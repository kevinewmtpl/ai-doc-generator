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56622" w:rsidRDefault="00556622">
      <w:pPr>
        <w:rPr>
          <w:sz w:val="24"/>
        </w:rPr>
      </w:pPr>
    </w:p>
    <w:p w:rsidR="000E0C97" w:rsidRDefault="00332D1F">
      <w:pPr>
        <w:rPr>
          <w:sz w:val="24"/>
          <w:lang w:eastAsia="zh-CN"/>
        </w:rPr>
      </w:pPr>
      <w:r>
        <w:rPr>
          <w:sz w:val="24"/>
        </w:rPr>
        <w:t>Date: 23</w:t>
      </w:r>
      <w:r w:rsidRPr="00332D1F">
        <w:rPr>
          <w:sz w:val="24"/>
          <w:vertAlign w:val="superscript"/>
        </w:rPr>
        <w:t>rd</w:t>
      </w:r>
      <w:r>
        <w:rPr>
          <w:sz w:val="24"/>
        </w:rPr>
        <w:t xml:space="preserve"> June 2023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332D1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5 unit machine from 3</w:t>
      </w:r>
      <w:r w:rsidRPr="00332D1F">
        <w:rPr>
          <w:sz w:val="24"/>
          <w:vertAlign w:val="superscript"/>
          <w:lang w:eastAsia="zh-CN"/>
        </w:rPr>
        <w:t>rd</w:t>
      </w:r>
      <w:r w:rsidR="00286A90">
        <w:rPr>
          <w:sz w:val="24"/>
          <w:lang w:eastAsia="zh-CN"/>
        </w:rPr>
        <w:t xml:space="preserve"> floor</w:t>
      </w:r>
      <w:r w:rsidR="00221ADB">
        <w:rPr>
          <w:sz w:val="24"/>
          <w:lang w:eastAsia="zh-CN"/>
        </w:rPr>
        <w:t xml:space="preserve"> </w:t>
      </w:r>
      <w:r w:rsidR="00556622">
        <w:rPr>
          <w:sz w:val="24"/>
          <w:lang w:eastAsia="zh-CN"/>
        </w:rPr>
        <w:t xml:space="preserve">through </w:t>
      </w:r>
      <w:r w:rsidR="00221ADB">
        <w:rPr>
          <w:sz w:val="24"/>
          <w:lang w:eastAsia="zh-CN"/>
        </w:rPr>
        <w:t>wall hacking opening</w:t>
      </w:r>
      <w:r w:rsidR="00767F1B">
        <w:rPr>
          <w:sz w:val="24"/>
          <w:lang w:eastAsia="zh-CN"/>
        </w:rPr>
        <w:t xml:space="preserve"> by using platform and </w:t>
      </w:r>
      <w:r>
        <w:rPr>
          <w:sz w:val="24"/>
          <w:lang w:eastAsia="zh-CN"/>
        </w:rPr>
        <w:t>mobile/</w:t>
      </w:r>
      <w:r w:rsidR="00286A90">
        <w:rPr>
          <w:sz w:val="24"/>
          <w:lang w:eastAsia="zh-CN"/>
        </w:rPr>
        <w:t xml:space="preserve">lorry crane, load </w:t>
      </w:r>
      <w:r>
        <w:rPr>
          <w:sz w:val="24"/>
          <w:lang w:eastAsia="zh-CN"/>
        </w:rPr>
        <w:t xml:space="preserve">up </w:t>
      </w:r>
      <w:r w:rsidR="00286A90">
        <w:rPr>
          <w:sz w:val="24"/>
          <w:lang w:eastAsia="zh-CN"/>
        </w:rPr>
        <w:t xml:space="preserve">onto lorry chassis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56622" w:rsidRDefault="0055662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56622" w:rsidRDefault="00980A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TP750 CNC</w:t>
      </w:r>
    </w:p>
    <w:p w:rsidR="00980A09" w:rsidRDefault="00980A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Okamoto Surface Grinder</w:t>
      </w:r>
    </w:p>
    <w:p w:rsidR="00980A09" w:rsidRDefault="00980A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PM860</w:t>
      </w:r>
    </w:p>
    <w:p w:rsidR="00980A09" w:rsidRDefault="00980A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Powertools Surface Grinder</w:t>
      </w:r>
    </w:p>
    <w:p w:rsidR="00980A09" w:rsidRDefault="00980A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5HP Milling</w:t>
      </w:r>
    </w:p>
    <w:p w:rsidR="00556622" w:rsidRP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980A0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01/07/23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520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E5139" w:rsidRPr="00332D1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332D1F">
        <w:rPr>
          <w:sz w:val="24"/>
          <w:lang w:eastAsia="zh-CN"/>
        </w:rPr>
        <w:t>lk 9003 Tampines St 93 #03-160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32D1F" w:rsidRDefault="00332D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286A90" w:rsidRDefault="00332D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53BFF">
        <w:rPr>
          <w:sz w:val="24"/>
          <w:lang w:eastAsia="zh-CN"/>
        </w:rPr>
        <w:t>-3</w:t>
      </w:r>
      <w:bookmarkStart w:id="0" w:name="_GoBack"/>
      <w:bookmarkEnd w:id="0"/>
      <w:r>
        <w:rPr>
          <w:sz w:val="24"/>
          <w:lang w:eastAsia="zh-CN"/>
        </w:rPr>
        <w:t xml:space="preserve"> x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C20BF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EC20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4D1A6B" w:rsidRDefault="004D1A6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80A09">
        <w:rPr>
          <w:sz w:val="24"/>
          <w:lang w:eastAsia="zh-CN"/>
        </w:rPr>
        <w:t>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980A0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980A09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D321B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FD321B">
        <w:rPr>
          <w:sz w:val="24"/>
          <w:lang w:eastAsia="zh-CN"/>
        </w:rPr>
        <w:t>ean and rested on wall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</w:t>
      </w:r>
      <w:r w:rsidR="004D1A6B">
        <w:rPr>
          <w:sz w:val="24"/>
          <w:lang w:eastAsia="zh-CN"/>
        </w:rPr>
        <w:t>hine from production and load in</w:t>
      </w:r>
      <w:r>
        <w:rPr>
          <w:sz w:val="24"/>
          <w:lang w:eastAsia="zh-CN"/>
        </w:rPr>
        <w:t>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4D1A6B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BB3BBB" w:rsidRPr="004D1A6B" w:rsidRDefault="00587B5B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</w:t>
      </w:r>
      <w:r w:rsidR="004D1A6B">
        <w:rPr>
          <w:sz w:val="24"/>
          <w:lang w:eastAsia="zh-CN"/>
        </w:rPr>
        <w:t>ine from platform and lower down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587B5B" w:rsidRPr="004D1A6B" w:rsidRDefault="00D3097D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980A0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 / Kevin Wong</w:t>
      </w:r>
    </w:p>
    <w:p w:rsidR="004D1A6B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4D1A6B" w:rsidRDefault="004D1A6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4D1A6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3342" w:rsidRDefault="008B3342">
      <w:r>
        <w:separator/>
      </w:r>
    </w:p>
  </w:endnote>
  <w:endnote w:type="continuationSeparator" w:id="0">
    <w:p w:rsidR="008B3342" w:rsidRDefault="008B3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3B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3B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3342" w:rsidRDefault="008B3342">
      <w:r>
        <w:separator/>
      </w:r>
    </w:p>
  </w:footnote>
  <w:footnote w:type="continuationSeparator" w:id="0">
    <w:p w:rsidR="008B3342" w:rsidRDefault="008B33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B33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B334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200B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7441D"/>
    <w:rsid w:val="00286A90"/>
    <w:rsid w:val="002E1B50"/>
    <w:rsid w:val="002E4A72"/>
    <w:rsid w:val="002F74BB"/>
    <w:rsid w:val="00307CA4"/>
    <w:rsid w:val="00325A14"/>
    <w:rsid w:val="00332D1F"/>
    <w:rsid w:val="00365AE7"/>
    <w:rsid w:val="00380264"/>
    <w:rsid w:val="003B71C2"/>
    <w:rsid w:val="003D39E1"/>
    <w:rsid w:val="003E7594"/>
    <w:rsid w:val="003F28D5"/>
    <w:rsid w:val="00421688"/>
    <w:rsid w:val="00485C2A"/>
    <w:rsid w:val="0048710C"/>
    <w:rsid w:val="00491CDF"/>
    <w:rsid w:val="004B58C0"/>
    <w:rsid w:val="004C034C"/>
    <w:rsid w:val="004D1A6B"/>
    <w:rsid w:val="004E28FD"/>
    <w:rsid w:val="004F395C"/>
    <w:rsid w:val="00501586"/>
    <w:rsid w:val="0053368D"/>
    <w:rsid w:val="00556622"/>
    <w:rsid w:val="0058407C"/>
    <w:rsid w:val="00587B5B"/>
    <w:rsid w:val="005A0566"/>
    <w:rsid w:val="005A478D"/>
    <w:rsid w:val="005F1066"/>
    <w:rsid w:val="00600638"/>
    <w:rsid w:val="00617105"/>
    <w:rsid w:val="00617948"/>
    <w:rsid w:val="00626B34"/>
    <w:rsid w:val="0066065E"/>
    <w:rsid w:val="00661197"/>
    <w:rsid w:val="00664E02"/>
    <w:rsid w:val="0067272B"/>
    <w:rsid w:val="00674D08"/>
    <w:rsid w:val="006977A3"/>
    <w:rsid w:val="006A1EEF"/>
    <w:rsid w:val="006C35D4"/>
    <w:rsid w:val="006C6E9C"/>
    <w:rsid w:val="006D50A2"/>
    <w:rsid w:val="00700075"/>
    <w:rsid w:val="00701B5C"/>
    <w:rsid w:val="007025EF"/>
    <w:rsid w:val="007053A5"/>
    <w:rsid w:val="007261F7"/>
    <w:rsid w:val="007324F5"/>
    <w:rsid w:val="0074480A"/>
    <w:rsid w:val="007647F1"/>
    <w:rsid w:val="00767F1B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3342"/>
    <w:rsid w:val="008B4A83"/>
    <w:rsid w:val="008F0E24"/>
    <w:rsid w:val="00917AC8"/>
    <w:rsid w:val="00941D6A"/>
    <w:rsid w:val="00961C72"/>
    <w:rsid w:val="009731FA"/>
    <w:rsid w:val="00980A09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87C9D"/>
    <w:rsid w:val="00DC6037"/>
    <w:rsid w:val="00DF0896"/>
    <w:rsid w:val="00E11B0D"/>
    <w:rsid w:val="00E46E5F"/>
    <w:rsid w:val="00E53BFF"/>
    <w:rsid w:val="00EB50F2"/>
    <w:rsid w:val="00EC20BF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2023-06-22T09:01:00Z</cp:lastPrinted>
  <dcterms:created xsi:type="dcterms:W3CDTF">2023-06-22T08:27:00Z</dcterms:created>
  <dcterms:modified xsi:type="dcterms:W3CDTF">2023-06-22T09:02:00Z</dcterms:modified>
</cp:coreProperties>
</file>