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5FC80D" w14:textId="0E2C191B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545CFDEB" w14:textId="6DCE12CF" w:rsidR="006467DA" w:rsidRDefault="00FD737C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47073F">
        <w:rPr>
          <w:sz w:val="24"/>
        </w:rPr>
        <w:t>20</w:t>
      </w:r>
      <w:r w:rsidR="00CE177A" w:rsidRPr="00CE177A">
        <w:rPr>
          <w:sz w:val="24"/>
          <w:vertAlign w:val="superscript"/>
        </w:rPr>
        <w:t>th</w:t>
      </w:r>
      <w:r w:rsidR="00CE177A">
        <w:rPr>
          <w:sz w:val="24"/>
        </w:rPr>
        <w:t xml:space="preserve"> June 2025</w:t>
      </w:r>
    </w:p>
    <w:p w14:paraId="0E85FD5C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455575DB" w14:textId="77777777"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7A973EAD" w14:textId="56E78913" w:rsidR="005D3C81" w:rsidRPr="005D3C81" w:rsidRDefault="00494D36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1</w:t>
      </w:r>
      <w:r w:rsidR="003A4ECA">
        <w:rPr>
          <w:sz w:val="24"/>
          <w:lang w:eastAsia="zh-CN"/>
        </w:rPr>
        <w:t xml:space="preserve"> un</w:t>
      </w:r>
      <w:r w:rsidR="00414238">
        <w:rPr>
          <w:sz w:val="24"/>
          <w:lang w:eastAsia="zh-CN"/>
        </w:rPr>
        <w:t>it</w:t>
      </w:r>
      <w:r w:rsidR="00186731">
        <w:rPr>
          <w:sz w:val="24"/>
          <w:lang w:eastAsia="zh-CN"/>
        </w:rPr>
        <w:t xml:space="preserve"> press</w:t>
      </w:r>
      <w:r w:rsidR="00414238">
        <w:rPr>
          <w:sz w:val="24"/>
          <w:lang w:eastAsia="zh-CN"/>
        </w:rPr>
        <w:t xml:space="preserve"> machine from production room to</w:t>
      </w:r>
      <w:r w:rsidR="00FD737C">
        <w:rPr>
          <w:sz w:val="24"/>
          <w:lang w:eastAsia="zh-CN"/>
        </w:rPr>
        <w:t xml:space="preserve"> loading area, hoist</w:t>
      </w:r>
      <w:r w:rsidR="00703C2A">
        <w:rPr>
          <w:sz w:val="24"/>
          <w:lang w:eastAsia="zh-CN"/>
        </w:rPr>
        <w:t xml:space="preserve"> and lay down machine, l</w:t>
      </w:r>
      <w:r w:rsidR="00CD4C97">
        <w:rPr>
          <w:sz w:val="24"/>
          <w:lang w:eastAsia="zh-CN"/>
        </w:rPr>
        <w:t xml:space="preserve">oad </w:t>
      </w:r>
      <w:r w:rsidR="00CE177A">
        <w:rPr>
          <w:sz w:val="24"/>
          <w:lang w:eastAsia="zh-CN"/>
        </w:rPr>
        <w:t xml:space="preserve">up </w:t>
      </w:r>
      <w:r w:rsidR="00CD4C97">
        <w:rPr>
          <w:sz w:val="24"/>
          <w:lang w:eastAsia="zh-CN"/>
        </w:rPr>
        <w:t xml:space="preserve">onto </w:t>
      </w:r>
      <w:r w:rsidR="00CE177A">
        <w:rPr>
          <w:sz w:val="24"/>
          <w:lang w:eastAsia="zh-CN"/>
        </w:rPr>
        <w:t>FR container</w:t>
      </w:r>
    </w:p>
    <w:p w14:paraId="174C772D" w14:textId="77777777" w:rsidR="003A4ECA" w:rsidRDefault="003A4E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6B84A46E" w14:textId="77777777" w:rsidR="00186731" w:rsidRDefault="0018673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14:paraId="5AA4FACF" w14:textId="18214453" w:rsidR="00186731" w:rsidRDefault="00841DC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</w:t>
      </w:r>
      <w:r w:rsidR="00CE177A">
        <w:rPr>
          <w:bCs/>
          <w:sz w:val="24"/>
          <w:szCs w:val="24"/>
          <w:lang w:eastAsia="zh-CN"/>
        </w:rPr>
        <w:t>Seyi SN2-200 Press</w:t>
      </w:r>
    </w:p>
    <w:p w14:paraId="0636B1F1" w14:textId="128C0BD7" w:rsidR="00462ADF" w:rsidRDefault="00FD737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 2</w:t>
      </w:r>
      <w:r w:rsidR="006378C2">
        <w:rPr>
          <w:bCs/>
          <w:sz w:val="24"/>
          <w:szCs w:val="24"/>
          <w:lang w:eastAsia="zh-CN"/>
        </w:rPr>
        <w:t>7</w:t>
      </w:r>
      <w:r w:rsidR="00B5503E">
        <w:rPr>
          <w:bCs/>
          <w:sz w:val="24"/>
          <w:szCs w:val="24"/>
          <w:lang w:eastAsia="zh-CN"/>
        </w:rPr>
        <w:t>, 0</w:t>
      </w:r>
      <w:r w:rsidR="00791E72">
        <w:rPr>
          <w:bCs/>
          <w:sz w:val="24"/>
          <w:szCs w:val="24"/>
          <w:lang w:eastAsia="zh-CN"/>
        </w:rPr>
        <w:t>00</w:t>
      </w:r>
      <w:r w:rsidR="00186731">
        <w:rPr>
          <w:bCs/>
          <w:sz w:val="24"/>
          <w:szCs w:val="24"/>
          <w:lang w:eastAsia="zh-CN"/>
        </w:rPr>
        <w:t xml:space="preserve"> kg </w:t>
      </w:r>
      <w:r w:rsidR="00B5503E">
        <w:rPr>
          <w:bCs/>
          <w:sz w:val="24"/>
          <w:szCs w:val="24"/>
          <w:lang w:eastAsia="zh-CN"/>
        </w:rPr>
        <w:t xml:space="preserve">  </w:t>
      </w:r>
    </w:p>
    <w:p w14:paraId="7B551CC0" w14:textId="77777777" w:rsidR="00186731" w:rsidRPr="00186731" w:rsidRDefault="00D64A6E" w:rsidP="00D64A6E">
      <w:pPr>
        <w:pStyle w:val="Header"/>
        <w:tabs>
          <w:tab w:val="clear" w:pos="4320"/>
          <w:tab w:val="clear" w:pos="8640"/>
        </w:tabs>
        <w:jc w:val="right"/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 </w:t>
      </w:r>
    </w:p>
    <w:p w14:paraId="0B3CE66B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3A60434E" w14:textId="3BDA49B7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  <w:r w:rsidR="00CE177A">
        <w:rPr>
          <w:sz w:val="24"/>
          <w:lang w:eastAsia="zh-CN"/>
        </w:rPr>
        <w:t>ed</w:t>
      </w:r>
    </w:p>
    <w:p w14:paraId="1A02D62A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79DEC007" w14:textId="77777777" w:rsidR="006467DA" w:rsidRDefault="00F766B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7179C447" w14:textId="3C15F2C4" w:rsidR="006467DA" w:rsidRDefault="006378C2">
      <w:pPr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846F1F">
        <w:rPr>
          <w:sz w:val="24"/>
          <w:lang w:eastAsia="zh-CN"/>
        </w:rPr>
        <w:t>4</w:t>
      </w:r>
      <w:r>
        <w:rPr>
          <w:sz w:val="24"/>
          <w:lang w:eastAsia="zh-CN"/>
        </w:rPr>
        <w:t>/06/25</w:t>
      </w:r>
    </w:p>
    <w:p w14:paraId="676BBBD2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2B115403" w14:textId="77777777" w:rsidR="00F766BA" w:rsidRDefault="00F766B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52D0C012" w14:textId="77777777" w:rsidR="00F766BA" w:rsidRDefault="0018673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F766BA">
        <w:rPr>
          <w:bCs/>
          <w:sz w:val="24"/>
          <w:szCs w:val="24"/>
          <w:lang w:eastAsia="zh-CN"/>
        </w:rPr>
        <w:t xml:space="preserve"> am </w:t>
      </w:r>
    </w:p>
    <w:p w14:paraId="2D65493C" w14:textId="77777777" w:rsidR="00F766BA" w:rsidRPr="00F766BA" w:rsidRDefault="00F766B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21B73C58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0D92C2A1" w14:textId="7113DFF7" w:rsidR="00E37886" w:rsidRDefault="00FD737C" w:rsidP="00A810F9">
      <w:pPr>
        <w:pStyle w:val="Heading4"/>
      </w:pPr>
      <w:r>
        <w:t>3</w:t>
      </w:r>
      <w:r w:rsidR="00CE177A">
        <w:t xml:space="preserve">8 Benoi Place </w:t>
      </w:r>
    </w:p>
    <w:p w14:paraId="524158FA" w14:textId="296907F4" w:rsidR="000F4B87" w:rsidRPr="000F4B87" w:rsidRDefault="00CE177A" w:rsidP="000F4B8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Civic International</w:t>
      </w:r>
      <w:r w:rsidR="00841DC0">
        <w:rPr>
          <w:sz w:val="24"/>
          <w:szCs w:val="24"/>
          <w:lang w:eastAsia="zh-CN"/>
        </w:rPr>
        <w:t xml:space="preserve"> Pte Ltd </w:t>
      </w:r>
    </w:p>
    <w:p w14:paraId="2FFF5B65" w14:textId="77777777" w:rsidR="006467DA" w:rsidRDefault="006467DA">
      <w:pPr>
        <w:rPr>
          <w:lang w:eastAsia="zh-CN"/>
        </w:rPr>
      </w:pPr>
    </w:p>
    <w:p w14:paraId="7261ECBB" w14:textId="77777777"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31C3C73B" w14:textId="77777777" w:rsidR="00494D36" w:rsidRDefault="00FD737C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5</w:t>
      </w:r>
      <w:r w:rsidR="00494D36">
        <w:rPr>
          <w:bCs/>
          <w:sz w:val="24"/>
          <w:lang w:eastAsia="zh-CN"/>
        </w:rPr>
        <w:t>0ton mobile crane</w:t>
      </w:r>
    </w:p>
    <w:p w14:paraId="40AFD1CA" w14:textId="3D23509B" w:rsidR="001059A6" w:rsidRPr="00B01373" w:rsidRDefault="00FD737C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633 lorry crane</w:t>
      </w:r>
    </w:p>
    <w:p w14:paraId="341015F7" w14:textId="77777777" w:rsidR="00E37886" w:rsidRDefault="004142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  <w:r w:rsidR="00E37886">
        <w:rPr>
          <w:sz w:val="24"/>
          <w:lang w:eastAsia="zh-CN"/>
        </w:rPr>
        <w:t xml:space="preserve"> </w:t>
      </w:r>
    </w:p>
    <w:p w14:paraId="68276790" w14:textId="77777777" w:rsidR="008D2441" w:rsidRDefault="00E3788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</w:t>
      </w:r>
      <w:r w:rsidR="00466C7A">
        <w:rPr>
          <w:sz w:val="24"/>
          <w:lang w:eastAsia="zh-CN"/>
        </w:rPr>
        <w:t>ollers</w:t>
      </w:r>
    </w:p>
    <w:p w14:paraId="31E95125" w14:textId="77777777" w:rsidR="00CE177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B5503E">
        <w:rPr>
          <w:sz w:val="24"/>
          <w:lang w:eastAsia="zh-CN"/>
        </w:rPr>
        <w:t xml:space="preserve"> sling</w:t>
      </w:r>
    </w:p>
    <w:p w14:paraId="4FC5BB13" w14:textId="5EDABF79" w:rsidR="00462ADF" w:rsidRDefault="00CE17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186731">
        <w:rPr>
          <w:sz w:val="24"/>
          <w:lang w:eastAsia="zh-CN"/>
        </w:rPr>
        <w:t xml:space="preserve">hackle </w:t>
      </w:r>
    </w:p>
    <w:p w14:paraId="36060C7B" w14:textId="77777777" w:rsidR="006378C2" w:rsidRDefault="006378C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4DD1B9C" w14:textId="20855477" w:rsidR="00693582" w:rsidRPr="00462ADF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11791DE5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14:paraId="6E7C9515" w14:textId="77777777" w:rsidR="00B5503E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</w:t>
      </w:r>
      <w:r w:rsidR="00841DC0">
        <w:rPr>
          <w:sz w:val="24"/>
          <w:lang w:eastAsia="zh-CN"/>
        </w:rPr>
        <w:t xml:space="preserve">off </w:t>
      </w:r>
      <w:r>
        <w:rPr>
          <w:sz w:val="24"/>
          <w:lang w:eastAsia="zh-CN"/>
        </w:rPr>
        <w:t xml:space="preserve">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14:paraId="5686A9C0" w14:textId="77777777" w:rsidR="006378C2" w:rsidRDefault="006378C2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C703DFD" w14:textId="565358E8" w:rsidR="006467DA" w:rsidRPr="00186731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3906FA63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lifting operation will be </w:t>
      </w:r>
      <w:proofErr w:type="gramStart"/>
      <w:r>
        <w:rPr>
          <w:sz w:val="24"/>
          <w:lang w:eastAsia="zh-CN"/>
        </w:rPr>
        <w:t>carry</w:t>
      </w:r>
      <w:proofErr w:type="gramEnd"/>
      <w:r>
        <w:rPr>
          <w:sz w:val="24"/>
          <w:lang w:eastAsia="zh-CN"/>
        </w:rPr>
        <w:t xml:space="preserve">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14:paraId="5BC07BE2" w14:textId="77777777" w:rsidR="00F766BA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14:paraId="025D77BB" w14:textId="77777777" w:rsidR="00EE3682" w:rsidRDefault="00EE3682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56C6E041" w14:textId="77777777" w:rsidR="006467DA" w:rsidRDefault="004924D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P.P.E Required</w:t>
      </w:r>
    </w:p>
    <w:p w14:paraId="2695F49C" w14:textId="77777777" w:rsidR="004924DB" w:rsidRDefault="004924D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Safety helmet</w:t>
      </w:r>
    </w:p>
    <w:p w14:paraId="61D5CABA" w14:textId="77777777" w:rsidR="004924DB" w:rsidRPr="004924DB" w:rsidRDefault="004924D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Safety shoe</w:t>
      </w:r>
    </w:p>
    <w:p w14:paraId="61CF3B67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626C598" w14:textId="77777777"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1077933C" w14:textId="2045601F" w:rsidR="00186731" w:rsidRDefault="00186731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5658290E" w14:textId="77777777"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</w:t>
      </w:r>
      <w:r w:rsidR="004924DB">
        <w:rPr>
          <w:sz w:val="24"/>
          <w:lang w:eastAsia="zh-CN"/>
        </w:rPr>
        <w:t xml:space="preserve">                               </w:t>
      </w:r>
    </w:p>
    <w:p w14:paraId="0F2BEA23" w14:textId="77777777"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14:paraId="22C1F158" w14:textId="77777777" w:rsidR="006467DA" w:rsidRDefault="004924DB">
      <w:pPr>
        <w:pStyle w:val="BodyText2"/>
      </w:pPr>
      <w:r>
        <w:rPr>
          <w:rFonts w:hint="eastAsia"/>
        </w:rPr>
        <w:t>Lifting crew shall be composed to the following but not limited by other trained personnel in respect to number of crew needed for the operation</w:t>
      </w:r>
      <w:r>
        <w:t>:</w:t>
      </w:r>
    </w:p>
    <w:p w14:paraId="05549264" w14:textId="77777777" w:rsidR="004924DB" w:rsidRDefault="004924DB">
      <w:pPr>
        <w:pStyle w:val="BodyText2"/>
      </w:pPr>
      <w:r>
        <w:t>a. Lifting Supervisor</w:t>
      </w:r>
    </w:p>
    <w:p w14:paraId="1880BC81" w14:textId="77777777" w:rsidR="004924DB" w:rsidRDefault="004924DB">
      <w:pPr>
        <w:pStyle w:val="BodyText2"/>
      </w:pPr>
      <w:r>
        <w:t>b. Mobile Crane Operator</w:t>
      </w:r>
    </w:p>
    <w:p w14:paraId="1DCC60DB" w14:textId="77777777" w:rsidR="004924DB" w:rsidRDefault="004924DB">
      <w:pPr>
        <w:pStyle w:val="BodyText2"/>
      </w:pPr>
      <w:r>
        <w:t>c. Lorry Crane Operator</w:t>
      </w:r>
    </w:p>
    <w:p w14:paraId="44AC69AE" w14:textId="77777777" w:rsidR="004924DB" w:rsidRDefault="004924DB">
      <w:pPr>
        <w:pStyle w:val="BodyText2"/>
      </w:pPr>
      <w:r>
        <w:t>d. Signalman</w:t>
      </w:r>
    </w:p>
    <w:p w14:paraId="255F13ED" w14:textId="77777777" w:rsidR="004924DB" w:rsidRDefault="004924DB">
      <w:pPr>
        <w:pStyle w:val="BodyText2"/>
      </w:pPr>
      <w:r>
        <w:t xml:space="preserve">e. </w:t>
      </w:r>
      <w:proofErr w:type="spellStart"/>
      <w:r>
        <w:t>Riggerman</w:t>
      </w:r>
      <w:proofErr w:type="spellEnd"/>
    </w:p>
    <w:p w14:paraId="4B8C2B29" w14:textId="77777777" w:rsidR="004924DB" w:rsidRDefault="004924DB">
      <w:pPr>
        <w:pStyle w:val="BodyText2"/>
      </w:pPr>
      <w:r>
        <w:t>f. Skill Mover</w:t>
      </w:r>
    </w:p>
    <w:p w14:paraId="5B60A959" w14:textId="77777777"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264D92ED" w14:textId="77777777" w:rsidR="006467DA" w:rsidRPr="00F766BA" w:rsidRDefault="006467DA" w:rsidP="00F766B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14:paraId="090A4E8A" w14:textId="77777777" w:rsidR="0030317F" w:rsidRDefault="002C77FC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</w:t>
      </w:r>
      <w:r w:rsidR="00F766BA">
        <w:rPr>
          <w:sz w:val="24"/>
          <w:lang w:eastAsia="zh-CN"/>
        </w:rPr>
        <w:t xml:space="preserve"> to 4”</w:t>
      </w:r>
      <w:r w:rsidR="00626FBE">
        <w:rPr>
          <w:sz w:val="24"/>
          <w:lang w:eastAsia="zh-CN"/>
        </w:rPr>
        <w:t xml:space="preserve"> high</w:t>
      </w:r>
    </w:p>
    <w:p w14:paraId="6B73BFB3" w14:textId="77777777"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D0732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to machine base</w:t>
      </w:r>
    </w:p>
    <w:p w14:paraId="7D662E43" w14:textId="77777777" w:rsidR="00CE177A" w:rsidRDefault="00871396" w:rsidP="00CE17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841DC0">
        <w:rPr>
          <w:sz w:val="24"/>
          <w:lang w:eastAsia="zh-CN"/>
        </w:rPr>
        <w:t xml:space="preserve">from production </w:t>
      </w:r>
      <w:r w:rsidR="00CE177A">
        <w:rPr>
          <w:sz w:val="24"/>
          <w:lang w:eastAsia="zh-CN"/>
        </w:rPr>
        <w:t xml:space="preserve">to loading bay </w:t>
      </w:r>
    </w:p>
    <w:p w14:paraId="60AD4749" w14:textId="065EC989" w:rsidR="004924DB" w:rsidRPr="00CE177A" w:rsidRDefault="004924DB" w:rsidP="00CE17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E177A">
        <w:rPr>
          <w:sz w:val="24"/>
          <w:lang w:eastAsia="zh-CN"/>
        </w:rPr>
        <w:t>Rigger to a</w:t>
      </w:r>
      <w:r w:rsidR="001059A6" w:rsidRPr="00CE177A">
        <w:rPr>
          <w:sz w:val="24"/>
          <w:lang w:eastAsia="zh-CN"/>
        </w:rPr>
        <w:t xml:space="preserve">ttached required lifting gears to crane hook </w:t>
      </w:r>
    </w:p>
    <w:p w14:paraId="712DEA50" w14:textId="77777777" w:rsidR="006378C2" w:rsidRDefault="006378C2" w:rsidP="006378C2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7294A8B0" w14:textId="2119ADD1" w:rsidR="004924DB" w:rsidRPr="004924DB" w:rsidRDefault="004924DB" w:rsidP="004924D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machine </w:t>
      </w:r>
    </w:p>
    <w:p w14:paraId="4C185ABA" w14:textId="77777777" w:rsidR="001059A6" w:rsidRDefault="00791E7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1059A6">
        <w:rPr>
          <w:sz w:val="24"/>
          <w:lang w:eastAsia="zh-CN"/>
        </w:rPr>
        <w:t>oist up machine</w:t>
      </w:r>
      <w:r w:rsidR="004924DB">
        <w:rPr>
          <w:sz w:val="24"/>
          <w:lang w:eastAsia="zh-CN"/>
        </w:rPr>
        <w:t xml:space="preserve"> 1ft above ground</w:t>
      </w:r>
    </w:p>
    <w:p w14:paraId="5D5D75E6" w14:textId="77777777" w:rsidR="00B01373" w:rsidRPr="00DC2DDB" w:rsidRDefault="001059A6" w:rsidP="00DC2DD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</w:t>
      </w:r>
      <w:r w:rsidR="004924DB">
        <w:rPr>
          <w:sz w:val="24"/>
          <w:lang w:eastAsia="zh-CN"/>
        </w:rPr>
        <w:t>se 55ton lorry loader to assist</w:t>
      </w:r>
      <w:r>
        <w:rPr>
          <w:sz w:val="24"/>
          <w:lang w:eastAsia="zh-CN"/>
        </w:rPr>
        <w:t xml:space="preserve"> lay</w:t>
      </w:r>
      <w:r w:rsidR="004924DB">
        <w:rPr>
          <w:sz w:val="24"/>
          <w:lang w:eastAsia="zh-CN"/>
        </w:rPr>
        <w:t>ing</w:t>
      </w:r>
      <w:r>
        <w:rPr>
          <w:sz w:val="24"/>
          <w:lang w:eastAsia="zh-CN"/>
        </w:rPr>
        <w:t xml:space="preserve"> down machine </w:t>
      </w:r>
      <w:r w:rsidR="00AE470F">
        <w:rPr>
          <w:sz w:val="24"/>
          <w:lang w:eastAsia="zh-CN"/>
        </w:rPr>
        <w:t>to horizontal position</w:t>
      </w:r>
      <w:r w:rsidR="00BC39F9" w:rsidRPr="001059A6">
        <w:rPr>
          <w:sz w:val="24"/>
          <w:lang w:eastAsia="zh-CN"/>
        </w:rPr>
        <w:t xml:space="preserve"> </w:t>
      </w:r>
    </w:p>
    <w:p w14:paraId="6580DAB5" w14:textId="2BE6D614" w:rsidR="00841DC0" w:rsidRDefault="00841DC0" w:rsidP="00BC39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B10936">
        <w:rPr>
          <w:sz w:val="24"/>
          <w:lang w:eastAsia="zh-CN"/>
        </w:rPr>
        <w:t xml:space="preserve">up machine and load onto </w:t>
      </w:r>
      <w:r w:rsidR="00CE177A">
        <w:rPr>
          <w:sz w:val="24"/>
          <w:lang w:eastAsia="zh-CN"/>
        </w:rPr>
        <w:t>container</w:t>
      </w:r>
    </w:p>
    <w:p w14:paraId="1B535003" w14:textId="003B0015" w:rsidR="00494D36" w:rsidRDefault="001D17F5" w:rsidP="00BC39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with </w:t>
      </w:r>
      <w:r w:rsidR="00CE177A">
        <w:rPr>
          <w:sz w:val="24"/>
          <w:lang w:eastAsia="zh-CN"/>
        </w:rPr>
        <w:t xml:space="preserve">chocking wood and </w:t>
      </w:r>
      <w:r w:rsidR="00827CDC">
        <w:rPr>
          <w:sz w:val="24"/>
          <w:lang w:eastAsia="zh-CN"/>
        </w:rPr>
        <w:t>lashing belt</w:t>
      </w:r>
    </w:p>
    <w:p w14:paraId="09660615" w14:textId="77ECB83F" w:rsidR="00F43906" w:rsidRPr="00827CDC" w:rsidRDefault="0099046A" w:rsidP="00827CD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827CDC">
        <w:rPr>
          <w:sz w:val="24"/>
          <w:lang w:eastAsia="zh-CN"/>
        </w:rPr>
        <w:t>Once job complete, team leader will instruct the team t</w:t>
      </w:r>
      <w:r w:rsidR="00F43906" w:rsidRPr="00827CDC">
        <w:rPr>
          <w:sz w:val="24"/>
          <w:lang w:eastAsia="zh-CN"/>
        </w:rPr>
        <w:t>o perform proper housekeeping</w:t>
      </w:r>
    </w:p>
    <w:p w14:paraId="2A04181D" w14:textId="77777777" w:rsidR="006467DA" w:rsidRPr="0099046A" w:rsidRDefault="00F43906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14:paraId="7A1DEB1F" w14:textId="77777777" w:rsidR="00A04FF3" w:rsidRDefault="006467DA" w:rsidP="00791E7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77DAB554" w14:textId="1C6B5433" w:rsidR="00827CDC" w:rsidRDefault="00827CDC" w:rsidP="00827CDC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68D1F540" w14:textId="526847C9" w:rsidR="0099046A" w:rsidRPr="00A04FF3" w:rsidRDefault="006378C2" w:rsidP="006378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</w:t>
      </w:r>
      <w:r w:rsidR="0099046A" w:rsidRPr="00A04FF3">
        <w:rPr>
          <w:sz w:val="24"/>
          <w:lang w:eastAsia="zh-CN"/>
        </w:rPr>
        <w:t>Best Regards</w:t>
      </w:r>
    </w:p>
    <w:p w14:paraId="59BA9527" w14:textId="77777777" w:rsidR="0099046A" w:rsidRDefault="00791E72" w:rsidP="00791E72">
      <w:pPr>
        <w:pStyle w:val="Header"/>
        <w:tabs>
          <w:tab w:val="clear" w:pos="4320"/>
          <w:tab w:val="clear" w:pos="8640"/>
        </w:tabs>
      </w:pPr>
      <w:r>
        <w:rPr>
          <w:sz w:val="24"/>
          <w:lang w:eastAsia="zh-CN"/>
        </w:rPr>
        <w:t xml:space="preserve">           </w:t>
      </w:r>
      <w:r w:rsidR="00494D36">
        <w:rPr>
          <w:sz w:val="24"/>
          <w:lang w:eastAsia="zh-CN"/>
        </w:rPr>
        <w:t xml:space="preserve">Kevin Wong / </w:t>
      </w:r>
      <w:proofErr w:type="spellStart"/>
      <w:r w:rsidR="0099046A">
        <w:rPr>
          <w:sz w:val="24"/>
          <w:lang w:eastAsia="zh-CN"/>
        </w:rPr>
        <w:t>Zailani</w:t>
      </w:r>
      <w:proofErr w:type="spellEnd"/>
      <w:r w:rsidR="006467DA">
        <w:tab/>
      </w:r>
    </w:p>
    <w:p w14:paraId="65F8F180" w14:textId="77777777" w:rsidR="00895D5D" w:rsidRDefault="00791E72" w:rsidP="00791E72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="0099046A">
        <w:rPr>
          <w:sz w:val="24"/>
          <w:szCs w:val="24"/>
        </w:rPr>
        <w:t>Eric Wong Machinery Transportation Pte Ltd</w:t>
      </w:r>
    </w:p>
    <w:p w14:paraId="1A55B0C4" w14:textId="77777777" w:rsidR="006467DA" w:rsidRPr="0099046A" w:rsidRDefault="00791E72" w:rsidP="00791E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szCs w:val="24"/>
        </w:rPr>
        <w:t xml:space="preserve">           </w:t>
      </w:r>
      <w:r w:rsidR="00895D5D"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 w:rsidR="00895D5D"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CBCE5A" w14:textId="77777777" w:rsidR="000B1D6C" w:rsidRDefault="000B1D6C">
      <w:r>
        <w:separator/>
      </w:r>
    </w:p>
  </w:endnote>
  <w:endnote w:type="continuationSeparator" w:id="0">
    <w:p w14:paraId="093CF423" w14:textId="77777777" w:rsidR="000B1D6C" w:rsidRDefault="000B1D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8F6515" w14:textId="77777777"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04FF3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04FF3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95BE61" w14:textId="77777777" w:rsidR="000B1D6C" w:rsidRDefault="000B1D6C">
      <w:r>
        <w:separator/>
      </w:r>
    </w:p>
  </w:footnote>
  <w:footnote w:type="continuationSeparator" w:id="0">
    <w:p w14:paraId="1A471F7E" w14:textId="77777777" w:rsidR="000B1D6C" w:rsidRDefault="000B1D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FC89F8" w14:textId="0B87423A" w:rsidR="006467DA" w:rsidRPr="006378C2" w:rsidRDefault="00827CDC" w:rsidP="006378C2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764229EA" wp14:editId="1E47FB09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378C2">
      <w:rPr>
        <w:b/>
        <w:color w:val="0000FF"/>
        <w:sz w:val="28"/>
      </w:rPr>
      <w:t xml:space="preserve">                </w:t>
    </w:r>
    <w:r w:rsidR="006467DA">
      <w:rPr>
        <w:b/>
        <w:color w:val="0000FF"/>
        <w:sz w:val="28"/>
      </w:rPr>
      <w:t>ERIC WONG MACHINERY TRANSPORTATION PTE LTD</w:t>
    </w:r>
  </w:p>
  <w:p w14:paraId="5845B06E" w14:textId="77777777" w:rsidR="006467DA" w:rsidRDefault="00FD737C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6467DA">
      <w:t>,</w:t>
    </w:r>
    <w:r>
      <w:t xml:space="preserve"> </w:t>
    </w:r>
    <w:proofErr w:type="spellStart"/>
    <w:r>
      <w:t>Kranji</w:t>
    </w:r>
    <w:proofErr w:type="spellEnd"/>
    <w:r>
      <w:t xml:space="preserve"> Green, Singapore 739571</w:t>
    </w:r>
  </w:p>
  <w:p w14:paraId="048E54CA" w14:textId="77777777" w:rsidR="006467DA" w:rsidRDefault="00E37886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 w:rsidR="00FD737C">
      <w:t>2826020</w:t>
    </w:r>
  </w:p>
  <w:p w14:paraId="63578147" w14:textId="77777777" w:rsidR="006467DA" w:rsidRDefault="006467DA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2F076DF7" w14:textId="77777777" w:rsidR="006467DA" w:rsidRDefault="006467DA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4B126928" w14:textId="77777777" w:rsidR="006467DA" w:rsidRDefault="00E37886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23277438">
    <w:abstractNumId w:val="3"/>
  </w:num>
  <w:num w:numId="2" w16cid:durableId="333143552">
    <w:abstractNumId w:val="7"/>
  </w:num>
  <w:num w:numId="3" w16cid:durableId="1577209114">
    <w:abstractNumId w:val="1"/>
  </w:num>
  <w:num w:numId="4" w16cid:durableId="2099473201">
    <w:abstractNumId w:val="14"/>
  </w:num>
  <w:num w:numId="5" w16cid:durableId="693271368">
    <w:abstractNumId w:val="8"/>
  </w:num>
  <w:num w:numId="6" w16cid:durableId="1951812744">
    <w:abstractNumId w:val="10"/>
  </w:num>
  <w:num w:numId="7" w16cid:durableId="1846551195">
    <w:abstractNumId w:val="5"/>
  </w:num>
  <w:num w:numId="8" w16cid:durableId="1276251114">
    <w:abstractNumId w:val="11"/>
  </w:num>
  <w:num w:numId="9" w16cid:durableId="617756507">
    <w:abstractNumId w:val="2"/>
  </w:num>
  <w:num w:numId="10" w16cid:durableId="1926299950">
    <w:abstractNumId w:val="12"/>
  </w:num>
  <w:num w:numId="11" w16cid:durableId="1857770769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46159979">
    <w:abstractNumId w:val="0"/>
  </w:num>
  <w:num w:numId="13" w16cid:durableId="1726441571">
    <w:abstractNumId w:val="9"/>
  </w:num>
  <w:num w:numId="14" w16cid:durableId="1592660843">
    <w:abstractNumId w:val="13"/>
  </w:num>
  <w:num w:numId="15" w16cid:durableId="1461144191">
    <w:abstractNumId w:val="4"/>
  </w:num>
  <w:num w:numId="16" w16cid:durableId="9215285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A8"/>
    <w:rsid w:val="00005DBB"/>
    <w:rsid w:val="00007BC8"/>
    <w:rsid w:val="0005684E"/>
    <w:rsid w:val="0007152C"/>
    <w:rsid w:val="00085095"/>
    <w:rsid w:val="000A4E07"/>
    <w:rsid w:val="000B1D6C"/>
    <w:rsid w:val="000C0737"/>
    <w:rsid w:val="000C68D5"/>
    <w:rsid w:val="000D3C89"/>
    <w:rsid w:val="000D3F7C"/>
    <w:rsid w:val="000E0C67"/>
    <w:rsid w:val="000F4B87"/>
    <w:rsid w:val="001059A6"/>
    <w:rsid w:val="001218B2"/>
    <w:rsid w:val="001268A8"/>
    <w:rsid w:val="00140D68"/>
    <w:rsid w:val="00141D73"/>
    <w:rsid w:val="00144E20"/>
    <w:rsid w:val="00145042"/>
    <w:rsid w:val="00164396"/>
    <w:rsid w:val="0017369C"/>
    <w:rsid w:val="00186731"/>
    <w:rsid w:val="00192797"/>
    <w:rsid w:val="00197DA7"/>
    <w:rsid w:val="001D17F5"/>
    <w:rsid w:val="001D195B"/>
    <w:rsid w:val="001D7CFE"/>
    <w:rsid w:val="001E4CF5"/>
    <w:rsid w:val="0023138C"/>
    <w:rsid w:val="00257C21"/>
    <w:rsid w:val="002722F5"/>
    <w:rsid w:val="0029012A"/>
    <w:rsid w:val="002C77FC"/>
    <w:rsid w:val="002E06E4"/>
    <w:rsid w:val="002F75C6"/>
    <w:rsid w:val="0030317F"/>
    <w:rsid w:val="00311287"/>
    <w:rsid w:val="00333DB7"/>
    <w:rsid w:val="00375E51"/>
    <w:rsid w:val="00397CCA"/>
    <w:rsid w:val="003A31F6"/>
    <w:rsid w:val="003A4ECA"/>
    <w:rsid w:val="003B14A8"/>
    <w:rsid w:val="003D5FEC"/>
    <w:rsid w:val="003F6DD9"/>
    <w:rsid w:val="00414238"/>
    <w:rsid w:val="004559B7"/>
    <w:rsid w:val="00462ADF"/>
    <w:rsid w:val="00466C7A"/>
    <w:rsid w:val="0047073F"/>
    <w:rsid w:val="0047533D"/>
    <w:rsid w:val="004924DB"/>
    <w:rsid w:val="00494D36"/>
    <w:rsid w:val="004E15A1"/>
    <w:rsid w:val="005463C4"/>
    <w:rsid w:val="0057657F"/>
    <w:rsid w:val="005B1251"/>
    <w:rsid w:val="005B3111"/>
    <w:rsid w:val="005C2E6D"/>
    <w:rsid w:val="005D3C81"/>
    <w:rsid w:val="005D4F7A"/>
    <w:rsid w:val="00626FBE"/>
    <w:rsid w:val="00631968"/>
    <w:rsid w:val="006378C2"/>
    <w:rsid w:val="006467DA"/>
    <w:rsid w:val="0066401C"/>
    <w:rsid w:val="00693582"/>
    <w:rsid w:val="006A4128"/>
    <w:rsid w:val="006A7A66"/>
    <w:rsid w:val="006C2700"/>
    <w:rsid w:val="006D63A9"/>
    <w:rsid w:val="006E47B3"/>
    <w:rsid w:val="006F12DE"/>
    <w:rsid w:val="00703C2A"/>
    <w:rsid w:val="00760813"/>
    <w:rsid w:val="007637FD"/>
    <w:rsid w:val="00791E72"/>
    <w:rsid w:val="007925C8"/>
    <w:rsid w:val="007D338F"/>
    <w:rsid w:val="00805266"/>
    <w:rsid w:val="00827CDC"/>
    <w:rsid w:val="00841DC0"/>
    <w:rsid w:val="00846F1F"/>
    <w:rsid w:val="00854717"/>
    <w:rsid w:val="00871396"/>
    <w:rsid w:val="00885DDC"/>
    <w:rsid w:val="00895D5D"/>
    <w:rsid w:val="008D2441"/>
    <w:rsid w:val="00901015"/>
    <w:rsid w:val="00971AE8"/>
    <w:rsid w:val="0099046A"/>
    <w:rsid w:val="009A228D"/>
    <w:rsid w:val="009F4FEB"/>
    <w:rsid w:val="00A04FF3"/>
    <w:rsid w:val="00A2540E"/>
    <w:rsid w:val="00A56148"/>
    <w:rsid w:val="00A73EA0"/>
    <w:rsid w:val="00A80D6D"/>
    <w:rsid w:val="00A810F9"/>
    <w:rsid w:val="00A81D65"/>
    <w:rsid w:val="00A94492"/>
    <w:rsid w:val="00AA67DA"/>
    <w:rsid w:val="00AC41D9"/>
    <w:rsid w:val="00AE470F"/>
    <w:rsid w:val="00B0075E"/>
    <w:rsid w:val="00B01373"/>
    <w:rsid w:val="00B06871"/>
    <w:rsid w:val="00B10936"/>
    <w:rsid w:val="00B16B6D"/>
    <w:rsid w:val="00B5503E"/>
    <w:rsid w:val="00B742F4"/>
    <w:rsid w:val="00BC21D9"/>
    <w:rsid w:val="00BC39F9"/>
    <w:rsid w:val="00C26AC4"/>
    <w:rsid w:val="00C95881"/>
    <w:rsid w:val="00CD4C97"/>
    <w:rsid w:val="00CE177A"/>
    <w:rsid w:val="00D07325"/>
    <w:rsid w:val="00D13A71"/>
    <w:rsid w:val="00D64A6E"/>
    <w:rsid w:val="00DA1AED"/>
    <w:rsid w:val="00DC2DDB"/>
    <w:rsid w:val="00DD24D3"/>
    <w:rsid w:val="00E05F88"/>
    <w:rsid w:val="00E17A37"/>
    <w:rsid w:val="00E3288E"/>
    <w:rsid w:val="00E37886"/>
    <w:rsid w:val="00E76DB5"/>
    <w:rsid w:val="00EB4A08"/>
    <w:rsid w:val="00EC1220"/>
    <w:rsid w:val="00EE3682"/>
    <w:rsid w:val="00F25404"/>
    <w:rsid w:val="00F43906"/>
    <w:rsid w:val="00F75133"/>
    <w:rsid w:val="00F766BA"/>
    <w:rsid w:val="00FC42D2"/>
    <w:rsid w:val="00FD2099"/>
    <w:rsid w:val="00FD737C"/>
    <w:rsid w:val="00FF0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1517AF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02F06C-637C-4B6C-B28F-12195973AB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8</TotalTime>
  <Pages>1</Pages>
  <Words>341</Words>
  <Characters>1946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2283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8</cp:revision>
  <cp:lastPrinted>2025-06-20T05:16:00Z</cp:lastPrinted>
  <dcterms:created xsi:type="dcterms:W3CDTF">2025-06-18T06:24:00Z</dcterms:created>
  <dcterms:modified xsi:type="dcterms:W3CDTF">2025-06-20T05:16:00Z</dcterms:modified>
</cp:coreProperties>
</file>