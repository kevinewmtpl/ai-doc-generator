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F10E0" w:rsidRDefault="000F10E0">
      <w:pPr>
        <w:rPr>
          <w:sz w:val="24"/>
        </w:rPr>
      </w:pPr>
    </w:p>
    <w:p w:rsidR="00684C71" w:rsidRDefault="000F10E0">
      <w:pPr>
        <w:rPr>
          <w:sz w:val="24"/>
          <w:lang w:eastAsia="zh-CN"/>
        </w:rPr>
      </w:pPr>
      <w:r>
        <w:rPr>
          <w:sz w:val="24"/>
        </w:rPr>
        <w:t>Date: 07</w:t>
      </w:r>
      <w:r w:rsidRPr="000F10E0">
        <w:rPr>
          <w:sz w:val="24"/>
          <w:vertAlign w:val="superscript"/>
        </w:rPr>
        <w:t>th</w:t>
      </w:r>
      <w:r w:rsidR="00957D1B">
        <w:rPr>
          <w:sz w:val="24"/>
        </w:rPr>
        <w:t xml:space="preserve"> Nov</w:t>
      </w:r>
      <w:r w:rsidR="0097047F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 w:rsidR="000D7CAF">
        <w:rPr>
          <w:sz w:val="24"/>
          <w:lang w:eastAsia="zh-CN"/>
        </w:rPr>
        <w:t xml:space="preserve"> </w:t>
      </w:r>
      <w:r w:rsidR="00047B96">
        <w:rPr>
          <w:sz w:val="24"/>
          <w:lang w:eastAsia="zh-CN"/>
        </w:rPr>
        <w:t>1</w:t>
      </w:r>
      <w:r w:rsidR="0097047F">
        <w:rPr>
          <w:sz w:val="24"/>
          <w:lang w:eastAsia="zh-CN"/>
        </w:rPr>
        <w:t>1 packages of 1</w:t>
      </w:r>
      <w:r w:rsidR="00047B96">
        <w:rPr>
          <w:sz w:val="24"/>
          <w:lang w:eastAsia="zh-CN"/>
        </w:rPr>
        <w:t xml:space="preserve"> unit</w:t>
      </w:r>
      <w:r w:rsidR="00F33700">
        <w:rPr>
          <w:sz w:val="24"/>
          <w:lang w:eastAsia="zh-CN"/>
        </w:rPr>
        <w:t xml:space="preserve"> machine</w:t>
      </w:r>
      <w:r w:rsidR="00D61B0A">
        <w:rPr>
          <w:sz w:val="24"/>
          <w:lang w:eastAsia="zh-CN"/>
        </w:rPr>
        <w:t xml:space="preserve"> </w:t>
      </w:r>
      <w:r w:rsidR="003B1F99">
        <w:rPr>
          <w:sz w:val="24"/>
          <w:lang w:eastAsia="zh-CN"/>
        </w:rPr>
        <w:t xml:space="preserve">and </w:t>
      </w:r>
      <w:r w:rsidR="00B62171">
        <w:rPr>
          <w:sz w:val="24"/>
          <w:lang w:eastAsia="zh-CN"/>
        </w:rPr>
        <w:t xml:space="preserve">parts </w:t>
      </w:r>
      <w:r w:rsidR="00957D1B">
        <w:rPr>
          <w:sz w:val="24"/>
          <w:lang w:eastAsia="zh-CN"/>
        </w:rPr>
        <w:t>from 2 x 40ft FR, 3 x 40HC</w:t>
      </w:r>
      <w:r w:rsidR="0097047F">
        <w:rPr>
          <w:sz w:val="24"/>
          <w:lang w:eastAsia="zh-CN"/>
        </w:rPr>
        <w:t xml:space="preserve"> </w:t>
      </w:r>
      <w:r w:rsidR="008923AC">
        <w:rPr>
          <w:sz w:val="24"/>
          <w:lang w:eastAsia="zh-CN"/>
        </w:rPr>
        <w:t>container</w:t>
      </w:r>
      <w:r w:rsidR="00B62171">
        <w:rPr>
          <w:sz w:val="24"/>
          <w:lang w:eastAsia="zh-CN"/>
        </w:rPr>
        <w:t>,</w:t>
      </w:r>
      <w:r w:rsidR="008923AC">
        <w:rPr>
          <w:sz w:val="24"/>
          <w:lang w:eastAsia="zh-CN"/>
        </w:rPr>
        <w:t xml:space="preserve"> uncrate,</w:t>
      </w:r>
      <w:r w:rsidR="00B62171">
        <w:rPr>
          <w:sz w:val="24"/>
          <w:lang w:eastAsia="zh-CN"/>
        </w:rPr>
        <w:t xml:space="preserve"> </w:t>
      </w:r>
      <w:r w:rsidR="009563F4">
        <w:rPr>
          <w:sz w:val="24"/>
          <w:lang w:eastAsia="zh-CN"/>
        </w:rPr>
        <w:t>shift and position into factory</w:t>
      </w:r>
      <w:r w:rsidR="0097047F">
        <w:rPr>
          <w:sz w:val="24"/>
          <w:lang w:eastAsia="zh-CN"/>
        </w:rPr>
        <w:t xml:space="preserve"> premise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36A7" w:rsidRDefault="00F336A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F336A7" w:rsidRDefault="0097047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VT-2000 Vertical CNC Lathe </w:t>
      </w:r>
    </w:p>
    <w:p w:rsidR="0097047F" w:rsidRPr="0097047F" w:rsidRDefault="0097047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Refer to attached packing list </w:t>
      </w:r>
    </w:p>
    <w:p w:rsidR="00F336A7" w:rsidRPr="00F336A7" w:rsidRDefault="00F336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0D7C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244C87" w:rsidRDefault="000F10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</w:p>
    <w:p w:rsidR="00957D1B" w:rsidRDefault="00957D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11/11/23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D7CAF" w:rsidRDefault="000D7C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D7CAF" w:rsidRPr="000D7CAF" w:rsidRDefault="00957D1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0D7CAF">
        <w:rPr>
          <w:bCs/>
          <w:sz w:val="24"/>
          <w:szCs w:val="24"/>
          <w:lang w:eastAsia="zh-CN"/>
        </w:rPr>
        <w:t xml:space="preserve"> am </w:t>
      </w:r>
    </w:p>
    <w:p w:rsidR="000D7CAF" w:rsidRDefault="000D7C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97047F" w:rsidP="00707B09">
      <w:pPr>
        <w:pStyle w:val="Heading4"/>
      </w:pPr>
      <w:r>
        <w:t xml:space="preserve">1 Seletar Aerospace Heights </w:t>
      </w:r>
    </w:p>
    <w:p w:rsidR="00684C71" w:rsidRDefault="0097047F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Wah Son Engineering Pte Ltd </w:t>
      </w:r>
    </w:p>
    <w:p w:rsidR="005A46D9" w:rsidRPr="005A46D9" w:rsidRDefault="005A46D9" w:rsidP="005A46D9">
      <w:pPr>
        <w:rPr>
          <w:sz w:val="24"/>
          <w:szCs w:val="24"/>
          <w:lang w:eastAsia="zh-CN"/>
        </w:rPr>
      </w:pPr>
    </w:p>
    <w:p w:rsidR="00047B96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124F3" w:rsidRPr="00047B96" w:rsidRDefault="000F10E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1 x 70ton</w:t>
      </w:r>
      <w:r w:rsidR="0097047F">
        <w:rPr>
          <w:sz w:val="24"/>
          <w:lang w:eastAsia="zh-CN"/>
        </w:rPr>
        <w:t xml:space="preserve"> crane </w:t>
      </w:r>
    </w:p>
    <w:p w:rsidR="00707B09" w:rsidRDefault="000D7C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650074" w:rsidRDefault="000F10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Motor operate h</w:t>
      </w:r>
      <w:r w:rsidR="00707B09">
        <w:rPr>
          <w:sz w:val="24"/>
          <w:lang w:eastAsia="zh-CN"/>
        </w:rPr>
        <w:t>eavy duty rollers</w:t>
      </w:r>
    </w:p>
    <w:p w:rsidR="000F10E0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D56C1D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D56C1D" w:rsidRDefault="000F10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56C1D">
        <w:rPr>
          <w:sz w:val="24"/>
          <w:lang w:eastAsia="zh-CN"/>
        </w:rPr>
        <w:t>ebbing sling</w:t>
      </w:r>
    </w:p>
    <w:p w:rsidR="0097047F" w:rsidRDefault="00D56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B4CF2">
        <w:rPr>
          <w:sz w:val="24"/>
          <w:lang w:eastAsia="zh-CN"/>
        </w:rPr>
        <w:t>hackle</w:t>
      </w:r>
    </w:p>
    <w:p w:rsidR="00684C71" w:rsidRDefault="009704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 jack </w:t>
      </w:r>
      <w:r w:rsidR="001B4CF2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 </w:t>
      </w:r>
    </w:p>
    <w:p w:rsidR="00D56C1D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62171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244C87" w:rsidRDefault="000F10E0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scissor/boom lift </w:t>
      </w:r>
    </w:p>
    <w:p w:rsidR="00955BCC" w:rsidRPr="00244C8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D56C1D" w:rsidRPr="00955BCC" w:rsidRDefault="00955BC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Clear obstruction in way of working area</w:t>
      </w:r>
      <w:r w:rsidR="004124F3">
        <w:rPr>
          <w:sz w:val="24"/>
          <w:lang w:eastAsia="zh-CN"/>
        </w:rPr>
        <w:t xml:space="preserve"> and route to machine position</w:t>
      </w:r>
    </w:p>
    <w:p w:rsidR="00957D1B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0F10E0" w:rsidRDefault="000F10E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2D037B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955B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F336A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97047F">
        <w:rPr>
          <w:sz w:val="24"/>
          <w:lang w:eastAsia="zh-CN"/>
        </w:rPr>
        <w:t>d</w:t>
      </w:r>
    </w:p>
    <w:p w:rsidR="009A759A" w:rsidRDefault="009A759A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C2ED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  <w:r w:rsidR="0039656F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8E7F13" w:rsidRDefault="00707B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E7F1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E7F1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97047F">
        <w:rPr>
          <w:sz w:val="24"/>
          <w:lang w:eastAsia="zh-CN"/>
        </w:rPr>
        <w:t xml:space="preserve">r, rigger, signalman and </w:t>
      </w:r>
      <w:r w:rsidR="000F10E0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955BCC">
        <w:rPr>
          <w:sz w:val="24"/>
          <w:lang w:eastAsia="zh-CN"/>
        </w:rPr>
        <w:t xml:space="preserve">(attached all lifting crew certificate) </w:t>
      </w:r>
    </w:p>
    <w:p w:rsidR="00F336A7" w:rsidRDefault="00F336A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E7F1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  <w:r w:rsidR="0039656F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1B4CF2" w:rsidRDefault="00955BC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</w:t>
      </w:r>
      <w:r w:rsidR="008E7F13">
        <w:rPr>
          <w:sz w:val="24"/>
          <w:lang w:eastAsia="zh-CN"/>
        </w:rPr>
        <w:t xml:space="preserve"> safety</w:t>
      </w:r>
      <w:r w:rsidR="001B4CF2">
        <w:rPr>
          <w:rFonts w:hint="eastAsia"/>
          <w:sz w:val="24"/>
          <w:lang w:eastAsia="zh-CN"/>
        </w:rPr>
        <w:t xml:space="preserve"> helmet</w:t>
      </w:r>
      <w:r w:rsidR="00D752E1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E7F13">
        <w:t>.</w:t>
      </w:r>
      <w:r w:rsidR="00A64537">
        <w:rPr>
          <w:rFonts w:hint="eastAsia"/>
        </w:rPr>
        <w:t>O</w:t>
      </w:r>
      <w:r w:rsidR="008E7F1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39656F"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047B96" w:rsidRDefault="0081336E" w:rsidP="00047B9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047B96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 </w:t>
      </w:r>
    </w:p>
    <w:p w:rsidR="00BC5760" w:rsidRDefault="0034313B" w:rsidP="001B4C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F10E0">
        <w:rPr>
          <w:sz w:val="24"/>
          <w:lang w:eastAsia="zh-CN"/>
        </w:rPr>
        <w:t>mobile</w:t>
      </w:r>
      <w:r w:rsidR="00D752E1">
        <w:rPr>
          <w:sz w:val="24"/>
          <w:lang w:eastAsia="zh-CN"/>
        </w:rPr>
        <w:t xml:space="preserve"> crane near FR container </w:t>
      </w:r>
    </w:p>
    <w:p w:rsidR="00953035" w:rsidRDefault="00953035" w:rsidP="001B4C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metal plate as base plate </w:t>
      </w:r>
    </w:p>
    <w:p w:rsidR="000F10E0" w:rsidRDefault="000F10E0" w:rsidP="001B4C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from container to the ground </w:t>
      </w:r>
    </w:p>
    <w:p w:rsidR="00D752E1" w:rsidRDefault="00953035" w:rsidP="001B4C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</w:t>
      </w:r>
      <w:r w:rsidR="00D752E1">
        <w:rPr>
          <w:sz w:val="24"/>
          <w:lang w:eastAsia="zh-CN"/>
        </w:rPr>
        <w:t xml:space="preserve">ncrate machine case and put aside </w:t>
      </w:r>
    </w:p>
    <w:p w:rsidR="00D752E1" w:rsidRDefault="00D752E1" w:rsidP="001B4C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</w:t>
      </w:r>
      <w:r w:rsidR="00953035">
        <w:rPr>
          <w:sz w:val="24"/>
          <w:lang w:eastAsia="zh-CN"/>
        </w:rPr>
        <w:t xml:space="preserve">er will attached required lifting gears to crane hook </w:t>
      </w:r>
      <w:r>
        <w:rPr>
          <w:sz w:val="24"/>
          <w:lang w:eastAsia="zh-CN"/>
        </w:rPr>
        <w:t xml:space="preserve"> </w:t>
      </w:r>
    </w:p>
    <w:p w:rsidR="00D752E1" w:rsidRPr="001B4CF2" w:rsidRDefault="00D752E1" w:rsidP="001B4C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FB15F4" w:rsidRPr="000F10E0" w:rsidRDefault="00953035" w:rsidP="000F10E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Rigging done, signalman to give signal to crane operator to hoist up and detach machine from base </w:t>
      </w:r>
    </w:p>
    <w:p w:rsidR="000F10E0" w:rsidRDefault="00953035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F10E0">
        <w:rPr>
          <w:sz w:val="24"/>
          <w:lang w:eastAsia="zh-CN"/>
        </w:rPr>
        <w:t>wing machine away from base</w:t>
      </w:r>
      <w:bookmarkStart w:id="0" w:name="_GoBack"/>
      <w:bookmarkEnd w:id="0"/>
    </w:p>
    <w:p w:rsidR="00E9120A" w:rsidRDefault="000F10E0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 </w:t>
      </w:r>
    </w:p>
    <w:p w:rsidR="00684C71" w:rsidRPr="008D0080" w:rsidRDefault="0081336E" w:rsidP="008D00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D0080">
        <w:rPr>
          <w:sz w:val="24"/>
          <w:lang w:eastAsia="zh-CN"/>
        </w:rPr>
        <w:t xml:space="preserve">Insert </w:t>
      </w:r>
      <w:r w:rsidR="008D0080">
        <w:rPr>
          <w:sz w:val="24"/>
          <w:lang w:eastAsia="zh-CN"/>
        </w:rPr>
        <w:t>motor operate/</w:t>
      </w:r>
      <w:r w:rsidR="00244C87">
        <w:rPr>
          <w:sz w:val="24"/>
          <w:lang w:eastAsia="zh-CN"/>
        </w:rPr>
        <w:t>heavy duty rollers under</w:t>
      </w:r>
      <w:r w:rsidR="008D0080">
        <w:rPr>
          <w:sz w:val="24"/>
          <w:lang w:eastAsia="zh-CN"/>
        </w:rPr>
        <w:t xml:space="preserve"> machine bed</w:t>
      </w:r>
    </w:p>
    <w:p w:rsidR="00684C71" w:rsidRDefault="008D00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E7F1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transport </w:t>
      </w:r>
      <w:r w:rsidR="008E7F13">
        <w:rPr>
          <w:sz w:val="24"/>
          <w:lang w:eastAsia="zh-CN"/>
        </w:rPr>
        <w:t xml:space="preserve">machine into </w:t>
      </w:r>
      <w:r w:rsidR="009563F4">
        <w:rPr>
          <w:sz w:val="24"/>
          <w:lang w:eastAsia="zh-CN"/>
        </w:rPr>
        <w:t xml:space="preserve">factory </w:t>
      </w:r>
      <w:r w:rsidR="008E7F13">
        <w:rPr>
          <w:sz w:val="24"/>
          <w:lang w:eastAsia="zh-CN"/>
        </w:rPr>
        <w:t xml:space="preserve">production area </w:t>
      </w:r>
    </w:p>
    <w:p w:rsidR="008E7F13" w:rsidRDefault="009563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3B1F99">
        <w:rPr>
          <w:sz w:val="24"/>
          <w:lang w:eastAsia="zh-CN"/>
        </w:rPr>
        <w:t>osition machine at</w:t>
      </w:r>
      <w:r w:rsidR="008E7F13">
        <w:rPr>
          <w:sz w:val="24"/>
          <w:lang w:eastAsia="zh-CN"/>
        </w:rPr>
        <w:t xml:space="preserve"> the designated location</w:t>
      </w:r>
    </w:p>
    <w:p w:rsidR="008D0080" w:rsidRPr="00244C87" w:rsidRDefault="008E7F13" w:rsidP="00244C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</w:t>
      </w:r>
      <w:r w:rsidR="00352C91">
        <w:rPr>
          <w:sz w:val="24"/>
          <w:lang w:eastAsia="zh-CN"/>
        </w:rPr>
        <w:t xml:space="preserve"> and insert levelling pad under machine bed</w:t>
      </w:r>
    </w:p>
    <w:p w:rsidR="00D56C1D" w:rsidRPr="00D56C1D" w:rsidRDefault="0081336E" w:rsidP="00D56C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34313B" w:rsidRDefault="0034313B" w:rsidP="0034313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84C71" w:rsidRPr="00FB15F4" w:rsidRDefault="0034313B" w:rsidP="000D7CA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3B1F99" w:rsidRDefault="00E5419E">
      <w:pPr>
        <w:rPr>
          <w:sz w:val="24"/>
        </w:rPr>
      </w:pPr>
      <w:r>
        <w:rPr>
          <w:sz w:val="24"/>
        </w:rPr>
        <w:t xml:space="preserve">            </w:t>
      </w:r>
      <w:r w:rsidR="003B1F99">
        <w:rPr>
          <w:sz w:val="24"/>
        </w:rPr>
        <w:t xml:space="preserve">Kevin </w:t>
      </w:r>
      <w:r>
        <w:rPr>
          <w:sz w:val="24"/>
        </w:rPr>
        <w:t>/ Zailani</w:t>
      </w:r>
    </w:p>
    <w:p w:rsidR="00E5419E" w:rsidRDefault="003B1F99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Eric Wong Machinery Transportation Pte Ltd</w:t>
      </w:r>
    </w:p>
    <w:p w:rsidR="00684C71" w:rsidRPr="0034313B" w:rsidRDefault="00E5419E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34313B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500A" w:rsidRDefault="0076500A">
      <w:r>
        <w:separator/>
      </w:r>
    </w:p>
  </w:endnote>
  <w:endnote w:type="continuationSeparator" w:id="0">
    <w:p w:rsidR="0076500A" w:rsidRDefault="00765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5303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5303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500A" w:rsidRDefault="0076500A">
      <w:r>
        <w:separator/>
      </w:r>
    </w:p>
  </w:footnote>
  <w:footnote w:type="continuationSeparator" w:id="0">
    <w:p w:rsidR="0076500A" w:rsidRDefault="007650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6500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923AC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6500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923AC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7B96"/>
    <w:rsid w:val="0007759A"/>
    <w:rsid w:val="000801A2"/>
    <w:rsid w:val="00090378"/>
    <w:rsid w:val="0009757D"/>
    <w:rsid w:val="000D1431"/>
    <w:rsid w:val="000D7CAF"/>
    <w:rsid w:val="000E6274"/>
    <w:rsid w:val="000F10E0"/>
    <w:rsid w:val="001A47FC"/>
    <w:rsid w:val="001B4CF2"/>
    <w:rsid w:val="001C67C6"/>
    <w:rsid w:val="001D69C1"/>
    <w:rsid w:val="00205704"/>
    <w:rsid w:val="00241668"/>
    <w:rsid w:val="00244C87"/>
    <w:rsid w:val="002B45BD"/>
    <w:rsid w:val="002C310F"/>
    <w:rsid w:val="002C52AA"/>
    <w:rsid w:val="002D037B"/>
    <w:rsid w:val="002D3928"/>
    <w:rsid w:val="0034313B"/>
    <w:rsid w:val="00347B0A"/>
    <w:rsid w:val="00352C91"/>
    <w:rsid w:val="0039656F"/>
    <w:rsid w:val="003B1F99"/>
    <w:rsid w:val="00411C02"/>
    <w:rsid w:val="004124F3"/>
    <w:rsid w:val="004135BC"/>
    <w:rsid w:val="0047011D"/>
    <w:rsid w:val="004A0853"/>
    <w:rsid w:val="004B455E"/>
    <w:rsid w:val="004D4712"/>
    <w:rsid w:val="004E358F"/>
    <w:rsid w:val="005071EF"/>
    <w:rsid w:val="0052004B"/>
    <w:rsid w:val="005A46D9"/>
    <w:rsid w:val="005D6225"/>
    <w:rsid w:val="0061080E"/>
    <w:rsid w:val="006304BE"/>
    <w:rsid w:val="00650074"/>
    <w:rsid w:val="00650243"/>
    <w:rsid w:val="00662F13"/>
    <w:rsid w:val="00684C71"/>
    <w:rsid w:val="006B5DE8"/>
    <w:rsid w:val="006B6525"/>
    <w:rsid w:val="006F37C2"/>
    <w:rsid w:val="007063F7"/>
    <w:rsid w:val="00707B09"/>
    <w:rsid w:val="0076500A"/>
    <w:rsid w:val="007E7225"/>
    <w:rsid w:val="0081336E"/>
    <w:rsid w:val="00821507"/>
    <w:rsid w:val="008923AC"/>
    <w:rsid w:val="008A189F"/>
    <w:rsid w:val="008A73F4"/>
    <w:rsid w:val="008D0080"/>
    <w:rsid w:val="008D0B63"/>
    <w:rsid w:val="008E3BAF"/>
    <w:rsid w:val="008E7F13"/>
    <w:rsid w:val="008F1C49"/>
    <w:rsid w:val="009048F9"/>
    <w:rsid w:val="00953035"/>
    <w:rsid w:val="00955BCC"/>
    <w:rsid w:val="009563F4"/>
    <w:rsid w:val="00957D1B"/>
    <w:rsid w:val="00960B08"/>
    <w:rsid w:val="0097047F"/>
    <w:rsid w:val="00987EA7"/>
    <w:rsid w:val="00992C40"/>
    <w:rsid w:val="009A759A"/>
    <w:rsid w:val="009C2ED8"/>
    <w:rsid w:val="009F7AB5"/>
    <w:rsid w:val="00A14E55"/>
    <w:rsid w:val="00A32709"/>
    <w:rsid w:val="00A3452B"/>
    <w:rsid w:val="00A5133F"/>
    <w:rsid w:val="00A64537"/>
    <w:rsid w:val="00AE2D4D"/>
    <w:rsid w:val="00AF7133"/>
    <w:rsid w:val="00B44F3F"/>
    <w:rsid w:val="00B45C00"/>
    <w:rsid w:val="00B62171"/>
    <w:rsid w:val="00B85AE6"/>
    <w:rsid w:val="00BB2FE4"/>
    <w:rsid w:val="00BC5760"/>
    <w:rsid w:val="00C4609B"/>
    <w:rsid w:val="00C51A0D"/>
    <w:rsid w:val="00CA392B"/>
    <w:rsid w:val="00CD646B"/>
    <w:rsid w:val="00D154C0"/>
    <w:rsid w:val="00D56C1D"/>
    <w:rsid w:val="00D61B0A"/>
    <w:rsid w:val="00D752E1"/>
    <w:rsid w:val="00DA78FA"/>
    <w:rsid w:val="00E4450F"/>
    <w:rsid w:val="00E5419E"/>
    <w:rsid w:val="00E615DC"/>
    <w:rsid w:val="00E81B47"/>
    <w:rsid w:val="00E8787F"/>
    <w:rsid w:val="00E9120A"/>
    <w:rsid w:val="00EA2AE0"/>
    <w:rsid w:val="00ED40D9"/>
    <w:rsid w:val="00F336A7"/>
    <w:rsid w:val="00F33700"/>
    <w:rsid w:val="00F9680E"/>
    <w:rsid w:val="00FB15F4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40</TotalTime>
  <Pages>1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2940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2023-11-07T01:28:00Z</cp:lastPrinted>
  <dcterms:created xsi:type="dcterms:W3CDTF">2023-10-30T08:34:00Z</dcterms:created>
  <dcterms:modified xsi:type="dcterms:W3CDTF">2023-11-07T01:28:00Z</dcterms:modified>
</cp:coreProperties>
</file>