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bookmarkStart w:id="0" w:name="_GoBack"/>
      <w:bookmarkEnd w:id="0"/>
    </w:p>
    <w:p w:rsidR="0047763D" w:rsidRDefault="0047763D">
      <w:pPr>
        <w:rPr>
          <w:sz w:val="24"/>
        </w:rPr>
      </w:pPr>
    </w:p>
    <w:p w:rsidR="00684C71" w:rsidRDefault="008F5774">
      <w:pPr>
        <w:rPr>
          <w:sz w:val="24"/>
          <w:lang w:eastAsia="zh-CN"/>
        </w:rPr>
      </w:pPr>
      <w:r>
        <w:rPr>
          <w:sz w:val="24"/>
        </w:rPr>
        <w:t>Date: 22</w:t>
      </w:r>
      <w:r w:rsidRPr="008F5774">
        <w:rPr>
          <w:sz w:val="24"/>
          <w:vertAlign w:val="superscript"/>
        </w:rPr>
        <w:t>nd</w:t>
      </w:r>
      <w:r w:rsidR="00B303A6">
        <w:rPr>
          <w:sz w:val="24"/>
        </w:rPr>
        <w:t xml:space="preserve"> July </w:t>
      </w:r>
      <w:r w:rsidR="00D911CB">
        <w:rPr>
          <w:sz w:val="24"/>
        </w:rPr>
        <w:t>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747C9F">
        <w:rPr>
          <w:sz w:val="24"/>
          <w:lang w:eastAsia="zh-CN"/>
        </w:rPr>
        <w:t>3 cases of 1</w:t>
      </w:r>
      <w:r w:rsidR="008F5774">
        <w:rPr>
          <w:sz w:val="24"/>
          <w:lang w:eastAsia="zh-CN"/>
        </w:rPr>
        <w:t xml:space="preserve"> </w:t>
      </w:r>
      <w:r w:rsidR="00D911CB">
        <w:rPr>
          <w:sz w:val="24"/>
          <w:lang w:eastAsia="zh-CN"/>
        </w:rPr>
        <w:t>unit machine with accessary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D911CB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911CB">
        <w:rPr>
          <w:sz w:val="24"/>
          <w:lang w:eastAsia="zh-CN"/>
        </w:rPr>
        <w:t xml:space="preserve"> under machine</w:t>
      </w:r>
      <w:r w:rsidR="00121F4B">
        <w:rPr>
          <w:sz w:val="24"/>
          <w:lang w:eastAsia="zh-CN"/>
        </w:rPr>
        <w:t xml:space="preserve">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8F5774">
        <w:rPr>
          <w:sz w:val="24"/>
          <w:lang w:eastAsia="zh-CN"/>
        </w:rPr>
        <w:t xml:space="preserve"> position into factory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5774" w:rsidRDefault="00747C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165 x 160 x 190cm/ N Wt: 1,640kgs, G Wt: 1,900kgs</w:t>
      </w:r>
    </w:p>
    <w:p w:rsidR="00747C9F" w:rsidRDefault="00747C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160 x 130 x 110cm/ N Wt: 250kgs, G Wt: 322kgs</w:t>
      </w:r>
    </w:p>
    <w:p w:rsidR="00B303A6" w:rsidRDefault="00B303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270 x 150 x 150cm/ N Wt: 335kgs, G Wt: 555kgs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303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29/07/24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303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11CB" w:rsidRDefault="008F5774" w:rsidP="00D911CB">
      <w:pPr>
        <w:pStyle w:val="Heading4"/>
        <w:rPr>
          <w:szCs w:val="24"/>
        </w:rPr>
      </w:pPr>
      <w:r>
        <w:t>3A International Business Pk #01-17, Icon @ IBP</w:t>
      </w:r>
    </w:p>
    <w:p w:rsidR="00707B09" w:rsidRPr="00D911CB" w:rsidRDefault="00851AA6" w:rsidP="00D911CB">
      <w:pPr>
        <w:pStyle w:val="Heading4"/>
      </w:pPr>
      <w:r>
        <w:rPr>
          <w:szCs w:val="24"/>
        </w:rPr>
        <w:t>Wenzel Asia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B303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851AA6"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BB1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BB1D24" w:rsidRPr="004559F1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  <w:r w:rsidR="00851AA6">
        <w:rPr>
          <w:sz w:val="24"/>
          <w:lang w:eastAsia="zh-CN"/>
        </w:rPr>
        <w:t xml:space="preserve"> </w:t>
      </w:r>
    </w:p>
    <w:p w:rsidR="00121F4B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1F4B" w:rsidRPr="00BB1D24">
        <w:rPr>
          <w:sz w:val="24"/>
          <w:lang w:eastAsia="zh-CN"/>
        </w:rPr>
        <w:t xml:space="preserve">nsert sling to crane hook </w:t>
      </w:r>
    </w:p>
    <w:p w:rsidR="00BB1D24" w:rsidRP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BB1D24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Pr="00BB1D24">
        <w:rPr>
          <w:sz w:val="24"/>
          <w:lang w:eastAsia="zh-CN"/>
        </w:rPr>
        <w:t>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4559F1">
        <w:rPr>
          <w:sz w:val="24"/>
          <w:lang w:eastAsia="zh-CN"/>
        </w:rPr>
        <w:t xml:space="preserve"> up machine from lorry chassis </w:t>
      </w:r>
      <w:r>
        <w:rPr>
          <w:sz w:val="24"/>
          <w:lang w:eastAsia="zh-CN"/>
        </w:rPr>
        <w:t xml:space="preserve">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B1D2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and lower down </w:t>
      </w:r>
      <w:r w:rsidR="00986D9E">
        <w:rPr>
          <w:sz w:val="24"/>
          <w:lang w:eastAsia="zh-CN"/>
        </w:rPr>
        <w:t xml:space="preserve">machine </w:t>
      </w:r>
      <w:r w:rsidR="004559F1">
        <w:rPr>
          <w:sz w:val="24"/>
          <w:lang w:eastAsia="zh-CN"/>
        </w:rPr>
        <w:t xml:space="preserve">to the 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559F1">
        <w:rPr>
          <w:sz w:val="24"/>
          <w:lang w:eastAsia="zh-CN"/>
        </w:rPr>
        <w:t xml:space="preserve">machine into factory premise 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492" w:rsidRDefault="00751492">
      <w:r>
        <w:separator/>
      </w:r>
    </w:p>
  </w:endnote>
  <w:endnote w:type="continuationSeparator" w:id="0">
    <w:p w:rsidR="00751492" w:rsidRDefault="00751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7A1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7A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492" w:rsidRDefault="00751492">
      <w:r>
        <w:separator/>
      </w:r>
    </w:p>
  </w:footnote>
  <w:footnote w:type="continuationSeparator" w:id="0">
    <w:p w:rsidR="00751492" w:rsidRDefault="007514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D7A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B303A6">
    <w:pPr>
      <w:pStyle w:val="Header"/>
      <w:jc w:val="center"/>
    </w:pPr>
    <w:r>
      <w:t>No. 28 Kranji Loop #05-03 Kranji Green,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B303A6">
      <w:t>62826020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D7A1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14E"/>
    <w:rsid w:val="000801A2"/>
    <w:rsid w:val="00080409"/>
    <w:rsid w:val="000C46C5"/>
    <w:rsid w:val="000D7A13"/>
    <w:rsid w:val="001064C0"/>
    <w:rsid w:val="00121F4B"/>
    <w:rsid w:val="00150169"/>
    <w:rsid w:val="001A07FF"/>
    <w:rsid w:val="001A1E38"/>
    <w:rsid w:val="001F5575"/>
    <w:rsid w:val="001F7A13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559F1"/>
    <w:rsid w:val="0047763D"/>
    <w:rsid w:val="004B5F75"/>
    <w:rsid w:val="004C6F5B"/>
    <w:rsid w:val="004E5848"/>
    <w:rsid w:val="00525584"/>
    <w:rsid w:val="005A2371"/>
    <w:rsid w:val="005B477F"/>
    <w:rsid w:val="005B7241"/>
    <w:rsid w:val="005C3290"/>
    <w:rsid w:val="005E7CFA"/>
    <w:rsid w:val="00684C71"/>
    <w:rsid w:val="00685287"/>
    <w:rsid w:val="006B6525"/>
    <w:rsid w:val="00707B09"/>
    <w:rsid w:val="00716965"/>
    <w:rsid w:val="007223C5"/>
    <w:rsid w:val="00747C9F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B11D4"/>
    <w:rsid w:val="008C3BD9"/>
    <w:rsid w:val="008D1F25"/>
    <w:rsid w:val="008D3552"/>
    <w:rsid w:val="008F5774"/>
    <w:rsid w:val="00927B06"/>
    <w:rsid w:val="00952F7F"/>
    <w:rsid w:val="00986D9E"/>
    <w:rsid w:val="009C1EC8"/>
    <w:rsid w:val="00A525B4"/>
    <w:rsid w:val="00A64537"/>
    <w:rsid w:val="00AD4078"/>
    <w:rsid w:val="00B303A6"/>
    <w:rsid w:val="00B35068"/>
    <w:rsid w:val="00B43C44"/>
    <w:rsid w:val="00B62108"/>
    <w:rsid w:val="00B70004"/>
    <w:rsid w:val="00B776C2"/>
    <w:rsid w:val="00B922EE"/>
    <w:rsid w:val="00BB1D24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911CB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2024-01-22T07:56:00Z</cp:lastPrinted>
  <dcterms:created xsi:type="dcterms:W3CDTF">2024-07-22T06:56:00Z</dcterms:created>
  <dcterms:modified xsi:type="dcterms:W3CDTF">2024-07-22T06:56:00Z</dcterms:modified>
</cp:coreProperties>
</file>