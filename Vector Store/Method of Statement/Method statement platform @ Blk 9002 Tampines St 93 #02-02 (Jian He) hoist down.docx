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F44E" w14:textId="77777777" w:rsidR="00766BC6" w:rsidRDefault="00766BC6">
      <w:pPr>
        <w:pStyle w:val="Title"/>
        <w:jc w:val="left"/>
        <w:rPr>
          <w:lang w:eastAsia="zh-CN"/>
        </w:rPr>
      </w:pPr>
    </w:p>
    <w:p w14:paraId="7656F955" w14:textId="079AEDA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1A0A752" w14:textId="77777777" w:rsidR="005D3220" w:rsidRDefault="005D3220">
      <w:pPr>
        <w:rPr>
          <w:sz w:val="24"/>
        </w:rPr>
      </w:pPr>
    </w:p>
    <w:p w14:paraId="295A46A0" w14:textId="29B28B8F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3194E">
        <w:rPr>
          <w:sz w:val="24"/>
        </w:rPr>
        <w:t>14</w:t>
      </w:r>
      <w:r w:rsidR="0023194E" w:rsidRPr="0023194E">
        <w:rPr>
          <w:sz w:val="24"/>
          <w:vertAlign w:val="superscript"/>
        </w:rPr>
        <w:t>th</w:t>
      </w:r>
      <w:r w:rsidR="0023194E">
        <w:rPr>
          <w:sz w:val="24"/>
        </w:rPr>
        <w:t xml:space="preserve"> May</w:t>
      </w:r>
      <w:r w:rsidR="001E0F90">
        <w:rPr>
          <w:sz w:val="24"/>
          <w:lang w:eastAsia="zh-CN"/>
        </w:rPr>
        <w:t xml:space="preserve"> 2025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8356807" w14:textId="77777777" w:rsidR="0023194E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CEDCEF0" w14:textId="3C54C23B" w:rsidR="00512A9D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 xml:space="preserve">hoist down </w:t>
      </w:r>
      <w:r w:rsidR="003C46B8">
        <w:rPr>
          <w:sz w:val="24"/>
          <w:lang w:eastAsia="zh-CN"/>
        </w:rPr>
        <w:t xml:space="preserve">machine from </w:t>
      </w:r>
      <w:r w:rsidR="0023194E">
        <w:rPr>
          <w:sz w:val="24"/>
          <w:lang w:eastAsia="zh-CN"/>
        </w:rPr>
        <w:t>2</w:t>
      </w:r>
      <w:r w:rsidR="0023194E" w:rsidRPr="0023194E">
        <w:rPr>
          <w:sz w:val="24"/>
          <w:vertAlign w:val="superscript"/>
          <w:lang w:eastAsia="zh-CN"/>
        </w:rPr>
        <w:t>nd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 xml:space="preserve">through </w:t>
      </w:r>
      <w:r>
        <w:rPr>
          <w:sz w:val="24"/>
          <w:lang w:eastAsia="zh-CN"/>
        </w:rPr>
        <w:t>wall hacking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 xml:space="preserve">mobile/lorry crane, </w:t>
      </w:r>
      <w:r w:rsidR="00A641DB">
        <w:rPr>
          <w:sz w:val="24"/>
          <w:lang w:eastAsia="zh-CN"/>
        </w:rPr>
        <w:t xml:space="preserve">load </w:t>
      </w:r>
      <w:r>
        <w:rPr>
          <w:sz w:val="24"/>
          <w:lang w:eastAsia="zh-CN"/>
        </w:rPr>
        <w:t xml:space="preserve">up </w:t>
      </w:r>
      <w:r w:rsidR="00A641DB">
        <w:rPr>
          <w:sz w:val="24"/>
          <w:lang w:eastAsia="zh-CN"/>
        </w:rPr>
        <w:t>o</w:t>
      </w:r>
      <w:r w:rsidR="00EC2E7B">
        <w:rPr>
          <w:sz w:val="24"/>
          <w:lang w:eastAsia="zh-CN"/>
        </w:rPr>
        <w:t>nto lorry</w:t>
      </w:r>
    </w:p>
    <w:p w14:paraId="5AFF0B93" w14:textId="24C32896" w:rsidR="00CF7400" w:rsidRPr="0023194E" w:rsidRDefault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2) To shift out small machine from 2</w:t>
      </w:r>
      <w:r w:rsidRPr="00CF740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loading bay via cargo lift 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770E8B4" w14:textId="77777777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52C753B5" w14:textId="77777777" w:rsidR="005D3220" w:rsidRDefault="005D322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Via hoisting </w:t>
      </w:r>
    </w:p>
    <w:p w14:paraId="7B004B1F" w14:textId="2A87F3BA" w:rsidR="00CF7400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 w:rsidR="00CF7400">
        <w:rPr>
          <w:bCs/>
          <w:sz w:val="24"/>
          <w:szCs w:val="24"/>
          <w:lang w:eastAsia="zh-CN"/>
        </w:rPr>
        <w:t>Sodick</w:t>
      </w:r>
      <w:proofErr w:type="spellEnd"/>
      <w:r w:rsidR="00CF7400">
        <w:rPr>
          <w:bCs/>
          <w:sz w:val="24"/>
          <w:szCs w:val="24"/>
          <w:lang w:eastAsia="zh-CN"/>
        </w:rPr>
        <w:t xml:space="preserve"> AQ400L</w:t>
      </w:r>
      <w:r w:rsidR="008B3FC0">
        <w:rPr>
          <w:bCs/>
          <w:sz w:val="24"/>
          <w:szCs w:val="24"/>
          <w:lang w:eastAsia="zh-CN"/>
        </w:rPr>
        <w:t xml:space="preserve"> / </w:t>
      </w:r>
      <w:proofErr w:type="spellStart"/>
      <w:r w:rsidR="008B3FC0">
        <w:rPr>
          <w:bCs/>
          <w:sz w:val="24"/>
          <w:szCs w:val="24"/>
          <w:lang w:eastAsia="zh-CN"/>
        </w:rPr>
        <w:t>Wt</w:t>
      </w:r>
      <w:proofErr w:type="spellEnd"/>
      <w:r w:rsidR="008B3FC0">
        <w:rPr>
          <w:bCs/>
          <w:sz w:val="24"/>
          <w:szCs w:val="24"/>
          <w:lang w:eastAsia="zh-CN"/>
        </w:rPr>
        <w:t xml:space="preserve">: 4, 300 kg </w:t>
      </w:r>
    </w:p>
    <w:p w14:paraId="37A053BA" w14:textId="61CE3B66" w:rsidR="00AB3C71" w:rsidRDefault="00CF7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EDM  </w:t>
      </w:r>
    </w:p>
    <w:p w14:paraId="7739DDB5" w14:textId="77777777" w:rsidR="005D3220" w:rsidRDefault="005D3220" w:rsidP="005D32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King Rich Milling </w:t>
      </w:r>
    </w:p>
    <w:p w14:paraId="7D93DFCC" w14:textId="77777777" w:rsidR="005D3220" w:rsidRDefault="005D32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83065FC" w14:textId="681D021E" w:rsidR="005D3220" w:rsidRPr="005D3220" w:rsidRDefault="005D322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Via cargo lift</w:t>
      </w:r>
    </w:p>
    <w:p w14:paraId="32F088A3" w14:textId="72C11E45" w:rsidR="005D3220" w:rsidRDefault="005D32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>
        <w:rPr>
          <w:bCs/>
          <w:sz w:val="24"/>
          <w:szCs w:val="24"/>
          <w:lang w:eastAsia="zh-CN"/>
        </w:rPr>
        <w:t>Sodick</w:t>
      </w:r>
      <w:proofErr w:type="spellEnd"/>
      <w:r>
        <w:rPr>
          <w:bCs/>
          <w:sz w:val="24"/>
          <w:szCs w:val="24"/>
          <w:lang w:eastAsia="zh-CN"/>
        </w:rPr>
        <w:t xml:space="preserve"> K1C</w:t>
      </w:r>
    </w:p>
    <w:p w14:paraId="384FB1EB" w14:textId="20E95863" w:rsidR="00CF7400" w:rsidRDefault="00CF7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Leblond Lathe</w:t>
      </w:r>
    </w:p>
    <w:p w14:paraId="6A1EC9C8" w14:textId="38E0317D" w:rsidR="00CF7400" w:rsidRDefault="00CF7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Compressor </w:t>
      </w:r>
    </w:p>
    <w:p w14:paraId="620075FD" w14:textId="30CB04D5" w:rsidR="00CF7400" w:rsidRDefault="00CF7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Bandsaw</w:t>
      </w:r>
    </w:p>
    <w:p w14:paraId="0F80598C" w14:textId="5567F750" w:rsidR="00BA6E59" w:rsidRPr="0023194E" w:rsidRDefault="00CF7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2 unit</w:t>
      </w:r>
      <w:proofErr w:type="gramEnd"/>
      <w:r>
        <w:rPr>
          <w:bCs/>
          <w:sz w:val="24"/>
          <w:szCs w:val="24"/>
          <w:lang w:eastAsia="zh-CN"/>
        </w:rPr>
        <w:t xml:space="preserve"> Surface Grinder </w:t>
      </w:r>
    </w:p>
    <w:p w14:paraId="49F80CA0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4350307B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3194E">
        <w:rPr>
          <w:sz w:val="24"/>
          <w:lang w:eastAsia="zh-CN"/>
        </w:rPr>
        <w:t>ed</w:t>
      </w:r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6669C19" w14:textId="6E42A01D" w:rsidR="003C46B8" w:rsidRPr="0023194E" w:rsidRDefault="0023194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24/05</w:t>
      </w:r>
      <w:r w:rsidR="001E0F90">
        <w:rPr>
          <w:bCs/>
          <w:sz w:val="24"/>
          <w:szCs w:val="24"/>
          <w:lang w:eastAsia="zh-CN"/>
        </w:rPr>
        <w:t>/25</w:t>
      </w:r>
      <w:r w:rsidR="002A1BD7">
        <w:rPr>
          <w:bCs/>
          <w:sz w:val="24"/>
          <w:szCs w:val="24"/>
          <w:lang w:eastAsia="zh-CN"/>
        </w:rPr>
        <w:t xml:space="preserve"> (Sat)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018A8416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  <w:r w:rsidR="002C385C">
        <w:rPr>
          <w:b/>
          <w:bCs/>
          <w:sz w:val="32"/>
          <w:szCs w:val="32"/>
          <w:u w:val="single"/>
          <w:lang w:eastAsia="zh-CN"/>
        </w:rPr>
        <w:t xml:space="preserve">           </w:t>
      </w:r>
    </w:p>
    <w:p w14:paraId="19070CA5" w14:textId="00E00B52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95773E">
        <w:rPr>
          <w:bCs/>
          <w:sz w:val="24"/>
          <w:szCs w:val="24"/>
          <w:lang w:eastAsia="zh-CN"/>
        </w:rPr>
        <w:t>45</w:t>
      </w:r>
      <w:r>
        <w:rPr>
          <w:bCs/>
          <w:sz w:val="24"/>
          <w:szCs w:val="24"/>
          <w:lang w:eastAsia="zh-CN"/>
        </w:rPr>
        <w:t xml:space="preserve"> am </w:t>
      </w:r>
    </w:p>
    <w:p w14:paraId="2948CBAF" w14:textId="77777777" w:rsidR="001D0405" w:rsidRDefault="001D0405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2A3F6F6" w14:textId="77777777" w:rsidR="005D3220" w:rsidRDefault="005D3220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6A5F9F7" w14:textId="28384B0D" w:rsidR="00CF7400" w:rsidRDefault="00EE527F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4C9956B" w14:textId="65224611" w:rsidR="00B85262" w:rsidRDefault="00CF7400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9002 Tampines St 93 #02-02</w:t>
      </w:r>
    </w:p>
    <w:p w14:paraId="29FE5C81" w14:textId="7245852F" w:rsidR="00CF7400" w:rsidRPr="00CF7400" w:rsidRDefault="00CF7400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Jian He Precision Engineering Pte Ltd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5CC5977E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75D050CE" w14:textId="0BA5120E" w:rsidR="00782621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945F2F">
        <w:rPr>
          <w:sz w:val="24"/>
          <w:lang w:eastAsia="zh-CN"/>
        </w:rPr>
        <w:t xml:space="preserve"> x </w:t>
      </w:r>
      <w:r w:rsidR="0022310D"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525B0FB8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44BF3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14:paraId="79CB17F6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5AA5E84" w14:textId="2A102562" w:rsidR="00CF7400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7F633319" w14:textId="77777777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4EB7E5AC" w14:textId="08251AD6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5F40D828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0FF73102" w14:textId="77777777" w:rsidR="005D3220" w:rsidRDefault="005D3220">
      <w:pPr>
        <w:rPr>
          <w:sz w:val="24"/>
          <w:lang w:eastAsia="zh-CN"/>
        </w:rPr>
      </w:pPr>
    </w:p>
    <w:p w14:paraId="15058916" w14:textId="77777777" w:rsidR="002C385C" w:rsidRDefault="002C385C">
      <w:pPr>
        <w:rPr>
          <w:sz w:val="24"/>
          <w:lang w:eastAsia="zh-CN"/>
        </w:rPr>
      </w:pPr>
    </w:p>
    <w:p w14:paraId="19D161E6" w14:textId="56B26625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0A5681C" w14:textId="571FE42B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77777777" w:rsidR="00777B81" w:rsidRDefault="00777B81">
      <w:pPr>
        <w:pStyle w:val="BodyText2"/>
      </w:pPr>
      <w:r>
        <w:t xml:space="preserve">a. Lifting Supervisor </w:t>
      </w:r>
    </w:p>
    <w:p w14:paraId="0492D3F7" w14:textId="1A4F2A74" w:rsidR="00777B81" w:rsidRDefault="00777B81">
      <w:pPr>
        <w:pStyle w:val="BodyText2"/>
      </w:pPr>
      <w:r>
        <w:t>b.</w:t>
      </w:r>
      <w:r w:rsidR="00D44BF3">
        <w:t xml:space="preserve"> </w:t>
      </w:r>
      <w:r>
        <w:t>Lorry Crane Operator</w:t>
      </w:r>
    </w:p>
    <w:p w14:paraId="0FDA4C9A" w14:textId="07AA71C8" w:rsidR="00777B81" w:rsidRDefault="00777B81">
      <w:pPr>
        <w:pStyle w:val="BodyText2"/>
      </w:pPr>
      <w:r>
        <w:t xml:space="preserve">d. Signalman </w:t>
      </w:r>
    </w:p>
    <w:p w14:paraId="44B96751" w14:textId="77777777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0FCD741" w14:textId="0D4F34C6" w:rsidR="00EE527F" w:rsidRPr="0082563E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14:paraId="6EDAAD0E" w14:textId="65AB6BA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62DE71F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027E9BC" w14:textId="6BCAF1F2" w:rsidR="007E758E" w:rsidRPr="00F369A7" w:rsidRDefault="00D44BF3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7E758E">
        <w:rPr>
          <w:sz w:val="24"/>
          <w:lang w:eastAsia="zh-CN"/>
        </w:rPr>
        <w:t xml:space="preserve"> crane to hoist up platform to </w:t>
      </w:r>
      <w:r w:rsidR="001D0405">
        <w:rPr>
          <w:sz w:val="24"/>
          <w:lang w:eastAsia="zh-CN"/>
        </w:rPr>
        <w:t>2</w:t>
      </w:r>
      <w:r w:rsidR="001D0405" w:rsidRPr="001D0405">
        <w:rPr>
          <w:sz w:val="24"/>
          <w:vertAlign w:val="superscript"/>
          <w:lang w:eastAsia="zh-CN"/>
        </w:rPr>
        <w:t>nd</w:t>
      </w:r>
      <w:r w:rsidR="007E758E">
        <w:rPr>
          <w:sz w:val="24"/>
          <w:lang w:eastAsia="zh-CN"/>
        </w:rPr>
        <w:t xml:space="preserve"> floor </w:t>
      </w:r>
      <w:r w:rsidR="001D0405">
        <w:rPr>
          <w:sz w:val="24"/>
          <w:lang w:eastAsia="zh-CN"/>
        </w:rPr>
        <w:t>wall hacking</w:t>
      </w:r>
      <w:r w:rsidR="007E758E" w:rsidRPr="00F369A7">
        <w:rPr>
          <w:sz w:val="24"/>
          <w:lang w:eastAsia="zh-CN"/>
        </w:rPr>
        <w:t xml:space="preserve"> opening </w:t>
      </w:r>
    </w:p>
    <w:p w14:paraId="663E9A5A" w14:textId="77777777" w:rsidR="007E758E" w:rsidRPr="00C65685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2CB9FA90" w14:textId="77777777" w:rsidR="007E758E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5A22ADC5" w14:textId="28CBF575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14:paraId="2E2B577F" w14:textId="532F4A25" w:rsidR="001D0405" w:rsidRDefault="001D040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14:paraId="5EE7B650" w14:textId="56EE4B07" w:rsidR="007E758E" w:rsidRPr="001D0405" w:rsidRDefault="001D0405" w:rsidP="001D04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39481485" w14:textId="71BB2AFE" w:rsidR="007E758E" w:rsidRDefault="00D44BF3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2D0935">
        <w:rPr>
          <w:sz w:val="24"/>
          <w:lang w:eastAsia="zh-CN"/>
        </w:rPr>
        <w:t xml:space="preserve"> crane to hoist down machine </w:t>
      </w:r>
      <w:r w:rsidR="001D0405">
        <w:rPr>
          <w:sz w:val="24"/>
          <w:lang w:eastAsia="zh-CN"/>
        </w:rPr>
        <w:t xml:space="preserve">from platform </w:t>
      </w:r>
      <w:r w:rsidR="002D0935">
        <w:rPr>
          <w:sz w:val="24"/>
          <w:lang w:eastAsia="zh-CN"/>
        </w:rPr>
        <w:t xml:space="preserve">to the ground </w:t>
      </w:r>
    </w:p>
    <w:p w14:paraId="034D8705" w14:textId="77777777" w:rsidR="001D0405" w:rsidRDefault="002D093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</w:t>
      </w:r>
      <w:r w:rsidR="001D040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onto lorry chassis</w:t>
      </w:r>
    </w:p>
    <w:p w14:paraId="37F7681F" w14:textId="2217AD5A" w:rsidR="002D0935" w:rsidRDefault="001D040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being transport out of site premise </w:t>
      </w:r>
      <w:r w:rsidR="002D0935">
        <w:rPr>
          <w:sz w:val="24"/>
          <w:lang w:eastAsia="zh-CN"/>
        </w:rPr>
        <w:t xml:space="preserve"> </w:t>
      </w:r>
    </w:p>
    <w:p w14:paraId="275EE7BF" w14:textId="009ABEFF" w:rsidR="00EE527F" w:rsidRPr="002D0935" w:rsidRDefault="00EE527F" w:rsidP="002D0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D0935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35910C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574E1F" w14:textId="77777777" w:rsidR="00BA657A" w:rsidRDefault="00BA657A">
      <w:r>
        <w:separator/>
      </w:r>
    </w:p>
  </w:endnote>
  <w:endnote w:type="continuationSeparator" w:id="0">
    <w:p w14:paraId="495FA404" w14:textId="77777777" w:rsidR="00BA657A" w:rsidRDefault="00BA6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39C75" w14:textId="77777777" w:rsidR="00BA657A" w:rsidRDefault="00BA657A">
      <w:r>
        <w:separator/>
      </w:r>
    </w:p>
  </w:footnote>
  <w:footnote w:type="continuationSeparator" w:id="0">
    <w:p w14:paraId="31D93AE0" w14:textId="77777777" w:rsidR="00BA657A" w:rsidRDefault="00BA65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7AED0D12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D0405">
      <w:rPr>
        <w:b/>
        <w:color w:val="0000FF"/>
        <w:sz w:val="28"/>
      </w:rPr>
      <w:t xml:space="preserve">   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3"/>
  </w:num>
  <w:num w:numId="2" w16cid:durableId="691955534">
    <w:abstractNumId w:val="5"/>
  </w:num>
  <w:num w:numId="3" w16cid:durableId="568929104">
    <w:abstractNumId w:val="0"/>
  </w:num>
  <w:num w:numId="4" w16cid:durableId="2062484275">
    <w:abstractNumId w:val="10"/>
  </w:num>
  <w:num w:numId="5" w16cid:durableId="643658770">
    <w:abstractNumId w:val="6"/>
  </w:num>
  <w:num w:numId="6" w16cid:durableId="320503753">
    <w:abstractNumId w:val="7"/>
  </w:num>
  <w:num w:numId="7" w16cid:durableId="1456024228">
    <w:abstractNumId w:val="4"/>
  </w:num>
  <w:num w:numId="8" w16cid:durableId="36976481">
    <w:abstractNumId w:val="8"/>
  </w:num>
  <w:num w:numId="9" w16cid:durableId="1646736276">
    <w:abstractNumId w:val="2"/>
  </w:num>
  <w:num w:numId="10" w16cid:durableId="1379432791">
    <w:abstractNumId w:val="9"/>
  </w:num>
  <w:num w:numId="11" w16cid:durableId="137195207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272EE"/>
    <w:rsid w:val="0004224E"/>
    <w:rsid w:val="000430A5"/>
    <w:rsid w:val="00060982"/>
    <w:rsid w:val="000839BB"/>
    <w:rsid w:val="00090E16"/>
    <w:rsid w:val="00093A2F"/>
    <w:rsid w:val="000A4B74"/>
    <w:rsid w:val="000A77B9"/>
    <w:rsid w:val="000B2F2C"/>
    <w:rsid w:val="000D2669"/>
    <w:rsid w:val="000D3EE1"/>
    <w:rsid w:val="000D42CD"/>
    <w:rsid w:val="00117C48"/>
    <w:rsid w:val="00130300"/>
    <w:rsid w:val="00132211"/>
    <w:rsid w:val="00136874"/>
    <w:rsid w:val="00141C71"/>
    <w:rsid w:val="0017768F"/>
    <w:rsid w:val="00180033"/>
    <w:rsid w:val="00180FE3"/>
    <w:rsid w:val="00186153"/>
    <w:rsid w:val="00194883"/>
    <w:rsid w:val="001A16F2"/>
    <w:rsid w:val="001B2043"/>
    <w:rsid w:val="001B2EBA"/>
    <w:rsid w:val="001B3AAA"/>
    <w:rsid w:val="001D0405"/>
    <w:rsid w:val="001D1C80"/>
    <w:rsid w:val="001D38AF"/>
    <w:rsid w:val="001D6265"/>
    <w:rsid w:val="001D7BC0"/>
    <w:rsid w:val="001E0F90"/>
    <w:rsid w:val="00214CA3"/>
    <w:rsid w:val="0022310D"/>
    <w:rsid w:val="00225487"/>
    <w:rsid w:val="0023194E"/>
    <w:rsid w:val="00240608"/>
    <w:rsid w:val="00251834"/>
    <w:rsid w:val="0026667A"/>
    <w:rsid w:val="00274BF0"/>
    <w:rsid w:val="00281296"/>
    <w:rsid w:val="0029590D"/>
    <w:rsid w:val="002A1405"/>
    <w:rsid w:val="002A1BD7"/>
    <w:rsid w:val="002A6243"/>
    <w:rsid w:val="002B29A9"/>
    <w:rsid w:val="002B4194"/>
    <w:rsid w:val="002C385C"/>
    <w:rsid w:val="002D0935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03A1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512AB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3F5"/>
    <w:rsid w:val="00496A2A"/>
    <w:rsid w:val="004C392C"/>
    <w:rsid w:val="004D5933"/>
    <w:rsid w:val="004F07E0"/>
    <w:rsid w:val="004F78BB"/>
    <w:rsid w:val="00512A9D"/>
    <w:rsid w:val="005307F1"/>
    <w:rsid w:val="005405DF"/>
    <w:rsid w:val="00544BA0"/>
    <w:rsid w:val="0055075D"/>
    <w:rsid w:val="00550D01"/>
    <w:rsid w:val="005541DC"/>
    <w:rsid w:val="00567B2B"/>
    <w:rsid w:val="005966C4"/>
    <w:rsid w:val="005A6319"/>
    <w:rsid w:val="005B35C9"/>
    <w:rsid w:val="005C69FA"/>
    <w:rsid w:val="005D04C7"/>
    <w:rsid w:val="005D232A"/>
    <w:rsid w:val="005D3220"/>
    <w:rsid w:val="005E132E"/>
    <w:rsid w:val="005F2F7B"/>
    <w:rsid w:val="00604A7F"/>
    <w:rsid w:val="0061759B"/>
    <w:rsid w:val="00620DC9"/>
    <w:rsid w:val="00623BDE"/>
    <w:rsid w:val="006362BB"/>
    <w:rsid w:val="0064156E"/>
    <w:rsid w:val="00660815"/>
    <w:rsid w:val="00664D20"/>
    <w:rsid w:val="00683037"/>
    <w:rsid w:val="0068706B"/>
    <w:rsid w:val="00695134"/>
    <w:rsid w:val="006A0465"/>
    <w:rsid w:val="006B19E6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6BC6"/>
    <w:rsid w:val="0076738E"/>
    <w:rsid w:val="00777B81"/>
    <w:rsid w:val="00782621"/>
    <w:rsid w:val="00782718"/>
    <w:rsid w:val="007B6717"/>
    <w:rsid w:val="007C5834"/>
    <w:rsid w:val="007D1A3A"/>
    <w:rsid w:val="007D7519"/>
    <w:rsid w:val="007E2FF0"/>
    <w:rsid w:val="007E6356"/>
    <w:rsid w:val="007E758E"/>
    <w:rsid w:val="00800189"/>
    <w:rsid w:val="008067B7"/>
    <w:rsid w:val="0081772B"/>
    <w:rsid w:val="008254AB"/>
    <w:rsid w:val="0082563E"/>
    <w:rsid w:val="00827B9E"/>
    <w:rsid w:val="00840DC8"/>
    <w:rsid w:val="00882A6E"/>
    <w:rsid w:val="0088777C"/>
    <w:rsid w:val="008A5148"/>
    <w:rsid w:val="008A6AAC"/>
    <w:rsid w:val="008B3B91"/>
    <w:rsid w:val="008B3FC0"/>
    <w:rsid w:val="008D2591"/>
    <w:rsid w:val="008F2319"/>
    <w:rsid w:val="008F416F"/>
    <w:rsid w:val="008F6CAF"/>
    <w:rsid w:val="0090213C"/>
    <w:rsid w:val="00904AE4"/>
    <w:rsid w:val="00945F2F"/>
    <w:rsid w:val="0095773E"/>
    <w:rsid w:val="00957CA2"/>
    <w:rsid w:val="00970E4B"/>
    <w:rsid w:val="00971FA9"/>
    <w:rsid w:val="00987027"/>
    <w:rsid w:val="0099108C"/>
    <w:rsid w:val="009A1F80"/>
    <w:rsid w:val="009B0B5B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84CBC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526E7"/>
    <w:rsid w:val="00B64B5B"/>
    <w:rsid w:val="00B814A1"/>
    <w:rsid w:val="00B85262"/>
    <w:rsid w:val="00B85990"/>
    <w:rsid w:val="00B8750E"/>
    <w:rsid w:val="00B90DC1"/>
    <w:rsid w:val="00B965F7"/>
    <w:rsid w:val="00BA657A"/>
    <w:rsid w:val="00BA6E59"/>
    <w:rsid w:val="00BC2F04"/>
    <w:rsid w:val="00BC6BCE"/>
    <w:rsid w:val="00BD3F12"/>
    <w:rsid w:val="00BF2DAD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CF7400"/>
    <w:rsid w:val="00D015DC"/>
    <w:rsid w:val="00D01F82"/>
    <w:rsid w:val="00D031B7"/>
    <w:rsid w:val="00D14B56"/>
    <w:rsid w:val="00D44BF3"/>
    <w:rsid w:val="00D50A85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D5AAB"/>
    <w:rsid w:val="00DE5FCD"/>
    <w:rsid w:val="00DE72CA"/>
    <w:rsid w:val="00DE7463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848B1"/>
    <w:rsid w:val="00E91028"/>
    <w:rsid w:val="00EA18DF"/>
    <w:rsid w:val="00EA6EE0"/>
    <w:rsid w:val="00EC2E7B"/>
    <w:rsid w:val="00EC3274"/>
    <w:rsid w:val="00EE0406"/>
    <w:rsid w:val="00EE3F45"/>
    <w:rsid w:val="00EE527F"/>
    <w:rsid w:val="00EE7A41"/>
    <w:rsid w:val="00EF1902"/>
    <w:rsid w:val="00EF2BA3"/>
    <w:rsid w:val="00F11FFE"/>
    <w:rsid w:val="00F1709C"/>
    <w:rsid w:val="00F369A7"/>
    <w:rsid w:val="00F63A7E"/>
    <w:rsid w:val="00F6678A"/>
    <w:rsid w:val="00F772A5"/>
    <w:rsid w:val="00F844A0"/>
    <w:rsid w:val="00F853FF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28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2025-04-09T06:12:00Z</cp:lastPrinted>
  <dcterms:created xsi:type="dcterms:W3CDTF">2025-05-14T05:32:00Z</dcterms:created>
  <dcterms:modified xsi:type="dcterms:W3CDTF">2025-05-14T07:20:00Z</dcterms:modified>
</cp:coreProperties>
</file>