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8B7D8" w14:textId="77777777" w:rsidR="002334E0" w:rsidRDefault="002334E0">
      <w:pPr>
        <w:pStyle w:val="Title"/>
        <w:jc w:val="left"/>
        <w:rPr>
          <w:lang w:eastAsia="zh-CN"/>
        </w:rPr>
      </w:pPr>
    </w:p>
    <w:p w14:paraId="77B01E54" w14:textId="7C7C6F5A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161E4E1" w14:textId="286A6795" w:rsidR="006467DA" w:rsidRDefault="00490F4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334E0">
        <w:rPr>
          <w:sz w:val="24"/>
        </w:rPr>
        <w:t>20</w:t>
      </w:r>
      <w:r w:rsidR="002334E0">
        <w:rPr>
          <w:sz w:val="24"/>
          <w:vertAlign w:val="superscript"/>
        </w:rPr>
        <w:t xml:space="preserve">th </w:t>
      </w:r>
      <w:r w:rsidR="002334E0">
        <w:rPr>
          <w:sz w:val="24"/>
        </w:rPr>
        <w:t>Nov</w:t>
      </w:r>
      <w:r w:rsidR="000F3E39">
        <w:rPr>
          <w:sz w:val="24"/>
        </w:rPr>
        <w:t xml:space="preserve"> 2025</w:t>
      </w:r>
    </w:p>
    <w:p w14:paraId="4396593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9E965C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9F2521F" w14:textId="1B6740BB"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F3E39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1B1340"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490F42">
        <w:rPr>
          <w:sz w:val="24"/>
          <w:lang w:eastAsia="zh-CN"/>
        </w:rPr>
        <w:t xml:space="preserve">, using forklift to fork up onto </w:t>
      </w:r>
      <w:r w:rsidR="000F3E39">
        <w:rPr>
          <w:sz w:val="24"/>
          <w:lang w:eastAsia="zh-CN"/>
        </w:rPr>
        <w:t xml:space="preserve">lorry chassis </w:t>
      </w:r>
      <w:r w:rsidR="00C6417B">
        <w:rPr>
          <w:sz w:val="24"/>
          <w:lang w:eastAsia="zh-CN"/>
        </w:rPr>
        <w:t xml:space="preserve">and deliver to </w:t>
      </w:r>
      <w:r w:rsidR="006D00BB">
        <w:rPr>
          <w:sz w:val="24"/>
          <w:lang w:eastAsia="zh-CN"/>
        </w:rPr>
        <w:t xml:space="preserve">new location </w:t>
      </w:r>
    </w:p>
    <w:p w14:paraId="30452609" w14:textId="77777777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D0F8A4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6DF8F75" w14:textId="44FAFB22" w:rsidR="00BC2611" w:rsidRDefault="00BC7A4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r w:rsidR="002334E0">
        <w:rPr>
          <w:sz w:val="24"/>
          <w:szCs w:val="24"/>
          <w:lang w:eastAsia="zh-CN"/>
        </w:rPr>
        <w:t>EOSINT M280 3D Printer</w:t>
      </w:r>
    </w:p>
    <w:p w14:paraId="51B57F90" w14:textId="02F7EBDF" w:rsidR="002334E0" w:rsidRDefault="002334E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Suction </w:t>
      </w:r>
    </w:p>
    <w:p w14:paraId="6B84BA3B" w14:textId="70B5A001" w:rsidR="00BC2611" w:rsidRDefault="002334E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Chiller </w:t>
      </w:r>
    </w:p>
    <w:p w14:paraId="5DE969DC" w14:textId="77777777"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E8F03A6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BD245" w14:textId="05BAF0B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0F3E39">
        <w:rPr>
          <w:sz w:val="24"/>
          <w:lang w:eastAsia="zh-CN"/>
        </w:rPr>
        <w:t>ed</w:t>
      </w:r>
    </w:p>
    <w:p w14:paraId="220E682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BF4849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E44EC5D" w14:textId="1204D74F" w:rsidR="00D35F55" w:rsidRDefault="002334E0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452C8F71" w14:textId="77777777" w:rsidR="00D41A4A" w:rsidRDefault="00D41A4A">
      <w:pPr>
        <w:rPr>
          <w:sz w:val="24"/>
          <w:lang w:eastAsia="zh-CN"/>
        </w:rPr>
      </w:pPr>
    </w:p>
    <w:p w14:paraId="5987ABDB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44D8C72D" w14:textId="0FBBE58D" w:rsidR="005D47DB" w:rsidRPr="005D47DB" w:rsidRDefault="002334E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14:paraId="4B5DE24A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6BBEFB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8C966E0" w14:textId="3C9651B6" w:rsidR="00257C21" w:rsidRDefault="002334E0" w:rsidP="00140D68">
      <w:pPr>
        <w:pStyle w:val="Heading4"/>
      </w:pPr>
      <w:r>
        <w:t>16 Tuas Ave 7</w:t>
      </w:r>
      <w:r w:rsidR="006D00BB">
        <w:t xml:space="preserve"> </w:t>
      </w:r>
      <w:r w:rsidR="00C76A40">
        <w:t xml:space="preserve"> </w:t>
      </w:r>
    </w:p>
    <w:p w14:paraId="017C692F" w14:textId="0FF9560C" w:rsidR="00140D68" w:rsidRPr="00140D68" w:rsidRDefault="006D00BB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</w:t>
      </w:r>
      <w:r w:rsidR="002334E0">
        <w:rPr>
          <w:sz w:val="24"/>
          <w:szCs w:val="24"/>
          <w:lang w:eastAsia="zh-CN"/>
        </w:rPr>
        <w:t xml:space="preserve">Kinetics Integrated </w:t>
      </w:r>
      <w:r>
        <w:rPr>
          <w:sz w:val="24"/>
          <w:szCs w:val="24"/>
          <w:lang w:eastAsia="zh-CN"/>
        </w:rPr>
        <w:t xml:space="preserve">Engineering </w:t>
      </w:r>
      <w:r w:rsidR="002334E0">
        <w:rPr>
          <w:sz w:val="24"/>
          <w:szCs w:val="24"/>
          <w:lang w:eastAsia="zh-CN"/>
        </w:rPr>
        <w:t>Pte Ltd</w:t>
      </w:r>
    </w:p>
    <w:p w14:paraId="1CDBE055" w14:textId="77777777" w:rsidR="006467DA" w:rsidRDefault="006467DA">
      <w:pPr>
        <w:rPr>
          <w:lang w:eastAsia="zh-CN"/>
        </w:rPr>
      </w:pPr>
    </w:p>
    <w:p w14:paraId="3A39CF75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D891C8" w14:textId="5F34706C" w:rsidR="009A18A9" w:rsidRDefault="002334E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lorry crane</w:t>
      </w:r>
    </w:p>
    <w:p w14:paraId="4D5D98BF" w14:textId="13D196AC" w:rsidR="00490F42" w:rsidRDefault="00490F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334E0">
        <w:rPr>
          <w:bCs/>
          <w:sz w:val="24"/>
          <w:lang w:eastAsia="zh-CN"/>
        </w:rPr>
        <w:t>3</w:t>
      </w:r>
      <w:r w:rsidR="000F3E39">
        <w:rPr>
          <w:bCs/>
          <w:sz w:val="24"/>
          <w:lang w:eastAsia="zh-CN"/>
        </w:rPr>
        <w:t>ton</w:t>
      </w:r>
      <w:r>
        <w:rPr>
          <w:bCs/>
          <w:sz w:val="24"/>
          <w:lang w:eastAsia="zh-CN"/>
        </w:rPr>
        <w:t xml:space="preserve"> </w:t>
      </w:r>
      <w:r w:rsidR="002334E0">
        <w:rPr>
          <w:bCs/>
          <w:sz w:val="24"/>
          <w:lang w:eastAsia="zh-CN"/>
        </w:rPr>
        <w:t xml:space="preserve">battery </w:t>
      </w:r>
      <w:r>
        <w:rPr>
          <w:bCs/>
          <w:sz w:val="24"/>
          <w:lang w:eastAsia="zh-CN"/>
        </w:rPr>
        <w:t xml:space="preserve">forklift </w:t>
      </w:r>
    </w:p>
    <w:p w14:paraId="1AB9B13A" w14:textId="09AAF507" w:rsidR="008D2441" w:rsidRDefault="006D00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14:paraId="62D3172A" w14:textId="536ED777" w:rsidR="00C6417B" w:rsidRDefault="00C641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45BE856A" w14:textId="3621919D"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90F42">
        <w:rPr>
          <w:sz w:val="24"/>
          <w:lang w:eastAsia="zh-CN"/>
        </w:rPr>
        <w:t>i</w:t>
      </w:r>
      <w:r w:rsidR="002334E0">
        <w:rPr>
          <w:sz w:val="24"/>
          <w:lang w:eastAsia="zh-CN"/>
        </w:rPr>
        <w:t>re/w</w:t>
      </w:r>
      <w:r w:rsidR="006D00BB">
        <w:rPr>
          <w:sz w:val="24"/>
          <w:lang w:eastAsia="zh-CN"/>
        </w:rPr>
        <w:t>ebbing</w:t>
      </w:r>
      <w:r>
        <w:rPr>
          <w:sz w:val="24"/>
          <w:lang w:eastAsia="zh-CN"/>
        </w:rPr>
        <w:t xml:space="preserve"> sling </w:t>
      </w:r>
    </w:p>
    <w:p w14:paraId="391101B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7C550C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8D79FB4" w14:textId="77777777"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14:paraId="731676E8" w14:textId="77777777" w:rsidR="00490F4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6081BCF" w14:textId="77777777" w:rsidR="006D00BB" w:rsidRDefault="006D00B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8629E7" w14:textId="07F46660" w:rsidR="006467DA" w:rsidRPr="00490F4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024DFE" w14:textId="4302CEB0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</w:t>
      </w:r>
      <w:r w:rsidR="002334E0">
        <w:rPr>
          <w:sz w:val="24"/>
          <w:lang w:eastAsia="zh-CN"/>
        </w:rPr>
        <w:t>ied</w:t>
      </w:r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67709A0" w14:textId="77777777" w:rsidR="00577554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5FB91ECF" w14:textId="77777777" w:rsidR="00490F42" w:rsidRDefault="00490F4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DFC350" w14:textId="77777777" w:rsidR="00216F6A" w:rsidRPr="00577554" w:rsidRDefault="00216F6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3254C548" w14:textId="052A83C2"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</w:t>
      </w:r>
      <w:r w:rsidR="00C6417B">
        <w:rPr>
          <w:bCs/>
          <w:sz w:val="24"/>
          <w:szCs w:val="24"/>
          <w:lang w:eastAsia="zh-CN"/>
        </w:rPr>
        <w:t xml:space="preserve">, </w:t>
      </w:r>
      <w:r>
        <w:rPr>
          <w:bCs/>
          <w:sz w:val="24"/>
          <w:szCs w:val="24"/>
          <w:lang w:eastAsia="zh-CN"/>
        </w:rPr>
        <w:t>lorry loader operator</w:t>
      </w:r>
      <w:r w:rsidR="00C6417B">
        <w:rPr>
          <w:bCs/>
          <w:sz w:val="24"/>
          <w:szCs w:val="24"/>
          <w:lang w:eastAsia="zh-CN"/>
        </w:rPr>
        <w:t xml:space="preserve"> and forklift driver</w:t>
      </w:r>
      <w:r>
        <w:rPr>
          <w:bCs/>
          <w:sz w:val="24"/>
          <w:szCs w:val="24"/>
          <w:lang w:eastAsia="zh-CN"/>
        </w:rPr>
        <w:t xml:space="preserve"> will be involved in this operation (attached all lifting crew certificate) </w:t>
      </w:r>
    </w:p>
    <w:p w14:paraId="7921203D" w14:textId="77777777"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6DEB023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17D874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5D79449" w14:textId="77777777"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14:paraId="7DB83D5D" w14:textId="77777777" w:rsidR="006D00BB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>rvisor, rigger and signalma</w:t>
      </w:r>
      <w:r w:rsidR="00C6417B">
        <w:rPr>
          <w:sz w:val="24"/>
          <w:lang w:eastAsia="zh-CN"/>
        </w:rPr>
        <w:t>n</w:t>
      </w:r>
    </w:p>
    <w:p w14:paraId="2A608C90" w14:textId="697CE4D8" w:rsidR="006467DA" w:rsidRPr="00BC2611" w:rsidRDefault="006D00BB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C6417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14:paraId="54FD3432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10C851BC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6FF45E87" w14:textId="20B08546" w:rsidR="0085099B" w:rsidRDefault="0085099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unloading area</w:t>
      </w:r>
    </w:p>
    <w:p w14:paraId="59354AF3" w14:textId="5D88F632" w:rsidR="006D00BB" w:rsidRDefault="006D00B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12B5C75A" w14:textId="2BE67CD1" w:rsidR="000B6FC9" w:rsidRDefault="000B6FC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from lorry chassis</w:t>
      </w:r>
    </w:p>
    <w:p w14:paraId="2D5D7469" w14:textId="04E1AADE" w:rsidR="000B6FC9" w:rsidRDefault="000B6FC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assist engineer dismantling parts from machine </w:t>
      </w:r>
    </w:p>
    <w:p w14:paraId="7EC88B64" w14:textId="121974EB" w:rsidR="00895D5D" w:rsidRPr="00B61A50" w:rsidRDefault="00871396" w:rsidP="00B61A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1A50">
        <w:rPr>
          <w:sz w:val="24"/>
          <w:lang w:eastAsia="zh-CN"/>
        </w:rPr>
        <w:t>Shift</w:t>
      </w:r>
      <w:r w:rsidR="00895D5D" w:rsidRPr="00B61A50">
        <w:rPr>
          <w:sz w:val="24"/>
          <w:lang w:eastAsia="zh-CN"/>
        </w:rPr>
        <w:t xml:space="preserve"> out ma</w:t>
      </w:r>
      <w:r w:rsidR="000D3F7C" w:rsidRPr="00B61A50">
        <w:rPr>
          <w:sz w:val="24"/>
          <w:lang w:eastAsia="zh-CN"/>
        </w:rPr>
        <w:t xml:space="preserve">chine </w:t>
      </w:r>
      <w:r w:rsidRPr="00B61A50">
        <w:rPr>
          <w:sz w:val="24"/>
          <w:lang w:eastAsia="zh-CN"/>
        </w:rPr>
        <w:t xml:space="preserve">from production room </w:t>
      </w:r>
      <w:r w:rsidR="009A18A9" w:rsidRPr="00B61A50">
        <w:rPr>
          <w:sz w:val="24"/>
          <w:lang w:eastAsia="zh-CN"/>
        </w:rPr>
        <w:t>to loading</w:t>
      </w:r>
      <w:r w:rsidR="0085099B" w:rsidRPr="00B61A50">
        <w:rPr>
          <w:sz w:val="24"/>
          <w:lang w:eastAsia="zh-CN"/>
        </w:rPr>
        <w:t xml:space="preserve"> area</w:t>
      </w:r>
    </w:p>
    <w:p w14:paraId="6E9872B0" w14:textId="77777777" w:rsidR="008A2872" w:rsidRDefault="008A28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</w:t>
      </w:r>
    </w:p>
    <w:p w14:paraId="6974B169" w14:textId="72E0B715" w:rsidR="008A2872" w:rsidRDefault="008A28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</w:t>
      </w:r>
      <w:r w:rsidR="00C6417B">
        <w:rPr>
          <w:sz w:val="24"/>
          <w:lang w:eastAsia="zh-CN"/>
        </w:rPr>
        <w:t xml:space="preserve">chassis </w:t>
      </w:r>
    </w:p>
    <w:p w14:paraId="3CC70381" w14:textId="77777777" w:rsidR="00977AD9" w:rsidRDefault="00251AD9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2872">
        <w:rPr>
          <w:sz w:val="24"/>
          <w:lang w:eastAsia="zh-CN"/>
        </w:rPr>
        <w:t xml:space="preserve">Secured machine with strapping belt </w:t>
      </w:r>
      <w:r w:rsidR="00BC2611" w:rsidRPr="008A2872">
        <w:rPr>
          <w:sz w:val="24"/>
          <w:lang w:eastAsia="zh-CN"/>
        </w:rPr>
        <w:t>prior to moving out of customer premise</w:t>
      </w:r>
    </w:p>
    <w:p w14:paraId="7FCE6AA6" w14:textId="24AF45CC" w:rsidR="00B61A50" w:rsidRPr="005F17A8" w:rsidRDefault="00C6417B" w:rsidP="005F1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</w:t>
      </w:r>
      <w:r w:rsidR="005F17A8">
        <w:rPr>
          <w:sz w:val="24"/>
          <w:lang w:eastAsia="zh-CN"/>
        </w:rPr>
        <w:t xml:space="preserve">new location </w:t>
      </w:r>
    </w:p>
    <w:p w14:paraId="39DE3718" w14:textId="7EE3AF70"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2D55F5AE" w14:textId="77777777" w:rsidR="000B6FC9" w:rsidRDefault="000B6FC9" w:rsidP="000B6FC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CF45549" w14:textId="30A7B84B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478828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E342093" w14:textId="19674CCA" w:rsidR="0099046A" w:rsidRDefault="000B6FC9" w:rsidP="000B6F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30D295B3" w14:textId="35ACADA2" w:rsidR="0099046A" w:rsidRDefault="00C6417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9C5B5E4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0DFB8B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76670" w14:textId="77777777" w:rsidR="002E7236" w:rsidRDefault="002E7236">
      <w:r>
        <w:separator/>
      </w:r>
    </w:p>
  </w:endnote>
  <w:endnote w:type="continuationSeparator" w:id="0">
    <w:p w14:paraId="5738FFD1" w14:textId="77777777" w:rsidR="002E7236" w:rsidRDefault="002E7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B7C1C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336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33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2E334" w14:textId="77777777" w:rsidR="002E7236" w:rsidRDefault="002E7236">
      <w:r>
        <w:separator/>
      </w:r>
    </w:p>
  </w:footnote>
  <w:footnote w:type="continuationSeparator" w:id="0">
    <w:p w14:paraId="619AF890" w14:textId="77777777" w:rsidR="002E7236" w:rsidRDefault="002E7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7B27D" w14:textId="2A25856D" w:rsidR="00183C4E" w:rsidRPr="00B61A50" w:rsidRDefault="006D00BB" w:rsidP="00B61A5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BD53D7" wp14:editId="2C01817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34E0">
      <w:rPr>
        <w:b/>
        <w:color w:val="0000FF"/>
        <w:sz w:val="28"/>
      </w:rPr>
      <w:t xml:space="preserve">                   </w:t>
    </w:r>
    <w:r w:rsidR="00183C4E">
      <w:rPr>
        <w:b/>
        <w:color w:val="0000FF"/>
        <w:sz w:val="28"/>
      </w:rPr>
      <w:t>ERIC WONG MACHINERY TRANSPORTATION PTE LTD</w:t>
    </w:r>
  </w:p>
  <w:p w14:paraId="090732BD" w14:textId="7D7CE182" w:rsidR="00183C4E" w:rsidRDefault="000F3E3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74324184" w14:textId="7804E1FF"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47086262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7B32624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ECAF312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9595450">
    <w:abstractNumId w:val="3"/>
  </w:num>
  <w:num w:numId="2" w16cid:durableId="136074369">
    <w:abstractNumId w:val="6"/>
  </w:num>
  <w:num w:numId="3" w16cid:durableId="1102340829">
    <w:abstractNumId w:val="1"/>
  </w:num>
  <w:num w:numId="4" w16cid:durableId="1442846316">
    <w:abstractNumId w:val="13"/>
  </w:num>
  <w:num w:numId="5" w16cid:durableId="709886971">
    <w:abstractNumId w:val="7"/>
  </w:num>
  <w:num w:numId="6" w16cid:durableId="547568032">
    <w:abstractNumId w:val="9"/>
  </w:num>
  <w:num w:numId="7" w16cid:durableId="2000963467">
    <w:abstractNumId w:val="5"/>
  </w:num>
  <w:num w:numId="8" w16cid:durableId="474372149">
    <w:abstractNumId w:val="10"/>
  </w:num>
  <w:num w:numId="9" w16cid:durableId="182785185">
    <w:abstractNumId w:val="2"/>
  </w:num>
  <w:num w:numId="10" w16cid:durableId="551161692">
    <w:abstractNumId w:val="11"/>
  </w:num>
  <w:num w:numId="11" w16cid:durableId="154562953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2346472">
    <w:abstractNumId w:val="0"/>
  </w:num>
  <w:num w:numId="13" w16cid:durableId="2110612452">
    <w:abstractNumId w:val="8"/>
  </w:num>
  <w:num w:numId="14" w16cid:durableId="887492355">
    <w:abstractNumId w:val="12"/>
  </w:num>
  <w:num w:numId="15" w16cid:durableId="569198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182B"/>
    <w:rsid w:val="00023093"/>
    <w:rsid w:val="0003213B"/>
    <w:rsid w:val="0005684E"/>
    <w:rsid w:val="00057F7F"/>
    <w:rsid w:val="00065C1E"/>
    <w:rsid w:val="0007152C"/>
    <w:rsid w:val="00082D54"/>
    <w:rsid w:val="000A4E07"/>
    <w:rsid w:val="000B6FC9"/>
    <w:rsid w:val="000C68D5"/>
    <w:rsid w:val="000D3C89"/>
    <w:rsid w:val="000D3F7C"/>
    <w:rsid w:val="000E0C67"/>
    <w:rsid w:val="000F1BB6"/>
    <w:rsid w:val="000F3E39"/>
    <w:rsid w:val="001218B2"/>
    <w:rsid w:val="001268A8"/>
    <w:rsid w:val="001362B6"/>
    <w:rsid w:val="00140D68"/>
    <w:rsid w:val="00141D73"/>
    <w:rsid w:val="00155DE2"/>
    <w:rsid w:val="00161862"/>
    <w:rsid w:val="00166FF2"/>
    <w:rsid w:val="0017369C"/>
    <w:rsid w:val="00183C4E"/>
    <w:rsid w:val="00192797"/>
    <w:rsid w:val="001B1340"/>
    <w:rsid w:val="001C50B5"/>
    <w:rsid w:val="001F2B7F"/>
    <w:rsid w:val="00216F6A"/>
    <w:rsid w:val="00224879"/>
    <w:rsid w:val="002334E0"/>
    <w:rsid w:val="00251AD9"/>
    <w:rsid w:val="00257C21"/>
    <w:rsid w:val="002706C5"/>
    <w:rsid w:val="00293ED0"/>
    <w:rsid w:val="00296A39"/>
    <w:rsid w:val="002E7236"/>
    <w:rsid w:val="0030317F"/>
    <w:rsid w:val="003155F9"/>
    <w:rsid w:val="00322954"/>
    <w:rsid w:val="003262E7"/>
    <w:rsid w:val="00332326"/>
    <w:rsid w:val="00333CCA"/>
    <w:rsid w:val="00333DB7"/>
    <w:rsid w:val="00375E51"/>
    <w:rsid w:val="00382BD8"/>
    <w:rsid w:val="003D5FEC"/>
    <w:rsid w:val="003D605F"/>
    <w:rsid w:val="003E07B2"/>
    <w:rsid w:val="00413057"/>
    <w:rsid w:val="00413759"/>
    <w:rsid w:val="00417963"/>
    <w:rsid w:val="00456295"/>
    <w:rsid w:val="00466C7A"/>
    <w:rsid w:val="00490F42"/>
    <w:rsid w:val="004A2AFE"/>
    <w:rsid w:val="004B13DD"/>
    <w:rsid w:val="00501090"/>
    <w:rsid w:val="00542316"/>
    <w:rsid w:val="005463C4"/>
    <w:rsid w:val="0057657F"/>
    <w:rsid w:val="00577554"/>
    <w:rsid w:val="005B644E"/>
    <w:rsid w:val="005D3C81"/>
    <w:rsid w:val="005D47DB"/>
    <w:rsid w:val="005F17A8"/>
    <w:rsid w:val="00637BA5"/>
    <w:rsid w:val="006467DA"/>
    <w:rsid w:val="00650260"/>
    <w:rsid w:val="0066401C"/>
    <w:rsid w:val="00670B64"/>
    <w:rsid w:val="00690A45"/>
    <w:rsid w:val="00693582"/>
    <w:rsid w:val="006B3F8F"/>
    <w:rsid w:val="006D00BB"/>
    <w:rsid w:val="006F12DE"/>
    <w:rsid w:val="006F29BB"/>
    <w:rsid w:val="00757B05"/>
    <w:rsid w:val="00760813"/>
    <w:rsid w:val="00770EF0"/>
    <w:rsid w:val="00777860"/>
    <w:rsid w:val="00794259"/>
    <w:rsid w:val="00794DFF"/>
    <w:rsid w:val="00797545"/>
    <w:rsid w:val="007C15C3"/>
    <w:rsid w:val="007C2E86"/>
    <w:rsid w:val="007D338F"/>
    <w:rsid w:val="007D4C7E"/>
    <w:rsid w:val="007E4987"/>
    <w:rsid w:val="007F663B"/>
    <w:rsid w:val="008100C8"/>
    <w:rsid w:val="0085099B"/>
    <w:rsid w:val="00854E20"/>
    <w:rsid w:val="00860A0F"/>
    <w:rsid w:val="00871396"/>
    <w:rsid w:val="0087572A"/>
    <w:rsid w:val="00885DDC"/>
    <w:rsid w:val="00890749"/>
    <w:rsid w:val="00895D5D"/>
    <w:rsid w:val="008A2872"/>
    <w:rsid w:val="008C067B"/>
    <w:rsid w:val="008C7C96"/>
    <w:rsid w:val="008D2441"/>
    <w:rsid w:val="0095494E"/>
    <w:rsid w:val="00971AE8"/>
    <w:rsid w:val="00974FF0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109F"/>
    <w:rsid w:val="00AB7A2C"/>
    <w:rsid w:val="00B06871"/>
    <w:rsid w:val="00B16B6D"/>
    <w:rsid w:val="00B61A50"/>
    <w:rsid w:val="00B742F4"/>
    <w:rsid w:val="00B81180"/>
    <w:rsid w:val="00B92847"/>
    <w:rsid w:val="00B92B12"/>
    <w:rsid w:val="00BB07B1"/>
    <w:rsid w:val="00BB1B00"/>
    <w:rsid w:val="00BC2611"/>
    <w:rsid w:val="00BC7A4B"/>
    <w:rsid w:val="00BD1455"/>
    <w:rsid w:val="00C12B1D"/>
    <w:rsid w:val="00C1590E"/>
    <w:rsid w:val="00C15DC7"/>
    <w:rsid w:val="00C34D96"/>
    <w:rsid w:val="00C40338"/>
    <w:rsid w:val="00C4669E"/>
    <w:rsid w:val="00C55C58"/>
    <w:rsid w:val="00C6417B"/>
    <w:rsid w:val="00C65FC8"/>
    <w:rsid w:val="00C72DAD"/>
    <w:rsid w:val="00C76A40"/>
    <w:rsid w:val="00C801B0"/>
    <w:rsid w:val="00C95881"/>
    <w:rsid w:val="00CC64A6"/>
    <w:rsid w:val="00D07325"/>
    <w:rsid w:val="00D221DF"/>
    <w:rsid w:val="00D3043B"/>
    <w:rsid w:val="00D35F55"/>
    <w:rsid w:val="00D41A4A"/>
    <w:rsid w:val="00D45FC1"/>
    <w:rsid w:val="00DA01F0"/>
    <w:rsid w:val="00DA149C"/>
    <w:rsid w:val="00E14AD9"/>
    <w:rsid w:val="00E167CC"/>
    <w:rsid w:val="00E3288E"/>
    <w:rsid w:val="00E74CF9"/>
    <w:rsid w:val="00E76DB5"/>
    <w:rsid w:val="00E92566"/>
    <w:rsid w:val="00EC1220"/>
    <w:rsid w:val="00EF55B5"/>
    <w:rsid w:val="00F25404"/>
    <w:rsid w:val="00F46490"/>
    <w:rsid w:val="00F53365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4B73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2025-08-05T06:42:00Z</cp:lastPrinted>
  <dcterms:created xsi:type="dcterms:W3CDTF">2025-11-20T01:35:00Z</dcterms:created>
  <dcterms:modified xsi:type="dcterms:W3CDTF">2025-11-20T01:35:00Z</dcterms:modified>
</cp:coreProperties>
</file>