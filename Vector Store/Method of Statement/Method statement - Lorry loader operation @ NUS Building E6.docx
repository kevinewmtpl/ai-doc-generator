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F0100" w:rsidRDefault="004F0100">
      <w:pPr>
        <w:rPr>
          <w:sz w:val="24"/>
        </w:rPr>
      </w:pPr>
    </w:p>
    <w:p w:rsidR="006467DA" w:rsidRDefault="0093152B">
      <w:pPr>
        <w:rPr>
          <w:sz w:val="24"/>
          <w:lang w:eastAsia="zh-CN"/>
        </w:rPr>
      </w:pPr>
      <w:r>
        <w:rPr>
          <w:sz w:val="24"/>
        </w:rPr>
        <w:t>Date: 31</w:t>
      </w:r>
      <w:r w:rsidRPr="0093152B">
        <w:rPr>
          <w:sz w:val="24"/>
          <w:vertAlign w:val="superscript"/>
        </w:rPr>
        <w:t>st</w:t>
      </w:r>
      <w:r w:rsidR="00F95390">
        <w:rPr>
          <w:sz w:val="24"/>
        </w:rPr>
        <w:t xml:space="preserve"> Dec</w:t>
      </w:r>
      <w:r w:rsidR="004F0100">
        <w:rPr>
          <w:sz w:val="24"/>
        </w:rPr>
        <w:t xml:space="preserve"> </w:t>
      </w:r>
      <w:r w:rsidR="000716A4">
        <w:rPr>
          <w:sz w:val="24"/>
        </w:rPr>
        <w:t>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95390">
        <w:rPr>
          <w:sz w:val="24"/>
          <w:lang w:eastAsia="zh-CN"/>
        </w:rPr>
        <w:t xml:space="preserve">hoist up and detach Robot Arm from base at loading bay, using pallet truck to </w:t>
      </w:r>
      <w:r w:rsidR="007B35A7">
        <w:rPr>
          <w:sz w:val="24"/>
          <w:lang w:eastAsia="zh-CN"/>
        </w:rPr>
        <w:t>shift and positi</w:t>
      </w:r>
      <w:r w:rsidR="0093152B">
        <w:rPr>
          <w:sz w:val="24"/>
          <w:lang w:eastAsia="zh-CN"/>
        </w:rPr>
        <w:t>on to 3</w:t>
      </w:r>
      <w:r w:rsidR="0093152B" w:rsidRPr="0093152B">
        <w:rPr>
          <w:sz w:val="24"/>
          <w:vertAlign w:val="superscript"/>
          <w:lang w:eastAsia="zh-CN"/>
        </w:rPr>
        <w:t>rd</w:t>
      </w:r>
      <w:bookmarkStart w:id="0" w:name="_GoBack"/>
      <w:bookmarkEnd w:id="0"/>
      <w:r w:rsidR="00F95390">
        <w:rPr>
          <w:sz w:val="24"/>
          <w:lang w:eastAsia="zh-CN"/>
        </w:rPr>
        <w:t xml:space="preserve"> floor via cargo lift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F95390" w:rsidRDefault="00F953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Robot Arm / Dim: 60 x 60 x 200 cm</w:t>
      </w:r>
    </w:p>
    <w:p w:rsidR="00F95390" w:rsidRDefault="00F953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control cabinet / Dim: 62 x 100 x 160 cm</w:t>
      </w:r>
    </w:p>
    <w:p w:rsidR="00F95390" w:rsidRDefault="00F953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chiller / Dim: 40 x 60 x 80 cm 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95390">
      <w:pPr>
        <w:rPr>
          <w:sz w:val="24"/>
          <w:lang w:eastAsia="zh-CN"/>
        </w:rPr>
      </w:pPr>
      <w:r>
        <w:rPr>
          <w:sz w:val="24"/>
          <w:lang w:eastAsia="zh-CN"/>
        </w:rPr>
        <w:t>05/01/2021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9315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</w:t>
      </w:r>
      <w:r w:rsidR="00F95390">
        <w:rPr>
          <w:bCs/>
          <w:sz w:val="24"/>
          <w:szCs w:val="24"/>
          <w:lang w:eastAsia="zh-CN"/>
        </w:rPr>
        <w:t>11</w:t>
      </w:r>
      <w:r w:rsidR="00A61759">
        <w:rPr>
          <w:bCs/>
          <w:sz w:val="24"/>
          <w:szCs w:val="24"/>
          <w:lang w:eastAsia="zh-CN"/>
        </w:rPr>
        <w:t xml:space="preserve">:00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4EE3" w:rsidRDefault="002E7497" w:rsidP="00E72BDF">
      <w:pPr>
        <w:pStyle w:val="Heading4"/>
      </w:pPr>
      <w:r>
        <w:t>NUS, 5 Engineering Dr 1</w:t>
      </w:r>
    </w:p>
    <w:p w:rsidR="00E72BDF" w:rsidRPr="00E72BDF" w:rsidRDefault="00F95390" w:rsidP="00E72BD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Building E6</w:t>
      </w:r>
      <w:r w:rsidR="002E7497">
        <w:rPr>
          <w:sz w:val="24"/>
          <w:szCs w:val="24"/>
          <w:lang w:eastAsia="zh-CN"/>
        </w:rPr>
        <w:t>, Level 3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F953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  <w:r w:rsidR="00F95390">
        <w:rPr>
          <w:sz w:val="24"/>
          <w:lang w:eastAsia="zh-CN"/>
        </w:rPr>
        <w:t xml:space="preserve"> 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F0100" w:rsidRDefault="004F0100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BD23A2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F0100" w:rsidRDefault="004F010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F95390">
        <w:rPr>
          <w:sz w:val="24"/>
          <w:lang w:eastAsia="zh-CN"/>
        </w:rPr>
        <w:t xml:space="preserve"> at designated unloading bay</w:t>
      </w:r>
    </w:p>
    <w:p w:rsidR="00670783" w:rsidRPr="00A2495E" w:rsidRDefault="00F95390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equipment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Default="00A2495E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 w:rsidR="00F95390">
        <w:rPr>
          <w:sz w:val="24"/>
          <w:lang w:eastAsia="zh-CN"/>
        </w:rPr>
        <w:t>up and detach from base</w:t>
      </w:r>
    </w:p>
    <w:p w:rsidR="00F95390" w:rsidRPr="00A2495E" w:rsidRDefault="00F95390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onto lorry chassis 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B93261">
        <w:rPr>
          <w:sz w:val="24"/>
          <w:lang w:eastAsia="zh-CN"/>
        </w:rPr>
        <w:t>p</w:t>
      </w:r>
      <w:r w:rsidR="00E72BDF">
        <w:rPr>
          <w:sz w:val="24"/>
          <w:lang w:eastAsia="zh-CN"/>
        </w:rPr>
        <w:t>allet truck under</w:t>
      </w:r>
      <w:r w:rsidR="00F95390">
        <w:rPr>
          <w:sz w:val="24"/>
          <w:lang w:eastAsia="zh-CN"/>
        </w:rPr>
        <w:t xml:space="preserve"> </w:t>
      </w:r>
      <w:r w:rsidR="00B93261">
        <w:rPr>
          <w:sz w:val="24"/>
          <w:lang w:eastAsia="zh-CN"/>
        </w:rPr>
        <w:t>robot stand</w:t>
      </w:r>
      <w:r w:rsidR="00A20137" w:rsidRPr="00A2495E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B93261">
        <w:rPr>
          <w:sz w:val="24"/>
          <w:lang w:eastAsia="zh-CN"/>
        </w:rPr>
        <w:t>transport to 6</w:t>
      </w:r>
      <w:r w:rsidR="00B93261" w:rsidRPr="00B93261">
        <w:rPr>
          <w:sz w:val="24"/>
          <w:vertAlign w:val="superscript"/>
          <w:lang w:eastAsia="zh-CN"/>
        </w:rPr>
        <w:t>th</w:t>
      </w:r>
      <w:r w:rsidR="00B93261">
        <w:rPr>
          <w:sz w:val="24"/>
          <w:lang w:eastAsia="zh-CN"/>
        </w:rPr>
        <w:t xml:space="preserve"> floor via cargo lift </w:t>
      </w:r>
    </w:p>
    <w:p w:rsidR="00A868C6" w:rsidRDefault="00B93261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A868C6">
        <w:rPr>
          <w:sz w:val="24"/>
          <w:lang w:eastAsia="zh-CN"/>
        </w:rPr>
        <w:t>at the designated location</w:t>
      </w:r>
    </w:p>
    <w:p w:rsidR="006467DA" w:rsidRPr="00D50EA7" w:rsidRDefault="0099046A" w:rsidP="00D50E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50EA7">
        <w:rPr>
          <w:sz w:val="24"/>
          <w:lang w:eastAsia="zh-CN"/>
        </w:rPr>
        <w:t xml:space="preserve">Once job complete, team leader will instruct the team </w:t>
      </w:r>
      <w:r w:rsidR="00A2495E" w:rsidRPr="00D50EA7">
        <w:rPr>
          <w:sz w:val="24"/>
          <w:lang w:eastAsia="zh-CN"/>
        </w:rPr>
        <w:t>to perform proper housekeeping</w:t>
      </w:r>
    </w:p>
    <w:p w:rsidR="00CD53E3" w:rsidRPr="00A2495E" w:rsidRDefault="00CD53E3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BF5" w:rsidRDefault="00364BF5">
      <w:r>
        <w:separator/>
      </w:r>
    </w:p>
  </w:endnote>
  <w:endnote w:type="continuationSeparator" w:id="0">
    <w:p w:rsidR="00364BF5" w:rsidRDefault="00364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315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315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BF5" w:rsidRDefault="00364BF5">
      <w:r>
        <w:separator/>
      </w:r>
    </w:p>
  </w:footnote>
  <w:footnote w:type="continuationSeparator" w:id="0">
    <w:p w:rsidR="00364BF5" w:rsidRDefault="00364B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64B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64BF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5A4A"/>
    <w:rsid w:val="00257C21"/>
    <w:rsid w:val="00266D8F"/>
    <w:rsid w:val="002E7497"/>
    <w:rsid w:val="003571AC"/>
    <w:rsid w:val="00364BF5"/>
    <w:rsid w:val="003C43A5"/>
    <w:rsid w:val="003D3BEA"/>
    <w:rsid w:val="003E0C0F"/>
    <w:rsid w:val="003F58E1"/>
    <w:rsid w:val="00405016"/>
    <w:rsid w:val="004625F3"/>
    <w:rsid w:val="00466C7A"/>
    <w:rsid w:val="00496D2A"/>
    <w:rsid w:val="004E758D"/>
    <w:rsid w:val="004F0100"/>
    <w:rsid w:val="005174D9"/>
    <w:rsid w:val="00532FD3"/>
    <w:rsid w:val="005333BC"/>
    <w:rsid w:val="005435B6"/>
    <w:rsid w:val="00544EE3"/>
    <w:rsid w:val="005A3BAE"/>
    <w:rsid w:val="00604041"/>
    <w:rsid w:val="00615BAB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51BB5"/>
    <w:rsid w:val="007805EF"/>
    <w:rsid w:val="007B35A7"/>
    <w:rsid w:val="00814620"/>
    <w:rsid w:val="008225C1"/>
    <w:rsid w:val="00832357"/>
    <w:rsid w:val="00832BA0"/>
    <w:rsid w:val="0084724A"/>
    <w:rsid w:val="00885A6B"/>
    <w:rsid w:val="00895D5D"/>
    <w:rsid w:val="0089628B"/>
    <w:rsid w:val="0090024D"/>
    <w:rsid w:val="00926CAD"/>
    <w:rsid w:val="0093152B"/>
    <w:rsid w:val="00933FF0"/>
    <w:rsid w:val="009375F5"/>
    <w:rsid w:val="00971AE8"/>
    <w:rsid w:val="009728B7"/>
    <w:rsid w:val="0099046A"/>
    <w:rsid w:val="009B3324"/>
    <w:rsid w:val="009C02FF"/>
    <w:rsid w:val="009C1705"/>
    <w:rsid w:val="00A1115F"/>
    <w:rsid w:val="00A20137"/>
    <w:rsid w:val="00A2495E"/>
    <w:rsid w:val="00A61759"/>
    <w:rsid w:val="00A84205"/>
    <w:rsid w:val="00A868C6"/>
    <w:rsid w:val="00A907D0"/>
    <w:rsid w:val="00A93B6F"/>
    <w:rsid w:val="00AB583B"/>
    <w:rsid w:val="00B11F89"/>
    <w:rsid w:val="00B61A87"/>
    <w:rsid w:val="00B61F71"/>
    <w:rsid w:val="00B93261"/>
    <w:rsid w:val="00BA65F8"/>
    <w:rsid w:val="00BD23A2"/>
    <w:rsid w:val="00BD7626"/>
    <w:rsid w:val="00BF1A8A"/>
    <w:rsid w:val="00BF1F53"/>
    <w:rsid w:val="00BF66A8"/>
    <w:rsid w:val="00C32615"/>
    <w:rsid w:val="00C40962"/>
    <w:rsid w:val="00C83E46"/>
    <w:rsid w:val="00C865B2"/>
    <w:rsid w:val="00C95881"/>
    <w:rsid w:val="00CD53E3"/>
    <w:rsid w:val="00D06CBE"/>
    <w:rsid w:val="00D50EA7"/>
    <w:rsid w:val="00D51A21"/>
    <w:rsid w:val="00D775CC"/>
    <w:rsid w:val="00DB2A3D"/>
    <w:rsid w:val="00DE40A9"/>
    <w:rsid w:val="00E14B73"/>
    <w:rsid w:val="00E14D44"/>
    <w:rsid w:val="00E72BDF"/>
    <w:rsid w:val="00E76DB5"/>
    <w:rsid w:val="00EB160A"/>
    <w:rsid w:val="00EC1220"/>
    <w:rsid w:val="00EC37A1"/>
    <w:rsid w:val="00EF3030"/>
    <w:rsid w:val="00EF5664"/>
    <w:rsid w:val="00EF789A"/>
    <w:rsid w:val="00F36CE9"/>
    <w:rsid w:val="00F67615"/>
    <w:rsid w:val="00F95390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2020-12-31T02:44:00Z</cp:lastPrinted>
  <dcterms:created xsi:type="dcterms:W3CDTF">2020-12-30T07:54:00Z</dcterms:created>
  <dcterms:modified xsi:type="dcterms:W3CDTF">2020-12-31T02:44:00Z</dcterms:modified>
</cp:coreProperties>
</file>