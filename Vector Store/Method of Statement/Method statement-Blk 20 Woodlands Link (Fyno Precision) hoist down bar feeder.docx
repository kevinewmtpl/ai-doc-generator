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67AD8">
        <w:rPr>
          <w:sz w:val="24"/>
        </w:rPr>
        <w:t>20</w:t>
      </w:r>
      <w:r w:rsidR="00F67AD8" w:rsidRPr="00F67AD8">
        <w:rPr>
          <w:sz w:val="24"/>
          <w:vertAlign w:val="superscript"/>
        </w:rPr>
        <w:t>th</w:t>
      </w:r>
      <w:r w:rsidR="00F67AD8">
        <w:rPr>
          <w:sz w:val="24"/>
        </w:rPr>
        <w:t xml:space="preserve"> May</w:t>
      </w:r>
      <w:r w:rsidR="00933D32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7AD8">
        <w:rPr>
          <w:sz w:val="24"/>
          <w:lang w:eastAsia="zh-CN"/>
        </w:rPr>
        <w:t xml:space="preserve">hoist down 1 </w:t>
      </w:r>
      <w:r w:rsidR="00BD3C0C">
        <w:rPr>
          <w:sz w:val="24"/>
          <w:lang w:eastAsia="zh-CN"/>
        </w:rPr>
        <w:t>unit Bar Feeder to</w:t>
      </w:r>
      <w:r w:rsidR="00F67AD8">
        <w:rPr>
          <w:sz w:val="24"/>
          <w:lang w:eastAsia="zh-CN"/>
        </w:rPr>
        <w:t xml:space="preserve"> 4</w:t>
      </w:r>
      <w:r w:rsidR="00F67AD8" w:rsidRPr="00F67AD8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93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60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12</w:t>
      </w:r>
      <w:r w:rsidR="005B6533">
        <w:rPr>
          <w:sz w:val="24"/>
          <w:szCs w:val="24"/>
          <w:lang w:eastAsia="zh-CN"/>
        </w:rPr>
        <w:t>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67AD8">
      <w:pPr>
        <w:rPr>
          <w:sz w:val="24"/>
          <w:lang w:eastAsia="zh-CN"/>
        </w:rPr>
      </w:pPr>
      <w:r>
        <w:rPr>
          <w:sz w:val="24"/>
          <w:lang w:eastAsia="zh-CN"/>
        </w:rPr>
        <w:t>23-24/05</w:t>
      </w:r>
      <w:r w:rsidR="00BC5605">
        <w:rPr>
          <w:sz w:val="24"/>
          <w:lang w:eastAsia="zh-CN"/>
        </w:rPr>
        <w:t>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F67A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F67AD8">
        <w:t>nds Link #04-29</w:t>
      </w:r>
    </w:p>
    <w:p w:rsidR="00840DC8" w:rsidRPr="00840DC8" w:rsidRDefault="00E90A2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</w:t>
      </w:r>
      <w:r w:rsidR="00EF62AA"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90A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90A2A">
        <w:rPr>
          <w:sz w:val="24"/>
          <w:lang w:eastAsia="zh-CN"/>
        </w:rPr>
        <w:t>/s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90A2A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F67AD8" w:rsidRDefault="00F67AD8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 to near swing gate opening</w:t>
      </w:r>
    </w:p>
    <w:p w:rsidR="00BC5605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nsert webbing sling</w:t>
      </w:r>
      <w:r>
        <w:rPr>
          <w:sz w:val="24"/>
          <w:lang w:eastAsia="zh-CN"/>
        </w:rPr>
        <w:t xml:space="preserve"> to crane hook</w:t>
      </w:r>
    </w:p>
    <w:p w:rsidR="00EF62AA" w:rsidRPr="00BD3C0C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5B6533">
        <w:rPr>
          <w:sz w:val="24"/>
          <w:lang w:eastAsia="zh-CN"/>
        </w:rPr>
        <w:t xml:space="preserve">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F67AD8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out </w:t>
      </w:r>
      <w:r w:rsidR="00EF62AA">
        <w:rPr>
          <w:sz w:val="24"/>
          <w:lang w:eastAsia="zh-CN"/>
        </w:rPr>
        <w:t xml:space="preserve">Bar Feeder </w:t>
      </w:r>
      <w:r>
        <w:rPr>
          <w:sz w:val="24"/>
          <w:lang w:eastAsia="zh-CN"/>
        </w:rPr>
        <w:t>from 4</w:t>
      </w:r>
      <w:r w:rsidRPr="00F67AD8">
        <w:rPr>
          <w:sz w:val="24"/>
          <w:vertAlign w:val="superscript"/>
          <w:lang w:eastAsia="zh-CN"/>
        </w:rPr>
        <w:t>th</w:t>
      </w:r>
      <w:r w:rsidR="00BD3C0C"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F67AD8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to the ground </w:t>
      </w:r>
    </w:p>
    <w:p w:rsidR="00BD3C0C" w:rsidRDefault="00F67AD8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:rsidR="00A26699" w:rsidRPr="00F67AD8" w:rsidRDefault="00F67AD8" w:rsidP="00F67A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 with strapping belt prior to moving out of site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9F6" w:rsidRDefault="00D579F6">
      <w:r>
        <w:separator/>
      </w:r>
    </w:p>
  </w:endnote>
  <w:endnote w:type="continuationSeparator" w:id="0">
    <w:p w:rsidR="00D579F6" w:rsidRDefault="00D5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AD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A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9F6" w:rsidRDefault="00D579F6">
      <w:r>
        <w:separator/>
      </w:r>
    </w:p>
  </w:footnote>
  <w:footnote w:type="continuationSeparator" w:id="0">
    <w:p w:rsidR="00D579F6" w:rsidRDefault="00D579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579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579F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70A3"/>
    <w:rsid w:val="00552A68"/>
    <w:rsid w:val="005777A2"/>
    <w:rsid w:val="005A0858"/>
    <w:rsid w:val="005B6533"/>
    <w:rsid w:val="00605CE3"/>
    <w:rsid w:val="00645009"/>
    <w:rsid w:val="00691F2F"/>
    <w:rsid w:val="006A0465"/>
    <w:rsid w:val="006C66D8"/>
    <w:rsid w:val="006F3DBB"/>
    <w:rsid w:val="007208CE"/>
    <w:rsid w:val="007250C7"/>
    <w:rsid w:val="00773D71"/>
    <w:rsid w:val="008254AB"/>
    <w:rsid w:val="00840DC8"/>
    <w:rsid w:val="00880CD7"/>
    <w:rsid w:val="00884C68"/>
    <w:rsid w:val="00900916"/>
    <w:rsid w:val="00917B6D"/>
    <w:rsid w:val="00933D32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C5605"/>
    <w:rsid w:val="00BD3C0C"/>
    <w:rsid w:val="00C35759"/>
    <w:rsid w:val="00C40F26"/>
    <w:rsid w:val="00C76ABF"/>
    <w:rsid w:val="00C91B06"/>
    <w:rsid w:val="00CA3063"/>
    <w:rsid w:val="00CC772F"/>
    <w:rsid w:val="00CD431A"/>
    <w:rsid w:val="00CE36EF"/>
    <w:rsid w:val="00CF7395"/>
    <w:rsid w:val="00D10D34"/>
    <w:rsid w:val="00D579F6"/>
    <w:rsid w:val="00D8086C"/>
    <w:rsid w:val="00DC4505"/>
    <w:rsid w:val="00DD2574"/>
    <w:rsid w:val="00E12D5A"/>
    <w:rsid w:val="00E47B96"/>
    <w:rsid w:val="00E90A2A"/>
    <w:rsid w:val="00EB5E8A"/>
    <w:rsid w:val="00EE527F"/>
    <w:rsid w:val="00EF62AA"/>
    <w:rsid w:val="00F67AD8"/>
    <w:rsid w:val="00F7633A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61F5-7514-4EBD-8A64-7B0CE8E6E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2019-06-14T02:14:00Z</cp:lastPrinted>
  <dcterms:created xsi:type="dcterms:W3CDTF">2024-05-20T04:56:00Z</dcterms:created>
  <dcterms:modified xsi:type="dcterms:W3CDTF">2024-05-20T04:56:00Z</dcterms:modified>
</cp:coreProperties>
</file>