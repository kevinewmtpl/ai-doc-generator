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DB090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D3B4A86" w14:textId="65779AA0" w:rsidR="006467DA" w:rsidRDefault="002A54E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47544">
        <w:rPr>
          <w:sz w:val="24"/>
        </w:rPr>
        <w:t>02</w:t>
      </w:r>
      <w:r w:rsidR="00A47544" w:rsidRPr="00A47544">
        <w:rPr>
          <w:sz w:val="24"/>
          <w:vertAlign w:val="superscript"/>
        </w:rPr>
        <w:t>nd</w:t>
      </w:r>
      <w:r w:rsidR="00A47544">
        <w:rPr>
          <w:sz w:val="24"/>
        </w:rPr>
        <w:t xml:space="preserve"> June 2025</w:t>
      </w:r>
    </w:p>
    <w:p w14:paraId="36A6B1B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3FCE52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7EF753E" w14:textId="77777777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E4558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9E4558">
        <w:rPr>
          <w:sz w:val="24"/>
          <w:lang w:eastAsia="zh-CN"/>
        </w:rPr>
        <w:t>p onto low loader and transport to another location</w:t>
      </w:r>
    </w:p>
    <w:p w14:paraId="087172D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35049A0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A254196" w14:textId="16482842" w:rsidR="00C76164" w:rsidRDefault="001E416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Mazak </w:t>
      </w:r>
      <w:r w:rsidR="00A47544">
        <w:rPr>
          <w:sz w:val="24"/>
          <w:szCs w:val="24"/>
          <w:lang w:eastAsia="zh-CN"/>
        </w:rPr>
        <w:t xml:space="preserve">Slant Turn 550M </w:t>
      </w:r>
    </w:p>
    <w:p w14:paraId="5D4DCAEC" w14:textId="67AB2F87" w:rsidR="002409DA" w:rsidRDefault="002A54E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A47544">
        <w:rPr>
          <w:sz w:val="24"/>
          <w:szCs w:val="24"/>
          <w:lang w:eastAsia="zh-CN"/>
        </w:rPr>
        <w:t>19</w:t>
      </w:r>
      <w:r>
        <w:rPr>
          <w:sz w:val="24"/>
          <w:szCs w:val="24"/>
          <w:lang w:eastAsia="zh-CN"/>
        </w:rPr>
        <w:t>, 5</w:t>
      </w:r>
      <w:r w:rsidR="001E4165">
        <w:rPr>
          <w:sz w:val="24"/>
          <w:szCs w:val="24"/>
          <w:lang w:eastAsia="zh-CN"/>
        </w:rPr>
        <w:t>00</w:t>
      </w:r>
      <w:r w:rsidR="000477C8">
        <w:rPr>
          <w:sz w:val="24"/>
          <w:szCs w:val="24"/>
          <w:lang w:eastAsia="zh-CN"/>
        </w:rPr>
        <w:t xml:space="preserve"> kg</w:t>
      </w:r>
    </w:p>
    <w:p w14:paraId="0C6EA976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C67D2A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609591E" w14:textId="7143719A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A47544">
        <w:rPr>
          <w:sz w:val="24"/>
          <w:lang w:eastAsia="zh-CN"/>
        </w:rPr>
        <w:t>ed</w:t>
      </w:r>
    </w:p>
    <w:p w14:paraId="2FAC7E7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77C2EF1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2217E43" w14:textId="2B265DB8" w:rsidR="00E72EB6" w:rsidRPr="002409DA" w:rsidRDefault="00A47544">
      <w:pPr>
        <w:rPr>
          <w:sz w:val="24"/>
          <w:lang w:eastAsia="zh-CN"/>
        </w:rPr>
      </w:pPr>
      <w:r>
        <w:rPr>
          <w:sz w:val="24"/>
          <w:lang w:eastAsia="zh-CN"/>
        </w:rPr>
        <w:t>14/06/25</w:t>
      </w:r>
    </w:p>
    <w:p w14:paraId="19F59859" w14:textId="77777777" w:rsidR="005226B3" w:rsidRDefault="005226B3">
      <w:pPr>
        <w:rPr>
          <w:sz w:val="24"/>
          <w:szCs w:val="24"/>
          <w:lang w:eastAsia="zh-CN"/>
        </w:rPr>
      </w:pPr>
    </w:p>
    <w:p w14:paraId="7DE25729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F36AF03" w14:textId="0BA6FA4A" w:rsidR="00E72EB6" w:rsidRDefault="009E455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A47544">
        <w:rPr>
          <w:sz w:val="24"/>
          <w:szCs w:val="24"/>
          <w:lang w:eastAsia="zh-CN"/>
        </w:rPr>
        <w:t>3</w:t>
      </w:r>
      <w:r w:rsidR="00E72EB6">
        <w:rPr>
          <w:sz w:val="24"/>
          <w:szCs w:val="24"/>
          <w:lang w:eastAsia="zh-CN"/>
        </w:rPr>
        <w:t xml:space="preserve">0 am </w:t>
      </w:r>
    </w:p>
    <w:p w14:paraId="1FE4EE5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C97666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73F5F9E" w14:textId="77777777" w:rsidR="00140D68" w:rsidRDefault="001E4165" w:rsidP="001D45A5">
      <w:pPr>
        <w:pStyle w:val="Heading4"/>
      </w:pPr>
      <w:r>
        <w:t>4 Gul Dr</w:t>
      </w:r>
    </w:p>
    <w:p w14:paraId="65441C12" w14:textId="77777777" w:rsidR="003A6EE4" w:rsidRPr="003A6EE4" w:rsidRDefault="001E4165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Lunik Engineering Service Co. Pte Ltd</w:t>
      </w:r>
    </w:p>
    <w:p w14:paraId="00F5B90E" w14:textId="77777777" w:rsidR="006467DA" w:rsidRDefault="006467DA">
      <w:pPr>
        <w:rPr>
          <w:lang w:eastAsia="zh-CN"/>
        </w:rPr>
      </w:pPr>
    </w:p>
    <w:p w14:paraId="6DC911BE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5BAA70D" w14:textId="0B3DC1CF" w:rsidR="004C7E81" w:rsidRDefault="002A54E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47544">
        <w:rPr>
          <w:bCs/>
          <w:sz w:val="24"/>
          <w:lang w:eastAsia="zh-CN"/>
        </w:rPr>
        <w:t>5</w:t>
      </w:r>
      <w:r w:rsidR="009E4558">
        <w:rPr>
          <w:bCs/>
          <w:sz w:val="24"/>
          <w:lang w:eastAsia="zh-CN"/>
        </w:rPr>
        <w:t xml:space="preserve">0ton mobile crane </w:t>
      </w:r>
    </w:p>
    <w:p w14:paraId="74A77ADB" w14:textId="5D72DA15" w:rsidR="00FD6726" w:rsidRDefault="00FF6EC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 x </w:t>
      </w:r>
      <w:r w:rsidR="002409DA"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14:paraId="0920F047" w14:textId="048135E6" w:rsidR="00FD6726" w:rsidRDefault="004C7E8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low </w:t>
      </w:r>
      <w:r w:rsidR="00A47544">
        <w:rPr>
          <w:bCs/>
          <w:sz w:val="24"/>
          <w:lang w:eastAsia="zh-CN"/>
        </w:rPr>
        <w:t>bed</w:t>
      </w:r>
    </w:p>
    <w:p w14:paraId="4059A277" w14:textId="77777777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14BEC27D" w14:textId="77777777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14:paraId="7F3E437E" w14:textId="77777777" w:rsidR="00FF6EC2" w:rsidRDefault="00FF6EC2" w:rsidP="00FF6E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0CB7A9E2" w14:textId="77777777" w:rsidR="00FF6EC2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 jack</w:t>
      </w:r>
    </w:p>
    <w:p w14:paraId="4FAE9A13" w14:textId="5807DBCF" w:rsidR="005963F0" w:rsidRPr="00A4691E" w:rsidRDefault="00FF6EC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  <w:r w:rsidR="005963F0">
        <w:rPr>
          <w:bCs/>
          <w:sz w:val="24"/>
          <w:lang w:eastAsia="zh-CN"/>
        </w:rPr>
        <w:t xml:space="preserve"> </w:t>
      </w:r>
      <w:r>
        <w:rPr>
          <w:bCs/>
          <w:sz w:val="24"/>
          <w:lang w:eastAsia="zh-CN"/>
        </w:rPr>
        <w:t xml:space="preserve">              </w:t>
      </w:r>
    </w:p>
    <w:p w14:paraId="33F56AD8" w14:textId="77777777"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910AAA5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F6F756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D9C80E3" w14:textId="77777777" w:rsidR="00FF6EC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06DE1CC5" w14:textId="4F64EB1C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12025E1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FDFD4B1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48EF89AE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881A9F6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161FC5D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9E455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771B45E3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5507F4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51F0A76" w14:textId="77777777" w:rsidR="009E4558" w:rsidRDefault="009E4558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red/white tape and lifting in operation signage</w:t>
      </w:r>
    </w:p>
    <w:p w14:paraId="62E11D3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12ACAB4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11AF41A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0B7714B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26270EB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0F339175" w14:textId="77777777" w:rsidR="00FF6EC2" w:rsidRDefault="009E45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 at designated loading area</w:t>
      </w:r>
    </w:p>
    <w:p w14:paraId="4592C94D" w14:textId="1761C53F" w:rsidR="003A6EE4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  <w:r w:rsidR="009E4558">
        <w:rPr>
          <w:sz w:val="24"/>
          <w:lang w:eastAsia="zh-CN"/>
        </w:rPr>
        <w:t xml:space="preserve"> </w:t>
      </w:r>
    </w:p>
    <w:p w14:paraId="2B417866" w14:textId="77777777"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09B4AA57" w14:textId="0A4E03E1" w:rsidR="00F118AD" w:rsidRDefault="001E416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</w:t>
      </w:r>
      <w:r w:rsidR="00FF6EC2">
        <w:rPr>
          <w:sz w:val="24"/>
          <w:lang w:eastAsia="zh-CN"/>
        </w:rPr>
        <w:t xml:space="preserve">to insert sling </w:t>
      </w:r>
      <w:r w:rsidR="00F118AD">
        <w:rPr>
          <w:sz w:val="24"/>
          <w:lang w:eastAsia="zh-CN"/>
        </w:rPr>
        <w:t xml:space="preserve">to crane hook </w:t>
      </w:r>
    </w:p>
    <w:p w14:paraId="21B91AFD" w14:textId="0EE622E5" w:rsidR="00FF6EC2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>
        <w:rPr>
          <w:sz w:val="24"/>
          <w:lang w:eastAsia="zh-CN"/>
        </w:rPr>
        <w:t>to rigging point of machine</w:t>
      </w:r>
    </w:p>
    <w:p w14:paraId="72F77171" w14:textId="6A87033D" w:rsidR="00E72EB6" w:rsidRDefault="00FF6E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</w:t>
      </w:r>
      <w:r w:rsidR="005963F0">
        <w:rPr>
          <w:sz w:val="24"/>
          <w:lang w:eastAsia="zh-CN"/>
        </w:rPr>
        <w:t xml:space="preserve"> up </w:t>
      </w:r>
      <w:r w:rsidR="009E4558">
        <w:rPr>
          <w:sz w:val="24"/>
          <w:lang w:eastAsia="zh-CN"/>
        </w:rPr>
        <w:t xml:space="preserve">machine </w:t>
      </w:r>
    </w:p>
    <w:p w14:paraId="19C7F1D7" w14:textId="4C695D82" w:rsidR="001E4165" w:rsidRDefault="001E416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</w:t>
      </w:r>
      <w:r w:rsidR="00FF6EC2">
        <w:rPr>
          <w:sz w:val="24"/>
          <w:lang w:eastAsia="zh-CN"/>
        </w:rPr>
        <w:t>bed</w:t>
      </w:r>
      <w:r>
        <w:rPr>
          <w:sz w:val="24"/>
          <w:lang w:eastAsia="zh-CN"/>
        </w:rPr>
        <w:t xml:space="preserve"> to near crane </w:t>
      </w:r>
    </w:p>
    <w:p w14:paraId="26958D43" w14:textId="77777777" w:rsidR="005B54EC" w:rsidRDefault="009E4558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onto low loader chassis </w:t>
      </w:r>
    </w:p>
    <w:p w14:paraId="52591A1B" w14:textId="77777777" w:rsidR="00321127" w:rsidRDefault="009E4558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</w:t>
      </w:r>
      <w:r w:rsidR="002A54E6">
        <w:rPr>
          <w:sz w:val="24"/>
          <w:lang w:eastAsia="zh-CN"/>
        </w:rPr>
        <w:t xml:space="preserve">ng from crane hook </w:t>
      </w:r>
      <w:r>
        <w:rPr>
          <w:sz w:val="24"/>
          <w:lang w:eastAsia="zh-CN"/>
        </w:rPr>
        <w:t xml:space="preserve"> </w:t>
      </w:r>
    </w:p>
    <w:p w14:paraId="3F4B64AF" w14:textId="332B24B5" w:rsidR="00321127" w:rsidRDefault="002A54E6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machine with </w:t>
      </w:r>
      <w:r w:rsidR="00FF6EC2">
        <w:rPr>
          <w:sz w:val="24"/>
          <w:lang w:eastAsia="zh-CN"/>
        </w:rPr>
        <w:t>strapping belt</w:t>
      </w:r>
    </w:p>
    <w:p w14:paraId="4A627679" w14:textId="77777777" w:rsidR="009D0612" w:rsidRPr="009E4558" w:rsidRDefault="009E4558" w:rsidP="009E45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1E4165">
        <w:rPr>
          <w:sz w:val="24"/>
          <w:lang w:eastAsia="zh-CN"/>
        </w:rPr>
        <w:t xml:space="preserve">and deliver </w:t>
      </w:r>
      <w:r>
        <w:rPr>
          <w:sz w:val="24"/>
          <w:lang w:eastAsia="zh-CN"/>
        </w:rPr>
        <w:t xml:space="preserve">machine to new location </w:t>
      </w:r>
    </w:p>
    <w:p w14:paraId="3E67E53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32D0252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762D096C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38CF7B68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ABE1256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38D220A5" w14:textId="1CB1DA11" w:rsidR="0099046A" w:rsidRDefault="001E4165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FF6EC2">
        <w:rPr>
          <w:sz w:val="24"/>
          <w:lang w:eastAsia="zh-CN"/>
        </w:rPr>
        <w:t xml:space="preserve">/ </w:t>
      </w:r>
      <w:proofErr w:type="spellStart"/>
      <w:r w:rsidR="00FF6EC2">
        <w:rPr>
          <w:sz w:val="24"/>
          <w:lang w:eastAsia="zh-CN"/>
        </w:rPr>
        <w:t>Zailani</w:t>
      </w:r>
      <w:proofErr w:type="spellEnd"/>
    </w:p>
    <w:p w14:paraId="703B24A4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7F9AB74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8E93D3" w14:textId="77777777" w:rsidR="006110C9" w:rsidRDefault="006110C9">
      <w:r>
        <w:separator/>
      </w:r>
    </w:p>
  </w:endnote>
  <w:endnote w:type="continuationSeparator" w:id="0">
    <w:p w14:paraId="564DF070" w14:textId="77777777" w:rsidR="006110C9" w:rsidRDefault="00611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81FD59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54E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54E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81FED2" w14:textId="77777777" w:rsidR="006110C9" w:rsidRDefault="006110C9">
      <w:r>
        <w:separator/>
      </w:r>
    </w:p>
  </w:footnote>
  <w:footnote w:type="continuationSeparator" w:id="0">
    <w:p w14:paraId="76CBFFBD" w14:textId="77777777" w:rsidR="006110C9" w:rsidRDefault="00611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FFD3E" w14:textId="77777777" w:rsidR="00183C4E" w:rsidRDefault="00000000">
    <w:pPr>
      <w:pStyle w:val="Header"/>
      <w:jc w:val="center"/>
      <w:rPr>
        <w:b/>
        <w:sz w:val="26"/>
      </w:rPr>
    </w:pPr>
    <w:r>
      <w:rPr>
        <w:noProof/>
      </w:rPr>
      <w:pict w14:anchorId="781A75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53031BAC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94981C2" w14:textId="762EBEA9" w:rsidR="00183C4E" w:rsidRDefault="00A4754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5403B502" w14:textId="1A526AF6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2D43FD25" w14:textId="77777777" w:rsidR="00183C4E" w:rsidRDefault="00183C4E">
    <w:pPr>
      <w:pStyle w:val="Header"/>
      <w:jc w:val="center"/>
    </w:pPr>
    <w:r>
      <w:t>GST Reg No. : M2-8923804 – 2</w:t>
    </w:r>
  </w:p>
  <w:p w14:paraId="2453521B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B818B3C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7333363">
    <w:abstractNumId w:val="3"/>
  </w:num>
  <w:num w:numId="2" w16cid:durableId="1001813529">
    <w:abstractNumId w:val="6"/>
  </w:num>
  <w:num w:numId="3" w16cid:durableId="1124890558">
    <w:abstractNumId w:val="1"/>
  </w:num>
  <w:num w:numId="4" w16cid:durableId="1618563558">
    <w:abstractNumId w:val="13"/>
  </w:num>
  <w:num w:numId="5" w16cid:durableId="1471092541">
    <w:abstractNumId w:val="7"/>
  </w:num>
  <w:num w:numId="6" w16cid:durableId="775446824">
    <w:abstractNumId w:val="9"/>
  </w:num>
  <w:num w:numId="7" w16cid:durableId="1397047827">
    <w:abstractNumId w:val="5"/>
  </w:num>
  <w:num w:numId="8" w16cid:durableId="924075429">
    <w:abstractNumId w:val="10"/>
  </w:num>
  <w:num w:numId="9" w16cid:durableId="82068692">
    <w:abstractNumId w:val="2"/>
  </w:num>
  <w:num w:numId="10" w16cid:durableId="733895009">
    <w:abstractNumId w:val="11"/>
  </w:num>
  <w:num w:numId="11" w16cid:durableId="69666111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3356150">
    <w:abstractNumId w:val="0"/>
  </w:num>
  <w:num w:numId="13" w16cid:durableId="1780568593">
    <w:abstractNumId w:val="8"/>
  </w:num>
  <w:num w:numId="14" w16cid:durableId="921328407">
    <w:abstractNumId w:val="12"/>
  </w:num>
  <w:num w:numId="15" w16cid:durableId="1686789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30F5D"/>
    <w:rsid w:val="000477C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1E4165"/>
    <w:rsid w:val="00201D8B"/>
    <w:rsid w:val="00206BD9"/>
    <w:rsid w:val="00211F1E"/>
    <w:rsid w:val="002409DA"/>
    <w:rsid w:val="00251AD9"/>
    <w:rsid w:val="00257C21"/>
    <w:rsid w:val="002A548B"/>
    <w:rsid w:val="002A54E6"/>
    <w:rsid w:val="0030317F"/>
    <w:rsid w:val="00321127"/>
    <w:rsid w:val="00325958"/>
    <w:rsid w:val="00333DB7"/>
    <w:rsid w:val="00375E51"/>
    <w:rsid w:val="003A6EE4"/>
    <w:rsid w:val="003D5FEC"/>
    <w:rsid w:val="003D79A3"/>
    <w:rsid w:val="00456295"/>
    <w:rsid w:val="00466C7A"/>
    <w:rsid w:val="004B102C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6110C9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F0847"/>
    <w:rsid w:val="006F12DE"/>
    <w:rsid w:val="007036E3"/>
    <w:rsid w:val="00760813"/>
    <w:rsid w:val="00764D32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32E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E4558"/>
    <w:rsid w:val="009F4FEB"/>
    <w:rsid w:val="00A2540E"/>
    <w:rsid w:val="00A4691E"/>
    <w:rsid w:val="00A47544"/>
    <w:rsid w:val="00A6099B"/>
    <w:rsid w:val="00A73EA0"/>
    <w:rsid w:val="00A81D33"/>
    <w:rsid w:val="00A9491E"/>
    <w:rsid w:val="00AA1D23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C15DC7"/>
    <w:rsid w:val="00C1755E"/>
    <w:rsid w:val="00C4669E"/>
    <w:rsid w:val="00C713D7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F1542"/>
    <w:rsid w:val="00E3288E"/>
    <w:rsid w:val="00E72EB6"/>
    <w:rsid w:val="00E76DB5"/>
    <w:rsid w:val="00EC1220"/>
    <w:rsid w:val="00EF55B5"/>
    <w:rsid w:val="00F03666"/>
    <w:rsid w:val="00F118AD"/>
    <w:rsid w:val="00F15A11"/>
    <w:rsid w:val="00F25404"/>
    <w:rsid w:val="00F63C6A"/>
    <w:rsid w:val="00F75133"/>
    <w:rsid w:val="00FD2099"/>
    <w:rsid w:val="00FD6726"/>
    <w:rsid w:val="00FD7709"/>
    <w:rsid w:val="00FF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5877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2020-05-20T03:37:00Z</cp:lastPrinted>
  <dcterms:created xsi:type="dcterms:W3CDTF">2023-08-16T06:12:00Z</dcterms:created>
  <dcterms:modified xsi:type="dcterms:W3CDTF">2025-06-02T06:22:00Z</dcterms:modified>
</cp:coreProperties>
</file>