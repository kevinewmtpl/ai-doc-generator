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E0418" w:rsidRDefault="001E0418">
      <w:pPr>
        <w:rPr>
          <w:sz w:val="24"/>
        </w:rPr>
      </w:pPr>
    </w:p>
    <w:p w:rsidR="006467DA" w:rsidRDefault="007C0D52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152B8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fro</w:t>
      </w:r>
      <w:r w:rsidR="007C0D52">
        <w:rPr>
          <w:sz w:val="24"/>
          <w:lang w:eastAsia="zh-CN"/>
        </w:rPr>
        <w:t xml:space="preserve">m </w:t>
      </w:r>
      <w:r w:rsidR="00A41C0E">
        <w:rPr>
          <w:sz w:val="24"/>
          <w:lang w:eastAsia="zh-CN"/>
        </w:rPr>
        <w:t xml:space="preserve">one </w:t>
      </w:r>
      <w:r w:rsidR="007C0D52">
        <w:rPr>
          <w:sz w:val="24"/>
          <w:lang w:eastAsia="zh-CN"/>
        </w:rPr>
        <w:t xml:space="preserve">building to another building using forklift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C6250" w:rsidRPr="00152B89" w:rsidRDefault="007C0D5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7.10.7 CMM </w:t>
      </w:r>
    </w:p>
    <w:p w:rsidR="008C6250" w:rsidRDefault="00A41C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260 kg</w:t>
      </w:r>
    </w:p>
    <w:p w:rsidR="00A41C0E" w:rsidRPr="008C6250" w:rsidRDefault="00A41C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52B89" w:rsidRDefault="00A41C0E">
      <w:pPr>
        <w:rPr>
          <w:sz w:val="24"/>
          <w:lang w:eastAsia="zh-CN"/>
        </w:rPr>
      </w:pPr>
      <w:r>
        <w:rPr>
          <w:sz w:val="24"/>
          <w:lang w:eastAsia="zh-CN"/>
        </w:rPr>
        <w:t>10/10</w:t>
      </w:r>
      <w:r w:rsidR="00C56618">
        <w:rPr>
          <w:sz w:val="24"/>
          <w:lang w:eastAsia="zh-CN"/>
        </w:rPr>
        <w:t>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566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C6250" w:rsidRDefault="00A41C0E" w:rsidP="008C6250">
      <w:pPr>
        <w:pStyle w:val="Heading4"/>
      </w:pPr>
      <w:r>
        <w:t xml:space="preserve">GE Aviation Engine Services </w:t>
      </w:r>
      <w:r w:rsidR="00C56618">
        <w:t xml:space="preserve"> </w:t>
      </w:r>
      <w:r w:rsidR="00152B89">
        <w:t xml:space="preserve"> </w:t>
      </w:r>
      <w:r w:rsidR="00E44F77">
        <w:t xml:space="preserve"> </w:t>
      </w:r>
    </w:p>
    <w:p w:rsidR="00A41C0E" w:rsidRDefault="00A41C0E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4 Seletar Link</w:t>
      </w:r>
    </w:p>
    <w:p w:rsidR="0063312A" w:rsidRPr="0063312A" w:rsidRDefault="00A41C0E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6 Seletar Link </w:t>
      </w:r>
      <w:r w:rsidR="00C56618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D85C2F" w:rsidRDefault="00A41C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battery</w:t>
      </w:r>
      <w:r w:rsidR="007A02F9">
        <w:rPr>
          <w:sz w:val="24"/>
          <w:lang w:eastAsia="zh-CN"/>
        </w:rPr>
        <w:t xml:space="preserve"> forklift</w:t>
      </w:r>
    </w:p>
    <w:p w:rsidR="00EC0512" w:rsidRDefault="00A41C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:rsidR="006467DA" w:rsidRDefault="009A4F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C6250">
        <w:rPr>
          <w:sz w:val="24"/>
          <w:lang w:eastAsia="zh-CN"/>
        </w:rPr>
        <w:t>allet truck</w:t>
      </w:r>
    </w:p>
    <w:p w:rsidR="009A4FB4" w:rsidRDefault="009A4F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Canvas/PVS sheet (to lay out 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C56618" w:rsidRDefault="00C5661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77E0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41C0E" w:rsidRDefault="00A41C0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EC0512" w:rsidRDefault="00A41C0E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</w:t>
      </w:r>
    </w:p>
    <w:p w:rsidR="009A4FB4" w:rsidRDefault="009A4FB4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 from inside factory</w:t>
      </w:r>
    </w:p>
    <w:p w:rsidR="009A4FB4" w:rsidRDefault="009A4FB4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to another building </w:t>
      </w:r>
    </w:p>
    <w:p w:rsidR="009A4FB4" w:rsidRDefault="009A4FB4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door entrance</w:t>
      </w:r>
    </w:p>
    <w:p w:rsidR="00E44F77" w:rsidRPr="00A41C0E" w:rsidRDefault="00A41C0E" w:rsidP="00A41C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Pr="00A41C0E">
        <w:rPr>
          <w:sz w:val="24"/>
          <w:lang w:eastAsia="zh-CN"/>
        </w:rPr>
        <w:t xml:space="preserve">pallet truck </w:t>
      </w:r>
      <w:r>
        <w:rPr>
          <w:sz w:val="24"/>
          <w:lang w:eastAsia="zh-CN"/>
        </w:rPr>
        <w:t xml:space="preserve">under machine stand </w:t>
      </w:r>
      <w:r w:rsidR="00EC0512" w:rsidRPr="00A41C0E">
        <w:rPr>
          <w:sz w:val="24"/>
          <w:lang w:eastAsia="zh-CN"/>
        </w:rPr>
        <w:t xml:space="preserve"> </w:t>
      </w:r>
    </w:p>
    <w:p w:rsidR="003E42A5" w:rsidRPr="009A4FB4" w:rsidRDefault="001E0418" w:rsidP="009A4FB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A4FB4">
        <w:rPr>
          <w:sz w:val="24"/>
          <w:lang w:eastAsia="zh-CN"/>
        </w:rPr>
        <w:t>Shift and transport</w:t>
      </w:r>
      <w:r w:rsidR="00B54175" w:rsidRPr="009A4FB4">
        <w:rPr>
          <w:sz w:val="24"/>
          <w:lang w:eastAsia="zh-CN"/>
        </w:rPr>
        <w:t xml:space="preserve"> machine int</w:t>
      </w:r>
      <w:r w:rsidR="00E44F77" w:rsidRPr="009A4FB4">
        <w:rPr>
          <w:sz w:val="24"/>
          <w:lang w:eastAsia="zh-CN"/>
        </w:rPr>
        <w:t xml:space="preserve">o production area </w:t>
      </w:r>
      <w:r w:rsidR="00B54175" w:rsidRPr="009A4FB4">
        <w:rPr>
          <w:sz w:val="24"/>
          <w:lang w:eastAsia="zh-CN"/>
        </w:rPr>
        <w:t xml:space="preserve"> </w:t>
      </w:r>
    </w:p>
    <w:p w:rsidR="00E44F77" w:rsidRPr="009A4FB4" w:rsidRDefault="00670783" w:rsidP="009A4FB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  <w:bookmarkStart w:id="0" w:name="_GoBack"/>
      <w:bookmarkEnd w:id="0"/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18A4" w:rsidRDefault="003118A4">
      <w:r>
        <w:separator/>
      </w:r>
    </w:p>
  </w:endnote>
  <w:endnote w:type="continuationSeparator" w:id="0">
    <w:p w:rsidR="003118A4" w:rsidRDefault="00311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7F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7F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18A4" w:rsidRDefault="003118A4">
      <w:r>
        <w:separator/>
      </w:r>
    </w:p>
  </w:footnote>
  <w:footnote w:type="continuationSeparator" w:id="0">
    <w:p w:rsidR="003118A4" w:rsidRDefault="003118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118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A41C0E">
    <w:pPr>
      <w:pStyle w:val="Header"/>
      <w:jc w:val="center"/>
    </w:pPr>
    <w:r>
      <w:t>28 Kranji Loop #05-03, Kranji Green, Singapore 739571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A41C0E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118A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3BDE"/>
    <w:rsid w:val="001268A8"/>
    <w:rsid w:val="00136332"/>
    <w:rsid w:val="00141D73"/>
    <w:rsid w:val="00147D28"/>
    <w:rsid w:val="00152B89"/>
    <w:rsid w:val="00193A39"/>
    <w:rsid w:val="001A46C3"/>
    <w:rsid w:val="001C7F7C"/>
    <w:rsid w:val="001E0418"/>
    <w:rsid w:val="001E712A"/>
    <w:rsid w:val="001F5380"/>
    <w:rsid w:val="002135F7"/>
    <w:rsid w:val="00217127"/>
    <w:rsid w:val="002171C6"/>
    <w:rsid w:val="002370A3"/>
    <w:rsid w:val="00237E43"/>
    <w:rsid w:val="00241657"/>
    <w:rsid w:val="00244221"/>
    <w:rsid w:val="0025537D"/>
    <w:rsid w:val="00257C21"/>
    <w:rsid w:val="00266D8F"/>
    <w:rsid w:val="002E7F41"/>
    <w:rsid w:val="00306E86"/>
    <w:rsid w:val="003118A4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97A81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A02F9"/>
    <w:rsid w:val="007C0D52"/>
    <w:rsid w:val="0080097F"/>
    <w:rsid w:val="008225C1"/>
    <w:rsid w:val="00823172"/>
    <w:rsid w:val="0084724A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9A4FB4"/>
    <w:rsid w:val="00A1115F"/>
    <w:rsid w:val="00A20137"/>
    <w:rsid w:val="00A36DBA"/>
    <w:rsid w:val="00A41C0E"/>
    <w:rsid w:val="00A84205"/>
    <w:rsid w:val="00A93B6F"/>
    <w:rsid w:val="00AB583B"/>
    <w:rsid w:val="00AF1287"/>
    <w:rsid w:val="00B11F89"/>
    <w:rsid w:val="00B256A0"/>
    <w:rsid w:val="00B54175"/>
    <w:rsid w:val="00B61A87"/>
    <w:rsid w:val="00BA65F8"/>
    <w:rsid w:val="00BD7626"/>
    <w:rsid w:val="00BF1F53"/>
    <w:rsid w:val="00C40962"/>
    <w:rsid w:val="00C56618"/>
    <w:rsid w:val="00C77E09"/>
    <w:rsid w:val="00C83E46"/>
    <w:rsid w:val="00C95881"/>
    <w:rsid w:val="00CE566A"/>
    <w:rsid w:val="00D06CBE"/>
    <w:rsid w:val="00D51A21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FA896-3BD5-4E55-B9CC-1C9A87732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2024-03-04T02:24:00Z</cp:lastPrinted>
  <dcterms:created xsi:type="dcterms:W3CDTF">2024-10-04T05:21:00Z</dcterms:created>
  <dcterms:modified xsi:type="dcterms:W3CDTF">2024-10-04T05:37:00Z</dcterms:modified>
</cp:coreProperties>
</file>