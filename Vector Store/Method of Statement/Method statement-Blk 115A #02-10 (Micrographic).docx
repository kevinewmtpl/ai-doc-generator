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C7C5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C0C2F">
        <w:rPr>
          <w:sz w:val="24"/>
        </w:rPr>
        <w:t>20</w:t>
      </w:r>
      <w:r w:rsidR="002C0C2F">
        <w:rPr>
          <w:sz w:val="24"/>
          <w:vertAlign w:val="superscript"/>
        </w:rPr>
        <w:t xml:space="preserve">th </w:t>
      </w:r>
      <w:r w:rsidR="002C0C2F">
        <w:rPr>
          <w:sz w:val="24"/>
          <w:lang w:eastAsia="zh-CN"/>
        </w:rPr>
        <w:t>Aug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7B782A" w:rsidRPr="002C0C2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B782A">
        <w:rPr>
          <w:sz w:val="24"/>
          <w:lang w:eastAsia="zh-CN"/>
        </w:rPr>
        <w:t>shi</w:t>
      </w:r>
      <w:r w:rsidR="002C7C53">
        <w:rPr>
          <w:sz w:val="24"/>
          <w:lang w:eastAsia="zh-CN"/>
        </w:rPr>
        <w:t>ft out and hoist down 1 unit Chamber from 2</w:t>
      </w:r>
      <w:r w:rsidR="002C7C53" w:rsidRPr="002C7C53">
        <w:rPr>
          <w:sz w:val="24"/>
          <w:vertAlign w:val="superscript"/>
          <w:lang w:eastAsia="zh-CN"/>
        </w:rPr>
        <w:t>nd</w:t>
      </w:r>
      <w:r w:rsidR="002C7C53">
        <w:rPr>
          <w:sz w:val="24"/>
          <w:lang w:eastAsia="zh-CN"/>
        </w:rPr>
        <w:t xml:space="preserve"> floor, transport to another unit and hoist up to 2</w:t>
      </w:r>
      <w:r w:rsidR="002C7C53" w:rsidRPr="002C7C53">
        <w:rPr>
          <w:sz w:val="24"/>
          <w:vertAlign w:val="superscript"/>
          <w:lang w:eastAsia="zh-CN"/>
        </w:rPr>
        <w:t>nd</w:t>
      </w:r>
      <w:r w:rsidR="002C7C53">
        <w:rPr>
          <w:sz w:val="24"/>
          <w:lang w:eastAsia="zh-CN"/>
        </w:rPr>
        <w:t xml:space="preserve"> floor</w:t>
      </w:r>
      <w:r w:rsidR="00880C30">
        <w:rPr>
          <w:sz w:val="24"/>
          <w:lang w:eastAsia="zh-CN"/>
        </w:rPr>
        <w:t xml:space="preserve"> </w:t>
      </w:r>
      <w:r w:rsidR="006168BE">
        <w:rPr>
          <w:sz w:val="24"/>
          <w:lang w:eastAsia="zh-CN"/>
        </w:rPr>
        <w:t xml:space="preserve">by using </w:t>
      </w:r>
      <w:r w:rsidR="002C7C53">
        <w:rPr>
          <w:sz w:val="24"/>
          <w:lang w:eastAsia="zh-CN"/>
        </w:rPr>
        <w:t xml:space="preserve">platform and </w:t>
      </w:r>
      <w:r w:rsidR="006168BE">
        <w:rPr>
          <w:sz w:val="24"/>
          <w:lang w:eastAsia="zh-CN"/>
        </w:rPr>
        <w:t>lorry c</w:t>
      </w:r>
      <w:r w:rsidR="007B782A">
        <w:rPr>
          <w:sz w:val="24"/>
          <w:lang w:eastAsia="zh-CN"/>
        </w:rPr>
        <w:t xml:space="preserve">rane </w:t>
      </w:r>
    </w:p>
    <w:p w:rsidR="007B782A" w:rsidRPr="007B782A" w:rsidRDefault="007B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2C7C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2C0C2F">
      <w:pPr>
        <w:rPr>
          <w:sz w:val="24"/>
          <w:lang w:eastAsia="zh-CN"/>
        </w:rPr>
      </w:pPr>
      <w:r>
        <w:rPr>
          <w:sz w:val="24"/>
          <w:lang w:eastAsia="zh-CN"/>
        </w:rPr>
        <w:t>29/08/2020</w:t>
      </w:r>
      <w:r w:rsidR="008377C3">
        <w:rPr>
          <w:sz w:val="24"/>
          <w:lang w:eastAsia="zh-CN"/>
        </w:rPr>
        <w:t xml:space="preserve"> (Saturday)</w:t>
      </w:r>
    </w:p>
    <w:p w:rsidR="002C7C53" w:rsidRDefault="002C7C53">
      <w:pPr>
        <w:rPr>
          <w:sz w:val="24"/>
          <w:lang w:eastAsia="zh-CN"/>
        </w:rPr>
      </w:pPr>
    </w:p>
    <w:p w:rsidR="00EE527F" w:rsidRDefault="002C7C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bookmarkStart w:id="0" w:name="_GoBack"/>
      <w:bookmarkEnd w:id="0"/>
    </w:p>
    <w:p w:rsidR="002C7C53" w:rsidRPr="002C0C2F" w:rsidRDefault="002C0C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12:00 pm</w:t>
      </w:r>
    </w:p>
    <w:p w:rsidR="002C7C53" w:rsidRPr="002C7C53" w:rsidRDefault="002C7C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C0C2F" w:rsidRDefault="007B782A" w:rsidP="0004172F">
      <w:pPr>
        <w:pStyle w:val="Heading4"/>
      </w:pPr>
      <w:r>
        <w:t>Blk 1</w:t>
      </w:r>
      <w:r w:rsidR="002C7C53">
        <w:t>15A Commonwealth Drive</w:t>
      </w:r>
    </w:p>
    <w:p w:rsidR="0004172F" w:rsidRPr="0004172F" w:rsidRDefault="002C0C2F" w:rsidP="0004172F">
      <w:pPr>
        <w:pStyle w:val="Heading4"/>
      </w:pPr>
      <w:r>
        <w:t>Micrographics Data Pte Ltd</w:t>
      </w:r>
      <w:r w:rsidR="002C7C53">
        <w:t xml:space="preserve"> </w:t>
      </w:r>
    </w:p>
    <w:p w:rsidR="00F5667F" w:rsidRDefault="002C7C53" w:rsidP="00F5667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Hoist down from #02-10</w:t>
      </w:r>
    </w:p>
    <w:p w:rsidR="002C7C53" w:rsidRPr="00F5667F" w:rsidRDefault="00CF2DC8" w:rsidP="00F5667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Hoist up to #02-14</w:t>
      </w:r>
    </w:p>
    <w:p w:rsidR="00F5667F" w:rsidRPr="00F5667F" w:rsidRDefault="00F5667F" w:rsidP="00F566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0C2F" w:rsidRDefault="00F56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C0C2F">
        <w:rPr>
          <w:sz w:val="24"/>
          <w:lang w:eastAsia="zh-CN"/>
        </w:rPr>
        <w:t xml:space="preserve">633 </w:t>
      </w:r>
      <w:r w:rsidR="00DD2574">
        <w:rPr>
          <w:sz w:val="24"/>
          <w:lang w:eastAsia="zh-CN"/>
        </w:rPr>
        <w:t>lorry</w:t>
      </w:r>
      <w:r w:rsidR="002C0C2F">
        <w:rPr>
          <w:sz w:val="24"/>
          <w:lang w:eastAsia="zh-CN"/>
        </w:rPr>
        <w:t xml:space="preserve"> loader</w:t>
      </w:r>
    </w:p>
    <w:p w:rsidR="00880C30" w:rsidRDefault="002C0C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</w:t>
      </w:r>
      <w:r w:rsidR="00880C30">
        <w:rPr>
          <w:sz w:val="24"/>
          <w:lang w:eastAsia="zh-CN"/>
        </w:rPr>
        <w:t xml:space="preserve"> </w:t>
      </w:r>
    </w:p>
    <w:p w:rsidR="007B782A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B782A">
        <w:rPr>
          <w:sz w:val="24"/>
          <w:lang w:eastAsia="zh-CN"/>
        </w:rPr>
        <w:t>ire sling</w:t>
      </w:r>
    </w:p>
    <w:p w:rsidR="007B782A" w:rsidRDefault="007B7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7B7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2C7C53" w:rsidRDefault="00EE527F" w:rsidP="009E67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8377C3" w:rsidRDefault="008377C3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C7C53" w:rsidRDefault="009E678E" w:rsidP="009E67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8377C3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8377C3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80C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80C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880C30" w:rsidRDefault="00880C30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80C30" w:rsidRDefault="00880C30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80C30" w:rsidRDefault="00880C3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F66975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80C30">
        <w:rPr>
          <w:sz w:val="24"/>
          <w:lang w:eastAsia="zh-CN"/>
        </w:rPr>
        <w:t xml:space="preserve">safety </w:t>
      </w:r>
      <w:r w:rsidR="00F66975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880C30">
        <w:t>.</w:t>
      </w:r>
      <w:r w:rsidR="0042603E">
        <w:rPr>
          <w:rFonts w:hint="eastAsia"/>
        </w:rPr>
        <w:t>O</w:t>
      </w:r>
      <w:r w:rsidR="00880C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80C30" w:rsidRDefault="00EE527F" w:rsidP="00880C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2C7C53" w:rsidRDefault="002C7C53" w:rsidP="00F566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DD2574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F5667F">
        <w:rPr>
          <w:sz w:val="24"/>
          <w:lang w:eastAsia="zh-CN"/>
        </w:rPr>
        <w:t>nated hoisting area for the lift</w:t>
      </w:r>
      <w:r w:rsidR="00CF6291">
        <w:rPr>
          <w:sz w:val="24"/>
          <w:lang w:eastAsia="zh-CN"/>
        </w:rPr>
        <w:t>ing</w:t>
      </w:r>
    </w:p>
    <w:p w:rsidR="00EE527F" w:rsidRPr="00F5667F" w:rsidRDefault="002C7C53" w:rsidP="00F566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2C7C5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wall opening</w:t>
      </w:r>
      <w:r w:rsidR="00F66975">
        <w:rPr>
          <w:sz w:val="24"/>
          <w:lang w:eastAsia="zh-CN"/>
        </w:rPr>
        <w:t xml:space="preserve"> </w:t>
      </w:r>
    </w:p>
    <w:p w:rsidR="00840DC8" w:rsidRDefault="002C7C53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chamber</w:t>
      </w:r>
      <w:r w:rsidR="006168BE">
        <w:rPr>
          <w:sz w:val="24"/>
          <w:lang w:eastAsia="zh-CN"/>
        </w:rPr>
        <w:t xml:space="preserve"> from cus</w:t>
      </w:r>
      <w:r>
        <w:rPr>
          <w:sz w:val="24"/>
          <w:lang w:eastAsia="zh-CN"/>
        </w:rPr>
        <w:t>tomer premise into platform</w:t>
      </w:r>
    </w:p>
    <w:p w:rsidR="009C22F6" w:rsidRDefault="009C22F6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chamber onto platform with strapping belt</w:t>
      </w:r>
    </w:p>
    <w:p w:rsidR="009C22F6" w:rsidRDefault="009C22F6" w:rsidP="009C22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together with chamber and load onto lorry chassis</w:t>
      </w:r>
    </w:p>
    <w:p w:rsidR="009C22F6" w:rsidRDefault="009C22F6" w:rsidP="009C22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another unit</w:t>
      </w:r>
    </w:p>
    <w:p w:rsidR="009C22F6" w:rsidRDefault="009C22F6" w:rsidP="009C22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9C22F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wall opening</w:t>
      </w:r>
    </w:p>
    <w:p w:rsidR="00B577CE" w:rsidRPr="009C22F6" w:rsidRDefault="009C22F6" w:rsidP="009C22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chamber from platform into tenant premise</w:t>
      </w:r>
    </w:p>
    <w:p w:rsidR="009C22F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C22F6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65A2" w:rsidRDefault="00DF65A2">
      <w:r>
        <w:separator/>
      </w:r>
    </w:p>
  </w:endnote>
  <w:endnote w:type="continuationSeparator" w:id="0">
    <w:p w:rsidR="00DF65A2" w:rsidRDefault="00DF6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B7CD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B7CD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65A2" w:rsidRDefault="00DF65A2">
      <w:r>
        <w:separator/>
      </w:r>
    </w:p>
  </w:footnote>
  <w:footnote w:type="continuationSeparator" w:id="0">
    <w:p w:rsidR="00DF65A2" w:rsidRDefault="00DF65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F65A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C7C53">
    <w:pPr>
      <w:pStyle w:val="Header"/>
      <w:jc w:val="center"/>
    </w:pPr>
    <w:r>
      <w:t>Tel</w:t>
    </w:r>
    <w:r w:rsidR="00EE527F">
      <w:t xml:space="preserve">: </w:t>
    </w:r>
    <w:r w:rsidR="00EC7C69">
      <w:t>6</w:t>
    </w:r>
    <w:r w:rsidR="00EE527F">
      <w:t xml:space="preserve">2824175, </w:t>
    </w:r>
    <w:r w:rsidR="00EC7C69">
      <w:t>6</w:t>
    </w:r>
    <w:r w:rsidR="00EE527F">
      <w:t xml:space="preserve">2828203, </w:t>
    </w:r>
    <w:r w:rsidR="00EC7C69">
      <w:t>6</w:t>
    </w:r>
    <w:r>
      <w:t>2826020, Fax</w:t>
    </w:r>
    <w:r w:rsidR="00EE527F">
      <w:t xml:space="preserve">: </w:t>
    </w:r>
    <w:r w:rsidR="00EC7C69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F65A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C7C53">
    <w:pPr>
      <w:pStyle w:val="Header"/>
      <w:jc w:val="center"/>
      <w:rPr>
        <w:sz w:val="22"/>
      </w:rPr>
    </w:pPr>
    <w:r>
      <w:rPr>
        <w:sz w:val="22"/>
      </w:rPr>
      <w:t>e-mail</w:t>
    </w:r>
    <w:r w:rsidR="00EC7C6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666202"/>
    <w:multiLevelType w:val="hybridMultilevel"/>
    <w:tmpl w:val="78A4B8A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D5BB6"/>
    <w:multiLevelType w:val="hybridMultilevel"/>
    <w:tmpl w:val="A4B4029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4172F"/>
    <w:rsid w:val="0004268F"/>
    <w:rsid w:val="001064AC"/>
    <w:rsid w:val="00142B37"/>
    <w:rsid w:val="00251834"/>
    <w:rsid w:val="002C0C2F"/>
    <w:rsid w:val="002C7C53"/>
    <w:rsid w:val="00344916"/>
    <w:rsid w:val="00385586"/>
    <w:rsid w:val="003B701A"/>
    <w:rsid w:val="0042603E"/>
    <w:rsid w:val="004725E1"/>
    <w:rsid w:val="004D3589"/>
    <w:rsid w:val="004F77F4"/>
    <w:rsid w:val="00512C3F"/>
    <w:rsid w:val="00552A68"/>
    <w:rsid w:val="006168BE"/>
    <w:rsid w:val="00691F2F"/>
    <w:rsid w:val="006A0465"/>
    <w:rsid w:val="006C66D8"/>
    <w:rsid w:val="007250C7"/>
    <w:rsid w:val="007B782A"/>
    <w:rsid w:val="008254AB"/>
    <w:rsid w:val="008377C3"/>
    <w:rsid w:val="00840DC8"/>
    <w:rsid w:val="00880C30"/>
    <w:rsid w:val="00880CD7"/>
    <w:rsid w:val="00884C68"/>
    <w:rsid w:val="009C22F6"/>
    <w:rsid w:val="009E678E"/>
    <w:rsid w:val="00A14095"/>
    <w:rsid w:val="00A16CFC"/>
    <w:rsid w:val="00AD13C8"/>
    <w:rsid w:val="00B577CE"/>
    <w:rsid w:val="00B63049"/>
    <w:rsid w:val="00C35759"/>
    <w:rsid w:val="00CA3063"/>
    <w:rsid w:val="00CB7CDF"/>
    <w:rsid w:val="00CC772F"/>
    <w:rsid w:val="00CF2DC8"/>
    <w:rsid w:val="00CF6291"/>
    <w:rsid w:val="00D10846"/>
    <w:rsid w:val="00D10D34"/>
    <w:rsid w:val="00DD2574"/>
    <w:rsid w:val="00DF65A2"/>
    <w:rsid w:val="00EC7C69"/>
    <w:rsid w:val="00EE527F"/>
    <w:rsid w:val="00F5667F"/>
    <w:rsid w:val="00F66975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F36A3-755E-44CA-A603-1C78680B1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86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2020-08-20T03:04:00Z</cp:lastPrinted>
  <dcterms:created xsi:type="dcterms:W3CDTF">2020-06-23T05:32:00Z</dcterms:created>
  <dcterms:modified xsi:type="dcterms:W3CDTF">2020-08-20T04:21:00Z</dcterms:modified>
</cp:coreProperties>
</file>