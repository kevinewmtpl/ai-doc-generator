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C740B2">
      <w:pPr>
        <w:rPr>
          <w:sz w:val="24"/>
          <w:lang w:eastAsia="zh-CN"/>
        </w:rPr>
      </w:pPr>
      <w:r>
        <w:rPr>
          <w:sz w:val="24"/>
        </w:rPr>
        <w:t>Date: 28</w:t>
      </w:r>
      <w:r w:rsidRPr="00C740B2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5153BB">
        <w:rPr>
          <w:sz w:val="24"/>
        </w:rPr>
        <w:t xml:space="preserve"> </w:t>
      </w:r>
      <w:r w:rsidR="002D617F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1 set of machine from cometto trailer at outside factory, transport</w:t>
      </w:r>
      <w:r w:rsidR="00EB45F1">
        <w:rPr>
          <w:sz w:val="24"/>
          <w:lang w:eastAsia="zh-CN"/>
        </w:rPr>
        <w:t xml:space="preserve"> to inside factory using auto </w:t>
      </w:r>
      <w:r w:rsidR="0007067F">
        <w:rPr>
          <w:sz w:val="24"/>
          <w:lang w:eastAsia="zh-CN"/>
        </w:rPr>
        <w:t xml:space="preserve">control cometto, lower down </w:t>
      </w:r>
      <w:r w:rsidR="007B5953">
        <w:rPr>
          <w:sz w:val="24"/>
          <w:lang w:eastAsia="zh-CN"/>
        </w:rPr>
        <w:t xml:space="preserve">into </w:t>
      </w:r>
      <w:r w:rsidR="0007067F">
        <w:rPr>
          <w:sz w:val="24"/>
          <w:lang w:eastAsia="zh-CN"/>
        </w:rPr>
        <w:t xml:space="preserve">hole by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C740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Progmax</w:t>
      </w:r>
      <w:r w:rsidR="003C37F2">
        <w:rPr>
          <w:bCs/>
          <w:sz w:val="24"/>
          <w:szCs w:val="24"/>
          <w:lang w:eastAsia="zh-CN"/>
        </w:rPr>
        <w:t xml:space="preserve"> Press </w:t>
      </w:r>
      <w:r>
        <w:rPr>
          <w:bCs/>
          <w:sz w:val="24"/>
          <w:szCs w:val="24"/>
          <w:lang w:eastAsia="zh-CN"/>
        </w:rPr>
        <w:t>/ PMX-S2-12000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C740B2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 02/01/2021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7B595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3C37F2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2D617F" w:rsidRDefault="00515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Comentto </w:t>
      </w:r>
      <w:r w:rsidR="006713C4">
        <w:rPr>
          <w:sz w:val="24"/>
          <w:lang w:eastAsia="zh-CN"/>
        </w:rPr>
        <w:t>trailer</w:t>
      </w:r>
    </w:p>
    <w:p w:rsidR="00D30587" w:rsidRDefault="00D305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15m </w:t>
      </w:r>
      <w:r w:rsidR="000463D9">
        <w:rPr>
          <w:sz w:val="24"/>
          <w:lang w:eastAsia="zh-CN"/>
        </w:rPr>
        <w:t xml:space="preserve">auto control cometto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85ton s</w:t>
      </w:r>
      <w:r w:rsidR="002D617F">
        <w:rPr>
          <w:sz w:val="24"/>
          <w:lang w:eastAsia="zh-CN"/>
        </w:rPr>
        <w:t>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20ton shackle </w:t>
      </w:r>
      <w:r w:rsidR="007B5953">
        <w:rPr>
          <w:sz w:val="24"/>
          <w:lang w:eastAsia="zh-CN"/>
        </w:rPr>
        <w:t xml:space="preserve"> </w:t>
      </w:r>
    </w:p>
    <w:p w:rsidR="00C740B2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overhead crane </w:t>
      </w:r>
      <w:r w:rsidR="00257402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6713C4">
        <w:rPr>
          <w:sz w:val="24"/>
          <w:lang w:eastAsia="zh-CN"/>
        </w:rPr>
        <w:t>outside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</w:p>
    <w:p w:rsidR="00EA51F2" w:rsidRPr="00FC797D" w:rsidRDefault="00EB45F1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comet</w:t>
      </w:r>
      <w:r w:rsidR="000463D9">
        <w:rPr>
          <w:sz w:val="24"/>
          <w:lang w:eastAsia="zh-CN"/>
        </w:rPr>
        <w:t xml:space="preserve">to trailer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 up machine from cometto trailer</w:t>
      </w:r>
    </w:p>
    <w:p w:rsidR="00027949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out cometto trailer </w:t>
      </w:r>
      <w:r w:rsidR="00027949">
        <w:rPr>
          <w:sz w:val="24"/>
          <w:lang w:eastAsia="zh-CN"/>
        </w:rPr>
        <w:t>and transfer machine onto 15m auto control cometto</w:t>
      </w:r>
    </w:p>
    <w:p w:rsidR="00EA51F2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cometto into inside factory building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Dismantle gantry crane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gantry into inside factory and position to location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Assembly gantry crane by using factory overhead crane</w:t>
      </w:r>
    </w:p>
    <w:p w:rsidR="00027949" w:rsidRP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</w:t>
      </w:r>
      <w:r w:rsidR="00EB45F1">
        <w:rPr>
          <w:sz w:val="24"/>
          <w:lang w:eastAsia="zh-CN"/>
        </w:rPr>
        <w:t xml:space="preserve">machine from cometto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slowly 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ADA" w:rsidRDefault="003A3ADA">
      <w:r>
        <w:separator/>
      </w:r>
    </w:p>
  </w:endnote>
  <w:endnote w:type="continuationSeparator" w:id="0">
    <w:p w:rsidR="003A3ADA" w:rsidRDefault="003A3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40B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40B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ADA" w:rsidRDefault="003A3ADA">
      <w:r>
        <w:separator/>
      </w:r>
    </w:p>
  </w:footnote>
  <w:footnote w:type="continuationSeparator" w:id="0">
    <w:p w:rsidR="003A3ADA" w:rsidRDefault="003A3A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A3A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A3AD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36332"/>
    <w:rsid w:val="00141D73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740B2"/>
    <w:rsid w:val="00C91358"/>
    <w:rsid w:val="00C95881"/>
    <w:rsid w:val="00C97E3D"/>
    <w:rsid w:val="00CC76C3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2020-11-13T00:48:00Z</cp:lastPrinted>
  <dcterms:created xsi:type="dcterms:W3CDTF">2020-12-28T03:24:00Z</dcterms:created>
  <dcterms:modified xsi:type="dcterms:W3CDTF">2020-12-28T03:24:00Z</dcterms:modified>
</cp:coreProperties>
</file>