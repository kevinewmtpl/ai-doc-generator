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31FCB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F27A583" w14:textId="77777777" w:rsidR="00507D15" w:rsidRDefault="00507D15">
      <w:pPr>
        <w:rPr>
          <w:sz w:val="24"/>
        </w:rPr>
      </w:pPr>
    </w:p>
    <w:p w14:paraId="4F054252" w14:textId="0ABC95D8" w:rsidR="006467DA" w:rsidRDefault="003D031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61524">
        <w:rPr>
          <w:sz w:val="24"/>
        </w:rPr>
        <w:t>13</w:t>
      </w:r>
      <w:r w:rsidR="00261524" w:rsidRPr="00261524">
        <w:rPr>
          <w:sz w:val="24"/>
          <w:vertAlign w:val="superscript"/>
        </w:rPr>
        <w:t>th</w:t>
      </w:r>
      <w:r w:rsidR="00261524">
        <w:rPr>
          <w:sz w:val="24"/>
        </w:rPr>
        <w:t xml:space="preserve"> Mar 2025</w:t>
      </w:r>
    </w:p>
    <w:p w14:paraId="17CE125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7A16EB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72037CB" w14:textId="33273781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</w:t>
      </w:r>
      <w:r w:rsidR="00261524">
        <w:rPr>
          <w:sz w:val="24"/>
          <w:lang w:eastAsia="zh-CN"/>
        </w:rPr>
        <w:t>t</w:t>
      </w:r>
      <w:r w:rsidR="001D45A5">
        <w:rPr>
          <w:sz w:val="24"/>
          <w:lang w:eastAsia="zh-CN"/>
        </w:rPr>
        <w:t xml:space="preserve"> machine</w:t>
      </w:r>
      <w:r w:rsidR="00261524">
        <w:rPr>
          <w:sz w:val="24"/>
          <w:lang w:eastAsia="zh-CN"/>
        </w:rPr>
        <w:t>s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from </w:t>
      </w:r>
      <w:r w:rsidR="00261524">
        <w:rPr>
          <w:sz w:val="24"/>
          <w:lang w:eastAsia="zh-CN"/>
        </w:rPr>
        <w:t>workshop</w:t>
      </w:r>
      <w:r w:rsidR="002409DA">
        <w:rPr>
          <w:sz w:val="24"/>
          <w:lang w:eastAsia="zh-CN"/>
        </w:rPr>
        <w:t xml:space="preserve"> </w:t>
      </w:r>
      <w:r w:rsidR="00261524">
        <w:rPr>
          <w:sz w:val="24"/>
          <w:lang w:eastAsia="zh-CN"/>
        </w:rPr>
        <w:t xml:space="preserve">at ground floor </w:t>
      </w:r>
      <w:r w:rsidR="002409DA">
        <w:rPr>
          <w:sz w:val="24"/>
          <w:lang w:eastAsia="zh-CN"/>
        </w:rPr>
        <w:t xml:space="preserve">to loading </w:t>
      </w:r>
      <w:r w:rsidR="00261524">
        <w:rPr>
          <w:sz w:val="24"/>
          <w:lang w:eastAsia="zh-CN"/>
        </w:rPr>
        <w:t>area</w:t>
      </w:r>
      <w:r w:rsidR="00C76164">
        <w:rPr>
          <w:sz w:val="24"/>
          <w:lang w:eastAsia="zh-CN"/>
        </w:rPr>
        <w:t>, hoist up onto lo</w:t>
      </w:r>
      <w:r w:rsidR="002409DA">
        <w:rPr>
          <w:sz w:val="24"/>
          <w:lang w:eastAsia="zh-CN"/>
        </w:rPr>
        <w:t>rry chassis, transport to new location,</w:t>
      </w:r>
      <w:r w:rsidR="00C76164">
        <w:rPr>
          <w:sz w:val="24"/>
          <w:lang w:eastAsia="zh-CN"/>
        </w:rPr>
        <w:t xml:space="preserve"> unload, shift and position into </w:t>
      </w:r>
      <w:r w:rsidR="00261524">
        <w:rPr>
          <w:sz w:val="24"/>
          <w:lang w:eastAsia="zh-CN"/>
        </w:rPr>
        <w:t xml:space="preserve">workshop </w:t>
      </w:r>
    </w:p>
    <w:p w14:paraId="5A094920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1473D6C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E6E65A6" w14:textId="2CE4F87F" w:rsidR="00690E08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5HP Milling</w:t>
      </w:r>
    </w:p>
    <w:p w14:paraId="019359F3" w14:textId="5456D135" w:rsidR="00261524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Lathe</w:t>
      </w:r>
    </w:p>
    <w:p w14:paraId="4A423F58" w14:textId="0A3D46C9" w:rsidR="00261524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Grinding</w:t>
      </w:r>
    </w:p>
    <w:p w14:paraId="588C9850" w14:textId="55366AC8" w:rsidR="00261524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Bandsaw</w:t>
      </w:r>
    </w:p>
    <w:p w14:paraId="01D7BB27" w14:textId="6BBC9732" w:rsidR="00261524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Drilling</w:t>
      </w:r>
    </w:p>
    <w:p w14:paraId="76FF4634" w14:textId="0B9EAC7F" w:rsidR="00261524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Table Top Lathe </w:t>
      </w:r>
    </w:p>
    <w:p w14:paraId="43603AD2" w14:textId="4FA2C34D" w:rsidR="00261524" w:rsidRPr="00261524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 unit cabinet</w:t>
      </w:r>
    </w:p>
    <w:p w14:paraId="3C3E4B3A" w14:textId="77777777"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14:paraId="3CD8B33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05FC880" w14:textId="3E8A9A19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261524">
        <w:rPr>
          <w:sz w:val="24"/>
          <w:lang w:eastAsia="zh-CN"/>
        </w:rPr>
        <w:t>ed</w:t>
      </w:r>
    </w:p>
    <w:p w14:paraId="559BC4F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3DF47B6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90E08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AAACD10" w14:textId="791FD1C1" w:rsidR="00690E08" w:rsidRPr="002409DA" w:rsidRDefault="00261524">
      <w:pPr>
        <w:rPr>
          <w:sz w:val="24"/>
          <w:lang w:eastAsia="zh-CN"/>
        </w:rPr>
      </w:pPr>
      <w:r>
        <w:rPr>
          <w:sz w:val="24"/>
          <w:lang w:eastAsia="zh-CN"/>
        </w:rPr>
        <w:t>24-25/03/25</w:t>
      </w:r>
    </w:p>
    <w:p w14:paraId="2589A133" w14:textId="77777777" w:rsidR="005226B3" w:rsidRDefault="005226B3">
      <w:pPr>
        <w:rPr>
          <w:sz w:val="24"/>
          <w:szCs w:val="24"/>
          <w:lang w:eastAsia="zh-CN"/>
        </w:rPr>
      </w:pPr>
    </w:p>
    <w:p w14:paraId="2BF9F8D2" w14:textId="77777777" w:rsidR="00690E08" w:rsidRPr="00690E08" w:rsidRDefault="00690E0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2FCB5B38" w14:textId="35FD68B2" w:rsidR="00690E08" w:rsidRPr="00690E08" w:rsidRDefault="00690E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261524">
        <w:rPr>
          <w:bCs/>
          <w:sz w:val="24"/>
          <w:szCs w:val="24"/>
          <w:lang w:eastAsia="zh-CN"/>
        </w:rPr>
        <w:t>5</w:t>
      </w:r>
      <w:r>
        <w:rPr>
          <w:bCs/>
          <w:sz w:val="24"/>
          <w:szCs w:val="24"/>
          <w:lang w:eastAsia="zh-CN"/>
        </w:rPr>
        <w:t xml:space="preserve"> am </w:t>
      </w:r>
    </w:p>
    <w:p w14:paraId="6B76F392" w14:textId="77777777" w:rsidR="00261524" w:rsidRDefault="0026152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4C7ED8B" w14:textId="7D1A0D23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4F0BDE5" w14:textId="2066BD76" w:rsidR="00690E08" w:rsidRPr="00690E08" w:rsidRDefault="00261524" w:rsidP="00690E0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Technology </w:t>
      </w:r>
    </w:p>
    <w:p w14:paraId="42B1D036" w14:textId="4D7E841D" w:rsidR="00690E08" w:rsidRDefault="00690E08" w:rsidP="001D45A5">
      <w:pPr>
        <w:pStyle w:val="Heading4"/>
      </w:pPr>
      <w:r>
        <w:t xml:space="preserve">Move out: </w:t>
      </w:r>
      <w:r w:rsidR="00261524">
        <w:t>10 Dover Dr</w:t>
      </w:r>
    </w:p>
    <w:p w14:paraId="3A8D6F2D" w14:textId="46C23964" w:rsidR="00690E08" w:rsidRPr="00690E08" w:rsidRDefault="00690E08" w:rsidP="00690E08">
      <w:pPr>
        <w:pStyle w:val="Heading4"/>
      </w:pPr>
      <w:r>
        <w:t xml:space="preserve">Move in: </w:t>
      </w:r>
      <w:r w:rsidR="0003443A">
        <w:t xml:space="preserve">13 New </w:t>
      </w:r>
      <w:r w:rsidR="00261524">
        <w:t>Punggol</w:t>
      </w:r>
      <w:r w:rsidR="0003443A">
        <w:t xml:space="preserve"> </w:t>
      </w:r>
      <w:r w:rsidR="00261524">
        <w:t xml:space="preserve">Rd </w:t>
      </w:r>
      <w:r>
        <w:t xml:space="preserve"> </w:t>
      </w:r>
      <w:r w:rsidR="00026EAD">
        <w:t xml:space="preserve">  </w:t>
      </w:r>
    </w:p>
    <w:p w14:paraId="5EEED6BB" w14:textId="77777777" w:rsidR="006467DA" w:rsidRDefault="006467DA">
      <w:pPr>
        <w:rPr>
          <w:lang w:eastAsia="zh-CN"/>
        </w:rPr>
      </w:pPr>
    </w:p>
    <w:p w14:paraId="0BB0A56B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2C6B96A" w14:textId="77777777"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90E08">
        <w:rPr>
          <w:bCs/>
          <w:sz w:val="24"/>
          <w:lang w:eastAsia="zh-CN"/>
        </w:rPr>
        <w:t>rry loader</w:t>
      </w:r>
    </w:p>
    <w:p w14:paraId="0D1807A2" w14:textId="31385C8A" w:rsidR="00BA0F61" w:rsidRDefault="00BA0F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206BD9">
        <w:rPr>
          <w:sz w:val="24"/>
          <w:lang w:eastAsia="zh-CN"/>
        </w:rPr>
        <w:t>allet truck</w:t>
      </w:r>
    </w:p>
    <w:p w14:paraId="51EA736B" w14:textId="3D02C246" w:rsidR="00BA0F61" w:rsidRDefault="00BA0F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14:paraId="2E7CF527" w14:textId="1DB77D1B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A0F61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AD59723" w14:textId="77777777" w:rsidR="00C7616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690E08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>for epoxy floor protection</w:t>
      </w:r>
      <w:r w:rsidR="00C76164">
        <w:rPr>
          <w:sz w:val="24"/>
          <w:lang w:eastAsia="zh-CN"/>
        </w:rPr>
        <w:t>)</w:t>
      </w:r>
    </w:p>
    <w:p w14:paraId="3F13D58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6F2B41D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57F4BF3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63584C10" w14:textId="77777777"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4D6AECA9" w14:textId="77777777" w:rsidR="00507D15" w:rsidRDefault="00507D1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05E9FC" w14:textId="77777777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FEE332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202E1BE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23F0CBE0" w14:textId="77777777" w:rsidR="00026EAD" w:rsidRDefault="00026EAD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67CA263E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129F881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522F60DA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A36BED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E70500B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15BB9409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582ACF2C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7D5AA3C5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949C623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3E42F313" w14:textId="77777777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</w:p>
    <w:p w14:paraId="2973E8E2" w14:textId="77777777"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5EB9FCCB" w14:textId="707197B7" w:rsidR="00690E08" w:rsidRDefault="00BA0F6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690E08">
        <w:rPr>
          <w:sz w:val="24"/>
          <w:lang w:eastAsia="zh-CN"/>
        </w:rPr>
        <w:t xml:space="preserve">nsert sling to crane hook and secured onto rigging point of machine </w:t>
      </w:r>
    </w:p>
    <w:p w14:paraId="2023D7A8" w14:textId="77777777"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507D15">
        <w:rPr>
          <w:sz w:val="24"/>
          <w:lang w:eastAsia="zh-CN"/>
        </w:rPr>
        <w:t xml:space="preserve">machine and load </w:t>
      </w:r>
      <w:r>
        <w:rPr>
          <w:sz w:val="24"/>
          <w:lang w:eastAsia="zh-CN"/>
        </w:rPr>
        <w:t>onto lorry chassis</w:t>
      </w:r>
    </w:p>
    <w:p w14:paraId="1A150EB1" w14:textId="77777777"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14:paraId="34E15ACB" w14:textId="77777777"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507D15">
        <w:rPr>
          <w:sz w:val="24"/>
          <w:lang w:eastAsia="zh-CN"/>
        </w:rPr>
        <w:t xml:space="preserve"> machine to new location</w:t>
      </w:r>
    </w:p>
    <w:p w14:paraId="4464E3F4" w14:textId="77777777" w:rsidR="003A6EE4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7036E3">
        <w:rPr>
          <w:sz w:val="24"/>
          <w:lang w:eastAsia="zh-CN"/>
        </w:rPr>
        <w:t xml:space="preserve"> machine </w:t>
      </w:r>
      <w:r w:rsidR="00206BD9">
        <w:rPr>
          <w:sz w:val="24"/>
          <w:lang w:eastAsia="zh-CN"/>
        </w:rPr>
        <w:t>from lorry chassis</w:t>
      </w:r>
    </w:p>
    <w:p w14:paraId="6D89E90C" w14:textId="77777777"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07D15">
        <w:rPr>
          <w:sz w:val="24"/>
          <w:lang w:eastAsia="zh-CN"/>
        </w:rPr>
        <w:t xml:space="preserve">pallet truck onto machine bed </w:t>
      </w:r>
    </w:p>
    <w:p w14:paraId="5EBE504B" w14:textId="77777777"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  <w:r w:rsidR="00507D15">
        <w:rPr>
          <w:sz w:val="24"/>
          <w:lang w:eastAsia="zh-CN"/>
        </w:rPr>
        <w:t>at ground floor</w:t>
      </w:r>
    </w:p>
    <w:p w14:paraId="461B2C7B" w14:textId="77777777"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14:paraId="1B863F5B" w14:textId="77777777" w:rsidR="00026EAD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14:paraId="08394347" w14:textId="77777777"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14:paraId="17D6BDA2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435A43A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8EA1DA3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087FC485" w14:textId="114F8A7E" w:rsidR="0099046A" w:rsidRDefault="00BA0F61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28A2CEAD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08DF8AB5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531363" w14:textId="77777777" w:rsidR="00C23942" w:rsidRDefault="00C23942">
      <w:r>
        <w:separator/>
      </w:r>
    </w:p>
  </w:endnote>
  <w:endnote w:type="continuationSeparator" w:id="0">
    <w:p w14:paraId="36C3A491" w14:textId="77777777" w:rsidR="00C23942" w:rsidRDefault="00C23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F62AD9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3C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3C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19533D" w14:textId="77777777" w:rsidR="00C23942" w:rsidRDefault="00C23942">
      <w:r>
        <w:separator/>
      </w:r>
    </w:p>
  </w:footnote>
  <w:footnote w:type="continuationSeparator" w:id="0">
    <w:p w14:paraId="11D60373" w14:textId="77777777" w:rsidR="00C23942" w:rsidRDefault="00C23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36E33F" w14:textId="77777777" w:rsidR="00183C4E" w:rsidRDefault="00000000">
    <w:pPr>
      <w:pStyle w:val="Header"/>
      <w:jc w:val="center"/>
      <w:rPr>
        <w:b/>
        <w:sz w:val="26"/>
      </w:rPr>
    </w:pPr>
    <w:r>
      <w:rPr>
        <w:noProof/>
      </w:rPr>
      <w:pict w14:anchorId="371D4B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3FB8E850" w14:textId="77777777"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33B52BA4" w14:textId="14194974" w:rsidR="00183C4E" w:rsidRDefault="00261524">
    <w:pPr>
      <w:pStyle w:val="Header"/>
      <w:jc w:val="center"/>
    </w:pPr>
    <w:r>
      <w:t>28 Kranji Loop #05-03</w:t>
    </w:r>
    <w:r w:rsidR="00183C4E">
      <w:t xml:space="preserve">, </w:t>
    </w:r>
    <w:r>
      <w:t xml:space="preserve">Kranji Green, </w:t>
    </w:r>
    <w:r w:rsidR="00183C4E">
      <w:t xml:space="preserve">Singapore </w:t>
    </w:r>
    <w:r>
      <w:t>739571</w:t>
    </w:r>
  </w:p>
  <w:p w14:paraId="4857FF9B" w14:textId="2796A611"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72F5ACA8" w14:textId="77777777" w:rsidR="00183C4E" w:rsidRDefault="00183C4E">
    <w:pPr>
      <w:pStyle w:val="Header"/>
      <w:jc w:val="center"/>
    </w:pPr>
    <w:r>
      <w:t>GST Reg No. : M2-8923804 – 2</w:t>
    </w:r>
  </w:p>
  <w:p w14:paraId="55ED9095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5D07F2B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21254098">
    <w:abstractNumId w:val="3"/>
  </w:num>
  <w:num w:numId="2" w16cid:durableId="1039863932">
    <w:abstractNumId w:val="6"/>
  </w:num>
  <w:num w:numId="3" w16cid:durableId="1234660470">
    <w:abstractNumId w:val="1"/>
  </w:num>
  <w:num w:numId="4" w16cid:durableId="1587765658">
    <w:abstractNumId w:val="13"/>
  </w:num>
  <w:num w:numId="5" w16cid:durableId="222722413">
    <w:abstractNumId w:val="7"/>
  </w:num>
  <w:num w:numId="6" w16cid:durableId="759722509">
    <w:abstractNumId w:val="9"/>
  </w:num>
  <w:num w:numId="7" w16cid:durableId="174149912">
    <w:abstractNumId w:val="5"/>
  </w:num>
  <w:num w:numId="8" w16cid:durableId="180359577">
    <w:abstractNumId w:val="10"/>
  </w:num>
  <w:num w:numId="9" w16cid:durableId="466045718">
    <w:abstractNumId w:val="2"/>
  </w:num>
  <w:num w:numId="10" w16cid:durableId="1961374199">
    <w:abstractNumId w:val="11"/>
  </w:num>
  <w:num w:numId="11" w16cid:durableId="140453008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85841459">
    <w:abstractNumId w:val="0"/>
  </w:num>
  <w:num w:numId="13" w16cid:durableId="1507211533">
    <w:abstractNumId w:val="8"/>
  </w:num>
  <w:num w:numId="14" w16cid:durableId="888802402">
    <w:abstractNumId w:val="12"/>
  </w:num>
  <w:num w:numId="15" w16cid:durableId="144861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26EAD"/>
    <w:rsid w:val="000305A0"/>
    <w:rsid w:val="0003443A"/>
    <w:rsid w:val="0005684E"/>
    <w:rsid w:val="0007152C"/>
    <w:rsid w:val="00094D4F"/>
    <w:rsid w:val="000A4E07"/>
    <w:rsid w:val="000C68D5"/>
    <w:rsid w:val="000D3C89"/>
    <w:rsid w:val="000D3F7C"/>
    <w:rsid w:val="000E0C67"/>
    <w:rsid w:val="001100C0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261524"/>
    <w:rsid w:val="0030317F"/>
    <w:rsid w:val="00333DB7"/>
    <w:rsid w:val="00375E51"/>
    <w:rsid w:val="003A6EE4"/>
    <w:rsid w:val="003D031C"/>
    <w:rsid w:val="003D5FEC"/>
    <w:rsid w:val="00456295"/>
    <w:rsid w:val="00466C7A"/>
    <w:rsid w:val="00501090"/>
    <w:rsid w:val="00507D15"/>
    <w:rsid w:val="005226B3"/>
    <w:rsid w:val="005463C4"/>
    <w:rsid w:val="0057657F"/>
    <w:rsid w:val="0059398E"/>
    <w:rsid w:val="005D3C81"/>
    <w:rsid w:val="00607C0E"/>
    <w:rsid w:val="006467DA"/>
    <w:rsid w:val="00647F9A"/>
    <w:rsid w:val="0066401C"/>
    <w:rsid w:val="00666C8E"/>
    <w:rsid w:val="00670B64"/>
    <w:rsid w:val="00690E08"/>
    <w:rsid w:val="00693582"/>
    <w:rsid w:val="006B3F8F"/>
    <w:rsid w:val="006C647D"/>
    <w:rsid w:val="006F12DE"/>
    <w:rsid w:val="007036E3"/>
    <w:rsid w:val="0073363D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4C5B"/>
    <w:rsid w:val="00895D5D"/>
    <w:rsid w:val="008C067B"/>
    <w:rsid w:val="008D2441"/>
    <w:rsid w:val="00964ED6"/>
    <w:rsid w:val="00971AE8"/>
    <w:rsid w:val="00973C23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BA0F61"/>
    <w:rsid w:val="00C15DC7"/>
    <w:rsid w:val="00C23942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52BDE"/>
    <w:rsid w:val="00E76DB5"/>
    <w:rsid w:val="00EC1220"/>
    <w:rsid w:val="00EF55B5"/>
    <w:rsid w:val="00F03666"/>
    <w:rsid w:val="00F25404"/>
    <w:rsid w:val="00F63C6A"/>
    <w:rsid w:val="00F75133"/>
    <w:rsid w:val="00FD2099"/>
    <w:rsid w:val="00FE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5B0E3"/>
  <w15:chartTrackingRefBased/>
  <w15:docId w15:val="{BF7481CA-1EFA-48A9-8528-F67C8BBB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USER</cp:lastModifiedBy>
  <cp:revision>5</cp:revision>
  <cp:lastPrinted>2023-09-06T02:01:00Z</cp:lastPrinted>
  <dcterms:created xsi:type="dcterms:W3CDTF">2023-09-04T07:53:00Z</dcterms:created>
  <dcterms:modified xsi:type="dcterms:W3CDTF">2025-03-13T01:55:00Z</dcterms:modified>
</cp:coreProperties>
</file>