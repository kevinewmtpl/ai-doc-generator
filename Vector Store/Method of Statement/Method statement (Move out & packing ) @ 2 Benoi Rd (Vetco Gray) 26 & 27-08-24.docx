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A0341" w:rsidRDefault="00AA0341">
      <w:pPr>
        <w:rPr>
          <w:sz w:val="24"/>
        </w:rPr>
      </w:pPr>
    </w:p>
    <w:p w:rsidR="006467DA" w:rsidRDefault="00AA0341">
      <w:pPr>
        <w:rPr>
          <w:sz w:val="24"/>
          <w:lang w:eastAsia="zh-CN"/>
        </w:rPr>
      </w:pPr>
      <w:r>
        <w:rPr>
          <w:sz w:val="24"/>
        </w:rPr>
        <w:t>Date: 14</w:t>
      </w:r>
      <w:r w:rsidRPr="00AA0341">
        <w:rPr>
          <w:sz w:val="24"/>
          <w:vertAlign w:val="superscript"/>
        </w:rPr>
        <w:t>th</w:t>
      </w:r>
      <w:r>
        <w:rPr>
          <w:sz w:val="24"/>
        </w:rPr>
        <w:t xml:space="preserve"> Aug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80670">
        <w:rPr>
          <w:sz w:val="24"/>
          <w:lang w:eastAsia="zh-CN"/>
        </w:rPr>
        <w:t>hoist and load onto customer arrange container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C76164" w:rsidRDefault="0068067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VTL 1250 machine (dismantle to 5 parts)</w:t>
      </w:r>
    </w:p>
    <w:p w:rsidR="00680670" w:rsidRDefault="0068067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bed / Wt: 10, 000 kg</w:t>
      </w:r>
    </w:p>
    <w:p w:rsidR="00680670" w:rsidRDefault="0068067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column / Wt: 12, 000 kg</w:t>
      </w:r>
    </w:p>
    <w:p w:rsidR="00680670" w:rsidRDefault="0068067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atc housing / Wt: 5, 000 kg</w:t>
      </w:r>
    </w:p>
    <w:p w:rsidR="00680670" w:rsidRDefault="0068067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cross beam / Wt: 4, 400 kg</w:t>
      </w:r>
    </w:p>
    <w:p w:rsidR="002409DA" w:rsidRDefault="0068067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chip conveyor 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0670" w:rsidRDefault="00680670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680670" w:rsidRPr="002409DA" w:rsidRDefault="00680670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 day job 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365E1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</w:t>
      </w:r>
      <w:r w:rsidR="00E72EB6">
        <w:rPr>
          <w:sz w:val="24"/>
          <w:szCs w:val="24"/>
          <w:lang w:eastAsia="zh-CN"/>
        </w:rPr>
        <w:t xml:space="preserve">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65E18" w:rsidP="001D45A5">
      <w:pPr>
        <w:pStyle w:val="Heading4"/>
      </w:pPr>
      <w:r>
        <w:t>2 Benoi Rd</w:t>
      </w:r>
    </w:p>
    <w:p w:rsidR="003A6EE4" w:rsidRPr="003A6EE4" w:rsidRDefault="00365E18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Vetco Gray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C7E81" w:rsidRDefault="0068067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75ton lorry loader</w:t>
      </w:r>
    </w:p>
    <w:p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FD6726" w:rsidRDefault="00FD672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3 ton battery forklift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AA03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Electrical 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/rollers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80670" w:rsidRDefault="006806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693582" w:rsidRPr="00680670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FD04D5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E312A" w:rsidRDefault="005E312A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A0341">
        <w:rPr>
          <w:sz w:val="24"/>
          <w:lang w:eastAsia="zh-CN"/>
        </w:rPr>
        <w:t>ment of</w:t>
      </w:r>
      <w:r w:rsidR="00680670">
        <w:rPr>
          <w:sz w:val="24"/>
          <w:lang w:eastAsia="zh-CN"/>
        </w:rPr>
        <w:t xml:space="preserve"> lorry </w:t>
      </w:r>
      <w:r w:rsidR="00365E18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AA0341" w:rsidRDefault="00AA0341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:rsidR="00D27D28" w:rsidRDefault="00D27D2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hydraulic jack to j</w:t>
      </w:r>
      <w:r w:rsidR="00AA0341">
        <w:rPr>
          <w:sz w:val="24"/>
          <w:lang w:eastAsia="zh-CN"/>
        </w:rPr>
        <w:t>ack up machine to 4” high</w:t>
      </w:r>
    </w:p>
    <w:p w:rsidR="00AA0341" w:rsidRDefault="00D27D2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under machine bed </w:t>
      </w:r>
      <w:r w:rsidR="00AA0341">
        <w:rPr>
          <w:sz w:val="24"/>
          <w:lang w:eastAsia="zh-CN"/>
        </w:rPr>
        <w:t xml:space="preserve">  </w:t>
      </w:r>
    </w:p>
    <w:p w:rsidR="00895D5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:rsidR="00DD24D4" w:rsidRPr="00DD24D4" w:rsidRDefault="00AA0341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</w:t>
      </w:r>
      <w:r w:rsidR="005963F0">
        <w:rPr>
          <w:sz w:val="24"/>
          <w:lang w:eastAsia="zh-CN"/>
        </w:rPr>
        <w:t xml:space="preserve">oist up </w:t>
      </w:r>
      <w:r w:rsidR="00365E18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1ft above ground to check on stability </w:t>
      </w:r>
    </w:p>
    <w:p w:rsidR="00E72EB6" w:rsidRDefault="0068067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balance, hoist and </w:t>
      </w:r>
      <w:r w:rsidR="009123F3">
        <w:rPr>
          <w:sz w:val="24"/>
          <w:lang w:eastAsia="zh-CN"/>
        </w:rPr>
        <w:t>load onto container</w:t>
      </w:r>
    </w:p>
    <w:p w:rsidR="009123F3" w:rsidRDefault="009123F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rigging point of machine</w:t>
      </w:r>
    </w:p>
    <w:p w:rsidR="009D0612" w:rsidRPr="00680670" w:rsidRDefault="009123F3" w:rsidP="006806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DB1E3B" w:rsidRPr="00680670">
        <w:rPr>
          <w:sz w:val="24"/>
          <w:lang w:eastAsia="zh-CN"/>
        </w:rPr>
        <w:t>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27D28" w:rsidRDefault="00DB1E3B" w:rsidP="00D27D2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9123F3" w:rsidRDefault="009123F3" w:rsidP="00912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D27D28" w:rsidRDefault="009123F3" w:rsidP="009123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bookmarkStart w:id="0" w:name="_GoBack"/>
      <w:bookmarkEnd w:id="0"/>
      <w:r w:rsidR="0099046A" w:rsidRPr="00D27D28"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EB4" w:rsidRDefault="00E56EB4">
      <w:r>
        <w:separator/>
      </w:r>
    </w:p>
  </w:endnote>
  <w:endnote w:type="continuationSeparator" w:id="0">
    <w:p w:rsidR="00E56EB4" w:rsidRDefault="00E56E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3055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3055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EB4" w:rsidRDefault="00E56EB4">
      <w:r>
        <w:separator/>
      </w:r>
    </w:p>
  </w:footnote>
  <w:footnote w:type="continuationSeparator" w:id="0">
    <w:p w:rsidR="00E56EB4" w:rsidRDefault="00E56E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3055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AA0341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AA0341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3055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90D64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D5FEC"/>
    <w:rsid w:val="003D79A3"/>
    <w:rsid w:val="00456295"/>
    <w:rsid w:val="00466C7A"/>
    <w:rsid w:val="004C1FD3"/>
    <w:rsid w:val="004C7E81"/>
    <w:rsid w:val="00501090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3055F"/>
    <w:rsid w:val="006467DA"/>
    <w:rsid w:val="00647E7B"/>
    <w:rsid w:val="00647F9A"/>
    <w:rsid w:val="0066401C"/>
    <w:rsid w:val="0067058F"/>
    <w:rsid w:val="00670B64"/>
    <w:rsid w:val="00680670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1396"/>
    <w:rsid w:val="0087572A"/>
    <w:rsid w:val="00885DDC"/>
    <w:rsid w:val="00895D5D"/>
    <w:rsid w:val="008A3C35"/>
    <w:rsid w:val="008C067B"/>
    <w:rsid w:val="008D2441"/>
    <w:rsid w:val="009123F3"/>
    <w:rsid w:val="00964ED6"/>
    <w:rsid w:val="00971AE8"/>
    <w:rsid w:val="0099046A"/>
    <w:rsid w:val="009A18A9"/>
    <w:rsid w:val="009A228D"/>
    <w:rsid w:val="009D0612"/>
    <w:rsid w:val="009E4B30"/>
    <w:rsid w:val="009F4FEB"/>
    <w:rsid w:val="00A2540E"/>
    <w:rsid w:val="00A4691E"/>
    <w:rsid w:val="00A6099B"/>
    <w:rsid w:val="00A73EA0"/>
    <w:rsid w:val="00A81D33"/>
    <w:rsid w:val="00A9491E"/>
    <w:rsid w:val="00AA0341"/>
    <w:rsid w:val="00AA67DA"/>
    <w:rsid w:val="00AD5F61"/>
    <w:rsid w:val="00B06871"/>
    <w:rsid w:val="00B0691D"/>
    <w:rsid w:val="00B16B6D"/>
    <w:rsid w:val="00B444AC"/>
    <w:rsid w:val="00B568EA"/>
    <w:rsid w:val="00B742F4"/>
    <w:rsid w:val="00B80BDB"/>
    <w:rsid w:val="00B86C01"/>
    <w:rsid w:val="00BB2227"/>
    <w:rsid w:val="00C15DC7"/>
    <w:rsid w:val="00C4669E"/>
    <w:rsid w:val="00C72DAD"/>
    <w:rsid w:val="00C76164"/>
    <w:rsid w:val="00C95881"/>
    <w:rsid w:val="00D07325"/>
    <w:rsid w:val="00D221DF"/>
    <w:rsid w:val="00D27D28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C1220"/>
    <w:rsid w:val="00EF55B5"/>
    <w:rsid w:val="00F03666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2650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2024-08-15T05:41:00Z</dcterms:created>
  <dcterms:modified xsi:type="dcterms:W3CDTF">2024-08-15T05:41:00Z</dcterms:modified>
</cp:coreProperties>
</file>