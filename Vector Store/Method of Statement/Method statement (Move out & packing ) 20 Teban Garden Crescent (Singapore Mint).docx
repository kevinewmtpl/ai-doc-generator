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B3F91C" w14:textId="77777777" w:rsidR="00F575F9" w:rsidRDefault="00F575F9">
      <w:pPr>
        <w:pStyle w:val="Title"/>
        <w:jc w:val="left"/>
        <w:rPr>
          <w:lang w:eastAsia="zh-CN"/>
        </w:rPr>
      </w:pPr>
    </w:p>
    <w:p w14:paraId="5F12F4F0" w14:textId="2F922576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54B789F" w14:textId="77777777" w:rsidR="00B1772E" w:rsidRDefault="00B1772E">
      <w:pPr>
        <w:rPr>
          <w:sz w:val="24"/>
        </w:rPr>
      </w:pPr>
    </w:p>
    <w:p w14:paraId="6B5F5901" w14:textId="3784C9D7" w:rsidR="006467DA" w:rsidRDefault="00B1772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53B3A">
        <w:rPr>
          <w:sz w:val="24"/>
        </w:rPr>
        <w:t>07</w:t>
      </w:r>
      <w:r w:rsidR="00B53B3A" w:rsidRPr="00B53B3A">
        <w:rPr>
          <w:sz w:val="24"/>
          <w:vertAlign w:val="superscript"/>
        </w:rPr>
        <w:t>th</w:t>
      </w:r>
      <w:r w:rsidR="00B53B3A">
        <w:rPr>
          <w:sz w:val="24"/>
        </w:rPr>
        <w:t xml:space="preserve"> May</w:t>
      </w:r>
      <w:r w:rsidR="008272AD">
        <w:rPr>
          <w:sz w:val="24"/>
        </w:rPr>
        <w:t xml:space="preserve"> 2025</w:t>
      </w:r>
    </w:p>
    <w:p w14:paraId="43E6754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B2DC64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61CBFC7" w14:textId="59CF03B4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B53B3A">
        <w:rPr>
          <w:sz w:val="24"/>
          <w:lang w:eastAsia="zh-CN"/>
        </w:rPr>
        <w:t>1</w:t>
      </w:r>
      <w:r w:rsidR="008272AD">
        <w:rPr>
          <w:sz w:val="24"/>
          <w:lang w:eastAsia="zh-CN"/>
        </w:rPr>
        <w:t xml:space="preserve"> unit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B1772E">
        <w:rPr>
          <w:sz w:val="24"/>
          <w:lang w:eastAsia="zh-CN"/>
        </w:rPr>
        <w:t>hoist up</w:t>
      </w:r>
      <w:r w:rsidR="00926CF7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onto wooden base for packing, after packing</w:t>
      </w:r>
      <w:r w:rsidR="009D0612">
        <w:rPr>
          <w:sz w:val="24"/>
          <w:lang w:eastAsia="zh-CN"/>
        </w:rPr>
        <w:t xml:space="preserve">, </w:t>
      </w:r>
      <w:r w:rsidR="00365E18">
        <w:rPr>
          <w:sz w:val="24"/>
          <w:lang w:eastAsia="zh-CN"/>
        </w:rPr>
        <w:t xml:space="preserve">load onto </w:t>
      </w:r>
      <w:r w:rsidR="00926CF7">
        <w:rPr>
          <w:sz w:val="24"/>
          <w:lang w:eastAsia="zh-CN"/>
        </w:rPr>
        <w:t xml:space="preserve">customer arrange </w:t>
      </w:r>
      <w:r w:rsidR="00B53B3A">
        <w:rPr>
          <w:sz w:val="24"/>
          <w:lang w:eastAsia="zh-CN"/>
        </w:rPr>
        <w:t>container</w:t>
      </w:r>
    </w:p>
    <w:p w14:paraId="37F60671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461EC06" w14:textId="77777777" w:rsidR="00E85BE9" w:rsidRPr="00926CF7" w:rsidRDefault="00C76164" w:rsidP="00E85BE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BA88D40" w14:textId="6B805172" w:rsidR="00926CF7" w:rsidRDefault="00926CF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</w:t>
      </w:r>
      <w:proofErr w:type="spellStart"/>
      <w:r w:rsidR="0077578A">
        <w:rPr>
          <w:sz w:val="24"/>
          <w:szCs w:val="24"/>
          <w:lang w:eastAsia="zh-CN"/>
        </w:rPr>
        <w:t>Grabener</w:t>
      </w:r>
      <w:proofErr w:type="spellEnd"/>
      <w:r w:rsidR="0077578A">
        <w:rPr>
          <w:sz w:val="24"/>
          <w:szCs w:val="24"/>
          <w:lang w:eastAsia="zh-CN"/>
        </w:rPr>
        <w:t xml:space="preserve"> Press GK800</w:t>
      </w:r>
      <w:r>
        <w:rPr>
          <w:sz w:val="24"/>
          <w:szCs w:val="24"/>
          <w:lang w:eastAsia="zh-CN"/>
        </w:rPr>
        <w:t xml:space="preserve"> </w:t>
      </w:r>
    </w:p>
    <w:p w14:paraId="3C3FBFD2" w14:textId="24131B58" w:rsidR="00B1772E" w:rsidRDefault="00B1772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A02F51">
        <w:rPr>
          <w:sz w:val="24"/>
          <w:szCs w:val="24"/>
          <w:lang w:eastAsia="zh-CN"/>
        </w:rPr>
        <w:t>305 x 190 x 310</w:t>
      </w:r>
      <w:r>
        <w:rPr>
          <w:sz w:val="24"/>
          <w:szCs w:val="24"/>
          <w:lang w:eastAsia="zh-CN"/>
        </w:rPr>
        <w:t xml:space="preserve"> cm </w:t>
      </w:r>
    </w:p>
    <w:p w14:paraId="74AEA098" w14:textId="4E5BF37A" w:rsidR="00926CF7" w:rsidRDefault="00926CF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</w:t>
      </w:r>
      <w:r w:rsidR="00B53B3A">
        <w:rPr>
          <w:sz w:val="24"/>
          <w:szCs w:val="24"/>
          <w:lang w:eastAsia="zh-CN"/>
        </w:rPr>
        <w:t>7, 0</w:t>
      </w:r>
      <w:r>
        <w:rPr>
          <w:sz w:val="24"/>
          <w:szCs w:val="24"/>
          <w:lang w:eastAsia="zh-CN"/>
        </w:rPr>
        <w:t>00 kg</w:t>
      </w:r>
    </w:p>
    <w:p w14:paraId="6A53E818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FFBCABE" w14:textId="77777777" w:rsidR="006467DA" w:rsidRDefault="00FD04D5" w:rsidP="00FD04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Risk Assessment</w:t>
      </w:r>
    </w:p>
    <w:p w14:paraId="699DB5AF" w14:textId="77777777" w:rsidR="00FD04D5" w:rsidRPr="00FD04D5" w:rsidRDefault="00FD04D5" w:rsidP="00FD04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24FF28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0184431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8E3232E" w14:textId="418F0870" w:rsidR="003D2626" w:rsidRPr="002409DA" w:rsidRDefault="00B53B3A">
      <w:pPr>
        <w:rPr>
          <w:sz w:val="24"/>
          <w:lang w:eastAsia="zh-CN"/>
        </w:rPr>
      </w:pPr>
      <w:r>
        <w:rPr>
          <w:sz w:val="24"/>
          <w:lang w:eastAsia="zh-CN"/>
        </w:rPr>
        <w:t>21-22/05</w:t>
      </w:r>
      <w:r w:rsidR="008272AD">
        <w:rPr>
          <w:sz w:val="24"/>
          <w:lang w:eastAsia="zh-CN"/>
        </w:rPr>
        <w:t>/25</w:t>
      </w:r>
      <w:r w:rsidR="00B1772E">
        <w:rPr>
          <w:sz w:val="24"/>
          <w:lang w:eastAsia="zh-CN"/>
        </w:rPr>
        <w:t xml:space="preserve"> </w:t>
      </w:r>
    </w:p>
    <w:p w14:paraId="1CC99193" w14:textId="77777777" w:rsidR="005226B3" w:rsidRDefault="005226B3">
      <w:pPr>
        <w:rPr>
          <w:sz w:val="24"/>
          <w:szCs w:val="24"/>
          <w:lang w:eastAsia="zh-CN"/>
        </w:rPr>
      </w:pPr>
    </w:p>
    <w:p w14:paraId="7BE28386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3BDCA4B1" w14:textId="77777777" w:rsidR="00E72EB6" w:rsidRDefault="005203B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14:paraId="1AA6DB44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0E3685B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7AA6AFC" w14:textId="349636C1" w:rsidR="008272AD" w:rsidRDefault="00B53B3A" w:rsidP="00B00A0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20 Teban Garden Crescent </w:t>
      </w:r>
    </w:p>
    <w:p w14:paraId="6CE01CFB" w14:textId="1B0E452C" w:rsidR="00B00A0B" w:rsidRPr="008272AD" w:rsidRDefault="00A02F51" w:rsidP="008272A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The Singapore Mint</w:t>
      </w:r>
    </w:p>
    <w:p w14:paraId="6CC4CD94" w14:textId="77777777" w:rsidR="006467DA" w:rsidRDefault="006467DA">
      <w:pPr>
        <w:rPr>
          <w:lang w:eastAsia="zh-CN"/>
        </w:rPr>
      </w:pPr>
    </w:p>
    <w:p w14:paraId="550FA578" w14:textId="3E2351D9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AA62B1E" w14:textId="6B4FC172" w:rsidR="008272AD" w:rsidRDefault="00B1772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24D1B">
        <w:rPr>
          <w:bCs/>
          <w:sz w:val="24"/>
          <w:lang w:eastAsia="zh-CN"/>
        </w:rPr>
        <w:t>8</w:t>
      </w:r>
      <w:r>
        <w:rPr>
          <w:bCs/>
          <w:sz w:val="24"/>
          <w:lang w:eastAsia="zh-CN"/>
        </w:rPr>
        <w:t xml:space="preserve">0ton </w:t>
      </w:r>
      <w:r w:rsidR="008272AD">
        <w:rPr>
          <w:bCs/>
          <w:sz w:val="24"/>
          <w:lang w:eastAsia="zh-CN"/>
        </w:rPr>
        <w:t xml:space="preserve">mobile crane </w:t>
      </w:r>
    </w:p>
    <w:p w14:paraId="7AEE57A6" w14:textId="7E306558" w:rsidR="004C7E81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 xml:space="preserve">rry </w:t>
      </w:r>
      <w:proofErr w:type="gramStart"/>
      <w:r w:rsidR="00647E7B">
        <w:rPr>
          <w:bCs/>
          <w:sz w:val="24"/>
          <w:lang w:eastAsia="zh-CN"/>
        </w:rPr>
        <w:t>loader</w:t>
      </w:r>
      <w:proofErr w:type="gramEnd"/>
      <w:r w:rsidR="008272AD">
        <w:rPr>
          <w:bCs/>
          <w:sz w:val="24"/>
          <w:lang w:eastAsia="zh-CN"/>
        </w:rPr>
        <w:t xml:space="preserve"> </w:t>
      </w:r>
    </w:p>
    <w:p w14:paraId="24A56448" w14:textId="20104F7D" w:rsidR="00FD6726" w:rsidRDefault="005203B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B53B3A">
        <w:rPr>
          <w:bCs/>
          <w:sz w:val="24"/>
          <w:lang w:eastAsia="zh-CN"/>
        </w:rPr>
        <w:t>platform (to lay out for machine pathway)</w:t>
      </w:r>
    </w:p>
    <w:p w14:paraId="7804E410" w14:textId="65D8CFF8"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14:paraId="12731501" w14:textId="77777777" w:rsidR="00A02F51" w:rsidRDefault="00A02F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C265C93" w14:textId="77777777" w:rsidR="00A02F51" w:rsidRDefault="00A02F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r</w:t>
      </w:r>
      <w:r w:rsidR="00A4691E">
        <w:rPr>
          <w:sz w:val="24"/>
          <w:lang w:eastAsia="zh-CN"/>
        </w:rPr>
        <w:t>oller</w:t>
      </w:r>
      <w:r w:rsidR="00206BD9">
        <w:rPr>
          <w:sz w:val="24"/>
          <w:lang w:eastAsia="zh-CN"/>
        </w:rPr>
        <w:t>/</w:t>
      </w:r>
      <w:r>
        <w:rPr>
          <w:sz w:val="24"/>
          <w:lang w:eastAsia="zh-CN"/>
        </w:rPr>
        <w:t>rollers</w:t>
      </w:r>
    </w:p>
    <w:p w14:paraId="6EAE25B5" w14:textId="16BA72C9" w:rsidR="008D2441" w:rsidRDefault="00A02F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14:paraId="29E9802D" w14:textId="77777777" w:rsidR="005203B2" w:rsidRDefault="00520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14:paraId="7DE6F5B7" w14:textId="4D5AF992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</w:t>
      </w:r>
      <w:r w:rsidR="00B53B3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206D769A" w14:textId="77777777" w:rsidR="00AE2DB2" w:rsidRDefault="00520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226BB502" w14:textId="77777777" w:rsidR="00B1772E" w:rsidRDefault="00B1772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90BD702" w14:textId="77777777" w:rsidR="00693582" w:rsidRPr="00AE2DB2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64433ED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318900E3" w14:textId="77777777" w:rsidR="009E3B0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6FF3CC9E" w14:textId="77777777" w:rsidR="003D2626" w:rsidRDefault="003D262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6FDC687" w14:textId="77777777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0B61013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3935316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25E756F3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6FF730F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0EDC492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3C9AB868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6A13D6F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2BE8D7C" w14:textId="77777777" w:rsidR="00365E18" w:rsidRDefault="00365E18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346B6CC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ADF8766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1C5A4559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4E233362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01F91D3" w14:textId="77777777" w:rsidR="00F575F9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</w:t>
      </w:r>
    </w:p>
    <w:p w14:paraId="37771E74" w14:textId="5072E52F" w:rsidR="006467DA" w:rsidRPr="005226B3" w:rsidRDefault="00F575F9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14:paraId="6FD81889" w14:textId="77777777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9E3B02">
        <w:rPr>
          <w:sz w:val="24"/>
          <w:lang w:eastAsia="zh-CN"/>
        </w:rPr>
        <w:t>mobile/lorry</w:t>
      </w:r>
      <w:r w:rsidR="00365E18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365E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14:paraId="50323C26" w14:textId="77777777" w:rsidR="00AE2DB2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for base plate </w:t>
      </w:r>
    </w:p>
    <w:p w14:paraId="603133C6" w14:textId="77777777" w:rsidR="00A02F51" w:rsidRDefault="00A02F51" w:rsidP="00A02F5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76E3ECE" w14:textId="20440622" w:rsidR="00A02F51" w:rsidRPr="00A02F51" w:rsidRDefault="00AE2DB2" w:rsidP="00A02F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4” high</w:t>
      </w:r>
      <w:r w:rsidR="003D2626">
        <w:rPr>
          <w:sz w:val="24"/>
          <w:lang w:eastAsia="zh-CN"/>
        </w:rPr>
        <w:t xml:space="preserve"> </w:t>
      </w:r>
    </w:p>
    <w:p w14:paraId="064383F5" w14:textId="63F98B9F" w:rsidR="00AE2DB2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</w:t>
      </w:r>
    </w:p>
    <w:p w14:paraId="672A091F" w14:textId="77777777" w:rsidR="00895D5D" w:rsidRDefault="003D262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14:paraId="52ACD02A" w14:textId="059C95D6" w:rsidR="00365E18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</w:t>
      </w:r>
      <w:r w:rsidR="00F575F9">
        <w:rPr>
          <w:sz w:val="24"/>
          <w:lang w:eastAsia="zh-CN"/>
        </w:rPr>
        <w:t>insert</w:t>
      </w:r>
      <w:r w:rsidR="00F118A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 to crane hook</w:t>
      </w:r>
    </w:p>
    <w:p w14:paraId="4ABAB64C" w14:textId="77777777" w:rsidR="00F118A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118AD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F118AD">
        <w:rPr>
          <w:sz w:val="24"/>
          <w:lang w:eastAsia="zh-CN"/>
        </w:rPr>
        <w:t xml:space="preserve">to rigging point of machine </w:t>
      </w:r>
    </w:p>
    <w:p w14:paraId="77F04FAE" w14:textId="6ADCA0CB" w:rsidR="00DD24D4" w:rsidRDefault="003B67C0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done, to h</w:t>
      </w:r>
      <w:r w:rsidR="005963F0">
        <w:rPr>
          <w:sz w:val="24"/>
          <w:lang w:eastAsia="zh-CN"/>
        </w:rPr>
        <w:t xml:space="preserve">oist up </w:t>
      </w:r>
      <w:r w:rsidR="00365E18">
        <w:rPr>
          <w:sz w:val="24"/>
          <w:lang w:eastAsia="zh-CN"/>
        </w:rPr>
        <w:t>machine</w:t>
      </w:r>
      <w:r w:rsidR="003D2626">
        <w:rPr>
          <w:sz w:val="24"/>
          <w:lang w:eastAsia="zh-CN"/>
        </w:rPr>
        <w:t xml:space="preserve"> 1ft above ground to check on stability </w:t>
      </w:r>
    </w:p>
    <w:p w14:paraId="592DD0C1" w14:textId="042C3EEF" w:rsidR="00E72EB6" w:rsidRPr="00B1772E" w:rsidRDefault="003D2626" w:rsidP="00B17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</w:t>
      </w:r>
      <w:r w:rsidR="003B67C0">
        <w:rPr>
          <w:sz w:val="24"/>
          <w:lang w:eastAsia="zh-CN"/>
        </w:rPr>
        <w:t>,</w:t>
      </w:r>
      <w:r>
        <w:rPr>
          <w:sz w:val="24"/>
          <w:lang w:eastAsia="zh-CN"/>
        </w:rPr>
        <w:t xml:space="preserve"> hoist up machine</w:t>
      </w:r>
      <w:r w:rsidR="00B1772E">
        <w:rPr>
          <w:sz w:val="24"/>
          <w:lang w:eastAsia="zh-CN"/>
        </w:rPr>
        <w:t xml:space="preserve"> </w:t>
      </w:r>
      <w:r w:rsidR="005963F0" w:rsidRPr="00B1772E">
        <w:rPr>
          <w:sz w:val="24"/>
          <w:lang w:eastAsia="zh-CN"/>
        </w:rPr>
        <w:t>onto wooden</w:t>
      </w:r>
      <w:r w:rsidR="00365E18" w:rsidRPr="00B1772E">
        <w:rPr>
          <w:sz w:val="24"/>
          <w:lang w:eastAsia="zh-CN"/>
        </w:rPr>
        <w:t xml:space="preserve"> </w:t>
      </w:r>
      <w:r w:rsidR="00F575F9">
        <w:rPr>
          <w:sz w:val="24"/>
          <w:lang w:eastAsia="zh-CN"/>
        </w:rPr>
        <w:t xml:space="preserve">base </w:t>
      </w:r>
      <w:r w:rsidR="00365E18" w:rsidRPr="00B1772E">
        <w:rPr>
          <w:sz w:val="24"/>
          <w:lang w:eastAsia="zh-CN"/>
        </w:rPr>
        <w:t>for packing</w:t>
      </w:r>
    </w:p>
    <w:p w14:paraId="4DAE5068" w14:textId="77777777" w:rsidR="005E312A" w:rsidRPr="005E312A" w:rsidRDefault="005963F0" w:rsidP="005E3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14:paraId="334F8CE2" w14:textId="78ABAD09" w:rsidR="00DB1E3B" w:rsidRPr="00365E18" w:rsidRDefault="005963F0" w:rsidP="00365E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365E18">
        <w:rPr>
          <w:sz w:val="24"/>
          <w:lang w:eastAsia="zh-CN"/>
        </w:rPr>
        <w:t xml:space="preserve">r packing hoist and load up case onto </w:t>
      </w:r>
      <w:r w:rsidR="003D2626">
        <w:rPr>
          <w:sz w:val="24"/>
          <w:lang w:eastAsia="zh-CN"/>
        </w:rPr>
        <w:t xml:space="preserve">customer arrange </w:t>
      </w:r>
      <w:r w:rsidR="00EF64DA">
        <w:rPr>
          <w:sz w:val="24"/>
          <w:lang w:eastAsia="zh-CN"/>
        </w:rPr>
        <w:t>low bed</w:t>
      </w:r>
      <w:r w:rsidR="00365E18">
        <w:rPr>
          <w:sz w:val="24"/>
          <w:lang w:eastAsia="zh-CN"/>
        </w:rPr>
        <w:t xml:space="preserve"> </w:t>
      </w:r>
    </w:p>
    <w:p w14:paraId="0DDC918C" w14:textId="77777777" w:rsidR="009D0612" w:rsidRPr="00DB1E3B" w:rsidRDefault="00DB1E3B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 with lashing belt and choking wood</w:t>
      </w:r>
    </w:p>
    <w:p w14:paraId="61C85A5C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5E3F6598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412960D2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6B7421A4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13B8A1C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442E45FD" w14:textId="77777777" w:rsidR="0099046A" w:rsidRDefault="00365E1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3E3FD161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150413E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5A713B" w14:textId="77777777" w:rsidR="00834203" w:rsidRDefault="00834203">
      <w:r>
        <w:separator/>
      </w:r>
    </w:p>
  </w:endnote>
  <w:endnote w:type="continuationSeparator" w:id="0">
    <w:p w14:paraId="6A2BCA6D" w14:textId="77777777" w:rsidR="00834203" w:rsidRDefault="00834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9577A1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1772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1772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22A606" w14:textId="77777777" w:rsidR="00834203" w:rsidRDefault="00834203">
      <w:r>
        <w:separator/>
      </w:r>
    </w:p>
  </w:footnote>
  <w:footnote w:type="continuationSeparator" w:id="0">
    <w:p w14:paraId="1DCAEFF8" w14:textId="77777777" w:rsidR="00834203" w:rsidRDefault="00834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DBDCE" w14:textId="3749C236" w:rsidR="00183C4E" w:rsidRPr="00F575F9" w:rsidRDefault="004B15A7" w:rsidP="00F575F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FADFA72" wp14:editId="28C325B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75F9">
      <w:rPr>
        <w:b/>
        <w:color w:val="0000FF"/>
        <w:sz w:val="28"/>
      </w:rPr>
      <w:t xml:space="preserve">                  </w:t>
    </w:r>
    <w:r w:rsidR="00183C4E">
      <w:rPr>
        <w:b/>
        <w:color w:val="0000FF"/>
        <w:sz w:val="28"/>
      </w:rPr>
      <w:t>ERIC WONG MACHINERY TRANSPORTATION PTE LTD</w:t>
    </w:r>
  </w:p>
  <w:p w14:paraId="2D075E4E" w14:textId="77777777" w:rsidR="00183C4E" w:rsidRDefault="00E85BE9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0EB9A158" w14:textId="77777777" w:rsidR="00183C4E" w:rsidRDefault="001D45A5">
    <w:pPr>
      <w:pStyle w:val="Header"/>
      <w:jc w:val="center"/>
    </w:pPr>
    <w:r>
      <w:t>Tel</w:t>
    </w:r>
    <w:r w:rsidR="00183C4E">
      <w:t>: 62</w:t>
    </w:r>
    <w:r w:rsidR="00E85BE9">
      <w:t>824175, 62828203, 62826020</w:t>
    </w:r>
  </w:p>
  <w:p w14:paraId="026F59A1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4CE32DC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581CC55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40456554">
    <w:abstractNumId w:val="3"/>
  </w:num>
  <w:num w:numId="2" w16cid:durableId="352071306">
    <w:abstractNumId w:val="6"/>
  </w:num>
  <w:num w:numId="3" w16cid:durableId="1273516993">
    <w:abstractNumId w:val="1"/>
  </w:num>
  <w:num w:numId="4" w16cid:durableId="596600614">
    <w:abstractNumId w:val="13"/>
  </w:num>
  <w:num w:numId="5" w16cid:durableId="960767059">
    <w:abstractNumId w:val="7"/>
  </w:num>
  <w:num w:numId="6" w16cid:durableId="1618172002">
    <w:abstractNumId w:val="9"/>
  </w:num>
  <w:num w:numId="7" w16cid:durableId="460340131">
    <w:abstractNumId w:val="5"/>
  </w:num>
  <w:num w:numId="8" w16cid:durableId="753480121">
    <w:abstractNumId w:val="10"/>
  </w:num>
  <w:num w:numId="9" w16cid:durableId="1482499686">
    <w:abstractNumId w:val="2"/>
  </w:num>
  <w:num w:numId="10" w16cid:durableId="219484704">
    <w:abstractNumId w:val="11"/>
  </w:num>
  <w:num w:numId="11" w16cid:durableId="107547344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4362556">
    <w:abstractNumId w:val="0"/>
  </w:num>
  <w:num w:numId="13" w16cid:durableId="2115710792">
    <w:abstractNumId w:val="8"/>
  </w:num>
  <w:num w:numId="14" w16cid:durableId="947470768">
    <w:abstractNumId w:val="12"/>
  </w:num>
  <w:num w:numId="15" w16cid:durableId="124663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6442"/>
    <w:rsid w:val="000238A5"/>
    <w:rsid w:val="0005684E"/>
    <w:rsid w:val="0007152C"/>
    <w:rsid w:val="00090D64"/>
    <w:rsid w:val="000915D7"/>
    <w:rsid w:val="00094D4F"/>
    <w:rsid w:val="000A4E07"/>
    <w:rsid w:val="000A50F2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02B6"/>
    <w:rsid w:val="0017369C"/>
    <w:rsid w:val="00183C4E"/>
    <w:rsid w:val="00184D3D"/>
    <w:rsid w:val="00192797"/>
    <w:rsid w:val="001A2D80"/>
    <w:rsid w:val="001B77A2"/>
    <w:rsid w:val="001C50B5"/>
    <w:rsid w:val="001C572E"/>
    <w:rsid w:val="001D45A5"/>
    <w:rsid w:val="00201D8B"/>
    <w:rsid w:val="00206BD9"/>
    <w:rsid w:val="00211F1E"/>
    <w:rsid w:val="002409DA"/>
    <w:rsid w:val="00251AD9"/>
    <w:rsid w:val="00257C21"/>
    <w:rsid w:val="00262E22"/>
    <w:rsid w:val="002926C1"/>
    <w:rsid w:val="002A3ABF"/>
    <w:rsid w:val="002A548B"/>
    <w:rsid w:val="0030317F"/>
    <w:rsid w:val="00321127"/>
    <w:rsid w:val="00333DB7"/>
    <w:rsid w:val="00351172"/>
    <w:rsid w:val="003512C5"/>
    <w:rsid w:val="00365E18"/>
    <w:rsid w:val="00375E51"/>
    <w:rsid w:val="00396076"/>
    <w:rsid w:val="003A6EE4"/>
    <w:rsid w:val="003B67C0"/>
    <w:rsid w:val="003C0D0F"/>
    <w:rsid w:val="003C31DA"/>
    <w:rsid w:val="003D2626"/>
    <w:rsid w:val="003D5FEC"/>
    <w:rsid w:val="003D79A3"/>
    <w:rsid w:val="00456295"/>
    <w:rsid w:val="00466C7A"/>
    <w:rsid w:val="004B15A7"/>
    <w:rsid w:val="004C1FD3"/>
    <w:rsid w:val="004C7E81"/>
    <w:rsid w:val="004D27A0"/>
    <w:rsid w:val="00501090"/>
    <w:rsid w:val="005203B2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5E312A"/>
    <w:rsid w:val="005E3A8C"/>
    <w:rsid w:val="006467DA"/>
    <w:rsid w:val="00647E7B"/>
    <w:rsid w:val="00647F9A"/>
    <w:rsid w:val="0066401C"/>
    <w:rsid w:val="0067058F"/>
    <w:rsid w:val="00670B64"/>
    <w:rsid w:val="00693582"/>
    <w:rsid w:val="006B3F8F"/>
    <w:rsid w:val="006B4DB5"/>
    <w:rsid w:val="006C51C4"/>
    <w:rsid w:val="006C647D"/>
    <w:rsid w:val="006C790F"/>
    <w:rsid w:val="006E3F31"/>
    <w:rsid w:val="006F0847"/>
    <w:rsid w:val="006F12DE"/>
    <w:rsid w:val="007036E3"/>
    <w:rsid w:val="00760813"/>
    <w:rsid w:val="007638DB"/>
    <w:rsid w:val="00771100"/>
    <w:rsid w:val="0077578A"/>
    <w:rsid w:val="00777860"/>
    <w:rsid w:val="00782328"/>
    <w:rsid w:val="00794EBB"/>
    <w:rsid w:val="00797545"/>
    <w:rsid w:val="007D338F"/>
    <w:rsid w:val="007D4C7E"/>
    <w:rsid w:val="007F663B"/>
    <w:rsid w:val="00806FFB"/>
    <w:rsid w:val="00816A70"/>
    <w:rsid w:val="008272AD"/>
    <w:rsid w:val="00834203"/>
    <w:rsid w:val="0083651A"/>
    <w:rsid w:val="00870542"/>
    <w:rsid w:val="00871396"/>
    <w:rsid w:val="0087572A"/>
    <w:rsid w:val="00885DDC"/>
    <w:rsid w:val="00895D5D"/>
    <w:rsid w:val="008A3C35"/>
    <w:rsid w:val="008B0A65"/>
    <w:rsid w:val="008C067B"/>
    <w:rsid w:val="008D01B7"/>
    <w:rsid w:val="008D2441"/>
    <w:rsid w:val="009203D7"/>
    <w:rsid w:val="00925C11"/>
    <w:rsid w:val="00926CF7"/>
    <w:rsid w:val="00964ED6"/>
    <w:rsid w:val="00971AE8"/>
    <w:rsid w:val="0099046A"/>
    <w:rsid w:val="009A18A9"/>
    <w:rsid w:val="009A228D"/>
    <w:rsid w:val="009B1F23"/>
    <w:rsid w:val="009D0612"/>
    <w:rsid w:val="009E3B02"/>
    <w:rsid w:val="009E4B30"/>
    <w:rsid w:val="009F4FEB"/>
    <w:rsid w:val="00A02F51"/>
    <w:rsid w:val="00A134E7"/>
    <w:rsid w:val="00A23E57"/>
    <w:rsid w:val="00A24D1B"/>
    <w:rsid w:val="00A2540E"/>
    <w:rsid w:val="00A36ADC"/>
    <w:rsid w:val="00A4488F"/>
    <w:rsid w:val="00A4691E"/>
    <w:rsid w:val="00A6099B"/>
    <w:rsid w:val="00A73EA0"/>
    <w:rsid w:val="00A81D33"/>
    <w:rsid w:val="00A87A62"/>
    <w:rsid w:val="00A9491E"/>
    <w:rsid w:val="00AA5771"/>
    <w:rsid w:val="00AA67DA"/>
    <w:rsid w:val="00AC763A"/>
    <w:rsid w:val="00AD5F61"/>
    <w:rsid w:val="00AE2DB2"/>
    <w:rsid w:val="00AF1B60"/>
    <w:rsid w:val="00B00A0B"/>
    <w:rsid w:val="00B06871"/>
    <w:rsid w:val="00B0691D"/>
    <w:rsid w:val="00B16B6D"/>
    <w:rsid w:val="00B1772E"/>
    <w:rsid w:val="00B257B5"/>
    <w:rsid w:val="00B444AC"/>
    <w:rsid w:val="00B53B3A"/>
    <w:rsid w:val="00B568EA"/>
    <w:rsid w:val="00B64359"/>
    <w:rsid w:val="00B742F4"/>
    <w:rsid w:val="00B77D90"/>
    <w:rsid w:val="00B80BDB"/>
    <w:rsid w:val="00B85D61"/>
    <w:rsid w:val="00B86C01"/>
    <w:rsid w:val="00BA5FBA"/>
    <w:rsid w:val="00BF4E3A"/>
    <w:rsid w:val="00C15DC7"/>
    <w:rsid w:val="00C4669E"/>
    <w:rsid w:val="00C72DAD"/>
    <w:rsid w:val="00C76164"/>
    <w:rsid w:val="00C95881"/>
    <w:rsid w:val="00D07325"/>
    <w:rsid w:val="00D07C77"/>
    <w:rsid w:val="00D221DF"/>
    <w:rsid w:val="00D35F55"/>
    <w:rsid w:val="00D41A4A"/>
    <w:rsid w:val="00DA01F0"/>
    <w:rsid w:val="00DB1E3B"/>
    <w:rsid w:val="00DD24D4"/>
    <w:rsid w:val="00DF5B00"/>
    <w:rsid w:val="00E3288E"/>
    <w:rsid w:val="00E45632"/>
    <w:rsid w:val="00E56EB4"/>
    <w:rsid w:val="00E72EB6"/>
    <w:rsid w:val="00E76DB5"/>
    <w:rsid w:val="00E85BE9"/>
    <w:rsid w:val="00EC1220"/>
    <w:rsid w:val="00EF2EC5"/>
    <w:rsid w:val="00EF55B5"/>
    <w:rsid w:val="00EF64DA"/>
    <w:rsid w:val="00F03666"/>
    <w:rsid w:val="00F118AD"/>
    <w:rsid w:val="00F15A11"/>
    <w:rsid w:val="00F25404"/>
    <w:rsid w:val="00F575F9"/>
    <w:rsid w:val="00F63C6A"/>
    <w:rsid w:val="00F75133"/>
    <w:rsid w:val="00FD04D5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430F0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2025-05-21T00:57:00Z</cp:lastPrinted>
  <dcterms:created xsi:type="dcterms:W3CDTF">2025-05-06T07:29:00Z</dcterms:created>
  <dcterms:modified xsi:type="dcterms:W3CDTF">2025-05-21T00:57:00Z</dcterms:modified>
</cp:coreProperties>
</file>