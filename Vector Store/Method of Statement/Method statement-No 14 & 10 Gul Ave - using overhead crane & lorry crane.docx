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D4F79">
      <w:pPr>
        <w:rPr>
          <w:sz w:val="24"/>
          <w:lang w:eastAsia="zh-CN"/>
        </w:rPr>
      </w:pPr>
      <w:r>
        <w:rPr>
          <w:sz w:val="24"/>
        </w:rPr>
        <w:t>Date: 31</w:t>
      </w:r>
      <w:r w:rsidRPr="004D4F79">
        <w:rPr>
          <w:sz w:val="24"/>
          <w:vertAlign w:val="superscript"/>
        </w:rPr>
        <w:t>st</w:t>
      </w:r>
      <w:r>
        <w:rPr>
          <w:sz w:val="24"/>
        </w:rPr>
        <w:t xml:space="preserve"> Jan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241C" w:rsidRDefault="005B18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and load 1 unit machine Base, Column and Table onto </w:t>
      </w:r>
      <w:r w:rsidR="00AA5546">
        <w:rPr>
          <w:sz w:val="24"/>
          <w:lang w:eastAsia="zh-CN"/>
        </w:rPr>
        <w:t xml:space="preserve">low loader, transport </w:t>
      </w:r>
      <w:r w:rsidR="008F241C">
        <w:rPr>
          <w:sz w:val="24"/>
          <w:lang w:eastAsia="zh-CN"/>
        </w:rPr>
        <w:t>to another factory, unload and positi</w:t>
      </w:r>
      <w:r w:rsidR="00AA5546">
        <w:rPr>
          <w:sz w:val="24"/>
          <w:lang w:eastAsia="zh-CN"/>
        </w:rPr>
        <w:t xml:space="preserve">on into factory by using lorry crane and </w:t>
      </w:r>
      <w:r w:rsidR="008F241C">
        <w:rPr>
          <w:sz w:val="24"/>
          <w:lang w:eastAsia="zh-CN"/>
        </w:rPr>
        <w:t>factory overhead crane</w:t>
      </w:r>
    </w:p>
    <w:p w:rsidR="00AA5546" w:rsidRDefault="00AA55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5546" w:rsidRDefault="00AA55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A5546" w:rsidRDefault="00AA55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Boring Milling Machine / CBM-135QF</w:t>
      </w:r>
    </w:p>
    <w:p w:rsidR="00AA5546" w:rsidRDefault="00AA55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6: 9950 x 2270 x 2300 mm / Wt: 14, 500 kgs</w:t>
      </w:r>
    </w:p>
    <w:p w:rsidR="00AA5546" w:rsidRDefault="00AA55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9: 4180 x 2270 x 2000 mm / Wt: 9, 500 kgs</w:t>
      </w:r>
    </w:p>
    <w:p w:rsidR="00AA5546" w:rsidRPr="00AA5546" w:rsidRDefault="00AA55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11: 5400 x 2270 x 1800 mm / Wt: 22, 300 kgs</w:t>
      </w:r>
    </w:p>
    <w:p w:rsidR="008F241C" w:rsidRPr="008F241C" w:rsidRDefault="008F24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B18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01/02/2018</w:t>
      </w:r>
      <w:r w:rsidR="00496E5B">
        <w:rPr>
          <w:sz w:val="24"/>
          <w:lang w:eastAsia="zh-CN"/>
        </w:rPr>
        <w:t xml:space="preserve">  </w:t>
      </w:r>
      <w:r w:rsidR="00D00B7A"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-  </w:t>
      </w:r>
      <w:r w:rsidR="00D00B7A"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10:00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D4F79" w:rsidP="00707B09">
      <w:pPr>
        <w:pStyle w:val="Heading4"/>
      </w:pPr>
      <w:r>
        <w:t>14 Gul</w:t>
      </w:r>
      <w:r w:rsidR="00D00B7A">
        <w:t xml:space="preserve"> Ave &amp; 10 Gul Ave</w:t>
      </w:r>
    </w:p>
    <w:p w:rsidR="005B18C1" w:rsidRPr="005B18C1" w:rsidRDefault="005B18C1" w:rsidP="005B18C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SWTS Pte Ltd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35F90" w:rsidRDefault="00496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</w:t>
      </w:r>
      <w:r w:rsidR="004D4F79">
        <w:rPr>
          <w:sz w:val="24"/>
          <w:lang w:eastAsia="zh-CN"/>
        </w:rPr>
        <w:t>/20</w:t>
      </w:r>
      <w:r w:rsidR="00FD77AF">
        <w:rPr>
          <w:sz w:val="24"/>
          <w:lang w:eastAsia="zh-CN"/>
        </w:rPr>
        <w:t xml:space="preserve"> ton factory overhead crane</w:t>
      </w:r>
    </w:p>
    <w:p w:rsidR="00496E5B" w:rsidRDefault="004D4F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l</w:t>
      </w:r>
      <w:r w:rsidR="00496E5B">
        <w:rPr>
          <w:sz w:val="24"/>
          <w:lang w:eastAsia="zh-CN"/>
        </w:rPr>
        <w:t>orry crane</w:t>
      </w:r>
    </w:p>
    <w:p w:rsidR="004D4F79" w:rsidRDefault="004D4F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96E5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96E5B">
        <w:rPr>
          <w:sz w:val="24"/>
          <w:lang w:eastAsia="zh-CN"/>
        </w:rPr>
        <w:t>d</w:t>
      </w:r>
    </w:p>
    <w:p w:rsidR="006E7AC2" w:rsidRDefault="006E7AC2" w:rsidP="004F132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</w:t>
      </w:r>
      <w:r w:rsidR="00A10F90">
        <w:rPr>
          <w:sz w:val="24"/>
          <w:lang w:eastAsia="zh-CN"/>
        </w:rPr>
        <w:t xml:space="preserve"> and lorry loader operator</w:t>
      </w:r>
      <w:r w:rsidR="00A44831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AA5546" w:rsidRDefault="00AA5546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BA5BBD">
        <w:t>.</w:t>
      </w:r>
      <w:r w:rsidR="00A64537">
        <w:rPr>
          <w:rFonts w:hint="eastAsia"/>
        </w:rPr>
        <w:t>O</w:t>
      </w:r>
      <w:r w:rsidR="00BA5BBD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E7AC2" w:rsidRPr="006E7AC2" w:rsidRDefault="004F1323" w:rsidP="006E7AC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AA5546" w:rsidRPr="006E7AC2" w:rsidRDefault="006E7AC2" w:rsidP="00AA5546">
      <w:pPr>
        <w:pStyle w:val="Header"/>
        <w:tabs>
          <w:tab w:val="clear" w:pos="4320"/>
          <w:tab w:val="clear" w:pos="8640"/>
        </w:tabs>
        <w:ind w:left="360"/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</w:t>
      </w:r>
      <w:r w:rsidR="0081336E">
        <w:rPr>
          <w:sz w:val="24"/>
          <w:lang w:eastAsia="zh-CN"/>
        </w:rPr>
        <w:t xml:space="preserve"> </w:t>
      </w:r>
      <w:r>
        <w:rPr>
          <w:b/>
          <w:sz w:val="32"/>
          <w:szCs w:val="32"/>
          <w:u w:val="single"/>
          <w:lang w:eastAsia="zh-CN"/>
        </w:rPr>
        <w:t>14 Gul Ave</w:t>
      </w:r>
    </w:p>
    <w:p w:rsidR="00DC294D" w:rsidRDefault="006E7AC2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into factory</w:t>
      </w:r>
    </w:p>
    <w:p w:rsidR="006E7AC2" w:rsidRDefault="006E7AC2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50 ton overhead crane to hoist up machine and load onto low loader</w:t>
      </w:r>
    </w:p>
    <w:p w:rsidR="006E7AC2" w:rsidRDefault="006E7AC2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6E7AC2" w:rsidRDefault="006E7AC2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another factory</w:t>
      </w:r>
    </w:p>
    <w:p w:rsidR="006E7AC2" w:rsidRDefault="006E7AC2" w:rsidP="006E7AC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E7AC2" w:rsidRPr="006E7AC2" w:rsidRDefault="006E7AC2" w:rsidP="006E7AC2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10 Gul Ave</w:t>
      </w:r>
    </w:p>
    <w:p w:rsidR="00DC294D" w:rsidRDefault="00BA5BB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into factory</w:t>
      </w:r>
    </w:p>
    <w:p w:rsidR="00BA5BBD" w:rsidRDefault="00BA5BB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20 ton overhead crane</w:t>
      </w:r>
      <w:r w:rsidR="00115967">
        <w:rPr>
          <w:sz w:val="24"/>
          <w:lang w:eastAsia="zh-CN"/>
        </w:rPr>
        <w:t xml:space="preserve"> to hoist down machine base and column</w:t>
      </w:r>
      <w:r>
        <w:rPr>
          <w:sz w:val="24"/>
          <w:lang w:eastAsia="zh-CN"/>
        </w:rPr>
        <w:t xml:space="preserve"> from low loader</w:t>
      </w:r>
    </w:p>
    <w:p w:rsidR="00BA5BBD" w:rsidRDefault="00115967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onto foundation </w:t>
      </w:r>
    </w:p>
    <w:p w:rsidR="00893666" w:rsidRDefault="004E2352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20 ton overhead crane and 50 ton lorry crane to hoist down machine table from low loader</w:t>
      </w:r>
    </w:p>
    <w:p w:rsidR="001973AD" w:rsidRDefault="001973AD" w:rsidP="004E235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E2352">
        <w:rPr>
          <w:sz w:val="24"/>
          <w:lang w:eastAsia="zh-CN"/>
        </w:rPr>
        <w:t>Shif</w:t>
      </w:r>
      <w:r w:rsidR="004E2352">
        <w:rPr>
          <w:sz w:val="24"/>
          <w:lang w:eastAsia="zh-CN"/>
        </w:rPr>
        <w:t xml:space="preserve">t and position </w:t>
      </w:r>
      <w:r w:rsidR="00893666" w:rsidRPr="004E2352">
        <w:rPr>
          <w:sz w:val="24"/>
          <w:lang w:eastAsia="zh-CN"/>
        </w:rPr>
        <w:t>to the</w:t>
      </w:r>
      <w:r w:rsidRPr="004E2352">
        <w:rPr>
          <w:sz w:val="24"/>
          <w:lang w:eastAsia="zh-CN"/>
        </w:rPr>
        <w:t xml:space="preserve"> designated location</w:t>
      </w:r>
    </w:p>
    <w:p w:rsidR="00B865EC" w:rsidRPr="004E2352" w:rsidRDefault="00B865EC" w:rsidP="004E235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in installation of machine parts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A10F90">
      <w:pPr>
        <w:ind w:left="720"/>
        <w:rPr>
          <w:sz w:val="24"/>
          <w:lang w:eastAsia="zh-CN"/>
        </w:rPr>
      </w:pPr>
    </w:p>
    <w:p w:rsid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A10F90" w:rsidRP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535F90" w:rsidRDefault="00535F90" w:rsidP="0083012A">
      <w:pPr>
        <w:ind w:left="720"/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7BF1" w:rsidRDefault="00CC7BF1">
      <w:r>
        <w:separator/>
      </w:r>
    </w:p>
  </w:endnote>
  <w:endnote w:type="continuationSeparator" w:id="0">
    <w:p w:rsidR="00CC7BF1" w:rsidRDefault="00CC7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65E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65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7BF1" w:rsidRDefault="00CC7BF1">
      <w:r>
        <w:separator/>
      </w:r>
    </w:p>
  </w:footnote>
  <w:footnote w:type="continuationSeparator" w:id="0">
    <w:p w:rsidR="00CC7BF1" w:rsidRDefault="00CC7B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C7B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C7BF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15967"/>
    <w:rsid w:val="001973AD"/>
    <w:rsid w:val="00205704"/>
    <w:rsid w:val="004135BC"/>
    <w:rsid w:val="00496E5B"/>
    <w:rsid w:val="004D4F79"/>
    <w:rsid w:val="004E2352"/>
    <w:rsid w:val="004F1323"/>
    <w:rsid w:val="00535F90"/>
    <w:rsid w:val="005B18C1"/>
    <w:rsid w:val="005E5B29"/>
    <w:rsid w:val="00684C71"/>
    <w:rsid w:val="006B6525"/>
    <w:rsid w:val="006E7AC2"/>
    <w:rsid w:val="00707B09"/>
    <w:rsid w:val="007602C7"/>
    <w:rsid w:val="007A65E4"/>
    <w:rsid w:val="007D680E"/>
    <w:rsid w:val="007E7225"/>
    <w:rsid w:val="0081336E"/>
    <w:rsid w:val="0083012A"/>
    <w:rsid w:val="00893666"/>
    <w:rsid w:val="008F1C49"/>
    <w:rsid w:val="008F241C"/>
    <w:rsid w:val="00A10F90"/>
    <w:rsid w:val="00A44831"/>
    <w:rsid w:val="00A64537"/>
    <w:rsid w:val="00A95161"/>
    <w:rsid w:val="00AA5546"/>
    <w:rsid w:val="00B865EC"/>
    <w:rsid w:val="00BA5BBD"/>
    <w:rsid w:val="00CC7BF1"/>
    <w:rsid w:val="00D00B7A"/>
    <w:rsid w:val="00D81C08"/>
    <w:rsid w:val="00DC294D"/>
    <w:rsid w:val="00E9120A"/>
    <w:rsid w:val="00FB544C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43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2018-01-31T03:00:00Z</cp:lastPrinted>
  <dcterms:created xsi:type="dcterms:W3CDTF">2018-01-31T01:48:00Z</dcterms:created>
  <dcterms:modified xsi:type="dcterms:W3CDTF">2018-01-31T03:00:00Z</dcterms:modified>
</cp:coreProperties>
</file>