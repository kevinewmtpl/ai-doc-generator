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B11A5" w:rsidRDefault="00EB11A5">
      <w:pPr>
        <w:rPr>
          <w:sz w:val="24"/>
        </w:rPr>
      </w:pPr>
    </w:p>
    <w:p w:rsidR="006467DA" w:rsidRDefault="00EB11A5">
      <w:pPr>
        <w:rPr>
          <w:sz w:val="24"/>
          <w:lang w:eastAsia="zh-CN"/>
        </w:rPr>
      </w:pPr>
      <w:r>
        <w:rPr>
          <w:sz w:val="24"/>
        </w:rPr>
        <w:t>Date: 27</w:t>
      </w:r>
      <w:r w:rsidRPr="00EB11A5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B11A5">
        <w:rPr>
          <w:sz w:val="24"/>
          <w:lang w:eastAsia="zh-CN"/>
        </w:rPr>
        <w:t>shift out machineries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 xml:space="preserve">from </w:t>
      </w:r>
      <w:r w:rsidR="00EB11A5">
        <w:rPr>
          <w:sz w:val="24"/>
          <w:lang w:eastAsia="zh-CN"/>
        </w:rPr>
        <w:t>tenant production area at ground floor, load</w:t>
      </w:r>
      <w:r w:rsidR="006B330A">
        <w:rPr>
          <w:sz w:val="24"/>
          <w:lang w:eastAsia="zh-CN"/>
        </w:rPr>
        <w:t xml:space="preserve"> in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 w:rsidR="00EB11A5">
        <w:rPr>
          <w:sz w:val="24"/>
          <w:lang w:eastAsia="zh-CN"/>
        </w:rPr>
        <w:t xml:space="preserve"> onto </w:t>
      </w:r>
      <w:r w:rsidR="006B330A">
        <w:rPr>
          <w:sz w:val="24"/>
          <w:lang w:eastAsia="zh-CN"/>
        </w:rPr>
        <w:t xml:space="preserve">lorry </w:t>
      </w:r>
      <w:r w:rsidR="00EB11A5">
        <w:rPr>
          <w:sz w:val="24"/>
          <w:lang w:eastAsia="zh-CN"/>
        </w:rPr>
        <w:t xml:space="preserve">chassis and deliver to new factory </w:t>
      </w:r>
    </w:p>
    <w:p w:rsid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B11A5" w:rsidRDefault="00EB11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B11A5" w:rsidRPr="00EB11A5" w:rsidRDefault="00EB11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:rsidR="00EB11A5" w:rsidRPr="00EB11A5" w:rsidRDefault="00EB11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EB11A5" w:rsidP="00CA15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01/07/22 (Friday) 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E310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BB0DA2">
        <w:rPr>
          <w:b/>
          <w:bCs/>
          <w:sz w:val="32"/>
          <w:u w:val="single"/>
          <w:lang w:eastAsia="zh-CN"/>
        </w:rPr>
        <w:t>f Operation</w:t>
      </w:r>
    </w:p>
    <w:p w:rsidR="00BB0DA2" w:rsidRDefault="00C40A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B0DA2">
        <w:rPr>
          <w:bCs/>
          <w:sz w:val="24"/>
          <w:szCs w:val="24"/>
          <w:lang w:eastAsia="zh-CN"/>
        </w:rPr>
        <w:t xml:space="preserve">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B11A5">
      <w:pPr>
        <w:pStyle w:val="Heading4"/>
      </w:pPr>
      <w:r>
        <w:t>Blk 5 A.M.K Industrial Pk 2A</w:t>
      </w:r>
      <w:r w:rsidR="006B330A">
        <w:t xml:space="preserve"> #01-</w:t>
      </w:r>
      <w:r>
        <w:t>19</w:t>
      </w:r>
    </w:p>
    <w:p w:rsidR="005C0BC7" w:rsidRPr="00257C21" w:rsidRDefault="00EB11A5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Viresco</w:t>
      </w:r>
      <w:r w:rsidR="005C0BC7">
        <w:rPr>
          <w:sz w:val="24"/>
          <w:szCs w:val="24"/>
          <w:lang w:eastAsia="zh-CN"/>
        </w:rPr>
        <w:t xml:space="preserve">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EB1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92070">
        <w:rPr>
          <w:sz w:val="24"/>
          <w:lang w:eastAsia="zh-CN"/>
        </w:rPr>
        <w:t xml:space="preserve"> x </w:t>
      </w:r>
      <w:r w:rsidR="00CA15D2">
        <w:rPr>
          <w:sz w:val="24"/>
          <w:lang w:eastAsia="zh-CN"/>
        </w:rPr>
        <w:t>633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EB11A5" w:rsidRDefault="00EB1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3-4 x lorry </w:t>
      </w:r>
    </w:p>
    <w:p w:rsidR="00431B3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EB11A5">
        <w:rPr>
          <w:sz w:val="24"/>
          <w:lang w:eastAsia="zh-CN"/>
        </w:rPr>
        <w:t xml:space="preserve">to lay out in front of tenant door for </w:t>
      </w:r>
      <w:r w:rsidR="00C40A94">
        <w:rPr>
          <w:sz w:val="24"/>
          <w:lang w:eastAsia="zh-CN"/>
        </w:rPr>
        <w:t>machine pathway</w:t>
      </w:r>
    </w:p>
    <w:p w:rsidR="006467DA" w:rsidRDefault="00EB1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B92070">
        <w:rPr>
          <w:sz w:val="24"/>
          <w:lang w:eastAsia="zh-CN"/>
        </w:rPr>
        <w:t>allet truck</w:t>
      </w:r>
    </w:p>
    <w:p w:rsidR="00EB11A5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C40A94">
        <w:rPr>
          <w:sz w:val="24"/>
          <w:lang w:eastAsia="zh-CN"/>
        </w:rPr>
        <w:t>ebbing</w:t>
      </w:r>
      <w:r w:rsidR="00B92070">
        <w:rPr>
          <w:sz w:val="24"/>
          <w:lang w:eastAsia="zh-CN"/>
        </w:rPr>
        <w:t xml:space="preserve"> </w:t>
      </w:r>
      <w:r w:rsidR="00EB11A5">
        <w:rPr>
          <w:sz w:val="24"/>
          <w:lang w:eastAsia="zh-CN"/>
        </w:rPr>
        <w:t>sling</w:t>
      </w:r>
    </w:p>
    <w:p w:rsidR="00BB0DA2" w:rsidRDefault="00EB1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B11A5" w:rsidRDefault="00EB11A5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E3E09" w:rsidRDefault="00AE3E0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C40A9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C40A9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EB1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</w:t>
      </w:r>
      <w:r w:rsidR="005C0BC7">
        <w:rPr>
          <w:sz w:val="24"/>
          <w:lang w:eastAsia="zh-CN"/>
        </w:rPr>
        <w:t xml:space="preserve">ay out platform </w:t>
      </w:r>
      <w:r>
        <w:rPr>
          <w:sz w:val="24"/>
          <w:lang w:eastAsia="zh-CN"/>
        </w:rPr>
        <w:t xml:space="preserve">in front of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EB11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431B3C">
        <w:rPr>
          <w:sz w:val="24"/>
          <w:lang w:eastAsia="zh-CN"/>
        </w:rPr>
        <w:t>orry crane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76DB5" w:rsidRDefault="00431B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EB11A5">
        <w:rPr>
          <w:sz w:val="24"/>
          <w:lang w:eastAsia="zh-CN"/>
        </w:rPr>
        <w:t xml:space="preserve">machine onto lorry chassis </w:t>
      </w:r>
    </w:p>
    <w:p w:rsidR="00EB11A5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</w:t>
      </w:r>
    </w:p>
    <w:p w:rsidR="000D3C89" w:rsidRPr="00895D5D" w:rsidRDefault="00EB11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factory </w:t>
      </w:r>
      <w:bookmarkStart w:id="0" w:name="_GoBack"/>
      <w:bookmarkEnd w:id="0"/>
      <w:r w:rsidR="000D3C89">
        <w:rPr>
          <w:sz w:val="24"/>
          <w:lang w:eastAsia="zh-CN"/>
        </w:rPr>
        <w:t xml:space="preserve"> </w:t>
      </w:r>
    </w:p>
    <w:p w:rsidR="006C382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6C3823">
        <w:rPr>
          <w:sz w:val="24"/>
          <w:lang w:eastAsia="zh-CN"/>
        </w:rPr>
        <w:t>o perform proper housekeeping</w:t>
      </w:r>
    </w:p>
    <w:p w:rsidR="006467DA" w:rsidRPr="0099046A" w:rsidRDefault="006C382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24E" w:rsidRDefault="0077124E">
      <w:r>
        <w:separator/>
      </w:r>
    </w:p>
  </w:endnote>
  <w:endnote w:type="continuationSeparator" w:id="0">
    <w:p w:rsidR="0077124E" w:rsidRDefault="0077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11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11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24E" w:rsidRDefault="0077124E">
      <w:r>
        <w:separator/>
      </w:r>
    </w:p>
  </w:footnote>
  <w:footnote w:type="continuationSeparator" w:id="0">
    <w:p w:rsidR="0077124E" w:rsidRDefault="007712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7124E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7124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738FF"/>
    <w:rsid w:val="001D77B5"/>
    <w:rsid w:val="00211C09"/>
    <w:rsid w:val="00257C21"/>
    <w:rsid w:val="00260807"/>
    <w:rsid w:val="002E57DA"/>
    <w:rsid w:val="002F791A"/>
    <w:rsid w:val="00420DA0"/>
    <w:rsid w:val="00431B3C"/>
    <w:rsid w:val="0046470C"/>
    <w:rsid w:val="00466C7A"/>
    <w:rsid w:val="00553E1A"/>
    <w:rsid w:val="005C0BC7"/>
    <w:rsid w:val="005D4DDF"/>
    <w:rsid w:val="005D6724"/>
    <w:rsid w:val="006467DA"/>
    <w:rsid w:val="0065291B"/>
    <w:rsid w:val="006972ED"/>
    <w:rsid w:val="006B330A"/>
    <w:rsid w:val="006C3823"/>
    <w:rsid w:val="00716161"/>
    <w:rsid w:val="0077124E"/>
    <w:rsid w:val="0077593E"/>
    <w:rsid w:val="00895D5D"/>
    <w:rsid w:val="008C0380"/>
    <w:rsid w:val="008F0C05"/>
    <w:rsid w:val="00925C9F"/>
    <w:rsid w:val="00971AE8"/>
    <w:rsid w:val="0099046A"/>
    <w:rsid w:val="009F20D4"/>
    <w:rsid w:val="00A244C1"/>
    <w:rsid w:val="00AE3E09"/>
    <w:rsid w:val="00B8538A"/>
    <w:rsid w:val="00B92070"/>
    <w:rsid w:val="00B95F37"/>
    <w:rsid w:val="00BB0DA2"/>
    <w:rsid w:val="00C21D12"/>
    <w:rsid w:val="00C40A94"/>
    <w:rsid w:val="00C66B15"/>
    <w:rsid w:val="00C76862"/>
    <w:rsid w:val="00CA15D2"/>
    <w:rsid w:val="00CB2E4C"/>
    <w:rsid w:val="00D15F80"/>
    <w:rsid w:val="00E310BF"/>
    <w:rsid w:val="00E441E4"/>
    <w:rsid w:val="00E64DCD"/>
    <w:rsid w:val="00E76DB5"/>
    <w:rsid w:val="00EB11A5"/>
    <w:rsid w:val="00EC1220"/>
    <w:rsid w:val="00F1403D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2021-06-23T05:13:00Z</cp:lastPrinted>
  <dcterms:created xsi:type="dcterms:W3CDTF">2022-06-27T01:16:00Z</dcterms:created>
  <dcterms:modified xsi:type="dcterms:W3CDTF">2022-06-27T01:16:00Z</dcterms:modified>
</cp:coreProperties>
</file>