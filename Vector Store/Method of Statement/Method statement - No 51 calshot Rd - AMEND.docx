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C9149B">
      <w:pPr>
        <w:rPr>
          <w:sz w:val="24"/>
          <w:lang w:eastAsia="zh-CN"/>
        </w:rPr>
      </w:pPr>
      <w:r>
        <w:rPr>
          <w:sz w:val="24"/>
        </w:rPr>
        <w:t>Date: 16</w:t>
      </w:r>
      <w:r w:rsidR="0013732B">
        <w:rPr>
          <w:sz w:val="24"/>
        </w:rPr>
        <w:t xml:space="preserve"> Nov </w:t>
      </w:r>
      <w:r w:rsidR="00083372">
        <w:rPr>
          <w:sz w:val="24"/>
        </w:rPr>
        <w:t>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136CB9" w:rsidRPr="00136CB9" w:rsidRDefault="00136C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hoist and position machine bed to exact location</w:t>
      </w:r>
      <w:r w:rsidR="00F81FDD">
        <w:rPr>
          <w:bCs/>
          <w:sz w:val="24"/>
          <w:szCs w:val="24"/>
          <w:lang w:eastAsia="zh-CN"/>
        </w:rPr>
        <w:t>, drill and insert low plug to machine base</w:t>
      </w:r>
    </w:p>
    <w:p w:rsidR="0055235C" w:rsidRPr="007F7755" w:rsidRDefault="001373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36CB9">
        <w:rPr>
          <w:sz w:val="24"/>
          <w:lang w:eastAsia="zh-CN"/>
        </w:rPr>
        <w:t xml:space="preserve">shift </w:t>
      </w:r>
      <w:r w:rsidR="00B23B84">
        <w:rPr>
          <w:sz w:val="24"/>
          <w:lang w:eastAsia="zh-CN"/>
        </w:rPr>
        <w:t>column</w:t>
      </w:r>
      <w:r w:rsidR="00E54CAE">
        <w:rPr>
          <w:sz w:val="24"/>
          <w:lang w:eastAsia="zh-CN"/>
        </w:rPr>
        <w:t xml:space="preserve"> base frame</w:t>
      </w:r>
      <w:r w:rsidR="00136CB9">
        <w:rPr>
          <w:sz w:val="24"/>
          <w:lang w:eastAsia="zh-CN"/>
        </w:rPr>
        <w:t xml:space="preserve"> near crane</w:t>
      </w:r>
      <w:r w:rsidR="00E54CAE">
        <w:rPr>
          <w:sz w:val="24"/>
          <w:lang w:eastAsia="zh-CN"/>
        </w:rPr>
        <w:t xml:space="preserve">, </w:t>
      </w:r>
      <w:r w:rsidR="00136CB9">
        <w:rPr>
          <w:sz w:val="24"/>
          <w:lang w:eastAsia="zh-CN"/>
        </w:rPr>
        <w:t xml:space="preserve">hoist </w:t>
      </w:r>
      <w:r w:rsidR="00F81FDD">
        <w:rPr>
          <w:sz w:val="24"/>
          <w:lang w:eastAsia="zh-CN"/>
        </w:rPr>
        <w:t xml:space="preserve">up </w:t>
      </w:r>
      <w:r w:rsidR="00136CB9">
        <w:rPr>
          <w:sz w:val="24"/>
          <w:lang w:eastAsia="zh-CN"/>
        </w:rPr>
        <w:t xml:space="preserve">to vertical position, </w:t>
      </w:r>
      <w:r>
        <w:rPr>
          <w:sz w:val="24"/>
          <w:lang w:eastAsia="zh-CN"/>
        </w:rPr>
        <w:t xml:space="preserve">load </w:t>
      </w:r>
      <w:r w:rsidR="00E54CAE">
        <w:rPr>
          <w:sz w:val="24"/>
          <w:lang w:eastAsia="zh-CN"/>
        </w:rPr>
        <w:t xml:space="preserve">and assemble </w:t>
      </w:r>
      <w:r>
        <w:rPr>
          <w:sz w:val="24"/>
          <w:lang w:eastAsia="zh-CN"/>
        </w:rPr>
        <w:t xml:space="preserve">onto </w:t>
      </w:r>
      <w:r w:rsidR="00B23B84">
        <w:rPr>
          <w:sz w:val="24"/>
          <w:lang w:eastAsia="zh-CN"/>
        </w:rPr>
        <w:t xml:space="preserve">main </w:t>
      </w:r>
      <w:r w:rsidR="00136CB9">
        <w:rPr>
          <w:sz w:val="24"/>
          <w:lang w:eastAsia="zh-CN"/>
        </w:rPr>
        <w:t>machine bed</w:t>
      </w:r>
      <w:r w:rsidR="0055235C">
        <w:rPr>
          <w:sz w:val="24"/>
          <w:lang w:eastAsia="zh-CN"/>
        </w:rPr>
        <w:t>. Other parts will be assemble base</w:t>
      </w:r>
      <w:r w:rsidR="00B57979">
        <w:rPr>
          <w:sz w:val="24"/>
          <w:lang w:eastAsia="zh-CN"/>
        </w:rPr>
        <w:t>d</w:t>
      </w:r>
      <w:r w:rsidR="0055235C">
        <w:rPr>
          <w:sz w:val="24"/>
          <w:lang w:eastAsia="zh-CN"/>
        </w:rPr>
        <w:t xml:space="preserve"> on required schedule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</w:t>
      </w:r>
      <w:r w:rsidR="00DA3DCB">
        <w:rPr>
          <w:rFonts w:hint="eastAsia"/>
          <w:sz w:val="24"/>
          <w:lang w:eastAsia="zh-CN"/>
        </w:rPr>
        <w:t xml:space="preserve"> Risk Assessment will be attach</w:t>
      </w:r>
      <w:r>
        <w:rPr>
          <w:rFonts w:hint="eastAsia"/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13732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708B" w:rsidRDefault="0013732B" w:rsidP="00F1708B">
      <w:pPr>
        <w:pStyle w:val="Heading4"/>
      </w:pPr>
      <w:r>
        <w:t>No 51 Calshot Rd</w:t>
      </w:r>
    </w:p>
    <w:p w:rsidR="00F1708B" w:rsidRPr="00F1708B" w:rsidRDefault="00F1708B" w:rsidP="00F170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</w:t>
      </w:r>
    </w:p>
    <w:p w:rsidR="0089628B" w:rsidRPr="0089628B" w:rsidRDefault="0089628B" w:rsidP="0089628B">
      <w:pPr>
        <w:rPr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13732B">
        <w:rPr>
          <w:sz w:val="24"/>
          <w:lang w:eastAsia="zh-CN"/>
        </w:rPr>
        <w:t xml:space="preserve">75/50 ton </w:t>
      </w:r>
      <w:r w:rsidR="006467DA">
        <w:rPr>
          <w:sz w:val="24"/>
          <w:lang w:eastAsia="zh-CN"/>
        </w:rPr>
        <w:t>lorry crane</w:t>
      </w:r>
    </w:p>
    <w:p w:rsidR="006467DA" w:rsidRDefault="001373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C519C">
        <w:rPr>
          <w:sz w:val="24"/>
          <w:lang w:eastAsia="zh-CN"/>
        </w:rPr>
        <w:t xml:space="preserve"> </w:t>
      </w:r>
      <w:r w:rsidR="00E13F1B">
        <w:rPr>
          <w:sz w:val="24"/>
          <w:lang w:eastAsia="zh-CN"/>
        </w:rPr>
        <w:t xml:space="preserve">4.5 ton </w:t>
      </w:r>
      <w:r w:rsidR="004C519C">
        <w:rPr>
          <w:sz w:val="24"/>
          <w:lang w:eastAsia="zh-CN"/>
        </w:rPr>
        <w:t>forklift</w:t>
      </w:r>
      <w:r w:rsidR="00083372">
        <w:rPr>
          <w:sz w:val="24"/>
          <w:lang w:eastAsia="zh-CN"/>
        </w:rPr>
        <w:t xml:space="preserve"> 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3732B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81FDD">
        <w:rPr>
          <w:sz w:val="24"/>
          <w:lang w:eastAsia="zh-CN"/>
        </w:rPr>
        <w:t>obstacle on crane parking area</w:t>
      </w:r>
    </w:p>
    <w:p w:rsidR="006467DA" w:rsidRPr="00F81FDD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</w:t>
      </w:r>
      <w:r w:rsidR="004C519C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4C32D4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F81FDD" w:rsidRDefault="006467DA" w:rsidP="00F81FDD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</w:t>
      </w:r>
      <w:r w:rsidR="00F81FDD">
        <w:rPr>
          <w:rFonts w:hint="eastAsia"/>
          <w:sz w:val="24"/>
          <w:lang w:eastAsia="zh-CN"/>
        </w:rPr>
        <w:t>ting gear with M.O.M ce</w:t>
      </w:r>
      <w:r w:rsidR="00F81FDD">
        <w:rPr>
          <w:sz w:val="24"/>
          <w:lang w:eastAsia="zh-CN"/>
        </w:rPr>
        <w:t>rtificate</w:t>
      </w:r>
    </w:p>
    <w:p w:rsidR="006467DA" w:rsidRPr="00F81FDD" w:rsidRDefault="00F81FDD" w:rsidP="00F81FDD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                                           </w:t>
      </w:r>
      <w:r>
        <w:rPr>
          <w:b/>
          <w:sz w:val="32"/>
          <w:szCs w:val="32"/>
          <w:u w:val="single"/>
          <w:lang w:eastAsia="zh-CN"/>
        </w:rPr>
        <w:t>Job Scope</w:t>
      </w:r>
    </w:p>
    <w:p w:rsidR="006467DA" w:rsidRDefault="006467DA" w:rsidP="00D707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3B84" w:rsidRDefault="00136CB9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position machine base to exact location</w:t>
      </w:r>
    </w:p>
    <w:p w:rsidR="00B57979" w:rsidRDefault="00B57979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Drill and insert low plug to machine base</w:t>
      </w:r>
    </w:p>
    <w:p w:rsidR="00136CB9" w:rsidRDefault="00136CB9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9095A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column to near </w:t>
      </w:r>
      <w:r w:rsidR="0059095A">
        <w:rPr>
          <w:sz w:val="24"/>
          <w:lang w:eastAsia="zh-CN"/>
        </w:rPr>
        <w:t>crane</w:t>
      </w:r>
    </w:p>
    <w:p w:rsidR="0059095A" w:rsidRDefault="0059095A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upright column with the support of 4.5 ton forklift</w:t>
      </w:r>
    </w:p>
    <w:p w:rsidR="000D3C89" w:rsidRDefault="0059095A" w:rsidP="00C914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upright, hoist and load column onto machine base </w:t>
      </w:r>
      <w:r w:rsidR="00C9149B">
        <w:rPr>
          <w:sz w:val="24"/>
          <w:lang w:eastAsia="zh-CN"/>
        </w:rPr>
        <w:t>to assemble</w:t>
      </w:r>
      <w:r w:rsidR="005739BD">
        <w:rPr>
          <w:sz w:val="24"/>
          <w:lang w:eastAsia="zh-CN"/>
        </w:rPr>
        <w:t xml:space="preserve"> </w:t>
      </w:r>
    </w:p>
    <w:p w:rsidR="005739BD" w:rsidRPr="00C9149B" w:rsidRDefault="0055235C" w:rsidP="00C914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Other parts</w:t>
      </w:r>
      <w:r w:rsidR="005739BD">
        <w:rPr>
          <w:sz w:val="24"/>
          <w:lang w:eastAsia="zh-CN"/>
        </w:rPr>
        <w:t xml:space="preserve"> </w:t>
      </w:r>
      <w:r w:rsidR="00B57979">
        <w:rPr>
          <w:sz w:val="24"/>
          <w:lang w:eastAsia="zh-CN"/>
        </w:rPr>
        <w:t xml:space="preserve">of machine </w:t>
      </w:r>
      <w:r w:rsidR="005739BD">
        <w:rPr>
          <w:sz w:val="24"/>
          <w:lang w:eastAsia="zh-CN"/>
        </w:rPr>
        <w:t>will be assemble base on required schedule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C58" w:rsidRDefault="00B54C58">
      <w:r>
        <w:separator/>
      </w:r>
    </w:p>
  </w:endnote>
  <w:endnote w:type="continuationSeparator" w:id="0">
    <w:p w:rsidR="00B54C58" w:rsidRDefault="00B54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79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79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C58" w:rsidRDefault="00B54C58">
      <w:r>
        <w:separator/>
      </w:r>
    </w:p>
  </w:footnote>
  <w:footnote w:type="continuationSeparator" w:id="0">
    <w:p w:rsidR="00B54C58" w:rsidRDefault="00B54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54C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54C5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36CB9"/>
    <w:rsid w:val="0013732B"/>
    <w:rsid w:val="00141D73"/>
    <w:rsid w:val="001B7362"/>
    <w:rsid w:val="001D69E0"/>
    <w:rsid w:val="001F5380"/>
    <w:rsid w:val="00241657"/>
    <w:rsid w:val="00257C21"/>
    <w:rsid w:val="00261F91"/>
    <w:rsid w:val="00267CBB"/>
    <w:rsid w:val="00274C06"/>
    <w:rsid w:val="002828C5"/>
    <w:rsid w:val="002D0DCA"/>
    <w:rsid w:val="00334B16"/>
    <w:rsid w:val="0037672B"/>
    <w:rsid w:val="003970E7"/>
    <w:rsid w:val="003C43A5"/>
    <w:rsid w:val="003D3BEA"/>
    <w:rsid w:val="00466C7A"/>
    <w:rsid w:val="004777E4"/>
    <w:rsid w:val="004C32D4"/>
    <w:rsid w:val="004C519C"/>
    <w:rsid w:val="005333BC"/>
    <w:rsid w:val="00543949"/>
    <w:rsid w:val="0055235C"/>
    <w:rsid w:val="005739BD"/>
    <w:rsid w:val="0059095A"/>
    <w:rsid w:val="00634800"/>
    <w:rsid w:val="006467DA"/>
    <w:rsid w:val="00647165"/>
    <w:rsid w:val="00663BC0"/>
    <w:rsid w:val="00683201"/>
    <w:rsid w:val="00704A45"/>
    <w:rsid w:val="00735210"/>
    <w:rsid w:val="00742D33"/>
    <w:rsid w:val="007D3E48"/>
    <w:rsid w:val="007F7755"/>
    <w:rsid w:val="00845BB9"/>
    <w:rsid w:val="00895D5D"/>
    <w:rsid w:val="0089628B"/>
    <w:rsid w:val="00954068"/>
    <w:rsid w:val="00971AE8"/>
    <w:rsid w:val="0099046A"/>
    <w:rsid w:val="00A1115F"/>
    <w:rsid w:val="00A93B6F"/>
    <w:rsid w:val="00AB583B"/>
    <w:rsid w:val="00AD765C"/>
    <w:rsid w:val="00B23B84"/>
    <w:rsid w:val="00B3568F"/>
    <w:rsid w:val="00B54C58"/>
    <w:rsid w:val="00B57979"/>
    <w:rsid w:val="00BA65F8"/>
    <w:rsid w:val="00BD54BB"/>
    <w:rsid w:val="00C32CBA"/>
    <w:rsid w:val="00C4473D"/>
    <w:rsid w:val="00C9149B"/>
    <w:rsid w:val="00C95881"/>
    <w:rsid w:val="00C97CA1"/>
    <w:rsid w:val="00D4405F"/>
    <w:rsid w:val="00D707E2"/>
    <w:rsid w:val="00D967AA"/>
    <w:rsid w:val="00DA3DCB"/>
    <w:rsid w:val="00E13F1B"/>
    <w:rsid w:val="00E54CAE"/>
    <w:rsid w:val="00E76DB5"/>
    <w:rsid w:val="00EC1220"/>
    <w:rsid w:val="00EC37A1"/>
    <w:rsid w:val="00EF789A"/>
    <w:rsid w:val="00F12E70"/>
    <w:rsid w:val="00F1708B"/>
    <w:rsid w:val="00F260A6"/>
    <w:rsid w:val="00F36CE9"/>
    <w:rsid w:val="00F8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41013-5ACD-4E8E-9365-08DC486F3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2015-08-06T08:07:00Z</cp:lastPrinted>
  <dcterms:created xsi:type="dcterms:W3CDTF">2015-11-16T01:24:00Z</dcterms:created>
  <dcterms:modified xsi:type="dcterms:W3CDTF">2015-11-17T05:09:00Z</dcterms:modified>
</cp:coreProperties>
</file>