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D4225" w:rsidRDefault="00CD4225">
      <w:pPr>
        <w:rPr>
          <w:sz w:val="24"/>
        </w:rPr>
      </w:pPr>
    </w:p>
    <w:p w:rsidR="00EE527F" w:rsidRDefault="00CD4225">
      <w:pPr>
        <w:rPr>
          <w:sz w:val="24"/>
          <w:lang w:eastAsia="zh-CN"/>
        </w:rPr>
      </w:pPr>
      <w:r>
        <w:rPr>
          <w:sz w:val="24"/>
        </w:rPr>
        <w:t>Date: 06</w:t>
      </w:r>
      <w:r w:rsidRPr="00CD4225">
        <w:rPr>
          <w:sz w:val="24"/>
          <w:vertAlign w:val="superscript"/>
        </w:rPr>
        <w:t>th</w:t>
      </w:r>
      <w:r w:rsidR="005605FE">
        <w:rPr>
          <w:sz w:val="24"/>
        </w:rPr>
        <w:t xml:space="preserve"> May </w:t>
      </w:r>
      <w:r w:rsidR="002D59CE"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797C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110025">
        <w:rPr>
          <w:sz w:val="24"/>
          <w:lang w:eastAsia="zh-CN"/>
        </w:rPr>
        <w:t>sing cu</w:t>
      </w:r>
      <w:r w:rsidR="00A03483">
        <w:rPr>
          <w:sz w:val="24"/>
          <w:lang w:eastAsia="zh-CN"/>
        </w:rPr>
        <w:t>stomer overhead crane to</w:t>
      </w:r>
      <w:r w:rsidR="00CD4225">
        <w:rPr>
          <w:sz w:val="24"/>
          <w:lang w:eastAsia="zh-CN"/>
        </w:rPr>
        <w:t xml:space="preserve"> unload machine from OT container, using rollers to</w:t>
      </w:r>
      <w:r w:rsidR="00A03483">
        <w:rPr>
          <w:sz w:val="24"/>
          <w:lang w:eastAsia="zh-CN"/>
        </w:rPr>
        <w:t xml:space="preserve"> </w:t>
      </w:r>
      <w:r w:rsidR="00A40342">
        <w:rPr>
          <w:sz w:val="24"/>
          <w:lang w:eastAsia="zh-CN"/>
        </w:rPr>
        <w:t>position</w:t>
      </w:r>
      <w:r w:rsidR="00A03483">
        <w:rPr>
          <w:sz w:val="24"/>
          <w:lang w:eastAsia="zh-CN"/>
        </w:rPr>
        <w:t xml:space="preserve"> machine</w:t>
      </w:r>
      <w:r w:rsidR="00A40342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to </w:t>
      </w:r>
      <w:r w:rsidR="00A03483">
        <w:rPr>
          <w:sz w:val="24"/>
          <w:lang w:eastAsia="zh-CN"/>
        </w:rPr>
        <w:t>exact 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973E4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</w:t>
      </w:r>
      <w:r w:rsidR="00797C56">
        <w:rPr>
          <w:bCs/>
          <w:sz w:val="24"/>
          <w:szCs w:val="24"/>
          <w:lang w:eastAsia="zh-CN"/>
        </w:rPr>
        <w:t>nit torque machine</w:t>
      </w:r>
      <w:r w:rsidR="006F76B2">
        <w:rPr>
          <w:bCs/>
          <w:sz w:val="24"/>
          <w:szCs w:val="24"/>
          <w:lang w:eastAsia="zh-CN"/>
        </w:rPr>
        <w:t xml:space="preserve">               </w:t>
      </w:r>
    </w:p>
    <w:p w:rsidR="00380E00" w:rsidRDefault="00797C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670 x 273 x 252 cm /N. Wt: 12.400kgs</w:t>
      </w:r>
    </w:p>
    <w:p w:rsidR="00380E00" w:rsidRDefault="005605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</w:t>
      </w:r>
      <w:r w:rsidR="00797C56">
        <w:rPr>
          <w:bCs/>
          <w:sz w:val="24"/>
          <w:szCs w:val="24"/>
          <w:lang w:eastAsia="zh-CN"/>
        </w:rPr>
        <w:t>: 126 x 63 x 210 cm/N. Wt: 200kgs</w:t>
      </w:r>
    </w:p>
    <w:p w:rsidR="00797C56" w:rsidRDefault="005605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</w:t>
      </w:r>
      <w:r w:rsidR="00797C56">
        <w:rPr>
          <w:bCs/>
          <w:sz w:val="24"/>
          <w:szCs w:val="24"/>
          <w:lang w:eastAsia="zh-CN"/>
        </w:rPr>
        <w:t>: 177 x 125 x 210 cm/N. Wt: 1.500kgs</w:t>
      </w:r>
    </w:p>
    <w:p w:rsidR="00797C56" w:rsidRPr="00C973E4" w:rsidRDefault="005605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</w:t>
      </w:r>
      <w:r w:rsidR="00797C56">
        <w:rPr>
          <w:bCs/>
          <w:sz w:val="24"/>
          <w:szCs w:val="24"/>
          <w:lang w:eastAsia="zh-CN"/>
        </w:rPr>
        <w:t>: 59 x 59 x 88 cm /N. Wt: 150kgs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973E4" w:rsidRDefault="00CD4225">
      <w:pPr>
        <w:rPr>
          <w:sz w:val="24"/>
          <w:lang w:eastAsia="zh-CN"/>
        </w:rPr>
      </w:pPr>
      <w:r>
        <w:rPr>
          <w:sz w:val="24"/>
          <w:lang w:eastAsia="zh-CN"/>
        </w:rPr>
        <w:t>08</w:t>
      </w:r>
      <w:r w:rsidR="00797C56">
        <w:rPr>
          <w:sz w:val="24"/>
          <w:lang w:eastAsia="zh-CN"/>
        </w:rPr>
        <w:t>/05/24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380E00" w:rsidP="00F110BD">
      <w:pPr>
        <w:pStyle w:val="Heading4"/>
      </w:pPr>
      <w:r>
        <w:t>10 Gul</w:t>
      </w:r>
      <w:r w:rsidR="00D83A06">
        <w:t xml:space="preserve"> Circle</w:t>
      </w:r>
    </w:p>
    <w:p w:rsidR="00DE77FE" w:rsidRPr="00DE77FE" w:rsidRDefault="00380E00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D83A0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A034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973E4">
        <w:rPr>
          <w:sz w:val="24"/>
          <w:lang w:eastAsia="zh-CN"/>
        </w:rPr>
        <w:t xml:space="preserve"> x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C973E4" w:rsidRDefault="005605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 overhe</w:t>
      </w:r>
      <w:r w:rsidR="002D59CE">
        <w:rPr>
          <w:sz w:val="24"/>
          <w:lang w:eastAsia="zh-CN"/>
        </w:rPr>
        <w:t>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03483">
        <w:rPr>
          <w:sz w:val="24"/>
          <w:lang w:eastAsia="zh-CN"/>
        </w:rPr>
        <w:t>/webbing</w:t>
      </w:r>
      <w:r w:rsidR="006D32FA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CD4225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E527F" w:rsidRPr="00C973E4" w:rsidRDefault="008018EB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464025">
        <w:rPr>
          <w:sz w:val="24"/>
          <w:lang w:eastAsia="zh-CN"/>
        </w:rPr>
        <w:t>signalman</w:t>
      </w:r>
      <w:r w:rsidR="00A0348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1E3080" w:rsidRPr="007B2719" w:rsidRDefault="001E3080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6F76B2" w:rsidRDefault="00A03483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manpower to site</w:t>
      </w:r>
    </w:p>
    <w:p w:rsidR="005605FE" w:rsidRDefault="00CD4225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reverse container into inside factory </w:t>
      </w:r>
    </w:p>
    <w:p w:rsidR="00A03483" w:rsidRDefault="00CD4225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Open up container canvas </w:t>
      </w:r>
    </w:p>
    <w:p w:rsidR="00A03483" w:rsidRDefault="00A03483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overhead crane </w:t>
      </w:r>
    </w:p>
    <w:p w:rsidR="006D32FA" w:rsidRPr="00A03483" w:rsidRDefault="00A03483" w:rsidP="00A034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machine rigging point </w:t>
      </w:r>
    </w:p>
    <w:p w:rsidR="00A03483" w:rsidRDefault="00A03483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overhead crane </w:t>
      </w:r>
      <w:r w:rsidR="00CD4225">
        <w:rPr>
          <w:sz w:val="24"/>
          <w:lang w:eastAsia="zh-CN"/>
        </w:rPr>
        <w:t>to hoist down machine from container</w:t>
      </w:r>
    </w:p>
    <w:p w:rsidR="00CD4225" w:rsidRDefault="00CD4225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2D2B22" w:rsidRPr="00CD4225" w:rsidRDefault="00CD4225" w:rsidP="00CD422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6F76B2" w:rsidRDefault="00CD4225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</w:t>
      </w:r>
      <w:r w:rsidR="00A03483">
        <w:rPr>
          <w:sz w:val="24"/>
          <w:lang w:eastAsia="zh-CN"/>
        </w:rPr>
        <w:t xml:space="preserve">osition machine at the designated exact location </w:t>
      </w:r>
    </w:p>
    <w:p w:rsidR="00EE527F" w:rsidRDefault="00EE527F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D32FA">
        <w:rPr>
          <w:sz w:val="24"/>
          <w:lang w:eastAsia="zh-CN"/>
        </w:rPr>
        <w:t>Once job complete, team leader will instruct the team to perform proper housekeeping</w:t>
      </w:r>
    </w:p>
    <w:p w:rsidR="00464025" w:rsidRPr="006D32FA" w:rsidRDefault="00464025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6B2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770" w:rsidRDefault="00303770">
      <w:r>
        <w:separator/>
      </w:r>
    </w:p>
  </w:endnote>
  <w:endnote w:type="continuationSeparator" w:id="0">
    <w:p w:rsidR="00303770" w:rsidRDefault="00303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495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49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770" w:rsidRDefault="00303770">
      <w:r>
        <w:separator/>
      </w:r>
    </w:p>
  </w:footnote>
  <w:footnote w:type="continuationSeparator" w:id="0">
    <w:p w:rsidR="00303770" w:rsidRDefault="003037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037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5605FE">
    <w:pPr>
      <w:pStyle w:val="Header"/>
      <w:jc w:val="center"/>
    </w:pPr>
    <w:r>
      <w:t>No. 28 Kranji Loop #05-03, Kranji Green  Singapore 739571</w:t>
    </w:r>
  </w:p>
  <w:p w:rsidR="00EE527F" w:rsidRDefault="00C973E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0377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973E4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0D4E64"/>
    <w:rsid w:val="00110025"/>
    <w:rsid w:val="00133B61"/>
    <w:rsid w:val="00134091"/>
    <w:rsid w:val="0015341D"/>
    <w:rsid w:val="00173FFD"/>
    <w:rsid w:val="001C36A6"/>
    <w:rsid w:val="001D4956"/>
    <w:rsid w:val="001E3080"/>
    <w:rsid w:val="00251834"/>
    <w:rsid w:val="002765A3"/>
    <w:rsid w:val="00284372"/>
    <w:rsid w:val="002D2B22"/>
    <w:rsid w:val="002D59CE"/>
    <w:rsid w:val="002E5ACE"/>
    <w:rsid w:val="003033AF"/>
    <w:rsid w:val="00303770"/>
    <w:rsid w:val="00372463"/>
    <w:rsid w:val="00380E00"/>
    <w:rsid w:val="003B7218"/>
    <w:rsid w:val="003C4111"/>
    <w:rsid w:val="0042603E"/>
    <w:rsid w:val="00464025"/>
    <w:rsid w:val="004725E1"/>
    <w:rsid w:val="004C14F0"/>
    <w:rsid w:val="00504D73"/>
    <w:rsid w:val="005162E9"/>
    <w:rsid w:val="00543B4A"/>
    <w:rsid w:val="00545425"/>
    <w:rsid w:val="005605FE"/>
    <w:rsid w:val="0057327B"/>
    <w:rsid w:val="005778E5"/>
    <w:rsid w:val="005B1491"/>
    <w:rsid w:val="005C3925"/>
    <w:rsid w:val="005C5283"/>
    <w:rsid w:val="005E6269"/>
    <w:rsid w:val="00625A24"/>
    <w:rsid w:val="006A0465"/>
    <w:rsid w:val="006A5466"/>
    <w:rsid w:val="006B42B0"/>
    <w:rsid w:val="006C7D6F"/>
    <w:rsid w:val="006D0497"/>
    <w:rsid w:val="006D1B10"/>
    <w:rsid w:val="006D32FA"/>
    <w:rsid w:val="006F76B2"/>
    <w:rsid w:val="006F77D7"/>
    <w:rsid w:val="006F7BC9"/>
    <w:rsid w:val="00734EBF"/>
    <w:rsid w:val="0074581A"/>
    <w:rsid w:val="00792F41"/>
    <w:rsid w:val="00797C56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930D92"/>
    <w:rsid w:val="00A03483"/>
    <w:rsid w:val="00A36F93"/>
    <w:rsid w:val="00A37910"/>
    <w:rsid w:val="00A40342"/>
    <w:rsid w:val="00AB34B7"/>
    <w:rsid w:val="00B14E86"/>
    <w:rsid w:val="00B30F65"/>
    <w:rsid w:val="00BD0D0D"/>
    <w:rsid w:val="00C10F07"/>
    <w:rsid w:val="00C475F0"/>
    <w:rsid w:val="00C973E4"/>
    <w:rsid w:val="00CA3063"/>
    <w:rsid w:val="00CB1A7A"/>
    <w:rsid w:val="00CD4225"/>
    <w:rsid w:val="00CF0D30"/>
    <w:rsid w:val="00D02D29"/>
    <w:rsid w:val="00D477E1"/>
    <w:rsid w:val="00D75EF4"/>
    <w:rsid w:val="00D83A06"/>
    <w:rsid w:val="00DE77FE"/>
    <w:rsid w:val="00DF2260"/>
    <w:rsid w:val="00E301E1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2019-08-02T03:34:00Z</cp:lastPrinted>
  <dcterms:created xsi:type="dcterms:W3CDTF">2023-11-27T08:14:00Z</dcterms:created>
  <dcterms:modified xsi:type="dcterms:W3CDTF">2024-05-06T05:50:00Z</dcterms:modified>
</cp:coreProperties>
</file>