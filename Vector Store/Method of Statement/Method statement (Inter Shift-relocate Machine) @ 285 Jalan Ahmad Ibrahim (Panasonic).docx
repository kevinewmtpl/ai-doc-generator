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C34C59" w:rsidRDefault="00C34C59">
      <w:pPr>
        <w:rPr>
          <w:sz w:val="24"/>
        </w:rPr>
      </w:pPr>
    </w:p>
    <w:p w:rsidR="00FC7A38" w:rsidRDefault="00C34C59">
      <w:pPr>
        <w:rPr>
          <w:sz w:val="24"/>
          <w:lang w:eastAsia="zh-CN"/>
        </w:rPr>
      </w:pPr>
      <w:r>
        <w:rPr>
          <w:sz w:val="24"/>
        </w:rPr>
        <w:t>Date: 11</w:t>
      </w:r>
      <w:r w:rsidR="003408ED" w:rsidRPr="003408ED">
        <w:rPr>
          <w:sz w:val="24"/>
          <w:vertAlign w:val="superscript"/>
        </w:rPr>
        <w:t>th</w:t>
      </w:r>
      <w:r w:rsidR="003408ED">
        <w:rPr>
          <w:sz w:val="24"/>
        </w:rPr>
        <w:t xml:space="preserve"> Jan 2022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D5981" w:rsidRPr="00214990" w:rsidRDefault="00A8715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reloc</w:t>
      </w:r>
      <w:r w:rsidR="00354427">
        <w:rPr>
          <w:bCs/>
          <w:sz w:val="24"/>
          <w:szCs w:val="24"/>
          <w:lang w:eastAsia="zh-CN"/>
        </w:rPr>
        <w:t>a</w:t>
      </w:r>
      <w:r w:rsidR="00C34C59">
        <w:rPr>
          <w:bCs/>
          <w:sz w:val="24"/>
          <w:szCs w:val="24"/>
          <w:lang w:eastAsia="zh-CN"/>
        </w:rPr>
        <w:t>te 1 unit machine within factory</w:t>
      </w:r>
      <w:r w:rsidR="0036363B">
        <w:rPr>
          <w:bCs/>
          <w:sz w:val="24"/>
          <w:szCs w:val="24"/>
          <w:lang w:eastAsia="zh-CN"/>
        </w:rPr>
        <w:t xml:space="preserve"> premise</w:t>
      </w:r>
    </w:p>
    <w:p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311434" w:rsidRDefault="0031143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311434" w:rsidRDefault="00C34C5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Citizen L20</w:t>
      </w:r>
    </w:p>
    <w:p w:rsidR="00C34C59" w:rsidRDefault="00C34C5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2, 400 kg</w:t>
      </w:r>
    </w:p>
    <w:p w:rsidR="00311434" w:rsidRPr="00311434" w:rsidRDefault="0031143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12420B" w:rsidRPr="00011C41" w:rsidRDefault="0012420B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011C41" w:rsidRDefault="003408E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 o</w:t>
      </w:r>
      <w:r w:rsidR="00297DF5">
        <w:rPr>
          <w:b/>
          <w:bCs/>
          <w:sz w:val="32"/>
          <w:u w:val="single"/>
          <w:lang w:eastAsia="zh-CN"/>
        </w:rPr>
        <w:t>f Operation</w:t>
      </w:r>
    </w:p>
    <w:p w:rsidR="00FC7A38" w:rsidRDefault="00C34C59">
      <w:pPr>
        <w:rPr>
          <w:sz w:val="24"/>
          <w:lang w:eastAsia="zh-CN"/>
        </w:rPr>
      </w:pPr>
      <w:r>
        <w:rPr>
          <w:sz w:val="24"/>
          <w:lang w:eastAsia="zh-CN"/>
        </w:rPr>
        <w:t>12</w:t>
      </w:r>
      <w:r w:rsidR="003408ED">
        <w:rPr>
          <w:sz w:val="24"/>
          <w:lang w:eastAsia="zh-CN"/>
        </w:rPr>
        <w:t>/01/22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3408ED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</w:t>
      </w:r>
      <w:r w:rsidR="00FB5994">
        <w:rPr>
          <w:b/>
          <w:sz w:val="32"/>
          <w:szCs w:val="32"/>
          <w:u w:val="single"/>
          <w:lang w:eastAsia="zh-CN"/>
        </w:rPr>
        <w:t>f Operation</w:t>
      </w:r>
    </w:p>
    <w:p w:rsidR="00FC7A38" w:rsidRPr="00011C41" w:rsidRDefault="00C34C5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354427">
        <w:rPr>
          <w:bCs/>
          <w:sz w:val="24"/>
          <w:szCs w:val="24"/>
          <w:lang w:eastAsia="zh-CN"/>
        </w:rPr>
        <w:t xml:space="preserve"> am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34C59" w:rsidRDefault="00C34C59" w:rsidP="00DE75B9">
      <w:pPr>
        <w:pStyle w:val="Heading4"/>
      </w:pPr>
      <w:r>
        <w:t>285 Jalan Ahmad Ibrahim</w:t>
      </w:r>
    </w:p>
    <w:p w:rsidR="00211B45" w:rsidRPr="00C34C59" w:rsidRDefault="00C34C59" w:rsidP="00C34C59">
      <w:pPr>
        <w:pStyle w:val="Heading4"/>
      </w:pPr>
      <w:r>
        <w:t xml:space="preserve">Panasonic Factory Solutions Asia Pacific </w:t>
      </w:r>
      <w:r w:rsidR="00311434">
        <w:rPr>
          <w:szCs w:val="24"/>
        </w:rPr>
        <w:t xml:space="preserve"> </w:t>
      </w:r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C34C59" w:rsidRDefault="0036363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</w:t>
      </w:r>
      <w:r w:rsidR="00BF5C83">
        <w:rPr>
          <w:sz w:val="24"/>
          <w:lang w:eastAsia="zh-CN"/>
        </w:rPr>
        <w:t>rowbar</w:t>
      </w:r>
    </w:p>
    <w:p w:rsidR="00333FD8" w:rsidRDefault="00C34C5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214990">
        <w:rPr>
          <w:sz w:val="24"/>
          <w:lang w:eastAsia="zh-CN"/>
        </w:rPr>
        <w:t>oodblock</w:t>
      </w:r>
    </w:p>
    <w:p w:rsidR="003408ED" w:rsidRDefault="0035442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A86533">
        <w:rPr>
          <w:sz w:val="24"/>
          <w:lang w:eastAsia="zh-CN"/>
        </w:rPr>
        <w:t>allet truck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A828A0">
        <w:rPr>
          <w:sz w:val="24"/>
          <w:lang w:eastAsia="zh-CN"/>
        </w:rPr>
        <w:t>nd route to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FC7A38" w:rsidRDefault="005E3EC3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equip with st</w:t>
      </w:r>
      <w:r w:rsidR="00A43743">
        <w:rPr>
          <w:sz w:val="24"/>
          <w:szCs w:val="24"/>
        </w:rPr>
        <w:t>andard PPE (</w:t>
      </w:r>
      <w:r w:rsidR="0036363B">
        <w:rPr>
          <w:sz w:val="24"/>
          <w:szCs w:val="24"/>
        </w:rPr>
        <w:t>safety shoe</w:t>
      </w:r>
      <w:r w:rsidR="003408ED">
        <w:rPr>
          <w:sz w:val="24"/>
          <w:szCs w:val="24"/>
        </w:rPr>
        <w:t>, safety helmet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C34C59" w:rsidRDefault="00C34C59">
      <w:pPr>
        <w:pStyle w:val="Title"/>
        <w:jc w:val="left"/>
        <w:rPr>
          <w:sz w:val="32"/>
          <w:szCs w:val="32"/>
          <w:lang w:eastAsia="zh-CN"/>
        </w:rPr>
      </w:pPr>
    </w:p>
    <w:p w:rsidR="00FC7A38" w:rsidRDefault="008248D1">
      <w:pPr>
        <w:pStyle w:val="Title"/>
        <w:jc w:val="left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lastRenderedPageBreak/>
        <w:t>Job Scope</w:t>
      </w:r>
    </w:p>
    <w:p w:rsidR="00FC7A38" w:rsidRPr="006476FC" w:rsidRDefault="00297DF5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Lift</w:t>
      </w:r>
      <w:r w:rsidR="005E3EC3">
        <w:rPr>
          <w:b w:val="0"/>
          <w:sz w:val="24"/>
          <w:u w:val="none"/>
          <w:lang w:eastAsia="zh-CN"/>
        </w:rPr>
        <w:t xml:space="preserve"> u</w:t>
      </w:r>
      <w:r w:rsidR="00A828A0">
        <w:rPr>
          <w:b w:val="0"/>
          <w:sz w:val="24"/>
          <w:u w:val="none"/>
          <w:lang w:eastAsia="zh-CN"/>
        </w:rPr>
        <w:t>p machine</w:t>
      </w:r>
      <w:r w:rsidR="003458F0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using</w:t>
      </w:r>
      <w:r w:rsidR="0036363B">
        <w:rPr>
          <w:b w:val="0"/>
          <w:sz w:val="24"/>
          <w:u w:val="none"/>
          <w:lang w:eastAsia="zh-CN"/>
        </w:rPr>
        <w:t xml:space="preserve"> </w:t>
      </w:r>
      <w:r w:rsidR="00BF5C83">
        <w:rPr>
          <w:b w:val="0"/>
          <w:sz w:val="24"/>
          <w:u w:val="none"/>
          <w:lang w:eastAsia="zh-CN"/>
        </w:rPr>
        <w:t>crowbar</w:t>
      </w:r>
    </w:p>
    <w:p w:rsidR="005E3EC3" w:rsidRDefault="000577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6476FC">
        <w:rPr>
          <w:b w:val="0"/>
          <w:sz w:val="24"/>
          <w:u w:val="none"/>
          <w:lang w:eastAsia="zh-CN"/>
        </w:rPr>
        <w:t>pallet truck</w:t>
      </w:r>
      <w:r w:rsidR="00311434">
        <w:rPr>
          <w:b w:val="0"/>
          <w:sz w:val="24"/>
          <w:u w:val="none"/>
          <w:lang w:eastAsia="zh-CN"/>
        </w:rPr>
        <w:t xml:space="preserve"> </w:t>
      </w:r>
      <w:r w:rsidR="00354427">
        <w:rPr>
          <w:b w:val="0"/>
          <w:sz w:val="24"/>
          <w:u w:val="none"/>
          <w:lang w:eastAsia="zh-CN"/>
        </w:rPr>
        <w:t>under</w:t>
      </w:r>
      <w:r w:rsidR="00A828A0">
        <w:rPr>
          <w:b w:val="0"/>
          <w:sz w:val="24"/>
          <w:u w:val="none"/>
          <w:lang w:eastAsia="zh-CN"/>
        </w:rPr>
        <w:t xml:space="preserve"> machine</w:t>
      </w:r>
      <w:r w:rsidR="00846465">
        <w:rPr>
          <w:b w:val="0"/>
          <w:sz w:val="24"/>
          <w:u w:val="none"/>
          <w:lang w:eastAsia="zh-CN"/>
        </w:rPr>
        <w:t xml:space="preserve"> base</w:t>
      </w:r>
      <w:r w:rsidR="0001590F">
        <w:rPr>
          <w:b w:val="0"/>
          <w:sz w:val="24"/>
          <w:u w:val="none"/>
          <w:lang w:eastAsia="zh-CN"/>
        </w:rPr>
        <w:t xml:space="preserve"> </w:t>
      </w:r>
    </w:p>
    <w:p w:rsidR="001C737A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6476FC">
        <w:rPr>
          <w:b w:val="0"/>
          <w:sz w:val="24"/>
          <w:u w:val="none"/>
          <w:lang w:eastAsia="zh-CN"/>
        </w:rPr>
        <w:t xml:space="preserve">out </w:t>
      </w:r>
      <w:r w:rsidR="003408ED">
        <w:rPr>
          <w:b w:val="0"/>
          <w:sz w:val="24"/>
          <w:u w:val="none"/>
          <w:lang w:eastAsia="zh-CN"/>
        </w:rPr>
        <w:t>machine from existing</w:t>
      </w:r>
      <w:r w:rsidR="001C737A">
        <w:rPr>
          <w:b w:val="0"/>
          <w:sz w:val="24"/>
          <w:u w:val="none"/>
          <w:lang w:eastAsia="zh-CN"/>
        </w:rPr>
        <w:t xml:space="preserve"> location </w:t>
      </w:r>
    </w:p>
    <w:p w:rsidR="00FC7A38" w:rsidRDefault="0036363B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Transport</w:t>
      </w:r>
      <w:r w:rsidR="00297DF5">
        <w:rPr>
          <w:b w:val="0"/>
          <w:sz w:val="24"/>
          <w:u w:val="none"/>
          <w:lang w:eastAsia="zh-CN"/>
        </w:rPr>
        <w:t xml:space="preserve"> </w:t>
      </w:r>
      <w:r w:rsidR="00DE75B9">
        <w:rPr>
          <w:b w:val="0"/>
          <w:sz w:val="24"/>
          <w:u w:val="none"/>
          <w:lang w:eastAsia="zh-CN"/>
        </w:rPr>
        <w:t>machine to</w:t>
      </w:r>
      <w:r w:rsidR="001C737A">
        <w:rPr>
          <w:b w:val="0"/>
          <w:sz w:val="24"/>
          <w:u w:val="none"/>
          <w:lang w:eastAsia="zh-CN"/>
        </w:rPr>
        <w:t xml:space="preserve"> </w:t>
      </w:r>
      <w:r w:rsidR="00C34C59">
        <w:rPr>
          <w:b w:val="0"/>
          <w:sz w:val="24"/>
          <w:u w:val="none"/>
          <w:lang w:eastAsia="zh-CN"/>
        </w:rPr>
        <w:t>new location within factory</w:t>
      </w:r>
      <w:r w:rsidR="00311434">
        <w:rPr>
          <w:b w:val="0"/>
          <w:sz w:val="24"/>
          <w:u w:val="none"/>
          <w:lang w:eastAsia="zh-CN"/>
        </w:rPr>
        <w:t xml:space="preserve"> </w:t>
      </w:r>
    </w:p>
    <w:p w:rsidR="00297DF5" w:rsidRDefault="0035442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 the</w:t>
      </w:r>
      <w:r w:rsidR="00297DF5">
        <w:rPr>
          <w:b w:val="0"/>
          <w:sz w:val="24"/>
          <w:u w:val="none"/>
          <w:lang w:eastAsia="zh-CN"/>
        </w:rPr>
        <w:t xml:space="preserve"> designated location</w:t>
      </w:r>
    </w:p>
    <w:p w:rsidR="00A80AA7" w:rsidRDefault="0035442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Unload machine </w:t>
      </w:r>
      <w:r w:rsidR="00C34C59">
        <w:rPr>
          <w:b w:val="0"/>
          <w:sz w:val="24"/>
          <w:u w:val="none"/>
          <w:lang w:eastAsia="zh-CN"/>
        </w:rPr>
        <w:t xml:space="preserve">from </w:t>
      </w:r>
      <w:r w:rsidR="00A3139E">
        <w:rPr>
          <w:b w:val="0"/>
          <w:sz w:val="24"/>
          <w:u w:val="none"/>
          <w:lang w:eastAsia="zh-CN"/>
        </w:rPr>
        <w:t xml:space="preserve">pallet truck </w:t>
      </w:r>
      <w:r>
        <w:rPr>
          <w:b w:val="0"/>
          <w:sz w:val="24"/>
          <w:u w:val="none"/>
          <w:lang w:eastAsia="zh-CN"/>
        </w:rPr>
        <w:t>and insert levelling pad under machine bed</w:t>
      </w:r>
      <w:bookmarkStart w:id="0" w:name="_GoBack"/>
      <w:bookmarkEnd w:id="0"/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Once job complete, team leader will instruct the team to perform </w:t>
      </w:r>
      <w:r w:rsidR="00BF5C83">
        <w:rPr>
          <w:b w:val="0"/>
          <w:sz w:val="24"/>
          <w:u w:val="none"/>
          <w:lang w:eastAsia="zh-CN"/>
        </w:rPr>
        <w:t>proper housekeeping</w:t>
      </w:r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BF5C83" w:rsidRDefault="00BF5C83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Pr="00BF5C83" w:rsidRDefault="00EE7CA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Zailani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45940" w:rsidRDefault="00045940">
      <w:r>
        <w:separator/>
      </w:r>
    </w:p>
  </w:endnote>
  <w:endnote w:type="continuationSeparator" w:id="0">
    <w:p w:rsidR="00045940" w:rsidRDefault="000459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34C59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45940" w:rsidRDefault="00045940">
      <w:r>
        <w:separator/>
      </w:r>
    </w:p>
  </w:footnote>
  <w:footnote w:type="continuationSeparator" w:id="0">
    <w:p w:rsidR="00045940" w:rsidRDefault="0004594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04594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297DF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045940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297DF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45940"/>
    <w:rsid w:val="00046015"/>
    <w:rsid w:val="00057750"/>
    <w:rsid w:val="000A6C84"/>
    <w:rsid w:val="0012420B"/>
    <w:rsid w:val="001C737A"/>
    <w:rsid w:val="001D5981"/>
    <w:rsid w:val="001F45D6"/>
    <w:rsid w:val="00211B45"/>
    <w:rsid w:val="00214990"/>
    <w:rsid w:val="002151CF"/>
    <w:rsid w:val="002231AD"/>
    <w:rsid w:val="002878D6"/>
    <w:rsid w:val="00297DF5"/>
    <w:rsid w:val="002A594A"/>
    <w:rsid w:val="002B71E2"/>
    <w:rsid w:val="00311434"/>
    <w:rsid w:val="00333FD8"/>
    <w:rsid w:val="003408ED"/>
    <w:rsid w:val="003458F0"/>
    <w:rsid w:val="00354427"/>
    <w:rsid w:val="0036363B"/>
    <w:rsid w:val="00405E45"/>
    <w:rsid w:val="00483CC1"/>
    <w:rsid w:val="00495410"/>
    <w:rsid w:val="00520A90"/>
    <w:rsid w:val="00525462"/>
    <w:rsid w:val="00530F7B"/>
    <w:rsid w:val="005C1EB6"/>
    <w:rsid w:val="005E3EC3"/>
    <w:rsid w:val="006476FC"/>
    <w:rsid w:val="006A3AAD"/>
    <w:rsid w:val="006B0D6D"/>
    <w:rsid w:val="00716D20"/>
    <w:rsid w:val="00781B51"/>
    <w:rsid w:val="007B15D6"/>
    <w:rsid w:val="007E6F9D"/>
    <w:rsid w:val="008248D1"/>
    <w:rsid w:val="00846465"/>
    <w:rsid w:val="00905071"/>
    <w:rsid w:val="00940648"/>
    <w:rsid w:val="009438BA"/>
    <w:rsid w:val="009D72AB"/>
    <w:rsid w:val="00A3139E"/>
    <w:rsid w:val="00A35AA2"/>
    <w:rsid w:val="00A43743"/>
    <w:rsid w:val="00A62478"/>
    <w:rsid w:val="00A72C6E"/>
    <w:rsid w:val="00A80AA7"/>
    <w:rsid w:val="00A828A0"/>
    <w:rsid w:val="00A82E7B"/>
    <w:rsid w:val="00A86533"/>
    <w:rsid w:val="00A87152"/>
    <w:rsid w:val="00AB44EB"/>
    <w:rsid w:val="00AE4B06"/>
    <w:rsid w:val="00B014B7"/>
    <w:rsid w:val="00BB1ED3"/>
    <w:rsid w:val="00BF15DF"/>
    <w:rsid w:val="00BF5C83"/>
    <w:rsid w:val="00C34C59"/>
    <w:rsid w:val="00CD561C"/>
    <w:rsid w:val="00CE270B"/>
    <w:rsid w:val="00D44A04"/>
    <w:rsid w:val="00D567A9"/>
    <w:rsid w:val="00DE52F9"/>
    <w:rsid w:val="00DE75B9"/>
    <w:rsid w:val="00EE7CA0"/>
    <w:rsid w:val="00F0771A"/>
    <w:rsid w:val="00F132A8"/>
    <w:rsid w:val="00F224B9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C9A949-E8DD-4C1E-91A5-A4003F12BA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205</Words>
  <Characters>1173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1376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2022-01-10T07:37:00Z</cp:lastPrinted>
  <dcterms:created xsi:type="dcterms:W3CDTF">2022-01-11T08:17:00Z</dcterms:created>
  <dcterms:modified xsi:type="dcterms:W3CDTF">2022-01-11T08:17:00Z</dcterms:modified>
</cp:coreProperties>
</file>