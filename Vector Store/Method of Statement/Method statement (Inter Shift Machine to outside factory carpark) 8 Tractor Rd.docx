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20664A">
      <w:pPr>
        <w:rPr>
          <w:sz w:val="24"/>
          <w:lang w:eastAsia="zh-CN"/>
        </w:rPr>
      </w:pPr>
      <w:r>
        <w:rPr>
          <w:sz w:val="24"/>
        </w:rPr>
        <w:t>Date: 02</w:t>
      </w:r>
      <w:r w:rsidRPr="0020664A">
        <w:rPr>
          <w:sz w:val="24"/>
          <w:vertAlign w:val="superscript"/>
        </w:rPr>
        <w:t>nd</w:t>
      </w:r>
      <w:r>
        <w:rPr>
          <w:sz w:val="24"/>
        </w:rPr>
        <w:t xml:space="preserve"> Sep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20664A">
        <w:rPr>
          <w:sz w:val="24"/>
          <w:lang w:eastAsia="zh-CN"/>
        </w:rPr>
        <w:t>relocate 1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20664A">
        <w:rPr>
          <w:sz w:val="24"/>
          <w:lang w:eastAsia="zh-CN"/>
        </w:rPr>
        <w:t xml:space="preserve">within production area and 2 </w:t>
      </w:r>
      <w:r w:rsidR="0084013E">
        <w:rPr>
          <w:sz w:val="24"/>
          <w:lang w:eastAsia="zh-CN"/>
        </w:rPr>
        <w:t>unit machine from production to outside carpark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4013E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 xml:space="preserve">To shift out to carpark area </w:t>
      </w:r>
    </w:p>
    <w:p w:rsid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Precitech Nanoform 200</w:t>
      </w:r>
    </w:p>
    <w:p w:rsid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Grinder</w:t>
      </w:r>
    </w:p>
    <w:p w:rsid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To relocate within premise</w:t>
      </w:r>
    </w:p>
    <w:p w:rsid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Lapping machine  </w:t>
      </w:r>
    </w:p>
    <w:p w:rsidR="0020664A" w:rsidRP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Table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20664A">
      <w:pPr>
        <w:rPr>
          <w:sz w:val="24"/>
          <w:lang w:eastAsia="zh-CN"/>
        </w:rPr>
      </w:pPr>
      <w:r>
        <w:rPr>
          <w:sz w:val="24"/>
          <w:lang w:eastAsia="zh-CN"/>
        </w:rPr>
        <w:t>08/09/21</w:t>
      </w:r>
      <w:r w:rsidR="00BA7085">
        <w:rPr>
          <w:sz w:val="24"/>
          <w:lang w:eastAsia="zh-CN"/>
        </w:rPr>
        <w:t xml:space="preserve"> (Wednesday) </w:t>
      </w:r>
      <w:bookmarkStart w:id="0" w:name="_GoBack"/>
      <w:bookmarkEnd w:id="0"/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  <w:r w:rsidR="0020664A">
        <w:rPr>
          <w:sz w:val="24"/>
          <w:szCs w:val="24"/>
          <w:lang w:eastAsia="zh-CN"/>
        </w:rPr>
        <w:t xml:space="preserve">  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013E">
      <w:pPr>
        <w:pStyle w:val="Heading4"/>
      </w:pPr>
      <w:r>
        <w:t>8 Tractor Rd</w:t>
      </w:r>
    </w:p>
    <w:p w:rsidR="0001590F" w:rsidRPr="0001590F" w:rsidRDefault="0084013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0F5EB6">
        <w:rPr>
          <w:sz w:val="24"/>
          <w:szCs w:val="24"/>
          <w:lang w:eastAsia="zh-CN"/>
        </w:rPr>
        <w:t xml:space="preserve"> </w:t>
      </w:r>
      <w:r w:rsidR="008248D1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A72C6E" w:rsidRDefault="002066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</w:t>
      </w:r>
      <w:r w:rsidR="00A72C6E">
        <w:rPr>
          <w:sz w:val="24"/>
          <w:lang w:eastAsia="zh-CN"/>
        </w:rPr>
        <w:t>oodblock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  <w:r w:rsidR="0020664A">
        <w:rPr>
          <w:sz w:val="24"/>
          <w:lang w:eastAsia="zh-CN"/>
        </w:rPr>
        <w:t xml:space="preserve">  </w:t>
      </w:r>
    </w:p>
    <w:p w:rsidR="000B754B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0664A" w:rsidRDefault="002066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20664A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Pr="0020664A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4013E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Default="0084013E">
      <w:r>
        <w:rPr>
          <w:sz w:val="24"/>
          <w:szCs w:val="24"/>
        </w:rPr>
        <w:t xml:space="preserve">Certified M.O.M forklift operator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20664A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>
        <w:rPr>
          <w:b w:val="0"/>
          <w:sz w:val="24"/>
          <w:u w:val="none"/>
          <w:lang w:eastAsia="zh-CN"/>
        </w:rPr>
        <w:t xml:space="preserve"> to 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7071FD">
        <w:rPr>
          <w:b w:val="0"/>
          <w:sz w:val="24"/>
          <w:u w:val="none"/>
          <w:lang w:eastAsia="zh-CN"/>
        </w:rPr>
        <w:t xml:space="preserve">production </w:t>
      </w:r>
      <w:r w:rsidR="0084013E">
        <w:rPr>
          <w:b w:val="0"/>
          <w:sz w:val="24"/>
          <w:u w:val="none"/>
          <w:lang w:eastAsia="zh-CN"/>
        </w:rPr>
        <w:t>area to loading area</w:t>
      </w:r>
    </w:p>
    <w:p w:rsidR="0084013E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up machine</w:t>
      </w:r>
    </w:p>
    <w:p w:rsidR="0084013E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carpark area </w:t>
      </w:r>
    </w:p>
    <w:p w:rsidR="005E3EC3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</w:t>
      </w:r>
      <w:r w:rsidR="00FC04AD">
        <w:rPr>
          <w:b w:val="0"/>
          <w:sz w:val="24"/>
          <w:u w:val="none"/>
          <w:lang w:eastAsia="zh-CN"/>
        </w:rPr>
        <w:t xml:space="preserve"> machine at temporary location</w:t>
      </w:r>
      <w:r w:rsidR="000F5EB6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clear and dispose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016B" w:rsidRDefault="005E016B">
      <w:r>
        <w:separator/>
      </w:r>
    </w:p>
  </w:endnote>
  <w:endnote w:type="continuationSeparator" w:id="0">
    <w:p w:rsidR="005E016B" w:rsidRDefault="005E0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708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708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016B" w:rsidRDefault="005E016B">
      <w:r>
        <w:separator/>
      </w:r>
    </w:p>
  </w:footnote>
  <w:footnote w:type="continuationSeparator" w:id="0">
    <w:p w:rsidR="005E016B" w:rsidRDefault="005E01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E016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E016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0F5EB6"/>
    <w:rsid w:val="001F45D6"/>
    <w:rsid w:val="0020664A"/>
    <w:rsid w:val="00292953"/>
    <w:rsid w:val="004A649F"/>
    <w:rsid w:val="005E016B"/>
    <w:rsid w:val="005E3EC3"/>
    <w:rsid w:val="006B0D6D"/>
    <w:rsid w:val="007071FD"/>
    <w:rsid w:val="007E6F9D"/>
    <w:rsid w:val="008248D1"/>
    <w:rsid w:val="0084013E"/>
    <w:rsid w:val="00940648"/>
    <w:rsid w:val="00A72C6E"/>
    <w:rsid w:val="00B014B7"/>
    <w:rsid w:val="00BA7085"/>
    <w:rsid w:val="00DE52F9"/>
    <w:rsid w:val="00EA7019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E9BA6-1C42-41EB-9911-77EFCEDAC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2021-09-02T01:46:00Z</dcterms:created>
  <dcterms:modified xsi:type="dcterms:W3CDTF">2021-09-02T01:46:00Z</dcterms:modified>
</cp:coreProperties>
</file>