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7D9EFA" w14:textId="77777777" w:rsidR="00AE48FD" w:rsidRDefault="00AE48FD">
      <w:pPr>
        <w:pStyle w:val="Title"/>
        <w:jc w:val="left"/>
        <w:rPr>
          <w:lang w:eastAsia="zh-CN"/>
        </w:rPr>
      </w:pPr>
    </w:p>
    <w:p w14:paraId="3C7C3662" w14:textId="468FC4CC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F0204A1" w14:textId="77777777" w:rsidR="00D871AE" w:rsidRDefault="00D871AE">
      <w:pPr>
        <w:rPr>
          <w:sz w:val="24"/>
        </w:rPr>
      </w:pPr>
    </w:p>
    <w:p w14:paraId="043F2EF0" w14:textId="4B95CFB9" w:rsidR="00FC7A38" w:rsidRDefault="00BF41A7">
      <w:pPr>
        <w:rPr>
          <w:sz w:val="24"/>
          <w:lang w:eastAsia="zh-CN"/>
        </w:rPr>
      </w:pPr>
      <w:r>
        <w:rPr>
          <w:sz w:val="24"/>
        </w:rPr>
        <w:t>Date:</w:t>
      </w:r>
      <w:r w:rsidR="00927348">
        <w:rPr>
          <w:sz w:val="24"/>
        </w:rPr>
        <w:t xml:space="preserve"> 1</w:t>
      </w:r>
      <w:r w:rsidR="0034385D">
        <w:rPr>
          <w:sz w:val="24"/>
        </w:rPr>
        <w:t>4</w:t>
      </w:r>
      <w:r w:rsidR="0034385D" w:rsidRPr="0034385D">
        <w:rPr>
          <w:sz w:val="24"/>
          <w:vertAlign w:val="superscript"/>
        </w:rPr>
        <w:t>th</w:t>
      </w:r>
      <w:r w:rsidR="0034385D">
        <w:rPr>
          <w:sz w:val="24"/>
        </w:rPr>
        <w:t xml:space="preserve"> Mar</w:t>
      </w:r>
      <w:r w:rsidR="00927348">
        <w:rPr>
          <w:sz w:val="24"/>
        </w:rPr>
        <w:t xml:space="preserve"> 2025</w:t>
      </w:r>
    </w:p>
    <w:p w14:paraId="06F85ECB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1594EAB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63619DA" w14:textId="6C460C4E" w:rsidR="00BF41A7" w:rsidRPr="006F6838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4385D">
        <w:rPr>
          <w:sz w:val="24"/>
          <w:lang w:eastAsia="zh-CN"/>
        </w:rPr>
        <w:t xml:space="preserve">fork </w:t>
      </w:r>
      <w:r>
        <w:rPr>
          <w:rFonts w:hint="eastAsia"/>
          <w:sz w:val="24"/>
          <w:lang w:eastAsia="zh-CN"/>
        </w:rPr>
        <w:t xml:space="preserve">down </w:t>
      </w:r>
      <w:r w:rsidR="00D871AE">
        <w:rPr>
          <w:sz w:val="24"/>
          <w:lang w:eastAsia="zh-CN"/>
        </w:rPr>
        <w:t xml:space="preserve">and unload machine and accessories from lorry chassis </w:t>
      </w:r>
      <w:r w:rsidR="00F147AF">
        <w:rPr>
          <w:sz w:val="24"/>
          <w:lang w:eastAsia="zh-CN"/>
        </w:rPr>
        <w:t>using</w:t>
      </w:r>
      <w:r w:rsidR="00D871AE">
        <w:rPr>
          <w:sz w:val="24"/>
          <w:lang w:eastAsia="zh-CN"/>
        </w:rPr>
        <w:t xml:space="preserve"> </w:t>
      </w:r>
      <w:r w:rsidR="00F147AF">
        <w:rPr>
          <w:sz w:val="24"/>
          <w:lang w:eastAsia="zh-CN"/>
        </w:rPr>
        <w:t>forklift</w:t>
      </w:r>
      <w:r w:rsidR="00D871AE">
        <w:rPr>
          <w:sz w:val="24"/>
          <w:lang w:eastAsia="zh-CN"/>
        </w:rPr>
        <w:t xml:space="preserve">, </w:t>
      </w:r>
      <w:r w:rsidR="00EC1E6D">
        <w:rPr>
          <w:sz w:val="24"/>
          <w:lang w:eastAsia="zh-CN"/>
        </w:rPr>
        <w:t xml:space="preserve">shift and position </w:t>
      </w:r>
      <w:r w:rsidR="00814A8C">
        <w:rPr>
          <w:sz w:val="24"/>
          <w:lang w:eastAsia="zh-CN"/>
        </w:rPr>
        <w:t>into</w:t>
      </w:r>
      <w:r w:rsidR="00BF41A7">
        <w:rPr>
          <w:sz w:val="24"/>
          <w:lang w:eastAsia="zh-CN"/>
        </w:rPr>
        <w:t xml:space="preserve"> </w:t>
      </w:r>
      <w:r w:rsidR="0034385D">
        <w:rPr>
          <w:sz w:val="24"/>
          <w:lang w:eastAsia="zh-CN"/>
        </w:rPr>
        <w:t xml:space="preserve">workshop at ground floor </w:t>
      </w:r>
    </w:p>
    <w:p w14:paraId="748AA2B9" w14:textId="77777777"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5918DF2" w14:textId="77777777" w:rsidR="00056F43" w:rsidRDefault="00EC1E6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  <w:r w:rsidR="00B50F8B">
        <w:rPr>
          <w:b/>
          <w:bCs/>
          <w:sz w:val="32"/>
          <w:szCs w:val="32"/>
          <w:u w:val="single"/>
          <w:lang w:eastAsia="zh-CN"/>
        </w:rPr>
        <w:t xml:space="preserve"> </w:t>
      </w:r>
    </w:p>
    <w:p w14:paraId="5D1BE410" w14:textId="6C727701" w:rsidR="00056F43" w:rsidRDefault="0034385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Mill E 500U</w:t>
      </w:r>
    </w:p>
    <w:p w14:paraId="527E9279" w14:textId="020ACD52" w:rsidR="0034385D" w:rsidRDefault="0034385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Dim: 2650 x 3300 x 2450 mm</w:t>
      </w:r>
    </w:p>
    <w:p w14:paraId="2DC6B4D0" w14:textId="5648474D" w:rsidR="0034385D" w:rsidRDefault="0034385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proofErr w:type="spellStart"/>
      <w:r>
        <w:rPr>
          <w:b/>
          <w:bCs/>
          <w:sz w:val="24"/>
          <w:szCs w:val="24"/>
          <w:lang w:eastAsia="zh-CN"/>
        </w:rPr>
        <w:t>Wt</w:t>
      </w:r>
      <w:proofErr w:type="spellEnd"/>
      <w:r>
        <w:rPr>
          <w:b/>
          <w:bCs/>
          <w:sz w:val="24"/>
          <w:szCs w:val="24"/>
          <w:lang w:eastAsia="zh-CN"/>
        </w:rPr>
        <w:t xml:space="preserve">: 6, 030 kg </w:t>
      </w:r>
    </w:p>
    <w:p w14:paraId="26F8D12C" w14:textId="77777777" w:rsidR="00D871AE" w:rsidRPr="00D871AE" w:rsidRDefault="00D871A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</w:p>
    <w:p w14:paraId="120923D7" w14:textId="77777777"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03B0A369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2A799E61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6BDC1AA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08BB42BF" w14:textId="27381B68" w:rsidR="00F147AF" w:rsidRPr="0073503C" w:rsidRDefault="0034385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27-28</w:t>
      </w:r>
      <w:r w:rsidR="00D871AE">
        <w:rPr>
          <w:bCs/>
          <w:sz w:val="24"/>
          <w:szCs w:val="24"/>
          <w:lang w:eastAsia="zh-CN"/>
        </w:rPr>
        <w:t>/0</w:t>
      </w:r>
      <w:r>
        <w:rPr>
          <w:bCs/>
          <w:sz w:val="24"/>
          <w:szCs w:val="24"/>
          <w:lang w:eastAsia="zh-CN"/>
        </w:rPr>
        <w:t>3</w:t>
      </w:r>
      <w:r w:rsidR="00D871AE">
        <w:rPr>
          <w:bCs/>
          <w:sz w:val="24"/>
          <w:szCs w:val="24"/>
          <w:lang w:eastAsia="zh-CN"/>
        </w:rPr>
        <w:t>/25</w:t>
      </w:r>
    </w:p>
    <w:p w14:paraId="12FC3E68" w14:textId="77777777"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1F2C4EA" w14:textId="77777777"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09793A80" w14:textId="5CFA46CD" w:rsidR="00D15AA2" w:rsidRDefault="00D871A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</w:t>
      </w:r>
      <w:r w:rsidR="00927348">
        <w:rPr>
          <w:bCs/>
          <w:sz w:val="24"/>
          <w:szCs w:val="24"/>
          <w:lang w:eastAsia="zh-CN"/>
        </w:rPr>
        <w:t>3</w:t>
      </w:r>
      <w:r>
        <w:rPr>
          <w:bCs/>
          <w:sz w:val="24"/>
          <w:szCs w:val="24"/>
          <w:lang w:eastAsia="zh-CN"/>
        </w:rPr>
        <w:t xml:space="preserve">:00 pm </w:t>
      </w:r>
    </w:p>
    <w:p w14:paraId="0AC5ECC9" w14:textId="77777777"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66199BE8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7F7EF8A8" w14:textId="163B6FC2" w:rsidR="00D15AA2" w:rsidRDefault="0034385D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Singapore Institute of Technology </w:t>
      </w:r>
    </w:p>
    <w:p w14:paraId="45163C04" w14:textId="5F42725D" w:rsidR="007E0784" w:rsidRDefault="00F044A1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13 New Punggol Rd </w:t>
      </w:r>
      <w:r w:rsidR="00D871AE">
        <w:rPr>
          <w:bCs/>
          <w:sz w:val="24"/>
          <w:szCs w:val="24"/>
          <w:lang w:eastAsia="zh-CN"/>
        </w:rPr>
        <w:t xml:space="preserve"> </w:t>
      </w:r>
    </w:p>
    <w:p w14:paraId="01095061" w14:textId="77777777"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D5D546E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649CE63" w14:textId="68CABC4C" w:rsidR="00D871AE" w:rsidRDefault="00343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C3595">
        <w:rPr>
          <w:sz w:val="24"/>
          <w:lang w:eastAsia="zh-CN"/>
        </w:rPr>
        <w:t xml:space="preserve"> x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14:paraId="47692A9E" w14:textId="77777777" w:rsidR="0034385D" w:rsidRDefault="00D871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10ton forklift</w:t>
      </w:r>
    </w:p>
    <w:p w14:paraId="339689C3" w14:textId="4F6F55F3" w:rsidR="00175F21" w:rsidRDefault="00343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  <w:r w:rsidR="00D871AE">
        <w:rPr>
          <w:sz w:val="24"/>
          <w:lang w:eastAsia="zh-CN"/>
        </w:rPr>
        <w:t xml:space="preserve"> </w:t>
      </w:r>
      <w:r w:rsidR="00175F21">
        <w:rPr>
          <w:sz w:val="24"/>
          <w:lang w:eastAsia="zh-CN"/>
        </w:rPr>
        <w:t xml:space="preserve"> </w:t>
      </w:r>
    </w:p>
    <w:p w14:paraId="49C92415" w14:textId="77777777" w:rsidR="0034385D" w:rsidRDefault="00343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797D570" w14:textId="77777777" w:rsidR="00F044A1" w:rsidRDefault="00F044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12FC446" w14:textId="5D07B373"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044A1">
        <w:rPr>
          <w:sz w:val="24"/>
          <w:lang w:eastAsia="zh-CN"/>
        </w:rPr>
        <w:t xml:space="preserve"> </w:t>
      </w:r>
      <w:r w:rsidR="009F1764">
        <w:rPr>
          <w:sz w:val="24"/>
          <w:lang w:eastAsia="zh-CN"/>
        </w:rPr>
        <w:t>sling</w:t>
      </w:r>
    </w:p>
    <w:p w14:paraId="10898162" w14:textId="63176257" w:rsidR="00843016" w:rsidRDefault="00D871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248D1">
        <w:rPr>
          <w:sz w:val="24"/>
          <w:lang w:eastAsia="zh-CN"/>
        </w:rPr>
        <w:t>allet truck</w:t>
      </w:r>
    </w:p>
    <w:p w14:paraId="4DA73293" w14:textId="1B061AB6" w:rsidR="00D871AE" w:rsidRDefault="00D871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</w:p>
    <w:p w14:paraId="063538D0" w14:textId="0FB00555" w:rsidR="00B50F8B" w:rsidRDefault="00D871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854F7">
        <w:rPr>
          <w:sz w:val="24"/>
          <w:lang w:eastAsia="zh-CN"/>
        </w:rPr>
        <w:t>oodblock</w:t>
      </w:r>
    </w:p>
    <w:p w14:paraId="7B5D3F87" w14:textId="77777777" w:rsidR="00D871AE" w:rsidRDefault="00B50F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Canvas/PVC sheet (to lay out for floor protection) </w:t>
      </w:r>
    </w:p>
    <w:p w14:paraId="42D13D7B" w14:textId="1324870A" w:rsidR="00FA4848" w:rsidRDefault="00C854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14:paraId="7030812E" w14:textId="77777777" w:rsidR="00FC7A38" w:rsidRPr="00FA4848" w:rsidRDefault="008248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0FD8B853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7B2531F3" w14:textId="77777777" w:rsidR="0092734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27472917" w14:textId="77777777" w:rsidR="00AE48FD" w:rsidRDefault="00AE48FD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10E4251C" w14:textId="3248A0A2" w:rsidR="007A5D4B" w:rsidRPr="00B50F8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1B7065B6" w14:textId="77777777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 operation will be </w:t>
      </w:r>
      <w:proofErr w:type="gramStart"/>
      <w:r>
        <w:rPr>
          <w:sz w:val="24"/>
          <w:szCs w:val="24"/>
          <w:lang w:eastAsia="zh-CN"/>
        </w:rPr>
        <w:t>carry</w:t>
      </w:r>
      <w:proofErr w:type="gramEnd"/>
      <w:r>
        <w:rPr>
          <w:sz w:val="24"/>
          <w:szCs w:val="24"/>
          <w:lang w:eastAsia="zh-CN"/>
        </w:rPr>
        <w:t xml:space="preserve"> out on heavy rain, thunderstorms and lightning weather</w:t>
      </w:r>
    </w:p>
    <w:p w14:paraId="41FAB5FB" w14:textId="77777777"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4A24473C" w14:textId="77777777"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CCD9599" w14:textId="77777777"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14:paraId="25F0EF64" w14:textId="77777777"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14:paraId="4D51D8D2" w14:textId="77777777" w:rsidR="0034385D" w:rsidRDefault="0034385D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FBB3D81" w14:textId="5CFF6851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D334892" w14:textId="77777777" w:rsidR="00EC1E6D" w:rsidRDefault="00EC1E6D">
      <w:pPr>
        <w:rPr>
          <w:sz w:val="24"/>
          <w:szCs w:val="24"/>
        </w:rPr>
      </w:pPr>
      <w:r>
        <w:rPr>
          <w:sz w:val="24"/>
          <w:szCs w:val="24"/>
        </w:rPr>
        <w:t xml:space="preserve">Barricade off work area with safety cones, red/white tape and lifting in operation signage </w:t>
      </w:r>
    </w:p>
    <w:p w14:paraId="5373C02F" w14:textId="77777777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1AA0BF4A" w14:textId="77777777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proofErr w:type="gramStart"/>
      <w:r w:rsidR="00DA0070">
        <w:rPr>
          <w:sz w:val="24"/>
          <w:szCs w:val="24"/>
        </w:rPr>
        <w:t>equip</w:t>
      </w:r>
      <w:proofErr w:type="gramEnd"/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151E641E" w14:textId="11D10FF4"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  <w:r w:rsidR="00DE52F9">
        <w:t xml:space="preserve">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49F38B8B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1F3D39A0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0AD878B5" w14:textId="77777777" w:rsidR="0045403D" w:rsidRDefault="00FA4848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crane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6F6838"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14:paraId="65536B16" w14:textId="009C4397" w:rsidR="00AE48FD" w:rsidRPr="00F044A1" w:rsidRDefault="0055138B" w:rsidP="00F044A1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 w:rsidRPr="00F14347">
        <w:rPr>
          <w:b w:val="0"/>
          <w:sz w:val="24"/>
          <w:szCs w:val="24"/>
          <w:u w:val="none"/>
          <w:lang w:eastAsia="zh-CN"/>
        </w:rPr>
        <w:t>Using</w:t>
      </w:r>
      <w:r w:rsidR="00927348" w:rsidRPr="00F14347">
        <w:rPr>
          <w:b w:val="0"/>
          <w:sz w:val="24"/>
          <w:szCs w:val="24"/>
          <w:u w:val="none"/>
          <w:lang w:eastAsia="zh-CN"/>
        </w:rPr>
        <w:t xml:space="preserve"> of</w:t>
      </w:r>
      <w:r w:rsidRPr="00F14347">
        <w:rPr>
          <w:b w:val="0"/>
          <w:sz w:val="24"/>
          <w:szCs w:val="24"/>
          <w:u w:val="none"/>
          <w:lang w:eastAsia="zh-CN"/>
        </w:rPr>
        <w:t xml:space="preserve"> </w:t>
      </w:r>
      <w:r w:rsidR="00F044A1">
        <w:rPr>
          <w:b w:val="0"/>
          <w:sz w:val="24"/>
          <w:szCs w:val="24"/>
          <w:u w:val="none"/>
          <w:lang w:eastAsia="zh-CN"/>
        </w:rPr>
        <w:t xml:space="preserve">10ton </w:t>
      </w:r>
      <w:r w:rsidRPr="00F14347">
        <w:rPr>
          <w:b w:val="0"/>
          <w:sz w:val="24"/>
          <w:szCs w:val="24"/>
          <w:u w:val="none"/>
          <w:lang w:eastAsia="zh-CN"/>
        </w:rPr>
        <w:t>f</w:t>
      </w:r>
      <w:r w:rsidR="001D682C" w:rsidRPr="00F14347">
        <w:rPr>
          <w:b w:val="0"/>
          <w:sz w:val="24"/>
          <w:szCs w:val="24"/>
          <w:u w:val="none"/>
          <w:lang w:eastAsia="zh-CN"/>
        </w:rPr>
        <w:t>ork</w:t>
      </w:r>
      <w:r w:rsidRPr="00F14347">
        <w:rPr>
          <w:b w:val="0"/>
          <w:sz w:val="24"/>
          <w:szCs w:val="24"/>
          <w:u w:val="none"/>
          <w:lang w:eastAsia="zh-CN"/>
        </w:rPr>
        <w:t>lift to fork</w:t>
      </w:r>
      <w:r w:rsidR="00FA4848" w:rsidRPr="00F14347">
        <w:rPr>
          <w:b w:val="0"/>
          <w:sz w:val="24"/>
          <w:szCs w:val="24"/>
          <w:u w:val="none"/>
          <w:lang w:eastAsia="zh-CN"/>
        </w:rPr>
        <w:t xml:space="preserve"> down machine</w:t>
      </w:r>
      <w:r w:rsidR="00FD107A" w:rsidRPr="00F14347">
        <w:rPr>
          <w:b w:val="0"/>
          <w:sz w:val="24"/>
          <w:szCs w:val="24"/>
          <w:u w:val="none"/>
          <w:lang w:eastAsia="zh-CN"/>
        </w:rPr>
        <w:t xml:space="preserve"> from </w:t>
      </w:r>
      <w:r w:rsidR="00814A8C" w:rsidRPr="00F14347">
        <w:rPr>
          <w:b w:val="0"/>
          <w:sz w:val="24"/>
          <w:szCs w:val="24"/>
          <w:u w:val="none"/>
          <w:lang w:eastAsia="zh-CN"/>
        </w:rPr>
        <w:t>lorry</w:t>
      </w:r>
      <w:r w:rsidR="00843016" w:rsidRPr="00F14347">
        <w:rPr>
          <w:b w:val="0"/>
          <w:sz w:val="24"/>
          <w:szCs w:val="24"/>
          <w:u w:val="none"/>
          <w:lang w:eastAsia="zh-CN"/>
        </w:rPr>
        <w:t xml:space="preserve"> </w:t>
      </w:r>
      <w:r w:rsidR="00FA4848" w:rsidRPr="00F14347">
        <w:rPr>
          <w:b w:val="0"/>
          <w:sz w:val="24"/>
          <w:szCs w:val="24"/>
          <w:u w:val="none"/>
          <w:lang w:eastAsia="zh-CN"/>
        </w:rPr>
        <w:t>chassis</w:t>
      </w:r>
    </w:p>
    <w:p w14:paraId="3E40F247" w14:textId="700020B5" w:rsidR="00711935" w:rsidRPr="00AE48FD" w:rsidRDefault="00FA4848" w:rsidP="00AE48FD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 w:rsidRPr="00AE48FD">
        <w:rPr>
          <w:b w:val="0"/>
          <w:sz w:val="24"/>
          <w:szCs w:val="24"/>
          <w:u w:val="none"/>
          <w:lang w:eastAsia="zh-CN"/>
        </w:rPr>
        <w:t xml:space="preserve">Lower down machine to near ground level </w:t>
      </w:r>
    </w:p>
    <w:p w14:paraId="5C9B6EF9" w14:textId="77777777" w:rsidR="0059542A" w:rsidRDefault="00ED0A49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D107A">
        <w:rPr>
          <w:b w:val="0"/>
          <w:sz w:val="24"/>
          <w:u w:val="none"/>
          <w:lang w:eastAsia="zh-CN"/>
        </w:rPr>
        <w:t>machine to</w:t>
      </w:r>
      <w:r w:rsidR="00814A8C">
        <w:rPr>
          <w:b w:val="0"/>
          <w:sz w:val="24"/>
          <w:u w:val="none"/>
          <w:lang w:eastAsia="zh-CN"/>
        </w:rPr>
        <w:t xml:space="preserve"> near door entrance</w:t>
      </w:r>
    </w:p>
    <w:p w14:paraId="51FD36D9" w14:textId="72EAE37B" w:rsidR="00FD107A" w:rsidRDefault="004B33AD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rollers under machine bed</w:t>
      </w:r>
    </w:p>
    <w:p w14:paraId="22C5CF55" w14:textId="77777777" w:rsidR="00F044A1" w:rsidRDefault="00F044A1" w:rsidP="00F044A1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0A1E9299" w14:textId="77777777" w:rsidR="00F044A1" w:rsidRDefault="00F044A1" w:rsidP="00F044A1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51EABD5F" w14:textId="77777777" w:rsidR="00F044A1" w:rsidRDefault="00F044A1" w:rsidP="00F044A1">
      <w:pPr>
        <w:pStyle w:val="ListParagraph"/>
        <w:rPr>
          <w:b/>
          <w:sz w:val="24"/>
          <w:lang w:eastAsia="zh-CN"/>
        </w:rPr>
      </w:pPr>
    </w:p>
    <w:p w14:paraId="7A2E0E5A" w14:textId="05D9A86A" w:rsidR="00FD0AC7" w:rsidRPr="00FD107A" w:rsidRDefault="00EC18FD" w:rsidP="00FD107A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 w:rsidRPr="00FD107A">
        <w:rPr>
          <w:b w:val="0"/>
          <w:sz w:val="24"/>
          <w:u w:val="none"/>
          <w:lang w:eastAsia="zh-CN"/>
        </w:rPr>
        <w:t xml:space="preserve">Using </w:t>
      </w:r>
      <w:r w:rsidR="00927348">
        <w:rPr>
          <w:b w:val="0"/>
          <w:sz w:val="24"/>
          <w:u w:val="none"/>
          <w:lang w:eastAsia="zh-CN"/>
        </w:rPr>
        <w:t>rollers</w:t>
      </w:r>
      <w:r w:rsidR="00F044A1">
        <w:rPr>
          <w:b w:val="0"/>
          <w:sz w:val="24"/>
          <w:u w:val="none"/>
          <w:lang w:eastAsia="zh-CN"/>
        </w:rPr>
        <w:t xml:space="preserve"> </w:t>
      </w:r>
      <w:r w:rsidR="00175F21" w:rsidRPr="00FD107A">
        <w:rPr>
          <w:b w:val="0"/>
          <w:sz w:val="24"/>
          <w:u w:val="none"/>
          <w:lang w:eastAsia="zh-CN"/>
        </w:rPr>
        <w:t xml:space="preserve">to </w:t>
      </w:r>
      <w:r w:rsidR="00F044A1">
        <w:rPr>
          <w:b w:val="0"/>
          <w:sz w:val="24"/>
          <w:u w:val="none"/>
          <w:lang w:eastAsia="zh-CN"/>
        </w:rPr>
        <w:t>transport</w:t>
      </w:r>
      <w:r w:rsidR="00DF421F" w:rsidRPr="00FD107A">
        <w:rPr>
          <w:b w:val="0"/>
          <w:sz w:val="24"/>
          <w:u w:val="none"/>
          <w:lang w:eastAsia="zh-CN"/>
        </w:rPr>
        <w:t xml:space="preserve"> </w:t>
      </w:r>
      <w:r w:rsidR="00FD107A">
        <w:rPr>
          <w:b w:val="0"/>
          <w:sz w:val="24"/>
          <w:u w:val="none"/>
          <w:lang w:eastAsia="zh-CN"/>
        </w:rPr>
        <w:t xml:space="preserve">machine into </w:t>
      </w:r>
      <w:r w:rsidR="00F044A1">
        <w:rPr>
          <w:b w:val="0"/>
          <w:sz w:val="24"/>
          <w:u w:val="none"/>
          <w:lang w:eastAsia="zh-CN"/>
        </w:rPr>
        <w:t>workshop</w:t>
      </w:r>
      <w:r w:rsidR="00FD107A">
        <w:rPr>
          <w:b w:val="0"/>
          <w:sz w:val="24"/>
          <w:u w:val="none"/>
          <w:lang w:eastAsia="zh-CN"/>
        </w:rPr>
        <w:t xml:space="preserve"> premise</w:t>
      </w:r>
    </w:p>
    <w:p w14:paraId="458666C2" w14:textId="36218788" w:rsidR="00927348" w:rsidRPr="00927348" w:rsidRDefault="00FD107A" w:rsidP="00927348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14:paraId="40B88A44" w14:textId="7DBDBA6E" w:rsidR="00367A0A" w:rsidRDefault="00FD107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175F21">
        <w:rPr>
          <w:b w:val="0"/>
          <w:sz w:val="24"/>
          <w:u w:val="none"/>
          <w:lang w:eastAsia="zh-CN"/>
        </w:rPr>
        <w:t xml:space="preserve"> from </w:t>
      </w:r>
      <w:r w:rsidR="00F044A1">
        <w:rPr>
          <w:b w:val="0"/>
          <w:sz w:val="24"/>
          <w:u w:val="none"/>
          <w:lang w:eastAsia="zh-CN"/>
        </w:rPr>
        <w:t>rollers</w:t>
      </w:r>
      <w:r w:rsidR="00175F21">
        <w:rPr>
          <w:b w:val="0"/>
          <w:sz w:val="24"/>
          <w:u w:val="none"/>
          <w:lang w:eastAsia="zh-CN"/>
        </w:rPr>
        <w:t xml:space="preserve"> and i</w:t>
      </w:r>
      <w:r w:rsidR="00D9569A">
        <w:rPr>
          <w:b w:val="0"/>
          <w:sz w:val="24"/>
          <w:u w:val="none"/>
          <w:lang w:eastAsia="zh-CN"/>
        </w:rPr>
        <w:t>ns</w:t>
      </w:r>
      <w:r>
        <w:rPr>
          <w:b w:val="0"/>
          <w:sz w:val="24"/>
          <w:u w:val="none"/>
          <w:lang w:eastAsia="zh-CN"/>
        </w:rPr>
        <w:t xml:space="preserve">ert levelling pad under machine </w:t>
      </w:r>
      <w:r w:rsidR="00175F21">
        <w:rPr>
          <w:b w:val="0"/>
          <w:sz w:val="24"/>
          <w:u w:val="none"/>
          <w:lang w:eastAsia="zh-CN"/>
        </w:rPr>
        <w:t>bed</w:t>
      </w:r>
    </w:p>
    <w:p w14:paraId="515B5F3C" w14:textId="6E36B3B0" w:rsidR="00763FA8" w:rsidRPr="00927348" w:rsidRDefault="00DE52F9" w:rsidP="00927348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 w:rsidRPr="00927348"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396163A1" w14:textId="77777777" w:rsidR="00FC7A38" w:rsidRDefault="00763FA8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6837E15E" w14:textId="77777777" w:rsidR="00711935" w:rsidRDefault="00711935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42CDB0BC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6801F11D" w14:textId="77777777" w:rsidR="006B0D6D" w:rsidRPr="00711935" w:rsidRDefault="002E5E3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6B0D6D">
        <w:rPr>
          <w:b w:val="0"/>
          <w:sz w:val="24"/>
          <w:u w:val="none"/>
          <w:lang w:eastAsia="zh-CN"/>
        </w:rPr>
        <w:t>Best Regards</w:t>
      </w:r>
    </w:p>
    <w:p w14:paraId="2D8BD70E" w14:textId="77777777" w:rsidR="00FC7A38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175F21">
        <w:rPr>
          <w:b w:val="0"/>
          <w:sz w:val="24"/>
          <w:u w:val="none"/>
          <w:lang w:eastAsia="zh-CN"/>
        </w:rPr>
        <w:t xml:space="preserve">Kevin Wong / </w:t>
      </w:r>
      <w:proofErr w:type="spellStart"/>
      <w:r w:rsidR="006B0D6D">
        <w:rPr>
          <w:b w:val="0"/>
          <w:sz w:val="24"/>
          <w:u w:val="none"/>
          <w:lang w:eastAsia="zh-CN"/>
        </w:rPr>
        <w:t>Zailani</w:t>
      </w:r>
      <w:proofErr w:type="spellEnd"/>
    </w:p>
    <w:p w14:paraId="68C5EEAD" w14:textId="77777777" w:rsidR="00CD01C9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CD01C9">
        <w:rPr>
          <w:b w:val="0"/>
          <w:sz w:val="24"/>
          <w:u w:val="none"/>
          <w:lang w:eastAsia="zh-CN"/>
        </w:rPr>
        <w:t>Eric Wong Machinery Transportation Pte Ltd</w:t>
      </w:r>
    </w:p>
    <w:p w14:paraId="0C6264B4" w14:textId="77777777" w:rsidR="00CD01C9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CD01C9"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62824175</w:t>
      </w:r>
    </w:p>
    <w:p w14:paraId="35BDF88D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F87878" w14:textId="77777777" w:rsidR="004643B2" w:rsidRDefault="004643B2">
      <w:r>
        <w:separator/>
      </w:r>
    </w:p>
  </w:endnote>
  <w:endnote w:type="continuationSeparator" w:id="0">
    <w:p w14:paraId="2A7805B3" w14:textId="77777777" w:rsidR="004643B2" w:rsidRDefault="00464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12E44D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9011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90118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EF49C1" w14:textId="77777777" w:rsidR="004643B2" w:rsidRDefault="004643B2">
      <w:r>
        <w:separator/>
      </w:r>
    </w:p>
  </w:footnote>
  <w:footnote w:type="continuationSeparator" w:id="0">
    <w:p w14:paraId="109A9638" w14:textId="77777777" w:rsidR="004643B2" w:rsidRDefault="004643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4D3825" w14:textId="5FF64E8B" w:rsidR="00FC7A38" w:rsidRPr="0034385D" w:rsidRDefault="00927348" w:rsidP="0034385D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371683D" wp14:editId="4A3E0505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385D">
      <w:rPr>
        <w:b/>
        <w:color w:val="0000FF"/>
        <w:sz w:val="28"/>
      </w:rPr>
      <w:t xml:space="preserve">                 </w:t>
    </w:r>
    <w:r w:rsidR="00DE52F9">
      <w:rPr>
        <w:b/>
        <w:color w:val="0000FF"/>
        <w:sz w:val="28"/>
      </w:rPr>
      <w:t>ERIC WONG MACHINERY TRANSPORTATION PTE LTD</w:t>
    </w:r>
  </w:p>
  <w:p w14:paraId="146FADB3" w14:textId="77777777" w:rsidR="00FC7A38" w:rsidRDefault="00EC1E6D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1B675FBB" w14:textId="77777777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C1E6D">
      <w:t>2826020</w:t>
    </w:r>
  </w:p>
  <w:p w14:paraId="67D04925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3C9303D5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F06D1BA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A779CA"/>
    <w:multiLevelType w:val="hybridMultilevel"/>
    <w:tmpl w:val="FEF0C51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69185033">
    <w:abstractNumId w:val="2"/>
  </w:num>
  <w:num w:numId="2" w16cid:durableId="2102989971">
    <w:abstractNumId w:val="4"/>
  </w:num>
  <w:num w:numId="3" w16cid:durableId="1872498758">
    <w:abstractNumId w:val="0"/>
  </w:num>
  <w:num w:numId="4" w16cid:durableId="1572619427">
    <w:abstractNumId w:val="10"/>
  </w:num>
  <w:num w:numId="5" w16cid:durableId="2076120035">
    <w:abstractNumId w:val="5"/>
  </w:num>
  <w:num w:numId="6" w16cid:durableId="1581717817">
    <w:abstractNumId w:val="6"/>
  </w:num>
  <w:num w:numId="7" w16cid:durableId="84304807">
    <w:abstractNumId w:val="3"/>
  </w:num>
  <w:num w:numId="8" w16cid:durableId="590161836">
    <w:abstractNumId w:val="7"/>
  </w:num>
  <w:num w:numId="9" w16cid:durableId="1590312585">
    <w:abstractNumId w:val="1"/>
  </w:num>
  <w:num w:numId="10" w16cid:durableId="1327855357">
    <w:abstractNumId w:val="8"/>
  </w:num>
  <w:num w:numId="11" w16cid:durableId="136610093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363050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053DD"/>
    <w:rsid w:val="0001590F"/>
    <w:rsid w:val="00033C49"/>
    <w:rsid w:val="00040D1C"/>
    <w:rsid w:val="00056F43"/>
    <w:rsid w:val="00083B53"/>
    <w:rsid w:val="000A4D2D"/>
    <w:rsid w:val="000B14C2"/>
    <w:rsid w:val="000E48B7"/>
    <w:rsid w:val="00122895"/>
    <w:rsid w:val="001337DD"/>
    <w:rsid w:val="00147418"/>
    <w:rsid w:val="0015089C"/>
    <w:rsid w:val="001603BC"/>
    <w:rsid w:val="00175F21"/>
    <w:rsid w:val="0018220D"/>
    <w:rsid w:val="00186ABF"/>
    <w:rsid w:val="001A79AD"/>
    <w:rsid w:val="001B3E7D"/>
    <w:rsid w:val="001D682C"/>
    <w:rsid w:val="001F45D6"/>
    <w:rsid w:val="00227DB8"/>
    <w:rsid w:val="002638BE"/>
    <w:rsid w:val="00282A7E"/>
    <w:rsid w:val="00297257"/>
    <w:rsid w:val="002E5BAE"/>
    <w:rsid w:val="002E5E3D"/>
    <w:rsid w:val="003079EF"/>
    <w:rsid w:val="0034385D"/>
    <w:rsid w:val="00367A0A"/>
    <w:rsid w:val="00372A1A"/>
    <w:rsid w:val="003812BD"/>
    <w:rsid w:val="00387587"/>
    <w:rsid w:val="00391A33"/>
    <w:rsid w:val="003B7E9C"/>
    <w:rsid w:val="004021A7"/>
    <w:rsid w:val="00430975"/>
    <w:rsid w:val="00442D6B"/>
    <w:rsid w:val="00446E52"/>
    <w:rsid w:val="0045403D"/>
    <w:rsid w:val="00457131"/>
    <w:rsid w:val="004643B2"/>
    <w:rsid w:val="00475412"/>
    <w:rsid w:val="00492760"/>
    <w:rsid w:val="004A5EE2"/>
    <w:rsid w:val="004A70F3"/>
    <w:rsid w:val="004B33AD"/>
    <w:rsid w:val="004B42BB"/>
    <w:rsid w:val="004E645C"/>
    <w:rsid w:val="004F1018"/>
    <w:rsid w:val="00542CC5"/>
    <w:rsid w:val="0055138B"/>
    <w:rsid w:val="00553C4A"/>
    <w:rsid w:val="00575B76"/>
    <w:rsid w:val="0059542A"/>
    <w:rsid w:val="005A2F6A"/>
    <w:rsid w:val="005E3EC3"/>
    <w:rsid w:val="00625B41"/>
    <w:rsid w:val="00640803"/>
    <w:rsid w:val="00661B3F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A5D4B"/>
    <w:rsid w:val="007A7269"/>
    <w:rsid w:val="007A7F42"/>
    <w:rsid w:val="007E0784"/>
    <w:rsid w:val="007E647E"/>
    <w:rsid w:val="007E6F9D"/>
    <w:rsid w:val="007F0AD5"/>
    <w:rsid w:val="00812BAD"/>
    <w:rsid w:val="00814A8C"/>
    <w:rsid w:val="008248D1"/>
    <w:rsid w:val="0084172C"/>
    <w:rsid w:val="00843016"/>
    <w:rsid w:val="00853AD2"/>
    <w:rsid w:val="00864557"/>
    <w:rsid w:val="00883F1F"/>
    <w:rsid w:val="008937B8"/>
    <w:rsid w:val="008C3313"/>
    <w:rsid w:val="008F7E9B"/>
    <w:rsid w:val="00927348"/>
    <w:rsid w:val="0093129C"/>
    <w:rsid w:val="0093381E"/>
    <w:rsid w:val="00935FDA"/>
    <w:rsid w:val="00940648"/>
    <w:rsid w:val="0095706B"/>
    <w:rsid w:val="00976D96"/>
    <w:rsid w:val="009B0018"/>
    <w:rsid w:val="009B421A"/>
    <w:rsid w:val="009B64F4"/>
    <w:rsid w:val="009C3595"/>
    <w:rsid w:val="009D2E41"/>
    <w:rsid w:val="009F1764"/>
    <w:rsid w:val="00A223DF"/>
    <w:rsid w:val="00A30847"/>
    <w:rsid w:val="00A36F95"/>
    <w:rsid w:val="00A72C6E"/>
    <w:rsid w:val="00A82D44"/>
    <w:rsid w:val="00AB5AF9"/>
    <w:rsid w:val="00AC2D38"/>
    <w:rsid w:val="00AC385A"/>
    <w:rsid w:val="00AD14A5"/>
    <w:rsid w:val="00AE48FD"/>
    <w:rsid w:val="00AF5C78"/>
    <w:rsid w:val="00B014B7"/>
    <w:rsid w:val="00B112A2"/>
    <w:rsid w:val="00B36E1D"/>
    <w:rsid w:val="00B47839"/>
    <w:rsid w:val="00B50F8B"/>
    <w:rsid w:val="00B62E7E"/>
    <w:rsid w:val="00B776A5"/>
    <w:rsid w:val="00B826A0"/>
    <w:rsid w:val="00BB02DB"/>
    <w:rsid w:val="00BE0949"/>
    <w:rsid w:val="00BF41A7"/>
    <w:rsid w:val="00C0371B"/>
    <w:rsid w:val="00C236CF"/>
    <w:rsid w:val="00C2416E"/>
    <w:rsid w:val="00C55865"/>
    <w:rsid w:val="00C84C45"/>
    <w:rsid w:val="00C854F7"/>
    <w:rsid w:val="00CC2333"/>
    <w:rsid w:val="00CC2F1C"/>
    <w:rsid w:val="00CD01C9"/>
    <w:rsid w:val="00CD4E44"/>
    <w:rsid w:val="00CE2BC7"/>
    <w:rsid w:val="00CF1449"/>
    <w:rsid w:val="00D07597"/>
    <w:rsid w:val="00D1180B"/>
    <w:rsid w:val="00D15AA2"/>
    <w:rsid w:val="00D24D51"/>
    <w:rsid w:val="00D3146F"/>
    <w:rsid w:val="00D4270A"/>
    <w:rsid w:val="00D448EB"/>
    <w:rsid w:val="00D5130D"/>
    <w:rsid w:val="00D63E8A"/>
    <w:rsid w:val="00D871AE"/>
    <w:rsid w:val="00D94071"/>
    <w:rsid w:val="00D9569A"/>
    <w:rsid w:val="00D95D0B"/>
    <w:rsid w:val="00DA0070"/>
    <w:rsid w:val="00DA0349"/>
    <w:rsid w:val="00DD6A1A"/>
    <w:rsid w:val="00DE13F6"/>
    <w:rsid w:val="00DE33D8"/>
    <w:rsid w:val="00DE52F9"/>
    <w:rsid w:val="00DF421F"/>
    <w:rsid w:val="00E04147"/>
    <w:rsid w:val="00E138E3"/>
    <w:rsid w:val="00E30442"/>
    <w:rsid w:val="00E314A6"/>
    <w:rsid w:val="00E35857"/>
    <w:rsid w:val="00E36EA4"/>
    <w:rsid w:val="00E40E90"/>
    <w:rsid w:val="00E64C7C"/>
    <w:rsid w:val="00E650C1"/>
    <w:rsid w:val="00E736B8"/>
    <w:rsid w:val="00E852D5"/>
    <w:rsid w:val="00EC18FD"/>
    <w:rsid w:val="00EC1E6D"/>
    <w:rsid w:val="00ED07A3"/>
    <w:rsid w:val="00ED0A49"/>
    <w:rsid w:val="00EE334C"/>
    <w:rsid w:val="00F044A1"/>
    <w:rsid w:val="00F14347"/>
    <w:rsid w:val="00F147AF"/>
    <w:rsid w:val="00F57A5C"/>
    <w:rsid w:val="00F77FD9"/>
    <w:rsid w:val="00F83D1F"/>
    <w:rsid w:val="00F90118"/>
    <w:rsid w:val="00F947CD"/>
    <w:rsid w:val="00FA12A2"/>
    <w:rsid w:val="00FA16F6"/>
    <w:rsid w:val="00FA4144"/>
    <w:rsid w:val="00FA4848"/>
    <w:rsid w:val="00FC7A38"/>
    <w:rsid w:val="00FD0AC7"/>
    <w:rsid w:val="00FD107A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051F3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F044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123B55-052D-4F48-A92C-525DFB023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2451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2025-03-14T03:05:00Z</cp:lastPrinted>
  <dcterms:created xsi:type="dcterms:W3CDTF">2025-03-13T07:07:00Z</dcterms:created>
  <dcterms:modified xsi:type="dcterms:W3CDTF">2025-03-14T03:05:00Z</dcterms:modified>
</cp:coreProperties>
</file>