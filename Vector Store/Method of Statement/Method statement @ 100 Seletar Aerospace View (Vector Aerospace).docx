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F7056" w14:textId="77777777" w:rsidR="00756484" w:rsidRDefault="00756484">
      <w:pPr>
        <w:pStyle w:val="Title"/>
        <w:jc w:val="left"/>
        <w:rPr>
          <w:lang w:eastAsia="zh-CN"/>
        </w:rPr>
      </w:pPr>
    </w:p>
    <w:p w14:paraId="5633538E" w14:textId="61AB2035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A194D73" w14:textId="77777777" w:rsidR="00771FF0" w:rsidRDefault="00771FF0">
      <w:pPr>
        <w:rPr>
          <w:sz w:val="24"/>
        </w:rPr>
      </w:pPr>
    </w:p>
    <w:p w14:paraId="07BCE69C" w14:textId="58608CD3" w:rsidR="006467DA" w:rsidRDefault="0040545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D0039">
        <w:rPr>
          <w:sz w:val="24"/>
        </w:rPr>
        <w:t>0</w:t>
      </w:r>
      <w:r w:rsidR="00F90CDE">
        <w:rPr>
          <w:sz w:val="24"/>
        </w:rPr>
        <w:t>6</w:t>
      </w:r>
      <w:r w:rsidR="008D0039" w:rsidRPr="008D0039">
        <w:rPr>
          <w:sz w:val="24"/>
          <w:vertAlign w:val="superscript"/>
        </w:rPr>
        <w:t>th</w:t>
      </w:r>
      <w:r w:rsidR="008D0039">
        <w:rPr>
          <w:sz w:val="24"/>
        </w:rPr>
        <w:t xml:space="preserve"> Mar 2025</w:t>
      </w:r>
    </w:p>
    <w:p w14:paraId="74E79A21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410CB50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4354A87C" w14:textId="6F293F2C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8319AF">
        <w:rPr>
          <w:sz w:val="24"/>
          <w:lang w:eastAsia="zh-CN"/>
        </w:rPr>
        <w:t>2</w:t>
      </w:r>
      <w:r w:rsidR="006F22E8">
        <w:rPr>
          <w:sz w:val="24"/>
          <w:lang w:eastAsia="zh-CN"/>
        </w:rPr>
        <w:t xml:space="preserve"> cases of </w:t>
      </w:r>
      <w:r w:rsidR="00994F2F">
        <w:rPr>
          <w:sz w:val="24"/>
          <w:lang w:eastAsia="zh-CN"/>
        </w:rPr>
        <w:t>1</w:t>
      </w:r>
      <w:r w:rsidR="00C94FC9">
        <w:rPr>
          <w:sz w:val="24"/>
          <w:lang w:eastAsia="zh-CN"/>
        </w:rPr>
        <w:t xml:space="preserve"> unit machine</w:t>
      </w:r>
      <w:r w:rsidR="00A73D4F">
        <w:rPr>
          <w:sz w:val="24"/>
          <w:lang w:eastAsia="zh-CN"/>
        </w:rPr>
        <w:t xml:space="preserve"> </w:t>
      </w:r>
      <w:r w:rsidR="008319AF">
        <w:rPr>
          <w:sz w:val="24"/>
          <w:lang w:eastAsia="zh-CN"/>
        </w:rPr>
        <w:t>from low loader</w:t>
      </w:r>
      <w:r w:rsidR="00C25A49">
        <w:rPr>
          <w:sz w:val="24"/>
          <w:lang w:eastAsia="zh-CN"/>
        </w:rPr>
        <w:t>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14:paraId="21D07098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47C3F00" w14:textId="77777777"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3D89BD4A" w14:textId="2945B6DF" w:rsidR="00707F2B" w:rsidRDefault="008319A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YV100ATC+G machine</w:t>
      </w:r>
    </w:p>
    <w:p w14:paraId="682F9500" w14:textId="62C85245" w:rsidR="00994F2F" w:rsidRDefault="00F90CD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</w:t>
      </w:r>
      <w:r w:rsidR="008319AF">
        <w:rPr>
          <w:sz w:val="24"/>
          <w:szCs w:val="24"/>
          <w:lang w:eastAsia="zh-CN"/>
        </w:rPr>
        <w:t>im</w:t>
      </w:r>
      <w:r w:rsidR="006F22E8">
        <w:rPr>
          <w:sz w:val="24"/>
          <w:szCs w:val="24"/>
          <w:lang w:eastAsia="zh-CN"/>
        </w:rPr>
        <w:t>: 4</w:t>
      </w:r>
      <w:r w:rsidR="008319AF">
        <w:rPr>
          <w:sz w:val="24"/>
          <w:szCs w:val="24"/>
          <w:lang w:eastAsia="zh-CN"/>
        </w:rPr>
        <w:t>24 x 345 x 399 cm</w:t>
      </w:r>
      <w:r w:rsidR="00A73D4F">
        <w:rPr>
          <w:sz w:val="24"/>
          <w:szCs w:val="24"/>
          <w:lang w:eastAsia="zh-CN"/>
        </w:rPr>
        <w:t xml:space="preserve"> / </w:t>
      </w:r>
      <w:proofErr w:type="spellStart"/>
      <w:r w:rsidR="00A73D4F">
        <w:rPr>
          <w:sz w:val="24"/>
          <w:szCs w:val="24"/>
          <w:lang w:eastAsia="zh-CN"/>
        </w:rPr>
        <w:t>Wt</w:t>
      </w:r>
      <w:proofErr w:type="spellEnd"/>
      <w:r w:rsidR="00A73D4F">
        <w:rPr>
          <w:sz w:val="24"/>
          <w:szCs w:val="24"/>
          <w:lang w:eastAsia="zh-CN"/>
        </w:rPr>
        <w:t xml:space="preserve">: 13, </w:t>
      </w:r>
      <w:r w:rsidR="005B427D">
        <w:rPr>
          <w:sz w:val="24"/>
          <w:szCs w:val="24"/>
          <w:lang w:eastAsia="zh-CN"/>
        </w:rPr>
        <w:t>460</w:t>
      </w:r>
      <w:r w:rsidR="00936603">
        <w:rPr>
          <w:sz w:val="24"/>
          <w:szCs w:val="24"/>
          <w:lang w:eastAsia="zh-CN"/>
        </w:rPr>
        <w:t xml:space="preserve"> kg</w:t>
      </w:r>
    </w:p>
    <w:p w14:paraId="6E2BE9BB" w14:textId="1084E163" w:rsidR="000E4639" w:rsidRDefault="00F90CD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</w:t>
      </w:r>
      <w:r w:rsidR="005B427D">
        <w:rPr>
          <w:sz w:val="24"/>
          <w:szCs w:val="24"/>
          <w:lang w:eastAsia="zh-CN"/>
        </w:rPr>
        <w:t>im: 455 x 261 x 282 cm</w:t>
      </w:r>
      <w:r w:rsidR="002D3728">
        <w:rPr>
          <w:sz w:val="24"/>
          <w:szCs w:val="24"/>
          <w:lang w:eastAsia="zh-CN"/>
        </w:rPr>
        <w:t xml:space="preserve"> </w:t>
      </w:r>
      <w:r w:rsidR="00936603">
        <w:rPr>
          <w:sz w:val="24"/>
          <w:szCs w:val="24"/>
          <w:lang w:eastAsia="zh-CN"/>
        </w:rPr>
        <w:t xml:space="preserve">/ </w:t>
      </w:r>
      <w:proofErr w:type="spellStart"/>
      <w:r w:rsidR="00A73D4F">
        <w:rPr>
          <w:sz w:val="24"/>
          <w:szCs w:val="24"/>
          <w:lang w:eastAsia="zh-CN"/>
        </w:rPr>
        <w:t>Wt</w:t>
      </w:r>
      <w:proofErr w:type="spellEnd"/>
      <w:r w:rsidR="00A73D4F">
        <w:rPr>
          <w:sz w:val="24"/>
          <w:szCs w:val="24"/>
          <w:lang w:eastAsia="zh-CN"/>
        </w:rPr>
        <w:t>: 11, 5</w:t>
      </w:r>
      <w:r w:rsidR="005B427D">
        <w:rPr>
          <w:sz w:val="24"/>
          <w:szCs w:val="24"/>
          <w:lang w:eastAsia="zh-CN"/>
        </w:rPr>
        <w:t>8</w:t>
      </w:r>
      <w:r w:rsidR="00A73D4F">
        <w:rPr>
          <w:sz w:val="24"/>
          <w:szCs w:val="24"/>
          <w:lang w:eastAsia="zh-CN"/>
        </w:rPr>
        <w:t>0</w:t>
      </w:r>
      <w:r w:rsidR="00936603">
        <w:rPr>
          <w:sz w:val="24"/>
          <w:szCs w:val="24"/>
          <w:lang w:eastAsia="zh-CN"/>
        </w:rPr>
        <w:t xml:space="preserve"> kg</w:t>
      </w:r>
    </w:p>
    <w:p w14:paraId="25B28B4B" w14:textId="77777777" w:rsidR="00C25A49" w:rsidRPr="00BF1F53" w:rsidRDefault="00581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14:paraId="4D96868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2B2B691" w14:textId="084926D3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F90CDE">
        <w:rPr>
          <w:sz w:val="24"/>
          <w:lang w:eastAsia="zh-CN"/>
        </w:rPr>
        <w:t>ed</w:t>
      </w:r>
    </w:p>
    <w:p w14:paraId="3D1298E4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D802FDC" w14:textId="77777777"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9B8B3E9" w14:textId="5883391C" w:rsidR="006467DA" w:rsidRDefault="00B35C37">
      <w:pPr>
        <w:rPr>
          <w:sz w:val="24"/>
          <w:lang w:eastAsia="zh-CN"/>
        </w:rPr>
      </w:pPr>
      <w:r>
        <w:rPr>
          <w:sz w:val="24"/>
          <w:lang w:eastAsia="zh-CN"/>
        </w:rPr>
        <w:t>14/03/25</w:t>
      </w:r>
    </w:p>
    <w:p w14:paraId="0DDAB2D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A0B7045" w14:textId="77777777"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43DEC735" w14:textId="009881D3" w:rsidR="00C94FC9" w:rsidRDefault="00B35C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14:paraId="548D0250" w14:textId="77777777"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09E8A8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D356A96" w14:textId="25DDABE0" w:rsidR="00BA65F8" w:rsidRDefault="00771FF0" w:rsidP="00BA65F8">
      <w:pPr>
        <w:pStyle w:val="Heading4"/>
      </w:pPr>
      <w:r>
        <w:t>1</w:t>
      </w:r>
      <w:r w:rsidR="005B427D">
        <w:t>00</w:t>
      </w:r>
      <w:r>
        <w:t xml:space="preserve"> Seletar Aerospace </w:t>
      </w:r>
      <w:r w:rsidR="005B427D">
        <w:t>View</w:t>
      </w:r>
      <w:r>
        <w:t xml:space="preserve"> </w:t>
      </w:r>
    </w:p>
    <w:p w14:paraId="2546B48A" w14:textId="726661D2" w:rsidR="00BA65F8" w:rsidRPr="00BA65F8" w:rsidRDefault="005B427D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Vector Aerospace Asia</w:t>
      </w:r>
      <w:r w:rsidR="00A70290">
        <w:rPr>
          <w:sz w:val="24"/>
          <w:szCs w:val="24"/>
          <w:lang w:eastAsia="zh-CN"/>
        </w:rPr>
        <w:t xml:space="preserve"> Pte Ltd</w:t>
      </w:r>
      <w:r w:rsidR="00AB3248">
        <w:rPr>
          <w:sz w:val="24"/>
          <w:szCs w:val="24"/>
          <w:lang w:eastAsia="zh-CN"/>
        </w:rPr>
        <w:t xml:space="preserve"> </w:t>
      </w:r>
    </w:p>
    <w:p w14:paraId="2488E6E1" w14:textId="77777777" w:rsidR="0089628B" w:rsidRPr="0089628B" w:rsidRDefault="0089628B" w:rsidP="0089628B">
      <w:pPr>
        <w:rPr>
          <w:lang w:eastAsia="zh-CN"/>
        </w:rPr>
      </w:pPr>
    </w:p>
    <w:p w14:paraId="3C9F87D0" w14:textId="7777777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F2A11AD" w14:textId="39FD7713" w:rsidR="00A74680" w:rsidRDefault="00A746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B427D">
        <w:rPr>
          <w:sz w:val="24"/>
          <w:lang w:eastAsia="zh-CN"/>
        </w:rPr>
        <w:t>10ton lorry crane</w:t>
      </w:r>
    </w:p>
    <w:p w14:paraId="1BF4EEE5" w14:textId="3CE9B10C" w:rsidR="0040545C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633 lorry </w:t>
      </w:r>
      <w:proofErr w:type="gramStart"/>
      <w:r w:rsidR="005B427D">
        <w:rPr>
          <w:sz w:val="24"/>
          <w:lang w:eastAsia="zh-CN"/>
        </w:rPr>
        <w:t>cra</w:t>
      </w:r>
      <w:r w:rsidR="008D0039">
        <w:rPr>
          <w:sz w:val="24"/>
          <w:lang w:eastAsia="zh-CN"/>
        </w:rPr>
        <w:t>ne</w:t>
      </w:r>
      <w:proofErr w:type="gramEnd"/>
      <w:r w:rsidR="008D0039">
        <w:rPr>
          <w:sz w:val="24"/>
          <w:lang w:eastAsia="zh-CN"/>
        </w:rPr>
        <w:t xml:space="preserve"> </w:t>
      </w:r>
    </w:p>
    <w:p w14:paraId="22824733" w14:textId="688178D8" w:rsidR="005B427D" w:rsidRDefault="005B42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 loader </w:t>
      </w:r>
    </w:p>
    <w:p w14:paraId="1E7D80E3" w14:textId="77777777" w:rsidR="00726308" w:rsidRDefault="004054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14:paraId="4FC6590F" w14:textId="57D4FDE5" w:rsidR="00430169" w:rsidRDefault="004301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7537110" w14:textId="77777777" w:rsidR="006467DA" w:rsidRDefault="00AB3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91C1C">
        <w:rPr>
          <w:sz w:val="24"/>
          <w:lang w:eastAsia="zh-CN"/>
        </w:rPr>
        <w:t>ollers</w:t>
      </w:r>
      <w:r w:rsidR="00771FF0">
        <w:rPr>
          <w:sz w:val="24"/>
          <w:lang w:eastAsia="zh-CN"/>
        </w:rPr>
        <w:t>/pallet truck</w:t>
      </w:r>
    </w:p>
    <w:p w14:paraId="272539C5" w14:textId="77777777"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14:paraId="5A2614EE" w14:textId="77777777" w:rsidR="009B5A5C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01FDCA8D" w14:textId="77777777"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00503FC5" w14:textId="77777777" w:rsidR="00AD680E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 xml:space="preserve">ydraulic jack </w:t>
      </w:r>
    </w:p>
    <w:p w14:paraId="21AB130E" w14:textId="77777777"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14:paraId="3B06CA2F" w14:textId="77777777" w:rsidR="002D3984" w:rsidRDefault="002D39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E874F4F" w14:textId="77777777"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77FA4231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56CA505B" w14:textId="77777777"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2A7984F5" w14:textId="77777777" w:rsidR="00862AB1" w:rsidRDefault="00862AB1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2EE72F0" w14:textId="77777777"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0BC230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2C99769A" w14:textId="77777777"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1667B35C" w14:textId="77777777"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35899DB" w14:textId="77777777"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9131A56" w14:textId="2B6E8633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691C1C">
        <w:rPr>
          <w:sz w:val="24"/>
          <w:lang w:eastAsia="zh-CN"/>
        </w:rPr>
        <w:t xml:space="preserve">isor, rigger, signalman and 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 certificate)</w:t>
      </w:r>
    </w:p>
    <w:p w14:paraId="0CE61C6D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2DD4A80" w14:textId="77777777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E800697" w14:textId="77777777"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00898C87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37E0B6F7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42D7E3BE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6F48D64C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8521F7D" w14:textId="77777777"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14:paraId="618EDE3E" w14:textId="7570EED8" w:rsidR="00D51A21" w:rsidRDefault="003D411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5B427D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at designated hoisting area </w:t>
      </w:r>
    </w:p>
    <w:p w14:paraId="40F0D693" w14:textId="0851CCD8" w:rsidR="00771FF0" w:rsidRDefault="00771FF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</w:t>
      </w:r>
      <w:r w:rsidR="00CF73D7">
        <w:rPr>
          <w:sz w:val="24"/>
          <w:lang w:eastAsia="zh-CN"/>
        </w:rPr>
        <w:t>crane with outrigger fully extended</w:t>
      </w:r>
      <w:r w:rsidR="003D4113">
        <w:rPr>
          <w:sz w:val="24"/>
          <w:lang w:eastAsia="zh-CN"/>
        </w:rPr>
        <w:t xml:space="preserve"> and resting on </w:t>
      </w:r>
      <w:r w:rsidR="005B427D">
        <w:rPr>
          <w:sz w:val="24"/>
          <w:lang w:eastAsia="zh-CN"/>
        </w:rPr>
        <w:t xml:space="preserve">timber mats </w:t>
      </w:r>
      <w:r w:rsidR="003D4113">
        <w:rPr>
          <w:sz w:val="24"/>
          <w:lang w:eastAsia="zh-CN"/>
        </w:rPr>
        <w:t>as base plate</w:t>
      </w:r>
    </w:p>
    <w:p w14:paraId="7264AE60" w14:textId="77777777" w:rsidR="00C90E43" w:rsidRPr="00AD680E" w:rsidRDefault="003D4113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</w:t>
      </w:r>
      <w:r w:rsidR="00534F50" w:rsidRPr="00AD680E">
        <w:rPr>
          <w:sz w:val="24"/>
          <w:lang w:eastAsia="zh-CN"/>
        </w:rPr>
        <w:t xml:space="preserve"> case</w:t>
      </w:r>
    </w:p>
    <w:p w14:paraId="5AAF7ACE" w14:textId="77777777" w:rsidR="00756484" w:rsidRDefault="00756484" w:rsidP="0075648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2881C7B" w14:textId="77777777" w:rsidR="00756484" w:rsidRPr="00756484" w:rsidRDefault="00756484" w:rsidP="00756484">
      <w:pPr>
        <w:rPr>
          <w:sz w:val="24"/>
          <w:lang w:eastAsia="zh-CN"/>
        </w:rPr>
      </w:pPr>
    </w:p>
    <w:p w14:paraId="1B828513" w14:textId="211D2651" w:rsidR="00C90E43" w:rsidRDefault="005B427D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3D4113">
        <w:rPr>
          <w:sz w:val="24"/>
          <w:lang w:eastAsia="zh-CN"/>
        </w:rPr>
        <w:t xml:space="preserve"> crane to h</w:t>
      </w:r>
      <w:r w:rsidR="00534F50">
        <w:rPr>
          <w:sz w:val="24"/>
          <w:lang w:eastAsia="zh-CN"/>
        </w:rPr>
        <w:t xml:space="preserve">oist down case </w:t>
      </w:r>
      <w:r w:rsidR="00C90E43">
        <w:rPr>
          <w:sz w:val="24"/>
          <w:lang w:eastAsia="zh-CN"/>
        </w:rPr>
        <w:t>fro</w:t>
      </w:r>
      <w:r w:rsidR="00534F50">
        <w:rPr>
          <w:sz w:val="24"/>
          <w:lang w:eastAsia="zh-CN"/>
        </w:rPr>
        <w:t xml:space="preserve">m </w:t>
      </w:r>
      <w:r>
        <w:rPr>
          <w:sz w:val="24"/>
          <w:lang w:eastAsia="zh-CN"/>
        </w:rPr>
        <w:t xml:space="preserve">low loader </w:t>
      </w:r>
      <w:r w:rsidR="00534F50">
        <w:rPr>
          <w:sz w:val="24"/>
          <w:lang w:eastAsia="zh-CN"/>
        </w:rPr>
        <w:t>to the ground</w:t>
      </w:r>
    </w:p>
    <w:p w14:paraId="70DE10C4" w14:textId="0D8938C6" w:rsidR="00726308" w:rsidRPr="005B427D" w:rsidRDefault="00534F50" w:rsidP="005B42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14:paraId="12363301" w14:textId="77777777"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14:paraId="444F7452" w14:textId="77777777"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14:paraId="372E4827" w14:textId="77777777"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14:paraId="7A7944E8" w14:textId="77777777" w:rsidR="005B427D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14:paraId="0592DC42" w14:textId="6CACEA04" w:rsidR="002C7DE3" w:rsidRDefault="005B427D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Engineer to install machine at outside factory</w:t>
      </w:r>
      <w:r w:rsidR="002C7DE3">
        <w:rPr>
          <w:sz w:val="24"/>
          <w:lang w:eastAsia="zh-CN"/>
        </w:rPr>
        <w:t xml:space="preserve">  </w:t>
      </w:r>
    </w:p>
    <w:p w14:paraId="56F473CC" w14:textId="0F0FE125" w:rsidR="000D3C89" w:rsidRPr="005B427D" w:rsidRDefault="005B427D" w:rsidP="005B42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install, s</w:t>
      </w:r>
      <w:r w:rsidR="00742D33" w:rsidRPr="005B427D">
        <w:rPr>
          <w:sz w:val="24"/>
          <w:lang w:eastAsia="zh-CN"/>
        </w:rPr>
        <w:t xml:space="preserve">hift </w:t>
      </w:r>
      <w:r w:rsidR="009B5A5C" w:rsidRPr="005B427D">
        <w:rPr>
          <w:sz w:val="24"/>
          <w:lang w:eastAsia="zh-CN"/>
        </w:rPr>
        <w:t xml:space="preserve">and transport </w:t>
      </w:r>
      <w:r w:rsidR="006F22E8" w:rsidRPr="005B427D">
        <w:rPr>
          <w:sz w:val="24"/>
          <w:lang w:eastAsia="zh-CN"/>
        </w:rPr>
        <w:t xml:space="preserve">machine </w:t>
      </w:r>
      <w:r w:rsidR="001A46A7" w:rsidRPr="005B427D">
        <w:rPr>
          <w:sz w:val="24"/>
          <w:lang w:eastAsia="zh-CN"/>
        </w:rPr>
        <w:t xml:space="preserve">into </w:t>
      </w:r>
      <w:r w:rsidR="00B61A87" w:rsidRPr="005B427D">
        <w:rPr>
          <w:sz w:val="24"/>
          <w:lang w:eastAsia="zh-CN"/>
        </w:rPr>
        <w:t>factory</w:t>
      </w:r>
      <w:r w:rsidR="00724AD3" w:rsidRPr="005B427D">
        <w:rPr>
          <w:sz w:val="24"/>
          <w:lang w:eastAsia="zh-CN"/>
        </w:rPr>
        <w:t xml:space="preserve"> </w:t>
      </w:r>
      <w:r w:rsidR="001A46A7" w:rsidRPr="005B427D">
        <w:rPr>
          <w:sz w:val="24"/>
          <w:lang w:eastAsia="zh-CN"/>
        </w:rPr>
        <w:t>premise</w:t>
      </w:r>
      <w:r w:rsidR="002210C1" w:rsidRPr="005B427D">
        <w:rPr>
          <w:sz w:val="24"/>
          <w:lang w:eastAsia="zh-CN"/>
        </w:rPr>
        <w:t xml:space="preserve"> at ground floor </w:t>
      </w:r>
    </w:p>
    <w:p w14:paraId="7B0B3545" w14:textId="77777777"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14:paraId="45BCA894" w14:textId="056FCCC3" w:rsidR="00724AD3" w:rsidRPr="005B427D" w:rsidRDefault="00724AD3" w:rsidP="005B42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862AB1">
        <w:rPr>
          <w:sz w:val="24"/>
          <w:lang w:eastAsia="zh-CN"/>
        </w:rPr>
        <w:t>machine form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  <w:r w:rsidR="00862AB1" w:rsidRPr="005B427D">
        <w:rPr>
          <w:sz w:val="24"/>
          <w:lang w:eastAsia="zh-CN"/>
        </w:rPr>
        <w:t xml:space="preserve"> </w:t>
      </w:r>
    </w:p>
    <w:p w14:paraId="719C0A48" w14:textId="77777777"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14:paraId="07954D4C" w14:textId="6EEED907" w:rsidR="008D0039" w:rsidRPr="00756484" w:rsidRDefault="00724AD3" w:rsidP="007564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56FFDE69" w14:textId="6C39FC6A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104431A" w14:textId="77777777"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B8F17F0" w14:textId="77777777" w:rsidR="0099046A" w:rsidRDefault="00691C1C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0B95FD5A" w14:textId="77777777"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 xml:space="preserve">/ </w:t>
      </w:r>
      <w:proofErr w:type="spellStart"/>
      <w:r w:rsidR="002D3984">
        <w:rPr>
          <w:sz w:val="24"/>
          <w:lang w:eastAsia="zh-CN"/>
        </w:rPr>
        <w:t>Zailani</w:t>
      </w:r>
      <w:proofErr w:type="spellEnd"/>
    </w:p>
    <w:p w14:paraId="14250ACA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C1B977C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081044" w14:textId="77777777" w:rsidR="00EB4FDE" w:rsidRDefault="00EB4FDE">
      <w:r>
        <w:separator/>
      </w:r>
    </w:p>
  </w:endnote>
  <w:endnote w:type="continuationSeparator" w:id="0">
    <w:p w14:paraId="55247D12" w14:textId="77777777" w:rsidR="00EB4FDE" w:rsidRDefault="00EB4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F6C27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630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2630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03D3CC" w14:textId="77777777" w:rsidR="00EB4FDE" w:rsidRDefault="00EB4FDE">
      <w:r>
        <w:separator/>
      </w:r>
    </w:p>
  </w:footnote>
  <w:footnote w:type="continuationSeparator" w:id="0">
    <w:p w14:paraId="36DAC5E5" w14:textId="77777777" w:rsidR="00EB4FDE" w:rsidRDefault="00EB4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6F025" w14:textId="0BD689DE" w:rsidR="006467DA" w:rsidRPr="00756484" w:rsidRDefault="008D0039" w:rsidP="00756484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0CAE225" wp14:editId="31846411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90CDE">
      <w:rPr>
        <w:b/>
        <w:sz w:val="28"/>
      </w:rPr>
      <w:t xml:space="preserve">                  </w:t>
    </w:r>
    <w:r w:rsidR="006467DA">
      <w:rPr>
        <w:b/>
        <w:color w:val="0000FF"/>
        <w:sz w:val="28"/>
      </w:rPr>
      <w:t>ERIC WONG MACHINERY TRANSPORTATION PTE LTD</w:t>
    </w:r>
  </w:p>
  <w:p w14:paraId="43B78D43" w14:textId="240A5FE7" w:rsidR="006467DA" w:rsidRDefault="008D0039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 xml:space="preserve">, </w:t>
    </w:r>
    <w:proofErr w:type="spellStart"/>
    <w:r>
      <w:t>Kranji</w:t>
    </w:r>
    <w:proofErr w:type="spellEnd"/>
    <w:r>
      <w:t xml:space="preserve"> Green, </w:t>
    </w:r>
    <w:r w:rsidR="006467DA">
      <w:t xml:space="preserve">Singapore </w:t>
    </w:r>
    <w:r>
      <w:t>739571</w:t>
    </w:r>
  </w:p>
  <w:p w14:paraId="73B32AAA" w14:textId="5C3F0194"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</w:t>
    </w:r>
  </w:p>
  <w:p w14:paraId="3B78A81B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ED5E076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E10E1BE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753823">
    <w:abstractNumId w:val="2"/>
  </w:num>
  <w:num w:numId="2" w16cid:durableId="1338001590">
    <w:abstractNumId w:val="4"/>
  </w:num>
  <w:num w:numId="3" w16cid:durableId="1446653035">
    <w:abstractNumId w:val="0"/>
  </w:num>
  <w:num w:numId="4" w16cid:durableId="1514958317">
    <w:abstractNumId w:val="9"/>
  </w:num>
  <w:num w:numId="5" w16cid:durableId="880092473">
    <w:abstractNumId w:val="5"/>
  </w:num>
  <w:num w:numId="6" w16cid:durableId="1959339095">
    <w:abstractNumId w:val="6"/>
  </w:num>
  <w:num w:numId="7" w16cid:durableId="755516723">
    <w:abstractNumId w:val="3"/>
  </w:num>
  <w:num w:numId="8" w16cid:durableId="1791169788">
    <w:abstractNumId w:val="7"/>
  </w:num>
  <w:num w:numId="9" w16cid:durableId="1423262111">
    <w:abstractNumId w:val="1"/>
  </w:num>
  <w:num w:numId="10" w16cid:durableId="1721249993">
    <w:abstractNumId w:val="8"/>
  </w:num>
  <w:num w:numId="11" w16cid:durableId="177308861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6817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7AA8"/>
    <w:rsid w:val="00035253"/>
    <w:rsid w:val="000611E1"/>
    <w:rsid w:val="0007152C"/>
    <w:rsid w:val="00083372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851BA"/>
    <w:rsid w:val="001A1840"/>
    <w:rsid w:val="001A46A7"/>
    <w:rsid w:val="001A4F28"/>
    <w:rsid w:val="001F5380"/>
    <w:rsid w:val="00210BA1"/>
    <w:rsid w:val="002210C1"/>
    <w:rsid w:val="00241657"/>
    <w:rsid w:val="00257C21"/>
    <w:rsid w:val="002C7DE3"/>
    <w:rsid w:val="002D3728"/>
    <w:rsid w:val="002D3984"/>
    <w:rsid w:val="00334C7D"/>
    <w:rsid w:val="003403FB"/>
    <w:rsid w:val="00356ED1"/>
    <w:rsid w:val="003575DA"/>
    <w:rsid w:val="003C43A5"/>
    <w:rsid w:val="003D3BEA"/>
    <w:rsid w:val="003D4113"/>
    <w:rsid w:val="0040545C"/>
    <w:rsid w:val="00415A40"/>
    <w:rsid w:val="00430169"/>
    <w:rsid w:val="004443A0"/>
    <w:rsid w:val="00466C7A"/>
    <w:rsid w:val="004C039D"/>
    <w:rsid w:val="00503E70"/>
    <w:rsid w:val="0052641D"/>
    <w:rsid w:val="005333BC"/>
    <w:rsid w:val="00534F50"/>
    <w:rsid w:val="00545552"/>
    <w:rsid w:val="005557FA"/>
    <w:rsid w:val="00557513"/>
    <w:rsid w:val="00566474"/>
    <w:rsid w:val="00580C7E"/>
    <w:rsid w:val="00581A5E"/>
    <w:rsid w:val="00581AFF"/>
    <w:rsid w:val="005B427D"/>
    <w:rsid w:val="00633008"/>
    <w:rsid w:val="00634800"/>
    <w:rsid w:val="006467DA"/>
    <w:rsid w:val="00663BC0"/>
    <w:rsid w:val="00691C1C"/>
    <w:rsid w:val="0069630F"/>
    <w:rsid w:val="006D440D"/>
    <w:rsid w:val="006F22E8"/>
    <w:rsid w:val="006F6DC8"/>
    <w:rsid w:val="007066F2"/>
    <w:rsid w:val="00707F2B"/>
    <w:rsid w:val="007131A7"/>
    <w:rsid w:val="00724AD3"/>
    <w:rsid w:val="00726308"/>
    <w:rsid w:val="00735210"/>
    <w:rsid w:val="00742D33"/>
    <w:rsid w:val="00746A35"/>
    <w:rsid w:val="00756484"/>
    <w:rsid w:val="00771FF0"/>
    <w:rsid w:val="00780FB6"/>
    <w:rsid w:val="00797013"/>
    <w:rsid w:val="007B5ACA"/>
    <w:rsid w:val="007F701F"/>
    <w:rsid w:val="008225C1"/>
    <w:rsid w:val="008274F1"/>
    <w:rsid w:val="00830444"/>
    <w:rsid w:val="008319AF"/>
    <w:rsid w:val="008512EB"/>
    <w:rsid w:val="00860CD2"/>
    <w:rsid w:val="00862AB1"/>
    <w:rsid w:val="0086572B"/>
    <w:rsid w:val="008721A6"/>
    <w:rsid w:val="00892332"/>
    <w:rsid w:val="00895D5D"/>
    <w:rsid w:val="0089628B"/>
    <w:rsid w:val="008B29B4"/>
    <w:rsid w:val="008D0039"/>
    <w:rsid w:val="0091459F"/>
    <w:rsid w:val="00933FF0"/>
    <w:rsid w:val="00936603"/>
    <w:rsid w:val="00971AE8"/>
    <w:rsid w:val="0099046A"/>
    <w:rsid w:val="00994F2F"/>
    <w:rsid w:val="00995E60"/>
    <w:rsid w:val="009B5A5C"/>
    <w:rsid w:val="009B6AB6"/>
    <w:rsid w:val="009E11F6"/>
    <w:rsid w:val="00A1115F"/>
    <w:rsid w:val="00A2504F"/>
    <w:rsid w:val="00A70290"/>
    <w:rsid w:val="00A73CEB"/>
    <w:rsid w:val="00A73D4F"/>
    <w:rsid w:val="00A74680"/>
    <w:rsid w:val="00A84205"/>
    <w:rsid w:val="00A93B6F"/>
    <w:rsid w:val="00A9792C"/>
    <w:rsid w:val="00AB3248"/>
    <w:rsid w:val="00AB583B"/>
    <w:rsid w:val="00AD373C"/>
    <w:rsid w:val="00AD680E"/>
    <w:rsid w:val="00AE0ECE"/>
    <w:rsid w:val="00AE4252"/>
    <w:rsid w:val="00B02D1C"/>
    <w:rsid w:val="00B03BCD"/>
    <w:rsid w:val="00B35C37"/>
    <w:rsid w:val="00B61A87"/>
    <w:rsid w:val="00BA65F8"/>
    <w:rsid w:val="00BF1F53"/>
    <w:rsid w:val="00C03735"/>
    <w:rsid w:val="00C25A49"/>
    <w:rsid w:val="00C42774"/>
    <w:rsid w:val="00C56D82"/>
    <w:rsid w:val="00C90E43"/>
    <w:rsid w:val="00C94FC9"/>
    <w:rsid w:val="00C95881"/>
    <w:rsid w:val="00CA4CAB"/>
    <w:rsid w:val="00CC01EF"/>
    <w:rsid w:val="00CF73D7"/>
    <w:rsid w:val="00D51A21"/>
    <w:rsid w:val="00DB6F3A"/>
    <w:rsid w:val="00DE134E"/>
    <w:rsid w:val="00DE29B7"/>
    <w:rsid w:val="00E4630B"/>
    <w:rsid w:val="00E75920"/>
    <w:rsid w:val="00E76DB5"/>
    <w:rsid w:val="00E92C71"/>
    <w:rsid w:val="00E95798"/>
    <w:rsid w:val="00E95AFF"/>
    <w:rsid w:val="00E95CFA"/>
    <w:rsid w:val="00EB4FDE"/>
    <w:rsid w:val="00EC1220"/>
    <w:rsid w:val="00EC1B89"/>
    <w:rsid w:val="00EC37A1"/>
    <w:rsid w:val="00EF789A"/>
    <w:rsid w:val="00F36CE9"/>
    <w:rsid w:val="00F41581"/>
    <w:rsid w:val="00F77A1A"/>
    <w:rsid w:val="00F87411"/>
    <w:rsid w:val="00F90CDE"/>
    <w:rsid w:val="00F91991"/>
    <w:rsid w:val="00FB388C"/>
    <w:rsid w:val="00FB547A"/>
    <w:rsid w:val="00FB5957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D9D9B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756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2024-01-29T01:03:00Z</cp:lastPrinted>
  <dcterms:created xsi:type="dcterms:W3CDTF">2025-03-04T05:45:00Z</dcterms:created>
  <dcterms:modified xsi:type="dcterms:W3CDTF">2025-03-06T03:31:00Z</dcterms:modified>
</cp:coreProperties>
</file>