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B01EBC">
      <w:pPr>
        <w:rPr>
          <w:sz w:val="24"/>
          <w:lang w:eastAsia="zh-CN"/>
        </w:rPr>
      </w:pPr>
      <w:r>
        <w:rPr>
          <w:sz w:val="24"/>
        </w:rPr>
        <w:t>Date: 19</w:t>
      </w:r>
      <w:r w:rsidRPr="00B01EBC">
        <w:rPr>
          <w:sz w:val="24"/>
          <w:vertAlign w:val="superscript"/>
        </w:rPr>
        <w:t>th</w:t>
      </w:r>
      <w:r>
        <w:rPr>
          <w:sz w:val="24"/>
        </w:rPr>
        <w:t xml:space="preserve"> Oct</w:t>
      </w:r>
      <w:r w:rsidR="00F84A91">
        <w:rPr>
          <w:sz w:val="24"/>
        </w:rPr>
        <w:t xml:space="preserve"> 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</w:t>
      </w:r>
      <w:r w:rsidR="00B01EBC">
        <w:rPr>
          <w:sz w:val="24"/>
          <w:lang w:eastAsia="zh-CN"/>
        </w:rPr>
        <w:t xml:space="preserve"> shift out 1 unit machine to loading area</w:t>
      </w:r>
      <w:r w:rsidR="00F84A91">
        <w:rPr>
          <w:sz w:val="24"/>
          <w:lang w:eastAsia="zh-CN"/>
        </w:rPr>
        <w:t xml:space="preserve">, </w:t>
      </w:r>
      <w:r w:rsidR="00B01EBC">
        <w:rPr>
          <w:sz w:val="24"/>
          <w:lang w:eastAsia="zh-CN"/>
        </w:rPr>
        <w:t xml:space="preserve">hoist up and </w:t>
      </w:r>
      <w:r w:rsidR="00F84A91">
        <w:rPr>
          <w:sz w:val="24"/>
          <w:lang w:eastAsia="zh-CN"/>
        </w:rPr>
        <w:t xml:space="preserve">load onto lorry </w:t>
      </w:r>
      <w:r w:rsidR="001C7877">
        <w:rPr>
          <w:sz w:val="24"/>
          <w:lang w:eastAsia="zh-CN"/>
        </w:rPr>
        <w:t>chassi</w:t>
      </w:r>
      <w:r w:rsidR="00B01EBC">
        <w:rPr>
          <w:sz w:val="24"/>
          <w:lang w:eastAsia="zh-CN"/>
        </w:rPr>
        <w:t xml:space="preserve">s, transport to back of building, hoist down machine, </w:t>
      </w:r>
      <w:r w:rsidR="001C7877">
        <w:rPr>
          <w:sz w:val="24"/>
          <w:lang w:eastAsia="zh-CN"/>
        </w:rPr>
        <w:t>shift and posit</w:t>
      </w:r>
      <w:r w:rsidR="00791F12">
        <w:rPr>
          <w:sz w:val="24"/>
          <w:lang w:eastAsia="zh-CN"/>
        </w:rPr>
        <w:t xml:space="preserve">ion to the </w:t>
      </w:r>
      <w:r w:rsidR="00E940F8">
        <w:rPr>
          <w:sz w:val="24"/>
          <w:lang w:eastAsia="zh-CN"/>
        </w:rPr>
        <w:t xml:space="preserve">designated location </w:t>
      </w: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76164" w:rsidRDefault="0098146E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Machine </w:t>
      </w:r>
      <w:r w:rsidR="00C76164">
        <w:rPr>
          <w:b/>
          <w:sz w:val="32"/>
          <w:szCs w:val="32"/>
          <w:u w:val="single"/>
          <w:lang w:eastAsia="zh-CN"/>
        </w:rPr>
        <w:t>Spec</w:t>
      </w:r>
    </w:p>
    <w:p w:rsidR="00F84A91" w:rsidRDefault="00B01EBC" w:rsidP="00E940F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Troop Surface Grinder</w:t>
      </w:r>
    </w:p>
    <w:p w:rsidR="00B01EBC" w:rsidRDefault="00B01EBC" w:rsidP="00E940F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</w:t>
      </w:r>
      <w:r w:rsidR="0098146E">
        <w:rPr>
          <w:sz w:val="24"/>
          <w:szCs w:val="24"/>
          <w:lang w:eastAsia="zh-CN"/>
        </w:rPr>
        <w:t>2680 x 1850 x 1900 mm</w:t>
      </w:r>
      <w:bookmarkStart w:id="0" w:name="_GoBack"/>
      <w:bookmarkEnd w:id="0"/>
    </w:p>
    <w:p w:rsidR="005D3C81" w:rsidRDefault="0098146E" w:rsidP="00E940F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3, 250</w:t>
      </w:r>
      <w:r w:rsidR="00F84A91">
        <w:rPr>
          <w:sz w:val="24"/>
          <w:szCs w:val="24"/>
          <w:lang w:eastAsia="zh-CN"/>
        </w:rPr>
        <w:t xml:space="preserve"> kg </w:t>
      </w:r>
      <w:r w:rsidR="00E940F8">
        <w:rPr>
          <w:sz w:val="24"/>
          <w:szCs w:val="24"/>
          <w:lang w:eastAsia="zh-CN"/>
        </w:rPr>
        <w:t xml:space="preserve"> </w:t>
      </w:r>
    </w:p>
    <w:p w:rsidR="00E940F8" w:rsidRPr="00E940F8" w:rsidRDefault="00E940F8" w:rsidP="00E940F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35F55" w:rsidRDefault="00B01EBC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20/10/22 (Thursday) </w:t>
      </w:r>
    </w:p>
    <w:p w:rsidR="00D41A4A" w:rsidRDefault="00D41A4A">
      <w:pPr>
        <w:rPr>
          <w:sz w:val="24"/>
          <w:lang w:eastAsia="zh-CN"/>
        </w:rPr>
      </w:pPr>
    </w:p>
    <w:p w:rsidR="00A4691E" w:rsidRDefault="008A6FFB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</w:t>
      </w:r>
      <w:r w:rsidR="00A4691E">
        <w:rPr>
          <w:b/>
          <w:sz w:val="32"/>
          <w:szCs w:val="32"/>
          <w:u w:val="single"/>
          <w:lang w:eastAsia="zh-CN"/>
        </w:rPr>
        <w:t>f Operation</w:t>
      </w:r>
    </w:p>
    <w:p w:rsidR="00A4691E" w:rsidRDefault="0074067B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09:45 am </w:t>
      </w:r>
    </w:p>
    <w:p w:rsidR="005226B3" w:rsidRPr="00A4691E" w:rsidRDefault="005226B3">
      <w:pPr>
        <w:rPr>
          <w:sz w:val="24"/>
          <w:szCs w:val="24"/>
          <w:lang w:eastAsia="zh-CN"/>
        </w:rPr>
      </w:pPr>
    </w:p>
    <w:p w:rsidR="001C7877" w:rsidRPr="00C621ED" w:rsidRDefault="006467DA" w:rsidP="00C621E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01EBC" w:rsidRDefault="00B01EBC" w:rsidP="00360978">
      <w:pPr>
        <w:pStyle w:val="Heading4"/>
      </w:pPr>
      <w:r>
        <w:t>63</w:t>
      </w:r>
      <w:r w:rsidR="00F84A91">
        <w:t xml:space="preserve"> Nanyang Dri</w:t>
      </w:r>
      <w:r>
        <w:t xml:space="preserve">ve, Singapore Centre for 3D Printing </w:t>
      </w:r>
    </w:p>
    <w:p w:rsidR="003A6EE4" w:rsidRPr="00360978" w:rsidRDefault="00B01EBC" w:rsidP="00360978">
      <w:pPr>
        <w:pStyle w:val="Heading4"/>
      </w:pPr>
      <w:r>
        <w:t>SC3DP The Arc-Technical Staff Room LHN-B4-11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4067B" w:rsidRPr="00A4691E" w:rsidRDefault="001C7877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F84A91">
        <w:rPr>
          <w:bCs/>
          <w:sz w:val="24"/>
          <w:lang w:eastAsia="zh-CN"/>
        </w:rPr>
        <w:t xml:space="preserve"> </w:t>
      </w:r>
      <w:r w:rsidR="009A18A9">
        <w:rPr>
          <w:bCs/>
          <w:sz w:val="24"/>
          <w:lang w:eastAsia="zh-CN"/>
        </w:rPr>
        <w:t xml:space="preserve">x </w:t>
      </w:r>
      <w:r>
        <w:rPr>
          <w:bCs/>
          <w:sz w:val="24"/>
          <w:lang w:eastAsia="zh-CN"/>
        </w:rPr>
        <w:t>633 lorry loader</w:t>
      </w:r>
    </w:p>
    <w:p w:rsidR="008D2441" w:rsidRDefault="00D41A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A18A9">
        <w:rPr>
          <w:sz w:val="24"/>
          <w:lang w:eastAsia="zh-CN"/>
        </w:rPr>
        <w:t>allet truck</w:t>
      </w:r>
    </w:p>
    <w:p w:rsidR="008A6FFB" w:rsidRDefault="00D15BB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C4669E">
        <w:rPr>
          <w:sz w:val="24"/>
          <w:lang w:eastAsia="zh-CN"/>
        </w:rPr>
        <w:t>ebbing</w:t>
      </w:r>
      <w:r w:rsidR="00360978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E940F8" w:rsidRDefault="00E940F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3582" w:rsidRPr="008A6FFB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B01EBC" w:rsidRPr="00B01EBC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B01EBC" w:rsidRDefault="00B01EBC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E940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74067B" w:rsidRDefault="008D6DB0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Any</w:t>
      </w:r>
      <w:r w:rsidR="006467DA">
        <w:rPr>
          <w:sz w:val="24"/>
          <w:lang w:eastAsia="zh-CN"/>
        </w:rPr>
        <w:t xml:space="preserve"> debris will </w:t>
      </w:r>
      <w:r w:rsidR="00E3288E">
        <w:rPr>
          <w:sz w:val="24"/>
          <w:lang w:eastAsia="zh-CN"/>
        </w:rPr>
        <w:t xml:space="preserve">be </w:t>
      </w:r>
      <w:r w:rsidR="006467DA"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Pr="00360978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</w:p>
    <w:p w:rsidR="005E7B7E" w:rsidRDefault="005E7B7E" w:rsidP="005E7B7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5226B3" w:rsidRDefault="00140D68" w:rsidP="005E7B7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3A6EE4" w:rsidRDefault="003A6EE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</w:t>
      </w:r>
      <w:r w:rsidR="00E940F8">
        <w:rPr>
          <w:sz w:val="24"/>
          <w:lang w:eastAsia="zh-CN"/>
        </w:rPr>
        <w:t>rry loader</w:t>
      </w:r>
      <w:r w:rsidR="00360978">
        <w:rPr>
          <w:sz w:val="24"/>
          <w:lang w:eastAsia="zh-CN"/>
        </w:rPr>
        <w:t xml:space="preserve"> at designated </w:t>
      </w:r>
      <w:r w:rsidR="0074067B">
        <w:rPr>
          <w:sz w:val="24"/>
          <w:lang w:eastAsia="zh-CN"/>
        </w:rPr>
        <w:t>un</w:t>
      </w:r>
      <w:r w:rsidR="00360978">
        <w:rPr>
          <w:sz w:val="24"/>
          <w:lang w:eastAsia="zh-CN"/>
        </w:rPr>
        <w:t>loading area</w:t>
      </w:r>
    </w:p>
    <w:p w:rsidR="00895D5D" w:rsidRDefault="001D45A5" w:rsidP="0079735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797351">
        <w:rPr>
          <w:sz w:val="24"/>
          <w:lang w:eastAsia="zh-CN"/>
        </w:rPr>
        <w:t>S</w:t>
      </w:r>
      <w:r w:rsidR="00871396" w:rsidRPr="00797351">
        <w:rPr>
          <w:sz w:val="24"/>
          <w:lang w:eastAsia="zh-CN"/>
        </w:rPr>
        <w:t>hift</w:t>
      </w:r>
      <w:r w:rsidR="00791F12" w:rsidRPr="00797351">
        <w:rPr>
          <w:sz w:val="24"/>
          <w:lang w:eastAsia="zh-CN"/>
        </w:rPr>
        <w:t xml:space="preserve"> out </w:t>
      </w:r>
      <w:r w:rsidR="00B01EBC">
        <w:rPr>
          <w:sz w:val="24"/>
          <w:lang w:eastAsia="zh-CN"/>
        </w:rPr>
        <w:t>machine</w:t>
      </w:r>
      <w:r w:rsidR="008D6DB0" w:rsidRPr="00797351">
        <w:rPr>
          <w:sz w:val="24"/>
          <w:lang w:eastAsia="zh-CN"/>
        </w:rPr>
        <w:t xml:space="preserve"> </w:t>
      </w:r>
      <w:r w:rsidR="009A18A9" w:rsidRPr="00797351">
        <w:rPr>
          <w:sz w:val="24"/>
          <w:lang w:eastAsia="zh-CN"/>
        </w:rPr>
        <w:t>to loading</w:t>
      </w:r>
      <w:r w:rsidR="00B01EBC">
        <w:rPr>
          <w:sz w:val="24"/>
          <w:lang w:eastAsia="zh-CN"/>
        </w:rPr>
        <w:t xml:space="preserve"> area</w:t>
      </w:r>
    </w:p>
    <w:p w:rsidR="00B01EBC" w:rsidRPr="00797351" w:rsidRDefault="00B01EBC" w:rsidP="0079735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Attached sling to crane hook and secured to rigging point of machine </w:t>
      </w:r>
    </w:p>
    <w:p w:rsidR="00155DE2" w:rsidRPr="0074067B" w:rsidRDefault="00797351" w:rsidP="0074067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load</w:t>
      </w:r>
      <w:r w:rsidR="0074067B">
        <w:rPr>
          <w:sz w:val="24"/>
          <w:lang w:eastAsia="zh-CN"/>
        </w:rPr>
        <w:t xml:space="preserve"> onto lorry chassis </w:t>
      </w:r>
      <w:r w:rsidR="005E7B7E">
        <w:rPr>
          <w:sz w:val="24"/>
          <w:lang w:eastAsia="zh-CN"/>
        </w:rPr>
        <w:t xml:space="preserve">   </w:t>
      </w:r>
    </w:p>
    <w:p w:rsidR="005226B3" w:rsidRDefault="00251A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</w:t>
      </w:r>
      <w:r w:rsidR="003A6EE4">
        <w:rPr>
          <w:sz w:val="24"/>
          <w:lang w:eastAsia="zh-CN"/>
        </w:rPr>
        <w:t xml:space="preserve"> </w:t>
      </w:r>
      <w:r w:rsidR="005E7B7E">
        <w:rPr>
          <w:sz w:val="24"/>
          <w:lang w:eastAsia="zh-CN"/>
        </w:rPr>
        <w:t>machine</w:t>
      </w:r>
      <w:r w:rsidR="00791F12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with strapping belt </w:t>
      </w:r>
    </w:p>
    <w:p w:rsidR="006F12DE" w:rsidRDefault="006A259C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</w:t>
      </w:r>
      <w:r w:rsidR="005E7B7E">
        <w:rPr>
          <w:sz w:val="24"/>
          <w:lang w:eastAsia="zh-CN"/>
        </w:rPr>
        <w:t xml:space="preserve">to back of building </w:t>
      </w:r>
    </w:p>
    <w:p w:rsidR="00797351" w:rsidRPr="005E7B7E" w:rsidRDefault="00797351" w:rsidP="005E7B7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</w:t>
      </w:r>
      <w:r w:rsidR="003A6EE4" w:rsidRPr="008A6FFB">
        <w:rPr>
          <w:sz w:val="24"/>
          <w:lang w:eastAsia="zh-CN"/>
        </w:rPr>
        <w:t xml:space="preserve"> down</w:t>
      </w:r>
      <w:r w:rsidR="00791F12">
        <w:rPr>
          <w:sz w:val="24"/>
          <w:lang w:eastAsia="zh-CN"/>
        </w:rPr>
        <w:t xml:space="preserve"> </w:t>
      </w:r>
      <w:r w:rsidR="005E7B7E">
        <w:rPr>
          <w:sz w:val="24"/>
          <w:lang w:eastAsia="zh-CN"/>
        </w:rPr>
        <w:t>machine</w:t>
      </w:r>
      <w:r>
        <w:rPr>
          <w:sz w:val="24"/>
          <w:lang w:eastAsia="zh-CN"/>
        </w:rPr>
        <w:t xml:space="preserve"> </w:t>
      </w:r>
      <w:r w:rsidR="008A6FFB">
        <w:rPr>
          <w:sz w:val="24"/>
          <w:lang w:eastAsia="zh-CN"/>
        </w:rPr>
        <w:t>from lorry chassis to the ground</w:t>
      </w:r>
    </w:p>
    <w:p w:rsidR="007036E3" w:rsidRDefault="00780C1F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pallet truck to</w:t>
      </w:r>
      <w:r w:rsidR="005E7B7E">
        <w:rPr>
          <w:sz w:val="24"/>
          <w:lang w:eastAsia="zh-CN"/>
        </w:rPr>
        <w:t xml:space="preserve"> transport into building premise</w:t>
      </w:r>
    </w:p>
    <w:p w:rsidR="00797351" w:rsidRPr="005E7B7E" w:rsidRDefault="00797351" w:rsidP="005E7B7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</w:t>
      </w:r>
      <w:r w:rsidR="005E7B7E">
        <w:rPr>
          <w:sz w:val="24"/>
          <w:lang w:eastAsia="zh-CN"/>
        </w:rPr>
        <w:t xml:space="preserve">machine </w:t>
      </w:r>
      <w:r w:rsidR="00B568EA" w:rsidRPr="00780C1F">
        <w:rPr>
          <w:sz w:val="24"/>
          <w:lang w:eastAsia="zh-CN"/>
        </w:rPr>
        <w:t>at the designated location</w:t>
      </w:r>
    </w:p>
    <w:p w:rsidR="006467DA" w:rsidRDefault="0099046A" w:rsidP="008A6FF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11F1E">
        <w:rPr>
          <w:sz w:val="24"/>
          <w:lang w:eastAsia="zh-CN"/>
        </w:rPr>
        <w:t xml:space="preserve">Once job complete, team leader will instruct the team </w:t>
      </w:r>
      <w:r w:rsidR="005226B3">
        <w:rPr>
          <w:sz w:val="24"/>
          <w:lang w:eastAsia="zh-CN"/>
        </w:rPr>
        <w:t>to perform proper housekeeping</w:t>
      </w:r>
    </w:p>
    <w:p w:rsidR="00780C1F" w:rsidRPr="008A6FFB" w:rsidRDefault="00780C1F" w:rsidP="008A6FF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A6FFB" w:rsidRDefault="0099046A" w:rsidP="001C7877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1C7877" w:rsidRDefault="001C7877" w:rsidP="001C7877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Tel:</w:t>
      </w:r>
      <w:r w:rsidR="008A6FFB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 xml:space="preserve"> </w:t>
      </w:r>
      <w:r w:rsidR="006467DA">
        <w:tab/>
      </w:r>
    </w:p>
    <w:sectPr w:rsidR="006467DA" w:rsidRPr="001C787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A11F1" w:rsidRDefault="003A11F1">
      <w:r>
        <w:separator/>
      </w:r>
    </w:p>
  </w:endnote>
  <w:endnote w:type="continuationSeparator" w:id="0">
    <w:p w:rsidR="003A11F1" w:rsidRDefault="003A11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8146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8146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A11F1" w:rsidRDefault="003A11F1">
      <w:r>
        <w:separator/>
      </w:r>
    </w:p>
  </w:footnote>
  <w:footnote w:type="continuationSeparator" w:id="0">
    <w:p w:rsidR="003A11F1" w:rsidRDefault="003A11F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3A11F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1D45A5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3A11F1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94D4F"/>
    <w:rsid w:val="000A4E07"/>
    <w:rsid w:val="000C68D5"/>
    <w:rsid w:val="000D3C89"/>
    <w:rsid w:val="000D3F7C"/>
    <w:rsid w:val="000E0C67"/>
    <w:rsid w:val="00114FF6"/>
    <w:rsid w:val="001218B2"/>
    <w:rsid w:val="001268A8"/>
    <w:rsid w:val="001362B6"/>
    <w:rsid w:val="00140D68"/>
    <w:rsid w:val="00141D73"/>
    <w:rsid w:val="00144C6C"/>
    <w:rsid w:val="00155DE2"/>
    <w:rsid w:val="0017369C"/>
    <w:rsid w:val="00183C4E"/>
    <w:rsid w:val="00192797"/>
    <w:rsid w:val="001C50B5"/>
    <w:rsid w:val="001C7877"/>
    <w:rsid w:val="001D45A5"/>
    <w:rsid w:val="00211F1E"/>
    <w:rsid w:val="00251AD9"/>
    <w:rsid w:val="00257C21"/>
    <w:rsid w:val="002F7677"/>
    <w:rsid w:val="0030317F"/>
    <w:rsid w:val="00333DB7"/>
    <w:rsid w:val="00360978"/>
    <w:rsid w:val="00375E51"/>
    <w:rsid w:val="003A11F1"/>
    <w:rsid w:val="003A6EE4"/>
    <w:rsid w:val="003D5FEC"/>
    <w:rsid w:val="0043297D"/>
    <w:rsid w:val="00456295"/>
    <w:rsid w:val="00466C7A"/>
    <w:rsid w:val="00501090"/>
    <w:rsid w:val="005226B3"/>
    <w:rsid w:val="005463C4"/>
    <w:rsid w:val="00546A2D"/>
    <w:rsid w:val="00565885"/>
    <w:rsid w:val="00576062"/>
    <w:rsid w:val="0057657F"/>
    <w:rsid w:val="005D3C81"/>
    <w:rsid w:val="005E7B7E"/>
    <w:rsid w:val="006467DA"/>
    <w:rsid w:val="00647F9A"/>
    <w:rsid w:val="00656899"/>
    <w:rsid w:val="00656DB5"/>
    <w:rsid w:val="0066401C"/>
    <w:rsid w:val="00670B64"/>
    <w:rsid w:val="00675C1B"/>
    <w:rsid w:val="0068184A"/>
    <w:rsid w:val="00693582"/>
    <w:rsid w:val="006A259C"/>
    <w:rsid w:val="006B3F8F"/>
    <w:rsid w:val="006C647D"/>
    <w:rsid w:val="006E6AA5"/>
    <w:rsid w:val="006F12DE"/>
    <w:rsid w:val="007036E3"/>
    <w:rsid w:val="007248EE"/>
    <w:rsid w:val="0074067B"/>
    <w:rsid w:val="00760813"/>
    <w:rsid w:val="00777860"/>
    <w:rsid w:val="00780C1F"/>
    <w:rsid w:val="00791F12"/>
    <w:rsid w:val="00797351"/>
    <w:rsid w:val="00797545"/>
    <w:rsid w:val="007D338F"/>
    <w:rsid w:val="007D4C7E"/>
    <w:rsid w:val="007F663B"/>
    <w:rsid w:val="00871396"/>
    <w:rsid w:val="0087572A"/>
    <w:rsid w:val="00885DDC"/>
    <w:rsid w:val="00895D5D"/>
    <w:rsid w:val="008A6FFB"/>
    <w:rsid w:val="008C067B"/>
    <w:rsid w:val="008D2441"/>
    <w:rsid w:val="008D6DB0"/>
    <w:rsid w:val="00911EC5"/>
    <w:rsid w:val="00964ED6"/>
    <w:rsid w:val="00971AE8"/>
    <w:rsid w:val="0098146E"/>
    <w:rsid w:val="0099046A"/>
    <w:rsid w:val="009A1162"/>
    <w:rsid w:val="009A18A9"/>
    <w:rsid w:val="009A228D"/>
    <w:rsid w:val="009F4FEB"/>
    <w:rsid w:val="00A2540E"/>
    <w:rsid w:val="00A4691E"/>
    <w:rsid w:val="00A73EA0"/>
    <w:rsid w:val="00A81D33"/>
    <w:rsid w:val="00A9491E"/>
    <w:rsid w:val="00AA67DA"/>
    <w:rsid w:val="00AD5F61"/>
    <w:rsid w:val="00B01EBC"/>
    <w:rsid w:val="00B06871"/>
    <w:rsid w:val="00B16B6D"/>
    <w:rsid w:val="00B225FD"/>
    <w:rsid w:val="00B568EA"/>
    <w:rsid w:val="00B742F4"/>
    <w:rsid w:val="00B86C01"/>
    <w:rsid w:val="00C15DC7"/>
    <w:rsid w:val="00C4669E"/>
    <w:rsid w:val="00C621ED"/>
    <w:rsid w:val="00C72DAD"/>
    <w:rsid w:val="00C76164"/>
    <w:rsid w:val="00C8599F"/>
    <w:rsid w:val="00C95881"/>
    <w:rsid w:val="00D07325"/>
    <w:rsid w:val="00D15BB7"/>
    <w:rsid w:val="00D221DF"/>
    <w:rsid w:val="00D35F55"/>
    <w:rsid w:val="00D41A4A"/>
    <w:rsid w:val="00D97F6C"/>
    <w:rsid w:val="00DA01F0"/>
    <w:rsid w:val="00DA7F75"/>
    <w:rsid w:val="00E3288E"/>
    <w:rsid w:val="00E76DB5"/>
    <w:rsid w:val="00E940F8"/>
    <w:rsid w:val="00EC1220"/>
    <w:rsid w:val="00EF55B5"/>
    <w:rsid w:val="00F03666"/>
    <w:rsid w:val="00F1235D"/>
    <w:rsid w:val="00F25404"/>
    <w:rsid w:val="00F63C6A"/>
    <w:rsid w:val="00F75133"/>
    <w:rsid w:val="00F84A91"/>
    <w:rsid w:val="00FA412D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332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2221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2021-02-25T06:18:00Z</cp:lastPrinted>
  <dcterms:created xsi:type="dcterms:W3CDTF">2022-10-19T01:04:00Z</dcterms:created>
  <dcterms:modified xsi:type="dcterms:W3CDTF">2022-10-19T01:48:00Z</dcterms:modified>
</cp:coreProperties>
</file>