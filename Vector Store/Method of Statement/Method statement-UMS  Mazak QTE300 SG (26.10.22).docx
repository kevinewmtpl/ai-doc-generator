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417FF" w:rsidRDefault="003417FF">
      <w:pPr>
        <w:rPr>
          <w:sz w:val="24"/>
        </w:rPr>
      </w:pPr>
    </w:p>
    <w:p w:rsidR="00684C71" w:rsidRDefault="002441AA">
      <w:pPr>
        <w:rPr>
          <w:sz w:val="24"/>
          <w:lang w:eastAsia="zh-CN"/>
        </w:rPr>
      </w:pPr>
      <w:r>
        <w:rPr>
          <w:sz w:val="24"/>
        </w:rPr>
        <w:t>Date: 26</w:t>
      </w:r>
      <w:r w:rsidR="003417FF" w:rsidRPr="003417FF">
        <w:rPr>
          <w:sz w:val="24"/>
          <w:vertAlign w:val="superscript"/>
        </w:rPr>
        <w:t>th</w:t>
      </w:r>
      <w:r w:rsidR="003417FF">
        <w:rPr>
          <w:sz w:val="24"/>
        </w:rPr>
        <w:t xml:space="preserve"> Oct</w:t>
      </w:r>
      <w:r>
        <w:rPr>
          <w:sz w:val="24"/>
        </w:rPr>
        <w:t xml:space="preserve">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0D5E23">
        <w:rPr>
          <w:sz w:val="24"/>
          <w:lang w:eastAsia="zh-CN"/>
        </w:rPr>
        <w:t xml:space="preserve">machine </w:t>
      </w:r>
      <w:r w:rsidR="00CB0419">
        <w:rPr>
          <w:sz w:val="24"/>
          <w:lang w:eastAsia="zh-CN"/>
        </w:rPr>
        <w:t xml:space="preserve">with accessories </w:t>
      </w:r>
      <w:r w:rsidR="000D5E23">
        <w:rPr>
          <w:sz w:val="24"/>
          <w:lang w:eastAsia="zh-CN"/>
        </w:rPr>
        <w:t>from lorry chassis</w:t>
      </w:r>
      <w:r w:rsidR="00C4609B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>shift and</w:t>
      </w:r>
      <w:r w:rsidR="00B608D7">
        <w:rPr>
          <w:sz w:val="24"/>
          <w:lang w:eastAsia="zh-CN"/>
        </w:rPr>
        <w:t xml:space="preserve"> position into factory premise at ground floor </w:t>
      </w:r>
    </w:p>
    <w:p w:rsidR="00732428" w:rsidRDefault="007324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32428" w:rsidRDefault="0073242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32428" w:rsidRPr="005C6A66" w:rsidRDefault="00724F4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</w:t>
      </w:r>
      <w:r w:rsidR="002441AA">
        <w:rPr>
          <w:b/>
          <w:sz w:val="24"/>
          <w:szCs w:val="24"/>
          <w:lang w:eastAsia="zh-CN"/>
        </w:rPr>
        <w:t xml:space="preserve"> unit Mazak QTE-</w:t>
      </w:r>
      <w:r w:rsidR="003B29DF">
        <w:rPr>
          <w:b/>
          <w:sz w:val="24"/>
          <w:szCs w:val="24"/>
          <w:lang w:eastAsia="zh-CN"/>
        </w:rPr>
        <w:t>200</w:t>
      </w:r>
      <w:bookmarkStart w:id="0" w:name="_GoBack"/>
      <w:bookmarkEnd w:id="0"/>
      <w:r w:rsidR="002441AA">
        <w:rPr>
          <w:b/>
          <w:sz w:val="24"/>
          <w:szCs w:val="24"/>
          <w:lang w:eastAsia="zh-CN"/>
        </w:rPr>
        <w:t xml:space="preserve"> SG (500U) </w:t>
      </w:r>
    </w:p>
    <w:p w:rsidR="003417FF" w:rsidRDefault="003B29D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2705</w:t>
      </w:r>
      <w:r w:rsidR="002441AA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x 1690 x 1725m</w:t>
      </w:r>
      <w:r w:rsidR="002F5AEE">
        <w:rPr>
          <w:sz w:val="24"/>
          <w:szCs w:val="24"/>
          <w:lang w:eastAsia="zh-CN"/>
        </w:rPr>
        <w:t>m</w:t>
      </w:r>
      <w:r w:rsidR="003417FF">
        <w:rPr>
          <w:sz w:val="24"/>
          <w:szCs w:val="24"/>
          <w:lang w:eastAsia="zh-CN"/>
        </w:rPr>
        <w:t xml:space="preserve"> </w:t>
      </w:r>
    </w:p>
    <w:p w:rsidR="008E20C6" w:rsidRPr="003417FF" w:rsidRDefault="003B29D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4,4</w:t>
      </w:r>
      <w:r w:rsidR="002441AA">
        <w:rPr>
          <w:sz w:val="24"/>
          <w:szCs w:val="24"/>
          <w:lang w:eastAsia="zh-CN"/>
        </w:rPr>
        <w:t>5</w:t>
      </w:r>
      <w:r w:rsidR="00577B4A">
        <w:rPr>
          <w:sz w:val="24"/>
          <w:szCs w:val="24"/>
          <w:lang w:eastAsia="zh-CN"/>
        </w:rPr>
        <w:t>0</w:t>
      </w:r>
      <w:r w:rsidR="00B608D7">
        <w:rPr>
          <w:sz w:val="24"/>
          <w:szCs w:val="24"/>
          <w:lang w:eastAsia="zh-CN"/>
        </w:rPr>
        <w:t xml:space="preserve"> kgs</w:t>
      </w:r>
    </w:p>
    <w:p w:rsidR="0032475E" w:rsidRDefault="0032475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476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B0419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577B4A" w:rsidRDefault="002441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26</w:t>
      </w:r>
      <w:r w:rsidR="003417FF">
        <w:rPr>
          <w:sz w:val="24"/>
          <w:lang w:eastAsia="zh-CN"/>
        </w:rPr>
        <w:t>/10/</w:t>
      </w:r>
      <w:r>
        <w:rPr>
          <w:sz w:val="24"/>
          <w:lang w:eastAsia="zh-CN"/>
        </w:rPr>
        <w:t>22</w:t>
      </w:r>
    </w:p>
    <w:p w:rsidR="00577B4A" w:rsidRDefault="00577B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577B4A" w:rsidRDefault="00577B4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5C6A66" w:rsidRPr="008E20C6" w:rsidRDefault="003B29D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  <w:lang w:eastAsia="zh-CN"/>
        </w:rPr>
        <w:t>1p</w:t>
      </w:r>
      <w:r w:rsidR="00577B4A">
        <w:rPr>
          <w:sz w:val="24"/>
          <w:szCs w:val="24"/>
          <w:lang w:eastAsia="zh-CN"/>
        </w:rPr>
        <w:t xml:space="preserve">m </w:t>
      </w:r>
      <w:r w:rsidR="00473D73">
        <w:rPr>
          <w:sz w:val="24"/>
          <w:lang w:eastAsia="zh-CN"/>
        </w:rPr>
        <w:t xml:space="preserve">  </w:t>
      </w:r>
    </w:p>
    <w:p w:rsidR="00732428" w:rsidRPr="00732428" w:rsidRDefault="007324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3B29DF" w:rsidRDefault="003B29DF" w:rsidP="003B29DF">
      <w:pPr>
        <w:pStyle w:val="Heading4"/>
      </w:pPr>
      <w:r>
        <w:t>No 23 Changi North Crescent</w:t>
      </w:r>
    </w:p>
    <w:p w:rsidR="003B29DF" w:rsidRPr="00707B09" w:rsidRDefault="003B29DF" w:rsidP="003B29D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UMS</w:t>
      </w:r>
    </w:p>
    <w:p w:rsidR="007F03CF" w:rsidRDefault="007F03CF" w:rsidP="00A3270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455E18" w:rsidRDefault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A91C3C" w:rsidRDefault="00A91C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230E4B">
        <w:rPr>
          <w:sz w:val="24"/>
          <w:lang w:eastAsia="zh-CN"/>
        </w:rPr>
        <w:t xml:space="preserve"> x </w:t>
      </w:r>
      <w:r w:rsidR="00CB0419">
        <w:rPr>
          <w:sz w:val="24"/>
          <w:lang w:eastAsia="zh-CN"/>
        </w:rPr>
        <w:t>633 lor</w:t>
      </w:r>
      <w:r w:rsidR="008A3A39">
        <w:rPr>
          <w:sz w:val="24"/>
          <w:lang w:eastAsia="zh-CN"/>
        </w:rPr>
        <w:t>ry loader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  <w:r w:rsidR="00455E18">
        <w:rPr>
          <w:sz w:val="24"/>
          <w:lang w:eastAsia="zh-CN"/>
        </w:rPr>
        <w:t>/pallet truck</w:t>
      </w:r>
    </w:p>
    <w:p w:rsidR="008E20C6" w:rsidRDefault="008E2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wire/webbing sling</w:t>
      </w:r>
    </w:p>
    <w:p w:rsidR="00650074" w:rsidRDefault="004D47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</w:t>
      </w:r>
      <w:r w:rsidR="00347B0A">
        <w:rPr>
          <w:sz w:val="24"/>
          <w:lang w:eastAsia="zh-CN"/>
        </w:rPr>
        <w:t xml:space="preserve"> plate</w:t>
      </w:r>
      <w:r w:rsidR="00732428">
        <w:rPr>
          <w:sz w:val="24"/>
          <w:lang w:eastAsia="zh-CN"/>
        </w:rPr>
        <w:t>/canvas</w:t>
      </w:r>
      <w:r w:rsidR="00347B0A">
        <w:rPr>
          <w:sz w:val="24"/>
          <w:lang w:eastAsia="zh-CN"/>
        </w:rPr>
        <w:t xml:space="preserve"> (</w:t>
      </w:r>
      <w:r w:rsidR="00732428">
        <w:rPr>
          <w:sz w:val="24"/>
          <w:lang w:eastAsia="zh-CN"/>
        </w:rPr>
        <w:t xml:space="preserve">for epoxy </w:t>
      </w:r>
      <w:r w:rsidR="00455E18">
        <w:rPr>
          <w:sz w:val="24"/>
          <w:lang w:eastAsia="zh-CN"/>
        </w:rPr>
        <w:t>floor</w:t>
      </w:r>
      <w:r w:rsidR="00347B0A">
        <w:rPr>
          <w:sz w:val="24"/>
          <w:lang w:eastAsia="zh-CN"/>
        </w:rPr>
        <w:t xml:space="preserve"> protection)</w:t>
      </w:r>
    </w:p>
    <w:p w:rsidR="00230E4B" w:rsidRDefault="00230E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32475E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3417FF" w:rsidRDefault="003417FF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B608D7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CB0419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B608D7" w:rsidRDefault="00B608D7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0D5E23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55E1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55E18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455E18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001658" w:rsidRDefault="0000165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7C4166">
        <w:rPr>
          <w:sz w:val="24"/>
          <w:lang w:eastAsia="zh-CN"/>
        </w:rPr>
        <w:t xml:space="preserve">safety </w:t>
      </w:r>
      <w:r w:rsidR="008E20C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732428">
        <w:t>.</w:t>
      </w:r>
      <w:r w:rsidR="00A64537">
        <w:rPr>
          <w:rFonts w:hint="eastAsia"/>
        </w:rPr>
        <w:t>O</w:t>
      </w:r>
      <w:r w:rsidR="00732428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C4166" w:rsidRPr="00145B3F" w:rsidRDefault="0081336E" w:rsidP="00145B3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145B3F">
        <w:rPr>
          <w:b w:val="0"/>
          <w:sz w:val="20"/>
          <w:u w:val="none"/>
          <w:lang w:eastAsia="zh-CN"/>
        </w:rPr>
        <w:t xml:space="preserve">       </w:t>
      </w:r>
      <w:r>
        <w:rPr>
          <w:rFonts w:hint="eastAsia"/>
          <w:lang w:eastAsia="zh-CN"/>
        </w:rPr>
        <w:t>JOB SCOPE</w:t>
      </w:r>
    </w:p>
    <w:p w:rsidR="00CB0419" w:rsidRPr="00577B4A" w:rsidRDefault="00CB0419" w:rsidP="00577B4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</w:t>
      </w:r>
      <w:r w:rsidR="00001658">
        <w:rPr>
          <w:sz w:val="24"/>
          <w:lang w:eastAsia="zh-CN"/>
        </w:rPr>
        <w:t xml:space="preserve"> </w:t>
      </w:r>
      <w:r w:rsidR="008A3A39">
        <w:rPr>
          <w:sz w:val="24"/>
          <w:lang w:eastAsia="zh-CN"/>
        </w:rPr>
        <w:t xml:space="preserve">designated </w:t>
      </w:r>
      <w:r w:rsidR="00AB507F">
        <w:rPr>
          <w:sz w:val="24"/>
          <w:lang w:eastAsia="zh-CN"/>
        </w:rPr>
        <w:t>unloading area</w:t>
      </w:r>
    </w:p>
    <w:p w:rsidR="00CB0419" w:rsidRPr="008E20C6" w:rsidRDefault="00A91C3C" w:rsidP="008E20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 from low bed</w:t>
      </w:r>
      <w:r w:rsidR="0032475E">
        <w:rPr>
          <w:sz w:val="24"/>
          <w:lang w:eastAsia="zh-CN"/>
        </w:rPr>
        <w:t xml:space="preserve">/lorry </w:t>
      </w:r>
      <w:r w:rsidR="00577B4A">
        <w:rPr>
          <w:sz w:val="24"/>
          <w:lang w:eastAsia="zh-CN"/>
        </w:rPr>
        <w:t>chassis</w:t>
      </w:r>
    </w:p>
    <w:p w:rsidR="007C4166" w:rsidRDefault="007C4166" w:rsidP="00CB041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B0419">
        <w:rPr>
          <w:sz w:val="24"/>
          <w:lang w:eastAsia="zh-CN"/>
        </w:rPr>
        <w:t>Swing crane to unloading area</w:t>
      </w:r>
    </w:p>
    <w:p w:rsidR="00577B4A" w:rsidRPr="00CB0419" w:rsidRDefault="00577B4A" w:rsidP="00CB041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684C71" w:rsidRPr="00347B0A" w:rsidRDefault="00455E18" w:rsidP="00347B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 t</w:t>
      </w:r>
      <w:r w:rsidR="00347B0A">
        <w:rPr>
          <w:sz w:val="24"/>
          <w:lang w:eastAsia="zh-CN"/>
        </w:rPr>
        <w:t xml:space="preserve">o machine base </w:t>
      </w:r>
    </w:p>
    <w:p w:rsidR="007F03CF" w:rsidRDefault="00577B4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7F03CF">
        <w:rPr>
          <w:sz w:val="24"/>
          <w:lang w:eastAsia="zh-CN"/>
        </w:rPr>
        <w:t>ransport</w:t>
      </w:r>
      <w:r w:rsidR="0081336E">
        <w:rPr>
          <w:sz w:val="24"/>
          <w:lang w:eastAsia="zh-CN"/>
        </w:rPr>
        <w:t xml:space="preserve"> </w:t>
      </w:r>
      <w:r w:rsidR="007F03CF">
        <w:rPr>
          <w:sz w:val="24"/>
          <w:lang w:eastAsia="zh-CN"/>
        </w:rPr>
        <w:t>machi</w:t>
      </w:r>
      <w:r w:rsidR="00AB507F">
        <w:rPr>
          <w:sz w:val="24"/>
          <w:lang w:eastAsia="zh-CN"/>
        </w:rPr>
        <w:t>ne into production</w:t>
      </w:r>
      <w:r>
        <w:rPr>
          <w:sz w:val="24"/>
          <w:lang w:eastAsia="zh-CN"/>
        </w:rPr>
        <w:t xml:space="preserve"> bay</w:t>
      </w:r>
    </w:p>
    <w:p w:rsidR="00684C71" w:rsidRDefault="00AB50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F03C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B701FE">
        <w:rPr>
          <w:sz w:val="24"/>
          <w:lang w:eastAsia="zh-CN"/>
        </w:rPr>
        <w:t>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145B3F" w:rsidRPr="00AB507F" w:rsidRDefault="00352C91" w:rsidP="00AB50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AB507F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AB50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</w:t>
      </w:r>
      <w:r w:rsidR="00A64537">
        <w:rPr>
          <w:sz w:val="24"/>
          <w:lang w:eastAsia="zh-CN"/>
        </w:rPr>
        <w:t xml:space="preserve">will be clear and dispose </w:t>
      </w:r>
    </w:p>
    <w:p w:rsidR="00732428" w:rsidRPr="008E20C6" w:rsidRDefault="0081336E" w:rsidP="008E20C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1904C9" w:rsidRDefault="001904C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    </w:t>
      </w:r>
    </w:p>
    <w:p w:rsidR="001904C9" w:rsidRPr="000F37ED" w:rsidRDefault="001904C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</w:t>
      </w:r>
      <w:r w:rsidR="000F37ED">
        <w:rPr>
          <w:sz w:val="24"/>
          <w:szCs w:val="24"/>
          <w:lang w:eastAsia="zh-CN"/>
        </w:rPr>
        <w:t xml:space="preserve">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  <w:r>
        <w:rPr>
          <w:sz w:val="24"/>
        </w:rPr>
        <w:t xml:space="preserve"> </w:t>
      </w:r>
    </w:p>
    <w:p w:rsidR="00684C71" w:rsidRPr="001904C9" w:rsidRDefault="001904C9">
      <w:pPr>
        <w:rPr>
          <w:sz w:val="24"/>
          <w:szCs w:val="24"/>
          <w:lang w:eastAsia="zh-CN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E2734" w:rsidRDefault="005E2734">
      <w:r>
        <w:separator/>
      </w:r>
    </w:p>
  </w:endnote>
  <w:endnote w:type="continuationSeparator" w:id="0">
    <w:p w:rsidR="005E2734" w:rsidRDefault="005E27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B29D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B29D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E2734" w:rsidRDefault="005E2734">
      <w:r>
        <w:separator/>
      </w:r>
    </w:p>
  </w:footnote>
  <w:footnote w:type="continuationSeparator" w:id="0">
    <w:p w:rsidR="005E2734" w:rsidRDefault="005E27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5E273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5C6A66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5E2734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5C6A66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01658"/>
    <w:rsid w:val="000801A2"/>
    <w:rsid w:val="000B5021"/>
    <w:rsid w:val="000D1431"/>
    <w:rsid w:val="000D5E23"/>
    <w:rsid w:val="000E6274"/>
    <w:rsid w:val="000F37ED"/>
    <w:rsid w:val="001234F6"/>
    <w:rsid w:val="00145B3F"/>
    <w:rsid w:val="001904C9"/>
    <w:rsid w:val="001C67C6"/>
    <w:rsid w:val="001D69C1"/>
    <w:rsid w:val="00205704"/>
    <w:rsid w:val="00230E4B"/>
    <w:rsid w:val="002441AA"/>
    <w:rsid w:val="002C310F"/>
    <w:rsid w:val="002C52AA"/>
    <w:rsid w:val="002D3928"/>
    <w:rsid w:val="002F5AEE"/>
    <w:rsid w:val="00311DB1"/>
    <w:rsid w:val="0032475E"/>
    <w:rsid w:val="003417FF"/>
    <w:rsid w:val="00347B0A"/>
    <w:rsid w:val="003522C8"/>
    <w:rsid w:val="00352C91"/>
    <w:rsid w:val="003B29DF"/>
    <w:rsid w:val="003F4ABE"/>
    <w:rsid w:val="004135BC"/>
    <w:rsid w:val="0042395B"/>
    <w:rsid w:val="00455E18"/>
    <w:rsid w:val="0047011D"/>
    <w:rsid w:val="00473D73"/>
    <w:rsid w:val="004D4712"/>
    <w:rsid w:val="0052004B"/>
    <w:rsid w:val="00531310"/>
    <w:rsid w:val="00577B4A"/>
    <w:rsid w:val="005A2A69"/>
    <w:rsid w:val="005A46D9"/>
    <w:rsid w:val="005A7503"/>
    <w:rsid w:val="005C6A66"/>
    <w:rsid w:val="005D6225"/>
    <w:rsid w:val="005E2734"/>
    <w:rsid w:val="0061080E"/>
    <w:rsid w:val="00614763"/>
    <w:rsid w:val="006279F7"/>
    <w:rsid w:val="006304BE"/>
    <w:rsid w:val="00650074"/>
    <w:rsid w:val="00650243"/>
    <w:rsid w:val="00684C71"/>
    <w:rsid w:val="006B5DE8"/>
    <w:rsid w:val="006B6525"/>
    <w:rsid w:val="006F37C2"/>
    <w:rsid w:val="00707B09"/>
    <w:rsid w:val="00724F44"/>
    <w:rsid w:val="00732428"/>
    <w:rsid w:val="007C4166"/>
    <w:rsid w:val="007D0F1C"/>
    <w:rsid w:val="007E7225"/>
    <w:rsid w:val="007F03CF"/>
    <w:rsid w:val="0081336E"/>
    <w:rsid w:val="00821507"/>
    <w:rsid w:val="008A3A39"/>
    <w:rsid w:val="008D0B63"/>
    <w:rsid w:val="008E20C6"/>
    <w:rsid w:val="008E3BAF"/>
    <w:rsid w:val="008F1C49"/>
    <w:rsid w:val="009D7052"/>
    <w:rsid w:val="00A115F8"/>
    <w:rsid w:val="00A14E55"/>
    <w:rsid w:val="00A203D3"/>
    <w:rsid w:val="00A32709"/>
    <w:rsid w:val="00A438E4"/>
    <w:rsid w:val="00A64537"/>
    <w:rsid w:val="00A91807"/>
    <w:rsid w:val="00A91C3C"/>
    <w:rsid w:val="00AB507F"/>
    <w:rsid w:val="00B45C00"/>
    <w:rsid w:val="00B608D7"/>
    <w:rsid w:val="00B701FE"/>
    <w:rsid w:val="00B83978"/>
    <w:rsid w:val="00BA6835"/>
    <w:rsid w:val="00C4609B"/>
    <w:rsid w:val="00C56570"/>
    <w:rsid w:val="00CB0419"/>
    <w:rsid w:val="00D26C25"/>
    <w:rsid w:val="00D322A1"/>
    <w:rsid w:val="00D64822"/>
    <w:rsid w:val="00E22F5B"/>
    <w:rsid w:val="00E53B31"/>
    <w:rsid w:val="00E615DC"/>
    <w:rsid w:val="00E9120A"/>
    <w:rsid w:val="00EC087A"/>
    <w:rsid w:val="00EF0E77"/>
    <w:rsid w:val="00F47E51"/>
    <w:rsid w:val="00F71F37"/>
    <w:rsid w:val="00F75615"/>
    <w:rsid w:val="00FE46B3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link w:val="Heading4Char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  <w:style w:type="character" w:customStyle="1" w:styleId="Heading4Char">
    <w:name w:val="Heading 4 Char"/>
    <w:link w:val="Heading4"/>
    <w:rsid w:val="003B29DF"/>
    <w:rPr>
      <w:sz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215E78-A80A-490F-85E9-42A9FA1B7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2454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2022-10-26T00:36:00Z</cp:lastPrinted>
  <dcterms:created xsi:type="dcterms:W3CDTF">2022-10-26T00:38:00Z</dcterms:created>
  <dcterms:modified xsi:type="dcterms:W3CDTF">2022-10-26T00:38:00Z</dcterms:modified>
</cp:coreProperties>
</file>