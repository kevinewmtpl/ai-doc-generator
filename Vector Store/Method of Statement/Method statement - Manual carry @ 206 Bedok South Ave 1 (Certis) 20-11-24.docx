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06A1F" w:rsidRDefault="00306A1F">
      <w:pPr>
        <w:rPr>
          <w:sz w:val="24"/>
        </w:rPr>
      </w:pPr>
    </w:p>
    <w:p w:rsidR="006467DA" w:rsidRDefault="00845438">
      <w:pPr>
        <w:rPr>
          <w:sz w:val="24"/>
          <w:lang w:eastAsia="zh-CN"/>
        </w:rPr>
      </w:pPr>
      <w:r>
        <w:rPr>
          <w:sz w:val="24"/>
        </w:rPr>
        <w:t>Date: 18</w:t>
      </w:r>
      <w:r w:rsidRPr="00845438">
        <w:rPr>
          <w:sz w:val="24"/>
          <w:vertAlign w:val="superscript"/>
        </w:rPr>
        <w:t>th</w:t>
      </w:r>
      <w:r>
        <w:rPr>
          <w:sz w:val="24"/>
        </w:rPr>
        <w:t xml:space="preserve"> Nov</w:t>
      </w:r>
      <w:r w:rsidR="001906D0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B106D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45438">
        <w:rPr>
          <w:sz w:val="24"/>
          <w:lang w:eastAsia="zh-CN"/>
        </w:rPr>
        <w:t>unload carton boxes</w:t>
      </w:r>
      <w:r w:rsidR="004B3011">
        <w:rPr>
          <w:sz w:val="24"/>
          <w:lang w:eastAsia="zh-CN"/>
        </w:rPr>
        <w:t xml:space="preserve"> from lo</w:t>
      </w:r>
      <w:r w:rsidR="00845438">
        <w:rPr>
          <w:sz w:val="24"/>
          <w:lang w:eastAsia="zh-CN"/>
        </w:rPr>
        <w:t xml:space="preserve">rry chassis, transport </w:t>
      </w:r>
      <w:r w:rsidR="004B3011">
        <w:rPr>
          <w:sz w:val="24"/>
          <w:lang w:eastAsia="zh-CN"/>
        </w:rPr>
        <w:t xml:space="preserve">into premise at ground floor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17008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Spec</w:t>
      </w:r>
    </w:p>
    <w:p w:rsidR="007D50D8" w:rsidRDefault="008454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Carton boxes </w:t>
      </w:r>
    </w:p>
    <w:p w:rsidR="005F5CB1" w:rsidRDefault="008454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Total weight</w:t>
      </w:r>
      <w:r w:rsidR="009A5589">
        <w:rPr>
          <w:bCs/>
          <w:sz w:val="24"/>
          <w:szCs w:val="24"/>
          <w:lang w:eastAsia="zh-CN"/>
        </w:rPr>
        <w:t>:</w:t>
      </w:r>
      <w:bookmarkStart w:id="0" w:name="_GoBack"/>
      <w:bookmarkEnd w:id="0"/>
      <w:r>
        <w:rPr>
          <w:bCs/>
          <w:sz w:val="24"/>
          <w:szCs w:val="24"/>
          <w:lang w:eastAsia="zh-CN"/>
        </w:rPr>
        <w:t xml:space="preserve"> 80 kg </w:t>
      </w:r>
    </w:p>
    <w:p w:rsidR="005F5CB1" w:rsidRPr="001649AA" w:rsidRDefault="005F5CB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845438">
      <w:pPr>
        <w:rPr>
          <w:sz w:val="24"/>
          <w:lang w:eastAsia="zh-CN"/>
        </w:rPr>
      </w:pPr>
      <w:r>
        <w:rPr>
          <w:sz w:val="24"/>
          <w:lang w:eastAsia="zh-CN"/>
        </w:rPr>
        <w:t>20/11</w:t>
      </w:r>
      <w:r w:rsidR="005F5CB1">
        <w:rPr>
          <w:sz w:val="24"/>
          <w:lang w:eastAsia="zh-CN"/>
        </w:rPr>
        <w:t>/24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45438" w:rsidRDefault="0084543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Estimate: </w:t>
      </w:r>
    </w:p>
    <w:p w:rsidR="00306A1F" w:rsidRDefault="004B301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</w:t>
      </w:r>
      <w:r w:rsidR="005F5CB1">
        <w:rPr>
          <w:bCs/>
          <w:sz w:val="24"/>
          <w:szCs w:val="24"/>
          <w:lang w:eastAsia="zh-CN"/>
        </w:rPr>
        <w:t>am</w:t>
      </w:r>
    </w:p>
    <w:p w:rsidR="00B25CCF" w:rsidRPr="00B25CCF" w:rsidRDefault="00B25CC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082" w:rsidRDefault="004B3011" w:rsidP="005F5CB1">
      <w:pPr>
        <w:pStyle w:val="Heading4"/>
        <w:rPr>
          <w:szCs w:val="24"/>
        </w:rPr>
      </w:pPr>
      <w:r>
        <w:rPr>
          <w:szCs w:val="24"/>
        </w:rPr>
        <w:t>206 Bedok South Ave 1</w:t>
      </w:r>
    </w:p>
    <w:p w:rsidR="004B3011" w:rsidRPr="004B3011" w:rsidRDefault="004B3011" w:rsidP="004B301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Certis Group </w:t>
      </w:r>
    </w:p>
    <w:p w:rsidR="005F5CB1" w:rsidRDefault="005F5CB1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064B5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9A5589">
        <w:rPr>
          <w:sz w:val="24"/>
          <w:lang w:eastAsia="zh-CN"/>
        </w:rPr>
        <w:t xml:space="preserve"> 8</w:t>
      </w:r>
      <w:r w:rsidR="004B3011">
        <w:rPr>
          <w:sz w:val="24"/>
          <w:lang w:eastAsia="zh-CN"/>
        </w:rPr>
        <w:t>ft lorry</w:t>
      </w:r>
    </w:p>
    <w:p w:rsidR="00804BC0" w:rsidRDefault="0084543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Trolley </w:t>
      </w:r>
      <w:r w:rsidR="00804BC0">
        <w:rPr>
          <w:sz w:val="24"/>
          <w:lang w:eastAsia="zh-CN"/>
        </w:rPr>
        <w:t xml:space="preserve"> </w:t>
      </w:r>
    </w:p>
    <w:p w:rsidR="004B3011" w:rsidRPr="004B3011" w:rsidRDefault="004B3011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562CE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467DA"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EF0110" w:rsidRPr="00562CE3" w:rsidRDefault="006467DA" w:rsidP="00B25CC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16161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99427F" w:rsidRDefault="006467DA" w:rsidP="00994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6470C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C96E35" w:rsidRPr="00465C57" w:rsidRDefault="004B3011" w:rsidP="00465C5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into factory premise</w:t>
      </w:r>
    </w:p>
    <w:p w:rsidR="0084186B" w:rsidRDefault="004B3011" w:rsidP="004B30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845438">
        <w:rPr>
          <w:sz w:val="24"/>
          <w:lang w:eastAsia="zh-CN"/>
        </w:rPr>
        <w:t>unload boxes</w:t>
      </w:r>
      <w:r>
        <w:rPr>
          <w:sz w:val="24"/>
          <w:lang w:eastAsia="zh-CN"/>
        </w:rPr>
        <w:t xml:space="preserve"> from</w:t>
      </w:r>
      <w:r w:rsidR="00170082">
        <w:rPr>
          <w:sz w:val="24"/>
          <w:lang w:eastAsia="zh-CN"/>
        </w:rPr>
        <w:t xml:space="preserve"> lorry chassis</w:t>
      </w:r>
    </w:p>
    <w:p w:rsidR="00845438" w:rsidRPr="004B3011" w:rsidRDefault="00845438" w:rsidP="004B301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boxes onto trolley</w:t>
      </w:r>
    </w:p>
    <w:p w:rsidR="00250EFA" w:rsidRPr="00346E42" w:rsidRDefault="00845438" w:rsidP="00346E4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Transport into factory premise </w:t>
      </w:r>
    </w:p>
    <w:p w:rsidR="00EF0110" w:rsidRPr="00EF0110" w:rsidRDefault="00845438" w:rsidP="00EF011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boxes </w:t>
      </w:r>
      <w:r w:rsidR="00EF0110">
        <w:rPr>
          <w:sz w:val="24"/>
          <w:lang w:eastAsia="zh-CN"/>
        </w:rPr>
        <w:t>at the designated location</w:t>
      </w:r>
    </w:p>
    <w:p w:rsidR="00EF0110" w:rsidRPr="00250EFA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84543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681C" w:rsidRDefault="00D7681C">
      <w:r>
        <w:separator/>
      </w:r>
    </w:p>
  </w:endnote>
  <w:endnote w:type="continuationSeparator" w:id="0">
    <w:p w:rsidR="00D7681C" w:rsidRDefault="00D76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E34E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E34E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681C" w:rsidRDefault="00D7681C">
      <w:r>
        <w:separator/>
      </w:r>
    </w:p>
  </w:footnote>
  <w:footnote w:type="continuationSeparator" w:id="0">
    <w:p w:rsidR="00D7681C" w:rsidRDefault="00D7681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D7681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1906D0">
    <w:pPr>
      <w:pStyle w:val="Header"/>
      <w:jc w:val="center"/>
    </w:pPr>
    <w:r>
      <w:t>28 Kranji Loop #05-03 Kranji Green, Singapore 739571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 w:rsidR="001906D0">
      <w:t>2826020</w:t>
    </w:r>
  </w:p>
  <w:p w:rsidR="006467DA" w:rsidRDefault="001906D0">
    <w:pPr>
      <w:pStyle w:val="Header"/>
      <w:jc w:val="center"/>
    </w:pPr>
    <w:r>
      <w:t>Co.Reg.No: 199603812E  GST Reg No: M2-8923804-2</w:t>
    </w:r>
  </w:p>
  <w:p w:rsidR="006467DA" w:rsidRDefault="00D7681C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51C"/>
    <w:rsid w:val="00064B51"/>
    <w:rsid w:val="0007152C"/>
    <w:rsid w:val="000B5071"/>
    <w:rsid w:val="000C68D5"/>
    <w:rsid w:val="000D3C89"/>
    <w:rsid w:val="00125342"/>
    <w:rsid w:val="001268A8"/>
    <w:rsid w:val="00141D73"/>
    <w:rsid w:val="001458A9"/>
    <w:rsid w:val="001533D0"/>
    <w:rsid w:val="00162A3D"/>
    <w:rsid w:val="001649AA"/>
    <w:rsid w:val="00170082"/>
    <w:rsid w:val="001906D0"/>
    <w:rsid w:val="001E34E6"/>
    <w:rsid w:val="00211C09"/>
    <w:rsid w:val="0021769A"/>
    <w:rsid w:val="00237932"/>
    <w:rsid w:val="00250EFA"/>
    <w:rsid w:val="00257C21"/>
    <w:rsid w:val="0027154F"/>
    <w:rsid w:val="002B2384"/>
    <w:rsid w:val="002F791A"/>
    <w:rsid w:val="003038EA"/>
    <w:rsid w:val="0030538F"/>
    <w:rsid w:val="00306A1F"/>
    <w:rsid w:val="00323983"/>
    <w:rsid w:val="0032440C"/>
    <w:rsid w:val="00346E42"/>
    <w:rsid w:val="003F57AE"/>
    <w:rsid w:val="00420DA0"/>
    <w:rsid w:val="0046470C"/>
    <w:rsid w:val="00465C57"/>
    <w:rsid w:val="00466C7A"/>
    <w:rsid w:val="00496573"/>
    <w:rsid w:val="004B3011"/>
    <w:rsid w:val="00504F4C"/>
    <w:rsid w:val="00561940"/>
    <w:rsid w:val="00562CE3"/>
    <w:rsid w:val="005C0BC7"/>
    <w:rsid w:val="005D6724"/>
    <w:rsid w:val="005F5CB1"/>
    <w:rsid w:val="006467DA"/>
    <w:rsid w:val="0065228C"/>
    <w:rsid w:val="00677443"/>
    <w:rsid w:val="006B252B"/>
    <w:rsid w:val="00711C1D"/>
    <w:rsid w:val="00716161"/>
    <w:rsid w:val="007D50D8"/>
    <w:rsid w:val="00804BC0"/>
    <w:rsid w:val="0084186B"/>
    <w:rsid w:val="00845438"/>
    <w:rsid w:val="00895D5D"/>
    <w:rsid w:val="008B106D"/>
    <w:rsid w:val="008F0C05"/>
    <w:rsid w:val="00971AE8"/>
    <w:rsid w:val="0099046A"/>
    <w:rsid w:val="0099427F"/>
    <w:rsid w:val="009A5589"/>
    <w:rsid w:val="009C3D4D"/>
    <w:rsid w:val="009E6147"/>
    <w:rsid w:val="00A244C1"/>
    <w:rsid w:val="00A42B9C"/>
    <w:rsid w:val="00A46B56"/>
    <w:rsid w:val="00AA1CEE"/>
    <w:rsid w:val="00B25CCF"/>
    <w:rsid w:val="00B71575"/>
    <w:rsid w:val="00BA671E"/>
    <w:rsid w:val="00C21D12"/>
    <w:rsid w:val="00C96E35"/>
    <w:rsid w:val="00CA4C9C"/>
    <w:rsid w:val="00CB2E4C"/>
    <w:rsid w:val="00CE7AB0"/>
    <w:rsid w:val="00D70541"/>
    <w:rsid w:val="00D7681C"/>
    <w:rsid w:val="00DC68C8"/>
    <w:rsid w:val="00DF38C9"/>
    <w:rsid w:val="00E441E4"/>
    <w:rsid w:val="00E74C50"/>
    <w:rsid w:val="00E76DB5"/>
    <w:rsid w:val="00EC1220"/>
    <w:rsid w:val="00EF0110"/>
    <w:rsid w:val="00F159DB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979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2024-11-18T05:30:00Z</cp:lastPrinted>
  <dcterms:created xsi:type="dcterms:W3CDTF">2024-11-18T05:19:00Z</dcterms:created>
  <dcterms:modified xsi:type="dcterms:W3CDTF">2024-11-18T05:30:00Z</dcterms:modified>
</cp:coreProperties>
</file>