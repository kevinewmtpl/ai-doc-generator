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C50C2C">
      <w:pPr>
        <w:rPr>
          <w:sz w:val="24"/>
          <w:lang w:eastAsia="zh-CN"/>
        </w:rPr>
      </w:pPr>
      <w:r>
        <w:rPr>
          <w:sz w:val="24"/>
        </w:rPr>
        <w:t>Date: 03</w:t>
      </w:r>
      <w:r w:rsidRPr="00C50C2C">
        <w:rPr>
          <w:sz w:val="24"/>
          <w:vertAlign w:val="superscript"/>
        </w:rPr>
        <w:t>rd</w:t>
      </w:r>
      <w:r>
        <w:rPr>
          <w:sz w:val="24"/>
        </w:rPr>
        <w:t xml:space="preserve"> Dec</w:t>
      </w:r>
      <w:r w:rsidR="00F80089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30A75" w:rsidRPr="0023200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C50C2C">
        <w:rPr>
          <w:sz w:val="24"/>
          <w:lang w:eastAsia="zh-CN"/>
        </w:rPr>
        <w:t>machine and accessories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to fork up </w:t>
      </w:r>
      <w:r w:rsidR="00F62A9A">
        <w:rPr>
          <w:sz w:val="24"/>
          <w:lang w:eastAsia="zh-CN"/>
        </w:rPr>
        <w:t xml:space="preserve">onto wooden </w:t>
      </w:r>
      <w:r w:rsidR="00232002">
        <w:rPr>
          <w:sz w:val="24"/>
          <w:lang w:eastAsia="zh-CN"/>
        </w:rPr>
        <w:t>for packing</w:t>
      </w:r>
      <w:r w:rsidR="00074A43">
        <w:rPr>
          <w:sz w:val="24"/>
          <w:lang w:eastAsia="zh-CN"/>
        </w:rPr>
        <w:t xml:space="preserve">, </w:t>
      </w:r>
      <w:r w:rsidR="00F62A9A">
        <w:rPr>
          <w:sz w:val="24"/>
          <w:lang w:eastAsia="zh-CN"/>
        </w:rPr>
        <w:t>after packing</w:t>
      </w:r>
      <w:r w:rsidR="00074A43">
        <w:rPr>
          <w:sz w:val="24"/>
          <w:lang w:eastAsia="zh-CN"/>
        </w:rPr>
        <w:t xml:space="preserve">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F80089">
        <w:rPr>
          <w:sz w:val="24"/>
          <w:lang w:eastAsia="zh-CN"/>
        </w:rPr>
        <w:t xml:space="preserve">nto </w:t>
      </w:r>
      <w:r w:rsidR="00C50C2C">
        <w:rPr>
          <w:sz w:val="24"/>
          <w:lang w:eastAsia="zh-CN"/>
        </w:rPr>
        <w:t xml:space="preserve">lorry and deliver to new location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C50C2C" w:rsidRDefault="00C50C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C50C2C" w:rsidRDefault="00C50C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attached list</w:t>
      </w:r>
    </w:p>
    <w:p w:rsidR="00C50C2C" w:rsidRPr="00C50C2C" w:rsidRDefault="00C50C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C50C2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13/12/24 – packing </w:t>
      </w:r>
      <w:r w:rsidR="00ED1677">
        <w:rPr>
          <w:sz w:val="24"/>
          <w:lang w:eastAsia="zh-CN"/>
        </w:rPr>
        <w:t xml:space="preserve">of case </w:t>
      </w:r>
    </w:p>
    <w:p w:rsidR="00C50C2C" w:rsidRDefault="00C50C2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16/12/24 – deliver to new location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C50C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C50C2C" w:rsidP="003C5B60">
      <w:pPr>
        <w:pStyle w:val="Heading4"/>
      </w:pPr>
      <w:r>
        <w:t xml:space="preserve">51 Corporation Rd </w:t>
      </w:r>
    </w:p>
    <w:p w:rsidR="00515133" w:rsidRPr="003C5B60" w:rsidRDefault="00C50C2C" w:rsidP="003C5B60">
      <w:pPr>
        <w:pStyle w:val="Heading4"/>
      </w:pPr>
      <w:r>
        <w:t>Addept3D</w:t>
      </w:r>
      <w:r w:rsidR="00232002">
        <w:t xml:space="preserve"> Pte Ltd </w:t>
      </w:r>
      <w:r w:rsidR="00F30A75">
        <w:t xml:space="preserve">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C50C2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3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80089">
        <w:rPr>
          <w:sz w:val="24"/>
          <w:lang w:eastAsia="zh-CN"/>
        </w:rPr>
        <w:t>3</w:t>
      </w:r>
      <w:r w:rsidR="00232002">
        <w:rPr>
          <w:sz w:val="24"/>
          <w:lang w:eastAsia="zh-CN"/>
        </w:rPr>
        <w:t>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C50C2C" w:rsidRDefault="00C50C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C50C2C" w:rsidRDefault="00C50C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A523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PVC plate</w:t>
      </w:r>
      <w:r w:rsidR="00B9577D">
        <w:rPr>
          <w:sz w:val="24"/>
          <w:lang w:eastAsia="zh-CN"/>
        </w:rPr>
        <w:t xml:space="preserve">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C50C2C" w:rsidRDefault="00C50C2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D1677" w:rsidRDefault="00ED167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D1677" w:rsidRDefault="00ED167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ED1677" w:rsidRPr="00ED1677" w:rsidRDefault="00ED167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D1677" w:rsidRDefault="00ED167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 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A523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2C2661" w:rsidRPr="00ED1677" w:rsidRDefault="00F955E2" w:rsidP="00ED16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bookmarkStart w:id="0" w:name="_GoBack"/>
      <w:bookmarkEnd w:id="0"/>
      <w:r>
        <w:rPr>
          <w:sz w:val="24"/>
          <w:lang w:eastAsia="zh-CN"/>
        </w:rPr>
        <w:t>oist d</w:t>
      </w:r>
      <w:r w:rsidR="002C2661">
        <w:rPr>
          <w:sz w:val="24"/>
          <w:lang w:eastAsia="zh-CN"/>
        </w:rPr>
        <w:t>own forklift from lorry chassis</w:t>
      </w:r>
      <w:r w:rsidR="00F80089">
        <w:rPr>
          <w:sz w:val="24"/>
          <w:lang w:eastAsia="zh-CN"/>
        </w:rPr>
        <w:t xml:space="preserve"> to the ground </w:t>
      </w:r>
    </w:p>
    <w:p w:rsidR="00695315" w:rsidRDefault="00A523C6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</w:t>
      </w:r>
      <w:r w:rsidR="00F955E2">
        <w:rPr>
          <w:sz w:val="24"/>
          <w:lang w:eastAsia="zh-CN"/>
        </w:rPr>
        <w:t>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ED1677">
        <w:rPr>
          <w:sz w:val="24"/>
          <w:lang w:eastAsia="zh-CN"/>
        </w:rPr>
        <w:t xml:space="preserve">and accessories </w:t>
      </w:r>
      <w:r>
        <w:rPr>
          <w:sz w:val="24"/>
          <w:lang w:eastAsia="zh-CN"/>
        </w:rPr>
        <w:t>from factory premise</w:t>
      </w:r>
      <w:r w:rsidR="00990ADC">
        <w:rPr>
          <w:sz w:val="24"/>
          <w:lang w:eastAsia="zh-CN"/>
        </w:rPr>
        <w:t xml:space="preserve"> </w:t>
      </w:r>
    </w:p>
    <w:p w:rsidR="00F80089" w:rsidRPr="00074A43" w:rsidRDefault="00F80089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loading area</w:t>
      </w:r>
    </w:p>
    <w:p w:rsidR="00F955E2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F80089">
        <w:rPr>
          <w:sz w:val="24"/>
          <w:lang w:eastAsia="zh-CN"/>
        </w:rPr>
        <w:t>t to fork up machine</w:t>
      </w:r>
      <w:r w:rsidR="00ED1677">
        <w:rPr>
          <w:sz w:val="24"/>
          <w:lang w:eastAsia="zh-CN"/>
        </w:rPr>
        <w:t xml:space="preserve">/accessories </w:t>
      </w:r>
    </w:p>
    <w:p w:rsidR="00F80089" w:rsidRDefault="00ED1677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</w:t>
      </w:r>
      <w:r w:rsidR="00F80089">
        <w:rPr>
          <w:sz w:val="24"/>
          <w:lang w:eastAsia="zh-CN"/>
        </w:rPr>
        <w:t xml:space="preserve">onto wooden base </w:t>
      </w:r>
    </w:p>
    <w:p w:rsidR="00F80089" w:rsidRPr="00074A43" w:rsidRDefault="00F80089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A909CF" w:rsidRDefault="00F62A9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990ADC">
        <w:rPr>
          <w:sz w:val="24"/>
          <w:lang w:eastAsia="zh-CN"/>
        </w:rPr>
        <w:t xml:space="preserve">, load </w:t>
      </w:r>
      <w:r w:rsidR="00B9577D">
        <w:rPr>
          <w:sz w:val="24"/>
          <w:lang w:eastAsia="zh-CN"/>
        </w:rPr>
        <w:t xml:space="preserve">up </w:t>
      </w:r>
      <w:r w:rsidR="00990ADC">
        <w:rPr>
          <w:sz w:val="24"/>
          <w:lang w:eastAsia="zh-CN"/>
        </w:rPr>
        <w:t>c</w:t>
      </w:r>
      <w:r w:rsidR="00ED1677">
        <w:rPr>
          <w:sz w:val="24"/>
          <w:lang w:eastAsia="zh-CN"/>
        </w:rPr>
        <w:t xml:space="preserve">ase onto lorry chassis </w:t>
      </w:r>
    </w:p>
    <w:p w:rsidR="00990ADC" w:rsidRDefault="00990ADC" w:rsidP="00F800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D1677">
        <w:rPr>
          <w:sz w:val="24"/>
          <w:lang w:eastAsia="zh-CN"/>
        </w:rPr>
        <w:t>ecured case with strapping belt</w:t>
      </w:r>
    </w:p>
    <w:p w:rsidR="00ED1677" w:rsidRPr="00F80089" w:rsidRDefault="00ED1677" w:rsidP="00F800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new location 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3200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FDC" w:rsidRDefault="00355FDC">
      <w:r>
        <w:separator/>
      </w:r>
    </w:p>
  </w:endnote>
  <w:endnote w:type="continuationSeparator" w:id="0">
    <w:p w:rsidR="00355FDC" w:rsidRDefault="00355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7BF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7B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FDC" w:rsidRDefault="00355FDC">
      <w:r>
        <w:separator/>
      </w:r>
    </w:p>
  </w:footnote>
  <w:footnote w:type="continuationSeparator" w:id="0">
    <w:p w:rsidR="00355FDC" w:rsidRDefault="00355F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67BF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F80089">
    <w:pPr>
      <w:pStyle w:val="Header"/>
      <w:jc w:val="center"/>
    </w:pPr>
    <w:r>
      <w:t>28 Kranji Loop #05-03, Kranji Green, Singapore 739571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F80089">
      <w:t>2826020</w:t>
    </w:r>
  </w:p>
  <w:p w:rsidR="006467DA" w:rsidRDefault="00F80089">
    <w:pPr>
      <w:pStyle w:val="Header"/>
      <w:jc w:val="center"/>
    </w:pPr>
    <w:r>
      <w:t xml:space="preserve">Co.Reg No: 199603812E  </w:t>
    </w:r>
    <w:r w:rsidR="006467DA">
      <w:t>GST Reg No. : M2-8923804 – 2</w:t>
    </w:r>
  </w:p>
  <w:p w:rsidR="006467DA" w:rsidRDefault="00E67BF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95201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232002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5FDC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9212D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2540E"/>
    <w:rsid w:val="00A25834"/>
    <w:rsid w:val="00A523C6"/>
    <w:rsid w:val="00A73EA0"/>
    <w:rsid w:val="00A909CF"/>
    <w:rsid w:val="00AA67DA"/>
    <w:rsid w:val="00B01373"/>
    <w:rsid w:val="00B06871"/>
    <w:rsid w:val="00B16B6D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0C2C"/>
    <w:rsid w:val="00C54E49"/>
    <w:rsid w:val="00C5606B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67BF6"/>
    <w:rsid w:val="00E76DB5"/>
    <w:rsid w:val="00EB07C2"/>
    <w:rsid w:val="00EC1220"/>
    <w:rsid w:val="00ED1677"/>
    <w:rsid w:val="00EF0349"/>
    <w:rsid w:val="00EF0424"/>
    <w:rsid w:val="00F25404"/>
    <w:rsid w:val="00F30A75"/>
    <w:rsid w:val="00F62A9A"/>
    <w:rsid w:val="00F679AC"/>
    <w:rsid w:val="00F75133"/>
    <w:rsid w:val="00F75B1F"/>
    <w:rsid w:val="00F80089"/>
    <w:rsid w:val="00F9383F"/>
    <w:rsid w:val="00F955E2"/>
    <w:rsid w:val="00FB6E6F"/>
    <w:rsid w:val="00FD2099"/>
    <w:rsid w:val="00FF33F8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99EB4-4416-4D58-A76E-4CC1F8F69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2023-08-11T03:28:00Z</cp:lastPrinted>
  <dcterms:created xsi:type="dcterms:W3CDTF">2024-12-03T02:55:00Z</dcterms:created>
  <dcterms:modified xsi:type="dcterms:W3CDTF">2024-12-03T02:55:00Z</dcterms:modified>
</cp:coreProperties>
</file>