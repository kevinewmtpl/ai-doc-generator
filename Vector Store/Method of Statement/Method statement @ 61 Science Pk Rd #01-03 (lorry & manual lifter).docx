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F95" w:rsidRDefault="00173F95">
      <w:pPr>
        <w:rPr>
          <w:sz w:val="24"/>
        </w:rPr>
      </w:pPr>
    </w:p>
    <w:p w:rsidR="00FC7A38" w:rsidRDefault="009651DE">
      <w:pPr>
        <w:rPr>
          <w:sz w:val="24"/>
          <w:lang w:eastAsia="zh-CN"/>
        </w:rPr>
      </w:pPr>
      <w:r>
        <w:rPr>
          <w:sz w:val="24"/>
        </w:rPr>
        <w:t>Date: 23</w:t>
      </w:r>
      <w:r w:rsidRPr="009651DE">
        <w:rPr>
          <w:sz w:val="24"/>
          <w:vertAlign w:val="superscript"/>
        </w:rPr>
        <w:t>rd</w:t>
      </w:r>
      <w:r>
        <w:rPr>
          <w:sz w:val="24"/>
        </w:rPr>
        <w:t xml:space="preserve"> Oct </w:t>
      </w:r>
      <w:r w:rsidR="00B81811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1811" w:rsidRPr="009651DE" w:rsidRDefault="00E96112" w:rsidP="009651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9651DE">
        <w:rPr>
          <w:rFonts w:hint="eastAsia"/>
          <w:sz w:val="24"/>
          <w:lang w:eastAsia="zh-CN"/>
        </w:rPr>
        <w:t xml:space="preserve">o shift out 1 unit engine to loading bay, hoist up onto lorry chassis and deliver to Eric </w:t>
      </w:r>
      <w:r w:rsidR="009651DE">
        <w:rPr>
          <w:sz w:val="24"/>
          <w:lang w:eastAsia="zh-CN"/>
        </w:rPr>
        <w:t>Wong</w:t>
      </w:r>
      <w:r w:rsidR="009651DE">
        <w:rPr>
          <w:rFonts w:hint="eastAsia"/>
          <w:sz w:val="24"/>
          <w:lang w:eastAsia="zh-CN"/>
        </w:rPr>
        <w:t xml:space="preserve"> </w:t>
      </w:r>
      <w:r w:rsidR="009651DE">
        <w:rPr>
          <w:sz w:val="24"/>
          <w:lang w:eastAsia="zh-CN"/>
        </w:rPr>
        <w:t xml:space="preserve">warehouse for packing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9651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23/10</w:t>
      </w:r>
      <w:r w:rsidR="00173F95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9651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Pr="000B14C2" w:rsidRDefault="009651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61 Science Pk Rd #01-03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81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F970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manual lifter</w:t>
      </w:r>
      <w:r w:rsidR="00E96112">
        <w:rPr>
          <w:sz w:val="24"/>
          <w:lang w:eastAsia="zh-CN"/>
        </w:rPr>
        <w:t xml:space="preserve"> </w:t>
      </w:r>
    </w:p>
    <w:p w:rsidR="009F1764" w:rsidRDefault="00F970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B0A1D">
        <w:rPr>
          <w:sz w:val="24"/>
          <w:lang w:eastAsia="zh-CN"/>
        </w:rPr>
        <w:t>ebbing</w:t>
      </w:r>
      <w:r w:rsidR="000856AF">
        <w:rPr>
          <w:sz w:val="24"/>
          <w:lang w:eastAsia="zh-CN"/>
        </w:rPr>
        <w:t xml:space="preserve"> sling </w:t>
      </w:r>
    </w:p>
    <w:p w:rsidR="00173F95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950AB" w:rsidRDefault="009C359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</w:t>
      </w:r>
      <w:r w:rsidR="00F97056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FC7A38" w:rsidRPr="000950AB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B81811" w:rsidRDefault="00F9705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manual lifter</w:t>
      </w:r>
      <w:r w:rsidR="004A70F3">
        <w:rPr>
          <w:b w:val="0"/>
          <w:sz w:val="24"/>
          <w:szCs w:val="24"/>
          <w:u w:val="none"/>
          <w:lang w:eastAsia="zh-CN"/>
        </w:rPr>
        <w:t xml:space="preserve">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>to the ground</w:t>
      </w:r>
    </w:p>
    <w:p w:rsidR="00F97056" w:rsidRDefault="00F9705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Use ma</w:t>
      </w:r>
      <w:r w:rsidR="000950AB">
        <w:rPr>
          <w:b w:val="0"/>
          <w:sz w:val="24"/>
          <w:szCs w:val="24"/>
          <w:u w:val="none"/>
          <w:lang w:eastAsia="zh-CN"/>
        </w:rPr>
        <w:t xml:space="preserve">nual lifter to lift down engine from concreate plinth </w:t>
      </w:r>
    </w:p>
    <w:p w:rsidR="00FA16F6" w:rsidRDefault="000950A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out engine</w:t>
      </w:r>
      <w:r w:rsidR="00B81811">
        <w:rPr>
          <w:b w:val="0"/>
          <w:sz w:val="24"/>
          <w:szCs w:val="24"/>
          <w:u w:val="none"/>
          <w:lang w:eastAsia="zh-CN"/>
        </w:rPr>
        <w:t xml:space="preserve"> from production to loading area</w:t>
      </w:r>
      <w:r w:rsidR="00EB0A1D">
        <w:rPr>
          <w:b w:val="0"/>
          <w:sz w:val="24"/>
          <w:szCs w:val="24"/>
          <w:u w:val="none"/>
          <w:lang w:eastAsia="zh-CN"/>
        </w:rPr>
        <w:t xml:space="preserve"> </w:t>
      </w:r>
      <w:r w:rsidR="00F97056">
        <w:rPr>
          <w:b w:val="0"/>
          <w:sz w:val="24"/>
          <w:szCs w:val="24"/>
          <w:u w:val="none"/>
          <w:lang w:eastAsia="zh-CN"/>
        </w:rPr>
        <w:t xml:space="preserve">using pallet truck </w:t>
      </w:r>
    </w:p>
    <w:p w:rsidR="00B81811" w:rsidRDefault="000950A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engine</w:t>
      </w:r>
      <w:r w:rsidR="00B81811">
        <w:rPr>
          <w:b w:val="0"/>
          <w:sz w:val="24"/>
          <w:szCs w:val="24"/>
          <w:u w:val="none"/>
          <w:lang w:eastAsia="zh-CN"/>
        </w:rPr>
        <w:t xml:space="preserve"> onto lorry chassis</w:t>
      </w:r>
    </w:p>
    <w:p w:rsidR="00B81811" w:rsidRDefault="000950A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</w:t>
      </w:r>
      <w:bookmarkStart w:id="0" w:name="_GoBack"/>
      <w:bookmarkEnd w:id="0"/>
      <w:r w:rsidR="00B81811">
        <w:rPr>
          <w:b w:val="0"/>
          <w:sz w:val="24"/>
          <w:szCs w:val="24"/>
          <w:u w:val="none"/>
          <w:lang w:eastAsia="zh-CN"/>
        </w:rPr>
        <w:t xml:space="preserve"> with strapping belt </w:t>
      </w:r>
    </w:p>
    <w:p w:rsidR="000950AB" w:rsidRPr="00E96112" w:rsidRDefault="000950A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to Eric Wong warehouse for packing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</w:t>
      </w:r>
      <w:r w:rsidR="00B81811">
        <w:rPr>
          <w:b w:val="0"/>
          <w:sz w:val="24"/>
          <w:u w:val="none"/>
          <w:lang w:eastAsia="zh-CN"/>
        </w:rPr>
        <w:t>/ 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4F0" w:rsidRDefault="003F54F0">
      <w:r>
        <w:separator/>
      </w:r>
    </w:p>
  </w:endnote>
  <w:endnote w:type="continuationSeparator" w:id="0">
    <w:p w:rsidR="003F54F0" w:rsidRDefault="003F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0DD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0D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4F0" w:rsidRDefault="003F54F0">
      <w:r>
        <w:separator/>
      </w:r>
    </w:p>
  </w:footnote>
  <w:footnote w:type="continuationSeparator" w:id="0">
    <w:p w:rsidR="003F54F0" w:rsidRDefault="003F5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20D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173F95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173F95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20DD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27B"/>
    <w:rsid w:val="000053DD"/>
    <w:rsid w:val="0001590F"/>
    <w:rsid w:val="00040D1C"/>
    <w:rsid w:val="00083B53"/>
    <w:rsid w:val="000856AF"/>
    <w:rsid w:val="00093347"/>
    <w:rsid w:val="000950AB"/>
    <w:rsid w:val="000B14C2"/>
    <w:rsid w:val="000E48B7"/>
    <w:rsid w:val="00147418"/>
    <w:rsid w:val="001603BC"/>
    <w:rsid w:val="00173F95"/>
    <w:rsid w:val="0018220D"/>
    <w:rsid w:val="00186A86"/>
    <w:rsid w:val="001A6F8A"/>
    <w:rsid w:val="001A79AD"/>
    <w:rsid w:val="001B254F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3F54F0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47129"/>
    <w:rsid w:val="00763FA8"/>
    <w:rsid w:val="00775C89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1553A"/>
    <w:rsid w:val="00920DD8"/>
    <w:rsid w:val="00940648"/>
    <w:rsid w:val="0095706B"/>
    <w:rsid w:val="009651DE"/>
    <w:rsid w:val="00976D96"/>
    <w:rsid w:val="00996B91"/>
    <w:rsid w:val="009B0018"/>
    <w:rsid w:val="009B421A"/>
    <w:rsid w:val="009B64F4"/>
    <w:rsid w:val="009C3595"/>
    <w:rsid w:val="009F1764"/>
    <w:rsid w:val="00A02AB1"/>
    <w:rsid w:val="00A666C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81811"/>
    <w:rsid w:val="00BB6644"/>
    <w:rsid w:val="00BD01BD"/>
    <w:rsid w:val="00BE0949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04C8"/>
    <w:rsid w:val="00CE2BC7"/>
    <w:rsid w:val="00CF67E5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97056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5903F-24C6-48BB-9449-8D7A2F7C1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2023-08-14T05:55:00Z</cp:lastPrinted>
  <dcterms:created xsi:type="dcterms:W3CDTF">2024-10-23T02:23:00Z</dcterms:created>
  <dcterms:modified xsi:type="dcterms:W3CDTF">2024-10-23T02:23:00Z</dcterms:modified>
</cp:coreProperties>
</file>