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C673C">
      <w:pPr>
        <w:rPr>
          <w:sz w:val="24"/>
          <w:lang w:eastAsia="zh-CN"/>
        </w:rPr>
      </w:pPr>
      <w:r>
        <w:rPr>
          <w:sz w:val="24"/>
        </w:rPr>
        <w:t>Date: 05</w:t>
      </w:r>
      <w:r>
        <w:rPr>
          <w:sz w:val="24"/>
          <w:vertAlign w:val="superscript"/>
        </w:rPr>
        <w:t>th</w:t>
      </w:r>
      <w:r w:rsidR="00C32AF9">
        <w:rPr>
          <w:sz w:val="24"/>
        </w:rPr>
        <w:t xml:space="preserve"> Feb</w:t>
      </w:r>
      <w:r w:rsidR="00001DD1">
        <w:rPr>
          <w:sz w:val="24"/>
        </w:rPr>
        <w:t xml:space="preserve">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ED4127">
        <w:rPr>
          <w:sz w:val="24"/>
          <w:lang w:eastAsia="zh-CN"/>
        </w:rPr>
        <w:t xml:space="preserve"> and hoist down 1</w:t>
      </w:r>
      <w:r w:rsidR="00D06F43">
        <w:rPr>
          <w:sz w:val="24"/>
          <w:lang w:eastAsia="zh-CN"/>
        </w:rPr>
        <w:t xml:space="preserve"> unit Frame, 1 unit Test Ra</w:t>
      </w:r>
      <w:r w:rsidR="006B352E">
        <w:rPr>
          <w:sz w:val="24"/>
          <w:lang w:eastAsia="zh-CN"/>
        </w:rPr>
        <w:t xml:space="preserve">ck </w:t>
      </w:r>
      <w:r>
        <w:rPr>
          <w:sz w:val="24"/>
          <w:lang w:eastAsia="zh-CN"/>
        </w:rPr>
        <w:t>from 3</w:t>
      </w:r>
      <w:r w:rsidRPr="00030E1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  <w:r w:rsidR="001D4205">
        <w:rPr>
          <w:sz w:val="24"/>
          <w:lang w:eastAsia="zh-CN"/>
        </w:rPr>
        <w:t>, using forklift to load onto wooden base for packing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Of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C32AF9" w:rsidP="00B95137">
      <w:pPr>
        <w:rPr>
          <w:sz w:val="24"/>
          <w:lang w:eastAsia="zh-CN"/>
        </w:rPr>
      </w:pPr>
      <w:r>
        <w:rPr>
          <w:sz w:val="24"/>
          <w:lang w:eastAsia="zh-CN"/>
        </w:rPr>
        <w:t>23/02/</w:t>
      </w:r>
      <w:r w:rsidR="00001DD1">
        <w:rPr>
          <w:sz w:val="24"/>
          <w:lang w:eastAsia="zh-CN"/>
        </w:rPr>
        <w:t>2021</w:t>
      </w:r>
      <w:r w:rsidR="001D4205">
        <w:rPr>
          <w:sz w:val="24"/>
          <w:lang w:eastAsia="zh-CN"/>
        </w:rPr>
        <w:t xml:space="preserve"> </w:t>
      </w:r>
      <w:bookmarkStart w:id="0" w:name="_GoBack"/>
      <w:bookmarkEnd w:id="0"/>
    </w:p>
    <w:p w:rsidR="00B95137" w:rsidRDefault="00B95137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1B6D1B" w:rsidRDefault="001D4205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09:00</w:t>
      </w:r>
      <w:r w:rsidR="001B6D1B">
        <w:rPr>
          <w:sz w:val="24"/>
          <w:szCs w:val="24"/>
          <w:lang w:eastAsia="zh-CN"/>
        </w:rPr>
        <w:t xml:space="preserve">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1D42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62575" w:rsidRDefault="000625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30E13" w:rsidRDefault="00030E13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B352E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1D4205" w:rsidRDefault="001D42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1D4205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1D4205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</w:t>
      </w:r>
      <w:r w:rsidR="008C363D">
        <w:rPr>
          <w:sz w:val="24"/>
          <w:lang w:eastAsia="zh-CN"/>
        </w:rPr>
        <w:t xml:space="preserve">orm effectively and ensure platform 3ft metal plate protruding is fully lean and </w:t>
      </w:r>
      <w:r>
        <w:rPr>
          <w:sz w:val="24"/>
          <w:lang w:eastAsia="zh-CN"/>
        </w:rPr>
        <w:t xml:space="preserve">rested on the </w:t>
      </w:r>
      <w:r w:rsidR="008C363D">
        <w:rPr>
          <w:sz w:val="24"/>
          <w:lang w:eastAsia="zh-CN"/>
        </w:rPr>
        <w:t xml:space="preserve">building </w:t>
      </w:r>
      <w:r>
        <w:rPr>
          <w:sz w:val="24"/>
          <w:lang w:eastAsia="zh-CN"/>
        </w:rPr>
        <w:t>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BA4D2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BA4D2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085F36">
        <w:rPr>
          <w:sz w:val="24"/>
          <w:lang w:eastAsia="zh-CN"/>
        </w:rPr>
        <w:t>out equipment from production and load onto platform</w:t>
      </w:r>
    </w:p>
    <w:p w:rsidR="00085F36" w:rsidRDefault="00085F36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1D4205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163257">
        <w:rPr>
          <w:sz w:val="24"/>
          <w:lang w:eastAsia="zh-CN"/>
        </w:rPr>
        <w:t>platform together with equipment</w:t>
      </w:r>
      <w:r w:rsidR="00D4100D" w:rsidRPr="00085F36">
        <w:rPr>
          <w:sz w:val="24"/>
          <w:lang w:eastAsia="zh-CN"/>
        </w:rPr>
        <w:t xml:space="preserve"> to ground floor</w:t>
      </w:r>
    </w:p>
    <w:p w:rsidR="00CA4D90" w:rsidRDefault="001D4205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</w:t>
      </w:r>
      <w:r w:rsidR="00D06F43">
        <w:rPr>
          <w:sz w:val="24"/>
          <w:lang w:eastAsia="zh-CN"/>
        </w:rPr>
        <w:t xml:space="preserve">ng forklift to fork up </w:t>
      </w:r>
      <w:r>
        <w:rPr>
          <w:sz w:val="24"/>
          <w:lang w:eastAsia="zh-CN"/>
        </w:rPr>
        <w:t xml:space="preserve"> from platform </w:t>
      </w:r>
      <w:r w:rsidR="00CA4D90">
        <w:rPr>
          <w:sz w:val="24"/>
          <w:lang w:eastAsia="zh-CN"/>
        </w:rPr>
        <w:t>and load onto wooden base</w:t>
      </w:r>
    </w:p>
    <w:p w:rsidR="00CA4D90" w:rsidRDefault="00CA4D90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Packing to form a case     </w:t>
      </w:r>
    </w:p>
    <w:p w:rsidR="00217387" w:rsidRPr="00163257" w:rsidRDefault="00CA4D90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163257">
        <w:rPr>
          <w:sz w:val="24"/>
          <w:lang w:eastAsia="zh-CN"/>
        </w:rPr>
        <w:t xml:space="preserve">load onto </w:t>
      </w:r>
      <w:r>
        <w:rPr>
          <w:sz w:val="24"/>
          <w:lang w:eastAsia="zh-CN"/>
        </w:rPr>
        <w:t>forwarder lorry and transport to</w:t>
      </w:r>
      <w:r w:rsidR="00163257">
        <w:rPr>
          <w:sz w:val="24"/>
          <w:lang w:eastAsia="zh-CN"/>
        </w:rPr>
        <w:t xml:space="preserve"> another location</w:t>
      </w:r>
    </w:p>
    <w:p w:rsidR="00CA4D90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 xml:space="preserve">clear and dispose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1BC4" w:rsidRDefault="00801BC4">
      <w:r>
        <w:separator/>
      </w:r>
    </w:p>
  </w:endnote>
  <w:endnote w:type="continuationSeparator" w:id="0">
    <w:p w:rsidR="00801BC4" w:rsidRDefault="00801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C673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C673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1BC4" w:rsidRDefault="00801BC4">
      <w:r>
        <w:separator/>
      </w:r>
    </w:p>
  </w:footnote>
  <w:footnote w:type="continuationSeparator" w:id="0">
    <w:p w:rsidR="00801BC4" w:rsidRDefault="00801B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801BC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801BC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1DD1"/>
    <w:rsid w:val="00030E13"/>
    <w:rsid w:val="00057F9E"/>
    <w:rsid w:val="00062575"/>
    <w:rsid w:val="00085F36"/>
    <w:rsid w:val="0009020A"/>
    <w:rsid w:val="000C7132"/>
    <w:rsid w:val="000E2408"/>
    <w:rsid w:val="001410FA"/>
    <w:rsid w:val="00163257"/>
    <w:rsid w:val="001A7138"/>
    <w:rsid w:val="001B6D1B"/>
    <w:rsid w:val="001C1CBF"/>
    <w:rsid w:val="001C27A2"/>
    <w:rsid w:val="001D4205"/>
    <w:rsid w:val="00217387"/>
    <w:rsid w:val="00222F7C"/>
    <w:rsid w:val="00232A30"/>
    <w:rsid w:val="00251834"/>
    <w:rsid w:val="00252BFD"/>
    <w:rsid w:val="00261F89"/>
    <w:rsid w:val="002D02B1"/>
    <w:rsid w:val="002F2EEC"/>
    <w:rsid w:val="00314F31"/>
    <w:rsid w:val="00342A68"/>
    <w:rsid w:val="003D0786"/>
    <w:rsid w:val="0042603E"/>
    <w:rsid w:val="004725E1"/>
    <w:rsid w:val="004C024F"/>
    <w:rsid w:val="004C2874"/>
    <w:rsid w:val="005212E4"/>
    <w:rsid w:val="0056442E"/>
    <w:rsid w:val="005C5DDE"/>
    <w:rsid w:val="00605682"/>
    <w:rsid w:val="0062053C"/>
    <w:rsid w:val="00692F36"/>
    <w:rsid w:val="006A0465"/>
    <w:rsid w:val="006A4F9C"/>
    <w:rsid w:val="006B352E"/>
    <w:rsid w:val="00701A85"/>
    <w:rsid w:val="0070747D"/>
    <w:rsid w:val="007168B6"/>
    <w:rsid w:val="0077169A"/>
    <w:rsid w:val="007D36F0"/>
    <w:rsid w:val="00801BC4"/>
    <w:rsid w:val="008254AB"/>
    <w:rsid w:val="00840DC8"/>
    <w:rsid w:val="008C363D"/>
    <w:rsid w:val="008D5DE7"/>
    <w:rsid w:val="00926AFA"/>
    <w:rsid w:val="00931972"/>
    <w:rsid w:val="00A1692F"/>
    <w:rsid w:val="00A27E28"/>
    <w:rsid w:val="00A92C9C"/>
    <w:rsid w:val="00AF4F6B"/>
    <w:rsid w:val="00B13489"/>
    <w:rsid w:val="00B256BB"/>
    <w:rsid w:val="00B95137"/>
    <w:rsid w:val="00BA4D21"/>
    <w:rsid w:val="00BB01E4"/>
    <w:rsid w:val="00BF1BA5"/>
    <w:rsid w:val="00C32AF9"/>
    <w:rsid w:val="00C373BA"/>
    <w:rsid w:val="00C764C9"/>
    <w:rsid w:val="00C84581"/>
    <w:rsid w:val="00CA3063"/>
    <w:rsid w:val="00CA4D90"/>
    <w:rsid w:val="00CB71DF"/>
    <w:rsid w:val="00CC4461"/>
    <w:rsid w:val="00CF74CA"/>
    <w:rsid w:val="00D06F43"/>
    <w:rsid w:val="00D4100D"/>
    <w:rsid w:val="00D46EC1"/>
    <w:rsid w:val="00D74D8B"/>
    <w:rsid w:val="00D94436"/>
    <w:rsid w:val="00E8617D"/>
    <w:rsid w:val="00EB22E8"/>
    <w:rsid w:val="00EC5880"/>
    <w:rsid w:val="00EC673C"/>
    <w:rsid w:val="00ED3DEC"/>
    <w:rsid w:val="00ED4127"/>
    <w:rsid w:val="00EE527F"/>
    <w:rsid w:val="00F6058B"/>
    <w:rsid w:val="00F72AC3"/>
    <w:rsid w:val="00F7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20</cp:revision>
  <cp:lastPrinted>2021-01-04T02:52:00Z</cp:lastPrinted>
  <dcterms:created xsi:type="dcterms:W3CDTF">2020-04-02T06:12:00Z</dcterms:created>
  <dcterms:modified xsi:type="dcterms:W3CDTF">2021-02-01T01:52:00Z</dcterms:modified>
</cp:coreProperties>
</file>