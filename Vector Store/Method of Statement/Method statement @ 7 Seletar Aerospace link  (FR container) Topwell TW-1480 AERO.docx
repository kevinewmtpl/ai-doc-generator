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8CEC82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85A26CB" w14:textId="77777777" w:rsidR="009A38A9" w:rsidRDefault="009A38A9">
      <w:pPr>
        <w:rPr>
          <w:sz w:val="24"/>
        </w:rPr>
      </w:pPr>
    </w:p>
    <w:p w14:paraId="658F256B" w14:textId="796D4237" w:rsidR="006467DA" w:rsidRDefault="00F54240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795896">
        <w:rPr>
          <w:sz w:val="24"/>
        </w:rPr>
        <w:t>1</w:t>
      </w:r>
      <w:r w:rsidR="0043451A">
        <w:rPr>
          <w:sz w:val="24"/>
        </w:rPr>
        <w:t>6</w:t>
      </w:r>
      <w:r w:rsidR="00795896" w:rsidRPr="00795896">
        <w:rPr>
          <w:sz w:val="24"/>
          <w:vertAlign w:val="superscript"/>
        </w:rPr>
        <w:t>th</w:t>
      </w:r>
      <w:r w:rsidR="00795896">
        <w:rPr>
          <w:sz w:val="24"/>
        </w:rPr>
        <w:t xml:space="preserve"> Apr 2025</w:t>
      </w:r>
    </w:p>
    <w:p w14:paraId="3F9B5463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5011DA0" w14:textId="77777777"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14:paraId="56DA5DCA" w14:textId="6B30D771"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46B4B">
        <w:rPr>
          <w:sz w:val="24"/>
          <w:lang w:eastAsia="zh-CN"/>
        </w:rPr>
        <w:t>hoist down</w:t>
      </w:r>
      <w:r w:rsidR="00F54240">
        <w:rPr>
          <w:sz w:val="24"/>
          <w:lang w:eastAsia="zh-CN"/>
        </w:rPr>
        <w:t xml:space="preserve"> case</w:t>
      </w:r>
      <w:r w:rsidR="00F91C9C">
        <w:rPr>
          <w:sz w:val="24"/>
          <w:lang w:eastAsia="zh-CN"/>
        </w:rPr>
        <w:t xml:space="preserve"> from </w:t>
      </w:r>
      <w:r w:rsidR="00795896">
        <w:rPr>
          <w:sz w:val="24"/>
          <w:lang w:eastAsia="zh-CN"/>
        </w:rPr>
        <w:t>2</w:t>
      </w:r>
      <w:r w:rsidR="002D3728">
        <w:rPr>
          <w:sz w:val="24"/>
          <w:lang w:eastAsia="zh-CN"/>
        </w:rPr>
        <w:t xml:space="preserve"> x </w:t>
      </w:r>
      <w:r w:rsidR="00795896">
        <w:rPr>
          <w:sz w:val="24"/>
          <w:lang w:eastAsia="zh-CN"/>
        </w:rPr>
        <w:t>4</w:t>
      </w:r>
      <w:r w:rsidR="00F91C9C">
        <w:rPr>
          <w:sz w:val="24"/>
          <w:lang w:eastAsia="zh-CN"/>
        </w:rPr>
        <w:t xml:space="preserve">0ft FR </w:t>
      </w:r>
      <w:r w:rsidR="00C25A49">
        <w:rPr>
          <w:sz w:val="24"/>
          <w:lang w:eastAsia="zh-CN"/>
        </w:rPr>
        <w:t>container,</w:t>
      </w:r>
      <w:r w:rsidR="00846B4B">
        <w:rPr>
          <w:sz w:val="24"/>
          <w:lang w:eastAsia="zh-CN"/>
        </w:rPr>
        <w:t xml:space="preserve"> </w:t>
      </w:r>
      <w:r w:rsidR="00F54240">
        <w:rPr>
          <w:sz w:val="24"/>
          <w:lang w:eastAsia="zh-CN"/>
        </w:rPr>
        <w:t xml:space="preserve">uncrate,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14:paraId="124CDFFC" w14:textId="77777777"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A39729B" w14:textId="77777777" w:rsidR="000E4639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78EE76A7" w14:textId="2BA272EA" w:rsidR="00EE6C2D" w:rsidRPr="00EE6C2D" w:rsidRDefault="007958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</w:t>
      </w:r>
      <w:r w:rsidR="00B74B75">
        <w:rPr>
          <w:sz w:val="24"/>
          <w:szCs w:val="24"/>
          <w:lang w:eastAsia="zh-CN"/>
        </w:rPr>
        <w:t>s</w:t>
      </w:r>
      <w:r>
        <w:rPr>
          <w:sz w:val="24"/>
          <w:szCs w:val="24"/>
          <w:lang w:eastAsia="zh-CN"/>
        </w:rPr>
        <w:t xml:space="preserve"> YV1200ATC+G machine</w:t>
      </w:r>
    </w:p>
    <w:p w14:paraId="6F4AD668" w14:textId="55D37D62" w:rsidR="00C25A49" w:rsidRDefault="007958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Machine bed</w:t>
      </w:r>
      <w:r w:rsidR="00F54240">
        <w:rPr>
          <w:sz w:val="24"/>
          <w:szCs w:val="24"/>
          <w:lang w:eastAsia="zh-CN"/>
        </w:rPr>
        <w:t xml:space="preserve">: </w:t>
      </w:r>
      <w:r>
        <w:rPr>
          <w:sz w:val="24"/>
          <w:szCs w:val="24"/>
          <w:lang w:eastAsia="zh-CN"/>
        </w:rPr>
        <w:t>515 x 303 x 273 c</w:t>
      </w:r>
      <w:r w:rsidR="00F54240">
        <w:rPr>
          <w:sz w:val="24"/>
          <w:szCs w:val="24"/>
          <w:lang w:eastAsia="zh-CN"/>
        </w:rPr>
        <w:t>m</w:t>
      </w:r>
      <w:r>
        <w:rPr>
          <w:sz w:val="24"/>
          <w:szCs w:val="24"/>
          <w:lang w:eastAsia="zh-CN"/>
        </w:rPr>
        <w:t xml:space="preserve">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13, 200 kg each </w:t>
      </w:r>
    </w:p>
    <w:p w14:paraId="251049CC" w14:textId="1FB95892" w:rsidR="00F54240" w:rsidRDefault="0079589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Column: 394 x 394 x 338 cm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16, 800 kg each</w:t>
      </w:r>
    </w:p>
    <w:p w14:paraId="7CEBCDE1" w14:textId="77777777" w:rsidR="00F54240" w:rsidRPr="00BF1F53" w:rsidRDefault="00F5424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D462878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078B8DFD" w14:textId="6D010E97" w:rsidR="006467DA" w:rsidRPr="00F91C9C" w:rsidRDefault="006467DA" w:rsidP="00F91C9C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B74B75">
        <w:rPr>
          <w:sz w:val="24"/>
          <w:lang w:eastAsia="zh-CN"/>
        </w:rPr>
        <w:t>ed</w:t>
      </w:r>
    </w:p>
    <w:p w14:paraId="0FD2E945" w14:textId="77777777" w:rsidR="00F91C9C" w:rsidRDefault="00F91C9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94BC50C" w14:textId="77777777"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5AD3340D" w14:textId="77777777" w:rsidR="009A38A9" w:rsidRDefault="009A38A9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14:paraId="7380B6A1" w14:textId="13C3A313" w:rsidR="006467DA" w:rsidRDefault="0043451A">
      <w:pPr>
        <w:rPr>
          <w:sz w:val="24"/>
          <w:lang w:eastAsia="zh-CN"/>
        </w:rPr>
      </w:pPr>
      <w:r>
        <w:rPr>
          <w:sz w:val="24"/>
          <w:lang w:eastAsia="zh-CN"/>
        </w:rPr>
        <w:t>24/04/25 - 30/04/25</w:t>
      </w:r>
    </w:p>
    <w:p w14:paraId="2BEB2B8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7F0FF27" w14:textId="77777777"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73796EB4" w14:textId="77777777" w:rsidR="00C94FC9" w:rsidRDefault="00EE57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14:paraId="1498F331" w14:textId="77777777"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4AB665C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26A9DD7" w14:textId="77777777" w:rsidR="00EE6C2D" w:rsidRDefault="00EE6C2D" w:rsidP="00EE6C2D">
      <w:pPr>
        <w:pStyle w:val="Heading4"/>
      </w:pPr>
      <w:r>
        <w:t>7 Seletar Aerospace Link</w:t>
      </w:r>
    </w:p>
    <w:p w14:paraId="5F361D31" w14:textId="77777777" w:rsidR="00BA65F8" w:rsidRPr="00EE6C2D" w:rsidRDefault="00EE6C2D" w:rsidP="00EE6C2D">
      <w:pPr>
        <w:pStyle w:val="Heading4"/>
      </w:pPr>
      <w:r>
        <w:t xml:space="preserve">Windsor </w:t>
      </w:r>
      <w:proofErr w:type="spellStart"/>
      <w:r>
        <w:t>Airmotive</w:t>
      </w:r>
      <w:proofErr w:type="spellEnd"/>
      <w:r>
        <w:t xml:space="preserve"> Asia Pte Ltd</w:t>
      </w:r>
      <w:r w:rsidR="00AB3248">
        <w:rPr>
          <w:szCs w:val="24"/>
        </w:rPr>
        <w:t xml:space="preserve"> </w:t>
      </w:r>
      <w:r w:rsidR="00C23D93">
        <w:rPr>
          <w:szCs w:val="24"/>
        </w:rPr>
        <w:t xml:space="preserve"> </w:t>
      </w:r>
    </w:p>
    <w:p w14:paraId="3A0AC3B5" w14:textId="77777777" w:rsidR="0089628B" w:rsidRPr="0089628B" w:rsidRDefault="0089628B" w:rsidP="0089628B">
      <w:pPr>
        <w:rPr>
          <w:lang w:eastAsia="zh-CN"/>
        </w:rPr>
      </w:pPr>
    </w:p>
    <w:p w14:paraId="4A02C79A" w14:textId="77777777"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67B03868" w14:textId="4E5E9EB6" w:rsidR="00F54240" w:rsidRDefault="00F542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gramStart"/>
      <w:r>
        <w:rPr>
          <w:sz w:val="24"/>
          <w:lang w:eastAsia="zh-CN"/>
        </w:rPr>
        <w:t>1</w:t>
      </w:r>
      <w:r w:rsidR="0043451A">
        <w:rPr>
          <w:sz w:val="24"/>
          <w:lang w:eastAsia="zh-CN"/>
        </w:rPr>
        <w:t>1</w:t>
      </w:r>
      <w:r>
        <w:rPr>
          <w:sz w:val="24"/>
          <w:lang w:eastAsia="zh-CN"/>
        </w:rPr>
        <w:t>0 ton</w:t>
      </w:r>
      <w:proofErr w:type="gramEnd"/>
      <w:r>
        <w:rPr>
          <w:sz w:val="24"/>
          <w:lang w:eastAsia="zh-CN"/>
        </w:rPr>
        <w:t xml:space="preserve"> lorry loader</w:t>
      </w:r>
    </w:p>
    <w:p w14:paraId="6E70E956" w14:textId="77777777" w:rsidR="00EE5733" w:rsidRDefault="00F542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71FF0">
        <w:rPr>
          <w:sz w:val="24"/>
          <w:lang w:eastAsia="zh-CN"/>
        </w:rPr>
        <w:t>633 lorry loader</w:t>
      </w:r>
    </w:p>
    <w:p w14:paraId="7CB4763C" w14:textId="77777777" w:rsidR="00430169" w:rsidRDefault="00EE57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boom lift </w:t>
      </w:r>
      <w:r w:rsidR="00862AB1">
        <w:rPr>
          <w:sz w:val="24"/>
          <w:lang w:eastAsia="zh-CN"/>
        </w:rPr>
        <w:t xml:space="preserve"> </w:t>
      </w:r>
    </w:p>
    <w:p w14:paraId="3228CE83" w14:textId="414106E1" w:rsidR="006467DA" w:rsidRDefault="00B74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 r</w:t>
      </w:r>
      <w:r w:rsidR="00691C1C">
        <w:rPr>
          <w:sz w:val="24"/>
          <w:lang w:eastAsia="zh-CN"/>
        </w:rPr>
        <w:t>ollers</w:t>
      </w:r>
      <w:r w:rsidR="00771FF0">
        <w:rPr>
          <w:sz w:val="24"/>
          <w:lang w:eastAsia="zh-CN"/>
        </w:rPr>
        <w:t>/</w:t>
      </w:r>
      <w:r>
        <w:rPr>
          <w:sz w:val="24"/>
          <w:lang w:eastAsia="zh-CN"/>
        </w:rPr>
        <w:t xml:space="preserve">rollers </w:t>
      </w:r>
    </w:p>
    <w:p w14:paraId="62875506" w14:textId="77777777" w:rsidR="009B5A5C" w:rsidRDefault="00C12B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14:paraId="7CD5B46C" w14:textId="77777777"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2D778CFF" w14:textId="77777777" w:rsidR="009A38A9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>ydraulic jack</w:t>
      </w:r>
    </w:p>
    <w:p w14:paraId="5E68CC8E" w14:textId="77777777" w:rsidR="00AD680E" w:rsidRDefault="009A3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  <w:r w:rsidR="00AD680E">
        <w:rPr>
          <w:sz w:val="24"/>
          <w:lang w:eastAsia="zh-CN"/>
        </w:rPr>
        <w:t xml:space="preserve"> </w:t>
      </w:r>
    </w:p>
    <w:p w14:paraId="757C4D15" w14:textId="77777777" w:rsidR="006467DA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floor protection)</w:t>
      </w:r>
      <w:r w:rsidR="001268A8">
        <w:rPr>
          <w:sz w:val="24"/>
          <w:lang w:eastAsia="zh-CN"/>
        </w:rPr>
        <w:t xml:space="preserve"> </w:t>
      </w:r>
    </w:p>
    <w:p w14:paraId="3CA6153E" w14:textId="77777777"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14:paraId="4A89B3A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14:paraId="1FBEF0FB" w14:textId="77777777"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14:paraId="7B2F8DB2" w14:textId="77777777" w:rsidR="009A38A9" w:rsidRDefault="009A38A9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A5BCE90" w14:textId="77777777"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5F104F8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14:paraId="0FC84A2F" w14:textId="77777777"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11D2B9E1" w14:textId="77777777"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C31A72E" w14:textId="77777777"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77E7839F" w14:textId="2487ABFD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9A38A9">
        <w:rPr>
          <w:sz w:val="24"/>
          <w:lang w:eastAsia="zh-CN"/>
        </w:rPr>
        <w:t xml:space="preserve">isor, rigger, signalman and 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 certificate)</w:t>
      </w:r>
    </w:p>
    <w:p w14:paraId="07B16AE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C5E77AF" w14:textId="77777777"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0F2239A9" w14:textId="77777777"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2F0ACE01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4C8DCC63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14:paraId="76E6CB80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14:paraId="0F19F007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711A0033" w14:textId="77777777"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14:paraId="0D86A58F" w14:textId="77777777" w:rsidR="00D51A21" w:rsidRDefault="009A38A9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lorry</w:t>
      </w:r>
      <w:r w:rsidR="00F91C9C">
        <w:rPr>
          <w:sz w:val="24"/>
          <w:lang w:eastAsia="zh-CN"/>
        </w:rPr>
        <w:t xml:space="preserve"> crane</w:t>
      </w:r>
      <w:r w:rsidR="003D4113">
        <w:rPr>
          <w:sz w:val="24"/>
          <w:lang w:eastAsia="zh-CN"/>
        </w:rPr>
        <w:t xml:space="preserve"> at designated hoisting area </w:t>
      </w:r>
    </w:p>
    <w:p w14:paraId="018A0A56" w14:textId="77777777" w:rsidR="00771FF0" w:rsidRDefault="00771FF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</w:t>
      </w:r>
      <w:r w:rsidR="00CF73D7">
        <w:rPr>
          <w:sz w:val="24"/>
          <w:lang w:eastAsia="zh-CN"/>
        </w:rPr>
        <w:t>of crane with outrigger fully extended</w:t>
      </w:r>
      <w:r w:rsidR="003D4113">
        <w:rPr>
          <w:sz w:val="24"/>
          <w:lang w:eastAsia="zh-CN"/>
        </w:rPr>
        <w:t xml:space="preserve"> and resting on metal plate as base plate</w:t>
      </w:r>
    </w:p>
    <w:p w14:paraId="27BB3F3D" w14:textId="77777777" w:rsidR="00F54240" w:rsidRDefault="00F5424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case from FR container to the ground</w:t>
      </w:r>
    </w:p>
    <w:p w14:paraId="5575D144" w14:textId="77777777" w:rsidR="00534F50" w:rsidRPr="00846B4B" w:rsidRDefault="00534F50" w:rsidP="00846B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46B4B">
        <w:rPr>
          <w:sz w:val="24"/>
          <w:lang w:eastAsia="zh-CN"/>
        </w:rPr>
        <w:t>Uncrate case</w:t>
      </w:r>
      <w:r w:rsidR="002C7DE3" w:rsidRPr="00846B4B">
        <w:rPr>
          <w:sz w:val="24"/>
          <w:lang w:eastAsia="zh-CN"/>
        </w:rPr>
        <w:t xml:space="preserve"> and put aside</w:t>
      </w:r>
    </w:p>
    <w:p w14:paraId="23E9F555" w14:textId="77777777"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14:paraId="617594F2" w14:textId="77777777"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14:paraId="76DFE44C" w14:textId="77777777"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14:paraId="06463664" w14:textId="77777777"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14:paraId="4EA15AB1" w14:textId="37E714F1" w:rsidR="006467DA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</w:t>
      </w:r>
      <w:r w:rsidR="00795896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ground </w:t>
      </w:r>
    </w:p>
    <w:p w14:paraId="025E2D4D" w14:textId="0EE87972" w:rsidR="00795896" w:rsidRPr="00C90E43" w:rsidRDefault="00795896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assist customer </w:t>
      </w:r>
      <w:proofErr w:type="gramStart"/>
      <w:r>
        <w:rPr>
          <w:sz w:val="24"/>
          <w:lang w:eastAsia="zh-CN"/>
        </w:rPr>
        <w:t>engineer</w:t>
      </w:r>
      <w:proofErr w:type="gramEnd"/>
      <w:r>
        <w:rPr>
          <w:sz w:val="24"/>
          <w:lang w:eastAsia="zh-CN"/>
        </w:rPr>
        <w:t xml:space="preserve"> install machine outside factory </w:t>
      </w:r>
    </w:p>
    <w:p w14:paraId="1F211344" w14:textId="3DD38FC0" w:rsidR="00EF789A" w:rsidRPr="00534F50" w:rsidRDefault="00B74B75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install to insert rollers under machine bed </w:t>
      </w:r>
    </w:p>
    <w:p w14:paraId="52ECDECF" w14:textId="77777777"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6F22E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14:paraId="642C937F" w14:textId="77777777"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14:paraId="1D236959" w14:textId="77777777" w:rsidR="00724AD3" w:rsidRPr="006F3B3F" w:rsidRDefault="00724AD3" w:rsidP="006F3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6F3B3F">
        <w:rPr>
          <w:sz w:val="24"/>
          <w:lang w:eastAsia="zh-CN"/>
        </w:rPr>
        <w:t>machine from</w:t>
      </w:r>
      <w:r w:rsidR="00862AB1">
        <w:rPr>
          <w:sz w:val="24"/>
          <w:lang w:eastAsia="zh-CN"/>
        </w:rPr>
        <w:t xml:space="preserve">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  <w:r w:rsidR="00862AB1" w:rsidRPr="006F3B3F">
        <w:rPr>
          <w:sz w:val="24"/>
          <w:lang w:eastAsia="zh-CN"/>
        </w:rPr>
        <w:t xml:space="preserve"> </w:t>
      </w:r>
    </w:p>
    <w:p w14:paraId="728D389F" w14:textId="77777777"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14:paraId="2EC21BEE" w14:textId="77777777"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  <w:r w:rsidR="009A38A9">
        <w:rPr>
          <w:sz w:val="24"/>
          <w:lang w:eastAsia="zh-CN"/>
        </w:rPr>
        <w:t>d</w:t>
      </w:r>
    </w:p>
    <w:p w14:paraId="67B65027" w14:textId="77777777"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Job complete</w:t>
      </w:r>
    </w:p>
    <w:p w14:paraId="68B4C695" w14:textId="77777777" w:rsidR="00B74B75" w:rsidRDefault="00B74B75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7C2DB97" w14:textId="60704114" w:rsidR="0099046A" w:rsidRDefault="00B74B75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596EF636" w14:textId="77777777"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 xml:space="preserve">/ </w:t>
      </w:r>
      <w:proofErr w:type="spellStart"/>
      <w:r w:rsidR="002D3984">
        <w:rPr>
          <w:sz w:val="24"/>
          <w:lang w:eastAsia="zh-CN"/>
        </w:rPr>
        <w:t>Zailani</w:t>
      </w:r>
      <w:proofErr w:type="spellEnd"/>
    </w:p>
    <w:p w14:paraId="10E864F7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E76080F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2A70F7" w14:textId="77777777" w:rsidR="00DA0341" w:rsidRDefault="00DA0341">
      <w:r>
        <w:separator/>
      </w:r>
    </w:p>
  </w:endnote>
  <w:endnote w:type="continuationSeparator" w:id="0">
    <w:p w14:paraId="5B579CF7" w14:textId="77777777" w:rsidR="00DA0341" w:rsidRDefault="00DA0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ED4287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434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434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EB12AE" w14:textId="77777777" w:rsidR="00DA0341" w:rsidRDefault="00DA0341">
      <w:r>
        <w:separator/>
      </w:r>
    </w:p>
  </w:footnote>
  <w:footnote w:type="continuationSeparator" w:id="0">
    <w:p w14:paraId="656C1AA6" w14:textId="77777777" w:rsidR="00DA0341" w:rsidRDefault="00DA03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C3B297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0B2DA8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58A73CBF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22D248D3" w14:textId="3BC2DE76" w:rsidR="006467DA" w:rsidRDefault="00795896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>,</w:t>
    </w:r>
    <w:r>
      <w:t xml:space="preserve"> </w:t>
    </w:r>
    <w:proofErr w:type="spellStart"/>
    <w:r>
      <w:t>Kranji</w:t>
    </w:r>
    <w:proofErr w:type="spellEnd"/>
    <w:r>
      <w:t xml:space="preserve"> Green,</w:t>
    </w:r>
    <w:r w:rsidR="006467DA">
      <w:t xml:space="preserve"> Singapore </w:t>
    </w:r>
    <w:r>
      <w:t>739571</w:t>
    </w:r>
  </w:p>
  <w:p w14:paraId="78408D88" w14:textId="629D5DBD"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</w:t>
    </w:r>
  </w:p>
  <w:p w14:paraId="5F82942A" w14:textId="5CAEE031" w:rsidR="006467DA" w:rsidRDefault="006467DA">
    <w:pPr>
      <w:pStyle w:val="Header"/>
      <w:jc w:val="center"/>
    </w:pPr>
    <w:r>
      <w:t xml:space="preserve">GST Reg </w:t>
    </w:r>
    <w:proofErr w:type="gramStart"/>
    <w:r>
      <w:t>No.</w:t>
    </w:r>
    <w:r w:rsidR="00795896">
      <w:t xml:space="preserve"> </w:t>
    </w:r>
    <w:r>
      <w:t>:</w:t>
    </w:r>
    <w:proofErr w:type="gramEnd"/>
    <w:r>
      <w:t xml:space="preserve"> M2-8923804 – 2</w:t>
    </w:r>
  </w:p>
  <w:p w14:paraId="2F7AEF8B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A446AA2" w14:textId="77777777"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8379345">
    <w:abstractNumId w:val="2"/>
  </w:num>
  <w:num w:numId="2" w16cid:durableId="887062230">
    <w:abstractNumId w:val="4"/>
  </w:num>
  <w:num w:numId="3" w16cid:durableId="861825706">
    <w:abstractNumId w:val="0"/>
  </w:num>
  <w:num w:numId="4" w16cid:durableId="764807408">
    <w:abstractNumId w:val="9"/>
  </w:num>
  <w:num w:numId="5" w16cid:durableId="388380002">
    <w:abstractNumId w:val="5"/>
  </w:num>
  <w:num w:numId="6" w16cid:durableId="1080323436">
    <w:abstractNumId w:val="6"/>
  </w:num>
  <w:num w:numId="7" w16cid:durableId="475686875">
    <w:abstractNumId w:val="3"/>
  </w:num>
  <w:num w:numId="8" w16cid:durableId="2021276303">
    <w:abstractNumId w:val="7"/>
  </w:num>
  <w:num w:numId="9" w16cid:durableId="833028721">
    <w:abstractNumId w:val="1"/>
  </w:num>
  <w:num w:numId="10" w16cid:durableId="723407835">
    <w:abstractNumId w:val="8"/>
  </w:num>
  <w:num w:numId="11" w16cid:durableId="52437104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88230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17AA8"/>
    <w:rsid w:val="00035253"/>
    <w:rsid w:val="000611E1"/>
    <w:rsid w:val="00070B89"/>
    <w:rsid w:val="0007152C"/>
    <w:rsid w:val="00083372"/>
    <w:rsid w:val="00093CC5"/>
    <w:rsid w:val="000A3198"/>
    <w:rsid w:val="000C68D5"/>
    <w:rsid w:val="000D3C89"/>
    <w:rsid w:val="000D3F7C"/>
    <w:rsid w:val="000E4639"/>
    <w:rsid w:val="001268A8"/>
    <w:rsid w:val="00136332"/>
    <w:rsid w:val="00141D73"/>
    <w:rsid w:val="00147D28"/>
    <w:rsid w:val="001851BA"/>
    <w:rsid w:val="001A1840"/>
    <w:rsid w:val="001A46A7"/>
    <w:rsid w:val="001A4F28"/>
    <w:rsid w:val="001F5380"/>
    <w:rsid w:val="00210BA1"/>
    <w:rsid w:val="002120E9"/>
    <w:rsid w:val="002210C1"/>
    <w:rsid w:val="00241657"/>
    <w:rsid w:val="00257C21"/>
    <w:rsid w:val="002646C1"/>
    <w:rsid w:val="0026558F"/>
    <w:rsid w:val="00297087"/>
    <w:rsid w:val="002A7282"/>
    <w:rsid w:val="002C1022"/>
    <w:rsid w:val="002C7DE3"/>
    <w:rsid w:val="002D3728"/>
    <w:rsid w:val="002D3984"/>
    <w:rsid w:val="00334C7D"/>
    <w:rsid w:val="003403FB"/>
    <w:rsid w:val="003575DA"/>
    <w:rsid w:val="003811DD"/>
    <w:rsid w:val="003C43A5"/>
    <w:rsid w:val="003D3BEA"/>
    <w:rsid w:val="003D4113"/>
    <w:rsid w:val="0040545C"/>
    <w:rsid w:val="00415A40"/>
    <w:rsid w:val="0042603C"/>
    <w:rsid w:val="00430169"/>
    <w:rsid w:val="0043451A"/>
    <w:rsid w:val="004430F2"/>
    <w:rsid w:val="004443A0"/>
    <w:rsid w:val="00466C7A"/>
    <w:rsid w:val="00480BD2"/>
    <w:rsid w:val="004953B3"/>
    <w:rsid w:val="004C039D"/>
    <w:rsid w:val="004C1E42"/>
    <w:rsid w:val="00503E70"/>
    <w:rsid w:val="0052641D"/>
    <w:rsid w:val="005333BC"/>
    <w:rsid w:val="00534F50"/>
    <w:rsid w:val="00545552"/>
    <w:rsid w:val="005557FA"/>
    <w:rsid w:val="00557513"/>
    <w:rsid w:val="00566474"/>
    <w:rsid w:val="00573BD1"/>
    <w:rsid w:val="00580C7E"/>
    <w:rsid w:val="00581A5E"/>
    <w:rsid w:val="00581AFF"/>
    <w:rsid w:val="00634800"/>
    <w:rsid w:val="006467DA"/>
    <w:rsid w:val="00663BC0"/>
    <w:rsid w:val="00691C1C"/>
    <w:rsid w:val="0069630F"/>
    <w:rsid w:val="006A0EBC"/>
    <w:rsid w:val="006D440D"/>
    <w:rsid w:val="006F22E8"/>
    <w:rsid w:val="006F3B3F"/>
    <w:rsid w:val="006F6DC8"/>
    <w:rsid w:val="007066F2"/>
    <w:rsid w:val="00707F2B"/>
    <w:rsid w:val="007131A7"/>
    <w:rsid w:val="00724AD3"/>
    <w:rsid w:val="00735210"/>
    <w:rsid w:val="00742D33"/>
    <w:rsid w:val="00746A35"/>
    <w:rsid w:val="00771FF0"/>
    <w:rsid w:val="00773EB3"/>
    <w:rsid w:val="00795896"/>
    <w:rsid w:val="00797013"/>
    <w:rsid w:val="007F701F"/>
    <w:rsid w:val="00816DBC"/>
    <w:rsid w:val="008225C1"/>
    <w:rsid w:val="008274F1"/>
    <w:rsid w:val="00830444"/>
    <w:rsid w:val="00846B4B"/>
    <w:rsid w:val="008512EB"/>
    <w:rsid w:val="00860CD2"/>
    <w:rsid w:val="00862AB1"/>
    <w:rsid w:val="008721A6"/>
    <w:rsid w:val="00892332"/>
    <w:rsid w:val="00895D5D"/>
    <w:rsid w:val="0089628B"/>
    <w:rsid w:val="008B3746"/>
    <w:rsid w:val="008D13A9"/>
    <w:rsid w:val="00933FF0"/>
    <w:rsid w:val="00936603"/>
    <w:rsid w:val="00971AE8"/>
    <w:rsid w:val="0099046A"/>
    <w:rsid w:val="00994F2F"/>
    <w:rsid w:val="00995E60"/>
    <w:rsid w:val="009A38A9"/>
    <w:rsid w:val="009B5A5C"/>
    <w:rsid w:val="009B6AB6"/>
    <w:rsid w:val="009E11F6"/>
    <w:rsid w:val="00A1115F"/>
    <w:rsid w:val="00A2504F"/>
    <w:rsid w:val="00A70290"/>
    <w:rsid w:val="00A73CEB"/>
    <w:rsid w:val="00A73D4F"/>
    <w:rsid w:val="00A74680"/>
    <w:rsid w:val="00A84205"/>
    <w:rsid w:val="00A93B6F"/>
    <w:rsid w:val="00A9792C"/>
    <w:rsid w:val="00AB3248"/>
    <w:rsid w:val="00AB583B"/>
    <w:rsid w:val="00AD373C"/>
    <w:rsid w:val="00AD680E"/>
    <w:rsid w:val="00AE281A"/>
    <w:rsid w:val="00AE2AB6"/>
    <w:rsid w:val="00AE4252"/>
    <w:rsid w:val="00B02D1C"/>
    <w:rsid w:val="00B03BCD"/>
    <w:rsid w:val="00B50BA1"/>
    <w:rsid w:val="00B61A87"/>
    <w:rsid w:val="00B74B75"/>
    <w:rsid w:val="00BA65F8"/>
    <w:rsid w:val="00BD025E"/>
    <w:rsid w:val="00BF1F53"/>
    <w:rsid w:val="00C03735"/>
    <w:rsid w:val="00C12B8D"/>
    <w:rsid w:val="00C12DC9"/>
    <w:rsid w:val="00C23D93"/>
    <w:rsid w:val="00C25A49"/>
    <w:rsid w:val="00C42774"/>
    <w:rsid w:val="00C56D82"/>
    <w:rsid w:val="00C90E43"/>
    <w:rsid w:val="00C94FC9"/>
    <w:rsid w:val="00C95881"/>
    <w:rsid w:val="00CA4CAB"/>
    <w:rsid w:val="00CC01EF"/>
    <w:rsid w:val="00CF73D7"/>
    <w:rsid w:val="00D51A21"/>
    <w:rsid w:val="00D54348"/>
    <w:rsid w:val="00DA0341"/>
    <w:rsid w:val="00DA74D6"/>
    <w:rsid w:val="00DB1928"/>
    <w:rsid w:val="00DB6F3A"/>
    <w:rsid w:val="00DE134E"/>
    <w:rsid w:val="00DE29B7"/>
    <w:rsid w:val="00E4630B"/>
    <w:rsid w:val="00E76DB5"/>
    <w:rsid w:val="00E92C71"/>
    <w:rsid w:val="00E95798"/>
    <w:rsid w:val="00E95AFF"/>
    <w:rsid w:val="00E95CFA"/>
    <w:rsid w:val="00EC1220"/>
    <w:rsid w:val="00EC1B89"/>
    <w:rsid w:val="00EC37A1"/>
    <w:rsid w:val="00EE5733"/>
    <w:rsid w:val="00EE6C2D"/>
    <w:rsid w:val="00EF7292"/>
    <w:rsid w:val="00EF789A"/>
    <w:rsid w:val="00F36CE9"/>
    <w:rsid w:val="00F41581"/>
    <w:rsid w:val="00F54240"/>
    <w:rsid w:val="00F77A1A"/>
    <w:rsid w:val="00F81846"/>
    <w:rsid w:val="00F87411"/>
    <w:rsid w:val="00F91991"/>
    <w:rsid w:val="00F91C9C"/>
    <w:rsid w:val="00FB388C"/>
    <w:rsid w:val="00FB547A"/>
    <w:rsid w:val="00FB5957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AA7C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21</TotalTime>
  <Pages>1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2025-04-16T05:48:00Z</cp:lastPrinted>
  <dcterms:created xsi:type="dcterms:W3CDTF">2024-05-08T05:36:00Z</dcterms:created>
  <dcterms:modified xsi:type="dcterms:W3CDTF">2025-04-16T05:48:00Z</dcterms:modified>
</cp:coreProperties>
</file>