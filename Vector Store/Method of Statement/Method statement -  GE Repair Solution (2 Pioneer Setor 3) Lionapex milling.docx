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47828">
      <w:pPr>
        <w:rPr>
          <w:sz w:val="24"/>
          <w:lang w:eastAsia="zh-CN"/>
        </w:rPr>
      </w:pPr>
      <w:r>
        <w:rPr>
          <w:sz w:val="24"/>
        </w:rPr>
        <w:t>Date: 08</w:t>
      </w:r>
      <w:r w:rsidRPr="00847828">
        <w:rPr>
          <w:sz w:val="24"/>
          <w:vertAlign w:val="superscript"/>
        </w:rPr>
        <w:t>th</w:t>
      </w:r>
      <w:r>
        <w:rPr>
          <w:sz w:val="24"/>
        </w:rPr>
        <w:t xml:space="preserve"> Feb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7C0D">
        <w:rPr>
          <w:sz w:val="24"/>
          <w:lang w:eastAsia="zh-CN"/>
        </w:rPr>
        <w:t xml:space="preserve">unload </w:t>
      </w:r>
      <w:r w:rsidR="007B76FD">
        <w:rPr>
          <w:sz w:val="24"/>
          <w:lang w:eastAsia="zh-CN"/>
        </w:rPr>
        <w:t xml:space="preserve">1 unit </w:t>
      </w:r>
      <w:r w:rsidR="00982AE2">
        <w:rPr>
          <w:sz w:val="24"/>
          <w:lang w:eastAsia="zh-CN"/>
        </w:rPr>
        <w:t xml:space="preserve">machine </w:t>
      </w:r>
      <w:r w:rsidR="00847828">
        <w:rPr>
          <w:sz w:val="24"/>
          <w:lang w:eastAsia="zh-CN"/>
        </w:rPr>
        <w:t>from lorry chassis</w:t>
      </w:r>
      <w:r w:rsidR="007B76FD">
        <w:rPr>
          <w:sz w:val="24"/>
          <w:lang w:eastAsia="zh-CN"/>
        </w:rPr>
        <w:t xml:space="preserve">, uncrate, </w:t>
      </w:r>
      <w:r w:rsidR="006A7462">
        <w:rPr>
          <w:sz w:val="24"/>
          <w:lang w:eastAsia="zh-CN"/>
        </w:rPr>
        <w:t>shift and position</w:t>
      </w:r>
      <w:r w:rsidR="00356BE9">
        <w:rPr>
          <w:sz w:val="24"/>
          <w:lang w:eastAsia="zh-CN"/>
        </w:rPr>
        <w:t xml:space="preserve"> into p</w:t>
      </w:r>
      <w:r w:rsidR="007B76FD">
        <w:rPr>
          <w:sz w:val="24"/>
          <w:lang w:eastAsia="zh-CN"/>
        </w:rPr>
        <w:t>roduction at ground floor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87C0D" w:rsidRDefault="007B76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847828">
        <w:rPr>
          <w:sz w:val="24"/>
          <w:szCs w:val="24"/>
          <w:lang w:eastAsia="zh-CN"/>
        </w:rPr>
        <w:t>unit Vertical Milling machine</w:t>
      </w:r>
    </w:p>
    <w:p w:rsidR="007B76FD" w:rsidRDefault="008478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1.83 x 1.83 x 2.21 m</w:t>
      </w:r>
    </w:p>
    <w:p w:rsidR="007B76FD" w:rsidRPr="004372C0" w:rsidRDefault="008478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315 kg</w:t>
      </w:r>
    </w:p>
    <w:p w:rsidR="006A7462" w:rsidRDefault="006A746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47828">
      <w:pPr>
        <w:rPr>
          <w:sz w:val="24"/>
          <w:lang w:eastAsia="zh-CN"/>
        </w:rPr>
      </w:pPr>
      <w:r>
        <w:rPr>
          <w:sz w:val="24"/>
          <w:lang w:eastAsia="zh-CN"/>
        </w:rPr>
        <w:t>09/02/2018</w:t>
      </w:r>
      <w:r w:rsidR="003339AD">
        <w:rPr>
          <w:sz w:val="24"/>
          <w:lang w:eastAsia="zh-CN"/>
        </w:rPr>
        <w:t xml:space="preserve"> </w:t>
      </w:r>
      <w:r w:rsidR="00711B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024E23" w:rsidRDefault="00024E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D70DE4" w:rsidP="00BA65F8">
      <w:pPr>
        <w:pStyle w:val="Heading4"/>
      </w:pPr>
      <w:r>
        <w:t>No 2 Pioneer Sector 3</w:t>
      </w:r>
    </w:p>
    <w:p w:rsidR="0089628B" w:rsidRDefault="00D70DE4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Repair Solutions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7462" w:rsidRDefault="008478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A7462">
        <w:rPr>
          <w:sz w:val="24"/>
          <w:lang w:eastAsia="zh-CN"/>
        </w:rPr>
        <w:t>lorry crane</w:t>
      </w:r>
    </w:p>
    <w:p w:rsidR="004372C0" w:rsidRDefault="00D70D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87C0D">
        <w:rPr>
          <w:sz w:val="24"/>
          <w:lang w:eastAsia="zh-CN"/>
        </w:rPr>
        <w:t>allet truck</w:t>
      </w:r>
    </w:p>
    <w:p w:rsidR="004175D5" w:rsidRDefault="008478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>sling</w:t>
      </w:r>
    </w:p>
    <w:p w:rsidR="00847828" w:rsidRDefault="008478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F57E2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175D5" w:rsidRDefault="004175D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4782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4782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D70DE4">
        <w:rPr>
          <w:sz w:val="24"/>
          <w:lang w:eastAsia="zh-CN"/>
        </w:rPr>
        <w:t xml:space="preserve">ervisor, rigger, signalman and </w:t>
      </w:r>
      <w:r w:rsidR="006A7462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47828">
        <w:t>.</w:t>
      </w:r>
      <w:r w:rsidR="001268A8">
        <w:rPr>
          <w:rFonts w:hint="eastAsia"/>
        </w:rPr>
        <w:t>O</w:t>
      </w:r>
      <w:r w:rsidR="00847828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Pr="00847828" w:rsidRDefault="00A84205" w:rsidP="008478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847828">
        <w:rPr>
          <w:sz w:val="24"/>
          <w:lang w:eastAsia="zh-CN"/>
        </w:rPr>
        <w:t>location</w:t>
      </w:r>
    </w:p>
    <w:p w:rsidR="00D70DE4" w:rsidRPr="00847828" w:rsidRDefault="00D70DE4" w:rsidP="0084782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7828">
        <w:rPr>
          <w:sz w:val="24"/>
          <w:lang w:eastAsia="zh-CN"/>
        </w:rPr>
        <w:t>Uncrate case</w:t>
      </w:r>
    </w:p>
    <w:p w:rsidR="00D70DE4" w:rsidRPr="00301D51" w:rsidRDefault="00D70DE4" w:rsidP="0030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887C0D" w:rsidRPr="00887C0D" w:rsidRDefault="00887C0D" w:rsidP="00887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301D51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70DE4">
        <w:rPr>
          <w:sz w:val="24"/>
          <w:lang w:eastAsia="zh-CN"/>
        </w:rPr>
        <w:t>pallet truck</w:t>
      </w:r>
      <w:r w:rsidR="00083372"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847828">
        <w:rPr>
          <w:sz w:val="24"/>
          <w:lang w:eastAsia="zh-CN"/>
        </w:rPr>
        <w:t xml:space="preserve"> base </w:t>
      </w:r>
      <w:bookmarkStart w:id="0" w:name="_GoBack"/>
      <w:bookmarkEnd w:id="0"/>
    </w:p>
    <w:p w:rsidR="00D70DE4" w:rsidRPr="00024E23" w:rsidRDefault="00742D33" w:rsidP="00024E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024E23">
        <w:rPr>
          <w:sz w:val="24"/>
          <w:lang w:eastAsia="zh-CN"/>
        </w:rPr>
        <w:t xml:space="preserve">machine </w:t>
      </w:r>
      <w:r w:rsidR="00D70DE4">
        <w:rPr>
          <w:sz w:val="24"/>
          <w:lang w:eastAsia="zh-CN"/>
        </w:rPr>
        <w:t>in</w:t>
      </w:r>
      <w:r w:rsidR="00024E23">
        <w:rPr>
          <w:sz w:val="24"/>
          <w:lang w:eastAsia="zh-CN"/>
        </w:rPr>
        <w:t>to production</w:t>
      </w:r>
      <w:r w:rsidR="00D70DE4">
        <w:rPr>
          <w:sz w:val="24"/>
          <w:lang w:eastAsia="zh-CN"/>
        </w:rPr>
        <w:t xml:space="preserve"> </w:t>
      </w:r>
      <w:r w:rsidR="00024E23">
        <w:rPr>
          <w:sz w:val="24"/>
          <w:lang w:eastAsia="zh-CN"/>
        </w:rPr>
        <w:t xml:space="preserve">and position at the designated location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F3361" w:rsidRDefault="007F3361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F3361" w:rsidRDefault="007F3361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F3361" w:rsidRPr="007F3361" w:rsidRDefault="007F3361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95E" w:rsidRDefault="00C1095E">
      <w:r>
        <w:separator/>
      </w:r>
    </w:p>
  </w:endnote>
  <w:endnote w:type="continuationSeparator" w:id="0">
    <w:p w:rsidR="00C1095E" w:rsidRDefault="00C10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782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782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95E" w:rsidRDefault="00C1095E">
      <w:r>
        <w:separator/>
      </w:r>
    </w:p>
  </w:footnote>
  <w:footnote w:type="continuationSeparator" w:id="0">
    <w:p w:rsidR="00C1095E" w:rsidRDefault="00C109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4782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84782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24E23"/>
    <w:rsid w:val="000263C2"/>
    <w:rsid w:val="00053825"/>
    <w:rsid w:val="0007152C"/>
    <w:rsid w:val="00083372"/>
    <w:rsid w:val="000A1CEB"/>
    <w:rsid w:val="000C68D5"/>
    <w:rsid w:val="000D3C89"/>
    <w:rsid w:val="000D3F7C"/>
    <w:rsid w:val="001268A8"/>
    <w:rsid w:val="00136332"/>
    <w:rsid w:val="00140099"/>
    <w:rsid w:val="00141D73"/>
    <w:rsid w:val="00147D28"/>
    <w:rsid w:val="001B563E"/>
    <w:rsid w:val="001F5380"/>
    <w:rsid w:val="00241657"/>
    <w:rsid w:val="00257C21"/>
    <w:rsid w:val="002B0A73"/>
    <w:rsid w:val="002B16F9"/>
    <w:rsid w:val="00301D51"/>
    <w:rsid w:val="00321358"/>
    <w:rsid w:val="003339AD"/>
    <w:rsid w:val="00356BE9"/>
    <w:rsid w:val="003C43A5"/>
    <w:rsid w:val="003D1133"/>
    <w:rsid w:val="003D3BEA"/>
    <w:rsid w:val="004175D5"/>
    <w:rsid w:val="004372C0"/>
    <w:rsid w:val="00466C7A"/>
    <w:rsid w:val="004741BA"/>
    <w:rsid w:val="005333BC"/>
    <w:rsid w:val="0057045B"/>
    <w:rsid w:val="00592229"/>
    <w:rsid w:val="005F3B77"/>
    <w:rsid w:val="00634800"/>
    <w:rsid w:val="006467DA"/>
    <w:rsid w:val="006513EA"/>
    <w:rsid w:val="00663BC0"/>
    <w:rsid w:val="006A7462"/>
    <w:rsid w:val="006D440D"/>
    <w:rsid w:val="007066F2"/>
    <w:rsid w:val="00711BE6"/>
    <w:rsid w:val="00735210"/>
    <w:rsid w:val="00742D33"/>
    <w:rsid w:val="007431BD"/>
    <w:rsid w:val="007B76FD"/>
    <w:rsid w:val="007F3361"/>
    <w:rsid w:val="007F3CBB"/>
    <w:rsid w:val="008225C1"/>
    <w:rsid w:val="00837BD8"/>
    <w:rsid w:val="00847828"/>
    <w:rsid w:val="00887C0D"/>
    <w:rsid w:val="00895D5D"/>
    <w:rsid w:val="0089628B"/>
    <w:rsid w:val="00901ED1"/>
    <w:rsid w:val="00933FF0"/>
    <w:rsid w:val="00971AE8"/>
    <w:rsid w:val="00982AE2"/>
    <w:rsid w:val="0099046A"/>
    <w:rsid w:val="009F6359"/>
    <w:rsid w:val="00A1115F"/>
    <w:rsid w:val="00A84205"/>
    <w:rsid w:val="00A93B6F"/>
    <w:rsid w:val="00AB583B"/>
    <w:rsid w:val="00B61A87"/>
    <w:rsid w:val="00BA65F8"/>
    <w:rsid w:val="00BF1F53"/>
    <w:rsid w:val="00BF3782"/>
    <w:rsid w:val="00C1095E"/>
    <w:rsid w:val="00C81C61"/>
    <w:rsid w:val="00C95881"/>
    <w:rsid w:val="00D51A21"/>
    <w:rsid w:val="00D70DE4"/>
    <w:rsid w:val="00E76DB5"/>
    <w:rsid w:val="00E827AE"/>
    <w:rsid w:val="00EC1220"/>
    <w:rsid w:val="00EC37A1"/>
    <w:rsid w:val="00EF789A"/>
    <w:rsid w:val="00F36CE9"/>
    <w:rsid w:val="00F57E29"/>
    <w:rsid w:val="00F7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285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2017-08-15T05:43:00Z</cp:lastPrinted>
  <dcterms:created xsi:type="dcterms:W3CDTF">2018-02-08T07:18:00Z</dcterms:created>
  <dcterms:modified xsi:type="dcterms:W3CDTF">2018-02-08T07:18:00Z</dcterms:modified>
</cp:coreProperties>
</file>