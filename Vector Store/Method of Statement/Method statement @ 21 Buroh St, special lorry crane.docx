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990F1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4DA37A9" w14:textId="77777777" w:rsidR="00A558F1" w:rsidRDefault="00A558F1">
      <w:pPr>
        <w:rPr>
          <w:sz w:val="24"/>
        </w:rPr>
      </w:pPr>
    </w:p>
    <w:p w14:paraId="4295F429" w14:textId="69072D1C"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A35C9">
        <w:rPr>
          <w:sz w:val="24"/>
        </w:rPr>
        <w:t>14</w:t>
      </w:r>
      <w:r w:rsidR="005A35C9" w:rsidRPr="005A35C9">
        <w:rPr>
          <w:sz w:val="24"/>
          <w:vertAlign w:val="superscript"/>
        </w:rPr>
        <w:t>th</w:t>
      </w:r>
      <w:r w:rsidR="005A35C9">
        <w:rPr>
          <w:sz w:val="24"/>
        </w:rPr>
        <w:t xml:space="preserve"> July</w:t>
      </w:r>
      <w:r w:rsidR="00B515B9">
        <w:rPr>
          <w:sz w:val="24"/>
        </w:rPr>
        <w:t xml:space="preserve"> 2025</w:t>
      </w:r>
    </w:p>
    <w:p w14:paraId="0DC4915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908F5F9" w14:textId="77777777"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14:paraId="77D127D9" w14:textId="3F1584CB" w:rsidR="009C51A6" w:rsidRPr="0015525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022DD">
        <w:rPr>
          <w:sz w:val="24"/>
          <w:lang w:eastAsia="zh-CN"/>
        </w:rPr>
        <w:t xml:space="preserve">hoist up </w:t>
      </w:r>
      <w:r w:rsidR="005A35C9">
        <w:rPr>
          <w:sz w:val="24"/>
          <w:lang w:eastAsia="zh-CN"/>
        </w:rPr>
        <w:t>6 units machine to 2</w:t>
      </w:r>
      <w:r w:rsidR="005A35C9" w:rsidRPr="005A35C9">
        <w:rPr>
          <w:sz w:val="24"/>
          <w:vertAlign w:val="superscript"/>
          <w:lang w:eastAsia="zh-CN"/>
        </w:rPr>
        <w:t>nd</w:t>
      </w:r>
      <w:r w:rsidR="005A35C9">
        <w:rPr>
          <w:sz w:val="24"/>
          <w:lang w:eastAsia="zh-CN"/>
        </w:rPr>
        <w:t xml:space="preserve"> </w:t>
      </w:r>
      <w:r w:rsidR="00E022DD">
        <w:rPr>
          <w:sz w:val="24"/>
          <w:lang w:eastAsia="zh-CN"/>
        </w:rPr>
        <w:t>floor through shutter door</w:t>
      </w:r>
      <w:r w:rsidR="00A26699">
        <w:rPr>
          <w:sz w:val="24"/>
          <w:lang w:eastAsia="zh-CN"/>
        </w:rPr>
        <w:t xml:space="preserve"> opening by using lorry loader</w:t>
      </w:r>
    </w:p>
    <w:p w14:paraId="2DF29A3B" w14:textId="77777777"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F13A093" w14:textId="77777777" w:rsidR="00E022DD" w:rsidRDefault="00E022D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00C429E9" w14:textId="77777777" w:rsidR="005A35C9" w:rsidRDefault="005A35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2m Lathe</w:t>
      </w:r>
    </w:p>
    <w:p w14:paraId="2F9F56A0" w14:textId="107E6079" w:rsidR="005A35C9" w:rsidRDefault="005A35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1.5m Lathe</w:t>
      </w:r>
    </w:p>
    <w:p w14:paraId="191D88C6" w14:textId="5CA9EF65" w:rsidR="00E022DD" w:rsidRDefault="005A35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1m Lathe</w:t>
      </w:r>
    </w:p>
    <w:p w14:paraId="2670651A" w14:textId="649618FE" w:rsidR="005A35C9" w:rsidRDefault="005A35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units 5HP Milling </w:t>
      </w:r>
    </w:p>
    <w:p w14:paraId="1D14D4AC" w14:textId="77777777" w:rsidR="00E022DD" w:rsidRPr="00E022DD" w:rsidRDefault="00E022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32F7B90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FA41C2E" w14:textId="3F0AAB1E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5A35C9">
        <w:rPr>
          <w:sz w:val="24"/>
          <w:lang w:eastAsia="zh-CN"/>
        </w:rPr>
        <w:t>ed</w:t>
      </w:r>
      <w:r w:rsidR="00905FD2">
        <w:rPr>
          <w:sz w:val="24"/>
          <w:lang w:eastAsia="zh-CN"/>
        </w:rPr>
        <w:t xml:space="preserve"> </w:t>
      </w:r>
    </w:p>
    <w:p w14:paraId="25D9D486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0BADAEB" w14:textId="77777777"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F57D116" w14:textId="7884806E" w:rsidR="00905FD2" w:rsidRDefault="00B515B9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35C9">
        <w:rPr>
          <w:sz w:val="24"/>
          <w:lang w:eastAsia="zh-CN"/>
        </w:rPr>
        <w:t>9/07</w:t>
      </w:r>
      <w:r>
        <w:rPr>
          <w:sz w:val="24"/>
          <w:lang w:eastAsia="zh-CN"/>
        </w:rPr>
        <w:t>/25</w:t>
      </w:r>
    </w:p>
    <w:p w14:paraId="773FDCBD" w14:textId="77777777"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14:paraId="68043053" w14:textId="77777777"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5B44176" w14:textId="77777777" w:rsidR="005A35C9" w:rsidRDefault="005A35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</w:t>
      </w:r>
    </w:p>
    <w:p w14:paraId="03BECF20" w14:textId="0EBA8CB2" w:rsidR="00BD3C0C" w:rsidRPr="00BD3C0C" w:rsidRDefault="005A35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  <w:r w:rsidR="00BD3C0C">
        <w:rPr>
          <w:bCs/>
          <w:sz w:val="24"/>
          <w:szCs w:val="24"/>
          <w:lang w:eastAsia="zh-CN"/>
        </w:rPr>
        <w:t xml:space="preserve"> </w:t>
      </w:r>
    </w:p>
    <w:p w14:paraId="3D81E2F5" w14:textId="77777777" w:rsidR="00905FD2" w:rsidRDefault="00905F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9F7C078" w14:textId="4CE66372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09FA6BE" w14:textId="5A17BE6A" w:rsidR="0042603E" w:rsidRDefault="001C4494" w:rsidP="008254AB">
      <w:pPr>
        <w:pStyle w:val="Heading4"/>
      </w:pPr>
      <w:r>
        <w:t>21 Buroh Street</w:t>
      </w:r>
    </w:p>
    <w:p w14:paraId="47CC971F" w14:textId="786E8FB6" w:rsidR="00840DC8" w:rsidRPr="00840DC8" w:rsidRDefault="001C4494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HMB Precision Engineering &amp; Services </w:t>
      </w:r>
      <w:r w:rsidR="00905FD2">
        <w:rPr>
          <w:sz w:val="24"/>
          <w:szCs w:val="24"/>
          <w:lang w:eastAsia="zh-CN"/>
        </w:rPr>
        <w:t xml:space="preserve"> </w:t>
      </w:r>
    </w:p>
    <w:p w14:paraId="0ECE60C6" w14:textId="77777777" w:rsidR="00EE527F" w:rsidRDefault="00EE527F">
      <w:pPr>
        <w:rPr>
          <w:lang w:eastAsia="zh-CN"/>
        </w:rPr>
      </w:pPr>
    </w:p>
    <w:p w14:paraId="1E633D9C" w14:textId="77777777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03F4D8E" w14:textId="39C79F4A" w:rsidR="00DC4505" w:rsidRDefault="005A3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47B96">
        <w:rPr>
          <w:sz w:val="24"/>
          <w:lang w:eastAsia="zh-CN"/>
        </w:rPr>
        <w:t xml:space="preserve">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155257">
        <w:rPr>
          <w:sz w:val="24"/>
          <w:lang w:eastAsia="zh-CN"/>
        </w:rPr>
        <w:t xml:space="preserve"> loader </w:t>
      </w:r>
    </w:p>
    <w:p w14:paraId="778F3027" w14:textId="52015F71" w:rsidR="00E47B96" w:rsidRDefault="00B51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E022DD">
        <w:rPr>
          <w:sz w:val="24"/>
          <w:lang w:eastAsia="zh-CN"/>
        </w:rPr>
        <w:t>allet truck</w:t>
      </w:r>
    </w:p>
    <w:p w14:paraId="11539E19" w14:textId="05D5701E" w:rsidR="00905FD2" w:rsidRDefault="005A3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022DD">
        <w:rPr>
          <w:sz w:val="24"/>
          <w:lang w:eastAsia="zh-CN"/>
        </w:rPr>
        <w:t>ire/</w:t>
      </w:r>
      <w:r w:rsidR="00997640"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14:paraId="4B3733C4" w14:textId="461A151F" w:rsidR="00EE527F" w:rsidRDefault="005A3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7E8C6AC5" w14:textId="6AAD231F" w:rsidR="005A35C9" w:rsidRDefault="005A3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Crowbar/woodblock </w:t>
      </w:r>
    </w:p>
    <w:p w14:paraId="1FC9B9C0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8E7C289" w14:textId="77777777"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E1EB5B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14:paraId="4B2D42C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14:paraId="2267D9AF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516DF0D" w14:textId="0F401992"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5977AC58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14:paraId="75418A1C" w14:textId="6FC5C3BE" w:rsidR="009F6B90" w:rsidRDefault="00EE527F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E5C4BD4" w14:textId="77777777" w:rsidR="00E022DD" w:rsidRDefault="00E022DD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F068D83" w14:textId="0C2035D2" w:rsidR="00C154E5" w:rsidRDefault="00C154E5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14:paraId="602D8AEF" w14:textId="0171B4C1" w:rsidR="00C154E5" w:rsidRDefault="00C154E5" w:rsidP="003855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04B6642C" w14:textId="75A4331E" w:rsidR="00C154E5" w:rsidRDefault="00C154E5" w:rsidP="003855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Safey helmet </w:t>
      </w:r>
    </w:p>
    <w:p w14:paraId="2AED86D2" w14:textId="33C486E5" w:rsidR="00C154E5" w:rsidRDefault="00C154E5" w:rsidP="003855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harness </w:t>
      </w:r>
    </w:p>
    <w:p w14:paraId="30A2E707" w14:textId="77777777" w:rsidR="00C154E5" w:rsidRPr="00C154E5" w:rsidRDefault="00C154E5" w:rsidP="003855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5D6075D" w14:textId="77777777" w:rsidR="00EE527F" w:rsidRPr="009F6B90" w:rsidRDefault="009E678E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910E496" w14:textId="77777777" w:rsidR="00C154E5" w:rsidRDefault="00C154E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5EE564A8" w14:textId="617E65B6"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14:paraId="21537420" w14:textId="3723C175"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 </w:t>
      </w:r>
    </w:p>
    <w:p w14:paraId="199AA31A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14:paraId="7A9BF360" w14:textId="77777777" w:rsidR="00466AB7" w:rsidRDefault="00466AB7">
      <w:pPr>
        <w:pStyle w:val="BodyText2"/>
      </w:pPr>
      <w:r>
        <w:t>Lifting crew shall be composed to the following but not limited by other trained personnel in respect to number of crew needed for the operation:</w:t>
      </w:r>
    </w:p>
    <w:p w14:paraId="2B376674" w14:textId="45142562" w:rsidR="00466AB7" w:rsidRDefault="00466AB7" w:rsidP="00466AB7">
      <w:pPr>
        <w:pStyle w:val="BodyText2"/>
      </w:pPr>
      <w:r>
        <w:t>a. Lifting Supervisor</w:t>
      </w:r>
    </w:p>
    <w:p w14:paraId="303E6659" w14:textId="77777777" w:rsidR="00466AB7" w:rsidRDefault="00466AB7" w:rsidP="00466AB7">
      <w:pPr>
        <w:pStyle w:val="BodyText2"/>
      </w:pPr>
      <w:r>
        <w:t>b. Lorry Loader Operator</w:t>
      </w:r>
    </w:p>
    <w:p w14:paraId="2B6DAB86" w14:textId="77777777" w:rsidR="00466AB7" w:rsidRDefault="00466AB7" w:rsidP="00466AB7">
      <w:pPr>
        <w:pStyle w:val="BodyText2"/>
      </w:pPr>
      <w:r>
        <w:t>c. Signalman</w:t>
      </w:r>
    </w:p>
    <w:p w14:paraId="18460ABA" w14:textId="77777777" w:rsidR="00466AB7" w:rsidRDefault="00466AB7" w:rsidP="00466AB7">
      <w:pPr>
        <w:pStyle w:val="BodyText2"/>
      </w:pPr>
      <w:r>
        <w:t>d. Riggerman</w:t>
      </w:r>
    </w:p>
    <w:p w14:paraId="5C6FEE1E" w14:textId="51264AE5" w:rsidR="00EE527F" w:rsidRDefault="00466AB7" w:rsidP="00466AB7">
      <w:pPr>
        <w:pStyle w:val="BodyText2"/>
      </w:pPr>
      <w:r>
        <w:t xml:space="preserve">e. Skill Mover </w:t>
      </w:r>
    </w:p>
    <w:p w14:paraId="4D0ECE4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C0CBB1C" w14:textId="77777777"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1F72ECED" w14:textId="77777777"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14:paraId="78006C86" w14:textId="45FD2C56" w:rsidR="00905FD2" w:rsidRDefault="00905FD2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70305E2B" w14:textId="77777777" w:rsidR="003C19E4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EF62AA" w:rsidRPr="00BD3C0C">
        <w:rPr>
          <w:sz w:val="24"/>
          <w:lang w:eastAsia="zh-CN"/>
        </w:rPr>
        <w:t>nse</w:t>
      </w:r>
      <w:r w:rsidR="00155257">
        <w:rPr>
          <w:sz w:val="24"/>
          <w:lang w:eastAsia="zh-CN"/>
        </w:rPr>
        <w:t>rt sling to</w:t>
      </w:r>
      <w:r>
        <w:rPr>
          <w:sz w:val="24"/>
          <w:lang w:eastAsia="zh-CN"/>
        </w:rPr>
        <w:t xml:space="preserve"> crane hook</w:t>
      </w:r>
    </w:p>
    <w:p w14:paraId="16F80C14" w14:textId="6D881F1D" w:rsidR="00EF62AA" w:rsidRPr="00BD3C0C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  <w:r w:rsidR="00EB5E8A" w:rsidRPr="00BD3C0C">
        <w:rPr>
          <w:sz w:val="24"/>
          <w:lang w:eastAsia="zh-CN"/>
        </w:rPr>
        <w:t xml:space="preserve"> </w:t>
      </w:r>
    </w:p>
    <w:p w14:paraId="44F415C9" w14:textId="385D72C0" w:rsidR="000077CE" w:rsidRDefault="00E022DD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BD3C0C">
        <w:rPr>
          <w:sz w:val="24"/>
          <w:lang w:eastAsia="zh-CN"/>
        </w:rPr>
        <w:t xml:space="preserve"> to hoist up</w:t>
      </w:r>
      <w:r w:rsidR="00155257">
        <w:rPr>
          <w:sz w:val="24"/>
          <w:lang w:eastAsia="zh-CN"/>
        </w:rPr>
        <w:t xml:space="preserve"> machine to </w:t>
      </w:r>
      <w:r w:rsidR="001C4494">
        <w:rPr>
          <w:sz w:val="24"/>
          <w:lang w:eastAsia="zh-CN"/>
        </w:rPr>
        <w:t>2</w:t>
      </w:r>
      <w:r w:rsidR="001C4494" w:rsidRPr="001C4494">
        <w:rPr>
          <w:sz w:val="24"/>
          <w:vertAlign w:val="superscript"/>
          <w:lang w:eastAsia="zh-CN"/>
        </w:rPr>
        <w:t>nd</w:t>
      </w:r>
      <w:r w:rsidR="001C4494">
        <w:rPr>
          <w:sz w:val="24"/>
          <w:lang w:eastAsia="zh-CN"/>
        </w:rPr>
        <w:t xml:space="preserve"> </w:t>
      </w:r>
      <w:r w:rsidR="00BD3C0C">
        <w:rPr>
          <w:sz w:val="24"/>
          <w:lang w:eastAsia="zh-CN"/>
        </w:rPr>
        <w:t xml:space="preserve">floor </w:t>
      </w:r>
      <w:r w:rsidR="00466AB7">
        <w:rPr>
          <w:sz w:val="24"/>
          <w:lang w:eastAsia="zh-CN"/>
        </w:rPr>
        <w:t xml:space="preserve">through </w:t>
      </w:r>
      <w:r>
        <w:rPr>
          <w:sz w:val="24"/>
          <w:lang w:eastAsia="zh-CN"/>
        </w:rPr>
        <w:t>shutter door</w:t>
      </w:r>
      <w:r w:rsidR="0045662C">
        <w:rPr>
          <w:sz w:val="24"/>
          <w:lang w:eastAsia="zh-CN"/>
        </w:rPr>
        <w:t xml:space="preserve"> opening</w:t>
      </w:r>
    </w:p>
    <w:p w14:paraId="62F49489" w14:textId="77777777" w:rsidR="00EE527F" w:rsidRDefault="00155257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E022DD">
        <w:rPr>
          <w:sz w:val="24"/>
          <w:lang w:eastAsia="zh-CN"/>
        </w:rPr>
        <w:t xml:space="preserve"> to the ground</w:t>
      </w:r>
    </w:p>
    <w:p w14:paraId="5BF347C6" w14:textId="32BC0652" w:rsidR="00BD3C0C" w:rsidRDefault="00E022DD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515B9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155257">
        <w:rPr>
          <w:sz w:val="24"/>
          <w:lang w:eastAsia="zh-CN"/>
        </w:rPr>
        <w:t xml:space="preserve"> under machine base</w:t>
      </w:r>
    </w:p>
    <w:p w14:paraId="1F156860" w14:textId="41036480" w:rsidR="00A26699" w:rsidRDefault="00155257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3C19E4">
        <w:rPr>
          <w:sz w:val="24"/>
          <w:lang w:eastAsia="zh-CN"/>
        </w:rPr>
        <w:t>machine into factory premise</w:t>
      </w:r>
    </w:p>
    <w:p w14:paraId="4B1845B6" w14:textId="60D5462A" w:rsidR="003C19E4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14:paraId="7E5FFADB" w14:textId="59534ECB" w:rsidR="003C19E4" w:rsidRPr="00BD3C0C" w:rsidRDefault="003C19E4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and insert levelling pad under machine bed </w:t>
      </w:r>
    </w:p>
    <w:p w14:paraId="1351DE81" w14:textId="77777777"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46D1B41C" w14:textId="77777777"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14:paraId="75F76751" w14:textId="77777777"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F4383C4" w14:textId="77777777"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4C22BB10" w14:textId="77777777"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6A0465">
        <w:rPr>
          <w:sz w:val="24"/>
          <w:szCs w:val="24"/>
        </w:rPr>
        <w:t>Regards</w:t>
      </w:r>
    </w:p>
    <w:p w14:paraId="6B6F2BE0" w14:textId="403B49A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C19E4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14:paraId="22F33321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6FD2B1D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DE9A89" w14:textId="77777777" w:rsidR="00205377" w:rsidRDefault="00205377">
      <w:r>
        <w:separator/>
      </w:r>
    </w:p>
  </w:endnote>
  <w:endnote w:type="continuationSeparator" w:id="0">
    <w:p w14:paraId="2BBE66DA" w14:textId="77777777" w:rsidR="00205377" w:rsidRDefault="00205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6871C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548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548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9F59F9" w14:textId="77777777" w:rsidR="00205377" w:rsidRDefault="00205377">
      <w:r>
        <w:separator/>
      </w:r>
    </w:p>
  </w:footnote>
  <w:footnote w:type="continuationSeparator" w:id="0">
    <w:p w14:paraId="2564EC84" w14:textId="77777777" w:rsidR="00205377" w:rsidRDefault="002053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5236E" w14:textId="6FD153D7" w:rsidR="00AB2ACC" w:rsidRPr="00D13DAA" w:rsidRDefault="00AB2ACC" w:rsidP="00AB2ACC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1312" behindDoc="1" locked="0" layoutInCell="1" allowOverlap="1" wp14:anchorId="7A914014" wp14:editId="6B98DEF2">
          <wp:simplePos x="0" y="0"/>
          <wp:positionH relativeFrom="column">
            <wp:posOffset>5753100</wp:posOffset>
          </wp:positionH>
          <wp:positionV relativeFrom="paragraph">
            <wp:posOffset>-80010</wp:posOffset>
          </wp:positionV>
          <wp:extent cx="742950" cy="561975"/>
          <wp:effectExtent l="0" t="0" r="0" b="9525"/>
          <wp:wrapThrough wrapText="bothSides">
            <wp:wrapPolygon edited="0">
              <wp:start x="0" y="0"/>
              <wp:lineTo x="0" y="21234"/>
              <wp:lineTo x="21046" y="21234"/>
              <wp:lineTo x="21046" y="0"/>
              <wp:lineTo x="0" y="0"/>
            </wp:wrapPolygon>
          </wp:wrapThrough>
          <wp:docPr id="226356644" name="Picture 2" descr="C:\Users\Huang\AppData\Local\Temp\Rar$DIa0.710\ISO 9001 + ISO 45001 VERTICAL SA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uang\AppData\Local\Temp\Rar$DIa0.710\ISO 9001 + ISO 45001 VERTICAL SAC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59264" behindDoc="0" locked="0" layoutInCell="1" allowOverlap="1" wp14:anchorId="69A8A56B" wp14:editId="58BDEB0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D4D0024" w14:textId="5FC2F1CA" w:rsidR="00AB2ACC" w:rsidRDefault="00AB2ACC" w:rsidP="00AB2ACC">
    <w:pPr>
      <w:pStyle w:val="Header"/>
      <w:ind w:rightChars="-1" w:right="-2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                                  28 Kranji Loop #05-03 Kanji Green, Singapore 739571</w:t>
    </w:r>
  </w:p>
  <w:p w14:paraId="5E0B1C00" w14:textId="5BDF6784" w:rsidR="00AB2ACC" w:rsidRDefault="00AB2ACC" w:rsidP="00AB2ACC">
    <w:pPr>
      <w:pStyle w:val="Header"/>
      <w:jc w:val="center"/>
      <w:rPr>
        <w:rFonts w:ascii="Arial" w:hAnsi="Arial" w:cs="Arial"/>
        <w:color w:val="0000FF"/>
      </w:rPr>
    </w:pPr>
    <w:r>
      <w:rPr>
        <w:rFonts w:ascii="Arial" w:hAnsi="Arial" w:cs="Arial"/>
        <w:color w:val="0000FF"/>
      </w:rPr>
      <w:t>Tel: 62824175, 62828203, 62826020</w:t>
    </w:r>
  </w:p>
  <w:p w14:paraId="6B3E0B4E" w14:textId="1FDB5E48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05C38AFC" wp14:editId="75831363">
          <wp:simplePos x="0" y="0"/>
          <wp:positionH relativeFrom="column">
            <wp:posOffset>5781675</wp:posOffset>
          </wp:positionH>
          <wp:positionV relativeFrom="paragraph">
            <wp:posOffset>13335</wp:posOffset>
          </wp:positionV>
          <wp:extent cx="737870" cy="590550"/>
          <wp:effectExtent l="0" t="0" r="5080" b="0"/>
          <wp:wrapSquare wrapText="bothSides"/>
          <wp:docPr id="1842553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7870" cy="590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color w:val="0000FF"/>
        <w:sz w:val="21"/>
        <w:szCs w:val="21"/>
      </w:rPr>
      <w:t>Co.Reg.No: 199603812E   GST Reg No. : M2-8923804 – 2</w:t>
    </w:r>
  </w:p>
  <w:p w14:paraId="4644B156" w14:textId="740466AA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54540FC6" w14:textId="51F3B298" w:rsidR="00AB2ACC" w:rsidRDefault="00AB2ACC" w:rsidP="00AB2ACC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e-mail: </w:t>
    </w:r>
    <w:hyperlink r:id="rId5" w:history="1">
      <w:r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50D4A8E" w14:textId="433AA6CE" w:rsidR="00EE527F" w:rsidRDefault="00EE527F" w:rsidP="00AB2ACC">
    <w:pPr>
      <w:pStyle w:val="Header"/>
      <w:rPr>
        <w:b/>
        <w:sz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F0905"/>
    <w:multiLevelType w:val="hybridMultilevel"/>
    <w:tmpl w:val="959E5D7C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41313">
    <w:abstractNumId w:val="3"/>
  </w:num>
  <w:num w:numId="2" w16cid:durableId="1310671111">
    <w:abstractNumId w:val="5"/>
  </w:num>
  <w:num w:numId="3" w16cid:durableId="2003577344">
    <w:abstractNumId w:val="1"/>
  </w:num>
  <w:num w:numId="4" w16cid:durableId="1848518786">
    <w:abstractNumId w:val="10"/>
  </w:num>
  <w:num w:numId="5" w16cid:durableId="345637094">
    <w:abstractNumId w:val="6"/>
  </w:num>
  <w:num w:numId="6" w16cid:durableId="1944722701">
    <w:abstractNumId w:val="7"/>
  </w:num>
  <w:num w:numId="7" w16cid:durableId="28653763">
    <w:abstractNumId w:val="4"/>
  </w:num>
  <w:num w:numId="8" w16cid:durableId="756169651">
    <w:abstractNumId w:val="8"/>
  </w:num>
  <w:num w:numId="9" w16cid:durableId="1803304629">
    <w:abstractNumId w:val="2"/>
  </w:num>
  <w:num w:numId="10" w16cid:durableId="1747413445">
    <w:abstractNumId w:val="9"/>
  </w:num>
  <w:num w:numId="11" w16cid:durableId="83507190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6432433">
    <w:abstractNumId w:val="11"/>
  </w:num>
  <w:num w:numId="13" w16cid:durableId="129382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77CE"/>
    <w:rsid w:val="000128D4"/>
    <w:rsid w:val="00063D68"/>
    <w:rsid w:val="00081630"/>
    <w:rsid w:val="000D5483"/>
    <w:rsid w:val="000F12E7"/>
    <w:rsid w:val="00101C98"/>
    <w:rsid w:val="00103580"/>
    <w:rsid w:val="0010567B"/>
    <w:rsid w:val="00134ADB"/>
    <w:rsid w:val="00155257"/>
    <w:rsid w:val="001A1E40"/>
    <w:rsid w:val="001C4494"/>
    <w:rsid w:val="00205377"/>
    <w:rsid w:val="00251834"/>
    <w:rsid w:val="00255E64"/>
    <w:rsid w:val="002D1F09"/>
    <w:rsid w:val="00380541"/>
    <w:rsid w:val="00385586"/>
    <w:rsid w:val="003927EB"/>
    <w:rsid w:val="003B701A"/>
    <w:rsid w:val="003C19E4"/>
    <w:rsid w:val="003D6643"/>
    <w:rsid w:val="0042603E"/>
    <w:rsid w:val="0044333E"/>
    <w:rsid w:val="0045662C"/>
    <w:rsid w:val="00466AB7"/>
    <w:rsid w:val="00471A02"/>
    <w:rsid w:val="004725E1"/>
    <w:rsid w:val="004D3589"/>
    <w:rsid w:val="004F6A44"/>
    <w:rsid w:val="00512C3F"/>
    <w:rsid w:val="00552A68"/>
    <w:rsid w:val="005A35C9"/>
    <w:rsid w:val="005C37D3"/>
    <w:rsid w:val="005D208A"/>
    <w:rsid w:val="00605CE3"/>
    <w:rsid w:val="00691F2F"/>
    <w:rsid w:val="006A0465"/>
    <w:rsid w:val="006A6AE2"/>
    <w:rsid w:val="006C66D8"/>
    <w:rsid w:val="007250C7"/>
    <w:rsid w:val="007F7197"/>
    <w:rsid w:val="008254AB"/>
    <w:rsid w:val="00840DC8"/>
    <w:rsid w:val="00856FFB"/>
    <w:rsid w:val="00880CD7"/>
    <w:rsid w:val="00884C68"/>
    <w:rsid w:val="008D02BC"/>
    <w:rsid w:val="00900916"/>
    <w:rsid w:val="00905FD2"/>
    <w:rsid w:val="00917B6D"/>
    <w:rsid w:val="00956B85"/>
    <w:rsid w:val="00997640"/>
    <w:rsid w:val="009C51A6"/>
    <w:rsid w:val="009E678E"/>
    <w:rsid w:val="009F6B90"/>
    <w:rsid w:val="00A26699"/>
    <w:rsid w:val="00A273FE"/>
    <w:rsid w:val="00A27CFA"/>
    <w:rsid w:val="00A303EC"/>
    <w:rsid w:val="00A4217E"/>
    <w:rsid w:val="00A558F1"/>
    <w:rsid w:val="00AA5E43"/>
    <w:rsid w:val="00AB2ACC"/>
    <w:rsid w:val="00AD13C8"/>
    <w:rsid w:val="00AD5DD6"/>
    <w:rsid w:val="00B22D8D"/>
    <w:rsid w:val="00B515B9"/>
    <w:rsid w:val="00B535E6"/>
    <w:rsid w:val="00B95B5C"/>
    <w:rsid w:val="00BA67FD"/>
    <w:rsid w:val="00BD3C0C"/>
    <w:rsid w:val="00C154E5"/>
    <w:rsid w:val="00C35759"/>
    <w:rsid w:val="00C6366A"/>
    <w:rsid w:val="00C72B2E"/>
    <w:rsid w:val="00C76ABF"/>
    <w:rsid w:val="00C9783D"/>
    <w:rsid w:val="00CA3063"/>
    <w:rsid w:val="00CC772F"/>
    <w:rsid w:val="00CF7395"/>
    <w:rsid w:val="00D10D34"/>
    <w:rsid w:val="00D42AC1"/>
    <w:rsid w:val="00DC4505"/>
    <w:rsid w:val="00DD2574"/>
    <w:rsid w:val="00DF5C09"/>
    <w:rsid w:val="00E022DD"/>
    <w:rsid w:val="00E055BD"/>
    <w:rsid w:val="00E12D5A"/>
    <w:rsid w:val="00E41FF4"/>
    <w:rsid w:val="00E47B96"/>
    <w:rsid w:val="00E657B6"/>
    <w:rsid w:val="00EB5E8A"/>
    <w:rsid w:val="00EE527F"/>
    <w:rsid w:val="00EF62AA"/>
    <w:rsid w:val="00F25688"/>
    <w:rsid w:val="00F7282D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6B8F13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AB2ACC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F6442-CCF5-4B8F-9969-610F7BFDB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23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2025-03-19T00:41:00Z</cp:lastPrinted>
  <dcterms:created xsi:type="dcterms:W3CDTF">2025-07-11T06:01:00Z</dcterms:created>
  <dcterms:modified xsi:type="dcterms:W3CDTF">2025-07-14T02:12:00Z</dcterms:modified>
</cp:coreProperties>
</file>