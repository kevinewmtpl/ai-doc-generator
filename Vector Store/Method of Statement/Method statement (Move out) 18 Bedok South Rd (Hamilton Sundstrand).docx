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B7FE6">
      <w:pPr>
        <w:rPr>
          <w:sz w:val="24"/>
          <w:lang w:eastAsia="zh-CN"/>
        </w:rPr>
      </w:pPr>
      <w:r>
        <w:rPr>
          <w:sz w:val="24"/>
        </w:rPr>
        <w:t>Date: 25</w:t>
      </w:r>
      <w:r w:rsidRPr="00EB7FE6">
        <w:rPr>
          <w:sz w:val="24"/>
          <w:vertAlign w:val="superscript"/>
        </w:rPr>
        <w:t>th</w:t>
      </w:r>
      <w:r>
        <w:rPr>
          <w:sz w:val="24"/>
        </w:rPr>
        <w:t xml:space="preserve"> Feb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A6B3C" w:rsidRPr="00EB7FE6" w:rsidRDefault="006467DA" w:rsidP="00A239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39F0">
        <w:rPr>
          <w:sz w:val="24"/>
          <w:lang w:eastAsia="zh-CN"/>
        </w:rPr>
        <w:t>1 unit</w:t>
      </w:r>
      <w:r w:rsidR="004C5BC1">
        <w:rPr>
          <w:sz w:val="24"/>
          <w:lang w:eastAsia="zh-CN"/>
        </w:rPr>
        <w:t xml:space="preserve"> </w:t>
      </w:r>
      <w:r w:rsidR="007D4C7E">
        <w:rPr>
          <w:sz w:val="24"/>
          <w:lang w:eastAsia="zh-CN"/>
        </w:rPr>
        <w:t>machine</w:t>
      </w:r>
      <w:r w:rsidR="00EE3420">
        <w:rPr>
          <w:sz w:val="24"/>
          <w:lang w:eastAsia="zh-CN"/>
        </w:rPr>
        <w:t xml:space="preserve"> </w:t>
      </w:r>
      <w:r w:rsidR="00EB7FE6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EE3420">
        <w:rPr>
          <w:sz w:val="24"/>
          <w:lang w:eastAsia="zh-CN"/>
        </w:rPr>
        <w:t xml:space="preserve">up </w:t>
      </w:r>
      <w:r w:rsidR="00EB7FE6">
        <w:rPr>
          <w:sz w:val="24"/>
          <w:lang w:eastAsia="zh-CN"/>
        </w:rPr>
        <w:t xml:space="preserve">and load onto </w:t>
      </w:r>
      <w:r w:rsidR="00A239F0">
        <w:rPr>
          <w:sz w:val="24"/>
          <w:lang w:eastAsia="zh-CN"/>
        </w:rPr>
        <w:t>lorry</w:t>
      </w:r>
      <w:r w:rsidR="00EB7FE6">
        <w:rPr>
          <w:sz w:val="24"/>
          <w:lang w:eastAsia="zh-CN"/>
        </w:rPr>
        <w:t xml:space="preserve"> chassis and deliver to new location</w:t>
      </w:r>
    </w:p>
    <w:p w:rsidR="00CA6B3C" w:rsidRPr="00CA6B3C" w:rsidRDefault="00CA6B3C" w:rsidP="00A239F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EB7FE6" w:rsidP="006C730A">
      <w:pPr>
        <w:rPr>
          <w:sz w:val="24"/>
          <w:lang w:eastAsia="zh-CN"/>
        </w:rPr>
      </w:pPr>
      <w:r>
        <w:rPr>
          <w:sz w:val="24"/>
          <w:lang w:eastAsia="zh-CN"/>
        </w:rPr>
        <w:t>26/02/2019   -   09:30 am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B7FE6" w:rsidRDefault="00EB7FE6" w:rsidP="004C5BC1">
      <w:pPr>
        <w:pStyle w:val="Heading4"/>
      </w:pPr>
      <w:r>
        <w:t xml:space="preserve">18 </w:t>
      </w:r>
      <w:proofErr w:type="spellStart"/>
      <w:r>
        <w:t>Bedok</w:t>
      </w:r>
      <w:proofErr w:type="spellEnd"/>
      <w:r>
        <w:t xml:space="preserve"> South Rd </w:t>
      </w:r>
    </w:p>
    <w:p w:rsidR="00140D68" w:rsidRPr="004C5BC1" w:rsidRDefault="00EB7FE6" w:rsidP="004C5BC1">
      <w:pPr>
        <w:pStyle w:val="Heading4"/>
      </w:pPr>
      <w:r>
        <w:t>UTC Aerospace System</w:t>
      </w:r>
      <w:r w:rsidR="00EE3420">
        <w:t xml:space="preserve"> 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EE34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C5BC1">
        <w:rPr>
          <w:sz w:val="24"/>
          <w:lang w:eastAsia="zh-CN"/>
        </w:rPr>
        <w:t>ire</w:t>
      </w:r>
      <w:r w:rsidR="00A239F0">
        <w:rPr>
          <w:sz w:val="24"/>
          <w:lang w:eastAsia="zh-CN"/>
        </w:rPr>
        <w:t>/webbing</w:t>
      </w:r>
      <w:r w:rsidR="004C5BC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B7FE6" w:rsidRDefault="00EB7FE6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B7FE6" w:rsidRDefault="00EB7FE6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AD5F61" w:rsidRDefault="006467DA" w:rsidP="00AD5F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4C5BC1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</w:p>
    <w:p w:rsidR="00AD5F61" w:rsidRDefault="00AD5F6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</w:t>
      </w:r>
      <w:r w:rsidR="00A239F0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EB7FE6">
        <w:rPr>
          <w:sz w:val="24"/>
          <w:lang w:eastAsia="zh-CN"/>
        </w:rPr>
        <w:t>from production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A239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up </w:t>
      </w:r>
      <w:r w:rsidR="00251AD9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and load </w:t>
      </w:r>
      <w:r w:rsidR="00251AD9">
        <w:rPr>
          <w:sz w:val="24"/>
          <w:lang w:eastAsia="zh-CN"/>
        </w:rPr>
        <w:t>onto lorry chassis</w:t>
      </w:r>
    </w:p>
    <w:p w:rsidR="006F12D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</w:t>
      </w:r>
      <w:r w:rsidR="00C222CA">
        <w:rPr>
          <w:sz w:val="24"/>
          <w:lang w:eastAsia="zh-CN"/>
        </w:rPr>
        <w:t>mise and deliver to new location</w:t>
      </w:r>
    </w:p>
    <w:p w:rsidR="00A239F0" w:rsidRDefault="0099046A" w:rsidP="00C222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222CA">
        <w:rPr>
          <w:sz w:val="24"/>
          <w:lang w:eastAsia="zh-CN"/>
        </w:rPr>
        <w:t xml:space="preserve">Once job complete, team leader will instruct the team </w:t>
      </w:r>
      <w:r w:rsidR="00A239F0">
        <w:rPr>
          <w:sz w:val="24"/>
          <w:lang w:eastAsia="zh-CN"/>
        </w:rPr>
        <w:t>to perform proper housekeeping</w:t>
      </w:r>
    </w:p>
    <w:p w:rsidR="006467DA" w:rsidRPr="00C222CA" w:rsidRDefault="00A239F0" w:rsidP="00C222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C222CA">
        <w:rPr>
          <w:sz w:val="24"/>
          <w:lang w:eastAsia="zh-CN"/>
        </w:rPr>
        <w:t>ll debris</w:t>
      </w:r>
      <w:r w:rsidR="00251AD9" w:rsidRPr="00C222CA">
        <w:rPr>
          <w:sz w:val="24"/>
          <w:lang w:eastAsia="zh-CN"/>
        </w:rPr>
        <w:t>, if any</w:t>
      </w:r>
      <w:r w:rsidR="0099046A" w:rsidRPr="00C222C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2445" w:rsidRDefault="002B2445">
      <w:r>
        <w:separator/>
      </w:r>
    </w:p>
  </w:endnote>
  <w:endnote w:type="continuationSeparator" w:id="0">
    <w:p w:rsidR="002B2445" w:rsidRDefault="002B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7FE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7F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2445" w:rsidRDefault="002B2445">
      <w:r>
        <w:separator/>
      </w:r>
    </w:p>
  </w:footnote>
  <w:footnote w:type="continuationSeparator" w:id="0">
    <w:p w:rsidR="002B2445" w:rsidRDefault="002B24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B7FE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EB7FE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C437DE"/>
    <w:multiLevelType w:val="hybridMultilevel"/>
    <w:tmpl w:val="D76E51B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21085"/>
    <w:multiLevelType w:val="hybridMultilevel"/>
    <w:tmpl w:val="BFEC46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66720B"/>
    <w:multiLevelType w:val="hybridMultilevel"/>
    <w:tmpl w:val="C95685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6"/>
  </w:num>
  <w:num w:numId="5">
    <w:abstractNumId w:val="8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0"/>
  </w:num>
  <w:num w:numId="14">
    <w:abstractNumId w:val="15"/>
  </w:num>
  <w:num w:numId="15">
    <w:abstractNumId w:val="4"/>
  </w:num>
  <w:num w:numId="16">
    <w:abstractNumId w:val="6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51AD9"/>
    <w:rsid w:val="00257C21"/>
    <w:rsid w:val="002B2445"/>
    <w:rsid w:val="0030317F"/>
    <w:rsid w:val="00333DB7"/>
    <w:rsid w:val="00375E51"/>
    <w:rsid w:val="00383403"/>
    <w:rsid w:val="003D5FEC"/>
    <w:rsid w:val="00456295"/>
    <w:rsid w:val="00466C7A"/>
    <w:rsid w:val="004C5BC1"/>
    <w:rsid w:val="00501090"/>
    <w:rsid w:val="005046A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C730A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14569"/>
    <w:rsid w:val="00971AE8"/>
    <w:rsid w:val="00974EFF"/>
    <w:rsid w:val="0099046A"/>
    <w:rsid w:val="009A18A9"/>
    <w:rsid w:val="009A228D"/>
    <w:rsid w:val="009D3B56"/>
    <w:rsid w:val="009F4FEB"/>
    <w:rsid w:val="00A239F0"/>
    <w:rsid w:val="00A2540E"/>
    <w:rsid w:val="00A73EA0"/>
    <w:rsid w:val="00A9491E"/>
    <w:rsid w:val="00AA67DA"/>
    <w:rsid w:val="00AD5F61"/>
    <w:rsid w:val="00B06871"/>
    <w:rsid w:val="00B11417"/>
    <w:rsid w:val="00B16B6D"/>
    <w:rsid w:val="00B742F4"/>
    <w:rsid w:val="00B86C01"/>
    <w:rsid w:val="00BF01BB"/>
    <w:rsid w:val="00C15DC7"/>
    <w:rsid w:val="00C222CA"/>
    <w:rsid w:val="00C4669E"/>
    <w:rsid w:val="00C72DAD"/>
    <w:rsid w:val="00C95881"/>
    <w:rsid w:val="00CA6B3C"/>
    <w:rsid w:val="00D07325"/>
    <w:rsid w:val="00D221DF"/>
    <w:rsid w:val="00D35F55"/>
    <w:rsid w:val="00D41A4A"/>
    <w:rsid w:val="00DA01F0"/>
    <w:rsid w:val="00DB1CC6"/>
    <w:rsid w:val="00E0510F"/>
    <w:rsid w:val="00E3288E"/>
    <w:rsid w:val="00E76DB5"/>
    <w:rsid w:val="00EB7FE6"/>
    <w:rsid w:val="00EC1220"/>
    <w:rsid w:val="00EE34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2018-12-14T08:03:00Z</cp:lastPrinted>
  <dcterms:created xsi:type="dcterms:W3CDTF">2019-02-25T03:35:00Z</dcterms:created>
  <dcterms:modified xsi:type="dcterms:W3CDTF">2019-02-25T03:35:00Z</dcterms:modified>
</cp:coreProperties>
</file>