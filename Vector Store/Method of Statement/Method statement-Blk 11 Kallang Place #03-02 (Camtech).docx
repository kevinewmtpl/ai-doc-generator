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301B0" w:rsidRDefault="00C301B0">
      <w:pPr>
        <w:rPr>
          <w:sz w:val="24"/>
        </w:rPr>
      </w:pPr>
    </w:p>
    <w:p w:rsidR="00EE527F" w:rsidRDefault="00A36B6E">
      <w:pPr>
        <w:rPr>
          <w:sz w:val="24"/>
          <w:lang w:eastAsia="zh-CN"/>
        </w:rPr>
      </w:pPr>
      <w:r>
        <w:rPr>
          <w:sz w:val="24"/>
        </w:rPr>
        <w:t>Date: 07</w:t>
      </w:r>
      <w:r w:rsidRPr="00A36B6E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2609B7">
        <w:rPr>
          <w:sz w:val="24"/>
          <w:lang w:eastAsia="zh-CN"/>
        </w:rPr>
        <w:t xml:space="preserve">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7387" w:rsidRDefault="002609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 w:rsidR="00A36B6E">
        <w:rPr>
          <w:sz w:val="24"/>
          <w:lang w:eastAsia="zh-CN"/>
        </w:rPr>
        <w:t>shift out and hoist down 6 unit Bar Feeder</w:t>
      </w:r>
      <w:r w:rsidR="00BF1BA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3</w:t>
      </w:r>
      <w:r w:rsidRPr="002609B7">
        <w:rPr>
          <w:sz w:val="24"/>
          <w:vertAlign w:val="superscript"/>
          <w:lang w:eastAsia="zh-CN"/>
        </w:rPr>
        <w:t>rd</w:t>
      </w:r>
      <w:r w:rsidR="00217387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>or</w:t>
      </w:r>
      <w:r w:rsidR="00F72AC3">
        <w:rPr>
          <w:sz w:val="24"/>
          <w:lang w:eastAsia="zh-CN"/>
        </w:rPr>
        <w:t xml:space="preserve"> </w:t>
      </w:r>
      <w:r w:rsidR="00A36B6E">
        <w:rPr>
          <w:sz w:val="24"/>
          <w:lang w:eastAsia="zh-CN"/>
        </w:rPr>
        <w:t xml:space="preserve">by </w:t>
      </w:r>
      <w:r w:rsidR="00F72AC3">
        <w:rPr>
          <w:sz w:val="24"/>
          <w:lang w:eastAsia="zh-CN"/>
        </w:rPr>
        <w:t xml:space="preserve">using </w:t>
      </w:r>
      <w:r w:rsidR="00217387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  <w:r w:rsidR="00A36B6E">
        <w:rPr>
          <w:sz w:val="24"/>
          <w:lang w:eastAsia="zh-CN"/>
        </w:rPr>
        <w:t xml:space="preserve"> and</w:t>
      </w:r>
      <w:r>
        <w:rPr>
          <w:sz w:val="24"/>
          <w:lang w:eastAsia="zh-CN"/>
        </w:rPr>
        <w:t xml:space="preserve"> load onto M</w:t>
      </w:r>
      <w:r w:rsidR="00A36B6E">
        <w:rPr>
          <w:sz w:val="24"/>
          <w:lang w:eastAsia="zh-CN"/>
        </w:rPr>
        <w:t>alaysia lorry</w:t>
      </w:r>
    </w:p>
    <w:p w:rsidR="00A36B6E" w:rsidRDefault="00A36B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609B7" w:rsidRDefault="00A36B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10</w:t>
      </w:r>
      <w:r w:rsidR="002609B7">
        <w:rPr>
          <w:sz w:val="24"/>
          <w:lang w:eastAsia="zh-CN"/>
        </w:rPr>
        <w:t xml:space="preserve"> unit small machine from 3</w:t>
      </w:r>
      <w:r w:rsidR="002609B7" w:rsidRPr="002609B7">
        <w:rPr>
          <w:sz w:val="24"/>
          <w:vertAlign w:val="superscript"/>
          <w:lang w:eastAsia="zh-CN"/>
        </w:rPr>
        <w:t>rd</w:t>
      </w:r>
      <w:r w:rsidR="002609B7">
        <w:rPr>
          <w:sz w:val="24"/>
          <w:lang w:eastAsia="zh-CN"/>
        </w:rPr>
        <w:t xml:space="preserve"> floor to ground floor via cargo lift and load onto Malaysia lorry</w:t>
      </w:r>
    </w:p>
    <w:p w:rsidR="00C336FD" w:rsidRDefault="00C336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336FD" w:rsidRPr="00C336FD" w:rsidRDefault="00A36B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Bar Feeder</w:t>
      </w:r>
      <w:r w:rsidR="00C336FD">
        <w:rPr>
          <w:b/>
          <w:sz w:val="32"/>
          <w:szCs w:val="32"/>
          <w:u w:val="single"/>
          <w:lang w:eastAsia="zh-CN"/>
        </w:rPr>
        <w:t xml:space="preserve"> Spec</w:t>
      </w:r>
    </w:p>
    <w:p w:rsidR="002609B7" w:rsidRDefault="00A36B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420 x 55 x 130 cm</w:t>
      </w:r>
    </w:p>
    <w:p w:rsidR="00C336FD" w:rsidRPr="00217387" w:rsidRDefault="00C336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B95137" w:rsidRPr="00F72AC3" w:rsidRDefault="00A36B6E" w:rsidP="00B95137">
      <w:pPr>
        <w:rPr>
          <w:sz w:val="24"/>
          <w:lang w:eastAsia="zh-CN"/>
        </w:rPr>
      </w:pPr>
      <w:r>
        <w:rPr>
          <w:sz w:val="24"/>
          <w:lang w:eastAsia="zh-CN"/>
        </w:rPr>
        <w:t>13/11</w:t>
      </w:r>
      <w:r w:rsidR="002609B7">
        <w:rPr>
          <w:sz w:val="24"/>
          <w:lang w:eastAsia="zh-CN"/>
        </w:rPr>
        <w:t>/2019</w:t>
      </w:r>
      <w:r w:rsidR="00F72AC3">
        <w:rPr>
          <w:sz w:val="24"/>
          <w:lang w:eastAsia="zh-CN"/>
        </w:rPr>
        <w:t xml:space="preserve"> </w:t>
      </w:r>
      <w:r w:rsidR="00300213">
        <w:rPr>
          <w:sz w:val="24"/>
          <w:lang w:eastAsia="zh-CN"/>
        </w:rPr>
        <w:t xml:space="preserve">  </w:t>
      </w:r>
    </w:p>
    <w:p w:rsidR="00B95137" w:rsidRDefault="00B95137" w:rsidP="00B95137">
      <w:pPr>
        <w:rPr>
          <w:sz w:val="24"/>
          <w:lang w:eastAsia="zh-CN"/>
        </w:rPr>
      </w:pPr>
    </w:p>
    <w:p w:rsidR="00C301B0" w:rsidRDefault="00C301B0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C301B0" w:rsidRDefault="00C301B0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C301B0" w:rsidRPr="00C301B0" w:rsidRDefault="00C301B0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A36B6E" w:rsidP="008254AB">
      <w:pPr>
        <w:pStyle w:val="Heading4"/>
      </w:pPr>
      <w:r>
        <w:t>Blk 11 Kallang Place #03-02</w:t>
      </w:r>
    </w:p>
    <w:p w:rsidR="00840DC8" w:rsidRPr="00840DC8" w:rsidRDefault="00A36B6E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Camtech </w:t>
      </w:r>
      <w:r w:rsidR="00474137">
        <w:rPr>
          <w:sz w:val="24"/>
          <w:szCs w:val="24"/>
          <w:lang w:eastAsia="zh-CN"/>
        </w:rPr>
        <w:t xml:space="preserve">Precision Engineering 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96482E" w:rsidRDefault="002D0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1692F">
        <w:rPr>
          <w:sz w:val="24"/>
          <w:lang w:eastAsia="zh-CN"/>
        </w:rPr>
        <w:t xml:space="preserve"> x</w:t>
      </w:r>
      <w:r w:rsidR="00217387">
        <w:rPr>
          <w:sz w:val="24"/>
          <w:lang w:eastAsia="zh-CN"/>
        </w:rPr>
        <w:t xml:space="preserve"> </w:t>
      </w:r>
      <w:r w:rsidR="002609B7">
        <w:rPr>
          <w:sz w:val="24"/>
          <w:lang w:eastAsia="zh-CN"/>
        </w:rPr>
        <w:t xml:space="preserve">633 lorry loader – PALFINGER </w:t>
      </w:r>
      <w:r w:rsidR="00155B32">
        <w:rPr>
          <w:sz w:val="24"/>
          <w:lang w:eastAsia="zh-CN"/>
        </w:rPr>
        <w:t>PK92002SHH</w:t>
      </w:r>
    </w:p>
    <w:p w:rsidR="003F111E" w:rsidRDefault="007521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3F111E">
        <w:rPr>
          <w:sz w:val="24"/>
          <w:lang w:eastAsia="zh-CN"/>
        </w:rPr>
        <w:t>allet truck</w:t>
      </w:r>
    </w:p>
    <w:p w:rsidR="00155B32" w:rsidRDefault="003F11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52102">
        <w:rPr>
          <w:sz w:val="24"/>
          <w:lang w:eastAsia="zh-CN"/>
        </w:rPr>
        <w:t>ire</w:t>
      </w:r>
      <w:r w:rsidR="00155B32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EE527F" w:rsidRDefault="00155B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5E6FD2" w:rsidRDefault="00EE527F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8454D" w:rsidRDefault="00E8454D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CF74CA" w:rsidRPr="00C301B0" w:rsidRDefault="00CF74CA" w:rsidP="00CF74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20021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301B0" w:rsidRDefault="00C301B0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96482E" w:rsidRDefault="002F2EEC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2002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2002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E20021" w:rsidRDefault="00155B3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area </w:t>
      </w:r>
      <w:r w:rsidR="00E20021">
        <w:rPr>
          <w:sz w:val="24"/>
          <w:lang w:eastAsia="zh-CN"/>
        </w:rPr>
        <w:t xml:space="preserve">Barricade </w:t>
      </w:r>
      <w:r>
        <w:rPr>
          <w:sz w:val="24"/>
          <w:lang w:eastAsia="zh-CN"/>
        </w:rPr>
        <w:t xml:space="preserve">off </w:t>
      </w:r>
      <w:r w:rsidR="00E20021">
        <w:rPr>
          <w:sz w:val="24"/>
          <w:lang w:eastAsia="zh-CN"/>
        </w:rPr>
        <w:t xml:space="preserve">work area with safety cones, red/white tape and lifting in operation signage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752102">
        <w:rPr>
          <w:rFonts w:hint="eastAsia"/>
          <w:sz w:val="24"/>
          <w:lang w:eastAsia="zh-CN"/>
        </w:rPr>
        <w:t xml:space="preserve">hoes, </w:t>
      </w:r>
      <w:r w:rsidR="00752102">
        <w:rPr>
          <w:sz w:val="24"/>
          <w:lang w:eastAsia="zh-CN"/>
        </w:rPr>
        <w:t xml:space="preserve">safety </w:t>
      </w:r>
      <w:r w:rsidR="00752102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C336F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C336FD">
        <w:t>.</w:t>
      </w:r>
      <w:r w:rsidR="0042603E">
        <w:rPr>
          <w:rFonts w:hint="eastAsia"/>
        </w:rPr>
        <w:t>O</w:t>
      </w:r>
      <w:r w:rsidR="00C336FD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E8454D" w:rsidRDefault="00EE527F" w:rsidP="003F111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E8454D">
        <w:rPr>
          <w:b w:val="0"/>
          <w:sz w:val="20"/>
          <w:u w:val="none"/>
          <w:lang w:eastAsia="zh-CN"/>
        </w:rPr>
        <w:t xml:space="preserve">                                     </w:t>
      </w:r>
      <w:bookmarkStart w:id="0" w:name="_GoBack"/>
      <w:bookmarkEnd w:id="0"/>
      <w:r w:rsidR="00BF1BA5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BF1BA5" w:rsidRDefault="00E20021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</w:t>
      </w:r>
      <w:r w:rsidR="00CB71DF">
        <w:rPr>
          <w:sz w:val="24"/>
          <w:lang w:eastAsia="zh-CN"/>
        </w:rPr>
        <w:t>orry</w:t>
      </w:r>
      <w:r>
        <w:rPr>
          <w:sz w:val="24"/>
          <w:lang w:eastAsia="zh-CN"/>
        </w:rPr>
        <w:t xml:space="preserve"> loader </w:t>
      </w:r>
      <w:r w:rsidR="00EE527F">
        <w:rPr>
          <w:sz w:val="24"/>
          <w:lang w:eastAsia="zh-CN"/>
        </w:rPr>
        <w:t>at designated hoisting area for the lift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155B32">
        <w:rPr>
          <w:sz w:val="24"/>
          <w:lang w:eastAsia="zh-CN"/>
        </w:rPr>
        <w:t>out bar feeder</w:t>
      </w:r>
      <w:r w:rsidR="003F111E">
        <w:rPr>
          <w:sz w:val="24"/>
          <w:lang w:eastAsia="zh-CN"/>
        </w:rPr>
        <w:t xml:space="preserve"> </w:t>
      </w:r>
      <w:r w:rsidR="00155B32">
        <w:rPr>
          <w:sz w:val="24"/>
          <w:lang w:eastAsia="zh-CN"/>
        </w:rPr>
        <w:t xml:space="preserve">from production to near swing gate opening </w:t>
      </w:r>
    </w:p>
    <w:p w:rsidR="005722BD" w:rsidRDefault="003F111E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55B32">
        <w:rPr>
          <w:sz w:val="24"/>
          <w:lang w:eastAsia="zh-CN"/>
        </w:rPr>
        <w:t>one end of sling to bar feeder</w:t>
      </w:r>
      <w:r w:rsidR="005722BD">
        <w:rPr>
          <w:sz w:val="24"/>
          <w:lang w:eastAsia="zh-CN"/>
        </w:rPr>
        <w:t xml:space="preserve"> hoisting point</w:t>
      </w:r>
      <w:r w:rsidR="00155B32">
        <w:rPr>
          <w:sz w:val="24"/>
          <w:lang w:eastAsia="zh-CN"/>
        </w:rPr>
        <w:t xml:space="preserve"> and another end onto crane hook </w:t>
      </w:r>
      <w:r w:rsidR="00E20021">
        <w:rPr>
          <w:sz w:val="24"/>
          <w:lang w:eastAsia="zh-CN"/>
        </w:rPr>
        <w:t xml:space="preserve"> </w:t>
      </w:r>
    </w:p>
    <w:p w:rsidR="00E20021" w:rsidRPr="00E20021" w:rsidRDefault="00E20021" w:rsidP="00E2002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1ft above ground to check on balancing</w:t>
      </w:r>
    </w:p>
    <w:p w:rsidR="00CB71DF" w:rsidRDefault="00E20021" w:rsidP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</w:t>
      </w:r>
      <w:r w:rsidR="00155B32">
        <w:rPr>
          <w:sz w:val="24"/>
          <w:lang w:eastAsia="zh-CN"/>
        </w:rPr>
        <w:t>hoist down bar feeder</w:t>
      </w:r>
      <w:r w:rsidR="0075210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slowly </w:t>
      </w:r>
      <w:r w:rsidR="0096482E">
        <w:rPr>
          <w:sz w:val="24"/>
          <w:lang w:eastAsia="zh-CN"/>
        </w:rPr>
        <w:t>to the ground</w:t>
      </w:r>
    </w:p>
    <w:p w:rsidR="00752102" w:rsidRDefault="00155B32" w:rsidP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bar feeder </w:t>
      </w:r>
      <w:r w:rsidR="00E20021">
        <w:rPr>
          <w:sz w:val="24"/>
          <w:lang w:eastAsia="zh-CN"/>
        </w:rPr>
        <w:t>onto Malaysia lorry</w:t>
      </w:r>
    </w:p>
    <w:p w:rsidR="00217387" w:rsidRPr="00E20021" w:rsidRDefault="00752102" w:rsidP="00E2002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20021">
        <w:rPr>
          <w:sz w:val="24"/>
          <w:lang w:eastAsia="zh-CN"/>
        </w:rPr>
        <w:t>Secur</w:t>
      </w:r>
      <w:r w:rsidR="00155B32">
        <w:rPr>
          <w:sz w:val="24"/>
          <w:lang w:eastAsia="zh-CN"/>
        </w:rPr>
        <w:t xml:space="preserve">e </w:t>
      </w:r>
      <w:r w:rsidR="00E20021">
        <w:rPr>
          <w:sz w:val="24"/>
          <w:lang w:eastAsia="zh-CN"/>
        </w:rPr>
        <w:t xml:space="preserve">with strapping belt prior to moving out of premise </w:t>
      </w:r>
    </w:p>
    <w:p w:rsidR="00155B32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155B32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>ll debris</w:t>
      </w:r>
      <w:r w:rsidR="00752102">
        <w:rPr>
          <w:sz w:val="24"/>
          <w:lang w:eastAsia="zh-CN"/>
        </w:rPr>
        <w:t xml:space="preserve"> </w:t>
      </w:r>
      <w:r w:rsidR="006A03BB">
        <w:rPr>
          <w:sz w:val="24"/>
          <w:lang w:eastAsia="zh-CN"/>
        </w:rPr>
        <w:t>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C336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EE527F" w:rsidRPr="00E20021" w:rsidRDefault="00C336FD" w:rsidP="00E2002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    </w:t>
      </w: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4873" w:rsidRDefault="00784873">
      <w:r>
        <w:separator/>
      </w:r>
    </w:p>
  </w:endnote>
  <w:endnote w:type="continuationSeparator" w:id="0">
    <w:p w:rsidR="00784873" w:rsidRDefault="00784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8454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8454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4873" w:rsidRDefault="00784873">
      <w:r>
        <w:separator/>
      </w:r>
    </w:p>
  </w:footnote>
  <w:footnote w:type="continuationSeparator" w:id="0">
    <w:p w:rsidR="00784873" w:rsidRDefault="007848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8487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2609B7">
    <w:pPr>
      <w:pStyle w:val="Header"/>
      <w:jc w:val="center"/>
    </w:pPr>
    <w:r>
      <w:t>Tel</w:t>
    </w:r>
    <w:r w:rsidR="00EE527F">
      <w:t xml:space="preserve">: </w:t>
    </w:r>
    <w:r w:rsidR="00C336FD">
      <w:t>6</w:t>
    </w:r>
    <w:r w:rsidR="00EE527F">
      <w:t xml:space="preserve">2824175, </w:t>
    </w:r>
    <w:r w:rsidR="00C336FD">
      <w:t>6</w:t>
    </w:r>
    <w:r w:rsidR="00EE527F">
      <w:t xml:space="preserve">2828203, </w:t>
    </w:r>
    <w:r w:rsidR="00C336FD">
      <w:t>6</w:t>
    </w:r>
    <w:r>
      <w:t>2826020, Fax</w:t>
    </w:r>
    <w:r w:rsidR="00EE527F">
      <w:t xml:space="preserve">: </w:t>
    </w:r>
    <w:r w:rsidR="00C336FD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84873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2609B7">
    <w:pPr>
      <w:pStyle w:val="Header"/>
      <w:jc w:val="center"/>
      <w:rPr>
        <w:sz w:val="22"/>
      </w:rPr>
    </w:pPr>
    <w:r>
      <w:rPr>
        <w:sz w:val="22"/>
      </w:rPr>
      <w:t>e-mail</w:t>
    </w:r>
    <w:r w:rsidR="00EE527F">
      <w:rPr>
        <w:sz w:val="22"/>
      </w:rPr>
      <w:t>:</w:t>
    </w:r>
    <w:r w:rsidR="00C336FD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C7132"/>
    <w:rsid w:val="001410FA"/>
    <w:rsid w:val="00155B32"/>
    <w:rsid w:val="001A7138"/>
    <w:rsid w:val="001C1CBF"/>
    <w:rsid w:val="00217387"/>
    <w:rsid w:val="00232A30"/>
    <w:rsid w:val="00251834"/>
    <w:rsid w:val="002609B7"/>
    <w:rsid w:val="002D02B1"/>
    <w:rsid w:val="002E1229"/>
    <w:rsid w:val="002E3211"/>
    <w:rsid w:val="002F2EEC"/>
    <w:rsid w:val="00300213"/>
    <w:rsid w:val="00342A68"/>
    <w:rsid w:val="003F111E"/>
    <w:rsid w:val="0042603E"/>
    <w:rsid w:val="004725E1"/>
    <w:rsid w:val="00474137"/>
    <w:rsid w:val="004A0801"/>
    <w:rsid w:val="004C2874"/>
    <w:rsid w:val="0056442E"/>
    <w:rsid w:val="005722BD"/>
    <w:rsid w:val="005E6FD2"/>
    <w:rsid w:val="005F47B2"/>
    <w:rsid w:val="00605682"/>
    <w:rsid w:val="0062053C"/>
    <w:rsid w:val="00692F36"/>
    <w:rsid w:val="006A03BB"/>
    <w:rsid w:val="006A0465"/>
    <w:rsid w:val="006A4F9C"/>
    <w:rsid w:val="006B778D"/>
    <w:rsid w:val="0070747D"/>
    <w:rsid w:val="007168B6"/>
    <w:rsid w:val="00752102"/>
    <w:rsid w:val="00762BA8"/>
    <w:rsid w:val="00784873"/>
    <w:rsid w:val="007D36F0"/>
    <w:rsid w:val="0081637F"/>
    <w:rsid w:val="008254AB"/>
    <w:rsid w:val="00840DC8"/>
    <w:rsid w:val="00926AFA"/>
    <w:rsid w:val="00931972"/>
    <w:rsid w:val="0096482E"/>
    <w:rsid w:val="00994E67"/>
    <w:rsid w:val="00A1692F"/>
    <w:rsid w:val="00A27E28"/>
    <w:rsid w:val="00A35E8C"/>
    <w:rsid w:val="00A36B6E"/>
    <w:rsid w:val="00A92C9C"/>
    <w:rsid w:val="00A93C27"/>
    <w:rsid w:val="00AF4F6B"/>
    <w:rsid w:val="00B92EC5"/>
    <w:rsid w:val="00B95137"/>
    <w:rsid w:val="00BC3855"/>
    <w:rsid w:val="00BF1BA5"/>
    <w:rsid w:val="00C213C1"/>
    <w:rsid w:val="00C301B0"/>
    <w:rsid w:val="00C336FD"/>
    <w:rsid w:val="00C84581"/>
    <w:rsid w:val="00CA3063"/>
    <w:rsid w:val="00CB71DF"/>
    <w:rsid w:val="00CC4461"/>
    <w:rsid w:val="00CF74CA"/>
    <w:rsid w:val="00D4100D"/>
    <w:rsid w:val="00D46EC1"/>
    <w:rsid w:val="00D95BF5"/>
    <w:rsid w:val="00D963C3"/>
    <w:rsid w:val="00E20021"/>
    <w:rsid w:val="00E8454D"/>
    <w:rsid w:val="00EE527F"/>
    <w:rsid w:val="00F72AC3"/>
    <w:rsid w:val="00FB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2496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2019-11-07T03:09:00Z</cp:lastPrinted>
  <dcterms:created xsi:type="dcterms:W3CDTF">2019-11-07T01:42:00Z</dcterms:created>
  <dcterms:modified xsi:type="dcterms:W3CDTF">2019-11-07T03:09:00Z</dcterms:modified>
</cp:coreProperties>
</file>