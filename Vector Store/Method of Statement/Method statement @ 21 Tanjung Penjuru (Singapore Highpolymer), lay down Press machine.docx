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059A6" w:rsidRDefault="001059A6">
      <w:pPr>
        <w:rPr>
          <w:sz w:val="24"/>
        </w:rPr>
      </w:pPr>
    </w:p>
    <w:p w:rsidR="006467DA" w:rsidRDefault="006B15F9">
      <w:pPr>
        <w:rPr>
          <w:sz w:val="24"/>
          <w:lang w:eastAsia="zh-CN"/>
        </w:rPr>
      </w:pPr>
      <w:r>
        <w:rPr>
          <w:sz w:val="24"/>
        </w:rPr>
        <w:t>Date: 26</w:t>
      </w:r>
      <w:r w:rsidRPr="006B15F9">
        <w:rPr>
          <w:sz w:val="24"/>
          <w:vertAlign w:val="superscript"/>
        </w:rPr>
        <w:t>th</w:t>
      </w:r>
      <w:r w:rsidR="00DC2DDB">
        <w:rPr>
          <w:sz w:val="24"/>
        </w:rPr>
        <w:t xml:space="preserve"> Apr</w:t>
      </w:r>
      <w:r w:rsidR="00A810F9">
        <w:rPr>
          <w:sz w:val="24"/>
        </w:rPr>
        <w:t xml:space="preserve"> 2021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Pr="005D3C81" w:rsidRDefault="004E4A7D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up 4 unit </w:t>
      </w:r>
      <w:r w:rsidR="00703C2A">
        <w:rPr>
          <w:sz w:val="24"/>
          <w:lang w:eastAsia="zh-CN"/>
        </w:rPr>
        <w:t>machine, l</w:t>
      </w:r>
      <w:r w:rsidR="006B15F9">
        <w:rPr>
          <w:sz w:val="24"/>
          <w:lang w:eastAsia="zh-CN"/>
        </w:rPr>
        <w:t xml:space="preserve">oad onto </w:t>
      </w:r>
      <w:r w:rsidR="0057010A">
        <w:rPr>
          <w:sz w:val="24"/>
          <w:lang w:eastAsia="zh-CN"/>
        </w:rPr>
        <w:t>low bed/</w:t>
      </w:r>
      <w:r w:rsidR="006B15F9">
        <w:rPr>
          <w:sz w:val="24"/>
          <w:lang w:eastAsia="zh-CN"/>
        </w:rPr>
        <w:t>lorry chassis</w:t>
      </w:r>
      <w:r w:rsidR="00DC2DDB">
        <w:rPr>
          <w:sz w:val="24"/>
          <w:lang w:eastAsia="zh-CN"/>
        </w:rPr>
        <w:t xml:space="preserve"> and deliver to Eric Wong warehouse </w:t>
      </w:r>
    </w:p>
    <w:p w:rsidR="003A4ECA" w:rsidRDefault="003A4E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86731" w:rsidRDefault="0018673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6B15F9" w:rsidRDefault="006B15F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2 unit China Press Single Crank</w:t>
      </w:r>
      <w:r>
        <w:rPr>
          <w:bCs/>
          <w:sz w:val="24"/>
          <w:szCs w:val="24"/>
          <w:lang w:eastAsia="zh-CN"/>
        </w:rPr>
        <w:t xml:space="preserve"> </w:t>
      </w:r>
      <w:r>
        <w:rPr>
          <w:b/>
          <w:bCs/>
          <w:sz w:val="24"/>
          <w:szCs w:val="24"/>
          <w:lang w:eastAsia="zh-CN"/>
        </w:rPr>
        <w:t>63</w:t>
      </w:r>
      <w:r>
        <w:rPr>
          <w:bCs/>
          <w:sz w:val="24"/>
          <w:szCs w:val="24"/>
          <w:lang w:eastAsia="zh-CN"/>
        </w:rPr>
        <w:t xml:space="preserve"> / Wt: 6</w:t>
      </w:r>
      <w:r w:rsidR="00A810F9">
        <w:rPr>
          <w:bCs/>
          <w:sz w:val="24"/>
          <w:szCs w:val="24"/>
          <w:lang w:eastAsia="zh-CN"/>
        </w:rPr>
        <w:t>,</w:t>
      </w:r>
      <w:r w:rsidR="00186731">
        <w:rPr>
          <w:bCs/>
          <w:sz w:val="24"/>
          <w:szCs w:val="24"/>
          <w:lang w:eastAsia="zh-CN"/>
        </w:rPr>
        <w:t xml:space="preserve"> 000 kg</w:t>
      </w:r>
      <w:r w:rsidR="0057010A">
        <w:rPr>
          <w:bCs/>
          <w:sz w:val="24"/>
          <w:szCs w:val="24"/>
          <w:lang w:eastAsia="zh-CN"/>
        </w:rPr>
        <w:t xml:space="preserve"> each</w:t>
      </w:r>
    </w:p>
    <w:p w:rsidR="006B15F9" w:rsidRDefault="006B15F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B15F9" w:rsidRDefault="006B15F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2 unit China Press Single Crank 160</w:t>
      </w:r>
      <w:r w:rsidR="00032D18">
        <w:rPr>
          <w:bCs/>
          <w:sz w:val="24"/>
          <w:szCs w:val="24"/>
          <w:lang w:eastAsia="zh-CN"/>
        </w:rPr>
        <w:t xml:space="preserve"> / Wt: 14</w:t>
      </w:r>
      <w:bookmarkStart w:id="0" w:name="_GoBack"/>
      <w:bookmarkEnd w:id="0"/>
      <w:r>
        <w:rPr>
          <w:bCs/>
          <w:sz w:val="24"/>
          <w:szCs w:val="24"/>
          <w:lang w:eastAsia="zh-CN"/>
        </w:rPr>
        <w:t xml:space="preserve">, 000 kg </w:t>
      </w:r>
      <w:r w:rsidR="0057010A">
        <w:rPr>
          <w:bCs/>
          <w:sz w:val="24"/>
          <w:szCs w:val="24"/>
          <w:lang w:eastAsia="zh-CN"/>
        </w:rPr>
        <w:t>each</w:t>
      </w:r>
    </w:p>
    <w:p w:rsidR="00186731" w:rsidRPr="00186731" w:rsidRDefault="001867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57010A">
      <w:pPr>
        <w:rPr>
          <w:sz w:val="24"/>
          <w:lang w:eastAsia="zh-CN"/>
        </w:rPr>
      </w:pPr>
      <w:r>
        <w:rPr>
          <w:sz w:val="24"/>
          <w:lang w:eastAsia="zh-CN"/>
        </w:rPr>
        <w:t>Est: 28-30/04/21</w:t>
      </w:r>
      <w:r w:rsidR="00DC2DDB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766B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F766BA" w:rsidRDefault="001867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F766BA">
        <w:rPr>
          <w:bCs/>
          <w:sz w:val="24"/>
          <w:szCs w:val="24"/>
          <w:lang w:eastAsia="zh-CN"/>
        </w:rPr>
        <w:t xml:space="preserve"> am </w:t>
      </w:r>
    </w:p>
    <w:p w:rsidR="00F766BA" w:rsidRPr="00F766BA" w:rsidRDefault="00F766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37886" w:rsidRDefault="006B15F9" w:rsidP="00A810F9">
      <w:pPr>
        <w:pStyle w:val="Heading4"/>
      </w:pPr>
      <w:r>
        <w:t>21 Tanjung Penjuru</w:t>
      </w:r>
    </w:p>
    <w:p w:rsidR="000F4B87" w:rsidRPr="000F4B87" w:rsidRDefault="006B15F9" w:rsidP="000F4B8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Singapore Highpolymer Chemical Products </w:t>
      </w:r>
      <w:r w:rsidR="00841DC0">
        <w:rPr>
          <w:sz w:val="24"/>
          <w:szCs w:val="24"/>
          <w:lang w:eastAsia="zh-CN"/>
        </w:rPr>
        <w:t xml:space="preserve"> </w:t>
      </w:r>
    </w:p>
    <w:p w:rsidR="006467DA" w:rsidRDefault="006467DA">
      <w:pPr>
        <w:rPr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Default="006B15F9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2 x 633 lorry loader </w:t>
      </w:r>
    </w:p>
    <w:p w:rsidR="00E37886" w:rsidRPr="004E4A7D" w:rsidRDefault="00B1093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low bed</w:t>
      </w:r>
      <w:r w:rsidR="00A810F9">
        <w:rPr>
          <w:sz w:val="24"/>
          <w:lang w:eastAsia="zh-CN"/>
        </w:rPr>
        <w:t xml:space="preserve"> </w:t>
      </w:r>
      <w:r w:rsidR="00E37886">
        <w:rPr>
          <w:sz w:val="24"/>
          <w:lang w:eastAsia="zh-CN"/>
        </w:rPr>
        <w:t xml:space="preserve"> </w:t>
      </w:r>
    </w:p>
    <w:p w:rsidR="008D2441" w:rsidRDefault="00E378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</w:t>
      </w:r>
      <w:r w:rsidR="00466C7A">
        <w:rPr>
          <w:sz w:val="24"/>
          <w:lang w:eastAsia="zh-CN"/>
        </w:rPr>
        <w:t>ollers</w:t>
      </w:r>
    </w:p>
    <w:p w:rsidR="00186731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86731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1867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3F6DD9" w:rsidRDefault="003F6D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B15F9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</w:t>
      </w:r>
      <w:r w:rsidR="00841DC0">
        <w:rPr>
          <w:sz w:val="24"/>
          <w:lang w:eastAsia="zh-CN"/>
        </w:rPr>
        <w:t xml:space="preserve">off </w:t>
      </w:r>
      <w:r>
        <w:rPr>
          <w:sz w:val="24"/>
          <w:lang w:eastAsia="zh-CN"/>
        </w:rPr>
        <w:t xml:space="preserve">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4E4A7D" w:rsidRDefault="004E4A7D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86731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4E4A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F766BA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E3682" w:rsidRDefault="00EE3682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F766BA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F766B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F766B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4E4A7D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4E4A7D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86731" w:rsidRDefault="00186731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059A6">
        <w:rPr>
          <w:sz w:val="24"/>
          <w:lang w:eastAsia="zh-CN"/>
        </w:rPr>
        <w:t xml:space="preserve">safety </w:t>
      </w:r>
      <w:r w:rsidR="000F4B87">
        <w:rPr>
          <w:rFonts w:hint="eastAsia"/>
          <w:sz w:val="24"/>
          <w:lang w:eastAsia="zh-CN"/>
        </w:rPr>
        <w:t>helmet</w:t>
      </w:r>
      <w:r w:rsidR="00841DC0">
        <w:rPr>
          <w:sz w:val="24"/>
          <w:lang w:eastAsia="zh-CN"/>
        </w:rPr>
        <w:t>, safety harness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F766BA" w:rsidRDefault="006467DA" w:rsidP="00F766B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BC39F9" w:rsidRPr="004E4A7D" w:rsidRDefault="004E4A7D" w:rsidP="004E4A7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loader into inside factory premise</w:t>
      </w:r>
    </w:p>
    <w:p w:rsidR="001059A6" w:rsidRDefault="006B15F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 required lifting gears to crane hook and secure onto hoisting point of machine to be lifted </w:t>
      </w:r>
    </w:p>
    <w:p w:rsidR="001059A6" w:rsidRDefault="0057552E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loader</w:t>
      </w:r>
      <w:r w:rsidR="001059A6">
        <w:rPr>
          <w:sz w:val="24"/>
          <w:lang w:eastAsia="zh-CN"/>
        </w:rPr>
        <w:t xml:space="preserve"> to hoist up machine</w:t>
      </w:r>
    </w:p>
    <w:p w:rsidR="00B01373" w:rsidRPr="00DC2DDB" w:rsidRDefault="00E91DA2" w:rsidP="00DC2DD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another</w:t>
      </w:r>
      <w:r w:rsidR="0057010A">
        <w:rPr>
          <w:sz w:val="24"/>
          <w:lang w:eastAsia="zh-CN"/>
        </w:rPr>
        <w:t xml:space="preserve"> </w:t>
      </w:r>
      <w:r w:rsidR="00703C2A">
        <w:rPr>
          <w:sz w:val="24"/>
          <w:lang w:eastAsia="zh-CN"/>
        </w:rPr>
        <w:t xml:space="preserve">lorry loader for assist </w:t>
      </w:r>
      <w:r w:rsidR="001059A6">
        <w:rPr>
          <w:sz w:val="24"/>
          <w:lang w:eastAsia="zh-CN"/>
        </w:rPr>
        <w:t xml:space="preserve">to lay down machine </w:t>
      </w:r>
      <w:r w:rsidR="00AE470F">
        <w:rPr>
          <w:sz w:val="24"/>
          <w:lang w:eastAsia="zh-CN"/>
        </w:rPr>
        <w:t>to horizontal position</w:t>
      </w:r>
      <w:r w:rsidR="00BC39F9" w:rsidRPr="001059A6">
        <w:rPr>
          <w:sz w:val="24"/>
          <w:lang w:eastAsia="zh-CN"/>
        </w:rPr>
        <w:t xml:space="preserve"> </w:t>
      </w:r>
    </w:p>
    <w:p w:rsidR="00841DC0" w:rsidRDefault="00841DC0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B10936">
        <w:rPr>
          <w:sz w:val="24"/>
          <w:lang w:eastAsia="zh-CN"/>
        </w:rPr>
        <w:t>up machine and load onto low bed</w:t>
      </w:r>
      <w:r w:rsidR="00E91DA2">
        <w:rPr>
          <w:sz w:val="24"/>
          <w:lang w:eastAsia="zh-CN"/>
        </w:rPr>
        <w:t xml:space="preserve">/lorry chassis </w:t>
      </w:r>
      <w:r w:rsidR="00B10936">
        <w:rPr>
          <w:sz w:val="24"/>
          <w:lang w:eastAsia="zh-CN"/>
        </w:rPr>
        <w:t xml:space="preserve"> </w:t>
      </w:r>
    </w:p>
    <w:p w:rsidR="00626FBE" w:rsidRPr="00BC39F9" w:rsidRDefault="001D17F5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</w:t>
      </w:r>
      <w:r w:rsidR="0057010A">
        <w:rPr>
          <w:sz w:val="24"/>
          <w:lang w:eastAsia="zh-CN"/>
        </w:rPr>
        <w:t>achine with strapping belt</w:t>
      </w:r>
      <w:r>
        <w:rPr>
          <w:sz w:val="24"/>
          <w:lang w:eastAsia="zh-CN"/>
        </w:rPr>
        <w:t xml:space="preserve"> prior to being transport out from premise</w:t>
      </w:r>
    </w:p>
    <w:p w:rsidR="00F43906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F43906">
        <w:rPr>
          <w:sz w:val="24"/>
          <w:lang w:eastAsia="zh-CN"/>
        </w:rPr>
        <w:t>o perform proper housekeeping</w:t>
      </w:r>
    </w:p>
    <w:p w:rsidR="006467DA" w:rsidRPr="0099046A" w:rsidRDefault="00F43906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26FBE" w:rsidRDefault="00626FBE" w:rsidP="00626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059A6" w:rsidRDefault="001059A6" w:rsidP="00F766B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5B1251" w:rsidRDefault="005B1251" w:rsidP="00F766B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F766BA" w:rsidRDefault="0099046A" w:rsidP="00F766B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6342" w:rsidRDefault="00016342">
      <w:r>
        <w:separator/>
      </w:r>
    </w:p>
  </w:endnote>
  <w:endnote w:type="continuationSeparator" w:id="0">
    <w:p w:rsidR="00016342" w:rsidRDefault="000163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32D1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32D1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6342" w:rsidRDefault="00016342">
      <w:r>
        <w:separator/>
      </w:r>
    </w:p>
  </w:footnote>
  <w:footnote w:type="continuationSeparator" w:id="0">
    <w:p w:rsidR="00016342" w:rsidRDefault="000163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01634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E37886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016342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E37886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16342"/>
    <w:rsid w:val="00032D18"/>
    <w:rsid w:val="0005684E"/>
    <w:rsid w:val="0007152C"/>
    <w:rsid w:val="000A4E07"/>
    <w:rsid w:val="000C68D5"/>
    <w:rsid w:val="000D3C89"/>
    <w:rsid w:val="000D3F7C"/>
    <w:rsid w:val="000E0C67"/>
    <w:rsid w:val="000F4B87"/>
    <w:rsid w:val="001059A6"/>
    <w:rsid w:val="001218B2"/>
    <w:rsid w:val="001268A8"/>
    <w:rsid w:val="00140D68"/>
    <w:rsid w:val="00141D73"/>
    <w:rsid w:val="00144E20"/>
    <w:rsid w:val="00145042"/>
    <w:rsid w:val="00164396"/>
    <w:rsid w:val="0017369C"/>
    <w:rsid w:val="00186731"/>
    <w:rsid w:val="00192797"/>
    <w:rsid w:val="001D17F5"/>
    <w:rsid w:val="001D195B"/>
    <w:rsid w:val="001E4CF5"/>
    <w:rsid w:val="0023138C"/>
    <w:rsid w:val="00257C21"/>
    <w:rsid w:val="002C77FC"/>
    <w:rsid w:val="002E06E4"/>
    <w:rsid w:val="002F75C6"/>
    <w:rsid w:val="0030317F"/>
    <w:rsid w:val="00311287"/>
    <w:rsid w:val="00333DB7"/>
    <w:rsid w:val="00375E51"/>
    <w:rsid w:val="003A31F6"/>
    <w:rsid w:val="003A4ECA"/>
    <w:rsid w:val="003B14A8"/>
    <w:rsid w:val="003D5FEC"/>
    <w:rsid w:val="003F6DD9"/>
    <w:rsid w:val="00414238"/>
    <w:rsid w:val="004559B7"/>
    <w:rsid w:val="00466C7A"/>
    <w:rsid w:val="004E4A7D"/>
    <w:rsid w:val="005034B5"/>
    <w:rsid w:val="005463C4"/>
    <w:rsid w:val="0057010A"/>
    <w:rsid w:val="0057552E"/>
    <w:rsid w:val="0057657F"/>
    <w:rsid w:val="005B1251"/>
    <w:rsid w:val="005C2E6D"/>
    <w:rsid w:val="005D3C81"/>
    <w:rsid w:val="005D4459"/>
    <w:rsid w:val="00626FBE"/>
    <w:rsid w:val="006467DA"/>
    <w:rsid w:val="0066401C"/>
    <w:rsid w:val="00693582"/>
    <w:rsid w:val="006A7A66"/>
    <w:rsid w:val="006B15F9"/>
    <w:rsid w:val="006C2700"/>
    <w:rsid w:val="006F12DE"/>
    <w:rsid w:val="00703C2A"/>
    <w:rsid w:val="00760813"/>
    <w:rsid w:val="007925C8"/>
    <w:rsid w:val="007D338F"/>
    <w:rsid w:val="00841DC0"/>
    <w:rsid w:val="00854717"/>
    <w:rsid w:val="00871396"/>
    <w:rsid w:val="00885DDC"/>
    <w:rsid w:val="00895D5D"/>
    <w:rsid w:val="008D2441"/>
    <w:rsid w:val="00901015"/>
    <w:rsid w:val="00971AE8"/>
    <w:rsid w:val="0099046A"/>
    <w:rsid w:val="009A228D"/>
    <w:rsid w:val="009F4FEB"/>
    <w:rsid w:val="00A2540E"/>
    <w:rsid w:val="00A56148"/>
    <w:rsid w:val="00A73EA0"/>
    <w:rsid w:val="00A80D6D"/>
    <w:rsid w:val="00A810F9"/>
    <w:rsid w:val="00AA67DA"/>
    <w:rsid w:val="00AC41D9"/>
    <w:rsid w:val="00AE470F"/>
    <w:rsid w:val="00B01373"/>
    <w:rsid w:val="00B06871"/>
    <w:rsid w:val="00B10936"/>
    <w:rsid w:val="00B16B6D"/>
    <w:rsid w:val="00B742F4"/>
    <w:rsid w:val="00BC21D9"/>
    <w:rsid w:val="00BC39F9"/>
    <w:rsid w:val="00C26AC4"/>
    <w:rsid w:val="00C95881"/>
    <w:rsid w:val="00D07325"/>
    <w:rsid w:val="00D13A71"/>
    <w:rsid w:val="00DC2DDB"/>
    <w:rsid w:val="00DC2EF6"/>
    <w:rsid w:val="00E05F88"/>
    <w:rsid w:val="00E07EA3"/>
    <w:rsid w:val="00E17A37"/>
    <w:rsid w:val="00E3288E"/>
    <w:rsid w:val="00E37886"/>
    <w:rsid w:val="00E76DB5"/>
    <w:rsid w:val="00E91DA2"/>
    <w:rsid w:val="00EC1220"/>
    <w:rsid w:val="00EE3682"/>
    <w:rsid w:val="00F25404"/>
    <w:rsid w:val="00F43906"/>
    <w:rsid w:val="00F75133"/>
    <w:rsid w:val="00F766BA"/>
    <w:rsid w:val="00FD2099"/>
    <w:rsid w:val="00FF0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A1F6DC-19C7-413F-83E2-6E926C281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2320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2021-04-07T03:30:00Z</cp:lastPrinted>
  <dcterms:created xsi:type="dcterms:W3CDTF">2021-04-26T04:55:00Z</dcterms:created>
  <dcterms:modified xsi:type="dcterms:W3CDTF">2021-04-26T05:44:00Z</dcterms:modified>
</cp:coreProperties>
</file>