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4F2FB8">
      <w:pPr>
        <w:rPr>
          <w:sz w:val="24"/>
          <w:lang w:eastAsia="zh-CN"/>
        </w:rPr>
      </w:pPr>
      <w:r>
        <w:rPr>
          <w:sz w:val="24"/>
        </w:rPr>
        <w:t>Date: 06</w:t>
      </w:r>
      <w:r w:rsidRPr="004F2FB8">
        <w:rPr>
          <w:sz w:val="24"/>
          <w:vertAlign w:val="superscript"/>
        </w:rPr>
        <w:t>th</w:t>
      </w:r>
      <w:r>
        <w:rPr>
          <w:sz w:val="24"/>
        </w:rPr>
        <w:t xml:space="preserve"> Nov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F2FB8" w:rsidRDefault="000E0C97" w:rsidP="004F2FB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2FB8" w:rsidRPr="004F2FB8" w:rsidRDefault="004F2FB8" w:rsidP="004F2FB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 hoist down 1</w:t>
      </w:r>
      <w:r w:rsidR="00900B56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CMM</w:t>
      </w:r>
      <w:r w:rsidR="00312672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from</w:t>
      </w:r>
      <w:r w:rsidR="005A4C00">
        <w:rPr>
          <w:sz w:val="24"/>
          <w:lang w:eastAsia="zh-CN"/>
        </w:rPr>
        <w:t xml:space="preserve">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 w:rsidR="00900B56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and hoist up 1 unit CMM machine to </w:t>
      </w:r>
    </w:p>
    <w:p w:rsidR="004F2FB8" w:rsidRPr="00B57912" w:rsidRDefault="004F2F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Pr="004F2FB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lorry crane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A63C4" w:rsidRDefault="006A63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A63C4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ZEISS CMM (hoist down)</w:t>
      </w:r>
    </w:p>
    <w:p w:rsidR="006A63C4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1m x 1.2m x 2m</w:t>
      </w:r>
    </w:p>
    <w:p w:rsidR="006A63C4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000 kg</w:t>
      </w:r>
    </w:p>
    <w:p w:rsidR="004F2FB8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F2FB8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ALTERA 8.7.6 CMM (hoist up)</w:t>
      </w:r>
    </w:p>
    <w:p w:rsidR="004F2FB8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1.4m x 1.4m x 2.1m </w:t>
      </w:r>
    </w:p>
    <w:p w:rsidR="004F2FB8" w:rsidRDefault="004F2F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250 kg</w:t>
      </w:r>
    </w:p>
    <w:p w:rsidR="006A63C4" w:rsidRPr="006A63C4" w:rsidRDefault="006A6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4F2FB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14/11/19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900B56">
        <w:rPr>
          <w:sz w:val="24"/>
          <w:lang w:eastAsia="zh-CN"/>
        </w:rPr>
        <w:t>09:45</w:t>
      </w:r>
      <w:r w:rsidR="00274035">
        <w:rPr>
          <w:sz w:val="24"/>
          <w:lang w:eastAsia="zh-CN"/>
        </w:rPr>
        <w:t xml:space="preserve">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731D91">
      <w:pPr>
        <w:pStyle w:val="Heading4"/>
      </w:pPr>
      <w:r>
        <w:t xml:space="preserve">6 Marsiling Lane, Blk C </w:t>
      </w:r>
      <w:bookmarkStart w:id="0" w:name="_GoBack"/>
      <w:bookmarkEnd w:id="0"/>
      <w:r w:rsidR="00900B56">
        <w:t>#02</w:t>
      </w:r>
      <w:r w:rsidR="007D754C">
        <w:t>-02</w:t>
      </w:r>
    </w:p>
    <w:p w:rsidR="00894879" w:rsidRPr="00894879" w:rsidRDefault="00900B5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GD Precision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F2FB8">
        <w:rPr>
          <w:sz w:val="24"/>
          <w:lang w:eastAsia="zh-CN"/>
        </w:rPr>
        <w:t xml:space="preserve"> x 633 lorry loader</w:t>
      </w:r>
    </w:p>
    <w:p w:rsidR="00672CA0" w:rsidRDefault="004F2F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0B56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B10847" w:rsidRDefault="00B10847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4F2FB8">
        <w:rPr>
          <w:sz w:val="24"/>
          <w:lang w:eastAsia="zh-CN"/>
        </w:rPr>
        <w:t xml:space="preserve">gger, signalman and lorry loader </w:t>
      </w:r>
      <w:r w:rsidR="00D00F22">
        <w:rPr>
          <w:sz w:val="24"/>
          <w:lang w:eastAsia="zh-CN"/>
        </w:rPr>
        <w:t xml:space="preserve">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6A63C4" w:rsidRDefault="006A63C4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4F2F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900B56">
        <w:rPr>
          <w:sz w:val="24"/>
          <w:lang w:eastAsia="zh-CN"/>
        </w:rPr>
        <w:t>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4F2FB8" w:rsidRDefault="004F2F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4F2FB8" w:rsidRDefault="004F2F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0E0C97" w:rsidRPr="00020C2A" w:rsidRDefault="005A4C0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</w:t>
      </w:r>
      <w:r w:rsidR="00C64946">
        <w:rPr>
          <w:sz w:val="24"/>
          <w:lang w:eastAsia="zh-CN"/>
        </w:rPr>
        <w:t xml:space="preserve">together with machine </w:t>
      </w:r>
      <w:r>
        <w:rPr>
          <w:sz w:val="24"/>
          <w:lang w:eastAsia="zh-CN"/>
        </w:rPr>
        <w:t>to 2</w:t>
      </w:r>
      <w:r w:rsidRPr="005A4C00">
        <w:rPr>
          <w:sz w:val="24"/>
          <w:vertAlign w:val="superscript"/>
          <w:lang w:eastAsia="zh-CN"/>
        </w:rPr>
        <w:t>nd</w:t>
      </w:r>
      <w:r w:rsidR="00900B56">
        <w:rPr>
          <w:sz w:val="24"/>
          <w:lang w:eastAsia="zh-CN"/>
        </w:rPr>
        <w:t xml:space="preserve"> floor </w:t>
      </w:r>
      <w:r w:rsidR="00C64946">
        <w:rPr>
          <w:sz w:val="24"/>
          <w:lang w:eastAsia="zh-CN"/>
        </w:rPr>
        <w:t xml:space="preserve">door </w:t>
      </w:r>
      <w:r w:rsidR="000E0C97">
        <w:rPr>
          <w:sz w:val="24"/>
          <w:lang w:eastAsia="zh-CN"/>
        </w:rPr>
        <w:t xml:space="preserve">opening </w:t>
      </w:r>
    </w:p>
    <w:p w:rsidR="000E0C97" w:rsidRPr="00C64946" w:rsidRDefault="00EC0AFE" w:rsidP="00C649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</w:t>
      </w:r>
      <w:r w:rsidR="00B10847">
        <w:rPr>
          <w:sz w:val="24"/>
          <w:lang w:eastAsia="zh-CN"/>
        </w:rPr>
        <w:t xml:space="preserve"> platform 3ft metal plate protruding </w:t>
      </w:r>
      <w:r>
        <w:rPr>
          <w:sz w:val="24"/>
          <w:lang w:eastAsia="zh-CN"/>
        </w:rPr>
        <w:t xml:space="preserve">is fully </w:t>
      </w:r>
      <w:r w:rsidR="00B10847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 xml:space="preserve">rested on the </w:t>
      </w:r>
      <w:r w:rsidR="00B10847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E0C97" w:rsidRPr="00B10847" w:rsidRDefault="000E0C97" w:rsidP="00B108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A4C0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A4C00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A4C00">
        <w:rPr>
          <w:sz w:val="24"/>
          <w:lang w:eastAsia="zh-CN"/>
        </w:rPr>
        <w:t>pallet truck</w:t>
      </w:r>
      <w:r w:rsidR="00B10847">
        <w:rPr>
          <w:sz w:val="24"/>
          <w:lang w:eastAsia="zh-CN"/>
        </w:rPr>
        <w:t xml:space="preserve"> under machine stand </w:t>
      </w:r>
    </w:p>
    <w:p w:rsidR="00B1084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B10847">
        <w:rPr>
          <w:sz w:val="24"/>
          <w:lang w:eastAsia="zh-CN"/>
        </w:rPr>
        <w:t>machine from platform</w:t>
      </w:r>
    </w:p>
    <w:p w:rsidR="000E0C97" w:rsidRDefault="00B108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 at the designated location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78020B" w:rsidRPr="006A63C4" w:rsidRDefault="000E0C97" w:rsidP="006A63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1EA" w:rsidRDefault="006971EA">
      <w:r>
        <w:separator/>
      </w:r>
    </w:p>
  </w:endnote>
  <w:endnote w:type="continuationSeparator" w:id="0">
    <w:p w:rsidR="006971EA" w:rsidRDefault="00697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1D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1D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1EA" w:rsidRDefault="006971EA">
      <w:r>
        <w:separator/>
      </w:r>
    </w:p>
  </w:footnote>
  <w:footnote w:type="continuationSeparator" w:id="0">
    <w:p w:rsidR="006971EA" w:rsidRDefault="006971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971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4F2FB8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971E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4F2FB8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70353"/>
    <w:multiLevelType w:val="hybridMultilevel"/>
    <w:tmpl w:val="4D5E632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0813"/>
    <w:rsid w:val="000E037C"/>
    <w:rsid w:val="000E0C97"/>
    <w:rsid w:val="00173D1D"/>
    <w:rsid w:val="001A3D96"/>
    <w:rsid w:val="002726F8"/>
    <w:rsid w:val="00274035"/>
    <w:rsid w:val="002806B7"/>
    <w:rsid w:val="00280E65"/>
    <w:rsid w:val="00281171"/>
    <w:rsid w:val="002F4DDD"/>
    <w:rsid w:val="002F4ECC"/>
    <w:rsid w:val="00312672"/>
    <w:rsid w:val="00380264"/>
    <w:rsid w:val="004913AB"/>
    <w:rsid w:val="00491CDF"/>
    <w:rsid w:val="004F2FB8"/>
    <w:rsid w:val="005569F6"/>
    <w:rsid w:val="005A4C00"/>
    <w:rsid w:val="005C216D"/>
    <w:rsid w:val="00664E02"/>
    <w:rsid w:val="00672CA0"/>
    <w:rsid w:val="006971EA"/>
    <w:rsid w:val="006A63C4"/>
    <w:rsid w:val="00701B5C"/>
    <w:rsid w:val="00722A7B"/>
    <w:rsid w:val="007276CD"/>
    <w:rsid w:val="00731D91"/>
    <w:rsid w:val="0078020B"/>
    <w:rsid w:val="007D3772"/>
    <w:rsid w:val="007D754C"/>
    <w:rsid w:val="007E1A8A"/>
    <w:rsid w:val="008333D2"/>
    <w:rsid w:val="00894879"/>
    <w:rsid w:val="00900B56"/>
    <w:rsid w:val="00902F17"/>
    <w:rsid w:val="009664CF"/>
    <w:rsid w:val="00966F5B"/>
    <w:rsid w:val="00A10F11"/>
    <w:rsid w:val="00A213B4"/>
    <w:rsid w:val="00B10847"/>
    <w:rsid w:val="00B21972"/>
    <w:rsid w:val="00B56650"/>
    <w:rsid w:val="00B57912"/>
    <w:rsid w:val="00B7163D"/>
    <w:rsid w:val="00BA33F2"/>
    <w:rsid w:val="00C3785C"/>
    <w:rsid w:val="00C44C52"/>
    <w:rsid w:val="00C64946"/>
    <w:rsid w:val="00CD4486"/>
    <w:rsid w:val="00D00F22"/>
    <w:rsid w:val="00D2603B"/>
    <w:rsid w:val="00D83EFC"/>
    <w:rsid w:val="00D856F6"/>
    <w:rsid w:val="00DC0D3A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2019-11-06T03:14:00Z</cp:lastPrinted>
  <dcterms:created xsi:type="dcterms:W3CDTF">2019-11-06T02:57:00Z</dcterms:created>
  <dcterms:modified xsi:type="dcterms:W3CDTF">2019-11-06T03:14:00Z</dcterms:modified>
</cp:coreProperties>
</file>