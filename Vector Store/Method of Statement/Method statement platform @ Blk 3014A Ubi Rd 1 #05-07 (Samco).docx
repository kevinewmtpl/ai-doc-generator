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1C886" w14:textId="6945D29A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9F34520" w14:textId="77777777" w:rsidR="001F3809" w:rsidRDefault="001F3809">
      <w:pPr>
        <w:rPr>
          <w:sz w:val="24"/>
        </w:rPr>
      </w:pPr>
    </w:p>
    <w:p w14:paraId="38B67DDE" w14:textId="6440F052" w:rsidR="00EE527F" w:rsidRDefault="002E718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F3809">
        <w:rPr>
          <w:sz w:val="24"/>
        </w:rPr>
        <w:t>2</w:t>
      </w:r>
      <w:r w:rsidR="009561F7">
        <w:rPr>
          <w:sz w:val="24"/>
        </w:rPr>
        <w:t>8</w:t>
      </w:r>
      <w:r w:rsidR="001F3809">
        <w:rPr>
          <w:sz w:val="24"/>
          <w:vertAlign w:val="superscript"/>
        </w:rPr>
        <w:t xml:space="preserve">th </w:t>
      </w:r>
      <w:r w:rsidR="001F3809">
        <w:rPr>
          <w:sz w:val="24"/>
          <w:lang w:eastAsia="zh-CN"/>
        </w:rPr>
        <w:t>May 2025</w:t>
      </w:r>
    </w:p>
    <w:p w14:paraId="4C07888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80DD64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5E2017D" w14:textId="457A748E" w:rsidR="00512A9D" w:rsidRPr="0017768F" w:rsidRDefault="007521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1F3809">
        <w:rPr>
          <w:sz w:val="24"/>
          <w:lang w:eastAsia="zh-CN"/>
        </w:rPr>
        <w:t xml:space="preserve">1 </w:t>
      </w:r>
      <w:r>
        <w:rPr>
          <w:sz w:val="24"/>
          <w:lang w:eastAsia="zh-CN"/>
        </w:rPr>
        <w:t xml:space="preserve">unit machine to </w:t>
      </w:r>
      <w:r w:rsidR="001F3809">
        <w:rPr>
          <w:sz w:val="24"/>
          <w:lang w:eastAsia="zh-CN"/>
        </w:rPr>
        <w:t>5</w:t>
      </w:r>
      <w:r w:rsidR="001F3809" w:rsidRPr="001F3809">
        <w:rPr>
          <w:sz w:val="24"/>
          <w:vertAlign w:val="superscript"/>
          <w:lang w:eastAsia="zh-CN"/>
        </w:rPr>
        <w:t>th</w:t>
      </w:r>
      <w:r w:rsidR="001F3809">
        <w:rPr>
          <w:sz w:val="24"/>
          <w:lang w:eastAsia="zh-CN"/>
        </w:rPr>
        <w:t xml:space="preserve"> floor through swing gate</w:t>
      </w:r>
      <w:r w:rsidR="00AB3C71">
        <w:rPr>
          <w:sz w:val="24"/>
          <w:lang w:eastAsia="zh-CN"/>
        </w:rPr>
        <w:t xml:space="preserve"> opening by using platform and mobile/lorry crane</w:t>
      </w:r>
    </w:p>
    <w:p w14:paraId="6A5FEBE1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E8FDE9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1161D86C" w14:textId="0BF635E5" w:rsidR="00194883" w:rsidRPr="003F78AB" w:rsidRDefault="0075217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1F3809">
        <w:rPr>
          <w:bCs/>
          <w:sz w:val="24"/>
          <w:szCs w:val="24"/>
          <w:lang w:eastAsia="zh-CN"/>
        </w:rPr>
        <w:t xml:space="preserve">MT210 CNC Lathe </w:t>
      </w:r>
      <w:r w:rsidR="003F78AB">
        <w:rPr>
          <w:bCs/>
          <w:sz w:val="24"/>
          <w:szCs w:val="24"/>
          <w:lang w:eastAsia="zh-CN"/>
        </w:rPr>
        <w:t xml:space="preserve">machine </w:t>
      </w:r>
    </w:p>
    <w:p w14:paraId="0167A31D" w14:textId="49A395E9" w:rsidR="0075217A" w:rsidRPr="0075217A" w:rsidRDefault="00A879E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1F3809">
        <w:rPr>
          <w:bCs/>
          <w:sz w:val="24"/>
          <w:szCs w:val="24"/>
          <w:lang w:eastAsia="zh-CN"/>
        </w:rPr>
        <w:t xml:space="preserve"> 4, 900</w:t>
      </w:r>
      <w:r w:rsidR="0068706B">
        <w:rPr>
          <w:bCs/>
          <w:sz w:val="24"/>
          <w:szCs w:val="24"/>
          <w:lang w:eastAsia="zh-CN"/>
        </w:rPr>
        <w:t xml:space="preserve"> kg </w:t>
      </w:r>
    </w:p>
    <w:p w14:paraId="7FE935F8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0C8724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4D473CC" w14:textId="52422BE5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F3809">
        <w:rPr>
          <w:sz w:val="24"/>
          <w:lang w:eastAsia="zh-CN"/>
        </w:rPr>
        <w:t>ed</w:t>
      </w:r>
    </w:p>
    <w:p w14:paraId="356B0B76" w14:textId="77777777" w:rsidR="007E2FF0" w:rsidRPr="007E2FF0" w:rsidRDefault="007E2FF0" w:rsidP="007E2FF0">
      <w:pPr>
        <w:rPr>
          <w:sz w:val="24"/>
          <w:lang w:eastAsia="zh-CN"/>
        </w:rPr>
      </w:pPr>
    </w:p>
    <w:p w14:paraId="66A38A1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AF5F84A" w14:textId="5ADDD500" w:rsidR="00DC1E88" w:rsidRDefault="009561F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Depend of shipping arrival:</w:t>
      </w:r>
    </w:p>
    <w:p w14:paraId="794CCFAC" w14:textId="77746695" w:rsidR="009561F7" w:rsidRDefault="0031541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05/07</w:t>
      </w:r>
      <w:r w:rsidR="009561F7">
        <w:rPr>
          <w:bCs/>
          <w:sz w:val="24"/>
          <w:szCs w:val="24"/>
          <w:lang w:eastAsia="zh-CN"/>
        </w:rPr>
        <w:t>/</w:t>
      </w:r>
      <w:proofErr w:type="gramStart"/>
      <w:r w:rsidR="009561F7">
        <w:rPr>
          <w:bCs/>
          <w:sz w:val="24"/>
          <w:szCs w:val="24"/>
          <w:lang w:eastAsia="zh-CN"/>
        </w:rPr>
        <w:t>25  -</w:t>
      </w:r>
      <w:proofErr w:type="gramEnd"/>
      <w:r w:rsidR="009561F7">
        <w:rPr>
          <w:bCs/>
          <w:sz w:val="24"/>
          <w:szCs w:val="24"/>
          <w:lang w:eastAsia="zh-CN"/>
        </w:rPr>
        <w:t xml:space="preserve">  </w:t>
      </w:r>
      <w:r>
        <w:rPr>
          <w:bCs/>
          <w:sz w:val="24"/>
          <w:szCs w:val="24"/>
          <w:lang w:eastAsia="zh-CN"/>
        </w:rPr>
        <w:t>12/07</w:t>
      </w:r>
      <w:r w:rsidR="009561F7">
        <w:rPr>
          <w:bCs/>
          <w:sz w:val="24"/>
          <w:szCs w:val="24"/>
          <w:lang w:eastAsia="zh-CN"/>
        </w:rPr>
        <w:t>/25</w:t>
      </w:r>
    </w:p>
    <w:p w14:paraId="3942F77D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91D509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4AAD846" w14:textId="5C01CD13" w:rsidR="003A3CF3" w:rsidRDefault="00300D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1F3809">
        <w:rPr>
          <w:bCs/>
          <w:sz w:val="24"/>
          <w:szCs w:val="24"/>
          <w:lang w:eastAsia="zh-CN"/>
        </w:rPr>
        <w:t>0:00 am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14:paraId="3937E094" w14:textId="77777777"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0C6CC325" w14:textId="06F63EBD" w:rsidR="00EE527F" w:rsidRPr="001F3809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87238E" w14:textId="73C8DF54" w:rsidR="00A46072" w:rsidRDefault="0075217A" w:rsidP="004872DF">
      <w:pPr>
        <w:pStyle w:val="Heading4"/>
      </w:pPr>
      <w:r>
        <w:t>Blk 301</w:t>
      </w:r>
      <w:r w:rsidR="001F3809">
        <w:t>4A</w:t>
      </w:r>
      <w:r>
        <w:t xml:space="preserve"> Ubi Rd 1 #0</w:t>
      </w:r>
      <w:r w:rsidR="001F3809">
        <w:t>5-07</w:t>
      </w:r>
    </w:p>
    <w:p w14:paraId="326BD282" w14:textId="018EFE36" w:rsidR="00B85262" w:rsidRPr="004872DF" w:rsidRDefault="001F3809" w:rsidP="004872DF">
      <w:pPr>
        <w:pStyle w:val="Heading4"/>
      </w:pPr>
      <w:r>
        <w:t>Samco Enterprise Pte Ltd</w:t>
      </w:r>
      <w:r w:rsidR="007A6402">
        <w:t xml:space="preserve"> </w:t>
      </w:r>
    </w:p>
    <w:p w14:paraId="6D77897C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DE24619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0CA7DDDD" w14:textId="77777777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1EF72447" w14:textId="534C85BF" w:rsidR="00782621" w:rsidRDefault="001F38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14:paraId="0A378C1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0060F19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537DE329" w14:textId="77777777"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429856C6" w14:textId="77777777" w:rsidR="001F3809" w:rsidRDefault="001F3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F8074C3" w14:textId="39B3D252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E0C20A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524D68E7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EBE55A2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6E82162" w14:textId="24AF9B31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2559E6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257891D0" w14:textId="3798E4E0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1D7EAA16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F4FD9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5555C0E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5D5691B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72E03D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B55BFB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3A9D33C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5197E44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3E0DA589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2C944067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E777BC5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2E718E">
        <w:rPr>
          <w:sz w:val="24"/>
          <w:lang w:eastAsia="zh-CN"/>
        </w:rPr>
        <w:t xml:space="preserve">                               </w:t>
      </w:r>
    </w:p>
    <w:p w14:paraId="58D411ED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5AC09760" w14:textId="77777777" w:rsidR="00EE527F" w:rsidRDefault="002E718E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”</w:t>
      </w:r>
    </w:p>
    <w:p w14:paraId="297C1565" w14:textId="77777777" w:rsidR="002E718E" w:rsidRDefault="002E718E">
      <w:pPr>
        <w:pStyle w:val="BodyText2"/>
      </w:pPr>
      <w:r>
        <w:t>a. Lifting Supervisor</w:t>
      </w:r>
    </w:p>
    <w:p w14:paraId="184D7D2A" w14:textId="77777777" w:rsidR="002E718E" w:rsidRDefault="002E718E">
      <w:pPr>
        <w:pStyle w:val="BodyText2"/>
      </w:pPr>
      <w:r>
        <w:t>b. Mobile Crane Operator</w:t>
      </w:r>
    </w:p>
    <w:p w14:paraId="6FC773F2" w14:textId="77777777" w:rsidR="002E718E" w:rsidRDefault="002E718E">
      <w:pPr>
        <w:pStyle w:val="BodyText2"/>
      </w:pPr>
      <w:r>
        <w:t>c. Lorry Loader Operator</w:t>
      </w:r>
    </w:p>
    <w:p w14:paraId="51B7F3E3" w14:textId="77777777" w:rsidR="002E718E" w:rsidRDefault="002E718E">
      <w:pPr>
        <w:pStyle w:val="BodyText2"/>
      </w:pPr>
      <w:r>
        <w:t xml:space="preserve">d. Signalman </w:t>
      </w:r>
    </w:p>
    <w:p w14:paraId="191437BD" w14:textId="77777777" w:rsidR="002E718E" w:rsidRDefault="002E718E">
      <w:pPr>
        <w:pStyle w:val="BodyText2"/>
      </w:pPr>
      <w:r>
        <w:t xml:space="preserve">e. </w:t>
      </w:r>
      <w:proofErr w:type="spellStart"/>
      <w:r>
        <w:t>Riggerman</w:t>
      </w:r>
      <w:proofErr w:type="spellEnd"/>
      <w:r>
        <w:t xml:space="preserve"> </w:t>
      </w:r>
    </w:p>
    <w:p w14:paraId="37AB1332" w14:textId="77777777" w:rsidR="002E718E" w:rsidRDefault="002E718E">
      <w:pPr>
        <w:pStyle w:val="BodyText2"/>
      </w:pPr>
      <w:r>
        <w:t>f. Skill Mover</w:t>
      </w:r>
    </w:p>
    <w:p w14:paraId="390C2E38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355F802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4181A27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1BB01134" w14:textId="77777777" w:rsidR="002E718E" w:rsidRDefault="002E718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4C90B2DC" w14:textId="77777777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2E718E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662A79E3" w14:textId="5D40A0FF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096744">
        <w:rPr>
          <w:sz w:val="24"/>
          <w:lang w:eastAsia="zh-CN"/>
        </w:rPr>
        <w:t xml:space="preserve"> crane to hoist up platform to </w:t>
      </w:r>
      <w:r w:rsidR="001F3809">
        <w:rPr>
          <w:sz w:val="24"/>
          <w:lang w:eastAsia="zh-CN"/>
        </w:rPr>
        <w:t>5</w:t>
      </w:r>
      <w:r w:rsidR="001F3809" w:rsidRPr="001F3809">
        <w:rPr>
          <w:sz w:val="24"/>
          <w:vertAlign w:val="superscript"/>
          <w:lang w:eastAsia="zh-CN"/>
        </w:rPr>
        <w:t>th</w:t>
      </w:r>
      <w:r w:rsidR="001F3809">
        <w:rPr>
          <w:sz w:val="24"/>
          <w:lang w:eastAsia="zh-CN"/>
        </w:rPr>
        <w:t xml:space="preserve"> floor swing gate </w:t>
      </w:r>
      <w:r w:rsidRPr="00F369A7">
        <w:rPr>
          <w:sz w:val="24"/>
          <w:lang w:eastAsia="zh-CN"/>
        </w:rPr>
        <w:t xml:space="preserve">opening </w:t>
      </w:r>
    </w:p>
    <w:p w14:paraId="0692DCC0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4B2B58B6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8F72957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CF9C5AD" w14:textId="77777777"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352133DF" w14:textId="77777777"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55CFCA6D" w14:textId="2895F072"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1F3809">
        <w:rPr>
          <w:sz w:val="24"/>
          <w:lang w:eastAsia="zh-CN"/>
        </w:rPr>
        <w:t xml:space="preserve"> 5</w:t>
      </w:r>
      <w:r w:rsidR="001F3809" w:rsidRPr="001F380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14:paraId="1F959E54" w14:textId="77777777"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down machine onto platform </w:t>
      </w:r>
    </w:p>
    <w:p w14:paraId="49E7B11D" w14:textId="77777777"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14:paraId="58829301" w14:textId="77777777"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14:paraId="244E75AA" w14:textId="77777777" w:rsidR="002E718E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="002E718E">
        <w:rPr>
          <w:sz w:val="24"/>
          <w:lang w:eastAsia="zh-CN"/>
        </w:rPr>
        <w:t>from platform</w:t>
      </w:r>
    </w:p>
    <w:p w14:paraId="7104CE9A" w14:textId="119998B9" w:rsidR="00BA6E59" w:rsidRPr="0068706B" w:rsidRDefault="002E718E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1F3809">
        <w:rPr>
          <w:sz w:val="24"/>
          <w:lang w:eastAsia="zh-CN"/>
        </w:rPr>
        <w:t xml:space="preserve">machine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6076CD99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48BA56E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2FA49A1C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58B8F4DE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A96DA8A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84ABD92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65750ED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EC84121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AE40A" w14:textId="77777777" w:rsidR="003D113B" w:rsidRDefault="003D113B">
      <w:r>
        <w:separator/>
      </w:r>
    </w:p>
  </w:endnote>
  <w:endnote w:type="continuationSeparator" w:id="0">
    <w:p w14:paraId="4C50F8A8" w14:textId="77777777" w:rsidR="003D113B" w:rsidRDefault="003D1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8035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64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640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8945C" w14:textId="77777777" w:rsidR="003D113B" w:rsidRDefault="003D113B">
      <w:r>
        <w:separator/>
      </w:r>
    </w:p>
  </w:footnote>
  <w:footnote w:type="continuationSeparator" w:id="0">
    <w:p w14:paraId="6C303C8D" w14:textId="77777777" w:rsidR="003D113B" w:rsidRDefault="003D1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D4B41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719A52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6ACA740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899034A" w14:textId="77777777" w:rsidR="00EE527F" w:rsidRDefault="0075217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11FFAD6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75217A">
      <w:t>2826020</w:t>
    </w:r>
  </w:p>
  <w:p w14:paraId="12E6AC20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6660CEF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0B075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46244994">
    <w:abstractNumId w:val="3"/>
  </w:num>
  <w:num w:numId="2" w16cid:durableId="1952782096">
    <w:abstractNumId w:val="5"/>
  </w:num>
  <w:num w:numId="3" w16cid:durableId="1987198183">
    <w:abstractNumId w:val="0"/>
  </w:num>
  <w:num w:numId="4" w16cid:durableId="1300263786">
    <w:abstractNumId w:val="10"/>
  </w:num>
  <w:num w:numId="5" w16cid:durableId="236406579">
    <w:abstractNumId w:val="6"/>
  </w:num>
  <w:num w:numId="6" w16cid:durableId="1763407627">
    <w:abstractNumId w:val="7"/>
  </w:num>
  <w:num w:numId="7" w16cid:durableId="1517383569">
    <w:abstractNumId w:val="4"/>
  </w:num>
  <w:num w:numId="8" w16cid:durableId="2067296617">
    <w:abstractNumId w:val="8"/>
  </w:num>
  <w:num w:numId="9" w16cid:durableId="1830249346">
    <w:abstractNumId w:val="2"/>
  </w:num>
  <w:num w:numId="10" w16cid:durableId="1527863170">
    <w:abstractNumId w:val="9"/>
  </w:num>
  <w:num w:numId="11" w16cid:durableId="48655727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547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4018"/>
    <w:rsid w:val="000043C0"/>
    <w:rsid w:val="00004C51"/>
    <w:rsid w:val="000052AF"/>
    <w:rsid w:val="000430A5"/>
    <w:rsid w:val="00045A70"/>
    <w:rsid w:val="00060982"/>
    <w:rsid w:val="000839BB"/>
    <w:rsid w:val="00090E16"/>
    <w:rsid w:val="00093A2F"/>
    <w:rsid w:val="00096744"/>
    <w:rsid w:val="000A098C"/>
    <w:rsid w:val="000A4B74"/>
    <w:rsid w:val="000A77B9"/>
    <w:rsid w:val="000B2F2C"/>
    <w:rsid w:val="000E2B09"/>
    <w:rsid w:val="000E73E2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3809"/>
    <w:rsid w:val="00203CDD"/>
    <w:rsid w:val="00214CA3"/>
    <w:rsid w:val="00225487"/>
    <w:rsid w:val="0024061B"/>
    <w:rsid w:val="00251834"/>
    <w:rsid w:val="0026667A"/>
    <w:rsid w:val="00274BF0"/>
    <w:rsid w:val="00281296"/>
    <w:rsid w:val="00281A2D"/>
    <w:rsid w:val="00294056"/>
    <w:rsid w:val="0029590D"/>
    <w:rsid w:val="002A1405"/>
    <w:rsid w:val="002B29A9"/>
    <w:rsid w:val="002B4194"/>
    <w:rsid w:val="002D0D60"/>
    <w:rsid w:val="002D3B07"/>
    <w:rsid w:val="002E18E7"/>
    <w:rsid w:val="002E718E"/>
    <w:rsid w:val="002E7473"/>
    <w:rsid w:val="00300DCC"/>
    <w:rsid w:val="00304CC9"/>
    <w:rsid w:val="0031541A"/>
    <w:rsid w:val="00317E1C"/>
    <w:rsid w:val="00332177"/>
    <w:rsid w:val="003631BE"/>
    <w:rsid w:val="00373A8D"/>
    <w:rsid w:val="003758B9"/>
    <w:rsid w:val="00375981"/>
    <w:rsid w:val="0038272B"/>
    <w:rsid w:val="00395A8D"/>
    <w:rsid w:val="00396D5D"/>
    <w:rsid w:val="003A2E47"/>
    <w:rsid w:val="003A3CF3"/>
    <w:rsid w:val="003B59A6"/>
    <w:rsid w:val="003B605C"/>
    <w:rsid w:val="003C3802"/>
    <w:rsid w:val="003C4111"/>
    <w:rsid w:val="003D113B"/>
    <w:rsid w:val="003E1B45"/>
    <w:rsid w:val="003F78AB"/>
    <w:rsid w:val="00402462"/>
    <w:rsid w:val="0040331B"/>
    <w:rsid w:val="004224BD"/>
    <w:rsid w:val="004237DA"/>
    <w:rsid w:val="0042434B"/>
    <w:rsid w:val="0042603E"/>
    <w:rsid w:val="00430E91"/>
    <w:rsid w:val="00432BC5"/>
    <w:rsid w:val="0045147C"/>
    <w:rsid w:val="00455B51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21299"/>
    <w:rsid w:val="005405DF"/>
    <w:rsid w:val="00550D01"/>
    <w:rsid w:val="00587CDE"/>
    <w:rsid w:val="005953A3"/>
    <w:rsid w:val="005966C4"/>
    <w:rsid w:val="005A6F6B"/>
    <w:rsid w:val="005B35C9"/>
    <w:rsid w:val="005C69FA"/>
    <w:rsid w:val="005E132E"/>
    <w:rsid w:val="005F2F7B"/>
    <w:rsid w:val="0061759B"/>
    <w:rsid w:val="00617AF7"/>
    <w:rsid w:val="006362BB"/>
    <w:rsid w:val="0064156E"/>
    <w:rsid w:val="00660815"/>
    <w:rsid w:val="00664D20"/>
    <w:rsid w:val="0068706B"/>
    <w:rsid w:val="00695527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17A"/>
    <w:rsid w:val="00752419"/>
    <w:rsid w:val="00782621"/>
    <w:rsid w:val="00782718"/>
    <w:rsid w:val="00787F39"/>
    <w:rsid w:val="007A6402"/>
    <w:rsid w:val="007B6717"/>
    <w:rsid w:val="007C2382"/>
    <w:rsid w:val="007C3EF1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27358"/>
    <w:rsid w:val="00945F2F"/>
    <w:rsid w:val="009561F7"/>
    <w:rsid w:val="00957CA2"/>
    <w:rsid w:val="00970E4B"/>
    <w:rsid w:val="0099108C"/>
    <w:rsid w:val="009A1F80"/>
    <w:rsid w:val="009B7F9F"/>
    <w:rsid w:val="009E694C"/>
    <w:rsid w:val="00A04987"/>
    <w:rsid w:val="00A16899"/>
    <w:rsid w:val="00A2618C"/>
    <w:rsid w:val="00A33F02"/>
    <w:rsid w:val="00A459AF"/>
    <w:rsid w:val="00A46072"/>
    <w:rsid w:val="00A641DB"/>
    <w:rsid w:val="00A65BC3"/>
    <w:rsid w:val="00A83A4A"/>
    <w:rsid w:val="00A879E9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117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764D"/>
    <w:rsid w:val="00CA0D71"/>
    <w:rsid w:val="00CA3063"/>
    <w:rsid w:val="00CB4773"/>
    <w:rsid w:val="00CC27F9"/>
    <w:rsid w:val="00CE271F"/>
    <w:rsid w:val="00D015DC"/>
    <w:rsid w:val="00D14B56"/>
    <w:rsid w:val="00D16F4F"/>
    <w:rsid w:val="00D35F7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13373"/>
    <w:rsid w:val="00E400F3"/>
    <w:rsid w:val="00E43D50"/>
    <w:rsid w:val="00E45494"/>
    <w:rsid w:val="00E519DB"/>
    <w:rsid w:val="00E61491"/>
    <w:rsid w:val="00E72650"/>
    <w:rsid w:val="00E72AA3"/>
    <w:rsid w:val="00E72B52"/>
    <w:rsid w:val="00E91028"/>
    <w:rsid w:val="00E938AA"/>
    <w:rsid w:val="00EA18DF"/>
    <w:rsid w:val="00EC3274"/>
    <w:rsid w:val="00EE527F"/>
    <w:rsid w:val="00EE7A41"/>
    <w:rsid w:val="00EF2BA3"/>
    <w:rsid w:val="00F369A7"/>
    <w:rsid w:val="00F63A7E"/>
    <w:rsid w:val="00F7417A"/>
    <w:rsid w:val="00F772A5"/>
    <w:rsid w:val="00F844A0"/>
    <w:rsid w:val="00F853FF"/>
    <w:rsid w:val="00FB6F59"/>
    <w:rsid w:val="00FC5DF2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343C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2025-06-02T02:09:00Z</cp:lastPrinted>
  <dcterms:created xsi:type="dcterms:W3CDTF">2024-08-29T08:28:00Z</dcterms:created>
  <dcterms:modified xsi:type="dcterms:W3CDTF">2025-06-02T02:09:00Z</dcterms:modified>
</cp:coreProperties>
</file>