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E713F" w:rsidRDefault="00AE713F">
      <w:pPr>
        <w:rPr>
          <w:sz w:val="24"/>
        </w:rPr>
      </w:pPr>
    </w:p>
    <w:p w:rsidR="006467DA" w:rsidRDefault="00AE713F">
      <w:pPr>
        <w:rPr>
          <w:sz w:val="24"/>
          <w:lang w:eastAsia="zh-CN"/>
        </w:rPr>
      </w:pPr>
      <w:r>
        <w:rPr>
          <w:sz w:val="24"/>
        </w:rPr>
        <w:t>Date: 26</w:t>
      </w:r>
      <w:r w:rsidRPr="00AE713F">
        <w:rPr>
          <w:sz w:val="24"/>
          <w:vertAlign w:val="superscript"/>
        </w:rPr>
        <w:t>th</w:t>
      </w:r>
      <w:r w:rsidR="00AB480B">
        <w:rPr>
          <w:sz w:val="24"/>
        </w:rPr>
        <w:t xml:space="preserve"> Feb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05183">
        <w:rPr>
          <w:sz w:val="24"/>
          <w:lang w:eastAsia="zh-CN"/>
        </w:rPr>
        <w:t xml:space="preserve">unload and hoist down </w:t>
      </w:r>
      <w:r w:rsidR="004F4815">
        <w:rPr>
          <w:sz w:val="24"/>
          <w:lang w:eastAsia="zh-CN"/>
        </w:rPr>
        <w:t>7</w:t>
      </w:r>
      <w:r w:rsidR="00A72DA6">
        <w:rPr>
          <w:sz w:val="24"/>
          <w:lang w:eastAsia="zh-CN"/>
        </w:rPr>
        <w:t xml:space="preserve"> cases of </w:t>
      </w:r>
      <w:r w:rsidR="00905183">
        <w:rPr>
          <w:sz w:val="24"/>
          <w:lang w:eastAsia="zh-CN"/>
        </w:rPr>
        <w:t>1 unit machi</w:t>
      </w:r>
      <w:r w:rsidR="00A72DA6">
        <w:rPr>
          <w:sz w:val="24"/>
          <w:lang w:eastAsia="zh-CN"/>
        </w:rPr>
        <w:t>ne with</w:t>
      </w:r>
      <w:r w:rsidR="00CF05CE">
        <w:rPr>
          <w:sz w:val="24"/>
          <w:lang w:eastAsia="zh-CN"/>
        </w:rPr>
        <w:t xml:space="preserve"> accessories </w:t>
      </w:r>
      <w:r w:rsidR="00AE713F">
        <w:rPr>
          <w:sz w:val="24"/>
          <w:lang w:eastAsia="zh-CN"/>
        </w:rPr>
        <w:t xml:space="preserve">from low-bed </w:t>
      </w:r>
      <w:r w:rsidR="00905183">
        <w:rPr>
          <w:sz w:val="24"/>
          <w:lang w:eastAsia="zh-CN"/>
        </w:rPr>
        <w:t xml:space="preserve">to the ground, uncrate, </w:t>
      </w:r>
      <w:r w:rsidR="00A72DA6">
        <w:rPr>
          <w:sz w:val="24"/>
          <w:lang w:eastAsia="zh-CN"/>
        </w:rPr>
        <w:t>shift and position into factory premise</w:t>
      </w:r>
      <w:r w:rsidR="00905183">
        <w:rPr>
          <w:sz w:val="24"/>
          <w:lang w:eastAsia="zh-CN"/>
        </w:rPr>
        <w:t xml:space="preserve"> </w:t>
      </w:r>
      <w:r w:rsidR="00FF0DF6">
        <w:rPr>
          <w:sz w:val="24"/>
          <w:lang w:eastAsia="zh-CN"/>
        </w:rPr>
        <w:t>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56012" w:rsidRDefault="003560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F4815" w:rsidRDefault="004F48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No.1 3.480m x 3.340m x 1.400m</w:t>
      </w:r>
    </w:p>
    <w:p w:rsidR="004F4815" w:rsidRDefault="00AB48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No.2 3.480m x 3.340m</w:t>
      </w:r>
      <w:r w:rsidR="004F4815">
        <w:rPr>
          <w:bCs/>
          <w:sz w:val="24"/>
          <w:szCs w:val="24"/>
          <w:lang w:eastAsia="zh-CN"/>
        </w:rPr>
        <w:t xml:space="preserve"> x 1.400m</w:t>
      </w:r>
    </w:p>
    <w:p w:rsidR="004F4815" w:rsidRDefault="004F48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No.3 3.</w:t>
      </w:r>
      <w:r w:rsidR="00AB480B">
        <w:rPr>
          <w:bCs/>
          <w:sz w:val="24"/>
          <w:szCs w:val="24"/>
          <w:lang w:eastAsia="zh-CN"/>
        </w:rPr>
        <w:t>480m x 3.340m x 1.660m</w:t>
      </w:r>
    </w:p>
    <w:p w:rsidR="00AB480B" w:rsidRDefault="00AB48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No.4 3.230m x 1.930m x 3.410m</w:t>
      </w:r>
    </w:p>
    <w:p w:rsidR="00AB480B" w:rsidRDefault="00AB48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No.5 1.900m x 1.000m x 2.470m</w:t>
      </w:r>
    </w:p>
    <w:p w:rsidR="00AB480B" w:rsidRDefault="00AB48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No.6 4.000m x 2.000m x 1.500m</w:t>
      </w:r>
    </w:p>
    <w:p w:rsidR="00AB480B" w:rsidRDefault="00AB48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No.7 2.090m x 1.020m x 0.660m</w:t>
      </w:r>
    </w:p>
    <w:p w:rsidR="00AB480B" w:rsidRPr="004F4815" w:rsidRDefault="00AB48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No.1/1 e 300kgs</w:t>
      </w:r>
    </w:p>
    <w:p w:rsidR="00356012" w:rsidRPr="00356012" w:rsidRDefault="003560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 w:rsidP="00905183">
      <w:pPr>
        <w:tabs>
          <w:tab w:val="center" w:pos="468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905183">
        <w:rPr>
          <w:sz w:val="24"/>
          <w:lang w:eastAsia="zh-CN"/>
        </w:rPr>
        <w:t xml:space="preserve">   </w:t>
      </w:r>
      <w:r w:rsidR="00905183">
        <w:rPr>
          <w:sz w:val="24"/>
          <w:lang w:eastAsia="zh-CN"/>
        </w:rPr>
        <w:tab/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6319A" w:rsidRPr="00AE713F" w:rsidRDefault="00AE713F">
      <w:pPr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08</w:t>
      </w:r>
      <w:r w:rsidR="00A6319A">
        <w:rPr>
          <w:sz w:val="24"/>
          <w:lang w:eastAsia="zh-CN"/>
        </w:rPr>
        <w:t>/03/24</w:t>
      </w:r>
      <w:r>
        <w:rPr>
          <w:sz w:val="24"/>
          <w:lang w:eastAsia="zh-CN"/>
        </w:rPr>
        <w:t xml:space="preserve"> </w:t>
      </w:r>
    </w:p>
    <w:p w:rsidR="006467DA" w:rsidRDefault="0090518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  </w:t>
      </w:r>
    </w:p>
    <w:p w:rsidR="00D831F8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831F8" w:rsidRPr="00D831F8" w:rsidRDefault="00AE713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11:30</w:t>
      </w:r>
      <w:r w:rsidR="00905183">
        <w:rPr>
          <w:bCs/>
          <w:sz w:val="24"/>
          <w:szCs w:val="24"/>
          <w:lang w:eastAsia="zh-CN"/>
        </w:rPr>
        <w:t xml:space="preserve"> am </w:t>
      </w:r>
    </w:p>
    <w:p w:rsidR="00D831F8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Default="00A72DA6" w:rsidP="00D81929">
      <w:pPr>
        <w:pStyle w:val="Heading4"/>
      </w:pPr>
      <w:r>
        <w:t>10 Riverside Rd</w:t>
      </w:r>
    </w:p>
    <w:p w:rsidR="00D81929" w:rsidRPr="00D81929" w:rsidRDefault="00A72DA6" w:rsidP="00D8192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Okamoto (S)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72DA6" w:rsidRPr="00A6319A" w:rsidRDefault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AE713F" w:rsidRDefault="00A72D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</w:t>
      </w:r>
      <w:r w:rsidR="00D81929">
        <w:rPr>
          <w:sz w:val="24"/>
          <w:lang w:eastAsia="zh-CN"/>
        </w:rPr>
        <w:t xml:space="preserve"> lorry loader</w:t>
      </w:r>
    </w:p>
    <w:p w:rsidR="00A6319A" w:rsidRDefault="00AE71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Low-bed</w:t>
      </w:r>
      <w:r w:rsidR="00A6319A">
        <w:rPr>
          <w:sz w:val="24"/>
          <w:lang w:eastAsia="zh-CN"/>
        </w:rPr>
        <w:t xml:space="preserve"> </w:t>
      </w:r>
    </w:p>
    <w:p w:rsidR="006467DA" w:rsidRDefault="00A631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</w:p>
    <w:p w:rsidR="00A72DA6" w:rsidRDefault="00A72D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E14D8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541631" w:rsidRDefault="005416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Shackle</w:t>
      </w:r>
    </w:p>
    <w:p w:rsidR="006467DA" w:rsidRDefault="00D81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</w:t>
      </w:r>
      <w:r w:rsidR="00A6319A">
        <w:rPr>
          <w:sz w:val="24"/>
          <w:lang w:eastAsia="zh-CN"/>
        </w:rPr>
        <w:t xml:space="preserve"> (to lay out for</w:t>
      </w:r>
      <w:r w:rsidR="00356012">
        <w:rPr>
          <w:sz w:val="24"/>
          <w:lang w:eastAsia="zh-CN"/>
        </w:rPr>
        <w:t xml:space="preserve"> floor protection) </w:t>
      </w:r>
      <w:r w:rsidR="001268A8">
        <w:rPr>
          <w:sz w:val="24"/>
          <w:lang w:eastAsia="zh-CN"/>
        </w:rPr>
        <w:t xml:space="preserve">  </w:t>
      </w:r>
    </w:p>
    <w:p w:rsidR="00AE713F" w:rsidRDefault="00AE713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E14D84" w:rsidRDefault="00E14D8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192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192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 w:rsidR="00A72DA6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91219" w:rsidRPr="00A72DA6" w:rsidRDefault="0046470C" w:rsidP="00A72DA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81929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D81929">
        <w:t>.</w:t>
      </w:r>
      <w:r w:rsidR="001268A8">
        <w:rPr>
          <w:rFonts w:hint="eastAsia"/>
        </w:rPr>
        <w:t>O</w:t>
      </w:r>
      <w:r w:rsidR="00D81929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E0D93" w:rsidRPr="00A72DA6" w:rsidRDefault="00A6319A" w:rsidP="00A72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</w:t>
      </w:r>
      <w:r w:rsidR="00A72DA6">
        <w:rPr>
          <w:sz w:val="24"/>
          <w:lang w:eastAsia="zh-CN"/>
        </w:rPr>
        <w:t xml:space="preserve"> crane at designated unloading area </w:t>
      </w:r>
    </w:p>
    <w:p w:rsidR="004E0D93" w:rsidRDefault="00A72D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case from FR container </w:t>
      </w:r>
      <w:r w:rsidR="004E0D93">
        <w:rPr>
          <w:sz w:val="24"/>
          <w:lang w:eastAsia="zh-CN"/>
        </w:rPr>
        <w:t>and unload to the ground</w:t>
      </w:r>
    </w:p>
    <w:p w:rsidR="00A72DA6" w:rsidRDefault="00A72D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Unscrew all </w:t>
      </w:r>
      <w:r w:rsidR="001C5E3C">
        <w:rPr>
          <w:sz w:val="24"/>
          <w:lang w:eastAsia="zh-CN"/>
        </w:rPr>
        <w:t xml:space="preserve">bolt &amp; </w:t>
      </w:r>
      <w:r>
        <w:rPr>
          <w:sz w:val="24"/>
          <w:lang w:eastAsia="zh-CN"/>
        </w:rPr>
        <w:t xml:space="preserve">nuts from steel case </w:t>
      </w:r>
    </w:p>
    <w:p w:rsidR="001C5E3C" w:rsidRDefault="001C5E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crane hook and secured onto case</w:t>
      </w:r>
    </w:p>
    <w:p w:rsidR="001C5E3C" w:rsidRDefault="001C5E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case above machine </w:t>
      </w:r>
    </w:p>
    <w:p w:rsidR="004E0D93" w:rsidRDefault="001C5E3C" w:rsidP="00C335A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</w:t>
      </w:r>
      <w:r w:rsidR="00C335A3">
        <w:rPr>
          <w:sz w:val="24"/>
          <w:lang w:eastAsia="zh-CN"/>
        </w:rPr>
        <w:t>case away from machine and lower down to the ground</w:t>
      </w:r>
    </w:p>
    <w:p w:rsidR="007F5086" w:rsidRDefault="007F5086" w:rsidP="00C335A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case </w:t>
      </w:r>
    </w:p>
    <w:p w:rsidR="007F5086" w:rsidRPr="00C335A3" w:rsidRDefault="007F5086" w:rsidP="00C335A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Rotate crane towards machine</w:t>
      </w:r>
    </w:p>
    <w:p w:rsidR="004E0D93" w:rsidRDefault="004E0D9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4E0D93" w:rsidRDefault="004E0D9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</w:t>
      </w:r>
      <w:r w:rsidR="007F5086">
        <w:rPr>
          <w:sz w:val="24"/>
          <w:lang w:eastAsia="zh-CN"/>
        </w:rPr>
        <w:t>ne from base</w:t>
      </w:r>
    </w:p>
    <w:p w:rsidR="00E76DB5" w:rsidRDefault="007F50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away from base</w:t>
      </w:r>
    </w:p>
    <w:p w:rsidR="007F5086" w:rsidRDefault="007F50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D81929" w:rsidRPr="004E0D93" w:rsidRDefault="004E0D93" w:rsidP="004E0D9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91219">
        <w:rPr>
          <w:sz w:val="24"/>
          <w:lang w:eastAsia="zh-CN"/>
        </w:rPr>
        <w:t>rollers</w:t>
      </w:r>
      <w:r w:rsidR="00541631">
        <w:rPr>
          <w:sz w:val="24"/>
          <w:lang w:eastAsia="zh-CN"/>
        </w:rPr>
        <w:t>/pallet truck onto machine base</w:t>
      </w:r>
    </w:p>
    <w:p w:rsidR="000D3C89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</w:t>
      </w:r>
      <w:r w:rsidR="007F5086">
        <w:rPr>
          <w:sz w:val="24"/>
          <w:lang w:eastAsia="zh-CN"/>
        </w:rPr>
        <w:t>factory premise</w:t>
      </w:r>
      <w:r w:rsidR="00FF0DF6">
        <w:rPr>
          <w:sz w:val="24"/>
          <w:lang w:eastAsia="zh-CN"/>
        </w:rPr>
        <w:t xml:space="preserve"> at ground floor</w:t>
      </w:r>
    </w:p>
    <w:p w:rsidR="00E14D84" w:rsidRPr="00C335A3" w:rsidRDefault="00D81929" w:rsidP="00C335A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Position machine at the designated location</w:t>
      </w:r>
    </w:p>
    <w:p w:rsidR="00D81929" w:rsidRPr="00FF0DF6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E14D84">
        <w:rPr>
          <w:sz w:val="24"/>
          <w:lang w:eastAsia="zh-CN"/>
        </w:rPr>
        <w:t xml:space="preserve">nload machine from </w:t>
      </w:r>
      <w:r>
        <w:rPr>
          <w:sz w:val="24"/>
          <w:lang w:eastAsia="zh-CN"/>
        </w:rPr>
        <w:t xml:space="preserve">roller and insert </w:t>
      </w:r>
      <w:r w:rsidR="00AE713F">
        <w:rPr>
          <w:sz w:val="24"/>
          <w:lang w:eastAsia="zh-CN"/>
        </w:rPr>
        <w:t>levelling</w:t>
      </w:r>
      <w:r w:rsidR="00E14D84">
        <w:rPr>
          <w:sz w:val="24"/>
          <w:lang w:eastAsia="zh-CN"/>
        </w:rPr>
        <w:t xml:space="preserve"> plates</w:t>
      </w:r>
      <w:r>
        <w:rPr>
          <w:sz w:val="24"/>
          <w:lang w:eastAsia="zh-CN"/>
        </w:rPr>
        <w:t xml:space="preserve"> under machine bed</w:t>
      </w:r>
    </w:p>
    <w:p w:rsidR="00D81929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D81929">
        <w:rPr>
          <w:sz w:val="24"/>
          <w:lang w:eastAsia="zh-CN"/>
        </w:rPr>
        <w:t>o perform proper housekeeping</w:t>
      </w:r>
    </w:p>
    <w:p w:rsidR="006467DA" w:rsidRPr="0099046A" w:rsidRDefault="00D81929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E14D84" w:rsidRDefault="006467DA" w:rsidP="00E14D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14D84" w:rsidRDefault="00E14D84" w:rsidP="00E14D8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E14D84" w:rsidRDefault="0099046A" w:rsidP="00E14D8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14D84">
        <w:rPr>
          <w:sz w:val="24"/>
          <w:lang w:eastAsia="zh-CN"/>
        </w:rPr>
        <w:t>Best Regards</w:t>
      </w:r>
    </w:p>
    <w:p w:rsidR="0099046A" w:rsidRDefault="00E14D8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A6319A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A6319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57F0" w:rsidRDefault="00E457F0">
      <w:r>
        <w:separator/>
      </w:r>
    </w:p>
  </w:endnote>
  <w:endnote w:type="continuationSeparator" w:id="0">
    <w:p w:rsidR="00E457F0" w:rsidRDefault="00E45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57F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57F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57F0" w:rsidRDefault="00E457F0">
      <w:r>
        <w:separator/>
      </w:r>
    </w:p>
  </w:footnote>
  <w:footnote w:type="continuationSeparator" w:id="0">
    <w:p w:rsidR="00E457F0" w:rsidRDefault="00E457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457F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457F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1C5E3C"/>
    <w:rsid w:val="001E26FF"/>
    <w:rsid w:val="00211C09"/>
    <w:rsid w:val="00257C21"/>
    <w:rsid w:val="002F37DD"/>
    <w:rsid w:val="002F791A"/>
    <w:rsid w:val="0031325A"/>
    <w:rsid w:val="003153DE"/>
    <w:rsid w:val="00356012"/>
    <w:rsid w:val="0037301B"/>
    <w:rsid w:val="00420DA0"/>
    <w:rsid w:val="0046470C"/>
    <w:rsid w:val="00466C7A"/>
    <w:rsid w:val="004E0D93"/>
    <w:rsid w:val="004F4815"/>
    <w:rsid w:val="005053DB"/>
    <w:rsid w:val="00541631"/>
    <w:rsid w:val="0055548A"/>
    <w:rsid w:val="005C0BC7"/>
    <w:rsid w:val="005D6724"/>
    <w:rsid w:val="0060000C"/>
    <w:rsid w:val="006467DA"/>
    <w:rsid w:val="0065516A"/>
    <w:rsid w:val="00673CC9"/>
    <w:rsid w:val="006E531F"/>
    <w:rsid w:val="007520C1"/>
    <w:rsid w:val="007C5DFB"/>
    <w:rsid w:val="007D166D"/>
    <w:rsid w:val="007F5086"/>
    <w:rsid w:val="008320CF"/>
    <w:rsid w:val="00895D5D"/>
    <w:rsid w:val="008F0C05"/>
    <w:rsid w:val="00905183"/>
    <w:rsid w:val="00971AE8"/>
    <w:rsid w:val="0098588B"/>
    <w:rsid w:val="0099046A"/>
    <w:rsid w:val="009A6BA5"/>
    <w:rsid w:val="009E6BA9"/>
    <w:rsid w:val="00A6319A"/>
    <w:rsid w:val="00A72DA6"/>
    <w:rsid w:val="00AB480B"/>
    <w:rsid w:val="00AC45CE"/>
    <w:rsid w:val="00AE713F"/>
    <w:rsid w:val="00B80327"/>
    <w:rsid w:val="00BD779F"/>
    <w:rsid w:val="00C21D12"/>
    <w:rsid w:val="00C335A3"/>
    <w:rsid w:val="00CB2E4C"/>
    <w:rsid w:val="00CD55B2"/>
    <w:rsid w:val="00CF05CE"/>
    <w:rsid w:val="00CF22DD"/>
    <w:rsid w:val="00D33F17"/>
    <w:rsid w:val="00D45245"/>
    <w:rsid w:val="00D81929"/>
    <w:rsid w:val="00D831F8"/>
    <w:rsid w:val="00D95D1A"/>
    <w:rsid w:val="00E14D84"/>
    <w:rsid w:val="00E441E4"/>
    <w:rsid w:val="00E457F0"/>
    <w:rsid w:val="00E55579"/>
    <w:rsid w:val="00E76677"/>
    <w:rsid w:val="00E76DB5"/>
    <w:rsid w:val="00E96A2D"/>
    <w:rsid w:val="00EC1220"/>
    <w:rsid w:val="00F36A1C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2024-02-26T01:38:00Z</cp:lastPrinted>
  <dcterms:created xsi:type="dcterms:W3CDTF">2024-02-26T01:39:00Z</dcterms:created>
  <dcterms:modified xsi:type="dcterms:W3CDTF">2024-02-26T01:39:00Z</dcterms:modified>
</cp:coreProperties>
</file>