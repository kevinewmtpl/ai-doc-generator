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561D4" w:rsidRDefault="00F561D4">
      <w:pPr>
        <w:rPr>
          <w:sz w:val="24"/>
        </w:rPr>
      </w:pPr>
    </w:p>
    <w:p w:rsidR="006467DA" w:rsidRDefault="007A25F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62909">
        <w:rPr>
          <w:sz w:val="24"/>
        </w:rPr>
        <w:t>12</w:t>
      </w:r>
      <w:r w:rsidR="00C62909">
        <w:rPr>
          <w:sz w:val="24"/>
          <w:vertAlign w:val="superscript"/>
        </w:rPr>
        <w:t xml:space="preserve">th </w:t>
      </w:r>
      <w:r w:rsidR="00C62909">
        <w:rPr>
          <w:sz w:val="24"/>
        </w:rPr>
        <w:t>Aug</w:t>
      </w:r>
      <w:r w:rsidR="008049A2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94FC9">
        <w:rPr>
          <w:sz w:val="24"/>
          <w:lang w:eastAsia="zh-CN"/>
        </w:rPr>
        <w:t xml:space="preserve">unload </w:t>
      </w:r>
      <w:r w:rsidR="00C62909">
        <w:rPr>
          <w:sz w:val="24"/>
          <w:lang w:eastAsia="zh-CN"/>
        </w:rPr>
        <w:t>2</w:t>
      </w:r>
      <w:r w:rsidR="00323348">
        <w:rPr>
          <w:sz w:val="24"/>
          <w:lang w:eastAsia="zh-CN"/>
        </w:rPr>
        <w:t xml:space="preserve"> steel</w:t>
      </w:r>
      <w:r w:rsidR="00D56D12">
        <w:rPr>
          <w:sz w:val="24"/>
          <w:lang w:eastAsia="zh-CN"/>
        </w:rPr>
        <w:t xml:space="preserve"> case</w:t>
      </w:r>
      <w:r w:rsidR="00C62909">
        <w:rPr>
          <w:sz w:val="24"/>
          <w:lang w:eastAsia="zh-CN"/>
        </w:rPr>
        <w:t xml:space="preserve"> of 1</w:t>
      </w:r>
      <w:r w:rsidR="00D702A3">
        <w:rPr>
          <w:sz w:val="24"/>
          <w:lang w:eastAsia="zh-CN"/>
        </w:rPr>
        <w:t xml:space="preserve"> unit machine from </w:t>
      </w:r>
      <w:r w:rsidR="00C62909">
        <w:rPr>
          <w:sz w:val="24"/>
          <w:lang w:eastAsia="zh-CN"/>
        </w:rPr>
        <w:t>1 x 20ft FR, 1 x 20ft GP</w:t>
      </w:r>
      <w:r w:rsidR="00712585">
        <w:rPr>
          <w:sz w:val="24"/>
          <w:lang w:eastAsia="zh-CN"/>
        </w:rPr>
        <w:t xml:space="preserve"> </w:t>
      </w:r>
      <w:r w:rsidR="00323348">
        <w:rPr>
          <w:sz w:val="24"/>
          <w:lang w:eastAsia="zh-CN"/>
        </w:rPr>
        <w:t>container</w:t>
      </w:r>
      <w:r w:rsidR="00C25A49">
        <w:rPr>
          <w:sz w:val="24"/>
          <w:lang w:eastAsia="zh-CN"/>
        </w:rPr>
        <w:t>,</w:t>
      </w:r>
      <w:r w:rsidR="00581AFF">
        <w:rPr>
          <w:sz w:val="24"/>
          <w:lang w:eastAsia="zh-CN"/>
        </w:rPr>
        <w:t xml:space="preserve"> uncrate,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F2C53" w:rsidRDefault="00C629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case of VT-1150+</w:t>
      </w:r>
    </w:p>
    <w:p w:rsidR="005352BA" w:rsidRDefault="00C629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1: 4470 x 3100 x </w:t>
      </w:r>
      <w:r w:rsidR="005352BA">
        <w:rPr>
          <w:sz w:val="24"/>
          <w:szCs w:val="24"/>
          <w:lang w:eastAsia="zh-CN"/>
        </w:rPr>
        <w:t>4040 mm</w:t>
      </w:r>
    </w:p>
    <w:p w:rsidR="00C62909" w:rsidRDefault="00C629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N, G Wt: 24, 500 kg / 26, 000 kg</w:t>
      </w:r>
    </w:p>
    <w:p w:rsidR="005352BA" w:rsidRDefault="005352B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5352BA" w:rsidRDefault="005352B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5000 x 2000 x 2100 mm</w:t>
      </w:r>
    </w:p>
    <w:p w:rsidR="00C62909" w:rsidRPr="00C62909" w:rsidRDefault="00C629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N, G Wt: 1,500 kg / 3, 500 kg</w:t>
      </w:r>
    </w:p>
    <w:p w:rsidR="00C25A49" w:rsidRP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E20D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561D4" w:rsidRDefault="00C62909">
      <w:pPr>
        <w:rPr>
          <w:sz w:val="24"/>
          <w:lang w:eastAsia="zh-CN"/>
        </w:rPr>
      </w:pPr>
      <w:r>
        <w:rPr>
          <w:sz w:val="24"/>
          <w:lang w:eastAsia="zh-CN"/>
        </w:rPr>
        <w:t>14/08/24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8049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323348" w:rsidP="00BA65F8">
      <w:pPr>
        <w:pStyle w:val="Heading4"/>
      </w:pPr>
      <w:r>
        <w:t xml:space="preserve">2 Seletar Aerospace Link </w:t>
      </w:r>
    </w:p>
    <w:p w:rsidR="00BA65F8" w:rsidRPr="00BA65F8" w:rsidRDefault="00323348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Avimac Pte</w:t>
      </w:r>
      <w:r w:rsidR="006E20D4">
        <w:rPr>
          <w:sz w:val="24"/>
          <w:szCs w:val="24"/>
          <w:lang w:eastAsia="zh-CN"/>
        </w:rPr>
        <w:t xml:space="preserve">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A46A7" w:rsidRDefault="008D1A7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789A">
        <w:rPr>
          <w:sz w:val="24"/>
          <w:lang w:eastAsia="zh-CN"/>
        </w:rPr>
        <w:t>1</w:t>
      </w:r>
      <w:r w:rsidR="00EF2C53">
        <w:rPr>
          <w:sz w:val="24"/>
          <w:lang w:eastAsia="zh-CN"/>
        </w:rPr>
        <w:t>10 ton lorry crane</w:t>
      </w:r>
    </w:p>
    <w:p w:rsidR="00EF2C53" w:rsidRDefault="008049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EF2C53">
        <w:rPr>
          <w:sz w:val="24"/>
          <w:lang w:eastAsia="zh-CN"/>
        </w:rPr>
        <w:t>633 lorry crane</w:t>
      </w:r>
    </w:p>
    <w:p w:rsidR="00746A35" w:rsidRDefault="00F561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534F50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 xml:space="preserve"> </w:t>
      </w:r>
    </w:p>
    <w:p w:rsidR="005352BA" w:rsidRDefault="005352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rollers/rollers</w:t>
      </w:r>
    </w:p>
    <w:p w:rsidR="006467DA" w:rsidRDefault="005352B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902752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EF2C53" w:rsidRDefault="00EF2C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352BA" w:rsidRDefault="0071258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(to lay out for floor protection) </w:t>
      </w:r>
    </w:p>
    <w:p w:rsidR="006467DA" w:rsidRPr="005352BA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712585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F561D4" w:rsidRDefault="00F561D4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907C3D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323348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907C3D">
        <w:rPr>
          <w:sz w:val="24"/>
          <w:lang w:eastAsia="zh-CN"/>
        </w:rPr>
        <w:t xml:space="preserve"> crane</w:t>
      </w:r>
      <w:r w:rsidR="006467DA">
        <w:rPr>
          <w:sz w:val="24"/>
          <w:lang w:eastAsia="zh-CN"/>
        </w:rPr>
        <w:t xml:space="preserve"> at designated </w:t>
      </w:r>
      <w:r w:rsidR="00534F50">
        <w:rPr>
          <w:sz w:val="24"/>
          <w:lang w:eastAsia="zh-CN"/>
        </w:rPr>
        <w:t>unloading area</w:t>
      </w:r>
      <w:r w:rsidR="006E20D4">
        <w:rPr>
          <w:sz w:val="24"/>
          <w:lang w:eastAsia="zh-CN"/>
        </w:rPr>
        <w:t xml:space="preserve"> </w:t>
      </w:r>
    </w:p>
    <w:p w:rsidR="00C90E43" w:rsidRPr="006E20D4" w:rsidRDefault="00F561D4" w:rsidP="006E20D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534F50" w:rsidRPr="006E20D4">
        <w:rPr>
          <w:sz w:val="24"/>
          <w:lang w:eastAsia="zh-CN"/>
        </w:rPr>
        <w:t>nsert sling below machine case</w:t>
      </w:r>
    </w:p>
    <w:p w:rsidR="00C90E43" w:rsidRDefault="00323348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</w:t>
      </w:r>
      <w:r w:rsidR="00534F50">
        <w:rPr>
          <w:sz w:val="24"/>
          <w:lang w:eastAsia="zh-CN"/>
        </w:rPr>
        <w:t xml:space="preserve">oist down case </w:t>
      </w:r>
      <w:r w:rsidR="00C90E43">
        <w:rPr>
          <w:sz w:val="24"/>
          <w:lang w:eastAsia="zh-CN"/>
        </w:rPr>
        <w:t>fro</w:t>
      </w:r>
      <w:r w:rsidR="00534F50">
        <w:rPr>
          <w:sz w:val="24"/>
          <w:lang w:eastAsia="zh-CN"/>
        </w:rPr>
        <w:t>m 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323348">
        <w:rPr>
          <w:sz w:val="24"/>
          <w:lang w:eastAsia="zh-CN"/>
        </w:rPr>
        <w:t xml:space="preserve"> and put aside</w:t>
      </w:r>
    </w:p>
    <w:p w:rsidR="00323348" w:rsidRDefault="00323348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902752">
        <w:rPr>
          <w:sz w:val="24"/>
          <w:lang w:eastAsia="zh-CN"/>
        </w:rPr>
        <w:t xml:space="preserve">nscrew all nuts from machine bed </w:t>
      </w:r>
    </w:p>
    <w:p w:rsidR="00902752" w:rsidRDefault="005352BA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902752">
        <w:rPr>
          <w:sz w:val="24"/>
          <w:lang w:eastAsia="zh-CN"/>
        </w:rPr>
        <w:t xml:space="preserve">nsert sling to crane hook </w:t>
      </w:r>
    </w:p>
    <w:p w:rsidR="005352BA" w:rsidRDefault="005352BA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>
        <w:rPr>
          <w:sz w:val="24"/>
          <w:lang w:eastAsia="zh-CN"/>
        </w:rPr>
        <w:t>ecured to rigging point of machine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8D1A76" w:rsidRDefault="005352BA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  <w:bookmarkStart w:id="0" w:name="_GoBack"/>
      <w:bookmarkEnd w:id="0"/>
    </w:p>
    <w:p w:rsidR="00902752" w:rsidRPr="005352BA" w:rsidRDefault="00902752" w:rsidP="005352B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352BA">
        <w:rPr>
          <w:sz w:val="24"/>
          <w:lang w:eastAsia="zh-CN"/>
        </w:rPr>
        <w:t xml:space="preserve">Lower down machine to near ground level 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6467DA" w:rsidRPr="0099046A" w:rsidRDefault="00724AD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0275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5887" w:rsidRDefault="00655887">
      <w:r>
        <w:separator/>
      </w:r>
    </w:p>
  </w:endnote>
  <w:endnote w:type="continuationSeparator" w:id="0">
    <w:p w:rsidR="00655887" w:rsidRDefault="00655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7456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7456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5887" w:rsidRDefault="00655887">
      <w:r>
        <w:separator/>
      </w:r>
    </w:p>
  </w:footnote>
  <w:footnote w:type="continuationSeparator" w:id="0">
    <w:p w:rsidR="00655887" w:rsidRDefault="006558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7456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8049A2">
    <w:pPr>
      <w:pStyle w:val="Header"/>
      <w:jc w:val="center"/>
    </w:pPr>
    <w:r>
      <w:t xml:space="preserve">No.28 </w:t>
    </w:r>
    <w:r w:rsidR="00F561D4">
      <w:t>Kranji Loop #05-03 Kranji Green</w:t>
    </w:r>
    <w:r>
      <w:t>, Singapore 739571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C62909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74566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74566"/>
    <w:rsid w:val="001814B0"/>
    <w:rsid w:val="001A1840"/>
    <w:rsid w:val="001A46A7"/>
    <w:rsid w:val="001F5380"/>
    <w:rsid w:val="00201CD6"/>
    <w:rsid w:val="00207CC1"/>
    <w:rsid w:val="00210BA1"/>
    <w:rsid w:val="002210C1"/>
    <w:rsid w:val="00230D2E"/>
    <w:rsid w:val="00241657"/>
    <w:rsid w:val="0025298C"/>
    <w:rsid w:val="00257C21"/>
    <w:rsid w:val="00323348"/>
    <w:rsid w:val="00334C7D"/>
    <w:rsid w:val="003410CF"/>
    <w:rsid w:val="003808AF"/>
    <w:rsid w:val="003A2D0F"/>
    <w:rsid w:val="003C43A5"/>
    <w:rsid w:val="003D3BEA"/>
    <w:rsid w:val="00415A40"/>
    <w:rsid w:val="00466C7A"/>
    <w:rsid w:val="00485AF0"/>
    <w:rsid w:val="004C039D"/>
    <w:rsid w:val="004E36B9"/>
    <w:rsid w:val="00503E70"/>
    <w:rsid w:val="005333BC"/>
    <w:rsid w:val="00534F50"/>
    <w:rsid w:val="005352BA"/>
    <w:rsid w:val="00557513"/>
    <w:rsid w:val="00566474"/>
    <w:rsid w:val="00581AFF"/>
    <w:rsid w:val="006268D6"/>
    <w:rsid w:val="00634800"/>
    <w:rsid w:val="006467DA"/>
    <w:rsid w:val="00655887"/>
    <w:rsid w:val="00663BC0"/>
    <w:rsid w:val="006D440D"/>
    <w:rsid w:val="006E20D4"/>
    <w:rsid w:val="007066F2"/>
    <w:rsid w:val="00712585"/>
    <w:rsid w:val="00724AD3"/>
    <w:rsid w:val="00735210"/>
    <w:rsid w:val="00742D33"/>
    <w:rsid w:val="00746A35"/>
    <w:rsid w:val="0075517F"/>
    <w:rsid w:val="00767482"/>
    <w:rsid w:val="00773CDA"/>
    <w:rsid w:val="007A25F1"/>
    <w:rsid w:val="007C4540"/>
    <w:rsid w:val="007F701F"/>
    <w:rsid w:val="008049A2"/>
    <w:rsid w:val="008225C1"/>
    <w:rsid w:val="008274F1"/>
    <w:rsid w:val="00830444"/>
    <w:rsid w:val="00846CFE"/>
    <w:rsid w:val="008512EB"/>
    <w:rsid w:val="00860CD2"/>
    <w:rsid w:val="00866BAC"/>
    <w:rsid w:val="008721A6"/>
    <w:rsid w:val="00892332"/>
    <w:rsid w:val="00895D5D"/>
    <w:rsid w:val="0089628B"/>
    <w:rsid w:val="008D1A76"/>
    <w:rsid w:val="00902752"/>
    <w:rsid w:val="00907C3D"/>
    <w:rsid w:val="00933FF0"/>
    <w:rsid w:val="00971AE8"/>
    <w:rsid w:val="00982E84"/>
    <w:rsid w:val="0099046A"/>
    <w:rsid w:val="009B5A5C"/>
    <w:rsid w:val="009F24DE"/>
    <w:rsid w:val="00A1115F"/>
    <w:rsid w:val="00A75691"/>
    <w:rsid w:val="00A84205"/>
    <w:rsid w:val="00A93B6F"/>
    <w:rsid w:val="00A9792C"/>
    <w:rsid w:val="00AB583B"/>
    <w:rsid w:val="00AE1037"/>
    <w:rsid w:val="00B03BCD"/>
    <w:rsid w:val="00B407B9"/>
    <w:rsid w:val="00B61A87"/>
    <w:rsid w:val="00BA3D30"/>
    <w:rsid w:val="00BA65F8"/>
    <w:rsid w:val="00BF1F53"/>
    <w:rsid w:val="00C03735"/>
    <w:rsid w:val="00C25A49"/>
    <w:rsid w:val="00C43071"/>
    <w:rsid w:val="00C62909"/>
    <w:rsid w:val="00C90E43"/>
    <w:rsid w:val="00C94FC9"/>
    <w:rsid w:val="00C95881"/>
    <w:rsid w:val="00CB5DF3"/>
    <w:rsid w:val="00D51A21"/>
    <w:rsid w:val="00D56D12"/>
    <w:rsid w:val="00D702A3"/>
    <w:rsid w:val="00DB6F3A"/>
    <w:rsid w:val="00DE134E"/>
    <w:rsid w:val="00DE29B7"/>
    <w:rsid w:val="00E4630B"/>
    <w:rsid w:val="00E76DB5"/>
    <w:rsid w:val="00E83270"/>
    <w:rsid w:val="00E95798"/>
    <w:rsid w:val="00E95AFF"/>
    <w:rsid w:val="00E95CFA"/>
    <w:rsid w:val="00EC1220"/>
    <w:rsid w:val="00EC1B89"/>
    <w:rsid w:val="00EC37A1"/>
    <w:rsid w:val="00EF2C53"/>
    <w:rsid w:val="00EF47D1"/>
    <w:rsid w:val="00EF789A"/>
    <w:rsid w:val="00F36CE9"/>
    <w:rsid w:val="00F41581"/>
    <w:rsid w:val="00F561D4"/>
    <w:rsid w:val="00F77A1A"/>
    <w:rsid w:val="00F91991"/>
    <w:rsid w:val="00FA168D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23630-A450-4C42-9EE9-6170047F4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2023-10-09T06:05:00Z</cp:lastPrinted>
  <dcterms:created xsi:type="dcterms:W3CDTF">2024-08-12T01:37:00Z</dcterms:created>
  <dcterms:modified xsi:type="dcterms:W3CDTF">2024-08-12T01:37:00Z</dcterms:modified>
</cp:coreProperties>
</file>