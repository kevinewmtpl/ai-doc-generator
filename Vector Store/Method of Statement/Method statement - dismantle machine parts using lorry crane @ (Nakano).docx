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C1082D" w:rsidRDefault="00C1082D">
      <w:pPr>
        <w:rPr>
          <w:sz w:val="24"/>
        </w:rPr>
      </w:pPr>
    </w:p>
    <w:p w:rsidR="00EE527F" w:rsidRDefault="009C40E4">
      <w:pPr>
        <w:rPr>
          <w:sz w:val="24"/>
          <w:lang w:eastAsia="zh-CN"/>
        </w:rPr>
      </w:pPr>
      <w:r>
        <w:rPr>
          <w:sz w:val="24"/>
        </w:rPr>
        <w:t>Date: 05</w:t>
      </w:r>
      <w:r w:rsidRPr="009C40E4">
        <w:rPr>
          <w:sz w:val="24"/>
          <w:vertAlign w:val="superscript"/>
        </w:rPr>
        <w:t>th</w:t>
      </w:r>
      <w:r>
        <w:rPr>
          <w:sz w:val="24"/>
        </w:rPr>
        <w:t xml:space="preserve"> Dec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B549F" w:rsidRPr="009C40E4" w:rsidRDefault="00BC4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to</w:t>
      </w:r>
      <w:r w:rsidR="00D76F88">
        <w:rPr>
          <w:sz w:val="24"/>
          <w:lang w:eastAsia="zh-CN"/>
        </w:rPr>
        <w:t xml:space="preserve"> disma</w:t>
      </w:r>
      <w:r w:rsidR="0041298C">
        <w:rPr>
          <w:sz w:val="24"/>
          <w:lang w:eastAsia="zh-CN"/>
        </w:rPr>
        <w:t>ntle</w:t>
      </w:r>
      <w:r w:rsidR="00027A24">
        <w:rPr>
          <w:sz w:val="24"/>
          <w:lang w:eastAsia="zh-CN"/>
        </w:rPr>
        <w:t xml:space="preserve"> machine</w:t>
      </w:r>
      <w:r w:rsidR="00EE37C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</w:t>
      </w:r>
      <w:r w:rsidR="00112142">
        <w:rPr>
          <w:sz w:val="24"/>
          <w:lang w:eastAsia="zh-CN"/>
        </w:rPr>
        <w:t>a</w:t>
      </w:r>
      <w:r w:rsidR="009C40E4">
        <w:rPr>
          <w:sz w:val="24"/>
          <w:lang w:eastAsia="zh-CN"/>
        </w:rPr>
        <w:t>rts using lorry crane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97DEA" w:rsidRDefault="00797DEA" w:rsidP="009C40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9C40E4" w:rsidRPr="009C40E4" w:rsidRDefault="009C40E4" w:rsidP="009C40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07/12/22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4B7F7B" w:rsidP="00A57E24">
      <w:pPr>
        <w:pStyle w:val="Heading4"/>
      </w:pPr>
      <w:r>
        <w:t>70 Joo Koon Circle</w:t>
      </w:r>
    </w:p>
    <w:p w:rsidR="00A57E24" w:rsidRPr="00A57E24" w:rsidRDefault="004B7F7B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Nakano Metal Press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12142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382843">
        <w:rPr>
          <w:sz w:val="24"/>
          <w:lang w:eastAsia="zh-CN"/>
        </w:rPr>
        <w:t>633 lorry loader – PALFINGER</w:t>
      </w:r>
      <w:r w:rsidR="009C40E4">
        <w:rPr>
          <w:sz w:val="24"/>
          <w:lang w:eastAsia="zh-CN"/>
        </w:rPr>
        <w:t xml:space="preserve"> PK92002SHH</w:t>
      </w:r>
    </w:p>
    <w:p w:rsidR="00C1082D" w:rsidRDefault="00C108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boom lift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34CE2" w:rsidRDefault="009C40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382843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64493B" w:rsidRPr="00C1082D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634CE2" w:rsidRDefault="00634CE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4B7F7B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A87E64" w:rsidRPr="009C40E4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</w:t>
      </w:r>
      <w:r w:rsidR="009C40E4">
        <w:rPr>
          <w:rFonts w:hint="eastAsia"/>
          <w:sz w:val="24"/>
          <w:lang w:eastAsia="zh-CN"/>
        </w:rPr>
        <w:t>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56BD5" w:rsidRDefault="00382843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56BD5">
        <w:rPr>
          <w:sz w:val="24"/>
          <w:lang w:eastAsia="zh-CN"/>
        </w:rPr>
        <w:t>lorry crane into inside factory</w:t>
      </w:r>
      <w:r>
        <w:rPr>
          <w:sz w:val="24"/>
          <w:lang w:eastAsia="zh-CN"/>
        </w:rPr>
        <w:t xml:space="preserve"> premise</w:t>
      </w:r>
      <w:r w:rsidR="00E66712">
        <w:rPr>
          <w:sz w:val="24"/>
          <w:lang w:eastAsia="zh-CN"/>
        </w:rPr>
        <w:t xml:space="preserve"> </w:t>
      </w:r>
    </w:p>
    <w:p w:rsidR="00112142" w:rsidRDefault="00EE37C0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</w:t>
      </w:r>
      <w:r w:rsidR="00C1082D">
        <w:rPr>
          <w:sz w:val="24"/>
          <w:lang w:eastAsia="zh-CN"/>
        </w:rPr>
        <w:t xml:space="preserve">rane to near machine </w:t>
      </w:r>
    </w:p>
    <w:p w:rsidR="00E66712" w:rsidRDefault="004B7F7B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Using boom lift to</w:t>
      </w:r>
      <w:r w:rsidR="009D4E05">
        <w:rPr>
          <w:sz w:val="24"/>
          <w:lang w:eastAsia="zh-CN"/>
        </w:rPr>
        <w:t xml:space="preserve"> a</w:t>
      </w:r>
      <w:r w:rsidR="00D76F88" w:rsidRPr="009D4E05">
        <w:rPr>
          <w:sz w:val="24"/>
          <w:lang w:eastAsia="zh-CN"/>
        </w:rPr>
        <w:t xml:space="preserve">ssist </w:t>
      </w:r>
      <w:r w:rsidR="00EE37C0">
        <w:rPr>
          <w:sz w:val="24"/>
          <w:lang w:eastAsia="zh-CN"/>
        </w:rPr>
        <w:t xml:space="preserve">customer </w:t>
      </w:r>
      <w:r w:rsidR="00D76F88" w:rsidRPr="009D4E05">
        <w:rPr>
          <w:sz w:val="24"/>
          <w:lang w:eastAsia="zh-CN"/>
        </w:rPr>
        <w:t>engi</w:t>
      </w:r>
      <w:r w:rsidR="00E56BD5" w:rsidRPr="009D4E05">
        <w:rPr>
          <w:sz w:val="24"/>
          <w:lang w:eastAsia="zh-CN"/>
        </w:rPr>
        <w:t>neer to disman</w:t>
      </w:r>
      <w:r w:rsidR="00E66712">
        <w:rPr>
          <w:sz w:val="24"/>
          <w:lang w:eastAsia="zh-CN"/>
        </w:rPr>
        <w:t xml:space="preserve">tle </w:t>
      </w:r>
      <w:r w:rsidR="00950008">
        <w:rPr>
          <w:sz w:val="24"/>
          <w:lang w:eastAsia="zh-CN"/>
        </w:rPr>
        <w:t xml:space="preserve">machine </w:t>
      </w:r>
      <w:r w:rsidR="00E66712">
        <w:rPr>
          <w:sz w:val="24"/>
          <w:lang w:eastAsia="zh-CN"/>
        </w:rPr>
        <w:t xml:space="preserve">by </w:t>
      </w:r>
      <w:r w:rsidR="00950008">
        <w:rPr>
          <w:sz w:val="24"/>
          <w:lang w:eastAsia="zh-CN"/>
        </w:rPr>
        <w:t>parts</w:t>
      </w:r>
    </w:p>
    <w:p w:rsidR="00886727" w:rsidRDefault="00886727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machine parts hoisting point </w:t>
      </w:r>
    </w:p>
    <w:p w:rsidR="00BC0051" w:rsidRPr="004B7F7B" w:rsidRDefault="00E66712" w:rsidP="004B7F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crane to hoist</w:t>
      </w:r>
      <w:r w:rsidR="0064493B">
        <w:rPr>
          <w:sz w:val="24"/>
          <w:lang w:eastAsia="zh-CN"/>
        </w:rPr>
        <w:t xml:space="preserve"> down </w:t>
      </w:r>
      <w:r w:rsidR="00C1082D">
        <w:rPr>
          <w:sz w:val="24"/>
          <w:lang w:eastAsia="zh-CN"/>
        </w:rPr>
        <w:t xml:space="preserve">machine parts </w:t>
      </w:r>
      <w:bookmarkStart w:id="0" w:name="_GoBack"/>
      <w:bookmarkEnd w:id="0"/>
      <w:r w:rsidR="0064493B">
        <w:rPr>
          <w:sz w:val="24"/>
          <w:lang w:eastAsia="zh-CN"/>
        </w:rPr>
        <w:t>and put aside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7B57" w:rsidRDefault="000F7B57">
      <w:r>
        <w:separator/>
      </w:r>
    </w:p>
  </w:endnote>
  <w:endnote w:type="continuationSeparator" w:id="0">
    <w:p w:rsidR="000F7B57" w:rsidRDefault="000F7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1082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1082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7B57" w:rsidRDefault="000F7B57">
      <w:r>
        <w:separator/>
      </w:r>
    </w:p>
  </w:footnote>
  <w:footnote w:type="continuationSeparator" w:id="0">
    <w:p w:rsidR="000F7B57" w:rsidRDefault="000F7B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F7B5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F7B5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27A24"/>
    <w:rsid w:val="00037A80"/>
    <w:rsid w:val="0007248A"/>
    <w:rsid w:val="00075DD7"/>
    <w:rsid w:val="000B549F"/>
    <w:rsid w:val="000D7AF8"/>
    <w:rsid w:val="000F7B57"/>
    <w:rsid w:val="00112142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040BD"/>
    <w:rsid w:val="00341114"/>
    <w:rsid w:val="00360DBE"/>
    <w:rsid w:val="00370B20"/>
    <w:rsid w:val="00382843"/>
    <w:rsid w:val="003C4111"/>
    <w:rsid w:val="003F18B6"/>
    <w:rsid w:val="0041298C"/>
    <w:rsid w:val="0042603E"/>
    <w:rsid w:val="00440B76"/>
    <w:rsid w:val="004433E5"/>
    <w:rsid w:val="00445267"/>
    <w:rsid w:val="004725E1"/>
    <w:rsid w:val="004A6CAA"/>
    <w:rsid w:val="004B7F7B"/>
    <w:rsid w:val="004C14F0"/>
    <w:rsid w:val="00543B4A"/>
    <w:rsid w:val="00545425"/>
    <w:rsid w:val="0057327B"/>
    <w:rsid w:val="005778E5"/>
    <w:rsid w:val="005A1FD3"/>
    <w:rsid w:val="005B1491"/>
    <w:rsid w:val="005C3925"/>
    <w:rsid w:val="005C5283"/>
    <w:rsid w:val="005E0D6E"/>
    <w:rsid w:val="005E6269"/>
    <w:rsid w:val="0062144C"/>
    <w:rsid w:val="00634CE2"/>
    <w:rsid w:val="0064493B"/>
    <w:rsid w:val="006A0465"/>
    <w:rsid w:val="006A5466"/>
    <w:rsid w:val="006B42B0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86727"/>
    <w:rsid w:val="008919BC"/>
    <w:rsid w:val="008A1068"/>
    <w:rsid w:val="008A646D"/>
    <w:rsid w:val="00950008"/>
    <w:rsid w:val="00953C8B"/>
    <w:rsid w:val="00961486"/>
    <w:rsid w:val="009C40E4"/>
    <w:rsid w:val="009D4E05"/>
    <w:rsid w:val="00A01A51"/>
    <w:rsid w:val="00A21F51"/>
    <w:rsid w:val="00A36F93"/>
    <w:rsid w:val="00A40342"/>
    <w:rsid w:val="00A57E24"/>
    <w:rsid w:val="00A81E47"/>
    <w:rsid w:val="00A87E64"/>
    <w:rsid w:val="00B14E86"/>
    <w:rsid w:val="00B5267F"/>
    <w:rsid w:val="00BC0051"/>
    <w:rsid w:val="00BC4F0A"/>
    <w:rsid w:val="00BC585D"/>
    <w:rsid w:val="00BD0D0D"/>
    <w:rsid w:val="00BE34DC"/>
    <w:rsid w:val="00C1082D"/>
    <w:rsid w:val="00C33C74"/>
    <w:rsid w:val="00C475F0"/>
    <w:rsid w:val="00C844B7"/>
    <w:rsid w:val="00CA3063"/>
    <w:rsid w:val="00CB1A7A"/>
    <w:rsid w:val="00D00A75"/>
    <w:rsid w:val="00D00B31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A7946"/>
    <w:rsid w:val="00FC7147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2022-12-05T06:04:00Z</cp:lastPrinted>
  <dcterms:created xsi:type="dcterms:W3CDTF">2022-12-05T05:35:00Z</dcterms:created>
  <dcterms:modified xsi:type="dcterms:W3CDTF">2022-12-05T06:04:00Z</dcterms:modified>
</cp:coreProperties>
</file>