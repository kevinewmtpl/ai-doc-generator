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FE39A" w14:textId="091CA091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21B8E38" w14:textId="77777777" w:rsidR="00386928" w:rsidRDefault="00386928">
      <w:pPr>
        <w:rPr>
          <w:sz w:val="24"/>
        </w:rPr>
      </w:pPr>
    </w:p>
    <w:p w14:paraId="262BDD2D" w14:textId="4C1B789F" w:rsidR="00684C71" w:rsidRDefault="00917D7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673BE">
        <w:rPr>
          <w:sz w:val="24"/>
        </w:rPr>
        <w:t>17</w:t>
      </w:r>
      <w:r w:rsidR="000673BE" w:rsidRPr="000673BE">
        <w:rPr>
          <w:sz w:val="24"/>
          <w:vertAlign w:val="superscript"/>
        </w:rPr>
        <w:t>th</w:t>
      </w:r>
      <w:r w:rsidR="000673BE">
        <w:rPr>
          <w:sz w:val="24"/>
        </w:rPr>
        <w:t xml:space="preserve"> Sep</w:t>
      </w:r>
      <w:r w:rsidR="006F367F">
        <w:rPr>
          <w:sz w:val="24"/>
        </w:rPr>
        <w:t xml:space="preserve"> 2025</w:t>
      </w:r>
    </w:p>
    <w:p w14:paraId="7BD0D14C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4FA5B8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3961AE4" w14:textId="51515457"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9A19AB">
        <w:rPr>
          <w:sz w:val="24"/>
          <w:lang w:eastAsia="zh-CN"/>
        </w:rPr>
        <w:t>machine</w:t>
      </w:r>
      <w:r w:rsidR="000673BE">
        <w:rPr>
          <w:sz w:val="24"/>
          <w:lang w:eastAsia="zh-CN"/>
        </w:rPr>
        <w:t>s and accessories</w:t>
      </w:r>
      <w:r w:rsidR="009A19AB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46606F">
        <w:rPr>
          <w:sz w:val="24"/>
          <w:lang w:eastAsia="zh-CN"/>
        </w:rPr>
        <w:t xml:space="preserve">shift and position into </w:t>
      </w:r>
      <w:r w:rsidR="000673BE">
        <w:rPr>
          <w:sz w:val="24"/>
          <w:lang w:eastAsia="zh-CN"/>
        </w:rPr>
        <w:t xml:space="preserve">customer </w:t>
      </w:r>
      <w:r w:rsidR="009A19AB">
        <w:rPr>
          <w:sz w:val="24"/>
          <w:lang w:eastAsia="zh-CN"/>
        </w:rPr>
        <w:t>factory</w:t>
      </w:r>
      <w:r w:rsidR="007D64B7">
        <w:rPr>
          <w:sz w:val="24"/>
          <w:lang w:eastAsia="zh-CN"/>
        </w:rPr>
        <w:t xml:space="preserve">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</w:t>
      </w:r>
    </w:p>
    <w:p w14:paraId="1092764C" w14:textId="77777777"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D0F070" w14:textId="77777777"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33A4E6AF" w14:textId="7576DAB4" w:rsidR="003B7ED4" w:rsidRPr="003B7ED4" w:rsidRDefault="000673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583293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761C87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D5416C7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4DFACE2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C44DD2" w14:textId="77777777"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0C9E452" w14:textId="0C490AF7" w:rsidR="000673BE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days job</w:t>
      </w:r>
    </w:p>
    <w:p w14:paraId="6AEA30FA" w14:textId="1DEED344" w:rsidR="00684C71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26/09/</w:t>
      </w:r>
      <w:r w:rsidR="009A19AB">
        <w:rPr>
          <w:sz w:val="24"/>
          <w:lang w:eastAsia="zh-CN"/>
        </w:rPr>
        <w:t>25</w:t>
      </w:r>
      <w:r>
        <w:rPr>
          <w:sz w:val="24"/>
          <w:lang w:eastAsia="zh-CN"/>
        </w:rPr>
        <w:t xml:space="preserve"> – 27/09/25</w:t>
      </w:r>
    </w:p>
    <w:p w14:paraId="3565CFC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DE18B05" w14:textId="77777777"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09F0459" w14:textId="56247881" w:rsidR="00B020E0" w:rsidRPr="00FC2C74" w:rsidRDefault="000673B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11:30 am </w:t>
      </w:r>
    </w:p>
    <w:p w14:paraId="1F76B9C1" w14:textId="77777777"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8C0D87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93DEFCE" w14:textId="2AF7E317" w:rsidR="0046606F" w:rsidRPr="00917D74" w:rsidRDefault="000673BE" w:rsidP="00917D74">
      <w:pPr>
        <w:pStyle w:val="Heading4"/>
      </w:pPr>
      <w:r>
        <w:t>1 A.M.K St 65, JTC Space @ AMK</w:t>
      </w:r>
      <w:r w:rsidR="009A19AB">
        <w:t xml:space="preserve"> </w:t>
      </w:r>
    </w:p>
    <w:p w14:paraId="282574C0" w14:textId="130A3125" w:rsidR="00684C71" w:rsidRPr="00917D74" w:rsidRDefault="000673BE" w:rsidP="001F2B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Creative </w:t>
      </w:r>
      <w:proofErr w:type="spellStart"/>
      <w:r>
        <w:rPr>
          <w:sz w:val="24"/>
          <w:szCs w:val="24"/>
          <w:lang w:eastAsia="zh-CN"/>
        </w:rPr>
        <w:t>Spreadprint</w:t>
      </w:r>
      <w:proofErr w:type="spellEnd"/>
      <w:r w:rsidR="009A19AB">
        <w:rPr>
          <w:sz w:val="24"/>
          <w:szCs w:val="24"/>
          <w:lang w:eastAsia="zh-CN"/>
        </w:rPr>
        <w:t xml:space="preserve"> Pte Ltd </w:t>
      </w:r>
      <w:r>
        <w:rPr>
          <w:sz w:val="24"/>
          <w:szCs w:val="24"/>
          <w:lang w:eastAsia="zh-CN"/>
        </w:rPr>
        <w:t>#02-11/12/13</w:t>
      </w:r>
    </w:p>
    <w:p w14:paraId="3FFCA518" w14:textId="77777777" w:rsidR="009D5477" w:rsidRDefault="009D5477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A565E29" w14:textId="77777777"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E673FEF" w14:textId="04834F27" w:rsidR="00386928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F058FF">
        <w:rPr>
          <w:sz w:val="24"/>
          <w:lang w:eastAsia="zh-CN"/>
        </w:rPr>
        <w:t xml:space="preserve"> x lorry crane</w:t>
      </w:r>
    </w:p>
    <w:p w14:paraId="1C3E30A7" w14:textId="086F297C" w:rsidR="000673BE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354FD025" w14:textId="77777777" w:rsidR="009A19AB" w:rsidRDefault="009A19AB" w:rsidP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14:paraId="11B266AD" w14:textId="77777777" w:rsidR="000673BE" w:rsidRDefault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1A0C8307" w14:textId="0419A749" w:rsidR="00B020E0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A19AB">
        <w:rPr>
          <w:sz w:val="24"/>
          <w:lang w:eastAsia="zh-CN"/>
        </w:rPr>
        <w:t xml:space="preserve">oodblock </w:t>
      </w:r>
    </w:p>
    <w:p w14:paraId="670D8CE0" w14:textId="77777777"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DE25335" w14:textId="77777777"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3E9EC5F6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14:paraId="6C1D4090" w14:textId="77777777"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3942B81E" w14:textId="77777777" w:rsidR="00F32E9A" w:rsidRDefault="00F32E9A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9E2EA4" w14:textId="27530563"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27017F5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proofErr w:type="gramStart"/>
      <w:r>
        <w:rPr>
          <w:bCs/>
          <w:sz w:val="24"/>
          <w:szCs w:val="24"/>
          <w:lang w:eastAsia="zh-CN"/>
        </w:rPr>
        <w:t>carry</w:t>
      </w:r>
      <w:proofErr w:type="gramEnd"/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2153C555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7C13E1C4" w14:textId="77777777" w:rsidR="009A19AB" w:rsidRDefault="009A19AB" w:rsidP="005D73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5C6119E" w14:textId="46711A89" w:rsidR="008A4961" w:rsidRPr="005D735A" w:rsidRDefault="001F2B4E" w:rsidP="005D73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A9EACAC" w14:textId="77777777"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14:paraId="745306E4" w14:textId="77777777"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14:paraId="303C52D0" w14:textId="77777777"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14:paraId="1541C451" w14:textId="77777777"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1715073C" w14:textId="77777777"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14:paraId="1CC337EE" w14:textId="000689DA" w:rsidR="008D17D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</w:t>
      </w:r>
      <w:r w:rsidR="00E97987" w:rsidRPr="00F32E9A">
        <w:rPr>
          <w:sz w:val="24"/>
          <w:lang w:eastAsia="zh-CN"/>
        </w:rPr>
        <w:t xml:space="preserve"> </w:t>
      </w:r>
      <w:r w:rsidR="0046606F" w:rsidRPr="00F32E9A">
        <w:rPr>
          <w:sz w:val="24"/>
          <w:lang w:eastAsia="zh-CN"/>
        </w:rPr>
        <w:t>for</w:t>
      </w:r>
      <w:r w:rsidR="009D5477">
        <w:rPr>
          <w:sz w:val="24"/>
          <w:lang w:eastAsia="zh-CN"/>
        </w:rPr>
        <w:t xml:space="preserve">k down </w:t>
      </w:r>
      <w:r w:rsidR="009A19AB">
        <w:rPr>
          <w:sz w:val="24"/>
          <w:lang w:eastAsia="zh-CN"/>
        </w:rPr>
        <w:t>machine</w:t>
      </w:r>
      <w:r w:rsidR="00FD2778" w:rsidRPr="00F32E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14:paraId="0845629B" w14:textId="4E330939" w:rsidR="00C744A4" w:rsidRDefault="009D5477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32E9A" w:rsidRPr="009D5477">
        <w:rPr>
          <w:sz w:val="24"/>
          <w:lang w:eastAsia="zh-CN"/>
        </w:rPr>
        <w:t xml:space="preserve"> </w:t>
      </w:r>
      <w:r w:rsidR="009A19AB">
        <w:rPr>
          <w:sz w:val="24"/>
          <w:lang w:eastAsia="zh-CN"/>
        </w:rPr>
        <w:t>and unload machine</w:t>
      </w:r>
      <w:r w:rsidR="00F32E9A" w:rsidRPr="009D5477">
        <w:rPr>
          <w:sz w:val="24"/>
          <w:lang w:eastAsia="zh-CN"/>
        </w:rPr>
        <w:t xml:space="preserve"> </w:t>
      </w:r>
      <w:r w:rsidR="006F367F">
        <w:rPr>
          <w:sz w:val="24"/>
          <w:lang w:eastAsia="zh-CN"/>
        </w:rPr>
        <w:t xml:space="preserve">at </w:t>
      </w:r>
      <w:r w:rsidR="00F32E9A" w:rsidRPr="009D5477">
        <w:rPr>
          <w:sz w:val="24"/>
          <w:lang w:eastAsia="zh-CN"/>
        </w:rPr>
        <w:t xml:space="preserve">factory door entrance </w:t>
      </w:r>
      <w:r w:rsidR="005D240E">
        <w:rPr>
          <w:sz w:val="24"/>
          <w:lang w:eastAsia="zh-CN"/>
        </w:rPr>
        <w:t xml:space="preserve">               </w:t>
      </w:r>
    </w:p>
    <w:p w14:paraId="2E63E861" w14:textId="0EEA82F2" w:rsidR="009A19AB" w:rsidRPr="009D5477" w:rsidRDefault="009A19AB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14:paraId="68E4902D" w14:textId="77777777" w:rsidR="00684C71" w:rsidRPr="009D5477" w:rsidRDefault="00D03E74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5477">
        <w:rPr>
          <w:sz w:val="24"/>
          <w:lang w:eastAsia="zh-CN"/>
        </w:rPr>
        <w:t>Shift</w:t>
      </w:r>
      <w:r w:rsidR="009D5477">
        <w:rPr>
          <w:sz w:val="24"/>
          <w:lang w:eastAsia="zh-CN"/>
        </w:rPr>
        <w:t xml:space="preserve"> and transport</w:t>
      </w:r>
      <w:r w:rsidR="00F32E9A" w:rsidRPr="009D5477">
        <w:rPr>
          <w:sz w:val="24"/>
          <w:lang w:eastAsia="zh-CN"/>
        </w:rPr>
        <w:t xml:space="preserve"> into factory premise </w:t>
      </w:r>
      <w:r w:rsidR="003B2B81" w:rsidRPr="009D5477">
        <w:rPr>
          <w:sz w:val="24"/>
          <w:lang w:eastAsia="zh-CN"/>
        </w:rPr>
        <w:t xml:space="preserve"> </w:t>
      </w:r>
    </w:p>
    <w:p w14:paraId="237BED35" w14:textId="77777777" w:rsidR="008D17DA" w:rsidRDefault="009D54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8D17DA">
        <w:rPr>
          <w:sz w:val="24"/>
          <w:lang w:eastAsia="zh-CN"/>
        </w:rPr>
        <w:t xml:space="preserve"> at the designated location</w:t>
      </w:r>
    </w:p>
    <w:p w14:paraId="6447E271" w14:textId="77777777"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4C7013D" w14:textId="77777777"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5187421F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D008B9C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8F8AC2D" w14:textId="77777777"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14:paraId="66F1FF48" w14:textId="0E39B36A" w:rsidR="00684C71" w:rsidRDefault="0081336E">
      <w:pPr>
        <w:rPr>
          <w:sz w:val="24"/>
        </w:rPr>
      </w:pPr>
      <w:r>
        <w:rPr>
          <w:sz w:val="24"/>
        </w:rPr>
        <w:t xml:space="preserve">           </w:t>
      </w:r>
      <w:r w:rsidR="006F367F">
        <w:rPr>
          <w:sz w:val="24"/>
        </w:rPr>
        <w:t xml:space="preserve"> </w:t>
      </w:r>
      <w:r w:rsidR="00696DB8">
        <w:rPr>
          <w:sz w:val="24"/>
        </w:rPr>
        <w:t>Kevin Wong</w:t>
      </w:r>
    </w:p>
    <w:p w14:paraId="6CDB4B30" w14:textId="70129F1F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33E06F11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2F2149" w14:textId="77777777" w:rsidR="00C1712C" w:rsidRDefault="00C1712C">
      <w:r>
        <w:separator/>
      </w:r>
    </w:p>
  </w:endnote>
  <w:endnote w:type="continuationSeparator" w:id="0">
    <w:p w14:paraId="46806170" w14:textId="77777777" w:rsidR="00C1712C" w:rsidRDefault="00C17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0271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54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54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35B341" w14:textId="77777777" w:rsidR="00C1712C" w:rsidRDefault="00C1712C">
      <w:r>
        <w:separator/>
      </w:r>
    </w:p>
  </w:footnote>
  <w:footnote w:type="continuationSeparator" w:id="0">
    <w:p w14:paraId="65917CD7" w14:textId="77777777" w:rsidR="00C1712C" w:rsidRDefault="00C171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8E7A54" w14:textId="52A24828" w:rsidR="00684C71" w:rsidRPr="005877B5" w:rsidRDefault="003C22FF" w:rsidP="005877B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A953EFD" wp14:editId="2730A32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77B5">
      <w:rPr>
        <w:b/>
        <w:sz w:val="28"/>
      </w:rPr>
      <w:t xml:space="preserve">              </w:t>
    </w:r>
    <w:r w:rsidR="0081336E">
      <w:rPr>
        <w:b/>
        <w:color w:val="0000FF"/>
        <w:sz w:val="28"/>
      </w:rPr>
      <w:t>ERIC WONG MACHINERY TRANSPORTATION PTE LTD</w:t>
    </w:r>
  </w:p>
  <w:p w14:paraId="05F7B2EC" w14:textId="47EDDB36" w:rsidR="00684C71" w:rsidRDefault="006F367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0A97C960" w14:textId="6FF2B5EB"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</w:t>
    </w:r>
  </w:p>
  <w:p w14:paraId="7C151FD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173959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A3F4A20" w14:textId="77777777"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05217417">
    <w:abstractNumId w:val="2"/>
  </w:num>
  <w:num w:numId="2" w16cid:durableId="1798796043">
    <w:abstractNumId w:val="4"/>
  </w:num>
  <w:num w:numId="3" w16cid:durableId="2122528040">
    <w:abstractNumId w:val="0"/>
  </w:num>
  <w:num w:numId="4" w16cid:durableId="171069470">
    <w:abstractNumId w:val="9"/>
  </w:num>
  <w:num w:numId="5" w16cid:durableId="1763725455">
    <w:abstractNumId w:val="5"/>
  </w:num>
  <w:num w:numId="6" w16cid:durableId="1938321358">
    <w:abstractNumId w:val="6"/>
  </w:num>
  <w:num w:numId="7" w16cid:durableId="307899173">
    <w:abstractNumId w:val="3"/>
  </w:num>
  <w:num w:numId="8" w16cid:durableId="763917706">
    <w:abstractNumId w:val="7"/>
  </w:num>
  <w:num w:numId="9" w16cid:durableId="1950312422">
    <w:abstractNumId w:val="1"/>
  </w:num>
  <w:num w:numId="10" w16cid:durableId="1246571906">
    <w:abstractNumId w:val="8"/>
  </w:num>
  <w:num w:numId="11" w16cid:durableId="120706207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3693F"/>
    <w:rsid w:val="000673BE"/>
    <w:rsid w:val="00070F05"/>
    <w:rsid w:val="000801A2"/>
    <w:rsid w:val="000C4BD5"/>
    <w:rsid w:val="000F577A"/>
    <w:rsid w:val="001C5A49"/>
    <w:rsid w:val="001C645A"/>
    <w:rsid w:val="001F2B4E"/>
    <w:rsid w:val="00201B0F"/>
    <w:rsid w:val="002040E8"/>
    <w:rsid w:val="00205704"/>
    <w:rsid w:val="002249EF"/>
    <w:rsid w:val="00236218"/>
    <w:rsid w:val="0025074A"/>
    <w:rsid w:val="00264FFC"/>
    <w:rsid w:val="0026724A"/>
    <w:rsid w:val="00272A93"/>
    <w:rsid w:val="00296179"/>
    <w:rsid w:val="00302BD3"/>
    <w:rsid w:val="00303F6D"/>
    <w:rsid w:val="00310929"/>
    <w:rsid w:val="00345354"/>
    <w:rsid w:val="0034564D"/>
    <w:rsid w:val="00386928"/>
    <w:rsid w:val="0038762F"/>
    <w:rsid w:val="003B2B81"/>
    <w:rsid w:val="003B66FA"/>
    <w:rsid w:val="003B7ED4"/>
    <w:rsid w:val="003C22FF"/>
    <w:rsid w:val="00430053"/>
    <w:rsid w:val="0046606F"/>
    <w:rsid w:val="00494A64"/>
    <w:rsid w:val="004D7084"/>
    <w:rsid w:val="004E7394"/>
    <w:rsid w:val="005254B7"/>
    <w:rsid w:val="005654AB"/>
    <w:rsid w:val="005877B5"/>
    <w:rsid w:val="005D240E"/>
    <w:rsid w:val="005D735A"/>
    <w:rsid w:val="006700D2"/>
    <w:rsid w:val="00684C71"/>
    <w:rsid w:val="00696DB8"/>
    <w:rsid w:val="006B6525"/>
    <w:rsid w:val="006F367F"/>
    <w:rsid w:val="00707B09"/>
    <w:rsid w:val="0071011D"/>
    <w:rsid w:val="00784B51"/>
    <w:rsid w:val="007D64B7"/>
    <w:rsid w:val="007E7225"/>
    <w:rsid w:val="00805829"/>
    <w:rsid w:val="0081336E"/>
    <w:rsid w:val="00872D61"/>
    <w:rsid w:val="00896CDD"/>
    <w:rsid w:val="008A4961"/>
    <w:rsid w:val="008C2569"/>
    <w:rsid w:val="008D17DA"/>
    <w:rsid w:val="00916E7D"/>
    <w:rsid w:val="00917D74"/>
    <w:rsid w:val="00964921"/>
    <w:rsid w:val="009A19AB"/>
    <w:rsid w:val="009D5477"/>
    <w:rsid w:val="009E6235"/>
    <w:rsid w:val="00A64537"/>
    <w:rsid w:val="00A65F59"/>
    <w:rsid w:val="00B020E0"/>
    <w:rsid w:val="00BA4A2E"/>
    <w:rsid w:val="00BC4309"/>
    <w:rsid w:val="00BC5999"/>
    <w:rsid w:val="00C03437"/>
    <w:rsid w:val="00C1712C"/>
    <w:rsid w:val="00C20E4A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C1B5D"/>
    <w:rsid w:val="00DD2E15"/>
    <w:rsid w:val="00DE0664"/>
    <w:rsid w:val="00E26D66"/>
    <w:rsid w:val="00E9120A"/>
    <w:rsid w:val="00E97987"/>
    <w:rsid w:val="00EC29CB"/>
    <w:rsid w:val="00ED106D"/>
    <w:rsid w:val="00F021EF"/>
    <w:rsid w:val="00F058FF"/>
    <w:rsid w:val="00F14483"/>
    <w:rsid w:val="00F32E9A"/>
    <w:rsid w:val="00F60267"/>
    <w:rsid w:val="00F65555"/>
    <w:rsid w:val="00FA7086"/>
    <w:rsid w:val="00FC2C74"/>
    <w:rsid w:val="00FD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B65FF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2024-05-14T02:42:00Z</cp:lastPrinted>
  <dcterms:created xsi:type="dcterms:W3CDTF">2025-09-17T03:10:00Z</dcterms:created>
  <dcterms:modified xsi:type="dcterms:W3CDTF">2025-09-17T03:10:00Z</dcterms:modified>
</cp:coreProperties>
</file>