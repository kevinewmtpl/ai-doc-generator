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1533D0">
      <w:pPr>
        <w:rPr>
          <w:sz w:val="24"/>
          <w:lang w:eastAsia="zh-CN"/>
        </w:rPr>
      </w:pPr>
      <w:r>
        <w:rPr>
          <w:sz w:val="24"/>
        </w:rPr>
        <w:t>Date: 04</w:t>
      </w:r>
      <w:bookmarkStart w:id="0" w:name="_GoBack"/>
      <w:bookmarkEnd w:id="0"/>
      <w:r w:rsidRPr="001533D0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306A1F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649AA">
        <w:rPr>
          <w:sz w:val="24"/>
          <w:lang w:eastAsia="zh-CN"/>
        </w:rPr>
        <w:t xml:space="preserve">shift out below item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533D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Item to dispose</w:t>
      </w:r>
    </w:p>
    <w:p w:rsidR="001533D0" w:rsidRPr="001533D0" w:rsidRDefault="001533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quotation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533D0">
      <w:pPr>
        <w:rPr>
          <w:sz w:val="24"/>
          <w:lang w:eastAsia="zh-CN"/>
        </w:rPr>
      </w:pPr>
      <w:r>
        <w:rPr>
          <w:sz w:val="24"/>
          <w:lang w:eastAsia="zh-CN"/>
        </w:rPr>
        <w:t>05/02</w:t>
      </w:r>
      <w:r w:rsidR="00306A1F">
        <w:rPr>
          <w:sz w:val="24"/>
          <w:lang w:eastAsia="zh-CN"/>
        </w:rPr>
        <w:t>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1533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0B5071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323983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323983">
        <w:rPr>
          <w:sz w:val="24"/>
          <w:lang w:eastAsia="zh-CN"/>
        </w:rPr>
        <w:t xml:space="preserve"> 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2398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B5071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0B5071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2B2384" w:rsidRDefault="002B238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0B507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323983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out all unused item from Valley Block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0B5071">
        <w:rPr>
          <w:sz w:val="24"/>
          <w:lang w:eastAsia="zh-CN"/>
        </w:rPr>
        <w:t xml:space="preserve"> item</w:t>
      </w:r>
      <w:r>
        <w:rPr>
          <w:sz w:val="24"/>
          <w:lang w:eastAsia="zh-CN"/>
        </w:rPr>
        <w:t xml:space="preserve"> to</w:t>
      </w:r>
      <w:r w:rsidR="00323983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 w:rsidR="000B5071">
        <w:rPr>
          <w:sz w:val="24"/>
          <w:lang w:eastAsia="zh-CN"/>
        </w:rPr>
        <w:t>loader</w:t>
      </w:r>
      <w:r>
        <w:rPr>
          <w:sz w:val="24"/>
          <w:lang w:eastAsia="zh-CN"/>
        </w:rPr>
        <w:t xml:space="preserve"> to </w:t>
      </w:r>
      <w:r w:rsidR="003F57A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6467DA" w:rsidRPr="001649AA" w:rsidRDefault="0099046A" w:rsidP="001649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28C" w:rsidRDefault="0065228C">
      <w:r>
        <w:separator/>
      </w:r>
    </w:p>
  </w:endnote>
  <w:endnote w:type="continuationSeparator" w:id="0">
    <w:p w:rsidR="0065228C" w:rsidRDefault="00652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33D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33D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28C" w:rsidRDefault="0065228C">
      <w:r>
        <w:separator/>
      </w:r>
    </w:p>
  </w:footnote>
  <w:footnote w:type="continuationSeparator" w:id="0">
    <w:p w:rsidR="0065228C" w:rsidRDefault="006522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522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5228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49AA"/>
    <w:rsid w:val="00211C09"/>
    <w:rsid w:val="0021769A"/>
    <w:rsid w:val="00237932"/>
    <w:rsid w:val="00257C21"/>
    <w:rsid w:val="002B2384"/>
    <w:rsid w:val="002F791A"/>
    <w:rsid w:val="003038EA"/>
    <w:rsid w:val="0030538F"/>
    <w:rsid w:val="00306A1F"/>
    <w:rsid w:val="00323983"/>
    <w:rsid w:val="003F57AE"/>
    <w:rsid w:val="00420DA0"/>
    <w:rsid w:val="0046470C"/>
    <w:rsid w:val="00466C7A"/>
    <w:rsid w:val="005C0BC7"/>
    <w:rsid w:val="005D6724"/>
    <w:rsid w:val="006467DA"/>
    <w:rsid w:val="0065228C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E7AB0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2019-09-12T07:32:00Z</cp:lastPrinted>
  <dcterms:created xsi:type="dcterms:W3CDTF">2019-10-21T02:45:00Z</dcterms:created>
  <dcterms:modified xsi:type="dcterms:W3CDTF">2020-02-04T01:10:00Z</dcterms:modified>
</cp:coreProperties>
</file>