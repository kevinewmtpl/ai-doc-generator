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01D94" w:rsidRDefault="00A01D94">
      <w:pPr>
        <w:rPr>
          <w:sz w:val="24"/>
        </w:rPr>
      </w:pPr>
    </w:p>
    <w:p w:rsidR="006467DA" w:rsidRDefault="00C40FC5">
      <w:pPr>
        <w:rPr>
          <w:sz w:val="24"/>
          <w:lang w:eastAsia="zh-CN"/>
        </w:rPr>
      </w:pPr>
      <w:r>
        <w:rPr>
          <w:sz w:val="24"/>
        </w:rPr>
        <w:t>Date: 21</w:t>
      </w:r>
      <w:r w:rsidRPr="00C40FC5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722F2A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C40FC5">
        <w:rPr>
          <w:sz w:val="24"/>
          <w:lang w:eastAsia="zh-CN"/>
        </w:rPr>
        <w:t>1 unit equipment</w:t>
      </w:r>
      <w:r w:rsidR="005A1C69">
        <w:rPr>
          <w:sz w:val="24"/>
          <w:lang w:eastAsia="zh-CN"/>
        </w:rPr>
        <w:t xml:space="preserve"> from lo</w:t>
      </w:r>
      <w:r w:rsidR="007668B3">
        <w:rPr>
          <w:sz w:val="24"/>
          <w:lang w:eastAsia="zh-CN"/>
        </w:rPr>
        <w:t>rry chassis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C40FC5">
        <w:rPr>
          <w:sz w:val="24"/>
          <w:lang w:eastAsia="zh-CN"/>
        </w:rPr>
        <w:t>shift and position to 7</w:t>
      </w:r>
      <w:r w:rsidR="00C40FC5" w:rsidRPr="00C40FC5">
        <w:rPr>
          <w:sz w:val="24"/>
          <w:vertAlign w:val="superscript"/>
          <w:lang w:eastAsia="zh-CN"/>
        </w:rPr>
        <w:t>th</w:t>
      </w:r>
      <w:r w:rsidR="00A85E1F">
        <w:rPr>
          <w:sz w:val="24"/>
          <w:lang w:eastAsia="zh-CN"/>
        </w:rPr>
        <w:t xml:space="preserve"> floor via cargo lift</w:t>
      </w:r>
      <w:r w:rsidR="00257430">
        <w:rPr>
          <w:sz w:val="24"/>
          <w:lang w:eastAsia="zh-CN"/>
        </w:rPr>
        <w:t xml:space="preserve"> </w:t>
      </w:r>
    </w:p>
    <w:p w:rsidR="005D3C81" w:rsidRDefault="005D3C81" w:rsidP="00A01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01D94" w:rsidRDefault="00A01D94" w:rsidP="00A01D9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C40FC5" w:rsidRDefault="00C40FC5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Robot System</w:t>
      </w:r>
    </w:p>
    <w:p w:rsidR="00A01D94" w:rsidRDefault="00C40FC5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136 x 111 x 221 cm</w:t>
      </w:r>
      <w:r w:rsidR="00A01D94">
        <w:rPr>
          <w:sz w:val="24"/>
          <w:szCs w:val="24"/>
          <w:lang w:eastAsia="zh-CN"/>
        </w:rPr>
        <w:t xml:space="preserve"> </w:t>
      </w:r>
    </w:p>
    <w:p w:rsidR="00A01D94" w:rsidRDefault="00C40FC5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</w:t>
      </w:r>
      <w:r w:rsidR="00A01D94">
        <w:rPr>
          <w:sz w:val="24"/>
          <w:szCs w:val="24"/>
          <w:lang w:eastAsia="zh-CN"/>
        </w:rPr>
        <w:t>00 kg</w:t>
      </w:r>
    </w:p>
    <w:p w:rsidR="00A01D94" w:rsidRPr="00A01D94" w:rsidRDefault="00A01D94" w:rsidP="00A01D9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C40FC5">
      <w:pPr>
        <w:rPr>
          <w:sz w:val="24"/>
          <w:lang w:eastAsia="zh-CN"/>
        </w:rPr>
      </w:pPr>
      <w:r>
        <w:rPr>
          <w:sz w:val="24"/>
          <w:lang w:eastAsia="zh-CN"/>
        </w:rPr>
        <w:t>25/04</w:t>
      </w:r>
      <w:r w:rsidR="00722F2A">
        <w:rPr>
          <w:sz w:val="24"/>
          <w:lang w:eastAsia="zh-CN"/>
        </w:rPr>
        <w:t>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722F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40FC5" w:rsidP="00140D68">
      <w:pPr>
        <w:pStyle w:val="Heading4"/>
      </w:pPr>
      <w:r>
        <w:t>67 Ayer Rajah Crescent #07-16/17</w:t>
      </w:r>
    </w:p>
    <w:p w:rsidR="00140D68" w:rsidRPr="00140D68" w:rsidRDefault="00C40FC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Eureka Robotics Pte Ltd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Pr="00021EFC" w:rsidRDefault="00731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C76A8E" w:rsidRDefault="00A85E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01D94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A01D94">
        <w:rPr>
          <w:sz w:val="24"/>
          <w:lang w:eastAsia="zh-CN"/>
        </w:rPr>
        <w:t xml:space="preserve"> 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85E1F" w:rsidRPr="00C40FC5" w:rsidRDefault="00A85E1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 w:rsidR="00C40FC5"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722F2A" w:rsidRPr="00C40FC5" w:rsidRDefault="00021EFC" w:rsidP="00C40FC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021EFC" w:rsidRDefault="00A85E1F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0FC5">
        <w:rPr>
          <w:sz w:val="24"/>
          <w:lang w:eastAsia="zh-CN"/>
        </w:rPr>
        <w:t xml:space="preserve"> under equipment base</w:t>
      </w:r>
    </w:p>
    <w:p w:rsidR="00B36C91" w:rsidRDefault="00C40FC5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equipment</w:t>
      </w:r>
      <w:r w:rsidR="00021EFC">
        <w:rPr>
          <w:sz w:val="24"/>
          <w:lang w:eastAsia="zh-CN"/>
        </w:rPr>
        <w:t xml:space="preserve"> </w:t>
      </w:r>
      <w:r w:rsidR="00B36C91">
        <w:rPr>
          <w:sz w:val="24"/>
          <w:lang w:eastAsia="zh-CN"/>
        </w:rPr>
        <w:t>from lorry chassis</w:t>
      </w:r>
    </w:p>
    <w:p w:rsidR="00B36C91" w:rsidRDefault="00C40FC5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equipment to 7</w:t>
      </w:r>
      <w:r w:rsidRPr="00C40FC5">
        <w:rPr>
          <w:sz w:val="24"/>
          <w:vertAlign w:val="superscript"/>
          <w:lang w:eastAsia="zh-CN"/>
        </w:rPr>
        <w:t>th</w:t>
      </w:r>
      <w:r w:rsidR="00A85E1F">
        <w:rPr>
          <w:sz w:val="24"/>
          <w:lang w:eastAsia="zh-CN"/>
        </w:rPr>
        <w:t xml:space="preserve"> floor via cargo lift </w:t>
      </w:r>
    </w:p>
    <w:p w:rsidR="00021EFC" w:rsidRDefault="00C40FC5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bookmarkStart w:id="0" w:name="_GoBack"/>
      <w:bookmarkEnd w:id="0"/>
      <w:r w:rsidR="00021EFC">
        <w:rPr>
          <w:sz w:val="24"/>
          <w:lang w:eastAsia="zh-CN"/>
        </w:rPr>
        <w:t xml:space="preserve"> at the designated location</w:t>
      </w:r>
    </w:p>
    <w:p w:rsidR="006467DA" w:rsidRPr="00722F2A" w:rsidRDefault="0099046A" w:rsidP="00722F2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1D9" w:rsidRDefault="00D451D9">
      <w:r>
        <w:separator/>
      </w:r>
    </w:p>
  </w:endnote>
  <w:endnote w:type="continuationSeparator" w:id="0">
    <w:p w:rsidR="00D451D9" w:rsidRDefault="00D45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0FC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0F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1D9" w:rsidRDefault="00D451D9">
      <w:r>
        <w:separator/>
      </w:r>
    </w:p>
  </w:footnote>
  <w:footnote w:type="continuationSeparator" w:id="0">
    <w:p w:rsidR="00D451D9" w:rsidRDefault="00D451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451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451D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C68D5"/>
    <w:rsid w:val="000D3C89"/>
    <w:rsid w:val="000D3F7C"/>
    <w:rsid w:val="000D70F4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1B5CAD"/>
    <w:rsid w:val="001E5FCA"/>
    <w:rsid w:val="00257430"/>
    <w:rsid w:val="00257C21"/>
    <w:rsid w:val="002925EF"/>
    <w:rsid w:val="002D067A"/>
    <w:rsid w:val="0030317F"/>
    <w:rsid w:val="00307471"/>
    <w:rsid w:val="00333DB7"/>
    <w:rsid w:val="00375E51"/>
    <w:rsid w:val="003B65E1"/>
    <w:rsid w:val="003D5FEC"/>
    <w:rsid w:val="003E53FB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22F2A"/>
    <w:rsid w:val="00731334"/>
    <w:rsid w:val="00760813"/>
    <w:rsid w:val="007668B3"/>
    <w:rsid w:val="00777860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01D94"/>
    <w:rsid w:val="00A22F95"/>
    <w:rsid w:val="00A2540E"/>
    <w:rsid w:val="00A73EA0"/>
    <w:rsid w:val="00A85E1F"/>
    <w:rsid w:val="00AA67DA"/>
    <w:rsid w:val="00B06871"/>
    <w:rsid w:val="00B16B6D"/>
    <w:rsid w:val="00B36C91"/>
    <w:rsid w:val="00B742F4"/>
    <w:rsid w:val="00C04CAE"/>
    <w:rsid w:val="00C15DC7"/>
    <w:rsid w:val="00C269CD"/>
    <w:rsid w:val="00C40FC5"/>
    <w:rsid w:val="00C4669E"/>
    <w:rsid w:val="00C72DAD"/>
    <w:rsid w:val="00C76A8E"/>
    <w:rsid w:val="00C95881"/>
    <w:rsid w:val="00CE1B70"/>
    <w:rsid w:val="00D07325"/>
    <w:rsid w:val="00D451D9"/>
    <w:rsid w:val="00D56B97"/>
    <w:rsid w:val="00DA01F0"/>
    <w:rsid w:val="00DC2368"/>
    <w:rsid w:val="00E3288E"/>
    <w:rsid w:val="00E61467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2022-03-23T05:17:00Z</cp:lastPrinted>
  <dcterms:created xsi:type="dcterms:W3CDTF">2022-04-21T03:45:00Z</dcterms:created>
  <dcterms:modified xsi:type="dcterms:W3CDTF">2022-04-21T03:45:00Z</dcterms:modified>
</cp:coreProperties>
</file>