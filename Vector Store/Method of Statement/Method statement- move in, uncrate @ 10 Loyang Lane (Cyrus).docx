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840E6" w14:textId="77777777" w:rsidR="00E3623D" w:rsidRDefault="00E3623D">
      <w:pPr>
        <w:pStyle w:val="Title"/>
        <w:jc w:val="left"/>
        <w:rPr>
          <w:lang w:eastAsia="zh-CN"/>
        </w:rPr>
      </w:pPr>
    </w:p>
    <w:p w14:paraId="239D0B9C" w14:textId="165AC29A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85F17DF" w14:textId="77777777" w:rsidR="00E3623D" w:rsidRDefault="00E3623D">
      <w:pPr>
        <w:rPr>
          <w:sz w:val="24"/>
        </w:rPr>
      </w:pPr>
    </w:p>
    <w:p w14:paraId="5AD31D7D" w14:textId="63B1EA7A" w:rsidR="00684C71" w:rsidRDefault="000971F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3623D">
        <w:rPr>
          <w:sz w:val="24"/>
        </w:rPr>
        <w:t>26</w:t>
      </w:r>
      <w:r w:rsidR="00E3623D" w:rsidRPr="00E3623D">
        <w:rPr>
          <w:sz w:val="24"/>
          <w:vertAlign w:val="superscript"/>
        </w:rPr>
        <w:t>th</w:t>
      </w:r>
      <w:r w:rsidR="00E3623D">
        <w:rPr>
          <w:sz w:val="24"/>
        </w:rPr>
        <w:t xml:space="preserve"> Feb 2025</w:t>
      </w:r>
    </w:p>
    <w:p w14:paraId="701F18A0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400B89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AB78766" w14:textId="1F2101F2" w:rsidR="00D855F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7302B">
        <w:rPr>
          <w:sz w:val="24"/>
          <w:lang w:eastAsia="zh-CN"/>
        </w:rPr>
        <w:t xml:space="preserve">hoist down </w:t>
      </w:r>
      <w:r w:rsidR="00D855F8">
        <w:rPr>
          <w:sz w:val="24"/>
          <w:lang w:eastAsia="zh-CN"/>
        </w:rPr>
        <w:t>1 case</w:t>
      </w:r>
      <w:r w:rsidR="001E406B">
        <w:rPr>
          <w:sz w:val="24"/>
          <w:lang w:eastAsia="zh-CN"/>
        </w:rPr>
        <w:t xml:space="preserve"> of </w:t>
      </w:r>
      <w:r w:rsidR="00D855F8">
        <w:rPr>
          <w:sz w:val="24"/>
          <w:lang w:eastAsia="zh-CN"/>
        </w:rPr>
        <w:t>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1E406B">
        <w:rPr>
          <w:sz w:val="24"/>
          <w:lang w:eastAsia="zh-CN"/>
        </w:rPr>
        <w:t xml:space="preserve"> uncrate,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 xml:space="preserve">d </w:t>
      </w:r>
      <w:r w:rsidR="005423B3">
        <w:rPr>
          <w:sz w:val="24"/>
          <w:lang w:eastAsia="zh-CN"/>
        </w:rPr>
        <w:t>p</w:t>
      </w:r>
      <w:r w:rsidR="00AD0179">
        <w:rPr>
          <w:sz w:val="24"/>
          <w:lang w:eastAsia="zh-CN"/>
        </w:rPr>
        <w:t xml:space="preserve">osition into </w:t>
      </w:r>
      <w:r w:rsidR="00671A5C">
        <w:rPr>
          <w:sz w:val="24"/>
          <w:lang w:eastAsia="zh-CN"/>
        </w:rPr>
        <w:t>production</w:t>
      </w:r>
      <w:r w:rsidR="00AD0179">
        <w:rPr>
          <w:sz w:val="24"/>
          <w:lang w:eastAsia="zh-CN"/>
        </w:rPr>
        <w:t xml:space="preserve"> at ground </w:t>
      </w:r>
      <w:r w:rsidR="005423B3">
        <w:rPr>
          <w:sz w:val="24"/>
          <w:lang w:eastAsia="zh-CN"/>
        </w:rPr>
        <w:t xml:space="preserve">floor </w:t>
      </w:r>
    </w:p>
    <w:p w14:paraId="4DD23396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411F20A" w14:textId="77777777" w:rsidR="00A30C5A" w:rsidRDefault="00D855F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New </w:t>
      </w:r>
      <w:r w:rsidR="002827E4"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14:paraId="0F7F165E" w14:textId="3994CCE2" w:rsidR="00590C22" w:rsidRPr="00A30C5A" w:rsidRDefault="000971F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671A5C">
        <w:rPr>
          <w:b/>
          <w:sz w:val="24"/>
          <w:szCs w:val="24"/>
          <w:lang w:eastAsia="zh-CN"/>
        </w:rPr>
        <w:t>MWE6 Pro400</w:t>
      </w:r>
      <w:r w:rsidR="001E406B">
        <w:rPr>
          <w:b/>
          <w:sz w:val="24"/>
          <w:szCs w:val="24"/>
          <w:lang w:eastAsia="zh-CN"/>
        </w:rPr>
        <w:t xml:space="preserve"> machine </w:t>
      </w:r>
    </w:p>
    <w:p w14:paraId="1989D87C" w14:textId="05A1DEA1" w:rsidR="00C341F2" w:rsidRDefault="000971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</w:t>
      </w:r>
      <w:r w:rsidR="00671A5C">
        <w:rPr>
          <w:sz w:val="24"/>
          <w:szCs w:val="24"/>
          <w:lang w:eastAsia="zh-CN"/>
        </w:rPr>
        <w:t xml:space="preserve">: 225 x </w:t>
      </w:r>
      <w:r w:rsidR="00BA1061">
        <w:rPr>
          <w:sz w:val="24"/>
          <w:szCs w:val="24"/>
          <w:lang w:eastAsia="zh-CN"/>
        </w:rPr>
        <w:t>190 x 220 cm</w:t>
      </w:r>
    </w:p>
    <w:p w14:paraId="5842D9B3" w14:textId="1011B954" w:rsidR="008F7C86" w:rsidRPr="00A30C5A" w:rsidRDefault="000971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BA1061">
        <w:rPr>
          <w:sz w:val="24"/>
          <w:szCs w:val="24"/>
          <w:lang w:eastAsia="zh-CN"/>
        </w:rPr>
        <w:t xml:space="preserve"> 2, 100</w:t>
      </w:r>
      <w:r w:rsidR="001E406B">
        <w:rPr>
          <w:sz w:val="24"/>
          <w:szCs w:val="24"/>
          <w:lang w:eastAsia="zh-CN"/>
        </w:rPr>
        <w:t xml:space="preserve"> kg</w:t>
      </w:r>
    </w:p>
    <w:p w14:paraId="17A67AE7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8C59F58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07EF25A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2124121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FD6699F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F9EF4BB" w14:textId="7FF46D76" w:rsidR="00684C71" w:rsidRDefault="00FF4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</w:t>
      </w:r>
      <w:r w:rsidR="004649B5">
        <w:rPr>
          <w:sz w:val="24"/>
          <w:lang w:eastAsia="zh-CN"/>
        </w:rPr>
        <w:t>7</w:t>
      </w:r>
      <w:r>
        <w:rPr>
          <w:sz w:val="24"/>
          <w:lang w:eastAsia="zh-CN"/>
        </w:rPr>
        <w:t>/03/25</w:t>
      </w:r>
    </w:p>
    <w:p w14:paraId="701F84D2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43752CC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96FFBCE" w14:textId="77777777" w:rsidR="006175E6" w:rsidRPr="006175E6" w:rsidRDefault="000971F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14:paraId="381BE14F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09F5484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B7A0401" w14:textId="77777777" w:rsidR="00707B09" w:rsidRDefault="000971F6" w:rsidP="00707B09">
      <w:pPr>
        <w:pStyle w:val="Heading4"/>
      </w:pPr>
      <w:r>
        <w:t>10 Loyang Lane</w:t>
      </w:r>
    </w:p>
    <w:p w14:paraId="32F848BF" w14:textId="77777777" w:rsidR="00707B09" w:rsidRPr="00707B09" w:rsidRDefault="000971F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Cyrus Technology </w:t>
      </w:r>
    </w:p>
    <w:p w14:paraId="7A0B8B91" w14:textId="77777777" w:rsidR="00684C71" w:rsidRDefault="00684C71">
      <w:pPr>
        <w:rPr>
          <w:lang w:eastAsia="zh-CN"/>
        </w:rPr>
      </w:pPr>
    </w:p>
    <w:p w14:paraId="27F6451E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DC66B16" w14:textId="77777777"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14:paraId="30070701" w14:textId="77777777"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14:paraId="18A48D4E" w14:textId="77777777"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07673094" w14:textId="77777777" w:rsidR="00E3623D" w:rsidRDefault="00E362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94AD1A5" w14:textId="58B0883B" w:rsidR="0089759C" w:rsidRDefault="008975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</w:t>
      </w:r>
      <w:r w:rsidR="00D855F8">
        <w:rPr>
          <w:sz w:val="24"/>
          <w:lang w:eastAsia="zh-CN"/>
        </w:rPr>
        <w:t>oodblock</w:t>
      </w:r>
    </w:p>
    <w:p w14:paraId="6659595E" w14:textId="7323C7DC" w:rsidR="000971F6" w:rsidRDefault="00FB30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0971F6">
        <w:rPr>
          <w:sz w:val="24"/>
          <w:lang w:eastAsia="zh-CN"/>
        </w:rPr>
        <w:t>o lay out ont</w:t>
      </w:r>
      <w:r>
        <w:rPr>
          <w:sz w:val="24"/>
          <w:lang w:eastAsia="zh-CN"/>
        </w:rPr>
        <w:t>o flooring for floor protection – 1 layer of canvas, 1 layer of plywood, 1 layer of PVC</w:t>
      </w:r>
    </w:p>
    <w:p w14:paraId="0CC64E5B" w14:textId="77777777" w:rsidR="00FB3022" w:rsidRDefault="00FB30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B8BF6B" w14:textId="77777777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09434DB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50BC65E3" w14:textId="77777777" w:rsidR="000971F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7434B6D4" w14:textId="77777777" w:rsidR="00E3623D" w:rsidRDefault="00E3623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69D955F" w14:textId="1CBF5BE2" w:rsidR="00684C71" w:rsidRPr="00300EC5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67855FF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187F47A" w14:textId="77777777"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7BAA1D2" w14:textId="77777777"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DDEC34A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5F6CB18" w14:textId="77777777"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07DA3010" w14:textId="77777777" w:rsidR="00300EC5" w:rsidRDefault="00300EC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8728F35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DECC357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3F0EA757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30367A11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4F5A043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4E120C1F" w14:textId="77777777"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14:paraId="2567DCAD" w14:textId="77777777" w:rsidR="001E406B" w:rsidRDefault="001E406B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14:paraId="4811675E" w14:textId="3BE68A9C" w:rsidR="000B28F2" w:rsidRPr="00E3623D" w:rsidRDefault="00E3623D" w:rsidP="00E362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</w:t>
      </w:r>
      <w:r w:rsidR="00203257">
        <w:rPr>
          <w:sz w:val="24"/>
          <w:lang w:eastAsia="zh-CN"/>
        </w:rPr>
        <w:t xml:space="preserve"> </w:t>
      </w:r>
      <w:r w:rsidR="004D6F83">
        <w:rPr>
          <w:sz w:val="24"/>
          <w:lang w:eastAsia="zh-CN"/>
        </w:rPr>
        <w:t xml:space="preserve">crowbar to </w:t>
      </w:r>
      <w:r w:rsidR="00203257">
        <w:rPr>
          <w:sz w:val="24"/>
          <w:lang w:eastAsia="zh-CN"/>
        </w:rPr>
        <w:t xml:space="preserve">uncrate crate </w:t>
      </w:r>
      <w:r w:rsidR="00C92852">
        <w:rPr>
          <w:sz w:val="24"/>
          <w:lang w:eastAsia="zh-CN"/>
        </w:rPr>
        <w:t xml:space="preserve">parts by parts </w:t>
      </w:r>
      <w:r w:rsidR="00904094">
        <w:rPr>
          <w:sz w:val="24"/>
          <w:lang w:eastAsia="zh-CN"/>
        </w:rPr>
        <w:t xml:space="preserve"> </w:t>
      </w:r>
    </w:p>
    <w:p w14:paraId="5EB74FAC" w14:textId="69510692" w:rsidR="000B28F2" w:rsidRPr="00300EC5" w:rsidRDefault="00E3623D" w:rsidP="00300E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p</w:t>
      </w:r>
      <w:r w:rsidR="000B28F2">
        <w:rPr>
          <w:sz w:val="24"/>
          <w:lang w:eastAsia="zh-CN"/>
        </w:rPr>
        <w:t xml:space="preserve">lace all </w:t>
      </w:r>
      <w:r w:rsidR="00203257">
        <w:rPr>
          <w:sz w:val="24"/>
          <w:lang w:eastAsia="zh-CN"/>
        </w:rPr>
        <w:t>parts of crate</w:t>
      </w:r>
      <w:r w:rsidR="000B28F2">
        <w:rPr>
          <w:sz w:val="24"/>
          <w:lang w:eastAsia="zh-CN"/>
        </w:rPr>
        <w:t xml:space="preserve"> to one side </w:t>
      </w:r>
    </w:p>
    <w:p w14:paraId="0FD0BEAF" w14:textId="76F399F5" w:rsidR="00E3623D" w:rsidRPr="00E3623D" w:rsidRDefault="00300EC5" w:rsidP="00E362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27302B">
        <w:rPr>
          <w:sz w:val="24"/>
          <w:lang w:eastAsia="zh-CN"/>
        </w:rPr>
        <w:t xml:space="preserve">ttached sling to crane hook </w:t>
      </w:r>
    </w:p>
    <w:p w14:paraId="5A325107" w14:textId="2556D908" w:rsidR="0027302B" w:rsidRPr="0027302B" w:rsidRDefault="00300EC5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575B5BEC" w14:textId="77777777"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14:paraId="720C91CC" w14:textId="77777777" w:rsidR="00671A5C" w:rsidRDefault="00671A5C" w:rsidP="00671A5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6E25987" w14:textId="5AFE8A4D"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14:paraId="1491865C" w14:textId="14F939A1"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0971F6">
        <w:rPr>
          <w:sz w:val="24"/>
          <w:lang w:eastAsia="zh-CN"/>
        </w:rPr>
        <w:t xml:space="preserve">wn machine </w:t>
      </w:r>
      <w:r w:rsidR="00671A5C">
        <w:rPr>
          <w:sz w:val="24"/>
          <w:lang w:eastAsia="zh-CN"/>
        </w:rPr>
        <w:t xml:space="preserve">to near ground level </w:t>
      </w:r>
      <w:r w:rsidR="000971F6">
        <w:rPr>
          <w:sz w:val="24"/>
          <w:lang w:eastAsia="zh-CN"/>
        </w:rPr>
        <w:t xml:space="preserve"> </w:t>
      </w:r>
    </w:p>
    <w:p w14:paraId="2DDC23A2" w14:textId="151932DC" w:rsidR="00F3464B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0971F6">
        <w:rPr>
          <w:sz w:val="24"/>
          <w:lang w:eastAsia="zh-CN"/>
        </w:rPr>
        <w:t xml:space="preserve">under machine </w:t>
      </w:r>
      <w:r w:rsidR="00671A5C">
        <w:rPr>
          <w:sz w:val="24"/>
          <w:lang w:eastAsia="zh-CN"/>
        </w:rPr>
        <w:t>bed</w:t>
      </w:r>
    </w:p>
    <w:p w14:paraId="714FB7C5" w14:textId="77777777" w:rsidR="000971F6" w:rsidRPr="002827E4" w:rsidRDefault="000971F6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FB3022">
        <w:rPr>
          <w:sz w:val="24"/>
          <w:lang w:eastAsia="zh-CN"/>
        </w:rPr>
        <w:t xml:space="preserve">1 layer of canvas, 1 layer of plywood, 1 layer of </w:t>
      </w:r>
      <w:r>
        <w:rPr>
          <w:sz w:val="24"/>
          <w:lang w:eastAsia="zh-CN"/>
        </w:rPr>
        <w:t xml:space="preserve">onto </w:t>
      </w:r>
      <w:r w:rsidR="005423B3">
        <w:rPr>
          <w:sz w:val="24"/>
          <w:lang w:eastAsia="zh-CN"/>
        </w:rPr>
        <w:t xml:space="preserve">flooring for floor protection </w:t>
      </w:r>
    </w:p>
    <w:p w14:paraId="1A49EA11" w14:textId="0803DCAE"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5423B3">
        <w:rPr>
          <w:sz w:val="24"/>
          <w:lang w:eastAsia="zh-CN"/>
        </w:rPr>
        <w:t xml:space="preserve">ort machine into </w:t>
      </w:r>
      <w:r w:rsidR="00671A5C">
        <w:rPr>
          <w:sz w:val="24"/>
          <w:lang w:eastAsia="zh-CN"/>
        </w:rPr>
        <w:t>production</w:t>
      </w:r>
      <w:r w:rsidR="0027302B">
        <w:rPr>
          <w:sz w:val="24"/>
          <w:lang w:eastAsia="zh-CN"/>
        </w:rPr>
        <w:t xml:space="preserve"> at ground floor </w:t>
      </w:r>
    </w:p>
    <w:p w14:paraId="20A55E6D" w14:textId="77777777"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14:paraId="032443AF" w14:textId="77777777"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21453A03" w14:textId="77777777"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14:paraId="77CF49B9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64C3DBC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15E93522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EA8190B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406B">
        <w:rPr>
          <w:sz w:val="24"/>
        </w:rPr>
        <w:t xml:space="preserve">Kevin Wong / </w:t>
      </w:r>
      <w:r>
        <w:rPr>
          <w:sz w:val="24"/>
        </w:rPr>
        <w:t>Zailani</w:t>
      </w:r>
    </w:p>
    <w:p w14:paraId="01D57D9D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76408F81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64EAD5" w14:textId="77777777" w:rsidR="00CE58B9" w:rsidRDefault="00CE58B9">
      <w:r>
        <w:separator/>
      </w:r>
    </w:p>
  </w:endnote>
  <w:endnote w:type="continuationSeparator" w:id="0">
    <w:p w14:paraId="23FF8A46" w14:textId="77777777" w:rsidR="00CE58B9" w:rsidRDefault="00CE5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DE406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37B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37B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62E463" w14:textId="77777777" w:rsidR="00CE58B9" w:rsidRDefault="00CE58B9">
      <w:r>
        <w:separator/>
      </w:r>
    </w:p>
  </w:footnote>
  <w:footnote w:type="continuationSeparator" w:id="0">
    <w:p w14:paraId="14F5A50F" w14:textId="77777777" w:rsidR="00CE58B9" w:rsidRDefault="00CE5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F2A56" w14:textId="506B7AD8" w:rsidR="00684C71" w:rsidRPr="00E3623D" w:rsidRDefault="004D6F83" w:rsidP="00E3623D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57CD534" wp14:editId="5E59BE5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623D">
      <w:rPr>
        <w:b/>
        <w:color w:val="0000FF"/>
        <w:sz w:val="28"/>
      </w:rPr>
      <w:t xml:space="preserve">                    </w:t>
    </w:r>
    <w:r w:rsidR="0081336E">
      <w:rPr>
        <w:b/>
        <w:color w:val="0000FF"/>
        <w:sz w:val="28"/>
      </w:rPr>
      <w:t>ERIC WONG MACHINERY TRANSPORTATION PTE LTD</w:t>
    </w:r>
  </w:p>
  <w:p w14:paraId="30A80E85" w14:textId="77777777" w:rsidR="00684C71" w:rsidRDefault="000971F6">
    <w:pPr>
      <w:pStyle w:val="Header"/>
      <w:jc w:val="center"/>
    </w:pPr>
    <w:r>
      <w:t>No. 28 Kranji Loop #05-03, Kranji Green, Singapore 739571</w:t>
    </w:r>
  </w:p>
  <w:p w14:paraId="3A41BFBC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0971F6">
      <w:t>2826020</w:t>
    </w:r>
  </w:p>
  <w:p w14:paraId="07656AB7" w14:textId="77777777" w:rsidR="00684C71" w:rsidRDefault="0081336E">
    <w:pPr>
      <w:pStyle w:val="Header"/>
      <w:jc w:val="center"/>
    </w:pPr>
    <w:r>
      <w:t>GST Reg No. : M2-8923804 – 2</w:t>
    </w:r>
  </w:p>
  <w:p w14:paraId="58BB92A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EF6A00F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87385928">
    <w:abstractNumId w:val="2"/>
  </w:num>
  <w:num w:numId="2" w16cid:durableId="1033577733">
    <w:abstractNumId w:val="4"/>
  </w:num>
  <w:num w:numId="3" w16cid:durableId="1743795352">
    <w:abstractNumId w:val="0"/>
  </w:num>
  <w:num w:numId="4" w16cid:durableId="1541817495">
    <w:abstractNumId w:val="9"/>
  </w:num>
  <w:num w:numId="5" w16cid:durableId="2126583209">
    <w:abstractNumId w:val="5"/>
  </w:num>
  <w:num w:numId="6" w16cid:durableId="1937596890">
    <w:abstractNumId w:val="6"/>
  </w:num>
  <w:num w:numId="7" w16cid:durableId="67313332">
    <w:abstractNumId w:val="3"/>
  </w:num>
  <w:num w:numId="8" w16cid:durableId="1233586116">
    <w:abstractNumId w:val="7"/>
  </w:num>
  <w:num w:numId="9" w16cid:durableId="1251819325">
    <w:abstractNumId w:val="1"/>
  </w:num>
  <w:num w:numId="10" w16cid:durableId="781267151">
    <w:abstractNumId w:val="8"/>
  </w:num>
  <w:num w:numId="11" w16cid:durableId="2043724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044B"/>
    <w:rsid w:val="000548E8"/>
    <w:rsid w:val="00076C95"/>
    <w:rsid w:val="000801A2"/>
    <w:rsid w:val="00080409"/>
    <w:rsid w:val="000971F6"/>
    <w:rsid w:val="000A04FC"/>
    <w:rsid w:val="000B28F2"/>
    <w:rsid w:val="000B49A4"/>
    <w:rsid w:val="000B5367"/>
    <w:rsid w:val="000C46C5"/>
    <w:rsid w:val="000F456E"/>
    <w:rsid w:val="00100317"/>
    <w:rsid w:val="00100379"/>
    <w:rsid w:val="00115FEA"/>
    <w:rsid w:val="0013400B"/>
    <w:rsid w:val="00142E80"/>
    <w:rsid w:val="00144862"/>
    <w:rsid w:val="0019646E"/>
    <w:rsid w:val="001A07FF"/>
    <w:rsid w:val="001E406B"/>
    <w:rsid w:val="001F0EA4"/>
    <w:rsid w:val="00203257"/>
    <w:rsid w:val="00205704"/>
    <w:rsid w:val="00251B1E"/>
    <w:rsid w:val="0025248E"/>
    <w:rsid w:val="0027302B"/>
    <w:rsid w:val="002827E4"/>
    <w:rsid w:val="00286D27"/>
    <w:rsid w:val="00290EE1"/>
    <w:rsid w:val="00294E87"/>
    <w:rsid w:val="002D0828"/>
    <w:rsid w:val="002E2C87"/>
    <w:rsid w:val="002E5332"/>
    <w:rsid w:val="0030061F"/>
    <w:rsid w:val="00300972"/>
    <w:rsid w:val="00300EC5"/>
    <w:rsid w:val="003346E1"/>
    <w:rsid w:val="00363759"/>
    <w:rsid w:val="00370D03"/>
    <w:rsid w:val="003B5F47"/>
    <w:rsid w:val="003C1840"/>
    <w:rsid w:val="003C1ABD"/>
    <w:rsid w:val="003E3971"/>
    <w:rsid w:val="004229E2"/>
    <w:rsid w:val="00425424"/>
    <w:rsid w:val="00431476"/>
    <w:rsid w:val="00444C41"/>
    <w:rsid w:val="004649B5"/>
    <w:rsid w:val="004D6F83"/>
    <w:rsid w:val="00512C02"/>
    <w:rsid w:val="00534D3E"/>
    <w:rsid w:val="005423B3"/>
    <w:rsid w:val="005552C2"/>
    <w:rsid w:val="00590C22"/>
    <w:rsid w:val="006175E6"/>
    <w:rsid w:val="0063389C"/>
    <w:rsid w:val="00671A5C"/>
    <w:rsid w:val="00681504"/>
    <w:rsid w:val="00684C71"/>
    <w:rsid w:val="00685287"/>
    <w:rsid w:val="006B6525"/>
    <w:rsid w:val="00707B09"/>
    <w:rsid w:val="007167EE"/>
    <w:rsid w:val="007205AC"/>
    <w:rsid w:val="00767049"/>
    <w:rsid w:val="00767478"/>
    <w:rsid w:val="007852B8"/>
    <w:rsid w:val="007944B6"/>
    <w:rsid w:val="007C515A"/>
    <w:rsid w:val="007E7225"/>
    <w:rsid w:val="00805829"/>
    <w:rsid w:val="0081336E"/>
    <w:rsid w:val="008540C4"/>
    <w:rsid w:val="008649C6"/>
    <w:rsid w:val="00872D61"/>
    <w:rsid w:val="0087327A"/>
    <w:rsid w:val="0089759C"/>
    <w:rsid w:val="008B11D4"/>
    <w:rsid w:val="008D1F25"/>
    <w:rsid w:val="008D3552"/>
    <w:rsid w:val="008F3503"/>
    <w:rsid w:val="008F7C86"/>
    <w:rsid w:val="00904094"/>
    <w:rsid w:val="00952F7F"/>
    <w:rsid w:val="009B255D"/>
    <w:rsid w:val="009B5C45"/>
    <w:rsid w:val="009C1EC8"/>
    <w:rsid w:val="009D11C3"/>
    <w:rsid w:val="009E56D8"/>
    <w:rsid w:val="009E6EFA"/>
    <w:rsid w:val="00A103CA"/>
    <w:rsid w:val="00A1411E"/>
    <w:rsid w:val="00A26F7E"/>
    <w:rsid w:val="00A30C5A"/>
    <w:rsid w:val="00A525B4"/>
    <w:rsid w:val="00A64537"/>
    <w:rsid w:val="00AB2C25"/>
    <w:rsid w:val="00AB37BA"/>
    <w:rsid w:val="00AD0179"/>
    <w:rsid w:val="00AE39C9"/>
    <w:rsid w:val="00B03E9B"/>
    <w:rsid w:val="00B1138B"/>
    <w:rsid w:val="00B70004"/>
    <w:rsid w:val="00BA1061"/>
    <w:rsid w:val="00BE1B01"/>
    <w:rsid w:val="00C03437"/>
    <w:rsid w:val="00C30584"/>
    <w:rsid w:val="00C30759"/>
    <w:rsid w:val="00C32361"/>
    <w:rsid w:val="00C33FF4"/>
    <w:rsid w:val="00C341F2"/>
    <w:rsid w:val="00C665CB"/>
    <w:rsid w:val="00C8729C"/>
    <w:rsid w:val="00C92852"/>
    <w:rsid w:val="00CA23BB"/>
    <w:rsid w:val="00CA75DA"/>
    <w:rsid w:val="00CA79ED"/>
    <w:rsid w:val="00CE58B9"/>
    <w:rsid w:val="00CF5149"/>
    <w:rsid w:val="00CF6063"/>
    <w:rsid w:val="00D855F8"/>
    <w:rsid w:val="00DB001C"/>
    <w:rsid w:val="00DB79B3"/>
    <w:rsid w:val="00DE027B"/>
    <w:rsid w:val="00E03917"/>
    <w:rsid w:val="00E3623D"/>
    <w:rsid w:val="00E5212C"/>
    <w:rsid w:val="00E9120A"/>
    <w:rsid w:val="00E940F5"/>
    <w:rsid w:val="00E9443E"/>
    <w:rsid w:val="00EA7ED5"/>
    <w:rsid w:val="00EB31D4"/>
    <w:rsid w:val="00EC1A7D"/>
    <w:rsid w:val="00ED5922"/>
    <w:rsid w:val="00F176B3"/>
    <w:rsid w:val="00F3464B"/>
    <w:rsid w:val="00F410E7"/>
    <w:rsid w:val="00F85339"/>
    <w:rsid w:val="00FB3022"/>
    <w:rsid w:val="00FC4769"/>
    <w:rsid w:val="00FE32A9"/>
    <w:rsid w:val="00FF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3EBE9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2025-02-26T02:52:00Z</cp:lastPrinted>
  <dcterms:created xsi:type="dcterms:W3CDTF">2025-02-26T00:45:00Z</dcterms:created>
  <dcterms:modified xsi:type="dcterms:W3CDTF">2025-02-28T03:26:00Z</dcterms:modified>
</cp:coreProperties>
</file>