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A9640F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1705B3B" w14:textId="77777777" w:rsidR="00F11050" w:rsidRDefault="00F11050">
      <w:pPr>
        <w:rPr>
          <w:sz w:val="24"/>
        </w:rPr>
      </w:pPr>
    </w:p>
    <w:p w14:paraId="2E68C0B9" w14:textId="77777777" w:rsidR="006467DA" w:rsidRDefault="00DB699F">
      <w:pPr>
        <w:rPr>
          <w:sz w:val="24"/>
          <w:lang w:eastAsia="zh-CN"/>
        </w:rPr>
      </w:pPr>
      <w:r>
        <w:rPr>
          <w:sz w:val="24"/>
        </w:rPr>
        <w:t>Date: 30</w:t>
      </w:r>
      <w:r w:rsidRPr="00DB699F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F11050">
        <w:rPr>
          <w:sz w:val="24"/>
          <w:lang w:eastAsia="zh-CN"/>
        </w:rPr>
        <w:t xml:space="preserve"> 2024</w:t>
      </w:r>
    </w:p>
    <w:p w14:paraId="03B64E54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3E7AD2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9EB8E2F" w14:textId="77777777"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1422DA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D47A3C">
        <w:rPr>
          <w:sz w:val="24"/>
          <w:lang w:eastAsia="zh-CN"/>
        </w:rPr>
        <w:t xml:space="preserve">from workshop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D47A3C">
        <w:rPr>
          <w:sz w:val="24"/>
          <w:lang w:eastAsia="zh-CN"/>
        </w:rPr>
        <w:t xml:space="preserve">up onto </w:t>
      </w:r>
      <w:r w:rsidR="00F92F80">
        <w:rPr>
          <w:sz w:val="24"/>
          <w:lang w:eastAsia="zh-CN"/>
        </w:rPr>
        <w:t xml:space="preserve">lorry </w:t>
      </w:r>
      <w:r w:rsidR="00D47A3C">
        <w:rPr>
          <w:sz w:val="24"/>
          <w:lang w:eastAsia="zh-CN"/>
        </w:rPr>
        <w:t xml:space="preserve">chassis and deliver to another location </w:t>
      </w:r>
    </w:p>
    <w:p w14:paraId="0CBA7E10" w14:textId="77777777"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982EF3F" w14:textId="77777777"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F213002" w14:textId="77777777" w:rsidR="00BC2611" w:rsidRDefault="001422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</w:t>
      </w:r>
      <w:r w:rsidR="00DB699F">
        <w:rPr>
          <w:sz w:val="24"/>
          <w:szCs w:val="24"/>
          <w:lang w:eastAsia="zh-CN"/>
        </w:rPr>
        <w:t>it Amada Wasino Grinder</w:t>
      </w:r>
      <w:r>
        <w:rPr>
          <w:sz w:val="24"/>
          <w:szCs w:val="24"/>
          <w:lang w:eastAsia="zh-CN"/>
        </w:rPr>
        <w:t xml:space="preserve"> machine</w:t>
      </w:r>
    </w:p>
    <w:p w14:paraId="173B9AB1" w14:textId="77777777" w:rsidR="001422DA" w:rsidRDefault="00DB699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3, 550</w:t>
      </w:r>
      <w:r w:rsidR="001422DA">
        <w:rPr>
          <w:sz w:val="24"/>
          <w:szCs w:val="24"/>
          <w:lang w:eastAsia="zh-CN"/>
        </w:rPr>
        <w:t xml:space="preserve"> kg </w:t>
      </w:r>
    </w:p>
    <w:p w14:paraId="64AA233C" w14:textId="77777777"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6E1691B5" w14:textId="77777777"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2E0AF95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06871">
        <w:rPr>
          <w:rFonts w:hint="eastAsia"/>
          <w:sz w:val="24"/>
          <w:lang w:eastAsia="zh-CN"/>
        </w:rPr>
        <w:t>attach</w:t>
      </w:r>
      <w:proofErr w:type="gramEnd"/>
    </w:p>
    <w:p w14:paraId="30BCD77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7A2150B" w14:textId="77777777"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00E1EAB" w14:textId="1551130C" w:rsidR="001422DA" w:rsidRDefault="006944D2">
      <w:pPr>
        <w:rPr>
          <w:sz w:val="24"/>
          <w:lang w:eastAsia="zh-CN"/>
        </w:rPr>
      </w:pPr>
      <w:r>
        <w:rPr>
          <w:sz w:val="24"/>
          <w:lang w:eastAsia="zh-CN"/>
        </w:rPr>
        <w:t>17/01/25</w:t>
      </w:r>
    </w:p>
    <w:p w14:paraId="38BB272A" w14:textId="77777777" w:rsidR="00D41A4A" w:rsidRDefault="00D41A4A">
      <w:pPr>
        <w:rPr>
          <w:sz w:val="24"/>
          <w:lang w:eastAsia="zh-CN"/>
        </w:rPr>
      </w:pPr>
    </w:p>
    <w:p w14:paraId="7EDA5411" w14:textId="77777777"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14:paraId="18D8078A" w14:textId="77777777" w:rsidR="005D47DB" w:rsidRPr="005D47DB" w:rsidRDefault="00DB699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</w:p>
    <w:p w14:paraId="32A5FA3F" w14:textId="77777777"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14:paraId="247E16C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143DC776" w14:textId="77777777" w:rsidR="00257C21" w:rsidRDefault="001422DA" w:rsidP="00140D68">
      <w:pPr>
        <w:pStyle w:val="Heading4"/>
      </w:pPr>
      <w:r>
        <w:t xml:space="preserve">180 A.M.K Ave 8 </w:t>
      </w:r>
    </w:p>
    <w:p w14:paraId="2119BF8D" w14:textId="77777777" w:rsidR="00140D68" w:rsidRPr="00140D68" w:rsidRDefault="001422DA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Nanyang Polytechnic </w:t>
      </w:r>
    </w:p>
    <w:p w14:paraId="73D65B36" w14:textId="77777777" w:rsidR="006467DA" w:rsidRDefault="006467DA">
      <w:pPr>
        <w:rPr>
          <w:lang w:eastAsia="zh-CN"/>
        </w:rPr>
      </w:pPr>
    </w:p>
    <w:p w14:paraId="01762267" w14:textId="77777777"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C127F98" w14:textId="77777777" w:rsidR="009A18A9" w:rsidRDefault="00DB69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A18A9">
        <w:rPr>
          <w:bCs/>
          <w:sz w:val="24"/>
          <w:lang w:eastAsia="zh-CN"/>
        </w:rPr>
        <w:t xml:space="preserve"> x </w:t>
      </w:r>
      <w:r w:rsidR="00D47A3C">
        <w:rPr>
          <w:bCs/>
          <w:sz w:val="24"/>
          <w:lang w:eastAsia="zh-CN"/>
        </w:rPr>
        <w:t xml:space="preserve">633 </w:t>
      </w:r>
      <w:r w:rsidR="009A18A9">
        <w:rPr>
          <w:bCs/>
          <w:sz w:val="24"/>
          <w:lang w:eastAsia="zh-CN"/>
        </w:rPr>
        <w:t>lorry crane</w:t>
      </w:r>
    </w:p>
    <w:p w14:paraId="5CB5AA35" w14:textId="77777777" w:rsidR="008D2441" w:rsidRDefault="00F92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14:paraId="404F9D3E" w14:textId="77777777" w:rsidR="00DB699F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2F80">
        <w:rPr>
          <w:sz w:val="24"/>
          <w:lang w:eastAsia="zh-CN"/>
        </w:rPr>
        <w:t>ire</w:t>
      </w:r>
      <w:r w:rsidR="00D47A3C">
        <w:rPr>
          <w:sz w:val="24"/>
          <w:lang w:eastAsia="zh-CN"/>
        </w:rPr>
        <w:t>/webbing</w:t>
      </w:r>
      <w:r w:rsidR="00F92F80">
        <w:rPr>
          <w:sz w:val="24"/>
          <w:lang w:eastAsia="zh-CN"/>
        </w:rPr>
        <w:t xml:space="preserve"> sling</w:t>
      </w:r>
    </w:p>
    <w:p w14:paraId="4950178F" w14:textId="77777777" w:rsidR="00BC2611" w:rsidRDefault="00DB69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422DA">
        <w:rPr>
          <w:sz w:val="24"/>
          <w:lang w:eastAsia="zh-CN"/>
        </w:rPr>
        <w:t>hackle</w:t>
      </w:r>
    </w:p>
    <w:p w14:paraId="20A4A018" w14:textId="77777777" w:rsidR="00710D8F" w:rsidRDefault="00DB699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1422DA">
        <w:rPr>
          <w:sz w:val="24"/>
          <w:lang w:eastAsia="zh-CN"/>
        </w:rPr>
        <w:t>/h</w:t>
      </w:r>
      <w:r w:rsidR="00710D8F">
        <w:rPr>
          <w:sz w:val="24"/>
          <w:lang w:eastAsia="zh-CN"/>
        </w:rPr>
        <w:t>and jack</w:t>
      </w:r>
    </w:p>
    <w:p w14:paraId="669E75B5" w14:textId="77777777" w:rsidR="00D47A3C" w:rsidRDefault="00710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14:paraId="68169B69" w14:textId="77777777" w:rsidR="00F92F80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</w:t>
      </w:r>
      <w:r w:rsidR="00F92F80">
        <w:rPr>
          <w:sz w:val="24"/>
          <w:lang w:eastAsia="zh-CN"/>
        </w:rPr>
        <w:t xml:space="preserve"> (to lay out for floor protection) </w:t>
      </w:r>
    </w:p>
    <w:p w14:paraId="4654F23F" w14:textId="77777777" w:rsidR="001422DA" w:rsidRDefault="001422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3DE3254" w14:textId="77777777"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E3D9962" w14:textId="77777777" w:rsidR="006467DA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BC2611">
        <w:rPr>
          <w:sz w:val="24"/>
          <w:lang w:eastAsia="zh-CN"/>
        </w:rPr>
        <w:t xml:space="preserve"> area </w:t>
      </w:r>
    </w:p>
    <w:p w14:paraId="5C320869" w14:textId="77777777" w:rsidR="00F1105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06798CC0" w14:textId="77777777" w:rsidR="006467DA" w:rsidRPr="001422D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001944BF" w14:textId="77777777"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46F0031" w14:textId="77777777" w:rsidR="00710D8F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11674979" w14:textId="77777777" w:rsidR="00710D8F" w:rsidRDefault="00710D8F" w:rsidP="007D338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27A56C3" w14:textId="77777777" w:rsidR="00D47A3C" w:rsidRPr="00710D8F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6A5F4C55" w14:textId="77777777" w:rsid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14:paraId="65003C62" w14:textId="77777777" w:rsidR="00D47A3C" w:rsidRP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5195DD5" w14:textId="77777777"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931933D" w14:textId="77777777" w:rsidR="001422DA" w:rsidRDefault="001422D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work area</w:t>
      </w:r>
    </w:p>
    <w:p w14:paraId="0DEA635B" w14:textId="77777777" w:rsidR="00710D8F" w:rsidRDefault="00D47A3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73F24584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3061C048" w14:textId="77777777"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14:paraId="311A5037" w14:textId="77777777"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14:paraId="59842173" w14:textId="77777777"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14:paraId="3D041FF4" w14:textId="77777777"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14:paraId="624AB20C" w14:textId="77777777"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14:paraId="669D7177" w14:textId="77777777"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</w:t>
      </w:r>
      <w:r w:rsidR="00DB699F">
        <w:rPr>
          <w:sz w:val="24"/>
          <w:lang w:eastAsia="zh-CN"/>
        </w:rPr>
        <w:t xml:space="preserve"> and resting on timber mats as base plate</w:t>
      </w:r>
    </w:p>
    <w:p w14:paraId="4116CCC7" w14:textId="77777777" w:rsidR="00F92F80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1422DA">
        <w:rPr>
          <w:sz w:val="24"/>
          <w:lang w:eastAsia="zh-CN"/>
        </w:rPr>
        <w:t>and insert rollers under machine bed</w:t>
      </w:r>
    </w:p>
    <w:p w14:paraId="22BAD360" w14:textId="77777777" w:rsidR="00F92F80" w:rsidRPr="001422DA" w:rsidRDefault="00871396" w:rsidP="001422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422DA">
        <w:rPr>
          <w:sz w:val="24"/>
          <w:lang w:eastAsia="zh-CN"/>
        </w:rPr>
        <w:t>Shift</w:t>
      </w:r>
      <w:r w:rsidR="00895D5D" w:rsidRPr="001422DA">
        <w:rPr>
          <w:sz w:val="24"/>
          <w:lang w:eastAsia="zh-CN"/>
        </w:rPr>
        <w:t xml:space="preserve"> out ma</w:t>
      </w:r>
      <w:r w:rsidR="000D3F7C" w:rsidRPr="001422DA">
        <w:rPr>
          <w:sz w:val="24"/>
          <w:lang w:eastAsia="zh-CN"/>
        </w:rPr>
        <w:t xml:space="preserve">chine </w:t>
      </w:r>
      <w:r w:rsidRPr="001422DA">
        <w:rPr>
          <w:sz w:val="24"/>
          <w:lang w:eastAsia="zh-CN"/>
        </w:rPr>
        <w:t xml:space="preserve">from </w:t>
      </w:r>
      <w:r w:rsidR="00710D8F" w:rsidRPr="001422DA">
        <w:rPr>
          <w:sz w:val="24"/>
          <w:lang w:eastAsia="zh-CN"/>
        </w:rPr>
        <w:t>workshop</w:t>
      </w:r>
    </w:p>
    <w:p w14:paraId="744BBE9F" w14:textId="77777777" w:rsidR="00895D5D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871396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422DA">
        <w:rPr>
          <w:sz w:val="24"/>
          <w:lang w:eastAsia="zh-CN"/>
        </w:rPr>
        <w:t xml:space="preserve"> area </w:t>
      </w:r>
    </w:p>
    <w:p w14:paraId="18DCD52C" w14:textId="77777777" w:rsidR="00C76A40" w:rsidRDefault="001422DA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C76A40">
        <w:rPr>
          <w:sz w:val="24"/>
          <w:lang w:eastAsia="zh-CN"/>
        </w:rPr>
        <w:t xml:space="preserve">nsert sling to </w:t>
      </w:r>
      <w:r w:rsidR="00710D8F">
        <w:rPr>
          <w:sz w:val="24"/>
          <w:lang w:eastAsia="zh-CN"/>
        </w:rPr>
        <w:t>crane</w:t>
      </w:r>
      <w:r w:rsidR="00F92F80">
        <w:rPr>
          <w:sz w:val="24"/>
          <w:lang w:eastAsia="zh-CN"/>
        </w:rPr>
        <w:t xml:space="preserve"> hook </w:t>
      </w:r>
    </w:p>
    <w:p w14:paraId="6AEAB2C0" w14:textId="77777777" w:rsidR="001422DA" w:rsidRPr="00710D8F" w:rsidRDefault="001422DA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48D871AD" w14:textId="77777777" w:rsidR="00BC2611" w:rsidRPr="00C76A40" w:rsidRDefault="001422D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  <w:r w:rsidR="00C76A40">
        <w:rPr>
          <w:sz w:val="24"/>
          <w:lang w:eastAsia="zh-CN"/>
        </w:rPr>
        <w:t xml:space="preserve"> to hoist up machine </w:t>
      </w:r>
    </w:p>
    <w:p w14:paraId="328DD27D" w14:textId="77777777"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 xml:space="preserve">oad </w:t>
      </w:r>
      <w:r w:rsidR="00F92F80">
        <w:rPr>
          <w:sz w:val="24"/>
          <w:lang w:eastAsia="zh-CN"/>
        </w:rPr>
        <w:t xml:space="preserve">up </w:t>
      </w:r>
      <w:r w:rsidR="00710D8F">
        <w:rPr>
          <w:sz w:val="24"/>
          <w:lang w:eastAsia="zh-CN"/>
        </w:rPr>
        <w:t>machine onto</w:t>
      </w:r>
      <w:r w:rsidR="000D46B4">
        <w:rPr>
          <w:sz w:val="24"/>
          <w:lang w:eastAsia="zh-CN"/>
        </w:rPr>
        <w:t xml:space="preserve"> lorry </w:t>
      </w:r>
      <w:r w:rsidR="00710D8F">
        <w:rPr>
          <w:sz w:val="24"/>
          <w:lang w:eastAsia="zh-CN"/>
        </w:rPr>
        <w:t>chassis</w:t>
      </w:r>
    </w:p>
    <w:p w14:paraId="05D0DAAF" w14:textId="77777777" w:rsidR="00710D8F" w:rsidRDefault="00710D8F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rigging point</w:t>
      </w:r>
    </w:p>
    <w:p w14:paraId="386213D0" w14:textId="77777777" w:rsidR="00C12B1D" w:rsidRDefault="00710D8F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51AD9">
        <w:rPr>
          <w:sz w:val="24"/>
          <w:lang w:eastAsia="zh-CN"/>
        </w:rPr>
        <w:t xml:space="preserve">ecured machine with strapping belt </w:t>
      </w:r>
      <w:r w:rsidR="000D46B4">
        <w:rPr>
          <w:sz w:val="24"/>
          <w:lang w:eastAsia="zh-CN"/>
        </w:rPr>
        <w:t xml:space="preserve">prior to moving out of </w:t>
      </w:r>
      <w:r w:rsidR="00BC2611">
        <w:rPr>
          <w:sz w:val="24"/>
          <w:lang w:eastAsia="zh-CN"/>
        </w:rPr>
        <w:t>premise</w:t>
      </w:r>
    </w:p>
    <w:p w14:paraId="259EDACC" w14:textId="77777777" w:rsidR="00710D8F" w:rsidRPr="00065C1E" w:rsidRDefault="00710D8F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</w:t>
      </w:r>
      <w:r w:rsidR="001422DA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to another location </w:t>
      </w:r>
    </w:p>
    <w:p w14:paraId="5A3C7B7B" w14:textId="77777777" w:rsidR="001422DA" w:rsidRPr="001422DA" w:rsidRDefault="0099046A" w:rsidP="001422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14:paraId="5D5A0070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0CFB1F6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AEB0C14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463B0959" w14:textId="77777777" w:rsidR="0099046A" w:rsidRDefault="000D4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1A425B">
        <w:rPr>
          <w:sz w:val="24"/>
          <w:lang w:eastAsia="zh-CN"/>
        </w:rPr>
        <w:t xml:space="preserve">/ </w:t>
      </w:r>
      <w:proofErr w:type="spellStart"/>
      <w:r w:rsidR="001A425B">
        <w:rPr>
          <w:sz w:val="24"/>
          <w:lang w:eastAsia="zh-CN"/>
        </w:rPr>
        <w:t>Zailani</w:t>
      </w:r>
      <w:proofErr w:type="spellEnd"/>
      <w:r w:rsidR="001A425B">
        <w:rPr>
          <w:sz w:val="24"/>
          <w:lang w:eastAsia="zh-CN"/>
        </w:rPr>
        <w:t xml:space="preserve"> </w:t>
      </w:r>
    </w:p>
    <w:p w14:paraId="61E26A01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46099DED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BC4238" w14:textId="77777777" w:rsidR="00D075EA" w:rsidRDefault="00D075EA">
      <w:r>
        <w:separator/>
      </w:r>
    </w:p>
  </w:endnote>
  <w:endnote w:type="continuationSeparator" w:id="0">
    <w:p w14:paraId="2AAC0A37" w14:textId="77777777" w:rsidR="00D075EA" w:rsidRDefault="00D0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44190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B699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B699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0B50F8" w14:textId="77777777" w:rsidR="00D075EA" w:rsidRDefault="00D075EA">
      <w:r>
        <w:separator/>
      </w:r>
    </w:p>
  </w:footnote>
  <w:footnote w:type="continuationSeparator" w:id="0">
    <w:p w14:paraId="5E5AC283" w14:textId="77777777" w:rsidR="00D075EA" w:rsidRDefault="00D075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348703" w14:textId="77777777" w:rsidR="00183C4E" w:rsidRDefault="00000000">
    <w:pPr>
      <w:pStyle w:val="Header"/>
      <w:jc w:val="center"/>
      <w:rPr>
        <w:b/>
        <w:sz w:val="26"/>
      </w:rPr>
    </w:pPr>
    <w:r>
      <w:rPr>
        <w:noProof/>
      </w:rPr>
      <w:pict w14:anchorId="59D2DD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1B2C2834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080F0984" w14:textId="77777777" w:rsidR="00183C4E" w:rsidRDefault="00F11050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</w:t>
    </w:r>
    <w:r w:rsidR="00183C4E">
      <w:t xml:space="preserve">, Singapore </w:t>
    </w:r>
    <w:r>
      <w:t>739571</w:t>
    </w:r>
  </w:p>
  <w:p w14:paraId="43ECD064" w14:textId="77777777" w:rsidR="00183C4E" w:rsidRDefault="00BC2611">
    <w:pPr>
      <w:pStyle w:val="Header"/>
      <w:jc w:val="center"/>
    </w:pPr>
    <w:r>
      <w:t>Tel</w:t>
    </w:r>
    <w:r w:rsidR="00183C4E">
      <w:t>: 62</w:t>
    </w:r>
    <w:r w:rsidR="00DB699F">
      <w:t>824175, 62828203, 62826020</w:t>
    </w:r>
  </w:p>
  <w:p w14:paraId="6F035215" w14:textId="77777777" w:rsidR="00183C4E" w:rsidRDefault="00F11050">
    <w:pPr>
      <w:pStyle w:val="Header"/>
      <w:jc w:val="center"/>
    </w:pPr>
    <w:proofErr w:type="spellStart"/>
    <w:proofErr w:type="gramStart"/>
    <w:r>
      <w:t>Co.Reg.No</w:t>
    </w:r>
    <w:proofErr w:type="spellEnd"/>
    <w:proofErr w:type="gramEnd"/>
    <w:r>
      <w:t xml:space="preserve">: 199603812E   </w:t>
    </w:r>
    <w:r w:rsidR="00183C4E">
      <w:t>GST Reg No. : M2-8923804 – 2</w:t>
    </w:r>
  </w:p>
  <w:p w14:paraId="6D70F3F3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14BA917" w14:textId="77777777"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7091118">
    <w:abstractNumId w:val="3"/>
  </w:num>
  <w:num w:numId="2" w16cid:durableId="463624178">
    <w:abstractNumId w:val="6"/>
  </w:num>
  <w:num w:numId="3" w16cid:durableId="1481533569">
    <w:abstractNumId w:val="1"/>
  </w:num>
  <w:num w:numId="4" w16cid:durableId="684329519">
    <w:abstractNumId w:val="13"/>
  </w:num>
  <w:num w:numId="5" w16cid:durableId="1036663891">
    <w:abstractNumId w:val="7"/>
  </w:num>
  <w:num w:numId="6" w16cid:durableId="582564370">
    <w:abstractNumId w:val="9"/>
  </w:num>
  <w:num w:numId="7" w16cid:durableId="170023887">
    <w:abstractNumId w:val="5"/>
  </w:num>
  <w:num w:numId="8" w16cid:durableId="280384631">
    <w:abstractNumId w:val="10"/>
  </w:num>
  <w:num w:numId="9" w16cid:durableId="1709715845">
    <w:abstractNumId w:val="2"/>
  </w:num>
  <w:num w:numId="10" w16cid:durableId="2087992787">
    <w:abstractNumId w:val="11"/>
  </w:num>
  <w:num w:numId="11" w16cid:durableId="10912935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8761445">
    <w:abstractNumId w:val="0"/>
  </w:num>
  <w:num w:numId="13" w16cid:durableId="311719586">
    <w:abstractNumId w:val="8"/>
  </w:num>
  <w:num w:numId="14" w16cid:durableId="1656227518">
    <w:abstractNumId w:val="12"/>
  </w:num>
  <w:num w:numId="15" w16cid:durableId="11351760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118C2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D46B4"/>
    <w:rsid w:val="000E0C67"/>
    <w:rsid w:val="001218B2"/>
    <w:rsid w:val="001268A8"/>
    <w:rsid w:val="001362B6"/>
    <w:rsid w:val="00140D68"/>
    <w:rsid w:val="00141D73"/>
    <w:rsid w:val="001422DA"/>
    <w:rsid w:val="00155DE2"/>
    <w:rsid w:val="0017369C"/>
    <w:rsid w:val="00183C4E"/>
    <w:rsid w:val="00192797"/>
    <w:rsid w:val="001A425B"/>
    <w:rsid w:val="001C210B"/>
    <w:rsid w:val="001C50B5"/>
    <w:rsid w:val="001F2B7F"/>
    <w:rsid w:val="00222B14"/>
    <w:rsid w:val="00251AD9"/>
    <w:rsid w:val="00257C21"/>
    <w:rsid w:val="002706C5"/>
    <w:rsid w:val="00293590"/>
    <w:rsid w:val="0030317F"/>
    <w:rsid w:val="00333CCA"/>
    <w:rsid w:val="00333DB7"/>
    <w:rsid w:val="00375E51"/>
    <w:rsid w:val="003D5FEC"/>
    <w:rsid w:val="00456295"/>
    <w:rsid w:val="004566C9"/>
    <w:rsid w:val="00466C7A"/>
    <w:rsid w:val="004A2AFE"/>
    <w:rsid w:val="00501090"/>
    <w:rsid w:val="005454FF"/>
    <w:rsid w:val="005463C4"/>
    <w:rsid w:val="0057657F"/>
    <w:rsid w:val="00594BC4"/>
    <w:rsid w:val="005D3C81"/>
    <w:rsid w:val="005D47DB"/>
    <w:rsid w:val="005F2BA0"/>
    <w:rsid w:val="006467DA"/>
    <w:rsid w:val="0066401C"/>
    <w:rsid w:val="00670B64"/>
    <w:rsid w:val="00693582"/>
    <w:rsid w:val="006944D2"/>
    <w:rsid w:val="006B3F8F"/>
    <w:rsid w:val="006F12DE"/>
    <w:rsid w:val="00710D8F"/>
    <w:rsid w:val="00760813"/>
    <w:rsid w:val="00770EF0"/>
    <w:rsid w:val="00777860"/>
    <w:rsid w:val="00797545"/>
    <w:rsid w:val="007D338F"/>
    <w:rsid w:val="007D4C7E"/>
    <w:rsid w:val="007E617C"/>
    <w:rsid w:val="007F663B"/>
    <w:rsid w:val="008209AA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334A0"/>
    <w:rsid w:val="00B742F4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075EA"/>
    <w:rsid w:val="00D221DF"/>
    <w:rsid w:val="00D35F55"/>
    <w:rsid w:val="00D41A4A"/>
    <w:rsid w:val="00D47A3C"/>
    <w:rsid w:val="00DA01F0"/>
    <w:rsid w:val="00DB699F"/>
    <w:rsid w:val="00E3288E"/>
    <w:rsid w:val="00E76DB5"/>
    <w:rsid w:val="00E92566"/>
    <w:rsid w:val="00EC1220"/>
    <w:rsid w:val="00EF55B5"/>
    <w:rsid w:val="00F11050"/>
    <w:rsid w:val="00F25404"/>
    <w:rsid w:val="00F63C6A"/>
    <w:rsid w:val="00F75133"/>
    <w:rsid w:val="00F86244"/>
    <w:rsid w:val="00F92F80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1C935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2025-01-13T08:00:00Z</cp:lastPrinted>
  <dcterms:created xsi:type="dcterms:W3CDTF">2024-10-30T03:01:00Z</dcterms:created>
  <dcterms:modified xsi:type="dcterms:W3CDTF">2025-01-13T08:00:00Z</dcterms:modified>
</cp:coreProperties>
</file>