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B53B7D" w:rsidRDefault="00CA6EB6">
      <w:pPr>
        <w:pStyle w:val="Title"/>
        <w:jc w:val="left"/>
        <w:rPr>
          <w:i/>
          <w:szCs w:val="36"/>
          <w:lang w:eastAsia="zh-CN"/>
        </w:rPr>
      </w:pPr>
      <w:r>
        <w:rPr>
          <w:szCs w:val="36"/>
          <w:lang w:eastAsia="zh-CN"/>
        </w:rPr>
        <w:t>Method Of</w:t>
      </w:r>
      <w:r w:rsidR="00B53B7D">
        <w:rPr>
          <w:szCs w:val="36"/>
          <w:lang w:eastAsia="zh-CN"/>
        </w:rPr>
        <w:t xml:space="preserve"> Statement</w:t>
      </w:r>
    </w:p>
    <w:p w:rsidR="00EE527F" w:rsidRDefault="00EE527F">
      <w:pPr>
        <w:jc w:val="center"/>
        <w:rPr>
          <w:sz w:val="22"/>
        </w:rPr>
      </w:pPr>
    </w:p>
    <w:p w:rsidR="00EE527F" w:rsidRDefault="00A01C37">
      <w:pPr>
        <w:rPr>
          <w:sz w:val="24"/>
          <w:lang w:eastAsia="zh-CN"/>
        </w:rPr>
      </w:pPr>
      <w:r>
        <w:rPr>
          <w:sz w:val="24"/>
        </w:rPr>
        <w:t>Date: 18</w:t>
      </w:r>
      <w:r w:rsidR="00CA6EB6" w:rsidRPr="00CA6EB6">
        <w:rPr>
          <w:sz w:val="24"/>
          <w:vertAlign w:val="superscript"/>
        </w:rPr>
        <w:t>th</w:t>
      </w:r>
      <w:r w:rsidR="00CA6EB6">
        <w:rPr>
          <w:sz w:val="24"/>
        </w:rPr>
        <w:t xml:space="preserve"> Apr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48BB" w:rsidRDefault="00EE6F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01C37">
        <w:rPr>
          <w:sz w:val="24"/>
          <w:lang w:eastAsia="zh-CN"/>
        </w:rPr>
        <w:t xml:space="preserve">unload 2 unit </w:t>
      </w:r>
      <w:r w:rsidR="00CA6EB6">
        <w:rPr>
          <w:sz w:val="24"/>
          <w:lang w:eastAsia="zh-CN"/>
        </w:rPr>
        <w:t>machine</w:t>
      </w:r>
      <w:r w:rsidR="00A01C37">
        <w:rPr>
          <w:sz w:val="24"/>
          <w:lang w:eastAsia="zh-CN"/>
        </w:rPr>
        <w:t xml:space="preserve"> from 1 x 40ft HQ container, uncrate and hoist up</w:t>
      </w:r>
      <w:r w:rsidR="00CA6EB6">
        <w:rPr>
          <w:sz w:val="24"/>
          <w:lang w:eastAsia="zh-CN"/>
        </w:rPr>
        <w:t xml:space="preserve"> to 2</w:t>
      </w:r>
      <w:r w:rsidR="00CA6EB6" w:rsidRPr="00CA6EB6">
        <w:rPr>
          <w:sz w:val="24"/>
          <w:vertAlign w:val="superscript"/>
          <w:lang w:eastAsia="zh-CN"/>
        </w:rPr>
        <w:t>nd</w:t>
      </w:r>
      <w:r w:rsidR="00052F7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CA6EB6">
        <w:rPr>
          <w:sz w:val="24"/>
          <w:lang w:eastAsia="zh-CN"/>
        </w:rPr>
        <w:t>or by using platform and lorry crane</w:t>
      </w:r>
    </w:p>
    <w:p w:rsidR="00A01C37" w:rsidRDefault="00A01C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01C37" w:rsidRDefault="00A01C3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01C37" w:rsidRDefault="00A01C3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Roders RXP 400 DS</w:t>
      </w:r>
    </w:p>
    <w:p w:rsidR="00A01C37" w:rsidRDefault="00A01C3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2515 x 1930 x 2070 mm</w:t>
      </w:r>
    </w:p>
    <w:p w:rsidR="00A01C37" w:rsidRPr="00A01C37" w:rsidRDefault="00A01C3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200 kgs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A01C37">
      <w:pPr>
        <w:rPr>
          <w:sz w:val="24"/>
          <w:lang w:eastAsia="zh-CN"/>
        </w:rPr>
      </w:pPr>
      <w:r>
        <w:rPr>
          <w:sz w:val="24"/>
          <w:lang w:eastAsia="zh-CN"/>
        </w:rPr>
        <w:t>Est: 25</w:t>
      </w:r>
      <w:r w:rsidR="00CA6EB6">
        <w:rPr>
          <w:sz w:val="24"/>
          <w:lang w:eastAsia="zh-CN"/>
        </w:rPr>
        <w:t>/04/2017</w:t>
      </w:r>
      <w:r w:rsidR="00782E76">
        <w:rPr>
          <w:sz w:val="24"/>
          <w:lang w:eastAsia="zh-CN"/>
        </w:rPr>
        <w:t xml:space="preserve"> - 10:00 am</w:t>
      </w:r>
    </w:p>
    <w:p w:rsidR="00EE527F" w:rsidRPr="002548BB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B53B7D" w:rsidP="008254AB">
      <w:pPr>
        <w:pStyle w:val="Heading4"/>
      </w:pPr>
      <w:r>
        <w:t>No 2 A.M.K Drive</w:t>
      </w:r>
      <w:r w:rsidR="00CA6EB6">
        <w:t xml:space="preserve"> – Blk H</w:t>
      </w:r>
    </w:p>
    <w:p w:rsidR="00840DC8" w:rsidRPr="00840DC8" w:rsidRDefault="00B53B7D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 College Central</w:t>
      </w:r>
      <w:r w:rsidR="00CA6EB6">
        <w:rPr>
          <w:sz w:val="24"/>
          <w:szCs w:val="24"/>
          <w:lang w:eastAsia="zh-CN"/>
        </w:rPr>
        <w:t xml:space="preserve"> </w:t>
      </w:r>
    </w:p>
    <w:p w:rsidR="00EE527F" w:rsidRDefault="00EE527F" w:rsidP="005448CB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5448CB" w:rsidRPr="009E22C3" w:rsidRDefault="005448C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545425" w:rsidRDefault="00CA6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</w:t>
      </w:r>
      <w:r w:rsidR="005448CB">
        <w:rPr>
          <w:sz w:val="24"/>
          <w:lang w:eastAsia="zh-CN"/>
        </w:rPr>
        <w:t xml:space="preserve"> crane</w:t>
      </w:r>
      <w:r w:rsidR="00545425">
        <w:rPr>
          <w:sz w:val="24"/>
          <w:lang w:eastAsia="zh-CN"/>
        </w:rPr>
        <w:t xml:space="preserve"> </w:t>
      </w:r>
    </w:p>
    <w:p w:rsidR="00CA6EB6" w:rsidRDefault="00CA6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45ton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548B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5448CB" w:rsidRDefault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5448CB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5448CB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5448CB" w:rsidRDefault="005448CB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5448CB">
        <w:rPr>
          <w:sz w:val="24"/>
          <w:lang w:eastAsia="zh-CN"/>
        </w:rPr>
        <w:t>derstorms and lightning weather</w:t>
      </w:r>
    </w:p>
    <w:p w:rsidR="005C6081" w:rsidRDefault="00EE527F" w:rsidP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 w:rsidR="005448CB">
        <w:rPr>
          <w:sz w:val="24"/>
          <w:lang w:eastAsia="zh-CN"/>
        </w:rPr>
        <w:t>clear and dispose</w:t>
      </w:r>
    </w:p>
    <w:p w:rsidR="00A01C37" w:rsidRDefault="00A01C37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45173" w:rsidRDefault="005448CB" w:rsidP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E22C3">
        <w:rPr>
          <w:sz w:val="24"/>
          <w:lang w:eastAsia="zh-CN"/>
        </w:rPr>
        <w:t xml:space="preserve">and </w:t>
      </w:r>
      <w:r w:rsidR="002548BB">
        <w:rPr>
          <w:sz w:val="24"/>
          <w:lang w:eastAsia="zh-CN"/>
        </w:rPr>
        <w:t>lorry</w:t>
      </w:r>
      <w:r w:rsidR="00545425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448CB" w:rsidRPr="005448CB" w:rsidRDefault="005448CB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5C6081">
        <w:rPr>
          <w:sz w:val="24"/>
          <w:lang w:eastAsia="zh-CN"/>
        </w:rPr>
        <w:t xml:space="preserve">etc..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545425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45173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D45173" w:rsidRPr="00D45173" w:rsidRDefault="00D45173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CA6E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54542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Default="00CA6E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CA6EB6">
        <w:rPr>
          <w:sz w:val="24"/>
          <w:vertAlign w:val="superscript"/>
          <w:lang w:eastAsia="zh-CN"/>
        </w:rPr>
        <w:t>nd</w:t>
      </w:r>
      <w:r w:rsidR="00052F75">
        <w:rPr>
          <w:sz w:val="24"/>
          <w:lang w:eastAsia="zh-CN"/>
        </w:rPr>
        <w:t xml:space="preserve"> floor opening</w:t>
      </w:r>
    </w:p>
    <w:p w:rsidR="00DA48BF" w:rsidRPr="00DA48BF" w:rsidRDefault="00052F75" w:rsidP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and ensure it is full rested on the opening slab</w:t>
      </w:r>
    </w:p>
    <w:p w:rsidR="00052F75" w:rsidRDefault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</w:t>
      </w:r>
      <w:r w:rsidR="00CA6EB6">
        <w:rPr>
          <w:sz w:val="24"/>
          <w:lang w:eastAsia="zh-CN"/>
        </w:rPr>
        <w:t xml:space="preserve">and secured using 45  ton </w:t>
      </w:r>
      <w:r>
        <w:rPr>
          <w:sz w:val="24"/>
          <w:lang w:eastAsia="zh-CN"/>
        </w:rPr>
        <w:t>lorry crane</w:t>
      </w:r>
    </w:p>
    <w:p w:rsidR="00DA48BF" w:rsidRDefault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belt to secure front left and right of platform to prevent platform swing outward</w:t>
      </w:r>
    </w:p>
    <w:p w:rsidR="00DA48BF" w:rsidRDefault="00CA6E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lorry crane to hoist up machine to 2</w:t>
      </w:r>
      <w:r w:rsidRPr="00CA6EB6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DA48BF">
        <w:rPr>
          <w:sz w:val="24"/>
          <w:lang w:eastAsia="zh-CN"/>
        </w:rPr>
        <w:t>floor</w:t>
      </w:r>
    </w:p>
    <w:p w:rsidR="00DA48BF" w:rsidRDefault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DA48BF" w:rsidRDefault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EE527F" w:rsidRPr="00DA48BF" w:rsidRDefault="00DA48BF" w:rsidP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platform and position into customer premise</w:t>
      </w:r>
    </w:p>
    <w:p w:rsidR="00EE527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C13FE" w:rsidRPr="00827A8F" w:rsidRDefault="00EC13F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C13FE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3794" w:rsidRDefault="00EA3794">
      <w:r>
        <w:separator/>
      </w:r>
    </w:p>
  </w:endnote>
  <w:endnote w:type="continuationSeparator" w:id="0">
    <w:p w:rsidR="00EA3794" w:rsidRDefault="00EA3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01C3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01C3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3794" w:rsidRDefault="00EA3794">
      <w:r>
        <w:separator/>
      </w:r>
    </w:p>
  </w:footnote>
  <w:footnote w:type="continuationSeparator" w:id="0">
    <w:p w:rsidR="00EA3794" w:rsidRDefault="00EA37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A379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5448CB">
      <w:t>6</w:t>
    </w:r>
    <w:r>
      <w:t xml:space="preserve">2824175, </w:t>
    </w:r>
    <w:r w:rsidR="005448CB">
      <w:t>6</w:t>
    </w:r>
    <w:r>
      <w:t xml:space="preserve">2828203, </w:t>
    </w:r>
    <w:r w:rsidR="005448CB">
      <w:t>6</w:t>
    </w:r>
    <w:r>
      <w:t xml:space="preserve">2826020, Fax : </w:t>
    </w:r>
    <w:r w:rsidR="005448C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A379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5448C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7A80"/>
    <w:rsid w:val="00052F75"/>
    <w:rsid w:val="00251834"/>
    <w:rsid w:val="002548BB"/>
    <w:rsid w:val="00275C61"/>
    <w:rsid w:val="00393AEE"/>
    <w:rsid w:val="003C4111"/>
    <w:rsid w:val="0042603E"/>
    <w:rsid w:val="00467CFD"/>
    <w:rsid w:val="004725E1"/>
    <w:rsid w:val="005448CB"/>
    <w:rsid w:val="00545425"/>
    <w:rsid w:val="0057327B"/>
    <w:rsid w:val="005778E5"/>
    <w:rsid w:val="00597458"/>
    <w:rsid w:val="005C6081"/>
    <w:rsid w:val="006A0465"/>
    <w:rsid w:val="006A5466"/>
    <w:rsid w:val="00782E76"/>
    <w:rsid w:val="008254AB"/>
    <w:rsid w:val="00827A8F"/>
    <w:rsid w:val="00840DC8"/>
    <w:rsid w:val="009D1605"/>
    <w:rsid w:val="009D1616"/>
    <w:rsid w:val="009E22C3"/>
    <w:rsid w:val="00A01C37"/>
    <w:rsid w:val="00A25330"/>
    <w:rsid w:val="00B53B7D"/>
    <w:rsid w:val="00BD0D0D"/>
    <w:rsid w:val="00C729F0"/>
    <w:rsid w:val="00CA3063"/>
    <w:rsid w:val="00CA6EB6"/>
    <w:rsid w:val="00CB1A7A"/>
    <w:rsid w:val="00D02D29"/>
    <w:rsid w:val="00D45173"/>
    <w:rsid w:val="00DA48BF"/>
    <w:rsid w:val="00DF2260"/>
    <w:rsid w:val="00EA3794"/>
    <w:rsid w:val="00EC13FE"/>
    <w:rsid w:val="00EE527F"/>
    <w:rsid w:val="00EE6FC7"/>
    <w:rsid w:val="00F04050"/>
    <w:rsid w:val="00FA7946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2016-01-06T05:20:00Z</cp:lastPrinted>
  <dcterms:created xsi:type="dcterms:W3CDTF">2017-04-17T01:38:00Z</dcterms:created>
  <dcterms:modified xsi:type="dcterms:W3CDTF">2017-04-18T06:03:00Z</dcterms:modified>
</cp:coreProperties>
</file>