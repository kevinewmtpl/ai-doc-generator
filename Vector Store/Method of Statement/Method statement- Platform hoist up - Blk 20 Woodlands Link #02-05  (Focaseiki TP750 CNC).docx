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D45C6">
      <w:pPr>
        <w:rPr>
          <w:sz w:val="24"/>
          <w:lang w:eastAsia="zh-CN"/>
        </w:rPr>
      </w:pPr>
      <w:r>
        <w:rPr>
          <w:sz w:val="24"/>
        </w:rPr>
        <w:t>Date: 10</w:t>
      </w:r>
      <w:bookmarkStart w:id="0" w:name="_GoBack"/>
      <w:bookmarkEnd w:id="0"/>
      <w:r w:rsidR="00B24E36" w:rsidRPr="00B24E36">
        <w:rPr>
          <w:sz w:val="24"/>
          <w:vertAlign w:val="superscript"/>
        </w:rPr>
        <w:t>th</w:t>
      </w:r>
      <w:r w:rsidR="00B24E36">
        <w:rPr>
          <w:sz w:val="24"/>
        </w:rPr>
        <w:t xml:space="preserve"> Feb</w:t>
      </w:r>
      <w:r w:rsidR="00FA2975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FA29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FA2975" w:rsidRDefault="001A35E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</w:t>
      </w:r>
      <w:r w:rsidR="00FA2975">
        <w:rPr>
          <w:b/>
          <w:bCs/>
          <w:sz w:val="24"/>
          <w:szCs w:val="24"/>
          <w:lang w:eastAsia="zh-CN"/>
        </w:rPr>
        <w:t>unit Focaseiki TP750 CNC</w:t>
      </w:r>
    </w:p>
    <w:p w:rsidR="001A35E8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1700 x 2350 x 2400 mm</w:t>
      </w:r>
    </w:p>
    <w:p w:rsidR="005F1066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A297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26/02/22</w:t>
      </w:r>
      <w:r w:rsidR="00B24E36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A2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00638">
      <w:pPr>
        <w:pStyle w:val="Heading4"/>
      </w:pPr>
      <w:r>
        <w:t>Blk 20 Woodlands Link #02-05</w:t>
      </w:r>
    </w:p>
    <w:p w:rsidR="00894879" w:rsidRPr="00894879" w:rsidRDefault="007A3A9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Accelerated Precision Engineering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A2975" w:rsidRDefault="00FA2975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8D3" w:rsidRDefault="005C18D3">
      <w:r>
        <w:separator/>
      </w:r>
    </w:p>
  </w:endnote>
  <w:endnote w:type="continuationSeparator" w:id="0">
    <w:p w:rsidR="005C18D3" w:rsidRDefault="005C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45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45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8D3" w:rsidRDefault="005C18D3">
      <w:r>
        <w:separator/>
      </w:r>
    </w:p>
  </w:footnote>
  <w:footnote w:type="continuationSeparator" w:id="0">
    <w:p w:rsidR="005C18D3" w:rsidRDefault="005C18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C18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C18D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D45C6"/>
    <w:rsid w:val="004E28FD"/>
    <w:rsid w:val="00501586"/>
    <w:rsid w:val="005261B9"/>
    <w:rsid w:val="0058407C"/>
    <w:rsid w:val="005A0566"/>
    <w:rsid w:val="005A478D"/>
    <w:rsid w:val="005C18D3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62605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24E36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2022-02-10T01:33:00Z</cp:lastPrinted>
  <dcterms:created xsi:type="dcterms:W3CDTF">2022-01-26T07:26:00Z</dcterms:created>
  <dcterms:modified xsi:type="dcterms:W3CDTF">2022-02-10T01:33:00Z</dcterms:modified>
</cp:coreProperties>
</file>