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970DE2" w14:textId="77777777" w:rsidR="00285622" w:rsidRDefault="00285622">
      <w:pPr>
        <w:pStyle w:val="Title"/>
        <w:jc w:val="left"/>
        <w:rPr>
          <w:lang w:eastAsia="zh-CN"/>
        </w:rPr>
      </w:pPr>
    </w:p>
    <w:p w14:paraId="6633135E" w14:textId="26393AF2"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507ADE68" w14:textId="1A93628F" w:rsidR="000E0C97" w:rsidRDefault="00362040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DB2F69">
        <w:rPr>
          <w:sz w:val="24"/>
        </w:rPr>
        <w:t>2</w:t>
      </w:r>
      <w:r w:rsidR="00133468">
        <w:rPr>
          <w:sz w:val="24"/>
        </w:rPr>
        <w:t>3</w:t>
      </w:r>
      <w:r w:rsidR="00133468" w:rsidRPr="00133468">
        <w:rPr>
          <w:sz w:val="24"/>
          <w:vertAlign w:val="superscript"/>
        </w:rPr>
        <w:t>rd</w:t>
      </w:r>
      <w:r w:rsidR="00DB2F69">
        <w:rPr>
          <w:sz w:val="24"/>
        </w:rPr>
        <w:t xml:space="preserve"> </w:t>
      </w:r>
      <w:r w:rsidR="00285622">
        <w:rPr>
          <w:sz w:val="24"/>
          <w:lang w:eastAsia="zh-CN"/>
        </w:rPr>
        <w:t>July 2025</w:t>
      </w:r>
    </w:p>
    <w:p w14:paraId="14B30CC8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33FE15B2" w14:textId="77777777"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35931A9E" w14:textId="3717E776" w:rsidR="00B21972" w:rsidRPr="00B57912" w:rsidRDefault="00E07B7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</w:t>
      </w:r>
      <w:r w:rsidR="00435538">
        <w:rPr>
          <w:sz w:val="24"/>
          <w:lang w:eastAsia="zh-CN"/>
        </w:rPr>
        <w:t>down machine from 3</w:t>
      </w:r>
      <w:r w:rsidR="00435538" w:rsidRPr="00435538">
        <w:rPr>
          <w:sz w:val="24"/>
          <w:vertAlign w:val="superscript"/>
          <w:lang w:eastAsia="zh-CN"/>
        </w:rPr>
        <w:t>rd</w:t>
      </w:r>
      <w:r w:rsidR="00435538">
        <w:rPr>
          <w:sz w:val="24"/>
          <w:lang w:eastAsia="zh-CN"/>
        </w:rPr>
        <w:t xml:space="preserve"> floor</w:t>
      </w:r>
      <w:r w:rsidR="007A1A13">
        <w:rPr>
          <w:sz w:val="24"/>
          <w:lang w:eastAsia="zh-CN"/>
        </w:rPr>
        <w:t xml:space="preserve"> </w:t>
      </w:r>
      <w:r w:rsidR="002A1F1E">
        <w:rPr>
          <w:sz w:val="24"/>
          <w:lang w:eastAsia="zh-CN"/>
        </w:rPr>
        <w:t>open space balcony</w:t>
      </w:r>
      <w:r w:rsidR="00435538">
        <w:rPr>
          <w:sz w:val="24"/>
          <w:lang w:eastAsia="zh-CN"/>
        </w:rPr>
        <w:t xml:space="preserve"> to the ground and load up onto lorry chassis </w:t>
      </w:r>
    </w:p>
    <w:p w14:paraId="6770E7C7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178A8F6" w14:textId="77777777" w:rsidR="00E07B79" w:rsidRDefault="00E07B7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Machine Spec </w:t>
      </w:r>
    </w:p>
    <w:p w14:paraId="3CF6E63F" w14:textId="39AD841B" w:rsidR="00E07B79" w:rsidRDefault="005D12D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unit</w:t>
      </w:r>
      <w:r w:rsidR="00435538">
        <w:rPr>
          <w:bCs/>
          <w:sz w:val="24"/>
          <w:szCs w:val="24"/>
          <w:lang w:eastAsia="zh-CN"/>
        </w:rPr>
        <w:t>s</w:t>
      </w:r>
      <w:r>
        <w:rPr>
          <w:bCs/>
          <w:sz w:val="24"/>
          <w:szCs w:val="24"/>
          <w:lang w:eastAsia="zh-CN"/>
        </w:rPr>
        <w:t xml:space="preserve"> Carton Boxes Maker machine</w:t>
      </w:r>
    </w:p>
    <w:p w14:paraId="4EEF69E5" w14:textId="730E5EBA" w:rsidR="00435538" w:rsidRDefault="00BA45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5D12DB">
        <w:rPr>
          <w:bCs/>
          <w:sz w:val="24"/>
          <w:szCs w:val="24"/>
          <w:lang w:eastAsia="zh-CN"/>
        </w:rPr>
        <w:t>230 x 175 x 220 cm</w:t>
      </w:r>
      <w:r w:rsidR="00435538">
        <w:rPr>
          <w:bCs/>
          <w:sz w:val="24"/>
          <w:szCs w:val="24"/>
          <w:lang w:eastAsia="zh-CN"/>
        </w:rPr>
        <w:t xml:space="preserve">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</w:t>
      </w:r>
      <w:r w:rsidR="00DB2F69">
        <w:rPr>
          <w:bCs/>
          <w:sz w:val="24"/>
          <w:szCs w:val="24"/>
          <w:lang w:eastAsia="zh-CN"/>
        </w:rPr>
        <w:t>2, 800 kg</w:t>
      </w:r>
    </w:p>
    <w:p w14:paraId="480EE6C5" w14:textId="77777777" w:rsidR="00435538" w:rsidRDefault="0043553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D5A828C" w14:textId="0AF73091" w:rsidR="00435538" w:rsidRDefault="0043553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Conveyor</w:t>
      </w:r>
    </w:p>
    <w:p w14:paraId="6CE1203F" w14:textId="4EB27CE3" w:rsidR="00435538" w:rsidRDefault="0043553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360 x 130 x 240 cm</w:t>
      </w:r>
      <w:r w:rsidR="00DB2F69">
        <w:rPr>
          <w:bCs/>
          <w:sz w:val="24"/>
          <w:szCs w:val="24"/>
          <w:lang w:eastAsia="zh-CN"/>
        </w:rPr>
        <w:t xml:space="preserve"> / </w:t>
      </w:r>
      <w:proofErr w:type="spellStart"/>
      <w:r w:rsidR="00DB2F69">
        <w:rPr>
          <w:bCs/>
          <w:sz w:val="24"/>
          <w:szCs w:val="24"/>
          <w:lang w:eastAsia="zh-CN"/>
        </w:rPr>
        <w:t>Wt</w:t>
      </w:r>
      <w:proofErr w:type="spellEnd"/>
      <w:r w:rsidR="00DB2F69">
        <w:rPr>
          <w:bCs/>
          <w:sz w:val="24"/>
          <w:szCs w:val="24"/>
          <w:lang w:eastAsia="zh-CN"/>
        </w:rPr>
        <w:t>: 2, 000 kg</w:t>
      </w:r>
    </w:p>
    <w:p w14:paraId="6F3E55EB" w14:textId="77777777" w:rsidR="00435538" w:rsidRDefault="0043553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1E14CD8" w14:textId="7EB7E0F7" w:rsidR="00435538" w:rsidRDefault="0043553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Controller</w:t>
      </w:r>
    </w:p>
    <w:p w14:paraId="7D934F85" w14:textId="0BFE2628" w:rsidR="00E07B79" w:rsidRDefault="0043553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110 x 50 x 180 cm </w:t>
      </w:r>
      <w:r w:rsidR="00DB2F69">
        <w:rPr>
          <w:bCs/>
          <w:sz w:val="24"/>
          <w:szCs w:val="24"/>
          <w:lang w:eastAsia="zh-CN"/>
        </w:rPr>
        <w:t xml:space="preserve">/ </w:t>
      </w:r>
      <w:proofErr w:type="spellStart"/>
      <w:r w:rsidR="00DB2F69">
        <w:rPr>
          <w:bCs/>
          <w:sz w:val="24"/>
          <w:szCs w:val="24"/>
          <w:lang w:eastAsia="zh-CN"/>
        </w:rPr>
        <w:t>Wt</w:t>
      </w:r>
      <w:proofErr w:type="spellEnd"/>
      <w:r w:rsidR="00DB2F69">
        <w:rPr>
          <w:bCs/>
          <w:sz w:val="24"/>
          <w:szCs w:val="24"/>
          <w:lang w:eastAsia="zh-CN"/>
        </w:rPr>
        <w:t xml:space="preserve">: 300 kg </w:t>
      </w:r>
    </w:p>
    <w:p w14:paraId="175E9948" w14:textId="77777777" w:rsidR="00E07B79" w:rsidRPr="00E07B79" w:rsidRDefault="00E07B7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32B0B4B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455CEF33" w14:textId="606E8528"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435538">
        <w:rPr>
          <w:sz w:val="24"/>
          <w:lang w:eastAsia="zh-CN"/>
        </w:rPr>
        <w:t>ed</w:t>
      </w:r>
    </w:p>
    <w:p w14:paraId="19513EC9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CE274E4" w14:textId="77777777" w:rsidR="009821EE" w:rsidRPr="009821EE" w:rsidRDefault="00E07B7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14:paraId="1D8BD713" w14:textId="4EE5C259" w:rsidR="00133468" w:rsidRPr="00770065" w:rsidRDefault="0079596E" w:rsidP="00B71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Est. 25/08/25 - </w:t>
      </w:r>
      <w:r w:rsidR="00850C6D">
        <w:rPr>
          <w:bCs/>
          <w:sz w:val="24"/>
          <w:szCs w:val="24"/>
          <w:lang w:eastAsia="zh-CN"/>
        </w:rPr>
        <w:t>31/08/25</w:t>
      </w:r>
    </w:p>
    <w:p w14:paraId="22E19027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263EAEE" w14:textId="77777777" w:rsidR="00E07B79" w:rsidRDefault="00E07B7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289C341F" w14:textId="565E7C0C" w:rsidR="00757520" w:rsidRPr="00362040" w:rsidRDefault="0013346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 am</w:t>
      </w:r>
    </w:p>
    <w:p w14:paraId="0B885731" w14:textId="77777777" w:rsidR="00757520" w:rsidRPr="00757520" w:rsidRDefault="0075752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885A2AF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6CEC8483" w14:textId="5DFC720C" w:rsidR="00435538" w:rsidRDefault="00435538" w:rsidP="00435538">
      <w:pPr>
        <w:pStyle w:val="Heading4"/>
      </w:pPr>
      <w:r>
        <w:t>3 Cleantech Loop</w:t>
      </w:r>
      <w:r w:rsidR="00A37464">
        <w:t xml:space="preserve"> #01-01 (3</w:t>
      </w:r>
      <w:r w:rsidR="00A37464" w:rsidRPr="00A37464">
        <w:rPr>
          <w:vertAlign w:val="superscript"/>
        </w:rPr>
        <w:t>rd</w:t>
      </w:r>
      <w:r w:rsidR="00A37464">
        <w:t xml:space="preserve"> floor open space balcony)</w:t>
      </w:r>
    </w:p>
    <w:p w14:paraId="178F041D" w14:textId="43B0995F" w:rsidR="00435538" w:rsidRPr="00435538" w:rsidRDefault="00435538" w:rsidP="0043553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Advanced Remanufacturing &amp; Technology Centre </w:t>
      </w:r>
    </w:p>
    <w:p w14:paraId="2CE6E941" w14:textId="77777777" w:rsidR="00894879" w:rsidRPr="00894879" w:rsidRDefault="00894879" w:rsidP="00894879">
      <w:pPr>
        <w:rPr>
          <w:lang w:eastAsia="zh-CN"/>
        </w:rPr>
      </w:pPr>
    </w:p>
    <w:p w14:paraId="318F3DF4" w14:textId="0AB836BD"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Equipment Use</w:t>
      </w:r>
    </w:p>
    <w:p w14:paraId="5F487D39" w14:textId="713CA497" w:rsidR="000E0C97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50ton mobile</w:t>
      </w:r>
      <w:r w:rsidR="000E0C97">
        <w:rPr>
          <w:sz w:val="24"/>
          <w:lang w:eastAsia="zh-CN"/>
        </w:rPr>
        <w:t xml:space="preserve"> crane</w:t>
      </w:r>
    </w:p>
    <w:p w14:paraId="7AF8EDC3" w14:textId="588FBB22" w:rsidR="000E0C97" w:rsidRDefault="008061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19380C">
        <w:rPr>
          <w:sz w:val="24"/>
          <w:lang w:eastAsia="zh-CN"/>
        </w:rPr>
        <w:t xml:space="preserve"> x lorry</w:t>
      </w:r>
    </w:p>
    <w:p w14:paraId="64A828C7" w14:textId="64CD3655" w:rsidR="007A1A13" w:rsidRDefault="004355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A1A13">
        <w:rPr>
          <w:sz w:val="24"/>
          <w:lang w:eastAsia="zh-CN"/>
        </w:rPr>
        <w:t>allet truck</w:t>
      </w:r>
    </w:p>
    <w:p w14:paraId="22315687" w14:textId="6B45D656" w:rsidR="0019380C" w:rsidRDefault="00280E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435538">
        <w:rPr>
          <w:sz w:val="24"/>
          <w:lang w:eastAsia="zh-CN"/>
        </w:rPr>
        <w:t>/webbing</w:t>
      </w:r>
      <w:r w:rsidR="00D37E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sling</w:t>
      </w:r>
    </w:p>
    <w:p w14:paraId="59D132A9" w14:textId="77777777" w:rsidR="00D37E7C" w:rsidRDefault="00D37E7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14:paraId="49917162" w14:textId="77777777" w:rsidR="00362040" w:rsidRDefault="0036204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BB79D55" w14:textId="77777777"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7E1BB2D2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14:paraId="07A826B1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14:paraId="58E10647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4BBAB18D" w14:textId="77777777"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543A4D4E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14:paraId="5BB4966E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39FBE5C9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0FAB121C" w14:textId="77777777" w:rsidR="000E0C97" w:rsidRPr="00020C2A" w:rsidRDefault="00B05AC3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P.P.E Required</w:t>
      </w:r>
    </w:p>
    <w:p w14:paraId="30E27797" w14:textId="77777777" w:rsidR="000E0C97" w:rsidRDefault="00B05AC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Safety shoe</w:t>
      </w:r>
    </w:p>
    <w:p w14:paraId="7B12B744" w14:textId="77777777" w:rsidR="00B05AC3" w:rsidRDefault="00B05AC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Safety helmet </w:t>
      </w:r>
    </w:p>
    <w:p w14:paraId="180D9C9F" w14:textId="77777777" w:rsidR="007A1A13" w:rsidRDefault="007A1A13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D3E4F69" w14:textId="77777777"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14:paraId="3A794C35" w14:textId="77777777" w:rsidR="0087710D" w:rsidRDefault="00B05AC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movement of vehicle and personnel within the vicinity </w:t>
      </w:r>
      <w:r w:rsidR="0087710D">
        <w:rPr>
          <w:sz w:val="24"/>
          <w:lang w:eastAsia="zh-CN"/>
        </w:rPr>
        <w:t>Barricade off work area with safety cones, red/white tape and lifting in operation signage</w:t>
      </w:r>
    </w:p>
    <w:p w14:paraId="5A6D57A8" w14:textId="77777777" w:rsidR="0019380C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</w:t>
      </w:r>
      <w:r w:rsidR="00B05AC3">
        <w:rPr>
          <w:sz w:val="24"/>
          <w:lang w:eastAsia="zh-CN"/>
        </w:rPr>
        <w:t xml:space="preserve">                              </w:t>
      </w:r>
    </w:p>
    <w:p w14:paraId="2FC8B008" w14:textId="77777777"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14:paraId="4116013E" w14:textId="0445604A" w:rsidR="000E0C97" w:rsidRDefault="00B05AC3">
      <w:pPr>
        <w:pStyle w:val="BodyText2"/>
      </w:pPr>
      <w:r>
        <w:rPr>
          <w:rFonts w:hint="eastAsia"/>
        </w:rPr>
        <w:t>Lifting crew shall be composed to the following but not limited by other</w:t>
      </w:r>
      <w:r>
        <w:t xml:space="preserve"> </w:t>
      </w:r>
      <w:r>
        <w:rPr>
          <w:rFonts w:hint="eastAsia"/>
        </w:rPr>
        <w:t>trained personnel in respect to number of crew needed for the operation:</w:t>
      </w:r>
    </w:p>
    <w:p w14:paraId="043A754E" w14:textId="77777777" w:rsidR="00B05AC3" w:rsidRDefault="00B05AC3">
      <w:pPr>
        <w:pStyle w:val="BodyText2"/>
      </w:pPr>
      <w:r>
        <w:t>a. Lifting Supervisor</w:t>
      </w:r>
    </w:p>
    <w:p w14:paraId="51B2D347" w14:textId="77777777" w:rsidR="00B05AC3" w:rsidRDefault="00B05AC3">
      <w:pPr>
        <w:pStyle w:val="BodyText2"/>
      </w:pPr>
      <w:r>
        <w:t xml:space="preserve">b. Mobile Crane Operator </w:t>
      </w:r>
    </w:p>
    <w:p w14:paraId="54602F7F" w14:textId="77777777" w:rsidR="00B05AC3" w:rsidRDefault="00B05AC3">
      <w:pPr>
        <w:pStyle w:val="BodyText2"/>
      </w:pPr>
      <w:r>
        <w:t>c. Lorry Loader Operator</w:t>
      </w:r>
    </w:p>
    <w:p w14:paraId="090AF9C6" w14:textId="77777777" w:rsidR="00B05AC3" w:rsidRDefault="00B05AC3">
      <w:pPr>
        <w:pStyle w:val="BodyText2"/>
      </w:pPr>
      <w:r>
        <w:t>d. Signalman</w:t>
      </w:r>
    </w:p>
    <w:p w14:paraId="051CE438" w14:textId="77777777" w:rsidR="00B05AC3" w:rsidRDefault="00B05AC3">
      <w:pPr>
        <w:pStyle w:val="BodyText2"/>
      </w:pPr>
      <w:r>
        <w:t xml:space="preserve">e. </w:t>
      </w:r>
      <w:proofErr w:type="spellStart"/>
      <w:r>
        <w:t>Riggerman</w:t>
      </w:r>
      <w:proofErr w:type="spellEnd"/>
      <w:r>
        <w:t xml:space="preserve"> </w:t>
      </w:r>
    </w:p>
    <w:p w14:paraId="406BF02A" w14:textId="77777777" w:rsidR="00B05AC3" w:rsidRDefault="00B05AC3">
      <w:pPr>
        <w:pStyle w:val="BodyText2"/>
      </w:pPr>
      <w:r>
        <w:t>f. Skill Mover</w:t>
      </w:r>
    </w:p>
    <w:p w14:paraId="07E96177" w14:textId="77777777"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1F4CBC6B" w14:textId="776DA94B" w:rsidR="000E0C97" w:rsidRPr="0087710D" w:rsidRDefault="000E0C97" w:rsidP="0087710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lastRenderedPageBreak/>
        <w:t xml:space="preserve">                             </w:t>
      </w:r>
      <w:r w:rsidR="0087710D">
        <w:rPr>
          <w:b w:val="0"/>
          <w:sz w:val="20"/>
          <w:u w:val="none"/>
          <w:lang w:eastAsia="zh-CN"/>
        </w:rPr>
        <w:t xml:space="preserve">                               </w:t>
      </w:r>
      <w:r w:rsidR="00EC0AFE">
        <w:rPr>
          <w:b w:val="0"/>
          <w:sz w:val="20"/>
          <w:u w:val="none"/>
          <w:lang w:eastAsia="zh-CN"/>
        </w:rPr>
        <w:t xml:space="preserve">     </w:t>
      </w:r>
      <w:r w:rsidR="00435538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14:paraId="5DE51276" w14:textId="5F076AE9" w:rsidR="000E0C97" w:rsidRDefault="0087710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B05AC3">
        <w:rPr>
          <w:sz w:val="24"/>
          <w:lang w:eastAsia="zh-CN"/>
        </w:rPr>
        <w:t>ment of</w:t>
      </w:r>
      <w:r>
        <w:rPr>
          <w:sz w:val="24"/>
          <w:lang w:eastAsia="zh-CN"/>
        </w:rPr>
        <w:t xml:space="preserve"> mobile crane</w:t>
      </w:r>
      <w:r w:rsidR="000E0C97">
        <w:rPr>
          <w:sz w:val="24"/>
          <w:lang w:eastAsia="zh-CN"/>
        </w:rPr>
        <w:t xml:space="preserve"> at designated hoisting </w:t>
      </w:r>
      <w:r w:rsidR="009D3635">
        <w:rPr>
          <w:sz w:val="24"/>
          <w:lang w:eastAsia="zh-CN"/>
        </w:rPr>
        <w:t>location</w:t>
      </w:r>
      <w:r w:rsidR="000E0C97">
        <w:rPr>
          <w:sz w:val="24"/>
          <w:lang w:eastAsia="zh-CN"/>
        </w:rPr>
        <w:t xml:space="preserve"> for the lift</w:t>
      </w:r>
      <w:r w:rsidR="009D3635">
        <w:rPr>
          <w:sz w:val="24"/>
          <w:lang w:eastAsia="zh-CN"/>
        </w:rPr>
        <w:t>ing work</w:t>
      </w:r>
    </w:p>
    <w:p w14:paraId="38021E8C" w14:textId="31E10438" w:rsidR="0009484D" w:rsidRDefault="0009484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</w:t>
      </w:r>
      <w:r w:rsidR="00B05AC3">
        <w:rPr>
          <w:sz w:val="24"/>
          <w:lang w:eastAsia="zh-CN"/>
        </w:rPr>
        <w:t>up crane with outriggers fully extended and resting on steel plate/timber mats as base plate</w:t>
      </w:r>
    </w:p>
    <w:p w14:paraId="445AA6FE" w14:textId="77777777" w:rsidR="00B05AC3" w:rsidRDefault="00B05AC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14:paraId="64C538B6" w14:textId="1A6905C7" w:rsidR="0019380C" w:rsidRDefault="00DB2F69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e</w:t>
      </w:r>
      <w:r w:rsidR="0044076F">
        <w:rPr>
          <w:sz w:val="24"/>
          <w:lang w:eastAsia="zh-CN"/>
        </w:rPr>
        <w:t>xtract crane boom</w:t>
      </w:r>
      <w:r w:rsidR="001931B1">
        <w:rPr>
          <w:sz w:val="24"/>
          <w:lang w:eastAsia="zh-CN"/>
        </w:rPr>
        <w:t xml:space="preserve"> to 3</w:t>
      </w:r>
      <w:r w:rsidR="001931B1" w:rsidRPr="001931B1">
        <w:rPr>
          <w:sz w:val="24"/>
          <w:vertAlign w:val="superscript"/>
          <w:lang w:eastAsia="zh-CN"/>
        </w:rPr>
        <w:t>rd</w:t>
      </w:r>
      <w:r w:rsidR="001931B1">
        <w:rPr>
          <w:sz w:val="24"/>
          <w:lang w:eastAsia="zh-CN"/>
        </w:rPr>
        <w:t xml:space="preserve"> floor open space balcony</w:t>
      </w:r>
      <w:r w:rsidR="0044076F">
        <w:rPr>
          <w:sz w:val="24"/>
          <w:lang w:eastAsia="zh-CN"/>
        </w:rPr>
        <w:t xml:space="preserve"> </w:t>
      </w:r>
    </w:p>
    <w:p w14:paraId="7D1D812B" w14:textId="77777777" w:rsidR="002E34B8" w:rsidRDefault="00945181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</w:t>
      </w:r>
      <w:r w:rsidR="002E34B8">
        <w:rPr>
          <w:sz w:val="24"/>
          <w:lang w:eastAsia="zh-CN"/>
        </w:rPr>
        <w:t xml:space="preserve">nsert sling to crane hook </w:t>
      </w:r>
    </w:p>
    <w:p w14:paraId="6FF153C4" w14:textId="77777777" w:rsidR="00945181" w:rsidRDefault="00945181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14:paraId="18277DDE" w14:textId="77777777" w:rsidR="0009484D" w:rsidRDefault="00D37E7C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</w:t>
      </w:r>
      <w:r w:rsidR="0009484D">
        <w:rPr>
          <w:sz w:val="24"/>
          <w:lang w:eastAsia="zh-CN"/>
        </w:rPr>
        <w:t>oist up machine 1ft above ground to check on balancing</w:t>
      </w:r>
    </w:p>
    <w:p w14:paraId="3E146446" w14:textId="44F798F2" w:rsidR="000E0C97" w:rsidRDefault="00A37464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</w:t>
      </w:r>
      <w:r w:rsidR="0009484D">
        <w:rPr>
          <w:sz w:val="24"/>
          <w:lang w:eastAsia="zh-CN"/>
        </w:rPr>
        <w:t xml:space="preserve"> well balance, h</w:t>
      </w:r>
      <w:r w:rsidR="0019380C">
        <w:rPr>
          <w:sz w:val="24"/>
          <w:lang w:eastAsia="zh-CN"/>
        </w:rPr>
        <w:t>oi</w:t>
      </w:r>
      <w:r w:rsidR="0009484D">
        <w:rPr>
          <w:sz w:val="24"/>
          <w:lang w:eastAsia="zh-CN"/>
        </w:rPr>
        <w:t>st up machine</w:t>
      </w:r>
      <w:r w:rsidR="0019380C">
        <w:rPr>
          <w:sz w:val="24"/>
          <w:lang w:eastAsia="zh-CN"/>
        </w:rPr>
        <w:t xml:space="preserve"> </w:t>
      </w:r>
      <w:r w:rsidR="001931B1">
        <w:rPr>
          <w:sz w:val="24"/>
          <w:lang w:eastAsia="zh-CN"/>
        </w:rPr>
        <w:t xml:space="preserve">from </w:t>
      </w:r>
      <w:r>
        <w:rPr>
          <w:sz w:val="24"/>
          <w:lang w:eastAsia="zh-CN"/>
        </w:rPr>
        <w:t>3</w:t>
      </w:r>
      <w:r w:rsidRPr="00A37464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</w:t>
      </w:r>
      <w:r w:rsidR="001931B1">
        <w:rPr>
          <w:sz w:val="24"/>
          <w:lang w:eastAsia="zh-CN"/>
        </w:rPr>
        <w:t>balcony</w:t>
      </w:r>
      <w:r w:rsidR="0009484D">
        <w:rPr>
          <w:sz w:val="24"/>
          <w:lang w:eastAsia="zh-CN"/>
        </w:rPr>
        <w:t xml:space="preserve"> </w:t>
      </w:r>
    </w:p>
    <w:p w14:paraId="08876181" w14:textId="77777777" w:rsidR="001931B1" w:rsidRDefault="001931B1" w:rsidP="0019380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lower down machine to the ground</w:t>
      </w:r>
    </w:p>
    <w:p w14:paraId="62CA0C8B" w14:textId="0ABDBE1C" w:rsidR="001931B1" w:rsidRDefault="001931B1" w:rsidP="0019380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up machine onto lorry chassis</w:t>
      </w:r>
    </w:p>
    <w:p w14:paraId="2F5794DE" w14:textId="770B05ED" w:rsidR="000E0C97" w:rsidRPr="0019380C" w:rsidRDefault="001931B1" w:rsidP="0019380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with strapping belt prior to moving out of site premise </w:t>
      </w:r>
      <w:r w:rsidR="002A1F1E">
        <w:rPr>
          <w:sz w:val="24"/>
          <w:lang w:eastAsia="zh-CN"/>
        </w:rPr>
        <w:t xml:space="preserve"> </w:t>
      </w:r>
    </w:p>
    <w:p w14:paraId="4C6ECF52" w14:textId="5F5B1687" w:rsidR="0009484D" w:rsidRPr="001931B1" w:rsidRDefault="000E0C97" w:rsidP="001931B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931B1">
        <w:rPr>
          <w:sz w:val="24"/>
          <w:lang w:eastAsia="zh-CN"/>
        </w:rPr>
        <w:t>Once job complete, team leader will instruct the team to perform proper housekeeping</w:t>
      </w:r>
    </w:p>
    <w:p w14:paraId="521459B3" w14:textId="77777777" w:rsidR="000E0C97" w:rsidRDefault="0009484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EC0AFE">
        <w:rPr>
          <w:sz w:val="24"/>
          <w:lang w:eastAsia="zh-CN"/>
        </w:rPr>
        <w:t>will be clear and dispose</w:t>
      </w:r>
    </w:p>
    <w:p w14:paraId="71C20ADB" w14:textId="77777777"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3C2763CD" w14:textId="77777777"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14:paraId="4E2C8D35" w14:textId="77777777" w:rsidR="000E0C97" w:rsidRDefault="00EC0AFE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14:paraId="1E320D03" w14:textId="77777777"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D37E7C">
        <w:rPr>
          <w:sz w:val="24"/>
          <w:szCs w:val="24"/>
        </w:rPr>
        <w:t xml:space="preserve">Kevin Wong / </w:t>
      </w:r>
      <w:proofErr w:type="spellStart"/>
      <w:r>
        <w:rPr>
          <w:sz w:val="24"/>
          <w:szCs w:val="24"/>
        </w:rPr>
        <w:t>Zailani</w:t>
      </w:r>
      <w:proofErr w:type="spellEnd"/>
    </w:p>
    <w:p w14:paraId="0129EF01" w14:textId="77777777"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14:paraId="40C2B4B5" w14:textId="77777777"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E539DB" w14:textId="77777777" w:rsidR="0047467C" w:rsidRDefault="0047467C">
      <w:r>
        <w:separator/>
      </w:r>
    </w:p>
  </w:endnote>
  <w:endnote w:type="continuationSeparator" w:id="0">
    <w:p w14:paraId="41F44D7F" w14:textId="77777777" w:rsidR="0047467C" w:rsidRDefault="004746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0D89F3" w14:textId="77777777"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20EE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20EEA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B5B658" w14:textId="77777777" w:rsidR="0047467C" w:rsidRDefault="0047467C">
      <w:r>
        <w:separator/>
      </w:r>
    </w:p>
  </w:footnote>
  <w:footnote w:type="continuationSeparator" w:id="0">
    <w:p w14:paraId="5CD8982C" w14:textId="77777777" w:rsidR="0047467C" w:rsidRDefault="004746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60227B" w14:textId="7DD66DA4" w:rsidR="000E0C97" w:rsidRPr="00285622" w:rsidRDefault="005D12DB" w:rsidP="00285622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66E0EE0D" wp14:editId="4450E777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85622">
      <w:rPr>
        <w:b/>
        <w:sz w:val="28"/>
      </w:rPr>
      <w:t xml:space="preserve">                 </w:t>
    </w:r>
    <w:r w:rsidR="000E0C97">
      <w:rPr>
        <w:b/>
        <w:sz w:val="28"/>
      </w:rPr>
      <w:t xml:space="preserve"> </w:t>
    </w:r>
    <w:r w:rsidR="000E0C97">
      <w:rPr>
        <w:b/>
        <w:color w:val="0000FF"/>
        <w:sz w:val="28"/>
      </w:rPr>
      <w:t>ERIC WONG MACHINERY TRANSPORTATION PTE LTD</w:t>
    </w:r>
  </w:p>
  <w:p w14:paraId="0317756B" w14:textId="77777777" w:rsidR="000E0C97" w:rsidRDefault="00D37E7C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36004E35" w14:textId="77777777"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 w:rsidR="00D37E7C">
      <w:t>2826020</w:t>
    </w:r>
  </w:p>
  <w:p w14:paraId="44C52248" w14:textId="77777777" w:rsidR="000E0C97" w:rsidRDefault="000E0C97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59C0F24E" w14:textId="77777777" w:rsidR="000E0C97" w:rsidRDefault="000E0C97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5A1C857B" w14:textId="77777777"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6727948">
    <w:abstractNumId w:val="3"/>
  </w:num>
  <w:num w:numId="2" w16cid:durableId="1830945962">
    <w:abstractNumId w:val="6"/>
  </w:num>
  <w:num w:numId="3" w16cid:durableId="2090341414">
    <w:abstractNumId w:val="1"/>
  </w:num>
  <w:num w:numId="4" w16cid:durableId="2134245557">
    <w:abstractNumId w:val="12"/>
  </w:num>
  <w:num w:numId="5" w16cid:durableId="467162739">
    <w:abstractNumId w:val="7"/>
  </w:num>
  <w:num w:numId="6" w16cid:durableId="1279069193">
    <w:abstractNumId w:val="8"/>
  </w:num>
  <w:num w:numId="7" w16cid:durableId="1367409791">
    <w:abstractNumId w:val="4"/>
  </w:num>
  <w:num w:numId="8" w16cid:durableId="1909069854">
    <w:abstractNumId w:val="9"/>
  </w:num>
  <w:num w:numId="9" w16cid:durableId="118837864">
    <w:abstractNumId w:val="2"/>
  </w:num>
  <w:num w:numId="10" w16cid:durableId="635990810">
    <w:abstractNumId w:val="11"/>
  </w:num>
  <w:num w:numId="11" w16cid:durableId="977882137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00997622">
    <w:abstractNumId w:val="0"/>
  </w:num>
  <w:num w:numId="13" w16cid:durableId="2142771006">
    <w:abstractNumId w:val="5"/>
  </w:num>
  <w:num w:numId="14" w16cid:durableId="801772878">
    <w:abstractNumId w:val="13"/>
  </w:num>
  <w:num w:numId="15" w16cid:durableId="3765166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3D"/>
    <w:rsid w:val="00007C30"/>
    <w:rsid w:val="00020C2A"/>
    <w:rsid w:val="0009484D"/>
    <w:rsid w:val="000E0C97"/>
    <w:rsid w:val="00130108"/>
    <w:rsid w:val="00133468"/>
    <w:rsid w:val="00134F09"/>
    <w:rsid w:val="00171730"/>
    <w:rsid w:val="001931B1"/>
    <w:rsid w:val="0019380C"/>
    <w:rsid w:val="001A3D96"/>
    <w:rsid w:val="0022170C"/>
    <w:rsid w:val="002540E3"/>
    <w:rsid w:val="00261CC9"/>
    <w:rsid w:val="0027142B"/>
    <w:rsid w:val="00280E65"/>
    <w:rsid w:val="00281171"/>
    <w:rsid w:val="00285622"/>
    <w:rsid w:val="002A1F1E"/>
    <w:rsid w:val="002E34B8"/>
    <w:rsid w:val="002E69C8"/>
    <w:rsid w:val="002F4DDD"/>
    <w:rsid w:val="0032284D"/>
    <w:rsid w:val="00362040"/>
    <w:rsid w:val="00380264"/>
    <w:rsid w:val="003856A4"/>
    <w:rsid w:val="003A30E0"/>
    <w:rsid w:val="00410292"/>
    <w:rsid w:val="0042402F"/>
    <w:rsid w:val="00435538"/>
    <w:rsid w:val="0044076F"/>
    <w:rsid w:val="00455F57"/>
    <w:rsid w:val="0047467C"/>
    <w:rsid w:val="004913AB"/>
    <w:rsid w:val="00491CDF"/>
    <w:rsid w:val="004B3034"/>
    <w:rsid w:val="004D062D"/>
    <w:rsid w:val="004D41C4"/>
    <w:rsid w:val="004D48E5"/>
    <w:rsid w:val="00510D30"/>
    <w:rsid w:val="00521DDD"/>
    <w:rsid w:val="0053381A"/>
    <w:rsid w:val="005D12DB"/>
    <w:rsid w:val="006300AB"/>
    <w:rsid w:val="00636ABE"/>
    <w:rsid w:val="0064095A"/>
    <w:rsid w:val="0064795E"/>
    <w:rsid w:val="00664E02"/>
    <w:rsid w:val="00672CA0"/>
    <w:rsid w:val="00701B5C"/>
    <w:rsid w:val="007112A6"/>
    <w:rsid w:val="00722A7B"/>
    <w:rsid w:val="007276CD"/>
    <w:rsid w:val="0073735C"/>
    <w:rsid w:val="00754EC2"/>
    <w:rsid w:val="00757520"/>
    <w:rsid w:val="00770065"/>
    <w:rsid w:val="0079596E"/>
    <w:rsid w:val="007A1A13"/>
    <w:rsid w:val="007D3772"/>
    <w:rsid w:val="007E749D"/>
    <w:rsid w:val="0080616B"/>
    <w:rsid w:val="00850C6D"/>
    <w:rsid w:val="00857DE3"/>
    <w:rsid w:val="008770DD"/>
    <w:rsid w:val="0087710D"/>
    <w:rsid w:val="00894879"/>
    <w:rsid w:val="008D3A5E"/>
    <w:rsid w:val="00902F17"/>
    <w:rsid w:val="00934CCF"/>
    <w:rsid w:val="00945181"/>
    <w:rsid w:val="00966F5B"/>
    <w:rsid w:val="009821EE"/>
    <w:rsid w:val="00995773"/>
    <w:rsid w:val="009A633E"/>
    <w:rsid w:val="009D3635"/>
    <w:rsid w:val="009F5E9D"/>
    <w:rsid w:val="00A10F11"/>
    <w:rsid w:val="00A3745C"/>
    <w:rsid w:val="00A37464"/>
    <w:rsid w:val="00A6048B"/>
    <w:rsid w:val="00AF6A04"/>
    <w:rsid w:val="00B05AC3"/>
    <w:rsid w:val="00B21972"/>
    <w:rsid w:val="00B56650"/>
    <w:rsid w:val="00B57912"/>
    <w:rsid w:val="00B67C88"/>
    <w:rsid w:val="00B7163D"/>
    <w:rsid w:val="00B85594"/>
    <w:rsid w:val="00BA266C"/>
    <w:rsid w:val="00BA45FB"/>
    <w:rsid w:val="00BC7D45"/>
    <w:rsid w:val="00BD1C6C"/>
    <w:rsid w:val="00C23720"/>
    <w:rsid w:val="00C346F8"/>
    <w:rsid w:val="00C3785C"/>
    <w:rsid w:val="00C44C52"/>
    <w:rsid w:val="00C52DC9"/>
    <w:rsid w:val="00C55FA0"/>
    <w:rsid w:val="00C7243A"/>
    <w:rsid w:val="00C916AC"/>
    <w:rsid w:val="00CC59C2"/>
    <w:rsid w:val="00CD4486"/>
    <w:rsid w:val="00D00F22"/>
    <w:rsid w:val="00D20EEA"/>
    <w:rsid w:val="00D37E7C"/>
    <w:rsid w:val="00D57EDB"/>
    <w:rsid w:val="00D602F2"/>
    <w:rsid w:val="00D60A61"/>
    <w:rsid w:val="00D72ADB"/>
    <w:rsid w:val="00D83EFC"/>
    <w:rsid w:val="00D856F6"/>
    <w:rsid w:val="00DB2F69"/>
    <w:rsid w:val="00DC56A8"/>
    <w:rsid w:val="00DF225D"/>
    <w:rsid w:val="00DF4312"/>
    <w:rsid w:val="00E07B79"/>
    <w:rsid w:val="00E70F6C"/>
    <w:rsid w:val="00E91800"/>
    <w:rsid w:val="00EA3A67"/>
    <w:rsid w:val="00EB390A"/>
    <w:rsid w:val="00EC0AFE"/>
    <w:rsid w:val="00EF622E"/>
    <w:rsid w:val="00F338D8"/>
    <w:rsid w:val="00FA2984"/>
    <w:rsid w:val="00FD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C78135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184</TotalTime>
  <Pages>3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2822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23</cp:revision>
  <cp:lastPrinted>2025-08-18T06:40:00Z</cp:lastPrinted>
  <dcterms:created xsi:type="dcterms:W3CDTF">2025-07-17T00:57:00Z</dcterms:created>
  <dcterms:modified xsi:type="dcterms:W3CDTF">2025-08-18T07:23:00Z</dcterms:modified>
</cp:coreProperties>
</file>