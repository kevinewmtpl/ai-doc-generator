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340BB9" w:rsidRDefault="00340BB9">
      <w:pPr>
        <w:rPr>
          <w:sz w:val="24"/>
        </w:rPr>
      </w:pPr>
    </w:p>
    <w:p w:rsidR="00EE527F" w:rsidRDefault="00C925DC">
      <w:pPr>
        <w:rPr>
          <w:sz w:val="24"/>
          <w:lang w:eastAsia="zh-CN"/>
        </w:rPr>
      </w:pPr>
      <w:r>
        <w:rPr>
          <w:sz w:val="24"/>
        </w:rPr>
        <w:t>Date: 24</w:t>
      </w:r>
      <w:r w:rsidRPr="00C925DC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D83A06">
        <w:rPr>
          <w:sz w:val="24"/>
        </w:rPr>
        <w:t xml:space="preserve"> 2018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43B4A" w:rsidRDefault="00C925D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transport lorry crane into inside factory, </w:t>
      </w:r>
      <w:r w:rsidR="007B2926">
        <w:rPr>
          <w:sz w:val="24"/>
          <w:lang w:eastAsia="zh-CN"/>
        </w:rPr>
        <w:t>hoist down</w:t>
      </w:r>
      <w:r w:rsidR="00A4034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1 unit machine from low loader chassis and </w:t>
      </w:r>
      <w:r w:rsidR="00A40342">
        <w:rPr>
          <w:sz w:val="24"/>
          <w:lang w:eastAsia="zh-CN"/>
        </w:rPr>
        <w:t xml:space="preserve">position </w:t>
      </w:r>
      <w:r>
        <w:rPr>
          <w:sz w:val="24"/>
          <w:lang w:eastAsia="zh-CN"/>
        </w:rPr>
        <w:t>at the</w:t>
      </w:r>
      <w:r w:rsidR="007B2926">
        <w:rPr>
          <w:sz w:val="24"/>
          <w:lang w:eastAsia="zh-CN"/>
        </w:rPr>
        <w:t xml:space="preserve"> </w:t>
      </w:r>
      <w:r w:rsidR="00A40342">
        <w:rPr>
          <w:sz w:val="24"/>
          <w:lang w:eastAsia="zh-CN"/>
        </w:rPr>
        <w:t xml:space="preserve">designated </w:t>
      </w:r>
      <w:r w:rsidR="007B2926">
        <w:rPr>
          <w:sz w:val="24"/>
          <w:lang w:eastAsia="zh-CN"/>
        </w:rPr>
        <w:t>location</w:t>
      </w:r>
    </w:p>
    <w:p w:rsidR="0015341D" w:rsidRDefault="001534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5341D" w:rsidRDefault="0015341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D83A06" w:rsidRDefault="00C925DC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CTX 2000 TC CNC Lathe </w:t>
      </w:r>
    </w:p>
    <w:p w:rsidR="00C925DC" w:rsidRDefault="00C925D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Main Machine: 640 x 290 x 250 cm</w:t>
      </w:r>
    </w:p>
    <w:p w:rsidR="00C925DC" w:rsidRDefault="00C925D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Chip Conveyor: 750 x 90 x 170 cm</w:t>
      </w:r>
    </w:p>
    <w:p w:rsidR="00C925DC" w:rsidRDefault="00C925D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Chiller: 85 x 50 x 135 cm</w:t>
      </w:r>
    </w:p>
    <w:p w:rsidR="00C925DC" w:rsidRDefault="00C925D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Coolant Tank: 190 x 160 x 160 cm</w:t>
      </w:r>
    </w:p>
    <w:p w:rsidR="00C925DC" w:rsidRPr="00C925DC" w:rsidRDefault="00C925D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Total Weight: 24, 000 </w:t>
      </w:r>
      <w:proofErr w:type="spellStart"/>
      <w:r>
        <w:rPr>
          <w:sz w:val="24"/>
          <w:szCs w:val="24"/>
          <w:lang w:eastAsia="zh-CN"/>
        </w:rPr>
        <w:t>kgs</w:t>
      </w:r>
      <w:proofErr w:type="spellEnd"/>
    </w:p>
    <w:p w:rsidR="00545425" w:rsidRPr="00545425" w:rsidRDefault="005454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075DD7" w:rsidRDefault="00C925DC">
      <w:pPr>
        <w:rPr>
          <w:sz w:val="24"/>
          <w:lang w:eastAsia="zh-CN"/>
        </w:rPr>
      </w:pPr>
      <w:r>
        <w:rPr>
          <w:sz w:val="24"/>
          <w:lang w:eastAsia="zh-CN"/>
        </w:rPr>
        <w:t>28/09</w:t>
      </w:r>
      <w:r w:rsidR="00D83A06">
        <w:rPr>
          <w:sz w:val="24"/>
          <w:lang w:eastAsia="zh-CN"/>
        </w:rPr>
        <w:t>/2018</w:t>
      </w:r>
      <w:r>
        <w:rPr>
          <w:sz w:val="24"/>
          <w:lang w:eastAsia="zh-CN"/>
        </w:rPr>
        <w:t xml:space="preserve">   -    11</w:t>
      </w:r>
      <w:r w:rsidR="005C5283">
        <w:rPr>
          <w:sz w:val="24"/>
          <w:lang w:eastAsia="zh-CN"/>
        </w:rPr>
        <w:t>:00 am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B2926" w:rsidRDefault="00C925DC" w:rsidP="00F110BD">
      <w:pPr>
        <w:pStyle w:val="Heading4"/>
      </w:pPr>
      <w:r>
        <w:t xml:space="preserve">8 </w:t>
      </w:r>
      <w:proofErr w:type="spellStart"/>
      <w:r>
        <w:t>Tuas</w:t>
      </w:r>
      <w:proofErr w:type="spellEnd"/>
      <w:r>
        <w:t xml:space="preserve"> West St</w:t>
      </w:r>
    </w:p>
    <w:p w:rsidR="00DE77FE" w:rsidRPr="00DE77FE" w:rsidRDefault="00C925DC" w:rsidP="00DE77F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Wilhelm (SEA)</w:t>
      </w:r>
      <w:r w:rsidR="00D83A06">
        <w:rPr>
          <w:sz w:val="24"/>
          <w:szCs w:val="24"/>
          <w:lang w:eastAsia="zh-CN"/>
        </w:rPr>
        <w:t xml:space="preserve"> </w:t>
      </w:r>
      <w:proofErr w:type="spellStart"/>
      <w:r w:rsidR="00D83A06">
        <w:rPr>
          <w:sz w:val="24"/>
          <w:szCs w:val="24"/>
          <w:lang w:eastAsia="zh-CN"/>
        </w:rPr>
        <w:t>Pte</w:t>
      </w:r>
      <w:proofErr w:type="spellEnd"/>
      <w:r w:rsidR="00D83A06">
        <w:rPr>
          <w:sz w:val="24"/>
          <w:szCs w:val="24"/>
          <w:lang w:eastAsia="zh-CN"/>
        </w:rPr>
        <w:t xml:space="preserve"> Ltd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27F" w:rsidRDefault="00C925D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100</w:t>
      </w:r>
      <w:r w:rsidR="00DE77FE">
        <w:rPr>
          <w:sz w:val="24"/>
          <w:lang w:eastAsia="zh-CN"/>
        </w:rPr>
        <w:t xml:space="preserve"> ton l</w:t>
      </w:r>
      <w:r w:rsidR="003033AF">
        <w:rPr>
          <w:sz w:val="24"/>
          <w:lang w:eastAsia="zh-CN"/>
        </w:rPr>
        <w:t>orry crane</w:t>
      </w:r>
    </w:p>
    <w:p w:rsidR="00C925DC" w:rsidRDefault="00C925D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crane</w:t>
      </w:r>
    </w:p>
    <w:p w:rsidR="00C925DC" w:rsidRDefault="00C925D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loader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3033AF">
        <w:rPr>
          <w:sz w:val="24"/>
          <w:lang w:eastAsia="zh-CN"/>
        </w:rPr>
        <w:t>sling</w:t>
      </w:r>
    </w:p>
    <w:p w:rsidR="00EE527F" w:rsidRDefault="001C36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EE527F">
        <w:rPr>
          <w:sz w:val="24"/>
          <w:lang w:eastAsia="zh-CN"/>
        </w:rPr>
        <w:t xml:space="preserve">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8018EB" w:rsidRDefault="008018E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Clear obstruction </w:t>
      </w:r>
      <w:r w:rsidR="008221E2">
        <w:rPr>
          <w:sz w:val="24"/>
          <w:lang w:eastAsia="zh-CN"/>
        </w:rPr>
        <w:t>in way of working</w:t>
      </w:r>
      <w:r>
        <w:rPr>
          <w:sz w:val="24"/>
          <w:lang w:eastAsia="zh-CN"/>
        </w:rPr>
        <w:t xml:space="preserve"> area</w:t>
      </w:r>
      <w:r w:rsidR="00EE527F">
        <w:rPr>
          <w:sz w:val="24"/>
          <w:lang w:eastAsia="zh-CN"/>
        </w:rPr>
        <w:t xml:space="preserve"> </w:t>
      </w:r>
      <w:r w:rsidR="008221E2">
        <w:rPr>
          <w:sz w:val="24"/>
          <w:lang w:eastAsia="zh-CN"/>
        </w:rPr>
        <w:t>and route to machine position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No lifting operation will be carry out on heavy rain, thun</w:t>
      </w:r>
      <w:r w:rsidR="0074581A">
        <w:rPr>
          <w:sz w:val="24"/>
          <w:lang w:eastAsia="zh-CN"/>
        </w:rPr>
        <w:t>derstorms and lightning weather</w:t>
      </w:r>
    </w:p>
    <w:p w:rsidR="003B7218" w:rsidRDefault="00EE527F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340BB9" w:rsidRDefault="00340BB9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D83A06" w:rsidRDefault="008018EB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D83A06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D83A06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7B2926">
        <w:rPr>
          <w:sz w:val="24"/>
          <w:lang w:eastAsia="zh-CN"/>
        </w:rPr>
        <w:t>signalman and</w:t>
      </w:r>
      <w:r w:rsidR="007F335E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7B2926">
        <w:rPr>
          <w:sz w:val="24"/>
          <w:lang w:eastAsia="zh-CN"/>
        </w:rPr>
        <w:t xml:space="preserve">crane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1C36A6" w:rsidRDefault="001C36A6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Pr="007B2719" w:rsidRDefault="00EE527F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D83A06" w:rsidRDefault="00EE527F" w:rsidP="00D83A06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8018EB">
        <w:rPr>
          <w:b w:val="0"/>
          <w:sz w:val="20"/>
          <w:u w:val="none"/>
          <w:lang w:eastAsia="zh-CN"/>
        </w:rPr>
        <w:t xml:space="preserve">  </w:t>
      </w:r>
      <w:r w:rsidR="006A5466">
        <w:rPr>
          <w:sz w:val="32"/>
          <w:szCs w:val="32"/>
          <w:lang w:eastAsia="zh-CN"/>
        </w:rPr>
        <w:t>Job Scope</w:t>
      </w:r>
    </w:p>
    <w:p w:rsidR="002E5ACE" w:rsidRDefault="002E5ACE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park at designated location (back to back with container)</w:t>
      </w:r>
    </w:p>
    <w:p w:rsidR="00DE77FE" w:rsidRPr="001C36A6" w:rsidRDefault="001C36A6" w:rsidP="001C36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Pull out machine</w:t>
      </w:r>
      <w:r w:rsidR="002E5ACE">
        <w:rPr>
          <w:sz w:val="24"/>
          <w:lang w:eastAsia="zh-CN"/>
        </w:rPr>
        <w:t xml:space="preserve"> </w:t>
      </w:r>
      <w:r w:rsidR="003B7218">
        <w:rPr>
          <w:sz w:val="24"/>
          <w:lang w:eastAsia="zh-CN"/>
        </w:rPr>
        <w:t xml:space="preserve">base </w:t>
      </w:r>
      <w:r w:rsidR="002E5ACE">
        <w:rPr>
          <w:sz w:val="24"/>
          <w:lang w:eastAsia="zh-CN"/>
        </w:rPr>
        <w:t>from container and load onto lorry chassis</w:t>
      </w:r>
    </w:p>
    <w:p w:rsidR="00DE77FE" w:rsidRDefault="00E82891" w:rsidP="00E828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lorry </w:t>
      </w:r>
      <w:r w:rsidR="002E5ACE">
        <w:rPr>
          <w:sz w:val="24"/>
          <w:lang w:eastAsia="zh-CN"/>
        </w:rPr>
        <w:t xml:space="preserve">with machine </w:t>
      </w:r>
      <w:r>
        <w:rPr>
          <w:sz w:val="24"/>
          <w:lang w:eastAsia="zh-CN"/>
        </w:rPr>
        <w:t xml:space="preserve">into </w:t>
      </w:r>
      <w:r w:rsidR="0015341D">
        <w:rPr>
          <w:sz w:val="24"/>
          <w:lang w:eastAsia="zh-CN"/>
        </w:rPr>
        <w:t>customer production area</w:t>
      </w:r>
    </w:p>
    <w:p w:rsidR="003B7218" w:rsidRPr="00E82891" w:rsidRDefault="003B7218" w:rsidP="00E828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and detach machine from base</w:t>
      </w:r>
    </w:p>
    <w:p w:rsidR="001C36A6" w:rsidRPr="003B7218" w:rsidRDefault="003B7218" w:rsidP="003B721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lower down machine to near ground level</w:t>
      </w:r>
    </w:p>
    <w:p w:rsidR="005C3925" w:rsidRPr="00D75EF4" w:rsidRDefault="008E6A45" w:rsidP="00D75EF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5C3925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and unload </w:t>
      </w:r>
      <w:r w:rsidR="005C3925">
        <w:rPr>
          <w:sz w:val="24"/>
          <w:lang w:eastAsia="zh-CN"/>
        </w:rPr>
        <w:t>to the designated location</w:t>
      </w:r>
    </w:p>
    <w:p w:rsidR="00EE527F" w:rsidRPr="00827A8F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6A5466">
        <w:rPr>
          <w:sz w:val="24"/>
          <w:lang w:eastAsia="zh-CN"/>
        </w:rPr>
        <w:t>, all debris will be 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73FFD" w:rsidRDefault="00173FFD">
      <w:r>
        <w:separator/>
      </w:r>
    </w:p>
  </w:endnote>
  <w:endnote w:type="continuationSeparator" w:id="0">
    <w:p w:rsidR="00173FFD" w:rsidRDefault="00173F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40BB9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40BB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73FFD" w:rsidRDefault="00173FFD">
      <w:r>
        <w:separator/>
      </w:r>
    </w:p>
  </w:footnote>
  <w:footnote w:type="continuationSeparator" w:id="0">
    <w:p w:rsidR="00173FFD" w:rsidRDefault="00173FF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340BB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EE527F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8018EB">
      <w:t>6</w:t>
    </w:r>
    <w:r>
      <w:t xml:space="preserve">2824175, </w:t>
    </w:r>
    <w:r w:rsidR="008018EB">
      <w:t>6</w:t>
    </w:r>
    <w:r>
      <w:t xml:space="preserve">2828203, </w:t>
    </w:r>
    <w:r w:rsidR="008018EB">
      <w:t>6</w:t>
    </w:r>
    <w:r>
      <w:t xml:space="preserve">2826020, Fax : </w:t>
    </w:r>
    <w:r w:rsidR="008018EB">
      <w:t>6</w:t>
    </w:r>
    <w:r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340BB9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8018EB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68A1"/>
    <w:rsid w:val="00037A80"/>
    <w:rsid w:val="00075DD7"/>
    <w:rsid w:val="00133B61"/>
    <w:rsid w:val="0015341D"/>
    <w:rsid w:val="00173FFD"/>
    <w:rsid w:val="001C36A6"/>
    <w:rsid w:val="00251834"/>
    <w:rsid w:val="00284372"/>
    <w:rsid w:val="002E5ACE"/>
    <w:rsid w:val="003033AF"/>
    <w:rsid w:val="00340BB9"/>
    <w:rsid w:val="003B7218"/>
    <w:rsid w:val="003C4111"/>
    <w:rsid w:val="0042603E"/>
    <w:rsid w:val="004725E1"/>
    <w:rsid w:val="004C14F0"/>
    <w:rsid w:val="00543B4A"/>
    <w:rsid w:val="00545425"/>
    <w:rsid w:val="0057327B"/>
    <w:rsid w:val="005778E5"/>
    <w:rsid w:val="005B1491"/>
    <w:rsid w:val="005C3925"/>
    <w:rsid w:val="005C5283"/>
    <w:rsid w:val="005E6269"/>
    <w:rsid w:val="006A0465"/>
    <w:rsid w:val="006A5466"/>
    <w:rsid w:val="006B42B0"/>
    <w:rsid w:val="006D1B10"/>
    <w:rsid w:val="006F7BC9"/>
    <w:rsid w:val="0074581A"/>
    <w:rsid w:val="00792F41"/>
    <w:rsid w:val="007B2719"/>
    <w:rsid w:val="007B2926"/>
    <w:rsid w:val="007F335E"/>
    <w:rsid w:val="008018EB"/>
    <w:rsid w:val="00811DF3"/>
    <w:rsid w:val="008221E2"/>
    <w:rsid w:val="008254AB"/>
    <w:rsid w:val="00827A8F"/>
    <w:rsid w:val="00840DC8"/>
    <w:rsid w:val="00864E24"/>
    <w:rsid w:val="008E6A45"/>
    <w:rsid w:val="00A36F93"/>
    <w:rsid w:val="00A40342"/>
    <w:rsid w:val="00B14E86"/>
    <w:rsid w:val="00B30F65"/>
    <w:rsid w:val="00BD0D0D"/>
    <w:rsid w:val="00C475F0"/>
    <w:rsid w:val="00C925DC"/>
    <w:rsid w:val="00CA3063"/>
    <w:rsid w:val="00CB1A7A"/>
    <w:rsid w:val="00D02D29"/>
    <w:rsid w:val="00D75EF4"/>
    <w:rsid w:val="00D83A06"/>
    <w:rsid w:val="00DE77FE"/>
    <w:rsid w:val="00DF2260"/>
    <w:rsid w:val="00E82891"/>
    <w:rsid w:val="00EE527F"/>
    <w:rsid w:val="00F04050"/>
    <w:rsid w:val="00F110BD"/>
    <w:rsid w:val="00F24168"/>
    <w:rsid w:val="00FA7946"/>
    <w:rsid w:val="00FD48D4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322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2138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2018-07-26T00:46:00Z</cp:lastPrinted>
  <dcterms:created xsi:type="dcterms:W3CDTF">2018-09-21T05:37:00Z</dcterms:created>
  <dcterms:modified xsi:type="dcterms:W3CDTF">2018-09-21T05:37:00Z</dcterms:modified>
</cp:coreProperties>
</file>