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7F701F">
      <w:pPr>
        <w:rPr>
          <w:sz w:val="24"/>
          <w:lang w:eastAsia="zh-CN"/>
        </w:rPr>
      </w:pPr>
      <w:r>
        <w:rPr>
          <w:sz w:val="24"/>
        </w:rPr>
        <w:t>Date: 14</w:t>
      </w:r>
      <w:r w:rsidRPr="007F701F">
        <w:rPr>
          <w:sz w:val="24"/>
          <w:vertAlign w:val="superscript"/>
        </w:rPr>
        <w:t>th</w:t>
      </w:r>
      <w:r>
        <w:rPr>
          <w:sz w:val="24"/>
        </w:rPr>
        <w:t xml:space="preserve"> May2018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:rsidR="00566474" w:rsidRDefault="00BA65F8" w:rsidP="0056647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C25A49">
        <w:rPr>
          <w:sz w:val="24"/>
          <w:lang w:eastAsia="zh-CN"/>
        </w:rPr>
        <w:t>unload 1 unit machine from 1 x 20ft OT container, assist engineer to install machine parts,</w:t>
      </w:r>
      <w:r w:rsidR="007F701F">
        <w:rPr>
          <w:sz w:val="24"/>
          <w:lang w:eastAsia="zh-CN"/>
        </w:rPr>
        <w:t xml:space="preserve"> after install,</w:t>
      </w:r>
      <w:r w:rsidR="00C25A49">
        <w:rPr>
          <w:sz w:val="24"/>
          <w:lang w:eastAsia="zh-CN"/>
        </w:rPr>
        <w:t xml:space="preserve"> </w:t>
      </w:r>
      <w:r w:rsidR="00136332">
        <w:rPr>
          <w:sz w:val="24"/>
          <w:lang w:eastAsia="zh-CN"/>
        </w:rPr>
        <w:t>shift and position</w:t>
      </w:r>
      <w:r>
        <w:rPr>
          <w:sz w:val="24"/>
          <w:lang w:eastAsia="zh-CN"/>
        </w:rPr>
        <w:t xml:space="preserve"> into </w:t>
      </w:r>
      <w:r w:rsidR="00241657">
        <w:rPr>
          <w:sz w:val="24"/>
          <w:lang w:eastAsia="zh-CN"/>
        </w:rPr>
        <w:t>premise</w:t>
      </w:r>
      <w:r w:rsidR="006D440D">
        <w:rPr>
          <w:sz w:val="24"/>
          <w:lang w:eastAsia="zh-CN"/>
        </w:rPr>
        <w:t xml:space="preserve"> at ground floor</w:t>
      </w:r>
    </w:p>
    <w:p w:rsidR="00BF1F53" w:rsidRDefault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BF1F53" w:rsidRPr="00D51A21" w:rsidRDefault="00BF1F53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BF1F53" w:rsidRDefault="00C25A4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 CJK 5116G VTL</w:t>
      </w:r>
    </w:p>
    <w:p w:rsidR="00C25A49" w:rsidRDefault="007F701F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Packing Dimension: 3400 x 2400 x 2000mm</w:t>
      </w:r>
    </w:p>
    <w:p w:rsidR="00C25A49" w:rsidRPr="00BF1F53" w:rsidRDefault="00C25A4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12, 430 kgs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F1F53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467DA" w:rsidRDefault="00C25A49">
      <w:pPr>
        <w:rPr>
          <w:sz w:val="24"/>
          <w:lang w:eastAsia="zh-CN"/>
        </w:rPr>
      </w:pPr>
      <w:r>
        <w:rPr>
          <w:sz w:val="24"/>
          <w:lang w:eastAsia="zh-CN"/>
        </w:rPr>
        <w:t>16/05/2018   -   09:30</w:t>
      </w:r>
      <w:r w:rsidR="00566474">
        <w:rPr>
          <w:sz w:val="24"/>
          <w:lang w:eastAsia="zh-CN"/>
        </w:rPr>
        <w:t xml:space="preserve"> am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BA65F8" w:rsidRDefault="00C25A49" w:rsidP="00BA65F8">
      <w:pPr>
        <w:pStyle w:val="Heading4"/>
      </w:pPr>
      <w:r>
        <w:t>No 21 Loyang Lane</w:t>
      </w:r>
    </w:p>
    <w:p w:rsidR="00BA65F8" w:rsidRPr="00BA65F8" w:rsidRDefault="00C25A49" w:rsidP="00BA65F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Windsor Airmotive </w:t>
      </w:r>
      <w:r w:rsidR="00E4630B">
        <w:rPr>
          <w:sz w:val="24"/>
          <w:szCs w:val="24"/>
          <w:lang w:eastAsia="zh-CN"/>
        </w:rPr>
        <w:t>Asia Pte Ltd</w:t>
      </w:r>
      <w:r w:rsidR="00557513">
        <w:rPr>
          <w:sz w:val="24"/>
          <w:szCs w:val="24"/>
          <w:lang w:eastAsia="zh-CN"/>
        </w:rPr>
        <w:t xml:space="preserve"> </w:t>
      </w:r>
    </w:p>
    <w:p w:rsidR="0089628B" w:rsidRPr="0089628B" w:rsidRDefault="0089628B" w:rsidP="0089628B">
      <w:pPr>
        <w:rPr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8274F1" w:rsidRDefault="00EF789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8274F1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x</w:t>
      </w:r>
      <w:r w:rsidR="001268A8">
        <w:rPr>
          <w:sz w:val="24"/>
          <w:lang w:eastAsia="zh-CN"/>
        </w:rPr>
        <w:t xml:space="preserve"> </w:t>
      </w:r>
      <w:r w:rsidR="008274F1">
        <w:rPr>
          <w:sz w:val="24"/>
          <w:lang w:eastAsia="zh-CN"/>
        </w:rPr>
        <w:t xml:space="preserve">50 ton </w:t>
      </w:r>
      <w:r w:rsidR="00746A35">
        <w:rPr>
          <w:sz w:val="24"/>
          <w:lang w:eastAsia="zh-CN"/>
        </w:rPr>
        <w:t>mobile</w:t>
      </w:r>
      <w:r w:rsidR="006467DA">
        <w:rPr>
          <w:sz w:val="24"/>
          <w:lang w:eastAsia="zh-CN"/>
        </w:rPr>
        <w:t xml:space="preserve"> crane</w:t>
      </w:r>
    </w:p>
    <w:p w:rsidR="00746A35" w:rsidRDefault="00746A3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lorry crane</w:t>
      </w:r>
    </w:p>
    <w:p w:rsidR="006467DA" w:rsidRDefault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</w:t>
      </w:r>
      <w:r w:rsidR="000D3F7C">
        <w:rPr>
          <w:sz w:val="24"/>
          <w:lang w:eastAsia="zh-CN"/>
        </w:rPr>
        <w:t>allet truck</w:t>
      </w:r>
      <w:r w:rsidR="00083372">
        <w:rPr>
          <w:sz w:val="24"/>
          <w:lang w:eastAsia="zh-CN"/>
        </w:rPr>
        <w:t xml:space="preserve"> </w:t>
      </w:r>
    </w:p>
    <w:p w:rsidR="006467DA" w:rsidRDefault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Wire/w</w:t>
      </w:r>
      <w:r w:rsidR="00EC37A1">
        <w:rPr>
          <w:sz w:val="24"/>
          <w:lang w:eastAsia="zh-CN"/>
        </w:rPr>
        <w:t>ebbing</w:t>
      </w:r>
      <w:r w:rsidR="00466C7A">
        <w:rPr>
          <w:sz w:val="24"/>
          <w:lang w:eastAsia="zh-CN"/>
        </w:rPr>
        <w:t xml:space="preserve"> </w:t>
      </w:r>
      <w:r w:rsidR="00566474">
        <w:rPr>
          <w:sz w:val="24"/>
          <w:lang w:eastAsia="zh-CN"/>
        </w:rPr>
        <w:t>sling</w:t>
      </w:r>
      <w:r w:rsidR="001268A8">
        <w:rPr>
          <w:sz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7D28" w:rsidRDefault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obstacle</w:t>
      </w:r>
      <w:r w:rsidR="00A84205">
        <w:rPr>
          <w:sz w:val="24"/>
          <w:lang w:eastAsia="zh-CN"/>
        </w:rPr>
        <w:t>s on crane parking area</w:t>
      </w:r>
      <w:r w:rsidR="00D51A21">
        <w:rPr>
          <w:sz w:val="24"/>
          <w:lang w:eastAsia="zh-CN"/>
        </w:rPr>
        <w:t xml:space="preserve"> and route to machine position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A84205">
        <w:rPr>
          <w:sz w:val="24"/>
          <w:lang w:eastAsia="zh-CN"/>
        </w:rPr>
        <w:t xml:space="preserve"> involved enter unintentionally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A84205">
        <w:rPr>
          <w:sz w:val="24"/>
          <w:lang w:eastAsia="zh-CN"/>
        </w:rPr>
        <w:t>ing weather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13633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746A35" w:rsidRDefault="00746A35" w:rsidP="00BF1F53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147D28" w:rsidRDefault="00147D28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E4630B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E4630B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557513">
        <w:rPr>
          <w:sz w:val="24"/>
          <w:lang w:eastAsia="zh-CN"/>
        </w:rPr>
        <w:t xml:space="preserve">ervisor, rigger, signalman and </w:t>
      </w:r>
      <w:r w:rsidR="00E95CFA">
        <w:rPr>
          <w:sz w:val="24"/>
          <w:lang w:eastAsia="zh-CN"/>
        </w:rPr>
        <w:t>mobile/lorry crane</w:t>
      </w:r>
      <w:r>
        <w:rPr>
          <w:sz w:val="24"/>
          <w:lang w:eastAsia="zh-CN"/>
        </w:rPr>
        <w:t xml:space="preserve"> 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in this operation (attached all l</w:t>
      </w:r>
      <w:r w:rsidR="006467DA">
        <w:rPr>
          <w:sz w:val="24"/>
          <w:lang w:eastAsia="zh-CN"/>
        </w:rPr>
        <w:t>ifting crews certificate)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7D28" w:rsidRDefault="00147D28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E4630B">
        <w:rPr>
          <w:rFonts w:hint="eastAsia"/>
          <w:sz w:val="24"/>
          <w:lang w:eastAsia="zh-CN"/>
        </w:rPr>
        <w:t xml:space="preserve">ty shoes, </w:t>
      </w:r>
      <w:r w:rsidR="00E4630B">
        <w:rPr>
          <w:sz w:val="24"/>
          <w:lang w:eastAsia="zh-CN"/>
        </w:rPr>
        <w:t xml:space="preserve">safety </w:t>
      </w:r>
      <w:r w:rsidR="00E4630B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AB583B">
        <w:rPr>
          <w:rFonts w:hint="eastAsia"/>
          <w:sz w:val="24"/>
          <w:lang w:eastAsia="zh-CN"/>
        </w:rPr>
        <w:t>nd lifting gear with M.O.M certificate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E4630B">
        <w:t>.</w:t>
      </w:r>
      <w:r w:rsidR="001268A8">
        <w:rPr>
          <w:rFonts w:hint="eastAsia"/>
        </w:rPr>
        <w:t>O</w:t>
      </w:r>
      <w:r w:rsidR="00E4630B">
        <w:t>.</w:t>
      </w:r>
      <w:r w:rsidR="001268A8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D51A21">
        <w:rPr>
          <w:rFonts w:hint="eastAsia"/>
        </w:rPr>
        <w:t>an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E4630B" w:rsidRDefault="006467DA" w:rsidP="00C25A49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</w:t>
      </w:r>
      <w:r>
        <w:rPr>
          <w:rFonts w:hint="eastAsia"/>
          <w:lang w:eastAsia="zh-CN"/>
        </w:rPr>
        <w:t>JOB SCOPE</w:t>
      </w:r>
    </w:p>
    <w:p w:rsidR="00D51A21" w:rsidRDefault="00EC1B89" w:rsidP="00B61A8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Mobile/l</w:t>
      </w:r>
      <w:r w:rsidR="006467DA">
        <w:rPr>
          <w:sz w:val="24"/>
          <w:lang w:eastAsia="zh-CN"/>
        </w:rPr>
        <w:t xml:space="preserve">orry crane to park at designated </w:t>
      </w:r>
      <w:r w:rsidR="008274F1">
        <w:rPr>
          <w:sz w:val="24"/>
          <w:lang w:eastAsia="zh-CN"/>
        </w:rPr>
        <w:t>location for the lift</w:t>
      </w:r>
    </w:p>
    <w:p w:rsidR="00C90E43" w:rsidRDefault="00C90E43" w:rsidP="00B61A8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Open up container canvas using ladder</w:t>
      </w:r>
    </w:p>
    <w:p w:rsidR="00C90E43" w:rsidRDefault="00C90E43" w:rsidP="00B61A8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sling to machine hoisting point</w:t>
      </w:r>
    </w:p>
    <w:p w:rsidR="00C90E43" w:rsidRDefault="00C90E43" w:rsidP="00C90E4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machine from container and load onto lorry chassis</w:t>
      </w:r>
    </w:p>
    <w:p w:rsidR="006467DA" w:rsidRPr="00C90E43" w:rsidRDefault="00E4630B" w:rsidP="00C90E4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</w:t>
      </w:r>
      <w:r w:rsidR="00C90E43">
        <w:rPr>
          <w:sz w:val="24"/>
          <w:lang w:eastAsia="zh-CN"/>
        </w:rPr>
        <w:t xml:space="preserve"> lorry to </w:t>
      </w:r>
      <w:bookmarkStart w:id="0" w:name="_GoBack"/>
      <w:bookmarkEnd w:id="0"/>
      <w:r w:rsidR="00334C7D">
        <w:rPr>
          <w:sz w:val="24"/>
          <w:lang w:eastAsia="zh-CN"/>
        </w:rPr>
        <w:t xml:space="preserve">near roller shutter door </w:t>
      </w:r>
    </w:p>
    <w:p w:rsidR="00860CD2" w:rsidRDefault="00334C7D" w:rsidP="000A319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down machine from lorry chassis to the ground</w:t>
      </w:r>
    </w:p>
    <w:p w:rsidR="00EF789A" w:rsidRPr="00334C7D" w:rsidRDefault="00334C7D" w:rsidP="00334C7D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Assist engineer to install machine parts</w:t>
      </w:r>
    </w:p>
    <w:p w:rsidR="000D3C89" w:rsidRPr="00EF789A" w:rsidRDefault="00334C7D" w:rsidP="00EF789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After installing, s</w:t>
      </w:r>
      <w:r w:rsidR="00742D33">
        <w:rPr>
          <w:sz w:val="24"/>
          <w:lang w:eastAsia="zh-CN"/>
        </w:rPr>
        <w:t xml:space="preserve">hift </w:t>
      </w:r>
      <w:r w:rsidR="0089628B">
        <w:rPr>
          <w:sz w:val="24"/>
          <w:lang w:eastAsia="zh-CN"/>
        </w:rPr>
        <w:t>and position machine</w:t>
      </w:r>
      <w:r w:rsidR="00EF789A">
        <w:rPr>
          <w:sz w:val="24"/>
          <w:lang w:eastAsia="zh-CN"/>
        </w:rPr>
        <w:t xml:space="preserve"> to the designated location</w:t>
      </w:r>
      <w:r w:rsidR="00D51A21">
        <w:rPr>
          <w:sz w:val="24"/>
          <w:lang w:eastAsia="zh-CN"/>
        </w:rPr>
        <w:t xml:space="preserve"> inside </w:t>
      </w:r>
      <w:r w:rsidR="00B61A87">
        <w:rPr>
          <w:sz w:val="24"/>
          <w:lang w:eastAsia="zh-CN"/>
        </w:rPr>
        <w:t>factory</w:t>
      </w:r>
    </w:p>
    <w:p w:rsidR="006467DA" w:rsidRPr="0099046A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housekeeping, all debris 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E4630B" w:rsidRPr="00E4630B" w:rsidRDefault="00E4630B" w:rsidP="0099046A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Remark:</w:t>
      </w:r>
    </w:p>
    <w:p w:rsidR="00E4630B" w:rsidRDefault="00E4630B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MOS subject to change by supervisor/lifting supervisor on site</w:t>
      </w:r>
    </w:p>
    <w:p w:rsidR="00E4630B" w:rsidRDefault="00E4630B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B6F3A" w:rsidRDefault="00DB6F3A">
      <w:r>
        <w:separator/>
      </w:r>
    </w:p>
  </w:endnote>
  <w:endnote w:type="continuationSeparator" w:id="0">
    <w:p w:rsidR="00DB6F3A" w:rsidRDefault="00DB6F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503E70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503E70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B6F3A" w:rsidRDefault="00DB6F3A">
      <w:r>
        <w:separator/>
      </w:r>
    </w:p>
  </w:footnote>
  <w:footnote w:type="continuationSeparator" w:id="0">
    <w:p w:rsidR="00DB6F3A" w:rsidRDefault="00DB6F3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DB6F3A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6467DA">
    <w:pPr>
      <w:pStyle w:val="Header"/>
      <w:jc w:val="center"/>
    </w:pPr>
    <w:r>
      <w:t xml:space="preserve">Tel : </w:t>
    </w:r>
    <w:r w:rsidR="006D440D">
      <w:t>6</w:t>
    </w:r>
    <w:r>
      <w:t xml:space="preserve">2824175, </w:t>
    </w:r>
    <w:r w:rsidR="006D440D">
      <w:t>6</w:t>
    </w:r>
    <w:r>
      <w:t xml:space="preserve">2828203, </w:t>
    </w:r>
    <w:r w:rsidR="006D440D">
      <w:t>6</w:t>
    </w:r>
    <w:r>
      <w:t xml:space="preserve">2826020, Fax : </w:t>
    </w:r>
    <w:r w:rsidR="006D440D">
      <w:t>6</w:t>
    </w:r>
    <w:r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DB6F3A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6D440D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752D01DB"/>
    <w:multiLevelType w:val="hybridMultilevel"/>
    <w:tmpl w:val="2DB60918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7152C"/>
    <w:rsid w:val="00083372"/>
    <w:rsid w:val="000A3198"/>
    <w:rsid w:val="000C68D5"/>
    <w:rsid w:val="000D3C89"/>
    <w:rsid w:val="000D3F7C"/>
    <w:rsid w:val="001268A8"/>
    <w:rsid w:val="00136332"/>
    <w:rsid w:val="00141D73"/>
    <w:rsid w:val="00147D28"/>
    <w:rsid w:val="001F5380"/>
    <w:rsid w:val="00210BA1"/>
    <w:rsid w:val="00241657"/>
    <w:rsid w:val="00257C21"/>
    <w:rsid w:val="00334C7D"/>
    <w:rsid w:val="003C43A5"/>
    <w:rsid w:val="003D3BEA"/>
    <w:rsid w:val="00415A40"/>
    <w:rsid w:val="00466C7A"/>
    <w:rsid w:val="004C039D"/>
    <w:rsid w:val="00503E70"/>
    <w:rsid w:val="005333BC"/>
    <w:rsid w:val="00557513"/>
    <w:rsid w:val="00566474"/>
    <w:rsid w:val="00634800"/>
    <w:rsid w:val="006467DA"/>
    <w:rsid w:val="00663BC0"/>
    <w:rsid w:val="006D440D"/>
    <w:rsid w:val="007066F2"/>
    <w:rsid w:val="00735210"/>
    <w:rsid w:val="00742D33"/>
    <w:rsid w:val="00746A35"/>
    <w:rsid w:val="007F701F"/>
    <w:rsid w:val="008225C1"/>
    <w:rsid w:val="008274F1"/>
    <w:rsid w:val="00860CD2"/>
    <w:rsid w:val="00892332"/>
    <w:rsid w:val="00895D5D"/>
    <w:rsid w:val="0089628B"/>
    <w:rsid w:val="00933FF0"/>
    <w:rsid w:val="00971AE8"/>
    <w:rsid w:val="0099046A"/>
    <w:rsid w:val="00A1115F"/>
    <w:rsid w:val="00A84205"/>
    <w:rsid w:val="00A93B6F"/>
    <w:rsid w:val="00AB583B"/>
    <w:rsid w:val="00B61A87"/>
    <w:rsid w:val="00BA65F8"/>
    <w:rsid w:val="00BF1F53"/>
    <w:rsid w:val="00C25A49"/>
    <w:rsid w:val="00C90E43"/>
    <w:rsid w:val="00C95881"/>
    <w:rsid w:val="00D51A21"/>
    <w:rsid w:val="00DB6F3A"/>
    <w:rsid w:val="00E4630B"/>
    <w:rsid w:val="00E76DB5"/>
    <w:rsid w:val="00E95CFA"/>
    <w:rsid w:val="00EC1220"/>
    <w:rsid w:val="00EC1B89"/>
    <w:rsid w:val="00EC37A1"/>
    <w:rsid w:val="00EF789A"/>
    <w:rsid w:val="00F36CE9"/>
    <w:rsid w:val="00FF1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116</TotalTime>
  <Pages>1</Pages>
  <Words>350</Words>
  <Characters>1996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2342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10</cp:revision>
  <cp:lastPrinted>2018-05-14T04:46:00Z</cp:lastPrinted>
  <dcterms:created xsi:type="dcterms:W3CDTF">2018-05-07T05:35:00Z</dcterms:created>
  <dcterms:modified xsi:type="dcterms:W3CDTF">2018-05-14T04:46:00Z</dcterms:modified>
</cp:coreProperties>
</file>