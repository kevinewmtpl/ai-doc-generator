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4C82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73092C2" w14:textId="77777777" w:rsidR="0063312A" w:rsidRDefault="0063312A">
      <w:pPr>
        <w:rPr>
          <w:sz w:val="24"/>
        </w:rPr>
      </w:pPr>
    </w:p>
    <w:p w14:paraId="7D7AF4AA" w14:textId="5359CC66" w:rsidR="006467DA" w:rsidRDefault="001B27CF">
      <w:pPr>
        <w:rPr>
          <w:sz w:val="24"/>
          <w:lang w:eastAsia="zh-CN"/>
        </w:rPr>
      </w:pPr>
      <w:r>
        <w:rPr>
          <w:sz w:val="24"/>
        </w:rPr>
        <w:t xml:space="preserve">Date: </w:t>
      </w:r>
    </w:p>
    <w:p w14:paraId="710915F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49BA5E1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62376ECB" w14:textId="09F003AC"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2AC5">
        <w:rPr>
          <w:sz w:val="24"/>
          <w:lang w:eastAsia="zh-CN"/>
        </w:rPr>
        <w:t>hoist up</w:t>
      </w:r>
      <w:r w:rsidR="000716A4">
        <w:rPr>
          <w:sz w:val="24"/>
          <w:lang w:eastAsia="zh-CN"/>
        </w:rPr>
        <w:t xml:space="preserve"> by using lorry loader</w:t>
      </w:r>
    </w:p>
    <w:p w14:paraId="03A25B95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6A023F2" w14:textId="77777777" w:rsidR="00371648" w:rsidRDefault="00371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67292FB" w14:textId="50FC41F1" w:rsidR="00371648" w:rsidRPr="009778E5" w:rsidRDefault="003716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7D9482" w14:textId="77777777" w:rsidR="00371648" w:rsidRP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0B6F33A" w14:textId="77777777"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9DD428" w14:textId="657B8EB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9778E5">
        <w:rPr>
          <w:sz w:val="24"/>
          <w:lang w:eastAsia="zh-CN"/>
        </w:rPr>
        <w:t>ed</w:t>
      </w:r>
    </w:p>
    <w:p w14:paraId="72E0E5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8CECA89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03CC34E" w14:textId="3B0BD54E" w:rsidR="006467DA" w:rsidRDefault="006467DA">
      <w:pPr>
        <w:rPr>
          <w:sz w:val="24"/>
          <w:lang w:eastAsia="zh-CN"/>
        </w:rPr>
      </w:pPr>
    </w:p>
    <w:p w14:paraId="661D89DC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3EA6F3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C976C93" w14:textId="77777777" w:rsidR="0063312A" w:rsidRDefault="00DF60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  <w:r w:rsidR="00243FDF">
        <w:rPr>
          <w:bCs/>
          <w:sz w:val="24"/>
          <w:szCs w:val="24"/>
          <w:lang w:eastAsia="zh-CN"/>
        </w:rPr>
        <w:t xml:space="preserve"> </w:t>
      </w:r>
    </w:p>
    <w:p w14:paraId="582D3B5D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4B314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1AE7079" w14:textId="527E25D2" w:rsidR="00544EE3" w:rsidRDefault="00544EE3" w:rsidP="00B04ABB">
      <w:pPr>
        <w:pStyle w:val="Heading4"/>
      </w:pPr>
    </w:p>
    <w:p w14:paraId="6C1D9936" w14:textId="5ED625E7" w:rsidR="00B04ABB" w:rsidRPr="00EF53D7" w:rsidRDefault="00B04ABB" w:rsidP="00B04ABB">
      <w:pPr>
        <w:rPr>
          <w:sz w:val="24"/>
          <w:szCs w:val="24"/>
          <w:lang w:eastAsia="zh-CN"/>
        </w:rPr>
      </w:pPr>
    </w:p>
    <w:p w14:paraId="468BA2DB" w14:textId="77777777" w:rsidR="0089628B" w:rsidRPr="0089628B" w:rsidRDefault="0089628B" w:rsidP="0089628B">
      <w:pPr>
        <w:rPr>
          <w:lang w:eastAsia="zh-CN"/>
        </w:rPr>
      </w:pPr>
    </w:p>
    <w:p w14:paraId="75F3774F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835040B" w14:textId="77777777" w:rsidR="006467DA" w:rsidRDefault="00371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14:paraId="44E8D4AA" w14:textId="77777777"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33336037" w14:textId="1386C413" w:rsidR="008A607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778E5"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54FEEB61" w14:textId="77777777" w:rsidR="00DF606C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14:paraId="33C51249" w14:textId="77777777" w:rsidR="009778E5" w:rsidRDefault="009778E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298DA6E" w14:textId="5878F7BE" w:rsidR="006467DA" w:rsidRPr="00DF606C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D0080E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14:paraId="275E210B" w14:textId="77777777"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612677E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BD237F4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AB9421C" w14:textId="5ED3DB73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9778E5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602A2E65" w14:textId="77777777"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D42CD0E" w14:textId="77777777" w:rsidR="008A607A" w:rsidRDefault="008A607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C16F4D" w14:textId="77777777"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D78EF4" w14:textId="77777777"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14:paraId="0993E00A" w14:textId="77777777" w:rsidR="00371648" w:rsidRDefault="0037164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06985B" w14:textId="77777777" w:rsidR="00DF606C" w:rsidRDefault="00DF606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5D0FA1CA" w14:textId="77777777"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14:paraId="3BBEAE35" w14:textId="77777777"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14:paraId="1D2DE958" w14:textId="77777777" w:rsidR="00DF606C" w:rsidRP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55D9064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1790160" w14:textId="77777777"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4A36B0CB" w14:textId="77777777" w:rsidR="00DF606C" w:rsidRDefault="00DF606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2F292B65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14:paraId="59729EC0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1D411C85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65EFDBF4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DD5FDFA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14:paraId="557D2D98" w14:textId="77777777"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14:paraId="3E4B0EE3" w14:textId="76227400"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  <w:r w:rsidR="009778E5">
        <w:rPr>
          <w:sz w:val="24"/>
          <w:lang w:eastAsia="zh-CN"/>
        </w:rPr>
        <w:t xml:space="preserve"> with outrigger fully extended and resting on steel plate/timber mats as base plate </w:t>
      </w:r>
    </w:p>
    <w:p w14:paraId="7CEF213C" w14:textId="77777777" w:rsidR="009778E5" w:rsidRDefault="009778E5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6086FF2B" w14:textId="33705FC9" w:rsidR="00670783" w:rsidRPr="00CF1858" w:rsidRDefault="009778E5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F606C">
        <w:rPr>
          <w:sz w:val="24"/>
          <w:lang w:eastAsia="zh-CN"/>
        </w:rPr>
        <w:t>ecure</w:t>
      </w:r>
      <w:r>
        <w:rPr>
          <w:sz w:val="24"/>
          <w:lang w:eastAsia="zh-CN"/>
        </w:rPr>
        <w:t xml:space="preserve"> sling</w:t>
      </w:r>
      <w:r w:rsidR="00DF606C">
        <w:rPr>
          <w:sz w:val="24"/>
          <w:lang w:eastAsia="zh-CN"/>
        </w:rPr>
        <w:t xml:space="preserve"> to rigging</w:t>
      </w:r>
      <w:r w:rsidR="004A2886">
        <w:rPr>
          <w:sz w:val="24"/>
          <w:lang w:eastAsia="zh-CN"/>
        </w:rPr>
        <w:t xml:space="preserve"> point</w:t>
      </w:r>
      <w:r>
        <w:rPr>
          <w:sz w:val="24"/>
          <w:lang w:eastAsia="zh-CN"/>
        </w:rPr>
        <w:t xml:space="preserve"> of bar feeder</w:t>
      </w:r>
    </w:p>
    <w:p w14:paraId="35F7F342" w14:textId="51ABA38A"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 xml:space="preserve">up </w:t>
      </w:r>
      <w:r w:rsidR="009778E5">
        <w:rPr>
          <w:sz w:val="24"/>
          <w:lang w:eastAsia="zh-CN"/>
        </w:rPr>
        <w:t>bar feeder</w:t>
      </w:r>
      <w:r w:rsidR="000716A4">
        <w:rPr>
          <w:sz w:val="24"/>
          <w:lang w:eastAsia="zh-CN"/>
        </w:rPr>
        <w:t xml:space="preserve"> 1ft above ground to check on balancing</w:t>
      </w:r>
    </w:p>
    <w:p w14:paraId="043BEE44" w14:textId="2413862E"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452AC5">
        <w:rPr>
          <w:sz w:val="24"/>
          <w:lang w:eastAsia="zh-CN"/>
        </w:rPr>
        <w:t xml:space="preserve"> </w:t>
      </w:r>
      <w:r w:rsidR="009778E5">
        <w:rPr>
          <w:sz w:val="24"/>
          <w:lang w:eastAsia="zh-CN"/>
        </w:rPr>
        <w:t>bar feeder</w:t>
      </w:r>
      <w:r w:rsidR="00452AC5">
        <w:rPr>
          <w:sz w:val="24"/>
          <w:lang w:eastAsia="zh-CN"/>
        </w:rPr>
        <w:t xml:space="preserve"> 2</w:t>
      </w:r>
      <w:r w:rsidR="00452AC5" w:rsidRPr="00452AC5">
        <w:rPr>
          <w:sz w:val="24"/>
          <w:vertAlign w:val="superscript"/>
          <w:lang w:eastAsia="zh-CN"/>
        </w:rPr>
        <w:t>nd</w:t>
      </w:r>
      <w:r w:rsidR="004A2886">
        <w:rPr>
          <w:sz w:val="24"/>
          <w:lang w:eastAsia="zh-CN"/>
        </w:rPr>
        <w:t xml:space="preserve"> floor</w:t>
      </w:r>
    </w:p>
    <w:p w14:paraId="0A305E87" w14:textId="4DDE1069"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 xml:space="preserve">and lower down </w:t>
      </w:r>
      <w:r w:rsidR="009778E5">
        <w:rPr>
          <w:sz w:val="24"/>
          <w:lang w:eastAsia="zh-CN"/>
        </w:rPr>
        <w:t>bar feeder in</w:t>
      </w:r>
      <w:r w:rsidR="00701D01">
        <w:rPr>
          <w:sz w:val="24"/>
          <w:lang w:eastAsia="zh-CN"/>
        </w:rPr>
        <w:t>to corridor pathway</w:t>
      </w:r>
      <w:r>
        <w:rPr>
          <w:sz w:val="24"/>
          <w:lang w:eastAsia="zh-CN"/>
        </w:rPr>
        <w:t xml:space="preserve"> </w:t>
      </w:r>
    </w:p>
    <w:p w14:paraId="7CA720E1" w14:textId="4D392DEB"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 onto</w:t>
      </w:r>
      <w:r w:rsidR="009778E5">
        <w:rPr>
          <w:sz w:val="24"/>
          <w:lang w:eastAsia="zh-CN"/>
        </w:rPr>
        <w:t xml:space="preserve"> bar feeder stand</w:t>
      </w:r>
      <w:r w:rsidR="00A20137" w:rsidRPr="00701D01">
        <w:rPr>
          <w:sz w:val="24"/>
          <w:lang w:eastAsia="zh-CN"/>
        </w:rPr>
        <w:t xml:space="preserve"> </w:t>
      </w:r>
    </w:p>
    <w:p w14:paraId="32A54EA7" w14:textId="77777777"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14:paraId="0AC71A56" w14:textId="77777777"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14:paraId="134A1B87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14:paraId="1D0ECC0F" w14:textId="77777777"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BB70FE6" w14:textId="77777777"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18E9CA17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BFA9E88" w14:textId="6A15AF85" w:rsidR="0099046A" w:rsidRDefault="009778E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38A0C0DE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A13C8F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7074E" w14:textId="77777777" w:rsidR="00A26410" w:rsidRDefault="00A26410">
      <w:r>
        <w:separator/>
      </w:r>
    </w:p>
  </w:endnote>
  <w:endnote w:type="continuationSeparator" w:id="0">
    <w:p w14:paraId="4E84089D" w14:textId="77777777" w:rsidR="00A26410" w:rsidRDefault="00A2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38FF0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22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22E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DFF51" w14:textId="77777777" w:rsidR="00A26410" w:rsidRDefault="00A26410">
      <w:r>
        <w:separator/>
      </w:r>
    </w:p>
  </w:footnote>
  <w:footnote w:type="continuationSeparator" w:id="0">
    <w:p w14:paraId="3712D79A" w14:textId="77777777" w:rsidR="00A26410" w:rsidRDefault="00A26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6C282" w14:textId="707C163E" w:rsidR="006467DA" w:rsidRDefault="009778E5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19A7528" wp14:editId="1608F3C2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30EED6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D475A04" w14:textId="40879C37" w:rsidR="006467DA" w:rsidRDefault="009778E5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05550FDE" w14:textId="5CBC339A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2B4E64E8" w14:textId="77777777" w:rsidR="006467DA" w:rsidRDefault="006467DA">
    <w:pPr>
      <w:pStyle w:val="Header"/>
      <w:jc w:val="center"/>
    </w:pPr>
    <w:r>
      <w:t>GST Reg No. : M2-8923804 – 2</w:t>
    </w:r>
  </w:p>
  <w:p w14:paraId="7981E707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788F414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1179173">
    <w:abstractNumId w:val="2"/>
  </w:num>
  <w:num w:numId="2" w16cid:durableId="923074644">
    <w:abstractNumId w:val="4"/>
  </w:num>
  <w:num w:numId="3" w16cid:durableId="261034099">
    <w:abstractNumId w:val="0"/>
  </w:num>
  <w:num w:numId="4" w16cid:durableId="980575953">
    <w:abstractNumId w:val="9"/>
  </w:num>
  <w:num w:numId="5" w16cid:durableId="383918409">
    <w:abstractNumId w:val="5"/>
  </w:num>
  <w:num w:numId="6" w16cid:durableId="1033648904">
    <w:abstractNumId w:val="6"/>
  </w:num>
  <w:num w:numId="7" w16cid:durableId="642392893">
    <w:abstractNumId w:val="3"/>
  </w:num>
  <w:num w:numId="8" w16cid:durableId="521170473">
    <w:abstractNumId w:val="7"/>
  </w:num>
  <w:num w:numId="9" w16cid:durableId="311066160">
    <w:abstractNumId w:val="1"/>
  </w:num>
  <w:num w:numId="10" w16cid:durableId="840395710">
    <w:abstractNumId w:val="8"/>
  </w:num>
  <w:num w:numId="11" w16cid:durableId="184570223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41249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86F5B"/>
    <w:rsid w:val="00193A39"/>
    <w:rsid w:val="001A26B8"/>
    <w:rsid w:val="001B27CF"/>
    <w:rsid w:val="001F5380"/>
    <w:rsid w:val="00217127"/>
    <w:rsid w:val="00241657"/>
    <w:rsid w:val="00243FDF"/>
    <w:rsid w:val="00257C21"/>
    <w:rsid w:val="00266D8F"/>
    <w:rsid w:val="002E1940"/>
    <w:rsid w:val="00306C1D"/>
    <w:rsid w:val="00353ECC"/>
    <w:rsid w:val="003571AC"/>
    <w:rsid w:val="00371648"/>
    <w:rsid w:val="003C43A5"/>
    <w:rsid w:val="003D3BEA"/>
    <w:rsid w:val="003E0C0F"/>
    <w:rsid w:val="003E1B73"/>
    <w:rsid w:val="003F58E1"/>
    <w:rsid w:val="00452AC5"/>
    <w:rsid w:val="004568F7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62D57"/>
    <w:rsid w:val="005A3BAE"/>
    <w:rsid w:val="005D5276"/>
    <w:rsid w:val="00626402"/>
    <w:rsid w:val="0063312A"/>
    <w:rsid w:val="00634800"/>
    <w:rsid w:val="006374BC"/>
    <w:rsid w:val="006467DA"/>
    <w:rsid w:val="00663BC0"/>
    <w:rsid w:val="00664227"/>
    <w:rsid w:val="00670783"/>
    <w:rsid w:val="006A5823"/>
    <w:rsid w:val="006D440D"/>
    <w:rsid w:val="006E7AD0"/>
    <w:rsid w:val="006F22E1"/>
    <w:rsid w:val="00701D01"/>
    <w:rsid w:val="007066F2"/>
    <w:rsid w:val="00735210"/>
    <w:rsid w:val="00742D33"/>
    <w:rsid w:val="00764CF4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8E1E18"/>
    <w:rsid w:val="0090024D"/>
    <w:rsid w:val="00926CAD"/>
    <w:rsid w:val="00933FF0"/>
    <w:rsid w:val="009375F5"/>
    <w:rsid w:val="0096126F"/>
    <w:rsid w:val="00971AE8"/>
    <w:rsid w:val="009728B7"/>
    <w:rsid w:val="009778E5"/>
    <w:rsid w:val="0099046A"/>
    <w:rsid w:val="009B3324"/>
    <w:rsid w:val="009C1705"/>
    <w:rsid w:val="00A1115F"/>
    <w:rsid w:val="00A20137"/>
    <w:rsid w:val="00A26410"/>
    <w:rsid w:val="00A84205"/>
    <w:rsid w:val="00A93B6F"/>
    <w:rsid w:val="00AB583B"/>
    <w:rsid w:val="00AE4287"/>
    <w:rsid w:val="00B04ABB"/>
    <w:rsid w:val="00B11F89"/>
    <w:rsid w:val="00B61A87"/>
    <w:rsid w:val="00B61F71"/>
    <w:rsid w:val="00BA56C2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DF606C"/>
    <w:rsid w:val="00E14B73"/>
    <w:rsid w:val="00E14D44"/>
    <w:rsid w:val="00E6301A"/>
    <w:rsid w:val="00E76DB5"/>
    <w:rsid w:val="00EB160A"/>
    <w:rsid w:val="00EC1220"/>
    <w:rsid w:val="00EC37A1"/>
    <w:rsid w:val="00EF3030"/>
    <w:rsid w:val="00EF53D7"/>
    <w:rsid w:val="00EF789A"/>
    <w:rsid w:val="00F179C3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9D82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2022-09-22T07:22:00Z</cp:lastPrinted>
  <dcterms:created xsi:type="dcterms:W3CDTF">2025-08-29T03:31:00Z</dcterms:created>
  <dcterms:modified xsi:type="dcterms:W3CDTF">2025-08-29T03:31:00Z</dcterms:modified>
</cp:coreProperties>
</file>