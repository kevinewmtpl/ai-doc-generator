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500DAE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D29D362" w14:textId="77777777" w:rsidR="007468DF" w:rsidRDefault="007468DF">
      <w:pPr>
        <w:rPr>
          <w:sz w:val="24"/>
        </w:rPr>
      </w:pPr>
    </w:p>
    <w:p w14:paraId="089F2428" w14:textId="11D26D3D" w:rsidR="00FC7A38" w:rsidRDefault="002928F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02047">
        <w:rPr>
          <w:sz w:val="24"/>
        </w:rPr>
        <w:t>10</w:t>
      </w:r>
      <w:r w:rsidR="00A02047" w:rsidRPr="00A02047">
        <w:rPr>
          <w:sz w:val="24"/>
          <w:vertAlign w:val="superscript"/>
        </w:rPr>
        <w:t>th</w:t>
      </w:r>
      <w:r w:rsidR="00A02047">
        <w:rPr>
          <w:sz w:val="24"/>
        </w:rPr>
        <w:t xml:space="preserve"> Oct 2025</w:t>
      </w:r>
    </w:p>
    <w:p w14:paraId="5C3AC5E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5C82C87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B61148D" w14:textId="67B33E02" w:rsidR="00D95D0B" w:rsidRDefault="00A020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2928F8">
        <w:rPr>
          <w:rFonts w:hint="eastAsia"/>
          <w:sz w:val="24"/>
          <w:lang w:eastAsia="zh-CN"/>
        </w:rPr>
        <w:t xml:space="preserve">To hoist down </w:t>
      </w:r>
      <w:r>
        <w:rPr>
          <w:sz w:val="24"/>
          <w:lang w:eastAsia="zh-CN"/>
        </w:rPr>
        <w:t xml:space="preserve">3 cases of </w:t>
      </w:r>
      <w:r w:rsidR="002928F8">
        <w:rPr>
          <w:rFonts w:hint="eastAsia"/>
          <w:sz w:val="24"/>
          <w:lang w:eastAsia="zh-CN"/>
        </w:rPr>
        <w:t>1 unit machine from</w:t>
      </w:r>
      <w:r w:rsidR="00814A8C">
        <w:rPr>
          <w:sz w:val="24"/>
          <w:lang w:eastAsia="zh-CN"/>
        </w:rPr>
        <w:t xml:space="preserve"> lorry</w:t>
      </w:r>
      <w:r w:rsidR="002928F8">
        <w:rPr>
          <w:sz w:val="24"/>
          <w:lang w:eastAsia="zh-CN"/>
        </w:rPr>
        <w:t xml:space="preserve"> chassis to the ground,</w:t>
      </w:r>
      <w:r>
        <w:rPr>
          <w:sz w:val="24"/>
          <w:lang w:eastAsia="zh-CN"/>
        </w:rPr>
        <w:t xml:space="preserve"> uncrate,</w:t>
      </w:r>
      <w:r w:rsidR="002928F8">
        <w:rPr>
          <w:sz w:val="24"/>
          <w:lang w:eastAsia="zh-CN"/>
        </w:rPr>
        <w:t xml:space="preserve"> </w:t>
      </w:r>
      <w:r w:rsidR="00814A8C">
        <w:rPr>
          <w:sz w:val="24"/>
          <w:lang w:eastAsia="zh-CN"/>
        </w:rPr>
        <w:t>sh</w:t>
      </w:r>
      <w:r w:rsidR="002928F8">
        <w:rPr>
          <w:sz w:val="24"/>
          <w:lang w:eastAsia="zh-CN"/>
        </w:rPr>
        <w:t xml:space="preserve">ift and </w:t>
      </w:r>
      <w:r>
        <w:rPr>
          <w:sz w:val="24"/>
          <w:lang w:eastAsia="zh-CN"/>
        </w:rPr>
        <w:t xml:space="preserve">position into workshop at ground floor </w:t>
      </w:r>
    </w:p>
    <w:p w14:paraId="50D8B25E" w14:textId="0148FA34" w:rsidR="00A02047" w:rsidRPr="006F6838" w:rsidRDefault="00A020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1 unit old machine from workshop to loading area, hoist up onto lorry chassis and deliver to scrapyard for disposal </w:t>
      </w:r>
    </w:p>
    <w:p w14:paraId="565E596F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C99ED08" w14:textId="77777777" w:rsidR="00056F43" w:rsidRDefault="002928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382759D2" w14:textId="4BA58C33" w:rsidR="00843016" w:rsidRDefault="00A0204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New machine</w:t>
      </w:r>
    </w:p>
    <w:p w14:paraId="0D6C7BC3" w14:textId="41F09EF2" w:rsidR="00A02047" w:rsidRPr="00A02047" w:rsidRDefault="00A020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MPI machine</w:t>
      </w:r>
    </w:p>
    <w:p w14:paraId="58ADA853" w14:textId="1615C223" w:rsidR="002928F8" w:rsidRDefault="00A020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</w:t>
      </w:r>
      <w:r w:rsidR="002928F8">
        <w:rPr>
          <w:bCs/>
          <w:sz w:val="24"/>
          <w:szCs w:val="24"/>
          <w:lang w:eastAsia="zh-CN"/>
        </w:rPr>
        <w:t xml:space="preserve">: </w:t>
      </w:r>
      <w:r>
        <w:rPr>
          <w:bCs/>
          <w:sz w:val="24"/>
          <w:szCs w:val="24"/>
          <w:lang w:eastAsia="zh-CN"/>
        </w:rPr>
        <w:t>366 x 104 x 153 cm</w:t>
      </w:r>
      <w:r w:rsidR="00F32213">
        <w:rPr>
          <w:bCs/>
          <w:sz w:val="24"/>
          <w:szCs w:val="24"/>
          <w:lang w:eastAsia="zh-CN"/>
        </w:rPr>
        <w:t xml:space="preserve"> / Wt: 828 kg </w:t>
      </w:r>
    </w:p>
    <w:p w14:paraId="191F6C98" w14:textId="1AA1B718" w:rsidR="002928F8" w:rsidRDefault="00A020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122 x 122 x 71 cm</w:t>
      </w:r>
    </w:p>
    <w:p w14:paraId="3238F0E1" w14:textId="1120F168" w:rsidR="00A02047" w:rsidRDefault="00A020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91 x 91 x 101 cm</w:t>
      </w:r>
    </w:p>
    <w:p w14:paraId="3C7EA252" w14:textId="47E14DA4" w:rsidR="00A02047" w:rsidRDefault="00A020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Total wt: 2, 131 kg </w:t>
      </w:r>
    </w:p>
    <w:p w14:paraId="3DAAB3AA" w14:textId="77777777" w:rsidR="00A02047" w:rsidRDefault="00A020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7DCE241" w14:textId="28BF6C1C" w:rsidR="00A02047" w:rsidRDefault="00A0204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Old machine</w:t>
      </w:r>
    </w:p>
    <w:p w14:paraId="5AF7C4D1" w14:textId="54F8A87B" w:rsidR="00A02047" w:rsidRDefault="00A020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Magnaflux machine</w:t>
      </w:r>
    </w:p>
    <w:p w14:paraId="3E076FA1" w14:textId="1CC97E32" w:rsidR="00A02047" w:rsidRDefault="00A020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400 x 110 x 185 cm</w:t>
      </w:r>
    </w:p>
    <w:p w14:paraId="52569995" w14:textId="33C41D23" w:rsidR="00A02047" w:rsidRPr="00A02047" w:rsidRDefault="00A020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</w:p>
    <w:p w14:paraId="6595C108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D1B4A7D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5B057D8B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7CAE190E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E042CF1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13CE0F5" w14:textId="3E18A817" w:rsidR="00F147AF" w:rsidRPr="0073503C" w:rsidRDefault="00A020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25/10/25</w:t>
      </w:r>
    </w:p>
    <w:p w14:paraId="578EF4D0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252B94A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5A9B0AAC" w14:textId="35014448" w:rsidR="00D15AA2" w:rsidRDefault="002928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A02047">
        <w:rPr>
          <w:bCs/>
          <w:sz w:val="24"/>
          <w:szCs w:val="24"/>
          <w:lang w:eastAsia="zh-CN"/>
        </w:rPr>
        <w:t>0:00 am</w:t>
      </w:r>
    </w:p>
    <w:p w14:paraId="08F54A92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53A6D99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D8B6703" w14:textId="5AA9A289" w:rsidR="00D15AA2" w:rsidRDefault="00147E2F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505</w:t>
      </w:r>
      <w:r w:rsidR="00A02047">
        <w:rPr>
          <w:bCs/>
          <w:sz w:val="24"/>
          <w:szCs w:val="24"/>
          <w:lang w:eastAsia="zh-CN"/>
        </w:rPr>
        <w:t>A</w:t>
      </w:r>
      <w:r w:rsidR="00814A8C">
        <w:rPr>
          <w:bCs/>
          <w:sz w:val="24"/>
          <w:szCs w:val="24"/>
          <w:lang w:eastAsia="zh-CN"/>
        </w:rPr>
        <w:t xml:space="preserve"> Airport Rd </w:t>
      </w:r>
    </w:p>
    <w:p w14:paraId="17FBD587" w14:textId="77777777" w:rsidR="007E0784" w:rsidRDefault="00814A8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Engi</w:t>
      </w:r>
      <w:r w:rsidR="002928F8">
        <w:rPr>
          <w:bCs/>
          <w:sz w:val="24"/>
          <w:szCs w:val="24"/>
          <w:lang w:eastAsia="zh-CN"/>
        </w:rPr>
        <w:t xml:space="preserve">neering </w:t>
      </w:r>
      <w:r w:rsidR="00147E2F">
        <w:rPr>
          <w:bCs/>
          <w:sz w:val="24"/>
          <w:szCs w:val="24"/>
          <w:lang w:eastAsia="zh-CN"/>
        </w:rPr>
        <w:t>Aerospace</w:t>
      </w:r>
      <w:r w:rsidR="002928F8">
        <w:rPr>
          <w:bCs/>
          <w:sz w:val="24"/>
          <w:szCs w:val="24"/>
          <w:lang w:eastAsia="zh-CN"/>
        </w:rPr>
        <w:t xml:space="preserve"> Ltd</w:t>
      </w:r>
    </w:p>
    <w:p w14:paraId="333B6433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87FCF4C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2A405720" w14:textId="77777777" w:rsidR="00DF421F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015B292A" w14:textId="77777777" w:rsidR="009F1764" w:rsidRDefault="002928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</w:t>
      </w:r>
      <w:r w:rsidR="006F6838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14:paraId="2146EF20" w14:textId="77777777"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14:paraId="39506150" w14:textId="77777777" w:rsidR="00C854F7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 xml:space="preserve">/woodblock </w:t>
      </w:r>
    </w:p>
    <w:p w14:paraId="5BB2125D" w14:textId="54707E26"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843016">
        <w:rPr>
          <w:sz w:val="24"/>
          <w:lang w:eastAsia="zh-CN"/>
        </w:rPr>
        <w:t>PVC</w:t>
      </w:r>
      <w:r w:rsidR="00A02047">
        <w:rPr>
          <w:sz w:val="24"/>
          <w:lang w:eastAsia="zh-CN"/>
        </w:rPr>
        <w:t>/plywood</w:t>
      </w:r>
      <w:r w:rsidR="00843016">
        <w:rPr>
          <w:sz w:val="24"/>
          <w:lang w:eastAsia="zh-CN"/>
        </w:rPr>
        <w:t xml:space="preserve">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14:paraId="59776947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50EAD6C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2F1FDFE7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74DD6852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0DA06FD3" w14:textId="77777777" w:rsidR="00F32213" w:rsidRDefault="00F32213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40F91F95" w14:textId="7AA456BC"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303D802E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14:paraId="426B3183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25574F66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18DC99C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577C1912" w14:textId="77777777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signalman, lorry load</w:t>
      </w:r>
      <w:r w:rsidR="00A9059C">
        <w:rPr>
          <w:sz w:val="24"/>
          <w:szCs w:val="24"/>
          <w:lang w:eastAsia="zh-CN"/>
        </w:rPr>
        <w:t xml:space="preserve">er operator </w:t>
      </w:r>
      <w:r>
        <w:rPr>
          <w:sz w:val="24"/>
          <w:szCs w:val="24"/>
          <w:lang w:eastAsia="zh-CN"/>
        </w:rPr>
        <w:t xml:space="preserve">will be involved in this operation </w:t>
      </w:r>
    </w:p>
    <w:p w14:paraId="4EDAB89B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7E8EFD2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E451923" w14:textId="77777777"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14:paraId="3BE2495A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7324E26D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690F5C8B" w14:textId="77777777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0D5E1E89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6EC61FAB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41B9E246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5D901893" w14:textId="77777777" w:rsidR="00F32213" w:rsidRDefault="00F3221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Set up crane with outrigger fully extended and resting on steel plate/timber mats as base plate</w:t>
      </w:r>
    </w:p>
    <w:p w14:paraId="3EAF32AA" w14:textId="25E06757" w:rsidR="00F32213" w:rsidRDefault="00F3221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To hoist down cases from lorry chassis to the ground </w:t>
      </w:r>
    </w:p>
    <w:p w14:paraId="0B1D57FD" w14:textId="67289732" w:rsidR="00F32213" w:rsidRDefault="00F3221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 and put aside</w:t>
      </w:r>
    </w:p>
    <w:p w14:paraId="132A7AB6" w14:textId="1B3D3C99" w:rsidR="002928F8" w:rsidRDefault="002928F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Rigger</w:t>
      </w:r>
      <w:r w:rsidR="00F32213">
        <w:rPr>
          <w:b w:val="0"/>
          <w:sz w:val="24"/>
          <w:szCs w:val="24"/>
          <w:u w:val="none"/>
          <w:lang w:eastAsia="zh-CN"/>
        </w:rPr>
        <w:t>s</w:t>
      </w:r>
      <w:r>
        <w:rPr>
          <w:b w:val="0"/>
          <w:sz w:val="24"/>
          <w:szCs w:val="24"/>
          <w:u w:val="none"/>
          <w:lang w:eastAsia="zh-CN"/>
        </w:rPr>
        <w:t xml:space="preserve"> to insert sling to crane hook</w:t>
      </w:r>
    </w:p>
    <w:p w14:paraId="5FB26571" w14:textId="77777777" w:rsidR="002928F8" w:rsidRDefault="002928F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sling to rigging point of machine </w:t>
      </w:r>
    </w:p>
    <w:p w14:paraId="27C1E04A" w14:textId="77777777" w:rsidR="00F32213" w:rsidRDefault="002928F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 ho</w:t>
      </w:r>
      <w:r w:rsidR="00F32213">
        <w:rPr>
          <w:b w:val="0"/>
          <w:sz w:val="24"/>
          <w:szCs w:val="24"/>
          <w:u w:val="none"/>
          <w:lang w:eastAsia="zh-CN"/>
        </w:rPr>
        <w:t>ist up and detach machine from base</w:t>
      </w:r>
    </w:p>
    <w:p w14:paraId="59EA8B46" w14:textId="61E78766" w:rsidR="00FA16F6" w:rsidRDefault="00F3221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Swing machine away from base and lower down to near ground level 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</w:p>
    <w:p w14:paraId="15EDD380" w14:textId="70E12DED" w:rsidR="00FD0AC7" w:rsidRPr="002928F8" w:rsidRDefault="00EC18F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2928F8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2928F8">
        <w:rPr>
          <w:b w:val="0"/>
          <w:sz w:val="24"/>
          <w:u w:val="none"/>
          <w:lang w:eastAsia="zh-CN"/>
        </w:rPr>
        <w:t xml:space="preserve">machine </w:t>
      </w:r>
      <w:r w:rsidR="00F32213">
        <w:rPr>
          <w:b w:val="0"/>
          <w:sz w:val="24"/>
          <w:u w:val="none"/>
          <w:lang w:eastAsia="zh-CN"/>
        </w:rPr>
        <w:t xml:space="preserve">into workshop </w:t>
      </w:r>
    </w:p>
    <w:p w14:paraId="5FD78B86" w14:textId="77777777" w:rsidR="00711935" w:rsidRDefault="002928F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machine </w:t>
      </w:r>
      <w:r w:rsidR="00883F1F">
        <w:rPr>
          <w:b w:val="0"/>
          <w:sz w:val="24"/>
          <w:u w:val="none"/>
          <w:lang w:eastAsia="zh-CN"/>
        </w:rPr>
        <w:t>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6B106C18" w14:textId="09ABD13D" w:rsidR="00175F21" w:rsidRDefault="002928F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>ert levelling pad under machine</w:t>
      </w:r>
      <w:r w:rsidR="00175F21">
        <w:rPr>
          <w:b w:val="0"/>
          <w:sz w:val="24"/>
          <w:u w:val="none"/>
          <w:lang w:eastAsia="zh-CN"/>
        </w:rPr>
        <w:t xml:space="preserve"> bed</w:t>
      </w:r>
    </w:p>
    <w:p w14:paraId="13574EAE" w14:textId="3A657E19" w:rsidR="00F32213" w:rsidRDefault="00F3221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out old machine to loading area </w:t>
      </w:r>
    </w:p>
    <w:p w14:paraId="2CF6BE04" w14:textId="14647B95" w:rsidR="00F32213" w:rsidRDefault="00F3221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Hoist up onto lorry chassis and transport out </w:t>
      </w:r>
      <w:r w:rsidR="00CB384A">
        <w:rPr>
          <w:b w:val="0"/>
          <w:sz w:val="24"/>
          <w:u w:val="none"/>
          <w:lang w:eastAsia="zh-CN"/>
        </w:rPr>
        <w:t>to scrapyard for disposal</w:t>
      </w:r>
      <w:r>
        <w:rPr>
          <w:b w:val="0"/>
          <w:sz w:val="24"/>
          <w:u w:val="none"/>
          <w:lang w:eastAsia="zh-CN"/>
        </w:rPr>
        <w:t xml:space="preserve"> </w:t>
      </w:r>
    </w:p>
    <w:p w14:paraId="700FBB71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Once job complete, team leader will instruct the team to perform proper housekeeping</w:t>
      </w:r>
    </w:p>
    <w:p w14:paraId="2696DF74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0507334B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00478909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5360C801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42E5AEDF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14:paraId="00728771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44C2B924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7D4571AB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FAC7F4" w14:textId="77777777" w:rsidR="00D1563E" w:rsidRDefault="00D1563E">
      <w:r>
        <w:separator/>
      </w:r>
    </w:p>
  </w:endnote>
  <w:endnote w:type="continuationSeparator" w:id="0">
    <w:p w14:paraId="1840FA1E" w14:textId="77777777" w:rsidR="00D1563E" w:rsidRDefault="00D15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74C1BC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276F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276F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F7D628" w14:textId="77777777" w:rsidR="00D1563E" w:rsidRDefault="00D1563E">
      <w:r>
        <w:separator/>
      </w:r>
    </w:p>
  </w:footnote>
  <w:footnote w:type="continuationSeparator" w:id="0">
    <w:p w14:paraId="3C9DF4E8" w14:textId="77777777" w:rsidR="00D1563E" w:rsidRDefault="00D156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617DE" w14:textId="77777777" w:rsidR="00FC7A38" w:rsidRDefault="00000000">
    <w:pPr>
      <w:pStyle w:val="Header"/>
      <w:jc w:val="center"/>
      <w:rPr>
        <w:b/>
        <w:sz w:val="26"/>
      </w:rPr>
    </w:pPr>
    <w:r>
      <w:rPr>
        <w:noProof/>
      </w:rPr>
      <w:pict w14:anchorId="0CAE99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369E74FE" w14:textId="77777777"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77FB09D7" w14:textId="77777777" w:rsidR="00FC7A38" w:rsidRDefault="002928F8">
    <w:pPr>
      <w:pStyle w:val="Header"/>
      <w:jc w:val="center"/>
    </w:pPr>
    <w:r>
      <w:t>No. 28 Kranji Loop #05-03, Kranji Green, Singapore 739571</w:t>
    </w:r>
  </w:p>
  <w:p w14:paraId="74B56793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2928F8">
      <w:t>2826020</w:t>
    </w:r>
  </w:p>
  <w:p w14:paraId="6E5376F3" w14:textId="77777777" w:rsidR="00FC7A38" w:rsidRDefault="00DE52F9">
    <w:pPr>
      <w:pStyle w:val="Header"/>
      <w:jc w:val="center"/>
    </w:pPr>
    <w:r>
      <w:t>GST Reg No. : M2-8923804 – 2</w:t>
    </w:r>
  </w:p>
  <w:p w14:paraId="13072E8F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591D52E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05023343">
    <w:abstractNumId w:val="2"/>
  </w:num>
  <w:num w:numId="2" w16cid:durableId="2042823178">
    <w:abstractNumId w:val="4"/>
  </w:num>
  <w:num w:numId="3" w16cid:durableId="1929390146">
    <w:abstractNumId w:val="0"/>
  </w:num>
  <w:num w:numId="4" w16cid:durableId="695234675">
    <w:abstractNumId w:val="9"/>
  </w:num>
  <w:num w:numId="5" w16cid:durableId="1929148658">
    <w:abstractNumId w:val="5"/>
  </w:num>
  <w:num w:numId="6" w16cid:durableId="1557934384">
    <w:abstractNumId w:val="6"/>
  </w:num>
  <w:num w:numId="7" w16cid:durableId="158734895">
    <w:abstractNumId w:val="3"/>
  </w:num>
  <w:num w:numId="8" w16cid:durableId="1129973271">
    <w:abstractNumId w:val="7"/>
  </w:num>
  <w:num w:numId="9" w16cid:durableId="2105608488">
    <w:abstractNumId w:val="1"/>
  </w:num>
  <w:num w:numId="10" w16cid:durableId="643433299">
    <w:abstractNumId w:val="8"/>
  </w:num>
  <w:num w:numId="11" w16cid:durableId="39485669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2C6E"/>
    <w:rsid w:val="000053DD"/>
    <w:rsid w:val="0001590F"/>
    <w:rsid w:val="00040D1C"/>
    <w:rsid w:val="00056F43"/>
    <w:rsid w:val="00083B53"/>
    <w:rsid w:val="000B14C2"/>
    <w:rsid w:val="000E48B7"/>
    <w:rsid w:val="00147418"/>
    <w:rsid w:val="00147E2F"/>
    <w:rsid w:val="0015089C"/>
    <w:rsid w:val="001603BC"/>
    <w:rsid w:val="00175F21"/>
    <w:rsid w:val="0018220D"/>
    <w:rsid w:val="001A79AD"/>
    <w:rsid w:val="001D682C"/>
    <w:rsid w:val="001F45D6"/>
    <w:rsid w:val="001F662B"/>
    <w:rsid w:val="00282A7E"/>
    <w:rsid w:val="002928F8"/>
    <w:rsid w:val="00297257"/>
    <w:rsid w:val="002E5BAE"/>
    <w:rsid w:val="00372A1A"/>
    <w:rsid w:val="00387587"/>
    <w:rsid w:val="00391A33"/>
    <w:rsid w:val="003B7E9C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F9D"/>
    <w:rsid w:val="007F0AD5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3381E"/>
    <w:rsid w:val="00940648"/>
    <w:rsid w:val="00951BE3"/>
    <w:rsid w:val="0095706B"/>
    <w:rsid w:val="00976D96"/>
    <w:rsid w:val="009B0018"/>
    <w:rsid w:val="009B421A"/>
    <w:rsid w:val="009B64F4"/>
    <w:rsid w:val="009C3595"/>
    <w:rsid w:val="009F1764"/>
    <w:rsid w:val="00A02047"/>
    <w:rsid w:val="00A30847"/>
    <w:rsid w:val="00A72C6E"/>
    <w:rsid w:val="00A82D44"/>
    <w:rsid w:val="00A9059C"/>
    <w:rsid w:val="00AB5AF9"/>
    <w:rsid w:val="00AC385A"/>
    <w:rsid w:val="00AD14A5"/>
    <w:rsid w:val="00AF5C78"/>
    <w:rsid w:val="00B014B7"/>
    <w:rsid w:val="00B276F6"/>
    <w:rsid w:val="00B36E1D"/>
    <w:rsid w:val="00B62E7E"/>
    <w:rsid w:val="00B776A5"/>
    <w:rsid w:val="00B826A0"/>
    <w:rsid w:val="00BE0949"/>
    <w:rsid w:val="00C0371B"/>
    <w:rsid w:val="00C236CF"/>
    <w:rsid w:val="00C2416E"/>
    <w:rsid w:val="00C84C45"/>
    <w:rsid w:val="00C854F7"/>
    <w:rsid w:val="00CB384A"/>
    <w:rsid w:val="00CC2333"/>
    <w:rsid w:val="00CC2F1C"/>
    <w:rsid w:val="00CD01C9"/>
    <w:rsid w:val="00CD4E44"/>
    <w:rsid w:val="00CE2BC7"/>
    <w:rsid w:val="00CF1449"/>
    <w:rsid w:val="00D07597"/>
    <w:rsid w:val="00D1563E"/>
    <w:rsid w:val="00D15AA2"/>
    <w:rsid w:val="00D24D51"/>
    <w:rsid w:val="00D63E8A"/>
    <w:rsid w:val="00D9569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64C7C"/>
    <w:rsid w:val="00E852D5"/>
    <w:rsid w:val="00EC18FD"/>
    <w:rsid w:val="00ED0A49"/>
    <w:rsid w:val="00EE334C"/>
    <w:rsid w:val="00F147AF"/>
    <w:rsid w:val="00F32213"/>
    <w:rsid w:val="00F57A5C"/>
    <w:rsid w:val="00F83D1F"/>
    <w:rsid w:val="00F86E27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4826A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57E43-8FAD-406E-AB0A-53F946776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23</TotalTime>
  <Pages>1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2938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2020-12-11T05:37:00Z</cp:lastPrinted>
  <dcterms:created xsi:type="dcterms:W3CDTF">2024-07-22T01:07:00Z</dcterms:created>
  <dcterms:modified xsi:type="dcterms:W3CDTF">2025-10-09T05:32:00Z</dcterms:modified>
</cp:coreProperties>
</file>