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E20D4" w:rsidRDefault="006E20D4">
      <w:pPr>
        <w:rPr>
          <w:sz w:val="24"/>
        </w:rPr>
      </w:pPr>
    </w:p>
    <w:p w:rsidR="006467DA" w:rsidRDefault="00982E84">
      <w:pPr>
        <w:rPr>
          <w:sz w:val="24"/>
          <w:lang w:eastAsia="zh-CN"/>
        </w:rPr>
      </w:pPr>
      <w:r>
        <w:rPr>
          <w:sz w:val="24"/>
        </w:rPr>
        <w:t>Date: 01</w:t>
      </w:r>
      <w:r w:rsidRPr="00982E84">
        <w:rPr>
          <w:sz w:val="24"/>
          <w:vertAlign w:val="superscript"/>
        </w:rPr>
        <w:t>st</w:t>
      </w:r>
      <w:r>
        <w:rPr>
          <w:sz w:val="24"/>
        </w:rPr>
        <w:t xml:space="preserve"> Sep</w:t>
      </w:r>
      <w:r w:rsidR="00E83270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94FC9">
        <w:rPr>
          <w:sz w:val="24"/>
          <w:lang w:eastAsia="zh-CN"/>
        </w:rPr>
        <w:t>unload 1 unit machine from 1 x 2</w:t>
      </w:r>
      <w:r w:rsidR="00581AFF">
        <w:rPr>
          <w:sz w:val="24"/>
          <w:lang w:eastAsia="zh-CN"/>
        </w:rPr>
        <w:t>0ft FR</w:t>
      </w:r>
      <w:r w:rsidR="00C25A49">
        <w:rPr>
          <w:sz w:val="24"/>
          <w:lang w:eastAsia="zh-CN"/>
        </w:rPr>
        <w:t xml:space="preserve"> container,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E8327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D2-5AX Machining Centre </w:t>
      </w:r>
      <w:r w:rsidR="00C94FC9">
        <w:rPr>
          <w:sz w:val="24"/>
          <w:szCs w:val="24"/>
          <w:lang w:eastAsia="zh-CN"/>
        </w:rPr>
        <w:t xml:space="preserve"> </w:t>
      </w:r>
    </w:p>
    <w:p w:rsidR="00C94FC9" w:rsidRDefault="00FA16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6E20D4">
        <w:rPr>
          <w:sz w:val="24"/>
          <w:szCs w:val="24"/>
          <w:lang w:eastAsia="zh-CN"/>
        </w:rPr>
        <w:t xml:space="preserve">2460 x 3205 x 3570 mm </w:t>
      </w:r>
    </w:p>
    <w:p w:rsidR="00C94FC9" w:rsidRDefault="00FA16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6E20D4">
        <w:rPr>
          <w:sz w:val="24"/>
          <w:szCs w:val="24"/>
          <w:lang w:eastAsia="zh-CN"/>
        </w:rPr>
        <w:t>10, 000</w:t>
      </w:r>
      <w:r w:rsidR="00C94FC9">
        <w:rPr>
          <w:sz w:val="24"/>
          <w:szCs w:val="24"/>
          <w:lang w:eastAsia="zh-CN"/>
        </w:rPr>
        <w:t xml:space="preserve"> </w:t>
      </w:r>
      <w:r w:rsidR="00581AFF">
        <w:rPr>
          <w:sz w:val="24"/>
          <w:szCs w:val="24"/>
          <w:lang w:eastAsia="zh-CN"/>
        </w:rPr>
        <w:t>kg</w:t>
      </w:r>
      <w:r w:rsidR="00C94FC9">
        <w:rPr>
          <w:sz w:val="24"/>
          <w:szCs w:val="24"/>
          <w:lang w:eastAsia="zh-CN"/>
        </w:rPr>
        <w:t xml:space="preserve"> </w:t>
      </w:r>
    </w:p>
    <w:p w:rsidR="00C25A49" w:rsidRPr="00BF1F53" w:rsidRDefault="00C25A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E20D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210C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r w:rsidR="003410CF">
        <w:rPr>
          <w:sz w:val="24"/>
          <w:lang w:eastAsia="zh-CN"/>
        </w:rPr>
        <w:t>06-</w:t>
      </w:r>
      <w:r w:rsidR="006E20D4">
        <w:rPr>
          <w:sz w:val="24"/>
          <w:lang w:eastAsia="zh-CN"/>
        </w:rPr>
        <w:t>07/09/21</w:t>
      </w:r>
      <w:r w:rsidR="00C94FC9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  <w:bookmarkStart w:id="0" w:name="_GoBack"/>
      <w:bookmarkEnd w:id="0"/>
    </w:p>
    <w:p w:rsidR="00C94FC9" w:rsidRDefault="006E20D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4FC9">
        <w:rPr>
          <w:bCs/>
          <w:sz w:val="24"/>
          <w:szCs w:val="24"/>
          <w:lang w:eastAsia="zh-CN"/>
        </w:rPr>
        <w:t xml:space="preserve"> am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6E20D4" w:rsidP="00BA65F8">
      <w:pPr>
        <w:pStyle w:val="Heading4"/>
      </w:pPr>
      <w:r>
        <w:t>1 Changi North St 1</w:t>
      </w:r>
    </w:p>
    <w:p w:rsidR="00BA65F8" w:rsidRPr="00BA65F8" w:rsidRDefault="006E20D4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ETLA Ltd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A46A7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E20D4">
        <w:rPr>
          <w:sz w:val="24"/>
          <w:lang w:eastAsia="zh-CN"/>
        </w:rPr>
        <w:t>-2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</w:t>
      </w:r>
      <w:r w:rsidR="00534F50">
        <w:rPr>
          <w:sz w:val="24"/>
          <w:lang w:eastAsia="zh-CN"/>
        </w:rPr>
        <w:t>rry loader</w:t>
      </w:r>
    </w:p>
    <w:p w:rsidR="00746A35" w:rsidRDefault="001A46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  <w:r w:rsidR="00534F50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6467DA" w:rsidRDefault="006E20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plate/canvas (for </w:t>
      </w:r>
      <w:r w:rsidR="009B5A5C">
        <w:rPr>
          <w:sz w:val="24"/>
          <w:lang w:eastAsia="zh-CN"/>
        </w:rPr>
        <w:t>floor protection)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E20D4" w:rsidRDefault="006E20D4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6E20D4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6E20D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534F50">
        <w:rPr>
          <w:sz w:val="24"/>
          <w:lang w:eastAsia="zh-CN"/>
        </w:rPr>
        <w:t>unloading area</w:t>
      </w:r>
      <w:r>
        <w:rPr>
          <w:sz w:val="24"/>
          <w:lang w:eastAsia="zh-CN"/>
        </w:rPr>
        <w:t xml:space="preserve"> </w:t>
      </w:r>
    </w:p>
    <w:p w:rsidR="00C90E43" w:rsidRPr="006E20D4" w:rsidRDefault="00534F50" w:rsidP="006E20D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E20D4">
        <w:rPr>
          <w:sz w:val="24"/>
          <w:lang w:eastAsia="zh-CN"/>
        </w:rPr>
        <w:t>Insert sling below machine case</w:t>
      </w:r>
      <w:r w:rsidR="00F91991" w:rsidRPr="006E20D4">
        <w:rPr>
          <w:sz w:val="24"/>
          <w:lang w:eastAsia="zh-CN"/>
        </w:rPr>
        <w:t xml:space="preserve"> and attached onto crane hook </w:t>
      </w:r>
    </w:p>
    <w:p w:rsidR="00C90E43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C90E43">
        <w:rPr>
          <w:sz w:val="24"/>
          <w:lang w:eastAsia="zh-CN"/>
        </w:rPr>
        <w:t>fro</w:t>
      </w:r>
      <w:r>
        <w:rPr>
          <w:sz w:val="24"/>
          <w:lang w:eastAsia="zh-CN"/>
        </w:rPr>
        <w:t>m container to the ground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6467DA" w:rsidRPr="00C90E43" w:rsidRDefault="001A46A7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near door entrance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89628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6467DA" w:rsidRPr="0099046A" w:rsidRDefault="00724AD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24DE" w:rsidRDefault="009F24DE">
      <w:r>
        <w:separator/>
      </w:r>
    </w:p>
  </w:endnote>
  <w:endnote w:type="continuationSeparator" w:id="0">
    <w:p w:rsidR="009F24DE" w:rsidRDefault="009F2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410C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410C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24DE" w:rsidRDefault="009F24DE">
      <w:r>
        <w:separator/>
      </w:r>
    </w:p>
  </w:footnote>
  <w:footnote w:type="continuationSeparator" w:id="0">
    <w:p w:rsidR="009F24DE" w:rsidRDefault="009F24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F24D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F24D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A1840"/>
    <w:rsid w:val="001A46A7"/>
    <w:rsid w:val="001F5380"/>
    <w:rsid w:val="00210BA1"/>
    <w:rsid w:val="002210C1"/>
    <w:rsid w:val="00241657"/>
    <w:rsid w:val="00257C21"/>
    <w:rsid w:val="00334C7D"/>
    <w:rsid w:val="003410CF"/>
    <w:rsid w:val="003C43A5"/>
    <w:rsid w:val="003D3BEA"/>
    <w:rsid w:val="00415A40"/>
    <w:rsid w:val="00466C7A"/>
    <w:rsid w:val="004C039D"/>
    <w:rsid w:val="00503E70"/>
    <w:rsid w:val="005333BC"/>
    <w:rsid w:val="00534F50"/>
    <w:rsid w:val="00557513"/>
    <w:rsid w:val="00566474"/>
    <w:rsid w:val="00581AFF"/>
    <w:rsid w:val="006268D6"/>
    <w:rsid w:val="00634800"/>
    <w:rsid w:val="006467DA"/>
    <w:rsid w:val="00663BC0"/>
    <w:rsid w:val="006D440D"/>
    <w:rsid w:val="006E20D4"/>
    <w:rsid w:val="007066F2"/>
    <w:rsid w:val="00724AD3"/>
    <w:rsid w:val="00735210"/>
    <w:rsid w:val="00742D33"/>
    <w:rsid w:val="00746A35"/>
    <w:rsid w:val="00773CDA"/>
    <w:rsid w:val="007F701F"/>
    <w:rsid w:val="008225C1"/>
    <w:rsid w:val="008274F1"/>
    <w:rsid w:val="00830444"/>
    <w:rsid w:val="008512EB"/>
    <w:rsid w:val="00860CD2"/>
    <w:rsid w:val="008721A6"/>
    <w:rsid w:val="00892332"/>
    <w:rsid w:val="00895D5D"/>
    <w:rsid w:val="0089628B"/>
    <w:rsid w:val="00933FF0"/>
    <w:rsid w:val="00971AE8"/>
    <w:rsid w:val="00982E84"/>
    <w:rsid w:val="0099046A"/>
    <w:rsid w:val="009B5A5C"/>
    <w:rsid w:val="009F24DE"/>
    <w:rsid w:val="00A1115F"/>
    <w:rsid w:val="00A84205"/>
    <w:rsid w:val="00A93B6F"/>
    <w:rsid w:val="00A9792C"/>
    <w:rsid w:val="00AB583B"/>
    <w:rsid w:val="00B03BCD"/>
    <w:rsid w:val="00B61A87"/>
    <w:rsid w:val="00BA65F8"/>
    <w:rsid w:val="00BF1F53"/>
    <w:rsid w:val="00C03735"/>
    <w:rsid w:val="00C25A49"/>
    <w:rsid w:val="00C90E43"/>
    <w:rsid w:val="00C94FC9"/>
    <w:rsid w:val="00C95881"/>
    <w:rsid w:val="00D51A21"/>
    <w:rsid w:val="00DB6F3A"/>
    <w:rsid w:val="00DE134E"/>
    <w:rsid w:val="00DE29B7"/>
    <w:rsid w:val="00E4630B"/>
    <w:rsid w:val="00E76DB5"/>
    <w:rsid w:val="00E83270"/>
    <w:rsid w:val="00E95798"/>
    <w:rsid w:val="00E95AFF"/>
    <w:rsid w:val="00E95CFA"/>
    <w:rsid w:val="00EC1220"/>
    <w:rsid w:val="00EC1B89"/>
    <w:rsid w:val="00EC37A1"/>
    <w:rsid w:val="00EF789A"/>
    <w:rsid w:val="00F36CE9"/>
    <w:rsid w:val="00F41581"/>
    <w:rsid w:val="00F77A1A"/>
    <w:rsid w:val="00F91991"/>
    <w:rsid w:val="00FA168D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2020-12-01T00:55:00Z</cp:lastPrinted>
  <dcterms:created xsi:type="dcterms:W3CDTF">2021-08-27T01:57:00Z</dcterms:created>
  <dcterms:modified xsi:type="dcterms:W3CDTF">2021-09-01T00:47:00Z</dcterms:modified>
</cp:coreProperties>
</file>