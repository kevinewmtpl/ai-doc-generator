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8F2A3C">
      <w:pPr>
        <w:rPr>
          <w:sz w:val="24"/>
          <w:lang w:eastAsia="zh-CN"/>
        </w:rPr>
      </w:pPr>
      <w:r>
        <w:rPr>
          <w:sz w:val="24"/>
        </w:rPr>
        <w:t>Date: 29</w:t>
      </w:r>
      <w:r w:rsidRPr="008F2A3C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A12A5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51F" w:rsidRPr="00C729A1" w:rsidRDefault="00282A49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C729A1">
        <w:rPr>
          <w:sz w:val="24"/>
          <w:lang w:eastAsia="zh-CN"/>
        </w:rPr>
        <w:t xml:space="preserve"> “A” Frame structure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670DE9">
        <w:rPr>
          <w:sz w:val="24"/>
          <w:lang w:eastAsia="zh-CN"/>
        </w:rPr>
        <w:t>fix ‘A’ frame for custo</w:t>
      </w:r>
      <w:r w:rsidR="008F2A3C">
        <w:rPr>
          <w:sz w:val="24"/>
          <w:lang w:eastAsia="zh-CN"/>
        </w:rPr>
        <w:t>mer engineer to use</w:t>
      </w:r>
      <w:r w:rsidR="00FD272B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</w:t>
      </w:r>
      <w:r w:rsidR="00C729A1">
        <w:rPr>
          <w:b/>
          <w:sz w:val="24"/>
          <w:szCs w:val="24"/>
          <w:lang w:eastAsia="zh-CN"/>
        </w:rPr>
        <w:t xml:space="preserve"> 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</w:t>
      </w:r>
      <w:r w:rsidR="001A12A5">
        <w:rPr>
          <w:sz w:val="24"/>
          <w:lang w:eastAsia="zh-CN"/>
        </w:rPr>
        <w:t>/24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C72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A12A5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F2A3C" w:rsidP="00707B09">
      <w:pPr>
        <w:pStyle w:val="Heading4"/>
      </w:pPr>
      <w:r>
        <w:t>285 Jalan Ahmad Ibrahim</w:t>
      </w:r>
    </w:p>
    <w:p w:rsidR="00707B09" w:rsidRPr="00707B09" w:rsidRDefault="008F2A3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</w:t>
      </w:r>
      <w:r w:rsidR="00670DE9">
        <w:rPr>
          <w:sz w:val="24"/>
          <w:szCs w:val="24"/>
          <w:lang w:eastAsia="zh-CN"/>
        </w:rPr>
        <w:t xml:space="preserve"> 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272B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</w:p>
    <w:p w:rsidR="00171218" w:rsidRDefault="001712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battery forklift </w:t>
      </w:r>
    </w:p>
    <w:p w:rsidR="00FD272B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‘A’ frame </w:t>
      </w:r>
    </w:p>
    <w:p w:rsidR="00707B09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0DE9">
        <w:rPr>
          <w:sz w:val="24"/>
          <w:lang w:eastAsia="zh-CN"/>
        </w:rPr>
        <w:t xml:space="preserve">3ton </w:t>
      </w:r>
      <w:r>
        <w:rPr>
          <w:sz w:val="24"/>
          <w:lang w:eastAsia="zh-CN"/>
        </w:rPr>
        <w:t xml:space="preserve">chain block 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A551F" w:rsidRPr="00C729A1" w:rsidRDefault="00C72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F2A3C" w:rsidRDefault="008F2A3C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Job scope</w:t>
      </w:r>
      <w:r w:rsidR="0081336E">
        <w:rPr>
          <w:sz w:val="24"/>
          <w:lang w:eastAsia="zh-CN"/>
        </w:rPr>
        <w:t xml:space="preserve"> </w:t>
      </w:r>
    </w:p>
    <w:p w:rsidR="001E7520" w:rsidRPr="00434B99" w:rsidRDefault="006175E6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827E4" w:rsidRDefault="00171218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</w:t>
      </w:r>
      <w:r w:rsidR="00EA551F">
        <w:rPr>
          <w:sz w:val="24"/>
          <w:lang w:eastAsia="zh-CN"/>
        </w:rPr>
        <w:t xml:space="preserve"> from lorry chassis </w:t>
      </w:r>
      <w:r w:rsidR="006A1BF1" w:rsidRPr="00670DE9">
        <w:rPr>
          <w:sz w:val="24"/>
          <w:lang w:eastAsia="zh-CN"/>
        </w:rPr>
        <w:t>to the ground</w:t>
      </w:r>
    </w:p>
    <w:p w:rsidR="00171218" w:rsidRPr="00670DE9" w:rsidRDefault="00171218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‘A’ frame structure</w:t>
      </w:r>
    </w:p>
    <w:p w:rsidR="006C09ED" w:rsidRDefault="00670DE9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into factory premise </w:t>
      </w:r>
    </w:p>
    <w:p w:rsidR="00FD272B" w:rsidRPr="00670DE9" w:rsidRDefault="00FD272B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‘A’</w:t>
      </w:r>
      <w:r w:rsidR="00670DE9">
        <w:rPr>
          <w:sz w:val="24"/>
          <w:lang w:eastAsia="zh-CN"/>
        </w:rPr>
        <w:t xml:space="preserve"> frame structure </w:t>
      </w:r>
      <w:bookmarkStart w:id="0" w:name="_GoBack"/>
      <w:bookmarkEnd w:id="0"/>
      <w:r w:rsidR="00670DE9">
        <w:rPr>
          <w:sz w:val="24"/>
          <w:lang w:eastAsia="zh-CN"/>
        </w:rPr>
        <w:t>for custo</w:t>
      </w:r>
      <w:r w:rsidR="008F2A3C">
        <w:rPr>
          <w:sz w:val="24"/>
          <w:lang w:eastAsia="zh-CN"/>
        </w:rPr>
        <w:t>mer engineer use</w:t>
      </w:r>
    </w:p>
    <w:p w:rsidR="006175E6" w:rsidRPr="006C09ED" w:rsidRDefault="0081336E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F176B3" w:rsidRPr="00F85339" w:rsidRDefault="0081336E" w:rsidP="008F2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176B3" w:rsidP="00F3464B">
      <w:pPr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FD272B">
      <w:pPr>
        <w:rPr>
          <w:sz w:val="24"/>
        </w:rPr>
      </w:pPr>
      <w:r>
        <w:rPr>
          <w:sz w:val="24"/>
        </w:rPr>
        <w:t xml:space="preserve">Kevin Wong / </w:t>
      </w:r>
      <w:r w:rsidR="0081336E"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rPr>
          <w:sz w:val="24"/>
        </w:rPr>
        <w:t>Eric Wong Machinery Transportation Pte Ltd</w:t>
      </w:r>
    </w:p>
    <w:p w:rsidR="00684C71" w:rsidRDefault="0081336E"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CE5" w:rsidRDefault="009B4CE5">
      <w:r>
        <w:separator/>
      </w:r>
    </w:p>
  </w:endnote>
  <w:endnote w:type="continuationSeparator" w:id="0">
    <w:p w:rsidR="009B4CE5" w:rsidRDefault="009B4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3E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3E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CE5" w:rsidRDefault="009B4CE5">
      <w:r>
        <w:separator/>
      </w:r>
    </w:p>
  </w:footnote>
  <w:footnote w:type="continuationSeparator" w:id="0">
    <w:p w:rsidR="009B4CE5" w:rsidRDefault="009B4C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B4C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6C0F2C">
    <w:pPr>
      <w:pStyle w:val="Header"/>
      <w:jc w:val="center"/>
    </w:pPr>
    <w:r>
      <w:t>No. 28 Kranji Loop #05-03 Kranji Green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6C0F2C">
      <w:t>2826020,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B4CE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71218"/>
    <w:rsid w:val="001A07FF"/>
    <w:rsid w:val="001A12A5"/>
    <w:rsid w:val="001A67F9"/>
    <w:rsid w:val="001B0700"/>
    <w:rsid w:val="001C6A1F"/>
    <w:rsid w:val="001E7520"/>
    <w:rsid w:val="00205704"/>
    <w:rsid w:val="0020788F"/>
    <w:rsid w:val="0023167F"/>
    <w:rsid w:val="00277B1D"/>
    <w:rsid w:val="00277DE3"/>
    <w:rsid w:val="002827E4"/>
    <w:rsid w:val="00282A49"/>
    <w:rsid w:val="00294E87"/>
    <w:rsid w:val="002A7D2D"/>
    <w:rsid w:val="002B1E13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5066F"/>
    <w:rsid w:val="00565949"/>
    <w:rsid w:val="0056595F"/>
    <w:rsid w:val="00613673"/>
    <w:rsid w:val="006175E6"/>
    <w:rsid w:val="0063389C"/>
    <w:rsid w:val="00646E2A"/>
    <w:rsid w:val="00670DE9"/>
    <w:rsid w:val="00684C71"/>
    <w:rsid w:val="00685287"/>
    <w:rsid w:val="006A1BF1"/>
    <w:rsid w:val="006A6C1F"/>
    <w:rsid w:val="006B6525"/>
    <w:rsid w:val="006C09ED"/>
    <w:rsid w:val="006C0F2C"/>
    <w:rsid w:val="006D41FD"/>
    <w:rsid w:val="006E7336"/>
    <w:rsid w:val="006E7732"/>
    <w:rsid w:val="006F487A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37870"/>
    <w:rsid w:val="00872454"/>
    <w:rsid w:val="00872D61"/>
    <w:rsid w:val="0087327A"/>
    <w:rsid w:val="008B11D4"/>
    <w:rsid w:val="008D1F25"/>
    <w:rsid w:val="008D3552"/>
    <w:rsid w:val="008D63D1"/>
    <w:rsid w:val="008F2A3C"/>
    <w:rsid w:val="0093451E"/>
    <w:rsid w:val="00952F7F"/>
    <w:rsid w:val="009543DF"/>
    <w:rsid w:val="00975FB6"/>
    <w:rsid w:val="009967EB"/>
    <w:rsid w:val="009A50D1"/>
    <w:rsid w:val="009B4CE5"/>
    <w:rsid w:val="009C1EC8"/>
    <w:rsid w:val="009E5CF1"/>
    <w:rsid w:val="009F3553"/>
    <w:rsid w:val="00A15C5D"/>
    <w:rsid w:val="00A16B04"/>
    <w:rsid w:val="00A43E27"/>
    <w:rsid w:val="00A525B4"/>
    <w:rsid w:val="00A64537"/>
    <w:rsid w:val="00A74A19"/>
    <w:rsid w:val="00A911A1"/>
    <w:rsid w:val="00A92E68"/>
    <w:rsid w:val="00AB4F7E"/>
    <w:rsid w:val="00AC75B1"/>
    <w:rsid w:val="00AE39C9"/>
    <w:rsid w:val="00B14BE4"/>
    <w:rsid w:val="00B52DE5"/>
    <w:rsid w:val="00B70004"/>
    <w:rsid w:val="00C03437"/>
    <w:rsid w:val="00C32361"/>
    <w:rsid w:val="00C33FF4"/>
    <w:rsid w:val="00C51BD5"/>
    <w:rsid w:val="00C729A1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2024-11-29T05:55:00Z</cp:lastPrinted>
  <dcterms:created xsi:type="dcterms:W3CDTF">2024-11-29T02:46:00Z</dcterms:created>
  <dcterms:modified xsi:type="dcterms:W3CDTF">2024-11-29T05:55:00Z</dcterms:modified>
</cp:coreProperties>
</file>