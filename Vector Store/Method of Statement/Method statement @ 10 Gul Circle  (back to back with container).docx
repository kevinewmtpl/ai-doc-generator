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B386E" w:rsidRDefault="007B386E">
      <w:pPr>
        <w:rPr>
          <w:sz w:val="24"/>
        </w:rPr>
      </w:pPr>
    </w:p>
    <w:p w:rsidR="00684C71" w:rsidRDefault="005C1E20">
      <w:pPr>
        <w:rPr>
          <w:sz w:val="24"/>
          <w:lang w:eastAsia="zh-CN"/>
        </w:rPr>
      </w:pPr>
      <w:r>
        <w:rPr>
          <w:sz w:val="24"/>
        </w:rPr>
        <w:t>Date: 03</w:t>
      </w:r>
      <w:r w:rsidRPr="005C1E20">
        <w:rPr>
          <w:sz w:val="24"/>
          <w:vertAlign w:val="superscript"/>
        </w:rPr>
        <w:t>rd</w:t>
      </w:r>
      <w:r>
        <w:rPr>
          <w:sz w:val="24"/>
        </w:rPr>
        <w:t xml:space="preserve"> Apr</w:t>
      </w:r>
      <w:r w:rsidR="007B386E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D93C00"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unit</w:t>
      </w:r>
      <w:r w:rsidR="004F1323">
        <w:rPr>
          <w:sz w:val="24"/>
          <w:lang w:eastAsia="zh-CN"/>
        </w:rPr>
        <w:t xml:space="preserve"> machine from </w:t>
      </w:r>
      <w:r w:rsidR="007B386E">
        <w:rPr>
          <w:sz w:val="24"/>
          <w:lang w:eastAsia="zh-CN"/>
        </w:rPr>
        <w:t>1</w:t>
      </w:r>
      <w:r w:rsidR="00756F7F">
        <w:rPr>
          <w:sz w:val="24"/>
          <w:lang w:eastAsia="zh-CN"/>
        </w:rPr>
        <w:t xml:space="preserve"> x 40ft HQ</w:t>
      </w:r>
      <w:r w:rsidR="00906C3B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5C1E20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5C1E20">
        <w:rPr>
          <w:sz w:val="24"/>
          <w:lang w:eastAsia="zh-CN"/>
        </w:rPr>
        <w:t xml:space="preserve"> transport </w:t>
      </w:r>
      <w:r w:rsidR="00756F7F">
        <w:rPr>
          <w:sz w:val="24"/>
          <w:lang w:eastAsia="zh-CN"/>
        </w:rPr>
        <w:t xml:space="preserve">into factory premise at ground floor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30F4B" w:rsidRPr="005C1E20" w:rsidRDefault="005C1E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Mazak M5N CNC Lathe</w:t>
      </w:r>
    </w:p>
    <w:p w:rsidR="00684C71" w:rsidRPr="007B386E" w:rsidRDefault="00684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C1E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04/04</w:t>
      </w:r>
      <w:r w:rsidR="007B386E">
        <w:rPr>
          <w:sz w:val="24"/>
          <w:lang w:eastAsia="zh-CN"/>
        </w:rPr>
        <w:t>/23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06C3B" w:rsidRDefault="00906C3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906C3B" w:rsidRDefault="005C1E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906C3B" w:rsidRPr="00906C3B" w:rsidRDefault="00906C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B386E" w:rsidP="000444FF">
      <w:pPr>
        <w:pStyle w:val="Heading4"/>
      </w:pPr>
      <w:r>
        <w:t>1</w:t>
      </w:r>
      <w:r w:rsidR="005C1E20">
        <w:t>0 Gul Circle</w:t>
      </w:r>
    </w:p>
    <w:p w:rsidR="00906C3B" w:rsidRPr="00906C3B" w:rsidRDefault="005C1E20" w:rsidP="00906C3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OMS Oilfield Services Pte Ltd 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5C1E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06C3B">
        <w:rPr>
          <w:sz w:val="24"/>
          <w:lang w:eastAsia="zh-CN"/>
        </w:rPr>
        <w:t xml:space="preserve"> x 633 lorry loader</w:t>
      </w:r>
    </w:p>
    <w:p w:rsidR="00684C71" w:rsidRDefault="00906C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0444FF">
        <w:rPr>
          <w:sz w:val="24"/>
          <w:lang w:eastAsia="zh-CN"/>
        </w:rPr>
        <w:t>/pallet truck</w:t>
      </w:r>
    </w:p>
    <w:p w:rsidR="007B386E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30F4B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C358A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30F4B">
        <w:rPr>
          <w:sz w:val="24"/>
          <w:lang w:eastAsia="zh-CN"/>
        </w:rPr>
        <w:t>ebbing sling</w:t>
      </w:r>
    </w:p>
    <w:p w:rsidR="007B386E" w:rsidRDefault="007B38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550273" w:rsidRDefault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D93C0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830F4B" w:rsidRDefault="00830F4B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D93C00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5C1E20" w:rsidRDefault="0081336E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906C3B" w:rsidRDefault="004F1323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06C3B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F5E32">
        <w:rPr>
          <w:sz w:val="24"/>
          <w:lang w:eastAsia="zh-CN"/>
        </w:rPr>
        <w:t xml:space="preserve">r, rigger, signalman and </w:t>
      </w:r>
      <w:r w:rsidR="00906C3B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906C3B">
        <w:rPr>
          <w:sz w:val="24"/>
          <w:lang w:eastAsia="zh-CN"/>
        </w:rPr>
        <w:t xml:space="preserve">safety </w:t>
      </w:r>
      <w:r w:rsidR="00D93C0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906C3B">
        <w:t>.</w:t>
      </w:r>
      <w:r w:rsidR="00A64537">
        <w:rPr>
          <w:rFonts w:hint="eastAsia"/>
        </w:rPr>
        <w:t>O</w:t>
      </w:r>
      <w:r w:rsidR="00906C3B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4F1323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906C3B" w:rsidRDefault="004F1323" w:rsidP="00906C3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</w:t>
      </w:r>
      <w:r w:rsidR="0018560A">
        <w:rPr>
          <w:b w:val="0"/>
          <w:sz w:val="20"/>
          <w:u w:val="none"/>
          <w:lang w:eastAsia="zh-CN"/>
        </w:rPr>
        <w:t xml:space="preserve">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684C71" w:rsidRPr="00CF5E32" w:rsidRDefault="00320F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83012A">
        <w:rPr>
          <w:sz w:val="24"/>
          <w:lang w:eastAsia="zh-CN"/>
        </w:rPr>
        <w:t xml:space="preserve"> (back to back with container)</w:t>
      </w:r>
    </w:p>
    <w:p w:rsidR="00684C71" w:rsidRPr="000802D0" w:rsidRDefault="005C1E20" w:rsidP="000802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18560A">
        <w:rPr>
          <w:sz w:val="24"/>
          <w:lang w:eastAsia="zh-CN"/>
        </w:rPr>
        <w:t xml:space="preserve"> </w:t>
      </w:r>
      <w:r w:rsidR="0083012A">
        <w:rPr>
          <w:sz w:val="24"/>
          <w:lang w:eastAsia="zh-CN"/>
        </w:rPr>
        <w:t>from container onto lorry chassis</w:t>
      </w:r>
      <w:r w:rsidR="0018560A">
        <w:rPr>
          <w:sz w:val="24"/>
          <w:lang w:eastAsia="zh-CN"/>
        </w:rPr>
        <w:t xml:space="preserve">  </w:t>
      </w:r>
    </w:p>
    <w:p w:rsidR="00556844" w:rsidRPr="005C1E20" w:rsidRDefault="005C1E20" w:rsidP="005C1E2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0802D0" w:rsidRPr="00556844">
        <w:rPr>
          <w:sz w:val="24"/>
          <w:lang w:eastAsia="zh-CN"/>
        </w:rPr>
        <w:t xml:space="preserve"> from lorry chassis to the ground</w:t>
      </w:r>
    </w:p>
    <w:p w:rsidR="00684C71" w:rsidRPr="005C1E20" w:rsidRDefault="00320F2A" w:rsidP="005C1E2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C1E20">
        <w:rPr>
          <w:sz w:val="24"/>
          <w:lang w:eastAsia="zh-CN"/>
        </w:rPr>
        <w:t>Insert</w:t>
      </w:r>
      <w:r w:rsidR="0018560A" w:rsidRPr="005C1E20">
        <w:rPr>
          <w:sz w:val="24"/>
          <w:lang w:eastAsia="zh-CN"/>
        </w:rPr>
        <w:t xml:space="preserve"> </w:t>
      </w:r>
      <w:r w:rsidR="000802D0" w:rsidRPr="005C1E20">
        <w:rPr>
          <w:sz w:val="24"/>
          <w:lang w:eastAsia="zh-CN"/>
        </w:rPr>
        <w:t>rollers/</w:t>
      </w:r>
      <w:r w:rsidR="005C1E20">
        <w:rPr>
          <w:sz w:val="24"/>
          <w:lang w:eastAsia="zh-CN"/>
        </w:rPr>
        <w:t>pallet truck under machine bed</w:t>
      </w:r>
    </w:p>
    <w:p w:rsidR="00320F2A" w:rsidRDefault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</w:t>
      </w:r>
      <w:r w:rsidR="000802D0">
        <w:rPr>
          <w:sz w:val="24"/>
          <w:lang w:eastAsia="zh-CN"/>
        </w:rPr>
        <w:t>nd transport machine into factory</w:t>
      </w:r>
      <w:r w:rsidR="0018560A">
        <w:rPr>
          <w:sz w:val="24"/>
          <w:lang w:eastAsia="zh-CN"/>
        </w:rPr>
        <w:t xml:space="preserve"> premise</w:t>
      </w:r>
    </w:p>
    <w:p w:rsidR="00556844" w:rsidRPr="005C1E20" w:rsidRDefault="0018560A" w:rsidP="005C1E2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</w:t>
      </w:r>
      <w:r w:rsidR="005C1E20">
        <w:rPr>
          <w:sz w:val="24"/>
          <w:lang w:eastAsia="zh-CN"/>
        </w:rPr>
        <w:t>sition machine at temporary</w:t>
      </w:r>
      <w:bookmarkStart w:id="0" w:name="_GoBack"/>
      <w:bookmarkEnd w:id="0"/>
      <w:r>
        <w:rPr>
          <w:sz w:val="24"/>
          <w:lang w:eastAsia="zh-CN"/>
        </w:rPr>
        <w:t xml:space="preserve"> location</w:t>
      </w:r>
    </w:p>
    <w:p w:rsidR="0018560A" w:rsidRDefault="001856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team to perform proper housekeeping</w:t>
      </w:r>
    </w:p>
    <w:p w:rsidR="00281BC7" w:rsidRDefault="00281BC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684C71" w:rsidRPr="00320F2A" w:rsidRDefault="0081336E" w:rsidP="00320F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0F2A"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556844" w:rsidRDefault="00556844" w:rsidP="0083012A">
      <w:pPr>
        <w:ind w:left="720"/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556844">
        <w:rPr>
          <w:sz w:val="24"/>
        </w:rPr>
        <w:t xml:space="preserve"> / Kevin Wong </w:t>
      </w:r>
    </w:p>
    <w:p w:rsidR="0055684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550273" w:rsidRDefault="0055684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5502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CD2" w:rsidRDefault="006F1CD2">
      <w:r>
        <w:separator/>
      </w:r>
    </w:p>
  </w:endnote>
  <w:endnote w:type="continuationSeparator" w:id="0">
    <w:p w:rsidR="006F1CD2" w:rsidRDefault="006F1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C1E2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C1E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CD2" w:rsidRDefault="006F1CD2">
      <w:r>
        <w:separator/>
      </w:r>
    </w:p>
  </w:footnote>
  <w:footnote w:type="continuationSeparator" w:id="0">
    <w:p w:rsidR="006F1CD2" w:rsidRDefault="006F1C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F1C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F1CD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02312"/>
    <w:rsid w:val="000444FF"/>
    <w:rsid w:val="000801A2"/>
    <w:rsid w:val="000802D0"/>
    <w:rsid w:val="000D1431"/>
    <w:rsid w:val="00162AF8"/>
    <w:rsid w:val="0018560A"/>
    <w:rsid w:val="00205704"/>
    <w:rsid w:val="00281BC7"/>
    <w:rsid w:val="002950A7"/>
    <w:rsid w:val="00320F2A"/>
    <w:rsid w:val="004135BC"/>
    <w:rsid w:val="004F1323"/>
    <w:rsid w:val="00550273"/>
    <w:rsid w:val="00556844"/>
    <w:rsid w:val="005C1E20"/>
    <w:rsid w:val="00670EC6"/>
    <w:rsid w:val="00684C71"/>
    <w:rsid w:val="006A4BE0"/>
    <w:rsid w:val="006B6525"/>
    <w:rsid w:val="006C2413"/>
    <w:rsid w:val="006D6E55"/>
    <w:rsid w:val="006D770A"/>
    <w:rsid w:val="006F1CD2"/>
    <w:rsid w:val="00707B09"/>
    <w:rsid w:val="007249F3"/>
    <w:rsid w:val="00756F7F"/>
    <w:rsid w:val="00781F89"/>
    <w:rsid w:val="007B386E"/>
    <w:rsid w:val="007D680E"/>
    <w:rsid w:val="007E7225"/>
    <w:rsid w:val="0081336E"/>
    <w:rsid w:val="00827487"/>
    <w:rsid w:val="0083012A"/>
    <w:rsid w:val="00830F4B"/>
    <w:rsid w:val="008F1C49"/>
    <w:rsid w:val="00906C3B"/>
    <w:rsid w:val="0099734B"/>
    <w:rsid w:val="00A64537"/>
    <w:rsid w:val="00B7122B"/>
    <w:rsid w:val="00BC358A"/>
    <w:rsid w:val="00CF5E32"/>
    <w:rsid w:val="00D621BE"/>
    <w:rsid w:val="00D93C00"/>
    <w:rsid w:val="00E4530D"/>
    <w:rsid w:val="00E51CF1"/>
    <w:rsid w:val="00E9120A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2022-08-17T07:21:00Z</cp:lastPrinted>
  <dcterms:created xsi:type="dcterms:W3CDTF">2023-04-03T03:56:00Z</dcterms:created>
  <dcterms:modified xsi:type="dcterms:W3CDTF">2023-04-03T03:56:00Z</dcterms:modified>
</cp:coreProperties>
</file>