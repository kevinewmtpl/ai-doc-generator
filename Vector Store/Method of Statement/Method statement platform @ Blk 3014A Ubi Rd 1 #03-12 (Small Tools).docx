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DD6B9E" w14:textId="77777777" w:rsidR="00541B38" w:rsidRDefault="00541B38">
      <w:pPr>
        <w:pStyle w:val="Title"/>
        <w:jc w:val="left"/>
        <w:rPr>
          <w:lang w:eastAsia="zh-CN"/>
        </w:rPr>
      </w:pPr>
    </w:p>
    <w:p w14:paraId="4F0CEC7A" w14:textId="37204AAC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3EC5B46" w14:textId="42A91331" w:rsidR="00EE527F" w:rsidRDefault="00E41FFD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D17223">
        <w:rPr>
          <w:sz w:val="24"/>
        </w:rPr>
        <w:t>20</w:t>
      </w:r>
      <w:r w:rsidR="0001703D" w:rsidRPr="0001703D">
        <w:rPr>
          <w:sz w:val="24"/>
          <w:vertAlign w:val="superscript"/>
        </w:rPr>
        <w:t>th</w:t>
      </w:r>
      <w:r w:rsidR="00CC77F2">
        <w:rPr>
          <w:sz w:val="24"/>
        </w:rPr>
        <w:t xml:space="preserve"> Nov</w:t>
      </w:r>
      <w:r w:rsidR="00EF56DC">
        <w:rPr>
          <w:sz w:val="24"/>
        </w:rPr>
        <w:t xml:space="preserve"> 2025</w:t>
      </w:r>
    </w:p>
    <w:p w14:paraId="5D7662F8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1BFBC6E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E280360" w14:textId="4A3F590B" w:rsidR="00B94829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5F32BE">
        <w:rPr>
          <w:sz w:val="24"/>
          <w:lang w:eastAsia="zh-CN"/>
        </w:rPr>
        <w:t xml:space="preserve">hoist down </w:t>
      </w:r>
      <w:r w:rsidR="0001703D">
        <w:rPr>
          <w:sz w:val="24"/>
          <w:lang w:eastAsia="zh-CN"/>
        </w:rPr>
        <w:t>1 unit machine</w:t>
      </w:r>
      <w:r w:rsidR="00E41FFD">
        <w:rPr>
          <w:sz w:val="24"/>
          <w:lang w:eastAsia="zh-CN"/>
        </w:rPr>
        <w:t xml:space="preserve"> </w:t>
      </w:r>
      <w:r w:rsidR="00CC77F2">
        <w:rPr>
          <w:sz w:val="24"/>
          <w:lang w:eastAsia="zh-CN"/>
        </w:rPr>
        <w:t>from 3</w:t>
      </w:r>
      <w:r w:rsidR="00CC77F2" w:rsidRPr="00CC77F2">
        <w:rPr>
          <w:sz w:val="24"/>
          <w:vertAlign w:val="superscript"/>
          <w:lang w:eastAsia="zh-CN"/>
        </w:rPr>
        <w:t>rd</w:t>
      </w:r>
      <w:r w:rsidR="00E41FFD">
        <w:rPr>
          <w:sz w:val="24"/>
          <w:lang w:eastAsia="zh-CN"/>
        </w:rPr>
        <w:t xml:space="preserve"> floor through swing gate </w:t>
      </w:r>
      <w:r w:rsidR="00885958">
        <w:rPr>
          <w:sz w:val="24"/>
          <w:lang w:eastAsia="zh-CN"/>
        </w:rPr>
        <w:t>opening by using platform, mobile/lorry crane and</w:t>
      </w:r>
      <w:r w:rsidR="00A641DB">
        <w:rPr>
          <w:sz w:val="24"/>
          <w:lang w:eastAsia="zh-CN"/>
        </w:rPr>
        <w:t xml:space="preserve"> load o</w:t>
      </w:r>
      <w:r w:rsidR="00AB3C71">
        <w:rPr>
          <w:sz w:val="24"/>
          <w:lang w:eastAsia="zh-CN"/>
        </w:rPr>
        <w:t>nto</w:t>
      </w:r>
      <w:r w:rsidR="00B31D7A">
        <w:rPr>
          <w:sz w:val="24"/>
          <w:lang w:eastAsia="zh-CN"/>
        </w:rPr>
        <w:t xml:space="preserve"> </w:t>
      </w:r>
      <w:r w:rsidR="00E30748">
        <w:rPr>
          <w:sz w:val="24"/>
          <w:lang w:eastAsia="zh-CN"/>
        </w:rPr>
        <w:t xml:space="preserve">lorry </w:t>
      </w:r>
      <w:r w:rsidR="00B31D7A">
        <w:rPr>
          <w:sz w:val="24"/>
          <w:lang w:eastAsia="zh-CN"/>
        </w:rPr>
        <w:t>chassis</w:t>
      </w:r>
    </w:p>
    <w:p w14:paraId="2C032136" w14:textId="77777777" w:rsidR="00B94829" w:rsidRPr="00B94829" w:rsidRDefault="00B948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09E8BCB" w14:textId="77777777" w:rsidR="00512A9D" w:rsidRPr="00885958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14:paraId="77644E65" w14:textId="77777777" w:rsidR="0001703D" w:rsidRDefault="000170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Doosan DNM4505 machine</w:t>
      </w:r>
    </w:p>
    <w:p w14:paraId="0BBDD758" w14:textId="77777777" w:rsidR="0073557E" w:rsidRDefault="000170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250 x 210 x 260 cm</w:t>
      </w:r>
    </w:p>
    <w:p w14:paraId="3ECD4EC8" w14:textId="790ABD32" w:rsidR="003451D2" w:rsidRPr="00CC77F2" w:rsidRDefault="0073557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</w:t>
      </w:r>
      <w:r w:rsidR="00DA79EC">
        <w:rPr>
          <w:bCs/>
          <w:sz w:val="24"/>
          <w:szCs w:val="24"/>
          <w:lang w:eastAsia="zh-CN"/>
        </w:rPr>
        <w:t xml:space="preserve"> 5, 000 kg</w:t>
      </w:r>
      <w:r w:rsidR="00CC77F2">
        <w:rPr>
          <w:bCs/>
          <w:sz w:val="24"/>
          <w:szCs w:val="24"/>
          <w:lang w:eastAsia="zh-CN"/>
        </w:rPr>
        <w:t xml:space="preserve"> </w:t>
      </w:r>
    </w:p>
    <w:p w14:paraId="65DD4030" w14:textId="77777777" w:rsidR="003451D2" w:rsidRPr="00A46072" w:rsidRDefault="003451D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D509868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7F390B1" w14:textId="684B91E8"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EF56DC">
        <w:rPr>
          <w:sz w:val="24"/>
          <w:lang w:eastAsia="zh-CN"/>
        </w:rPr>
        <w:t>ed</w:t>
      </w:r>
    </w:p>
    <w:p w14:paraId="1602B803" w14:textId="77777777" w:rsidR="007E2FF0" w:rsidRPr="007E2FF0" w:rsidRDefault="007E2FF0" w:rsidP="007E2FF0">
      <w:pPr>
        <w:rPr>
          <w:sz w:val="24"/>
          <w:lang w:eastAsia="zh-CN"/>
        </w:rPr>
      </w:pPr>
    </w:p>
    <w:p w14:paraId="0159F92D" w14:textId="77777777"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3B8DBA8" w14:textId="63A1EA81" w:rsidR="00DC1E88" w:rsidRPr="00E41FFD" w:rsidRDefault="0001703D" w:rsidP="00DC1E8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29</w:t>
      </w:r>
      <w:r w:rsidR="00BC23A8">
        <w:rPr>
          <w:bCs/>
          <w:sz w:val="24"/>
          <w:szCs w:val="24"/>
          <w:lang w:eastAsia="zh-CN"/>
        </w:rPr>
        <w:t>/11</w:t>
      </w:r>
      <w:r w:rsidR="00EF56DC">
        <w:rPr>
          <w:bCs/>
          <w:sz w:val="24"/>
          <w:szCs w:val="24"/>
          <w:lang w:eastAsia="zh-CN"/>
        </w:rPr>
        <w:t>/25</w:t>
      </w:r>
      <w:r w:rsidR="00CC77F2">
        <w:rPr>
          <w:bCs/>
          <w:sz w:val="24"/>
          <w:szCs w:val="24"/>
          <w:lang w:eastAsia="zh-CN"/>
        </w:rPr>
        <w:t xml:space="preserve"> (Sat)</w:t>
      </w:r>
    </w:p>
    <w:p w14:paraId="15CFB199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BDCF972" w14:textId="0B2EF144"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14:paraId="475A7377" w14:textId="690AE649" w:rsidR="00304CC9" w:rsidRPr="00E41FFD" w:rsidRDefault="00E41FF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2609F7">
        <w:rPr>
          <w:bCs/>
          <w:sz w:val="24"/>
          <w:szCs w:val="24"/>
          <w:lang w:eastAsia="zh-CN"/>
        </w:rPr>
        <w:t xml:space="preserve"> am</w:t>
      </w:r>
      <w:r w:rsidR="0073557E">
        <w:rPr>
          <w:bCs/>
          <w:sz w:val="24"/>
          <w:szCs w:val="24"/>
          <w:lang w:eastAsia="zh-CN"/>
        </w:rPr>
        <w:t xml:space="preserve">    </w:t>
      </w:r>
    </w:p>
    <w:p w14:paraId="740C6907" w14:textId="77777777" w:rsidR="00BA6E59" w:rsidRDefault="00BA6E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B2638B7" w14:textId="77777777"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45A9209" w14:textId="62544D02" w:rsidR="00A46072" w:rsidRDefault="00E41FFD" w:rsidP="004872DF">
      <w:pPr>
        <w:pStyle w:val="Heading4"/>
      </w:pPr>
      <w:r>
        <w:t xml:space="preserve">Blk </w:t>
      </w:r>
      <w:r w:rsidR="0001703D">
        <w:t>3014A Ubi Rd 1 #03-12</w:t>
      </w:r>
    </w:p>
    <w:p w14:paraId="41A116AC" w14:textId="47B60EDB" w:rsidR="00B85262" w:rsidRPr="004872DF" w:rsidRDefault="0001703D" w:rsidP="004872DF">
      <w:pPr>
        <w:pStyle w:val="Heading4"/>
      </w:pPr>
      <w:r>
        <w:t xml:space="preserve">Small Tool Technologies Pte Ltd </w:t>
      </w:r>
      <w:r w:rsidR="00CC77F2">
        <w:t xml:space="preserve"> </w:t>
      </w:r>
    </w:p>
    <w:p w14:paraId="5BEF8F30" w14:textId="77777777"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105501F4" w14:textId="77777777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0A158B2D" w14:textId="77777777" w:rsidR="00CC77F2" w:rsidRDefault="00CC77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50ton mobile crane </w:t>
      </w:r>
    </w:p>
    <w:p w14:paraId="1DBDE244" w14:textId="60C83041" w:rsidR="00782621" w:rsidRDefault="004445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E30748">
        <w:rPr>
          <w:sz w:val="24"/>
          <w:lang w:eastAsia="zh-CN"/>
        </w:rPr>
        <w:t xml:space="preserve"> </w:t>
      </w:r>
      <w:r w:rsidR="00945F2F">
        <w:rPr>
          <w:sz w:val="24"/>
          <w:lang w:eastAsia="zh-CN"/>
        </w:rPr>
        <w:t xml:space="preserve">x </w:t>
      </w:r>
      <w:r w:rsidR="00E30748">
        <w:rPr>
          <w:sz w:val="24"/>
          <w:lang w:eastAsia="zh-CN"/>
        </w:rPr>
        <w:t>lorry crane</w:t>
      </w:r>
    </w:p>
    <w:p w14:paraId="73BC9F8C" w14:textId="733F2CF0" w:rsidR="00B94829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109554C0" w14:textId="1F331B0B" w:rsidR="00247B59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4BE116F7" w14:textId="77777777" w:rsidR="002609F7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14:paraId="0C3046D2" w14:textId="50279269"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14:paraId="3319AB73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14:paraId="7AD3275A" w14:textId="77777777"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119999F7" w14:textId="77777777"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CB44C5B" w14:textId="77777777"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3BE21EAB" w14:textId="4AC0FDDA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</w:t>
      </w:r>
      <w:r w:rsidR="003451D2">
        <w:rPr>
          <w:sz w:val="24"/>
          <w:lang w:eastAsia="zh-CN"/>
        </w:rPr>
        <w:t>ied</w:t>
      </w:r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6CBF5744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14:paraId="0383C10B" w14:textId="77777777"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709187DA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1A15B3A1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4D98DDA9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7C7C82BE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4FB0B7DF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14:paraId="498AC1CC" w14:textId="77777777"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6B399C81" w14:textId="77777777"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1C35E233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5A337034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02646525" w14:textId="66C3215F"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6088DF48" w14:textId="77777777" w:rsidR="00EE527F" w:rsidRDefault="00932131">
      <w:pPr>
        <w:pStyle w:val="BodyText2"/>
      </w:pPr>
      <w:r>
        <w:rPr>
          <w:rFonts w:hint="eastAsia"/>
        </w:rPr>
        <w:t>Lifting crew shall be composed to the following but not limited by other trained personnel in respect to number of crew needed for the operation:</w:t>
      </w:r>
    </w:p>
    <w:p w14:paraId="473C5849" w14:textId="72ED2A9E" w:rsidR="00CC77F2" w:rsidRDefault="00CC77F2" w:rsidP="00CC77F2">
      <w:pPr>
        <w:pStyle w:val="BodyText2"/>
      </w:pPr>
      <w:r>
        <w:t xml:space="preserve">a. </w:t>
      </w:r>
      <w:r w:rsidR="00932131">
        <w:t>Lifting Supervisor</w:t>
      </w:r>
    </w:p>
    <w:p w14:paraId="30BEAEAA" w14:textId="5890E5E9" w:rsidR="00932131" w:rsidRDefault="00CC77F2" w:rsidP="00CC77F2">
      <w:pPr>
        <w:pStyle w:val="BodyText2"/>
      </w:pPr>
      <w:r>
        <w:t xml:space="preserve">b. Mobile Crane Operator </w:t>
      </w:r>
      <w:r w:rsidR="00932131">
        <w:t xml:space="preserve"> </w:t>
      </w:r>
    </w:p>
    <w:p w14:paraId="1E3F6EA0" w14:textId="125164CC" w:rsidR="00932131" w:rsidRDefault="00CC77F2">
      <w:pPr>
        <w:pStyle w:val="BodyText2"/>
      </w:pPr>
      <w:r>
        <w:t>c</w:t>
      </w:r>
      <w:r w:rsidR="00932131">
        <w:t>. Lorry Loader Operator</w:t>
      </w:r>
    </w:p>
    <w:p w14:paraId="0283B2D1" w14:textId="7CCBEA87" w:rsidR="00932131" w:rsidRDefault="00CC77F2">
      <w:pPr>
        <w:pStyle w:val="BodyText2"/>
      </w:pPr>
      <w:r>
        <w:t>d</w:t>
      </w:r>
      <w:r w:rsidR="00932131">
        <w:t>. Signalman</w:t>
      </w:r>
    </w:p>
    <w:p w14:paraId="116FA25E" w14:textId="03DE3F05" w:rsidR="00932131" w:rsidRDefault="00CC77F2">
      <w:pPr>
        <w:pStyle w:val="BodyText2"/>
      </w:pPr>
      <w:r>
        <w:t>e</w:t>
      </w:r>
      <w:r w:rsidR="00932131">
        <w:t>. Riggerman</w:t>
      </w:r>
    </w:p>
    <w:p w14:paraId="02B4AA99" w14:textId="0A940981" w:rsidR="00247B59" w:rsidRDefault="00CC77F2" w:rsidP="00247B59">
      <w:pPr>
        <w:pStyle w:val="BodyText2"/>
      </w:pPr>
      <w:r>
        <w:t>f</w:t>
      </w:r>
      <w:r w:rsidR="00932131">
        <w:t xml:space="preserve">. Skill Mover </w:t>
      </w:r>
    </w:p>
    <w:p w14:paraId="72FF0315" w14:textId="77777777" w:rsidR="00EF56DC" w:rsidRDefault="00247B59" w:rsidP="00247B59">
      <w:pPr>
        <w:pStyle w:val="BodyText2"/>
        <w:rPr>
          <w:sz w:val="20"/>
        </w:rPr>
      </w:pPr>
      <w:r>
        <w:t xml:space="preserve">  </w:t>
      </w:r>
      <w:r w:rsidR="00EE527F">
        <w:rPr>
          <w:sz w:val="20"/>
        </w:rPr>
        <w:t xml:space="preserve">   </w:t>
      </w:r>
      <w:r>
        <w:rPr>
          <w:sz w:val="20"/>
        </w:rPr>
        <w:t xml:space="preserve">                                                               </w:t>
      </w:r>
      <w:r w:rsidR="00EE527F">
        <w:rPr>
          <w:sz w:val="20"/>
        </w:rPr>
        <w:t xml:space="preserve">  </w:t>
      </w:r>
    </w:p>
    <w:p w14:paraId="68016DC5" w14:textId="598E4527" w:rsidR="00EE527F" w:rsidRPr="003451D2" w:rsidRDefault="003451D2" w:rsidP="00247B59">
      <w:pPr>
        <w:pStyle w:val="BodyText2"/>
        <w:rPr>
          <w:sz w:val="20"/>
        </w:rPr>
      </w:pPr>
      <w:r>
        <w:rPr>
          <w:sz w:val="20"/>
        </w:rPr>
        <w:t xml:space="preserve">                                                               </w:t>
      </w:r>
      <w:r w:rsidR="00247B59">
        <w:rPr>
          <w:b/>
          <w:sz w:val="32"/>
          <w:szCs w:val="32"/>
          <w:u w:val="single"/>
        </w:rPr>
        <w:t>Job Scope</w:t>
      </w:r>
    </w:p>
    <w:p w14:paraId="47E7467B" w14:textId="77777777" w:rsidR="0073557E" w:rsidRDefault="00B424C8" w:rsidP="0073557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CC77F2">
        <w:rPr>
          <w:sz w:val="24"/>
          <w:lang w:eastAsia="zh-CN"/>
        </w:rPr>
        <w:t>mobile/</w:t>
      </w:r>
      <w:r>
        <w:rPr>
          <w:sz w:val="24"/>
          <w:lang w:eastAsia="zh-CN"/>
        </w:rPr>
        <w:t xml:space="preserve">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</w:t>
      </w:r>
      <w:r w:rsidR="0073557E">
        <w:rPr>
          <w:sz w:val="24"/>
          <w:lang w:eastAsia="zh-CN"/>
        </w:rPr>
        <w:t>a</w:t>
      </w:r>
    </w:p>
    <w:p w14:paraId="07811D6D" w14:textId="4B063335" w:rsidR="0081217A" w:rsidRPr="0073557E" w:rsidRDefault="00932131" w:rsidP="0073557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3557E"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05559CAB" w14:textId="77777777" w:rsidR="0073557E" w:rsidRDefault="0073557E" w:rsidP="0073557E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28082830" w14:textId="0E87A870" w:rsidR="00F772A5" w:rsidRDefault="00F772A5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</w:t>
      </w:r>
      <w:r w:rsidR="00932131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 </w:t>
      </w:r>
    </w:p>
    <w:p w14:paraId="5BFA8124" w14:textId="6DB4E6CE" w:rsidR="008254AB" w:rsidRPr="00F369A7" w:rsidRDefault="00CC77F2" w:rsidP="00F369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5F32BE">
        <w:rPr>
          <w:sz w:val="24"/>
          <w:lang w:eastAsia="zh-CN"/>
        </w:rPr>
        <w:t xml:space="preserve"> crane to hoist up platform to</w:t>
      </w:r>
      <w:r w:rsidR="0080059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3</w:t>
      </w:r>
      <w:r w:rsidRPr="00CC77F2">
        <w:rPr>
          <w:sz w:val="24"/>
          <w:vertAlign w:val="superscript"/>
          <w:lang w:eastAsia="zh-CN"/>
        </w:rPr>
        <w:t>rd</w:t>
      </w:r>
      <w:r w:rsidR="00800598">
        <w:rPr>
          <w:sz w:val="24"/>
          <w:lang w:eastAsia="zh-CN"/>
        </w:rPr>
        <w:t xml:space="preserve"> </w:t>
      </w:r>
      <w:r w:rsidR="00E30748">
        <w:rPr>
          <w:sz w:val="24"/>
          <w:lang w:eastAsia="zh-CN"/>
        </w:rPr>
        <w:t>floor s</w:t>
      </w:r>
      <w:r w:rsidR="00800598">
        <w:rPr>
          <w:sz w:val="24"/>
          <w:lang w:eastAsia="zh-CN"/>
        </w:rPr>
        <w:t>w</w:t>
      </w:r>
      <w:r w:rsidR="00E30748">
        <w:rPr>
          <w:sz w:val="24"/>
          <w:lang w:eastAsia="zh-CN"/>
        </w:rPr>
        <w:t>ing gate</w:t>
      </w:r>
      <w:r w:rsidR="00C65685" w:rsidRPr="00F369A7">
        <w:rPr>
          <w:sz w:val="24"/>
          <w:lang w:eastAsia="zh-CN"/>
        </w:rPr>
        <w:t xml:space="preserve"> opening </w:t>
      </w:r>
    </w:p>
    <w:p w14:paraId="34393BC3" w14:textId="77777777"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14:paraId="12B68115" w14:textId="77777777"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14:paraId="7E82C2EA" w14:textId="77777777" w:rsidR="00F772A5" w:rsidRDefault="00EE527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797C855D" w14:textId="77777777" w:rsidR="00FC784F" w:rsidRDefault="00FC784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into platform </w:t>
      </w:r>
    </w:p>
    <w:p w14:paraId="34E8FD9A" w14:textId="2183134D" w:rsidR="00932131" w:rsidRPr="0081217A" w:rsidRDefault="00FC784F" w:rsidP="008121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451D2">
        <w:rPr>
          <w:sz w:val="24"/>
          <w:lang w:eastAsia="zh-CN"/>
        </w:rPr>
        <w:t xml:space="preserve">Riggerman to insert sling to crane hook </w:t>
      </w:r>
      <w:r w:rsidR="0081217A">
        <w:rPr>
          <w:sz w:val="24"/>
          <w:lang w:eastAsia="zh-CN"/>
        </w:rPr>
        <w:t xml:space="preserve">and secure </w:t>
      </w:r>
      <w:r w:rsidR="00932131" w:rsidRPr="0081217A">
        <w:rPr>
          <w:sz w:val="24"/>
          <w:lang w:eastAsia="zh-CN"/>
        </w:rPr>
        <w:t>to rigging point of machine</w:t>
      </w:r>
    </w:p>
    <w:p w14:paraId="1B5D42DE" w14:textId="66E0D56A" w:rsidR="0068706B" w:rsidRPr="0073557E" w:rsidRDefault="00CC77F2" w:rsidP="0073557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F772A5" w:rsidRPr="00F369A7">
        <w:rPr>
          <w:sz w:val="24"/>
          <w:lang w:eastAsia="zh-CN"/>
        </w:rPr>
        <w:t xml:space="preserve"> crane to </w:t>
      </w:r>
      <w:r w:rsidR="00FC784F">
        <w:rPr>
          <w:sz w:val="24"/>
          <w:lang w:eastAsia="zh-CN"/>
        </w:rPr>
        <w:t xml:space="preserve">hoist up machine from platform </w:t>
      </w:r>
      <w:r w:rsidR="0073557E">
        <w:rPr>
          <w:sz w:val="24"/>
          <w:lang w:eastAsia="zh-CN"/>
        </w:rPr>
        <w:t xml:space="preserve">and lower </w:t>
      </w:r>
      <w:r w:rsidR="00FC784F" w:rsidRPr="0073557E">
        <w:rPr>
          <w:sz w:val="24"/>
          <w:lang w:eastAsia="zh-CN"/>
        </w:rPr>
        <w:t>down to the ground</w:t>
      </w:r>
    </w:p>
    <w:p w14:paraId="63DB0EBF" w14:textId="5205B785" w:rsidR="00FC784F" w:rsidRDefault="00FC784F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3451D2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machine onto lorry chassis</w:t>
      </w:r>
    </w:p>
    <w:p w14:paraId="65D195E4" w14:textId="2F3D577B" w:rsidR="00932131" w:rsidRDefault="00FC784F" w:rsidP="00161F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</w:t>
      </w:r>
      <w:r w:rsidR="00161FD2">
        <w:rPr>
          <w:sz w:val="24"/>
          <w:lang w:eastAsia="zh-CN"/>
        </w:rPr>
        <w:t xml:space="preserve">with strapping belt prior to </w:t>
      </w:r>
      <w:r w:rsidR="0081217A">
        <w:rPr>
          <w:sz w:val="24"/>
          <w:lang w:eastAsia="zh-CN"/>
        </w:rPr>
        <w:t>being transport</w:t>
      </w:r>
      <w:r w:rsidR="00161FD2">
        <w:rPr>
          <w:sz w:val="24"/>
          <w:lang w:eastAsia="zh-CN"/>
        </w:rPr>
        <w:t xml:space="preserve"> out of site premise</w:t>
      </w:r>
    </w:p>
    <w:p w14:paraId="196678A4" w14:textId="24127CB0" w:rsidR="00541B38" w:rsidRPr="003451D2" w:rsidRDefault="00EE527F" w:rsidP="00345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30748">
        <w:rPr>
          <w:sz w:val="24"/>
          <w:lang w:eastAsia="zh-CN"/>
        </w:rPr>
        <w:t>Once job complete, team leader will instruct the team to perform proper housekeeping</w:t>
      </w:r>
    </w:p>
    <w:p w14:paraId="52DCA3AE" w14:textId="58D25DD4"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14:paraId="758039C7" w14:textId="77777777"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14:paraId="533572E4" w14:textId="77777777"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44856860" w14:textId="77777777"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4D01F2A8" w14:textId="77777777"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>Wong / Zailani</w:t>
      </w:r>
    </w:p>
    <w:p w14:paraId="5EC6F151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1124ABE9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55D316" w14:textId="77777777" w:rsidR="00FB6B98" w:rsidRDefault="00FB6B98">
      <w:r>
        <w:separator/>
      </w:r>
    </w:p>
  </w:endnote>
  <w:endnote w:type="continuationSeparator" w:id="0">
    <w:p w14:paraId="46C3C651" w14:textId="77777777" w:rsidR="00FB6B98" w:rsidRDefault="00FB6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3D6722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C083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C083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D8A5B0" w14:textId="77777777" w:rsidR="00FB6B98" w:rsidRDefault="00FB6B98">
      <w:r>
        <w:separator/>
      </w:r>
    </w:p>
  </w:footnote>
  <w:footnote w:type="continuationSeparator" w:id="0">
    <w:p w14:paraId="1B17A900" w14:textId="77777777" w:rsidR="00FB6B98" w:rsidRDefault="00FB6B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91CAEA" w14:textId="4813A4BD" w:rsidR="00EE527F" w:rsidRPr="00541B38" w:rsidRDefault="00800598" w:rsidP="00541B3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9707CF3" wp14:editId="4CDA24B3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51D2">
      <w:rPr>
        <w:b/>
        <w:color w:val="0000FF"/>
        <w:sz w:val="28"/>
      </w:rPr>
      <w:t xml:space="preserve">                </w:t>
    </w:r>
    <w:r w:rsidR="00EE527F">
      <w:rPr>
        <w:b/>
        <w:color w:val="0000FF"/>
        <w:sz w:val="28"/>
      </w:rPr>
      <w:t>ERIC WONG MACHINERY TRANSPORTATION PTE LTD</w:t>
    </w:r>
  </w:p>
  <w:p w14:paraId="222224FD" w14:textId="77777777" w:rsidR="00EE527F" w:rsidRDefault="00885958">
    <w:pPr>
      <w:pStyle w:val="Header"/>
      <w:jc w:val="center"/>
    </w:pPr>
    <w:r>
      <w:t xml:space="preserve">            No. 28 Kranji Loop #05-03, Kranji Green, Singapore 739571</w:t>
    </w:r>
  </w:p>
  <w:p w14:paraId="12F1B74F" w14:textId="77777777" w:rsidR="00EE527F" w:rsidRDefault="00885958">
    <w:pPr>
      <w:pStyle w:val="Header"/>
      <w:jc w:val="center"/>
    </w:pPr>
    <w:r>
      <w:t xml:space="preserve">        </w:t>
    </w:r>
    <w:r w:rsidR="00B17867"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</w:t>
    </w:r>
  </w:p>
  <w:p w14:paraId="5E120A6B" w14:textId="77777777" w:rsidR="00EE527F" w:rsidRDefault="00885958">
    <w:pPr>
      <w:pStyle w:val="Header"/>
      <w:jc w:val="center"/>
    </w:pPr>
    <w:r>
      <w:t xml:space="preserve">                 Co.Reg. No: 199603812E   </w:t>
    </w:r>
    <w:r w:rsidR="00EE527F">
      <w:t>GST Reg No. : M2-8923804 – 2</w:t>
    </w:r>
  </w:p>
  <w:p w14:paraId="752697F7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4A0CA8D" w14:textId="77777777" w:rsidR="00EE527F" w:rsidRDefault="00885958">
    <w:pPr>
      <w:pStyle w:val="Header"/>
      <w:jc w:val="center"/>
      <w:rPr>
        <w:sz w:val="22"/>
      </w:rPr>
    </w:pPr>
    <w:r>
      <w:rPr>
        <w:sz w:val="22"/>
      </w:rPr>
      <w:t xml:space="preserve">  </w:t>
    </w:r>
    <w:r w:rsidR="00B17867"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BE55050"/>
    <w:multiLevelType w:val="hybridMultilevel"/>
    <w:tmpl w:val="93FA57DE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85017A"/>
    <w:multiLevelType w:val="hybridMultilevel"/>
    <w:tmpl w:val="CCD490C4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71457978">
    <w:abstractNumId w:val="3"/>
  </w:num>
  <w:num w:numId="2" w16cid:durableId="2033726551">
    <w:abstractNumId w:val="6"/>
  </w:num>
  <w:num w:numId="3" w16cid:durableId="1797796653">
    <w:abstractNumId w:val="0"/>
  </w:num>
  <w:num w:numId="4" w16cid:durableId="1111436719">
    <w:abstractNumId w:val="12"/>
  </w:num>
  <w:num w:numId="5" w16cid:durableId="1250431409">
    <w:abstractNumId w:val="7"/>
  </w:num>
  <w:num w:numId="6" w16cid:durableId="1263995831">
    <w:abstractNumId w:val="8"/>
  </w:num>
  <w:num w:numId="7" w16cid:durableId="1089697744">
    <w:abstractNumId w:val="5"/>
  </w:num>
  <w:num w:numId="8" w16cid:durableId="1744644263">
    <w:abstractNumId w:val="9"/>
  </w:num>
  <w:num w:numId="9" w16cid:durableId="43146427">
    <w:abstractNumId w:val="2"/>
  </w:num>
  <w:num w:numId="10" w16cid:durableId="1650942380">
    <w:abstractNumId w:val="11"/>
  </w:num>
  <w:num w:numId="11" w16cid:durableId="1335186309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41556007">
    <w:abstractNumId w:val="1"/>
  </w:num>
  <w:num w:numId="13" w16cid:durableId="1845900977">
    <w:abstractNumId w:val="10"/>
  </w:num>
  <w:num w:numId="14" w16cid:durableId="7582567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4018"/>
    <w:rsid w:val="000043C0"/>
    <w:rsid w:val="00004C51"/>
    <w:rsid w:val="0001703D"/>
    <w:rsid w:val="00021296"/>
    <w:rsid w:val="000430A5"/>
    <w:rsid w:val="00060982"/>
    <w:rsid w:val="00074CCC"/>
    <w:rsid w:val="000751DB"/>
    <w:rsid w:val="000839BB"/>
    <w:rsid w:val="00090E16"/>
    <w:rsid w:val="00093A2F"/>
    <w:rsid w:val="000A4B74"/>
    <w:rsid w:val="000A77B9"/>
    <w:rsid w:val="000B2C4D"/>
    <w:rsid w:val="000B2F2C"/>
    <w:rsid w:val="00132211"/>
    <w:rsid w:val="00141C71"/>
    <w:rsid w:val="00161FD2"/>
    <w:rsid w:val="00174C18"/>
    <w:rsid w:val="0017768F"/>
    <w:rsid w:val="00180033"/>
    <w:rsid w:val="00186153"/>
    <w:rsid w:val="00194883"/>
    <w:rsid w:val="00194E0D"/>
    <w:rsid w:val="001A16F2"/>
    <w:rsid w:val="001A36CB"/>
    <w:rsid w:val="001B2EBA"/>
    <w:rsid w:val="001B3AAA"/>
    <w:rsid w:val="001B3B1F"/>
    <w:rsid w:val="001D1C80"/>
    <w:rsid w:val="001D38AF"/>
    <w:rsid w:val="001D6265"/>
    <w:rsid w:val="001D7BC0"/>
    <w:rsid w:val="00214CA3"/>
    <w:rsid w:val="00222830"/>
    <w:rsid w:val="00225487"/>
    <w:rsid w:val="00236E8D"/>
    <w:rsid w:val="00247B59"/>
    <w:rsid w:val="00251834"/>
    <w:rsid w:val="002609F7"/>
    <w:rsid w:val="002639CB"/>
    <w:rsid w:val="00263AFF"/>
    <w:rsid w:val="0026667A"/>
    <w:rsid w:val="00274BF0"/>
    <w:rsid w:val="00281296"/>
    <w:rsid w:val="0029590D"/>
    <w:rsid w:val="002A1405"/>
    <w:rsid w:val="002B29A9"/>
    <w:rsid w:val="002B4194"/>
    <w:rsid w:val="002B55DC"/>
    <w:rsid w:val="002C083E"/>
    <w:rsid w:val="002C3FB1"/>
    <w:rsid w:val="002D0D60"/>
    <w:rsid w:val="002D3B07"/>
    <w:rsid w:val="002E18E7"/>
    <w:rsid w:val="002E7473"/>
    <w:rsid w:val="002F6AEC"/>
    <w:rsid w:val="00304CC9"/>
    <w:rsid w:val="00317E1C"/>
    <w:rsid w:val="003451D2"/>
    <w:rsid w:val="003631BE"/>
    <w:rsid w:val="00373A8D"/>
    <w:rsid w:val="003758B9"/>
    <w:rsid w:val="0038272B"/>
    <w:rsid w:val="00387BA3"/>
    <w:rsid w:val="00395A8D"/>
    <w:rsid w:val="00395C6B"/>
    <w:rsid w:val="003A3CF3"/>
    <w:rsid w:val="003B59A6"/>
    <w:rsid w:val="003B605C"/>
    <w:rsid w:val="003C0F8D"/>
    <w:rsid w:val="003C4111"/>
    <w:rsid w:val="003E1B45"/>
    <w:rsid w:val="0040331B"/>
    <w:rsid w:val="004224BD"/>
    <w:rsid w:val="004237DA"/>
    <w:rsid w:val="0042434B"/>
    <w:rsid w:val="0042603E"/>
    <w:rsid w:val="00430E91"/>
    <w:rsid w:val="00432BC5"/>
    <w:rsid w:val="004377BA"/>
    <w:rsid w:val="00444598"/>
    <w:rsid w:val="00462D1E"/>
    <w:rsid w:val="004725E1"/>
    <w:rsid w:val="004801C0"/>
    <w:rsid w:val="0048350E"/>
    <w:rsid w:val="00486FF0"/>
    <w:rsid w:val="004872DF"/>
    <w:rsid w:val="00487B0F"/>
    <w:rsid w:val="00491A93"/>
    <w:rsid w:val="004949D8"/>
    <w:rsid w:val="00495727"/>
    <w:rsid w:val="00496A2A"/>
    <w:rsid w:val="004C32DA"/>
    <w:rsid w:val="004C392C"/>
    <w:rsid w:val="004D5933"/>
    <w:rsid w:val="004F07E0"/>
    <w:rsid w:val="004F78BB"/>
    <w:rsid w:val="005031F6"/>
    <w:rsid w:val="00511342"/>
    <w:rsid w:val="00512A9D"/>
    <w:rsid w:val="005405DF"/>
    <w:rsid w:val="00541B38"/>
    <w:rsid w:val="00550D01"/>
    <w:rsid w:val="00556D99"/>
    <w:rsid w:val="005966C4"/>
    <w:rsid w:val="005B35C9"/>
    <w:rsid w:val="005C69FA"/>
    <w:rsid w:val="005E132E"/>
    <w:rsid w:val="005F2F7B"/>
    <w:rsid w:val="005F32BE"/>
    <w:rsid w:val="00613710"/>
    <w:rsid w:val="0061759B"/>
    <w:rsid w:val="006208BE"/>
    <w:rsid w:val="00635B49"/>
    <w:rsid w:val="006362BB"/>
    <w:rsid w:val="0064156E"/>
    <w:rsid w:val="006519B6"/>
    <w:rsid w:val="0065257A"/>
    <w:rsid w:val="00660815"/>
    <w:rsid w:val="00664D20"/>
    <w:rsid w:val="006727EA"/>
    <w:rsid w:val="0068706B"/>
    <w:rsid w:val="006A0465"/>
    <w:rsid w:val="006F14A4"/>
    <w:rsid w:val="006F4C39"/>
    <w:rsid w:val="00700106"/>
    <w:rsid w:val="00707759"/>
    <w:rsid w:val="00723021"/>
    <w:rsid w:val="00723472"/>
    <w:rsid w:val="00724965"/>
    <w:rsid w:val="00733502"/>
    <w:rsid w:val="0073557E"/>
    <w:rsid w:val="00750715"/>
    <w:rsid w:val="00752419"/>
    <w:rsid w:val="00757CF3"/>
    <w:rsid w:val="00782621"/>
    <w:rsid w:val="00782718"/>
    <w:rsid w:val="007B6717"/>
    <w:rsid w:val="007C5834"/>
    <w:rsid w:val="007D1A3A"/>
    <w:rsid w:val="007E07F3"/>
    <w:rsid w:val="007E2FF0"/>
    <w:rsid w:val="007E6356"/>
    <w:rsid w:val="007F57D3"/>
    <w:rsid w:val="007F59CA"/>
    <w:rsid w:val="00800598"/>
    <w:rsid w:val="00805766"/>
    <w:rsid w:val="008067B7"/>
    <w:rsid w:val="0081217A"/>
    <w:rsid w:val="0081772B"/>
    <w:rsid w:val="008254AB"/>
    <w:rsid w:val="0082563E"/>
    <w:rsid w:val="00840DC8"/>
    <w:rsid w:val="0084612B"/>
    <w:rsid w:val="00861C71"/>
    <w:rsid w:val="0088087E"/>
    <w:rsid w:val="00885958"/>
    <w:rsid w:val="0088777C"/>
    <w:rsid w:val="008A5148"/>
    <w:rsid w:val="008B3B91"/>
    <w:rsid w:val="008C1DD6"/>
    <w:rsid w:val="008F01F6"/>
    <w:rsid w:val="008F2319"/>
    <w:rsid w:val="008F6CAF"/>
    <w:rsid w:val="0090213C"/>
    <w:rsid w:val="00904AE4"/>
    <w:rsid w:val="00914455"/>
    <w:rsid w:val="00924520"/>
    <w:rsid w:val="00932131"/>
    <w:rsid w:val="0094185F"/>
    <w:rsid w:val="00945F2F"/>
    <w:rsid w:val="00955CBA"/>
    <w:rsid w:val="00957CA2"/>
    <w:rsid w:val="00970E4B"/>
    <w:rsid w:val="0097221A"/>
    <w:rsid w:val="0099108C"/>
    <w:rsid w:val="009A1F80"/>
    <w:rsid w:val="009A34AB"/>
    <w:rsid w:val="009D049C"/>
    <w:rsid w:val="009E694C"/>
    <w:rsid w:val="009F7297"/>
    <w:rsid w:val="00A04987"/>
    <w:rsid w:val="00A1127F"/>
    <w:rsid w:val="00A2618C"/>
    <w:rsid w:val="00A33F02"/>
    <w:rsid w:val="00A40123"/>
    <w:rsid w:val="00A459AF"/>
    <w:rsid w:val="00A46072"/>
    <w:rsid w:val="00A641DB"/>
    <w:rsid w:val="00A65BC3"/>
    <w:rsid w:val="00A77FC7"/>
    <w:rsid w:val="00A94515"/>
    <w:rsid w:val="00AB3C71"/>
    <w:rsid w:val="00AC4808"/>
    <w:rsid w:val="00AD4C31"/>
    <w:rsid w:val="00AF3C1D"/>
    <w:rsid w:val="00B12330"/>
    <w:rsid w:val="00B173D1"/>
    <w:rsid w:val="00B17867"/>
    <w:rsid w:val="00B23F7B"/>
    <w:rsid w:val="00B24B7C"/>
    <w:rsid w:val="00B253FF"/>
    <w:rsid w:val="00B31D7A"/>
    <w:rsid w:val="00B424C8"/>
    <w:rsid w:val="00B44740"/>
    <w:rsid w:val="00B469FA"/>
    <w:rsid w:val="00B6111D"/>
    <w:rsid w:val="00B64B5B"/>
    <w:rsid w:val="00B814A1"/>
    <w:rsid w:val="00B85262"/>
    <w:rsid w:val="00B85990"/>
    <w:rsid w:val="00B8750E"/>
    <w:rsid w:val="00B90DC1"/>
    <w:rsid w:val="00B94829"/>
    <w:rsid w:val="00B965F7"/>
    <w:rsid w:val="00B96719"/>
    <w:rsid w:val="00BA5BC8"/>
    <w:rsid w:val="00BA6E59"/>
    <w:rsid w:val="00BA75FC"/>
    <w:rsid w:val="00BC23A8"/>
    <w:rsid w:val="00BC2F04"/>
    <w:rsid w:val="00BC6BCE"/>
    <w:rsid w:val="00BF2DAD"/>
    <w:rsid w:val="00BF32C5"/>
    <w:rsid w:val="00C02A5C"/>
    <w:rsid w:val="00C140CE"/>
    <w:rsid w:val="00C24B7E"/>
    <w:rsid w:val="00C31A09"/>
    <w:rsid w:val="00C43DA6"/>
    <w:rsid w:val="00C45B69"/>
    <w:rsid w:val="00C50CC7"/>
    <w:rsid w:val="00C57C39"/>
    <w:rsid w:val="00C65685"/>
    <w:rsid w:val="00C753A3"/>
    <w:rsid w:val="00C87CD7"/>
    <w:rsid w:val="00CA0D71"/>
    <w:rsid w:val="00CA3063"/>
    <w:rsid w:val="00CA7677"/>
    <w:rsid w:val="00CA7706"/>
    <w:rsid w:val="00CB572F"/>
    <w:rsid w:val="00CB710F"/>
    <w:rsid w:val="00CC27F9"/>
    <w:rsid w:val="00CC2D5D"/>
    <w:rsid w:val="00CC77F2"/>
    <w:rsid w:val="00CE271F"/>
    <w:rsid w:val="00CF627C"/>
    <w:rsid w:val="00D015DC"/>
    <w:rsid w:val="00D07A05"/>
    <w:rsid w:val="00D14B56"/>
    <w:rsid w:val="00D17223"/>
    <w:rsid w:val="00D52CB3"/>
    <w:rsid w:val="00D664B7"/>
    <w:rsid w:val="00D668A8"/>
    <w:rsid w:val="00D73F2B"/>
    <w:rsid w:val="00D81E4E"/>
    <w:rsid w:val="00D916F7"/>
    <w:rsid w:val="00D9518E"/>
    <w:rsid w:val="00DA4D77"/>
    <w:rsid w:val="00DA79EC"/>
    <w:rsid w:val="00DC1E88"/>
    <w:rsid w:val="00DC37B9"/>
    <w:rsid w:val="00DE5FCD"/>
    <w:rsid w:val="00DF6CDB"/>
    <w:rsid w:val="00DF7994"/>
    <w:rsid w:val="00E169E1"/>
    <w:rsid w:val="00E30748"/>
    <w:rsid w:val="00E3431D"/>
    <w:rsid w:val="00E400F3"/>
    <w:rsid w:val="00E41FFD"/>
    <w:rsid w:val="00E43D50"/>
    <w:rsid w:val="00E45494"/>
    <w:rsid w:val="00E519DB"/>
    <w:rsid w:val="00E72650"/>
    <w:rsid w:val="00E72AA3"/>
    <w:rsid w:val="00E72B52"/>
    <w:rsid w:val="00E91028"/>
    <w:rsid w:val="00EA18DF"/>
    <w:rsid w:val="00EA3D83"/>
    <w:rsid w:val="00EC3274"/>
    <w:rsid w:val="00EE527F"/>
    <w:rsid w:val="00EE7A41"/>
    <w:rsid w:val="00EF2BA3"/>
    <w:rsid w:val="00EF56DC"/>
    <w:rsid w:val="00F07B52"/>
    <w:rsid w:val="00F2359F"/>
    <w:rsid w:val="00F338FD"/>
    <w:rsid w:val="00F340B9"/>
    <w:rsid w:val="00F369A7"/>
    <w:rsid w:val="00F63A7E"/>
    <w:rsid w:val="00F772A5"/>
    <w:rsid w:val="00F844A0"/>
    <w:rsid w:val="00F853FF"/>
    <w:rsid w:val="00FB47D2"/>
    <w:rsid w:val="00FB6B98"/>
    <w:rsid w:val="00FB6F59"/>
    <w:rsid w:val="00FC784F"/>
    <w:rsid w:val="00FD2BC4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278D5C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7355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1082</TotalTime>
  <Pages>1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3084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2025-11-19T06:38:00Z</cp:lastPrinted>
  <dcterms:created xsi:type="dcterms:W3CDTF">2025-11-19T06:03:00Z</dcterms:created>
  <dcterms:modified xsi:type="dcterms:W3CDTF">2025-11-20T00:30:00Z</dcterms:modified>
</cp:coreProperties>
</file>