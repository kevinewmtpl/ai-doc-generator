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bookmarkStart w:id="0" w:name="_GoBack"/>
      <w:bookmarkEnd w:id="0"/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B2926">
      <w:pPr>
        <w:rPr>
          <w:sz w:val="24"/>
          <w:lang w:eastAsia="zh-CN"/>
        </w:rPr>
      </w:pPr>
      <w:r>
        <w:rPr>
          <w:sz w:val="24"/>
        </w:rPr>
        <w:t>Date: 06 Jan</w:t>
      </w:r>
      <w:r w:rsidR="00545425">
        <w:rPr>
          <w:sz w:val="24"/>
        </w:rPr>
        <w:t xml:space="preserve"> </w:t>
      </w:r>
      <w:r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7B2926">
        <w:rPr>
          <w:sz w:val="24"/>
          <w:lang w:eastAsia="zh-CN"/>
        </w:rPr>
        <w:t>1 unit machine from 1 x 40ft container, load onto lorry chassis, move lorry into customer premise, hoist down and position machine to location</w:t>
      </w:r>
    </w:p>
    <w:p w:rsidR="00543B4A" w:rsidRDefault="00543B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B2926" w:rsidRDefault="00543B4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43B4A" w:rsidRDefault="00543B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Hankook CNC Turning Lathe</w:t>
      </w:r>
    </w:p>
    <w:p w:rsidR="00543B4A" w:rsidRDefault="00543B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5.5 x 8.5 x 2.0 m </w:t>
      </w:r>
    </w:p>
    <w:p w:rsidR="00543B4A" w:rsidRPr="00543B4A" w:rsidRDefault="00543B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8500 kgs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7B2926">
      <w:pPr>
        <w:rPr>
          <w:sz w:val="24"/>
          <w:lang w:eastAsia="zh-CN"/>
        </w:rPr>
      </w:pPr>
      <w:r>
        <w:rPr>
          <w:sz w:val="24"/>
          <w:lang w:eastAsia="zh-CN"/>
        </w:rPr>
        <w:t>12/01</w:t>
      </w:r>
      <w:r w:rsidR="00075DD7">
        <w:rPr>
          <w:sz w:val="24"/>
          <w:lang w:eastAsia="zh-CN"/>
        </w:rPr>
        <w:t>/</w:t>
      </w:r>
      <w:r>
        <w:rPr>
          <w:sz w:val="24"/>
          <w:lang w:eastAsia="zh-CN"/>
        </w:rPr>
        <w:t>2016 - 10:00 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7B2926" w:rsidP="007B2926">
      <w:pPr>
        <w:pStyle w:val="Heading4"/>
      </w:pPr>
      <w:r>
        <w:t>No 15 Chin Bee Drive</w:t>
      </w:r>
    </w:p>
    <w:p w:rsidR="007B2926" w:rsidRPr="007B2926" w:rsidRDefault="007B2926" w:rsidP="007B292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 Singapore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745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3033AF">
        <w:rPr>
          <w:sz w:val="24"/>
          <w:lang w:eastAsia="zh-CN"/>
        </w:rPr>
        <w:t>orry crane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43B4A" w:rsidRDefault="00543B4A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43B4A" w:rsidRDefault="00543B4A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74581A" w:rsidRDefault="008221E2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</w:t>
      </w:r>
      <w:r>
        <w:rPr>
          <w:sz w:val="24"/>
          <w:lang w:eastAsia="zh-CN"/>
        </w:rPr>
        <w:t>nated</w:t>
      </w:r>
      <w:r w:rsidR="00F24168">
        <w:rPr>
          <w:sz w:val="24"/>
          <w:lang w:eastAsia="zh-CN"/>
        </w:rPr>
        <w:t xml:space="preserve"> location (back to back with container)</w:t>
      </w:r>
    </w:p>
    <w:p w:rsidR="00D75EF4" w:rsidRDefault="00D75EF4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Level lorry chassis with container</w:t>
      </w:r>
    </w:p>
    <w:p w:rsidR="00EE527F" w:rsidRDefault="00D75EF4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F24168">
        <w:rPr>
          <w:sz w:val="24"/>
          <w:lang w:eastAsia="zh-CN"/>
        </w:rPr>
        <w:t xml:space="preserve"> from container </w:t>
      </w:r>
      <w:r>
        <w:rPr>
          <w:sz w:val="24"/>
          <w:lang w:eastAsia="zh-CN"/>
        </w:rPr>
        <w:t xml:space="preserve">and load </w:t>
      </w:r>
      <w:r w:rsidR="00F24168">
        <w:rPr>
          <w:sz w:val="24"/>
          <w:lang w:eastAsia="zh-CN"/>
        </w:rPr>
        <w:t>onto lorry chassis</w:t>
      </w:r>
    </w:p>
    <w:p w:rsidR="00D75EF4" w:rsidRDefault="00D75EF4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in lorry into customer premise</w:t>
      </w:r>
    </w:p>
    <w:p w:rsidR="00EE527F" w:rsidRPr="00D75EF4" w:rsidRDefault="00D75EF4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and position to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2F41" w:rsidRDefault="00792F41">
      <w:r>
        <w:separator/>
      </w:r>
    </w:p>
  </w:endnote>
  <w:endnote w:type="continuationSeparator" w:id="0">
    <w:p w:rsidR="00792F41" w:rsidRDefault="00792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3B4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3B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2F41" w:rsidRDefault="00792F41">
      <w:r>
        <w:separator/>
      </w:r>
    </w:p>
  </w:footnote>
  <w:footnote w:type="continuationSeparator" w:id="0">
    <w:p w:rsidR="00792F41" w:rsidRDefault="00792F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92F4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92F4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3033AF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221E2"/>
    <w:rsid w:val="008254AB"/>
    <w:rsid w:val="00827A8F"/>
    <w:rsid w:val="00840DC8"/>
    <w:rsid w:val="00864E24"/>
    <w:rsid w:val="00BD0D0D"/>
    <w:rsid w:val="00C475F0"/>
    <w:rsid w:val="00CA3063"/>
    <w:rsid w:val="00CB1A7A"/>
    <w:rsid w:val="00D02D29"/>
    <w:rsid w:val="00D75EF4"/>
    <w:rsid w:val="00DF2260"/>
    <w:rsid w:val="00EE527F"/>
    <w:rsid w:val="00F04050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2016-01-06T02:21:00Z</cp:lastPrinted>
  <dcterms:created xsi:type="dcterms:W3CDTF">2016-01-06T02:02:00Z</dcterms:created>
  <dcterms:modified xsi:type="dcterms:W3CDTF">2016-01-06T02:22:00Z</dcterms:modified>
</cp:coreProperties>
</file>