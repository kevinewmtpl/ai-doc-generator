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EC5509">
      <w:pPr>
        <w:rPr>
          <w:sz w:val="24"/>
          <w:lang w:eastAsia="zh-CN"/>
        </w:rPr>
      </w:pPr>
      <w:r>
        <w:rPr>
          <w:sz w:val="24"/>
        </w:rPr>
        <w:t>Date: 18</w:t>
      </w:r>
      <w:r w:rsidR="00CD4C97" w:rsidRPr="00CD4C97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CD4C97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C5509" w:rsidRPr="00214990" w:rsidRDefault="00EC5509" w:rsidP="00EC55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 2 unit</w:t>
      </w:r>
      <w:r>
        <w:rPr>
          <w:bCs/>
          <w:sz w:val="24"/>
          <w:szCs w:val="24"/>
          <w:lang w:eastAsia="zh-CN"/>
        </w:rPr>
        <w:t>s</w:t>
      </w:r>
      <w:r>
        <w:rPr>
          <w:bCs/>
          <w:sz w:val="24"/>
          <w:szCs w:val="24"/>
          <w:lang w:eastAsia="zh-CN"/>
        </w:rPr>
        <w:t xml:space="preserve"> machine</w:t>
      </w:r>
      <w:r>
        <w:rPr>
          <w:bCs/>
          <w:sz w:val="24"/>
          <w:szCs w:val="24"/>
          <w:lang w:eastAsia="zh-CN"/>
        </w:rPr>
        <w:t>s</w:t>
      </w:r>
      <w:r>
        <w:rPr>
          <w:bCs/>
          <w:sz w:val="24"/>
          <w:szCs w:val="24"/>
          <w:lang w:eastAsia="zh-CN"/>
        </w:rPr>
        <w:t xml:space="preserve"> from existing location to new location within building premise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462ADF">
        <w:rPr>
          <w:bCs/>
          <w:sz w:val="24"/>
          <w:szCs w:val="24"/>
          <w:lang w:eastAsia="zh-CN"/>
        </w:rPr>
        <w:t xml:space="preserve">150 </w:t>
      </w:r>
      <w:r w:rsidR="00186731">
        <w:rPr>
          <w:bCs/>
          <w:sz w:val="24"/>
          <w:szCs w:val="24"/>
          <w:lang w:eastAsia="zh-CN"/>
        </w:rPr>
        <w:t xml:space="preserve">Press </w:t>
      </w:r>
      <w:r w:rsidR="00EC5509">
        <w:rPr>
          <w:bCs/>
          <w:sz w:val="24"/>
          <w:szCs w:val="24"/>
          <w:lang w:eastAsia="zh-CN"/>
        </w:rPr>
        <w:t>machine/ Wt: 12</w:t>
      </w:r>
      <w:r w:rsidR="00791E72">
        <w:rPr>
          <w:bCs/>
          <w:sz w:val="24"/>
          <w:szCs w:val="24"/>
          <w:lang w:eastAsia="zh-CN"/>
        </w:rPr>
        <w:t>, 000</w:t>
      </w:r>
      <w:r w:rsidR="00186731">
        <w:rPr>
          <w:bCs/>
          <w:sz w:val="24"/>
          <w:szCs w:val="24"/>
          <w:lang w:eastAsia="zh-CN"/>
        </w:rPr>
        <w:t>kg</w:t>
      </w:r>
      <w:r w:rsidR="00EC5509">
        <w:rPr>
          <w:bCs/>
          <w:sz w:val="24"/>
          <w:szCs w:val="24"/>
          <w:lang w:eastAsia="zh-CN"/>
        </w:rPr>
        <w:t>s</w:t>
      </w:r>
      <w:r w:rsidR="00186731">
        <w:rPr>
          <w:bCs/>
          <w:sz w:val="24"/>
          <w:szCs w:val="24"/>
          <w:lang w:eastAsia="zh-CN"/>
        </w:rPr>
        <w:t xml:space="preserve"> </w:t>
      </w:r>
    </w:p>
    <w:p w:rsidR="00462ADF" w:rsidRDefault="00462A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62ADF" w:rsidRDefault="00EC55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80</w:t>
      </w:r>
      <w:r w:rsidR="00462ADF">
        <w:rPr>
          <w:bCs/>
          <w:sz w:val="24"/>
          <w:szCs w:val="24"/>
          <w:lang w:eastAsia="zh-CN"/>
        </w:rPr>
        <w:t xml:space="preserve"> Press machine </w:t>
      </w:r>
      <w:r>
        <w:rPr>
          <w:bCs/>
          <w:sz w:val="24"/>
          <w:szCs w:val="24"/>
          <w:lang w:eastAsia="zh-CN"/>
        </w:rPr>
        <w:t>/ Wt: 6,000kgs</w:t>
      </w:r>
    </w:p>
    <w:p w:rsidR="00186731" w:rsidRPr="00186731" w:rsidRDefault="00D64A6E" w:rsidP="00D64A6E">
      <w:pPr>
        <w:pStyle w:val="Header"/>
        <w:tabs>
          <w:tab w:val="clear" w:pos="4320"/>
          <w:tab w:val="clear" w:pos="8640"/>
        </w:tabs>
        <w:jc w:val="right"/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C5509">
      <w:pPr>
        <w:rPr>
          <w:sz w:val="24"/>
          <w:lang w:eastAsia="zh-CN"/>
        </w:rPr>
      </w:pPr>
      <w:r>
        <w:rPr>
          <w:sz w:val="24"/>
          <w:lang w:eastAsia="zh-CN"/>
        </w:rPr>
        <w:t>20/05</w:t>
      </w:r>
      <w:r w:rsidR="00CD4C97">
        <w:rPr>
          <w:sz w:val="24"/>
          <w:lang w:eastAsia="zh-CN"/>
        </w:rPr>
        <w:t>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EC55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1pm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841DC0" w:rsidP="00A810F9">
      <w:pPr>
        <w:pStyle w:val="Heading4"/>
      </w:pPr>
      <w:r>
        <w:t>70 Joo Koon Circle</w:t>
      </w:r>
    </w:p>
    <w:p w:rsidR="000F4B87" w:rsidRPr="000F4B87" w:rsidRDefault="00841DC0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Nakano Metal Press (S) Pte Ltd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C5509" w:rsidRDefault="00EC5509" w:rsidP="00EC55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Hand/hydraulic jack</w:t>
      </w:r>
    </w:p>
    <w:p w:rsidR="00EC5509" w:rsidRDefault="00EC5509" w:rsidP="00EC55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C5509" w:rsidRDefault="00EC5509" w:rsidP="00EC55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EC5509" w:rsidRDefault="00EC5509" w:rsidP="00EC55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EC5509" w:rsidRDefault="00EC55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C5509" w:rsidRPr="008248D1" w:rsidRDefault="00EC5509" w:rsidP="00EC55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C5509" w:rsidRPr="00A72C6E" w:rsidRDefault="00EC5509" w:rsidP="00EC55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new location</w:t>
      </w:r>
    </w:p>
    <w:p w:rsidR="00EC5509" w:rsidRDefault="00EC5509" w:rsidP="00EC55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C5509" w:rsidRDefault="00EC5509" w:rsidP="00EC55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C5509" w:rsidRDefault="00EC5509" w:rsidP="00EC55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C5509" w:rsidRDefault="00EC5509" w:rsidP="00EC55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C5509" w:rsidRPr="008248D1" w:rsidRDefault="00EC5509" w:rsidP="00EC55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C5509" w:rsidRDefault="00EC5509" w:rsidP="00EC5509">
      <w:r>
        <w:rPr>
          <w:sz w:val="24"/>
          <w:szCs w:val="24"/>
        </w:rPr>
        <w:t>All personnel at site to ensure that risk control are known and supervisor has to ensure that risk control are in place</w:t>
      </w:r>
      <w:r>
        <w:t xml:space="preserve">  </w:t>
      </w:r>
    </w:p>
    <w:p w:rsidR="00EC5509" w:rsidRDefault="00EC5509" w:rsidP="00EC5509">
      <w:r>
        <w:rPr>
          <w:sz w:val="24"/>
          <w:szCs w:val="24"/>
        </w:rPr>
        <w:t>All our workers are equip with standard PPE (safety shoe, safety helmet)</w:t>
      </w:r>
      <w: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EC5509" w:rsidRDefault="00EC550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C5509" w:rsidRPr="00D24814" w:rsidRDefault="00EC5509" w:rsidP="00EC5509">
      <w:pPr>
        <w:rPr>
          <w:b/>
          <w:u w:val="single"/>
        </w:rPr>
      </w:pPr>
      <w:r>
        <w:rPr>
          <w:b/>
          <w:sz w:val="32"/>
          <w:szCs w:val="32"/>
          <w:u w:val="single"/>
          <w:lang w:eastAsia="zh-CN"/>
        </w:rPr>
        <w:t>Job Scope</w:t>
      </w:r>
    </w:p>
    <w:p w:rsidR="00EC5509" w:rsidRDefault="00EC5509" w:rsidP="00EC550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Lift up machine to 3” high </w:t>
      </w:r>
    </w:p>
    <w:p w:rsidR="00EC5509" w:rsidRDefault="00EC5509" w:rsidP="00EC550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pallet truck under machine base </w:t>
      </w:r>
    </w:p>
    <w:p w:rsidR="00EC5509" w:rsidRDefault="00EC5509" w:rsidP="00EC550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existing location </w:t>
      </w:r>
    </w:p>
    <w:p w:rsidR="00EC5509" w:rsidRDefault="00EC5509" w:rsidP="00EC550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to new location</w:t>
      </w:r>
      <w:r>
        <w:rPr>
          <w:b w:val="0"/>
          <w:sz w:val="24"/>
          <w:u w:val="none"/>
          <w:lang w:eastAsia="zh-CN"/>
        </w:rPr>
        <w:t xml:space="preserve"> within premises </w:t>
      </w:r>
    </w:p>
    <w:p w:rsidR="00EC5509" w:rsidRDefault="00EC5509" w:rsidP="00EC5509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t>Position machine at designated location</w:t>
      </w:r>
    </w:p>
    <w:p w:rsidR="00EC5509" w:rsidRDefault="00EC5509" w:rsidP="00EC550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from pallet truck and insert levelling pad under machine bed</w:t>
      </w:r>
    </w:p>
    <w:p w:rsidR="00EC5509" w:rsidRDefault="00EC5509" w:rsidP="00EC550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EC5509" w:rsidRDefault="00EC5509" w:rsidP="00EC550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EC5509" w:rsidRDefault="00EC5509" w:rsidP="00EC550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EC5509" w:rsidRPr="00BF5C83" w:rsidRDefault="00EC5509" w:rsidP="00EC550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Best Regards</w:t>
      </w:r>
    </w:p>
    <w:p w:rsidR="00EC5509" w:rsidRDefault="00EC5509" w:rsidP="00EC5509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EC5509" w:rsidRDefault="00EC5509" w:rsidP="00EC5509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EC5509" w:rsidRPr="0001590F" w:rsidRDefault="00EC5509" w:rsidP="00EC5509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 62824175</w:t>
      </w:r>
    </w:p>
    <w:p w:rsidR="00EC5509" w:rsidRDefault="00EC550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62ADF" w:rsidRDefault="00462ADF" w:rsidP="00462A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462ADF" w:rsidRDefault="00462ADF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9046A" w:rsidRDefault="006467DA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tab/>
        <w:t xml:space="preserve">   </w:t>
      </w:r>
      <w:r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268B" w:rsidRDefault="0026268B">
      <w:r>
        <w:separator/>
      </w:r>
    </w:p>
  </w:endnote>
  <w:endnote w:type="continuationSeparator" w:id="0">
    <w:p w:rsidR="0026268B" w:rsidRDefault="00262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21D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21D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268B" w:rsidRDefault="0026268B">
      <w:r>
        <w:separator/>
      </w:r>
    </w:p>
  </w:footnote>
  <w:footnote w:type="continuationSeparator" w:id="0">
    <w:p w:rsidR="0026268B" w:rsidRDefault="002626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6268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6268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5DBB"/>
    <w:rsid w:val="00007BC8"/>
    <w:rsid w:val="0005684E"/>
    <w:rsid w:val="0007152C"/>
    <w:rsid w:val="000A4E07"/>
    <w:rsid w:val="000C0737"/>
    <w:rsid w:val="000C68D5"/>
    <w:rsid w:val="000D3C89"/>
    <w:rsid w:val="000D3F7C"/>
    <w:rsid w:val="000E0C67"/>
    <w:rsid w:val="000F4B8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E4CF5"/>
    <w:rsid w:val="0023138C"/>
    <w:rsid w:val="00257C21"/>
    <w:rsid w:val="0026268B"/>
    <w:rsid w:val="0029012A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3F6DD9"/>
    <w:rsid w:val="00414238"/>
    <w:rsid w:val="004559B7"/>
    <w:rsid w:val="00462ADF"/>
    <w:rsid w:val="00466C7A"/>
    <w:rsid w:val="005463C4"/>
    <w:rsid w:val="0057657F"/>
    <w:rsid w:val="005B1251"/>
    <w:rsid w:val="005C2E6D"/>
    <w:rsid w:val="005D3C81"/>
    <w:rsid w:val="00626FBE"/>
    <w:rsid w:val="006467DA"/>
    <w:rsid w:val="0066401C"/>
    <w:rsid w:val="00693582"/>
    <w:rsid w:val="006A7A66"/>
    <w:rsid w:val="006C2700"/>
    <w:rsid w:val="006F12DE"/>
    <w:rsid w:val="00703C2A"/>
    <w:rsid w:val="00760813"/>
    <w:rsid w:val="00791E72"/>
    <w:rsid w:val="007925C8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80D6D"/>
    <w:rsid w:val="00A810F9"/>
    <w:rsid w:val="00A81D65"/>
    <w:rsid w:val="00A94492"/>
    <w:rsid w:val="00AA67DA"/>
    <w:rsid w:val="00AC41D9"/>
    <w:rsid w:val="00AE470F"/>
    <w:rsid w:val="00B01373"/>
    <w:rsid w:val="00B06871"/>
    <w:rsid w:val="00B10936"/>
    <w:rsid w:val="00B16B6D"/>
    <w:rsid w:val="00B742F4"/>
    <w:rsid w:val="00BC21D9"/>
    <w:rsid w:val="00BC39F9"/>
    <w:rsid w:val="00C26AC4"/>
    <w:rsid w:val="00C95881"/>
    <w:rsid w:val="00CD4C97"/>
    <w:rsid w:val="00D07325"/>
    <w:rsid w:val="00D13A71"/>
    <w:rsid w:val="00D64A6E"/>
    <w:rsid w:val="00DC2DDB"/>
    <w:rsid w:val="00E05F88"/>
    <w:rsid w:val="00E17A37"/>
    <w:rsid w:val="00E3288E"/>
    <w:rsid w:val="00E37886"/>
    <w:rsid w:val="00E621D6"/>
    <w:rsid w:val="00E76DB5"/>
    <w:rsid w:val="00EB4A08"/>
    <w:rsid w:val="00EC1220"/>
    <w:rsid w:val="00EC5509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link w:val="TitleChar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character" w:customStyle="1" w:styleId="TitleChar">
    <w:name w:val="Title Char"/>
    <w:link w:val="Title"/>
    <w:rsid w:val="00EC5509"/>
    <w:rPr>
      <w:b/>
      <w:sz w:val="36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A4D4F-B58F-40D7-B4E9-2DE2222D2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2022-02-15T02:15:00Z</cp:lastPrinted>
  <dcterms:created xsi:type="dcterms:W3CDTF">2022-05-19T04:42:00Z</dcterms:created>
  <dcterms:modified xsi:type="dcterms:W3CDTF">2022-05-19T04:42:00Z</dcterms:modified>
</cp:coreProperties>
</file>