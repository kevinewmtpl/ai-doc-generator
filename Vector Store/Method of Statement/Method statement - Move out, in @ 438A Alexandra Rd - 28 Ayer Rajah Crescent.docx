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5967EC">
      <w:pPr>
        <w:rPr>
          <w:sz w:val="24"/>
          <w:lang w:eastAsia="zh-CN"/>
        </w:rPr>
      </w:pPr>
      <w:r>
        <w:rPr>
          <w:sz w:val="24"/>
        </w:rPr>
        <w:t>Date: 18</w:t>
      </w:r>
      <w:r w:rsidR="00E344B1" w:rsidRPr="00E344B1">
        <w:rPr>
          <w:sz w:val="24"/>
          <w:vertAlign w:val="superscript"/>
        </w:rPr>
        <w:t>th</w:t>
      </w:r>
      <w:r w:rsidR="00E344B1">
        <w:rPr>
          <w:sz w:val="24"/>
        </w:rPr>
        <w:t xml:space="preserve"> Aug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252F1B">
        <w:rPr>
          <w:sz w:val="24"/>
          <w:lang w:eastAsia="zh-CN"/>
        </w:rPr>
        <w:t xml:space="preserve">hift out </w:t>
      </w:r>
      <w:r w:rsidR="00E344B1">
        <w:rPr>
          <w:sz w:val="24"/>
          <w:lang w:eastAsia="zh-CN"/>
        </w:rPr>
        <w:t>1 unit printer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5967EC">
        <w:rPr>
          <w:sz w:val="24"/>
          <w:lang w:eastAsia="zh-CN"/>
        </w:rPr>
        <w:t xml:space="preserve">using forklift to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5967EC">
        <w:rPr>
          <w:sz w:val="24"/>
          <w:lang w:eastAsia="zh-CN"/>
        </w:rPr>
        <w:t xml:space="preserve">onto lorry </w:t>
      </w:r>
      <w:r w:rsidR="003C0C36">
        <w:rPr>
          <w:sz w:val="24"/>
          <w:lang w:eastAsia="zh-CN"/>
        </w:rPr>
        <w:t>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252F1B" w:rsidRDefault="00E344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UV Printer machine</w:t>
      </w:r>
    </w:p>
    <w:p w:rsidR="00E344B1" w:rsidRDefault="00E344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140 x 140 cm</w:t>
      </w:r>
      <w:r w:rsidR="00CE3F16">
        <w:rPr>
          <w:bCs/>
          <w:sz w:val="24"/>
          <w:szCs w:val="24"/>
          <w:lang w:eastAsia="zh-CN"/>
        </w:rPr>
        <w:t xml:space="preserve"> </w:t>
      </w:r>
    </w:p>
    <w:p w:rsidR="00E344B1" w:rsidRDefault="00E344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600 kg 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52F1B" w:rsidRDefault="00E344B1">
      <w:pPr>
        <w:rPr>
          <w:sz w:val="24"/>
          <w:lang w:eastAsia="zh-CN"/>
        </w:rPr>
      </w:pPr>
      <w:r>
        <w:rPr>
          <w:sz w:val="24"/>
          <w:lang w:eastAsia="zh-CN"/>
        </w:rPr>
        <w:t>22/08/23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C0C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85A69" w:rsidRDefault="00EF2ABD" w:rsidP="00697081">
      <w:pPr>
        <w:pStyle w:val="Heading4"/>
        <w:rPr>
          <w:szCs w:val="24"/>
        </w:rPr>
      </w:pPr>
      <w:r>
        <w:rPr>
          <w:b/>
          <w:szCs w:val="24"/>
          <w:u w:val="single"/>
        </w:rPr>
        <w:t>Collection</w:t>
      </w:r>
      <w:r w:rsidR="00485A69">
        <w:rPr>
          <w:szCs w:val="24"/>
        </w:rPr>
        <w:t xml:space="preserve"> </w:t>
      </w:r>
    </w:p>
    <w:p w:rsidR="00E344B1" w:rsidRPr="003C0C36" w:rsidRDefault="00E344B1" w:rsidP="00E344B1">
      <w:pPr>
        <w:pStyle w:val="Heading4"/>
        <w:rPr>
          <w:szCs w:val="24"/>
        </w:rPr>
      </w:pPr>
      <w:bookmarkStart w:id="0" w:name="_GoBack"/>
      <w:bookmarkEnd w:id="0"/>
      <w:r>
        <w:rPr>
          <w:szCs w:val="24"/>
        </w:rPr>
        <w:t>438A Alexandra Rd #02-01</w:t>
      </w:r>
    </w:p>
    <w:p w:rsidR="00485A69" w:rsidRPr="00EF2ABD" w:rsidRDefault="00EF2ABD" w:rsidP="00697081">
      <w:pPr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Deliver</w:t>
      </w:r>
    </w:p>
    <w:p w:rsidR="00EF2ABD" w:rsidRDefault="00E344B1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28 Ayer Rajah Crescent #03-03</w:t>
      </w:r>
    </w:p>
    <w:p w:rsidR="00485A69" w:rsidRPr="00697081" w:rsidRDefault="00EF2ABD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EF2ABD" w:rsidRDefault="00E344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67EC">
        <w:rPr>
          <w:sz w:val="24"/>
          <w:lang w:eastAsia="zh-CN"/>
        </w:rPr>
        <w:t xml:space="preserve">forklift </w:t>
      </w:r>
    </w:p>
    <w:p w:rsidR="00EF2ABD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E344B1" w:rsidRDefault="00E344B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  <w:r w:rsidR="005967EC">
        <w:rPr>
          <w:sz w:val="24"/>
          <w:lang w:eastAsia="zh-CN"/>
        </w:rPr>
        <w:t xml:space="preserve">/woodblock </w:t>
      </w:r>
    </w:p>
    <w:p w:rsidR="005967EC" w:rsidRDefault="005967E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07715" w:rsidRPr="00252F1B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5967EC" w:rsidRDefault="003C0C36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  <w:r w:rsidR="00CE3F16">
        <w:rPr>
          <w:sz w:val="24"/>
          <w:szCs w:val="24"/>
          <w:lang w:eastAsia="zh-CN"/>
        </w:rPr>
        <w:t xml:space="preserve">   </w:t>
      </w: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485A69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EF2ABD" w:rsidRPr="00EF2ABD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our workers are fully equip with standard P.P.E (safety shoe, safety helmet) </w:t>
      </w:r>
    </w:p>
    <w:p w:rsidR="00390620" w:rsidRDefault="00EF2ABD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M.O.M certified forklift operator will be involved in the operation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EF2ABD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</w:t>
      </w:r>
      <w:r w:rsidR="00CE3F16">
        <w:rPr>
          <w:sz w:val="24"/>
          <w:lang w:eastAsia="zh-CN"/>
        </w:rPr>
        <w:t>ader at designated loading area</w:t>
      </w:r>
    </w:p>
    <w:p w:rsidR="00CE3F16" w:rsidRDefault="00CE3F16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printer bed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E344B1">
        <w:rPr>
          <w:sz w:val="24"/>
          <w:lang w:eastAsia="zh-CN"/>
        </w:rPr>
        <w:t xml:space="preserve"> out printer</w:t>
      </w:r>
      <w:r w:rsidR="00CE3F16">
        <w:rPr>
          <w:sz w:val="24"/>
          <w:lang w:eastAsia="zh-CN"/>
        </w:rPr>
        <w:t xml:space="preserve"> from 2</w:t>
      </w:r>
      <w:r w:rsidR="00CE3F16" w:rsidRPr="00CE3F16">
        <w:rPr>
          <w:sz w:val="24"/>
          <w:vertAlign w:val="superscript"/>
          <w:lang w:eastAsia="zh-CN"/>
        </w:rPr>
        <w:t>nd</w:t>
      </w:r>
      <w:r w:rsidR="00CE3F16">
        <w:rPr>
          <w:sz w:val="24"/>
          <w:lang w:eastAsia="zh-CN"/>
        </w:rPr>
        <w:t xml:space="preserve"> floor to loading bay via cargo lift     </w:t>
      </w:r>
      <w:r w:rsidR="00485A69">
        <w:rPr>
          <w:sz w:val="24"/>
          <w:lang w:eastAsia="zh-CN"/>
        </w:rPr>
        <w:t xml:space="preserve"> </w:t>
      </w:r>
    </w:p>
    <w:p w:rsidR="00895D5D" w:rsidRDefault="005967EC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EF2ABD">
        <w:rPr>
          <w:sz w:val="24"/>
          <w:lang w:eastAsia="zh-CN"/>
        </w:rPr>
        <w:t xml:space="preserve"> l</w:t>
      </w:r>
      <w:r w:rsidR="00697081">
        <w:rPr>
          <w:sz w:val="24"/>
          <w:lang w:eastAsia="zh-CN"/>
        </w:rPr>
        <w:t xml:space="preserve">oad </w:t>
      </w:r>
      <w:r w:rsidR="00F73904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printer</w:t>
      </w:r>
      <w:r w:rsidR="009619C4">
        <w:rPr>
          <w:sz w:val="24"/>
          <w:lang w:eastAsia="zh-CN"/>
        </w:rPr>
        <w:t xml:space="preserve"> </w:t>
      </w:r>
      <w:r w:rsidR="00170082">
        <w:rPr>
          <w:sz w:val="24"/>
          <w:lang w:eastAsia="zh-CN"/>
        </w:rPr>
        <w:t>onto lorry chassis</w:t>
      </w:r>
    </w:p>
    <w:p w:rsidR="00170082" w:rsidRDefault="00EF2ABD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5967EC">
        <w:rPr>
          <w:sz w:val="24"/>
          <w:lang w:eastAsia="zh-CN"/>
        </w:rPr>
        <w:t xml:space="preserve">printer </w:t>
      </w:r>
      <w:r w:rsidR="00170082">
        <w:rPr>
          <w:sz w:val="24"/>
          <w:lang w:eastAsia="zh-CN"/>
        </w:rPr>
        <w:t xml:space="preserve">with strapping belt </w:t>
      </w:r>
      <w:r w:rsidR="00697081">
        <w:rPr>
          <w:sz w:val="24"/>
          <w:lang w:eastAsia="zh-CN"/>
        </w:rPr>
        <w:t xml:space="preserve">prior to moving out of </w:t>
      </w:r>
      <w:r w:rsidR="009619C4"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252F1B">
        <w:rPr>
          <w:sz w:val="24"/>
          <w:lang w:eastAsia="zh-CN"/>
        </w:rPr>
        <w:t xml:space="preserve"> to new location </w:t>
      </w:r>
      <w:r w:rsidR="00EF2ABD">
        <w:rPr>
          <w:sz w:val="24"/>
          <w:lang w:eastAsia="zh-CN"/>
        </w:rPr>
        <w:t xml:space="preserve"> </w:t>
      </w:r>
    </w:p>
    <w:p w:rsidR="009619C4" w:rsidRDefault="005967EC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</w:t>
      </w:r>
      <w:r w:rsidR="00EF2ABD">
        <w:rPr>
          <w:sz w:val="24"/>
          <w:lang w:eastAsia="zh-CN"/>
        </w:rPr>
        <w:t xml:space="preserve"> </w:t>
      </w:r>
      <w:r w:rsidR="009619C4">
        <w:rPr>
          <w:sz w:val="24"/>
          <w:lang w:eastAsia="zh-CN"/>
        </w:rPr>
        <w:t>unloa</w:t>
      </w:r>
      <w:r w:rsidR="00252F1B">
        <w:rPr>
          <w:sz w:val="24"/>
          <w:lang w:eastAsia="zh-CN"/>
        </w:rPr>
        <w:t xml:space="preserve">d </w:t>
      </w:r>
      <w:r>
        <w:rPr>
          <w:sz w:val="24"/>
          <w:lang w:eastAsia="zh-CN"/>
        </w:rPr>
        <w:t>printer</w:t>
      </w:r>
      <w:r w:rsidR="009619C4">
        <w:rPr>
          <w:sz w:val="24"/>
          <w:lang w:eastAsia="zh-CN"/>
        </w:rPr>
        <w:t xml:space="preserve"> from lorry chassis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252F1B">
        <w:rPr>
          <w:sz w:val="24"/>
          <w:lang w:eastAsia="zh-CN"/>
        </w:rPr>
        <w:t>ns</w:t>
      </w:r>
      <w:r w:rsidR="005967EC">
        <w:rPr>
          <w:sz w:val="24"/>
          <w:lang w:eastAsia="zh-CN"/>
        </w:rPr>
        <w:t>ert pallet truck under printer bed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</w:t>
      </w:r>
      <w:r w:rsidR="00252F1B">
        <w:rPr>
          <w:sz w:val="24"/>
          <w:lang w:eastAsia="zh-CN"/>
        </w:rPr>
        <w:t>d transport to 4</w:t>
      </w:r>
      <w:r w:rsidR="00252F1B" w:rsidRPr="00252F1B">
        <w:rPr>
          <w:sz w:val="24"/>
          <w:vertAlign w:val="superscript"/>
          <w:lang w:eastAsia="zh-CN"/>
        </w:rPr>
        <w:t>th</w:t>
      </w:r>
      <w:r w:rsidR="00EF2ABD">
        <w:rPr>
          <w:sz w:val="24"/>
          <w:lang w:eastAsia="zh-CN"/>
        </w:rPr>
        <w:t xml:space="preserve"> floor via cargo lift </w:t>
      </w:r>
    </w:p>
    <w:p w:rsidR="00EF0110" w:rsidRPr="00697081" w:rsidRDefault="005967EC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printer at the designated location</w:t>
      </w:r>
      <w:r w:rsidR="009619C4">
        <w:rPr>
          <w:sz w:val="24"/>
          <w:lang w:eastAsia="zh-CN"/>
        </w:rPr>
        <w:t xml:space="preserve">  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EF2AB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4973" w:rsidRDefault="00094973">
      <w:r>
        <w:separator/>
      </w:r>
    </w:p>
  </w:endnote>
  <w:endnote w:type="continuationSeparator" w:id="0">
    <w:p w:rsidR="00094973" w:rsidRDefault="000949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969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969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4973" w:rsidRDefault="00094973">
      <w:r>
        <w:separator/>
      </w:r>
    </w:p>
  </w:footnote>
  <w:footnote w:type="continuationSeparator" w:id="0">
    <w:p w:rsidR="00094973" w:rsidRDefault="000949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09497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094973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94973"/>
    <w:rsid w:val="000B5071"/>
    <w:rsid w:val="000C68D5"/>
    <w:rsid w:val="000D3C89"/>
    <w:rsid w:val="000D61FA"/>
    <w:rsid w:val="00107715"/>
    <w:rsid w:val="001268A8"/>
    <w:rsid w:val="001329AD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2F1B"/>
    <w:rsid w:val="00257C21"/>
    <w:rsid w:val="00274B80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45555"/>
    <w:rsid w:val="00562CE3"/>
    <w:rsid w:val="005967EC"/>
    <w:rsid w:val="005A75D5"/>
    <w:rsid w:val="005C0BC7"/>
    <w:rsid w:val="005D6724"/>
    <w:rsid w:val="006467DA"/>
    <w:rsid w:val="0065228C"/>
    <w:rsid w:val="00677443"/>
    <w:rsid w:val="00697081"/>
    <w:rsid w:val="00716161"/>
    <w:rsid w:val="00735A0D"/>
    <w:rsid w:val="00774DED"/>
    <w:rsid w:val="007F5A32"/>
    <w:rsid w:val="008179FF"/>
    <w:rsid w:val="0084186B"/>
    <w:rsid w:val="008640FA"/>
    <w:rsid w:val="00895D5D"/>
    <w:rsid w:val="008B106D"/>
    <w:rsid w:val="008F0C05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3F16"/>
    <w:rsid w:val="00CE7AB0"/>
    <w:rsid w:val="00D61DA3"/>
    <w:rsid w:val="00D86C8A"/>
    <w:rsid w:val="00DC68C8"/>
    <w:rsid w:val="00DF38C9"/>
    <w:rsid w:val="00DF6692"/>
    <w:rsid w:val="00E038F5"/>
    <w:rsid w:val="00E344B1"/>
    <w:rsid w:val="00E441E4"/>
    <w:rsid w:val="00E76DB5"/>
    <w:rsid w:val="00E86A29"/>
    <w:rsid w:val="00E9698F"/>
    <w:rsid w:val="00EC1220"/>
    <w:rsid w:val="00EF0110"/>
    <w:rsid w:val="00EF2ABD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282</Words>
  <Characters>1611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2023-08-18T01:22:00Z</cp:lastPrinted>
  <dcterms:created xsi:type="dcterms:W3CDTF">2023-08-15T02:12:00Z</dcterms:created>
  <dcterms:modified xsi:type="dcterms:W3CDTF">2023-08-18T01:22:00Z</dcterms:modified>
</cp:coreProperties>
</file>