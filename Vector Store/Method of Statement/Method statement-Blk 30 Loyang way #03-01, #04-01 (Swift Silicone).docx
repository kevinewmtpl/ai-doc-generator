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B148C">
        <w:rPr>
          <w:sz w:val="24"/>
        </w:rPr>
        <w:t>: 21</w:t>
      </w:r>
      <w:r w:rsidR="00DB148C" w:rsidRPr="00DB148C">
        <w:rPr>
          <w:sz w:val="24"/>
          <w:vertAlign w:val="superscript"/>
        </w:rPr>
        <w:t>st</w:t>
      </w:r>
      <w:r w:rsidR="00DB148C">
        <w:rPr>
          <w:sz w:val="24"/>
        </w:rPr>
        <w:t xml:space="preserve"> Oct 2024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F035B">
        <w:rPr>
          <w:sz w:val="24"/>
          <w:lang w:eastAsia="zh-CN"/>
        </w:rPr>
        <w:t xml:space="preserve">To hoist </w:t>
      </w:r>
      <w:r w:rsidR="00DB148C">
        <w:rPr>
          <w:sz w:val="24"/>
          <w:lang w:eastAsia="zh-CN"/>
        </w:rPr>
        <w:t>down 3 unit machine from 4</w:t>
      </w:r>
      <w:r w:rsidR="00DB148C" w:rsidRPr="00DB148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946CB5">
        <w:rPr>
          <w:sz w:val="24"/>
          <w:lang w:eastAsia="zh-CN"/>
        </w:rPr>
        <w:t>To hoist down 1 unit machine from 3</w:t>
      </w:r>
      <w:r w:rsidR="00946CB5" w:rsidRPr="00DB148C">
        <w:rPr>
          <w:sz w:val="24"/>
          <w:vertAlign w:val="superscript"/>
          <w:lang w:eastAsia="zh-CN"/>
        </w:rPr>
        <w:t>rd</w:t>
      </w:r>
      <w:r w:rsidR="00946CB5">
        <w:rPr>
          <w:sz w:val="24"/>
          <w:lang w:eastAsia="zh-CN"/>
        </w:rPr>
        <w:t xml:space="preserve"> floor through wall hacking opening by using platform and mobile/lorry crane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6CB5" w:rsidRDefault="00946CB5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hoist down 1 unit machine from 4</w:t>
      </w:r>
      <w:r w:rsidRPr="00946CB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DB148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6CB5" w:rsidRDefault="00946CB5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4) To shift out </w:t>
      </w:r>
      <w:r w:rsidR="00904297">
        <w:rPr>
          <w:sz w:val="24"/>
          <w:lang w:eastAsia="zh-CN"/>
        </w:rPr>
        <w:t>1 unit small machine from 3</w:t>
      </w:r>
      <w:r w:rsidR="00904297" w:rsidRPr="00904297">
        <w:rPr>
          <w:sz w:val="24"/>
          <w:vertAlign w:val="superscript"/>
          <w:lang w:eastAsia="zh-CN"/>
        </w:rPr>
        <w:t>rd</w:t>
      </w:r>
      <w:r w:rsidR="00904297">
        <w:rPr>
          <w:sz w:val="24"/>
          <w:lang w:eastAsia="zh-CN"/>
        </w:rPr>
        <w:t xml:space="preserve"> floor and 2 unit machine from 4</w:t>
      </w:r>
      <w:r w:rsidR="00904297" w:rsidRPr="00904297">
        <w:rPr>
          <w:sz w:val="24"/>
          <w:vertAlign w:val="superscript"/>
          <w:lang w:eastAsia="zh-CN"/>
        </w:rPr>
        <w:t>th</w:t>
      </w:r>
      <w:r w:rsidR="00904297">
        <w:rPr>
          <w:sz w:val="24"/>
          <w:lang w:eastAsia="zh-CN"/>
        </w:rPr>
        <w:t xml:space="preserve"> floor to loading bay via cargo lift 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04297" w:rsidRDefault="00904297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5) To shift out 4 unit small machine from 4</w:t>
      </w:r>
      <w:r w:rsidRPr="0090429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90429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4659" w:rsidRDefault="00DB148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  <w:r w:rsidR="00904297">
        <w:rPr>
          <w:b/>
          <w:sz w:val="24"/>
          <w:u w:val="single"/>
          <w:lang w:eastAsia="zh-CN"/>
        </w:rPr>
        <w:t xml:space="preserve"> (Sat &amp; Sun)</w:t>
      </w:r>
    </w:p>
    <w:p w:rsidR="00DB148C" w:rsidRPr="00DB148C" w:rsidRDefault="00DB148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09/11/24  </w:t>
      </w:r>
      <w:r w:rsidR="009042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–  </w:t>
      </w:r>
      <w:r w:rsidR="009042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10/11/24</w:t>
      </w:r>
      <w:r w:rsidR="00904297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4659" w:rsidRDefault="00DB14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4659">
        <w:rPr>
          <w:bCs/>
          <w:sz w:val="24"/>
          <w:szCs w:val="24"/>
          <w:lang w:eastAsia="zh-CN"/>
        </w:rPr>
        <w:t xml:space="preserve"> am </w:t>
      </w:r>
    </w:p>
    <w:p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4AD0" w:rsidRDefault="00814AD0" w:rsidP="00B0530B">
      <w:pPr>
        <w:pStyle w:val="Heading4"/>
      </w:pPr>
      <w:r>
        <w:t>Swift Silicone Pte Ltd</w:t>
      </w:r>
    </w:p>
    <w:p w:rsidR="00B0530B" w:rsidRPr="00814AD0" w:rsidRDefault="00904297" w:rsidP="00814AD0">
      <w:pPr>
        <w:pStyle w:val="Heading4"/>
      </w:pPr>
      <w:r>
        <w:t>Blk 30 Loyang Way #0</w:t>
      </w:r>
      <w:r w:rsidR="00814AD0">
        <w:t>3-01 &amp; #04-01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814AD0">
        <w:rPr>
          <w:sz w:val="24"/>
          <w:lang w:eastAsia="zh-CN"/>
        </w:rPr>
        <w:t xml:space="preserve">633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14AD0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lorry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C6A78">
        <w:rPr>
          <w:sz w:val="24"/>
          <w:lang w:eastAsia="zh-CN"/>
        </w:rPr>
        <w:t>/webbing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</w:p>
    <w:p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4AD0" w:rsidRDefault="00814AD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814AD0" w:rsidRP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814AD0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814AD0" w:rsidRDefault="00814AD0">
      <w:pPr>
        <w:pStyle w:val="BodyText2"/>
      </w:pPr>
      <w:r>
        <w:t>a. Lifting Supervisor</w:t>
      </w:r>
    </w:p>
    <w:p w:rsidR="00814AD0" w:rsidRDefault="00814AD0">
      <w:pPr>
        <w:pStyle w:val="BodyText2"/>
      </w:pPr>
      <w:r>
        <w:t>b. Mobile Crane Operator</w:t>
      </w:r>
    </w:p>
    <w:p w:rsidR="00814AD0" w:rsidRDefault="00814AD0">
      <w:pPr>
        <w:pStyle w:val="BodyText2"/>
      </w:pPr>
      <w:r>
        <w:t xml:space="preserve">c. Lorry Loader Operator </w:t>
      </w:r>
    </w:p>
    <w:p w:rsidR="00814AD0" w:rsidRDefault="00814AD0">
      <w:pPr>
        <w:pStyle w:val="BodyText2"/>
      </w:pPr>
      <w:r>
        <w:t>d. Signalman</w:t>
      </w:r>
    </w:p>
    <w:p w:rsidR="00814AD0" w:rsidRDefault="00814AD0">
      <w:pPr>
        <w:pStyle w:val="BodyText2"/>
      </w:pPr>
      <w:r>
        <w:t xml:space="preserve">e. Riggerman </w:t>
      </w:r>
    </w:p>
    <w:p w:rsidR="00814AD0" w:rsidRDefault="00814AD0">
      <w:pPr>
        <w:pStyle w:val="BodyText2"/>
      </w:pPr>
      <w:r>
        <w:t xml:space="preserve">f. Skill Mover 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</w:t>
      </w:r>
      <w:r w:rsidR="008B4649">
        <w:rPr>
          <w:sz w:val="24"/>
          <w:lang w:eastAsia="zh-CN"/>
        </w:rPr>
        <w:t>oist up platform to 3</w:t>
      </w:r>
      <w:r w:rsidR="008B4649" w:rsidRPr="008B4649">
        <w:rPr>
          <w:sz w:val="24"/>
          <w:vertAlign w:val="superscript"/>
          <w:lang w:eastAsia="zh-CN"/>
        </w:rPr>
        <w:t>rd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>1</w:t>
      </w:r>
      <w:r w:rsidR="008B4649">
        <w:rPr>
          <w:sz w:val="24"/>
          <w:lang w:eastAsia="zh-CN"/>
        </w:rPr>
        <w:t xml:space="preserve"> </w:t>
      </w:r>
      <w:r w:rsidR="00E228D8">
        <w:rPr>
          <w:sz w:val="24"/>
          <w:lang w:eastAsia="zh-CN"/>
        </w:rPr>
        <w:t xml:space="preserve">x </w:t>
      </w:r>
      <w:r w:rsidR="00C5554C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</w:t>
      </w:r>
      <w:r w:rsidR="00D327DE">
        <w:rPr>
          <w:sz w:val="24"/>
          <w:lang w:eastAsia="zh-CN"/>
        </w:rPr>
        <w:t>out machine from production to near</w:t>
      </w:r>
      <w:r>
        <w:rPr>
          <w:sz w:val="24"/>
          <w:lang w:eastAsia="zh-CN"/>
        </w:rPr>
        <w:t xml:space="preserve"> platform</w:t>
      </w:r>
    </w:p>
    <w:p w:rsidR="00D327DE" w:rsidRPr="00D327DE" w:rsidRDefault="00D327DE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 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8B4649">
        <w:rPr>
          <w:sz w:val="24"/>
          <w:lang w:eastAsia="zh-CN"/>
        </w:rPr>
        <w:t xml:space="preserve"> hoist up machine from platform</w:t>
      </w:r>
      <w:r w:rsidR="001F035B">
        <w:rPr>
          <w:sz w:val="24"/>
          <w:lang w:eastAsia="zh-CN"/>
        </w:rPr>
        <w:t xml:space="preserve"> </w:t>
      </w:r>
      <w:r w:rsidR="008B4649">
        <w:rPr>
          <w:sz w:val="24"/>
          <w:lang w:eastAsia="zh-CN"/>
        </w:rPr>
        <w:t xml:space="preserve"> </w:t>
      </w:r>
    </w:p>
    <w:p w:rsidR="00C5554C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E228D8" w:rsidRPr="00D327DE" w:rsidRDefault="006261D2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27DE">
        <w:rPr>
          <w:sz w:val="24"/>
          <w:lang w:eastAsia="zh-CN"/>
        </w:rPr>
        <w:t>Once job complete, team leader will instruct the team to perform proper housekeeping</w:t>
      </w:r>
    </w:p>
    <w:p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r w:rsidR="008A7945"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141" w:rsidRDefault="00895141">
      <w:r>
        <w:separator/>
      </w:r>
    </w:p>
  </w:endnote>
  <w:endnote w:type="continuationSeparator" w:id="0">
    <w:p w:rsidR="00895141" w:rsidRDefault="00895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30D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30D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141" w:rsidRDefault="00895141">
      <w:r>
        <w:separator/>
      </w:r>
    </w:p>
  </w:footnote>
  <w:footnote w:type="continuationSeparator" w:id="0">
    <w:p w:rsidR="00895141" w:rsidRDefault="008951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8951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DB148C">
    <w:pPr>
      <w:pStyle w:val="Header"/>
      <w:jc w:val="center"/>
    </w:pPr>
    <w:r>
      <w:t>28 Kranji Loop #05-03, Kranji Green, Singapore 739571</w:t>
    </w:r>
  </w:p>
  <w:p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 w:rsidR="00DB148C">
      <w:t>2826020</w:t>
    </w:r>
  </w:p>
  <w:p w:rsidR="006261D2" w:rsidRDefault="00DB148C">
    <w:pPr>
      <w:pStyle w:val="Header"/>
      <w:jc w:val="center"/>
    </w:pPr>
    <w:r>
      <w:t xml:space="preserve">Co.Reg No: 199603812E  </w:t>
    </w:r>
    <w:r w:rsidR="006261D2">
      <w:t>GST Reg No. : M2-8923804 – 2</w:t>
    </w:r>
  </w:p>
  <w:p w:rsidR="006261D2" w:rsidRDefault="00895141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573DE"/>
    <w:rsid w:val="000D3E3D"/>
    <w:rsid w:val="00111FC7"/>
    <w:rsid w:val="001128FE"/>
    <w:rsid w:val="001E2B01"/>
    <w:rsid w:val="001F035B"/>
    <w:rsid w:val="00244B45"/>
    <w:rsid w:val="002C16AB"/>
    <w:rsid w:val="00336660"/>
    <w:rsid w:val="0046342F"/>
    <w:rsid w:val="00494733"/>
    <w:rsid w:val="004F61C2"/>
    <w:rsid w:val="006261D2"/>
    <w:rsid w:val="00637C87"/>
    <w:rsid w:val="006C6A78"/>
    <w:rsid w:val="006E5C7C"/>
    <w:rsid w:val="00711807"/>
    <w:rsid w:val="00744256"/>
    <w:rsid w:val="007930DF"/>
    <w:rsid w:val="00814AD0"/>
    <w:rsid w:val="008359C9"/>
    <w:rsid w:val="00895141"/>
    <w:rsid w:val="008A7945"/>
    <w:rsid w:val="008B4649"/>
    <w:rsid w:val="00904297"/>
    <w:rsid w:val="00946CB5"/>
    <w:rsid w:val="00971EB2"/>
    <w:rsid w:val="009823D8"/>
    <w:rsid w:val="00A364B1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327DE"/>
    <w:rsid w:val="00DB148C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66D79-8E9F-4B67-A247-B6C04A808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2024-10-21T02:17:00Z</cp:lastPrinted>
  <dcterms:created xsi:type="dcterms:W3CDTF">2024-10-21T02:03:00Z</dcterms:created>
  <dcterms:modified xsi:type="dcterms:W3CDTF">2024-10-21T02:17:00Z</dcterms:modified>
</cp:coreProperties>
</file>