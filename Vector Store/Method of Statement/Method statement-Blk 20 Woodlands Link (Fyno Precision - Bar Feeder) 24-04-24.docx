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777A2">
        <w:rPr>
          <w:sz w:val="24"/>
        </w:rPr>
        <w:t>16</w:t>
      </w:r>
      <w:r w:rsidR="005777A2" w:rsidRPr="005777A2">
        <w:rPr>
          <w:sz w:val="24"/>
          <w:vertAlign w:val="superscript"/>
        </w:rPr>
        <w:t>th</w:t>
      </w:r>
      <w:r w:rsidR="005777A2">
        <w:rPr>
          <w:sz w:val="24"/>
        </w:rPr>
        <w:t xml:space="preserve"> </w:t>
      </w:r>
      <w:r w:rsidR="00933D32">
        <w:rPr>
          <w:sz w:val="24"/>
        </w:rPr>
        <w:t>Apr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90A2A">
        <w:rPr>
          <w:sz w:val="24"/>
          <w:lang w:eastAsia="zh-CN"/>
        </w:rPr>
        <w:t>hoist up 4</w:t>
      </w:r>
      <w:r w:rsidR="00BD3C0C">
        <w:rPr>
          <w:sz w:val="24"/>
          <w:lang w:eastAsia="zh-CN"/>
        </w:rPr>
        <w:t xml:space="preserve"> unit Bar Feeder to</w:t>
      </w:r>
      <w:r w:rsidR="00B70C15">
        <w:rPr>
          <w:sz w:val="24"/>
          <w:lang w:eastAsia="zh-CN"/>
        </w:rPr>
        <w:t xml:space="preserve"> 2</w:t>
      </w:r>
      <w:r w:rsidR="00B70C15" w:rsidRPr="00B70C15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93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60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12</w:t>
      </w:r>
      <w:r w:rsidR="005B6533">
        <w:rPr>
          <w:sz w:val="24"/>
          <w:szCs w:val="24"/>
          <w:lang w:eastAsia="zh-CN"/>
        </w:rPr>
        <w:t>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5777A2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BC5605">
        <w:rPr>
          <w:sz w:val="24"/>
          <w:lang w:eastAsia="zh-CN"/>
        </w:rPr>
        <w:t>/04/24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C560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E90A2A">
        <w:t>nds Link #02-26</w:t>
      </w:r>
    </w:p>
    <w:p w:rsidR="00840DC8" w:rsidRPr="00840DC8" w:rsidRDefault="00E90A2A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Fyno</w:t>
      </w:r>
      <w:r w:rsidR="00EF62AA">
        <w:rPr>
          <w:sz w:val="24"/>
          <w:szCs w:val="24"/>
          <w:lang w:eastAsia="zh-CN"/>
        </w:rPr>
        <w:t xml:space="preserve">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90A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90A2A">
        <w:rPr>
          <w:sz w:val="24"/>
          <w:lang w:eastAsia="zh-CN"/>
        </w:rPr>
        <w:t>/s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90A2A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BC5605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nsert webbing sling</w:t>
      </w:r>
      <w:r>
        <w:rPr>
          <w:sz w:val="24"/>
          <w:lang w:eastAsia="zh-CN"/>
        </w:rPr>
        <w:t xml:space="preserve"> to crane hook</w:t>
      </w:r>
    </w:p>
    <w:p w:rsidR="00EF62AA" w:rsidRPr="00BD3C0C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5B6533">
        <w:rPr>
          <w:sz w:val="24"/>
          <w:lang w:eastAsia="zh-CN"/>
        </w:rPr>
        <w:t xml:space="preserve">cured </w:t>
      </w:r>
      <w:r>
        <w:rPr>
          <w:sz w:val="24"/>
          <w:lang w:eastAsia="zh-CN"/>
        </w:rPr>
        <w:t xml:space="preserve">sling </w:t>
      </w:r>
      <w:r w:rsidR="005B6533">
        <w:rPr>
          <w:sz w:val="24"/>
          <w:lang w:eastAsia="zh-CN"/>
        </w:rPr>
        <w:t>to Bar Feeder rigging</w:t>
      </w:r>
      <w:r w:rsidR="00EF62AA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E90A2A">
        <w:rPr>
          <w:sz w:val="24"/>
          <w:lang w:eastAsia="zh-CN"/>
        </w:rPr>
        <w:t>to 2</w:t>
      </w:r>
      <w:r w:rsidR="00E90A2A" w:rsidRPr="00E90A2A">
        <w:rPr>
          <w:sz w:val="24"/>
          <w:vertAlign w:val="superscript"/>
          <w:lang w:eastAsia="zh-CN"/>
        </w:rPr>
        <w:t>nd</w:t>
      </w:r>
      <w:bookmarkStart w:id="0" w:name="_GoBack"/>
      <w:bookmarkEnd w:id="0"/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858" w:rsidRDefault="005A0858">
      <w:r>
        <w:separator/>
      </w:r>
    </w:p>
  </w:endnote>
  <w:endnote w:type="continuationSeparator" w:id="0">
    <w:p w:rsidR="005A0858" w:rsidRDefault="005A0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90A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90A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858" w:rsidRDefault="005A0858">
      <w:r>
        <w:separator/>
      </w:r>
    </w:p>
  </w:footnote>
  <w:footnote w:type="continuationSeparator" w:id="0">
    <w:p w:rsidR="005A0858" w:rsidRDefault="005A08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A08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A085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270A3"/>
    <w:rsid w:val="00552A68"/>
    <w:rsid w:val="005777A2"/>
    <w:rsid w:val="005A0858"/>
    <w:rsid w:val="005B6533"/>
    <w:rsid w:val="00605CE3"/>
    <w:rsid w:val="00645009"/>
    <w:rsid w:val="00691F2F"/>
    <w:rsid w:val="006A0465"/>
    <w:rsid w:val="006C66D8"/>
    <w:rsid w:val="006F3DBB"/>
    <w:rsid w:val="007208CE"/>
    <w:rsid w:val="007250C7"/>
    <w:rsid w:val="00773D71"/>
    <w:rsid w:val="008254AB"/>
    <w:rsid w:val="00840DC8"/>
    <w:rsid w:val="00880CD7"/>
    <w:rsid w:val="00884C68"/>
    <w:rsid w:val="00900916"/>
    <w:rsid w:val="00917B6D"/>
    <w:rsid w:val="00933D32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C5605"/>
    <w:rsid w:val="00BD3C0C"/>
    <w:rsid w:val="00C35759"/>
    <w:rsid w:val="00C40F26"/>
    <w:rsid w:val="00C76ABF"/>
    <w:rsid w:val="00C91B06"/>
    <w:rsid w:val="00CA3063"/>
    <w:rsid w:val="00CC772F"/>
    <w:rsid w:val="00CD431A"/>
    <w:rsid w:val="00CE36EF"/>
    <w:rsid w:val="00CF7395"/>
    <w:rsid w:val="00D10D34"/>
    <w:rsid w:val="00D8086C"/>
    <w:rsid w:val="00DC4505"/>
    <w:rsid w:val="00DD2574"/>
    <w:rsid w:val="00E12D5A"/>
    <w:rsid w:val="00E47B96"/>
    <w:rsid w:val="00E90A2A"/>
    <w:rsid w:val="00EB5E8A"/>
    <w:rsid w:val="00EE527F"/>
    <w:rsid w:val="00EF62AA"/>
    <w:rsid w:val="00F7633A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5CA62-A416-4780-9FD0-22F1ABB44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2019-06-14T02:14:00Z</cp:lastPrinted>
  <dcterms:created xsi:type="dcterms:W3CDTF">2024-04-16T02:36:00Z</dcterms:created>
  <dcterms:modified xsi:type="dcterms:W3CDTF">2024-04-16T02:36:00Z</dcterms:modified>
</cp:coreProperties>
</file>