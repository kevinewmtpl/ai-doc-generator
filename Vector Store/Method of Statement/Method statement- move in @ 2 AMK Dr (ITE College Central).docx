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93C618" w14:textId="77777777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33E2D81F" w14:textId="1921DF79" w:rsidR="00684C71" w:rsidRDefault="0059208D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345DED">
        <w:rPr>
          <w:sz w:val="24"/>
        </w:rPr>
        <w:t>29</w:t>
      </w:r>
      <w:r w:rsidR="00345DED" w:rsidRPr="00345DED">
        <w:rPr>
          <w:sz w:val="24"/>
          <w:vertAlign w:val="superscript"/>
        </w:rPr>
        <w:t>th</w:t>
      </w:r>
      <w:r w:rsidR="00345DED">
        <w:rPr>
          <w:sz w:val="24"/>
        </w:rPr>
        <w:t xml:space="preserve"> Dec 2025</w:t>
      </w:r>
    </w:p>
    <w:p w14:paraId="2089EDD0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66750227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31E077D9" w14:textId="4B3F00FF"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>hoist down</w:t>
      </w:r>
      <w:r w:rsidR="00370D03">
        <w:rPr>
          <w:sz w:val="24"/>
          <w:lang w:eastAsia="zh-CN"/>
        </w:rPr>
        <w:t xml:space="preserve"> </w:t>
      </w:r>
      <w:r w:rsidR="00345DED">
        <w:rPr>
          <w:sz w:val="24"/>
          <w:lang w:eastAsia="zh-CN"/>
        </w:rPr>
        <w:t xml:space="preserve">2 cases of 1 set machine </w:t>
      </w:r>
      <w:r w:rsidR="0081336E">
        <w:rPr>
          <w:sz w:val="24"/>
          <w:lang w:eastAsia="zh-CN"/>
        </w:rPr>
        <w:t xml:space="preserve">from </w:t>
      </w:r>
      <w:r w:rsidR="0047763D">
        <w:rPr>
          <w:sz w:val="24"/>
          <w:lang w:eastAsia="zh-CN"/>
        </w:rPr>
        <w:t>lorry</w:t>
      </w:r>
      <w:r w:rsidR="00F176B3">
        <w:rPr>
          <w:sz w:val="24"/>
          <w:lang w:eastAsia="zh-CN"/>
        </w:rPr>
        <w:t xml:space="preserve"> chassis</w:t>
      </w:r>
      <w:r>
        <w:rPr>
          <w:sz w:val="24"/>
          <w:lang w:eastAsia="zh-CN"/>
        </w:rPr>
        <w:t xml:space="preserve"> to the ground, </w:t>
      </w:r>
      <w:r w:rsidR="00345DED">
        <w:rPr>
          <w:sz w:val="24"/>
          <w:lang w:eastAsia="zh-CN"/>
        </w:rPr>
        <w:t xml:space="preserve">uncrate,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</w:t>
      </w:r>
      <w:r w:rsidR="00345DED">
        <w:rPr>
          <w:sz w:val="24"/>
          <w:lang w:eastAsia="zh-CN"/>
        </w:rPr>
        <w:t xml:space="preserve"> workshop</w:t>
      </w:r>
    </w:p>
    <w:p w14:paraId="0B6285F8" w14:textId="77777777"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DBA2F2B" w14:textId="77777777"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0DD1E990" w14:textId="77777777" w:rsidR="00345DED" w:rsidRDefault="00345DED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1 set Lathe Mill Drill machine </w:t>
      </w:r>
    </w:p>
    <w:p w14:paraId="5BE837C0" w14:textId="77777777" w:rsidR="00345DED" w:rsidRDefault="00345DED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Case 1: 1350 x 760 x 1050 mm</w:t>
      </w:r>
    </w:p>
    <w:p w14:paraId="788ED687" w14:textId="77777777" w:rsidR="00345DED" w:rsidRDefault="00345DED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Case 2: 780 x 410 x 600 mm</w:t>
      </w:r>
    </w:p>
    <w:p w14:paraId="73EAB612" w14:textId="1CC84D02" w:rsidR="0047763D" w:rsidRPr="00345DED" w:rsidRDefault="00345DED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Total G/N </w:t>
      </w:r>
      <w:proofErr w:type="spellStart"/>
      <w:r>
        <w:rPr>
          <w:b/>
          <w:sz w:val="24"/>
          <w:lang w:eastAsia="zh-CN"/>
        </w:rPr>
        <w:t>wt</w:t>
      </w:r>
      <w:proofErr w:type="spellEnd"/>
      <w:r>
        <w:rPr>
          <w:b/>
          <w:sz w:val="24"/>
          <w:lang w:eastAsia="zh-CN"/>
        </w:rPr>
        <w:t>: 375 kgs / 345 kgs</w:t>
      </w:r>
      <w:r w:rsidR="009174A3">
        <w:rPr>
          <w:b/>
          <w:sz w:val="24"/>
          <w:lang w:eastAsia="zh-CN"/>
        </w:rPr>
        <w:t xml:space="preserve"> </w:t>
      </w:r>
      <w:r w:rsidR="00EA6C19">
        <w:rPr>
          <w:b/>
          <w:sz w:val="24"/>
          <w:lang w:eastAsia="zh-CN"/>
        </w:rPr>
        <w:t xml:space="preserve"> </w:t>
      </w:r>
    </w:p>
    <w:p w14:paraId="0E57CCD9" w14:textId="77777777" w:rsidR="00FE09CB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14:paraId="595A617E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7B5B159B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7058DEA8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C62BCE8" w14:textId="77777777"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12F5DD16" w14:textId="51565938" w:rsidR="00684C71" w:rsidRDefault="00345DE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30/12</w:t>
      </w:r>
      <w:r w:rsidR="009174A3">
        <w:rPr>
          <w:sz w:val="24"/>
          <w:lang w:eastAsia="zh-CN"/>
        </w:rPr>
        <w:t>/25</w:t>
      </w:r>
    </w:p>
    <w:p w14:paraId="7D2F4F6F" w14:textId="77777777"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B07493E" w14:textId="77777777"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3AF3EAA5" w14:textId="7C5E20F7" w:rsidR="009174A3" w:rsidRPr="003B63D2" w:rsidRDefault="00345DE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</w:p>
    <w:p w14:paraId="465B68AC" w14:textId="77777777"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BCB67E0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46B4CBA5" w14:textId="77A33DAF" w:rsidR="009174A3" w:rsidRDefault="009174A3" w:rsidP="00707B09">
      <w:pPr>
        <w:pStyle w:val="Heading4"/>
      </w:pPr>
      <w:r>
        <w:t xml:space="preserve">ITE College </w:t>
      </w:r>
      <w:r w:rsidR="00345DED">
        <w:t xml:space="preserve">Central </w:t>
      </w:r>
    </w:p>
    <w:p w14:paraId="055CD611" w14:textId="3793C665" w:rsidR="00707B09" w:rsidRDefault="00345DED" w:rsidP="00707B09">
      <w:pPr>
        <w:pStyle w:val="Heading4"/>
      </w:pPr>
      <w:r>
        <w:t>2 A.M.K Dr, Blk H #H1-01</w:t>
      </w:r>
    </w:p>
    <w:p w14:paraId="558D0DE9" w14:textId="4F1369B4" w:rsidR="00707B09" w:rsidRPr="00707B09" w:rsidRDefault="00707B09" w:rsidP="00707B09">
      <w:pPr>
        <w:rPr>
          <w:sz w:val="24"/>
          <w:szCs w:val="24"/>
          <w:lang w:eastAsia="zh-CN"/>
        </w:rPr>
      </w:pPr>
    </w:p>
    <w:p w14:paraId="1514C246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586DA3DC" w14:textId="307012E8" w:rsidR="004E5848" w:rsidRDefault="009174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>633 lorry loader</w:t>
      </w:r>
    </w:p>
    <w:p w14:paraId="0134241D" w14:textId="0D458BAE" w:rsidR="00684C71" w:rsidRDefault="009174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DE08CC">
        <w:rPr>
          <w:sz w:val="24"/>
          <w:lang w:eastAsia="zh-CN"/>
        </w:rPr>
        <w:t>allet truck</w:t>
      </w:r>
    </w:p>
    <w:p w14:paraId="485A234F" w14:textId="47BAD607" w:rsidR="002B79BE" w:rsidRDefault="00EA6C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DE08CC">
        <w:rPr>
          <w:sz w:val="24"/>
          <w:lang w:eastAsia="zh-CN"/>
        </w:rPr>
        <w:t>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14:paraId="139124E3" w14:textId="6D0D2E85" w:rsidR="00C00BDD" w:rsidRDefault="009174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345DED">
        <w:rPr>
          <w:sz w:val="24"/>
          <w:lang w:eastAsia="zh-CN"/>
        </w:rPr>
        <w:t>/w</w:t>
      </w:r>
      <w:r w:rsidR="00A9248D">
        <w:rPr>
          <w:sz w:val="24"/>
          <w:lang w:eastAsia="zh-CN"/>
        </w:rPr>
        <w:t xml:space="preserve">oodblock </w:t>
      </w:r>
      <w:r w:rsidR="002B79BE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 xml:space="preserve"> </w:t>
      </w:r>
    </w:p>
    <w:p w14:paraId="4240C8CB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228967B1" w14:textId="77777777" w:rsidR="003B44D0" w:rsidRDefault="003B44D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A63F3A7" w14:textId="2B882F40"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77873AB0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14:paraId="32BFAC1F" w14:textId="77777777" w:rsidR="009C58D5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14:paraId="0173256A" w14:textId="77777777" w:rsidR="00345DED" w:rsidRDefault="00345DED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72A84CA" w14:textId="2DBE87F9"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75351012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14:paraId="0FB688D0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68AB5A38" w14:textId="77777777"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10B0FB33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70A199BC" w14:textId="77777777"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14:paraId="0293A2B5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4D5B252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4526F950" w14:textId="77777777"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033756D8" w14:textId="77777777"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14:paraId="7D0B5BB4" w14:textId="77777777"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14:paraId="37CA1449" w14:textId="77777777"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5E7903B8" w14:textId="77777777"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14:paraId="63908375" w14:textId="77777777" w:rsidR="00F3464B" w:rsidRDefault="00C00B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47763D">
        <w:rPr>
          <w:sz w:val="24"/>
          <w:lang w:eastAsia="zh-CN"/>
        </w:rPr>
        <w:t>lorry loader</w:t>
      </w:r>
      <w:r w:rsidR="001A1E38">
        <w:rPr>
          <w:sz w:val="24"/>
          <w:lang w:eastAsia="zh-CN"/>
        </w:rPr>
        <w:t xml:space="preserve"> at designated unloading area</w:t>
      </w:r>
    </w:p>
    <w:p w14:paraId="3A1002A2" w14:textId="77777777" w:rsidR="00EA6C19" w:rsidRDefault="00EA6C19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outriggers fully extended and resting on steel plate/timber mats as base plate</w:t>
      </w:r>
    </w:p>
    <w:p w14:paraId="7506D0B9" w14:textId="74999AD9" w:rsidR="00345DED" w:rsidRDefault="00345DE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 from lorry chassis to the ground</w:t>
      </w:r>
    </w:p>
    <w:p w14:paraId="12098F67" w14:textId="479E89A0" w:rsidR="00345DED" w:rsidRDefault="00345DE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 and put aside</w:t>
      </w:r>
    </w:p>
    <w:p w14:paraId="1341E69B" w14:textId="77777777" w:rsidR="00FE09CB" w:rsidRDefault="00A9248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DE08CC">
        <w:rPr>
          <w:sz w:val="24"/>
          <w:lang w:eastAsia="zh-CN"/>
        </w:rPr>
        <w:t>nsert s</w:t>
      </w:r>
      <w:r>
        <w:rPr>
          <w:sz w:val="24"/>
          <w:lang w:eastAsia="zh-CN"/>
        </w:rPr>
        <w:t xml:space="preserve">ling to crane hook </w:t>
      </w:r>
    </w:p>
    <w:p w14:paraId="62389568" w14:textId="61DCBD40" w:rsidR="00A9248D" w:rsidRDefault="00A9248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</w:t>
      </w:r>
      <w:r w:rsidR="00345DED">
        <w:rPr>
          <w:sz w:val="24"/>
          <w:lang w:eastAsia="zh-CN"/>
        </w:rPr>
        <w:t>machine</w:t>
      </w:r>
    </w:p>
    <w:p w14:paraId="2FC8B377" w14:textId="04AE3057" w:rsidR="0059208D" w:rsidRDefault="0059208D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345DED">
        <w:rPr>
          <w:sz w:val="24"/>
          <w:lang w:eastAsia="zh-CN"/>
        </w:rPr>
        <w:t xml:space="preserve">and detach machine from base </w:t>
      </w:r>
      <w:r>
        <w:rPr>
          <w:sz w:val="24"/>
          <w:lang w:eastAsia="zh-CN"/>
        </w:rPr>
        <w:t xml:space="preserve"> </w:t>
      </w:r>
    </w:p>
    <w:p w14:paraId="4199994C" w14:textId="67B5E4C9" w:rsidR="001A07FF" w:rsidRPr="008F369E" w:rsidRDefault="0059208D" w:rsidP="008F369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crane and lower down </w:t>
      </w:r>
      <w:r w:rsidR="001A1E38" w:rsidRPr="00FE09CB">
        <w:rPr>
          <w:sz w:val="24"/>
          <w:lang w:eastAsia="zh-CN"/>
        </w:rPr>
        <w:t>to near ground level</w:t>
      </w:r>
    </w:p>
    <w:p w14:paraId="3C9AD3DF" w14:textId="2F6BF97B"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9C58D5">
        <w:rPr>
          <w:sz w:val="24"/>
          <w:lang w:eastAsia="zh-CN"/>
        </w:rPr>
        <w:t xml:space="preserve">pallet truck under </w:t>
      </w:r>
      <w:r w:rsidR="00345DED">
        <w:rPr>
          <w:sz w:val="24"/>
          <w:lang w:eastAsia="zh-CN"/>
        </w:rPr>
        <w:t>machine bed</w:t>
      </w:r>
    </w:p>
    <w:p w14:paraId="6D2BDA5B" w14:textId="77777777" w:rsidR="00345DED" w:rsidRDefault="00345DED" w:rsidP="00345DED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1ABEF4FF" w14:textId="54F25DF9"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345DED">
        <w:rPr>
          <w:sz w:val="24"/>
          <w:lang w:eastAsia="zh-CN"/>
        </w:rPr>
        <w:t xml:space="preserve">machine </w:t>
      </w:r>
      <w:r w:rsidR="004E5848">
        <w:rPr>
          <w:sz w:val="24"/>
          <w:lang w:eastAsia="zh-CN"/>
        </w:rPr>
        <w:t xml:space="preserve">into </w:t>
      </w:r>
      <w:r w:rsidR="00345DED">
        <w:rPr>
          <w:sz w:val="24"/>
          <w:lang w:eastAsia="zh-CN"/>
        </w:rPr>
        <w:t>workshop</w:t>
      </w:r>
    </w:p>
    <w:p w14:paraId="111023B4" w14:textId="20CA4893" w:rsidR="00684C71" w:rsidRPr="00345DED" w:rsidRDefault="00F3464B" w:rsidP="00345DE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14:paraId="33365F99" w14:textId="77777777"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14:paraId="47FE34B1" w14:textId="77777777"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14:paraId="7E384868" w14:textId="77777777"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503EC361" w14:textId="77777777"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14:paraId="12DA34FC" w14:textId="77777777"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14:paraId="582F6BBB" w14:textId="77777777"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A9248D">
        <w:rPr>
          <w:sz w:val="24"/>
        </w:rPr>
        <w:t xml:space="preserve">Kevin Wong / </w:t>
      </w:r>
      <w:proofErr w:type="spellStart"/>
      <w:r>
        <w:rPr>
          <w:sz w:val="24"/>
        </w:rPr>
        <w:t>Zailani</w:t>
      </w:r>
      <w:proofErr w:type="spellEnd"/>
    </w:p>
    <w:p w14:paraId="2E44CA03" w14:textId="77777777"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14:paraId="2006B034" w14:textId="77777777"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4152C0" w14:textId="77777777" w:rsidR="00D970A8" w:rsidRDefault="00D970A8">
      <w:r>
        <w:separator/>
      </w:r>
    </w:p>
  </w:endnote>
  <w:endnote w:type="continuationSeparator" w:id="0">
    <w:p w14:paraId="39C7F293" w14:textId="77777777" w:rsidR="00D970A8" w:rsidRDefault="00D970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E32C07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5197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5197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45035F" w14:textId="77777777" w:rsidR="00D970A8" w:rsidRDefault="00D970A8">
      <w:r>
        <w:separator/>
      </w:r>
    </w:p>
  </w:footnote>
  <w:footnote w:type="continuationSeparator" w:id="0">
    <w:p w14:paraId="0E4E8D64" w14:textId="77777777" w:rsidR="00D970A8" w:rsidRDefault="00D970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FDDC58" w14:textId="4BF78BD3" w:rsidR="00684C71" w:rsidRPr="00D934FF" w:rsidRDefault="009C58D5" w:rsidP="00D934FF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03BCA4A7" wp14:editId="16916DC8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934FF">
      <w:rPr>
        <w:b/>
        <w:color w:val="0000FF"/>
        <w:sz w:val="28"/>
      </w:rPr>
      <w:t xml:space="preserve">                </w:t>
    </w:r>
    <w:r w:rsidR="0081336E">
      <w:rPr>
        <w:b/>
        <w:color w:val="0000FF"/>
        <w:sz w:val="28"/>
      </w:rPr>
      <w:t>ERIC WONG MACHINERY TRANSPORTATION PTE LTD</w:t>
    </w:r>
  </w:p>
  <w:p w14:paraId="40FB0671" w14:textId="77777777" w:rsidR="00684C71" w:rsidRDefault="008F369E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7932FB28" w14:textId="77777777"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 w:rsidR="008F369E">
      <w:t>62826020</w:t>
    </w:r>
  </w:p>
  <w:p w14:paraId="33DA3321" w14:textId="77777777" w:rsidR="00684C71" w:rsidRDefault="0081336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54E84DBB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6EFAE97B" w14:textId="77777777"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03734916">
    <w:abstractNumId w:val="2"/>
  </w:num>
  <w:num w:numId="2" w16cid:durableId="609161408">
    <w:abstractNumId w:val="4"/>
  </w:num>
  <w:num w:numId="3" w16cid:durableId="928660682">
    <w:abstractNumId w:val="0"/>
  </w:num>
  <w:num w:numId="4" w16cid:durableId="80027910">
    <w:abstractNumId w:val="9"/>
  </w:num>
  <w:num w:numId="5" w16cid:durableId="2033146856">
    <w:abstractNumId w:val="5"/>
  </w:num>
  <w:num w:numId="6" w16cid:durableId="772168121">
    <w:abstractNumId w:val="6"/>
  </w:num>
  <w:num w:numId="7" w16cid:durableId="1843004549">
    <w:abstractNumId w:val="3"/>
  </w:num>
  <w:num w:numId="8" w16cid:durableId="1417357671">
    <w:abstractNumId w:val="7"/>
  </w:num>
  <w:num w:numId="9" w16cid:durableId="2059818938">
    <w:abstractNumId w:val="1"/>
  </w:num>
  <w:num w:numId="10" w16cid:durableId="229123459">
    <w:abstractNumId w:val="8"/>
  </w:num>
  <w:num w:numId="11" w16cid:durableId="246381647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09"/>
    <w:rsid w:val="00001488"/>
    <w:rsid w:val="000801A2"/>
    <w:rsid w:val="00080409"/>
    <w:rsid w:val="000C46C5"/>
    <w:rsid w:val="001064C0"/>
    <w:rsid w:val="00151974"/>
    <w:rsid w:val="001A07FF"/>
    <w:rsid w:val="001A1E38"/>
    <w:rsid w:val="00205704"/>
    <w:rsid w:val="002859AC"/>
    <w:rsid w:val="00294E87"/>
    <w:rsid w:val="002B79BE"/>
    <w:rsid w:val="0030061F"/>
    <w:rsid w:val="0030245E"/>
    <w:rsid w:val="00345DED"/>
    <w:rsid w:val="00370B7A"/>
    <w:rsid w:val="00370D03"/>
    <w:rsid w:val="003B44D0"/>
    <w:rsid w:val="003B63D2"/>
    <w:rsid w:val="00425424"/>
    <w:rsid w:val="0045425A"/>
    <w:rsid w:val="0047763D"/>
    <w:rsid w:val="004C6F5B"/>
    <w:rsid w:val="004E5848"/>
    <w:rsid w:val="0059208D"/>
    <w:rsid w:val="005A2371"/>
    <w:rsid w:val="005C3290"/>
    <w:rsid w:val="00676FB4"/>
    <w:rsid w:val="00684C71"/>
    <w:rsid w:val="00685287"/>
    <w:rsid w:val="006B6525"/>
    <w:rsid w:val="00707B09"/>
    <w:rsid w:val="00716965"/>
    <w:rsid w:val="007223C5"/>
    <w:rsid w:val="00754BCD"/>
    <w:rsid w:val="007C1E4D"/>
    <w:rsid w:val="007E7225"/>
    <w:rsid w:val="00805829"/>
    <w:rsid w:val="0081336E"/>
    <w:rsid w:val="00833A70"/>
    <w:rsid w:val="00872D61"/>
    <w:rsid w:val="008B11D4"/>
    <w:rsid w:val="008D1F25"/>
    <w:rsid w:val="008D3552"/>
    <w:rsid w:val="008F369E"/>
    <w:rsid w:val="009174A3"/>
    <w:rsid w:val="00927B06"/>
    <w:rsid w:val="00952F7F"/>
    <w:rsid w:val="009C1EC8"/>
    <w:rsid w:val="009C58D5"/>
    <w:rsid w:val="00A24BD5"/>
    <w:rsid w:val="00A525B4"/>
    <w:rsid w:val="00A64537"/>
    <w:rsid w:val="00A9248D"/>
    <w:rsid w:val="00AD4078"/>
    <w:rsid w:val="00B35068"/>
    <w:rsid w:val="00B43C44"/>
    <w:rsid w:val="00B62108"/>
    <w:rsid w:val="00B644F1"/>
    <w:rsid w:val="00B70004"/>
    <w:rsid w:val="00B776C2"/>
    <w:rsid w:val="00C008B3"/>
    <w:rsid w:val="00C00BDD"/>
    <w:rsid w:val="00C03437"/>
    <w:rsid w:val="00C259E8"/>
    <w:rsid w:val="00C32361"/>
    <w:rsid w:val="00C33FF4"/>
    <w:rsid w:val="00C778E8"/>
    <w:rsid w:val="00C8729C"/>
    <w:rsid w:val="00CA23BB"/>
    <w:rsid w:val="00CF5149"/>
    <w:rsid w:val="00CF6063"/>
    <w:rsid w:val="00CF7EA9"/>
    <w:rsid w:val="00D43FF8"/>
    <w:rsid w:val="00D934FF"/>
    <w:rsid w:val="00D970A8"/>
    <w:rsid w:val="00DB001C"/>
    <w:rsid w:val="00DB3AF8"/>
    <w:rsid w:val="00DE08CC"/>
    <w:rsid w:val="00DF2CD5"/>
    <w:rsid w:val="00E9120A"/>
    <w:rsid w:val="00EA6C19"/>
    <w:rsid w:val="00EB496F"/>
    <w:rsid w:val="00F176B3"/>
    <w:rsid w:val="00F3464B"/>
    <w:rsid w:val="00F73592"/>
    <w:rsid w:val="00FE09CB"/>
    <w:rsid w:val="00FF6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76F469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</TotalTime>
  <Pages>1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2553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2024-12-16T05:26:00Z</cp:lastPrinted>
  <dcterms:created xsi:type="dcterms:W3CDTF">2025-12-29T01:30:00Z</dcterms:created>
  <dcterms:modified xsi:type="dcterms:W3CDTF">2025-12-29T01:30:00Z</dcterms:modified>
</cp:coreProperties>
</file>