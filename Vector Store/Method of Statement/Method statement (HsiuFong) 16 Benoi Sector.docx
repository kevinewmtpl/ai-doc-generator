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F7E9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C5602">
        <w:rPr>
          <w:sz w:val="24"/>
        </w:rPr>
        <w:t>9</w:t>
      </w:r>
      <w:r w:rsidR="00BC5602" w:rsidRPr="00BC5602">
        <w:rPr>
          <w:sz w:val="24"/>
          <w:vertAlign w:val="superscript"/>
        </w:rPr>
        <w:t>th</w:t>
      </w:r>
      <w:r w:rsidR="00BC5602">
        <w:rPr>
          <w:sz w:val="24"/>
        </w:rPr>
        <w:t xml:space="preserve"> July</w:t>
      </w:r>
      <w:r w:rsidR="001268A8">
        <w:rPr>
          <w:sz w:val="24"/>
        </w:rPr>
        <w:t xml:space="preserve"> 2014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F7E9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C5602">
        <w:rPr>
          <w:sz w:val="24"/>
          <w:lang w:eastAsia="zh-CN"/>
        </w:rPr>
        <w:t xml:space="preserve">Hoist 1 unit </w:t>
      </w:r>
      <w:proofErr w:type="spellStart"/>
      <w:r w:rsidR="00BC5602">
        <w:rPr>
          <w:sz w:val="24"/>
          <w:lang w:eastAsia="zh-CN"/>
        </w:rPr>
        <w:t>Kafo</w:t>
      </w:r>
      <w:proofErr w:type="spellEnd"/>
      <w:r w:rsidR="00BC5602">
        <w:rPr>
          <w:sz w:val="24"/>
          <w:lang w:eastAsia="zh-CN"/>
        </w:rPr>
        <w:t xml:space="preserve"> CNC Machining Center from 1 x 20ft FR. Uncrate, shift 1 side.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BC5602">
      <w:pPr>
        <w:rPr>
          <w:sz w:val="24"/>
          <w:lang w:eastAsia="zh-CN"/>
        </w:rPr>
      </w:pPr>
      <w:r>
        <w:rPr>
          <w:sz w:val="24"/>
          <w:lang w:eastAsia="zh-CN"/>
        </w:rPr>
        <w:t>09-07-2014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Pr="00257C21" w:rsidRDefault="00BC5602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16 </w:t>
      </w:r>
      <w:proofErr w:type="spellStart"/>
      <w:r>
        <w:rPr>
          <w:sz w:val="24"/>
          <w:szCs w:val="24"/>
          <w:lang w:eastAsia="zh-CN"/>
        </w:rPr>
        <w:t>Benoi</w:t>
      </w:r>
      <w:proofErr w:type="spellEnd"/>
      <w:r>
        <w:rPr>
          <w:sz w:val="24"/>
          <w:szCs w:val="24"/>
          <w:lang w:eastAsia="zh-CN"/>
        </w:rPr>
        <w:t xml:space="preserve"> Sector</w:t>
      </w: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BC56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Kato Crane</w:t>
      </w:r>
    </w:p>
    <w:p w:rsidR="00BC5602" w:rsidRDefault="00BC56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Certified Wire Ropes</w:t>
      </w:r>
    </w:p>
    <w:p w:rsidR="00BC5602" w:rsidRDefault="00BC56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467DA" w:rsidRDefault="00BC56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 </w:t>
      </w:r>
    </w:p>
    <w:p w:rsidR="00BC5602" w:rsidRDefault="00BC5602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BC5602" w:rsidRDefault="00BC5602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BC5602" w:rsidRDefault="00BC5602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cert.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BC560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Kato </w:t>
      </w:r>
      <w:r w:rsidR="006467DA">
        <w:rPr>
          <w:sz w:val="24"/>
          <w:lang w:eastAsia="zh-CN"/>
        </w:rPr>
        <w:t>crane to park at desig</w:t>
      </w:r>
      <w:bookmarkStart w:id="0" w:name="_GoBack"/>
      <w:bookmarkEnd w:id="0"/>
      <w:r w:rsidR="006467DA">
        <w:rPr>
          <w:sz w:val="24"/>
          <w:lang w:eastAsia="zh-CN"/>
        </w:rPr>
        <w:t>nated area for the lift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</w:p>
    <w:p w:rsidR="00BC5602" w:rsidRDefault="00BC5602" w:rsidP="00BC5602">
      <w:pPr>
        <w:pStyle w:val="Header"/>
        <w:numPr>
          <w:ilvl w:val="0"/>
          <w:numId w:val="10"/>
        </w:numPr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and insert rollers </w:t>
      </w:r>
    </w:p>
    <w:p w:rsidR="00BC5602" w:rsidRPr="00BC5602" w:rsidRDefault="00BC5602" w:rsidP="00BC560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Machine to be properly secured prior to moving off of customer premise </w:t>
      </w:r>
    </w:p>
    <w:p w:rsidR="00BC5602" w:rsidRPr="00BC5602" w:rsidRDefault="00BC5602" w:rsidP="00BC5602">
      <w:pPr>
        <w:pStyle w:val="Header"/>
        <w:numPr>
          <w:ilvl w:val="0"/>
          <w:numId w:val="10"/>
        </w:numPr>
        <w:rPr>
          <w:sz w:val="24"/>
          <w:lang w:eastAsia="zh-CN"/>
        </w:rPr>
      </w:pPr>
      <w:r>
        <w:rPr>
          <w:sz w:val="24"/>
          <w:lang w:eastAsia="zh-CN"/>
        </w:rPr>
        <w:t xml:space="preserve">Workers to shift and position machine to the designated area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F7E91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52C" w:rsidRDefault="0007152C">
      <w:r>
        <w:separator/>
      </w:r>
    </w:p>
  </w:endnote>
  <w:endnote w:type="continuationSeparator" w:id="0">
    <w:p w:rsidR="0007152C" w:rsidRDefault="00071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C560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C560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52C" w:rsidRDefault="0007152C">
      <w:r>
        <w:separator/>
      </w:r>
    </w:p>
  </w:footnote>
  <w:footnote w:type="continuationSeparator" w:id="0">
    <w:p w:rsidR="0007152C" w:rsidRDefault="000715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C560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BC560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</w:t>
    </w:r>
    <w:r w:rsidR="00BC5602"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257C21"/>
    <w:rsid w:val="00466C7A"/>
    <w:rsid w:val="005F7E91"/>
    <w:rsid w:val="006467DA"/>
    <w:rsid w:val="00895D5D"/>
    <w:rsid w:val="00971AE8"/>
    <w:rsid w:val="0099046A"/>
    <w:rsid w:val="00BC5602"/>
    <w:rsid w:val="00E76DB5"/>
    <w:rsid w:val="00EC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BC5602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10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262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2014-07-09T00:21:00Z</cp:lastPrinted>
  <dcterms:created xsi:type="dcterms:W3CDTF">2014-07-09T00:21:00Z</dcterms:created>
  <dcterms:modified xsi:type="dcterms:W3CDTF">2014-07-09T00:21:00Z</dcterms:modified>
</cp:coreProperties>
</file>