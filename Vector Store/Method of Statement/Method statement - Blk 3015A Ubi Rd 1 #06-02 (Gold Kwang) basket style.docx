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C6287">
      <w:pPr>
        <w:rPr>
          <w:sz w:val="24"/>
          <w:lang w:eastAsia="zh-CN"/>
        </w:rPr>
      </w:pPr>
      <w:r>
        <w:rPr>
          <w:sz w:val="24"/>
        </w:rPr>
        <w:t>Date: 30</w:t>
      </w:r>
      <w:r w:rsidRPr="001C6287">
        <w:rPr>
          <w:sz w:val="24"/>
          <w:vertAlign w:val="superscript"/>
        </w:rPr>
        <w:t>th</w:t>
      </w:r>
      <w:r>
        <w:rPr>
          <w:sz w:val="24"/>
        </w:rPr>
        <w:t xml:space="preserve"> Oct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C6287">
        <w:rPr>
          <w:sz w:val="24"/>
          <w:lang w:eastAsia="zh-CN"/>
        </w:rPr>
        <w:t>hoist down 1 unit Sakutai ST-102 Finishing machine and 2 unit accessories</w:t>
      </w:r>
      <w:r w:rsidR="00E82249">
        <w:rPr>
          <w:sz w:val="24"/>
          <w:lang w:eastAsia="zh-CN"/>
        </w:rPr>
        <w:t xml:space="preserve"> from</w:t>
      </w:r>
      <w:r w:rsidR="001C6287">
        <w:rPr>
          <w:sz w:val="24"/>
          <w:lang w:eastAsia="zh-CN"/>
        </w:rPr>
        <w:t xml:space="preserve"> 6</w:t>
      </w:r>
      <w:r w:rsidR="001C6287" w:rsidRPr="001C6287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8254AB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379B4">
      <w:pPr>
        <w:rPr>
          <w:sz w:val="24"/>
          <w:lang w:eastAsia="zh-CN"/>
        </w:rPr>
      </w:pPr>
      <w:r>
        <w:rPr>
          <w:sz w:val="24"/>
          <w:lang w:eastAsia="zh-CN"/>
        </w:rPr>
        <w:t>02</w:t>
      </w:r>
      <w:r w:rsidR="002B5F50">
        <w:rPr>
          <w:sz w:val="24"/>
          <w:lang w:eastAsia="zh-CN"/>
        </w:rPr>
        <w:t>-09</w:t>
      </w:r>
      <w:r>
        <w:rPr>
          <w:sz w:val="24"/>
          <w:lang w:eastAsia="zh-CN"/>
        </w:rPr>
        <w:t>/11/17   -   14:00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C6287" w:rsidRDefault="001C6287" w:rsidP="001C6287">
      <w:pPr>
        <w:pStyle w:val="Heading4"/>
      </w:pPr>
      <w:r>
        <w:t>Blk 3015A Ubi Rd 1 #06-02</w:t>
      </w:r>
    </w:p>
    <w:p w:rsidR="001C6287" w:rsidRPr="001C6287" w:rsidRDefault="001C6287" w:rsidP="001C62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Gold Kwang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  <w:bookmarkStart w:id="0" w:name="_GoBack"/>
      <w:bookmarkEnd w:id="0"/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6287">
        <w:rPr>
          <w:sz w:val="24"/>
          <w:lang w:eastAsia="zh-CN"/>
        </w:rPr>
        <w:t>5</w:t>
      </w:r>
      <w:r w:rsidR="00893F2E">
        <w:rPr>
          <w:sz w:val="24"/>
          <w:lang w:eastAsia="zh-CN"/>
        </w:rPr>
        <w:t>0</w:t>
      </w:r>
      <w:r w:rsidR="008254AB">
        <w:rPr>
          <w:sz w:val="24"/>
          <w:lang w:eastAsia="zh-CN"/>
        </w:rPr>
        <w:t xml:space="preserve"> ton 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E3D6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 w:rsidR="003E3D6F">
        <w:rPr>
          <w:sz w:val="24"/>
          <w:lang w:eastAsia="zh-CN"/>
        </w:rPr>
        <w:t>will be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invo</w:t>
      </w:r>
      <w:r w:rsidR="003E3D6F">
        <w:rPr>
          <w:sz w:val="24"/>
          <w:lang w:eastAsia="zh-CN"/>
        </w:rPr>
        <w:t>lved</w:t>
      </w:r>
      <w:r w:rsidR="008254AB">
        <w:rPr>
          <w:sz w:val="24"/>
          <w:lang w:eastAsia="zh-CN"/>
        </w:rPr>
        <w:t xml:space="preserve">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540C70" w:rsidRDefault="00540C7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C6287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1C6287">
        <w:rPr>
          <w:sz w:val="24"/>
          <w:lang w:eastAsia="zh-CN"/>
        </w:rPr>
        <w:t xml:space="preserve"> to 6</w:t>
      </w:r>
      <w:r w:rsidR="001C6287" w:rsidRPr="001C628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1C6287" w:rsidRDefault="00EE527F" w:rsidP="001C6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1C628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load machine i</w:t>
      </w:r>
      <w:r w:rsidR="00E82249">
        <w:rPr>
          <w:sz w:val="24"/>
          <w:lang w:eastAsia="zh-CN"/>
        </w:rPr>
        <w:t>nto platform</w:t>
      </w:r>
    </w:p>
    <w:p w:rsidR="00840DC8" w:rsidRPr="00E82249" w:rsidRDefault="001C6287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E82249">
        <w:rPr>
          <w:sz w:val="24"/>
          <w:lang w:eastAsia="zh-CN"/>
        </w:rPr>
        <w:t>onto platform with strapping belt</w:t>
      </w:r>
    </w:p>
    <w:p w:rsidR="00540C70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1C6287">
        <w:rPr>
          <w:sz w:val="24"/>
          <w:lang w:eastAsia="zh-CN"/>
        </w:rPr>
        <w:t xml:space="preserve">platform together with machine </w:t>
      </w:r>
    </w:p>
    <w:p w:rsidR="00EE527F" w:rsidRDefault="00540C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transfer machine from platform to Malaysia lorry</w:t>
      </w:r>
    </w:p>
    <w:p w:rsidR="00540C70" w:rsidRDefault="00540C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540C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debris, if any </w:t>
      </w:r>
      <w:r w:rsidR="00EE527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540C7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40C70" w:rsidRPr="00540C70" w:rsidRDefault="00540C70" w:rsidP="00540C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540C70" w:rsidRDefault="00540C7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540C70" w:rsidRDefault="00540C7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540C7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40B" w:rsidRDefault="00A8240B">
      <w:r>
        <w:separator/>
      </w:r>
    </w:p>
  </w:endnote>
  <w:endnote w:type="continuationSeparator" w:id="0">
    <w:p w:rsidR="00A8240B" w:rsidRDefault="00A8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B5F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B5F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40B" w:rsidRDefault="00A8240B">
      <w:r>
        <w:separator/>
      </w:r>
    </w:p>
  </w:footnote>
  <w:footnote w:type="continuationSeparator" w:id="0">
    <w:p w:rsidR="00A8240B" w:rsidRDefault="00A824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8240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8240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1C6287"/>
    <w:rsid w:val="001D7BC0"/>
    <w:rsid w:val="00234F93"/>
    <w:rsid w:val="00251834"/>
    <w:rsid w:val="00252A44"/>
    <w:rsid w:val="00255EC6"/>
    <w:rsid w:val="002B5F50"/>
    <w:rsid w:val="002D0D60"/>
    <w:rsid w:val="003C4111"/>
    <w:rsid w:val="003E3D6F"/>
    <w:rsid w:val="0040331B"/>
    <w:rsid w:val="0042603E"/>
    <w:rsid w:val="004725E1"/>
    <w:rsid w:val="00512A90"/>
    <w:rsid w:val="00540C70"/>
    <w:rsid w:val="00642E46"/>
    <w:rsid w:val="006A0465"/>
    <w:rsid w:val="008254AB"/>
    <w:rsid w:val="00840DC8"/>
    <w:rsid w:val="00893F2E"/>
    <w:rsid w:val="00894561"/>
    <w:rsid w:val="00A379B4"/>
    <w:rsid w:val="00A8240B"/>
    <w:rsid w:val="00B85262"/>
    <w:rsid w:val="00CA3063"/>
    <w:rsid w:val="00D64CFE"/>
    <w:rsid w:val="00DC6C74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2017-10-30T03:00:00Z</cp:lastPrinted>
  <dcterms:created xsi:type="dcterms:W3CDTF">2017-10-27T01:20:00Z</dcterms:created>
  <dcterms:modified xsi:type="dcterms:W3CDTF">2017-10-30T03:00:00Z</dcterms:modified>
</cp:coreProperties>
</file>