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1F5A69">
      <w:pPr>
        <w:rPr>
          <w:sz w:val="24"/>
          <w:lang w:eastAsia="zh-CN"/>
        </w:rPr>
      </w:pPr>
      <w:r>
        <w:rPr>
          <w:sz w:val="24"/>
        </w:rPr>
        <w:t>Date: 13</w:t>
      </w:r>
      <w:r w:rsidRPr="001F5A69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E72755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E72755">
        <w:rPr>
          <w:sz w:val="24"/>
          <w:lang w:eastAsia="zh-CN"/>
        </w:rPr>
        <w:t xml:space="preserve">machine from lorry 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ground floor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E72755" w:rsidRDefault="001F5A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set Automation machine (dismantle to 2 parts)</w:t>
      </w:r>
    </w:p>
    <w:p w:rsidR="001F5A69" w:rsidRDefault="001F5A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500 kg each parts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F5A69" w:rsidRDefault="001F5A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F147AF" w:rsidRPr="0073503C" w:rsidRDefault="001F5A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10/09</w:t>
      </w:r>
      <w:r w:rsidR="00E72755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E7275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1F5A6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1F5A69">
        <w:rPr>
          <w:bCs/>
          <w:sz w:val="24"/>
          <w:szCs w:val="24"/>
          <w:lang w:eastAsia="zh-CN"/>
        </w:rPr>
        <w:t>neering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47E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</w:t>
      </w:r>
      <w:r w:rsidR="001F5A69">
        <w:rPr>
          <w:sz w:val="24"/>
          <w:lang w:eastAsia="zh-CN"/>
        </w:rPr>
        <w:t xml:space="preserve">battery </w:t>
      </w:r>
      <w:r w:rsidR="00175F21">
        <w:rPr>
          <w:sz w:val="24"/>
          <w:lang w:eastAsia="zh-CN"/>
        </w:rPr>
        <w:t xml:space="preserve">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1F5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C854F7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Setting up of lorry crane with outriggers fully extended and resting on steel plate/timber mats as base plate </w:t>
      </w:r>
    </w:p>
    <w:p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machine 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CE3FDE">
        <w:rPr>
          <w:b w:val="0"/>
          <w:sz w:val="24"/>
          <w:szCs w:val="24"/>
          <w:u w:val="none"/>
          <w:lang w:eastAsia="zh-CN"/>
        </w:rPr>
        <w:t xml:space="preserve">chassis 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  <w:bookmarkStart w:id="0" w:name="_GoBack"/>
      <w:bookmarkEnd w:id="0"/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C69" w:rsidRDefault="00CD4C69">
      <w:r>
        <w:separator/>
      </w:r>
    </w:p>
  </w:endnote>
  <w:endnote w:type="continuationSeparator" w:id="0">
    <w:p w:rsidR="00CD4C69" w:rsidRDefault="00CD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456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45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C69" w:rsidRDefault="00CD4C69">
      <w:r>
        <w:separator/>
      </w:r>
    </w:p>
  </w:footnote>
  <w:footnote w:type="continuationSeparator" w:id="0">
    <w:p w:rsidR="00CD4C69" w:rsidRDefault="00CD4C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D4C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72755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D4C6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682C"/>
    <w:rsid w:val="001F45D6"/>
    <w:rsid w:val="001F5A69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C74C3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2A1B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1BE3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F147AF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A23A1-4C0C-4520-9F7B-6B701CF6C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2020-12-11T05:37:00Z</cp:lastPrinted>
  <dcterms:created xsi:type="dcterms:W3CDTF">2024-08-13T02:18:00Z</dcterms:created>
  <dcterms:modified xsi:type="dcterms:W3CDTF">2024-08-13T03:20:00Z</dcterms:modified>
</cp:coreProperties>
</file>