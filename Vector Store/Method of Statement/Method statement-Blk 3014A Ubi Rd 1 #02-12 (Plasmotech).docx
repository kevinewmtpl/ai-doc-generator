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BD1B51">
      <w:pPr>
        <w:rPr>
          <w:sz w:val="24"/>
          <w:lang w:eastAsia="zh-CN"/>
        </w:rPr>
      </w:pPr>
      <w:r>
        <w:rPr>
          <w:sz w:val="24"/>
        </w:rPr>
        <w:t>Date: 26</w:t>
      </w:r>
      <w:bookmarkStart w:id="0" w:name="_GoBack"/>
      <w:bookmarkEnd w:id="0"/>
      <w:r w:rsidR="00BA45B0" w:rsidRPr="00BA45B0">
        <w:rPr>
          <w:sz w:val="24"/>
          <w:vertAlign w:val="superscript"/>
        </w:rPr>
        <w:t>th</w:t>
      </w:r>
      <w:r w:rsidR="00BA45B0">
        <w:rPr>
          <w:sz w:val="24"/>
        </w:rPr>
        <w:t xml:space="preserve"> July</w:t>
      </w:r>
      <w:r w:rsidR="00A31F78">
        <w:rPr>
          <w:sz w:val="24"/>
          <w:lang w:eastAsia="zh-CN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7062A" w:rsidRPr="00FE66E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FF6975">
        <w:rPr>
          <w:sz w:val="24"/>
          <w:lang w:eastAsia="zh-CN"/>
        </w:rPr>
        <w:t>unload 1 unit Sirius UM CNC machine from low loader, uncrate, hoist up</w:t>
      </w:r>
      <w:r w:rsidR="0007650A">
        <w:rPr>
          <w:sz w:val="24"/>
          <w:lang w:eastAsia="zh-CN"/>
        </w:rPr>
        <w:t xml:space="preserve"> </w:t>
      </w:r>
      <w:r w:rsidR="00BA45B0">
        <w:rPr>
          <w:sz w:val="24"/>
          <w:lang w:eastAsia="zh-CN"/>
        </w:rPr>
        <w:t>to 2nd</w:t>
      </w:r>
      <w:r w:rsidR="0007650A">
        <w:rPr>
          <w:sz w:val="24"/>
          <w:lang w:eastAsia="zh-CN"/>
        </w:rPr>
        <w:t xml:space="preserve"> </w:t>
      </w:r>
      <w:r w:rsidR="00F279BF">
        <w:rPr>
          <w:sz w:val="24"/>
          <w:lang w:eastAsia="zh-CN"/>
        </w:rPr>
        <w:t xml:space="preserve">floor </w:t>
      </w:r>
      <w:r w:rsidR="0079106E">
        <w:rPr>
          <w:sz w:val="24"/>
          <w:lang w:eastAsia="zh-CN"/>
        </w:rPr>
        <w:t>by using platform and mobile/lorry crane</w:t>
      </w:r>
    </w:p>
    <w:p w:rsidR="00BA45B0" w:rsidRDefault="00BA4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BA45B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05/08</w:t>
      </w:r>
      <w:r w:rsidR="00A31F78">
        <w:rPr>
          <w:sz w:val="24"/>
          <w:lang w:eastAsia="zh-CN"/>
        </w:rPr>
        <w:t>/2017</w:t>
      </w:r>
      <w:r>
        <w:rPr>
          <w:sz w:val="24"/>
          <w:lang w:eastAsia="zh-CN"/>
        </w:rPr>
        <w:t xml:space="preserve"> </w:t>
      </w:r>
      <w:r w:rsidR="003E56F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3E56FD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</w:t>
      </w:r>
      <w:r w:rsidR="003E56FD">
        <w:rPr>
          <w:sz w:val="24"/>
          <w:lang w:eastAsia="zh-CN"/>
        </w:rPr>
        <w:t xml:space="preserve">09:30 am </w:t>
      </w:r>
    </w:p>
    <w:p w:rsidR="00BA45B0" w:rsidRDefault="00BA4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84A40">
      <w:pPr>
        <w:pStyle w:val="Heading4"/>
      </w:pPr>
      <w:r>
        <w:t xml:space="preserve">Blk </w:t>
      </w:r>
      <w:r w:rsidR="00BA45B0">
        <w:t>3014A Ubi Rd 1 #02-12</w:t>
      </w:r>
    </w:p>
    <w:p w:rsidR="00894879" w:rsidRPr="00894879" w:rsidRDefault="00BA45B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Plasmotech</w:t>
      </w:r>
      <w:r w:rsidR="00884A40">
        <w:rPr>
          <w:sz w:val="24"/>
          <w:szCs w:val="24"/>
          <w:lang w:eastAsia="zh-CN"/>
        </w:rPr>
        <w:t xml:space="preserve"> </w:t>
      </w:r>
      <w:r w:rsidR="00F279BF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F279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146BF7" w:rsidRDefault="00146B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146BF7" w:rsidRDefault="00146BF7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FF6975" w:rsidRDefault="00FF6975" w:rsidP="00FF69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low loader</w:t>
      </w:r>
    </w:p>
    <w:p w:rsidR="00FF6975" w:rsidRPr="00FF6975" w:rsidRDefault="00FF6975" w:rsidP="00FF69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C14F12" w:rsidRDefault="00BA45B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BA45B0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0E0C97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F279BF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07650A">
        <w:rPr>
          <w:sz w:val="24"/>
          <w:lang w:eastAsia="zh-CN"/>
        </w:rPr>
        <w:t>crane to hoist up mac</w:t>
      </w:r>
      <w:r w:rsidR="00BA45B0">
        <w:rPr>
          <w:sz w:val="24"/>
          <w:lang w:eastAsia="zh-CN"/>
        </w:rPr>
        <w:t>hine to 2</w:t>
      </w:r>
      <w:r w:rsidR="00BA45B0" w:rsidRPr="00BA45B0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FE66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0A4" w:rsidRDefault="002D40A4">
      <w:r>
        <w:separator/>
      </w:r>
    </w:p>
  </w:endnote>
  <w:endnote w:type="continuationSeparator" w:id="0">
    <w:p w:rsidR="002D40A4" w:rsidRDefault="002D4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1B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1B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0A4" w:rsidRDefault="002D40A4">
      <w:r>
        <w:separator/>
      </w:r>
    </w:p>
  </w:footnote>
  <w:footnote w:type="continuationSeparator" w:id="0">
    <w:p w:rsidR="002D40A4" w:rsidRDefault="002D40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D40A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D40A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7650A"/>
    <w:rsid w:val="000D387A"/>
    <w:rsid w:val="000D5260"/>
    <w:rsid w:val="000E0C97"/>
    <w:rsid w:val="00146BF7"/>
    <w:rsid w:val="002D40A4"/>
    <w:rsid w:val="002F74BB"/>
    <w:rsid w:val="00325A14"/>
    <w:rsid w:val="0035420E"/>
    <w:rsid w:val="00380264"/>
    <w:rsid w:val="003E56FD"/>
    <w:rsid w:val="0047062A"/>
    <w:rsid w:val="00491CDF"/>
    <w:rsid w:val="004B58C0"/>
    <w:rsid w:val="00501586"/>
    <w:rsid w:val="00574F0E"/>
    <w:rsid w:val="0058407C"/>
    <w:rsid w:val="005A0566"/>
    <w:rsid w:val="005A2EDA"/>
    <w:rsid w:val="00617105"/>
    <w:rsid w:val="00664E02"/>
    <w:rsid w:val="006C35D4"/>
    <w:rsid w:val="00701B5C"/>
    <w:rsid w:val="0079106E"/>
    <w:rsid w:val="007C38B4"/>
    <w:rsid w:val="007D0FC6"/>
    <w:rsid w:val="00884A40"/>
    <w:rsid w:val="00894879"/>
    <w:rsid w:val="008A6E1D"/>
    <w:rsid w:val="008B4A83"/>
    <w:rsid w:val="009731FA"/>
    <w:rsid w:val="009E5E4A"/>
    <w:rsid w:val="00A31F78"/>
    <w:rsid w:val="00AA35CA"/>
    <w:rsid w:val="00AD3198"/>
    <w:rsid w:val="00AE5FEA"/>
    <w:rsid w:val="00B0609B"/>
    <w:rsid w:val="00B248C5"/>
    <w:rsid w:val="00B7163D"/>
    <w:rsid w:val="00BA45B0"/>
    <w:rsid w:val="00BD1B51"/>
    <w:rsid w:val="00C14F12"/>
    <w:rsid w:val="00C32763"/>
    <w:rsid w:val="00C44C52"/>
    <w:rsid w:val="00C6754C"/>
    <w:rsid w:val="00CF5D88"/>
    <w:rsid w:val="00D00F22"/>
    <w:rsid w:val="00F279BF"/>
    <w:rsid w:val="00F33583"/>
    <w:rsid w:val="00F338D8"/>
    <w:rsid w:val="00FD7C5F"/>
    <w:rsid w:val="00FE66E0"/>
    <w:rsid w:val="00FF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2017-07-26T01:44:00Z</cp:lastPrinted>
  <dcterms:created xsi:type="dcterms:W3CDTF">2017-07-19T01:38:00Z</dcterms:created>
  <dcterms:modified xsi:type="dcterms:W3CDTF">2017-07-26T01:44:00Z</dcterms:modified>
</cp:coreProperties>
</file>