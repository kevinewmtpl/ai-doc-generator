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8073E" w14:textId="77777777" w:rsidR="00C076F5" w:rsidRDefault="00C076F5">
      <w:pPr>
        <w:pStyle w:val="Title"/>
        <w:jc w:val="left"/>
        <w:rPr>
          <w:lang w:eastAsia="zh-CN"/>
        </w:rPr>
      </w:pPr>
    </w:p>
    <w:p w14:paraId="03DFDB23" w14:textId="04232DFD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DE69007" w14:textId="4D2AC88A" w:rsidR="006467DA" w:rsidRDefault="00676E0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A6410">
        <w:rPr>
          <w:sz w:val="24"/>
        </w:rPr>
        <w:t>25</w:t>
      </w:r>
      <w:r w:rsidR="004A6410" w:rsidRPr="004A6410">
        <w:rPr>
          <w:sz w:val="24"/>
          <w:vertAlign w:val="superscript"/>
        </w:rPr>
        <w:t>th</w:t>
      </w:r>
      <w:r w:rsidR="004A6410">
        <w:rPr>
          <w:sz w:val="24"/>
        </w:rPr>
        <w:t xml:space="preserve"> June</w:t>
      </w:r>
      <w:r w:rsidR="0022013B">
        <w:rPr>
          <w:sz w:val="24"/>
        </w:rPr>
        <w:t xml:space="preserve"> 2025</w:t>
      </w:r>
    </w:p>
    <w:p w14:paraId="51302CD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0360FB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D32686B" w14:textId="30B55A02" w:rsidR="002409DA" w:rsidRPr="00F51C94" w:rsidRDefault="00C076F5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</w:t>
      </w:r>
      <w:r w:rsidR="00F51C94">
        <w:rPr>
          <w:sz w:val="24"/>
          <w:lang w:eastAsia="zh-CN"/>
        </w:rPr>
        <w:t xml:space="preserve"> fork up case from customer premise, load into container</w:t>
      </w:r>
      <w:r>
        <w:rPr>
          <w:sz w:val="24"/>
          <w:lang w:eastAsia="zh-CN"/>
        </w:rPr>
        <w:t xml:space="preserve">, </w:t>
      </w:r>
      <w:r w:rsidR="00F51C94">
        <w:rPr>
          <w:sz w:val="24"/>
          <w:lang w:eastAsia="zh-CN"/>
        </w:rPr>
        <w:t>using rollers/pallet truck</w:t>
      </w:r>
      <w:r>
        <w:rPr>
          <w:sz w:val="24"/>
          <w:lang w:eastAsia="zh-CN"/>
        </w:rPr>
        <w:t xml:space="preserve"> to move case to required location,</w:t>
      </w:r>
      <w:r w:rsidR="00F51C94">
        <w:rPr>
          <w:sz w:val="24"/>
          <w:lang w:eastAsia="zh-CN"/>
        </w:rPr>
        <w:t xml:space="preserve"> chocking of case as per attached photo </w:t>
      </w:r>
    </w:p>
    <w:p w14:paraId="61DC7F40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30AA4CC" w14:textId="77777777"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14:paraId="2A610B30" w14:textId="77777777"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7F70B8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B82F545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A0811C3" w14:textId="54B9A025" w:rsidR="00E72EB6" w:rsidRPr="002409DA" w:rsidRDefault="00C076F5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14:paraId="629E3A6F" w14:textId="77777777" w:rsidR="005226B3" w:rsidRDefault="005226B3">
      <w:pPr>
        <w:rPr>
          <w:sz w:val="24"/>
          <w:szCs w:val="24"/>
          <w:lang w:eastAsia="zh-CN"/>
        </w:rPr>
      </w:pPr>
    </w:p>
    <w:p w14:paraId="6B3490EF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5AA90E25" w14:textId="47C9AE29" w:rsidR="00E72EB6" w:rsidRDefault="00C076F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TBA</w:t>
      </w:r>
    </w:p>
    <w:p w14:paraId="22907BE2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1BED49C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A0A65A0" w14:textId="46E9147C" w:rsidR="003A6EE4" w:rsidRPr="003A6EE4" w:rsidRDefault="00F51C94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249 Jalan Boon Lay </w:t>
      </w:r>
    </w:p>
    <w:p w14:paraId="7BE9A76D" w14:textId="7DED0FA2" w:rsidR="006467DA" w:rsidRPr="00CC620D" w:rsidRDefault="00F51C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Synthesis Pte Ltd </w:t>
      </w:r>
    </w:p>
    <w:p w14:paraId="6E53ABA3" w14:textId="77777777" w:rsidR="000633E8" w:rsidRDefault="000633E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DC90DFD" w14:textId="7DBD0EAB" w:rsidR="004C7E81" w:rsidRPr="00676E0C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52A7376" w14:textId="5CAF94CC" w:rsidR="005963F0" w:rsidRPr="00A4691E" w:rsidRDefault="00F51C9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409DA"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14:paraId="389C3376" w14:textId="39891C4E" w:rsidR="008D2441" w:rsidRDefault="00F51C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206BD9">
        <w:rPr>
          <w:sz w:val="24"/>
          <w:lang w:eastAsia="zh-CN"/>
        </w:rPr>
        <w:t>allet truck</w:t>
      </w:r>
    </w:p>
    <w:p w14:paraId="5B6EF52E" w14:textId="06BBE209" w:rsidR="00111E78" w:rsidRDefault="00F51C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7ton forklift</w:t>
      </w:r>
    </w:p>
    <w:p w14:paraId="2247C09D" w14:textId="35ECCD7E" w:rsidR="00F51C94" w:rsidRDefault="00F51C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4.5ton forklift</w:t>
      </w:r>
    </w:p>
    <w:p w14:paraId="2189C528" w14:textId="2D3FD034" w:rsidR="00C076F5" w:rsidRDefault="00C076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18mm plywood</w:t>
      </w:r>
    </w:p>
    <w:p w14:paraId="49D474A9" w14:textId="32F0E7E0" w:rsidR="00F84E38" w:rsidRDefault="00F84E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 cover (in case of wet weather)</w:t>
      </w:r>
    </w:p>
    <w:p w14:paraId="134C84CE" w14:textId="097BBF54" w:rsidR="006F6FB4" w:rsidRDefault="006F6F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Chocking wood</w:t>
      </w:r>
    </w:p>
    <w:p w14:paraId="41E69B6E" w14:textId="77777777" w:rsidR="004202A0" w:rsidRDefault="00F51C94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saw</w:t>
      </w:r>
    </w:p>
    <w:p w14:paraId="140823D9" w14:textId="62C14346" w:rsidR="00FD04D5" w:rsidRPr="00EF00F4" w:rsidRDefault="00250916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Battery operated h</w:t>
      </w:r>
      <w:r w:rsidR="004A6410">
        <w:rPr>
          <w:sz w:val="24"/>
          <w:lang w:eastAsia="zh-CN"/>
        </w:rPr>
        <w:t xml:space="preserve">and drill </w:t>
      </w:r>
      <w:r w:rsidR="00F51C94">
        <w:rPr>
          <w:sz w:val="24"/>
          <w:lang w:eastAsia="zh-CN"/>
        </w:rPr>
        <w:t xml:space="preserve"> </w:t>
      </w:r>
    </w:p>
    <w:p w14:paraId="02562A1B" w14:textId="77777777" w:rsidR="006F6FB4" w:rsidRDefault="006F6FB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8C5EA3F" w14:textId="6B67A5F2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BB8337A" w14:textId="7979D38F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4A9076E6" w14:textId="62DD4AF3" w:rsidR="005226B3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232E4546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BC11C40" w14:textId="0C87998E" w:rsidR="00365E18" w:rsidRDefault="00140D68" w:rsidP="00F51C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E937F44" w14:textId="77777777" w:rsidR="00F51C94" w:rsidRDefault="006467DA" w:rsidP="00F51C94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 that risk control are in placed</w:t>
      </w:r>
    </w:p>
    <w:p w14:paraId="1ED74592" w14:textId="21D910F4" w:rsidR="00F84E38" w:rsidRDefault="003B02E3" w:rsidP="00F84E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Estimate </w:t>
      </w:r>
      <w:r w:rsidR="00F84E38">
        <w:rPr>
          <w:sz w:val="24"/>
          <w:lang w:eastAsia="zh-CN"/>
        </w:rPr>
        <w:t>30 pcs safety cones to barricade stuffing/forklift operation area before work commence</w:t>
      </w:r>
    </w:p>
    <w:p w14:paraId="4A8F4AC8" w14:textId="77777777" w:rsidR="004202A0" w:rsidRDefault="004202A0" w:rsidP="004202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Chockers for all vehicle &amp; forklift</w:t>
      </w:r>
    </w:p>
    <w:p w14:paraId="12928180" w14:textId="1F6C2953" w:rsidR="00F84E38" w:rsidRDefault="00F84E38" w:rsidP="00F51C94">
      <w:pPr>
        <w:rPr>
          <w:sz w:val="24"/>
          <w:lang w:eastAsia="zh-CN"/>
        </w:rPr>
      </w:pPr>
      <w:r>
        <w:rPr>
          <w:sz w:val="24"/>
          <w:lang w:eastAsia="zh-CN"/>
        </w:rPr>
        <w:t>‘Container Operation In Progress’ metal signboard on ‘A’ frame metal stand</w:t>
      </w:r>
      <w:r w:rsidR="003B02E3">
        <w:rPr>
          <w:sz w:val="24"/>
          <w:lang w:eastAsia="zh-CN"/>
        </w:rPr>
        <w:t xml:space="preserve"> </w:t>
      </w:r>
    </w:p>
    <w:p w14:paraId="5762B971" w14:textId="59A7F4CC" w:rsidR="00F84E38" w:rsidRDefault="00F84E38" w:rsidP="00F51C9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Safety helmet with chin straps </w:t>
      </w:r>
    </w:p>
    <w:p w14:paraId="4A365230" w14:textId="4168BBFC" w:rsidR="006467DA" w:rsidRPr="00F51C94" w:rsidRDefault="00F51C94" w:rsidP="00F51C9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6467DA">
        <w:rPr>
          <w:sz w:val="24"/>
          <w:lang w:eastAsia="zh-CN"/>
        </w:rPr>
        <w:t xml:space="preserve">                              </w:t>
      </w:r>
    </w:p>
    <w:p w14:paraId="20FBE636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ABB793C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228B1100" w14:textId="32824729" w:rsidR="00D82F5E" w:rsidRPr="00D82F5E" w:rsidRDefault="00D82F5E" w:rsidP="00D82F5E">
      <w:pPr>
        <w:pStyle w:val="Header"/>
        <w:tabs>
          <w:tab w:val="clear" w:pos="4320"/>
          <w:tab w:val="clear" w:pos="8640"/>
        </w:tabs>
        <w:ind w:left="720"/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Container arrangement </w:t>
      </w:r>
      <w:r w:rsidR="00C076F5">
        <w:rPr>
          <w:b/>
          <w:bCs/>
          <w:sz w:val="32"/>
          <w:szCs w:val="32"/>
          <w:u w:val="single"/>
          <w:lang w:eastAsia="zh-CN"/>
        </w:rPr>
        <w:t xml:space="preserve">for job scope </w:t>
      </w:r>
    </w:p>
    <w:p w14:paraId="03B444F4" w14:textId="417BF009" w:rsidR="00D82F5E" w:rsidRDefault="00D82F5E" w:rsidP="00D82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cut plywood to </w:t>
      </w:r>
      <w:r w:rsidR="00887357">
        <w:rPr>
          <w:sz w:val="24"/>
          <w:lang w:eastAsia="zh-CN"/>
        </w:rPr>
        <w:t>required</w:t>
      </w:r>
      <w:r>
        <w:rPr>
          <w:sz w:val="24"/>
          <w:lang w:eastAsia="zh-CN"/>
        </w:rPr>
        <w:t xml:space="preserve"> dimension using electrical saw</w:t>
      </w:r>
    </w:p>
    <w:p w14:paraId="049105CD" w14:textId="209A2413" w:rsidR="00D82F5E" w:rsidRDefault="008D5CFB" w:rsidP="00D82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Apply glue onto plywood</w:t>
      </w:r>
    </w:p>
    <w:p w14:paraId="0A52ABEC" w14:textId="00A744A8" w:rsidR="008D5CFB" w:rsidRPr="00EF00F4" w:rsidRDefault="008D5CFB" w:rsidP="00EF00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paste plywood </w:t>
      </w:r>
      <w:r w:rsidR="003B02E3">
        <w:rPr>
          <w:sz w:val="24"/>
          <w:lang w:eastAsia="zh-CN"/>
        </w:rPr>
        <w:t>inside container during stuffing to prevent damage/tear the thermal liner</w:t>
      </w:r>
    </w:p>
    <w:p w14:paraId="4DE26669" w14:textId="77777777" w:rsidR="00D82F5E" w:rsidRDefault="00D82F5E" w:rsidP="004E02AC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ADAC04F" w14:textId="5294B4E1" w:rsidR="004E02AC" w:rsidRPr="004E02AC" w:rsidRDefault="004E02AC" w:rsidP="004E02AC">
      <w:pPr>
        <w:pStyle w:val="Header"/>
        <w:tabs>
          <w:tab w:val="clear" w:pos="4320"/>
          <w:tab w:val="clear" w:pos="8640"/>
        </w:tabs>
        <w:ind w:left="720"/>
        <w:rPr>
          <w:b/>
          <w:bCs/>
          <w:sz w:val="28"/>
          <w:szCs w:val="28"/>
          <w:u w:val="single"/>
          <w:lang w:eastAsia="zh-CN"/>
        </w:rPr>
      </w:pPr>
      <w:r>
        <w:rPr>
          <w:b/>
          <w:bCs/>
          <w:sz w:val="28"/>
          <w:szCs w:val="28"/>
          <w:u w:val="single"/>
          <w:lang w:eastAsia="zh-CN"/>
        </w:rPr>
        <w:t>Mov</w:t>
      </w:r>
      <w:r w:rsidR="00C076F5">
        <w:rPr>
          <w:b/>
          <w:bCs/>
          <w:sz w:val="28"/>
          <w:szCs w:val="28"/>
          <w:u w:val="single"/>
          <w:lang w:eastAsia="zh-CN"/>
        </w:rPr>
        <w:t xml:space="preserve">e </w:t>
      </w:r>
      <w:r>
        <w:rPr>
          <w:b/>
          <w:bCs/>
          <w:sz w:val="28"/>
          <w:szCs w:val="28"/>
          <w:u w:val="single"/>
          <w:lang w:eastAsia="zh-CN"/>
        </w:rPr>
        <w:t xml:space="preserve">into </w:t>
      </w:r>
      <w:r w:rsidR="00D32358">
        <w:rPr>
          <w:b/>
          <w:bCs/>
          <w:sz w:val="28"/>
          <w:szCs w:val="28"/>
          <w:u w:val="single"/>
          <w:lang w:eastAsia="zh-CN"/>
        </w:rPr>
        <w:t xml:space="preserve">container </w:t>
      </w:r>
      <w:r>
        <w:rPr>
          <w:b/>
          <w:bCs/>
          <w:sz w:val="28"/>
          <w:szCs w:val="28"/>
          <w:u w:val="single"/>
          <w:lang w:eastAsia="zh-CN"/>
        </w:rPr>
        <w:t>and securing of case</w:t>
      </w:r>
    </w:p>
    <w:p w14:paraId="409BABE3" w14:textId="28ECDD67" w:rsidR="00895D5D" w:rsidRDefault="00EF00F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</w:t>
      </w:r>
      <w:r w:rsidR="00D32358">
        <w:rPr>
          <w:sz w:val="24"/>
          <w:lang w:eastAsia="zh-CN"/>
        </w:rPr>
        <w:t>k</w:t>
      </w:r>
      <w:r>
        <w:rPr>
          <w:sz w:val="24"/>
          <w:lang w:eastAsia="zh-CN"/>
        </w:rPr>
        <w:t xml:space="preserve"> up case </w:t>
      </w:r>
    </w:p>
    <w:p w14:paraId="42437809" w14:textId="697B7A3F" w:rsidR="00EF00F4" w:rsidRDefault="00EF00F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case into container</w:t>
      </w:r>
    </w:p>
    <w:p w14:paraId="4669ED64" w14:textId="21F68ED0" w:rsidR="00EF00F4" w:rsidRDefault="00EF00F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rollers/pallet truck to move case to required position</w:t>
      </w:r>
    </w:p>
    <w:p w14:paraId="6E9CD748" w14:textId="749B1928" w:rsidR="00D32358" w:rsidRDefault="00D323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case to remove rollers/pallet truck </w:t>
      </w:r>
    </w:p>
    <w:p w14:paraId="67FF6B4F" w14:textId="764CD7CC" w:rsidR="00EF00F4" w:rsidRDefault="00EF00F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32358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hand drill and screw for chocking of</w:t>
      </w:r>
      <w:r w:rsidR="00D32358">
        <w:rPr>
          <w:sz w:val="24"/>
          <w:lang w:eastAsia="zh-CN"/>
        </w:rPr>
        <w:t xml:space="preserve"> </w:t>
      </w:r>
      <w:r w:rsidR="00BA45E9">
        <w:rPr>
          <w:sz w:val="24"/>
          <w:lang w:eastAsia="zh-CN"/>
        </w:rPr>
        <w:t xml:space="preserve">load </w:t>
      </w:r>
      <w:r w:rsidR="00D32358">
        <w:rPr>
          <w:sz w:val="24"/>
          <w:lang w:eastAsia="zh-CN"/>
        </w:rPr>
        <w:t xml:space="preserve"> </w:t>
      </w:r>
    </w:p>
    <w:p w14:paraId="2CA6FA34" w14:textId="175B04EC" w:rsidR="00EF00F4" w:rsidRDefault="00C076F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EF00F4">
        <w:rPr>
          <w:sz w:val="24"/>
          <w:lang w:eastAsia="zh-CN"/>
        </w:rPr>
        <w:t>ecur</w:t>
      </w:r>
      <w:r w:rsidR="00BA45E9">
        <w:rPr>
          <w:sz w:val="24"/>
          <w:lang w:eastAsia="zh-CN"/>
        </w:rPr>
        <w:t xml:space="preserve">ed load as per attached photo </w:t>
      </w:r>
    </w:p>
    <w:p w14:paraId="38EC6A45" w14:textId="218D46FF" w:rsidR="00111E78" w:rsidRPr="00BA45E9" w:rsidRDefault="0099046A" w:rsidP="00BA45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45E9">
        <w:rPr>
          <w:sz w:val="24"/>
          <w:lang w:eastAsia="zh-CN"/>
        </w:rPr>
        <w:t xml:space="preserve">Once job complete, team leader will instruct the team </w:t>
      </w:r>
      <w:r w:rsidR="005226B3" w:rsidRPr="00BA45E9">
        <w:rPr>
          <w:sz w:val="24"/>
          <w:lang w:eastAsia="zh-CN"/>
        </w:rPr>
        <w:t>to perform proper housekeeping</w:t>
      </w:r>
    </w:p>
    <w:p w14:paraId="60B5AB1C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34724D67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20104867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BB6650C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14:paraId="0F4F37BB" w14:textId="77777777"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D19C783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107F0D7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9F3F2E" w14:textId="77777777" w:rsidR="00A97741" w:rsidRDefault="00A97741">
      <w:r>
        <w:separator/>
      </w:r>
    </w:p>
  </w:endnote>
  <w:endnote w:type="continuationSeparator" w:id="0">
    <w:p w14:paraId="73C7C508" w14:textId="77777777" w:rsidR="00A97741" w:rsidRDefault="00A97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742A56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58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58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65CC07" w14:textId="77777777" w:rsidR="00A97741" w:rsidRDefault="00A97741">
      <w:r>
        <w:separator/>
      </w:r>
    </w:p>
  </w:footnote>
  <w:footnote w:type="continuationSeparator" w:id="0">
    <w:p w14:paraId="6A7C4ACA" w14:textId="77777777" w:rsidR="00A97741" w:rsidRDefault="00A97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284A5" w14:textId="4A07382E" w:rsidR="00183C4E" w:rsidRPr="00192E69" w:rsidRDefault="0022013B">
    <w:pPr>
      <w:pStyle w:val="Header"/>
      <w:rPr>
        <w:b/>
        <w:sz w:val="28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192A6551" wp14:editId="05F892E7">
          <wp:simplePos x="0" y="0"/>
          <wp:positionH relativeFrom="column">
            <wp:posOffset>-323850</wp:posOffset>
          </wp:positionH>
          <wp:positionV relativeFrom="paragraph">
            <wp:posOffset>168275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76F5">
      <w:rPr>
        <w:b/>
        <w:color w:val="0000FF"/>
        <w:sz w:val="28"/>
      </w:rPr>
      <w:t xml:space="preserve">                  </w:t>
    </w:r>
    <w:r w:rsidR="00183C4E">
      <w:rPr>
        <w:b/>
        <w:color w:val="0000FF"/>
        <w:sz w:val="28"/>
      </w:rPr>
      <w:t>ERIC WONG MACHINERY TRANSPORTATION PTE LTD</w:t>
    </w:r>
  </w:p>
  <w:p w14:paraId="2637780C" w14:textId="3547A8BE" w:rsidR="00183C4E" w:rsidRDefault="0022013B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3905307D" w14:textId="5420F17D"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1721F3DE" w14:textId="77777777" w:rsidR="00183C4E" w:rsidRDefault="00183C4E">
    <w:pPr>
      <w:pStyle w:val="Header"/>
      <w:jc w:val="center"/>
    </w:pPr>
    <w:r>
      <w:t>GST Reg No. : M2-8923804 – 2</w:t>
    </w:r>
  </w:p>
  <w:p w14:paraId="0C9557EE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85AF57D" w14:textId="3BD8E81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 xml:space="preserve">: </w:t>
    </w:r>
    <w:hyperlink r:id="rId3" w:history="1">
      <w:r w:rsidR="0022013B" w:rsidRPr="00246715">
        <w:rPr>
          <w:rStyle w:val="Hyperlink"/>
          <w:sz w:val="22"/>
        </w:rPr>
        <w:t>ewmtpl@gmail.com</w:t>
      </w:r>
    </w:hyperlink>
    <w:r w:rsidR="0022013B"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9914620">
    <w:abstractNumId w:val="3"/>
  </w:num>
  <w:num w:numId="2" w16cid:durableId="2021346279">
    <w:abstractNumId w:val="6"/>
  </w:num>
  <w:num w:numId="3" w16cid:durableId="1177843084">
    <w:abstractNumId w:val="1"/>
  </w:num>
  <w:num w:numId="4" w16cid:durableId="878129372">
    <w:abstractNumId w:val="13"/>
  </w:num>
  <w:num w:numId="5" w16cid:durableId="59838678">
    <w:abstractNumId w:val="7"/>
  </w:num>
  <w:num w:numId="6" w16cid:durableId="1945649649">
    <w:abstractNumId w:val="9"/>
  </w:num>
  <w:num w:numId="7" w16cid:durableId="1073351732">
    <w:abstractNumId w:val="5"/>
  </w:num>
  <w:num w:numId="8" w16cid:durableId="38475179">
    <w:abstractNumId w:val="10"/>
  </w:num>
  <w:num w:numId="9" w16cid:durableId="721563408">
    <w:abstractNumId w:val="2"/>
  </w:num>
  <w:num w:numId="10" w16cid:durableId="1890650926">
    <w:abstractNumId w:val="11"/>
  </w:num>
  <w:num w:numId="11" w16cid:durableId="72367537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738899">
    <w:abstractNumId w:val="0"/>
  </w:num>
  <w:num w:numId="13" w16cid:durableId="373046584">
    <w:abstractNumId w:val="8"/>
  </w:num>
  <w:num w:numId="14" w16cid:durableId="2101484748">
    <w:abstractNumId w:val="12"/>
  </w:num>
  <w:num w:numId="15" w16cid:durableId="700672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357B"/>
    <w:rsid w:val="0005684E"/>
    <w:rsid w:val="000633E8"/>
    <w:rsid w:val="0007152C"/>
    <w:rsid w:val="00090D64"/>
    <w:rsid w:val="00094D4F"/>
    <w:rsid w:val="000A4E07"/>
    <w:rsid w:val="000A50F2"/>
    <w:rsid w:val="000C68D5"/>
    <w:rsid w:val="000D3C89"/>
    <w:rsid w:val="000D3F7C"/>
    <w:rsid w:val="000E0C67"/>
    <w:rsid w:val="000F7E4B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92E69"/>
    <w:rsid w:val="001C50B5"/>
    <w:rsid w:val="001C572E"/>
    <w:rsid w:val="001D45A5"/>
    <w:rsid w:val="001D45AE"/>
    <w:rsid w:val="00201D8B"/>
    <w:rsid w:val="00206BD9"/>
    <w:rsid w:val="00211F1E"/>
    <w:rsid w:val="0022013B"/>
    <w:rsid w:val="002409DA"/>
    <w:rsid w:val="00244663"/>
    <w:rsid w:val="00250916"/>
    <w:rsid w:val="00251AD9"/>
    <w:rsid w:val="00257C21"/>
    <w:rsid w:val="002635E5"/>
    <w:rsid w:val="002A548B"/>
    <w:rsid w:val="002D72B2"/>
    <w:rsid w:val="0030317F"/>
    <w:rsid w:val="00321127"/>
    <w:rsid w:val="00333DB7"/>
    <w:rsid w:val="003512C5"/>
    <w:rsid w:val="00365E18"/>
    <w:rsid w:val="00373439"/>
    <w:rsid w:val="00375E51"/>
    <w:rsid w:val="003A6EE4"/>
    <w:rsid w:val="003B02E3"/>
    <w:rsid w:val="003D0261"/>
    <w:rsid w:val="003D5FEC"/>
    <w:rsid w:val="003D79A3"/>
    <w:rsid w:val="004202A0"/>
    <w:rsid w:val="00456295"/>
    <w:rsid w:val="00466C7A"/>
    <w:rsid w:val="004A6410"/>
    <w:rsid w:val="004C19CE"/>
    <w:rsid w:val="004C1FD3"/>
    <w:rsid w:val="004C7E81"/>
    <w:rsid w:val="004E02AC"/>
    <w:rsid w:val="00501090"/>
    <w:rsid w:val="00503559"/>
    <w:rsid w:val="00510397"/>
    <w:rsid w:val="005226B3"/>
    <w:rsid w:val="005366A1"/>
    <w:rsid w:val="005463C4"/>
    <w:rsid w:val="005740F3"/>
    <w:rsid w:val="0057657F"/>
    <w:rsid w:val="005955A7"/>
    <w:rsid w:val="005963F0"/>
    <w:rsid w:val="005B01CA"/>
    <w:rsid w:val="005B54EC"/>
    <w:rsid w:val="005D3C81"/>
    <w:rsid w:val="005E155C"/>
    <w:rsid w:val="005E312A"/>
    <w:rsid w:val="006467DA"/>
    <w:rsid w:val="00647E7B"/>
    <w:rsid w:val="00647F9A"/>
    <w:rsid w:val="0066401C"/>
    <w:rsid w:val="0067058F"/>
    <w:rsid w:val="00670B64"/>
    <w:rsid w:val="00676E0C"/>
    <w:rsid w:val="00693582"/>
    <w:rsid w:val="006B3F8F"/>
    <w:rsid w:val="006C647D"/>
    <w:rsid w:val="006F0847"/>
    <w:rsid w:val="006F12DE"/>
    <w:rsid w:val="006F6FB4"/>
    <w:rsid w:val="007036E3"/>
    <w:rsid w:val="00760813"/>
    <w:rsid w:val="00777860"/>
    <w:rsid w:val="00782328"/>
    <w:rsid w:val="00794EBB"/>
    <w:rsid w:val="00797545"/>
    <w:rsid w:val="007D338F"/>
    <w:rsid w:val="007D4C7E"/>
    <w:rsid w:val="007E1535"/>
    <w:rsid w:val="007F663B"/>
    <w:rsid w:val="008341B5"/>
    <w:rsid w:val="0083651A"/>
    <w:rsid w:val="0086156C"/>
    <w:rsid w:val="00871396"/>
    <w:rsid w:val="0087572A"/>
    <w:rsid w:val="00885DDC"/>
    <w:rsid w:val="00887357"/>
    <w:rsid w:val="00895D5D"/>
    <w:rsid w:val="008A3C35"/>
    <w:rsid w:val="008C067B"/>
    <w:rsid w:val="008D2441"/>
    <w:rsid w:val="008D5CFB"/>
    <w:rsid w:val="00964ED6"/>
    <w:rsid w:val="00971AE8"/>
    <w:rsid w:val="0099046A"/>
    <w:rsid w:val="009A18A9"/>
    <w:rsid w:val="009A228D"/>
    <w:rsid w:val="009C5089"/>
    <w:rsid w:val="009D0612"/>
    <w:rsid w:val="009E4B30"/>
    <w:rsid w:val="009F4FEB"/>
    <w:rsid w:val="00A2540E"/>
    <w:rsid w:val="00A4691E"/>
    <w:rsid w:val="00A560AB"/>
    <w:rsid w:val="00A6099B"/>
    <w:rsid w:val="00A72227"/>
    <w:rsid w:val="00A73EA0"/>
    <w:rsid w:val="00A81D33"/>
    <w:rsid w:val="00A9491E"/>
    <w:rsid w:val="00A97741"/>
    <w:rsid w:val="00AA3955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BA45E9"/>
    <w:rsid w:val="00BA6211"/>
    <w:rsid w:val="00BC1596"/>
    <w:rsid w:val="00BE2458"/>
    <w:rsid w:val="00C076F5"/>
    <w:rsid w:val="00C15DC7"/>
    <w:rsid w:val="00C327C2"/>
    <w:rsid w:val="00C4669E"/>
    <w:rsid w:val="00C72DAD"/>
    <w:rsid w:val="00C76164"/>
    <w:rsid w:val="00C802BF"/>
    <w:rsid w:val="00C95881"/>
    <w:rsid w:val="00CB17B5"/>
    <w:rsid w:val="00CC620D"/>
    <w:rsid w:val="00CD0092"/>
    <w:rsid w:val="00D07325"/>
    <w:rsid w:val="00D221DF"/>
    <w:rsid w:val="00D32358"/>
    <w:rsid w:val="00D35F55"/>
    <w:rsid w:val="00D41A4A"/>
    <w:rsid w:val="00D560F8"/>
    <w:rsid w:val="00D82F5E"/>
    <w:rsid w:val="00DA01F0"/>
    <w:rsid w:val="00DB1E3B"/>
    <w:rsid w:val="00DD24D4"/>
    <w:rsid w:val="00E0116C"/>
    <w:rsid w:val="00E06672"/>
    <w:rsid w:val="00E3288E"/>
    <w:rsid w:val="00E351C2"/>
    <w:rsid w:val="00E56EB4"/>
    <w:rsid w:val="00E72EB6"/>
    <w:rsid w:val="00E7346C"/>
    <w:rsid w:val="00E76DB5"/>
    <w:rsid w:val="00E81FF9"/>
    <w:rsid w:val="00EC1220"/>
    <w:rsid w:val="00EF00F4"/>
    <w:rsid w:val="00EF55B5"/>
    <w:rsid w:val="00F03666"/>
    <w:rsid w:val="00F118AD"/>
    <w:rsid w:val="00F15823"/>
    <w:rsid w:val="00F15A11"/>
    <w:rsid w:val="00F25404"/>
    <w:rsid w:val="00F33CCF"/>
    <w:rsid w:val="00F4790A"/>
    <w:rsid w:val="00F51C94"/>
    <w:rsid w:val="00F52E68"/>
    <w:rsid w:val="00F63C6A"/>
    <w:rsid w:val="00F75133"/>
    <w:rsid w:val="00F84E38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6A0EE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20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2025-01-21T01:11:00Z</cp:lastPrinted>
  <dcterms:created xsi:type="dcterms:W3CDTF">2025-06-27T00:59:00Z</dcterms:created>
  <dcterms:modified xsi:type="dcterms:W3CDTF">2025-06-27T05:43:00Z</dcterms:modified>
</cp:coreProperties>
</file>