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417DD" w:rsidRDefault="003417DD">
      <w:pPr>
        <w:rPr>
          <w:sz w:val="24"/>
        </w:rPr>
      </w:pPr>
    </w:p>
    <w:p w:rsidR="00FC7A38" w:rsidRDefault="00ED0A79">
      <w:pPr>
        <w:rPr>
          <w:sz w:val="24"/>
          <w:lang w:eastAsia="zh-CN"/>
        </w:rPr>
      </w:pPr>
      <w:r>
        <w:rPr>
          <w:sz w:val="24"/>
        </w:rPr>
        <w:t>Date: 30</w:t>
      </w:r>
      <w:r w:rsidRPr="00ED0A79">
        <w:rPr>
          <w:sz w:val="24"/>
          <w:vertAlign w:val="superscript"/>
        </w:rPr>
        <w:t>th</w:t>
      </w:r>
      <w:r>
        <w:rPr>
          <w:sz w:val="24"/>
        </w:rPr>
        <w:t xml:space="preserve"> Mar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674B7" w:rsidRPr="00ED0A79" w:rsidRDefault="00ED0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jack up 1 unit motor, using forklift to fork up motor, shift out from motor room</w:t>
      </w:r>
      <w:r>
        <w:rPr>
          <w:sz w:val="24"/>
          <w:lang w:eastAsia="zh-CN"/>
        </w:rPr>
        <w:t xml:space="preserve"> and load onto lorry chassis </w:t>
      </w:r>
    </w:p>
    <w:p w:rsidR="00CC2333" w:rsidRP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ED0A79" w:rsidP="00ED0A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>
        <w:rPr>
          <w:rFonts w:hint="eastAsia"/>
          <w:b/>
          <w:bCs/>
          <w:sz w:val="32"/>
          <w:u w:val="single"/>
          <w:lang w:eastAsia="zh-CN"/>
        </w:rPr>
        <w:t>of Operatio</w:t>
      </w:r>
      <w:r>
        <w:rPr>
          <w:b/>
          <w:bCs/>
          <w:sz w:val="32"/>
          <w:u w:val="single"/>
          <w:lang w:eastAsia="zh-CN"/>
        </w:rPr>
        <w:t>n</w:t>
      </w:r>
    </w:p>
    <w:p w:rsidR="00ED0A79" w:rsidRPr="00ED0A79" w:rsidRDefault="00ED0A79" w:rsidP="00ED0A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31</w:t>
      </w:r>
      <w:r w:rsidRPr="00ED0A79">
        <w:rPr>
          <w:bCs/>
          <w:sz w:val="24"/>
          <w:szCs w:val="24"/>
          <w:vertAlign w:val="superscript"/>
          <w:lang w:eastAsia="zh-CN"/>
        </w:rPr>
        <w:t>st</w:t>
      </w:r>
      <w:r>
        <w:rPr>
          <w:bCs/>
          <w:sz w:val="24"/>
          <w:szCs w:val="24"/>
          <w:lang w:eastAsia="zh-CN"/>
        </w:rPr>
        <w:t xml:space="preserve"> Mar 2021</w:t>
      </w:r>
    </w:p>
    <w:p w:rsidR="00625B41" w:rsidRDefault="00625B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D0A79" w:rsidRDefault="00ED0A7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ED0A79" w:rsidRDefault="00ED0A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ED0A79" w:rsidRPr="00ED0A79" w:rsidRDefault="00ED0A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D186A" w:rsidRDefault="00ED0A7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41 Shipyard Road</w:t>
      </w:r>
    </w:p>
    <w:p w:rsidR="00A62208" w:rsidRPr="000B14C2" w:rsidRDefault="00ED0A79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Teknor Apex 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ED0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6D186A" w:rsidRDefault="00BC1E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3 </w:t>
      </w:r>
      <w:r w:rsidR="00ED0A79">
        <w:rPr>
          <w:sz w:val="24"/>
          <w:lang w:eastAsia="zh-CN"/>
        </w:rPr>
        <w:t>ton</w:t>
      </w:r>
      <w:r>
        <w:rPr>
          <w:sz w:val="24"/>
          <w:lang w:eastAsia="zh-CN"/>
        </w:rPr>
        <w:t xml:space="preserve"> </w:t>
      </w:r>
      <w:r w:rsidR="00A62208">
        <w:rPr>
          <w:sz w:val="24"/>
          <w:lang w:eastAsia="zh-CN"/>
        </w:rPr>
        <w:t>forklift</w:t>
      </w:r>
    </w:p>
    <w:p w:rsidR="00ED0A79" w:rsidRDefault="00ED0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jack/crowbar</w:t>
      </w:r>
    </w:p>
    <w:p w:rsidR="00ED0A79" w:rsidRDefault="00ED0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7A5D4B" w:rsidRPr="003417DD" w:rsidRDefault="00ED0A7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D674B7">
        <w:rPr>
          <w:sz w:val="24"/>
          <w:lang w:eastAsia="zh-CN"/>
        </w:rPr>
        <w:t>o e</w:t>
      </w:r>
      <w:r w:rsidR="00A72C6E">
        <w:rPr>
          <w:sz w:val="24"/>
          <w:lang w:eastAsia="zh-CN"/>
        </w:rPr>
        <w:t>nsure no obstacles around ope</w:t>
      </w:r>
      <w:r w:rsidR="00D674B7">
        <w:rPr>
          <w:sz w:val="24"/>
          <w:lang w:eastAsia="zh-CN"/>
        </w:rPr>
        <w:t xml:space="preserve">ration area 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FC7A38" w:rsidRPr="00AD14A5" w:rsidRDefault="00AD14A5">
      <w:pPr>
        <w:rPr>
          <w:sz w:val="24"/>
          <w:szCs w:val="24"/>
        </w:rPr>
      </w:pPr>
      <w:r>
        <w:rPr>
          <w:sz w:val="24"/>
          <w:szCs w:val="24"/>
        </w:rPr>
        <w:t>M</w:t>
      </w:r>
      <w:r w:rsidR="000B14C2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0B14C2">
        <w:rPr>
          <w:sz w:val="24"/>
          <w:szCs w:val="24"/>
        </w:rPr>
        <w:t>.</w:t>
      </w:r>
      <w:r w:rsidR="006D186A">
        <w:rPr>
          <w:sz w:val="24"/>
          <w:szCs w:val="24"/>
        </w:rPr>
        <w:t xml:space="preserve">M certified </w:t>
      </w:r>
      <w:r w:rsidR="00DA0070">
        <w:rPr>
          <w:sz w:val="24"/>
          <w:szCs w:val="24"/>
        </w:rPr>
        <w:t>forklift operator</w:t>
      </w:r>
      <w:r w:rsidR="00DE52F9">
        <w:t xml:space="preserve">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3417DD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</w:p>
    <w:p w:rsidR="00FC7A38" w:rsidRPr="006D186A" w:rsidRDefault="003417DD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CC2333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39411F" w:rsidRDefault="00ED0A7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Jack up motor using hand jack/crowbar</w:t>
      </w:r>
    </w:p>
    <w:p w:rsidR="003C74FA" w:rsidRPr="00ED0A79" w:rsidRDefault="00ED0A79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Insert woodblock under motor base</w:t>
      </w:r>
    </w:p>
    <w:p w:rsidR="005E3EC3" w:rsidRDefault="00ED0A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</w:t>
      </w:r>
      <w:r w:rsidR="00AA2D7A">
        <w:rPr>
          <w:b w:val="0"/>
          <w:sz w:val="24"/>
          <w:u w:val="none"/>
          <w:lang w:eastAsia="zh-CN"/>
        </w:rPr>
        <w:t>orklift to fork up</w:t>
      </w:r>
      <w:r>
        <w:rPr>
          <w:b w:val="0"/>
          <w:sz w:val="24"/>
          <w:u w:val="none"/>
          <w:lang w:eastAsia="zh-CN"/>
        </w:rPr>
        <w:t xml:space="preserve"> motor </w:t>
      </w:r>
    </w:p>
    <w:p w:rsidR="00AA2D7A" w:rsidRDefault="00ED0A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Transport out to loading area </w:t>
      </w:r>
    </w:p>
    <w:p w:rsidR="00446E52" w:rsidRDefault="00ED0A7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lastRenderedPageBreak/>
        <w:t xml:space="preserve">Load motor </w:t>
      </w:r>
      <w:r w:rsidR="002B16FE">
        <w:rPr>
          <w:b w:val="0"/>
          <w:sz w:val="24"/>
          <w:u w:val="none"/>
          <w:lang w:eastAsia="zh-CN"/>
        </w:rPr>
        <w:t>onto lorry chassis</w:t>
      </w:r>
    </w:p>
    <w:p w:rsidR="00AD14A5" w:rsidRPr="003417DD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bookmarkStart w:id="0" w:name="_GoBack"/>
      <w:bookmarkEnd w:id="0"/>
    </w:p>
    <w:p w:rsidR="00AD14A5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6916" w:rsidRDefault="009C6916">
      <w:r>
        <w:separator/>
      </w:r>
    </w:p>
  </w:endnote>
  <w:endnote w:type="continuationSeparator" w:id="0">
    <w:p w:rsidR="009C6916" w:rsidRDefault="009C6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8784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8784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6916" w:rsidRDefault="009C6916">
      <w:r>
        <w:separator/>
      </w:r>
    </w:p>
  </w:footnote>
  <w:footnote w:type="continuationSeparator" w:id="0">
    <w:p w:rsidR="009C6916" w:rsidRDefault="009C69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9C691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3417DD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3417DD">
    <w:pPr>
      <w:pStyle w:val="Header"/>
      <w:jc w:val="center"/>
    </w:pPr>
    <w:r>
      <w:t>GST Reg No</w:t>
    </w:r>
    <w:r w:rsidR="00DE52F9">
      <w:t>: M2-8923804 – 2</w:t>
    </w:r>
  </w:p>
  <w:p w:rsidR="00FC7A38" w:rsidRDefault="009C691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3417DD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0D43D3"/>
    <w:multiLevelType w:val="hybridMultilevel"/>
    <w:tmpl w:val="FF18DE8C"/>
    <w:lvl w:ilvl="0" w:tplc="343E75C8">
      <w:numFmt w:val="bullet"/>
      <w:lvlText w:val=""/>
      <w:lvlJc w:val="left"/>
      <w:pPr>
        <w:ind w:left="720" w:hanging="360"/>
      </w:pPr>
      <w:rPr>
        <w:rFonts w:ascii="Symbol" w:eastAsia="SimSun" w:hAnsi="Symbol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6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24726"/>
    <w:rsid w:val="00030034"/>
    <w:rsid w:val="00083B53"/>
    <w:rsid w:val="000B14C2"/>
    <w:rsid w:val="000E48B7"/>
    <w:rsid w:val="001155B0"/>
    <w:rsid w:val="00147418"/>
    <w:rsid w:val="0015504B"/>
    <w:rsid w:val="001603BC"/>
    <w:rsid w:val="0018220D"/>
    <w:rsid w:val="0018784A"/>
    <w:rsid w:val="001A79AD"/>
    <w:rsid w:val="001F45D6"/>
    <w:rsid w:val="00205D54"/>
    <w:rsid w:val="002B16FE"/>
    <w:rsid w:val="002B2551"/>
    <w:rsid w:val="003417DD"/>
    <w:rsid w:val="00391A33"/>
    <w:rsid w:val="0039411F"/>
    <w:rsid w:val="003C74FA"/>
    <w:rsid w:val="004021A7"/>
    <w:rsid w:val="00434F01"/>
    <w:rsid w:val="00446E52"/>
    <w:rsid w:val="00542CC5"/>
    <w:rsid w:val="00575B76"/>
    <w:rsid w:val="005E3EC3"/>
    <w:rsid w:val="00625B41"/>
    <w:rsid w:val="006B0D6D"/>
    <w:rsid w:val="006D186A"/>
    <w:rsid w:val="006F120D"/>
    <w:rsid w:val="006F658B"/>
    <w:rsid w:val="007071FD"/>
    <w:rsid w:val="007A5D4B"/>
    <w:rsid w:val="007C576A"/>
    <w:rsid w:val="007E6F9D"/>
    <w:rsid w:val="008248D1"/>
    <w:rsid w:val="008500B4"/>
    <w:rsid w:val="00853AD2"/>
    <w:rsid w:val="00897284"/>
    <w:rsid w:val="008F7E9B"/>
    <w:rsid w:val="00940648"/>
    <w:rsid w:val="00976D96"/>
    <w:rsid w:val="009B0018"/>
    <w:rsid w:val="009B421A"/>
    <w:rsid w:val="009B64F4"/>
    <w:rsid w:val="009C6916"/>
    <w:rsid w:val="00A62208"/>
    <w:rsid w:val="00A72C6E"/>
    <w:rsid w:val="00A94D77"/>
    <w:rsid w:val="00AA2D7A"/>
    <w:rsid w:val="00AC385A"/>
    <w:rsid w:val="00AD14A5"/>
    <w:rsid w:val="00B014B7"/>
    <w:rsid w:val="00B36E1D"/>
    <w:rsid w:val="00B4392B"/>
    <w:rsid w:val="00B62E7E"/>
    <w:rsid w:val="00B776A5"/>
    <w:rsid w:val="00BC1E8B"/>
    <w:rsid w:val="00BE0949"/>
    <w:rsid w:val="00C84C45"/>
    <w:rsid w:val="00CC2333"/>
    <w:rsid w:val="00CC302A"/>
    <w:rsid w:val="00CD01C9"/>
    <w:rsid w:val="00CD4E44"/>
    <w:rsid w:val="00D63E8A"/>
    <w:rsid w:val="00D674B7"/>
    <w:rsid w:val="00DA0070"/>
    <w:rsid w:val="00DA0349"/>
    <w:rsid w:val="00DD6A1A"/>
    <w:rsid w:val="00DE52F9"/>
    <w:rsid w:val="00DE700F"/>
    <w:rsid w:val="00DF421F"/>
    <w:rsid w:val="00E30442"/>
    <w:rsid w:val="00E35857"/>
    <w:rsid w:val="00EC18FD"/>
    <w:rsid w:val="00EC657A"/>
    <w:rsid w:val="00ED0A49"/>
    <w:rsid w:val="00ED0A79"/>
    <w:rsid w:val="00ED4EE5"/>
    <w:rsid w:val="00EE334C"/>
    <w:rsid w:val="00FA12A2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DABD51-8BDF-4C1C-86B1-C780412C7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1342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2018-08-15T08:13:00Z</cp:lastPrinted>
  <dcterms:created xsi:type="dcterms:W3CDTF">2021-03-30T05:20:00Z</dcterms:created>
  <dcterms:modified xsi:type="dcterms:W3CDTF">2021-03-30T05:20:00Z</dcterms:modified>
</cp:coreProperties>
</file>