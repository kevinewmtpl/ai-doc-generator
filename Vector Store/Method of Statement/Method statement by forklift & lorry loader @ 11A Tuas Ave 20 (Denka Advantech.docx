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2066" w:rsidRDefault="00F02066">
      <w:pPr>
        <w:rPr>
          <w:sz w:val="24"/>
        </w:rPr>
      </w:pPr>
    </w:p>
    <w:p w:rsidR="00FC7A38" w:rsidRDefault="00214956">
      <w:pPr>
        <w:rPr>
          <w:sz w:val="24"/>
          <w:lang w:eastAsia="zh-CN"/>
        </w:rPr>
      </w:pPr>
      <w:r>
        <w:rPr>
          <w:sz w:val="24"/>
        </w:rPr>
        <w:t>Date: 1</w:t>
      </w:r>
      <w:r w:rsidR="0035111F">
        <w:rPr>
          <w:sz w:val="24"/>
        </w:rPr>
        <w:t>9</w:t>
      </w:r>
      <w:r w:rsidR="0035111F" w:rsidRPr="0035111F">
        <w:rPr>
          <w:sz w:val="24"/>
          <w:vertAlign w:val="superscript"/>
        </w:rPr>
        <w:t>th</w:t>
      </w:r>
      <w:r w:rsidR="00D73D50">
        <w:rPr>
          <w:sz w:val="24"/>
        </w:rPr>
        <w:t xml:space="preserve"> Feb</w:t>
      </w:r>
      <w:r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0134D2">
        <w:rPr>
          <w:sz w:val="24"/>
          <w:lang w:eastAsia="zh-CN"/>
        </w:rPr>
        <w:t xml:space="preserve">using forklift to </w:t>
      </w:r>
      <w:r w:rsidR="00D73D50">
        <w:rPr>
          <w:sz w:val="24"/>
          <w:lang w:eastAsia="zh-CN"/>
        </w:rPr>
        <w:t xml:space="preserve">fork down case to the ground, uncrate, shift and position into factory premise at ground floor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843016" w:rsidRDefault="00D73D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 (Dim: 136 x 123 x 153</w:t>
      </w:r>
      <w:r w:rsidR="00214956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</w:t>
      </w:r>
      <w:r w:rsidR="00214956">
        <w:rPr>
          <w:bCs/>
          <w:sz w:val="24"/>
          <w:szCs w:val="24"/>
          <w:lang w:eastAsia="zh-CN"/>
        </w:rPr>
        <w:t>/ G. Wt: 672</w:t>
      </w:r>
      <w:r>
        <w:rPr>
          <w:bCs/>
          <w:sz w:val="24"/>
          <w:szCs w:val="24"/>
          <w:lang w:eastAsia="zh-CN"/>
        </w:rPr>
        <w:t xml:space="preserve"> </w:t>
      </w:r>
      <w:r w:rsidR="00214956">
        <w:rPr>
          <w:bCs/>
          <w:sz w:val="24"/>
          <w:szCs w:val="24"/>
          <w:lang w:eastAsia="zh-CN"/>
        </w:rPr>
        <w:t>kgs / N.Wt:560</w:t>
      </w:r>
      <w:r>
        <w:rPr>
          <w:bCs/>
          <w:sz w:val="24"/>
          <w:szCs w:val="24"/>
          <w:lang w:eastAsia="zh-CN"/>
        </w:rPr>
        <w:t xml:space="preserve"> kgs</w:t>
      </w:r>
    </w:p>
    <w:p w:rsidR="00214956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 (Dim: 7</w:t>
      </w:r>
      <w:r w:rsidR="00D73D50">
        <w:rPr>
          <w:bCs/>
          <w:sz w:val="24"/>
          <w:szCs w:val="24"/>
          <w:lang w:eastAsia="zh-CN"/>
        </w:rPr>
        <w:t>3 x 77 x 53</w:t>
      </w:r>
      <w:r w:rsidR="006F3572">
        <w:rPr>
          <w:bCs/>
          <w:sz w:val="24"/>
          <w:szCs w:val="24"/>
          <w:lang w:eastAsia="zh-CN"/>
        </w:rPr>
        <w:t xml:space="preserve"> cm / G. Wt</w:t>
      </w:r>
      <w:r>
        <w:rPr>
          <w:bCs/>
          <w:sz w:val="24"/>
          <w:szCs w:val="24"/>
          <w:lang w:eastAsia="zh-CN"/>
        </w:rPr>
        <w:t>: 21kgs / N.Wt: 7kgs)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23/02/24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73D50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F3572" w:rsidRDefault="00D73D5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11A Tuas Ave 20</w:t>
      </w:r>
    </w:p>
    <w:p w:rsidR="00D73D50" w:rsidRPr="00D73D50" w:rsidRDefault="00D73D50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Denka Advantech Pte Ltd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6F35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>ton</w:t>
      </w:r>
      <w:r w:rsidR="000A3778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 w:rsidR="000A3778">
        <w:rPr>
          <w:sz w:val="24"/>
          <w:lang w:eastAsia="zh-CN"/>
        </w:rPr>
        <w:t xml:space="preserve">onto flooring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02066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0A3778" w:rsidRDefault="000A377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F0206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02066" w:rsidRDefault="003511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893B2F">
        <w:rPr>
          <w:b w:val="0"/>
          <w:sz w:val="24"/>
          <w:szCs w:val="24"/>
          <w:u w:val="none"/>
          <w:lang w:eastAsia="zh-CN"/>
        </w:rPr>
        <w:t xml:space="preserve">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>to the ground</w:t>
      </w:r>
    </w:p>
    <w:p w:rsidR="000A3778" w:rsidRDefault="000A377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forklift to fork down case from lorry chassis to the ground</w:t>
      </w:r>
    </w:p>
    <w:p w:rsidR="000A3778" w:rsidRDefault="000A377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 w:rsidR="000A3778">
        <w:rPr>
          <w:b w:val="0"/>
          <w:sz w:val="24"/>
          <w:szCs w:val="24"/>
          <w:u w:val="none"/>
          <w:lang w:eastAsia="zh-CN"/>
        </w:rPr>
        <w:t>lift to fork and detach machine from base</w:t>
      </w:r>
    </w:p>
    <w:p w:rsidR="000A3778" w:rsidRDefault="000A377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and unload at door entrance</w:t>
      </w:r>
    </w:p>
    <w:p w:rsidR="000A3778" w:rsidRDefault="000A377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and transport into factory premise</w:t>
      </w:r>
    </w:p>
    <w:p w:rsidR="000A3778" w:rsidRDefault="000A377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Position at the designated location</w:t>
      </w:r>
    </w:p>
    <w:p w:rsidR="00763FA8" w:rsidRPr="00F0206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Kevin Wong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657" w:rsidRDefault="003F0657">
      <w:r>
        <w:separator/>
      </w:r>
    </w:p>
  </w:endnote>
  <w:endnote w:type="continuationSeparator" w:id="0">
    <w:p w:rsidR="003F0657" w:rsidRDefault="003F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254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25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657" w:rsidRDefault="003F0657">
      <w:r>
        <w:separator/>
      </w:r>
    </w:p>
  </w:footnote>
  <w:footnote w:type="continuationSeparator" w:id="0">
    <w:p w:rsidR="003F0657" w:rsidRDefault="003F0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B25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B254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34D2"/>
    <w:rsid w:val="0001590F"/>
    <w:rsid w:val="00040D1C"/>
    <w:rsid w:val="0005281A"/>
    <w:rsid w:val="00056F43"/>
    <w:rsid w:val="00083B53"/>
    <w:rsid w:val="000A3778"/>
    <w:rsid w:val="000B14C2"/>
    <w:rsid w:val="000B2549"/>
    <w:rsid w:val="000E48B7"/>
    <w:rsid w:val="00147418"/>
    <w:rsid w:val="0015089C"/>
    <w:rsid w:val="001603BC"/>
    <w:rsid w:val="00173DB0"/>
    <w:rsid w:val="00175F21"/>
    <w:rsid w:val="0018220D"/>
    <w:rsid w:val="001A79AD"/>
    <w:rsid w:val="001D682C"/>
    <w:rsid w:val="001F45D6"/>
    <w:rsid w:val="00214956"/>
    <w:rsid w:val="00282A7E"/>
    <w:rsid w:val="00297257"/>
    <w:rsid w:val="002E5BAE"/>
    <w:rsid w:val="0035111F"/>
    <w:rsid w:val="00372A1A"/>
    <w:rsid w:val="00387587"/>
    <w:rsid w:val="00391A33"/>
    <w:rsid w:val="003B7E9C"/>
    <w:rsid w:val="003F0657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3572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73D50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02066"/>
    <w:rsid w:val="00F147AF"/>
    <w:rsid w:val="00F57A5C"/>
    <w:rsid w:val="00F83D1F"/>
    <w:rsid w:val="00FA12A2"/>
    <w:rsid w:val="00FA16F6"/>
    <w:rsid w:val="00FC7A38"/>
    <w:rsid w:val="00FD0AC7"/>
    <w:rsid w:val="00FD1FE2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930F0-48B0-481A-9568-0704665C4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2024-08-22T07:23:00Z</dcterms:created>
  <dcterms:modified xsi:type="dcterms:W3CDTF">2024-08-22T07:23:00Z</dcterms:modified>
</cp:coreProperties>
</file>