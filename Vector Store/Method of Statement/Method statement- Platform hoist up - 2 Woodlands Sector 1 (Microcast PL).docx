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EFB97" w14:textId="77777777" w:rsidR="00040C3D" w:rsidRDefault="00040C3D">
      <w:pPr>
        <w:pStyle w:val="Title"/>
        <w:jc w:val="left"/>
        <w:rPr>
          <w:lang w:eastAsia="zh-CN"/>
        </w:rPr>
      </w:pPr>
    </w:p>
    <w:p w14:paraId="62BBEC75" w14:textId="41044605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2FE5385" w14:textId="7181571A" w:rsidR="000E0C97" w:rsidRDefault="00A4048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D2329">
        <w:rPr>
          <w:sz w:val="24"/>
        </w:rPr>
        <w:t>30</w:t>
      </w:r>
      <w:r w:rsidR="00ED2329" w:rsidRPr="00ED2329">
        <w:rPr>
          <w:sz w:val="24"/>
          <w:vertAlign w:val="superscript"/>
        </w:rPr>
        <w:t>th</w:t>
      </w:r>
      <w:r w:rsidR="00ED2329">
        <w:rPr>
          <w:sz w:val="24"/>
        </w:rPr>
        <w:t xml:space="preserve"> June 2025</w:t>
      </w:r>
    </w:p>
    <w:p w14:paraId="01D709E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A3D509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6EB25D2" w14:textId="27927DE6" w:rsidR="00ED2329" w:rsidRPr="00025945" w:rsidRDefault="00ED2329" w:rsidP="00ED23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) To hoist down machine from lorry chassis, shift and position into tenant premise at ground floor  </w:t>
      </w:r>
    </w:p>
    <w:p w14:paraId="01A42CB0" w14:textId="77777777" w:rsidR="00ED2329" w:rsidRDefault="00ED23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189A5D6" w14:textId="39F4B107" w:rsidR="00ED2329" w:rsidRDefault="00ED23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CE1C3F">
        <w:rPr>
          <w:sz w:val="24"/>
          <w:lang w:eastAsia="zh-CN"/>
        </w:rPr>
        <w:t xml:space="preserve">To hoist </w:t>
      </w:r>
      <w:r w:rsidR="00025945">
        <w:rPr>
          <w:sz w:val="24"/>
          <w:lang w:eastAsia="zh-CN"/>
        </w:rPr>
        <w:t>up</w:t>
      </w:r>
      <w:r>
        <w:rPr>
          <w:sz w:val="24"/>
          <w:lang w:eastAsia="zh-CN"/>
        </w:rPr>
        <w:t xml:space="preserve"> and down</w:t>
      </w:r>
      <w:r w:rsidR="00025945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>s at 3</w:t>
      </w:r>
      <w:r w:rsidRPr="00ED232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shutter door</w:t>
      </w:r>
      <w:r w:rsidR="005E2A15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>openi</w:t>
      </w:r>
      <w:r w:rsidR="001A35E8">
        <w:rPr>
          <w:sz w:val="24"/>
          <w:lang w:eastAsia="zh-CN"/>
        </w:rPr>
        <w:t xml:space="preserve">ng by using platform and </w:t>
      </w:r>
      <w:r w:rsidR="00A40480">
        <w:rPr>
          <w:sz w:val="24"/>
          <w:lang w:eastAsia="zh-CN"/>
        </w:rPr>
        <w:t>mobile</w:t>
      </w:r>
      <w:r>
        <w:rPr>
          <w:sz w:val="24"/>
          <w:lang w:eastAsia="zh-CN"/>
        </w:rPr>
        <w:t>/lorry</w:t>
      </w:r>
      <w:r w:rsidR="00A40480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>crane</w:t>
      </w:r>
    </w:p>
    <w:p w14:paraId="619B16C5" w14:textId="77777777"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C57563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3350711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45D088B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01D8F84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39179EAF" w14:textId="17C80658" w:rsidR="00025945" w:rsidRDefault="00ED232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30/06/25 – unload, shift and position machine at ground floor</w:t>
      </w:r>
    </w:p>
    <w:p w14:paraId="1D89D5E6" w14:textId="6EDFBDC3" w:rsidR="00ED2329" w:rsidRPr="00A40480" w:rsidRDefault="00ED232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02/07/25 – hoisting up &amp; down machine at 3</w:t>
      </w:r>
      <w:r w:rsidRPr="00ED232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14:paraId="5A2F706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8F8B8B2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28D28039" w14:textId="220968A5" w:rsidR="00082CA1" w:rsidRDefault="00ED23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14:paraId="2E8DD257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CB1FF6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895D75E" w14:textId="182B9303" w:rsidR="000E0C97" w:rsidRDefault="00ED2329">
      <w:pPr>
        <w:pStyle w:val="Heading4"/>
      </w:pPr>
      <w:r>
        <w:t>2 Woodlands Sector 1 #05-16 &amp; #05-21</w:t>
      </w:r>
    </w:p>
    <w:p w14:paraId="6773F10F" w14:textId="48174D7B" w:rsidR="00894879" w:rsidRPr="00894879" w:rsidRDefault="00EA33F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40C3D">
        <w:rPr>
          <w:sz w:val="24"/>
          <w:szCs w:val="24"/>
          <w:lang w:eastAsia="zh-CN"/>
        </w:rPr>
        <w:t>icrocast</w:t>
      </w:r>
      <w:r w:rsidR="00C12508">
        <w:rPr>
          <w:sz w:val="24"/>
          <w:szCs w:val="24"/>
          <w:lang w:eastAsia="zh-CN"/>
        </w:rPr>
        <w:t xml:space="preserve"> Pte Ltd</w:t>
      </w:r>
    </w:p>
    <w:p w14:paraId="65F3CA54" w14:textId="77777777" w:rsidR="00894879" w:rsidRPr="00894879" w:rsidRDefault="00894879" w:rsidP="00894879">
      <w:pPr>
        <w:rPr>
          <w:lang w:eastAsia="zh-CN"/>
        </w:rPr>
      </w:pPr>
    </w:p>
    <w:p w14:paraId="54A5D859" w14:textId="77777777"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6171277" w14:textId="77777777" w:rsidR="00ED2329" w:rsidRDefault="00ED23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369B7FAD" w14:textId="12AEC70E" w:rsidR="000C1D59" w:rsidRDefault="00BB2D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x l</w:t>
      </w:r>
      <w:r w:rsidR="005A478D">
        <w:rPr>
          <w:sz w:val="24"/>
          <w:lang w:eastAsia="zh-CN"/>
        </w:rPr>
        <w:t>orry loader</w:t>
      </w:r>
    </w:p>
    <w:p w14:paraId="067DD56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246FD9A9" w14:textId="77777777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71FDDFB0" w14:textId="77777777"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337B6517" w14:textId="77777777"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1FE1EA77" w14:textId="77777777" w:rsidR="00681118" w:rsidRDefault="0068111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8EC992B" w14:textId="77777777"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7BCDA77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5315EAE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0AE0D046" w14:textId="77777777"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DA2BDAE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753BB8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0136121" w14:textId="4A1BA9E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4282160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39367EE" w14:textId="77777777" w:rsidR="00BB2DD9" w:rsidRDefault="00BB2DD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</w:p>
    <w:p w14:paraId="1906CC16" w14:textId="77777777"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14:paraId="34D02B6E" w14:textId="77777777"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311EE0B8" w14:textId="77777777"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089FD0CF" w14:textId="77777777"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761A4021" w14:textId="77777777" w:rsidR="00BB2DD9" w:rsidRP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81B3543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81317DD" w14:textId="6C6E9ACD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F875705" w14:textId="77777777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16223D93" w14:textId="77777777" w:rsidR="000E0C97" w:rsidRDefault="00BB2DD9">
      <w:pPr>
        <w:pStyle w:val="BodyText2"/>
      </w:pPr>
      <w:r>
        <w:rPr>
          <w:rFonts w:hint="eastAsia"/>
        </w:rPr>
        <w:t xml:space="preserve">Lifting crew shall be composed to the following but not limited by other </w:t>
      </w:r>
      <w:r>
        <w:t>trained</w:t>
      </w:r>
      <w:r>
        <w:rPr>
          <w:rFonts w:hint="eastAsia"/>
        </w:rPr>
        <w:t xml:space="preserve"> </w:t>
      </w:r>
      <w:r>
        <w:t>personnel in respect to number of crew needed for the operation:</w:t>
      </w:r>
    </w:p>
    <w:p w14:paraId="3AA0F350" w14:textId="77777777" w:rsidR="00BB2DD9" w:rsidRDefault="00BB2DD9">
      <w:pPr>
        <w:pStyle w:val="BodyText2"/>
      </w:pPr>
      <w:r>
        <w:t xml:space="preserve">a. Lifting Supervisor </w:t>
      </w:r>
    </w:p>
    <w:p w14:paraId="4BA325C5" w14:textId="77777777" w:rsidR="00BB2DD9" w:rsidRDefault="00BB2DD9">
      <w:pPr>
        <w:pStyle w:val="BodyText2"/>
      </w:pPr>
      <w:r>
        <w:t xml:space="preserve">b. Mobile Crane Operator </w:t>
      </w:r>
    </w:p>
    <w:p w14:paraId="4CECCB03" w14:textId="77777777" w:rsidR="00BB2DD9" w:rsidRDefault="00BB2DD9">
      <w:pPr>
        <w:pStyle w:val="BodyText2"/>
      </w:pPr>
      <w:r>
        <w:t>c. Lorry Loader Operator</w:t>
      </w:r>
    </w:p>
    <w:p w14:paraId="333500C4" w14:textId="77777777" w:rsidR="00BB2DD9" w:rsidRDefault="00BB2DD9">
      <w:pPr>
        <w:pStyle w:val="BodyText2"/>
      </w:pPr>
      <w:r>
        <w:t>d. Signalman</w:t>
      </w:r>
    </w:p>
    <w:p w14:paraId="136B2E68" w14:textId="77777777" w:rsidR="00BB2DD9" w:rsidRDefault="00BB2DD9">
      <w:pPr>
        <w:pStyle w:val="BodyText2"/>
      </w:pPr>
      <w:r>
        <w:t xml:space="preserve">e. Riggerman </w:t>
      </w:r>
    </w:p>
    <w:p w14:paraId="11DFFF09" w14:textId="77777777" w:rsidR="00BB2DD9" w:rsidRDefault="00BB2DD9">
      <w:pPr>
        <w:pStyle w:val="BodyText2"/>
      </w:pPr>
      <w:r>
        <w:t xml:space="preserve">f. Skill Mover </w:t>
      </w:r>
    </w:p>
    <w:p w14:paraId="5947B909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F927406" w14:textId="77777777"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2079D748" w14:textId="7C4A4737"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ED2329">
        <w:rPr>
          <w:sz w:val="24"/>
          <w:lang w:eastAsia="zh-CN"/>
        </w:rPr>
        <w:t xml:space="preserve"> </w:t>
      </w:r>
      <w:r w:rsidR="00A5323A">
        <w:rPr>
          <w:sz w:val="24"/>
          <w:lang w:eastAsia="zh-CN"/>
        </w:rPr>
        <w:t>mobile</w:t>
      </w:r>
      <w:r w:rsidR="00ED2329">
        <w:rPr>
          <w:sz w:val="24"/>
          <w:lang w:eastAsia="zh-CN"/>
        </w:rPr>
        <w:t>/lorry</w:t>
      </w:r>
      <w:r w:rsidR="00A5323A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 w:rsidR="004954D7">
        <w:rPr>
          <w:sz w:val="24"/>
          <w:lang w:eastAsia="zh-CN"/>
        </w:rPr>
        <w:t>nated hoisting area</w:t>
      </w:r>
    </w:p>
    <w:p w14:paraId="7D44BB78" w14:textId="77777777" w:rsidR="004954D7" w:rsidRDefault="004954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EE01645" w14:textId="77777777" w:rsidR="00040C3D" w:rsidRDefault="00040C3D" w:rsidP="00040C3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0D8F463" w14:textId="506CF42C" w:rsid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  <w:r w:rsidR="004954D7">
        <w:rPr>
          <w:sz w:val="24"/>
          <w:lang w:eastAsia="zh-CN"/>
        </w:rPr>
        <w:t>with safety cones and lifting in operation signage</w:t>
      </w:r>
    </w:p>
    <w:p w14:paraId="2E24554E" w14:textId="289DC333" w:rsidR="00C14F12" w:rsidRP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F40A5">
        <w:rPr>
          <w:sz w:val="24"/>
          <w:lang w:eastAsia="zh-CN"/>
        </w:rPr>
        <w:t xml:space="preserve">1 x </w:t>
      </w:r>
      <w:r w:rsidR="00ED2329">
        <w:rPr>
          <w:sz w:val="24"/>
          <w:lang w:eastAsia="zh-CN"/>
        </w:rPr>
        <w:t>5</w:t>
      </w:r>
      <w:r w:rsidR="004954D7">
        <w:rPr>
          <w:sz w:val="24"/>
          <w:lang w:eastAsia="zh-CN"/>
        </w:rPr>
        <w:t xml:space="preserve">0ton </w:t>
      </w:r>
      <w:r w:rsidRPr="009F40A5">
        <w:rPr>
          <w:sz w:val="24"/>
          <w:lang w:eastAsia="zh-CN"/>
        </w:rPr>
        <w:t>m</w:t>
      </w:r>
      <w:r w:rsidR="001B356C" w:rsidRPr="009F40A5">
        <w:rPr>
          <w:sz w:val="24"/>
          <w:lang w:eastAsia="zh-CN"/>
        </w:rPr>
        <w:t>obile</w:t>
      </w:r>
      <w:r w:rsidR="000A5B75" w:rsidRPr="009F40A5">
        <w:rPr>
          <w:sz w:val="24"/>
          <w:lang w:eastAsia="zh-CN"/>
        </w:rPr>
        <w:t xml:space="preserve"> crane to h</w:t>
      </w:r>
      <w:r w:rsidRPr="009F40A5">
        <w:rPr>
          <w:sz w:val="24"/>
          <w:lang w:eastAsia="zh-CN"/>
        </w:rPr>
        <w:t xml:space="preserve">oist up platform to </w:t>
      </w:r>
      <w:r w:rsidR="00B359A7">
        <w:rPr>
          <w:sz w:val="24"/>
          <w:lang w:eastAsia="zh-CN"/>
        </w:rPr>
        <w:t>3</w:t>
      </w:r>
      <w:r w:rsidR="00B359A7" w:rsidRPr="00B359A7">
        <w:rPr>
          <w:sz w:val="24"/>
          <w:vertAlign w:val="superscript"/>
          <w:lang w:eastAsia="zh-CN"/>
        </w:rPr>
        <w:t>rd</w:t>
      </w:r>
      <w:r w:rsidR="00B359A7">
        <w:rPr>
          <w:sz w:val="24"/>
          <w:lang w:eastAsia="zh-CN"/>
        </w:rPr>
        <w:t xml:space="preserve"> floor shutter door</w:t>
      </w:r>
      <w:r w:rsidR="00C20268" w:rsidRPr="009F40A5">
        <w:rPr>
          <w:sz w:val="24"/>
          <w:lang w:eastAsia="zh-CN"/>
        </w:rPr>
        <w:t xml:space="preserve"> opening</w:t>
      </w:r>
    </w:p>
    <w:p w14:paraId="42E954EC" w14:textId="77777777" w:rsidR="000E0C97" w:rsidRDefault="00C14F12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5E2A15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0C6BB56F" w14:textId="115D3D3C" w:rsidR="003F2A04" w:rsidRPr="00681118" w:rsidRDefault="003F2A04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the competent point and secured using 1 x </w:t>
      </w:r>
      <w:r w:rsidR="00B359A7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</w:t>
      </w:r>
    </w:p>
    <w:p w14:paraId="1B1C12AE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1F056F42" w14:textId="77777777"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and secured onto machine rigging point </w:t>
      </w:r>
    </w:p>
    <w:p w14:paraId="2E8A0CD9" w14:textId="3641EC5A"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hoist up machine to </w:t>
      </w:r>
      <w:r w:rsidR="00B359A7">
        <w:rPr>
          <w:sz w:val="24"/>
          <w:lang w:eastAsia="zh-CN"/>
        </w:rPr>
        <w:t>3</w:t>
      </w:r>
      <w:r w:rsidR="00B359A7" w:rsidRPr="00B359A7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14:paraId="011B9A75" w14:textId="77777777"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1B0121C5" w14:textId="071258F5" w:rsidR="000E0C97" w:rsidRDefault="00701B5C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1118">
        <w:rPr>
          <w:sz w:val="24"/>
          <w:lang w:eastAsia="zh-CN"/>
        </w:rPr>
        <w:t xml:space="preserve">Insert </w:t>
      </w:r>
      <w:r w:rsidR="003F2A04">
        <w:rPr>
          <w:sz w:val="24"/>
          <w:lang w:eastAsia="zh-CN"/>
        </w:rPr>
        <w:t>rollers</w:t>
      </w:r>
      <w:r w:rsidR="00B359A7">
        <w:rPr>
          <w:sz w:val="24"/>
          <w:lang w:eastAsia="zh-CN"/>
        </w:rPr>
        <w:t xml:space="preserve">/pallet truck </w:t>
      </w:r>
      <w:r w:rsidR="001B356C" w:rsidRPr="00681118">
        <w:rPr>
          <w:sz w:val="24"/>
          <w:lang w:eastAsia="zh-CN"/>
        </w:rPr>
        <w:t>under</w:t>
      </w:r>
      <w:r w:rsidR="003F2A04">
        <w:rPr>
          <w:sz w:val="24"/>
          <w:lang w:eastAsia="zh-CN"/>
        </w:rPr>
        <w:t xml:space="preserve"> machine bed</w:t>
      </w:r>
    </w:p>
    <w:p w14:paraId="15793CF1" w14:textId="77777777" w:rsidR="004B5BD8" w:rsidRPr="00681118" w:rsidRDefault="004B5BD8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release and control moving speed of machine</w:t>
      </w:r>
    </w:p>
    <w:p w14:paraId="5B226499" w14:textId="5ABFBD26" w:rsidR="000E0C97" w:rsidRPr="00B359A7" w:rsidRDefault="00910D52" w:rsidP="00B35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40F07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machine </w:t>
      </w:r>
      <w:r w:rsidR="00701B5C">
        <w:rPr>
          <w:sz w:val="24"/>
          <w:lang w:eastAsia="zh-CN"/>
        </w:rPr>
        <w:t>from platfo</w:t>
      </w:r>
      <w:r w:rsidR="00B359A7">
        <w:rPr>
          <w:sz w:val="24"/>
          <w:lang w:eastAsia="zh-CN"/>
        </w:rPr>
        <w:t>rm and t</w:t>
      </w:r>
      <w:r w:rsidR="004B5BD8" w:rsidRPr="00B359A7">
        <w:rPr>
          <w:sz w:val="24"/>
          <w:lang w:eastAsia="zh-CN"/>
        </w:rPr>
        <w:t xml:space="preserve">ransport </w:t>
      </w:r>
      <w:r w:rsidR="00681118" w:rsidRPr="00B359A7">
        <w:rPr>
          <w:sz w:val="24"/>
          <w:lang w:eastAsia="zh-CN"/>
        </w:rPr>
        <w:t>into tenant premise</w:t>
      </w:r>
    </w:p>
    <w:p w14:paraId="517A32B9" w14:textId="77777777" w:rsidR="004B5BD8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</w:t>
      </w:r>
    </w:p>
    <w:p w14:paraId="57F8C7AF" w14:textId="77777777"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7E1174AA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7EB593C4" w14:textId="77777777"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6F2C9B5" w14:textId="77777777" w:rsidR="00EA33F9" w:rsidRDefault="00EA33F9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7B30CFD6" w14:textId="77777777"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14:paraId="1AA22F98" w14:textId="77777777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4B5BD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5B088E98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725335C8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AF10AB" w14:textId="77777777" w:rsidR="008918FD" w:rsidRDefault="008918FD">
      <w:r>
        <w:separator/>
      </w:r>
    </w:p>
  </w:endnote>
  <w:endnote w:type="continuationSeparator" w:id="0">
    <w:p w14:paraId="48083331" w14:textId="77777777" w:rsidR="008918FD" w:rsidRDefault="00891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F51371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525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525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828BE9" w14:textId="77777777" w:rsidR="008918FD" w:rsidRDefault="008918FD">
      <w:r>
        <w:separator/>
      </w:r>
    </w:p>
  </w:footnote>
  <w:footnote w:type="continuationSeparator" w:id="0">
    <w:p w14:paraId="15E37B65" w14:textId="77777777" w:rsidR="008918FD" w:rsidRDefault="00891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70166" w14:textId="0B40CFB4" w:rsidR="000E0C97" w:rsidRPr="00040C3D" w:rsidRDefault="00B359A7" w:rsidP="00040C3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48D5094" wp14:editId="340A5D1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0C3D">
      <w:rPr>
        <w:b/>
        <w:sz w:val="28"/>
      </w:rPr>
      <w:t xml:space="preserve">                   </w:t>
    </w:r>
    <w:r w:rsidR="000E0C97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349D7ED9" w14:textId="77777777" w:rsidR="000E0C97" w:rsidRDefault="00A40480">
    <w:pPr>
      <w:pStyle w:val="Header"/>
      <w:jc w:val="center"/>
    </w:pPr>
    <w:r>
      <w:t>28 Kranji Loop #05-03, Kranji Green, Singapore 739571</w:t>
    </w:r>
  </w:p>
  <w:p w14:paraId="191807AD" w14:textId="77777777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A40480">
      <w:t>2826020</w:t>
    </w:r>
  </w:p>
  <w:p w14:paraId="49EB3E34" w14:textId="77777777" w:rsidR="000E0C97" w:rsidRDefault="000E0C97">
    <w:pPr>
      <w:pStyle w:val="Header"/>
      <w:jc w:val="center"/>
    </w:pPr>
    <w:r>
      <w:t>GST Reg No. : M2-8923804 – 2</w:t>
    </w:r>
  </w:p>
  <w:p w14:paraId="60BE403B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DB3147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40972">
    <w:abstractNumId w:val="4"/>
  </w:num>
  <w:num w:numId="2" w16cid:durableId="1453132761">
    <w:abstractNumId w:val="7"/>
  </w:num>
  <w:num w:numId="3" w16cid:durableId="1304046938">
    <w:abstractNumId w:val="2"/>
  </w:num>
  <w:num w:numId="4" w16cid:durableId="32968369">
    <w:abstractNumId w:val="14"/>
  </w:num>
  <w:num w:numId="5" w16cid:durableId="2117945736">
    <w:abstractNumId w:val="8"/>
  </w:num>
  <w:num w:numId="6" w16cid:durableId="794445828">
    <w:abstractNumId w:val="9"/>
  </w:num>
  <w:num w:numId="7" w16cid:durableId="1630746073">
    <w:abstractNumId w:val="5"/>
  </w:num>
  <w:num w:numId="8" w16cid:durableId="927426037">
    <w:abstractNumId w:val="11"/>
  </w:num>
  <w:num w:numId="9" w16cid:durableId="1596017517">
    <w:abstractNumId w:val="3"/>
  </w:num>
  <w:num w:numId="10" w16cid:durableId="1129007552">
    <w:abstractNumId w:val="13"/>
  </w:num>
  <w:num w:numId="11" w16cid:durableId="62917223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6778219">
    <w:abstractNumId w:val="0"/>
  </w:num>
  <w:num w:numId="13" w16cid:durableId="753629207">
    <w:abstractNumId w:val="6"/>
  </w:num>
  <w:num w:numId="14" w16cid:durableId="637026824">
    <w:abstractNumId w:val="15"/>
  </w:num>
  <w:num w:numId="15" w16cid:durableId="153037847">
    <w:abstractNumId w:val="12"/>
  </w:num>
  <w:num w:numId="16" w16cid:durableId="1576357968">
    <w:abstractNumId w:val="1"/>
  </w:num>
  <w:num w:numId="17" w16cid:durableId="9529816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6A5F"/>
    <w:rsid w:val="00011D39"/>
    <w:rsid w:val="00025945"/>
    <w:rsid w:val="000313E0"/>
    <w:rsid w:val="00040C3D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C6FF7"/>
    <w:rsid w:val="000D2C3E"/>
    <w:rsid w:val="000D387A"/>
    <w:rsid w:val="000D7332"/>
    <w:rsid w:val="000E0C97"/>
    <w:rsid w:val="00113F52"/>
    <w:rsid w:val="00125B42"/>
    <w:rsid w:val="00164C97"/>
    <w:rsid w:val="001A35E8"/>
    <w:rsid w:val="001A6A39"/>
    <w:rsid w:val="001B0E08"/>
    <w:rsid w:val="001B356C"/>
    <w:rsid w:val="001B7205"/>
    <w:rsid w:val="001D10EA"/>
    <w:rsid w:val="001E639F"/>
    <w:rsid w:val="00246EF6"/>
    <w:rsid w:val="002504BF"/>
    <w:rsid w:val="00260ECA"/>
    <w:rsid w:val="0026396F"/>
    <w:rsid w:val="002D4461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63B6"/>
    <w:rsid w:val="003E7594"/>
    <w:rsid w:val="003F28D5"/>
    <w:rsid w:val="003F2A04"/>
    <w:rsid w:val="00421688"/>
    <w:rsid w:val="004216F3"/>
    <w:rsid w:val="00460C99"/>
    <w:rsid w:val="00462B14"/>
    <w:rsid w:val="00485818"/>
    <w:rsid w:val="00485C2A"/>
    <w:rsid w:val="00491CDF"/>
    <w:rsid w:val="004954D7"/>
    <w:rsid w:val="004B58C0"/>
    <w:rsid w:val="004B5BD8"/>
    <w:rsid w:val="004D48FD"/>
    <w:rsid w:val="004E28FD"/>
    <w:rsid w:val="004E4521"/>
    <w:rsid w:val="00501586"/>
    <w:rsid w:val="00562FB4"/>
    <w:rsid w:val="0058407C"/>
    <w:rsid w:val="005A0566"/>
    <w:rsid w:val="005A478D"/>
    <w:rsid w:val="005E2A15"/>
    <w:rsid w:val="005F1066"/>
    <w:rsid w:val="005F7ACA"/>
    <w:rsid w:val="00600638"/>
    <w:rsid w:val="00617105"/>
    <w:rsid w:val="00626B34"/>
    <w:rsid w:val="0066065E"/>
    <w:rsid w:val="00661197"/>
    <w:rsid w:val="00664E02"/>
    <w:rsid w:val="00681118"/>
    <w:rsid w:val="006B7665"/>
    <w:rsid w:val="006C35D4"/>
    <w:rsid w:val="006C69A8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865A8"/>
    <w:rsid w:val="0079106E"/>
    <w:rsid w:val="007A3A92"/>
    <w:rsid w:val="007B3C9D"/>
    <w:rsid w:val="007B7385"/>
    <w:rsid w:val="007C38B4"/>
    <w:rsid w:val="007C4DFE"/>
    <w:rsid w:val="007D0FC6"/>
    <w:rsid w:val="007D7E31"/>
    <w:rsid w:val="00816A01"/>
    <w:rsid w:val="00826F9E"/>
    <w:rsid w:val="00874365"/>
    <w:rsid w:val="00880E98"/>
    <w:rsid w:val="008907F8"/>
    <w:rsid w:val="008918FD"/>
    <w:rsid w:val="0089270A"/>
    <w:rsid w:val="00894879"/>
    <w:rsid w:val="008A6E1D"/>
    <w:rsid w:val="008B01F8"/>
    <w:rsid w:val="008B4A83"/>
    <w:rsid w:val="008F0E24"/>
    <w:rsid w:val="00910D52"/>
    <w:rsid w:val="00917AC8"/>
    <w:rsid w:val="00917B3F"/>
    <w:rsid w:val="00941D6A"/>
    <w:rsid w:val="00952FBF"/>
    <w:rsid w:val="00961C72"/>
    <w:rsid w:val="00966477"/>
    <w:rsid w:val="009731FA"/>
    <w:rsid w:val="009A1954"/>
    <w:rsid w:val="009A451B"/>
    <w:rsid w:val="009A7D53"/>
    <w:rsid w:val="009E163E"/>
    <w:rsid w:val="009F40A5"/>
    <w:rsid w:val="00A03446"/>
    <w:rsid w:val="00A062BC"/>
    <w:rsid w:val="00A251FF"/>
    <w:rsid w:val="00A33F6A"/>
    <w:rsid w:val="00A36133"/>
    <w:rsid w:val="00A40480"/>
    <w:rsid w:val="00A5323A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07C78"/>
    <w:rsid w:val="00B11FB4"/>
    <w:rsid w:val="00B359A7"/>
    <w:rsid w:val="00B7163D"/>
    <w:rsid w:val="00B769FE"/>
    <w:rsid w:val="00B96144"/>
    <w:rsid w:val="00BB2DD9"/>
    <w:rsid w:val="00BB3BBB"/>
    <w:rsid w:val="00BC012F"/>
    <w:rsid w:val="00BC0413"/>
    <w:rsid w:val="00BC7D87"/>
    <w:rsid w:val="00BD36C0"/>
    <w:rsid w:val="00BE4AEC"/>
    <w:rsid w:val="00BF18F3"/>
    <w:rsid w:val="00BF3909"/>
    <w:rsid w:val="00C10338"/>
    <w:rsid w:val="00C12508"/>
    <w:rsid w:val="00C14F12"/>
    <w:rsid w:val="00C20268"/>
    <w:rsid w:val="00C32763"/>
    <w:rsid w:val="00C44C52"/>
    <w:rsid w:val="00C6293E"/>
    <w:rsid w:val="00C6754C"/>
    <w:rsid w:val="00C76A48"/>
    <w:rsid w:val="00CB6598"/>
    <w:rsid w:val="00CC263E"/>
    <w:rsid w:val="00CC333A"/>
    <w:rsid w:val="00CE1C3F"/>
    <w:rsid w:val="00CE6A14"/>
    <w:rsid w:val="00D00F22"/>
    <w:rsid w:val="00D27B24"/>
    <w:rsid w:val="00D705F0"/>
    <w:rsid w:val="00DC6037"/>
    <w:rsid w:val="00DF525A"/>
    <w:rsid w:val="00E11B0D"/>
    <w:rsid w:val="00E27C55"/>
    <w:rsid w:val="00EA33F9"/>
    <w:rsid w:val="00EA78E6"/>
    <w:rsid w:val="00EB50F2"/>
    <w:rsid w:val="00ED2329"/>
    <w:rsid w:val="00ED7D94"/>
    <w:rsid w:val="00EE16B8"/>
    <w:rsid w:val="00EE773D"/>
    <w:rsid w:val="00EF16FC"/>
    <w:rsid w:val="00EF2E45"/>
    <w:rsid w:val="00F03CFD"/>
    <w:rsid w:val="00F03F56"/>
    <w:rsid w:val="00F06F90"/>
    <w:rsid w:val="00F33583"/>
    <w:rsid w:val="00F338D8"/>
    <w:rsid w:val="00F74690"/>
    <w:rsid w:val="00F80D0D"/>
    <w:rsid w:val="00FA0531"/>
    <w:rsid w:val="00FC169D"/>
    <w:rsid w:val="00FC4C88"/>
    <w:rsid w:val="00FD425A"/>
    <w:rsid w:val="00FF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2AC6A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2023-09-14T05:49:00Z</cp:lastPrinted>
  <dcterms:created xsi:type="dcterms:W3CDTF">2025-06-30T01:23:00Z</dcterms:created>
  <dcterms:modified xsi:type="dcterms:W3CDTF">2025-06-30T01:24:00Z</dcterms:modified>
</cp:coreProperties>
</file>