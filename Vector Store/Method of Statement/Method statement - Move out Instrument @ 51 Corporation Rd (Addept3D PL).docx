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75929" w14:textId="77777777" w:rsidR="00B56704" w:rsidRDefault="00B56704">
      <w:pPr>
        <w:pStyle w:val="Title"/>
        <w:jc w:val="left"/>
        <w:rPr>
          <w:lang w:eastAsia="zh-CN"/>
        </w:rPr>
      </w:pPr>
    </w:p>
    <w:p w14:paraId="158E86AB" w14:textId="0ACD183B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259E55F" w14:textId="77777777" w:rsidR="00B56704" w:rsidRDefault="00B56704">
      <w:pPr>
        <w:rPr>
          <w:sz w:val="24"/>
        </w:rPr>
      </w:pPr>
    </w:p>
    <w:p w14:paraId="482308A9" w14:textId="54F912FA" w:rsidR="006467DA" w:rsidRDefault="00C50C2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B7D0A">
        <w:rPr>
          <w:sz w:val="24"/>
        </w:rPr>
        <w:t>22</w:t>
      </w:r>
      <w:r w:rsidR="006B7D0A" w:rsidRPr="006B7D0A">
        <w:rPr>
          <w:sz w:val="24"/>
          <w:vertAlign w:val="superscript"/>
        </w:rPr>
        <w:t>nd</w:t>
      </w:r>
      <w:r w:rsidR="006B7D0A">
        <w:rPr>
          <w:sz w:val="24"/>
        </w:rPr>
        <w:t xml:space="preserve"> Jan 2025</w:t>
      </w:r>
    </w:p>
    <w:p w14:paraId="031019E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BBF185A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D15EF38" w14:textId="1FF2B95E" w:rsidR="00F30A75" w:rsidRPr="0023200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C50C2C">
        <w:rPr>
          <w:sz w:val="24"/>
          <w:lang w:eastAsia="zh-CN"/>
        </w:rPr>
        <w:t xml:space="preserve">machine and </w:t>
      </w:r>
      <w:r w:rsidR="006B7D0A">
        <w:rPr>
          <w:sz w:val="24"/>
          <w:lang w:eastAsia="zh-CN"/>
        </w:rPr>
        <w:t>equipment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6B7D0A">
        <w:rPr>
          <w:sz w:val="24"/>
          <w:lang w:eastAsia="zh-CN"/>
        </w:rPr>
        <w:t xml:space="preserve">hoist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F80089">
        <w:rPr>
          <w:sz w:val="24"/>
          <w:lang w:eastAsia="zh-CN"/>
        </w:rPr>
        <w:t xml:space="preserve">nto </w:t>
      </w:r>
      <w:r w:rsidR="00C50C2C">
        <w:rPr>
          <w:sz w:val="24"/>
          <w:lang w:eastAsia="zh-CN"/>
        </w:rPr>
        <w:t xml:space="preserve">lorry and deliver to new location </w:t>
      </w:r>
    </w:p>
    <w:p w14:paraId="1D86FC81" w14:textId="77777777"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5E91AD70" w14:textId="77777777" w:rsidR="00C50C2C" w:rsidRDefault="00C50C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15B793F5" w14:textId="47E2133D" w:rsidR="00C50C2C" w:rsidRDefault="00B56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Milling</w:t>
      </w:r>
    </w:p>
    <w:p w14:paraId="3AEA06D0" w14:textId="538729DA" w:rsidR="00B56704" w:rsidRDefault="00B56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Bandsaw</w:t>
      </w:r>
    </w:p>
    <w:p w14:paraId="33ED1398" w14:textId="45F878C9" w:rsidR="00B56704" w:rsidRDefault="00B56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boltless metal racking</w:t>
      </w:r>
    </w:p>
    <w:p w14:paraId="40F7F43C" w14:textId="183701B9" w:rsidR="00B56704" w:rsidRDefault="00B56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metal shelf</w:t>
      </w:r>
    </w:p>
    <w:p w14:paraId="57BF6541" w14:textId="449852D5" w:rsidR="00B56704" w:rsidRDefault="00B56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3 unit</w:t>
      </w:r>
      <w:proofErr w:type="gramEnd"/>
      <w:r>
        <w:rPr>
          <w:bCs/>
          <w:sz w:val="24"/>
          <w:szCs w:val="24"/>
          <w:lang w:eastAsia="zh-CN"/>
        </w:rPr>
        <w:t xml:space="preserve"> metal office cabinet </w:t>
      </w:r>
    </w:p>
    <w:p w14:paraId="1CA26107" w14:textId="5A25B23A" w:rsidR="00B56704" w:rsidRDefault="00B56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work bench </w:t>
      </w:r>
    </w:p>
    <w:p w14:paraId="104D8BA1" w14:textId="0A7210BF" w:rsidR="00B56704" w:rsidRDefault="00B56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mini oven</w:t>
      </w:r>
    </w:p>
    <w:p w14:paraId="3EB3D18E" w14:textId="77777777" w:rsidR="00C50C2C" w:rsidRPr="00C50C2C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37B0D3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2B73F56" w14:textId="3323EFF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6B7D0A">
        <w:rPr>
          <w:sz w:val="24"/>
          <w:lang w:eastAsia="zh-CN"/>
        </w:rPr>
        <w:t>ed</w:t>
      </w:r>
    </w:p>
    <w:p w14:paraId="7B05BB3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5EBA890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7DB772D" w14:textId="679D2CA3" w:rsidR="00C50C2C" w:rsidRDefault="006B7D0A">
      <w:pPr>
        <w:rPr>
          <w:sz w:val="24"/>
          <w:lang w:eastAsia="zh-CN"/>
        </w:rPr>
      </w:pPr>
      <w:r>
        <w:rPr>
          <w:sz w:val="24"/>
          <w:lang w:eastAsia="zh-CN"/>
        </w:rPr>
        <w:t>03/02/25</w:t>
      </w:r>
    </w:p>
    <w:p w14:paraId="2977B884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0EE5826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2B88C7D" w14:textId="77777777" w:rsidR="000F02CA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7CF2536D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777696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0F5D0AF" w14:textId="77777777" w:rsidR="00B56704" w:rsidRPr="003C5B60" w:rsidRDefault="00B56704" w:rsidP="00B56704">
      <w:pPr>
        <w:pStyle w:val="Heading4"/>
      </w:pPr>
      <w:r>
        <w:t xml:space="preserve">Addept3D Pte Ltd   </w:t>
      </w:r>
    </w:p>
    <w:p w14:paraId="0D7DB3BD" w14:textId="0ADC36FF" w:rsidR="00B56704" w:rsidRDefault="00B56704" w:rsidP="00B56704">
      <w:pPr>
        <w:pStyle w:val="Heading4"/>
      </w:pPr>
      <w:r>
        <w:t xml:space="preserve">Move out - </w:t>
      </w:r>
      <w:r w:rsidR="00C50C2C">
        <w:t>51 Corporation R</w:t>
      </w:r>
      <w:r>
        <w:t>d</w:t>
      </w:r>
    </w:p>
    <w:p w14:paraId="71C85E6B" w14:textId="112B3970" w:rsidR="00B56704" w:rsidRPr="00B56704" w:rsidRDefault="00B56704" w:rsidP="00B5670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 – 15 Tai Seng Dr </w:t>
      </w:r>
    </w:p>
    <w:p w14:paraId="547EF548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594B0D6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450C7E0" w14:textId="4258115C" w:rsidR="002C77FC" w:rsidRPr="00B01373" w:rsidRDefault="006B7D0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2E422C9E" w14:textId="29A9EDE3" w:rsidR="00C50C2C" w:rsidRDefault="00C50C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14:paraId="3BB6882F" w14:textId="43820883" w:rsidR="00C50C2C" w:rsidRDefault="00C50C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B7D0A">
        <w:rPr>
          <w:sz w:val="24"/>
          <w:lang w:eastAsia="zh-CN"/>
        </w:rPr>
        <w:t>ire</w:t>
      </w:r>
      <w:r w:rsidR="00B5670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14:paraId="6493444B" w14:textId="77777777"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14:paraId="00AFED8E" w14:textId="77777777" w:rsidR="00B9577D" w:rsidRDefault="00A52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plate</w:t>
      </w:r>
      <w:r w:rsidR="00B9577D">
        <w:rPr>
          <w:sz w:val="24"/>
          <w:lang w:eastAsia="zh-CN"/>
        </w:rPr>
        <w:t xml:space="preserve"> (to lay out for floor protection) </w:t>
      </w:r>
    </w:p>
    <w:p w14:paraId="7839212C" w14:textId="77777777"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14:paraId="42BA84DB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8878BE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530F7F5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4957664" w14:textId="77777777"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EB93E0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C94BF09" w14:textId="77777777"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14:paraId="11717AC3" w14:textId="77777777"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14:paraId="7F3C2700" w14:textId="77777777" w:rsidR="00B56704" w:rsidRDefault="00B56704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551AC4" w14:textId="7DC16492" w:rsidR="00ED1677" w:rsidRDefault="00ED167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FF0B023" w14:textId="77777777" w:rsidR="00ED1677" w:rsidRDefault="00ED167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14:paraId="0FA20DE1" w14:textId="77777777" w:rsidR="00ED1677" w:rsidRPr="00ED1677" w:rsidRDefault="00ED167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6FB1813" w14:textId="77777777"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9D7789A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46A27E7" w14:textId="30767929" w:rsidR="00C23451" w:rsidRDefault="00ED167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 </w:t>
      </w:r>
    </w:p>
    <w:p w14:paraId="478996B2" w14:textId="77777777"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14:paraId="0466F2F9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7C83F8CB" w14:textId="77777777"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14:paraId="2646CAC0" w14:textId="73BB0F5B" w:rsidR="00695315" w:rsidRPr="006B7D0A" w:rsidRDefault="00A523C6" w:rsidP="006B7D0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B7D0A">
        <w:rPr>
          <w:sz w:val="24"/>
          <w:lang w:eastAsia="zh-CN"/>
        </w:rPr>
        <w:t>Using pallet truck t</w:t>
      </w:r>
      <w:r w:rsidR="00F955E2" w:rsidRPr="006B7D0A">
        <w:rPr>
          <w:sz w:val="24"/>
          <w:lang w:eastAsia="zh-CN"/>
        </w:rPr>
        <w:t>o s</w:t>
      </w:r>
      <w:r w:rsidR="00871396" w:rsidRPr="006B7D0A">
        <w:rPr>
          <w:sz w:val="24"/>
          <w:lang w:eastAsia="zh-CN"/>
        </w:rPr>
        <w:t>hift</w:t>
      </w:r>
      <w:r w:rsidR="00C54E49" w:rsidRPr="006B7D0A">
        <w:rPr>
          <w:sz w:val="24"/>
          <w:lang w:eastAsia="zh-CN"/>
        </w:rPr>
        <w:t xml:space="preserve"> out machine</w:t>
      </w:r>
      <w:r w:rsidR="000D3F7C" w:rsidRPr="006B7D0A">
        <w:rPr>
          <w:sz w:val="24"/>
          <w:lang w:eastAsia="zh-CN"/>
        </w:rPr>
        <w:t xml:space="preserve"> </w:t>
      </w:r>
      <w:r w:rsidR="00ED1677" w:rsidRPr="006B7D0A">
        <w:rPr>
          <w:sz w:val="24"/>
          <w:lang w:eastAsia="zh-CN"/>
        </w:rPr>
        <w:t xml:space="preserve">and </w:t>
      </w:r>
      <w:r w:rsidR="006B7D0A">
        <w:rPr>
          <w:sz w:val="24"/>
          <w:lang w:eastAsia="zh-CN"/>
        </w:rPr>
        <w:t>equipment</w:t>
      </w:r>
      <w:r w:rsidR="00ED1677" w:rsidRPr="006B7D0A">
        <w:rPr>
          <w:sz w:val="24"/>
          <w:lang w:eastAsia="zh-CN"/>
        </w:rPr>
        <w:t xml:space="preserve"> </w:t>
      </w:r>
      <w:r w:rsidRPr="006B7D0A">
        <w:rPr>
          <w:sz w:val="24"/>
          <w:lang w:eastAsia="zh-CN"/>
        </w:rPr>
        <w:t>from factory premise</w:t>
      </w:r>
      <w:r w:rsidR="00990ADC" w:rsidRPr="006B7D0A">
        <w:rPr>
          <w:sz w:val="24"/>
          <w:lang w:eastAsia="zh-CN"/>
        </w:rPr>
        <w:t xml:space="preserve"> </w:t>
      </w:r>
    </w:p>
    <w:p w14:paraId="04DCE69E" w14:textId="77777777" w:rsidR="00F80089" w:rsidRDefault="00F80089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loading area</w:t>
      </w:r>
    </w:p>
    <w:p w14:paraId="0E41789C" w14:textId="5F8299DB" w:rsidR="006B7D0A" w:rsidRDefault="00B56704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</w:t>
      </w:r>
      <w:r w:rsidR="006B7D0A">
        <w:rPr>
          <w:sz w:val="24"/>
          <w:lang w:eastAsia="zh-CN"/>
        </w:rPr>
        <w:t xml:space="preserve">orry crane to hoist up machine </w:t>
      </w:r>
    </w:p>
    <w:p w14:paraId="5A95F46A" w14:textId="77777777" w:rsidR="00B56704" w:rsidRDefault="00B56704" w:rsidP="00B5670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3396198" w14:textId="77777777" w:rsidR="00B56704" w:rsidRPr="00B56704" w:rsidRDefault="00B56704" w:rsidP="00B56704">
      <w:pPr>
        <w:rPr>
          <w:sz w:val="24"/>
          <w:lang w:eastAsia="zh-CN"/>
        </w:rPr>
      </w:pPr>
    </w:p>
    <w:p w14:paraId="58977F23" w14:textId="305551C8" w:rsidR="00A909CF" w:rsidRPr="006B7D0A" w:rsidRDefault="006B7D0A" w:rsidP="006B7D0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14:paraId="46F53B7B" w14:textId="1B5E46C1" w:rsidR="00990ADC" w:rsidRDefault="00990ADC" w:rsidP="00F800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D1677">
        <w:rPr>
          <w:sz w:val="24"/>
          <w:lang w:eastAsia="zh-CN"/>
        </w:rPr>
        <w:t>ecured with strapping belt</w:t>
      </w:r>
    </w:p>
    <w:p w14:paraId="48F7A863" w14:textId="77777777" w:rsidR="00ED1677" w:rsidRPr="00F80089" w:rsidRDefault="00ED1677" w:rsidP="00F800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</w:p>
    <w:p w14:paraId="6003BB79" w14:textId="77777777"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14:paraId="0A3C052D" w14:textId="77777777"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B9F3842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63E1C8F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77DA78F5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35F3522" w14:textId="77777777" w:rsidR="0099046A" w:rsidRDefault="0023200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46862302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2F9CC69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6BBD56" w14:textId="77777777" w:rsidR="006F6C56" w:rsidRDefault="006F6C56">
      <w:r>
        <w:separator/>
      </w:r>
    </w:p>
  </w:endnote>
  <w:endnote w:type="continuationSeparator" w:id="0">
    <w:p w14:paraId="21195F7C" w14:textId="77777777" w:rsidR="006F6C56" w:rsidRDefault="006F6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78D53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7BF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7B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B14CBC" w14:textId="77777777" w:rsidR="006F6C56" w:rsidRDefault="006F6C56">
      <w:r>
        <w:separator/>
      </w:r>
    </w:p>
  </w:footnote>
  <w:footnote w:type="continuationSeparator" w:id="0">
    <w:p w14:paraId="5EE53425" w14:textId="77777777" w:rsidR="006F6C56" w:rsidRDefault="006F6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92FE8" w14:textId="539BEEF1" w:rsidR="006467DA" w:rsidRDefault="006B7D0A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F176EBA" wp14:editId="4F5D914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CF8EA7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EA07F6C" w14:textId="77777777" w:rsidR="006467DA" w:rsidRDefault="00F8008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4E453B82" w14:textId="77777777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F80089">
      <w:t>2826020</w:t>
    </w:r>
  </w:p>
  <w:p w14:paraId="5108CBEF" w14:textId="77777777" w:rsidR="006467DA" w:rsidRDefault="00F80089">
    <w:pPr>
      <w:pStyle w:val="Header"/>
      <w:jc w:val="center"/>
    </w:pPr>
    <w:proofErr w:type="spellStart"/>
    <w:proofErr w:type="gramStart"/>
    <w:r>
      <w:t>Co.Reg</w:t>
    </w:r>
    <w:proofErr w:type="spellEnd"/>
    <w:proofErr w:type="gramEnd"/>
    <w:r>
      <w:t xml:space="preserve"> No: 199603812E  </w:t>
    </w:r>
    <w:r w:rsidR="006467DA">
      <w:t>GST Reg No. : M2-8923804 – 2</w:t>
    </w:r>
  </w:p>
  <w:p w14:paraId="59846444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70779BE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6268812">
    <w:abstractNumId w:val="3"/>
  </w:num>
  <w:num w:numId="2" w16cid:durableId="2055765195">
    <w:abstractNumId w:val="7"/>
  </w:num>
  <w:num w:numId="3" w16cid:durableId="1838692655">
    <w:abstractNumId w:val="1"/>
  </w:num>
  <w:num w:numId="4" w16cid:durableId="1217278698">
    <w:abstractNumId w:val="14"/>
  </w:num>
  <w:num w:numId="5" w16cid:durableId="336078650">
    <w:abstractNumId w:val="8"/>
  </w:num>
  <w:num w:numId="6" w16cid:durableId="1535389764">
    <w:abstractNumId w:val="10"/>
  </w:num>
  <w:num w:numId="7" w16cid:durableId="1530337408">
    <w:abstractNumId w:val="5"/>
  </w:num>
  <w:num w:numId="8" w16cid:durableId="218513543">
    <w:abstractNumId w:val="11"/>
  </w:num>
  <w:num w:numId="9" w16cid:durableId="1771312615">
    <w:abstractNumId w:val="2"/>
  </w:num>
  <w:num w:numId="10" w16cid:durableId="999623085">
    <w:abstractNumId w:val="12"/>
  </w:num>
  <w:num w:numId="11" w16cid:durableId="104818454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1384263">
    <w:abstractNumId w:val="0"/>
  </w:num>
  <w:num w:numId="13" w16cid:durableId="920791629">
    <w:abstractNumId w:val="9"/>
  </w:num>
  <w:num w:numId="14" w16cid:durableId="211312363">
    <w:abstractNumId w:val="13"/>
  </w:num>
  <w:num w:numId="15" w16cid:durableId="886912739">
    <w:abstractNumId w:val="4"/>
  </w:num>
  <w:num w:numId="16" w16cid:durableId="2143882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1464B"/>
    <w:rsid w:val="0005684E"/>
    <w:rsid w:val="000576FB"/>
    <w:rsid w:val="00061F4D"/>
    <w:rsid w:val="0007152C"/>
    <w:rsid w:val="00074A43"/>
    <w:rsid w:val="00092D3A"/>
    <w:rsid w:val="00095201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32002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5FDC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B7D0A"/>
    <w:rsid w:val="006C2700"/>
    <w:rsid w:val="006F12DE"/>
    <w:rsid w:val="006F467A"/>
    <w:rsid w:val="006F4DC7"/>
    <w:rsid w:val="006F6C56"/>
    <w:rsid w:val="00715CC9"/>
    <w:rsid w:val="007175B9"/>
    <w:rsid w:val="007410A6"/>
    <w:rsid w:val="00760813"/>
    <w:rsid w:val="0079212D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509B8"/>
    <w:rsid w:val="00971AE8"/>
    <w:rsid w:val="0099046A"/>
    <w:rsid w:val="00990ADC"/>
    <w:rsid w:val="009A228D"/>
    <w:rsid w:val="009E5BBE"/>
    <w:rsid w:val="009F4FEB"/>
    <w:rsid w:val="00A2540E"/>
    <w:rsid w:val="00A25834"/>
    <w:rsid w:val="00A523C6"/>
    <w:rsid w:val="00A73EA0"/>
    <w:rsid w:val="00A909CF"/>
    <w:rsid w:val="00AA67DA"/>
    <w:rsid w:val="00AD2FF9"/>
    <w:rsid w:val="00B01373"/>
    <w:rsid w:val="00B06871"/>
    <w:rsid w:val="00B16B6D"/>
    <w:rsid w:val="00B56704"/>
    <w:rsid w:val="00B742F4"/>
    <w:rsid w:val="00B830DD"/>
    <w:rsid w:val="00B9577D"/>
    <w:rsid w:val="00BB4FA8"/>
    <w:rsid w:val="00BC21D9"/>
    <w:rsid w:val="00BF0FD1"/>
    <w:rsid w:val="00C23451"/>
    <w:rsid w:val="00C26AC4"/>
    <w:rsid w:val="00C44E17"/>
    <w:rsid w:val="00C46407"/>
    <w:rsid w:val="00C50C2C"/>
    <w:rsid w:val="00C54E49"/>
    <w:rsid w:val="00C5606B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67BF6"/>
    <w:rsid w:val="00E76DB5"/>
    <w:rsid w:val="00EB07C2"/>
    <w:rsid w:val="00EC1220"/>
    <w:rsid w:val="00ED1677"/>
    <w:rsid w:val="00EF0349"/>
    <w:rsid w:val="00EF0424"/>
    <w:rsid w:val="00F25404"/>
    <w:rsid w:val="00F30A75"/>
    <w:rsid w:val="00F62A9A"/>
    <w:rsid w:val="00F679AC"/>
    <w:rsid w:val="00F75133"/>
    <w:rsid w:val="00F75B1F"/>
    <w:rsid w:val="00F80089"/>
    <w:rsid w:val="00F9383F"/>
    <w:rsid w:val="00F955E2"/>
    <w:rsid w:val="00FB6E6F"/>
    <w:rsid w:val="00FD2099"/>
    <w:rsid w:val="00FF33F8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206E4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B56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99EB4-4416-4D58-A76E-4CC1F8F69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2025-01-22T02:46:00Z</cp:lastPrinted>
  <dcterms:created xsi:type="dcterms:W3CDTF">2025-01-21T03:31:00Z</dcterms:created>
  <dcterms:modified xsi:type="dcterms:W3CDTF">2025-01-22T02:46:00Z</dcterms:modified>
</cp:coreProperties>
</file>