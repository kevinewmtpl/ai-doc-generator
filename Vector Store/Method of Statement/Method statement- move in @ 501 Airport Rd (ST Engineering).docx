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BB8952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C4D0329" w14:textId="2AE99ED3" w:rsidR="00684C71" w:rsidRDefault="0059208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F640B">
        <w:rPr>
          <w:sz w:val="24"/>
        </w:rPr>
        <w:t>03</w:t>
      </w:r>
      <w:r w:rsidR="009F640B" w:rsidRPr="009F640B">
        <w:rPr>
          <w:sz w:val="24"/>
          <w:vertAlign w:val="superscript"/>
        </w:rPr>
        <w:t>rd</w:t>
      </w:r>
      <w:r w:rsidR="00BE3DB7">
        <w:rPr>
          <w:sz w:val="24"/>
          <w:vertAlign w:val="superscript"/>
        </w:rPr>
        <w:t xml:space="preserve"> </w:t>
      </w:r>
      <w:r w:rsidR="00BE3DB7">
        <w:rPr>
          <w:sz w:val="24"/>
          <w:lang w:eastAsia="zh-CN"/>
        </w:rPr>
        <w:t>June 2025</w:t>
      </w:r>
    </w:p>
    <w:p w14:paraId="017EF0F3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DEE3E77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7DF512B" w14:textId="7FD8A5B6"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BE3DB7">
        <w:rPr>
          <w:sz w:val="24"/>
          <w:lang w:eastAsia="zh-CN"/>
        </w:rPr>
        <w:t>unload/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9F640B">
        <w:rPr>
          <w:sz w:val="24"/>
          <w:lang w:eastAsia="zh-CN"/>
        </w:rPr>
        <w:t xml:space="preserve">2 packages of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</w:t>
      </w:r>
      <w:r w:rsidR="00BE3DB7">
        <w:rPr>
          <w:sz w:val="24"/>
          <w:lang w:eastAsia="zh-CN"/>
        </w:rPr>
        <w:t>o</w:t>
      </w:r>
      <w:r w:rsidR="0089636E">
        <w:rPr>
          <w:sz w:val="24"/>
          <w:lang w:eastAsia="zh-CN"/>
        </w:rPr>
        <w:t>rry chassis</w:t>
      </w:r>
      <w:r>
        <w:rPr>
          <w:sz w:val="24"/>
          <w:lang w:eastAsia="zh-CN"/>
        </w:rPr>
        <w:t xml:space="preserve"> to the ground, </w:t>
      </w:r>
      <w:r w:rsidR="00EA6C19">
        <w:rPr>
          <w:sz w:val="24"/>
          <w:lang w:eastAsia="zh-CN"/>
        </w:rPr>
        <w:t>insert rollers under</w:t>
      </w:r>
      <w:r w:rsidR="00DF2CD5">
        <w:rPr>
          <w:sz w:val="24"/>
          <w:lang w:eastAsia="zh-CN"/>
        </w:rPr>
        <w:t xml:space="preserve">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14:paraId="0D39C042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B914B16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18AC9B12" w14:textId="08AB2D8D" w:rsidR="00A9248D" w:rsidRPr="00BE3DB7" w:rsidRDefault="00A9248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</w:t>
      </w:r>
      <w:r w:rsidR="00EA6C19">
        <w:rPr>
          <w:b/>
          <w:sz w:val="24"/>
          <w:lang w:eastAsia="zh-CN"/>
        </w:rPr>
        <w:t xml:space="preserve">t </w:t>
      </w:r>
      <w:r w:rsidR="0089636E">
        <w:rPr>
          <w:b/>
          <w:sz w:val="24"/>
          <w:lang w:eastAsia="zh-CN"/>
        </w:rPr>
        <w:t xml:space="preserve">Akira Seiki BC650 Machining Center </w:t>
      </w:r>
    </w:p>
    <w:p w14:paraId="2FE2EC25" w14:textId="37ADB3C8" w:rsidR="009F640B" w:rsidRDefault="009F64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Package 1 d</w:t>
      </w:r>
      <w:r w:rsidR="0089636E">
        <w:rPr>
          <w:sz w:val="24"/>
          <w:lang w:eastAsia="zh-CN"/>
        </w:rPr>
        <w:t xml:space="preserve">im: 385 x 230 x 255 cm </w:t>
      </w:r>
      <w:r>
        <w:rPr>
          <w:sz w:val="24"/>
          <w:lang w:eastAsia="zh-CN"/>
        </w:rPr>
        <w:t xml:space="preserve">/ </w:t>
      </w:r>
      <w:r w:rsidR="00EA6C19">
        <w:rPr>
          <w:sz w:val="24"/>
          <w:lang w:eastAsia="zh-CN"/>
        </w:rPr>
        <w:t xml:space="preserve">Wt: </w:t>
      </w:r>
      <w:r w:rsidR="0089636E">
        <w:rPr>
          <w:sz w:val="24"/>
          <w:lang w:eastAsia="zh-CN"/>
        </w:rPr>
        <w:t>9, 121</w:t>
      </w:r>
      <w:r w:rsidR="0047763D">
        <w:rPr>
          <w:sz w:val="24"/>
          <w:lang w:eastAsia="zh-CN"/>
        </w:rPr>
        <w:t xml:space="preserve"> kg</w:t>
      </w:r>
      <w:r w:rsidR="00A9248D">
        <w:rPr>
          <w:sz w:val="24"/>
          <w:lang w:eastAsia="zh-CN"/>
        </w:rPr>
        <w:t xml:space="preserve"> </w:t>
      </w:r>
    </w:p>
    <w:p w14:paraId="30C5BF48" w14:textId="1CF4AEE7" w:rsidR="0047763D" w:rsidRDefault="009F64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Package 2 dim: 360 x 227 x 178 cm / Wt: 942 kg </w:t>
      </w:r>
      <w:r w:rsidR="00A9248D">
        <w:rPr>
          <w:sz w:val="24"/>
          <w:lang w:eastAsia="zh-CN"/>
        </w:rPr>
        <w:t xml:space="preserve"> </w:t>
      </w:r>
    </w:p>
    <w:p w14:paraId="2D47FA69" w14:textId="77777777"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14:paraId="3D5E4C09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597D075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0C24F485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0C547E5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B63CACC" w14:textId="469D2C9A" w:rsidR="00684C71" w:rsidRDefault="009F64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 09-</w:t>
      </w:r>
      <w:r w:rsidR="0089636E">
        <w:rPr>
          <w:sz w:val="24"/>
          <w:lang w:eastAsia="zh-CN"/>
        </w:rPr>
        <w:t>10</w:t>
      </w:r>
      <w:r w:rsidR="00BE3DB7">
        <w:rPr>
          <w:sz w:val="24"/>
          <w:lang w:eastAsia="zh-CN"/>
        </w:rPr>
        <w:t>/06/25</w:t>
      </w:r>
    </w:p>
    <w:p w14:paraId="2E67CD34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F3801BE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02A7C0EA" w14:textId="470CD398" w:rsidR="003B63D2" w:rsidRPr="003B63D2" w:rsidRDefault="008963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14:paraId="78A07592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ECB5475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973E4FF" w14:textId="00D52EFE" w:rsidR="00707B09" w:rsidRDefault="0089636E" w:rsidP="00707B09">
      <w:pPr>
        <w:pStyle w:val="Heading4"/>
      </w:pPr>
      <w:r>
        <w:t xml:space="preserve">501 Airport Rd </w:t>
      </w:r>
    </w:p>
    <w:p w14:paraId="0E24D1F9" w14:textId="473A7BB7" w:rsidR="00707B09" w:rsidRPr="00707B09" w:rsidRDefault="0089636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Engineering Aerospace Engines</w:t>
      </w:r>
      <w:r w:rsidR="0047763D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</w:p>
    <w:p w14:paraId="3597EDF0" w14:textId="77777777" w:rsidR="00684C71" w:rsidRDefault="00684C71">
      <w:pPr>
        <w:rPr>
          <w:lang w:eastAsia="zh-CN"/>
        </w:rPr>
      </w:pPr>
    </w:p>
    <w:p w14:paraId="208FD7AC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9519FE6" w14:textId="534C50DD" w:rsidR="004E5848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14:paraId="5B702028" w14:textId="77777777" w:rsidR="00684C71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E08CC">
        <w:rPr>
          <w:sz w:val="24"/>
          <w:lang w:eastAsia="zh-CN"/>
        </w:rPr>
        <w:t>allet truck</w:t>
      </w:r>
    </w:p>
    <w:p w14:paraId="778E840E" w14:textId="371AF3CF" w:rsidR="002B79BE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89636E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7285CC5D" w14:textId="66E52B8B" w:rsidR="0089636E" w:rsidRDefault="00896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316D1203" w14:textId="3B301DDA" w:rsidR="00A9248D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89636E">
        <w:rPr>
          <w:sz w:val="24"/>
          <w:lang w:eastAsia="zh-CN"/>
        </w:rPr>
        <w:t>/hand</w:t>
      </w:r>
      <w:r>
        <w:rPr>
          <w:sz w:val="24"/>
          <w:lang w:eastAsia="zh-CN"/>
        </w:rPr>
        <w:t xml:space="preserve"> jack</w:t>
      </w:r>
    </w:p>
    <w:p w14:paraId="4058B98F" w14:textId="77777777" w:rsidR="00C00BDD" w:rsidRDefault="00A924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2B79BE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 xml:space="preserve"> </w:t>
      </w:r>
    </w:p>
    <w:p w14:paraId="26D36CD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802DE9B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41228EC4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65CBC05B" w14:textId="77777777" w:rsidR="00A9248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549F4404" w14:textId="77777777" w:rsidR="00A9248D" w:rsidRDefault="00A9248D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D0128F0" w14:textId="77777777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08C7713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17C0DF5C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D457C86" w14:textId="77777777"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4DC7120C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690C2961" w14:textId="6458A013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BE3DB7">
        <w:rPr>
          <w:sz w:val="24"/>
          <w:lang w:eastAsia="zh-CN"/>
        </w:rPr>
        <w:t>mobile/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129C51F9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20167DF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AFA8225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575F9EC1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0A5A3FBD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434BDF2C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0BD6696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0D156CE6" w14:textId="23979E40"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89636E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14:paraId="09FF7652" w14:textId="7131752F" w:rsidR="00EA6C19" w:rsidRDefault="00EA6C19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timber mats as base plate</w:t>
      </w:r>
    </w:p>
    <w:p w14:paraId="286AD533" w14:textId="77777777" w:rsidR="00FE09CB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DE08CC">
        <w:rPr>
          <w:sz w:val="24"/>
          <w:lang w:eastAsia="zh-CN"/>
        </w:rPr>
        <w:t>nsert s</w:t>
      </w:r>
      <w:r>
        <w:rPr>
          <w:sz w:val="24"/>
          <w:lang w:eastAsia="zh-CN"/>
        </w:rPr>
        <w:t xml:space="preserve">ling to crane hook </w:t>
      </w:r>
    </w:p>
    <w:p w14:paraId="2581BBDA" w14:textId="77777777" w:rsidR="00A9248D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7D10681E" w14:textId="77777777" w:rsidR="0059208D" w:rsidRDefault="0059208D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from lorry chassis </w:t>
      </w:r>
    </w:p>
    <w:p w14:paraId="79774380" w14:textId="77777777" w:rsidR="001A07FF" w:rsidRPr="008F369E" w:rsidRDefault="0059208D" w:rsidP="008F369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</w:t>
      </w:r>
      <w:r w:rsidR="00370B7A" w:rsidRPr="00FE09C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1A1E38" w:rsidRPr="00FE09CB">
        <w:rPr>
          <w:sz w:val="24"/>
          <w:lang w:eastAsia="zh-CN"/>
        </w:rPr>
        <w:t>to near ground level</w:t>
      </w:r>
    </w:p>
    <w:p w14:paraId="6F658866" w14:textId="77777777"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A6C19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14:paraId="252E977C" w14:textId="77777777"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14:paraId="07762F37" w14:textId="77777777"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14:paraId="5BFE092D" w14:textId="77777777"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EA6C19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14:paraId="3BB2E607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15745CCB" w14:textId="77777777" w:rsidR="0089636E" w:rsidRDefault="0089636E" w:rsidP="0089636E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592F7CD9" w14:textId="1169732E"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0DD576AA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1360577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207C786E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6224D166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A9248D">
        <w:rPr>
          <w:sz w:val="24"/>
        </w:rPr>
        <w:t xml:space="preserve">Kevin Wong / </w:t>
      </w:r>
      <w:r>
        <w:rPr>
          <w:sz w:val="24"/>
        </w:rPr>
        <w:t>Zailani</w:t>
      </w:r>
    </w:p>
    <w:p w14:paraId="39823429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5317D745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69E89A" w14:textId="77777777" w:rsidR="00112D07" w:rsidRDefault="00112D07">
      <w:r>
        <w:separator/>
      </w:r>
    </w:p>
  </w:endnote>
  <w:endnote w:type="continuationSeparator" w:id="0">
    <w:p w14:paraId="5ACC0F9F" w14:textId="77777777" w:rsidR="00112D07" w:rsidRDefault="00112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2D7B30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197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19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ECF4EB" w14:textId="77777777" w:rsidR="00112D07" w:rsidRDefault="00112D07">
      <w:r>
        <w:separator/>
      </w:r>
    </w:p>
  </w:footnote>
  <w:footnote w:type="continuationSeparator" w:id="0">
    <w:p w14:paraId="12FC5B70" w14:textId="77777777" w:rsidR="00112D07" w:rsidRDefault="00112D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935E4" w14:textId="65995936" w:rsidR="00684C71" w:rsidRPr="00DA6F28" w:rsidRDefault="00BE3DB7" w:rsidP="00DA6F2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B7FB4F6" wp14:editId="5961BB3D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6F28">
      <w:rPr>
        <w:b/>
        <w:color w:val="0000FF"/>
        <w:sz w:val="28"/>
      </w:rPr>
      <w:t xml:space="preserve">                  </w:t>
    </w:r>
    <w:r w:rsidR="0081336E">
      <w:rPr>
        <w:b/>
        <w:color w:val="0000FF"/>
        <w:sz w:val="28"/>
      </w:rPr>
      <w:t>ERIC WONG MACHINERY TRANSPORTATION PTE LTD</w:t>
    </w:r>
  </w:p>
  <w:p w14:paraId="33A52167" w14:textId="77777777" w:rsidR="00684C71" w:rsidRDefault="008F369E">
    <w:pPr>
      <w:pStyle w:val="Header"/>
      <w:jc w:val="center"/>
    </w:pPr>
    <w:r>
      <w:t>28 Kranji Loop #05-03, Kranji Green, Singapore 739571</w:t>
    </w:r>
  </w:p>
  <w:p w14:paraId="60FF4163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 w:rsidR="008F369E">
      <w:t>62826020</w:t>
    </w:r>
  </w:p>
  <w:p w14:paraId="3B7C4C0E" w14:textId="77777777" w:rsidR="00684C71" w:rsidRDefault="0081336E">
    <w:pPr>
      <w:pStyle w:val="Header"/>
      <w:jc w:val="center"/>
    </w:pPr>
    <w:r>
      <w:t>GST Reg No. : M2-8923804 – 2</w:t>
    </w:r>
  </w:p>
  <w:p w14:paraId="2A7E8DCD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412CDB5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1219880">
    <w:abstractNumId w:val="2"/>
  </w:num>
  <w:num w:numId="2" w16cid:durableId="366027058">
    <w:abstractNumId w:val="4"/>
  </w:num>
  <w:num w:numId="3" w16cid:durableId="1400519711">
    <w:abstractNumId w:val="0"/>
  </w:num>
  <w:num w:numId="4" w16cid:durableId="2123068459">
    <w:abstractNumId w:val="9"/>
  </w:num>
  <w:num w:numId="5" w16cid:durableId="312221099">
    <w:abstractNumId w:val="5"/>
  </w:num>
  <w:num w:numId="6" w16cid:durableId="703486312">
    <w:abstractNumId w:val="6"/>
  </w:num>
  <w:num w:numId="7" w16cid:durableId="1755735632">
    <w:abstractNumId w:val="3"/>
  </w:num>
  <w:num w:numId="8" w16cid:durableId="528227353">
    <w:abstractNumId w:val="7"/>
  </w:num>
  <w:num w:numId="9" w16cid:durableId="2130541111">
    <w:abstractNumId w:val="1"/>
  </w:num>
  <w:num w:numId="10" w16cid:durableId="985429702">
    <w:abstractNumId w:val="8"/>
  </w:num>
  <w:num w:numId="11" w16cid:durableId="211937096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801A2"/>
    <w:rsid w:val="00080409"/>
    <w:rsid w:val="000C46C5"/>
    <w:rsid w:val="001064C0"/>
    <w:rsid w:val="00112D07"/>
    <w:rsid w:val="00151974"/>
    <w:rsid w:val="00180280"/>
    <w:rsid w:val="001A07FF"/>
    <w:rsid w:val="001A1E38"/>
    <w:rsid w:val="00205704"/>
    <w:rsid w:val="00216071"/>
    <w:rsid w:val="002859AC"/>
    <w:rsid w:val="00294E87"/>
    <w:rsid w:val="002B79BE"/>
    <w:rsid w:val="0030061F"/>
    <w:rsid w:val="0030245E"/>
    <w:rsid w:val="0035220F"/>
    <w:rsid w:val="00370B7A"/>
    <w:rsid w:val="00370D03"/>
    <w:rsid w:val="003B63D2"/>
    <w:rsid w:val="00425424"/>
    <w:rsid w:val="0047763D"/>
    <w:rsid w:val="004C6F5B"/>
    <w:rsid w:val="004E5848"/>
    <w:rsid w:val="00501041"/>
    <w:rsid w:val="0059208D"/>
    <w:rsid w:val="005A2371"/>
    <w:rsid w:val="005C3290"/>
    <w:rsid w:val="00684C71"/>
    <w:rsid w:val="00685287"/>
    <w:rsid w:val="006B6525"/>
    <w:rsid w:val="00707B09"/>
    <w:rsid w:val="00707E93"/>
    <w:rsid w:val="00716965"/>
    <w:rsid w:val="007223C5"/>
    <w:rsid w:val="007C1E4D"/>
    <w:rsid w:val="007E7225"/>
    <w:rsid w:val="00805829"/>
    <w:rsid w:val="0081336E"/>
    <w:rsid w:val="00833A70"/>
    <w:rsid w:val="0084617C"/>
    <w:rsid w:val="00872D61"/>
    <w:rsid w:val="0089636E"/>
    <w:rsid w:val="008B11D4"/>
    <w:rsid w:val="008D1F25"/>
    <w:rsid w:val="008D3552"/>
    <w:rsid w:val="008F369E"/>
    <w:rsid w:val="00927B06"/>
    <w:rsid w:val="00952F7F"/>
    <w:rsid w:val="00993B70"/>
    <w:rsid w:val="009C1EC8"/>
    <w:rsid w:val="009F640B"/>
    <w:rsid w:val="00A525B4"/>
    <w:rsid w:val="00A64537"/>
    <w:rsid w:val="00A9248D"/>
    <w:rsid w:val="00AD4078"/>
    <w:rsid w:val="00B35068"/>
    <w:rsid w:val="00B43C44"/>
    <w:rsid w:val="00B62108"/>
    <w:rsid w:val="00B644F1"/>
    <w:rsid w:val="00B70004"/>
    <w:rsid w:val="00B776C2"/>
    <w:rsid w:val="00BE3DB7"/>
    <w:rsid w:val="00C008B3"/>
    <w:rsid w:val="00C00BDD"/>
    <w:rsid w:val="00C02507"/>
    <w:rsid w:val="00C03437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43FF8"/>
    <w:rsid w:val="00DA6F28"/>
    <w:rsid w:val="00DB001C"/>
    <w:rsid w:val="00DB3AF8"/>
    <w:rsid w:val="00DE08CC"/>
    <w:rsid w:val="00DF2CD5"/>
    <w:rsid w:val="00E9120A"/>
    <w:rsid w:val="00EA6C19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F0006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2712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2020-12-31T05:35:00Z</cp:lastPrinted>
  <dcterms:created xsi:type="dcterms:W3CDTF">2025-06-02T05:18:00Z</dcterms:created>
  <dcterms:modified xsi:type="dcterms:W3CDTF">2025-06-03T00:46:00Z</dcterms:modified>
</cp:coreProperties>
</file>