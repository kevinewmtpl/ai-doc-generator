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94D2E">
      <w:pPr>
        <w:rPr>
          <w:sz w:val="24"/>
          <w:lang w:eastAsia="zh-CN"/>
        </w:rPr>
      </w:pPr>
      <w:r>
        <w:rPr>
          <w:sz w:val="24"/>
        </w:rPr>
        <w:t>Date: 03</w:t>
      </w:r>
      <w:r w:rsidRPr="00994D2E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4215B5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9752E8">
        <w:rPr>
          <w:sz w:val="24"/>
          <w:lang w:eastAsia="zh-CN"/>
        </w:rPr>
        <w:t xml:space="preserve">1 unit lathe machine from 120 </w:t>
      </w:r>
      <w:r w:rsidR="00992D3A">
        <w:rPr>
          <w:sz w:val="24"/>
          <w:lang w:eastAsia="zh-CN"/>
        </w:rPr>
        <w:t>cm deep</w:t>
      </w:r>
      <w:r w:rsidR="009752E8">
        <w:rPr>
          <w:sz w:val="24"/>
          <w:lang w:eastAsia="zh-CN"/>
        </w:rPr>
        <w:t xml:space="preserve"> hole</w:t>
      </w:r>
      <w:r w:rsidR="00886B74">
        <w:rPr>
          <w:sz w:val="24"/>
          <w:lang w:eastAsia="zh-CN"/>
        </w:rPr>
        <w:t>, insert rollers, shift out to loading bay, hoist up onto low-loader and deliver to new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Default="005948F2" w:rsidP="005948F2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886B74" w:rsidRDefault="00886B74" w:rsidP="005948F2">
      <w:pPr>
        <w:rPr>
          <w:sz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Pr="00886B74" w:rsidRDefault="00992D3A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86B74" w:rsidRPr="00992D3A" w:rsidRDefault="00886B74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4215B5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BF1F53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4215B5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752E8">
        <w:rPr>
          <w:sz w:val="24"/>
          <w:lang w:eastAsia="zh-CN"/>
        </w:rPr>
        <w:t>on route to machine moving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86B74" w:rsidRDefault="00886B74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86B74" w:rsidRDefault="00886B74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86B74" w:rsidRDefault="00886B74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9B1025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91358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</w:p>
    <w:p w:rsidR="00C91358" w:rsidRDefault="00C9135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91358" w:rsidRDefault="00C9135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9135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Default="004B4A5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of structure on location</w:t>
      </w:r>
    </w:p>
    <w:p w:rsidR="004B4A56" w:rsidRDefault="004B4A5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Fix beam onto structure using customer overhead crane</w:t>
      </w:r>
    </w:p>
    <w:p w:rsidR="004B4A56" w:rsidRDefault="004B4A5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sling onto beam </w:t>
      </w:r>
      <w:bookmarkStart w:id="0" w:name="_GoBack"/>
      <w:bookmarkEnd w:id="0"/>
    </w:p>
    <w:p w:rsidR="004B4A56" w:rsidRDefault="004B4A5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</w:p>
    <w:p w:rsidR="004B4A56" w:rsidRPr="007F3186" w:rsidRDefault="004B4A5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</w:p>
    <w:p w:rsidR="00A84205" w:rsidRPr="00A84205" w:rsidRDefault="00A84205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7F3186">
        <w:rPr>
          <w:sz w:val="24"/>
          <w:lang w:eastAsia="zh-CN"/>
        </w:rPr>
        <w:t>base of stone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F3186">
        <w:rPr>
          <w:sz w:val="24"/>
          <w:lang w:eastAsia="zh-CN"/>
        </w:rPr>
        <w:t xml:space="preserve"> stone from loading area to </w:t>
      </w:r>
      <w:r w:rsidR="009B1025">
        <w:rPr>
          <w:sz w:val="24"/>
          <w:lang w:eastAsia="zh-CN"/>
        </w:rPr>
        <w:t>designated location</w:t>
      </w:r>
    </w:p>
    <w:p w:rsidR="007F3186" w:rsidRDefault="00A04566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</w:t>
      </w:r>
      <w:r w:rsidR="004D66B4">
        <w:rPr>
          <w:sz w:val="24"/>
          <w:lang w:eastAsia="zh-CN"/>
        </w:rPr>
        <w:t xml:space="preserve"> </w:t>
      </w:r>
      <w:r w:rsidR="007F3186">
        <w:rPr>
          <w:sz w:val="24"/>
          <w:lang w:eastAsia="zh-CN"/>
        </w:rPr>
        <w:t xml:space="preserve"> ‘A’ frame structure </w:t>
      </w:r>
      <w:r w:rsidR="004D66B4">
        <w:rPr>
          <w:sz w:val="24"/>
          <w:lang w:eastAsia="zh-CN"/>
        </w:rPr>
        <w:t xml:space="preserve">at location </w:t>
      </w:r>
    </w:p>
    <w:p w:rsidR="004D66B4" w:rsidRDefault="004D66B4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chain block attached to ‘A’ frame structure, to lift up stone slightly above ground</w:t>
      </w:r>
    </w:p>
    <w:p w:rsidR="00DB098E" w:rsidRPr="00DB098E" w:rsidRDefault="004D66B4" w:rsidP="00DB09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structure together with stone to the exact location </w:t>
      </w:r>
    </w:p>
    <w:p w:rsidR="004D66B4" w:rsidRPr="00EF789A" w:rsidRDefault="005948F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chain block slowly and let stone </w:t>
      </w:r>
      <w:r w:rsidR="00C91358">
        <w:rPr>
          <w:sz w:val="24"/>
          <w:lang w:eastAsia="zh-CN"/>
        </w:rPr>
        <w:t>sit on the location inside hole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2B9" w:rsidRDefault="003672B9">
      <w:r>
        <w:separator/>
      </w:r>
    </w:p>
  </w:endnote>
  <w:endnote w:type="continuationSeparator" w:id="0">
    <w:p w:rsidR="003672B9" w:rsidRDefault="00367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4A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4A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2B9" w:rsidRDefault="003672B9">
      <w:r>
        <w:separator/>
      </w:r>
    </w:p>
  </w:footnote>
  <w:footnote w:type="continuationSeparator" w:id="0">
    <w:p w:rsidR="003672B9" w:rsidRDefault="003672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672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672B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46FBC"/>
    <w:rsid w:val="003672B9"/>
    <w:rsid w:val="003C43A5"/>
    <w:rsid w:val="003D3BEA"/>
    <w:rsid w:val="004215B5"/>
    <w:rsid w:val="00466C7A"/>
    <w:rsid w:val="004B4A56"/>
    <w:rsid w:val="004D66B4"/>
    <w:rsid w:val="005333BC"/>
    <w:rsid w:val="005948F2"/>
    <w:rsid w:val="00634800"/>
    <w:rsid w:val="006467DA"/>
    <w:rsid w:val="00663BC0"/>
    <w:rsid w:val="00735210"/>
    <w:rsid w:val="00742D33"/>
    <w:rsid w:val="007F3186"/>
    <w:rsid w:val="00840D53"/>
    <w:rsid w:val="00886B74"/>
    <w:rsid w:val="00895D5D"/>
    <w:rsid w:val="0089628B"/>
    <w:rsid w:val="008B0A24"/>
    <w:rsid w:val="00933FF0"/>
    <w:rsid w:val="00971AE8"/>
    <w:rsid w:val="009752E8"/>
    <w:rsid w:val="0099046A"/>
    <w:rsid w:val="00992D3A"/>
    <w:rsid w:val="00994D2E"/>
    <w:rsid w:val="009B1025"/>
    <w:rsid w:val="00A04566"/>
    <w:rsid w:val="00A1115F"/>
    <w:rsid w:val="00A84205"/>
    <w:rsid w:val="00A93B6F"/>
    <w:rsid w:val="00AB583B"/>
    <w:rsid w:val="00B8338A"/>
    <w:rsid w:val="00BA65F8"/>
    <w:rsid w:val="00BF1F53"/>
    <w:rsid w:val="00C91358"/>
    <w:rsid w:val="00C95881"/>
    <w:rsid w:val="00DB098E"/>
    <w:rsid w:val="00E76DB5"/>
    <w:rsid w:val="00EC1220"/>
    <w:rsid w:val="00EC37A1"/>
    <w:rsid w:val="00EF789A"/>
    <w:rsid w:val="00F1378E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2015-03-05T03:06:00Z</cp:lastPrinted>
  <dcterms:created xsi:type="dcterms:W3CDTF">2016-06-03T06:47:00Z</dcterms:created>
  <dcterms:modified xsi:type="dcterms:W3CDTF">2016-06-06T03:11:00Z</dcterms:modified>
</cp:coreProperties>
</file>