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29454F">
      <w:pPr>
        <w:rPr>
          <w:sz w:val="24"/>
          <w:lang w:eastAsia="zh-CN"/>
        </w:rPr>
      </w:pPr>
      <w:r>
        <w:rPr>
          <w:sz w:val="24"/>
        </w:rPr>
        <w:t>Date: 20</w:t>
      </w:r>
      <w:r w:rsidRPr="0029454F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775FB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 unit machine at load</w:t>
      </w:r>
      <w:r w:rsidR="0029454F">
        <w:rPr>
          <w:sz w:val="24"/>
          <w:lang w:eastAsia="zh-CN"/>
        </w:rPr>
        <w:t>ing bay, shift and position to 2</w:t>
      </w:r>
      <w:r w:rsidR="0029454F" w:rsidRPr="002945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775FB6" w:rsidRPr="0029454F" w:rsidRDefault="00775FB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M</w:t>
      </w:r>
      <w:r w:rsidR="0029454F">
        <w:rPr>
          <w:bCs/>
          <w:sz w:val="24"/>
          <w:szCs w:val="24"/>
          <w:lang w:eastAsia="zh-CN"/>
        </w:rPr>
        <w:t>V1</w:t>
      </w:r>
      <w:r>
        <w:rPr>
          <w:bCs/>
          <w:sz w:val="24"/>
          <w:szCs w:val="24"/>
          <w:lang w:eastAsia="zh-CN"/>
        </w:rPr>
        <w:t>2</w:t>
      </w:r>
      <w:r w:rsidR="00795791">
        <w:rPr>
          <w:bCs/>
          <w:sz w:val="24"/>
          <w:szCs w:val="24"/>
          <w:lang w:eastAsia="zh-CN"/>
        </w:rPr>
        <w:t>00</w:t>
      </w:r>
    </w:p>
    <w:p w:rsidR="0029454F" w:rsidRDefault="002945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235 x 202 x 205 cm</w:t>
      </w:r>
    </w:p>
    <w:p w:rsidR="00697081" w:rsidRDefault="002945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700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9454F">
      <w:pPr>
        <w:rPr>
          <w:sz w:val="24"/>
          <w:lang w:eastAsia="zh-CN"/>
        </w:rPr>
      </w:pPr>
      <w:r>
        <w:rPr>
          <w:sz w:val="24"/>
          <w:lang w:eastAsia="zh-CN"/>
        </w:rPr>
        <w:t>21/03</w:t>
      </w:r>
      <w:r w:rsidR="00775FB6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2945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</w:t>
      </w:r>
      <w:r w:rsidR="00697081">
        <w:rPr>
          <w:bCs/>
          <w:sz w:val="24"/>
          <w:szCs w:val="24"/>
          <w:lang w:eastAsia="zh-CN"/>
        </w:rPr>
        <w:t xml:space="preserve">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29454F" w:rsidP="00697081">
      <w:pPr>
        <w:pStyle w:val="Heading4"/>
        <w:rPr>
          <w:szCs w:val="24"/>
        </w:rPr>
      </w:pPr>
      <w:r>
        <w:rPr>
          <w:szCs w:val="24"/>
        </w:rPr>
        <w:t>53 Serangoon North Ave 4</w:t>
      </w:r>
      <w:r w:rsidR="00834EF8">
        <w:rPr>
          <w:szCs w:val="24"/>
        </w:rPr>
        <w:t xml:space="preserve"> #02-03</w:t>
      </w:r>
      <w:bookmarkStart w:id="0" w:name="_GoBack"/>
      <w:bookmarkEnd w:id="0"/>
    </w:p>
    <w:p w:rsidR="00697081" w:rsidRPr="00697081" w:rsidRDefault="0029454F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Heraeus Medical Components</w:t>
      </w:r>
      <w:r w:rsidR="00DF6692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834EF8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834EF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29454F" w:rsidRDefault="0029454F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9454F" w:rsidRDefault="0029454F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29454F" w:rsidRDefault="0029454F" w:rsidP="004647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r w:rsidR="00834EF8">
        <w:rPr>
          <w:bCs/>
          <w:sz w:val="24"/>
          <w:szCs w:val="24"/>
          <w:lang w:eastAsia="zh-CN"/>
        </w:rPr>
        <w:t>carry out in heavy rain, thunderstorms and lighting weather</w:t>
      </w:r>
    </w:p>
    <w:p w:rsidR="00834EF8" w:rsidRDefault="00834EF8" w:rsidP="004647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disposed </w:t>
      </w:r>
    </w:p>
    <w:p w:rsidR="006467DA" w:rsidRPr="00834EF8" w:rsidRDefault="0046470C" w:rsidP="004647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9454F" w:rsidRDefault="006467DA" w:rsidP="0029454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29454F" w:rsidRDefault="0029454F" w:rsidP="0029454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gears with M.O.M certificate </w:t>
      </w:r>
    </w:p>
    <w:p w:rsidR="00D86C8A" w:rsidRPr="00834EF8" w:rsidRDefault="00D86C8A" w:rsidP="00834EF8">
      <w:pPr>
        <w:rPr>
          <w:b/>
          <w:sz w:val="24"/>
          <w:u w:val="singl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29454F" w:rsidRDefault="0029454F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</w:p>
    <w:p w:rsidR="0029454F" w:rsidRDefault="0029454F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machine rigging point</w:t>
      </w:r>
    </w:p>
    <w:p w:rsidR="0029454F" w:rsidRDefault="0029454F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623774" w:rsidRPr="0029454F" w:rsidRDefault="00623774" w:rsidP="002945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  <w:r w:rsidRPr="0029454F">
        <w:rPr>
          <w:sz w:val="24"/>
          <w:lang w:eastAsia="zh-CN"/>
        </w:rPr>
        <w:t xml:space="preserve"> </w:t>
      </w:r>
    </w:p>
    <w:p w:rsidR="00623774" w:rsidRDefault="0029454F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tenant premise at 2</w:t>
      </w:r>
      <w:r w:rsidRPr="002945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623774">
        <w:rPr>
          <w:sz w:val="24"/>
          <w:lang w:eastAsia="zh-CN"/>
        </w:rPr>
        <w:t xml:space="preserve">floor via cargo lift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Pr="0029454F" w:rsidRDefault="0099046A" w:rsidP="002945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9454F">
        <w:rPr>
          <w:sz w:val="24"/>
          <w:lang w:eastAsia="zh-CN"/>
        </w:rPr>
        <w:t xml:space="preserve">Once job complete, team leader will instruct the team to perform </w:t>
      </w:r>
      <w:r w:rsidR="00DC68C8" w:rsidRPr="0029454F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92E" w:rsidRDefault="0060192E">
      <w:r>
        <w:separator/>
      </w:r>
    </w:p>
  </w:endnote>
  <w:endnote w:type="continuationSeparator" w:id="0">
    <w:p w:rsidR="0060192E" w:rsidRDefault="0060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4EF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4E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92E" w:rsidRDefault="0060192E">
      <w:r>
        <w:separator/>
      </w:r>
    </w:p>
  </w:footnote>
  <w:footnote w:type="continuationSeparator" w:id="0">
    <w:p w:rsidR="0060192E" w:rsidRDefault="006019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019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0192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9454F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0192E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34EF8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2022-03-14T05:26:00Z</cp:lastPrinted>
  <dcterms:created xsi:type="dcterms:W3CDTF">2023-03-20T05:36:00Z</dcterms:created>
  <dcterms:modified xsi:type="dcterms:W3CDTF">2023-03-20T05:36:00Z</dcterms:modified>
</cp:coreProperties>
</file>