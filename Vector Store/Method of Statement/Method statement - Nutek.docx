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73127">
      <w:pPr>
        <w:rPr>
          <w:sz w:val="24"/>
          <w:lang w:eastAsia="zh-CN"/>
        </w:rPr>
      </w:pPr>
      <w:r>
        <w:rPr>
          <w:sz w:val="24"/>
        </w:rPr>
        <w:t>Date: 20</w:t>
      </w:r>
      <w:r w:rsidRPr="00C73127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3C5443">
        <w:rPr>
          <w:sz w:val="24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C5443">
        <w:rPr>
          <w:sz w:val="24"/>
          <w:lang w:eastAsia="zh-CN"/>
        </w:rPr>
        <w:t>1 unit</w:t>
      </w:r>
      <w:r w:rsidR="00B80B7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C73127">
        <w:rPr>
          <w:sz w:val="24"/>
          <w:lang w:eastAsia="zh-CN"/>
        </w:rPr>
        <w:t xml:space="preserve">1 x 20ft OT </w:t>
      </w:r>
      <w:r w:rsidR="00707B09">
        <w:rPr>
          <w:sz w:val="24"/>
          <w:lang w:eastAsia="zh-CN"/>
        </w:rPr>
        <w:t>container</w:t>
      </w:r>
      <w:r w:rsidR="00B80B7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</w:t>
      </w:r>
      <w:r w:rsidR="003C5443">
        <w:rPr>
          <w:sz w:val="24"/>
          <w:lang w:eastAsia="zh-CN"/>
        </w:rPr>
        <w:t>d position into customer production area</w:t>
      </w:r>
      <w:r>
        <w:rPr>
          <w:sz w:val="24"/>
          <w:lang w:eastAsia="zh-CN"/>
        </w:rPr>
        <w:t xml:space="preserve"> </w:t>
      </w:r>
      <w:r w:rsidR="003C544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D692C" w:rsidRDefault="003D69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3D692C" w:rsidRDefault="00C731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Press Brake Machine </w:t>
      </w:r>
    </w:p>
    <w:p w:rsidR="00B2730D" w:rsidRDefault="00C731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5220 X 2200 X 3180 mm</w:t>
      </w:r>
    </w:p>
    <w:p w:rsidR="00B2730D" w:rsidRDefault="00C731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13</w:t>
      </w:r>
      <w:r w:rsidR="00B2730D">
        <w:rPr>
          <w:bCs/>
          <w:sz w:val="24"/>
          <w:szCs w:val="24"/>
          <w:lang w:eastAsia="zh-CN"/>
        </w:rPr>
        <w:t xml:space="preserve">, 000 </w:t>
      </w:r>
      <w:proofErr w:type="spellStart"/>
      <w:r w:rsidR="00B2730D">
        <w:rPr>
          <w:bCs/>
          <w:sz w:val="24"/>
          <w:szCs w:val="24"/>
          <w:lang w:eastAsia="zh-CN"/>
        </w:rPr>
        <w:t>kgs</w:t>
      </w:r>
      <w:proofErr w:type="spellEnd"/>
    </w:p>
    <w:p w:rsidR="00B2730D" w:rsidRPr="003D692C" w:rsidRDefault="00B273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731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25/09/2018  -  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73127" w:rsidP="00707B09">
      <w:pPr>
        <w:pStyle w:val="Heading4"/>
      </w:pPr>
      <w:r>
        <w:t xml:space="preserve">39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C73127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Nutek</w:t>
      </w:r>
      <w:proofErr w:type="spellEnd"/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707B09">
        <w:rPr>
          <w:sz w:val="24"/>
          <w:lang w:eastAsia="zh-CN"/>
        </w:rPr>
        <w:t>orry crane</w:t>
      </w:r>
    </w:p>
    <w:p w:rsidR="00650074" w:rsidRDefault="00951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07B0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sling/shackle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C5443">
        <w:rPr>
          <w:sz w:val="24"/>
          <w:lang w:eastAsia="zh-CN"/>
        </w:rPr>
        <w:t>f</w:t>
      </w:r>
      <w:r w:rsidR="00951D74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3C5443">
        <w:rPr>
          <w:sz w:val="24"/>
          <w:lang w:eastAsia="zh-CN"/>
        </w:rPr>
        <w:t xml:space="preserve"> and route to machine location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B2730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B2730D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C544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C5443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951D74" w:rsidRDefault="00951D74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3C544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C5443">
        <w:t>.</w:t>
      </w:r>
      <w:r w:rsidR="00A64537">
        <w:rPr>
          <w:rFonts w:hint="eastAsia"/>
        </w:rPr>
        <w:t>O</w:t>
      </w:r>
      <w:r w:rsidR="003C544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C5443" w:rsidRDefault="0081336E" w:rsidP="003C544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B80B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 up container canvas</w:t>
      </w:r>
      <w:r w:rsidR="00951D74">
        <w:rPr>
          <w:sz w:val="24"/>
          <w:lang w:eastAsia="zh-CN"/>
        </w:rPr>
        <w:t xml:space="preserve"> using ladder</w:t>
      </w:r>
    </w:p>
    <w:p w:rsidR="00684C71" w:rsidRDefault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wire</w:t>
      </w:r>
      <w:r w:rsidR="002819F7">
        <w:rPr>
          <w:sz w:val="24"/>
          <w:lang w:eastAsia="zh-CN"/>
        </w:rPr>
        <w:t xml:space="preserve"> sling to machine hoisting point</w:t>
      </w:r>
    </w:p>
    <w:p w:rsidR="00684C71" w:rsidRPr="00951D74" w:rsidRDefault="008E3BAF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</w:t>
      </w:r>
      <w:r w:rsidR="002819F7">
        <w:rPr>
          <w:sz w:val="24"/>
          <w:lang w:eastAsia="zh-CN"/>
        </w:rPr>
        <w:t>ist up machine from container and</w:t>
      </w:r>
      <w:r w:rsidR="003C5443">
        <w:rPr>
          <w:sz w:val="24"/>
          <w:lang w:eastAsia="zh-CN"/>
        </w:rPr>
        <w:t xml:space="preserve"> lower down to the ground</w:t>
      </w:r>
    </w:p>
    <w:p w:rsidR="00684C71" w:rsidRDefault="00951D74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3C5443" w:rsidRPr="00951D74" w:rsidRDefault="003C5443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production area</w:t>
      </w:r>
    </w:p>
    <w:p w:rsidR="00684C71" w:rsidRDefault="003C54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3C5443">
        <w:rPr>
          <w:sz w:val="24"/>
          <w:lang w:eastAsia="zh-CN"/>
        </w:rPr>
        <w:t xml:space="preserve">, all debris, if any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3C5443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3C5443" w:rsidRPr="003C5443" w:rsidRDefault="003C5443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3C5443" w:rsidRDefault="00951D74" w:rsidP="00951D7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3C5443">
        <w:rPr>
          <w:sz w:val="24"/>
          <w:lang w:eastAsia="zh-CN"/>
        </w:rPr>
        <w:t>MOS subject to change by supervisor/lifting supervisor on site</w:t>
      </w:r>
    </w:p>
    <w:p w:rsidR="003C5443" w:rsidRDefault="003C5443" w:rsidP="00951D74">
      <w:pPr>
        <w:rPr>
          <w:sz w:val="24"/>
          <w:lang w:eastAsia="zh-CN"/>
        </w:rPr>
      </w:pPr>
    </w:p>
    <w:p w:rsidR="00684C71" w:rsidRDefault="003C5443" w:rsidP="00951D74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30FE" w:rsidRDefault="001830FE">
      <w:r>
        <w:separator/>
      </w:r>
    </w:p>
  </w:endnote>
  <w:endnote w:type="continuationSeparator" w:id="0">
    <w:p w:rsidR="001830FE" w:rsidRDefault="00183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6B5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6B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30FE" w:rsidRDefault="001830FE">
      <w:r>
        <w:separator/>
      </w:r>
    </w:p>
  </w:footnote>
  <w:footnote w:type="continuationSeparator" w:id="0">
    <w:p w:rsidR="001830FE" w:rsidRDefault="001830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E6B5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3E6B5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proofErr w:type="gramStart"/>
    <w:r>
      <w:rPr>
        <w:sz w:val="22"/>
      </w:rPr>
      <w:t>e</w:t>
    </w:r>
    <w:r w:rsidR="00B2730D">
      <w:rPr>
        <w:sz w:val="22"/>
      </w:rPr>
      <w:t>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B2B5B"/>
    <w:rsid w:val="000D1431"/>
    <w:rsid w:val="001830FE"/>
    <w:rsid w:val="001C67C6"/>
    <w:rsid w:val="00205704"/>
    <w:rsid w:val="002819F7"/>
    <w:rsid w:val="002B0859"/>
    <w:rsid w:val="002D3928"/>
    <w:rsid w:val="00352C91"/>
    <w:rsid w:val="003C5443"/>
    <w:rsid w:val="003D692C"/>
    <w:rsid w:val="003E6B59"/>
    <w:rsid w:val="004135BC"/>
    <w:rsid w:val="0047011D"/>
    <w:rsid w:val="004B7306"/>
    <w:rsid w:val="006304BE"/>
    <w:rsid w:val="00650074"/>
    <w:rsid w:val="00650243"/>
    <w:rsid w:val="006818C0"/>
    <w:rsid w:val="00684C71"/>
    <w:rsid w:val="006B6525"/>
    <w:rsid w:val="006F37C2"/>
    <w:rsid w:val="00707B09"/>
    <w:rsid w:val="007E7225"/>
    <w:rsid w:val="0081336E"/>
    <w:rsid w:val="008E3BAF"/>
    <w:rsid w:val="008F1C49"/>
    <w:rsid w:val="00951D74"/>
    <w:rsid w:val="009E12EF"/>
    <w:rsid w:val="00A32709"/>
    <w:rsid w:val="00A64537"/>
    <w:rsid w:val="00B2730D"/>
    <w:rsid w:val="00B45C00"/>
    <w:rsid w:val="00B80B7F"/>
    <w:rsid w:val="00C73127"/>
    <w:rsid w:val="00C80F38"/>
    <w:rsid w:val="00DC160B"/>
    <w:rsid w:val="00E36675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340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2018-08-30T04:56:00Z</cp:lastPrinted>
  <dcterms:created xsi:type="dcterms:W3CDTF">2018-09-20T01:16:00Z</dcterms:created>
  <dcterms:modified xsi:type="dcterms:W3CDTF">2018-09-20T01:16:00Z</dcterms:modified>
</cp:coreProperties>
</file>