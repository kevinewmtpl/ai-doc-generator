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F7A42">
      <w:pPr>
        <w:rPr>
          <w:sz w:val="24"/>
          <w:lang w:eastAsia="zh-CN"/>
        </w:rPr>
      </w:pPr>
      <w:r>
        <w:rPr>
          <w:sz w:val="24"/>
        </w:rPr>
        <w:t>Date: 21</w:t>
      </w:r>
      <w:r w:rsidRPr="00DF7A42">
        <w:rPr>
          <w:sz w:val="24"/>
          <w:vertAlign w:val="superscript"/>
        </w:rPr>
        <w:t>st</w:t>
      </w:r>
      <w:r w:rsidR="00C73127">
        <w:rPr>
          <w:sz w:val="24"/>
        </w:rPr>
        <w:t xml:space="preserve"> Sep</w:t>
      </w:r>
      <w:r w:rsidR="003C5443">
        <w:rPr>
          <w:sz w:val="24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1 unit</w:t>
      </w:r>
      <w:r w:rsidR="00B80B7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C73127">
        <w:rPr>
          <w:sz w:val="24"/>
          <w:lang w:eastAsia="zh-CN"/>
        </w:rPr>
        <w:t xml:space="preserve">1 x 20ft OT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</w:t>
      </w:r>
      <w:r w:rsidR="003C5443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D692C" w:rsidRDefault="003D69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D692C" w:rsidRDefault="00C731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Press Brake Machine </w:t>
      </w:r>
    </w:p>
    <w:p w:rsidR="00B2730D" w:rsidRDefault="00C731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5220 X 2200 X 3180 mm</w:t>
      </w:r>
    </w:p>
    <w:p w:rsidR="00B2730D" w:rsidRDefault="00C731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13</w:t>
      </w:r>
      <w:r w:rsidR="00B2730D">
        <w:rPr>
          <w:bCs/>
          <w:sz w:val="24"/>
          <w:szCs w:val="24"/>
          <w:lang w:eastAsia="zh-CN"/>
        </w:rPr>
        <w:t>, 000 kgs</w:t>
      </w:r>
    </w:p>
    <w:p w:rsidR="00B2730D" w:rsidRPr="003D692C" w:rsidRDefault="00B273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C731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25/09/2018  </w:t>
      </w:r>
      <w:r w:rsidR="00DF7A4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-   10:00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73127" w:rsidP="00707B09">
      <w:pPr>
        <w:pStyle w:val="Heading4"/>
      </w:pPr>
      <w:r>
        <w:t>39 Joo Koon Circle</w:t>
      </w:r>
    </w:p>
    <w:p w:rsidR="00707B09" w:rsidRPr="00707B09" w:rsidRDefault="00C73127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Nutek</w:t>
      </w:r>
      <w:r w:rsidR="00F04D57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07B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sling/shackle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C5443">
        <w:rPr>
          <w:sz w:val="24"/>
          <w:lang w:eastAsia="zh-CN"/>
        </w:rPr>
        <w:t>f</w:t>
      </w:r>
      <w:r w:rsidR="00951D74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C5443">
        <w:rPr>
          <w:sz w:val="24"/>
          <w:lang w:eastAsia="zh-CN"/>
        </w:rPr>
        <w:t xml:space="preserve"> and route to machine location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2730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04D57" w:rsidRDefault="00F04D5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2730D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F04D57">
        <w:rPr>
          <w:sz w:val="24"/>
          <w:lang w:eastAsia="zh-CN"/>
        </w:rPr>
        <w:t xml:space="preserve">r, rigger, signalman </w:t>
      </w:r>
      <w:r w:rsidR="00596B76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3C544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C5443">
        <w:t>.</w:t>
      </w:r>
      <w:r w:rsidR="00A64537">
        <w:rPr>
          <w:rFonts w:hint="eastAsia"/>
        </w:rPr>
        <w:t>O</w:t>
      </w:r>
      <w:r w:rsidR="003C544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C5443" w:rsidRDefault="0081336E" w:rsidP="003C544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F04D5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E9120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at beside container 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B80B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</w:t>
      </w:r>
      <w:r w:rsidR="00951D74">
        <w:rPr>
          <w:sz w:val="24"/>
          <w:lang w:eastAsia="zh-CN"/>
        </w:rPr>
        <w:t xml:space="preserve"> using ladder</w:t>
      </w:r>
    </w:p>
    <w:p w:rsidR="00684C71" w:rsidRDefault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wire</w:t>
      </w:r>
      <w:r w:rsidR="002819F7">
        <w:rPr>
          <w:sz w:val="24"/>
          <w:lang w:eastAsia="zh-CN"/>
        </w:rPr>
        <w:t xml:space="preserve"> sling to machine hoisting point</w:t>
      </w:r>
    </w:p>
    <w:p w:rsidR="00684C71" w:rsidRDefault="008E3BAF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</w:t>
      </w:r>
      <w:r w:rsidR="000514A2">
        <w:rPr>
          <w:sz w:val="24"/>
          <w:lang w:eastAsia="zh-CN"/>
        </w:rPr>
        <w:t>ist up machine to about 6” high</w:t>
      </w:r>
      <w:r w:rsidR="00DF7A42">
        <w:rPr>
          <w:sz w:val="24"/>
          <w:lang w:eastAsia="zh-CN"/>
        </w:rPr>
        <w:t xml:space="preserve"> </w:t>
      </w:r>
    </w:p>
    <w:p w:rsidR="00DA4774" w:rsidRPr="000514A2" w:rsidRDefault="005D3C09" w:rsidP="000514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DF7A42">
        <w:rPr>
          <w:sz w:val="24"/>
          <w:lang w:eastAsia="zh-CN"/>
        </w:rPr>
        <w:t xml:space="preserve">rive </w:t>
      </w:r>
      <w:r>
        <w:rPr>
          <w:sz w:val="24"/>
          <w:lang w:eastAsia="zh-CN"/>
        </w:rPr>
        <w:t xml:space="preserve">container </w:t>
      </w:r>
      <w:r w:rsidR="000514A2">
        <w:rPr>
          <w:sz w:val="24"/>
          <w:lang w:eastAsia="zh-CN"/>
        </w:rPr>
        <w:t>forward for machine to go through from container door</w:t>
      </w:r>
      <w:bookmarkStart w:id="0" w:name="_GoBack"/>
      <w:bookmarkEnd w:id="0"/>
    </w:p>
    <w:p w:rsidR="00596B76" w:rsidRDefault="00596B76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lorry chassis</w:t>
      </w:r>
    </w:p>
    <w:p w:rsidR="00596B76" w:rsidRDefault="00596B76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to unloading area</w:t>
      </w:r>
    </w:p>
    <w:p w:rsidR="00596B76" w:rsidRPr="00951D74" w:rsidRDefault="00596B76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to </w:t>
      </w:r>
      <w:r w:rsidR="002703D7">
        <w:rPr>
          <w:sz w:val="24"/>
          <w:lang w:eastAsia="zh-CN"/>
        </w:rPr>
        <w:t>near ground level</w:t>
      </w:r>
    </w:p>
    <w:p w:rsidR="00684C71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3C5443" w:rsidRPr="00951D74" w:rsidRDefault="003C5443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production area</w:t>
      </w:r>
    </w:p>
    <w:p w:rsidR="00684C71" w:rsidRDefault="003C54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3C5443">
        <w:rPr>
          <w:sz w:val="24"/>
          <w:lang w:eastAsia="zh-CN"/>
        </w:rPr>
        <w:t>, all debri</w:t>
      </w:r>
      <w:r w:rsidR="00DF7A42">
        <w:rPr>
          <w:sz w:val="24"/>
          <w:lang w:eastAsia="zh-CN"/>
        </w:rPr>
        <w:t xml:space="preserve">s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3C5443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3C5443" w:rsidRPr="003C5443" w:rsidRDefault="003C5443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3C5443" w:rsidRDefault="00951D74" w:rsidP="00951D7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3C5443">
        <w:rPr>
          <w:sz w:val="24"/>
          <w:lang w:eastAsia="zh-CN"/>
        </w:rPr>
        <w:t>MOS subject to change by supervisor/lifting supervisor on site</w:t>
      </w:r>
    </w:p>
    <w:p w:rsidR="003C5443" w:rsidRDefault="003C5443" w:rsidP="00951D74">
      <w:pPr>
        <w:rPr>
          <w:sz w:val="24"/>
          <w:lang w:eastAsia="zh-CN"/>
        </w:rPr>
      </w:pPr>
    </w:p>
    <w:p w:rsidR="00684C71" w:rsidRDefault="003C5443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403" w:rsidRDefault="00687403">
      <w:r>
        <w:separator/>
      </w:r>
    </w:p>
  </w:endnote>
  <w:endnote w:type="continuationSeparator" w:id="0">
    <w:p w:rsidR="00687403" w:rsidRDefault="00687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3C0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3C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403" w:rsidRDefault="00687403">
      <w:r>
        <w:separator/>
      </w:r>
    </w:p>
  </w:footnote>
  <w:footnote w:type="continuationSeparator" w:id="0">
    <w:p w:rsidR="00687403" w:rsidRDefault="00687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874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8740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</w:t>
    </w:r>
    <w:r w:rsidR="00B2730D">
      <w:rPr>
        <w:sz w:val="22"/>
      </w:rPr>
      <w:t>-mail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4A2"/>
    <w:rsid w:val="000801A2"/>
    <w:rsid w:val="000B2B5B"/>
    <w:rsid w:val="000D1431"/>
    <w:rsid w:val="00143E45"/>
    <w:rsid w:val="001830FE"/>
    <w:rsid w:val="001C67C6"/>
    <w:rsid w:val="00205704"/>
    <w:rsid w:val="002703D7"/>
    <w:rsid w:val="002819F7"/>
    <w:rsid w:val="002B0859"/>
    <w:rsid w:val="002D1086"/>
    <w:rsid w:val="002D3928"/>
    <w:rsid w:val="00352C91"/>
    <w:rsid w:val="003C5443"/>
    <w:rsid w:val="003D692C"/>
    <w:rsid w:val="003E6B59"/>
    <w:rsid w:val="004135BC"/>
    <w:rsid w:val="0047011D"/>
    <w:rsid w:val="004B7306"/>
    <w:rsid w:val="00596B76"/>
    <w:rsid w:val="005D3C09"/>
    <w:rsid w:val="006304BE"/>
    <w:rsid w:val="00650074"/>
    <w:rsid w:val="00650243"/>
    <w:rsid w:val="006818C0"/>
    <w:rsid w:val="00684C71"/>
    <w:rsid w:val="00687403"/>
    <w:rsid w:val="006B6525"/>
    <w:rsid w:val="006F37C2"/>
    <w:rsid w:val="00707B09"/>
    <w:rsid w:val="007B06CC"/>
    <w:rsid w:val="007E7225"/>
    <w:rsid w:val="0081336E"/>
    <w:rsid w:val="008E3BAF"/>
    <w:rsid w:val="008F1C49"/>
    <w:rsid w:val="00951D74"/>
    <w:rsid w:val="009E12EF"/>
    <w:rsid w:val="00A32709"/>
    <w:rsid w:val="00A64537"/>
    <w:rsid w:val="00B2730D"/>
    <w:rsid w:val="00B45C00"/>
    <w:rsid w:val="00B80B7F"/>
    <w:rsid w:val="00C73127"/>
    <w:rsid w:val="00C80F38"/>
    <w:rsid w:val="00DA4774"/>
    <w:rsid w:val="00DC160B"/>
    <w:rsid w:val="00DC5760"/>
    <w:rsid w:val="00DF7A42"/>
    <w:rsid w:val="00E317A7"/>
    <w:rsid w:val="00E36675"/>
    <w:rsid w:val="00E615DC"/>
    <w:rsid w:val="00E9120A"/>
    <w:rsid w:val="00F04D57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60A6B-D870-414D-A809-F411ED210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51</TotalTime>
  <Pages>1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2018-09-20T08:05:00Z</cp:lastPrinted>
  <dcterms:created xsi:type="dcterms:W3CDTF">2018-09-20T04:46:00Z</dcterms:created>
  <dcterms:modified xsi:type="dcterms:W3CDTF">2018-09-21T01:37:00Z</dcterms:modified>
</cp:coreProperties>
</file>