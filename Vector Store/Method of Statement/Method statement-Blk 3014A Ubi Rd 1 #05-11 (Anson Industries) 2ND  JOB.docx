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1268EA">
      <w:pPr>
        <w:rPr>
          <w:sz w:val="24"/>
          <w:lang w:eastAsia="zh-CN"/>
        </w:rPr>
      </w:pPr>
      <w:r>
        <w:rPr>
          <w:sz w:val="24"/>
        </w:rPr>
        <w:t>Date: 03</w:t>
      </w:r>
      <w:r w:rsidRPr="001268EA">
        <w:rPr>
          <w:sz w:val="24"/>
          <w:vertAlign w:val="superscript"/>
        </w:rPr>
        <w:t>rd</w:t>
      </w:r>
      <w:r>
        <w:rPr>
          <w:sz w:val="24"/>
        </w:rPr>
        <w:t xml:space="preserve"> May</w:t>
      </w:r>
      <w:r w:rsidR="001D16E5">
        <w:rPr>
          <w:sz w:val="24"/>
        </w:rPr>
        <w:t xml:space="preserve"> </w:t>
      </w:r>
      <w:r>
        <w:rPr>
          <w:sz w:val="24"/>
        </w:rPr>
        <w:t>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6C66D8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2603E">
        <w:rPr>
          <w:sz w:val="24"/>
          <w:lang w:eastAsia="zh-CN"/>
        </w:rPr>
        <w:t>hoist up 1</w:t>
      </w:r>
      <w:r w:rsidR="001D16E5">
        <w:rPr>
          <w:sz w:val="24"/>
          <w:lang w:eastAsia="zh-CN"/>
        </w:rPr>
        <w:t xml:space="preserve"> unit Bar Feeder to 5</w:t>
      </w:r>
      <w:r w:rsidR="001D16E5" w:rsidRPr="001D16E5">
        <w:rPr>
          <w:sz w:val="24"/>
          <w:vertAlign w:val="superscript"/>
          <w:lang w:eastAsia="zh-CN"/>
        </w:rPr>
        <w:t>th</w:t>
      </w:r>
      <w:r w:rsidR="001D16E5">
        <w:rPr>
          <w:sz w:val="24"/>
          <w:lang w:eastAsia="zh-CN"/>
        </w:rPr>
        <w:t xml:space="preserve"> floor by using lorry crane</w:t>
      </w:r>
    </w:p>
    <w:p w:rsidR="001268EA" w:rsidRDefault="001268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5</w:t>
      </w:r>
      <w:r w:rsidRPr="001268EA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by using cargo lift</w:t>
      </w:r>
    </w:p>
    <w:p w:rsidR="001268EA" w:rsidRPr="001D16E5" w:rsidRDefault="001268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1268EA">
      <w:pPr>
        <w:rPr>
          <w:sz w:val="24"/>
          <w:lang w:eastAsia="zh-CN"/>
        </w:rPr>
      </w:pPr>
      <w:r>
        <w:rPr>
          <w:sz w:val="24"/>
          <w:lang w:eastAsia="zh-CN"/>
        </w:rPr>
        <w:t>09/05/2016</w:t>
      </w:r>
      <w:r w:rsidR="00DD2574">
        <w:rPr>
          <w:sz w:val="24"/>
          <w:lang w:eastAsia="zh-CN"/>
        </w:rPr>
        <w:t xml:space="preserve"> </w:t>
      </w:r>
      <w:r w:rsidR="001D16E5">
        <w:rPr>
          <w:sz w:val="24"/>
          <w:lang w:eastAsia="zh-CN"/>
        </w:rPr>
        <w:t>– 09:00 am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1D16E5" w:rsidP="008254AB">
      <w:pPr>
        <w:pStyle w:val="Heading4"/>
      </w:pPr>
      <w:proofErr w:type="spellStart"/>
      <w:r>
        <w:t>Blk</w:t>
      </w:r>
      <w:proofErr w:type="spellEnd"/>
      <w:r>
        <w:t xml:space="preserve"> 3014A </w:t>
      </w:r>
      <w:proofErr w:type="spellStart"/>
      <w:r>
        <w:t>Ubi</w:t>
      </w:r>
      <w:proofErr w:type="spellEnd"/>
      <w:r>
        <w:t xml:space="preserve"> Rd 1 #05-11</w:t>
      </w:r>
    </w:p>
    <w:p w:rsidR="00840DC8" w:rsidRPr="00840DC8" w:rsidRDefault="001D16E5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Anson Industries</w:t>
      </w:r>
      <w:r w:rsidR="00884C68">
        <w:rPr>
          <w:sz w:val="24"/>
          <w:szCs w:val="24"/>
          <w:lang w:eastAsia="zh-CN"/>
        </w:rPr>
        <w:t xml:space="preserve"> </w:t>
      </w:r>
      <w:proofErr w:type="spellStart"/>
      <w:r w:rsidR="00884C68">
        <w:rPr>
          <w:sz w:val="24"/>
          <w:szCs w:val="24"/>
          <w:lang w:eastAsia="zh-CN"/>
        </w:rPr>
        <w:t>Pte</w:t>
      </w:r>
      <w:proofErr w:type="spellEnd"/>
      <w:r w:rsidR="00884C68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45 ton lorry</w:t>
      </w:r>
      <w:r w:rsidR="008254AB">
        <w:rPr>
          <w:sz w:val="24"/>
          <w:lang w:eastAsia="zh-CN"/>
        </w:rPr>
        <w:t xml:space="preserve"> crane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D16E5" w:rsidRDefault="001D16E5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268EA" w:rsidRDefault="001268EA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385586">
        <w:rPr>
          <w:sz w:val="24"/>
          <w:lang w:eastAsia="zh-CN"/>
        </w:rPr>
        <w:t>...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9E678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9E67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DD25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EE527F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0077CE" w:rsidRPr="000077CE" w:rsidRDefault="00DD2574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bar feeder to 5</w:t>
      </w:r>
      <w:r w:rsidR="000077CE" w:rsidRPr="000077CE">
        <w:rPr>
          <w:sz w:val="24"/>
          <w:vertAlign w:val="superscript"/>
          <w:lang w:eastAsia="zh-CN"/>
        </w:rPr>
        <w:t>th</w:t>
      </w:r>
      <w:r w:rsidR="000077CE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opening</w:t>
      </w:r>
    </w:p>
    <w:p w:rsidR="00840DC8" w:rsidRDefault="001268E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840DC8">
        <w:rPr>
          <w:sz w:val="24"/>
          <w:lang w:eastAsia="zh-CN"/>
        </w:rPr>
        <w:t>nsert rollers</w:t>
      </w:r>
      <w:r w:rsidR="00385586">
        <w:rPr>
          <w:sz w:val="24"/>
          <w:lang w:eastAsia="zh-CN"/>
        </w:rPr>
        <w:t>/pallet truck</w:t>
      </w:r>
      <w:r w:rsidR="00840DC8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base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and position into customer premise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385586">
        <w:rPr>
          <w:sz w:val="24"/>
          <w:lang w:eastAsia="zh-CN"/>
        </w:rPr>
        <w:t xml:space="preserve">, all debris 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F2F" w:rsidRDefault="00691F2F">
      <w:r>
        <w:separator/>
      </w:r>
    </w:p>
  </w:endnote>
  <w:endnote w:type="continuationSeparator" w:id="0">
    <w:p w:rsidR="00691F2F" w:rsidRDefault="00691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268E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268E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F2F" w:rsidRDefault="00691F2F">
      <w:r>
        <w:separator/>
      </w:r>
    </w:p>
  </w:footnote>
  <w:footnote w:type="continuationSeparator" w:id="0">
    <w:p w:rsidR="00691F2F" w:rsidRDefault="00691F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268E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16E5">
      <w:t>6</w:t>
    </w:r>
    <w:r>
      <w:t xml:space="preserve">2824175, </w:t>
    </w:r>
    <w:r w:rsidR="001D16E5">
      <w:t>6</w:t>
    </w:r>
    <w:r>
      <w:t xml:space="preserve">2828203, </w:t>
    </w:r>
    <w:r w:rsidR="001D16E5">
      <w:t>6</w:t>
    </w:r>
    <w:r>
      <w:t xml:space="preserve">2826020, Fax : </w:t>
    </w:r>
    <w:r w:rsidR="001D16E5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1268E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16E5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1268EA"/>
    <w:rsid w:val="001D16E5"/>
    <w:rsid w:val="00251834"/>
    <w:rsid w:val="00385586"/>
    <w:rsid w:val="003B701A"/>
    <w:rsid w:val="0042603E"/>
    <w:rsid w:val="004725E1"/>
    <w:rsid w:val="004D3589"/>
    <w:rsid w:val="00512C3F"/>
    <w:rsid w:val="00552A68"/>
    <w:rsid w:val="00691F2F"/>
    <w:rsid w:val="006A0465"/>
    <w:rsid w:val="006C66D8"/>
    <w:rsid w:val="007250C7"/>
    <w:rsid w:val="008254AB"/>
    <w:rsid w:val="00840DC8"/>
    <w:rsid w:val="00880CD7"/>
    <w:rsid w:val="00884C68"/>
    <w:rsid w:val="009E678E"/>
    <w:rsid w:val="00AD13C8"/>
    <w:rsid w:val="00C35759"/>
    <w:rsid w:val="00CA3063"/>
    <w:rsid w:val="00CC772F"/>
    <w:rsid w:val="00D10D34"/>
    <w:rsid w:val="00DD2574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10A3D-163E-4AF8-A57F-A8BAB5EB6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265</Words>
  <Characters>1707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2015-01-05T01:09:00Z</cp:lastPrinted>
  <dcterms:created xsi:type="dcterms:W3CDTF">2016-04-26T01:17:00Z</dcterms:created>
  <dcterms:modified xsi:type="dcterms:W3CDTF">2016-04-26T01:17:00Z</dcterms:modified>
</cp:coreProperties>
</file>