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0A2561">
      <w:pPr>
        <w:rPr>
          <w:sz w:val="24"/>
          <w:lang w:eastAsia="zh-CN"/>
        </w:rPr>
      </w:pPr>
      <w:r>
        <w:rPr>
          <w:sz w:val="24"/>
        </w:rPr>
        <w:t>Date: 27</w:t>
      </w:r>
      <w:r w:rsidRPr="000A2561">
        <w:rPr>
          <w:sz w:val="24"/>
          <w:vertAlign w:val="superscript"/>
        </w:rPr>
        <w:t>th</w:t>
      </w:r>
      <w:r>
        <w:rPr>
          <w:sz w:val="24"/>
        </w:rPr>
        <w:t xml:space="preserve"> Dec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255EC6" w:rsidRDefault="006551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4E35">
        <w:rPr>
          <w:rFonts w:hint="eastAsia"/>
          <w:sz w:val="24"/>
          <w:lang w:eastAsia="zh-CN"/>
        </w:rPr>
        <w:t>o</w:t>
      </w:r>
      <w:r w:rsidR="00EE527F">
        <w:rPr>
          <w:rFonts w:hint="eastAsia"/>
          <w:sz w:val="24"/>
          <w:lang w:eastAsia="zh-CN"/>
        </w:rPr>
        <w:t xml:space="preserve"> </w:t>
      </w:r>
      <w:r w:rsidR="000A2561">
        <w:rPr>
          <w:sz w:val="24"/>
          <w:lang w:eastAsia="zh-CN"/>
        </w:rPr>
        <w:t>hoist down 2 unit cabinets from 3</w:t>
      </w:r>
      <w:r w:rsidR="000A2561" w:rsidRPr="000A2561">
        <w:rPr>
          <w:sz w:val="24"/>
          <w:vertAlign w:val="superscript"/>
          <w:lang w:eastAsia="zh-CN"/>
        </w:rPr>
        <w:t>rd</w:t>
      </w:r>
      <w:r w:rsidR="000A2561">
        <w:rPr>
          <w:sz w:val="24"/>
          <w:lang w:eastAsia="zh-CN"/>
        </w:rPr>
        <w:t xml:space="preserve"> floor using platform and lorry loader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E35" w:rsidRDefault="00DF4E3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Spec</w:t>
      </w:r>
    </w:p>
    <w:p w:rsidR="00DF4E35" w:rsidRDefault="000A256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Cabinets </w:t>
      </w:r>
    </w:p>
    <w:p w:rsidR="00DF4E35" w:rsidRDefault="000A256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240 x 60 x 226 cm each</w:t>
      </w:r>
    </w:p>
    <w:p w:rsidR="000A2561" w:rsidRDefault="004241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 w</w:t>
      </w:r>
      <w:bookmarkStart w:id="0" w:name="_GoBack"/>
      <w:bookmarkEnd w:id="0"/>
      <w:r w:rsidR="000A2561">
        <w:rPr>
          <w:bCs/>
          <w:sz w:val="24"/>
          <w:szCs w:val="24"/>
          <w:lang w:eastAsia="zh-CN"/>
        </w:rPr>
        <w:t xml:space="preserve">t: </w:t>
      </w:r>
      <w:r>
        <w:rPr>
          <w:bCs/>
          <w:sz w:val="24"/>
          <w:szCs w:val="24"/>
          <w:lang w:eastAsia="zh-CN"/>
        </w:rPr>
        <w:t>1, 000 kg</w:t>
      </w:r>
    </w:p>
    <w:p w:rsidR="00DF4E35" w:rsidRPr="00DF4E35" w:rsidRDefault="00DF4E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65510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0A2561">
      <w:pPr>
        <w:rPr>
          <w:sz w:val="24"/>
          <w:lang w:eastAsia="zh-CN"/>
        </w:rPr>
      </w:pPr>
      <w:r>
        <w:rPr>
          <w:sz w:val="24"/>
          <w:lang w:eastAsia="zh-CN"/>
        </w:rPr>
        <w:t>03/01/23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55109" w:rsidRDefault="0065510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55109" w:rsidRDefault="006551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655109" w:rsidRPr="00655109" w:rsidRDefault="006551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Pr="000A2561" w:rsidRDefault="000A2561" w:rsidP="000A2561">
      <w:pPr>
        <w:pStyle w:val="Heading4"/>
      </w:pPr>
      <w:r>
        <w:t>14 A.M.K Industrial Pk 2, 3</w:t>
      </w:r>
      <w:r w:rsidRPr="000A2561">
        <w:rPr>
          <w:vertAlign w:val="superscript"/>
        </w:rPr>
        <w:t>rd</w:t>
      </w:r>
      <w:r>
        <w:t xml:space="preserve"> floor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0A25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B6C7F">
        <w:rPr>
          <w:sz w:val="24"/>
          <w:lang w:eastAsia="zh-CN"/>
        </w:rPr>
        <w:t xml:space="preserve"> x</w:t>
      </w:r>
      <w:r>
        <w:rPr>
          <w:sz w:val="24"/>
          <w:lang w:eastAsia="zh-CN"/>
        </w:rPr>
        <w:t xml:space="preserve"> 633</w:t>
      </w:r>
      <w:r w:rsidR="008A1608">
        <w:rPr>
          <w:sz w:val="24"/>
          <w:lang w:eastAsia="zh-CN"/>
        </w:rPr>
        <w:t xml:space="preserve"> lorry</w:t>
      </w:r>
      <w:r>
        <w:rPr>
          <w:sz w:val="24"/>
          <w:lang w:eastAsia="zh-CN"/>
        </w:rPr>
        <w:t xml:space="preserve">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655109" w:rsidRDefault="006551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1D7BC0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EE527F" w:rsidRDefault="006551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A2561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0A2561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DF4E35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9B6C7F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A16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A160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F4E35">
        <w:rPr>
          <w:sz w:val="24"/>
          <w:lang w:eastAsia="zh-CN"/>
        </w:rPr>
        <w:t xml:space="preserve">and </w:t>
      </w:r>
      <w:r w:rsidR="009B6C7F">
        <w:rPr>
          <w:sz w:val="24"/>
          <w:lang w:eastAsia="zh-CN"/>
        </w:rPr>
        <w:t>mobile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0331B" w:rsidRDefault="0040331B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55109" w:rsidRDefault="00655109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655109" w:rsidRDefault="00655109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655109" w:rsidRDefault="00655109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655109" w:rsidRDefault="00655109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655109" w:rsidRDefault="00655109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:rsidR="00655109" w:rsidRPr="00655109" w:rsidRDefault="00655109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0C7CC4" w:rsidRDefault="000C7CC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DF4E35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8A1608">
        <w:t>.</w:t>
      </w:r>
      <w:r w:rsidR="0042603E">
        <w:rPr>
          <w:rFonts w:hint="eastAsia"/>
        </w:rPr>
        <w:t>O</w:t>
      </w:r>
      <w:r w:rsidR="008A1608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F4E35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F4E35" w:rsidRDefault="00EE527F" w:rsidP="00DF4E3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0A2561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 loader</w:t>
      </w:r>
      <w:r w:rsidR="0040331B">
        <w:rPr>
          <w:sz w:val="24"/>
          <w:lang w:eastAsia="zh-CN"/>
        </w:rPr>
        <w:t xml:space="preserve"> at d</w:t>
      </w:r>
      <w:r w:rsidR="00655109">
        <w:rPr>
          <w:sz w:val="24"/>
          <w:lang w:eastAsia="zh-CN"/>
        </w:rPr>
        <w:t xml:space="preserve">esignated hoisting area </w:t>
      </w:r>
    </w:p>
    <w:p w:rsidR="00E82249" w:rsidRPr="00E82249" w:rsidRDefault="000A256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A2561">
        <w:rPr>
          <w:sz w:val="24"/>
          <w:vertAlign w:val="superscript"/>
          <w:lang w:eastAsia="zh-CN"/>
        </w:rPr>
        <w:t>rd</w:t>
      </w:r>
      <w:r w:rsidR="00447980">
        <w:rPr>
          <w:sz w:val="24"/>
          <w:lang w:eastAsia="zh-CN"/>
        </w:rPr>
        <w:t xml:space="preserve"> </w:t>
      </w:r>
      <w:r w:rsidR="00DF4E35">
        <w:rPr>
          <w:sz w:val="24"/>
          <w:lang w:eastAsia="zh-CN"/>
        </w:rPr>
        <w:t xml:space="preserve">floor </w:t>
      </w:r>
      <w:r w:rsidR="00447980">
        <w:rPr>
          <w:sz w:val="24"/>
          <w:lang w:eastAsia="zh-CN"/>
        </w:rPr>
        <w:t xml:space="preserve">roller shutter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</w:t>
      </w:r>
      <w:r w:rsidR="00447980">
        <w:rPr>
          <w:sz w:val="24"/>
          <w:lang w:eastAsia="zh-CN"/>
        </w:rPr>
        <w:t xml:space="preserve">tform effectively and ensure platform 3ft metal plate protruding </w:t>
      </w:r>
      <w:r w:rsidR="006A0465">
        <w:rPr>
          <w:sz w:val="24"/>
          <w:lang w:eastAsia="zh-CN"/>
        </w:rPr>
        <w:t xml:space="preserve">is fully </w:t>
      </w:r>
      <w:r w:rsidR="00447980">
        <w:rPr>
          <w:sz w:val="24"/>
          <w:lang w:eastAsia="zh-CN"/>
        </w:rPr>
        <w:t>lean and rested on the building opening slab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DF4E35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DF4E35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82249" w:rsidRDefault="00447980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A2561">
        <w:rPr>
          <w:sz w:val="24"/>
          <w:lang w:eastAsia="zh-CN"/>
        </w:rPr>
        <w:t xml:space="preserve"> cabinets</w:t>
      </w:r>
      <w:r w:rsidR="00E82249">
        <w:rPr>
          <w:sz w:val="24"/>
          <w:lang w:eastAsia="zh-CN"/>
        </w:rPr>
        <w:t xml:space="preserve"> </w:t>
      </w:r>
      <w:r w:rsidR="000A2561">
        <w:rPr>
          <w:sz w:val="24"/>
          <w:lang w:eastAsia="zh-CN"/>
        </w:rPr>
        <w:t>and load onto</w:t>
      </w:r>
      <w:r w:rsidR="00E82249">
        <w:rPr>
          <w:sz w:val="24"/>
          <w:lang w:eastAsia="zh-CN"/>
        </w:rPr>
        <w:t xml:space="preserve"> platform</w:t>
      </w:r>
    </w:p>
    <w:p w:rsidR="00840DC8" w:rsidRPr="00E82249" w:rsidRDefault="000A256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cabinet </w:t>
      </w:r>
      <w:r w:rsidR="00E82249">
        <w:rPr>
          <w:sz w:val="24"/>
          <w:lang w:eastAsia="zh-CN"/>
        </w:rPr>
        <w:t>onto platform with strapping belt</w:t>
      </w:r>
    </w:p>
    <w:p w:rsidR="00EE527F" w:rsidRDefault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0A2561">
        <w:rPr>
          <w:sz w:val="24"/>
          <w:lang w:eastAsia="zh-CN"/>
        </w:rPr>
        <w:t xml:space="preserve"> down platform together with cabinet to the ground</w:t>
      </w:r>
    </w:p>
    <w:p w:rsidR="00DF4E35" w:rsidRDefault="000A25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platform onto lorry chassis </w:t>
      </w:r>
    </w:p>
    <w:p w:rsidR="008A1608" w:rsidRPr="00256858" w:rsidRDefault="000A2561" w:rsidP="002568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cabinets to another location </w:t>
      </w:r>
    </w:p>
    <w:p w:rsidR="00EE527F" w:rsidRPr="00975EFE" w:rsidRDefault="00EE527F" w:rsidP="00975E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0302" w:rsidRDefault="00130302">
      <w:r>
        <w:separator/>
      </w:r>
    </w:p>
  </w:endnote>
  <w:endnote w:type="continuationSeparator" w:id="0">
    <w:p w:rsidR="00130302" w:rsidRDefault="00130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410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410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0302" w:rsidRDefault="00130302">
      <w:r>
        <w:separator/>
      </w:r>
    </w:p>
  </w:footnote>
  <w:footnote w:type="continuationSeparator" w:id="0">
    <w:p w:rsidR="00130302" w:rsidRDefault="001303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3030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8A1608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3030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A1608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A2561"/>
    <w:rsid w:val="000C7CC4"/>
    <w:rsid w:val="00130302"/>
    <w:rsid w:val="001D7BC0"/>
    <w:rsid w:val="00251834"/>
    <w:rsid w:val="00255EC6"/>
    <w:rsid w:val="00256858"/>
    <w:rsid w:val="002D0D60"/>
    <w:rsid w:val="003445E6"/>
    <w:rsid w:val="003C4111"/>
    <w:rsid w:val="0040331B"/>
    <w:rsid w:val="00424109"/>
    <w:rsid w:val="0042603E"/>
    <w:rsid w:val="00447980"/>
    <w:rsid w:val="004725E1"/>
    <w:rsid w:val="00655109"/>
    <w:rsid w:val="006A0465"/>
    <w:rsid w:val="008139E3"/>
    <w:rsid w:val="008254AB"/>
    <w:rsid w:val="00840DC8"/>
    <w:rsid w:val="00850E9D"/>
    <w:rsid w:val="008A1608"/>
    <w:rsid w:val="008C497E"/>
    <w:rsid w:val="00975EFE"/>
    <w:rsid w:val="009B6C7F"/>
    <w:rsid w:val="009F67E0"/>
    <w:rsid w:val="00B85262"/>
    <w:rsid w:val="00CA3063"/>
    <w:rsid w:val="00D050F2"/>
    <w:rsid w:val="00D64CFE"/>
    <w:rsid w:val="00DF4E35"/>
    <w:rsid w:val="00E650C3"/>
    <w:rsid w:val="00E82249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2022-12-27T03:06:00Z</cp:lastPrinted>
  <dcterms:created xsi:type="dcterms:W3CDTF">2022-12-27T02:04:00Z</dcterms:created>
  <dcterms:modified xsi:type="dcterms:W3CDTF">2022-12-27T03:06:00Z</dcterms:modified>
</cp:coreProperties>
</file>