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90ADD">
        <w:rPr>
          <w:sz w:val="24"/>
        </w:rPr>
        <w:t>02</w:t>
      </w:r>
      <w:r w:rsidR="00190ADD" w:rsidRPr="00190ADD">
        <w:rPr>
          <w:sz w:val="24"/>
          <w:vertAlign w:val="superscript"/>
        </w:rPr>
        <w:t>nd</w:t>
      </w:r>
      <w:r w:rsidR="00DC4505">
        <w:rPr>
          <w:sz w:val="24"/>
        </w:rPr>
        <w:t xml:space="preserve"> </w:t>
      </w:r>
      <w:r w:rsidR="001B38ED">
        <w:rPr>
          <w:sz w:val="24"/>
        </w:rPr>
        <w:t xml:space="preserve">Nov </w:t>
      </w:r>
      <w:r w:rsidR="00DC4505">
        <w:rPr>
          <w:sz w:val="24"/>
        </w:rPr>
        <w:t>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190A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7</w:t>
      </w:r>
      <w:r w:rsidR="000128D4">
        <w:rPr>
          <w:sz w:val="24"/>
          <w:lang w:eastAsia="zh-CN"/>
        </w:rPr>
        <w:t xml:space="preserve"> unit Bar </w:t>
      </w:r>
      <w:r>
        <w:rPr>
          <w:sz w:val="24"/>
          <w:lang w:eastAsia="zh-CN"/>
        </w:rPr>
        <w:t xml:space="preserve">Feeder from </w:t>
      </w:r>
      <w:r w:rsidR="000128D4">
        <w:rPr>
          <w:sz w:val="24"/>
          <w:lang w:eastAsia="zh-CN"/>
        </w:rPr>
        <w:t>3</w:t>
      </w:r>
      <w:r w:rsidR="000128D4" w:rsidRPr="000128D4">
        <w:rPr>
          <w:sz w:val="24"/>
          <w:vertAlign w:val="superscript"/>
          <w:lang w:eastAsia="zh-CN"/>
        </w:rPr>
        <w:t>rd</w:t>
      </w:r>
      <w:r w:rsidR="000128D4">
        <w:rPr>
          <w:sz w:val="24"/>
          <w:lang w:eastAsia="zh-CN"/>
        </w:rPr>
        <w:t xml:space="preserve"> floor through swing gate opening by using lorry crane</w:t>
      </w:r>
      <w:r>
        <w:rPr>
          <w:sz w:val="24"/>
          <w:lang w:eastAsia="zh-CN"/>
        </w:rPr>
        <w:t xml:space="preserve">, load onto lorry chassis and </w:t>
      </w:r>
      <w:r w:rsidR="001B38ED">
        <w:rPr>
          <w:sz w:val="24"/>
          <w:lang w:eastAsia="zh-CN"/>
        </w:rPr>
        <w:t xml:space="preserve">deliver to scrapyard 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190ADD">
      <w:pPr>
        <w:rPr>
          <w:sz w:val="24"/>
          <w:lang w:eastAsia="zh-CN"/>
        </w:rPr>
      </w:pPr>
      <w:r>
        <w:rPr>
          <w:sz w:val="24"/>
          <w:lang w:eastAsia="zh-CN"/>
        </w:rPr>
        <w:t>08/11</w:t>
      </w:r>
      <w:r w:rsidR="00DC4505">
        <w:rPr>
          <w:sz w:val="24"/>
          <w:lang w:eastAsia="zh-CN"/>
        </w:rPr>
        <w:t>/2017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>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AE6352">
        <w:t>nds Link #03-36</w:t>
      </w:r>
    </w:p>
    <w:p w:rsidR="00840DC8" w:rsidRPr="00840DC8" w:rsidRDefault="001B38E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Yangbum </w:t>
      </w:r>
      <w:r w:rsidR="00AE6352">
        <w:rPr>
          <w:sz w:val="24"/>
          <w:szCs w:val="24"/>
          <w:lang w:eastAsia="zh-CN"/>
        </w:rPr>
        <w:t xml:space="preserve">Engineering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1B38ED" w:rsidRDefault="001B38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190ADD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190A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net/red 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DD2574" w:rsidP="00DC4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190ADD" w:rsidP="00190A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bar feeder from production to near swing gate opening</w:t>
      </w:r>
    </w:p>
    <w:p w:rsidR="001B38ED" w:rsidRDefault="001B38ED" w:rsidP="00190A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down bar feeder from 3</w:t>
      </w:r>
      <w:r w:rsidRPr="001B38E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1B38ED" w:rsidRDefault="001B38ED" w:rsidP="00190AD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 onto lorry chassis</w:t>
      </w:r>
    </w:p>
    <w:p w:rsidR="00EE527F" w:rsidRPr="001B38ED" w:rsidRDefault="001B38ED" w:rsidP="001B38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 with scrapping belt prior to moving out of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>, all debris</w:t>
      </w:r>
      <w:r w:rsidR="007333F9"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bookmarkStart w:id="0" w:name="_GoBack"/>
      <w:bookmarkEnd w:id="0"/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380" w:rsidRDefault="00020380">
      <w:r>
        <w:separator/>
      </w:r>
    </w:p>
  </w:endnote>
  <w:endnote w:type="continuationSeparator" w:id="0">
    <w:p w:rsidR="00020380" w:rsidRDefault="00020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333F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333F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380" w:rsidRDefault="00020380">
      <w:r>
        <w:separator/>
      </w:r>
    </w:p>
  </w:footnote>
  <w:footnote w:type="continuationSeparator" w:id="0">
    <w:p w:rsidR="00020380" w:rsidRDefault="000203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203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2038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20380"/>
    <w:rsid w:val="00063D68"/>
    <w:rsid w:val="00103580"/>
    <w:rsid w:val="00190ADD"/>
    <w:rsid w:val="001B38ED"/>
    <w:rsid w:val="00251834"/>
    <w:rsid w:val="002D1F09"/>
    <w:rsid w:val="00380541"/>
    <w:rsid w:val="00385586"/>
    <w:rsid w:val="003B701A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250C7"/>
    <w:rsid w:val="007333F9"/>
    <w:rsid w:val="008254AB"/>
    <w:rsid w:val="00840DC8"/>
    <w:rsid w:val="00880CD7"/>
    <w:rsid w:val="00884C68"/>
    <w:rsid w:val="00900916"/>
    <w:rsid w:val="00917B6D"/>
    <w:rsid w:val="009C51A6"/>
    <w:rsid w:val="009E678E"/>
    <w:rsid w:val="00A61091"/>
    <w:rsid w:val="00AA5E43"/>
    <w:rsid w:val="00AD13C8"/>
    <w:rsid w:val="00AD5DD6"/>
    <w:rsid w:val="00AE6352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76365-5FAB-44CB-B0CC-5A2FC7FCE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2017-11-02T05:37:00Z</cp:lastPrinted>
  <dcterms:created xsi:type="dcterms:W3CDTF">2017-11-02T02:03:00Z</dcterms:created>
  <dcterms:modified xsi:type="dcterms:W3CDTF">2017-11-02T05:37:00Z</dcterms:modified>
</cp:coreProperties>
</file>