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13141">
      <w:pPr>
        <w:rPr>
          <w:sz w:val="24"/>
          <w:lang w:eastAsia="zh-CN"/>
        </w:rPr>
      </w:pPr>
      <w:r>
        <w:rPr>
          <w:sz w:val="24"/>
        </w:rPr>
        <w:t>Date: 02</w:t>
      </w:r>
      <w:r w:rsidRPr="00113141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0E246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4637EC">
        <w:rPr>
          <w:sz w:val="24"/>
          <w:lang w:eastAsia="zh-CN"/>
        </w:rPr>
        <w:t>oist down c</w:t>
      </w:r>
      <w:r w:rsidR="000E2466">
        <w:rPr>
          <w:sz w:val="24"/>
          <w:lang w:eastAsia="zh-CN"/>
        </w:rPr>
        <w:t>ompressor</w:t>
      </w:r>
      <w:r w:rsidR="00406D34">
        <w:rPr>
          <w:sz w:val="24"/>
          <w:lang w:eastAsia="zh-CN"/>
        </w:rPr>
        <w:t xml:space="preserve"> from roof top</w:t>
      </w:r>
      <w:r w:rsidR="000E2466">
        <w:rPr>
          <w:sz w:val="24"/>
          <w:lang w:eastAsia="zh-CN"/>
        </w:rPr>
        <w:t xml:space="preserve"> to grou</w:t>
      </w:r>
      <w:r w:rsidR="00810FBB">
        <w:rPr>
          <w:sz w:val="24"/>
          <w:lang w:eastAsia="zh-CN"/>
        </w:rPr>
        <w:t>nd floor and load o</w:t>
      </w:r>
      <w:r w:rsidR="00113141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Compressor Spec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32775C">
        <w:rPr>
          <w:sz w:val="24"/>
          <w:szCs w:val="24"/>
          <w:lang w:eastAsia="zh-CN"/>
        </w:rPr>
        <w:t xml:space="preserve"> 122 x 85 x 160</w:t>
      </w:r>
      <w:r w:rsidR="00810FBB">
        <w:rPr>
          <w:sz w:val="24"/>
          <w:szCs w:val="24"/>
          <w:lang w:eastAsia="zh-CN"/>
        </w:rPr>
        <w:t xml:space="preserve"> cm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2775C">
        <w:rPr>
          <w:sz w:val="24"/>
          <w:szCs w:val="24"/>
          <w:lang w:eastAsia="zh-CN"/>
        </w:rPr>
        <w:t>2</w:t>
      </w:r>
      <w:r w:rsidR="004637EC">
        <w:rPr>
          <w:sz w:val="24"/>
          <w:szCs w:val="24"/>
          <w:lang w:eastAsia="zh-CN"/>
        </w:rPr>
        <w:t xml:space="preserve">00 kg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4637EC" w:rsidP="00D54456">
      <w:pPr>
        <w:rPr>
          <w:sz w:val="24"/>
          <w:lang w:eastAsia="zh-CN"/>
        </w:rPr>
      </w:pPr>
      <w:r>
        <w:rPr>
          <w:sz w:val="24"/>
          <w:lang w:eastAsia="zh-CN"/>
        </w:rPr>
        <w:t>02/12/22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1131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E2466">
        <w:rPr>
          <w:bCs/>
          <w:sz w:val="24"/>
          <w:szCs w:val="24"/>
          <w:lang w:eastAsia="zh-CN"/>
        </w:rPr>
        <w:t xml:space="preserve">0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637EC" w:rsidP="008254AB">
      <w:pPr>
        <w:pStyle w:val="Heading4"/>
      </w:pPr>
      <w:r>
        <w:t>33 Changi South Ave 2</w:t>
      </w:r>
    </w:p>
    <w:p w:rsidR="00840DC8" w:rsidRPr="00840DC8" w:rsidRDefault="004637E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Flowserve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06D34">
        <w:rPr>
          <w:sz w:val="24"/>
          <w:lang w:eastAsia="zh-CN"/>
        </w:rPr>
        <w:t xml:space="preserve"> 50 ton mobile</w:t>
      </w:r>
      <w:r w:rsidR="00217387">
        <w:rPr>
          <w:sz w:val="24"/>
          <w:lang w:eastAsia="zh-CN"/>
        </w:rPr>
        <w:t xml:space="preserve"> crane</w:t>
      </w:r>
    </w:p>
    <w:p w:rsidR="00113141" w:rsidRDefault="00113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EE527F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06D34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294ACF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94AC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406D34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 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operator to extract the crane boom to building rooftop 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2F6563">
        <w:rPr>
          <w:sz w:val="24"/>
          <w:lang w:eastAsia="zh-CN"/>
        </w:rPr>
        <w:t>crane hook and secure onto rigging point of compressor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hoist down compressor</w:t>
      </w:r>
      <w:r w:rsidR="00406D34">
        <w:rPr>
          <w:sz w:val="24"/>
          <w:lang w:eastAsia="zh-CN"/>
        </w:rPr>
        <w:t xml:space="preserve"> from roof top</w:t>
      </w:r>
      <w:r>
        <w:rPr>
          <w:sz w:val="24"/>
          <w:lang w:eastAsia="zh-CN"/>
        </w:rPr>
        <w:t xml:space="preserve"> to the ground </w:t>
      </w:r>
    </w:p>
    <w:p w:rsidR="003B598B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compressor onto 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form compressor rigging point</w:t>
      </w:r>
    </w:p>
    <w:p w:rsidR="004637EC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compressor with strapping belt prior to moving out of premise</w:t>
      </w:r>
    </w:p>
    <w:p w:rsidR="002F6563" w:rsidRPr="003B598B" w:rsidRDefault="004637EC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to new factory</w:t>
      </w:r>
      <w:r w:rsidR="002F6563">
        <w:rPr>
          <w:sz w:val="24"/>
          <w:lang w:eastAsia="zh-CN"/>
        </w:rPr>
        <w:t xml:space="preserve">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3F6" w:rsidRDefault="001503F6">
      <w:r>
        <w:separator/>
      </w:r>
    </w:p>
  </w:endnote>
  <w:endnote w:type="continuationSeparator" w:id="0">
    <w:p w:rsidR="001503F6" w:rsidRDefault="0015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31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31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3F6" w:rsidRDefault="001503F6">
      <w:r>
        <w:separator/>
      </w:r>
    </w:p>
  </w:footnote>
  <w:footnote w:type="continuationSeparator" w:id="0">
    <w:p w:rsidR="001503F6" w:rsidRDefault="001503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503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503F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13141"/>
    <w:rsid w:val="001503F6"/>
    <w:rsid w:val="0018797C"/>
    <w:rsid w:val="001B2DA5"/>
    <w:rsid w:val="00213060"/>
    <w:rsid w:val="00217387"/>
    <w:rsid w:val="00232A30"/>
    <w:rsid w:val="00251834"/>
    <w:rsid w:val="002676EC"/>
    <w:rsid w:val="00294ACF"/>
    <w:rsid w:val="002F2EEC"/>
    <w:rsid w:val="002F6563"/>
    <w:rsid w:val="0032775C"/>
    <w:rsid w:val="003B598B"/>
    <w:rsid w:val="003C55F6"/>
    <w:rsid w:val="00406D34"/>
    <w:rsid w:val="0042603E"/>
    <w:rsid w:val="004637EC"/>
    <w:rsid w:val="004725E1"/>
    <w:rsid w:val="00483B63"/>
    <w:rsid w:val="004E7845"/>
    <w:rsid w:val="00511112"/>
    <w:rsid w:val="005C353E"/>
    <w:rsid w:val="006A0465"/>
    <w:rsid w:val="006A4F9C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C13786"/>
    <w:rsid w:val="00C23A86"/>
    <w:rsid w:val="00C61DE4"/>
    <w:rsid w:val="00C8012B"/>
    <w:rsid w:val="00C84581"/>
    <w:rsid w:val="00CA3063"/>
    <w:rsid w:val="00CB71DF"/>
    <w:rsid w:val="00CE2DFD"/>
    <w:rsid w:val="00CF74CA"/>
    <w:rsid w:val="00D46EC1"/>
    <w:rsid w:val="00D54456"/>
    <w:rsid w:val="00D60D33"/>
    <w:rsid w:val="00D910BC"/>
    <w:rsid w:val="00DE3F8D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2022-12-01T23:59:00Z</cp:lastPrinted>
  <dcterms:created xsi:type="dcterms:W3CDTF">2022-11-29T02:45:00Z</dcterms:created>
  <dcterms:modified xsi:type="dcterms:W3CDTF">2022-12-01T23:59:00Z</dcterms:modified>
</cp:coreProperties>
</file>