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F7E9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1680B">
        <w:rPr>
          <w:sz w:val="24"/>
        </w:rPr>
        <w:t>24</w:t>
      </w:r>
      <w:r w:rsidR="00F4440E">
        <w:rPr>
          <w:sz w:val="24"/>
        </w:rPr>
        <w:t xml:space="preserve"> Sep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F7E9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4440E">
        <w:rPr>
          <w:sz w:val="24"/>
          <w:lang w:eastAsia="zh-CN"/>
        </w:rPr>
        <w:t xml:space="preserve">hoist down 3 unit Scissor lifter </w:t>
      </w:r>
      <w:r w:rsidR="00C72757">
        <w:rPr>
          <w:sz w:val="24"/>
          <w:lang w:eastAsia="zh-CN"/>
        </w:rPr>
        <w:t>and deliver to basement 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4440E">
      <w:pPr>
        <w:rPr>
          <w:sz w:val="24"/>
          <w:lang w:eastAsia="zh-CN"/>
        </w:rPr>
      </w:pPr>
      <w:r>
        <w:rPr>
          <w:sz w:val="24"/>
          <w:lang w:eastAsia="zh-CN"/>
        </w:rPr>
        <w:t>27/09/2014  -  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Pr="00257C21" w:rsidRDefault="00F4440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Changi Airport T3 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F44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BC5602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4440E">
        <w:rPr>
          <w:sz w:val="24"/>
          <w:lang w:eastAsia="zh-CN"/>
        </w:rPr>
        <w:t>/webbing sling</w:t>
      </w:r>
    </w:p>
    <w:p w:rsidR="006467DA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4440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F44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BC5602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crane to park at designated area for the lift</w:t>
      </w:r>
    </w:p>
    <w:p w:rsidR="00E76DB5" w:rsidRDefault="00F44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C72757" w:rsidRDefault="00F4440E" w:rsidP="00C72757">
      <w:pPr>
        <w:pStyle w:val="Header"/>
        <w:numPr>
          <w:ilvl w:val="0"/>
          <w:numId w:val="10"/>
        </w:numPr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C72757">
        <w:rPr>
          <w:sz w:val="24"/>
          <w:lang w:eastAsia="zh-CN"/>
        </w:rPr>
        <w:t xml:space="preserve">own 3 unit scissor lifter </w:t>
      </w:r>
    </w:p>
    <w:p w:rsidR="00BC5602" w:rsidRPr="00C72757" w:rsidRDefault="00C72757" w:rsidP="00C72757">
      <w:pPr>
        <w:pStyle w:val="Header"/>
        <w:numPr>
          <w:ilvl w:val="0"/>
          <w:numId w:val="10"/>
        </w:numPr>
        <w:rPr>
          <w:sz w:val="24"/>
          <w:lang w:eastAsia="zh-CN"/>
        </w:rPr>
      </w:pPr>
      <w:r>
        <w:rPr>
          <w:sz w:val="24"/>
          <w:lang w:eastAsia="zh-CN"/>
        </w:rPr>
        <w:t xml:space="preserve">Deliver scissor lifter </w:t>
      </w:r>
      <w:bookmarkStart w:id="0" w:name="_GoBack"/>
      <w:bookmarkEnd w:id="0"/>
      <w:r>
        <w:rPr>
          <w:sz w:val="24"/>
          <w:lang w:eastAsia="zh-CN"/>
        </w:rPr>
        <w:t>to basement 3</w:t>
      </w:r>
    </w:p>
    <w:p w:rsidR="00BC5602" w:rsidRPr="00BC5602" w:rsidRDefault="00BC5602" w:rsidP="00BC5602">
      <w:pPr>
        <w:pStyle w:val="Header"/>
        <w:numPr>
          <w:ilvl w:val="0"/>
          <w:numId w:val="10"/>
        </w:numPr>
        <w:rPr>
          <w:sz w:val="24"/>
          <w:lang w:eastAsia="zh-CN"/>
        </w:rPr>
      </w:pPr>
      <w:r>
        <w:rPr>
          <w:sz w:val="24"/>
          <w:lang w:eastAsia="zh-CN"/>
        </w:rPr>
        <w:t>Worke</w:t>
      </w:r>
      <w:r w:rsidR="00C72757">
        <w:rPr>
          <w:sz w:val="24"/>
          <w:lang w:eastAsia="zh-CN"/>
        </w:rPr>
        <w:t>rs to shift and position scissor lifter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F7E91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938" w:rsidRDefault="00F13938">
      <w:r>
        <w:separator/>
      </w:r>
    </w:p>
  </w:endnote>
  <w:endnote w:type="continuationSeparator" w:id="0">
    <w:p w:rsidR="00F13938" w:rsidRDefault="00F13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27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27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938" w:rsidRDefault="00F13938">
      <w:r>
        <w:separator/>
      </w:r>
    </w:p>
  </w:footnote>
  <w:footnote w:type="continuationSeparator" w:id="0">
    <w:p w:rsidR="00F13938" w:rsidRDefault="00F13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139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1393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</w:t>
    </w:r>
    <w:r w:rsidR="00BC5602"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0151"/>
    <w:rsid w:val="0007152C"/>
    <w:rsid w:val="000C68D5"/>
    <w:rsid w:val="000D3C89"/>
    <w:rsid w:val="001268A8"/>
    <w:rsid w:val="00141D73"/>
    <w:rsid w:val="00257C21"/>
    <w:rsid w:val="00466C7A"/>
    <w:rsid w:val="005F7E91"/>
    <w:rsid w:val="006467DA"/>
    <w:rsid w:val="00895D5D"/>
    <w:rsid w:val="00971AE8"/>
    <w:rsid w:val="0099046A"/>
    <w:rsid w:val="00BC5602"/>
    <w:rsid w:val="00C72757"/>
    <w:rsid w:val="00D1680B"/>
    <w:rsid w:val="00E76DB5"/>
    <w:rsid w:val="00EC1220"/>
    <w:rsid w:val="00F13938"/>
    <w:rsid w:val="00F4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BC560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0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2014-09-24T03:03:00Z</cp:lastPrinted>
  <dcterms:created xsi:type="dcterms:W3CDTF">2014-09-24T01:48:00Z</dcterms:created>
  <dcterms:modified xsi:type="dcterms:W3CDTF">2014-09-24T03:03:00Z</dcterms:modified>
</cp:coreProperties>
</file>