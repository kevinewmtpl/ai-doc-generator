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C8B70" w14:textId="77777777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8FE2C2A" w14:textId="77777777" w:rsidR="003417DD" w:rsidRDefault="003417DD">
      <w:pPr>
        <w:rPr>
          <w:sz w:val="24"/>
        </w:rPr>
      </w:pPr>
    </w:p>
    <w:p w14:paraId="49F1375A" w14:textId="2131D207" w:rsidR="00FC7A38" w:rsidRDefault="00844FE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91E39">
        <w:rPr>
          <w:sz w:val="24"/>
        </w:rPr>
        <w:t>09</w:t>
      </w:r>
      <w:r w:rsidR="00091E39" w:rsidRPr="00091E39">
        <w:rPr>
          <w:sz w:val="24"/>
          <w:vertAlign w:val="superscript"/>
        </w:rPr>
        <w:t>th</w:t>
      </w:r>
      <w:r w:rsidR="00091E39">
        <w:rPr>
          <w:sz w:val="24"/>
        </w:rPr>
        <w:t xml:space="preserve"> Dec</w:t>
      </w:r>
      <w:r w:rsidR="004D5C6C">
        <w:rPr>
          <w:sz w:val="24"/>
        </w:rPr>
        <w:t xml:space="preserve"> 2024</w:t>
      </w:r>
    </w:p>
    <w:p w14:paraId="45E54758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7EED809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0E2754F" w14:textId="77777777" w:rsidR="00FC7A38" w:rsidRDefault="00844F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down 1 unit machine</w:t>
      </w:r>
      <w:r w:rsidR="00AD7EE8">
        <w:rPr>
          <w:rFonts w:hint="eastAsia"/>
          <w:sz w:val="24"/>
          <w:lang w:eastAsia="zh-CN"/>
        </w:rPr>
        <w:t xml:space="preserve"> from lorry chassis to the ground</w:t>
      </w:r>
      <w:r w:rsidR="00BC1E8B">
        <w:rPr>
          <w:rFonts w:hint="eastAsia"/>
          <w:sz w:val="24"/>
          <w:lang w:eastAsia="zh-CN"/>
        </w:rPr>
        <w:t>,</w:t>
      </w:r>
      <w:r>
        <w:rPr>
          <w:sz w:val="24"/>
          <w:lang w:eastAsia="zh-CN"/>
        </w:rPr>
        <w:t xml:space="preserve"> shift and position </w:t>
      </w:r>
      <w:r w:rsidR="00FE1A46">
        <w:rPr>
          <w:sz w:val="24"/>
          <w:lang w:eastAsia="zh-CN"/>
        </w:rPr>
        <w:t>into factory premise</w:t>
      </w:r>
      <w:r w:rsidR="00F1229E">
        <w:rPr>
          <w:sz w:val="24"/>
          <w:lang w:eastAsia="zh-CN"/>
        </w:rPr>
        <w:t xml:space="preserve"> at ground floor</w:t>
      </w:r>
    </w:p>
    <w:p w14:paraId="3ABB3FB3" w14:textId="77777777"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C87945D" w14:textId="77777777"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38538190" w14:textId="77777777" w:rsidR="00A62208" w:rsidRDefault="00844FE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Microweily</w:t>
      </w:r>
      <w:proofErr w:type="spellEnd"/>
      <w:r>
        <w:rPr>
          <w:bCs/>
          <w:sz w:val="24"/>
          <w:szCs w:val="24"/>
          <w:lang w:eastAsia="zh-CN"/>
        </w:rPr>
        <w:t xml:space="preserve"> TY2260VS </w:t>
      </w:r>
    </w:p>
    <w:p w14:paraId="769E399E" w14:textId="77777777" w:rsidR="00AD7EE8" w:rsidRDefault="00844FE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318 x 135 x 183 cm</w:t>
      </w:r>
    </w:p>
    <w:p w14:paraId="2F15471A" w14:textId="03184C70" w:rsidR="00AD7EE8" w:rsidRDefault="00844FE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2, 3</w:t>
      </w:r>
      <w:r w:rsidR="00091E39">
        <w:rPr>
          <w:bCs/>
          <w:sz w:val="24"/>
          <w:szCs w:val="24"/>
          <w:lang w:eastAsia="zh-CN"/>
        </w:rPr>
        <w:t>3</w:t>
      </w:r>
      <w:r>
        <w:rPr>
          <w:bCs/>
          <w:sz w:val="24"/>
          <w:szCs w:val="24"/>
          <w:lang w:eastAsia="zh-CN"/>
        </w:rPr>
        <w:t>0</w:t>
      </w:r>
      <w:r w:rsidR="00BA54CF">
        <w:rPr>
          <w:bCs/>
          <w:sz w:val="24"/>
          <w:szCs w:val="24"/>
          <w:lang w:eastAsia="zh-CN"/>
        </w:rPr>
        <w:t xml:space="preserve"> kg </w:t>
      </w:r>
    </w:p>
    <w:p w14:paraId="5E558F14" w14:textId="77777777"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35EDBEB" w14:textId="77777777" w:rsidR="00844FEC" w:rsidRDefault="00844F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Risk Assessment</w:t>
      </w:r>
    </w:p>
    <w:p w14:paraId="39277E32" w14:textId="77777777" w:rsidR="00844FEC" w:rsidRDefault="00844FE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3B210401" w14:textId="77777777" w:rsidR="00844FEC" w:rsidRPr="00844FEC" w:rsidRDefault="00844FE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CA36AE8" w14:textId="77777777" w:rsidR="00DF421F" w:rsidRPr="007A5D4B" w:rsidRDefault="00AD7EE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449509A" w14:textId="36412248" w:rsidR="00DA33F3" w:rsidRDefault="00091E39">
      <w:pPr>
        <w:rPr>
          <w:sz w:val="24"/>
          <w:lang w:eastAsia="zh-CN"/>
        </w:rPr>
      </w:pPr>
      <w:r>
        <w:rPr>
          <w:sz w:val="24"/>
          <w:lang w:eastAsia="zh-CN"/>
        </w:rPr>
        <w:t>17/12</w:t>
      </w:r>
      <w:r w:rsidR="00EE49AD">
        <w:rPr>
          <w:sz w:val="24"/>
          <w:lang w:eastAsia="zh-CN"/>
        </w:rPr>
        <w:t>/24</w:t>
      </w:r>
    </w:p>
    <w:p w14:paraId="2BA5E369" w14:textId="77777777" w:rsidR="00AD7EE8" w:rsidRDefault="00AD7EE8">
      <w:pPr>
        <w:rPr>
          <w:sz w:val="24"/>
          <w:lang w:eastAsia="zh-CN"/>
        </w:rPr>
      </w:pPr>
    </w:p>
    <w:p w14:paraId="16120738" w14:textId="77777777" w:rsidR="00AD7EE8" w:rsidRDefault="00AD7EE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14:paraId="4CAB9B2D" w14:textId="7C9C7E5A" w:rsidR="00AD7EE8" w:rsidRPr="00AD7EE8" w:rsidRDefault="00091E3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AD7EE8">
        <w:rPr>
          <w:sz w:val="24"/>
          <w:szCs w:val="24"/>
          <w:lang w:eastAsia="zh-CN"/>
        </w:rPr>
        <w:t xml:space="preserve"> am</w:t>
      </w:r>
    </w:p>
    <w:p w14:paraId="6E6CF126" w14:textId="77777777"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46C3CE8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7698519" w14:textId="4399E932" w:rsidR="006D186A" w:rsidRDefault="007465A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</w:t>
      </w:r>
      <w:r w:rsidR="00091E39">
        <w:rPr>
          <w:bCs/>
          <w:sz w:val="24"/>
          <w:szCs w:val="24"/>
          <w:lang w:eastAsia="zh-CN"/>
        </w:rPr>
        <w:t>3</w:t>
      </w:r>
      <w:r>
        <w:rPr>
          <w:bCs/>
          <w:sz w:val="24"/>
          <w:szCs w:val="24"/>
          <w:lang w:eastAsia="zh-CN"/>
        </w:rPr>
        <w:t xml:space="preserve"> Loyang Lane</w:t>
      </w:r>
      <w:r w:rsidR="00DA33F3">
        <w:rPr>
          <w:bCs/>
          <w:sz w:val="24"/>
          <w:szCs w:val="24"/>
          <w:lang w:eastAsia="zh-CN"/>
        </w:rPr>
        <w:t xml:space="preserve"> </w:t>
      </w:r>
    </w:p>
    <w:p w14:paraId="1623CA61" w14:textId="77777777" w:rsidR="00A62208" w:rsidRPr="000B14C2" w:rsidRDefault="00DA33F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Windsor </w:t>
      </w:r>
      <w:proofErr w:type="spellStart"/>
      <w:r>
        <w:rPr>
          <w:bCs/>
          <w:sz w:val="24"/>
          <w:szCs w:val="24"/>
          <w:lang w:eastAsia="zh-CN"/>
        </w:rPr>
        <w:t>Airmotive</w:t>
      </w:r>
      <w:proofErr w:type="spellEnd"/>
      <w:r>
        <w:rPr>
          <w:bCs/>
          <w:sz w:val="24"/>
          <w:szCs w:val="24"/>
          <w:lang w:eastAsia="zh-CN"/>
        </w:rPr>
        <w:t xml:space="preserve"> Asia Pte Ltd</w:t>
      </w:r>
    </w:p>
    <w:p w14:paraId="7617AAD9" w14:textId="77777777" w:rsidR="00FC7A38" w:rsidRDefault="00FC7A38">
      <w:pPr>
        <w:rPr>
          <w:lang w:eastAsia="zh-CN"/>
        </w:rPr>
      </w:pPr>
    </w:p>
    <w:p w14:paraId="05024F35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4A547D8" w14:textId="77777777" w:rsidR="00A62208" w:rsidRDefault="00844F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04B42">
        <w:rPr>
          <w:sz w:val="24"/>
          <w:lang w:eastAsia="zh-CN"/>
        </w:rPr>
        <w:t xml:space="preserve"> x </w:t>
      </w:r>
      <w:r w:rsidR="004D5C6C">
        <w:rPr>
          <w:sz w:val="24"/>
          <w:lang w:eastAsia="zh-CN"/>
        </w:rPr>
        <w:t xml:space="preserve">633 </w:t>
      </w:r>
      <w:r w:rsidR="00E04B42">
        <w:rPr>
          <w:sz w:val="24"/>
          <w:lang w:eastAsia="zh-CN"/>
        </w:rPr>
        <w:t xml:space="preserve">lorry loader </w:t>
      </w:r>
    </w:p>
    <w:p w14:paraId="13C20E07" w14:textId="77777777" w:rsidR="006D186A" w:rsidRDefault="00844F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14:paraId="16A0CCE1" w14:textId="77777777" w:rsidR="00F1229E" w:rsidRDefault="00DA3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14:paraId="31E09F44" w14:textId="77777777" w:rsidR="00F1229E" w:rsidRDefault="00F122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114AD124" w14:textId="77777777" w:rsidR="00DA33F3" w:rsidRDefault="00F122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4D5C6C">
        <w:rPr>
          <w:sz w:val="24"/>
          <w:lang w:eastAsia="zh-CN"/>
        </w:rPr>
        <w:t xml:space="preserve"> </w:t>
      </w:r>
      <w:r w:rsidR="00DA33F3">
        <w:rPr>
          <w:sz w:val="24"/>
          <w:lang w:eastAsia="zh-CN"/>
        </w:rPr>
        <w:t xml:space="preserve"> </w:t>
      </w:r>
    </w:p>
    <w:p w14:paraId="7E4618F5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23868C3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2917E120" w14:textId="77777777" w:rsidR="007A5D4B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at unloading area</w:t>
      </w:r>
    </w:p>
    <w:p w14:paraId="14244BC4" w14:textId="77777777"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14:paraId="4F7B4816" w14:textId="77777777"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7896270" w14:textId="77777777" w:rsidR="00E04B42" w:rsidRDefault="00E04B4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14:paraId="7C92327C" w14:textId="77777777" w:rsidR="00E04B42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on heavy rain, thunderstorms and lightning weather</w:t>
      </w:r>
    </w:p>
    <w:p w14:paraId="0FA7AA0C" w14:textId="77777777" w:rsidR="004D5C6C" w:rsidRDefault="00E04B42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disposed </w:t>
      </w:r>
    </w:p>
    <w:p w14:paraId="2E335086" w14:textId="77777777" w:rsidR="00844FEC" w:rsidRDefault="00844FEC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1A4E712" w14:textId="77777777" w:rsidR="00C80115" w:rsidRPr="004D5C6C" w:rsidRDefault="00C8011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14:paraId="2E414E78" w14:textId="77777777" w:rsidR="00C80115" w:rsidRDefault="00C80115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</w:t>
      </w:r>
      <w:r w:rsidR="00E92424">
        <w:rPr>
          <w:bCs/>
          <w:sz w:val="24"/>
          <w:szCs w:val="24"/>
          <w:lang w:eastAsia="zh-CN"/>
        </w:rPr>
        <w:t>certified lifting supervisor, rigger, sign</w:t>
      </w:r>
      <w:r w:rsidR="00B20262">
        <w:rPr>
          <w:bCs/>
          <w:sz w:val="24"/>
          <w:szCs w:val="24"/>
          <w:lang w:eastAsia="zh-CN"/>
        </w:rPr>
        <w:t xml:space="preserve">alman and lorry crane </w:t>
      </w:r>
      <w:r w:rsidR="00E92424">
        <w:rPr>
          <w:bCs/>
          <w:sz w:val="24"/>
          <w:szCs w:val="24"/>
          <w:lang w:eastAsia="zh-CN"/>
        </w:rPr>
        <w:t xml:space="preserve">operator will be involved in this operation (attached all lifting crew certificate) </w:t>
      </w:r>
    </w:p>
    <w:p w14:paraId="1A6C1C87" w14:textId="77777777" w:rsidR="00E92424" w:rsidRPr="00C80115" w:rsidRDefault="00E92424" w:rsidP="00A72C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08F183C" w14:textId="77777777" w:rsidR="00FC7A38" w:rsidRPr="00DA33F3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CA185EF" w14:textId="036EF4C1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6B9BF298" w14:textId="7777777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A33F3">
        <w:rPr>
          <w:sz w:val="24"/>
          <w:szCs w:val="24"/>
        </w:rPr>
        <w:t xml:space="preserve">fully </w:t>
      </w:r>
      <w:proofErr w:type="gramStart"/>
      <w:r w:rsidR="00DA0070">
        <w:rPr>
          <w:sz w:val="24"/>
          <w:szCs w:val="24"/>
        </w:rPr>
        <w:t>equip</w:t>
      </w:r>
      <w:proofErr w:type="gramEnd"/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58B6AA14" w14:textId="77777777" w:rsidR="000D2FEB" w:rsidRDefault="000D2FEB">
      <w:pPr>
        <w:rPr>
          <w:sz w:val="24"/>
          <w:szCs w:val="24"/>
        </w:rPr>
      </w:pPr>
      <w:r>
        <w:rPr>
          <w:sz w:val="24"/>
          <w:szCs w:val="24"/>
        </w:rPr>
        <w:t xml:space="preserve">Lifting machine and lifting gear with M.O.M certificate </w:t>
      </w:r>
    </w:p>
    <w:p w14:paraId="72A79AA7" w14:textId="77777777" w:rsidR="00FC7A38" w:rsidRPr="00AD14A5" w:rsidRDefault="00C80115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</w:t>
      </w:r>
      <w:r w:rsidR="00AD14A5"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 w:rsidR="00AD14A5"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>
        <w:rPr>
          <w:sz w:val="24"/>
          <w:szCs w:val="24"/>
        </w:rPr>
        <w:t>lifting supervisor, rigger and signalman</w:t>
      </w:r>
      <w:r w:rsidR="00DE52F9">
        <w:t xml:space="preserve">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22E4ED42" w14:textId="77777777"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14:paraId="436EC8BB" w14:textId="77777777"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0C1779EA" w14:textId="77777777" w:rsidR="000D2FEB" w:rsidRDefault="000D2FE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crane at designated unloading area</w:t>
      </w:r>
    </w:p>
    <w:p w14:paraId="7BACC086" w14:textId="77777777" w:rsidR="00FE1A46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Rigger to attached sling to crane hook</w:t>
      </w:r>
    </w:p>
    <w:p w14:paraId="2D62CF90" w14:textId="77777777" w:rsidR="00FE1A46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sling to rigging point of machine </w:t>
      </w:r>
    </w:p>
    <w:p w14:paraId="42C19CF5" w14:textId="77777777" w:rsidR="00C80115" w:rsidRDefault="00FE1A4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</w:t>
      </w:r>
      <w:r w:rsidR="00034916">
        <w:rPr>
          <w:b w:val="0"/>
          <w:sz w:val="24"/>
          <w:szCs w:val="24"/>
          <w:u w:val="none"/>
          <w:lang w:eastAsia="zh-CN"/>
        </w:rPr>
        <w:t>oist and</w:t>
      </w:r>
      <w:r w:rsidR="00C80115">
        <w:rPr>
          <w:b w:val="0"/>
          <w:sz w:val="24"/>
          <w:szCs w:val="24"/>
          <w:u w:val="none"/>
          <w:lang w:eastAsia="zh-CN"/>
        </w:rPr>
        <w:t xml:space="preserve"> deta</w:t>
      </w:r>
      <w:r w:rsidR="00034916">
        <w:rPr>
          <w:b w:val="0"/>
          <w:sz w:val="24"/>
          <w:szCs w:val="24"/>
          <w:u w:val="none"/>
          <w:lang w:eastAsia="zh-CN"/>
        </w:rPr>
        <w:t>ch machine from base</w:t>
      </w:r>
      <w:r>
        <w:rPr>
          <w:b w:val="0"/>
          <w:sz w:val="24"/>
          <w:szCs w:val="24"/>
          <w:u w:val="none"/>
          <w:lang w:eastAsia="zh-CN"/>
        </w:rPr>
        <w:t xml:space="preserve">     </w:t>
      </w:r>
    </w:p>
    <w:p w14:paraId="18AF2E16" w14:textId="77777777" w:rsidR="00034916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Swing machine away from base</w:t>
      </w:r>
    </w:p>
    <w:p w14:paraId="1387B59F" w14:textId="77777777" w:rsidR="00034916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</w:t>
      </w:r>
      <w:r w:rsidR="00FE1A46">
        <w:rPr>
          <w:b w:val="0"/>
          <w:sz w:val="24"/>
          <w:szCs w:val="24"/>
          <w:u w:val="none"/>
          <w:lang w:eastAsia="zh-CN"/>
        </w:rPr>
        <w:t>ower</w:t>
      </w:r>
      <w:r w:rsidR="004D5C6C">
        <w:rPr>
          <w:b w:val="0"/>
          <w:sz w:val="24"/>
          <w:szCs w:val="24"/>
          <w:u w:val="none"/>
          <w:lang w:eastAsia="zh-CN"/>
        </w:rPr>
        <w:t xml:space="preserve"> down machine to near ground level </w:t>
      </w:r>
    </w:p>
    <w:p w14:paraId="584F4E01" w14:textId="77777777" w:rsidR="000D2FEB" w:rsidRDefault="0003491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</w:t>
      </w:r>
      <w:r w:rsidR="004D5C6C">
        <w:rPr>
          <w:b w:val="0"/>
          <w:sz w:val="24"/>
          <w:szCs w:val="24"/>
          <w:u w:val="none"/>
          <w:lang w:eastAsia="zh-CN"/>
        </w:rPr>
        <w:t xml:space="preserve">t </w:t>
      </w:r>
      <w:r w:rsidR="00844FEC">
        <w:rPr>
          <w:b w:val="0"/>
          <w:sz w:val="24"/>
          <w:szCs w:val="24"/>
          <w:u w:val="none"/>
          <w:lang w:eastAsia="zh-CN"/>
        </w:rPr>
        <w:t>rollers/</w:t>
      </w:r>
      <w:r w:rsidR="004D5C6C">
        <w:rPr>
          <w:b w:val="0"/>
          <w:sz w:val="24"/>
          <w:szCs w:val="24"/>
          <w:u w:val="none"/>
          <w:lang w:eastAsia="zh-CN"/>
        </w:rPr>
        <w:t>pallet truck under machine bed</w:t>
      </w:r>
    </w:p>
    <w:p w14:paraId="757073DF" w14:textId="77777777" w:rsidR="00B20262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</w:t>
      </w:r>
      <w:r w:rsidR="00024726">
        <w:rPr>
          <w:b w:val="0"/>
          <w:sz w:val="24"/>
          <w:u w:val="none"/>
          <w:lang w:eastAsia="zh-CN"/>
        </w:rPr>
        <w:t>hift and</w:t>
      </w:r>
      <w:r w:rsidR="007C576A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transport machine into factory premise</w:t>
      </w:r>
    </w:p>
    <w:p w14:paraId="761A2759" w14:textId="77777777" w:rsidR="00844FEC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7C576A">
        <w:rPr>
          <w:b w:val="0"/>
          <w:sz w:val="24"/>
          <w:u w:val="none"/>
          <w:lang w:eastAsia="zh-CN"/>
        </w:rPr>
        <w:t>osit</w:t>
      </w:r>
      <w:r>
        <w:rPr>
          <w:b w:val="0"/>
          <w:sz w:val="24"/>
          <w:u w:val="none"/>
          <w:lang w:eastAsia="zh-CN"/>
        </w:rPr>
        <w:t>ion at</w:t>
      </w:r>
      <w:r w:rsidR="00BA54CF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the </w:t>
      </w:r>
      <w:r w:rsidR="00844FEC">
        <w:rPr>
          <w:b w:val="0"/>
          <w:sz w:val="24"/>
          <w:u w:val="none"/>
          <w:lang w:eastAsia="zh-CN"/>
        </w:rPr>
        <w:t>designated location</w:t>
      </w:r>
    </w:p>
    <w:p w14:paraId="64646C8D" w14:textId="77777777" w:rsidR="00446E52" w:rsidRPr="00B20262" w:rsidRDefault="00844FE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rollers and insert levelling pad under machine bed </w:t>
      </w:r>
      <w:r w:rsidR="00C80115">
        <w:rPr>
          <w:b w:val="0"/>
          <w:sz w:val="24"/>
          <w:u w:val="none"/>
          <w:lang w:eastAsia="zh-CN"/>
        </w:rPr>
        <w:t xml:space="preserve"> </w:t>
      </w:r>
    </w:p>
    <w:p w14:paraId="7BA55AB9" w14:textId="77777777" w:rsidR="007C576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119674EE" w14:textId="77777777" w:rsidR="00C80115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 w:rsidR="00C80115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C80115">
        <w:rPr>
          <w:b w:val="0"/>
          <w:sz w:val="24"/>
          <w:u w:val="none"/>
          <w:lang w:eastAsia="zh-CN"/>
        </w:rPr>
        <w:t>d</w:t>
      </w:r>
    </w:p>
    <w:p w14:paraId="54107C8A" w14:textId="77777777" w:rsidR="00B20262" w:rsidRPr="003417DD" w:rsidRDefault="00B2026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1786AF2C" w14:textId="77777777"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24FAFA30" w14:textId="77777777"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4B5CB6B0" w14:textId="77777777" w:rsidR="00FC7A38" w:rsidRDefault="004D5C6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proofErr w:type="spellStart"/>
      <w:r w:rsidR="006B0D6D">
        <w:rPr>
          <w:b w:val="0"/>
          <w:sz w:val="24"/>
          <w:u w:val="none"/>
          <w:lang w:eastAsia="zh-CN"/>
        </w:rPr>
        <w:t>Zailani</w:t>
      </w:r>
      <w:proofErr w:type="spellEnd"/>
    </w:p>
    <w:p w14:paraId="3ED96111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346DAEEE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6EDCAD8F" w14:textId="77777777" w:rsidR="00FC7A38" w:rsidRPr="0001590F" w:rsidRDefault="00B20262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        </w:t>
      </w: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0A6762" w14:textId="77777777" w:rsidR="000A5B0C" w:rsidRDefault="000A5B0C">
      <w:r>
        <w:separator/>
      </w:r>
    </w:p>
  </w:endnote>
  <w:endnote w:type="continuationSeparator" w:id="0">
    <w:p w14:paraId="3523CD55" w14:textId="77777777" w:rsidR="000A5B0C" w:rsidRDefault="000A5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526CB6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73BA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73BA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F5C28A" w14:textId="77777777" w:rsidR="000A5B0C" w:rsidRDefault="000A5B0C">
      <w:r>
        <w:separator/>
      </w:r>
    </w:p>
  </w:footnote>
  <w:footnote w:type="continuationSeparator" w:id="0">
    <w:p w14:paraId="21434303" w14:textId="77777777" w:rsidR="000A5B0C" w:rsidRDefault="000A5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07F348" w14:textId="77777777" w:rsidR="00FC7A38" w:rsidRDefault="00000000">
    <w:pPr>
      <w:pStyle w:val="Header"/>
      <w:jc w:val="center"/>
      <w:rPr>
        <w:b/>
        <w:sz w:val="26"/>
      </w:rPr>
    </w:pPr>
    <w:r>
      <w:rPr>
        <w:noProof/>
      </w:rPr>
      <w:pict w14:anchorId="13946E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230CE7B3" w14:textId="77777777"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41219000" w14:textId="77777777"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14:paraId="3F9E1EE6" w14:textId="77777777"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14:paraId="301441A9" w14:textId="77777777" w:rsidR="00FC7A38" w:rsidRDefault="003417DD">
    <w:pPr>
      <w:pStyle w:val="Header"/>
      <w:jc w:val="center"/>
    </w:pPr>
    <w:r>
      <w:t>GST Reg No</w:t>
    </w:r>
    <w:r w:rsidR="00DE52F9">
      <w:t>: M2-8923804 – 2</w:t>
    </w:r>
  </w:p>
  <w:p w14:paraId="1427BDA6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3A34732" w14:textId="77777777" w:rsidR="00FC7A38" w:rsidRDefault="003417D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79448014">
    <w:abstractNumId w:val="2"/>
  </w:num>
  <w:num w:numId="2" w16cid:durableId="963006140">
    <w:abstractNumId w:val="4"/>
  </w:num>
  <w:num w:numId="3" w16cid:durableId="1137837475">
    <w:abstractNumId w:val="0"/>
  </w:num>
  <w:num w:numId="4" w16cid:durableId="1715614189">
    <w:abstractNumId w:val="10"/>
  </w:num>
  <w:num w:numId="5" w16cid:durableId="717124568">
    <w:abstractNumId w:val="5"/>
  </w:num>
  <w:num w:numId="6" w16cid:durableId="955873113">
    <w:abstractNumId w:val="6"/>
  </w:num>
  <w:num w:numId="7" w16cid:durableId="1884631150">
    <w:abstractNumId w:val="3"/>
  </w:num>
  <w:num w:numId="8" w16cid:durableId="17048247">
    <w:abstractNumId w:val="8"/>
  </w:num>
  <w:num w:numId="9" w16cid:durableId="1384909742">
    <w:abstractNumId w:val="1"/>
  </w:num>
  <w:num w:numId="10" w16cid:durableId="1021590870">
    <w:abstractNumId w:val="9"/>
  </w:num>
  <w:num w:numId="11" w16cid:durableId="135734469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05478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2C6E"/>
    <w:rsid w:val="0001590F"/>
    <w:rsid w:val="00024726"/>
    <w:rsid w:val="00030034"/>
    <w:rsid w:val="000300F6"/>
    <w:rsid w:val="00034916"/>
    <w:rsid w:val="00083B53"/>
    <w:rsid w:val="00091E39"/>
    <w:rsid w:val="000A5B0C"/>
    <w:rsid w:val="000B14C2"/>
    <w:rsid w:val="000D2FEB"/>
    <w:rsid w:val="000E48B7"/>
    <w:rsid w:val="001155B0"/>
    <w:rsid w:val="00147418"/>
    <w:rsid w:val="00153F54"/>
    <w:rsid w:val="0015504B"/>
    <w:rsid w:val="001603BC"/>
    <w:rsid w:val="0018220D"/>
    <w:rsid w:val="001A79AD"/>
    <w:rsid w:val="001F45D6"/>
    <w:rsid w:val="00205D54"/>
    <w:rsid w:val="00235455"/>
    <w:rsid w:val="002B2551"/>
    <w:rsid w:val="002D3C9B"/>
    <w:rsid w:val="003417DD"/>
    <w:rsid w:val="003423C8"/>
    <w:rsid w:val="00391A33"/>
    <w:rsid w:val="0039411F"/>
    <w:rsid w:val="003C74FA"/>
    <w:rsid w:val="004021A7"/>
    <w:rsid w:val="00434F01"/>
    <w:rsid w:val="00446E52"/>
    <w:rsid w:val="00457AFD"/>
    <w:rsid w:val="004D5C6C"/>
    <w:rsid w:val="00542CC5"/>
    <w:rsid w:val="00575B76"/>
    <w:rsid w:val="005770A0"/>
    <w:rsid w:val="00580B70"/>
    <w:rsid w:val="005E3EC3"/>
    <w:rsid w:val="00625B41"/>
    <w:rsid w:val="00681D71"/>
    <w:rsid w:val="006B0D6D"/>
    <w:rsid w:val="006D186A"/>
    <w:rsid w:val="006F120D"/>
    <w:rsid w:val="006F658B"/>
    <w:rsid w:val="007071FD"/>
    <w:rsid w:val="007465AA"/>
    <w:rsid w:val="00773BAF"/>
    <w:rsid w:val="007A5D4B"/>
    <w:rsid w:val="007B4F20"/>
    <w:rsid w:val="007C576A"/>
    <w:rsid w:val="007E6F9D"/>
    <w:rsid w:val="00811254"/>
    <w:rsid w:val="00811C1B"/>
    <w:rsid w:val="008248D1"/>
    <w:rsid w:val="00844FEC"/>
    <w:rsid w:val="008500B4"/>
    <w:rsid w:val="00853AD2"/>
    <w:rsid w:val="00880294"/>
    <w:rsid w:val="008F7E9B"/>
    <w:rsid w:val="00940648"/>
    <w:rsid w:val="00976D96"/>
    <w:rsid w:val="009A3EEF"/>
    <w:rsid w:val="009B0018"/>
    <w:rsid w:val="009B421A"/>
    <w:rsid w:val="009B64F4"/>
    <w:rsid w:val="00A37B13"/>
    <w:rsid w:val="00A62208"/>
    <w:rsid w:val="00A66D36"/>
    <w:rsid w:val="00A72C6E"/>
    <w:rsid w:val="00A775BD"/>
    <w:rsid w:val="00A94D77"/>
    <w:rsid w:val="00AC385A"/>
    <w:rsid w:val="00AD03AF"/>
    <w:rsid w:val="00AD14A5"/>
    <w:rsid w:val="00AD7EE8"/>
    <w:rsid w:val="00B014B7"/>
    <w:rsid w:val="00B20262"/>
    <w:rsid w:val="00B366F8"/>
    <w:rsid w:val="00B36E1D"/>
    <w:rsid w:val="00B4392B"/>
    <w:rsid w:val="00B62E7E"/>
    <w:rsid w:val="00B776A5"/>
    <w:rsid w:val="00BA54CF"/>
    <w:rsid w:val="00BC1E8B"/>
    <w:rsid w:val="00BE0949"/>
    <w:rsid w:val="00C70167"/>
    <w:rsid w:val="00C80115"/>
    <w:rsid w:val="00C84C45"/>
    <w:rsid w:val="00CC08C3"/>
    <w:rsid w:val="00CC2333"/>
    <w:rsid w:val="00CC302A"/>
    <w:rsid w:val="00CD01C9"/>
    <w:rsid w:val="00CD4E44"/>
    <w:rsid w:val="00D63E8A"/>
    <w:rsid w:val="00DA0070"/>
    <w:rsid w:val="00DA0349"/>
    <w:rsid w:val="00DA33F3"/>
    <w:rsid w:val="00DD6A1A"/>
    <w:rsid w:val="00DE52F9"/>
    <w:rsid w:val="00DE700F"/>
    <w:rsid w:val="00DF421F"/>
    <w:rsid w:val="00E04B42"/>
    <w:rsid w:val="00E30442"/>
    <w:rsid w:val="00E35857"/>
    <w:rsid w:val="00E60282"/>
    <w:rsid w:val="00E92424"/>
    <w:rsid w:val="00EC18FD"/>
    <w:rsid w:val="00EC657A"/>
    <w:rsid w:val="00ED0A49"/>
    <w:rsid w:val="00EE334C"/>
    <w:rsid w:val="00EE49AD"/>
    <w:rsid w:val="00F1229E"/>
    <w:rsid w:val="00FA12A2"/>
    <w:rsid w:val="00FC7A38"/>
    <w:rsid w:val="00FD0AC7"/>
    <w:rsid w:val="00FE1A46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BA5F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F610B3-C8DA-408E-A16F-2C3B2CD2A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2024-01-23T07:44:00Z</cp:lastPrinted>
  <dcterms:created xsi:type="dcterms:W3CDTF">2024-01-23T07:29:00Z</dcterms:created>
  <dcterms:modified xsi:type="dcterms:W3CDTF">2024-12-09T02:58:00Z</dcterms:modified>
</cp:coreProperties>
</file>