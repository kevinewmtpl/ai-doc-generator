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64923" w14:textId="77777777" w:rsidR="00B719B7" w:rsidRDefault="00B719B7">
      <w:pPr>
        <w:pStyle w:val="Title"/>
        <w:jc w:val="left"/>
        <w:rPr>
          <w:lang w:eastAsia="zh-CN"/>
        </w:rPr>
      </w:pPr>
    </w:p>
    <w:p w14:paraId="0F1E6051" w14:textId="42901BC6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CFAC161" w14:textId="1AC8C191" w:rsidR="00FC7A38" w:rsidRDefault="00AA38E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E66BA">
        <w:rPr>
          <w:sz w:val="24"/>
        </w:rPr>
        <w:t>2</w:t>
      </w:r>
      <w:r w:rsidR="00CC6539">
        <w:rPr>
          <w:sz w:val="24"/>
        </w:rPr>
        <w:t>6</w:t>
      </w:r>
      <w:r w:rsidR="006E66BA" w:rsidRPr="006E66BA">
        <w:rPr>
          <w:sz w:val="24"/>
          <w:vertAlign w:val="superscript"/>
        </w:rPr>
        <w:t>th</w:t>
      </w:r>
      <w:r w:rsidR="00AA3BAA">
        <w:rPr>
          <w:sz w:val="24"/>
          <w:vertAlign w:val="superscript"/>
        </w:rPr>
        <w:t xml:space="preserve"> </w:t>
      </w:r>
      <w:r w:rsidR="00AA3BAA">
        <w:rPr>
          <w:sz w:val="24"/>
          <w:lang w:eastAsia="zh-CN"/>
        </w:rPr>
        <w:t>Aug</w:t>
      </w:r>
      <w:r w:rsidR="00831D53">
        <w:rPr>
          <w:sz w:val="24"/>
          <w:lang w:eastAsia="zh-CN"/>
        </w:rPr>
        <w:t xml:space="preserve"> 2025</w:t>
      </w:r>
    </w:p>
    <w:p w14:paraId="0AD969FA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1C35716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DF0DAD5" w14:textId="57041030"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AA38ED">
        <w:rPr>
          <w:bCs/>
          <w:sz w:val="24"/>
          <w:szCs w:val="24"/>
          <w:lang w:eastAsia="zh-CN"/>
        </w:rPr>
        <w:t xml:space="preserve">e </w:t>
      </w:r>
      <w:r w:rsidR="006E66BA">
        <w:rPr>
          <w:bCs/>
          <w:sz w:val="24"/>
          <w:szCs w:val="24"/>
          <w:lang w:eastAsia="zh-CN"/>
        </w:rPr>
        <w:t>4</w:t>
      </w:r>
      <w:r w:rsidR="009D3D04">
        <w:rPr>
          <w:bCs/>
          <w:sz w:val="24"/>
          <w:szCs w:val="24"/>
          <w:lang w:eastAsia="zh-CN"/>
        </w:rPr>
        <w:t xml:space="preserve"> units</w:t>
      </w:r>
      <w:r w:rsidR="00E67122">
        <w:rPr>
          <w:bCs/>
          <w:sz w:val="24"/>
          <w:szCs w:val="24"/>
          <w:lang w:eastAsia="zh-CN"/>
        </w:rPr>
        <w:t xml:space="preserve">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AA38ED">
        <w:rPr>
          <w:bCs/>
          <w:sz w:val="24"/>
          <w:szCs w:val="24"/>
          <w:lang w:eastAsia="zh-CN"/>
        </w:rPr>
        <w:t>o new location</w:t>
      </w:r>
      <w:r w:rsidR="00E67122">
        <w:rPr>
          <w:bCs/>
          <w:sz w:val="24"/>
          <w:szCs w:val="24"/>
          <w:lang w:eastAsia="zh-CN"/>
        </w:rPr>
        <w:t xml:space="preserve">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14:paraId="2C07F02D" w14:textId="77777777"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795BD2C" w14:textId="77777777"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C9625F9" w14:textId="7C95FEBC" w:rsidR="00900D21" w:rsidRDefault="006E66B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Youji YV1000 ATC-2</w:t>
      </w:r>
    </w:p>
    <w:p w14:paraId="767D2540" w14:textId="5A228474" w:rsidR="008D5DF6" w:rsidRDefault="008D5D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Hwacheon </w:t>
      </w:r>
      <w:r w:rsidR="006E66BA">
        <w:rPr>
          <w:sz w:val="24"/>
          <w:szCs w:val="24"/>
          <w:lang w:eastAsia="zh-CN"/>
        </w:rPr>
        <w:t>L2-2500</w:t>
      </w:r>
    </w:p>
    <w:p w14:paraId="3E672601" w14:textId="594BA3DE" w:rsidR="008D5DF6" w:rsidRDefault="008D5D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6E66BA">
        <w:rPr>
          <w:sz w:val="24"/>
          <w:szCs w:val="24"/>
          <w:lang w:eastAsia="zh-CN"/>
        </w:rPr>
        <w:t>Mazak VRX-i500</w:t>
      </w:r>
    </w:p>
    <w:p w14:paraId="0948093C" w14:textId="6F8D3593" w:rsidR="008D5DF6" w:rsidRDefault="008D5D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6E66BA">
        <w:rPr>
          <w:sz w:val="24"/>
          <w:szCs w:val="24"/>
          <w:lang w:eastAsia="zh-CN"/>
        </w:rPr>
        <w:t>Mazak Vortex I630 V6-3</w:t>
      </w:r>
      <w:r>
        <w:rPr>
          <w:sz w:val="24"/>
          <w:szCs w:val="24"/>
          <w:lang w:eastAsia="zh-CN"/>
        </w:rPr>
        <w:t xml:space="preserve"> </w:t>
      </w:r>
    </w:p>
    <w:p w14:paraId="24CC62A5" w14:textId="77777777"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FF11E32" w14:textId="77777777"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70203E3A" w14:textId="77777777"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20001DA6" w14:textId="77777777"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F7E3668" w14:textId="77777777"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14:paraId="67FA0A19" w14:textId="3C6502D1" w:rsidR="003C5AA3" w:rsidRDefault="006E66BA">
      <w:pPr>
        <w:rPr>
          <w:sz w:val="24"/>
          <w:lang w:eastAsia="zh-CN"/>
        </w:rPr>
      </w:pPr>
      <w:r>
        <w:rPr>
          <w:sz w:val="24"/>
          <w:lang w:eastAsia="zh-CN"/>
        </w:rPr>
        <w:t>30/09</w:t>
      </w:r>
      <w:r w:rsidR="00900D21">
        <w:rPr>
          <w:sz w:val="24"/>
          <w:lang w:eastAsia="zh-CN"/>
        </w:rPr>
        <w:t>/25</w:t>
      </w:r>
      <w:r w:rsidR="008D5DF6">
        <w:rPr>
          <w:sz w:val="24"/>
          <w:lang w:eastAsia="zh-CN"/>
        </w:rPr>
        <w:t xml:space="preserve"> – relocate </w:t>
      </w:r>
      <w:r>
        <w:rPr>
          <w:sz w:val="24"/>
          <w:lang w:eastAsia="zh-CN"/>
        </w:rPr>
        <w:t>1</w:t>
      </w:r>
      <w:r w:rsidR="008D5DF6">
        <w:rPr>
          <w:sz w:val="24"/>
          <w:lang w:eastAsia="zh-CN"/>
        </w:rPr>
        <w:t xml:space="preserve"> unit Mazak </w:t>
      </w:r>
      <w:r>
        <w:rPr>
          <w:sz w:val="24"/>
          <w:lang w:eastAsia="zh-CN"/>
        </w:rPr>
        <w:t>VRX-i500</w:t>
      </w:r>
    </w:p>
    <w:p w14:paraId="5B1077F5" w14:textId="3CDB26CF" w:rsidR="008D5DF6" w:rsidRPr="00E67122" w:rsidRDefault="006E66BA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  <w:r w:rsidR="008D5DF6">
        <w:rPr>
          <w:sz w:val="24"/>
          <w:lang w:eastAsia="zh-CN"/>
        </w:rPr>
        <w:t xml:space="preserve"> – relocate Hwacheon </w:t>
      </w:r>
      <w:r>
        <w:rPr>
          <w:sz w:val="24"/>
          <w:lang w:eastAsia="zh-CN"/>
        </w:rPr>
        <w:t>L2-2500, Youji YV1000, Mazak Vortex I630 V6-3</w:t>
      </w:r>
    </w:p>
    <w:p w14:paraId="7E624482" w14:textId="77777777" w:rsidR="00011C41" w:rsidRDefault="00011C41">
      <w:pPr>
        <w:rPr>
          <w:sz w:val="24"/>
          <w:lang w:eastAsia="zh-CN"/>
        </w:rPr>
      </w:pPr>
    </w:p>
    <w:p w14:paraId="1AEB30DB" w14:textId="77777777"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14:paraId="4BBDFE53" w14:textId="3C3EB065" w:rsidR="00FC7A38" w:rsidRPr="00011C41" w:rsidRDefault="00900D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14:paraId="52D29BE7" w14:textId="77777777"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4B3E061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3B3E5EC" w14:textId="65585543" w:rsidR="00CD561C" w:rsidRDefault="006E66BA" w:rsidP="00DE75B9">
      <w:pPr>
        <w:pStyle w:val="Heading4"/>
      </w:pPr>
      <w:r>
        <w:t>2A Seletar Aerospace Link</w:t>
      </w:r>
    </w:p>
    <w:p w14:paraId="17884BCE" w14:textId="05E2AF86" w:rsidR="00211B45" w:rsidRPr="00211B45" w:rsidRDefault="006E66BA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Avimac Pte Ltd </w:t>
      </w:r>
      <w:r w:rsidR="00900D21">
        <w:rPr>
          <w:sz w:val="24"/>
          <w:szCs w:val="24"/>
          <w:lang w:eastAsia="zh-CN"/>
        </w:rPr>
        <w:t xml:space="preserve"> </w:t>
      </w:r>
      <w:r w:rsidR="009D3D04">
        <w:rPr>
          <w:sz w:val="24"/>
          <w:szCs w:val="24"/>
          <w:lang w:eastAsia="zh-CN"/>
        </w:rPr>
        <w:t xml:space="preserve"> </w:t>
      </w:r>
    </w:p>
    <w:p w14:paraId="62D0D2BC" w14:textId="77777777" w:rsidR="00FC7A38" w:rsidRDefault="00FC7A38">
      <w:pPr>
        <w:rPr>
          <w:lang w:eastAsia="zh-CN"/>
        </w:rPr>
      </w:pPr>
    </w:p>
    <w:p w14:paraId="00315948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03AD09D" w14:textId="77777777" w:rsidR="00EF6AFF" w:rsidRDefault="00EF6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14:paraId="6B61C604" w14:textId="7384395B"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461D82">
        <w:rPr>
          <w:sz w:val="24"/>
          <w:lang w:eastAsia="zh-CN"/>
        </w:rPr>
        <w:t xml:space="preserve"> jack</w:t>
      </w:r>
    </w:p>
    <w:p w14:paraId="20F66B66" w14:textId="77777777"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7FFC0CD4" w14:textId="747FBC01" w:rsidR="009D3D04" w:rsidRDefault="008D5D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roller/r</w:t>
      </w:r>
      <w:r w:rsidR="00311434">
        <w:rPr>
          <w:sz w:val="24"/>
          <w:lang w:eastAsia="zh-CN"/>
        </w:rPr>
        <w:t>ollers</w:t>
      </w:r>
      <w:r w:rsidR="009D3D04">
        <w:rPr>
          <w:sz w:val="24"/>
          <w:lang w:eastAsia="zh-CN"/>
        </w:rPr>
        <w:t xml:space="preserve"> </w:t>
      </w:r>
    </w:p>
    <w:p w14:paraId="65FB9E8E" w14:textId="77777777" w:rsidR="008D5DF6" w:rsidRDefault="008D5D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072EB66" w14:textId="565069E7" w:rsidR="009D3D04" w:rsidRDefault="009D3D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hand drill</w:t>
      </w:r>
    </w:p>
    <w:p w14:paraId="62391178" w14:textId="5E1682A5" w:rsidR="003C5AA3" w:rsidRDefault="00770F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</w:t>
      </w:r>
      <w:r w:rsidR="009D3D04">
        <w:rPr>
          <w:sz w:val="24"/>
          <w:lang w:eastAsia="zh-CN"/>
        </w:rPr>
        <w:t xml:space="preserve">etal plate (to lay out for floor protection) </w:t>
      </w:r>
      <w:r w:rsidR="00A365B9">
        <w:rPr>
          <w:sz w:val="24"/>
          <w:lang w:eastAsia="zh-CN"/>
        </w:rPr>
        <w:t xml:space="preserve"> </w:t>
      </w:r>
    </w:p>
    <w:p w14:paraId="4260164A" w14:textId="77777777"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B43EBB9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7B7060D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14:paraId="7BA3F043" w14:textId="2E1A578E" w:rsidR="009D3D04" w:rsidRPr="00A72C6E" w:rsidRDefault="009D3D04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14:paraId="0FAEC01D" w14:textId="77777777" w:rsidR="00FA394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E00C97D" w14:textId="13A56B00" w:rsidR="00FA394C" w:rsidRDefault="00FA394C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14:paraId="7C859F46" w14:textId="3C6BFBEB" w:rsidR="00FA394C" w:rsidRPr="00770F6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 </w:t>
      </w:r>
    </w:p>
    <w:p w14:paraId="28D750E9" w14:textId="77777777" w:rsidR="00FA394C" w:rsidRPr="00FA394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6E4AF9F" w14:textId="2B6D003C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E326850" w14:textId="77777777"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2ED8A127" w14:textId="63E5E461" w:rsidR="004A3751" w:rsidRPr="00770F6C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9D3D04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47AB11B6" w14:textId="77777777" w:rsidR="00CE7B1F" w:rsidRDefault="00CE7B1F" w:rsidP="001D247D">
      <w:pPr>
        <w:rPr>
          <w:b/>
          <w:sz w:val="32"/>
          <w:szCs w:val="32"/>
          <w:u w:val="single"/>
          <w:lang w:eastAsia="zh-CN"/>
        </w:rPr>
      </w:pPr>
    </w:p>
    <w:p w14:paraId="08D343F8" w14:textId="77777777"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74968C0D" w14:textId="7BA8AE30" w:rsidR="00FC7A38" w:rsidRPr="00831D53" w:rsidRDefault="003B41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14:paraId="4E87C170" w14:textId="77777777"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CE7B1F">
        <w:rPr>
          <w:b w:val="0"/>
          <w:sz w:val="24"/>
          <w:u w:val="none"/>
          <w:lang w:eastAsia="zh-CN"/>
        </w:rPr>
        <w:t xml:space="preserve"> under</w:t>
      </w:r>
      <w:r w:rsidR="003B41E3">
        <w:rPr>
          <w:b w:val="0"/>
          <w:sz w:val="24"/>
          <w:u w:val="none"/>
          <w:lang w:eastAsia="zh-CN"/>
        </w:rPr>
        <w:t xml:space="preserve"> machine bed </w:t>
      </w:r>
    </w:p>
    <w:p w14:paraId="4914C31F" w14:textId="77777777"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14:paraId="79EF4B27" w14:textId="0C2B2A76" w:rsidR="000B7377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0B7377">
        <w:rPr>
          <w:b w:val="0"/>
          <w:sz w:val="24"/>
          <w:u w:val="none"/>
          <w:lang w:eastAsia="zh-CN"/>
        </w:rPr>
        <w:t xml:space="preserve"> </w:t>
      </w:r>
      <w:r w:rsidR="00831D53">
        <w:rPr>
          <w:b w:val="0"/>
          <w:sz w:val="24"/>
          <w:u w:val="none"/>
          <w:lang w:eastAsia="zh-CN"/>
        </w:rPr>
        <w:t xml:space="preserve">new location within factory premise  </w:t>
      </w:r>
    </w:p>
    <w:p w14:paraId="3E72739F" w14:textId="77777777"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14:paraId="47CA7AF8" w14:textId="77777777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14:paraId="3DDC5EA0" w14:textId="77777777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14:paraId="4A26F47E" w14:textId="77777777" w:rsidR="00AE3082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another side of machine, remove rollers and insert levelling pad under machine bed</w:t>
      </w:r>
    </w:p>
    <w:p w14:paraId="7ACF6E2B" w14:textId="6FE430E0" w:rsidR="00831D53" w:rsidRDefault="00831D53" w:rsidP="00831D5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Drill hole</w:t>
      </w:r>
      <w:r w:rsidR="00900D21">
        <w:rPr>
          <w:b w:val="0"/>
          <w:sz w:val="24"/>
          <w:u w:val="none"/>
          <w:lang w:eastAsia="zh-CN"/>
        </w:rPr>
        <w:t xml:space="preserve"> to insert</w:t>
      </w:r>
      <w:r>
        <w:rPr>
          <w:b w:val="0"/>
          <w:sz w:val="24"/>
          <w:u w:val="none"/>
          <w:lang w:eastAsia="zh-CN"/>
        </w:rPr>
        <w:t xml:space="preserve"> low plug </w:t>
      </w:r>
      <w:r w:rsidR="00900D21">
        <w:rPr>
          <w:b w:val="0"/>
          <w:sz w:val="24"/>
          <w:u w:val="none"/>
          <w:lang w:eastAsia="zh-CN"/>
        </w:rPr>
        <w:t>and</w:t>
      </w:r>
      <w:r>
        <w:rPr>
          <w:b w:val="0"/>
          <w:sz w:val="24"/>
          <w:u w:val="none"/>
          <w:lang w:eastAsia="zh-CN"/>
        </w:rPr>
        <w:t xml:space="preserve"> bolt down </w:t>
      </w:r>
      <w:r w:rsidR="00900D21">
        <w:rPr>
          <w:b w:val="0"/>
          <w:sz w:val="24"/>
          <w:u w:val="none"/>
          <w:lang w:eastAsia="zh-CN"/>
        </w:rPr>
        <w:t>machine</w:t>
      </w:r>
      <w:r w:rsidR="006E66BA">
        <w:rPr>
          <w:b w:val="0"/>
          <w:sz w:val="24"/>
          <w:u w:val="none"/>
          <w:lang w:eastAsia="zh-CN"/>
        </w:rPr>
        <w:t xml:space="preserve"> </w:t>
      </w:r>
      <w:r w:rsidR="00341275">
        <w:rPr>
          <w:b w:val="0"/>
          <w:sz w:val="24"/>
          <w:u w:val="none"/>
          <w:lang w:eastAsia="zh-CN"/>
        </w:rPr>
        <w:t xml:space="preserve">using existing metal plate </w:t>
      </w:r>
    </w:p>
    <w:p w14:paraId="352EF8CA" w14:textId="77777777"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14:paraId="660B369F" w14:textId="77777777"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14:paraId="573B586A" w14:textId="77777777"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1ABBAE81" w14:textId="77777777"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2D225618" w14:textId="77777777"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14:paraId="194D9849" w14:textId="77777777"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4A3751">
        <w:rPr>
          <w:b w:val="0"/>
          <w:sz w:val="24"/>
          <w:u w:val="none"/>
        </w:rPr>
        <w:t xml:space="preserve">/ Zailani </w:t>
      </w:r>
    </w:p>
    <w:p w14:paraId="50D7D986" w14:textId="77777777"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03C0BB95" w14:textId="77777777"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6F18A6" w14:textId="77777777" w:rsidR="00CE61D3" w:rsidRDefault="00CE61D3">
      <w:r>
        <w:separator/>
      </w:r>
    </w:p>
  </w:endnote>
  <w:endnote w:type="continuationSeparator" w:id="0">
    <w:p w14:paraId="72125311" w14:textId="77777777" w:rsidR="00CE61D3" w:rsidRDefault="00CE6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CE6F9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4A5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8BBE6E" w14:textId="77777777" w:rsidR="00CE61D3" w:rsidRDefault="00CE61D3">
      <w:r>
        <w:separator/>
      </w:r>
    </w:p>
  </w:footnote>
  <w:footnote w:type="continuationSeparator" w:id="0">
    <w:p w14:paraId="6B8FE5C2" w14:textId="77777777" w:rsidR="00CE61D3" w:rsidRDefault="00CE6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5D78F1" w14:textId="2596EC57" w:rsidR="00FC7A38" w:rsidRPr="00B719B7" w:rsidRDefault="00770F6C" w:rsidP="00B719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50B6C7A" wp14:editId="762DF779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19B7">
      <w:rPr>
        <w:b/>
        <w:color w:val="0000FF"/>
        <w:sz w:val="28"/>
      </w:rPr>
      <w:t xml:space="preserve">                    </w:t>
    </w:r>
    <w:r w:rsidR="00DE52F9">
      <w:rPr>
        <w:b/>
        <w:color w:val="0000FF"/>
        <w:sz w:val="28"/>
      </w:rPr>
      <w:t>ERIC WONG MACHINERY TRANSPORTATION PTE LTD</w:t>
    </w:r>
  </w:p>
  <w:p w14:paraId="21F59DEE" w14:textId="77777777" w:rsidR="00FC7A38" w:rsidRDefault="00CE7B1F">
    <w:pPr>
      <w:pStyle w:val="Header"/>
      <w:jc w:val="center"/>
    </w:pPr>
    <w:r>
      <w:t>28 Kranji Loop #05-03, Kranji Green, Singapore 739571</w:t>
    </w:r>
  </w:p>
  <w:p w14:paraId="66B867E9" w14:textId="77777777"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CE7B1F">
      <w:t>2826020</w:t>
    </w:r>
  </w:p>
  <w:p w14:paraId="4B77352D" w14:textId="77777777" w:rsidR="00FC7A38" w:rsidRDefault="00DE52F9">
    <w:pPr>
      <w:pStyle w:val="Header"/>
      <w:jc w:val="center"/>
    </w:pPr>
    <w:r>
      <w:t>GST Reg No. : M2-8923804 – 2</w:t>
    </w:r>
  </w:p>
  <w:p w14:paraId="373FEFE4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AE2D0ED" w14:textId="77777777"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68186">
    <w:abstractNumId w:val="2"/>
  </w:num>
  <w:num w:numId="2" w16cid:durableId="1907035179">
    <w:abstractNumId w:val="4"/>
  </w:num>
  <w:num w:numId="3" w16cid:durableId="683629643">
    <w:abstractNumId w:val="0"/>
  </w:num>
  <w:num w:numId="4" w16cid:durableId="1842086599">
    <w:abstractNumId w:val="9"/>
  </w:num>
  <w:num w:numId="5" w16cid:durableId="1075590940">
    <w:abstractNumId w:val="5"/>
  </w:num>
  <w:num w:numId="6" w16cid:durableId="232276318">
    <w:abstractNumId w:val="6"/>
  </w:num>
  <w:num w:numId="7" w16cid:durableId="1842164137">
    <w:abstractNumId w:val="3"/>
  </w:num>
  <w:num w:numId="8" w16cid:durableId="740757304">
    <w:abstractNumId w:val="7"/>
  </w:num>
  <w:num w:numId="9" w16cid:durableId="693649273">
    <w:abstractNumId w:val="1"/>
  </w:num>
  <w:num w:numId="10" w16cid:durableId="1770545724">
    <w:abstractNumId w:val="8"/>
  </w:num>
  <w:num w:numId="11" w16cid:durableId="5020370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0B7377"/>
    <w:rsid w:val="0010115A"/>
    <w:rsid w:val="001119C3"/>
    <w:rsid w:val="0012420B"/>
    <w:rsid w:val="001515B7"/>
    <w:rsid w:val="00153686"/>
    <w:rsid w:val="00183CF1"/>
    <w:rsid w:val="001C36A6"/>
    <w:rsid w:val="001C737A"/>
    <w:rsid w:val="001D247D"/>
    <w:rsid w:val="001D4B2B"/>
    <w:rsid w:val="001D5981"/>
    <w:rsid w:val="001F45D6"/>
    <w:rsid w:val="00211B45"/>
    <w:rsid w:val="00214990"/>
    <w:rsid w:val="002151CF"/>
    <w:rsid w:val="002231AD"/>
    <w:rsid w:val="0023740E"/>
    <w:rsid w:val="0025266E"/>
    <w:rsid w:val="00270296"/>
    <w:rsid w:val="0027209D"/>
    <w:rsid w:val="002878D6"/>
    <w:rsid w:val="00297DF5"/>
    <w:rsid w:val="002A2A7C"/>
    <w:rsid w:val="002A594A"/>
    <w:rsid w:val="002B71E2"/>
    <w:rsid w:val="002E4C0C"/>
    <w:rsid w:val="002F3B24"/>
    <w:rsid w:val="002F77DB"/>
    <w:rsid w:val="00311434"/>
    <w:rsid w:val="003146A8"/>
    <w:rsid w:val="00333FD8"/>
    <w:rsid w:val="00341275"/>
    <w:rsid w:val="003431FD"/>
    <w:rsid w:val="003458F0"/>
    <w:rsid w:val="00354427"/>
    <w:rsid w:val="0036363B"/>
    <w:rsid w:val="003647EA"/>
    <w:rsid w:val="003706B4"/>
    <w:rsid w:val="00371203"/>
    <w:rsid w:val="00377043"/>
    <w:rsid w:val="0038226B"/>
    <w:rsid w:val="003A62C2"/>
    <w:rsid w:val="003B41E3"/>
    <w:rsid w:val="003C5AA3"/>
    <w:rsid w:val="003F0FCC"/>
    <w:rsid w:val="00405E45"/>
    <w:rsid w:val="00417767"/>
    <w:rsid w:val="00417FB1"/>
    <w:rsid w:val="00461D82"/>
    <w:rsid w:val="004700A2"/>
    <w:rsid w:val="00483CC1"/>
    <w:rsid w:val="00495410"/>
    <w:rsid w:val="004A3751"/>
    <w:rsid w:val="004C275C"/>
    <w:rsid w:val="00520A90"/>
    <w:rsid w:val="00522ABE"/>
    <w:rsid w:val="00525462"/>
    <w:rsid w:val="00530F7B"/>
    <w:rsid w:val="00565D58"/>
    <w:rsid w:val="00576CC5"/>
    <w:rsid w:val="00584287"/>
    <w:rsid w:val="00590AFA"/>
    <w:rsid w:val="0059219C"/>
    <w:rsid w:val="005A57DC"/>
    <w:rsid w:val="005A5FB0"/>
    <w:rsid w:val="005C1EB6"/>
    <w:rsid w:val="005E190B"/>
    <w:rsid w:val="005E3EC3"/>
    <w:rsid w:val="0060056C"/>
    <w:rsid w:val="006329B8"/>
    <w:rsid w:val="00634412"/>
    <w:rsid w:val="006476FC"/>
    <w:rsid w:val="00672BF0"/>
    <w:rsid w:val="006919D2"/>
    <w:rsid w:val="006970F3"/>
    <w:rsid w:val="006A3AAD"/>
    <w:rsid w:val="006A4F8E"/>
    <w:rsid w:val="006B0D6D"/>
    <w:rsid w:val="006B4A50"/>
    <w:rsid w:val="006C4A9A"/>
    <w:rsid w:val="006D1048"/>
    <w:rsid w:val="006D2D90"/>
    <w:rsid w:val="006E66BA"/>
    <w:rsid w:val="00716D20"/>
    <w:rsid w:val="00770F6C"/>
    <w:rsid w:val="00781B51"/>
    <w:rsid w:val="007B15D6"/>
    <w:rsid w:val="007C196D"/>
    <w:rsid w:val="007C6CB0"/>
    <w:rsid w:val="007E6F9D"/>
    <w:rsid w:val="008248D1"/>
    <w:rsid w:val="00831D53"/>
    <w:rsid w:val="00846465"/>
    <w:rsid w:val="00892FD5"/>
    <w:rsid w:val="008D5DF6"/>
    <w:rsid w:val="00900D21"/>
    <w:rsid w:val="00905071"/>
    <w:rsid w:val="00907BC2"/>
    <w:rsid w:val="00940648"/>
    <w:rsid w:val="009438BA"/>
    <w:rsid w:val="009D3D04"/>
    <w:rsid w:val="009D72AB"/>
    <w:rsid w:val="009E3005"/>
    <w:rsid w:val="00A3139E"/>
    <w:rsid w:val="00A35AA2"/>
    <w:rsid w:val="00A365B9"/>
    <w:rsid w:val="00A40308"/>
    <w:rsid w:val="00A40D41"/>
    <w:rsid w:val="00A43743"/>
    <w:rsid w:val="00A62478"/>
    <w:rsid w:val="00A72C6E"/>
    <w:rsid w:val="00A828A0"/>
    <w:rsid w:val="00A86533"/>
    <w:rsid w:val="00A87152"/>
    <w:rsid w:val="00A941DA"/>
    <w:rsid w:val="00AA38ED"/>
    <w:rsid w:val="00AA3BAA"/>
    <w:rsid w:val="00AA6A49"/>
    <w:rsid w:val="00AB44EB"/>
    <w:rsid w:val="00AE3082"/>
    <w:rsid w:val="00AE4B06"/>
    <w:rsid w:val="00B014B7"/>
    <w:rsid w:val="00B15BDD"/>
    <w:rsid w:val="00B35C9F"/>
    <w:rsid w:val="00B52A85"/>
    <w:rsid w:val="00B719B7"/>
    <w:rsid w:val="00B94C0C"/>
    <w:rsid w:val="00BC1442"/>
    <w:rsid w:val="00BE02E0"/>
    <w:rsid w:val="00BE666D"/>
    <w:rsid w:val="00BF15DF"/>
    <w:rsid w:val="00BF5C83"/>
    <w:rsid w:val="00C01DFA"/>
    <w:rsid w:val="00C04F9C"/>
    <w:rsid w:val="00C54AD1"/>
    <w:rsid w:val="00C671F4"/>
    <w:rsid w:val="00C97EE4"/>
    <w:rsid w:val="00CC6539"/>
    <w:rsid w:val="00CD561C"/>
    <w:rsid w:val="00CE270B"/>
    <w:rsid w:val="00CE61D3"/>
    <w:rsid w:val="00CE7B1F"/>
    <w:rsid w:val="00D117F3"/>
    <w:rsid w:val="00D44A04"/>
    <w:rsid w:val="00D567A9"/>
    <w:rsid w:val="00D70205"/>
    <w:rsid w:val="00DA3C1B"/>
    <w:rsid w:val="00DE2015"/>
    <w:rsid w:val="00DE52F9"/>
    <w:rsid w:val="00DE6354"/>
    <w:rsid w:val="00DE75B9"/>
    <w:rsid w:val="00E24E3C"/>
    <w:rsid w:val="00E33EAA"/>
    <w:rsid w:val="00E67122"/>
    <w:rsid w:val="00E700FC"/>
    <w:rsid w:val="00EB20B1"/>
    <w:rsid w:val="00ED116A"/>
    <w:rsid w:val="00EE7CA0"/>
    <w:rsid w:val="00EF6AFF"/>
    <w:rsid w:val="00F0771A"/>
    <w:rsid w:val="00F132A8"/>
    <w:rsid w:val="00F224B9"/>
    <w:rsid w:val="00F24E2A"/>
    <w:rsid w:val="00F80C73"/>
    <w:rsid w:val="00FA391F"/>
    <w:rsid w:val="00FA394C"/>
    <w:rsid w:val="00FB5994"/>
    <w:rsid w:val="00FC7A38"/>
    <w:rsid w:val="00FD2737"/>
    <w:rsid w:val="00FE0CC1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1F10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EBDEC-A7BA-4720-880C-EA39E11A1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2025-08-08T00:36:00Z</cp:lastPrinted>
  <dcterms:created xsi:type="dcterms:W3CDTF">2025-08-25T02:24:00Z</dcterms:created>
  <dcterms:modified xsi:type="dcterms:W3CDTF">2025-08-26T00:50:00Z</dcterms:modified>
</cp:coreProperties>
</file>