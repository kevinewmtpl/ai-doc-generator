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F21F45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C112C1E" w14:textId="77777777" w:rsidR="00BB2E80" w:rsidRDefault="00BB2E80">
      <w:pPr>
        <w:rPr>
          <w:sz w:val="24"/>
        </w:rPr>
      </w:pPr>
    </w:p>
    <w:p w14:paraId="0BA675DB" w14:textId="2D2E1610" w:rsidR="00684C71" w:rsidRDefault="00D71C6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C77AE">
        <w:rPr>
          <w:sz w:val="24"/>
        </w:rPr>
        <w:t>10</w:t>
      </w:r>
      <w:r w:rsidR="006C77AE">
        <w:rPr>
          <w:sz w:val="24"/>
          <w:vertAlign w:val="superscript"/>
        </w:rPr>
        <w:t xml:space="preserve">th </w:t>
      </w:r>
      <w:r w:rsidR="006C77AE">
        <w:rPr>
          <w:sz w:val="24"/>
          <w:lang w:eastAsia="zh-CN"/>
        </w:rPr>
        <w:t>July 2025</w:t>
      </w:r>
    </w:p>
    <w:p w14:paraId="0C041998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4569731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8F2E467" w14:textId="4DDB9215" w:rsidR="00684C71" w:rsidRDefault="00D50F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6C77AE">
        <w:rPr>
          <w:sz w:val="24"/>
          <w:lang w:eastAsia="zh-CN"/>
        </w:rPr>
        <w:t xml:space="preserve">and accessories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AE756F">
        <w:rPr>
          <w:sz w:val="24"/>
          <w:lang w:eastAsia="zh-CN"/>
        </w:rPr>
        <w:t>in</w:t>
      </w:r>
      <w:r w:rsidR="00A2766C">
        <w:rPr>
          <w:sz w:val="24"/>
          <w:lang w:eastAsia="zh-CN"/>
        </w:rPr>
        <w:t>sert pallet truck to machine b</w:t>
      </w:r>
      <w:r w:rsidR="006C77AE">
        <w:rPr>
          <w:sz w:val="24"/>
          <w:lang w:eastAsia="zh-CN"/>
        </w:rPr>
        <w:t>ed</w:t>
      </w:r>
      <w:r w:rsidR="00A2766C">
        <w:rPr>
          <w:sz w:val="24"/>
          <w:lang w:eastAsia="zh-CN"/>
        </w:rPr>
        <w:t>,</w:t>
      </w:r>
      <w:r w:rsidR="00DF2CD5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>at ground floor</w:t>
      </w:r>
    </w:p>
    <w:p w14:paraId="793126B2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DA66E5A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4E45DEB" w14:textId="7185364C" w:rsidR="00294E87" w:rsidRDefault="00A276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</w:t>
      </w:r>
      <w:r w:rsidR="006C77AE">
        <w:rPr>
          <w:sz w:val="24"/>
          <w:lang w:eastAsia="zh-CN"/>
        </w:rPr>
        <w:t xml:space="preserve">OCT-5540ZA Taiwan Seiki ZNZ EDM Drilling </w:t>
      </w:r>
      <w:r>
        <w:rPr>
          <w:sz w:val="24"/>
          <w:lang w:eastAsia="zh-CN"/>
        </w:rPr>
        <w:t xml:space="preserve">      </w:t>
      </w:r>
    </w:p>
    <w:p w14:paraId="4507733A" w14:textId="77777777" w:rsidR="006C77AE" w:rsidRDefault="006C77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170 x 185 x 235 cm</w:t>
      </w:r>
    </w:p>
    <w:p w14:paraId="109F9FF3" w14:textId="2C9E03E0" w:rsidR="008D1F25" w:rsidRPr="008D1F25" w:rsidRDefault="006C77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2, 350 kg </w:t>
      </w:r>
      <w:r w:rsidR="00A2766C">
        <w:rPr>
          <w:sz w:val="24"/>
          <w:lang w:eastAsia="zh-CN"/>
        </w:rPr>
        <w:t xml:space="preserve"> </w:t>
      </w:r>
    </w:p>
    <w:p w14:paraId="56C7DB35" w14:textId="77777777"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C31675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E56E581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06AF385E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B1231F6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4136C9A" w14:textId="0B17A075" w:rsidR="00684C71" w:rsidRDefault="006C77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22/07/25</w:t>
      </w:r>
    </w:p>
    <w:p w14:paraId="083A3FAB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DA92FEE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1EA088C4" w14:textId="73D5030C" w:rsidR="003B63D2" w:rsidRPr="003B63D2" w:rsidRDefault="006C77A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D71C66">
        <w:rPr>
          <w:bCs/>
          <w:sz w:val="24"/>
          <w:szCs w:val="24"/>
          <w:lang w:eastAsia="zh-CN"/>
        </w:rPr>
        <w:t xml:space="preserve"> </w:t>
      </w:r>
      <w:r w:rsidR="00D50F6D">
        <w:rPr>
          <w:bCs/>
          <w:sz w:val="24"/>
          <w:szCs w:val="24"/>
          <w:lang w:eastAsia="zh-CN"/>
        </w:rPr>
        <w:t xml:space="preserve"> </w:t>
      </w:r>
    </w:p>
    <w:p w14:paraId="0FAB8FBD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3B5F28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2690C5" w14:textId="77777777" w:rsidR="00707B09" w:rsidRDefault="002E058D" w:rsidP="002E058D">
      <w:pPr>
        <w:pStyle w:val="Heading4"/>
      </w:pPr>
      <w:r>
        <w:t>2 Pioneer Sector 3</w:t>
      </w:r>
    </w:p>
    <w:p w14:paraId="008C99FB" w14:textId="77777777" w:rsidR="002E058D" w:rsidRPr="002E058D" w:rsidRDefault="002E058D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Repair Solutions (S) Pte Ltd</w:t>
      </w:r>
    </w:p>
    <w:p w14:paraId="2CFBDF71" w14:textId="77777777" w:rsidR="00684C71" w:rsidRDefault="00684C71">
      <w:pPr>
        <w:rPr>
          <w:lang w:eastAsia="zh-CN"/>
        </w:rPr>
      </w:pPr>
    </w:p>
    <w:p w14:paraId="55B7C0CD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56C5A25" w14:textId="77777777"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50F6D">
        <w:rPr>
          <w:sz w:val="24"/>
          <w:lang w:eastAsia="zh-CN"/>
        </w:rPr>
        <w:t xml:space="preserve"> x 633 lorry loader </w:t>
      </w:r>
    </w:p>
    <w:p w14:paraId="28CAFB2F" w14:textId="77777777" w:rsidR="00684C71" w:rsidRDefault="00A276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2E058D">
        <w:rPr>
          <w:sz w:val="24"/>
          <w:lang w:eastAsia="zh-CN"/>
        </w:rPr>
        <w:t>allet truck</w:t>
      </w:r>
    </w:p>
    <w:p w14:paraId="0E130754" w14:textId="440C65C3" w:rsidR="00EF5CEF" w:rsidRDefault="00BB2E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50F6D">
        <w:rPr>
          <w:sz w:val="24"/>
          <w:lang w:eastAsia="zh-CN"/>
        </w:rPr>
        <w:t xml:space="preserve">ebbing </w:t>
      </w:r>
      <w:r w:rsidR="0081336E">
        <w:rPr>
          <w:sz w:val="24"/>
          <w:lang w:eastAsia="zh-CN"/>
        </w:rPr>
        <w:t>sling</w:t>
      </w:r>
    </w:p>
    <w:p w14:paraId="137F2418" w14:textId="4C623934" w:rsidR="00BB2E80" w:rsidRDefault="00BB2E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069BA7F4" w14:textId="486A32DD" w:rsidR="00BB2E80" w:rsidRDefault="00BB2E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0B0CDF6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E373F9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BE4CD1B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14:paraId="539D60BF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795545B" w14:textId="77777777" w:rsidR="001E5ACE" w:rsidRDefault="001E5ACE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16D20027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115C8A86" w14:textId="77777777" w:rsidR="00684C71" w:rsidRDefault="00A276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263AEC8E" w14:textId="77777777" w:rsidR="00C53E2C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2473BDE6" w14:textId="77777777" w:rsidR="00BB2E80" w:rsidRDefault="00BB2E8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D91CE11" w14:textId="2AA8AFF9" w:rsidR="00684C71" w:rsidRPr="00C53E2C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D9B2AC9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E756F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 w:rsidR="00AE756F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64C514DE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7BE7D29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1D4790A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2F346B3F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090317F9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6BB54E4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BB499D3" w14:textId="77777777"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AE756F"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  <w:r w:rsidR="001E5ACE">
        <w:rPr>
          <w:sz w:val="24"/>
          <w:lang w:eastAsia="zh-CN"/>
        </w:rPr>
        <w:t xml:space="preserve"> </w:t>
      </w:r>
    </w:p>
    <w:p w14:paraId="0A7E1C2E" w14:textId="77777777" w:rsidR="00AE756F" w:rsidRPr="00952F7F" w:rsidRDefault="00AE756F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14:paraId="386F2D7F" w14:textId="77777777" w:rsidR="006C77AE" w:rsidRDefault="006C77AE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74E4C899" w14:textId="77777777" w:rsidR="00617123" w:rsidRDefault="00617123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230BD32D" w14:textId="5102D651" w:rsidR="001A1E38" w:rsidRPr="00F73592" w:rsidRDefault="002E058D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>
        <w:rPr>
          <w:sz w:val="24"/>
          <w:lang w:eastAsia="zh-CN"/>
        </w:rPr>
        <w:t xml:space="preserve"> </w:t>
      </w:r>
      <w:r w:rsidR="00AE756F">
        <w:rPr>
          <w:sz w:val="24"/>
          <w:lang w:eastAsia="zh-CN"/>
        </w:rPr>
        <w:t xml:space="preserve">and detach </w:t>
      </w:r>
      <w:r w:rsidR="00370B7A">
        <w:rPr>
          <w:sz w:val="24"/>
          <w:lang w:eastAsia="zh-CN"/>
        </w:rPr>
        <w:t>machine</w:t>
      </w:r>
      <w:r w:rsidR="00AE756F">
        <w:rPr>
          <w:sz w:val="24"/>
          <w:lang w:eastAsia="zh-CN"/>
        </w:rPr>
        <w:t xml:space="preserve"> from base</w:t>
      </w:r>
    </w:p>
    <w:p w14:paraId="17B11D3F" w14:textId="6ECD1CF0"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</w:t>
      </w:r>
      <w:r w:rsidR="00C53E2C">
        <w:rPr>
          <w:sz w:val="24"/>
          <w:lang w:eastAsia="zh-CN"/>
        </w:rPr>
        <w:t xml:space="preserve">own machine </w:t>
      </w:r>
      <w:r w:rsidR="00617123">
        <w:rPr>
          <w:sz w:val="24"/>
          <w:lang w:eastAsia="zh-CN"/>
        </w:rPr>
        <w:t>to near ground level</w:t>
      </w:r>
    </w:p>
    <w:p w14:paraId="00BBC0B3" w14:textId="4406B4EC" w:rsidR="00684C71" w:rsidRPr="00AE756F" w:rsidRDefault="00C8729C" w:rsidP="00AE756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E756F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53E2C">
        <w:rPr>
          <w:sz w:val="24"/>
          <w:lang w:eastAsia="zh-CN"/>
        </w:rPr>
        <w:t xml:space="preserve"> machine </w:t>
      </w:r>
      <w:r w:rsidR="00617123">
        <w:rPr>
          <w:sz w:val="24"/>
          <w:lang w:eastAsia="zh-CN"/>
        </w:rPr>
        <w:t>bed</w:t>
      </w:r>
    </w:p>
    <w:p w14:paraId="3DDC3917" w14:textId="77777777"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machine into production area</w:t>
      </w:r>
      <w:r w:rsidR="00B426EA">
        <w:rPr>
          <w:sz w:val="24"/>
          <w:lang w:eastAsia="zh-CN"/>
        </w:rPr>
        <w:t xml:space="preserve"> at ground floor </w:t>
      </w:r>
    </w:p>
    <w:p w14:paraId="44870BB0" w14:textId="77777777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0BD82633" w14:textId="6A1B213D"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C53E2C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</w:t>
      </w:r>
      <w:r w:rsidR="00C53E2C">
        <w:rPr>
          <w:sz w:val="24"/>
          <w:lang w:eastAsia="zh-CN"/>
        </w:rPr>
        <w:t xml:space="preserve"> levelling pad under machine </w:t>
      </w:r>
      <w:r w:rsidR="00617123">
        <w:rPr>
          <w:sz w:val="24"/>
          <w:lang w:eastAsia="zh-CN"/>
        </w:rPr>
        <w:t>bed</w:t>
      </w:r>
    </w:p>
    <w:p w14:paraId="7E3E1C09" w14:textId="77777777" w:rsidR="00B426E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2FC6773D" w14:textId="77777777" w:rsidR="00684C71" w:rsidRDefault="00B426E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14:paraId="6BD91D46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0344F687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07B24255" w14:textId="77777777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5CA76D94" w14:textId="48AAD299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617123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1E23A82A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8F722E8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3A45D6" w14:textId="77777777" w:rsidR="00664450" w:rsidRDefault="00664450">
      <w:r>
        <w:separator/>
      </w:r>
    </w:p>
  </w:endnote>
  <w:endnote w:type="continuationSeparator" w:id="0">
    <w:p w14:paraId="022E40B2" w14:textId="77777777" w:rsidR="00664450" w:rsidRDefault="00664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B963C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71C6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71C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3BC46" w14:textId="77777777" w:rsidR="00664450" w:rsidRDefault="00664450">
      <w:r>
        <w:separator/>
      </w:r>
    </w:p>
  </w:footnote>
  <w:footnote w:type="continuationSeparator" w:id="0">
    <w:p w14:paraId="383F39AA" w14:textId="77777777" w:rsidR="00664450" w:rsidRDefault="00664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643C41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76D38F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C686FD1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D96757A" w14:textId="4177A6EF" w:rsidR="00684C71" w:rsidRDefault="006C77AE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602586E9" w14:textId="27140D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</w:t>
    </w:r>
  </w:p>
  <w:p w14:paraId="1AB57E53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3FBBFC49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9CA56F6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1862457">
    <w:abstractNumId w:val="2"/>
  </w:num>
  <w:num w:numId="2" w16cid:durableId="765226095">
    <w:abstractNumId w:val="4"/>
  </w:num>
  <w:num w:numId="3" w16cid:durableId="1610240002">
    <w:abstractNumId w:val="0"/>
  </w:num>
  <w:num w:numId="4" w16cid:durableId="1610157253">
    <w:abstractNumId w:val="9"/>
  </w:num>
  <w:num w:numId="5" w16cid:durableId="1838154000">
    <w:abstractNumId w:val="5"/>
  </w:num>
  <w:num w:numId="6" w16cid:durableId="27723544">
    <w:abstractNumId w:val="6"/>
  </w:num>
  <w:num w:numId="7" w16cid:durableId="1108698975">
    <w:abstractNumId w:val="3"/>
  </w:num>
  <w:num w:numId="8" w16cid:durableId="1130441171">
    <w:abstractNumId w:val="7"/>
  </w:num>
  <w:num w:numId="9" w16cid:durableId="306250619">
    <w:abstractNumId w:val="1"/>
  </w:num>
  <w:num w:numId="10" w16cid:durableId="1115517471">
    <w:abstractNumId w:val="8"/>
  </w:num>
  <w:num w:numId="11" w16cid:durableId="3545732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42DF4"/>
    <w:rsid w:val="000801A2"/>
    <w:rsid w:val="00080409"/>
    <w:rsid w:val="000A34F2"/>
    <w:rsid w:val="000C46C5"/>
    <w:rsid w:val="001064C0"/>
    <w:rsid w:val="001A07FF"/>
    <w:rsid w:val="001A1E38"/>
    <w:rsid w:val="001E5ACE"/>
    <w:rsid w:val="00205704"/>
    <w:rsid w:val="002173BA"/>
    <w:rsid w:val="002859AC"/>
    <w:rsid w:val="00294E87"/>
    <w:rsid w:val="002E058D"/>
    <w:rsid w:val="0030061F"/>
    <w:rsid w:val="003252C1"/>
    <w:rsid w:val="00370B7A"/>
    <w:rsid w:val="00370D03"/>
    <w:rsid w:val="003B63D2"/>
    <w:rsid w:val="003F3772"/>
    <w:rsid w:val="00425424"/>
    <w:rsid w:val="005A50A7"/>
    <w:rsid w:val="005C3290"/>
    <w:rsid w:val="00617123"/>
    <w:rsid w:val="006434FD"/>
    <w:rsid w:val="00664450"/>
    <w:rsid w:val="00684C71"/>
    <w:rsid w:val="00685287"/>
    <w:rsid w:val="006B6525"/>
    <w:rsid w:val="006C77AE"/>
    <w:rsid w:val="00707B09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2766C"/>
    <w:rsid w:val="00A525B4"/>
    <w:rsid w:val="00A64537"/>
    <w:rsid w:val="00AE756F"/>
    <w:rsid w:val="00B426EA"/>
    <w:rsid w:val="00B62108"/>
    <w:rsid w:val="00B70004"/>
    <w:rsid w:val="00BB2E80"/>
    <w:rsid w:val="00C03437"/>
    <w:rsid w:val="00C32361"/>
    <w:rsid w:val="00C33FF4"/>
    <w:rsid w:val="00C53E2C"/>
    <w:rsid w:val="00C8729C"/>
    <w:rsid w:val="00CA23BB"/>
    <w:rsid w:val="00CF5149"/>
    <w:rsid w:val="00CF6063"/>
    <w:rsid w:val="00CF7EA9"/>
    <w:rsid w:val="00D5052C"/>
    <w:rsid w:val="00D50F6D"/>
    <w:rsid w:val="00D71C66"/>
    <w:rsid w:val="00D95F42"/>
    <w:rsid w:val="00DB001C"/>
    <w:rsid w:val="00DF2CD5"/>
    <w:rsid w:val="00E4619D"/>
    <w:rsid w:val="00E66AAB"/>
    <w:rsid w:val="00E9120A"/>
    <w:rsid w:val="00EB0F79"/>
    <w:rsid w:val="00EF5CEF"/>
    <w:rsid w:val="00F176B3"/>
    <w:rsid w:val="00F3073D"/>
    <w:rsid w:val="00F3464B"/>
    <w:rsid w:val="00F73592"/>
    <w:rsid w:val="00FD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2CE27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2022-11-17T02:58:00Z</cp:lastPrinted>
  <dcterms:created xsi:type="dcterms:W3CDTF">2022-11-11T01:47:00Z</dcterms:created>
  <dcterms:modified xsi:type="dcterms:W3CDTF">2025-07-10T02:49:00Z</dcterms:modified>
</cp:coreProperties>
</file>