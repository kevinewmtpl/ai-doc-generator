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3C618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3E2D81F" w14:textId="12B2F9B7" w:rsidR="00684C71" w:rsidRDefault="0059208D">
      <w:pPr>
        <w:rPr>
          <w:sz w:val="24"/>
          <w:lang w:eastAsia="zh-CN"/>
        </w:rPr>
      </w:pPr>
      <w:r>
        <w:rPr>
          <w:sz w:val="24"/>
        </w:rPr>
        <w:t>Date: 16</w:t>
      </w:r>
      <w:r w:rsidRPr="0059208D">
        <w:rPr>
          <w:sz w:val="24"/>
          <w:vertAlign w:val="superscript"/>
        </w:rPr>
        <w:t>th</w:t>
      </w:r>
      <w:r w:rsidR="009174A3">
        <w:rPr>
          <w:sz w:val="24"/>
        </w:rPr>
        <w:t xml:space="preserve"> Dec</w:t>
      </w:r>
      <w:r w:rsidR="00A9248D">
        <w:rPr>
          <w:sz w:val="24"/>
        </w:rPr>
        <w:t xml:space="preserve"> 2024</w:t>
      </w:r>
    </w:p>
    <w:p w14:paraId="2089EDD0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675022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E077D9" w14:textId="5457010A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</w:t>
      </w:r>
      <w:r w:rsidR="009174A3">
        <w:rPr>
          <w:sz w:val="24"/>
          <w:lang w:eastAsia="zh-CN"/>
        </w:rPr>
        <w:t>robot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9174A3">
        <w:rPr>
          <w:sz w:val="24"/>
          <w:lang w:eastAsia="zh-CN"/>
        </w:rPr>
        <w:t>pallet truck under base plate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</w:t>
      </w:r>
      <w:r w:rsidR="009174A3">
        <w:rPr>
          <w:sz w:val="24"/>
          <w:lang w:eastAsia="zh-CN"/>
        </w:rPr>
        <w:t>lab</w:t>
      </w:r>
      <w:r w:rsidR="002859A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14:paraId="0B6285F8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BA2F2B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AB067AD" w14:textId="3F00F5DD" w:rsidR="00294E87" w:rsidRPr="00C00BDD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9174A3">
        <w:rPr>
          <w:b/>
          <w:sz w:val="24"/>
          <w:lang w:eastAsia="zh-CN"/>
        </w:rPr>
        <w:t xml:space="preserve">Robot with base plate </w:t>
      </w:r>
      <w:r w:rsidR="00EA6C19">
        <w:rPr>
          <w:b/>
          <w:sz w:val="24"/>
          <w:lang w:eastAsia="zh-CN"/>
        </w:rPr>
        <w:t xml:space="preserve"> </w:t>
      </w:r>
    </w:p>
    <w:p w14:paraId="6C8636A1" w14:textId="12CE1CD7" w:rsidR="00A9248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9174A3">
        <w:rPr>
          <w:sz w:val="24"/>
          <w:lang w:eastAsia="zh-CN"/>
        </w:rPr>
        <w:t>1200 x 1200 x 1500 m</w:t>
      </w:r>
      <w:r w:rsidR="00A9248D">
        <w:rPr>
          <w:sz w:val="24"/>
          <w:lang w:eastAsia="zh-CN"/>
        </w:rPr>
        <w:t xml:space="preserve">m </w:t>
      </w:r>
    </w:p>
    <w:p w14:paraId="73EAB612" w14:textId="7F32B163" w:rsidR="0047763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Wt: </w:t>
      </w:r>
      <w:r w:rsidR="009174A3">
        <w:rPr>
          <w:sz w:val="24"/>
          <w:lang w:eastAsia="zh-CN"/>
        </w:rPr>
        <w:t>5</w:t>
      </w:r>
      <w:r w:rsidR="00A9248D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  <w:r w:rsidR="00A9248D">
        <w:rPr>
          <w:sz w:val="24"/>
          <w:lang w:eastAsia="zh-CN"/>
        </w:rPr>
        <w:t xml:space="preserve">  </w:t>
      </w:r>
    </w:p>
    <w:p w14:paraId="0E57CCD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595A617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B5B15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058DEA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62BCE8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2F5DD16" w14:textId="56399922" w:rsidR="00684C71" w:rsidRDefault="008F3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</w:t>
      </w:r>
      <w:r w:rsidR="009174A3">
        <w:rPr>
          <w:sz w:val="24"/>
          <w:lang w:eastAsia="zh-CN"/>
        </w:rPr>
        <w:t>2/01/25</w:t>
      </w:r>
    </w:p>
    <w:p w14:paraId="7D2F4F6F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07493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1918301" w14:textId="174680A0" w:rsidR="003B63D2" w:rsidRDefault="009174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14:paraId="3AF3EAA5" w14:textId="6B03C721" w:rsidR="009174A3" w:rsidRPr="003B63D2" w:rsidRDefault="009174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</w:p>
    <w:p w14:paraId="465B68AC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BCB67E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6B4CBA5" w14:textId="77777777" w:rsidR="009174A3" w:rsidRDefault="009174A3" w:rsidP="00707B09">
      <w:pPr>
        <w:pStyle w:val="Heading4"/>
      </w:pPr>
      <w:r>
        <w:t>ITE College West</w:t>
      </w:r>
    </w:p>
    <w:p w14:paraId="055CD611" w14:textId="2313B934" w:rsidR="00707B09" w:rsidRDefault="009174A3" w:rsidP="00707B09">
      <w:pPr>
        <w:pStyle w:val="Heading4"/>
      </w:pPr>
      <w:r>
        <w:t>1 Choa Chu Kang Grove, Blk 1, Lab 5205</w:t>
      </w:r>
    </w:p>
    <w:p w14:paraId="558D0DE9" w14:textId="4F1369B4" w:rsidR="00707B09" w:rsidRPr="00707B09" w:rsidRDefault="00707B09" w:rsidP="00707B09">
      <w:pPr>
        <w:rPr>
          <w:sz w:val="24"/>
          <w:szCs w:val="24"/>
          <w:lang w:eastAsia="zh-CN"/>
        </w:rPr>
      </w:pPr>
    </w:p>
    <w:p w14:paraId="1F5B8547" w14:textId="77777777" w:rsidR="00684C71" w:rsidRDefault="00684C71">
      <w:pPr>
        <w:rPr>
          <w:lang w:eastAsia="zh-CN"/>
        </w:rPr>
      </w:pPr>
    </w:p>
    <w:p w14:paraId="1514C246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86DA3DC" w14:textId="307012E8" w:rsidR="004E5848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0134241D" w14:textId="0D458BAE" w:rsidR="00684C71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485A234F" w14:textId="47BAD607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45095F13" w14:textId="0EAF426F" w:rsidR="00A9248D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14:paraId="139124E3" w14:textId="77777777"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4240C8CB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A63F3A7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7873AB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32BFAC1F" w14:textId="77777777" w:rsidR="009C58D5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372A84CA" w14:textId="346C1DCA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535101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FB688D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8AB5A38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0B0FB33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0A199BC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0293A2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D5B252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526F950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33756D8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D0B5BB4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7CA144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E7903B8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3908375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3A1002A2" w14:textId="77777777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1341E69B" w14:textId="77777777"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14:paraId="62389568" w14:textId="3EC00613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</w:t>
      </w:r>
      <w:r w:rsidR="009174A3">
        <w:rPr>
          <w:sz w:val="24"/>
          <w:lang w:eastAsia="zh-CN"/>
        </w:rPr>
        <w:t>of robot base plate</w:t>
      </w:r>
    </w:p>
    <w:p w14:paraId="2FC8B377" w14:textId="0F60204A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from lorry chassis </w:t>
      </w:r>
    </w:p>
    <w:p w14:paraId="4199994C" w14:textId="67B5E4C9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1A1E38" w:rsidRPr="00FE09CB">
        <w:rPr>
          <w:sz w:val="24"/>
          <w:lang w:eastAsia="zh-CN"/>
        </w:rPr>
        <w:t>to near ground level</w:t>
      </w:r>
    </w:p>
    <w:p w14:paraId="3C9AD3DF" w14:textId="1721DB2C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C58D5">
        <w:rPr>
          <w:sz w:val="24"/>
          <w:lang w:eastAsia="zh-CN"/>
        </w:rPr>
        <w:t>pallet truck under base plate</w:t>
      </w:r>
    </w:p>
    <w:p w14:paraId="1ABEF4FF" w14:textId="6856C154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 xml:space="preserve">into </w:t>
      </w:r>
      <w:r w:rsidR="009C58D5">
        <w:rPr>
          <w:sz w:val="24"/>
          <w:lang w:eastAsia="zh-CN"/>
        </w:rPr>
        <w:t>lab</w:t>
      </w:r>
      <w:r w:rsidR="004E5848">
        <w:rPr>
          <w:sz w:val="24"/>
          <w:lang w:eastAsia="zh-CN"/>
        </w:rPr>
        <w:t xml:space="preserve"> at ground floor</w:t>
      </w:r>
    </w:p>
    <w:p w14:paraId="2AC98C17" w14:textId="2680306B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111023B4" w14:textId="457E9935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9C58D5">
        <w:rPr>
          <w:sz w:val="24"/>
          <w:lang w:eastAsia="zh-CN"/>
        </w:rPr>
        <w:t xml:space="preserve">from pallet truck using crowbar </w:t>
      </w:r>
    </w:p>
    <w:p w14:paraId="33365F9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47FE34B1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7E384868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EC361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12DA34FC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82F6BB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14:paraId="2E44CA0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2006B034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36CBD2" w14:textId="77777777" w:rsidR="00FF6BBD" w:rsidRDefault="00FF6BBD">
      <w:r>
        <w:separator/>
      </w:r>
    </w:p>
  </w:endnote>
  <w:endnote w:type="continuationSeparator" w:id="0">
    <w:p w14:paraId="289A7560" w14:textId="77777777" w:rsidR="00FF6BBD" w:rsidRDefault="00FF6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32C07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02006" w14:textId="77777777" w:rsidR="00FF6BBD" w:rsidRDefault="00FF6BBD">
      <w:r>
        <w:separator/>
      </w:r>
    </w:p>
  </w:footnote>
  <w:footnote w:type="continuationSeparator" w:id="0">
    <w:p w14:paraId="790B358E" w14:textId="77777777" w:rsidR="00FF6BBD" w:rsidRDefault="00FF6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C4772" w14:textId="642D4894" w:rsidR="00684C71" w:rsidRDefault="009C58D5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3BCA4A7" wp14:editId="16916DC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FDDC58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0FB0671" w14:textId="77777777" w:rsidR="00684C71" w:rsidRDefault="008F369E">
    <w:pPr>
      <w:pStyle w:val="Header"/>
      <w:jc w:val="center"/>
    </w:pPr>
    <w:r>
      <w:t>28 Kranji Loop #05-03, Kranji Green, Singapore 739571</w:t>
    </w:r>
  </w:p>
  <w:p w14:paraId="7932FB28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3DA3321" w14:textId="77777777" w:rsidR="00684C71" w:rsidRDefault="0081336E">
    <w:pPr>
      <w:pStyle w:val="Header"/>
      <w:jc w:val="center"/>
    </w:pPr>
    <w:r>
      <w:t>GST Reg No. : M2-8923804 – 2</w:t>
    </w:r>
  </w:p>
  <w:p w14:paraId="54E84DB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EFAE97B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3734916">
    <w:abstractNumId w:val="2"/>
  </w:num>
  <w:num w:numId="2" w16cid:durableId="609161408">
    <w:abstractNumId w:val="4"/>
  </w:num>
  <w:num w:numId="3" w16cid:durableId="928660682">
    <w:abstractNumId w:val="0"/>
  </w:num>
  <w:num w:numId="4" w16cid:durableId="80027910">
    <w:abstractNumId w:val="9"/>
  </w:num>
  <w:num w:numId="5" w16cid:durableId="2033146856">
    <w:abstractNumId w:val="5"/>
  </w:num>
  <w:num w:numId="6" w16cid:durableId="772168121">
    <w:abstractNumId w:val="6"/>
  </w:num>
  <w:num w:numId="7" w16cid:durableId="1843004549">
    <w:abstractNumId w:val="3"/>
  </w:num>
  <w:num w:numId="8" w16cid:durableId="1417357671">
    <w:abstractNumId w:val="7"/>
  </w:num>
  <w:num w:numId="9" w16cid:durableId="2059818938">
    <w:abstractNumId w:val="1"/>
  </w:num>
  <w:num w:numId="10" w16cid:durableId="229123459">
    <w:abstractNumId w:val="8"/>
  </w:num>
  <w:num w:numId="11" w16cid:durableId="24638164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80409"/>
    <w:rsid w:val="000C46C5"/>
    <w:rsid w:val="001064C0"/>
    <w:rsid w:val="00151974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25424"/>
    <w:rsid w:val="0047763D"/>
    <w:rsid w:val="004C6F5B"/>
    <w:rsid w:val="004E5848"/>
    <w:rsid w:val="0059208D"/>
    <w:rsid w:val="005A2371"/>
    <w:rsid w:val="005C3290"/>
    <w:rsid w:val="00684C71"/>
    <w:rsid w:val="00685287"/>
    <w:rsid w:val="006B6525"/>
    <w:rsid w:val="00707B09"/>
    <w:rsid w:val="00716965"/>
    <w:rsid w:val="007223C5"/>
    <w:rsid w:val="00754BCD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8F369E"/>
    <w:rsid w:val="009174A3"/>
    <w:rsid w:val="00927B06"/>
    <w:rsid w:val="00952F7F"/>
    <w:rsid w:val="009C1EC8"/>
    <w:rsid w:val="009C58D5"/>
    <w:rsid w:val="00A24BD5"/>
    <w:rsid w:val="00A525B4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  <w:rsid w:val="00F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6F4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2024-12-16T05:26:00Z</cp:lastPrinted>
  <dcterms:created xsi:type="dcterms:W3CDTF">2024-12-16T05:27:00Z</dcterms:created>
  <dcterms:modified xsi:type="dcterms:W3CDTF">2024-12-16T05:27:00Z</dcterms:modified>
</cp:coreProperties>
</file>