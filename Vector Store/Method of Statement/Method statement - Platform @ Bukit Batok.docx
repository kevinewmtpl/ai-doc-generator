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7A245E">
      <w:pPr>
        <w:rPr>
          <w:sz w:val="24"/>
          <w:lang w:eastAsia="zh-CN"/>
        </w:rPr>
      </w:pPr>
      <w:r>
        <w:rPr>
          <w:sz w:val="24"/>
        </w:rPr>
        <w:t>Date: 06</w:t>
      </w:r>
      <w:r w:rsidRPr="007A245E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35AF2">
        <w:rPr>
          <w:sz w:val="24"/>
          <w:lang w:eastAsia="zh-CN"/>
        </w:rPr>
        <w:t xml:space="preserve"> hoist up machineries</w:t>
      </w:r>
      <w:r w:rsidR="007A245E">
        <w:rPr>
          <w:sz w:val="24"/>
          <w:lang w:eastAsia="zh-CN"/>
        </w:rPr>
        <w:t xml:space="preserve">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2D4BC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/11/2020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2D4BC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</w:t>
      </w:r>
      <w:r w:rsidR="007A245E">
        <w:t xml:space="preserve">lk </w:t>
      </w:r>
    </w:p>
    <w:p w:rsidR="00B85262" w:rsidRPr="004872DF" w:rsidRDefault="003A3CF3" w:rsidP="004872DF">
      <w:pPr>
        <w:pStyle w:val="Heading4"/>
      </w:pPr>
      <w:r>
        <w:t xml:space="preserve">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A245E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B35AF2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35AF2">
        <w:rPr>
          <w:sz w:val="24"/>
          <w:lang w:eastAsia="zh-CN"/>
        </w:rPr>
        <w:t xml:space="preserve"> x 633 lorry loader</w:t>
      </w:r>
    </w:p>
    <w:p w:rsidR="00373A8D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7A245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7A245E">
        <w:rPr>
          <w:sz w:val="24"/>
          <w:lang w:eastAsia="zh-CN"/>
        </w:rPr>
        <w:t>mobile/</w:t>
      </w:r>
      <w:bookmarkStart w:id="0" w:name="_GoBack"/>
      <w:bookmarkEnd w:id="0"/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930530">
        <w:rPr>
          <w:sz w:val="24"/>
          <w:lang w:eastAsia="zh-CN"/>
        </w:rPr>
        <w:t xml:space="preserve">2 x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7A245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 wall hacking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</w:t>
      </w:r>
      <w:r w:rsidR="007A245E">
        <w:rPr>
          <w:sz w:val="24"/>
          <w:lang w:eastAsia="zh-CN"/>
        </w:rPr>
        <w:t>y crane to hoist up machine to 3</w:t>
      </w:r>
      <w:r w:rsidR="007A245E" w:rsidRPr="007A245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</w:p>
    <w:p w:rsidR="00930530" w:rsidRPr="000560F9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A245E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Pr="000560F9" w:rsidRDefault="0040331B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</w:p>
    <w:p w:rsidR="00D015DC" w:rsidRPr="000747A8" w:rsidRDefault="00930530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908DA">
        <w:rPr>
          <w:sz w:val="24"/>
          <w:lang w:eastAsia="zh-CN"/>
        </w:rPr>
        <w:t xml:space="preserve">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560F9" w:rsidRDefault="000560F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27BD" w:rsidRDefault="003E27BD">
      <w:r>
        <w:separator/>
      </w:r>
    </w:p>
  </w:endnote>
  <w:endnote w:type="continuationSeparator" w:id="0">
    <w:p w:rsidR="003E27BD" w:rsidRDefault="003E2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24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245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27BD" w:rsidRDefault="003E27BD">
      <w:r>
        <w:separator/>
      </w:r>
    </w:p>
  </w:footnote>
  <w:footnote w:type="continuationSeparator" w:id="0">
    <w:p w:rsidR="003E27BD" w:rsidRDefault="003E27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E27B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E27B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560F9"/>
    <w:rsid w:val="00060982"/>
    <w:rsid w:val="000747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4111"/>
    <w:rsid w:val="003E1B45"/>
    <w:rsid w:val="003E27BD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82718"/>
    <w:rsid w:val="007A245E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F11A0"/>
    <w:rsid w:val="00904AE4"/>
    <w:rsid w:val="00930530"/>
    <w:rsid w:val="00945F2F"/>
    <w:rsid w:val="00957CA2"/>
    <w:rsid w:val="00970E4B"/>
    <w:rsid w:val="0099108C"/>
    <w:rsid w:val="009E694C"/>
    <w:rsid w:val="00A04987"/>
    <w:rsid w:val="00A46072"/>
    <w:rsid w:val="00AC4808"/>
    <w:rsid w:val="00AD4C31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2020-11-02T07:24:00Z</cp:lastPrinted>
  <dcterms:created xsi:type="dcterms:W3CDTF">2020-11-05T08:15:00Z</dcterms:created>
  <dcterms:modified xsi:type="dcterms:W3CDTF">2020-11-05T08:15:00Z</dcterms:modified>
</cp:coreProperties>
</file>