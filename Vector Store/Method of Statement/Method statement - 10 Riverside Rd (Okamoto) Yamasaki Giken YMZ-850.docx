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324DEF">
      <w:pPr>
        <w:rPr>
          <w:sz w:val="24"/>
          <w:lang w:eastAsia="zh-CN"/>
        </w:rPr>
      </w:pPr>
      <w:bookmarkStart w:id="0" w:name="_GoBack"/>
      <w:bookmarkEnd w:id="0"/>
      <w:r>
        <w:rPr>
          <w:sz w:val="24"/>
        </w:rPr>
        <w:t>Date: 15</w:t>
      </w:r>
      <w:r w:rsidRPr="00324DEF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AB480B">
        <w:rPr>
          <w:sz w:val="24"/>
        </w:rPr>
        <w:t xml:space="preserve">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66C7A" w:rsidRPr="005C0BC7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324DEF">
        <w:rPr>
          <w:sz w:val="24"/>
          <w:lang w:eastAsia="zh-CN"/>
        </w:rPr>
        <w:t>unload 3 skid of 1 unit machine from 1 x 40ft HQ</w:t>
      </w:r>
      <w:r w:rsidR="00646F4F">
        <w:rPr>
          <w:sz w:val="24"/>
          <w:lang w:eastAsia="zh-CN"/>
        </w:rPr>
        <w:t xml:space="preserve"> container</w:t>
      </w:r>
      <w:r w:rsidR="00AE713F">
        <w:rPr>
          <w:sz w:val="24"/>
          <w:lang w:eastAsia="zh-CN"/>
        </w:rPr>
        <w:t xml:space="preserve"> </w:t>
      </w:r>
      <w:r w:rsidR="00324DEF">
        <w:rPr>
          <w:sz w:val="24"/>
          <w:lang w:eastAsia="zh-CN"/>
        </w:rPr>
        <w:t xml:space="preserve">to the ground, </w:t>
      </w:r>
      <w:r w:rsidR="00A72DA6">
        <w:rPr>
          <w:sz w:val="24"/>
          <w:lang w:eastAsia="zh-CN"/>
        </w:rPr>
        <w:t>shift and position into factory premise</w:t>
      </w:r>
      <w:r w:rsidR="00905183">
        <w:rPr>
          <w:sz w:val="24"/>
          <w:lang w:eastAsia="zh-CN"/>
        </w:rPr>
        <w:t xml:space="preserve"> </w:t>
      </w:r>
      <w:r w:rsidR="00FF0DF6">
        <w:rPr>
          <w:sz w:val="24"/>
          <w:lang w:eastAsia="zh-CN"/>
        </w:rPr>
        <w:t>at ground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56012" w:rsidRDefault="0035601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4C2228" w:rsidRDefault="004C2228" w:rsidP="00646F4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3 packages of 1 unit Yamasaki </w:t>
      </w:r>
      <w:proofErr w:type="spellStart"/>
      <w:r>
        <w:rPr>
          <w:bCs/>
          <w:sz w:val="24"/>
          <w:szCs w:val="24"/>
          <w:lang w:eastAsia="zh-CN"/>
        </w:rPr>
        <w:t>Giken</w:t>
      </w:r>
      <w:proofErr w:type="spellEnd"/>
      <w:r>
        <w:rPr>
          <w:bCs/>
          <w:sz w:val="24"/>
          <w:szCs w:val="24"/>
          <w:lang w:eastAsia="zh-CN"/>
        </w:rPr>
        <w:t xml:space="preserve"> YMZ-850</w:t>
      </w:r>
    </w:p>
    <w:p w:rsidR="00646F4F" w:rsidRDefault="00324DEF" w:rsidP="00646F4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Skid 1: 328 x 228 x 255 cm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5, 050</w:t>
      </w:r>
      <w:r w:rsidR="00646F4F">
        <w:rPr>
          <w:bCs/>
          <w:sz w:val="24"/>
          <w:szCs w:val="24"/>
          <w:lang w:eastAsia="zh-CN"/>
        </w:rPr>
        <w:t xml:space="preserve"> kg </w:t>
      </w:r>
    </w:p>
    <w:p w:rsidR="00646F4F" w:rsidRDefault="00324DEF" w:rsidP="00646F4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Skid 2: 220 x 130 x 165 cm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20</w:t>
      </w:r>
      <w:r w:rsidR="00646F4F">
        <w:rPr>
          <w:bCs/>
          <w:sz w:val="24"/>
          <w:szCs w:val="24"/>
          <w:lang w:eastAsia="zh-CN"/>
        </w:rPr>
        <w:t xml:space="preserve">0 kg </w:t>
      </w:r>
    </w:p>
    <w:p w:rsidR="00646F4F" w:rsidRDefault="004C2228" w:rsidP="00646F4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Carton</w:t>
      </w:r>
      <w:r w:rsidR="00324DEF">
        <w:rPr>
          <w:bCs/>
          <w:sz w:val="24"/>
          <w:szCs w:val="24"/>
          <w:lang w:eastAsia="zh-CN"/>
        </w:rPr>
        <w:t xml:space="preserve"> 3: 36 x 25 x 20 cm</w:t>
      </w:r>
      <w:r w:rsidR="00646F4F">
        <w:rPr>
          <w:bCs/>
          <w:sz w:val="24"/>
          <w:szCs w:val="24"/>
          <w:lang w:eastAsia="zh-CN"/>
        </w:rPr>
        <w:t xml:space="preserve"> / </w:t>
      </w:r>
      <w:proofErr w:type="spellStart"/>
      <w:r w:rsidR="00646F4F">
        <w:rPr>
          <w:bCs/>
          <w:sz w:val="24"/>
          <w:szCs w:val="24"/>
          <w:lang w:eastAsia="zh-CN"/>
        </w:rPr>
        <w:t>Wt</w:t>
      </w:r>
      <w:proofErr w:type="spellEnd"/>
      <w:r w:rsidR="00646F4F">
        <w:rPr>
          <w:bCs/>
          <w:sz w:val="24"/>
          <w:szCs w:val="24"/>
          <w:lang w:eastAsia="zh-CN"/>
        </w:rPr>
        <w:t>:</w:t>
      </w:r>
      <w:r w:rsidR="00324DEF">
        <w:rPr>
          <w:bCs/>
          <w:sz w:val="24"/>
          <w:szCs w:val="24"/>
          <w:lang w:eastAsia="zh-CN"/>
        </w:rPr>
        <w:t xml:space="preserve"> 25</w:t>
      </w:r>
      <w:r w:rsidR="00646F4F">
        <w:rPr>
          <w:bCs/>
          <w:sz w:val="24"/>
          <w:szCs w:val="24"/>
          <w:lang w:eastAsia="zh-CN"/>
        </w:rPr>
        <w:t xml:space="preserve"> kg </w:t>
      </w:r>
    </w:p>
    <w:p w:rsidR="00324DEF" w:rsidRDefault="00324DE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 w:rsidP="00905183">
      <w:pPr>
        <w:tabs>
          <w:tab w:val="center" w:pos="468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  <w:r w:rsidR="00905183">
        <w:rPr>
          <w:sz w:val="24"/>
          <w:lang w:eastAsia="zh-CN"/>
        </w:rPr>
        <w:t xml:space="preserve">   </w:t>
      </w:r>
      <w:r w:rsidR="00905183">
        <w:rPr>
          <w:sz w:val="24"/>
          <w:lang w:eastAsia="zh-CN"/>
        </w:rPr>
        <w:tab/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D831F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055C3B" w:rsidRPr="00324DEF" w:rsidRDefault="00324DEF">
      <w:pPr>
        <w:rPr>
          <w:sz w:val="24"/>
          <w:lang w:eastAsia="zh-CN"/>
        </w:rPr>
      </w:pPr>
      <w:r>
        <w:rPr>
          <w:sz w:val="24"/>
          <w:lang w:eastAsia="zh-CN"/>
        </w:rPr>
        <w:t>18/07/24</w:t>
      </w:r>
    </w:p>
    <w:p w:rsidR="006467DA" w:rsidRDefault="0090518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   </w:t>
      </w:r>
    </w:p>
    <w:p w:rsidR="00D831F8" w:rsidRDefault="00D831F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D831F8" w:rsidRPr="00D831F8" w:rsidRDefault="00055C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905183">
        <w:rPr>
          <w:bCs/>
          <w:sz w:val="24"/>
          <w:szCs w:val="24"/>
          <w:lang w:eastAsia="zh-CN"/>
        </w:rPr>
        <w:t xml:space="preserve"> am </w:t>
      </w:r>
    </w:p>
    <w:p w:rsidR="00D831F8" w:rsidRDefault="00D831F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C0BC7" w:rsidRDefault="00A72DA6" w:rsidP="00D81929">
      <w:pPr>
        <w:pStyle w:val="Heading4"/>
      </w:pPr>
      <w:r>
        <w:t>10 Riverside Rd</w:t>
      </w:r>
    </w:p>
    <w:p w:rsidR="00D81929" w:rsidRPr="00D81929" w:rsidRDefault="00A72DA6" w:rsidP="00D8192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Okamoto (S)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72DA6" w:rsidRPr="00A6319A" w:rsidRDefault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A6319A" w:rsidRDefault="00A72D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633</w:t>
      </w:r>
      <w:r w:rsidR="00D81929">
        <w:rPr>
          <w:sz w:val="24"/>
          <w:lang w:eastAsia="zh-CN"/>
        </w:rPr>
        <w:t xml:space="preserve"> lorry loader</w:t>
      </w:r>
    </w:p>
    <w:p w:rsidR="00A72DA6" w:rsidRDefault="00A631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324DEF">
        <w:rPr>
          <w:sz w:val="24"/>
          <w:lang w:eastAsia="zh-CN"/>
        </w:rPr>
        <w:t>/p</w:t>
      </w:r>
      <w:r w:rsidR="00A72DA6">
        <w:rPr>
          <w:sz w:val="24"/>
          <w:lang w:eastAsia="zh-CN"/>
        </w:rPr>
        <w:t>allet truck</w:t>
      </w:r>
    </w:p>
    <w:p w:rsidR="00E14D84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F0DF6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541631" w:rsidRDefault="005416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6467DA" w:rsidRDefault="00D8192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plate</w:t>
      </w:r>
      <w:r w:rsidR="00A6319A">
        <w:rPr>
          <w:sz w:val="24"/>
          <w:lang w:eastAsia="zh-CN"/>
        </w:rPr>
        <w:t xml:space="preserve"> (to lay out for</w:t>
      </w:r>
      <w:r w:rsidR="00356012">
        <w:rPr>
          <w:sz w:val="24"/>
          <w:lang w:eastAsia="zh-CN"/>
        </w:rPr>
        <w:t xml:space="preserve"> floor protection) </w:t>
      </w:r>
      <w:r w:rsidR="001268A8">
        <w:rPr>
          <w:sz w:val="24"/>
          <w:lang w:eastAsia="zh-CN"/>
        </w:rPr>
        <w:t xml:space="preserve">  </w:t>
      </w:r>
    </w:p>
    <w:p w:rsidR="00AE713F" w:rsidRDefault="00AE713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04321A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FC641C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D81929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D81929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FC641C">
        <w:rPr>
          <w:sz w:val="24"/>
          <w:lang w:eastAsia="zh-CN"/>
        </w:rPr>
        <w:t xml:space="preserve">ervisor, rigger, signalman and </w:t>
      </w:r>
      <w:r w:rsidR="00A72DA6">
        <w:rPr>
          <w:sz w:val="24"/>
          <w:lang w:eastAsia="zh-CN"/>
        </w:rPr>
        <w:t>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191219" w:rsidRDefault="00191219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91219" w:rsidRPr="00A72DA6" w:rsidRDefault="0046470C" w:rsidP="00A72DA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91219" w:rsidRDefault="0019121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0E2641">
        <w:rPr>
          <w:sz w:val="24"/>
          <w:lang w:eastAsia="zh-CN"/>
        </w:rPr>
        <w:t xml:space="preserve">safety </w:t>
      </w:r>
      <w:r w:rsidR="00D81929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Lifting machine and lifting gear with </w:t>
      </w:r>
      <w:r w:rsidR="00191219">
        <w:rPr>
          <w:rFonts w:hint="eastAsia"/>
          <w:sz w:val="24"/>
          <w:lang w:eastAsia="zh-CN"/>
        </w:rPr>
        <w:t>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D81929">
        <w:t>.</w:t>
      </w:r>
      <w:r w:rsidR="001268A8">
        <w:rPr>
          <w:rFonts w:hint="eastAsia"/>
        </w:rPr>
        <w:t>O</w:t>
      </w:r>
      <w:r w:rsidR="00D81929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191219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80327" w:rsidRDefault="006467DA" w:rsidP="00B803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E0D93" w:rsidRDefault="00324DEF" w:rsidP="00A72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crane back to back with container</w:t>
      </w:r>
    </w:p>
    <w:p w:rsidR="00324DEF" w:rsidRPr="00A72DA6" w:rsidRDefault="00324DEF" w:rsidP="00A72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crane to pull out skid from container onto lorry chassis </w:t>
      </w:r>
    </w:p>
    <w:p w:rsidR="001C5E3C" w:rsidRPr="00324DEF" w:rsidRDefault="001C5E3C" w:rsidP="00324DE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24DEF">
        <w:rPr>
          <w:sz w:val="24"/>
          <w:lang w:eastAsia="zh-CN"/>
        </w:rPr>
        <w:t xml:space="preserve">Attached sling to </w:t>
      </w:r>
      <w:r w:rsidR="00324DEF" w:rsidRPr="00324DEF">
        <w:rPr>
          <w:sz w:val="24"/>
          <w:lang w:eastAsia="zh-CN"/>
        </w:rPr>
        <w:t>crane hook</w:t>
      </w:r>
    </w:p>
    <w:p w:rsidR="00324DEF" w:rsidRDefault="00324DE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:rsidR="004E0D93" w:rsidRPr="00324DEF" w:rsidRDefault="004E0D93" w:rsidP="00324DE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24DEF">
        <w:rPr>
          <w:sz w:val="24"/>
          <w:lang w:eastAsia="zh-CN"/>
        </w:rPr>
        <w:t>Hoist up and detach machi</w:t>
      </w:r>
      <w:r w:rsidR="007F5086" w:rsidRPr="00324DEF">
        <w:rPr>
          <w:sz w:val="24"/>
          <w:lang w:eastAsia="zh-CN"/>
        </w:rPr>
        <w:t>ne from base</w:t>
      </w:r>
    </w:p>
    <w:p w:rsidR="00E76DB5" w:rsidRDefault="00324DE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</w:t>
      </w:r>
      <w:r w:rsidR="007F5086">
        <w:rPr>
          <w:sz w:val="24"/>
          <w:lang w:eastAsia="zh-CN"/>
        </w:rPr>
        <w:t xml:space="preserve"> away from base</w:t>
      </w:r>
    </w:p>
    <w:p w:rsidR="007F5086" w:rsidRDefault="007F508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D81929" w:rsidRPr="004E0D93" w:rsidRDefault="004E0D93" w:rsidP="004E0D9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191219">
        <w:rPr>
          <w:sz w:val="24"/>
          <w:lang w:eastAsia="zh-CN"/>
        </w:rPr>
        <w:t>rollers</w:t>
      </w:r>
      <w:r w:rsidR="00541631">
        <w:rPr>
          <w:sz w:val="24"/>
          <w:lang w:eastAsia="zh-CN"/>
        </w:rPr>
        <w:t>/pallet truck onto machine base</w:t>
      </w:r>
    </w:p>
    <w:p w:rsidR="000D3C89" w:rsidRDefault="00D81929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into </w:t>
      </w:r>
      <w:r w:rsidR="007F5086">
        <w:rPr>
          <w:sz w:val="24"/>
          <w:lang w:eastAsia="zh-CN"/>
        </w:rPr>
        <w:t>factory premise</w:t>
      </w:r>
      <w:r w:rsidR="00FF0DF6">
        <w:rPr>
          <w:sz w:val="24"/>
          <w:lang w:eastAsia="zh-CN"/>
        </w:rPr>
        <w:t xml:space="preserve"> at ground floor</w:t>
      </w:r>
    </w:p>
    <w:p w:rsidR="00E14D84" w:rsidRPr="00C335A3" w:rsidRDefault="00D81929" w:rsidP="00C335A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D81929" w:rsidRPr="00FF0DF6" w:rsidRDefault="00D81929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</w:t>
      </w:r>
      <w:r w:rsidR="00E14D84">
        <w:rPr>
          <w:sz w:val="24"/>
          <w:lang w:eastAsia="zh-CN"/>
        </w:rPr>
        <w:t xml:space="preserve">nload machine from </w:t>
      </w:r>
      <w:r>
        <w:rPr>
          <w:sz w:val="24"/>
          <w:lang w:eastAsia="zh-CN"/>
        </w:rPr>
        <w:t xml:space="preserve">roller and insert </w:t>
      </w:r>
      <w:r w:rsidR="00AE713F">
        <w:rPr>
          <w:sz w:val="24"/>
          <w:lang w:eastAsia="zh-CN"/>
        </w:rPr>
        <w:t>levelling</w:t>
      </w:r>
      <w:r w:rsidR="00E14D84">
        <w:rPr>
          <w:sz w:val="24"/>
          <w:lang w:eastAsia="zh-CN"/>
        </w:rPr>
        <w:t xml:space="preserve"> plates</w:t>
      </w:r>
      <w:r>
        <w:rPr>
          <w:sz w:val="24"/>
          <w:lang w:eastAsia="zh-CN"/>
        </w:rPr>
        <w:t xml:space="preserve"> under machine bed</w:t>
      </w:r>
    </w:p>
    <w:p w:rsidR="00D81929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D81929">
        <w:rPr>
          <w:sz w:val="24"/>
          <w:lang w:eastAsia="zh-CN"/>
        </w:rPr>
        <w:t>o perform proper housekeeping</w:t>
      </w:r>
    </w:p>
    <w:p w:rsidR="006467DA" w:rsidRPr="0099046A" w:rsidRDefault="00D81929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E14D84" w:rsidRDefault="006467DA" w:rsidP="00E14D8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14D84" w:rsidRDefault="00E14D84" w:rsidP="00E14D84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E14D84" w:rsidRDefault="0099046A" w:rsidP="00E14D84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E14D84">
        <w:rPr>
          <w:sz w:val="24"/>
          <w:lang w:eastAsia="zh-CN"/>
        </w:rPr>
        <w:t>Best Regards</w:t>
      </w:r>
    </w:p>
    <w:p w:rsidR="0099046A" w:rsidRDefault="00E14D84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A6319A">
        <w:rPr>
          <w:sz w:val="24"/>
          <w:lang w:eastAsia="zh-CN"/>
        </w:rPr>
        <w:t xml:space="preserve">/ </w:t>
      </w:r>
      <w:proofErr w:type="spellStart"/>
      <w:r w:rsidR="00A6319A">
        <w:rPr>
          <w:sz w:val="24"/>
          <w:lang w:eastAsia="zh-CN"/>
        </w:rPr>
        <w:t>Zailani</w:t>
      </w:r>
      <w:proofErr w:type="spellEnd"/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A6319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 62824175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5128" w:rsidRDefault="00F65128">
      <w:r>
        <w:separator/>
      </w:r>
    </w:p>
  </w:endnote>
  <w:endnote w:type="continuationSeparator" w:id="0">
    <w:p w:rsidR="00F65128" w:rsidRDefault="00F65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E24B9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E24B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5128" w:rsidRDefault="00F65128">
      <w:r>
        <w:separator/>
      </w:r>
    </w:p>
  </w:footnote>
  <w:footnote w:type="continuationSeparator" w:id="0">
    <w:p w:rsidR="00F65128" w:rsidRDefault="00F6512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EE24B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1C1A1B">
    <w:pPr>
      <w:pStyle w:val="Header"/>
      <w:jc w:val="center"/>
    </w:pPr>
    <w:r>
      <w:t>Tel</w:t>
    </w:r>
    <w:r w:rsidR="006467DA">
      <w:t xml:space="preserve">: </w:t>
    </w:r>
    <w:r>
      <w:t>6</w:t>
    </w:r>
    <w:r w:rsidR="006467DA">
      <w:t xml:space="preserve">2824175, </w:t>
    </w:r>
    <w:r>
      <w:t>6</w:t>
    </w:r>
    <w:r w:rsidR="006467DA">
      <w:t xml:space="preserve">2828203, </w:t>
    </w:r>
    <w:r>
      <w:t>62826020, Fax</w:t>
    </w:r>
    <w:r w:rsidR="006467DA">
      <w:t xml:space="preserve">: </w:t>
    </w:r>
    <w:r>
      <w:t>6</w:t>
    </w:r>
    <w:r w:rsidR="006467DA"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EE24B9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1C1A1B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 xml:space="preserve">: ewmtpl@gmail.com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8E5E96"/>
    <w:multiLevelType w:val="hybridMultilevel"/>
    <w:tmpl w:val="63A4106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4321A"/>
    <w:rsid w:val="00055C3B"/>
    <w:rsid w:val="0007152C"/>
    <w:rsid w:val="000911F5"/>
    <w:rsid w:val="000A55B6"/>
    <w:rsid w:val="000C68D5"/>
    <w:rsid w:val="000D3C89"/>
    <w:rsid w:val="000E2641"/>
    <w:rsid w:val="001268A8"/>
    <w:rsid w:val="00141D73"/>
    <w:rsid w:val="00191219"/>
    <w:rsid w:val="001C1A1B"/>
    <w:rsid w:val="001C5E3C"/>
    <w:rsid w:val="001E26FF"/>
    <w:rsid w:val="00211C09"/>
    <w:rsid w:val="00257C21"/>
    <w:rsid w:val="002F37DD"/>
    <w:rsid w:val="002F791A"/>
    <w:rsid w:val="0031325A"/>
    <w:rsid w:val="003153DE"/>
    <w:rsid w:val="00324DEF"/>
    <w:rsid w:val="00356012"/>
    <w:rsid w:val="0037301B"/>
    <w:rsid w:val="00420DA0"/>
    <w:rsid w:val="0046470C"/>
    <w:rsid w:val="00466C7A"/>
    <w:rsid w:val="004C2228"/>
    <w:rsid w:val="004E0D93"/>
    <w:rsid w:val="004F4815"/>
    <w:rsid w:val="005053DB"/>
    <w:rsid w:val="00541631"/>
    <w:rsid w:val="0055548A"/>
    <w:rsid w:val="005C0BC7"/>
    <w:rsid w:val="005D6724"/>
    <w:rsid w:val="0060000C"/>
    <w:rsid w:val="006467DA"/>
    <w:rsid w:val="00646F4F"/>
    <w:rsid w:val="0065516A"/>
    <w:rsid w:val="00673CC9"/>
    <w:rsid w:val="006E531F"/>
    <w:rsid w:val="007520C1"/>
    <w:rsid w:val="007C5DFB"/>
    <w:rsid w:val="007D166D"/>
    <w:rsid w:val="007F5086"/>
    <w:rsid w:val="008320CF"/>
    <w:rsid w:val="00895D5D"/>
    <w:rsid w:val="008F0C05"/>
    <w:rsid w:val="00905183"/>
    <w:rsid w:val="00971AE8"/>
    <w:rsid w:val="0098588B"/>
    <w:rsid w:val="0099046A"/>
    <w:rsid w:val="009A6BA5"/>
    <w:rsid w:val="009E6BA9"/>
    <w:rsid w:val="00A6319A"/>
    <w:rsid w:val="00A72DA6"/>
    <w:rsid w:val="00AB480B"/>
    <w:rsid w:val="00AC45CE"/>
    <w:rsid w:val="00AE713F"/>
    <w:rsid w:val="00B80327"/>
    <w:rsid w:val="00BD779F"/>
    <w:rsid w:val="00C21D12"/>
    <w:rsid w:val="00C335A3"/>
    <w:rsid w:val="00CB2E4C"/>
    <w:rsid w:val="00CD55B2"/>
    <w:rsid w:val="00CF05CE"/>
    <w:rsid w:val="00CF22DD"/>
    <w:rsid w:val="00D33F17"/>
    <w:rsid w:val="00D45245"/>
    <w:rsid w:val="00D81929"/>
    <w:rsid w:val="00D831F8"/>
    <w:rsid w:val="00D83850"/>
    <w:rsid w:val="00D95D1A"/>
    <w:rsid w:val="00E14D84"/>
    <w:rsid w:val="00E441E4"/>
    <w:rsid w:val="00E457F0"/>
    <w:rsid w:val="00E55579"/>
    <w:rsid w:val="00E76677"/>
    <w:rsid w:val="00E76DB5"/>
    <w:rsid w:val="00E96A2D"/>
    <w:rsid w:val="00EC1220"/>
    <w:rsid w:val="00EE24B9"/>
    <w:rsid w:val="00F36A1C"/>
    <w:rsid w:val="00F65128"/>
    <w:rsid w:val="00FC641C"/>
    <w:rsid w:val="00FF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2511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2024-02-26T01:38:00Z</cp:lastPrinted>
  <dcterms:created xsi:type="dcterms:W3CDTF">2024-07-15T05:03:00Z</dcterms:created>
  <dcterms:modified xsi:type="dcterms:W3CDTF">2024-07-15T05:03:00Z</dcterms:modified>
</cp:coreProperties>
</file>