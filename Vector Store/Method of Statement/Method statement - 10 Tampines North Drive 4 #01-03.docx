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CD24B3">
      <w:pPr>
        <w:rPr>
          <w:sz w:val="24"/>
          <w:lang w:eastAsia="zh-CN"/>
        </w:rPr>
      </w:pPr>
      <w:r>
        <w:rPr>
          <w:sz w:val="24"/>
        </w:rPr>
        <w:t>Date: 29</w:t>
      </w:r>
      <w:r w:rsidRPr="00CD24B3">
        <w:rPr>
          <w:sz w:val="24"/>
          <w:vertAlign w:val="superscript"/>
        </w:rPr>
        <w:t>th</w:t>
      </w:r>
      <w:r>
        <w:rPr>
          <w:sz w:val="24"/>
        </w:rPr>
        <w:t xml:space="preserve"> Oct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65D38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726C6">
        <w:rPr>
          <w:sz w:val="24"/>
          <w:lang w:eastAsia="zh-CN"/>
        </w:rPr>
        <w:t xml:space="preserve">shift out and </w:t>
      </w:r>
      <w:r w:rsidR="0091119A">
        <w:rPr>
          <w:sz w:val="24"/>
          <w:lang w:eastAsia="zh-CN"/>
        </w:rPr>
        <w:t>h</w:t>
      </w:r>
      <w:r w:rsidR="00CD24B3">
        <w:rPr>
          <w:sz w:val="24"/>
          <w:lang w:eastAsia="zh-CN"/>
        </w:rPr>
        <w:t xml:space="preserve">oist down 5 set of U15 machine and 2 set of machine line </w:t>
      </w:r>
      <w:r w:rsidR="004726C6">
        <w:rPr>
          <w:sz w:val="24"/>
          <w:lang w:eastAsia="zh-CN"/>
        </w:rPr>
        <w:t>from</w:t>
      </w:r>
      <w:r w:rsidR="002F34B1">
        <w:rPr>
          <w:sz w:val="24"/>
          <w:lang w:eastAsia="zh-CN"/>
        </w:rPr>
        <w:t xml:space="preserve"> 2</w:t>
      </w:r>
      <w:r w:rsidR="002F34B1" w:rsidRPr="002F34B1">
        <w:rPr>
          <w:sz w:val="24"/>
          <w:vertAlign w:val="superscript"/>
          <w:lang w:eastAsia="zh-CN"/>
        </w:rPr>
        <w:t>nd</w:t>
      </w:r>
      <w:r w:rsidR="003C6905">
        <w:rPr>
          <w:sz w:val="24"/>
          <w:lang w:eastAsia="zh-CN"/>
        </w:rPr>
        <w:t xml:space="preserve"> floor through</w:t>
      </w:r>
      <w:r w:rsidR="002F34B1">
        <w:rPr>
          <w:sz w:val="24"/>
          <w:lang w:eastAsia="zh-CN"/>
        </w:rPr>
        <w:t xml:space="preserve"> </w:t>
      </w:r>
      <w:r w:rsidR="00CD24B3">
        <w:rPr>
          <w:sz w:val="24"/>
          <w:lang w:eastAsia="zh-CN"/>
        </w:rPr>
        <w:t xml:space="preserve">shutter </w:t>
      </w:r>
      <w:r w:rsidR="002F34B1">
        <w:rPr>
          <w:sz w:val="24"/>
          <w:lang w:eastAsia="zh-CN"/>
        </w:rPr>
        <w:t>door</w:t>
      </w:r>
      <w:r w:rsidR="000E103A">
        <w:rPr>
          <w:sz w:val="24"/>
          <w:lang w:eastAsia="zh-CN"/>
        </w:rPr>
        <w:t xml:space="preserve"> opening</w:t>
      </w:r>
      <w:r w:rsidR="00CD24B3">
        <w:rPr>
          <w:sz w:val="24"/>
          <w:lang w:eastAsia="zh-CN"/>
        </w:rPr>
        <w:t xml:space="preserve"> by using </w:t>
      </w:r>
      <w:r w:rsidR="00217387">
        <w:rPr>
          <w:sz w:val="24"/>
          <w:lang w:eastAsia="zh-CN"/>
        </w:rPr>
        <w:t>lorry</w:t>
      </w:r>
      <w:r w:rsidR="00CD24B3">
        <w:rPr>
          <w:sz w:val="24"/>
          <w:lang w:eastAsia="zh-CN"/>
        </w:rPr>
        <w:t xml:space="preserve"> crane </w:t>
      </w:r>
    </w:p>
    <w:p w:rsidR="002F34B1" w:rsidRDefault="002F34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F34B1" w:rsidRDefault="002F34B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40589" w:rsidRPr="002F34B1" w:rsidRDefault="00265D3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F7A23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EE527F" w:rsidP="00D54456">
      <w:pPr>
        <w:rPr>
          <w:sz w:val="24"/>
          <w:lang w:eastAsia="zh-CN"/>
        </w:rPr>
      </w:pPr>
    </w:p>
    <w:p w:rsidR="00AF7A23" w:rsidRDefault="00AF7A23" w:rsidP="00D54456">
      <w:pPr>
        <w:rPr>
          <w:sz w:val="24"/>
          <w:lang w:eastAsia="zh-CN"/>
        </w:rPr>
      </w:pPr>
    </w:p>
    <w:p w:rsidR="00AF7A23" w:rsidRDefault="00AF7A23" w:rsidP="00D5445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F7A23" w:rsidRPr="00AF7A23" w:rsidRDefault="00AF7A23" w:rsidP="00D54456">
      <w:pPr>
        <w:rPr>
          <w:sz w:val="24"/>
          <w:szCs w:val="24"/>
          <w:lang w:eastAsia="zh-CN"/>
        </w:rPr>
      </w:pPr>
    </w:p>
    <w:p w:rsidR="000E103A" w:rsidRDefault="000E10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2F34B1" w:rsidP="008254AB">
      <w:pPr>
        <w:pStyle w:val="Heading4"/>
      </w:pPr>
      <w:r>
        <w:t>10 Tampines North Drive 4</w:t>
      </w:r>
      <w:r w:rsidR="00CD24B3">
        <w:t xml:space="preserve"> #01-03</w:t>
      </w:r>
      <w:r w:rsidR="00A80984">
        <w:t>, JTC Space @ Tampines North</w:t>
      </w:r>
    </w:p>
    <w:p w:rsidR="00840DC8" w:rsidRPr="00840DC8" w:rsidRDefault="00840DC8" w:rsidP="00840DC8">
      <w:pPr>
        <w:rPr>
          <w:sz w:val="24"/>
          <w:szCs w:val="24"/>
          <w:lang w:eastAsia="zh-CN"/>
        </w:rPr>
      </w:pP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F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726C6">
        <w:rPr>
          <w:sz w:val="24"/>
          <w:lang w:eastAsia="zh-CN"/>
        </w:rPr>
        <w:t xml:space="preserve"> x </w:t>
      </w:r>
      <w:r w:rsidR="00CD24B3">
        <w:rPr>
          <w:sz w:val="24"/>
          <w:lang w:eastAsia="zh-CN"/>
        </w:rPr>
        <w:t>633 lorry loader</w:t>
      </w:r>
    </w:p>
    <w:p w:rsidR="00AF7A23" w:rsidRDefault="00CD24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2/3 x lorry loader</w:t>
      </w:r>
    </w:p>
    <w:p w:rsidR="004726C6" w:rsidRDefault="00AF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42603E">
        <w:rPr>
          <w:sz w:val="24"/>
          <w:lang w:eastAsia="zh-CN"/>
        </w:rPr>
        <w:t xml:space="preserve"> sling</w:t>
      </w:r>
    </w:p>
    <w:p w:rsidR="00CD24B3" w:rsidRDefault="00CD24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webbing sling</w:t>
      </w:r>
    </w:p>
    <w:p w:rsidR="00EE527F" w:rsidRDefault="00CD24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C3238">
        <w:rPr>
          <w:sz w:val="24"/>
          <w:lang w:eastAsia="zh-CN"/>
        </w:rPr>
        <w:t xml:space="preserve">hackle 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AF7A23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CD24B3" w:rsidRDefault="00CD24B3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F74CA" w:rsidRPr="00AF7A23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CD24B3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CD24B3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726C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726C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CD24B3">
        <w:rPr>
          <w:sz w:val="24"/>
          <w:lang w:eastAsia="zh-CN"/>
        </w:rPr>
        <w:t>and lorry loader</w:t>
      </w:r>
      <w:r w:rsidR="00926AFA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726C6">
        <w:rPr>
          <w:sz w:val="24"/>
          <w:lang w:eastAsia="zh-CN"/>
        </w:rPr>
        <w:t xml:space="preserve">safety </w:t>
      </w:r>
      <w:r w:rsidR="004726C6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726C6">
        <w:t>.</w:t>
      </w:r>
      <w:r w:rsidR="0042603E">
        <w:rPr>
          <w:rFonts w:hint="eastAsia"/>
        </w:rPr>
        <w:t>O</w:t>
      </w:r>
      <w:r w:rsidR="004726C6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726C6" w:rsidRDefault="00EE527F" w:rsidP="004726C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06979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4726C6" w:rsidRDefault="00CD24B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CB71DF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loader </w:t>
      </w:r>
      <w:r w:rsidR="00EE527F">
        <w:rPr>
          <w:sz w:val="24"/>
          <w:lang w:eastAsia="zh-CN"/>
        </w:rPr>
        <w:t>at desig</w:t>
      </w:r>
      <w:r w:rsidR="0091431B">
        <w:rPr>
          <w:sz w:val="24"/>
          <w:lang w:eastAsia="zh-CN"/>
        </w:rPr>
        <w:t>nated hoisting area</w:t>
      </w:r>
    </w:p>
    <w:p w:rsidR="008254AB" w:rsidRDefault="00C359C0" w:rsidP="00CD24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to near shutter door opening</w:t>
      </w:r>
    </w:p>
    <w:p w:rsidR="00C359C0" w:rsidRDefault="00C359C0" w:rsidP="00CD24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operator will rotate crane and lowering boom until it reach machine location</w:t>
      </w:r>
    </w:p>
    <w:p w:rsidR="00C359C0" w:rsidRDefault="00C359C0" w:rsidP="00CD24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will attached required lifting gears to crane hook and secured onto lifting point of machine to be lifted</w:t>
      </w:r>
    </w:p>
    <w:p w:rsidR="00C359C0" w:rsidRPr="00CD24B3" w:rsidRDefault="00C359C0" w:rsidP="00CD24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will give signal to crane operator to hoist up machine </w:t>
      </w:r>
      <w:r w:rsidR="002E5FF6">
        <w:rPr>
          <w:sz w:val="24"/>
          <w:lang w:eastAsia="zh-CN"/>
        </w:rPr>
        <w:t xml:space="preserve">slowly to check on balancing </w:t>
      </w:r>
      <w:bookmarkStart w:id="0" w:name="_GoBack"/>
      <w:bookmarkEnd w:id="0"/>
    </w:p>
    <w:p w:rsidR="00F775A5" w:rsidRPr="005639D3" w:rsidRDefault="005639D3" w:rsidP="005639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from premise </w:t>
      </w:r>
    </w:p>
    <w:p w:rsidR="005639D3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 xml:space="preserve"> </w:t>
      </w:r>
    </w:p>
    <w:p w:rsidR="00EE527F" w:rsidRPr="00A1692F" w:rsidRDefault="005639D3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F21F7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 xml:space="preserve">will </w:t>
      </w:r>
      <w:r w:rsidR="004F21F7">
        <w:rPr>
          <w:sz w:val="24"/>
          <w:lang w:eastAsia="zh-CN"/>
        </w:rPr>
        <w:t xml:space="preserve">be </w:t>
      </w:r>
      <w:r w:rsidR="00EE527F" w:rsidRPr="00A1692F">
        <w:rPr>
          <w:sz w:val="24"/>
          <w:lang w:eastAsia="zh-CN"/>
        </w:rPr>
        <w:t>clear</w:t>
      </w:r>
      <w:r w:rsidR="004F21F7">
        <w:rPr>
          <w:sz w:val="24"/>
          <w:lang w:eastAsia="zh-CN"/>
        </w:rPr>
        <w:t xml:space="preserve"> and disposed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1431B" w:rsidRPr="0091431B" w:rsidRDefault="0091431B" w:rsidP="0091431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595A" w:rsidRDefault="00F5595A">
      <w:r>
        <w:separator/>
      </w:r>
    </w:p>
  </w:endnote>
  <w:endnote w:type="continuationSeparator" w:id="0">
    <w:p w:rsidR="00F5595A" w:rsidRDefault="00F55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E5FF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E5F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595A" w:rsidRDefault="00F5595A">
      <w:r>
        <w:separator/>
      </w:r>
    </w:p>
  </w:footnote>
  <w:footnote w:type="continuationSeparator" w:id="0">
    <w:p w:rsidR="00F5595A" w:rsidRDefault="00F559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5595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265D38">
    <w:pPr>
      <w:pStyle w:val="Header"/>
      <w:jc w:val="center"/>
    </w:pPr>
    <w:r>
      <w:t>Tel</w:t>
    </w:r>
    <w:r w:rsidR="00EE527F">
      <w:t xml:space="preserve">: </w:t>
    </w:r>
    <w:r w:rsidR="002F34B1">
      <w:t>6</w:t>
    </w:r>
    <w:r w:rsidR="00EE527F">
      <w:t xml:space="preserve">2824175, </w:t>
    </w:r>
    <w:r w:rsidR="002F34B1">
      <w:t>6</w:t>
    </w:r>
    <w:r w:rsidR="00EE527F">
      <w:t xml:space="preserve">2828203, </w:t>
    </w:r>
    <w:r w:rsidR="002F34B1">
      <w:t>6</w:t>
    </w:r>
    <w:r>
      <w:t>2826020, Fax</w:t>
    </w:r>
    <w:r w:rsidR="00EE527F">
      <w:t xml:space="preserve">: </w:t>
    </w:r>
    <w:r w:rsidR="002F34B1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F5595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65D38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2F34B1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26043"/>
    <w:rsid w:val="000E103A"/>
    <w:rsid w:val="001F72FC"/>
    <w:rsid w:val="00213060"/>
    <w:rsid w:val="00217387"/>
    <w:rsid w:val="00232A30"/>
    <w:rsid w:val="00251834"/>
    <w:rsid w:val="00265D38"/>
    <w:rsid w:val="002676EC"/>
    <w:rsid w:val="00284327"/>
    <w:rsid w:val="002E5FF6"/>
    <w:rsid w:val="002F2EEC"/>
    <w:rsid w:val="002F34B1"/>
    <w:rsid w:val="003720FE"/>
    <w:rsid w:val="003857B7"/>
    <w:rsid w:val="00385B69"/>
    <w:rsid w:val="003C55F6"/>
    <w:rsid w:val="003C6905"/>
    <w:rsid w:val="00414FC9"/>
    <w:rsid w:val="0042603E"/>
    <w:rsid w:val="0045770F"/>
    <w:rsid w:val="004725E1"/>
    <w:rsid w:val="004726C6"/>
    <w:rsid w:val="004E7845"/>
    <w:rsid w:val="004F21F7"/>
    <w:rsid w:val="004F2701"/>
    <w:rsid w:val="005639D3"/>
    <w:rsid w:val="005A064F"/>
    <w:rsid w:val="005C353E"/>
    <w:rsid w:val="00606979"/>
    <w:rsid w:val="006A0465"/>
    <w:rsid w:val="006A2BB3"/>
    <w:rsid w:val="006A4F9C"/>
    <w:rsid w:val="00714310"/>
    <w:rsid w:val="0071648C"/>
    <w:rsid w:val="007168B6"/>
    <w:rsid w:val="00740589"/>
    <w:rsid w:val="007A0876"/>
    <w:rsid w:val="007C1581"/>
    <w:rsid w:val="007D36F0"/>
    <w:rsid w:val="007E4A77"/>
    <w:rsid w:val="008254AB"/>
    <w:rsid w:val="00840DC8"/>
    <w:rsid w:val="00887236"/>
    <w:rsid w:val="008940FC"/>
    <w:rsid w:val="008B1916"/>
    <w:rsid w:val="008E73E5"/>
    <w:rsid w:val="0091119A"/>
    <w:rsid w:val="0091431B"/>
    <w:rsid w:val="00926AFA"/>
    <w:rsid w:val="00986071"/>
    <w:rsid w:val="00A1692F"/>
    <w:rsid w:val="00A27E28"/>
    <w:rsid w:val="00A80984"/>
    <w:rsid w:val="00AF4F6B"/>
    <w:rsid w:val="00AF7A23"/>
    <w:rsid w:val="00B24FC9"/>
    <w:rsid w:val="00C13786"/>
    <w:rsid w:val="00C23A86"/>
    <w:rsid w:val="00C359C0"/>
    <w:rsid w:val="00C84581"/>
    <w:rsid w:val="00CA3063"/>
    <w:rsid w:val="00CB71DF"/>
    <w:rsid w:val="00CD24B3"/>
    <w:rsid w:val="00CF74CA"/>
    <w:rsid w:val="00D43F7F"/>
    <w:rsid w:val="00D46EC1"/>
    <w:rsid w:val="00D54456"/>
    <w:rsid w:val="00D910BC"/>
    <w:rsid w:val="00E7148E"/>
    <w:rsid w:val="00EE058C"/>
    <w:rsid w:val="00EE527F"/>
    <w:rsid w:val="00F5595A"/>
    <w:rsid w:val="00F775A5"/>
    <w:rsid w:val="00FC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2019-03-06T02:33:00Z</cp:lastPrinted>
  <dcterms:created xsi:type="dcterms:W3CDTF">2020-10-28T07:23:00Z</dcterms:created>
  <dcterms:modified xsi:type="dcterms:W3CDTF">2020-10-28T07:47:00Z</dcterms:modified>
</cp:coreProperties>
</file>