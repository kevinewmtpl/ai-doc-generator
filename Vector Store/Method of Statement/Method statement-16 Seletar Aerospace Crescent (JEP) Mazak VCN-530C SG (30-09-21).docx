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724F44">
      <w:pPr>
        <w:rPr>
          <w:sz w:val="24"/>
          <w:lang w:eastAsia="zh-CN"/>
        </w:rPr>
      </w:pPr>
      <w:r>
        <w:rPr>
          <w:sz w:val="24"/>
        </w:rPr>
        <w:t>Date: 27</w:t>
      </w:r>
      <w:r w:rsidRPr="00724F44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577B4A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D5E23">
        <w:rPr>
          <w:sz w:val="24"/>
          <w:lang w:eastAsia="zh-CN"/>
        </w:rPr>
        <w:t xml:space="preserve">unit machine </w:t>
      </w:r>
      <w:r w:rsidR="00CB0419">
        <w:rPr>
          <w:sz w:val="24"/>
          <w:lang w:eastAsia="zh-CN"/>
        </w:rPr>
        <w:t xml:space="preserve">with accessories </w:t>
      </w:r>
      <w:r w:rsidR="000D5E23">
        <w:rPr>
          <w:sz w:val="24"/>
          <w:lang w:eastAsia="zh-CN"/>
        </w:rPr>
        <w:t xml:space="preserve">from </w:t>
      </w:r>
      <w:r w:rsidR="00A91C3C">
        <w:rPr>
          <w:sz w:val="24"/>
          <w:lang w:eastAsia="zh-CN"/>
        </w:rPr>
        <w:t>low bed</w:t>
      </w:r>
      <w:r w:rsidR="00CB0419">
        <w:rPr>
          <w:sz w:val="24"/>
          <w:lang w:eastAsia="zh-CN"/>
        </w:rPr>
        <w:t>/</w:t>
      </w:r>
      <w:r w:rsidR="000D5E23">
        <w:rPr>
          <w:sz w:val="24"/>
          <w:lang w:eastAsia="zh-CN"/>
        </w:rPr>
        <w:t>lorry chassis</w:t>
      </w:r>
      <w:r w:rsidR="00C4609B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shift and</w:t>
      </w:r>
      <w:r w:rsidR="00B608D7">
        <w:rPr>
          <w:sz w:val="24"/>
          <w:lang w:eastAsia="zh-CN"/>
        </w:rPr>
        <w:t xml:space="preserve"> position into factory premise at ground floor </w:t>
      </w:r>
    </w:p>
    <w:p w:rsid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32428" w:rsidRDefault="0073242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32428" w:rsidRPr="005C6A66" w:rsidRDefault="00724F4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</w:t>
      </w:r>
      <w:r w:rsidR="00577B4A">
        <w:rPr>
          <w:b/>
          <w:sz w:val="24"/>
          <w:szCs w:val="24"/>
          <w:lang w:eastAsia="zh-CN"/>
        </w:rPr>
        <w:t xml:space="preserve"> unit Mazak VCN-530C</w:t>
      </w:r>
      <w:r w:rsidR="00B608D7">
        <w:rPr>
          <w:b/>
          <w:sz w:val="24"/>
          <w:szCs w:val="24"/>
          <w:lang w:eastAsia="zh-CN"/>
        </w:rPr>
        <w:t xml:space="preserve"> </w:t>
      </w:r>
    </w:p>
    <w:p w:rsidR="00B608D7" w:rsidRDefault="00577B4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319 x 308 x 304</w:t>
      </w:r>
      <w:r w:rsidR="002F5AEE">
        <w:rPr>
          <w:sz w:val="24"/>
          <w:szCs w:val="24"/>
          <w:lang w:eastAsia="zh-CN"/>
        </w:rPr>
        <w:t xml:space="preserve"> cm</w:t>
      </w:r>
      <w:r w:rsidR="0032475E">
        <w:rPr>
          <w:sz w:val="24"/>
          <w:szCs w:val="24"/>
          <w:lang w:eastAsia="zh-CN"/>
        </w:rPr>
        <w:t xml:space="preserve"> / </w:t>
      </w:r>
      <w:r>
        <w:rPr>
          <w:sz w:val="24"/>
          <w:szCs w:val="24"/>
          <w:lang w:eastAsia="zh-CN"/>
        </w:rPr>
        <w:t>Wt: 6, 890</w:t>
      </w:r>
      <w:r w:rsidR="00B608D7">
        <w:rPr>
          <w:sz w:val="24"/>
          <w:szCs w:val="24"/>
          <w:lang w:eastAsia="zh-CN"/>
        </w:rPr>
        <w:t xml:space="preserve"> kgs</w:t>
      </w:r>
    </w:p>
    <w:p w:rsidR="0032475E" w:rsidRDefault="0032475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32475E" w:rsidRPr="0032475E" w:rsidRDefault="00531310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3 unit Q</w:t>
      </w:r>
      <w:bookmarkStart w:id="0" w:name="_GoBack"/>
      <w:bookmarkEnd w:id="0"/>
      <w:r w:rsidR="0032475E">
        <w:rPr>
          <w:b/>
          <w:sz w:val="24"/>
          <w:szCs w:val="24"/>
          <w:lang w:eastAsia="zh-CN"/>
        </w:rPr>
        <w:t>TE 100SG</w:t>
      </w:r>
    </w:p>
    <w:p w:rsidR="008E20C6" w:rsidRDefault="0032475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190 x 159 x 170 cm / Wt: 3, 250 kg </w:t>
      </w:r>
    </w:p>
    <w:p w:rsidR="0032475E" w:rsidRDefault="0032475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47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B0419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577B4A" w:rsidRDefault="00724F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30/09</w:t>
      </w:r>
      <w:r w:rsidR="00577B4A">
        <w:rPr>
          <w:sz w:val="24"/>
          <w:lang w:eastAsia="zh-CN"/>
        </w:rPr>
        <w:t>/2021</w:t>
      </w:r>
    </w:p>
    <w:p w:rsidR="00577B4A" w:rsidRDefault="00577B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77B4A" w:rsidRDefault="00577B4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5C6A66" w:rsidRPr="008E20C6" w:rsidRDefault="00A91C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>13</w:t>
      </w:r>
      <w:r w:rsidR="00577B4A">
        <w:rPr>
          <w:sz w:val="24"/>
          <w:szCs w:val="24"/>
          <w:lang w:eastAsia="zh-CN"/>
        </w:rPr>
        <w:t xml:space="preserve">:00 pm </w:t>
      </w:r>
      <w:r w:rsidR="00473D73">
        <w:rPr>
          <w:sz w:val="24"/>
          <w:lang w:eastAsia="zh-CN"/>
        </w:rPr>
        <w:t xml:space="preserve">  </w:t>
      </w:r>
    </w:p>
    <w:p w:rsidR="00732428" w:rsidRP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A46D9" w:rsidP="00707B09">
      <w:pPr>
        <w:pStyle w:val="Heading4"/>
      </w:pPr>
      <w:r>
        <w:t>No 16 Seletar Aerospace Crescent</w:t>
      </w:r>
    </w:p>
    <w:p w:rsidR="00684C71" w:rsidRDefault="005A46D9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0F37ED">
        <w:rPr>
          <w:sz w:val="24"/>
          <w:szCs w:val="24"/>
          <w:lang w:eastAsia="zh-CN"/>
        </w:rPr>
        <w:t xml:space="preserve"> Pte Ltd </w:t>
      </w:r>
    </w:p>
    <w:p w:rsidR="007F03CF" w:rsidRDefault="007F03CF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455E18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A91C3C" w:rsidRDefault="00A91C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30E4B">
        <w:rPr>
          <w:sz w:val="24"/>
          <w:lang w:eastAsia="zh-CN"/>
        </w:rPr>
        <w:t xml:space="preserve"> x </w:t>
      </w:r>
      <w:r w:rsidR="00CB0419">
        <w:rPr>
          <w:sz w:val="24"/>
          <w:lang w:eastAsia="zh-CN"/>
        </w:rPr>
        <w:t>633 lor</w:t>
      </w:r>
      <w:r w:rsidR="008A3A39">
        <w:rPr>
          <w:sz w:val="24"/>
          <w:lang w:eastAsia="zh-CN"/>
        </w:rPr>
        <w:t>ry loader</w:t>
      </w:r>
    </w:p>
    <w:p w:rsidR="00614763" w:rsidRDefault="00A91C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bed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455E18">
        <w:rPr>
          <w:sz w:val="24"/>
          <w:lang w:eastAsia="zh-CN"/>
        </w:rPr>
        <w:t>/pallet truck</w:t>
      </w:r>
    </w:p>
    <w:p w:rsidR="008E20C6" w:rsidRDefault="008E2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650074" w:rsidRDefault="004D47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</w:t>
      </w:r>
      <w:r w:rsidR="00347B0A">
        <w:rPr>
          <w:sz w:val="24"/>
          <w:lang w:eastAsia="zh-CN"/>
        </w:rPr>
        <w:t xml:space="preserve"> plate</w:t>
      </w:r>
      <w:r w:rsidR="00732428">
        <w:rPr>
          <w:sz w:val="24"/>
          <w:lang w:eastAsia="zh-CN"/>
        </w:rPr>
        <w:t>/canvas</w:t>
      </w:r>
      <w:r w:rsidR="00347B0A">
        <w:rPr>
          <w:sz w:val="24"/>
          <w:lang w:eastAsia="zh-CN"/>
        </w:rPr>
        <w:t xml:space="preserve"> (</w:t>
      </w:r>
      <w:r w:rsidR="00732428">
        <w:rPr>
          <w:sz w:val="24"/>
          <w:lang w:eastAsia="zh-CN"/>
        </w:rPr>
        <w:t xml:space="preserve">for epoxy </w:t>
      </w:r>
      <w:r w:rsidR="00455E18">
        <w:rPr>
          <w:sz w:val="24"/>
          <w:lang w:eastAsia="zh-CN"/>
        </w:rPr>
        <w:t>floor</w:t>
      </w:r>
      <w:r w:rsidR="00347B0A">
        <w:rPr>
          <w:sz w:val="24"/>
          <w:lang w:eastAsia="zh-CN"/>
        </w:rPr>
        <w:t xml:space="preserve"> protection)</w:t>
      </w:r>
    </w:p>
    <w:p w:rsidR="00230E4B" w:rsidRDefault="00230E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32475E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Pr="00B608D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CB0419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608D7" w:rsidRDefault="00B608D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0D5E23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455E18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01658" w:rsidRDefault="0000165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7C4166">
        <w:rPr>
          <w:sz w:val="24"/>
          <w:lang w:eastAsia="zh-CN"/>
        </w:rPr>
        <w:t xml:space="preserve">safety </w:t>
      </w:r>
      <w:r w:rsidR="008E20C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732428">
        <w:t>.</w:t>
      </w:r>
      <w:r w:rsidR="00A64537">
        <w:rPr>
          <w:rFonts w:hint="eastAsia"/>
        </w:rPr>
        <w:t>O</w:t>
      </w:r>
      <w:r w:rsidR="0073242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C4166" w:rsidRPr="00145B3F" w:rsidRDefault="0081336E" w:rsidP="00145B3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145B3F">
        <w:rPr>
          <w:b w:val="0"/>
          <w:sz w:val="20"/>
          <w:u w:val="none"/>
          <w:lang w:eastAsia="zh-CN"/>
        </w:rPr>
        <w:t xml:space="preserve">       </w:t>
      </w:r>
      <w:r>
        <w:rPr>
          <w:rFonts w:hint="eastAsia"/>
          <w:lang w:eastAsia="zh-CN"/>
        </w:rPr>
        <w:t>JOB SCOPE</w:t>
      </w:r>
    </w:p>
    <w:p w:rsidR="00CB0419" w:rsidRPr="00577B4A" w:rsidRDefault="00CB0419" w:rsidP="00577B4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</w:t>
      </w:r>
      <w:r w:rsidR="00001658">
        <w:rPr>
          <w:sz w:val="24"/>
          <w:lang w:eastAsia="zh-CN"/>
        </w:rPr>
        <w:t xml:space="preserve"> </w:t>
      </w:r>
      <w:r w:rsidR="008A3A39">
        <w:rPr>
          <w:sz w:val="24"/>
          <w:lang w:eastAsia="zh-CN"/>
        </w:rPr>
        <w:t xml:space="preserve">designated </w:t>
      </w:r>
      <w:r w:rsidR="00AB507F">
        <w:rPr>
          <w:sz w:val="24"/>
          <w:lang w:eastAsia="zh-CN"/>
        </w:rPr>
        <w:t>unloading area</w:t>
      </w:r>
    </w:p>
    <w:p w:rsidR="00CB0419" w:rsidRPr="008E20C6" w:rsidRDefault="00A91C3C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from low bed</w:t>
      </w:r>
      <w:r w:rsidR="0032475E">
        <w:rPr>
          <w:sz w:val="24"/>
          <w:lang w:eastAsia="zh-CN"/>
        </w:rPr>
        <w:t xml:space="preserve">/lorry </w:t>
      </w:r>
      <w:r w:rsidR="00577B4A">
        <w:rPr>
          <w:sz w:val="24"/>
          <w:lang w:eastAsia="zh-CN"/>
        </w:rPr>
        <w:t>chassis</w:t>
      </w:r>
    </w:p>
    <w:p w:rsidR="007C4166" w:rsidRDefault="007C4166" w:rsidP="00CB041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B0419">
        <w:rPr>
          <w:sz w:val="24"/>
          <w:lang w:eastAsia="zh-CN"/>
        </w:rPr>
        <w:t>Swing crane to unloading area</w:t>
      </w:r>
    </w:p>
    <w:p w:rsidR="00577B4A" w:rsidRPr="00CB0419" w:rsidRDefault="00577B4A" w:rsidP="00CB041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Pr="00347B0A" w:rsidRDefault="00455E18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 w:rsidR="00347B0A">
        <w:rPr>
          <w:sz w:val="24"/>
          <w:lang w:eastAsia="zh-CN"/>
        </w:rPr>
        <w:t xml:space="preserve">o machine base </w:t>
      </w:r>
    </w:p>
    <w:p w:rsidR="007F03CF" w:rsidRDefault="00577B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7F03CF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 w:rsidR="007F03CF">
        <w:rPr>
          <w:sz w:val="24"/>
          <w:lang w:eastAsia="zh-CN"/>
        </w:rPr>
        <w:t>machi</w:t>
      </w:r>
      <w:r w:rsidR="00AB507F">
        <w:rPr>
          <w:sz w:val="24"/>
          <w:lang w:eastAsia="zh-CN"/>
        </w:rPr>
        <w:t>ne into production</w:t>
      </w:r>
      <w:r>
        <w:rPr>
          <w:sz w:val="24"/>
          <w:lang w:eastAsia="zh-CN"/>
        </w:rPr>
        <w:t xml:space="preserve"> bay</w:t>
      </w:r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F03C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B701FE">
        <w:rPr>
          <w:sz w:val="24"/>
          <w:lang w:eastAsia="zh-CN"/>
        </w:rPr>
        <w:t>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145B3F" w:rsidRPr="00AB507F" w:rsidRDefault="00352C91" w:rsidP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AB507F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A64537">
        <w:rPr>
          <w:sz w:val="24"/>
          <w:lang w:eastAsia="zh-CN"/>
        </w:rPr>
        <w:t xml:space="preserve">will be clear and dispose </w:t>
      </w:r>
    </w:p>
    <w:p w:rsidR="00732428" w:rsidRPr="008E20C6" w:rsidRDefault="0081336E" w:rsidP="008E20C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904C9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 </w:t>
      </w:r>
    </w:p>
    <w:p w:rsidR="001904C9" w:rsidRPr="000F37ED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</w:t>
      </w:r>
      <w:r w:rsidR="000F37ED">
        <w:rPr>
          <w:sz w:val="24"/>
          <w:szCs w:val="24"/>
          <w:lang w:eastAsia="zh-CN"/>
        </w:rPr>
        <w:t xml:space="preserve">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  <w:r>
        <w:rPr>
          <w:sz w:val="24"/>
        </w:rPr>
        <w:t xml:space="preserve"> </w:t>
      </w:r>
    </w:p>
    <w:p w:rsidR="00684C71" w:rsidRPr="001904C9" w:rsidRDefault="001904C9">
      <w:pPr>
        <w:rPr>
          <w:sz w:val="24"/>
          <w:szCs w:val="24"/>
          <w:lang w:eastAsia="zh-CN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5615" w:rsidRDefault="00F75615">
      <w:r>
        <w:separator/>
      </w:r>
    </w:p>
  </w:endnote>
  <w:endnote w:type="continuationSeparator" w:id="0">
    <w:p w:rsidR="00F75615" w:rsidRDefault="00F75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3131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3131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5615" w:rsidRDefault="00F75615">
      <w:r>
        <w:separator/>
      </w:r>
    </w:p>
  </w:footnote>
  <w:footnote w:type="continuationSeparator" w:id="0">
    <w:p w:rsidR="00F75615" w:rsidRDefault="00F756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7561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C6A66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7561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5C6A66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1658"/>
    <w:rsid w:val="000801A2"/>
    <w:rsid w:val="000B5021"/>
    <w:rsid w:val="000D1431"/>
    <w:rsid w:val="000D5E23"/>
    <w:rsid w:val="000E6274"/>
    <w:rsid w:val="000F37ED"/>
    <w:rsid w:val="001234F6"/>
    <w:rsid w:val="00145B3F"/>
    <w:rsid w:val="001904C9"/>
    <w:rsid w:val="001C67C6"/>
    <w:rsid w:val="001D69C1"/>
    <w:rsid w:val="00205704"/>
    <w:rsid w:val="00230E4B"/>
    <w:rsid w:val="002C310F"/>
    <w:rsid w:val="002C52AA"/>
    <w:rsid w:val="002D3928"/>
    <w:rsid w:val="002F5AEE"/>
    <w:rsid w:val="00311DB1"/>
    <w:rsid w:val="0032475E"/>
    <w:rsid w:val="00347B0A"/>
    <w:rsid w:val="003522C8"/>
    <w:rsid w:val="00352C91"/>
    <w:rsid w:val="004135BC"/>
    <w:rsid w:val="0042395B"/>
    <w:rsid w:val="00455E18"/>
    <w:rsid w:val="0047011D"/>
    <w:rsid w:val="00473D73"/>
    <w:rsid w:val="004D4712"/>
    <w:rsid w:val="0052004B"/>
    <w:rsid w:val="00531310"/>
    <w:rsid w:val="00577B4A"/>
    <w:rsid w:val="005A2A69"/>
    <w:rsid w:val="005A46D9"/>
    <w:rsid w:val="005A7503"/>
    <w:rsid w:val="005C6A66"/>
    <w:rsid w:val="005D6225"/>
    <w:rsid w:val="0061080E"/>
    <w:rsid w:val="00614763"/>
    <w:rsid w:val="006279F7"/>
    <w:rsid w:val="006304BE"/>
    <w:rsid w:val="00650074"/>
    <w:rsid w:val="00650243"/>
    <w:rsid w:val="00684C71"/>
    <w:rsid w:val="006B5DE8"/>
    <w:rsid w:val="006B6525"/>
    <w:rsid w:val="006F37C2"/>
    <w:rsid w:val="00707B09"/>
    <w:rsid w:val="00724F44"/>
    <w:rsid w:val="00732428"/>
    <w:rsid w:val="007C4166"/>
    <w:rsid w:val="007D0F1C"/>
    <w:rsid w:val="007E7225"/>
    <w:rsid w:val="007F03CF"/>
    <w:rsid w:val="0081336E"/>
    <w:rsid w:val="00821507"/>
    <w:rsid w:val="008A3A39"/>
    <w:rsid w:val="008D0B63"/>
    <w:rsid w:val="008E20C6"/>
    <w:rsid w:val="008E3BAF"/>
    <w:rsid w:val="008F1C49"/>
    <w:rsid w:val="009D7052"/>
    <w:rsid w:val="00A115F8"/>
    <w:rsid w:val="00A14E55"/>
    <w:rsid w:val="00A203D3"/>
    <w:rsid w:val="00A32709"/>
    <w:rsid w:val="00A438E4"/>
    <w:rsid w:val="00A64537"/>
    <w:rsid w:val="00A91807"/>
    <w:rsid w:val="00A91C3C"/>
    <w:rsid w:val="00AB507F"/>
    <w:rsid w:val="00B45C00"/>
    <w:rsid w:val="00B608D7"/>
    <w:rsid w:val="00B701FE"/>
    <w:rsid w:val="00B83978"/>
    <w:rsid w:val="00BA6835"/>
    <w:rsid w:val="00C4609B"/>
    <w:rsid w:val="00C56570"/>
    <w:rsid w:val="00CB0419"/>
    <w:rsid w:val="00D26C25"/>
    <w:rsid w:val="00D322A1"/>
    <w:rsid w:val="00D64822"/>
    <w:rsid w:val="00E22F5B"/>
    <w:rsid w:val="00E53B31"/>
    <w:rsid w:val="00E615DC"/>
    <w:rsid w:val="00E9120A"/>
    <w:rsid w:val="00EC087A"/>
    <w:rsid w:val="00EF0E77"/>
    <w:rsid w:val="00F47E51"/>
    <w:rsid w:val="00F71F37"/>
    <w:rsid w:val="00F75615"/>
    <w:rsid w:val="00FE46B3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5A1E90-7DE6-4BE3-8AB8-C0343BF51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2021-09-28T03:15:00Z</cp:lastPrinted>
  <dcterms:created xsi:type="dcterms:W3CDTF">2021-09-24T02:29:00Z</dcterms:created>
  <dcterms:modified xsi:type="dcterms:W3CDTF">2021-09-28T03:15:00Z</dcterms:modified>
</cp:coreProperties>
</file>