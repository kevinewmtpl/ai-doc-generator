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5B4" w:rsidRDefault="00C355B4" w:rsidP="00C355B4">
      <w:pPr>
        <w:pStyle w:val="Title"/>
        <w:jc w:val="left"/>
        <w:rPr>
          <w:sz w:val="32"/>
          <w:szCs w:val="32"/>
        </w:rPr>
      </w:pPr>
    </w:p>
    <w:p w:rsidR="004A7418" w:rsidRDefault="004A7418" w:rsidP="00C355B4">
      <w:pPr>
        <w:pStyle w:val="Title"/>
        <w:jc w:val="left"/>
        <w:rPr>
          <w:sz w:val="32"/>
          <w:szCs w:val="32"/>
        </w:rPr>
      </w:pPr>
    </w:p>
    <w:p w:rsidR="006467DA" w:rsidRDefault="002B12C8" w:rsidP="00C355B4">
      <w:pPr>
        <w:pStyle w:val="Title"/>
        <w:jc w:val="left"/>
        <w:rPr>
          <w:sz w:val="32"/>
          <w:szCs w:val="32"/>
        </w:rPr>
      </w:pPr>
      <w:r>
        <w:rPr>
          <w:sz w:val="32"/>
          <w:szCs w:val="32"/>
        </w:rPr>
        <w:t>27</w:t>
      </w:r>
      <w:r>
        <w:rPr>
          <w:sz w:val="32"/>
          <w:szCs w:val="32"/>
          <w:vertAlign w:val="superscript"/>
        </w:rPr>
        <w:t>th</w:t>
      </w:r>
      <w:r w:rsidR="00C355B4">
        <w:rPr>
          <w:sz w:val="32"/>
          <w:szCs w:val="32"/>
        </w:rPr>
        <w:t xml:space="preserve"> Sep 2021</w:t>
      </w:r>
    </w:p>
    <w:p w:rsidR="00C355B4" w:rsidRDefault="00C355B4" w:rsidP="00C355B4">
      <w:pPr>
        <w:pStyle w:val="Title"/>
        <w:jc w:val="left"/>
        <w:rPr>
          <w:sz w:val="32"/>
          <w:szCs w:val="32"/>
        </w:rPr>
      </w:pPr>
    </w:p>
    <w:p w:rsidR="00C355B4" w:rsidRPr="00C355B4" w:rsidRDefault="00C355B4" w:rsidP="00C355B4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</w:rPr>
        <w:t>Schedule job for Whits Technologies Pte Ltd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99046A" w:rsidRDefault="00C355B4" w:rsidP="00C3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02/10/21 (Saturday)</w:t>
      </w:r>
    </w:p>
    <w:p w:rsidR="00C355B4" w:rsidRDefault="00F31160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>Hoist up 1</w:t>
      </w:r>
      <w:r w:rsidR="00C355B4">
        <w:rPr>
          <w:bCs/>
          <w:sz w:val="32"/>
          <w:lang w:eastAsia="zh-CN"/>
        </w:rPr>
        <w:t xml:space="preserve"> unit machine to 5</w:t>
      </w:r>
      <w:r w:rsidR="00C355B4" w:rsidRPr="00C355B4">
        <w:rPr>
          <w:bCs/>
          <w:sz w:val="32"/>
          <w:vertAlign w:val="superscript"/>
          <w:lang w:eastAsia="zh-CN"/>
        </w:rPr>
        <w:t>th</w:t>
      </w:r>
      <w:r w:rsidR="00C355B4">
        <w:rPr>
          <w:bCs/>
          <w:sz w:val="32"/>
          <w:lang w:eastAsia="zh-CN"/>
        </w:rPr>
        <w:t xml:space="preserve"> floor</w:t>
      </w:r>
    </w:p>
    <w:p w:rsidR="00C355B4" w:rsidRDefault="00C355B4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>Hoist down 1 unit machine from 5</w:t>
      </w:r>
      <w:r w:rsidRPr="00C355B4">
        <w:rPr>
          <w:bCs/>
          <w:sz w:val="32"/>
          <w:vertAlign w:val="superscript"/>
          <w:lang w:eastAsia="zh-CN"/>
        </w:rPr>
        <w:t>th</w:t>
      </w:r>
      <w:r>
        <w:rPr>
          <w:bCs/>
          <w:sz w:val="32"/>
          <w:lang w:eastAsia="zh-CN"/>
        </w:rPr>
        <w:t xml:space="preserve"> floor </w:t>
      </w:r>
    </w:p>
    <w:p w:rsidR="00C355B4" w:rsidRDefault="00C355B4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4A7418" w:rsidRDefault="004A7418" w:rsidP="00C3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07</w:t>
      </w:r>
      <w:r w:rsidR="00325CF8">
        <w:rPr>
          <w:b/>
          <w:bCs/>
          <w:sz w:val="32"/>
          <w:u w:val="single"/>
          <w:lang w:eastAsia="zh-CN"/>
        </w:rPr>
        <w:t xml:space="preserve"> or 08</w:t>
      </w:r>
      <w:bookmarkStart w:id="0" w:name="_GoBack"/>
      <w:bookmarkEnd w:id="0"/>
      <w:r>
        <w:rPr>
          <w:b/>
          <w:bCs/>
          <w:sz w:val="32"/>
          <w:u w:val="single"/>
          <w:lang w:eastAsia="zh-CN"/>
        </w:rPr>
        <w:t>/10/21 (Thursday)</w:t>
      </w:r>
    </w:p>
    <w:p w:rsidR="004A7418" w:rsidRDefault="004A7418" w:rsidP="00C3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#01-10</w:t>
      </w:r>
    </w:p>
    <w:p w:rsidR="004A7418" w:rsidRPr="004A7418" w:rsidRDefault="004A7418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 xml:space="preserve">To hack 1 layer internal wall after 6pm onward </w:t>
      </w:r>
    </w:p>
    <w:p w:rsidR="00C355B4" w:rsidRDefault="00C355B4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C355B4" w:rsidRDefault="00C355B4" w:rsidP="00C3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09/10/21 (Saturday)</w:t>
      </w:r>
    </w:p>
    <w:p w:rsidR="004A7418" w:rsidRDefault="004A7418" w:rsidP="00C3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#01-10</w:t>
      </w:r>
    </w:p>
    <w:p w:rsidR="00C355B4" w:rsidRDefault="00C355B4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>Move out 2 unit machine from ground floor and load onto lorry</w:t>
      </w:r>
    </w:p>
    <w:p w:rsidR="00C355B4" w:rsidRPr="00C355B4" w:rsidRDefault="00C355B4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 xml:space="preserve">Move in 2 unit new machine at ground floor </w:t>
      </w:r>
      <w:r w:rsidR="004A7418">
        <w:rPr>
          <w:bCs/>
          <w:sz w:val="32"/>
          <w:lang w:eastAsia="zh-CN"/>
        </w:rPr>
        <w:t xml:space="preserve">        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467DA" w:rsidRPr="00C355B4" w:rsidRDefault="006467DA" w:rsidP="00C355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sectPr w:rsidR="006467DA" w:rsidRPr="00C355B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84E" w:rsidRDefault="00A7184E">
      <w:r>
        <w:separator/>
      </w:r>
    </w:p>
  </w:endnote>
  <w:endnote w:type="continuationSeparator" w:id="0">
    <w:p w:rsidR="00A7184E" w:rsidRDefault="00A71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5C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5CF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84E" w:rsidRDefault="00A7184E">
      <w:r>
        <w:separator/>
      </w:r>
    </w:p>
  </w:footnote>
  <w:footnote w:type="continuationSeparator" w:id="0">
    <w:p w:rsidR="00A7184E" w:rsidRDefault="00A718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718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7184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B12C8"/>
    <w:rsid w:val="002C21A8"/>
    <w:rsid w:val="002F4968"/>
    <w:rsid w:val="0030317F"/>
    <w:rsid w:val="00307DE4"/>
    <w:rsid w:val="00325CF8"/>
    <w:rsid w:val="00333DB7"/>
    <w:rsid w:val="00375E51"/>
    <w:rsid w:val="0038120C"/>
    <w:rsid w:val="00383DD5"/>
    <w:rsid w:val="003B65E1"/>
    <w:rsid w:val="003D27E5"/>
    <w:rsid w:val="003D5FEC"/>
    <w:rsid w:val="004011BA"/>
    <w:rsid w:val="0046046C"/>
    <w:rsid w:val="00466C7A"/>
    <w:rsid w:val="004A7418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33D58"/>
    <w:rsid w:val="00A4416B"/>
    <w:rsid w:val="00A55172"/>
    <w:rsid w:val="00A7184E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355B4"/>
    <w:rsid w:val="00C43519"/>
    <w:rsid w:val="00C4669E"/>
    <w:rsid w:val="00C72DAD"/>
    <w:rsid w:val="00C94050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31160"/>
    <w:rsid w:val="00F63C6A"/>
    <w:rsid w:val="00F75133"/>
    <w:rsid w:val="00FD2099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2021-09-27T05:19:00Z</cp:lastPrinted>
  <dcterms:created xsi:type="dcterms:W3CDTF">2021-09-22T05:49:00Z</dcterms:created>
  <dcterms:modified xsi:type="dcterms:W3CDTF">2021-09-27T05:19:00Z</dcterms:modified>
</cp:coreProperties>
</file>