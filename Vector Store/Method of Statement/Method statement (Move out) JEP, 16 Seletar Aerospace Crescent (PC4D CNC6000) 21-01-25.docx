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53190D7A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209D3">
        <w:rPr>
          <w:sz w:val="24"/>
        </w:rPr>
        <w:t>1</w:t>
      </w:r>
      <w:r w:rsidR="009D1143">
        <w:rPr>
          <w:sz w:val="24"/>
        </w:rPr>
        <w:t>5</w:t>
      </w:r>
      <w:r w:rsidR="00E209D3">
        <w:rPr>
          <w:sz w:val="24"/>
          <w:vertAlign w:val="superscript"/>
        </w:rPr>
        <w:t xml:space="preserve">th </w:t>
      </w:r>
      <w:r w:rsidR="00E209D3">
        <w:rPr>
          <w:sz w:val="24"/>
          <w:lang w:eastAsia="zh-CN"/>
        </w:rPr>
        <w:t>Jan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3464FCB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209D3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E209D3">
        <w:rPr>
          <w:sz w:val="24"/>
          <w:lang w:eastAsia="zh-CN"/>
        </w:rPr>
        <w:t xml:space="preserve">Malaysia 1 x low-bed, 2 x 40ft &amp; 1 x 20ft Malaysia lorry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8AE900" w14:textId="1E604E3A" w:rsidR="00F5198A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442DAE9" w14:textId="3E338898" w:rsidR="00E209D3" w:rsidRPr="00E209D3" w:rsidRDefault="00E209D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AEB656F" w14:textId="66499B00" w:rsidR="00152BC8" w:rsidRDefault="00152BC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20/01/25 – to </w:t>
      </w:r>
      <w:r w:rsidR="003C0156">
        <w:rPr>
          <w:sz w:val="24"/>
          <w:lang w:eastAsia="zh-CN"/>
        </w:rPr>
        <w:t xml:space="preserve">hoist up cross-beam </w:t>
      </w:r>
    </w:p>
    <w:p w14:paraId="07B8CD56" w14:textId="03F3CDE9" w:rsidR="00F5198A" w:rsidRPr="002409DA" w:rsidRDefault="00E209D3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21F8">
        <w:rPr>
          <w:sz w:val="24"/>
          <w:lang w:eastAsia="zh-CN"/>
        </w:rPr>
        <w:t>1/01/25</w:t>
      </w:r>
      <w:r w:rsidR="00152BC8">
        <w:rPr>
          <w:sz w:val="24"/>
          <w:lang w:eastAsia="zh-CN"/>
        </w:rPr>
        <w:t xml:space="preserve"> – shift out machine and load up onto </w:t>
      </w:r>
      <w:proofErr w:type="spellStart"/>
      <w:r w:rsidR="00152BC8">
        <w:rPr>
          <w:sz w:val="24"/>
          <w:lang w:eastAsia="zh-CN"/>
        </w:rPr>
        <w:t>M’sia</w:t>
      </w:r>
      <w:proofErr w:type="spellEnd"/>
      <w:r w:rsidR="00152BC8">
        <w:rPr>
          <w:sz w:val="24"/>
          <w:lang w:eastAsia="zh-CN"/>
        </w:rPr>
        <w:t xml:space="preserve"> low-bed/lorry 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06EB56" w14:textId="77777777" w:rsidR="00140D68" w:rsidRDefault="001C572E" w:rsidP="001D45A5">
      <w:pPr>
        <w:pStyle w:val="Heading4"/>
      </w:pPr>
      <w:r>
        <w:t>16 Seletar Aerospace Crescent</w:t>
      </w:r>
    </w:p>
    <w:p w14:paraId="7C7F0A9F" w14:textId="77777777"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37610A3" w14:textId="1EDE67FC" w:rsidR="004C7E81" w:rsidRDefault="00D412F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 w:rsidR="00E209D3">
        <w:rPr>
          <w:bCs/>
          <w:sz w:val="24"/>
          <w:lang w:eastAsia="zh-CN"/>
        </w:rPr>
        <w:t>11</w:t>
      </w:r>
      <w:r w:rsidR="00517B4E">
        <w:rPr>
          <w:bCs/>
          <w:sz w:val="24"/>
          <w:lang w:eastAsia="zh-CN"/>
        </w:rPr>
        <w:t>0</w:t>
      </w:r>
      <w:r>
        <w:rPr>
          <w:bCs/>
          <w:sz w:val="24"/>
          <w:lang w:eastAsia="zh-CN"/>
        </w:rPr>
        <w:t xml:space="preserve"> ton</w:t>
      </w:r>
      <w:proofErr w:type="gramEnd"/>
      <w:r>
        <w:rPr>
          <w:bCs/>
          <w:sz w:val="24"/>
          <w:lang w:eastAsia="zh-CN"/>
        </w:rPr>
        <w:t xml:space="preserve"> </w:t>
      </w:r>
      <w:r w:rsidR="00E209D3">
        <w:rPr>
          <w:bCs/>
          <w:sz w:val="24"/>
          <w:lang w:eastAsia="zh-CN"/>
        </w:rPr>
        <w:t>lorry</w:t>
      </w:r>
      <w:r>
        <w:rPr>
          <w:bCs/>
          <w:sz w:val="24"/>
          <w:lang w:eastAsia="zh-CN"/>
        </w:rPr>
        <w:t xml:space="preserve"> crane</w:t>
      </w:r>
    </w:p>
    <w:p w14:paraId="536913C2" w14:textId="1AABBBA4"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E209D3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410DF17B" w14:textId="77777777" w:rsidR="00E209D3" w:rsidRDefault="00E209D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494A438A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D9E5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2D531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1381808D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69022DB4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184EC687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 xml:space="preserve">machine onto </w:t>
      </w:r>
      <w:r w:rsidR="00E209D3">
        <w:rPr>
          <w:sz w:val="24"/>
          <w:lang w:eastAsia="zh-CN"/>
        </w:rPr>
        <w:t xml:space="preserve">Malaysia </w:t>
      </w:r>
      <w:r w:rsidR="009021F8">
        <w:rPr>
          <w:sz w:val="24"/>
          <w:lang w:eastAsia="zh-CN"/>
        </w:rPr>
        <w:t>low</w:t>
      </w:r>
      <w:r w:rsidR="00E209D3">
        <w:rPr>
          <w:sz w:val="24"/>
          <w:lang w:eastAsia="zh-CN"/>
        </w:rPr>
        <w:t xml:space="preserve">-bed/lorry chassis 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789D47A2" w14:textId="19FA9B24" w:rsidR="009021F8" w:rsidRPr="00E209D3" w:rsidRDefault="00F5198A" w:rsidP="00E209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  <w:r w:rsidR="009021F8" w:rsidRPr="00E209D3">
        <w:rPr>
          <w:sz w:val="24"/>
          <w:lang w:eastAsia="zh-CN"/>
        </w:rPr>
        <w:t xml:space="preserve">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898DE" w14:textId="77777777" w:rsidR="00FF6904" w:rsidRDefault="00FF6904">
      <w:r>
        <w:separator/>
      </w:r>
    </w:p>
  </w:endnote>
  <w:endnote w:type="continuationSeparator" w:id="0">
    <w:p w14:paraId="7C9BA5B8" w14:textId="77777777" w:rsidR="00FF6904" w:rsidRDefault="00FF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902A67" w14:textId="77777777" w:rsidR="00FF6904" w:rsidRDefault="00FF6904">
      <w:r>
        <w:separator/>
      </w:r>
    </w:p>
  </w:footnote>
  <w:footnote w:type="continuationSeparator" w:id="0">
    <w:p w14:paraId="1E3EA480" w14:textId="77777777" w:rsidR="00FF6904" w:rsidRDefault="00FF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4C6C"/>
    <w:rsid w:val="00152BC8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15983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A0A0C"/>
    <w:rsid w:val="003A6EE4"/>
    <w:rsid w:val="003C0156"/>
    <w:rsid w:val="003D5FEC"/>
    <w:rsid w:val="003D64C1"/>
    <w:rsid w:val="003D79A3"/>
    <w:rsid w:val="00401119"/>
    <w:rsid w:val="00456295"/>
    <w:rsid w:val="00466C7A"/>
    <w:rsid w:val="004744DC"/>
    <w:rsid w:val="00483FC9"/>
    <w:rsid w:val="004C1FD3"/>
    <w:rsid w:val="004C7E81"/>
    <w:rsid w:val="00501090"/>
    <w:rsid w:val="0051193E"/>
    <w:rsid w:val="005155AF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C367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9021F8"/>
    <w:rsid w:val="00964ED6"/>
    <w:rsid w:val="00971AE8"/>
    <w:rsid w:val="0097276B"/>
    <w:rsid w:val="0099046A"/>
    <w:rsid w:val="009A18A9"/>
    <w:rsid w:val="009A228D"/>
    <w:rsid w:val="009A4C93"/>
    <w:rsid w:val="009D0612"/>
    <w:rsid w:val="009D1143"/>
    <w:rsid w:val="009D5995"/>
    <w:rsid w:val="009F4FEB"/>
    <w:rsid w:val="00A0386F"/>
    <w:rsid w:val="00A16D21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2710"/>
    <w:rsid w:val="00B444AC"/>
    <w:rsid w:val="00B568EA"/>
    <w:rsid w:val="00B742F4"/>
    <w:rsid w:val="00B80BDB"/>
    <w:rsid w:val="00B86C01"/>
    <w:rsid w:val="00C15DC7"/>
    <w:rsid w:val="00C16C0F"/>
    <w:rsid w:val="00C4669E"/>
    <w:rsid w:val="00C72DAD"/>
    <w:rsid w:val="00C76164"/>
    <w:rsid w:val="00C95881"/>
    <w:rsid w:val="00CA412E"/>
    <w:rsid w:val="00CD79B3"/>
    <w:rsid w:val="00D07325"/>
    <w:rsid w:val="00D221DF"/>
    <w:rsid w:val="00D274D9"/>
    <w:rsid w:val="00D31FE2"/>
    <w:rsid w:val="00D35F55"/>
    <w:rsid w:val="00D412F5"/>
    <w:rsid w:val="00D41A4A"/>
    <w:rsid w:val="00DA01F0"/>
    <w:rsid w:val="00DB1E3B"/>
    <w:rsid w:val="00E209D3"/>
    <w:rsid w:val="00E3288E"/>
    <w:rsid w:val="00E42FA5"/>
    <w:rsid w:val="00E64ED4"/>
    <w:rsid w:val="00E72EB6"/>
    <w:rsid w:val="00E76DB5"/>
    <w:rsid w:val="00E9246C"/>
    <w:rsid w:val="00E95D7B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  <w:rsid w:val="00FF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2025-01-15T06:31:00Z</cp:lastPrinted>
  <dcterms:created xsi:type="dcterms:W3CDTF">2025-01-13T05:11:00Z</dcterms:created>
  <dcterms:modified xsi:type="dcterms:W3CDTF">2025-01-15T06:31:00Z</dcterms:modified>
</cp:coreProperties>
</file>