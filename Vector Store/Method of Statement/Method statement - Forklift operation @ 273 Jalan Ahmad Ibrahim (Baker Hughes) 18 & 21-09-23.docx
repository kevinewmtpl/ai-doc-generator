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9866DF" w:rsidRDefault="009866DF">
      <w:pPr>
        <w:rPr>
          <w:sz w:val="24"/>
        </w:rPr>
      </w:pPr>
    </w:p>
    <w:p w:rsidR="00684C71" w:rsidRDefault="009866DF">
      <w:pPr>
        <w:rPr>
          <w:sz w:val="24"/>
          <w:lang w:eastAsia="zh-CN"/>
        </w:rPr>
      </w:pPr>
      <w:r>
        <w:rPr>
          <w:sz w:val="24"/>
        </w:rPr>
        <w:t>Date: 24</w:t>
      </w:r>
      <w:r w:rsidRPr="009866DF">
        <w:rPr>
          <w:sz w:val="24"/>
          <w:vertAlign w:val="superscript"/>
        </w:rPr>
        <w:t>th</w:t>
      </w:r>
      <w:r>
        <w:rPr>
          <w:sz w:val="24"/>
        </w:rPr>
        <w:t xml:space="preserve"> Feb 2023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0C25A1">
        <w:rPr>
          <w:sz w:val="24"/>
          <w:lang w:eastAsia="zh-CN"/>
        </w:rPr>
        <w:t>unload 2</w:t>
      </w:r>
      <w:r w:rsidR="00685991">
        <w:rPr>
          <w:sz w:val="24"/>
          <w:lang w:eastAsia="zh-CN"/>
        </w:rPr>
        <w:t>4</w:t>
      </w:r>
      <w:r w:rsidR="000C25A1">
        <w:rPr>
          <w:sz w:val="24"/>
          <w:lang w:eastAsia="zh-CN"/>
        </w:rPr>
        <w:t xml:space="preserve"> cases</w:t>
      </w:r>
      <w:r w:rsidR="000E3CEF">
        <w:rPr>
          <w:sz w:val="24"/>
          <w:lang w:eastAsia="zh-CN"/>
        </w:rPr>
        <w:t xml:space="preserve"> of</w:t>
      </w:r>
      <w:r w:rsidR="00685991">
        <w:rPr>
          <w:sz w:val="24"/>
          <w:lang w:eastAsia="zh-CN"/>
        </w:rPr>
        <w:t xml:space="preserve"> </w:t>
      </w:r>
      <w:r w:rsidR="000C25A1">
        <w:rPr>
          <w:sz w:val="24"/>
          <w:lang w:eastAsia="zh-CN"/>
        </w:rPr>
        <w:t>machine</w:t>
      </w:r>
      <w:r w:rsidR="00685991">
        <w:rPr>
          <w:sz w:val="24"/>
          <w:lang w:eastAsia="zh-CN"/>
        </w:rPr>
        <w:t>s and accessories</w:t>
      </w:r>
      <w:r w:rsidR="000C25A1">
        <w:rPr>
          <w:sz w:val="24"/>
          <w:lang w:eastAsia="zh-CN"/>
        </w:rPr>
        <w:t xml:space="preserve"> from</w:t>
      </w:r>
      <w:r>
        <w:rPr>
          <w:sz w:val="24"/>
          <w:lang w:eastAsia="zh-CN"/>
        </w:rPr>
        <w:t xml:space="preserve"> </w:t>
      </w:r>
      <w:r w:rsidR="00685991">
        <w:rPr>
          <w:sz w:val="24"/>
          <w:lang w:eastAsia="zh-CN"/>
        </w:rPr>
        <w:t xml:space="preserve">1 x 40ft </w:t>
      </w:r>
      <w:r w:rsidR="00404C45">
        <w:rPr>
          <w:sz w:val="24"/>
          <w:lang w:eastAsia="zh-CN"/>
        </w:rPr>
        <w:t xml:space="preserve">FR </w:t>
      </w:r>
      <w:r w:rsidR="00685991">
        <w:rPr>
          <w:sz w:val="24"/>
          <w:lang w:eastAsia="zh-CN"/>
        </w:rPr>
        <w:t xml:space="preserve">and 2 x 40ft HQ </w:t>
      </w:r>
      <w:r w:rsidR="00404C45">
        <w:rPr>
          <w:sz w:val="24"/>
          <w:lang w:eastAsia="zh-CN"/>
        </w:rPr>
        <w:t>container</w:t>
      </w:r>
      <w:r w:rsidR="00685991">
        <w:rPr>
          <w:sz w:val="24"/>
          <w:lang w:eastAsia="zh-CN"/>
        </w:rPr>
        <w:t>,</w:t>
      </w:r>
      <w:r w:rsidR="000C25A1">
        <w:rPr>
          <w:sz w:val="24"/>
          <w:lang w:eastAsia="zh-CN"/>
        </w:rPr>
        <w:t xml:space="preserve"> </w:t>
      </w:r>
      <w:r w:rsidR="00404C45">
        <w:rPr>
          <w:sz w:val="24"/>
          <w:lang w:eastAsia="zh-CN"/>
        </w:rPr>
        <w:t>uncrate,</w:t>
      </w:r>
      <w:r w:rsidR="000E3CEF">
        <w:rPr>
          <w:sz w:val="24"/>
          <w:lang w:eastAsia="zh-CN"/>
        </w:rPr>
        <w:t xml:space="preserve"> </w:t>
      </w:r>
      <w:r w:rsidR="00404C45">
        <w:rPr>
          <w:sz w:val="24"/>
          <w:lang w:eastAsia="zh-CN"/>
        </w:rPr>
        <w:t>shift and position into factory</w:t>
      </w:r>
      <w:r>
        <w:rPr>
          <w:sz w:val="24"/>
          <w:lang w:eastAsia="zh-CN"/>
        </w:rPr>
        <w:t xml:space="preserve"> premise </w:t>
      </w:r>
      <w:r w:rsidR="00707B09">
        <w:rPr>
          <w:sz w:val="24"/>
          <w:lang w:eastAsia="zh-CN"/>
        </w:rPr>
        <w:t xml:space="preserve">at </w:t>
      </w:r>
      <w:r w:rsidR="00574908">
        <w:rPr>
          <w:sz w:val="24"/>
          <w:lang w:eastAsia="zh-CN"/>
        </w:rPr>
        <w:t>ground floor</w:t>
      </w:r>
    </w:p>
    <w:p w:rsidR="00F81349" w:rsidRDefault="00F813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81349" w:rsidRDefault="00F8134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F81349" w:rsidRPr="00685991" w:rsidRDefault="00685991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Refer to attached packing list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0E3CE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5991" w:rsidRDefault="0068599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Estimate:</w:t>
      </w:r>
    </w:p>
    <w:p w:rsidR="00684C71" w:rsidRDefault="0068599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18-21/09</w:t>
      </w:r>
      <w:r w:rsidR="000C25A1">
        <w:rPr>
          <w:sz w:val="24"/>
          <w:lang w:eastAsia="zh-CN"/>
        </w:rPr>
        <w:t>/23</w:t>
      </w:r>
      <w:r w:rsidR="00FB1D5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  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3CEF" w:rsidRDefault="000E3CE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3C5A3D" w:rsidRPr="003C5A3D" w:rsidRDefault="009866D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3C5A3D">
        <w:rPr>
          <w:bCs/>
          <w:sz w:val="24"/>
          <w:szCs w:val="24"/>
          <w:lang w:eastAsia="zh-CN"/>
        </w:rPr>
        <w:t xml:space="preserve"> am</w:t>
      </w:r>
    </w:p>
    <w:p w:rsidR="003C5A3D" w:rsidRDefault="003C5A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9866DF" w:rsidP="00707B09">
      <w:pPr>
        <w:pStyle w:val="Heading4"/>
      </w:pPr>
      <w:r>
        <w:t>273 Jalan Ahmad Ibrahim</w:t>
      </w:r>
    </w:p>
    <w:p w:rsidR="00707B09" w:rsidRPr="00707B09" w:rsidRDefault="009866DF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Baker Hughes Singapore Pte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3C5A3D" w:rsidRDefault="00087E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E64041">
        <w:rPr>
          <w:sz w:val="24"/>
          <w:lang w:eastAsia="zh-CN"/>
        </w:rPr>
        <w:t>633 lorry loader</w:t>
      </w:r>
    </w:p>
    <w:p w:rsidR="003C5A3D" w:rsidRDefault="00FA37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3</w:t>
      </w:r>
      <w:r w:rsidR="003C5A3D">
        <w:rPr>
          <w:sz w:val="24"/>
          <w:lang w:eastAsia="zh-CN"/>
        </w:rPr>
        <w:t>ton forklift</w:t>
      </w:r>
    </w:p>
    <w:p w:rsidR="00FA3713" w:rsidRDefault="00FA37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10ton forklift </w:t>
      </w:r>
      <w:bookmarkStart w:id="0" w:name="_GoBack"/>
      <w:bookmarkEnd w:id="0"/>
    </w:p>
    <w:p w:rsidR="00574908" w:rsidRDefault="005E1B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707B09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  <w:r w:rsidR="00E403B8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 </w:t>
      </w:r>
    </w:p>
    <w:p w:rsidR="00087EB6" w:rsidRDefault="003C5A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</w:t>
      </w:r>
      <w:r w:rsidR="000C25A1">
        <w:rPr>
          <w:sz w:val="24"/>
          <w:lang w:eastAsia="zh-CN"/>
        </w:rPr>
        <w:t>/canvas</w:t>
      </w:r>
      <w:r>
        <w:rPr>
          <w:sz w:val="24"/>
          <w:lang w:eastAsia="zh-CN"/>
        </w:rPr>
        <w:t xml:space="preserve"> (to lay out for </w:t>
      </w:r>
      <w:r w:rsidR="00087EB6">
        <w:rPr>
          <w:sz w:val="24"/>
          <w:lang w:eastAsia="zh-CN"/>
        </w:rPr>
        <w:t>floor protection)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3C5A3D">
        <w:rPr>
          <w:sz w:val="24"/>
          <w:lang w:eastAsia="zh-CN"/>
        </w:rPr>
        <w:t xml:space="preserve">obstacle around operation area </w:t>
      </w:r>
    </w:p>
    <w:p w:rsidR="003C5A3D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404C45" w:rsidRDefault="00404C45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574908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E403B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1336E">
        <w:rPr>
          <w:sz w:val="24"/>
          <w:lang w:eastAsia="zh-CN"/>
        </w:rPr>
        <w:t>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D3255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574908">
        <w:rPr>
          <w:sz w:val="24"/>
          <w:lang w:eastAsia="zh-CN"/>
        </w:rPr>
        <w:t xml:space="preserve">safety </w:t>
      </w:r>
      <w:r w:rsidR="00E64041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</w:t>
      </w:r>
      <w:r w:rsidR="00FD3255">
        <w:rPr>
          <w:sz w:val="24"/>
          <w:lang w:eastAsia="zh-CN"/>
        </w:rPr>
        <w:t xml:space="preserve">                               </w:t>
      </w:r>
    </w:p>
    <w:p w:rsidR="00205704" w:rsidRDefault="00A64537">
      <w:pPr>
        <w:pStyle w:val="BodyText2"/>
      </w:pPr>
      <w:r>
        <w:rPr>
          <w:rFonts w:hint="eastAsia"/>
        </w:rPr>
        <w:t>M</w:t>
      </w:r>
      <w:r w:rsidR="00574908">
        <w:t>.</w:t>
      </w:r>
      <w:r>
        <w:rPr>
          <w:rFonts w:hint="eastAsia"/>
        </w:rPr>
        <w:t>O</w:t>
      </w:r>
      <w:r w:rsidR="00574908">
        <w:t>.</w:t>
      </w:r>
      <w:r>
        <w:rPr>
          <w:rFonts w:hint="eastAsia"/>
        </w:rPr>
        <w:t xml:space="preserve">M certified </w:t>
      </w:r>
      <w:r w:rsidR="00FD3255">
        <w:rPr>
          <w:rFonts w:hint="eastAsia"/>
        </w:rPr>
        <w:t xml:space="preserve">forklift operator will be involved in the operation 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9866DF" w:rsidRDefault="0081336E" w:rsidP="009866D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574908"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</w:t>
      </w:r>
    </w:p>
    <w:p w:rsidR="000C25A1" w:rsidRDefault="00404C45" w:rsidP="00CC68A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4.5</w:t>
      </w:r>
      <w:r w:rsidR="003C5A3D">
        <w:rPr>
          <w:sz w:val="24"/>
          <w:lang w:eastAsia="zh-CN"/>
        </w:rPr>
        <w:t>ton forklift t</w:t>
      </w:r>
      <w:r w:rsidR="00CC68AB">
        <w:rPr>
          <w:sz w:val="24"/>
          <w:lang w:eastAsia="zh-CN"/>
        </w:rPr>
        <w:t xml:space="preserve">o fork </w:t>
      </w:r>
      <w:r>
        <w:rPr>
          <w:sz w:val="24"/>
          <w:lang w:eastAsia="zh-CN"/>
        </w:rPr>
        <w:t>down case from FR container</w:t>
      </w:r>
      <w:r w:rsidR="009866DF">
        <w:rPr>
          <w:sz w:val="24"/>
          <w:lang w:eastAsia="zh-CN"/>
        </w:rPr>
        <w:t xml:space="preserve"> to the ground</w:t>
      </w:r>
    </w:p>
    <w:p w:rsidR="000C25A1" w:rsidRPr="003A5845" w:rsidRDefault="009866DF" w:rsidP="003A584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 and put aside</w:t>
      </w:r>
    </w:p>
    <w:p w:rsidR="000C25A1" w:rsidRPr="003C5A3D" w:rsidRDefault="000C25A1" w:rsidP="003C5A3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Forklift to fork </w:t>
      </w:r>
      <w:r w:rsidR="000C383D">
        <w:rPr>
          <w:sz w:val="24"/>
          <w:lang w:eastAsia="zh-CN"/>
        </w:rPr>
        <w:t xml:space="preserve">up </w:t>
      </w:r>
      <w:r>
        <w:rPr>
          <w:sz w:val="24"/>
          <w:lang w:eastAsia="zh-CN"/>
        </w:rPr>
        <w:t>and detach machine from base</w:t>
      </w:r>
    </w:p>
    <w:p w:rsidR="005E1BC5" w:rsidRDefault="005E1BC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machine to </w:t>
      </w:r>
      <w:r w:rsidR="006476A5">
        <w:rPr>
          <w:sz w:val="24"/>
          <w:lang w:eastAsia="zh-CN"/>
        </w:rPr>
        <w:t>loading bay</w:t>
      </w:r>
    </w:p>
    <w:p w:rsidR="00565649" w:rsidRDefault="005E1BC5" w:rsidP="004A417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</w:t>
      </w:r>
      <w:r w:rsidR="00565649">
        <w:rPr>
          <w:sz w:val="24"/>
          <w:lang w:eastAsia="zh-CN"/>
        </w:rPr>
        <w:t>r down machine to near ground level</w:t>
      </w:r>
    </w:p>
    <w:p w:rsidR="00684C71" w:rsidRPr="004A4171" w:rsidRDefault="00565649" w:rsidP="004A417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</w:t>
      </w:r>
      <w:r w:rsidR="00087EB6" w:rsidRPr="004A4171">
        <w:rPr>
          <w:sz w:val="24"/>
          <w:lang w:eastAsia="zh-CN"/>
        </w:rPr>
        <w:t xml:space="preserve">nsert </w:t>
      </w:r>
      <w:r w:rsidR="004A4171" w:rsidRPr="004A4171">
        <w:rPr>
          <w:sz w:val="24"/>
          <w:lang w:eastAsia="zh-CN"/>
        </w:rPr>
        <w:t>roller</w:t>
      </w:r>
      <w:r w:rsidR="004B2EB9">
        <w:rPr>
          <w:sz w:val="24"/>
          <w:lang w:eastAsia="zh-CN"/>
        </w:rPr>
        <w:t>/pallet truck</w:t>
      </w:r>
      <w:r>
        <w:rPr>
          <w:sz w:val="24"/>
          <w:lang w:eastAsia="zh-CN"/>
        </w:rPr>
        <w:t xml:space="preserve"> under</w:t>
      </w:r>
      <w:r w:rsidR="003A5845">
        <w:rPr>
          <w:sz w:val="24"/>
          <w:lang w:eastAsia="zh-CN"/>
        </w:rPr>
        <w:t xml:space="preserve"> machine base</w:t>
      </w:r>
      <w:r w:rsidR="00087EB6" w:rsidRPr="004A4171">
        <w:rPr>
          <w:sz w:val="24"/>
          <w:lang w:eastAsia="zh-CN"/>
        </w:rPr>
        <w:t xml:space="preserve"> </w:t>
      </w:r>
    </w:p>
    <w:p w:rsidR="005E1BC5" w:rsidRDefault="00EE737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</w:t>
      </w:r>
      <w:r w:rsidR="004B2EB9">
        <w:rPr>
          <w:sz w:val="24"/>
          <w:lang w:eastAsia="zh-CN"/>
        </w:rPr>
        <w:t xml:space="preserve">and transport </w:t>
      </w:r>
      <w:r w:rsidR="005E1BC5">
        <w:rPr>
          <w:sz w:val="24"/>
          <w:lang w:eastAsia="zh-CN"/>
        </w:rPr>
        <w:t>into production area</w:t>
      </w:r>
    </w:p>
    <w:p w:rsidR="00684C71" w:rsidRDefault="005E1BC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B2EB9">
        <w:rPr>
          <w:sz w:val="24"/>
          <w:lang w:eastAsia="zh-CN"/>
        </w:rPr>
        <w:t>osition</w:t>
      </w:r>
      <w:r w:rsidR="0081336E">
        <w:rPr>
          <w:sz w:val="24"/>
          <w:lang w:eastAsia="zh-CN"/>
        </w:rPr>
        <w:t xml:space="preserve"> to </w:t>
      </w:r>
      <w:r w:rsidR="00205704">
        <w:rPr>
          <w:sz w:val="24"/>
          <w:lang w:eastAsia="zh-CN"/>
        </w:rPr>
        <w:t xml:space="preserve">the </w:t>
      </w:r>
      <w:r w:rsidR="00EE7375">
        <w:rPr>
          <w:sz w:val="24"/>
          <w:lang w:eastAsia="zh-CN"/>
        </w:rPr>
        <w:t>designated location</w:t>
      </w:r>
      <w:r w:rsidR="004B2EB9">
        <w:rPr>
          <w:sz w:val="24"/>
          <w:lang w:eastAsia="zh-CN"/>
        </w:rPr>
        <w:t xml:space="preserve"> </w:t>
      </w:r>
    </w:p>
    <w:p w:rsidR="005E1BC5" w:rsidRDefault="004B2EB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</w:t>
      </w:r>
      <w:r w:rsidR="004A4171">
        <w:rPr>
          <w:sz w:val="24"/>
          <w:lang w:eastAsia="zh-CN"/>
        </w:rPr>
        <w:t xml:space="preserve"> from rollers</w:t>
      </w:r>
      <w:r w:rsidR="005E1BC5">
        <w:rPr>
          <w:sz w:val="24"/>
          <w:lang w:eastAsia="zh-CN"/>
        </w:rPr>
        <w:t xml:space="preserve"> and insert levelling pad under machine bed</w:t>
      </w:r>
    </w:p>
    <w:p w:rsidR="00346CCC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346CC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CF1999" w:rsidRPr="00A820F7" w:rsidRDefault="0081336E" w:rsidP="00A820F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CF1999" w:rsidRPr="00CF1999" w:rsidRDefault="00CF1999" w:rsidP="00CF1999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A2BEB" w:rsidRDefault="003A2BEB">
      <w:r>
        <w:separator/>
      </w:r>
    </w:p>
  </w:endnote>
  <w:endnote w:type="continuationSeparator" w:id="0">
    <w:p w:rsidR="003A2BEB" w:rsidRDefault="003A2B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A371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A371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A2BEB" w:rsidRDefault="003A2BEB">
      <w:r>
        <w:separator/>
      </w:r>
    </w:p>
  </w:footnote>
  <w:footnote w:type="continuationSeparator" w:id="0">
    <w:p w:rsidR="003A2BEB" w:rsidRDefault="003A2BE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3A2BE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574908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>
      <w:t>2826020, Fax</w:t>
    </w:r>
    <w:r w:rsidR="0081336E">
      <w:t xml:space="preserve">: </w:t>
    </w:r>
    <w:r w:rsidR="00A32709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3A2BEB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F13A50">
    <w:pPr>
      <w:pStyle w:val="Header"/>
      <w:jc w:val="center"/>
      <w:rPr>
        <w:sz w:val="22"/>
      </w:rPr>
    </w:pPr>
    <w:r>
      <w:rPr>
        <w:sz w:val="22"/>
      </w:rPr>
      <w:t>e-mail</w:t>
    </w:r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87EB6"/>
    <w:rsid w:val="000C25A1"/>
    <w:rsid w:val="000C383D"/>
    <w:rsid w:val="000C457E"/>
    <w:rsid w:val="000D1431"/>
    <w:rsid w:val="000E3CEF"/>
    <w:rsid w:val="00186976"/>
    <w:rsid w:val="0019663F"/>
    <w:rsid w:val="001C4D94"/>
    <w:rsid w:val="001E6F13"/>
    <w:rsid w:val="00205704"/>
    <w:rsid w:val="00243E85"/>
    <w:rsid w:val="0024431B"/>
    <w:rsid w:val="00273D8A"/>
    <w:rsid w:val="00346CCC"/>
    <w:rsid w:val="003A2BEB"/>
    <w:rsid w:val="003A5845"/>
    <w:rsid w:val="003C5A3D"/>
    <w:rsid w:val="003F707F"/>
    <w:rsid w:val="00401D73"/>
    <w:rsid w:val="00404C45"/>
    <w:rsid w:val="004135BC"/>
    <w:rsid w:val="00485E72"/>
    <w:rsid w:val="004A4171"/>
    <w:rsid w:val="004B2EB9"/>
    <w:rsid w:val="005374CE"/>
    <w:rsid w:val="00565649"/>
    <w:rsid w:val="00574908"/>
    <w:rsid w:val="005A2537"/>
    <w:rsid w:val="005A52DE"/>
    <w:rsid w:val="005E1BC5"/>
    <w:rsid w:val="005F551E"/>
    <w:rsid w:val="005F6FB3"/>
    <w:rsid w:val="00626F3D"/>
    <w:rsid w:val="006304BE"/>
    <w:rsid w:val="00633247"/>
    <w:rsid w:val="006476A5"/>
    <w:rsid w:val="00684C71"/>
    <w:rsid w:val="00685991"/>
    <w:rsid w:val="006B6525"/>
    <w:rsid w:val="00707B09"/>
    <w:rsid w:val="00752A9A"/>
    <w:rsid w:val="00775260"/>
    <w:rsid w:val="00781341"/>
    <w:rsid w:val="007A2831"/>
    <w:rsid w:val="007C0AE9"/>
    <w:rsid w:val="007E7225"/>
    <w:rsid w:val="0081336E"/>
    <w:rsid w:val="008E2849"/>
    <w:rsid w:val="008F1C49"/>
    <w:rsid w:val="00926DC9"/>
    <w:rsid w:val="0093630F"/>
    <w:rsid w:val="00971FEF"/>
    <w:rsid w:val="009866DF"/>
    <w:rsid w:val="009B5798"/>
    <w:rsid w:val="00A240E9"/>
    <w:rsid w:val="00A2607D"/>
    <w:rsid w:val="00A32709"/>
    <w:rsid w:val="00A64537"/>
    <w:rsid w:val="00A820F7"/>
    <w:rsid w:val="00AD1A94"/>
    <w:rsid w:val="00B249B5"/>
    <w:rsid w:val="00B402A2"/>
    <w:rsid w:val="00B45C00"/>
    <w:rsid w:val="00B64100"/>
    <w:rsid w:val="00B67319"/>
    <w:rsid w:val="00BB6C2A"/>
    <w:rsid w:val="00BF198D"/>
    <w:rsid w:val="00C37171"/>
    <w:rsid w:val="00C50BB1"/>
    <w:rsid w:val="00C9531B"/>
    <w:rsid w:val="00CC68AB"/>
    <w:rsid w:val="00CD1256"/>
    <w:rsid w:val="00CF1999"/>
    <w:rsid w:val="00E403B8"/>
    <w:rsid w:val="00E52CFD"/>
    <w:rsid w:val="00E64041"/>
    <w:rsid w:val="00E80CF6"/>
    <w:rsid w:val="00E9120A"/>
    <w:rsid w:val="00EE7375"/>
    <w:rsid w:val="00F13A50"/>
    <w:rsid w:val="00F2058D"/>
    <w:rsid w:val="00F81349"/>
    <w:rsid w:val="00FA3713"/>
    <w:rsid w:val="00FB1D57"/>
    <w:rsid w:val="00FB30F2"/>
    <w:rsid w:val="00FD3255"/>
    <w:rsid w:val="00FF1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326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2181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2023-02-24T07:44:00Z</cp:lastPrinted>
  <dcterms:created xsi:type="dcterms:W3CDTF">2023-09-12T05:44:00Z</dcterms:created>
  <dcterms:modified xsi:type="dcterms:W3CDTF">2023-09-12T05:47:00Z</dcterms:modified>
</cp:coreProperties>
</file>