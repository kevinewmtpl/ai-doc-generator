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095FB6">
      <w:pPr>
        <w:rPr>
          <w:sz w:val="24"/>
          <w:lang w:eastAsia="zh-CN"/>
        </w:rPr>
      </w:pPr>
      <w:r>
        <w:rPr>
          <w:sz w:val="24"/>
        </w:rPr>
        <w:t>Date: 07</w:t>
      </w:r>
      <w:r w:rsidRPr="00095FB6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bookmarkStart w:id="0" w:name="_GoBack"/>
      <w:bookmarkEnd w:id="0"/>
      <w:r w:rsidR="00AF2F6E">
        <w:rPr>
          <w:sz w:val="24"/>
        </w:rPr>
        <w:t xml:space="preserve">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9106E" w:rsidRDefault="00AD0D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4</w:t>
      </w:r>
      <w:r w:rsidR="00B11FB4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CNC</w:t>
      </w:r>
      <w:r w:rsidR="00A95F40">
        <w:rPr>
          <w:sz w:val="24"/>
          <w:lang w:eastAsia="zh-CN"/>
        </w:rPr>
        <w:t xml:space="preserve"> </w:t>
      </w:r>
      <w:r w:rsidR="007D7E31">
        <w:rPr>
          <w:sz w:val="24"/>
          <w:lang w:eastAsia="zh-CN"/>
        </w:rPr>
        <w:t>machine</w:t>
      </w:r>
      <w:r w:rsidR="00B11FB4">
        <w:rPr>
          <w:sz w:val="24"/>
          <w:lang w:eastAsia="zh-CN"/>
        </w:rPr>
        <w:t xml:space="preserve"> to 4</w:t>
      </w:r>
      <w:r w:rsidR="00B11FB4" w:rsidRPr="00B11FB4">
        <w:rPr>
          <w:sz w:val="24"/>
          <w:vertAlign w:val="superscript"/>
          <w:lang w:eastAsia="zh-CN"/>
        </w:rPr>
        <w:t>th</w:t>
      </w:r>
      <w:r w:rsidR="00880E98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by using platform and mobile/lorry crane</w:t>
      </w:r>
    </w:p>
    <w:p w:rsidR="00780070" w:rsidRDefault="007800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80070" w:rsidRDefault="0078007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80070" w:rsidRDefault="00AD0D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880E98">
        <w:rPr>
          <w:sz w:val="24"/>
          <w:szCs w:val="24"/>
          <w:lang w:eastAsia="zh-CN"/>
        </w:rPr>
        <w:t xml:space="preserve"> unit GLS-1500</w:t>
      </w:r>
    </w:p>
    <w:p w:rsidR="00780070" w:rsidRDefault="00A95F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7647F1">
        <w:rPr>
          <w:sz w:val="24"/>
          <w:szCs w:val="24"/>
          <w:lang w:eastAsia="zh-CN"/>
        </w:rPr>
        <w:t>2124 x 1523 x 1680 mm</w:t>
      </w:r>
    </w:p>
    <w:p w:rsidR="00780070" w:rsidRDefault="00FD425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500</w:t>
      </w:r>
      <w:r w:rsidR="00780070">
        <w:rPr>
          <w:sz w:val="24"/>
          <w:szCs w:val="24"/>
          <w:lang w:eastAsia="zh-CN"/>
        </w:rPr>
        <w:t xml:space="preserve"> kgs</w:t>
      </w:r>
    </w:p>
    <w:p w:rsidR="00AD0D6A" w:rsidRDefault="00AD0D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AD0D6A" w:rsidRDefault="00AD0D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YCM NXV560A </w:t>
      </w:r>
    </w:p>
    <w:p w:rsidR="00AD0D6A" w:rsidRDefault="00AD0D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2.98 x 2.15 x 2.52 m </w:t>
      </w:r>
    </w:p>
    <w:p w:rsidR="00AD0D6A" w:rsidRPr="00780070" w:rsidRDefault="00AD0D6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300 kgs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Est: 11/08</w:t>
      </w:r>
      <w:r w:rsidR="00AF2F6E">
        <w:rPr>
          <w:sz w:val="24"/>
          <w:lang w:eastAsia="zh-CN"/>
        </w:rPr>
        <w:t>/2017</w:t>
      </w:r>
      <w:r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>–</w:t>
      </w:r>
      <w:r>
        <w:rPr>
          <w:sz w:val="24"/>
          <w:lang w:eastAsia="zh-CN"/>
        </w:rPr>
        <w:t xml:space="preserve">  </w:t>
      </w:r>
      <w:r w:rsidR="00AF2F6E">
        <w:rPr>
          <w:sz w:val="24"/>
          <w:lang w:eastAsia="zh-CN"/>
        </w:rPr>
        <w:t xml:space="preserve"> 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11FB4">
      <w:pPr>
        <w:pStyle w:val="Heading4"/>
      </w:pPr>
      <w:r>
        <w:t>Blk 113 Defu Lane 10 #04</w:t>
      </w:r>
      <w:r w:rsidR="00D00F22">
        <w:t xml:space="preserve">   </w:t>
      </w:r>
    </w:p>
    <w:p w:rsidR="00894879" w:rsidRPr="00894879" w:rsidRDefault="00B11FB4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Dou Yee Technologies</w:t>
      </w:r>
      <w:r w:rsidR="0079106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3D39E1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A95F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3D39E1">
        <w:rPr>
          <w:sz w:val="24"/>
          <w:lang w:eastAsia="zh-CN"/>
        </w:rPr>
        <w:t>/50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D0D6A" w:rsidRDefault="00AD0D6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95F40" w:rsidRDefault="00A95F40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3D39E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B11FB4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4</w:t>
      </w:r>
      <w:r w:rsidRPr="00B11FB4">
        <w:rPr>
          <w:sz w:val="24"/>
          <w:vertAlign w:val="superscript"/>
          <w:lang w:eastAsia="zh-CN"/>
        </w:rPr>
        <w:t>th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95F40">
        <w:rPr>
          <w:sz w:val="24"/>
          <w:lang w:eastAsia="zh-CN"/>
        </w:rPr>
        <w:t>secured using 45</w:t>
      </w:r>
      <w:r w:rsidR="003D39E1">
        <w:rPr>
          <w:sz w:val="24"/>
          <w:lang w:eastAsia="zh-CN"/>
        </w:rPr>
        <w:t>/50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crane to hoist up machine to 4</w:t>
      </w:r>
      <w:r w:rsidR="00B11FB4" w:rsidRPr="00B11FB4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B11FB4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3D39E1">
        <w:rPr>
          <w:sz w:val="24"/>
          <w:lang w:eastAsia="zh-CN"/>
        </w:rPr>
        <w:t xml:space="preserve"> into tool room</w:t>
      </w:r>
      <w:r w:rsidR="000E0C97">
        <w:rPr>
          <w:sz w:val="24"/>
          <w:lang w:eastAsia="zh-CN"/>
        </w:rPr>
        <w:t xml:space="preserve"> </w:t>
      </w:r>
    </w:p>
    <w:p w:rsidR="000E0C97" w:rsidRPr="00AD0D6A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AD0D6A" w:rsidRPr="00AD0D6A" w:rsidRDefault="00AD0D6A" w:rsidP="00AD0D6A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>
        <w:rPr>
          <w:b/>
          <w:sz w:val="32"/>
          <w:szCs w:val="32"/>
          <w:u w:val="single"/>
          <w:lang w:eastAsia="zh-CN"/>
        </w:rPr>
        <w:t xml:space="preserve">Remark:  </w:t>
      </w:r>
    </w:p>
    <w:p w:rsidR="00AD0D6A" w:rsidRDefault="00AD0D6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D53" w:rsidRDefault="009A7D53">
      <w:r>
        <w:separator/>
      </w:r>
    </w:p>
  </w:endnote>
  <w:endnote w:type="continuationSeparator" w:id="0">
    <w:p w:rsidR="009A7D53" w:rsidRDefault="009A7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5F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5F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D53" w:rsidRDefault="009A7D53">
      <w:r>
        <w:separator/>
      </w:r>
    </w:p>
  </w:footnote>
  <w:footnote w:type="continuationSeparator" w:id="0">
    <w:p w:rsidR="009A7D53" w:rsidRDefault="009A7D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A7D5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9A7D53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5FB6"/>
    <w:rsid w:val="000D387A"/>
    <w:rsid w:val="000E0C97"/>
    <w:rsid w:val="00113F52"/>
    <w:rsid w:val="002E4A72"/>
    <w:rsid w:val="002F74BB"/>
    <w:rsid w:val="00325A14"/>
    <w:rsid w:val="00380264"/>
    <w:rsid w:val="003D39E1"/>
    <w:rsid w:val="00491CDF"/>
    <w:rsid w:val="004B58C0"/>
    <w:rsid w:val="00501586"/>
    <w:rsid w:val="0058407C"/>
    <w:rsid w:val="005A0566"/>
    <w:rsid w:val="00617105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80E98"/>
    <w:rsid w:val="00894879"/>
    <w:rsid w:val="008A6E1D"/>
    <w:rsid w:val="008B4A83"/>
    <w:rsid w:val="00941D6A"/>
    <w:rsid w:val="009731FA"/>
    <w:rsid w:val="009A1954"/>
    <w:rsid w:val="009A451B"/>
    <w:rsid w:val="009A7D53"/>
    <w:rsid w:val="00A95F40"/>
    <w:rsid w:val="00AA331E"/>
    <w:rsid w:val="00AD0D6A"/>
    <w:rsid w:val="00AD3198"/>
    <w:rsid w:val="00AE5FEA"/>
    <w:rsid w:val="00AF2F6E"/>
    <w:rsid w:val="00B0609B"/>
    <w:rsid w:val="00B11FB4"/>
    <w:rsid w:val="00B7163D"/>
    <w:rsid w:val="00BC0413"/>
    <w:rsid w:val="00C14F12"/>
    <w:rsid w:val="00C32763"/>
    <w:rsid w:val="00C44C52"/>
    <w:rsid w:val="00C6754C"/>
    <w:rsid w:val="00CC263E"/>
    <w:rsid w:val="00D00F22"/>
    <w:rsid w:val="00EB50F2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2017-08-07T02:40:00Z</cp:lastPrinted>
  <dcterms:created xsi:type="dcterms:W3CDTF">2017-02-06T07:28:00Z</dcterms:created>
  <dcterms:modified xsi:type="dcterms:W3CDTF">2017-08-07T02:40:00Z</dcterms:modified>
</cp:coreProperties>
</file>