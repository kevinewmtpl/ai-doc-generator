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34A85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1AE89B6" w14:textId="6D777DCF" w:rsidR="006467DA" w:rsidRDefault="00B51CE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941CC">
        <w:rPr>
          <w:sz w:val="24"/>
        </w:rPr>
        <w:t>0</w:t>
      </w:r>
      <w:r w:rsidR="006407DD">
        <w:rPr>
          <w:sz w:val="24"/>
        </w:rPr>
        <w:t>2</w:t>
      </w:r>
      <w:r w:rsidR="006407DD" w:rsidRPr="006407DD">
        <w:rPr>
          <w:sz w:val="24"/>
          <w:vertAlign w:val="superscript"/>
        </w:rPr>
        <w:t>nd</w:t>
      </w:r>
      <w:r w:rsidR="00D941CC">
        <w:rPr>
          <w:sz w:val="24"/>
        </w:rPr>
        <w:t xml:space="preserve"> July 2025</w:t>
      </w:r>
    </w:p>
    <w:p w14:paraId="7FE5EA3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25693A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E6A2695" w14:textId="77777777"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650977">
        <w:rPr>
          <w:sz w:val="24"/>
          <w:lang w:eastAsia="zh-CN"/>
        </w:rPr>
        <w:t xml:space="preserve">ad </w:t>
      </w:r>
      <w:r w:rsidR="00CA3F30">
        <w:rPr>
          <w:sz w:val="24"/>
          <w:lang w:eastAsia="zh-CN"/>
        </w:rPr>
        <w:t xml:space="preserve">1 unit machine from </w:t>
      </w:r>
      <w:r w:rsidR="00E26426">
        <w:rPr>
          <w:sz w:val="24"/>
          <w:lang w:eastAsia="zh-CN"/>
        </w:rPr>
        <w:t>lorry chassis</w:t>
      </w:r>
      <w:r w:rsidR="00650977">
        <w:rPr>
          <w:sz w:val="24"/>
          <w:lang w:eastAsia="zh-CN"/>
        </w:rPr>
        <w:t xml:space="preserve">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  <w:r w:rsidR="001F0F55">
        <w:rPr>
          <w:sz w:val="24"/>
          <w:lang w:eastAsia="zh-CN"/>
        </w:rPr>
        <w:t xml:space="preserve"> floor</w:t>
      </w:r>
    </w:p>
    <w:p w14:paraId="09570A95" w14:textId="77777777"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B3DB18B" w14:textId="77777777"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8D12346" w14:textId="61337E5C" w:rsidR="00336BF8" w:rsidRDefault="00CC7B0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D941CC">
        <w:rPr>
          <w:sz w:val="24"/>
          <w:szCs w:val="24"/>
          <w:lang w:eastAsia="zh-CN"/>
        </w:rPr>
        <w:t xml:space="preserve">TTC-10 CNC </w:t>
      </w:r>
      <w:r>
        <w:rPr>
          <w:sz w:val="24"/>
          <w:szCs w:val="24"/>
          <w:lang w:eastAsia="zh-CN"/>
        </w:rPr>
        <w:t xml:space="preserve"> </w:t>
      </w:r>
      <w:r w:rsidR="001F0F55">
        <w:rPr>
          <w:sz w:val="24"/>
          <w:szCs w:val="24"/>
          <w:lang w:eastAsia="zh-CN"/>
        </w:rPr>
        <w:t xml:space="preserve"> </w:t>
      </w:r>
    </w:p>
    <w:p w14:paraId="4A42FEFC" w14:textId="3CDB8E7B" w:rsidR="00650977" w:rsidRDefault="006D5D8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941CC">
        <w:rPr>
          <w:sz w:val="24"/>
          <w:szCs w:val="24"/>
          <w:lang w:eastAsia="zh-CN"/>
        </w:rPr>
        <w:t>300 x 240 x 195</w:t>
      </w:r>
      <w:r>
        <w:rPr>
          <w:sz w:val="24"/>
          <w:szCs w:val="24"/>
          <w:lang w:eastAsia="zh-CN"/>
        </w:rPr>
        <w:t xml:space="preserve"> c</w:t>
      </w:r>
      <w:r w:rsidR="00650977">
        <w:rPr>
          <w:sz w:val="24"/>
          <w:szCs w:val="24"/>
          <w:lang w:eastAsia="zh-CN"/>
        </w:rPr>
        <w:t>m</w:t>
      </w:r>
    </w:p>
    <w:p w14:paraId="073CD920" w14:textId="4C83D04D" w:rsidR="00650977" w:rsidRDefault="00CC7B0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D941CC">
        <w:rPr>
          <w:sz w:val="24"/>
          <w:szCs w:val="24"/>
          <w:lang w:eastAsia="zh-CN"/>
        </w:rPr>
        <w:t>10, 0</w:t>
      </w:r>
      <w:r w:rsidR="00650977">
        <w:rPr>
          <w:sz w:val="24"/>
          <w:szCs w:val="24"/>
          <w:lang w:eastAsia="zh-CN"/>
        </w:rPr>
        <w:t>00 kg</w:t>
      </w:r>
    </w:p>
    <w:p w14:paraId="4462505B" w14:textId="77777777"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B1819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6C518C1" w14:textId="1F835998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D941CC">
        <w:rPr>
          <w:sz w:val="24"/>
          <w:lang w:eastAsia="zh-CN"/>
        </w:rPr>
        <w:t>ed</w:t>
      </w:r>
    </w:p>
    <w:p w14:paraId="625385F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475D7A" w14:textId="77777777"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1D9D7C2" w14:textId="09F78D4E" w:rsidR="006467DA" w:rsidRDefault="006467DA">
      <w:pPr>
        <w:rPr>
          <w:sz w:val="24"/>
          <w:lang w:eastAsia="zh-CN"/>
        </w:rPr>
      </w:pPr>
    </w:p>
    <w:p w14:paraId="1D36D710" w14:textId="77777777"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E55362" w14:textId="77777777"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7BCCDE4" w14:textId="0DA4FE92" w:rsid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71335DE5" w14:textId="77777777" w:rsidR="00336BF8" w:rsidRP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A611A0" w14:textId="77777777"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14:paraId="2FFF15A5" w14:textId="3871A858" w:rsidR="00494632" w:rsidRDefault="008B49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B51CEB">
        <w:rPr>
          <w:bCs/>
          <w:sz w:val="24"/>
          <w:szCs w:val="24"/>
          <w:lang w:eastAsia="zh-CN"/>
        </w:rPr>
        <w:t xml:space="preserve"> – </w:t>
      </w:r>
      <w:r>
        <w:rPr>
          <w:bCs/>
          <w:sz w:val="24"/>
          <w:szCs w:val="24"/>
          <w:lang w:eastAsia="zh-CN"/>
        </w:rPr>
        <w:t xml:space="preserve"> 1</w:t>
      </w:r>
      <w:r w:rsidR="006407DD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 xml:space="preserve">:00 </w:t>
      </w:r>
      <w:r w:rsidR="00336BF8">
        <w:rPr>
          <w:bCs/>
          <w:sz w:val="24"/>
          <w:szCs w:val="24"/>
          <w:lang w:eastAsia="zh-CN"/>
        </w:rPr>
        <w:t xml:space="preserve">pm </w:t>
      </w:r>
    </w:p>
    <w:p w14:paraId="67EE31B5" w14:textId="77777777"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F5D3A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CC4B063" w14:textId="77777777" w:rsidR="006467DA" w:rsidRDefault="003A5734">
      <w:pPr>
        <w:pStyle w:val="Heading4"/>
      </w:pPr>
      <w:r>
        <w:t xml:space="preserve">Blk </w:t>
      </w:r>
      <w:r w:rsidR="00CC7B07">
        <w:t>5012 A.M.K Ave 5 #01-10</w:t>
      </w:r>
    </w:p>
    <w:p w14:paraId="50AFAB31" w14:textId="77777777" w:rsidR="005C0BC7" w:rsidRPr="00257C21" w:rsidRDefault="00CC7B0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5C0BC7">
        <w:rPr>
          <w:sz w:val="24"/>
          <w:szCs w:val="24"/>
          <w:lang w:eastAsia="zh-CN"/>
        </w:rPr>
        <w:t xml:space="preserve"> Pte Ltd</w:t>
      </w:r>
    </w:p>
    <w:p w14:paraId="7E475FEC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337DADF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0D4537C" w14:textId="77777777" w:rsidR="00035A1B" w:rsidRDefault="006509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57BD2">
        <w:rPr>
          <w:sz w:val="24"/>
          <w:lang w:eastAsia="zh-CN"/>
        </w:rPr>
        <w:t xml:space="preserve"> x 633 lorry loader</w:t>
      </w:r>
    </w:p>
    <w:p w14:paraId="4C9397E9" w14:textId="224190B0" w:rsidR="0065097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</w:t>
      </w:r>
      <w:r w:rsidR="00D941CC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for machine pathway</w:t>
      </w:r>
    </w:p>
    <w:p w14:paraId="553793A5" w14:textId="03E6BC6C"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</w:t>
      </w:r>
      <w:r w:rsidR="00D941CC">
        <w:rPr>
          <w:sz w:val="24"/>
          <w:lang w:eastAsia="zh-CN"/>
        </w:rPr>
        <w:t>t truck</w:t>
      </w:r>
    </w:p>
    <w:p w14:paraId="5027FE27" w14:textId="77777777" w:rsidR="00A5733B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F0F55">
        <w:rPr>
          <w:sz w:val="24"/>
          <w:lang w:eastAsia="zh-CN"/>
        </w:rPr>
        <w:t xml:space="preserve">sling </w:t>
      </w:r>
    </w:p>
    <w:p w14:paraId="294DF683" w14:textId="77777777" w:rsidR="00650977" w:rsidRDefault="006509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EF6B8FC" w14:textId="77777777"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A237AA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14:paraId="4E245F95" w14:textId="77777777"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14:paraId="6473C2F3" w14:textId="77777777"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480ACCB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14:paraId="615CDD5A" w14:textId="77777777"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2A4A11C" w14:textId="77777777"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0C579BA" w14:textId="77777777"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2DBA424" w14:textId="5171956B"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 certificate)</w:t>
      </w:r>
    </w:p>
    <w:p w14:paraId="6F34F588" w14:textId="77777777"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DBC575E" w14:textId="77777777"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709FD2" w14:textId="77777777"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04AFF9A2" w14:textId="77777777"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14:paraId="6E08741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55BB2E9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14:paraId="39EB72FB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14:paraId="18A6D4F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344A9AC" w14:textId="77777777"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0C2E1031" w14:textId="77777777" w:rsidR="006467DA" w:rsidRDefault="001F0F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AE6327">
        <w:rPr>
          <w:sz w:val="24"/>
          <w:lang w:eastAsia="zh-CN"/>
        </w:rPr>
        <w:t xml:space="preserve"> at designated location for the lifting</w:t>
      </w:r>
    </w:p>
    <w:p w14:paraId="68816C4F" w14:textId="663131A2" w:rsidR="00D941CC" w:rsidRDefault="00D941C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</w:p>
    <w:p w14:paraId="5E2FE012" w14:textId="07315811" w:rsidR="00AE6327" w:rsidRPr="00494632" w:rsidRDefault="006D086B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8B49B4">
        <w:rPr>
          <w:sz w:val="24"/>
          <w:lang w:eastAsia="zh-CN"/>
        </w:rPr>
        <w:t xml:space="preserve">platform </w:t>
      </w:r>
      <w:r>
        <w:rPr>
          <w:sz w:val="24"/>
          <w:lang w:eastAsia="zh-CN"/>
        </w:rPr>
        <w:t xml:space="preserve">and lay out </w:t>
      </w:r>
      <w:r w:rsidR="001C168C">
        <w:rPr>
          <w:sz w:val="24"/>
          <w:lang w:eastAsia="zh-CN"/>
        </w:rPr>
        <w:t xml:space="preserve">directly in front of tenant door entrance </w:t>
      </w:r>
      <w:r w:rsidR="00F60C48"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14:paraId="6DB3FC2F" w14:textId="77777777"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650977">
        <w:rPr>
          <w:sz w:val="24"/>
          <w:lang w:eastAsia="zh-CN"/>
        </w:rPr>
        <w:t>own machine</w:t>
      </w:r>
      <w:r w:rsidR="00CA3F30">
        <w:rPr>
          <w:sz w:val="24"/>
          <w:lang w:eastAsia="zh-CN"/>
        </w:rPr>
        <w:t xml:space="preserve"> from lorry chassis</w:t>
      </w:r>
      <w:r w:rsidR="00650977">
        <w:rPr>
          <w:sz w:val="24"/>
          <w:lang w:eastAsia="zh-CN"/>
        </w:rPr>
        <w:t xml:space="preserve"> </w:t>
      </w:r>
    </w:p>
    <w:p w14:paraId="2CDE9BA0" w14:textId="77777777" w:rsidR="00AE6327" w:rsidRPr="00650977" w:rsidRDefault="00F60C48" w:rsidP="006509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50977">
        <w:rPr>
          <w:sz w:val="24"/>
          <w:lang w:eastAsia="zh-CN"/>
        </w:rPr>
        <w:t>Load machine onto platform</w:t>
      </w:r>
    </w:p>
    <w:p w14:paraId="73050909" w14:textId="1FCAC5EF" w:rsidR="00FF0DF6" w:rsidRPr="00F60C48" w:rsidRDefault="001F0F55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51CEB">
        <w:rPr>
          <w:sz w:val="24"/>
          <w:lang w:eastAsia="zh-CN"/>
        </w:rPr>
        <w:t>rollers</w:t>
      </w:r>
      <w:r w:rsidR="00D15A44">
        <w:rPr>
          <w:sz w:val="24"/>
          <w:lang w:eastAsia="zh-CN"/>
        </w:rPr>
        <w:t xml:space="preserve"> </w:t>
      </w:r>
      <w:r w:rsidR="00FF0DF6" w:rsidRPr="00F60C48">
        <w:rPr>
          <w:sz w:val="24"/>
          <w:lang w:eastAsia="zh-CN"/>
        </w:rPr>
        <w:t>under machine b</w:t>
      </w:r>
      <w:r w:rsidR="00D15A44">
        <w:rPr>
          <w:sz w:val="24"/>
          <w:lang w:eastAsia="zh-CN"/>
        </w:rPr>
        <w:t>ed</w:t>
      </w:r>
    </w:p>
    <w:p w14:paraId="5679DFAD" w14:textId="3F3E4D1C" w:rsidR="00D15A44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</w:p>
    <w:p w14:paraId="23389C27" w14:textId="6EF4C534" w:rsidR="000D3C89" w:rsidRDefault="00D15A44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</w:t>
      </w:r>
      <w:r w:rsidR="00FF0DF6">
        <w:rPr>
          <w:sz w:val="24"/>
          <w:lang w:eastAsia="zh-CN"/>
        </w:rPr>
        <w:t xml:space="preserve">nto </w:t>
      </w:r>
      <w:r w:rsidR="00D1112A">
        <w:rPr>
          <w:sz w:val="24"/>
          <w:lang w:eastAsia="zh-CN"/>
        </w:rPr>
        <w:t xml:space="preserve">tenant </w:t>
      </w:r>
      <w:r w:rsidR="00FF0DF6">
        <w:rPr>
          <w:sz w:val="24"/>
          <w:lang w:eastAsia="zh-CN"/>
        </w:rPr>
        <w:t>premise at ground floor</w:t>
      </w:r>
    </w:p>
    <w:p w14:paraId="4DCB3DA3" w14:textId="77777777"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09087C45" w14:textId="77777777"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14:paraId="259425AE" w14:textId="77777777"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F764A0B" w14:textId="77777777" w:rsidR="00650977" w:rsidRPr="001F0F55" w:rsidRDefault="006467DA" w:rsidP="001F0F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036CED" w14:textId="77777777" w:rsidR="001F0F55" w:rsidRDefault="001F0F55" w:rsidP="001F0F5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768D45" w14:textId="77777777" w:rsidR="0099046A" w:rsidRPr="00650977" w:rsidRDefault="001F0F55" w:rsidP="006509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14:paraId="3D1693B7" w14:textId="3AFA662A" w:rsidR="00494632" w:rsidRDefault="00D15A44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Kevin Wong / </w:t>
      </w:r>
      <w:r w:rsidR="00494632">
        <w:rPr>
          <w:sz w:val="24"/>
          <w:lang w:eastAsia="zh-CN"/>
        </w:rPr>
        <w:t xml:space="preserve">Zailani </w:t>
      </w:r>
    </w:p>
    <w:p w14:paraId="262DB2DE" w14:textId="77777777"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14:paraId="4233AAE4" w14:textId="77777777"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9FC0CD" w14:textId="77777777" w:rsidR="006B2AB3" w:rsidRDefault="006B2AB3">
      <w:r>
        <w:separator/>
      </w:r>
    </w:p>
  </w:endnote>
  <w:endnote w:type="continuationSeparator" w:id="0">
    <w:p w14:paraId="6F2342A2" w14:textId="77777777" w:rsidR="006B2AB3" w:rsidRDefault="006B2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E34A2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1C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1C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1A71E" w14:textId="77777777" w:rsidR="006B2AB3" w:rsidRDefault="006B2AB3">
      <w:r>
        <w:separator/>
      </w:r>
    </w:p>
  </w:footnote>
  <w:footnote w:type="continuationSeparator" w:id="0">
    <w:p w14:paraId="277C890B" w14:textId="77777777" w:rsidR="006B2AB3" w:rsidRDefault="006B2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451EF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48FD41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C57E0AA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252C55C" w14:textId="125244EB" w:rsidR="006467DA" w:rsidRDefault="00D941CC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3C6A1325" w14:textId="115F8916"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</w:t>
    </w:r>
  </w:p>
  <w:p w14:paraId="4C6D392D" w14:textId="77777777" w:rsidR="006467DA" w:rsidRDefault="006467DA">
    <w:pPr>
      <w:pStyle w:val="Header"/>
      <w:jc w:val="center"/>
    </w:pPr>
    <w:r>
      <w:t>GST Reg No. : M2-8923804 – 2</w:t>
    </w:r>
  </w:p>
  <w:p w14:paraId="15374FD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5FD9796" w14:textId="77777777"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187939">
    <w:abstractNumId w:val="2"/>
  </w:num>
  <w:num w:numId="2" w16cid:durableId="254901869">
    <w:abstractNumId w:val="4"/>
  </w:num>
  <w:num w:numId="3" w16cid:durableId="587496186">
    <w:abstractNumId w:val="0"/>
  </w:num>
  <w:num w:numId="4" w16cid:durableId="941229016">
    <w:abstractNumId w:val="12"/>
  </w:num>
  <w:num w:numId="5" w16cid:durableId="2086679473">
    <w:abstractNumId w:val="5"/>
  </w:num>
  <w:num w:numId="6" w16cid:durableId="2057241384">
    <w:abstractNumId w:val="7"/>
  </w:num>
  <w:num w:numId="7" w16cid:durableId="1386490045">
    <w:abstractNumId w:val="3"/>
  </w:num>
  <w:num w:numId="8" w16cid:durableId="130447299">
    <w:abstractNumId w:val="8"/>
  </w:num>
  <w:num w:numId="9" w16cid:durableId="52316059">
    <w:abstractNumId w:val="1"/>
  </w:num>
  <w:num w:numId="10" w16cid:durableId="759568346">
    <w:abstractNumId w:val="10"/>
  </w:num>
  <w:num w:numId="11" w16cid:durableId="109736378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6682634">
    <w:abstractNumId w:val="11"/>
  </w:num>
  <w:num w:numId="13" w16cid:durableId="2145853953">
    <w:abstractNumId w:val="9"/>
  </w:num>
  <w:num w:numId="14" w16cid:durableId="163283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35A1B"/>
    <w:rsid w:val="0007152C"/>
    <w:rsid w:val="0008315D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1F0F55"/>
    <w:rsid w:val="001F37ED"/>
    <w:rsid w:val="00205484"/>
    <w:rsid w:val="00211C09"/>
    <w:rsid w:val="00224144"/>
    <w:rsid w:val="00232531"/>
    <w:rsid w:val="00257C21"/>
    <w:rsid w:val="002A0B20"/>
    <w:rsid w:val="002B78FC"/>
    <w:rsid w:val="002F791A"/>
    <w:rsid w:val="0031325A"/>
    <w:rsid w:val="00336BF8"/>
    <w:rsid w:val="003A5734"/>
    <w:rsid w:val="003D2F0E"/>
    <w:rsid w:val="00420DA0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07DD"/>
    <w:rsid w:val="00642D30"/>
    <w:rsid w:val="006467DA"/>
    <w:rsid w:val="00650977"/>
    <w:rsid w:val="006B2AB3"/>
    <w:rsid w:val="006D086B"/>
    <w:rsid w:val="006D5D88"/>
    <w:rsid w:val="006E2974"/>
    <w:rsid w:val="006F0D62"/>
    <w:rsid w:val="00746D9E"/>
    <w:rsid w:val="007F5784"/>
    <w:rsid w:val="007F6241"/>
    <w:rsid w:val="00853A9B"/>
    <w:rsid w:val="00895D5D"/>
    <w:rsid w:val="008A584A"/>
    <w:rsid w:val="008B49B4"/>
    <w:rsid w:val="008F0C05"/>
    <w:rsid w:val="00947639"/>
    <w:rsid w:val="00971AE8"/>
    <w:rsid w:val="0099046A"/>
    <w:rsid w:val="00A5733B"/>
    <w:rsid w:val="00A57BD2"/>
    <w:rsid w:val="00A74004"/>
    <w:rsid w:val="00A952EB"/>
    <w:rsid w:val="00AA68FF"/>
    <w:rsid w:val="00AD4265"/>
    <w:rsid w:val="00AE6327"/>
    <w:rsid w:val="00AF60C1"/>
    <w:rsid w:val="00B474FF"/>
    <w:rsid w:val="00B51CEB"/>
    <w:rsid w:val="00B575EA"/>
    <w:rsid w:val="00C04D58"/>
    <w:rsid w:val="00C21D12"/>
    <w:rsid w:val="00CA18BB"/>
    <w:rsid w:val="00CA3F30"/>
    <w:rsid w:val="00CB2E4C"/>
    <w:rsid w:val="00CC7B07"/>
    <w:rsid w:val="00D1112A"/>
    <w:rsid w:val="00D15A44"/>
    <w:rsid w:val="00D941CC"/>
    <w:rsid w:val="00DB44E3"/>
    <w:rsid w:val="00E26426"/>
    <w:rsid w:val="00E441E4"/>
    <w:rsid w:val="00E55579"/>
    <w:rsid w:val="00E72C9D"/>
    <w:rsid w:val="00E76DB5"/>
    <w:rsid w:val="00EB7188"/>
    <w:rsid w:val="00EC1220"/>
    <w:rsid w:val="00EC20B3"/>
    <w:rsid w:val="00F60975"/>
    <w:rsid w:val="00F60C48"/>
    <w:rsid w:val="00F77B12"/>
    <w:rsid w:val="00F8609E"/>
    <w:rsid w:val="00FE4752"/>
    <w:rsid w:val="00FF0DF6"/>
    <w:rsid w:val="00FF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11E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9CA2F-50B8-46B8-B803-3CD6E6423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2022-12-28T08:07:00Z</cp:lastPrinted>
  <dcterms:created xsi:type="dcterms:W3CDTF">2022-12-22T05:33:00Z</dcterms:created>
  <dcterms:modified xsi:type="dcterms:W3CDTF">2025-07-02T01:31:00Z</dcterms:modified>
</cp:coreProperties>
</file>