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AAA6F" w14:textId="77777777" w:rsidR="00FB60A8" w:rsidRDefault="00FB60A8">
      <w:pPr>
        <w:pStyle w:val="Title"/>
        <w:jc w:val="left"/>
        <w:rPr>
          <w:lang w:eastAsia="zh-CN"/>
        </w:rPr>
      </w:pPr>
    </w:p>
    <w:p w14:paraId="7F500DAE" w14:textId="3C63D762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D29D362" w14:textId="77777777" w:rsidR="007468DF" w:rsidRDefault="007468DF">
      <w:pPr>
        <w:rPr>
          <w:sz w:val="24"/>
        </w:rPr>
      </w:pPr>
    </w:p>
    <w:p w14:paraId="089F2428" w14:textId="1DA488CF" w:rsidR="00FC7A38" w:rsidRDefault="002928F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76E52">
        <w:rPr>
          <w:sz w:val="24"/>
        </w:rPr>
        <w:t>08</w:t>
      </w:r>
      <w:r w:rsidR="00C76E52" w:rsidRPr="00C76E52">
        <w:rPr>
          <w:sz w:val="24"/>
          <w:vertAlign w:val="superscript"/>
        </w:rPr>
        <w:t>th</w:t>
      </w:r>
      <w:r w:rsidR="00C76E52">
        <w:rPr>
          <w:sz w:val="24"/>
        </w:rPr>
        <w:t xml:space="preserve"> Dec</w:t>
      </w:r>
      <w:r w:rsidR="00A02047">
        <w:rPr>
          <w:sz w:val="24"/>
        </w:rPr>
        <w:t xml:space="preserve"> 2025</w:t>
      </w:r>
    </w:p>
    <w:p w14:paraId="5C3AC5E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5C82C87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0D8B25E" w14:textId="4B054683" w:rsidR="00A02047" w:rsidRPr="006F6838" w:rsidRDefault="00292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A02047">
        <w:rPr>
          <w:sz w:val="24"/>
          <w:lang w:eastAsia="zh-CN"/>
        </w:rPr>
        <w:t xml:space="preserve">3 cases of </w:t>
      </w:r>
      <w:r>
        <w:rPr>
          <w:rFonts w:hint="eastAsia"/>
          <w:sz w:val="24"/>
          <w:lang w:eastAsia="zh-CN"/>
        </w:rPr>
        <w:t>1 unit machine from</w:t>
      </w:r>
      <w:r w:rsidR="00814A8C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chassis to the ground,</w:t>
      </w:r>
      <w:r w:rsidR="00A02047">
        <w:rPr>
          <w:sz w:val="24"/>
          <w:lang w:eastAsia="zh-CN"/>
        </w:rPr>
        <w:t xml:space="preserve"> uncrate,</w:t>
      </w:r>
      <w:r>
        <w:rPr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>sh</w:t>
      </w:r>
      <w:r>
        <w:rPr>
          <w:sz w:val="24"/>
          <w:lang w:eastAsia="zh-CN"/>
        </w:rPr>
        <w:t xml:space="preserve">ift and </w:t>
      </w:r>
      <w:r w:rsidR="00A02047">
        <w:rPr>
          <w:sz w:val="24"/>
          <w:lang w:eastAsia="zh-CN"/>
        </w:rPr>
        <w:t xml:space="preserve">position into </w:t>
      </w:r>
      <w:r w:rsidR="0051780A">
        <w:rPr>
          <w:sz w:val="24"/>
          <w:lang w:eastAsia="zh-CN"/>
        </w:rPr>
        <w:t>production</w:t>
      </w:r>
      <w:r w:rsidR="00A02047">
        <w:rPr>
          <w:sz w:val="24"/>
          <w:lang w:eastAsia="zh-CN"/>
        </w:rPr>
        <w:t xml:space="preserve"> at ground floor </w:t>
      </w:r>
    </w:p>
    <w:p w14:paraId="565E596F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C99ED08" w14:textId="77777777" w:rsidR="00056F43" w:rsidRDefault="002928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6595C108" w14:textId="55756D57" w:rsidR="00056F43" w:rsidRDefault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 cases of 1 unit </w:t>
      </w:r>
      <w:r w:rsidR="00C76E52">
        <w:rPr>
          <w:bCs/>
          <w:sz w:val="24"/>
          <w:szCs w:val="24"/>
          <w:lang w:eastAsia="zh-CN"/>
        </w:rPr>
        <w:t xml:space="preserve">LH67 CMM </w:t>
      </w:r>
    </w:p>
    <w:p w14:paraId="7EB916B2" w14:textId="77777777" w:rsidR="00C76E52" w:rsidRDefault="0051780A" w:rsidP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</w:t>
      </w:r>
      <w:r w:rsidR="00C76E52">
        <w:rPr>
          <w:bCs/>
          <w:sz w:val="24"/>
          <w:szCs w:val="24"/>
          <w:lang w:eastAsia="zh-CN"/>
        </w:rPr>
        <w:t>210</w:t>
      </w:r>
      <w:r>
        <w:rPr>
          <w:bCs/>
          <w:sz w:val="24"/>
          <w:szCs w:val="24"/>
          <w:lang w:eastAsia="zh-CN"/>
        </w:rPr>
        <w:t xml:space="preserve"> x 160 x </w:t>
      </w:r>
      <w:r w:rsidR="00C76E52">
        <w:rPr>
          <w:bCs/>
          <w:sz w:val="24"/>
          <w:szCs w:val="24"/>
          <w:lang w:eastAsia="zh-CN"/>
        </w:rPr>
        <w:t>200</w:t>
      </w:r>
      <w:r>
        <w:rPr>
          <w:bCs/>
          <w:sz w:val="24"/>
          <w:szCs w:val="24"/>
          <w:lang w:eastAsia="zh-CN"/>
        </w:rPr>
        <w:t xml:space="preserve"> cm</w:t>
      </w:r>
      <w:r w:rsidR="00C76E52">
        <w:rPr>
          <w:bCs/>
          <w:sz w:val="24"/>
          <w:szCs w:val="24"/>
          <w:lang w:eastAsia="zh-CN"/>
        </w:rPr>
        <w:t xml:space="preserve"> / </w:t>
      </w:r>
    </w:p>
    <w:p w14:paraId="1E73DBC8" w14:textId="13ECCE75" w:rsidR="0051780A" w:rsidRDefault="0051780A" w:rsidP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N/G Wt: 1,</w:t>
      </w:r>
      <w:r w:rsidR="00C76E52">
        <w:rPr>
          <w:bCs/>
          <w:sz w:val="24"/>
          <w:szCs w:val="24"/>
          <w:lang w:eastAsia="zh-CN"/>
        </w:rPr>
        <w:t xml:space="preserve"> 30</w:t>
      </w:r>
      <w:r>
        <w:rPr>
          <w:bCs/>
          <w:sz w:val="24"/>
          <w:szCs w:val="24"/>
          <w:lang w:eastAsia="zh-CN"/>
        </w:rPr>
        <w:t xml:space="preserve">0 kg / 1, </w:t>
      </w:r>
      <w:r w:rsidR="00C76E52">
        <w:rPr>
          <w:bCs/>
          <w:sz w:val="24"/>
          <w:szCs w:val="24"/>
          <w:lang w:eastAsia="zh-CN"/>
        </w:rPr>
        <w:t>350</w:t>
      </w:r>
      <w:r>
        <w:rPr>
          <w:bCs/>
          <w:sz w:val="24"/>
          <w:szCs w:val="24"/>
          <w:lang w:eastAsia="zh-CN"/>
        </w:rPr>
        <w:t xml:space="preserve"> kg</w:t>
      </w:r>
    </w:p>
    <w:p w14:paraId="03576E89" w14:textId="77777777" w:rsidR="0051780A" w:rsidRDefault="0051780A" w:rsidP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DC33B5B" w14:textId="2E37FDF0" w:rsidR="0051780A" w:rsidRDefault="0051780A" w:rsidP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</w:t>
      </w:r>
      <w:r w:rsidR="00C76E52">
        <w:rPr>
          <w:bCs/>
          <w:sz w:val="24"/>
          <w:szCs w:val="24"/>
          <w:lang w:eastAsia="zh-CN"/>
        </w:rPr>
        <w:t>210 x 150 x 110</w:t>
      </w:r>
      <w:r>
        <w:rPr>
          <w:bCs/>
          <w:sz w:val="24"/>
          <w:szCs w:val="24"/>
          <w:lang w:eastAsia="zh-CN"/>
        </w:rPr>
        <w:t xml:space="preserve"> cm</w:t>
      </w:r>
    </w:p>
    <w:p w14:paraId="25C8F8A3" w14:textId="1971DE39" w:rsidR="0051780A" w:rsidRDefault="0051780A" w:rsidP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N/G Wt: </w:t>
      </w:r>
      <w:r w:rsidR="00C76E52">
        <w:rPr>
          <w:bCs/>
          <w:sz w:val="24"/>
          <w:szCs w:val="24"/>
          <w:lang w:eastAsia="zh-CN"/>
        </w:rPr>
        <w:t>36</w:t>
      </w:r>
      <w:r>
        <w:rPr>
          <w:bCs/>
          <w:sz w:val="24"/>
          <w:szCs w:val="24"/>
          <w:lang w:eastAsia="zh-CN"/>
        </w:rPr>
        <w:t xml:space="preserve">0 kg / </w:t>
      </w:r>
      <w:r w:rsidR="00C76E52">
        <w:rPr>
          <w:bCs/>
          <w:sz w:val="24"/>
          <w:szCs w:val="24"/>
          <w:lang w:eastAsia="zh-CN"/>
        </w:rPr>
        <w:t>400</w:t>
      </w:r>
      <w:r>
        <w:rPr>
          <w:bCs/>
          <w:sz w:val="24"/>
          <w:szCs w:val="24"/>
          <w:lang w:eastAsia="zh-CN"/>
        </w:rPr>
        <w:t xml:space="preserve"> kg</w:t>
      </w:r>
    </w:p>
    <w:p w14:paraId="1FB552DE" w14:textId="77777777" w:rsidR="0051780A" w:rsidRDefault="0051780A" w:rsidP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9F7523E" w14:textId="613ABFD5" w:rsidR="0051780A" w:rsidRDefault="0051780A" w:rsidP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</w:t>
      </w:r>
      <w:r w:rsidR="00C76E52">
        <w:rPr>
          <w:bCs/>
          <w:sz w:val="24"/>
          <w:szCs w:val="24"/>
          <w:lang w:eastAsia="zh-CN"/>
        </w:rPr>
        <w:t>13</w:t>
      </w:r>
      <w:r>
        <w:rPr>
          <w:bCs/>
          <w:sz w:val="24"/>
          <w:szCs w:val="24"/>
          <w:lang w:eastAsia="zh-CN"/>
        </w:rPr>
        <w:t xml:space="preserve">0 x </w:t>
      </w:r>
      <w:r w:rsidR="00C76E52">
        <w:rPr>
          <w:bCs/>
          <w:sz w:val="24"/>
          <w:szCs w:val="24"/>
          <w:lang w:eastAsia="zh-CN"/>
        </w:rPr>
        <w:t>95</w:t>
      </w:r>
      <w:r>
        <w:rPr>
          <w:bCs/>
          <w:sz w:val="24"/>
          <w:szCs w:val="24"/>
          <w:lang w:eastAsia="zh-CN"/>
        </w:rPr>
        <w:t xml:space="preserve"> x 1</w:t>
      </w:r>
      <w:r w:rsidR="00C76E52">
        <w:rPr>
          <w:bCs/>
          <w:sz w:val="24"/>
          <w:szCs w:val="24"/>
          <w:lang w:eastAsia="zh-CN"/>
        </w:rPr>
        <w:t xml:space="preserve">22 </w:t>
      </w:r>
      <w:r>
        <w:rPr>
          <w:bCs/>
          <w:sz w:val="24"/>
          <w:szCs w:val="24"/>
          <w:lang w:eastAsia="zh-CN"/>
        </w:rPr>
        <w:t>cm</w:t>
      </w:r>
    </w:p>
    <w:p w14:paraId="101AE3E0" w14:textId="06065E52" w:rsidR="0051780A" w:rsidRDefault="0051780A" w:rsidP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N/G Wt: </w:t>
      </w:r>
      <w:r w:rsidR="00C76E52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 xml:space="preserve">35 kg / </w:t>
      </w:r>
      <w:r w:rsidR="00C76E52">
        <w:rPr>
          <w:bCs/>
          <w:sz w:val="24"/>
          <w:szCs w:val="24"/>
          <w:lang w:eastAsia="zh-CN"/>
        </w:rPr>
        <w:t>150</w:t>
      </w:r>
      <w:r>
        <w:rPr>
          <w:bCs/>
          <w:sz w:val="24"/>
          <w:szCs w:val="24"/>
          <w:lang w:eastAsia="zh-CN"/>
        </w:rPr>
        <w:t xml:space="preserve"> kg</w:t>
      </w:r>
    </w:p>
    <w:p w14:paraId="36C2F70E" w14:textId="51F08E28" w:rsidR="0051780A" w:rsidRPr="00056F43" w:rsidRDefault="005178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D1B4A7D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5B057D8B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7CAE190E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042CF1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13CE0F5" w14:textId="67C5393A" w:rsidR="00F147AF" w:rsidRPr="0073503C" w:rsidRDefault="00C76E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</w:t>
      </w:r>
      <w:r w:rsidR="0051780A">
        <w:rPr>
          <w:bCs/>
          <w:sz w:val="24"/>
          <w:szCs w:val="24"/>
          <w:lang w:eastAsia="zh-CN"/>
        </w:rPr>
        <w:t>/12</w:t>
      </w:r>
      <w:r w:rsidR="00A02047">
        <w:rPr>
          <w:bCs/>
          <w:sz w:val="24"/>
          <w:szCs w:val="24"/>
          <w:lang w:eastAsia="zh-CN"/>
        </w:rPr>
        <w:t>/25</w:t>
      </w:r>
    </w:p>
    <w:p w14:paraId="578EF4D0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52B94A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5A9B0AAC" w14:textId="35014448" w:rsidR="00D15AA2" w:rsidRDefault="002928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A02047">
        <w:rPr>
          <w:bCs/>
          <w:sz w:val="24"/>
          <w:szCs w:val="24"/>
          <w:lang w:eastAsia="zh-CN"/>
        </w:rPr>
        <w:t>0:00 am</w:t>
      </w:r>
    </w:p>
    <w:p w14:paraId="08F54A92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53A6D99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D8B6703" w14:textId="365182C7" w:rsidR="00D15AA2" w:rsidRDefault="0051780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 Seletar Aerospace Link</w:t>
      </w:r>
    </w:p>
    <w:p w14:paraId="17FBD587" w14:textId="7E462323" w:rsidR="007E0784" w:rsidRDefault="0051780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Hamilton Sundstrand Pacific</w:t>
      </w:r>
      <w:r w:rsidR="002928F8">
        <w:rPr>
          <w:bCs/>
          <w:sz w:val="24"/>
          <w:szCs w:val="24"/>
          <w:lang w:eastAsia="zh-CN"/>
        </w:rPr>
        <w:t xml:space="preserve"> </w:t>
      </w:r>
      <w:r w:rsidR="00147E2F">
        <w:rPr>
          <w:bCs/>
          <w:sz w:val="24"/>
          <w:szCs w:val="24"/>
          <w:lang w:eastAsia="zh-CN"/>
        </w:rPr>
        <w:t>Aerospace</w:t>
      </w:r>
      <w:r>
        <w:rPr>
          <w:bCs/>
          <w:sz w:val="24"/>
          <w:szCs w:val="24"/>
          <w:lang w:eastAsia="zh-CN"/>
        </w:rPr>
        <w:t xml:space="preserve"> Pte</w:t>
      </w:r>
      <w:r w:rsidR="002928F8">
        <w:rPr>
          <w:bCs/>
          <w:sz w:val="24"/>
          <w:szCs w:val="24"/>
          <w:lang w:eastAsia="zh-CN"/>
        </w:rPr>
        <w:t xml:space="preserve"> Ltd</w:t>
      </w:r>
    </w:p>
    <w:p w14:paraId="333B6433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87FCF4C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A405720" w14:textId="79251A4A"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313F8">
        <w:rPr>
          <w:sz w:val="24"/>
          <w:lang w:eastAsia="zh-CN"/>
        </w:rPr>
        <w:t>-2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015B292A" w14:textId="77777777" w:rsidR="009F1764" w:rsidRDefault="002928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2146EF20" w14:textId="77777777"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39506150" w14:textId="77777777" w:rsidR="00C854F7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14:paraId="3C580015" w14:textId="77777777" w:rsidR="00125076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43016">
        <w:rPr>
          <w:sz w:val="24"/>
          <w:lang w:eastAsia="zh-CN"/>
        </w:rPr>
        <w:t>PVC</w:t>
      </w:r>
      <w:r w:rsidR="0051780A">
        <w:rPr>
          <w:sz w:val="24"/>
          <w:lang w:eastAsia="zh-CN"/>
        </w:rPr>
        <w:t xml:space="preserve"> sheet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0C272DDA" w14:textId="77777777" w:rsidR="00FB60A8" w:rsidRDefault="00FB60A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50EAD6C" w14:textId="14794A61" w:rsidR="00FC7A38" w:rsidRPr="00125076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F1FDFE7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74DD6852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0DA06FD3" w14:textId="77777777" w:rsidR="00F32213" w:rsidRDefault="00F32213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0F91F95" w14:textId="7AA456BC"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303D802E" w14:textId="460F1AE6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51780A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426B3183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25574F66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8DC99C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77C1912" w14:textId="17530CFB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</w:t>
      </w:r>
      <w:r w:rsidR="009A431A">
        <w:rPr>
          <w:sz w:val="24"/>
          <w:szCs w:val="24"/>
          <w:lang w:eastAsia="zh-CN"/>
        </w:rPr>
        <w:t xml:space="preserve"> and</w:t>
      </w:r>
      <w:r>
        <w:rPr>
          <w:sz w:val="24"/>
          <w:szCs w:val="24"/>
          <w:lang w:eastAsia="zh-CN"/>
        </w:rPr>
        <w:t xml:space="preserve"> lorry load</w:t>
      </w:r>
      <w:r w:rsidR="00A9059C">
        <w:rPr>
          <w:sz w:val="24"/>
          <w:szCs w:val="24"/>
          <w:lang w:eastAsia="zh-CN"/>
        </w:rPr>
        <w:t xml:space="preserve">er operator </w:t>
      </w:r>
      <w:r>
        <w:rPr>
          <w:sz w:val="24"/>
          <w:szCs w:val="24"/>
          <w:lang w:eastAsia="zh-CN"/>
        </w:rPr>
        <w:t xml:space="preserve">will be involved in this operation </w:t>
      </w:r>
    </w:p>
    <w:p w14:paraId="4EDAB89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7E8EFD2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BD2C9ED" w14:textId="77777777" w:rsidR="00266381" w:rsidRDefault="00266381">
      <w:pPr>
        <w:rPr>
          <w:sz w:val="24"/>
          <w:szCs w:val="24"/>
        </w:rPr>
      </w:pPr>
      <w:r>
        <w:rPr>
          <w:sz w:val="24"/>
          <w:szCs w:val="24"/>
        </w:rPr>
        <w:t>Barricade off work area with safety cones, red/white tape and lifting in operation signage</w:t>
      </w:r>
    </w:p>
    <w:p w14:paraId="7E451923" w14:textId="36A5A5B4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3BE2495A" w14:textId="1A71A9D6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51780A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7324E26D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690F5C8B" w14:textId="3D015411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>lifting supervisor, rigger and</w:t>
      </w:r>
      <w:r w:rsidR="00FB60A8">
        <w:rPr>
          <w:sz w:val="24"/>
          <w:szCs w:val="24"/>
        </w:rPr>
        <w:t xml:space="preserve">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D5E1E89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6EC61FA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41B9E246" w14:textId="4E98ABB8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125076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5D901893" w14:textId="30CCA562" w:rsidR="00F32213" w:rsidRDefault="00F3221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Set up crane with outrigger fully extended and resting on timber mats as base plate</w:t>
      </w:r>
    </w:p>
    <w:p w14:paraId="051C9DE4" w14:textId="77777777" w:rsidR="00266381" w:rsidRDefault="0026638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3EAF32AA" w14:textId="30995347" w:rsidR="00F32213" w:rsidRDefault="00F3221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To hoist down cases from lorry chassis to the ground </w:t>
      </w:r>
    </w:p>
    <w:p w14:paraId="0B1D57FD" w14:textId="5616CA07" w:rsidR="00F32213" w:rsidRDefault="00F3221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 and put aside</w:t>
      </w:r>
    </w:p>
    <w:p w14:paraId="5FB26571" w14:textId="7A2CCC83" w:rsidR="002928F8" w:rsidRDefault="002928F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Rigger</w:t>
      </w:r>
      <w:r w:rsidR="00F32213">
        <w:rPr>
          <w:b w:val="0"/>
          <w:sz w:val="24"/>
          <w:szCs w:val="24"/>
          <w:u w:val="none"/>
          <w:lang w:eastAsia="zh-CN"/>
        </w:rPr>
        <w:t>s</w:t>
      </w:r>
      <w:r>
        <w:rPr>
          <w:b w:val="0"/>
          <w:sz w:val="24"/>
          <w:szCs w:val="24"/>
          <w:u w:val="none"/>
          <w:lang w:eastAsia="zh-CN"/>
        </w:rPr>
        <w:t xml:space="preserve"> to insert sling to</w:t>
      </w:r>
      <w:r w:rsidR="00125076">
        <w:rPr>
          <w:b w:val="0"/>
          <w:sz w:val="24"/>
          <w:szCs w:val="24"/>
          <w:u w:val="none"/>
          <w:lang w:eastAsia="zh-CN"/>
        </w:rPr>
        <w:t xml:space="preserve"> lorry</w:t>
      </w:r>
      <w:r>
        <w:rPr>
          <w:b w:val="0"/>
          <w:sz w:val="24"/>
          <w:szCs w:val="24"/>
          <w:u w:val="none"/>
          <w:lang w:eastAsia="zh-CN"/>
        </w:rPr>
        <w:t xml:space="preserve"> crane hook</w:t>
      </w:r>
      <w:r w:rsidR="007313F8">
        <w:rPr>
          <w:b w:val="0"/>
          <w:sz w:val="24"/>
          <w:szCs w:val="24"/>
          <w:u w:val="none"/>
          <w:lang w:eastAsia="zh-CN"/>
        </w:rPr>
        <w:t xml:space="preserve"> and s</w:t>
      </w:r>
      <w:r>
        <w:rPr>
          <w:b w:val="0"/>
          <w:sz w:val="24"/>
          <w:szCs w:val="24"/>
          <w:u w:val="none"/>
          <w:lang w:eastAsia="zh-CN"/>
        </w:rPr>
        <w:t xml:space="preserve">ecured to rigging point of machine </w:t>
      </w:r>
    </w:p>
    <w:p w14:paraId="27C1E04A" w14:textId="77777777" w:rsidR="00F32213" w:rsidRDefault="002928F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ho</w:t>
      </w:r>
      <w:r w:rsidR="00F32213">
        <w:rPr>
          <w:b w:val="0"/>
          <w:sz w:val="24"/>
          <w:szCs w:val="24"/>
          <w:u w:val="none"/>
          <w:lang w:eastAsia="zh-CN"/>
        </w:rPr>
        <w:t>ist up and detach machine from base</w:t>
      </w:r>
    </w:p>
    <w:p w14:paraId="59EA8B46" w14:textId="4E0664F8" w:rsidR="00FA16F6" w:rsidRDefault="00A10E8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Load up machine onto machine stand</w:t>
      </w:r>
      <w:r w:rsidR="00F32213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14:paraId="15EDD380" w14:textId="746A62BE" w:rsidR="00FD0AC7" w:rsidRPr="002928F8" w:rsidRDefault="00EC18F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2928F8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2928F8">
        <w:rPr>
          <w:b w:val="0"/>
          <w:sz w:val="24"/>
          <w:u w:val="none"/>
          <w:lang w:eastAsia="zh-CN"/>
        </w:rPr>
        <w:t xml:space="preserve">machine </w:t>
      </w:r>
      <w:r w:rsidR="00F32213">
        <w:rPr>
          <w:b w:val="0"/>
          <w:sz w:val="24"/>
          <w:u w:val="none"/>
          <w:lang w:eastAsia="zh-CN"/>
        </w:rPr>
        <w:t xml:space="preserve">into </w:t>
      </w:r>
      <w:r w:rsidR="00125076">
        <w:rPr>
          <w:b w:val="0"/>
          <w:sz w:val="24"/>
          <w:u w:val="none"/>
          <w:lang w:eastAsia="zh-CN"/>
        </w:rPr>
        <w:t>production</w:t>
      </w:r>
      <w:r w:rsidR="00F32213">
        <w:rPr>
          <w:b w:val="0"/>
          <w:sz w:val="24"/>
          <w:u w:val="none"/>
          <w:lang w:eastAsia="zh-CN"/>
        </w:rPr>
        <w:t xml:space="preserve"> </w:t>
      </w:r>
    </w:p>
    <w:p w14:paraId="6B106C18" w14:textId="2B0CD978" w:rsidR="00175F21" w:rsidRDefault="002928F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 locatio</w:t>
      </w:r>
      <w:r w:rsidR="00A10E85">
        <w:rPr>
          <w:b w:val="0"/>
          <w:sz w:val="24"/>
          <w:u w:val="none"/>
          <w:lang w:eastAsia="zh-CN"/>
        </w:rPr>
        <w:t>n</w:t>
      </w:r>
    </w:p>
    <w:p w14:paraId="700FBB71" w14:textId="0FCBFE90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2696DF74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0507334B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0478909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60C801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42E5AEDF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507E9DE2" w14:textId="77777777" w:rsidR="00FB60A8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44C2B924" w14:textId="0C0C5752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D4571AB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6D5C6E" w14:textId="77777777" w:rsidR="009A3D24" w:rsidRDefault="009A3D24">
      <w:r>
        <w:separator/>
      </w:r>
    </w:p>
  </w:endnote>
  <w:endnote w:type="continuationSeparator" w:id="0">
    <w:p w14:paraId="24583F67" w14:textId="77777777" w:rsidR="009A3D24" w:rsidRDefault="009A3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74C1BC" w14:textId="38C6DC6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276F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125076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4BDA5" w14:textId="77777777" w:rsidR="009A3D24" w:rsidRDefault="009A3D24">
      <w:r>
        <w:separator/>
      </w:r>
    </w:p>
  </w:footnote>
  <w:footnote w:type="continuationSeparator" w:id="0">
    <w:p w14:paraId="52CE5A35" w14:textId="77777777" w:rsidR="009A3D24" w:rsidRDefault="009A3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E74FE" w14:textId="5B3286A2" w:rsidR="00FC7A38" w:rsidRPr="00FB60A8" w:rsidRDefault="00125076" w:rsidP="00FB60A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CAE99CD" wp14:editId="0D243990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60A8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77FB09D7" w14:textId="77777777" w:rsidR="00FC7A38" w:rsidRDefault="002928F8">
    <w:pPr>
      <w:pStyle w:val="Header"/>
      <w:jc w:val="center"/>
    </w:pPr>
    <w:r>
      <w:t>No. 28 Kranji Loop #05-03, Kranji Green, Singapore 739571</w:t>
    </w:r>
  </w:p>
  <w:p w14:paraId="74B56793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2928F8">
      <w:t>2826020</w:t>
    </w:r>
  </w:p>
  <w:p w14:paraId="6E5376F3" w14:textId="77777777" w:rsidR="00FC7A38" w:rsidRDefault="00DE52F9">
    <w:pPr>
      <w:pStyle w:val="Header"/>
      <w:jc w:val="center"/>
    </w:pPr>
    <w:r>
      <w:t>GST Reg No. : M2-8923804 – 2</w:t>
    </w:r>
  </w:p>
  <w:p w14:paraId="13072E8F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591D52E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5023343">
    <w:abstractNumId w:val="2"/>
  </w:num>
  <w:num w:numId="2" w16cid:durableId="2042823178">
    <w:abstractNumId w:val="4"/>
  </w:num>
  <w:num w:numId="3" w16cid:durableId="1929390146">
    <w:abstractNumId w:val="0"/>
  </w:num>
  <w:num w:numId="4" w16cid:durableId="695234675">
    <w:abstractNumId w:val="9"/>
  </w:num>
  <w:num w:numId="5" w16cid:durableId="1929148658">
    <w:abstractNumId w:val="5"/>
  </w:num>
  <w:num w:numId="6" w16cid:durableId="1557934384">
    <w:abstractNumId w:val="6"/>
  </w:num>
  <w:num w:numId="7" w16cid:durableId="158734895">
    <w:abstractNumId w:val="3"/>
  </w:num>
  <w:num w:numId="8" w16cid:durableId="1129973271">
    <w:abstractNumId w:val="7"/>
  </w:num>
  <w:num w:numId="9" w16cid:durableId="2105608488">
    <w:abstractNumId w:val="1"/>
  </w:num>
  <w:num w:numId="10" w16cid:durableId="643433299">
    <w:abstractNumId w:val="8"/>
  </w:num>
  <w:num w:numId="11" w16cid:durableId="39485669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25076"/>
    <w:rsid w:val="00147418"/>
    <w:rsid w:val="00147E2F"/>
    <w:rsid w:val="0015089C"/>
    <w:rsid w:val="001603BC"/>
    <w:rsid w:val="0017396E"/>
    <w:rsid w:val="00175F21"/>
    <w:rsid w:val="0018220D"/>
    <w:rsid w:val="001A79AD"/>
    <w:rsid w:val="001B6997"/>
    <w:rsid w:val="001D682C"/>
    <w:rsid w:val="001F45D6"/>
    <w:rsid w:val="001F662B"/>
    <w:rsid w:val="001F78B3"/>
    <w:rsid w:val="00231D26"/>
    <w:rsid w:val="00266381"/>
    <w:rsid w:val="00282A7E"/>
    <w:rsid w:val="002928F8"/>
    <w:rsid w:val="00297257"/>
    <w:rsid w:val="002E5BAE"/>
    <w:rsid w:val="00372A1A"/>
    <w:rsid w:val="00376AFC"/>
    <w:rsid w:val="00387587"/>
    <w:rsid w:val="00391A33"/>
    <w:rsid w:val="003B7E9C"/>
    <w:rsid w:val="004021A7"/>
    <w:rsid w:val="00430975"/>
    <w:rsid w:val="00446E52"/>
    <w:rsid w:val="0045403D"/>
    <w:rsid w:val="004A70F3"/>
    <w:rsid w:val="004D6895"/>
    <w:rsid w:val="004E645C"/>
    <w:rsid w:val="0051780A"/>
    <w:rsid w:val="00542CC5"/>
    <w:rsid w:val="0055138B"/>
    <w:rsid w:val="00575B76"/>
    <w:rsid w:val="00587FA2"/>
    <w:rsid w:val="005A2F6A"/>
    <w:rsid w:val="005E3EC3"/>
    <w:rsid w:val="00625B41"/>
    <w:rsid w:val="006474BC"/>
    <w:rsid w:val="006764C6"/>
    <w:rsid w:val="006A3164"/>
    <w:rsid w:val="006B0D6D"/>
    <w:rsid w:val="006D186A"/>
    <w:rsid w:val="006F120D"/>
    <w:rsid w:val="006F658B"/>
    <w:rsid w:val="006F6838"/>
    <w:rsid w:val="007016C9"/>
    <w:rsid w:val="007052C8"/>
    <w:rsid w:val="007071FD"/>
    <w:rsid w:val="00711935"/>
    <w:rsid w:val="00713426"/>
    <w:rsid w:val="007313F8"/>
    <w:rsid w:val="0073503C"/>
    <w:rsid w:val="007468DF"/>
    <w:rsid w:val="00763FA8"/>
    <w:rsid w:val="007A5D4B"/>
    <w:rsid w:val="007A7269"/>
    <w:rsid w:val="007A7F42"/>
    <w:rsid w:val="007D790B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1BE3"/>
    <w:rsid w:val="0095706B"/>
    <w:rsid w:val="00976D96"/>
    <w:rsid w:val="009A3D24"/>
    <w:rsid w:val="009A431A"/>
    <w:rsid w:val="009B0018"/>
    <w:rsid w:val="009B421A"/>
    <w:rsid w:val="009B64F4"/>
    <w:rsid w:val="009C3595"/>
    <w:rsid w:val="009F1764"/>
    <w:rsid w:val="00A02047"/>
    <w:rsid w:val="00A10E85"/>
    <w:rsid w:val="00A30847"/>
    <w:rsid w:val="00A72C6E"/>
    <w:rsid w:val="00A82D44"/>
    <w:rsid w:val="00A9059C"/>
    <w:rsid w:val="00AB5AF9"/>
    <w:rsid w:val="00AC385A"/>
    <w:rsid w:val="00AD14A5"/>
    <w:rsid w:val="00AF5C78"/>
    <w:rsid w:val="00B014B7"/>
    <w:rsid w:val="00B276F6"/>
    <w:rsid w:val="00B36E1D"/>
    <w:rsid w:val="00B5561F"/>
    <w:rsid w:val="00B62E7E"/>
    <w:rsid w:val="00B776A5"/>
    <w:rsid w:val="00B826A0"/>
    <w:rsid w:val="00BE0949"/>
    <w:rsid w:val="00C0371B"/>
    <w:rsid w:val="00C236CF"/>
    <w:rsid w:val="00C2416E"/>
    <w:rsid w:val="00C24CEC"/>
    <w:rsid w:val="00C76E52"/>
    <w:rsid w:val="00C84C45"/>
    <w:rsid w:val="00C854F7"/>
    <w:rsid w:val="00CA73E6"/>
    <w:rsid w:val="00CB384A"/>
    <w:rsid w:val="00CC2333"/>
    <w:rsid w:val="00CC2F1C"/>
    <w:rsid w:val="00CD01C9"/>
    <w:rsid w:val="00CD4E44"/>
    <w:rsid w:val="00CE2BC7"/>
    <w:rsid w:val="00CF1449"/>
    <w:rsid w:val="00D07597"/>
    <w:rsid w:val="00D1563E"/>
    <w:rsid w:val="00D15AA2"/>
    <w:rsid w:val="00D22C16"/>
    <w:rsid w:val="00D24D51"/>
    <w:rsid w:val="00D31450"/>
    <w:rsid w:val="00D4588C"/>
    <w:rsid w:val="00D63E8A"/>
    <w:rsid w:val="00D9569A"/>
    <w:rsid w:val="00D95D0B"/>
    <w:rsid w:val="00DA0070"/>
    <w:rsid w:val="00DA0349"/>
    <w:rsid w:val="00DD6A1A"/>
    <w:rsid w:val="00DE52F9"/>
    <w:rsid w:val="00DF421F"/>
    <w:rsid w:val="00E04147"/>
    <w:rsid w:val="00E233D7"/>
    <w:rsid w:val="00E30442"/>
    <w:rsid w:val="00E35857"/>
    <w:rsid w:val="00E40E90"/>
    <w:rsid w:val="00E64C7C"/>
    <w:rsid w:val="00E852D5"/>
    <w:rsid w:val="00EC18FD"/>
    <w:rsid w:val="00ED0A49"/>
    <w:rsid w:val="00EE334C"/>
    <w:rsid w:val="00F147AF"/>
    <w:rsid w:val="00F32213"/>
    <w:rsid w:val="00F57A5C"/>
    <w:rsid w:val="00F83D1F"/>
    <w:rsid w:val="00F86E27"/>
    <w:rsid w:val="00FA12A2"/>
    <w:rsid w:val="00FA16F6"/>
    <w:rsid w:val="00FB60A8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4826A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57E43-8FAD-406E-AB0A-53F946776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50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2020-12-11T05:37:00Z</cp:lastPrinted>
  <dcterms:created xsi:type="dcterms:W3CDTF">2025-11-14T01:08:00Z</dcterms:created>
  <dcterms:modified xsi:type="dcterms:W3CDTF">2025-12-08T02:10:00Z</dcterms:modified>
</cp:coreProperties>
</file>