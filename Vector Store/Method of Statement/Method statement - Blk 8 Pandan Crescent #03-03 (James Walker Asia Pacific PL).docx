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B96" w:rsidRDefault="003E0C30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45B96" w:rsidRDefault="00B45B96">
      <w:pPr>
        <w:jc w:val="center"/>
        <w:rPr>
          <w:sz w:val="22"/>
        </w:rPr>
      </w:pPr>
    </w:p>
    <w:p w:rsidR="00B45B96" w:rsidRDefault="00F74E69">
      <w:pPr>
        <w:rPr>
          <w:sz w:val="24"/>
          <w:lang w:eastAsia="zh-CN"/>
        </w:rPr>
      </w:pPr>
      <w:r>
        <w:rPr>
          <w:sz w:val="24"/>
        </w:rPr>
        <w:t>Date: 14 May 2015</w:t>
      </w:r>
    </w:p>
    <w:p w:rsidR="00B45B96" w:rsidRDefault="00B45B96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45B96" w:rsidRDefault="003E0C3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45B96" w:rsidRDefault="003B30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30/05/2015-</w:t>
      </w:r>
      <w:r w:rsidR="00236110">
        <w:rPr>
          <w:sz w:val="24"/>
          <w:lang w:eastAsia="zh-CN"/>
        </w:rPr>
        <w:t xml:space="preserve">To unload </w:t>
      </w:r>
      <w:r w:rsidR="00560F1D">
        <w:rPr>
          <w:sz w:val="24"/>
          <w:lang w:eastAsia="zh-CN"/>
        </w:rPr>
        <w:t xml:space="preserve">10 packages of machine parts from 1 x 40ft O/T container, uncrate, </w:t>
      </w:r>
      <w:r>
        <w:rPr>
          <w:sz w:val="24"/>
          <w:lang w:eastAsia="zh-CN"/>
        </w:rPr>
        <w:t>shift and positio</w:t>
      </w:r>
      <w:r w:rsidR="00E74A0E">
        <w:rPr>
          <w:sz w:val="24"/>
          <w:lang w:eastAsia="zh-CN"/>
        </w:rPr>
        <w:t>n into customer premise via</w:t>
      </w:r>
      <w:r>
        <w:rPr>
          <w:sz w:val="24"/>
          <w:lang w:eastAsia="zh-CN"/>
        </w:rPr>
        <w:t xml:space="preserve"> cargo lift</w:t>
      </w:r>
    </w:p>
    <w:p w:rsidR="00837051" w:rsidRDefault="003B30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31/05/2015- To unload 3 packages </w:t>
      </w:r>
      <w:r w:rsidR="00E74A0E">
        <w:rPr>
          <w:sz w:val="24"/>
          <w:lang w:eastAsia="zh-CN"/>
        </w:rPr>
        <w:t xml:space="preserve">of 1 unit </w:t>
      </w:r>
      <w:r w:rsidR="00837051">
        <w:rPr>
          <w:sz w:val="24"/>
          <w:lang w:eastAsia="zh-CN"/>
        </w:rPr>
        <w:t xml:space="preserve">Bysun Fiber 3015 </w:t>
      </w:r>
      <w:r w:rsidR="00E74A0E">
        <w:rPr>
          <w:sz w:val="24"/>
          <w:lang w:eastAsia="zh-CN"/>
        </w:rPr>
        <w:t xml:space="preserve">Laser Cutting machine from </w:t>
      </w:r>
    </w:p>
    <w:p w:rsidR="00E74A0E" w:rsidRDefault="00E74A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40ft O/T container</w:t>
      </w:r>
    </w:p>
    <w:p w:rsidR="00E74A0E" w:rsidRDefault="00E74A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Main machine</w:t>
      </w:r>
      <w:r w:rsidR="00134B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-</w:t>
      </w:r>
      <w:r w:rsidR="00134B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Hoist up to 3</w:t>
      </w:r>
      <w:r w:rsidRPr="00E74A0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E74A0E" w:rsidRDefault="00E74A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Machine parts</w:t>
      </w:r>
      <w:r w:rsidR="00134B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-</w:t>
      </w:r>
      <w:r w:rsidR="00134B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Via cargo lift</w:t>
      </w:r>
    </w:p>
    <w:p w:rsidR="00B45B96" w:rsidRDefault="00B45B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45B96" w:rsidRDefault="003E0C3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B45B96" w:rsidRDefault="003E0C3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E74A0E">
        <w:rPr>
          <w:rFonts w:hint="eastAsia"/>
          <w:sz w:val="24"/>
          <w:lang w:eastAsia="zh-CN"/>
        </w:rPr>
        <w:t>Risk Assessment will be attach</w:t>
      </w:r>
      <w:r w:rsidR="00465013">
        <w:rPr>
          <w:sz w:val="24"/>
          <w:lang w:eastAsia="zh-CN"/>
        </w:rPr>
        <w:t>ed</w:t>
      </w:r>
    </w:p>
    <w:p w:rsidR="00B45B96" w:rsidRDefault="00B45B9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45B96" w:rsidRDefault="003E0C3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45B96" w:rsidRDefault="00F74E69">
      <w:pPr>
        <w:rPr>
          <w:sz w:val="24"/>
          <w:lang w:eastAsia="zh-CN"/>
        </w:rPr>
      </w:pPr>
      <w:r>
        <w:rPr>
          <w:sz w:val="24"/>
          <w:lang w:eastAsia="zh-CN"/>
        </w:rPr>
        <w:t>30-31/05/2015 - 10</w:t>
      </w:r>
      <w:r w:rsidR="003E0C30">
        <w:rPr>
          <w:sz w:val="24"/>
          <w:lang w:eastAsia="zh-CN"/>
        </w:rPr>
        <w:t>:00</w:t>
      </w:r>
      <w:r>
        <w:rPr>
          <w:sz w:val="24"/>
          <w:lang w:eastAsia="zh-CN"/>
        </w:rPr>
        <w:t xml:space="preserve"> am</w:t>
      </w:r>
    </w:p>
    <w:p w:rsidR="00465013" w:rsidRDefault="0046501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45B96" w:rsidRDefault="003E0C3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6F17" w:rsidRDefault="00F74E69" w:rsidP="00D96F17">
      <w:pPr>
        <w:pStyle w:val="Heading4"/>
      </w:pPr>
      <w:r>
        <w:t>Blk 8 Pandan Crescent #03-03</w:t>
      </w:r>
    </w:p>
    <w:p w:rsidR="00D96F17" w:rsidRPr="00D96F17" w:rsidRDefault="00D96F17" w:rsidP="00D96F1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James Walker Asia Pacific Pte Ltd</w:t>
      </w:r>
    </w:p>
    <w:p w:rsidR="00B45B96" w:rsidRDefault="00B45B96">
      <w:pPr>
        <w:rPr>
          <w:lang w:eastAsia="zh-CN"/>
        </w:rPr>
      </w:pPr>
    </w:p>
    <w:p w:rsidR="00B45B96" w:rsidRPr="00F74E69" w:rsidRDefault="00F74E69" w:rsidP="00F74E69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45B96" w:rsidRDefault="003E0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B45B96" w:rsidRDefault="00F74E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40/50 ton lorry</w:t>
      </w:r>
      <w:r w:rsidR="003E0C30">
        <w:rPr>
          <w:sz w:val="24"/>
          <w:lang w:eastAsia="zh-CN"/>
        </w:rPr>
        <w:t xml:space="preserve"> crane</w:t>
      </w:r>
    </w:p>
    <w:p w:rsidR="00B45B96" w:rsidRDefault="003E0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36110" w:rsidRDefault="002361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B45B96" w:rsidRDefault="004650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F74E69">
        <w:rPr>
          <w:sz w:val="24"/>
          <w:lang w:eastAsia="zh-CN"/>
        </w:rPr>
        <w:t>ollers/</w:t>
      </w:r>
      <w:r w:rsidR="003E0C30">
        <w:rPr>
          <w:sz w:val="24"/>
          <w:lang w:eastAsia="zh-CN"/>
        </w:rPr>
        <w:t>pallet truck</w:t>
      </w:r>
    </w:p>
    <w:p w:rsidR="00B45B96" w:rsidRDefault="00F74E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D96F17" w:rsidRDefault="00D96F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45B96" w:rsidRPr="00F74E69" w:rsidRDefault="00F74E6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B45B96" w:rsidRDefault="003E0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74E69">
        <w:rPr>
          <w:sz w:val="24"/>
          <w:lang w:eastAsia="zh-CN"/>
        </w:rPr>
        <w:t>obstacle on crane parking area</w:t>
      </w:r>
    </w:p>
    <w:p w:rsidR="00B45B96" w:rsidRDefault="003E0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F74E6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</w:t>
      </w:r>
      <w:r w:rsidR="00F74E69">
        <w:rPr>
          <w:sz w:val="24"/>
          <w:lang w:eastAsia="zh-CN"/>
        </w:rPr>
        <w:t>lved enter unintentionally</w:t>
      </w:r>
    </w:p>
    <w:p w:rsidR="00B45B96" w:rsidRDefault="00B45B96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45B96" w:rsidRPr="00F74E69" w:rsidRDefault="00F74E69" w:rsidP="00F74E6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B45B96" w:rsidRDefault="003E0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</w:t>
      </w:r>
      <w:r w:rsidR="00465013">
        <w:rPr>
          <w:sz w:val="24"/>
          <w:lang w:eastAsia="zh-CN"/>
        </w:rPr>
        <w:t>nderstorm</w:t>
      </w:r>
      <w:r w:rsidR="00F74E69">
        <w:rPr>
          <w:sz w:val="24"/>
          <w:lang w:eastAsia="zh-CN"/>
        </w:rPr>
        <w:t xml:space="preserve"> and lightning weather</w:t>
      </w:r>
    </w:p>
    <w:p w:rsidR="00B45B96" w:rsidRDefault="003E0C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74E6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45B96" w:rsidRDefault="00B45B96" w:rsidP="00F74E6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74E69" w:rsidRPr="00F74E69" w:rsidRDefault="00F74E69" w:rsidP="00F74E6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B45B96" w:rsidRDefault="00F74E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3E0C30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and mobile/lorry crane </w:t>
      </w:r>
      <w:r w:rsidR="003E0C30">
        <w:rPr>
          <w:sz w:val="24"/>
          <w:lang w:eastAsia="zh-CN"/>
        </w:rPr>
        <w:t>will be involved in thi</w:t>
      </w:r>
      <w:r>
        <w:rPr>
          <w:sz w:val="24"/>
          <w:lang w:eastAsia="zh-CN"/>
        </w:rPr>
        <w:t>s operation (attached all l</w:t>
      </w:r>
      <w:r w:rsidR="003E0C30">
        <w:rPr>
          <w:sz w:val="24"/>
          <w:lang w:eastAsia="zh-CN"/>
        </w:rPr>
        <w:t>ifting crews certificate)</w:t>
      </w:r>
    </w:p>
    <w:p w:rsidR="00B45B96" w:rsidRDefault="00B45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74E69" w:rsidRPr="00F74E69" w:rsidRDefault="00F74E69" w:rsidP="00F74E6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45B96" w:rsidRDefault="003E0C3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F74E69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F74E69">
        <w:rPr>
          <w:rFonts w:hint="eastAsia"/>
          <w:sz w:val="24"/>
          <w:lang w:eastAsia="zh-CN"/>
        </w:rPr>
        <w:t>ly equip with standard P.P.E. (safety shoe</w:t>
      </w:r>
      <w:r>
        <w:rPr>
          <w:rFonts w:hint="eastAsia"/>
          <w:sz w:val="24"/>
          <w:lang w:eastAsia="zh-CN"/>
        </w:rPr>
        <w:t>, helmet, safety harness etc</w:t>
      </w:r>
      <w:r w:rsidR="00236110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36110">
        <w:rPr>
          <w:rFonts w:hint="eastAsia"/>
          <w:sz w:val="24"/>
          <w:lang w:eastAsia="zh-CN"/>
        </w:rPr>
        <w:t>nd lifting gear with M.O.M certificate</w:t>
      </w:r>
    </w:p>
    <w:p w:rsidR="00B45B96" w:rsidRDefault="003E0C30">
      <w:pPr>
        <w:pStyle w:val="BodyText2"/>
      </w:pPr>
      <w:r>
        <w:rPr>
          <w:rFonts w:hint="eastAsia"/>
        </w:rPr>
        <w:t xml:space="preserve">Lifting operation </w:t>
      </w:r>
      <w:r w:rsidR="00236110">
        <w:rPr>
          <w:rFonts w:hint="eastAsia"/>
        </w:rPr>
        <w:t>are supervise</w:t>
      </w:r>
      <w:r w:rsidR="00236110">
        <w:t>d</w:t>
      </w:r>
      <w:r w:rsidR="00236110">
        <w:rPr>
          <w:rFonts w:hint="eastAsia"/>
        </w:rPr>
        <w:t xml:space="preserve"> by MOM certified lifting supervisor, rigger and s</w:t>
      </w:r>
      <w:r>
        <w:rPr>
          <w:rFonts w:hint="eastAsia"/>
        </w:rPr>
        <w:t>ign</w:t>
      </w:r>
      <w:r>
        <w:t>al</w:t>
      </w:r>
      <w:r w:rsidR="00236110">
        <w:rPr>
          <w:rFonts w:hint="eastAsia"/>
        </w:rPr>
        <w:t>man</w:t>
      </w:r>
    </w:p>
    <w:p w:rsidR="00B45B96" w:rsidRDefault="00B45B96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74E69" w:rsidRDefault="003E0C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45B96" w:rsidRDefault="00F74E6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3E0C30">
        <w:rPr>
          <w:rFonts w:hint="eastAsia"/>
          <w:lang w:eastAsia="zh-CN"/>
        </w:rPr>
        <w:t>JOB SCOPE</w:t>
      </w:r>
    </w:p>
    <w:p w:rsidR="00B45B96" w:rsidRDefault="00B45B96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45B96" w:rsidRDefault="003E0C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74A0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</w:t>
      </w:r>
      <w:r w:rsidR="00465013">
        <w:rPr>
          <w:sz w:val="24"/>
          <w:lang w:eastAsia="zh-CN"/>
        </w:rPr>
        <w:t>crane to park at designated location</w:t>
      </w:r>
      <w:r>
        <w:rPr>
          <w:sz w:val="24"/>
          <w:lang w:eastAsia="zh-CN"/>
        </w:rPr>
        <w:t xml:space="preserve"> for the lift</w:t>
      </w:r>
    </w:p>
    <w:p w:rsidR="00134BD3" w:rsidRDefault="004650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O/T</w:t>
      </w:r>
      <w:r w:rsidR="00134BD3">
        <w:rPr>
          <w:sz w:val="24"/>
          <w:lang w:eastAsia="zh-CN"/>
        </w:rPr>
        <w:t xml:space="preserve"> container </w:t>
      </w:r>
    </w:p>
    <w:p w:rsidR="00B45B96" w:rsidRDefault="00134BD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3E0C30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machine </w:t>
      </w:r>
      <w:r w:rsidR="003E0C30">
        <w:rPr>
          <w:sz w:val="24"/>
          <w:lang w:eastAsia="zh-CN"/>
        </w:rPr>
        <w:t>to the ground</w:t>
      </w:r>
    </w:p>
    <w:p w:rsidR="00B45B96" w:rsidRDefault="00134BD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3E0C30">
        <w:rPr>
          <w:sz w:val="24"/>
          <w:lang w:eastAsia="zh-CN"/>
        </w:rPr>
        <w:t xml:space="preserve"> </w:t>
      </w:r>
      <w:r w:rsidR="00FA156B">
        <w:rPr>
          <w:sz w:val="24"/>
          <w:lang w:eastAsia="zh-CN"/>
        </w:rPr>
        <w:t xml:space="preserve">machine </w:t>
      </w:r>
      <w:r w:rsidR="003E0C30">
        <w:rPr>
          <w:sz w:val="24"/>
          <w:lang w:eastAsia="zh-CN"/>
        </w:rPr>
        <w:t>case</w:t>
      </w:r>
    </w:p>
    <w:p w:rsidR="00B45B96" w:rsidRDefault="00134BD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134BD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level</w:t>
      </w:r>
      <w:r w:rsidR="003E0C30">
        <w:rPr>
          <w:sz w:val="24"/>
          <w:lang w:eastAsia="zh-CN"/>
        </w:rPr>
        <w:t xml:space="preserve"> opening</w:t>
      </w:r>
    </w:p>
    <w:p w:rsidR="00FA156B" w:rsidRDefault="00FA15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to ensure it is fully rested on the opening slab</w:t>
      </w:r>
    </w:p>
    <w:p w:rsidR="00B45B96" w:rsidRDefault="003E0C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secured using 50 ton </w:t>
      </w:r>
      <w:r w:rsidR="00FA156B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crane</w:t>
      </w:r>
    </w:p>
    <w:p w:rsidR="00B45B96" w:rsidRDefault="00FA15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3E0C30">
        <w:rPr>
          <w:sz w:val="24"/>
          <w:lang w:eastAsia="zh-CN"/>
        </w:rPr>
        <w:t xml:space="preserve">0 ton </w:t>
      </w:r>
      <w:r>
        <w:rPr>
          <w:sz w:val="24"/>
          <w:lang w:eastAsia="zh-CN"/>
        </w:rPr>
        <w:t xml:space="preserve">mobile </w:t>
      </w:r>
      <w:r w:rsidR="003E0C30">
        <w:rPr>
          <w:sz w:val="24"/>
          <w:lang w:eastAsia="zh-CN"/>
        </w:rPr>
        <w:t>cran</w:t>
      </w:r>
      <w:r>
        <w:rPr>
          <w:sz w:val="24"/>
          <w:lang w:eastAsia="zh-CN"/>
        </w:rPr>
        <w:t>e to hoist up machine to 3</w:t>
      </w:r>
      <w:r w:rsidRPr="00FA156B">
        <w:rPr>
          <w:sz w:val="24"/>
          <w:vertAlign w:val="superscript"/>
          <w:lang w:eastAsia="zh-CN"/>
        </w:rPr>
        <w:t>rd</w:t>
      </w:r>
      <w:r w:rsidR="00D96F17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 </w:t>
      </w:r>
    </w:p>
    <w:p w:rsidR="00FA156B" w:rsidRDefault="003E0C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</w:t>
      </w:r>
      <w:r w:rsidR="00FA156B">
        <w:rPr>
          <w:sz w:val="24"/>
          <w:lang w:eastAsia="zh-CN"/>
        </w:rPr>
        <w:t xml:space="preserve"> down machine onto platform</w:t>
      </w:r>
    </w:p>
    <w:p w:rsidR="00B45B96" w:rsidRDefault="00FA15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  <w:r w:rsidR="003E0C30">
        <w:rPr>
          <w:sz w:val="24"/>
          <w:lang w:eastAsia="zh-CN"/>
        </w:rPr>
        <w:t xml:space="preserve"> </w:t>
      </w:r>
    </w:p>
    <w:p w:rsidR="00B45B96" w:rsidRDefault="00FA15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E0C30">
        <w:rPr>
          <w:sz w:val="24"/>
          <w:lang w:eastAsia="zh-CN"/>
        </w:rPr>
        <w:t xml:space="preserve">hift </w:t>
      </w:r>
      <w:r>
        <w:rPr>
          <w:sz w:val="24"/>
          <w:lang w:eastAsia="zh-CN"/>
        </w:rPr>
        <w:t>out machine from platform and position to the designated location</w:t>
      </w:r>
    </w:p>
    <w:p w:rsidR="00B45B96" w:rsidRDefault="003E0C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FA156B">
        <w:rPr>
          <w:sz w:val="24"/>
          <w:lang w:eastAsia="zh-CN"/>
        </w:rPr>
        <w:t>, all debris will be clear and dispose</w:t>
      </w:r>
    </w:p>
    <w:p w:rsidR="00B45B96" w:rsidRDefault="003E0C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45B96" w:rsidRDefault="00B45B96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45B96" w:rsidRDefault="00465013" w:rsidP="00465013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465013" w:rsidRDefault="00465013" w:rsidP="00465013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465013" w:rsidRDefault="00465013" w:rsidP="00465013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B45B96" w:rsidRPr="00465013" w:rsidRDefault="00465013" w:rsidP="00465013">
      <w:pPr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3E0C30">
        <w:tab/>
      </w:r>
      <w:r w:rsidR="003E0C30">
        <w:tab/>
        <w:t xml:space="preserve">   </w:t>
      </w:r>
      <w:r w:rsidR="003E0C30">
        <w:tab/>
      </w:r>
    </w:p>
    <w:sectPr w:rsidR="00B45B96" w:rsidRPr="0046501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17F" w:rsidRDefault="00B7717F">
      <w:r>
        <w:separator/>
      </w:r>
    </w:p>
  </w:endnote>
  <w:endnote w:type="continuationSeparator" w:id="0">
    <w:p w:rsidR="00B7717F" w:rsidRDefault="00B77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5B96" w:rsidRDefault="003E0C30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6F1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6F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17F" w:rsidRDefault="00B7717F">
      <w:r>
        <w:separator/>
      </w:r>
    </w:p>
  </w:footnote>
  <w:footnote w:type="continuationSeparator" w:id="0">
    <w:p w:rsidR="00B7717F" w:rsidRDefault="00B771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5B96" w:rsidRDefault="00B771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B45B96" w:rsidRDefault="003E0C30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B45B96" w:rsidRDefault="003E0C30">
    <w:pPr>
      <w:pStyle w:val="Header"/>
      <w:jc w:val="center"/>
    </w:pPr>
    <w:r>
      <w:t>No. 30, Defu Lane 7, Singapore 539347</w:t>
    </w:r>
  </w:p>
  <w:p w:rsidR="00B45B96" w:rsidRDefault="00236110">
    <w:pPr>
      <w:pStyle w:val="Header"/>
      <w:jc w:val="center"/>
    </w:pPr>
    <w:r>
      <w:t>Tel</w:t>
    </w:r>
    <w:r w:rsidR="003E0C30">
      <w:t xml:space="preserve">: </w:t>
    </w:r>
    <w:r>
      <w:t>6</w:t>
    </w:r>
    <w:r w:rsidR="003E0C30">
      <w:t xml:space="preserve">2824175, </w:t>
    </w:r>
    <w:r>
      <w:t>6</w:t>
    </w:r>
    <w:r w:rsidR="003E0C30">
      <w:t xml:space="preserve">2828203, </w:t>
    </w:r>
    <w:r>
      <w:t>6</w:t>
    </w:r>
    <w:r w:rsidR="003E0C30">
      <w:t xml:space="preserve">2826020, Fax : </w:t>
    </w:r>
    <w:r>
      <w:t>6</w:t>
    </w:r>
    <w:r w:rsidR="003E0C30">
      <w:t>2865602</w:t>
    </w:r>
  </w:p>
  <w:p w:rsidR="00B45B96" w:rsidRDefault="003E0C30">
    <w:pPr>
      <w:pStyle w:val="Header"/>
      <w:jc w:val="center"/>
    </w:pPr>
    <w:r>
      <w:t>GST Reg No. : M2-8923804 – 2</w:t>
    </w:r>
  </w:p>
  <w:p w:rsidR="00B45B96" w:rsidRDefault="00B7717F">
    <w:pPr>
      <w:pStyle w:val="Header"/>
      <w:jc w:val="center"/>
      <w:rPr>
        <w:sz w:val="22"/>
      </w:rPr>
    </w:pPr>
    <w:hyperlink r:id="rId2" w:history="1">
      <w:r w:rsidR="003E0C30">
        <w:rPr>
          <w:rStyle w:val="Hyperlink"/>
          <w:sz w:val="22"/>
        </w:rPr>
        <w:t>http://www.ericwong.com</w:t>
      </w:r>
    </w:hyperlink>
  </w:p>
  <w:p w:rsidR="00B45B96" w:rsidRDefault="003E0C30">
    <w:pPr>
      <w:pStyle w:val="Header"/>
      <w:jc w:val="center"/>
      <w:rPr>
        <w:sz w:val="22"/>
      </w:rPr>
    </w:pPr>
    <w:r>
      <w:rPr>
        <w:sz w:val="22"/>
      </w:rPr>
      <w:t>e-mai</w:t>
    </w:r>
    <w:r w:rsidR="00236110">
      <w:rPr>
        <w:sz w:val="22"/>
      </w:rPr>
      <w:t>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4E69"/>
    <w:rsid w:val="00134BD3"/>
    <w:rsid w:val="00236110"/>
    <w:rsid w:val="003B3077"/>
    <w:rsid w:val="003E0C30"/>
    <w:rsid w:val="00465013"/>
    <w:rsid w:val="00560F1D"/>
    <w:rsid w:val="00837051"/>
    <w:rsid w:val="008A7606"/>
    <w:rsid w:val="0090503E"/>
    <w:rsid w:val="00A02631"/>
    <w:rsid w:val="00B45B96"/>
    <w:rsid w:val="00B7717F"/>
    <w:rsid w:val="00D96F17"/>
    <w:rsid w:val="00E74A0E"/>
    <w:rsid w:val="00F5389B"/>
    <w:rsid w:val="00F74E69"/>
    <w:rsid w:val="00FA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D9FCB93-8366-4CE0-B012-4A68D675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85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2012-11-21T03:26:00Z</cp:lastPrinted>
  <dcterms:created xsi:type="dcterms:W3CDTF">2015-05-14T05:05:00Z</dcterms:created>
  <dcterms:modified xsi:type="dcterms:W3CDTF">2015-05-14T07:12:00Z</dcterms:modified>
</cp:coreProperties>
</file>