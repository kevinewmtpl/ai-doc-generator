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389E2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2CD9FDB" w14:textId="77777777" w:rsidR="00A86533" w:rsidRDefault="00A86533">
      <w:pPr>
        <w:rPr>
          <w:sz w:val="24"/>
        </w:rPr>
      </w:pPr>
    </w:p>
    <w:p w14:paraId="357A7F08" w14:textId="77777777" w:rsidR="00FC7A38" w:rsidRDefault="00CD5290">
      <w:pPr>
        <w:rPr>
          <w:sz w:val="24"/>
          <w:lang w:eastAsia="zh-CN"/>
        </w:rPr>
      </w:pPr>
      <w:r>
        <w:rPr>
          <w:sz w:val="24"/>
        </w:rPr>
        <w:t>Date: 11</w:t>
      </w:r>
      <w:r w:rsidR="00F80101" w:rsidRPr="00F80101">
        <w:rPr>
          <w:sz w:val="24"/>
          <w:vertAlign w:val="superscript"/>
        </w:rPr>
        <w:t>th</w:t>
      </w:r>
      <w:r>
        <w:rPr>
          <w:sz w:val="24"/>
        </w:rPr>
        <w:t xml:space="preserve"> April 2024</w:t>
      </w:r>
    </w:p>
    <w:p w14:paraId="37683404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A05CB0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14:paraId="2A10A09C" w14:textId="77777777" w:rsidR="005B790A" w:rsidRPr="00646F3E" w:rsidRDefault="00D17E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Using manual lifter</w:t>
      </w:r>
      <w:r w:rsidR="008F4763">
        <w:rPr>
          <w:bCs/>
          <w:sz w:val="24"/>
          <w:szCs w:val="24"/>
          <w:lang w:eastAsia="zh-CN"/>
        </w:rPr>
        <w:t xml:space="preserve"> to replace</w:t>
      </w:r>
      <w:r w:rsidR="00646F3E">
        <w:rPr>
          <w:bCs/>
          <w:sz w:val="24"/>
          <w:szCs w:val="24"/>
          <w:lang w:eastAsia="zh-CN"/>
        </w:rPr>
        <w:t xml:space="preserve"> old polishing plate</w:t>
      </w:r>
      <w:r w:rsidR="00C5385A">
        <w:rPr>
          <w:bCs/>
          <w:sz w:val="24"/>
          <w:szCs w:val="24"/>
          <w:lang w:eastAsia="zh-CN"/>
        </w:rPr>
        <w:t xml:space="preserve"> </w:t>
      </w:r>
      <w:r w:rsidR="00646F3E">
        <w:rPr>
          <w:bCs/>
          <w:sz w:val="24"/>
          <w:szCs w:val="24"/>
          <w:lang w:eastAsia="zh-CN"/>
        </w:rPr>
        <w:t xml:space="preserve">from machine and replace with new polishing plate </w:t>
      </w:r>
    </w:p>
    <w:p w14:paraId="5AEE3DE3" w14:textId="77777777" w:rsidR="005B790A" w:rsidRP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0C916AB" w14:textId="77777777"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3D77527F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25A4AAB4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9359528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14:paraId="57A7EA3C" w14:textId="77777777" w:rsidR="00FC7A38" w:rsidRDefault="00CD5290">
      <w:pPr>
        <w:rPr>
          <w:sz w:val="24"/>
          <w:lang w:eastAsia="zh-CN"/>
        </w:rPr>
      </w:pPr>
      <w:r>
        <w:rPr>
          <w:sz w:val="24"/>
          <w:lang w:eastAsia="zh-CN"/>
        </w:rPr>
        <w:t>15/04/24</w:t>
      </w:r>
    </w:p>
    <w:p w14:paraId="5FD1DD4E" w14:textId="77777777" w:rsidR="00011C41" w:rsidRDefault="00011C41">
      <w:pPr>
        <w:rPr>
          <w:sz w:val="24"/>
          <w:lang w:eastAsia="zh-CN"/>
        </w:rPr>
      </w:pPr>
    </w:p>
    <w:p w14:paraId="1123ED8E" w14:textId="77777777"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14:paraId="2A5D0980" w14:textId="77777777" w:rsidR="00FC7A38" w:rsidRPr="00011C41" w:rsidRDefault="00F8010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F16173">
        <w:rPr>
          <w:bCs/>
          <w:sz w:val="24"/>
          <w:szCs w:val="24"/>
          <w:lang w:eastAsia="zh-CN"/>
        </w:rPr>
        <w:t xml:space="preserve"> am</w:t>
      </w:r>
    </w:p>
    <w:p w14:paraId="4E422DB8" w14:textId="77777777"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E0CADA" w14:textId="77777777"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9D2F352" w14:textId="77777777" w:rsid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8 Tractor Road</w:t>
      </w:r>
    </w:p>
    <w:p w14:paraId="0CCD80BC" w14:textId="77777777" w:rsidR="00810F75" w:rsidRPr="00211B45" w:rsidRDefault="00646F3E" w:rsidP="00211B45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</w:t>
      </w:r>
      <w:r w:rsidR="00C5385A">
        <w:rPr>
          <w:sz w:val="24"/>
          <w:szCs w:val="24"/>
          <w:lang w:eastAsia="zh-CN"/>
        </w:rPr>
        <w:t xml:space="preserve"> (S)</w:t>
      </w:r>
      <w:r w:rsidR="001507C7">
        <w:rPr>
          <w:sz w:val="24"/>
          <w:szCs w:val="24"/>
          <w:lang w:eastAsia="zh-CN"/>
        </w:rPr>
        <w:t xml:space="preserve"> Pte Ltd</w:t>
      </w:r>
    </w:p>
    <w:p w14:paraId="42D06E02" w14:textId="77777777" w:rsidR="00FC7A38" w:rsidRDefault="00FC7A38">
      <w:pPr>
        <w:rPr>
          <w:lang w:eastAsia="zh-CN"/>
        </w:rPr>
      </w:pPr>
    </w:p>
    <w:p w14:paraId="51192807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D21848F" w14:textId="77777777" w:rsidR="00074229" w:rsidRDefault="00F801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646F3E">
        <w:rPr>
          <w:sz w:val="24"/>
          <w:lang w:eastAsia="zh-CN"/>
        </w:rPr>
        <w:t>x lifter</w:t>
      </w:r>
      <w:r w:rsidR="00C5385A">
        <w:rPr>
          <w:sz w:val="24"/>
          <w:lang w:eastAsia="zh-CN"/>
        </w:rPr>
        <w:t xml:space="preserve"> </w:t>
      </w:r>
    </w:p>
    <w:p w14:paraId="19E750FF" w14:textId="77777777" w:rsidR="00646F3E" w:rsidRPr="00646F3E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A1B0174" w14:textId="77777777" w:rsidR="00FC7A38" w:rsidRPr="00C4210A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913AF88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6341DFED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1387A09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EAE9D8A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14:paraId="2BDE6AC3" w14:textId="77777777"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proofErr w:type="gramStart"/>
      <w:r w:rsidR="00074229">
        <w:rPr>
          <w:sz w:val="24"/>
          <w:szCs w:val="24"/>
        </w:rPr>
        <w:t>equip</w:t>
      </w:r>
      <w:proofErr w:type="gramEnd"/>
      <w:r w:rsidR="00074229">
        <w:rPr>
          <w:sz w:val="24"/>
          <w:szCs w:val="24"/>
        </w:rPr>
        <w:t xml:space="preserve">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EB27417" w14:textId="77777777"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F1C4123" w14:textId="77777777" w:rsidR="00540404" w:rsidRPr="00646F3E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14:paraId="29FBD10E" w14:textId="77777777" w:rsidR="007637E9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stacker lift out old polishing plate from machine</w:t>
      </w:r>
    </w:p>
    <w:p w14:paraId="3C8FCAF2" w14:textId="77777777" w:rsidR="00C4210A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plate</w:t>
      </w:r>
      <w:r w:rsidR="00C4210A">
        <w:rPr>
          <w:b w:val="0"/>
          <w:sz w:val="24"/>
          <w:u w:val="none"/>
          <w:lang w:eastAsia="zh-CN"/>
        </w:rPr>
        <w:t xml:space="preserve"> to ground level and put aside</w:t>
      </w:r>
    </w:p>
    <w:p w14:paraId="73697CFA" w14:textId="77777777"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Uncrate case for new plate </w:t>
      </w:r>
    </w:p>
    <w:p w14:paraId="30EC8592" w14:textId="77777777"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manual stacker to lift up </w:t>
      </w:r>
      <w:r w:rsidR="00646F3E">
        <w:rPr>
          <w:b w:val="0"/>
          <w:sz w:val="24"/>
          <w:u w:val="none"/>
          <w:lang w:eastAsia="zh-CN"/>
        </w:rPr>
        <w:t xml:space="preserve">new polishing plate </w:t>
      </w:r>
    </w:p>
    <w:p w14:paraId="7CCD0A87" w14:textId="77777777" w:rsidR="00C4210A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plate and let it sit onto machine </w:t>
      </w:r>
    </w:p>
    <w:p w14:paraId="6119CABC" w14:textId="77777777" w:rsidR="00732D76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Readjust plate to properly aligned with machine </w:t>
      </w:r>
    </w:p>
    <w:p w14:paraId="35838B81" w14:textId="77777777"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team to perform proper housekeeping</w:t>
      </w:r>
    </w:p>
    <w:p w14:paraId="128B9B59" w14:textId="77777777"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 and dispose</w:t>
      </w:r>
    </w:p>
    <w:p w14:paraId="10D363C0" w14:textId="77777777" w:rsidR="007B15D6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  <w:r w:rsidR="00C4210A">
        <w:rPr>
          <w:b w:val="0"/>
          <w:sz w:val="24"/>
          <w:u w:val="none"/>
          <w:lang w:eastAsia="zh-CN"/>
        </w:rPr>
        <w:t xml:space="preserve"> </w:t>
      </w:r>
    </w:p>
    <w:p w14:paraId="18A67BFE" w14:textId="77777777" w:rsidR="00C4210A" w:rsidRP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45EF7E70" w14:textId="77777777"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0FD26D40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14:paraId="16B5EC92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5C4158FB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C6B8B" w14:textId="77777777" w:rsidR="00AB46AC" w:rsidRDefault="00AB46AC">
      <w:r>
        <w:separator/>
      </w:r>
    </w:p>
  </w:endnote>
  <w:endnote w:type="continuationSeparator" w:id="0">
    <w:p w14:paraId="1AAEB1FC" w14:textId="77777777" w:rsidR="00AB46AC" w:rsidRDefault="00AB4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33B14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18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E91C3" w14:textId="77777777" w:rsidR="00AB46AC" w:rsidRDefault="00AB46AC">
      <w:r>
        <w:separator/>
      </w:r>
    </w:p>
  </w:footnote>
  <w:footnote w:type="continuationSeparator" w:id="0">
    <w:p w14:paraId="2952EFB8" w14:textId="77777777" w:rsidR="00AB46AC" w:rsidRDefault="00AB4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D8714" w14:textId="5097448F" w:rsidR="00FC7A38" w:rsidRDefault="008D5CBF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A441DE7" wp14:editId="2B11452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B3D605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92649CC" w14:textId="77777777"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1CE9D1A1" w14:textId="77777777"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14:paraId="511BE202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BA3C5F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4AAD397" w14:textId="77777777"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0889215">
    <w:abstractNumId w:val="2"/>
  </w:num>
  <w:num w:numId="2" w16cid:durableId="494148213">
    <w:abstractNumId w:val="4"/>
  </w:num>
  <w:num w:numId="3" w16cid:durableId="357198292">
    <w:abstractNumId w:val="0"/>
  </w:num>
  <w:num w:numId="4" w16cid:durableId="1945650992">
    <w:abstractNumId w:val="9"/>
  </w:num>
  <w:num w:numId="5" w16cid:durableId="1211382933">
    <w:abstractNumId w:val="5"/>
  </w:num>
  <w:num w:numId="6" w16cid:durableId="617415729">
    <w:abstractNumId w:val="6"/>
  </w:num>
  <w:num w:numId="7" w16cid:durableId="1327712531">
    <w:abstractNumId w:val="3"/>
  </w:num>
  <w:num w:numId="8" w16cid:durableId="150947939">
    <w:abstractNumId w:val="7"/>
  </w:num>
  <w:num w:numId="9" w16cid:durableId="1689328412">
    <w:abstractNumId w:val="1"/>
  </w:num>
  <w:num w:numId="10" w16cid:durableId="1380322725">
    <w:abstractNumId w:val="8"/>
  </w:num>
  <w:num w:numId="11" w16cid:durableId="201202751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0B05AF"/>
    <w:rsid w:val="000C5DBD"/>
    <w:rsid w:val="00102211"/>
    <w:rsid w:val="0012420B"/>
    <w:rsid w:val="0014170F"/>
    <w:rsid w:val="001507C7"/>
    <w:rsid w:val="001C737A"/>
    <w:rsid w:val="001D5981"/>
    <w:rsid w:val="001F0E6D"/>
    <w:rsid w:val="001F45D6"/>
    <w:rsid w:val="00205FCE"/>
    <w:rsid w:val="00211B45"/>
    <w:rsid w:val="00214990"/>
    <w:rsid w:val="002151CF"/>
    <w:rsid w:val="002231AD"/>
    <w:rsid w:val="00260329"/>
    <w:rsid w:val="002878D6"/>
    <w:rsid w:val="002A38D6"/>
    <w:rsid w:val="002A594A"/>
    <w:rsid w:val="002B71E2"/>
    <w:rsid w:val="00314D7A"/>
    <w:rsid w:val="00333FD8"/>
    <w:rsid w:val="003458F0"/>
    <w:rsid w:val="003B7322"/>
    <w:rsid w:val="003C2499"/>
    <w:rsid w:val="003E5D75"/>
    <w:rsid w:val="00405E45"/>
    <w:rsid w:val="00483CC1"/>
    <w:rsid w:val="00495410"/>
    <w:rsid w:val="004C6A75"/>
    <w:rsid w:val="004C7207"/>
    <w:rsid w:val="00520A90"/>
    <w:rsid w:val="00525462"/>
    <w:rsid w:val="00530F7B"/>
    <w:rsid w:val="00540404"/>
    <w:rsid w:val="005B790A"/>
    <w:rsid w:val="005C1EB6"/>
    <w:rsid w:val="005E3EC3"/>
    <w:rsid w:val="00600A84"/>
    <w:rsid w:val="00636FCF"/>
    <w:rsid w:val="00646F3E"/>
    <w:rsid w:val="006476FC"/>
    <w:rsid w:val="0068450C"/>
    <w:rsid w:val="006A049B"/>
    <w:rsid w:val="006A3AAD"/>
    <w:rsid w:val="006B0D6D"/>
    <w:rsid w:val="00716D20"/>
    <w:rsid w:val="00721331"/>
    <w:rsid w:val="00723719"/>
    <w:rsid w:val="00723B2D"/>
    <w:rsid w:val="00732D76"/>
    <w:rsid w:val="00734B1C"/>
    <w:rsid w:val="00735CB8"/>
    <w:rsid w:val="007637E9"/>
    <w:rsid w:val="007B15D6"/>
    <w:rsid w:val="007B4500"/>
    <w:rsid w:val="007E6F9D"/>
    <w:rsid w:val="007F1791"/>
    <w:rsid w:val="00810F75"/>
    <w:rsid w:val="008248D1"/>
    <w:rsid w:val="00846465"/>
    <w:rsid w:val="008C0629"/>
    <w:rsid w:val="008C6226"/>
    <w:rsid w:val="008D5CBF"/>
    <w:rsid w:val="008E4E6A"/>
    <w:rsid w:val="008F4763"/>
    <w:rsid w:val="00932C85"/>
    <w:rsid w:val="00940648"/>
    <w:rsid w:val="009438BA"/>
    <w:rsid w:val="0098540E"/>
    <w:rsid w:val="00993CF5"/>
    <w:rsid w:val="009D72AB"/>
    <w:rsid w:val="00A35AA2"/>
    <w:rsid w:val="00A62478"/>
    <w:rsid w:val="00A72C6E"/>
    <w:rsid w:val="00A828A0"/>
    <w:rsid w:val="00A85D41"/>
    <w:rsid w:val="00A86533"/>
    <w:rsid w:val="00A87152"/>
    <w:rsid w:val="00AB44EB"/>
    <w:rsid w:val="00AB46AC"/>
    <w:rsid w:val="00AE4B06"/>
    <w:rsid w:val="00B014B7"/>
    <w:rsid w:val="00B13C12"/>
    <w:rsid w:val="00BA58D7"/>
    <w:rsid w:val="00BD1425"/>
    <w:rsid w:val="00BE79B9"/>
    <w:rsid w:val="00BF15DF"/>
    <w:rsid w:val="00C3141A"/>
    <w:rsid w:val="00C4210A"/>
    <w:rsid w:val="00C5385A"/>
    <w:rsid w:val="00C627B6"/>
    <w:rsid w:val="00CD5290"/>
    <w:rsid w:val="00CD561C"/>
    <w:rsid w:val="00CE0D3D"/>
    <w:rsid w:val="00D17512"/>
    <w:rsid w:val="00D17E3B"/>
    <w:rsid w:val="00D44A04"/>
    <w:rsid w:val="00D567A9"/>
    <w:rsid w:val="00DE187A"/>
    <w:rsid w:val="00DE52F9"/>
    <w:rsid w:val="00DE75B9"/>
    <w:rsid w:val="00ED18C9"/>
    <w:rsid w:val="00EE7CA0"/>
    <w:rsid w:val="00F0771A"/>
    <w:rsid w:val="00F132A8"/>
    <w:rsid w:val="00F15B3E"/>
    <w:rsid w:val="00F16173"/>
    <w:rsid w:val="00F224B9"/>
    <w:rsid w:val="00F80101"/>
    <w:rsid w:val="00F82FDE"/>
    <w:rsid w:val="00FA1CD7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B46B7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6763F-9D0C-4C79-8F3F-039F98ECF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2023-06-28T06:44:00Z</cp:lastPrinted>
  <dcterms:created xsi:type="dcterms:W3CDTF">2025-02-24T01:48:00Z</dcterms:created>
  <dcterms:modified xsi:type="dcterms:W3CDTF">2025-02-24T01:48:00Z</dcterms:modified>
</cp:coreProperties>
</file>