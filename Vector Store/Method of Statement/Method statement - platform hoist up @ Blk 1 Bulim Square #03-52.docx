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E399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EE1B24E" w14:textId="67324018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612FC">
        <w:rPr>
          <w:sz w:val="24"/>
        </w:rPr>
        <w:t>1</w:t>
      </w:r>
      <w:r w:rsidR="005B7030">
        <w:rPr>
          <w:sz w:val="24"/>
        </w:rPr>
        <w:t>5</w:t>
      </w:r>
      <w:r w:rsidR="009612FC" w:rsidRPr="009612FC">
        <w:rPr>
          <w:sz w:val="24"/>
          <w:vertAlign w:val="superscript"/>
        </w:rPr>
        <w:t>th</w:t>
      </w:r>
      <w:r w:rsidR="009612FC">
        <w:rPr>
          <w:sz w:val="24"/>
        </w:rPr>
        <w:t xml:space="preserve"> Apr</w:t>
      </w:r>
      <w:r w:rsidR="00CA6521">
        <w:rPr>
          <w:sz w:val="24"/>
        </w:rPr>
        <w:t xml:space="preserve"> 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F840D3" w14:textId="492694C0" w:rsidR="00212B30" w:rsidRDefault="005B7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9612FC">
        <w:rPr>
          <w:sz w:val="24"/>
          <w:lang w:eastAsia="zh-CN"/>
        </w:rPr>
        <w:t xml:space="preserve">1 unit </w:t>
      </w:r>
      <w:r w:rsidR="00CA6521">
        <w:rPr>
          <w:sz w:val="24"/>
          <w:lang w:eastAsia="zh-CN"/>
        </w:rPr>
        <w:t>machine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712843">
        <w:rPr>
          <w:sz w:val="24"/>
          <w:lang w:eastAsia="zh-CN"/>
        </w:rPr>
        <w:t>3</w:t>
      </w:r>
      <w:r w:rsidR="00712843" w:rsidRPr="00712843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41D59CF3" w14:textId="4F429A4E" w:rsidR="005B7030" w:rsidRPr="00586CF3" w:rsidRDefault="005B7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Unload, shift and transport accessories to 3</w:t>
      </w:r>
      <w:r w:rsidRPr="005B7030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</w:t>
      </w:r>
    </w:p>
    <w:p w14:paraId="63DB9067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7B5AE515" w14:textId="6F54204D" w:rsidR="00FE44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CNC Milling machine</w:t>
      </w:r>
    </w:p>
    <w:p w14:paraId="7A24492A" w14:textId="2264E614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210 x 185 x 240 cm</w:t>
      </w:r>
    </w:p>
    <w:p w14:paraId="5EC819C1" w14:textId="3D137CDA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 kg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965403" w14:textId="76DC3567" w:rsidR="005B7030" w:rsidRPr="002B32E6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  <w:r w:rsidR="005B7030">
        <w:rPr>
          <w:bCs/>
          <w:sz w:val="24"/>
          <w:szCs w:val="24"/>
          <w:lang w:eastAsia="zh-CN"/>
        </w:rPr>
        <w:t xml:space="preserve">  </w:t>
      </w:r>
    </w:p>
    <w:p w14:paraId="17BACE9C" w14:textId="32D9A3BE" w:rsidR="00FE44FC" w:rsidRDefault="00131528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2B32E6">
        <w:rPr>
          <w:bCs/>
          <w:sz w:val="24"/>
          <w:szCs w:val="24"/>
          <w:lang w:eastAsia="zh-CN"/>
        </w:rPr>
        <w:t xml:space="preserve">/06/25 - </w:t>
      </w:r>
      <w:r w:rsidR="00DA6D9F">
        <w:rPr>
          <w:bCs/>
          <w:sz w:val="24"/>
          <w:szCs w:val="24"/>
          <w:lang w:eastAsia="zh-CN"/>
        </w:rPr>
        <w:t>lay out metal plate onto grass patch</w:t>
      </w:r>
    </w:p>
    <w:p w14:paraId="284B10ED" w14:textId="37DFD3DC" w:rsidR="00FE44FC" w:rsidRPr="006F3F18" w:rsidRDefault="00131528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12/06/25 - </w:t>
      </w:r>
      <w:r w:rsidR="00DA6D9F">
        <w:rPr>
          <w:bCs/>
          <w:sz w:val="24"/>
          <w:szCs w:val="24"/>
          <w:lang w:eastAsia="zh-CN"/>
        </w:rPr>
        <w:t>Hoisting of machine</w:t>
      </w:r>
      <w:r w:rsidR="00B65A2B">
        <w:rPr>
          <w:bCs/>
          <w:sz w:val="24"/>
          <w:szCs w:val="24"/>
          <w:lang w:eastAsia="zh-CN"/>
        </w:rPr>
        <w:t xml:space="preserve"> to 3</w:t>
      </w:r>
      <w:r w:rsidR="00B65A2B" w:rsidRPr="00B65A2B">
        <w:rPr>
          <w:bCs/>
          <w:sz w:val="24"/>
          <w:szCs w:val="24"/>
          <w:vertAlign w:val="superscript"/>
          <w:lang w:eastAsia="zh-CN"/>
        </w:rPr>
        <w:t>rd</w:t>
      </w:r>
      <w:r w:rsidR="00B65A2B">
        <w:rPr>
          <w:bCs/>
          <w:sz w:val="24"/>
          <w:szCs w:val="24"/>
          <w:lang w:eastAsia="zh-CN"/>
        </w:rPr>
        <w:t xml:space="preserve"> floor </w:t>
      </w:r>
      <w:r w:rsidR="00DA6D9F">
        <w:rPr>
          <w:bCs/>
          <w:sz w:val="24"/>
          <w:szCs w:val="24"/>
          <w:lang w:eastAsia="zh-CN"/>
        </w:rPr>
        <w:t xml:space="preserve"> 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77777777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DA35964" w14:textId="77777777" w:rsidR="002B32E6" w:rsidRDefault="002B32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8F9AE5F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5549BB41" w:rsidR="00B85262" w:rsidRDefault="009612FC" w:rsidP="00893F2E">
      <w:pPr>
        <w:pStyle w:val="Heading4"/>
      </w:pPr>
      <w:r>
        <w:t>1 Bulim Lane 2</w:t>
      </w:r>
      <w:r w:rsidR="00F068FE">
        <w:t>#0</w:t>
      </w:r>
      <w:r w:rsidR="00712843">
        <w:t>3-5</w:t>
      </w:r>
      <w:r>
        <w:t>2</w:t>
      </w:r>
    </w:p>
    <w:p w14:paraId="7CED8F56" w14:textId="3C00D558" w:rsidR="004718CF" w:rsidRPr="004718CF" w:rsidRDefault="007B7643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Meridionale Impianti (S)</w:t>
      </w:r>
      <w:r w:rsidR="00712843">
        <w:rPr>
          <w:sz w:val="24"/>
          <w:szCs w:val="24"/>
          <w:lang w:eastAsia="zh-CN"/>
        </w:rPr>
        <w:t xml:space="preserve"> Pte Ltd</w:t>
      </w:r>
      <w:r w:rsidR="00F068FE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29DD84CE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30F924CE" w14:textId="5FBCF451" w:rsidR="0018466F" w:rsidRDefault="001846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30ton mobile crane</w:t>
      </w:r>
    </w:p>
    <w:p w14:paraId="10DA8106" w14:textId="2DA29FA9" w:rsidR="00FE44FC" w:rsidRDefault="0082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90B14C0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</w:t>
      </w:r>
    </w:p>
    <w:p w14:paraId="721870FC" w14:textId="50C22CCA" w:rsidR="007335C2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7335C2">
        <w:rPr>
          <w:sz w:val="24"/>
          <w:lang w:eastAsia="zh-CN"/>
        </w:rPr>
        <w:t xml:space="preserve"> sling </w:t>
      </w:r>
    </w:p>
    <w:p w14:paraId="6B62426D" w14:textId="3144CE59" w:rsidR="00061D0F" w:rsidRDefault="0073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0ED858FD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26112AF" w14:textId="77777777"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61E8C8D5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SelfRetracting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77777777" w:rsidR="0097495D" w:rsidRDefault="0097495D">
      <w:pPr>
        <w:pStyle w:val="BodyText2"/>
      </w:pPr>
      <w:r>
        <w:t xml:space="preserve">d. Signalman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FEACABF" w14:textId="553824F8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</w:t>
      </w:r>
      <w:r w:rsidR="00815AA0">
        <w:rPr>
          <w:sz w:val="24"/>
          <w:lang w:eastAsia="zh-CN"/>
        </w:rPr>
        <w:t>3</w:t>
      </w:r>
      <w:r w:rsidR="00815AA0" w:rsidRPr="00815AA0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5C1E82AF" w14:textId="2115A10E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</w:t>
      </w:r>
      <w:r w:rsidR="0018466F">
        <w:rPr>
          <w:sz w:val="24"/>
          <w:lang w:eastAsia="zh-CN"/>
        </w:rPr>
        <w:t>mobile</w:t>
      </w:r>
      <w:r w:rsidR="009268C2">
        <w:rPr>
          <w:sz w:val="24"/>
          <w:lang w:eastAsia="zh-CN"/>
        </w:rPr>
        <w:t xml:space="preserve"> </w:t>
      </w:r>
      <w:r w:rsidR="00637F77">
        <w:rPr>
          <w:sz w:val="24"/>
          <w:lang w:eastAsia="zh-CN"/>
        </w:rPr>
        <w:t>crane</w:t>
      </w:r>
    </w:p>
    <w:p w14:paraId="19884FBD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936274A" w14:textId="77777777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7F31FA73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</w:t>
      </w:r>
      <w:r w:rsidR="00815AA0">
        <w:rPr>
          <w:sz w:val="24"/>
          <w:lang w:eastAsia="zh-CN"/>
        </w:rPr>
        <w:t>3</w:t>
      </w:r>
      <w:r w:rsidR="00815AA0" w:rsidRPr="00815AA0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319D69B6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EED44F4" w14:textId="77777777"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F7B3CAC" w14:textId="77777777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66A42E3F" w14:textId="3CDEDEFF" w:rsidR="00637F77" w:rsidRPr="00224254" w:rsidRDefault="0034627D" w:rsidP="002242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4C97F" w14:textId="77777777" w:rsidR="000F6A48" w:rsidRDefault="000F6A48">
      <w:r>
        <w:separator/>
      </w:r>
    </w:p>
  </w:endnote>
  <w:endnote w:type="continuationSeparator" w:id="0">
    <w:p w14:paraId="24089313" w14:textId="77777777" w:rsidR="000F6A48" w:rsidRDefault="000F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3D157" w14:textId="77777777" w:rsidR="000F6A48" w:rsidRDefault="000F6A48">
      <w:r>
        <w:separator/>
      </w:r>
    </w:p>
  </w:footnote>
  <w:footnote w:type="continuationSeparator" w:id="0">
    <w:p w14:paraId="6B5AC2AB" w14:textId="77777777" w:rsidR="000F6A48" w:rsidRDefault="000F6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>28 Kranji Loop #05-03, Kranji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11C16"/>
    <w:rsid w:val="00055155"/>
    <w:rsid w:val="00061D0F"/>
    <w:rsid w:val="00082B95"/>
    <w:rsid w:val="00086F18"/>
    <w:rsid w:val="000B50E4"/>
    <w:rsid w:val="000B5563"/>
    <w:rsid w:val="000C5330"/>
    <w:rsid w:val="000C5B3F"/>
    <w:rsid w:val="000D0270"/>
    <w:rsid w:val="000F6A48"/>
    <w:rsid w:val="00101517"/>
    <w:rsid w:val="00104E74"/>
    <w:rsid w:val="00111ACF"/>
    <w:rsid w:val="00131528"/>
    <w:rsid w:val="001500C4"/>
    <w:rsid w:val="00155B0E"/>
    <w:rsid w:val="00166BA6"/>
    <w:rsid w:val="00180E63"/>
    <w:rsid w:val="0018466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4254"/>
    <w:rsid w:val="00227DB9"/>
    <w:rsid w:val="0025177E"/>
    <w:rsid w:val="00251834"/>
    <w:rsid w:val="00255EC6"/>
    <w:rsid w:val="00295675"/>
    <w:rsid w:val="00296C20"/>
    <w:rsid w:val="002B32E6"/>
    <w:rsid w:val="002D0D60"/>
    <w:rsid w:val="002D16D0"/>
    <w:rsid w:val="002D6767"/>
    <w:rsid w:val="002E2C17"/>
    <w:rsid w:val="002E3A53"/>
    <w:rsid w:val="002E525C"/>
    <w:rsid w:val="002E58A3"/>
    <w:rsid w:val="00300002"/>
    <w:rsid w:val="0030631D"/>
    <w:rsid w:val="00312526"/>
    <w:rsid w:val="0032316C"/>
    <w:rsid w:val="003346A6"/>
    <w:rsid w:val="00334BC8"/>
    <w:rsid w:val="003441D7"/>
    <w:rsid w:val="0034627D"/>
    <w:rsid w:val="0034723C"/>
    <w:rsid w:val="003526A3"/>
    <w:rsid w:val="00377A86"/>
    <w:rsid w:val="003955FF"/>
    <w:rsid w:val="00397E30"/>
    <w:rsid w:val="003C4111"/>
    <w:rsid w:val="003C6ACB"/>
    <w:rsid w:val="003D6D29"/>
    <w:rsid w:val="003F4923"/>
    <w:rsid w:val="0040331B"/>
    <w:rsid w:val="00416A04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61193"/>
    <w:rsid w:val="00570B53"/>
    <w:rsid w:val="00586CF3"/>
    <w:rsid w:val="005A2B75"/>
    <w:rsid w:val="005B7030"/>
    <w:rsid w:val="005C39AA"/>
    <w:rsid w:val="005D0D1C"/>
    <w:rsid w:val="005D78E1"/>
    <w:rsid w:val="005E2BD5"/>
    <w:rsid w:val="00606189"/>
    <w:rsid w:val="00617017"/>
    <w:rsid w:val="00637F77"/>
    <w:rsid w:val="00666E6F"/>
    <w:rsid w:val="006972B9"/>
    <w:rsid w:val="006A0465"/>
    <w:rsid w:val="006C607F"/>
    <w:rsid w:val="006D5595"/>
    <w:rsid w:val="006E1EF3"/>
    <w:rsid w:val="006F3466"/>
    <w:rsid w:val="006F3F18"/>
    <w:rsid w:val="006F498B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671B8"/>
    <w:rsid w:val="007A18BA"/>
    <w:rsid w:val="007B7643"/>
    <w:rsid w:val="007E31CC"/>
    <w:rsid w:val="007E63BB"/>
    <w:rsid w:val="00815AA0"/>
    <w:rsid w:val="00820DD4"/>
    <w:rsid w:val="00822AD0"/>
    <w:rsid w:val="00824B75"/>
    <w:rsid w:val="008254AB"/>
    <w:rsid w:val="00833E4A"/>
    <w:rsid w:val="00834943"/>
    <w:rsid w:val="00840DC8"/>
    <w:rsid w:val="008471F6"/>
    <w:rsid w:val="00893F2E"/>
    <w:rsid w:val="00894561"/>
    <w:rsid w:val="008B158D"/>
    <w:rsid w:val="008D0824"/>
    <w:rsid w:val="008F3B85"/>
    <w:rsid w:val="00905E06"/>
    <w:rsid w:val="009132F0"/>
    <w:rsid w:val="00922100"/>
    <w:rsid w:val="009268C2"/>
    <w:rsid w:val="009319D9"/>
    <w:rsid w:val="00934C51"/>
    <w:rsid w:val="009427E6"/>
    <w:rsid w:val="0094378C"/>
    <w:rsid w:val="00946BB9"/>
    <w:rsid w:val="009608F1"/>
    <w:rsid w:val="009612FC"/>
    <w:rsid w:val="009702F7"/>
    <w:rsid w:val="00971E8F"/>
    <w:rsid w:val="00974645"/>
    <w:rsid w:val="0097495D"/>
    <w:rsid w:val="009A39DC"/>
    <w:rsid w:val="009A611D"/>
    <w:rsid w:val="009B5202"/>
    <w:rsid w:val="009D42D4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442B"/>
    <w:rsid w:val="00B34ABD"/>
    <w:rsid w:val="00B353B3"/>
    <w:rsid w:val="00B65A2B"/>
    <w:rsid w:val="00B80CCD"/>
    <w:rsid w:val="00B84335"/>
    <w:rsid w:val="00B85262"/>
    <w:rsid w:val="00B87BE0"/>
    <w:rsid w:val="00B9260E"/>
    <w:rsid w:val="00B96E40"/>
    <w:rsid w:val="00BC6603"/>
    <w:rsid w:val="00BF4281"/>
    <w:rsid w:val="00C267A1"/>
    <w:rsid w:val="00C379B1"/>
    <w:rsid w:val="00C5008E"/>
    <w:rsid w:val="00C526D6"/>
    <w:rsid w:val="00C645BA"/>
    <w:rsid w:val="00C90B58"/>
    <w:rsid w:val="00C92F98"/>
    <w:rsid w:val="00C9599A"/>
    <w:rsid w:val="00CA3063"/>
    <w:rsid w:val="00CA4981"/>
    <w:rsid w:val="00CA4AD9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76F54"/>
    <w:rsid w:val="00D8480A"/>
    <w:rsid w:val="00DA6D9F"/>
    <w:rsid w:val="00DB549E"/>
    <w:rsid w:val="00DC6C74"/>
    <w:rsid w:val="00E117F4"/>
    <w:rsid w:val="00E247D8"/>
    <w:rsid w:val="00E42897"/>
    <w:rsid w:val="00E51BE5"/>
    <w:rsid w:val="00E56450"/>
    <w:rsid w:val="00E81C61"/>
    <w:rsid w:val="00E82249"/>
    <w:rsid w:val="00EB40C2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21B1"/>
    <w:rsid w:val="00F15F20"/>
    <w:rsid w:val="00F31DB4"/>
    <w:rsid w:val="00F56E01"/>
    <w:rsid w:val="00F63313"/>
    <w:rsid w:val="00F73F9D"/>
    <w:rsid w:val="00F801E7"/>
    <w:rsid w:val="00F9204F"/>
    <w:rsid w:val="00FA5213"/>
    <w:rsid w:val="00FB7F29"/>
    <w:rsid w:val="00FD3870"/>
    <w:rsid w:val="00FE1B1E"/>
    <w:rsid w:val="00FE44FC"/>
    <w:rsid w:val="00FF2983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197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18</cp:revision>
  <cp:lastPrinted>2025-04-16T00:57:00Z</cp:lastPrinted>
  <dcterms:created xsi:type="dcterms:W3CDTF">2025-04-10T06:25:00Z</dcterms:created>
  <dcterms:modified xsi:type="dcterms:W3CDTF">2025-06-03T01:59:00Z</dcterms:modified>
</cp:coreProperties>
</file>