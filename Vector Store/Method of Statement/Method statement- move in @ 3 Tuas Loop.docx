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25A71">
      <w:pPr>
        <w:rPr>
          <w:sz w:val="24"/>
          <w:lang w:eastAsia="zh-CN"/>
        </w:rPr>
      </w:pPr>
      <w:r>
        <w:rPr>
          <w:sz w:val="24"/>
        </w:rPr>
        <w:t>Date: 15</w:t>
      </w:r>
      <w:r w:rsidRPr="00325A71">
        <w:rPr>
          <w:sz w:val="24"/>
          <w:vertAlign w:val="superscript"/>
        </w:rPr>
        <w:t>th</w:t>
      </w:r>
      <w:r>
        <w:rPr>
          <w:sz w:val="24"/>
        </w:rPr>
        <w:t xml:space="preserve"> Nov </w:t>
      </w:r>
      <w:r w:rsidR="0082206F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325A71">
        <w:rPr>
          <w:sz w:val="24"/>
          <w:lang w:eastAsia="zh-CN"/>
        </w:rPr>
        <w:t>2</w:t>
      </w:r>
      <w:r w:rsidR="002827E4">
        <w:rPr>
          <w:sz w:val="24"/>
          <w:lang w:eastAsia="zh-CN"/>
        </w:rPr>
        <w:t xml:space="preserve"> unit ma</w:t>
      </w:r>
      <w:r w:rsidR="0082206F">
        <w:rPr>
          <w:sz w:val="24"/>
          <w:lang w:eastAsia="zh-CN"/>
        </w:rPr>
        <w:t>chine</w:t>
      </w:r>
      <w:r w:rsidR="00B86BCB">
        <w:rPr>
          <w:sz w:val="24"/>
          <w:lang w:eastAsia="zh-CN"/>
        </w:rPr>
        <w:t xml:space="preserve"> </w:t>
      </w:r>
      <w:r w:rsidR="00325A71">
        <w:rPr>
          <w:sz w:val="24"/>
          <w:lang w:eastAsia="zh-CN"/>
        </w:rPr>
        <w:t>from</w:t>
      </w:r>
      <w:r w:rsidR="00980F25">
        <w:rPr>
          <w:sz w:val="24"/>
          <w:lang w:eastAsia="zh-CN"/>
        </w:rPr>
        <w:t xml:space="preserve"> lorry</w:t>
      </w:r>
      <w:r w:rsidR="00325A71">
        <w:rPr>
          <w:sz w:val="24"/>
          <w:lang w:eastAsia="zh-CN"/>
        </w:rPr>
        <w:t xml:space="preserve"> chassis</w:t>
      </w:r>
      <w:r w:rsidR="00980F25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7327A" w:rsidRPr="008A2C5B" w:rsidRDefault="008A2C5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2 unit QC11K</w:t>
      </w:r>
      <w:r w:rsidR="00032823">
        <w:rPr>
          <w:b/>
          <w:sz w:val="32"/>
          <w:szCs w:val="32"/>
          <w:u w:val="single"/>
          <w:lang w:eastAsia="zh-CN"/>
        </w:rPr>
        <w:t xml:space="preserve"> Sharing </w:t>
      </w:r>
    </w:p>
    <w:p w:rsidR="008A2C5B" w:rsidRDefault="000328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Model: 6 x </w:t>
      </w:r>
      <w:r w:rsidR="008A2C5B">
        <w:rPr>
          <w:sz w:val="24"/>
          <w:szCs w:val="24"/>
          <w:lang w:eastAsia="zh-CN"/>
        </w:rPr>
        <w:t>1600</w:t>
      </w:r>
    </w:p>
    <w:p w:rsidR="00540030" w:rsidRDefault="0082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A2C5B">
        <w:rPr>
          <w:b/>
          <w:sz w:val="24"/>
          <w:szCs w:val="24"/>
          <w:lang w:eastAsia="zh-CN"/>
        </w:rPr>
        <w:t>2150 x 1850 x 1700 mm</w:t>
      </w:r>
    </w:p>
    <w:p w:rsidR="00E11509" w:rsidRDefault="00325A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950</w:t>
      </w:r>
      <w:r w:rsidR="00A2485B">
        <w:rPr>
          <w:sz w:val="24"/>
          <w:szCs w:val="24"/>
          <w:lang w:eastAsia="zh-CN"/>
        </w:rPr>
        <w:t xml:space="preserve"> kg</w:t>
      </w:r>
    </w:p>
    <w:p w:rsidR="00325A71" w:rsidRDefault="00325A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A2C5B" w:rsidRDefault="008A2C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Model: 10 x 1600</w:t>
      </w:r>
    </w:p>
    <w:p w:rsidR="00325A71" w:rsidRDefault="00325A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A2C5B">
        <w:rPr>
          <w:sz w:val="24"/>
          <w:szCs w:val="24"/>
          <w:lang w:eastAsia="zh-CN"/>
        </w:rPr>
        <w:t>2150 x 2050 x 1780 mm</w:t>
      </w:r>
    </w:p>
    <w:p w:rsidR="00325A71" w:rsidRPr="005266D7" w:rsidRDefault="00325A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3, 350 kg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25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980F25">
        <w:rPr>
          <w:sz w:val="24"/>
          <w:lang w:eastAsia="zh-CN"/>
        </w:rPr>
        <w:t>/11/21</w:t>
      </w:r>
      <w:r w:rsidR="00A56C2C">
        <w:rPr>
          <w:sz w:val="24"/>
          <w:lang w:eastAsia="zh-CN"/>
        </w:rPr>
        <w:t xml:space="preserve"> 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8A2C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25A71" w:rsidP="00707B09">
      <w:pPr>
        <w:pStyle w:val="Heading4"/>
      </w:pPr>
      <w:r>
        <w:t xml:space="preserve">3 Tuas Loop 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B24AFC" w:rsidRPr="00784417" w:rsidRDefault="00F176B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B24AFC">
        <w:rPr>
          <w:sz w:val="24"/>
          <w:lang w:eastAsia="zh-CN"/>
        </w:rPr>
        <w:t xml:space="preserve"> </w:t>
      </w:r>
    </w:p>
    <w:p w:rsidR="00707B09" w:rsidRDefault="00980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32823">
        <w:rPr>
          <w:sz w:val="24"/>
          <w:lang w:eastAsia="zh-CN"/>
        </w:rPr>
        <w:t>-2</w:t>
      </w:r>
      <w:bookmarkStart w:id="0" w:name="_GoBack"/>
      <w:bookmarkEnd w:id="0"/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7844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8A2C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80F25" w:rsidRPr="00325A71" w:rsidRDefault="006175E6" w:rsidP="00325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EB1FFC" w:rsidRDefault="00980F25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EB1FFC">
        <w:rPr>
          <w:sz w:val="24"/>
          <w:lang w:eastAsia="zh-CN"/>
        </w:rPr>
        <w:t>sling to crane hook a</w:t>
      </w:r>
      <w:r>
        <w:rPr>
          <w:sz w:val="24"/>
          <w:lang w:eastAsia="zh-CN"/>
        </w:rPr>
        <w:t xml:space="preserve">nd secured </w:t>
      </w:r>
      <w:r w:rsidR="00A56C2C">
        <w:rPr>
          <w:sz w:val="24"/>
          <w:lang w:eastAsia="zh-CN"/>
        </w:rPr>
        <w:t>onto machine</w:t>
      </w:r>
      <w:r>
        <w:rPr>
          <w:sz w:val="24"/>
          <w:lang w:eastAsia="zh-CN"/>
        </w:rPr>
        <w:t xml:space="preserve"> hoisting point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325A71">
        <w:rPr>
          <w:sz w:val="24"/>
          <w:lang w:eastAsia="zh-CN"/>
        </w:rPr>
        <w:t xml:space="preserve"> down machine from lorry chassis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684C71" w:rsidRPr="00A56C2C" w:rsidRDefault="002827E4" w:rsidP="00A56C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  <w:r w:rsidR="008A2C5B">
        <w:rPr>
          <w:sz w:val="24"/>
          <w:lang w:eastAsia="zh-CN"/>
        </w:rPr>
        <w:t xml:space="preserve">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784417">
        <w:rPr>
          <w:sz w:val="24"/>
          <w:lang w:eastAsia="zh-CN"/>
        </w:rPr>
        <w:t xml:space="preserve">and insert levelling pad under machine bed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A56C2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FC8" w:rsidRDefault="00094FC8">
      <w:r>
        <w:separator/>
      </w:r>
    </w:p>
  </w:endnote>
  <w:endnote w:type="continuationSeparator" w:id="0">
    <w:p w:rsidR="00094FC8" w:rsidRDefault="0009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28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2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FC8" w:rsidRDefault="00094FC8">
      <w:r>
        <w:separator/>
      </w:r>
    </w:p>
  </w:footnote>
  <w:footnote w:type="continuationSeparator" w:id="0">
    <w:p w:rsidR="00094FC8" w:rsidRDefault="00094F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94F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94FC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32823"/>
    <w:rsid w:val="000548E8"/>
    <w:rsid w:val="00076C95"/>
    <w:rsid w:val="000801A2"/>
    <w:rsid w:val="00080409"/>
    <w:rsid w:val="00094FC8"/>
    <w:rsid w:val="000C311E"/>
    <w:rsid w:val="000C3657"/>
    <w:rsid w:val="000C46C5"/>
    <w:rsid w:val="000F75CD"/>
    <w:rsid w:val="0013658B"/>
    <w:rsid w:val="001A07FF"/>
    <w:rsid w:val="001F4ACF"/>
    <w:rsid w:val="00205704"/>
    <w:rsid w:val="0024345A"/>
    <w:rsid w:val="002639C1"/>
    <w:rsid w:val="002827E4"/>
    <w:rsid w:val="0028286D"/>
    <w:rsid w:val="00294E87"/>
    <w:rsid w:val="0030061F"/>
    <w:rsid w:val="00307E36"/>
    <w:rsid w:val="00325A71"/>
    <w:rsid w:val="00356D62"/>
    <w:rsid w:val="00370D03"/>
    <w:rsid w:val="003E5316"/>
    <w:rsid w:val="004109E8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84417"/>
    <w:rsid w:val="007E7225"/>
    <w:rsid w:val="00805829"/>
    <w:rsid w:val="0081336E"/>
    <w:rsid w:val="00817B04"/>
    <w:rsid w:val="0082206F"/>
    <w:rsid w:val="00872D61"/>
    <w:rsid w:val="0087327A"/>
    <w:rsid w:val="008A2C5B"/>
    <w:rsid w:val="008B11D4"/>
    <w:rsid w:val="008D1F25"/>
    <w:rsid w:val="008D3552"/>
    <w:rsid w:val="008E7C51"/>
    <w:rsid w:val="009366F9"/>
    <w:rsid w:val="00952F7F"/>
    <w:rsid w:val="00974940"/>
    <w:rsid w:val="00980F25"/>
    <w:rsid w:val="009C1EC8"/>
    <w:rsid w:val="00A146BE"/>
    <w:rsid w:val="00A2485B"/>
    <w:rsid w:val="00A525B4"/>
    <w:rsid w:val="00A56C2C"/>
    <w:rsid w:val="00A64537"/>
    <w:rsid w:val="00A84FD6"/>
    <w:rsid w:val="00AE39C9"/>
    <w:rsid w:val="00B24AFC"/>
    <w:rsid w:val="00B60B22"/>
    <w:rsid w:val="00B70004"/>
    <w:rsid w:val="00B86BCB"/>
    <w:rsid w:val="00BE6B98"/>
    <w:rsid w:val="00C03437"/>
    <w:rsid w:val="00C32361"/>
    <w:rsid w:val="00C33FF4"/>
    <w:rsid w:val="00C8729C"/>
    <w:rsid w:val="00CA23BB"/>
    <w:rsid w:val="00CF5149"/>
    <w:rsid w:val="00CF6063"/>
    <w:rsid w:val="00DB001C"/>
    <w:rsid w:val="00DE2FD1"/>
    <w:rsid w:val="00E11509"/>
    <w:rsid w:val="00E9120A"/>
    <w:rsid w:val="00EB1FFC"/>
    <w:rsid w:val="00EC1A7D"/>
    <w:rsid w:val="00EC5435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2020-04-13T01:06:00Z</cp:lastPrinted>
  <dcterms:created xsi:type="dcterms:W3CDTF">2021-11-15T01:49:00Z</dcterms:created>
  <dcterms:modified xsi:type="dcterms:W3CDTF">2021-11-15T06:05:00Z</dcterms:modified>
</cp:coreProperties>
</file>