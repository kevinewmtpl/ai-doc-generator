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C7A38" w:rsidRDefault="00E60D0B">
      <w:pPr>
        <w:rPr>
          <w:sz w:val="24"/>
          <w:lang w:eastAsia="zh-CN"/>
        </w:rPr>
      </w:pPr>
      <w:r>
        <w:rPr>
          <w:sz w:val="24"/>
        </w:rPr>
        <w:t>Date: 21</w:t>
      </w:r>
      <w:r w:rsidRPr="00E60D0B">
        <w:rPr>
          <w:sz w:val="24"/>
          <w:vertAlign w:val="superscript"/>
        </w:rPr>
        <w:t>st</w:t>
      </w:r>
      <w:r w:rsidR="006443C4">
        <w:rPr>
          <w:sz w:val="24"/>
        </w:rPr>
        <w:t xml:space="preserve"> Aug 2020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C7A38" w:rsidRDefault="008D72B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2B2909">
        <w:rPr>
          <w:sz w:val="24"/>
          <w:lang w:eastAsia="zh-CN"/>
        </w:rPr>
        <w:t xml:space="preserve">hoist down 1 unit forklift from lorry chassis to the ground, </w:t>
      </w:r>
      <w:r>
        <w:rPr>
          <w:rFonts w:hint="eastAsia"/>
          <w:sz w:val="24"/>
          <w:lang w:eastAsia="zh-CN"/>
        </w:rPr>
        <w:t xml:space="preserve">shift out </w:t>
      </w:r>
      <w:r w:rsidR="006443C4">
        <w:rPr>
          <w:sz w:val="24"/>
          <w:lang w:eastAsia="zh-CN"/>
        </w:rPr>
        <w:t>machineries from customer premise at 3</w:t>
      </w:r>
      <w:r w:rsidR="006443C4" w:rsidRPr="006443C4">
        <w:rPr>
          <w:sz w:val="24"/>
          <w:vertAlign w:val="superscript"/>
          <w:lang w:eastAsia="zh-CN"/>
        </w:rPr>
        <w:t>rd</w:t>
      </w:r>
      <w:r w:rsidR="006443C4">
        <w:rPr>
          <w:sz w:val="24"/>
          <w:lang w:eastAsia="zh-CN"/>
        </w:rPr>
        <w:t xml:space="preserve"> floor </w:t>
      </w:r>
      <w:r w:rsidR="00DF421F">
        <w:rPr>
          <w:rFonts w:hint="eastAsia"/>
          <w:sz w:val="24"/>
          <w:lang w:eastAsia="zh-CN"/>
        </w:rPr>
        <w:t>to loading bay</w:t>
      </w:r>
      <w:r w:rsidR="006443C4">
        <w:rPr>
          <w:sz w:val="24"/>
          <w:lang w:eastAsia="zh-CN"/>
        </w:rPr>
        <w:t xml:space="preserve"> via cargo lift</w:t>
      </w:r>
      <w:r w:rsidR="00DF421F">
        <w:rPr>
          <w:rFonts w:hint="eastAsia"/>
          <w:sz w:val="24"/>
          <w:lang w:eastAsia="zh-CN"/>
        </w:rPr>
        <w:t xml:space="preserve">, </w:t>
      </w:r>
      <w:r w:rsidR="006443C4">
        <w:rPr>
          <w:sz w:val="24"/>
          <w:lang w:eastAsia="zh-CN"/>
        </w:rPr>
        <w:t xml:space="preserve">using forklift to fork up machine and load onto lorry chassis 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1565EE" w:rsidRDefault="001565E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Risk Assessment</w:t>
      </w:r>
    </w:p>
    <w:p w:rsidR="001565EE" w:rsidRDefault="001565E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A copy of Risk Assessment will be attached</w:t>
      </w:r>
    </w:p>
    <w:p w:rsidR="001565EE" w:rsidRPr="001565EE" w:rsidRDefault="001565E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C7A38" w:rsidRDefault="006443C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FC7A38" w:rsidRPr="0001558A" w:rsidRDefault="00A93EE9" w:rsidP="0001558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26-27</w:t>
      </w:r>
      <w:r w:rsidR="0042100C">
        <w:rPr>
          <w:bCs/>
          <w:sz w:val="24"/>
          <w:szCs w:val="24"/>
          <w:lang w:eastAsia="zh-CN"/>
        </w:rPr>
        <w:t>/08/2020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43C4" w:rsidRDefault="006443C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6443C4" w:rsidRDefault="006443C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09:30 am </w:t>
      </w:r>
    </w:p>
    <w:p w:rsidR="006443C4" w:rsidRPr="006443C4" w:rsidRDefault="006443C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443C4" w:rsidRDefault="006443C4" w:rsidP="006443C4">
      <w:pPr>
        <w:pStyle w:val="Heading4"/>
      </w:pPr>
      <w:r>
        <w:t>10 A.M.K St 65 #03-18</w:t>
      </w:r>
    </w:p>
    <w:p w:rsidR="00714E45" w:rsidRPr="006443C4" w:rsidRDefault="006443C4" w:rsidP="006443C4">
      <w:pPr>
        <w:pStyle w:val="Heading4"/>
      </w:pPr>
      <w:r>
        <w:t xml:space="preserve">Interlink Electronics SPL 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F421F" w:rsidRDefault="002B29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 </w:t>
      </w:r>
      <w:r w:rsidR="006443C4">
        <w:rPr>
          <w:sz w:val="24"/>
          <w:lang w:eastAsia="zh-CN"/>
        </w:rPr>
        <w:t>x lorry loader</w:t>
      </w:r>
    </w:p>
    <w:p w:rsidR="00FC7A38" w:rsidRDefault="00DF42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</w:p>
    <w:p w:rsidR="00E35857" w:rsidRDefault="00E3585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8D72B1">
        <w:rPr>
          <w:sz w:val="24"/>
          <w:lang w:eastAsia="zh-CN"/>
        </w:rPr>
        <w:t xml:space="preserve">4.5 ton </w:t>
      </w:r>
      <w:r>
        <w:rPr>
          <w:sz w:val="24"/>
          <w:lang w:eastAsia="zh-CN"/>
        </w:rPr>
        <w:t>forklift</w:t>
      </w:r>
    </w:p>
    <w:p w:rsidR="006443C4" w:rsidRDefault="006443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Canvas/plywood (for customer carpet floor protection) 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Ensure </w:t>
      </w:r>
      <w:r w:rsidR="006443C4">
        <w:rPr>
          <w:sz w:val="24"/>
          <w:lang w:eastAsia="zh-CN"/>
        </w:rPr>
        <w:t>no obstacles around unloading area</w:t>
      </w:r>
    </w:p>
    <w:p w:rsidR="00714E45" w:rsidRDefault="00714E45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14E45" w:rsidRDefault="00714E45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Environment </w:t>
      </w:r>
    </w:p>
    <w:p w:rsidR="00714E45" w:rsidRDefault="00714E45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carry out on heavy rain, thunderstorm and lightning weather</w:t>
      </w:r>
    </w:p>
    <w:p w:rsidR="00714E45" w:rsidRDefault="00714E45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debris, if any will be clear and dispose</w:t>
      </w:r>
    </w:p>
    <w:p w:rsidR="001565EE" w:rsidRDefault="001565EE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1565EE" w:rsidRDefault="001565EE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Lifting Crew</w:t>
      </w:r>
    </w:p>
    <w:p w:rsidR="001565EE" w:rsidRPr="001565EE" w:rsidRDefault="001565EE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</w:t>
      </w:r>
      <w:r w:rsidR="006443C4">
        <w:rPr>
          <w:sz w:val="24"/>
          <w:szCs w:val="24"/>
          <w:lang w:eastAsia="zh-CN"/>
        </w:rPr>
        <w:t>.</w:t>
      </w:r>
      <w:r>
        <w:rPr>
          <w:sz w:val="24"/>
          <w:szCs w:val="24"/>
          <w:lang w:eastAsia="zh-CN"/>
        </w:rPr>
        <w:t>O</w:t>
      </w:r>
      <w:r w:rsidR="006443C4">
        <w:rPr>
          <w:sz w:val="24"/>
          <w:szCs w:val="24"/>
          <w:lang w:eastAsia="zh-CN"/>
        </w:rPr>
        <w:t>.M</w:t>
      </w:r>
      <w:r>
        <w:rPr>
          <w:sz w:val="24"/>
          <w:szCs w:val="24"/>
          <w:lang w:eastAsia="zh-CN"/>
        </w:rPr>
        <w:t xml:space="preserve"> </w:t>
      </w:r>
      <w:r w:rsidR="0042100C">
        <w:rPr>
          <w:sz w:val="24"/>
          <w:szCs w:val="24"/>
          <w:lang w:eastAsia="zh-CN"/>
        </w:rPr>
        <w:t xml:space="preserve">certified </w:t>
      </w:r>
      <w:r w:rsidR="002B2909">
        <w:rPr>
          <w:sz w:val="24"/>
          <w:szCs w:val="24"/>
          <w:lang w:eastAsia="zh-CN"/>
        </w:rPr>
        <w:t xml:space="preserve">lifting supervisor, rigger, signalman, lorry loader and </w:t>
      </w:r>
      <w:r>
        <w:rPr>
          <w:sz w:val="24"/>
          <w:szCs w:val="24"/>
          <w:lang w:eastAsia="zh-CN"/>
        </w:rPr>
        <w:t>forklift operator will be in</w:t>
      </w:r>
      <w:r w:rsidR="002B2909">
        <w:rPr>
          <w:sz w:val="24"/>
          <w:szCs w:val="24"/>
          <w:lang w:eastAsia="zh-CN"/>
        </w:rPr>
        <w:t xml:space="preserve">volved in this operation </w:t>
      </w: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714E4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1565EE">
        <w:rPr>
          <w:sz w:val="24"/>
          <w:szCs w:val="24"/>
        </w:rPr>
        <w:t>a</w:t>
      </w:r>
      <w:r w:rsidR="006443C4">
        <w:rPr>
          <w:sz w:val="24"/>
          <w:szCs w:val="24"/>
        </w:rPr>
        <w:t>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  <w:bookmarkStart w:id="0" w:name="_GoBack"/>
      <w:bookmarkEnd w:id="0"/>
    </w:p>
    <w:p w:rsidR="00DF421F" w:rsidRPr="006443C4" w:rsidRDefault="00DE52F9" w:rsidP="006443C4">
      <w:r>
        <w:t xml:space="preserve">                                                </w:t>
      </w:r>
      <w:r w:rsidR="00A72C6E">
        <w:t xml:space="preserve">              </w:t>
      </w:r>
      <w:r>
        <w:t xml:space="preserve">                                                                                                                                          </w:t>
      </w:r>
      <w:r>
        <w:rPr>
          <w:lang w:eastAsia="zh-CN"/>
        </w:rPr>
        <w:t xml:space="preserve">                  </w:t>
      </w:r>
      <w:r w:rsidR="007071FD">
        <w:rPr>
          <w:lang w:eastAsia="zh-CN"/>
        </w:rPr>
        <w:t xml:space="preserve">                                      </w:t>
      </w:r>
    </w:p>
    <w:p w:rsidR="00FC7A38" w:rsidRPr="007071FD" w:rsidRDefault="00DF421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</w:t>
      </w:r>
      <w:r w:rsidR="008248D1">
        <w:rPr>
          <w:sz w:val="32"/>
          <w:szCs w:val="32"/>
          <w:lang w:eastAsia="zh-CN"/>
        </w:rPr>
        <w:t>Job Scope</w:t>
      </w:r>
    </w:p>
    <w:p w:rsidR="002B2909" w:rsidRDefault="002B290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To hoist down 1 unit forklift from lorry chassis to the ground</w:t>
      </w:r>
    </w:p>
    <w:p w:rsidR="0042100C" w:rsidRDefault="0042100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Reverse lorry loader to loading bay</w:t>
      </w:r>
    </w:p>
    <w:p w:rsidR="00DF421F" w:rsidRDefault="001565EE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To shift o</w:t>
      </w:r>
      <w:r w:rsidR="006443C4">
        <w:rPr>
          <w:b w:val="0"/>
          <w:sz w:val="24"/>
          <w:u w:val="none"/>
          <w:lang w:eastAsia="zh-CN"/>
        </w:rPr>
        <w:t>ut machineries from 3</w:t>
      </w:r>
      <w:r w:rsidR="006443C4" w:rsidRPr="006443C4">
        <w:rPr>
          <w:b w:val="0"/>
          <w:sz w:val="24"/>
          <w:u w:val="none"/>
          <w:vertAlign w:val="superscript"/>
          <w:lang w:eastAsia="zh-CN"/>
        </w:rPr>
        <w:t>rd</w:t>
      </w:r>
      <w:r w:rsidR="006443C4">
        <w:rPr>
          <w:b w:val="0"/>
          <w:sz w:val="24"/>
          <w:u w:val="none"/>
          <w:lang w:eastAsia="zh-CN"/>
        </w:rPr>
        <w:t xml:space="preserve"> floor to loading bay via cargo lift</w:t>
      </w:r>
    </w:p>
    <w:p w:rsidR="00FC7A38" w:rsidRDefault="006443C4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forklift to fork up machine </w:t>
      </w:r>
      <w:r w:rsidR="0042100C">
        <w:rPr>
          <w:b w:val="0"/>
          <w:sz w:val="24"/>
          <w:u w:val="none"/>
          <w:lang w:eastAsia="zh-CN"/>
        </w:rPr>
        <w:t>from loading bay</w:t>
      </w:r>
    </w:p>
    <w:p w:rsidR="0042100C" w:rsidRDefault="0042100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Load machine onto lorry chassis</w:t>
      </w:r>
    </w:p>
    <w:p w:rsidR="0042100C" w:rsidRDefault="0042100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Secured machine with strapping belt prior to moving out of premise</w:t>
      </w:r>
    </w:p>
    <w:p w:rsidR="005E3EC3" w:rsidRDefault="0042100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Transport and deliver machine to another location </w:t>
      </w:r>
    </w:p>
    <w:p w:rsidR="0042100C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FC7A38" w:rsidRDefault="0042100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All debris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:rsidR="0042100C" w:rsidRDefault="0042100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42100C" w:rsidRDefault="0042100C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42100C" w:rsidRDefault="0042100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42100C" w:rsidRDefault="0042100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Zailani</w:t>
      </w:r>
    </w:p>
    <w:p w:rsidR="0042100C" w:rsidRDefault="0042100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:rsidR="0042100C" w:rsidRDefault="0042100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 62824175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A259A" w:rsidRDefault="00BA259A">
      <w:r>
        <w:separator/>
      </w:r>
    </w:p>
  </w:endnote>
  <w:endnote w:type="continuationSeparator" w:id="0">
    <w:p w:rsidR="00BA259A" w:rsidRDefault="00BA25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60D0B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60D0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A259A" w:rsidRDefault="00BA259A">
      <w:r>
        <w:separator/>
      </w:r>
    </w:p>
  </w:footnote>
  <w:footnote w:type="continuationSeparator" w:id="0">
    <w:p w:rsidR="00BA259A" w:rsidRDefault="00BA259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BA259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6443C4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BA259A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6443C4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558A"/>
    <w:rsid w:val="0001590F"/>
    <w:rsid w:val="001565EE"/>
    <w:rsid w:val="001F45D6"/>
    <w:rsid w:val="002B2909"/>
    <w:rsid w:val="004021A7"/>
    <w:rsid w:val="0042100C"/>
    <w:rsid w:val="004B4805"/>
    <w:rsid w:val="00575B76"/>
    <w:rsid w:val="005E3EC3"/>
    <w:rsid w:val="006443C4"/>
    <w:rsid w:val="006B0D6D"/>
    <w:rsid w:val="007071FD"/>
    <w:rsid w:val="00714E45"/>
    <w:rsid w:val="007E6F9D"/>
    <w:rsid w:val="007F604B"/>
    <w:rsid w:val="008248D1"/>
    <w:rsid w:val="008D72B1"/>
    <w:rsid w:val="00913B1E"/>
    <w:rsid w:val="00940648"/>
    <w:rsid w:val="009B0018"/>
    <w:rsid w:val="00A72C6E"/>
    <w:rsid w:val="00A93EE9"/>
    <w:rsid w:val="00B014B7"/>
    <w:rsid w:val="00B354C6"/>
    <w:rsid w:val="00BA259A"/>
    <w:rsid w:val="00CD01C9"/>
    <w:rsid w:val="00D43F5D"/>
    <w:rsid w:val="00D63E8A"/>
    <w:rsid w:val="00DD6A1A"/>
    <w:rsid w:val="00DE52F9"/>
    <w:rsid w:val="00DF421F"/>
    <w:rsid w:val="00E35857"/>
    <w:rsid w:val="00E60D0B"/>
    <w:rsid w:val="00FA12A2"/>
    <w:rsid w:val="00FC7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6E5176-0147-47CF-B762-D75C3D158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13</TotalTime>
  <Pages>1</Pages>
  <Words>305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2046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2020-08-21T08:04:00Z</cp:lastPrinted>
  <dcterms:created xsi:type="dcterms:W3CDTF">2020-08-20T04:41:00Z</dcterms:created>
  <dcterms:modified xsi:type="dcterms:W3CDTF">2020-08-21T08:04:00Z</dcterms:modified>
</cp:coreProperties>
</file>