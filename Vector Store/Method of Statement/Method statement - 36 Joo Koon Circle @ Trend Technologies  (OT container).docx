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4427D">
      <w:pPr>
        <w:rPr>
          <w:sz w:val="24"/>
          <w:lang w:eastAsia="zh-CN"/>
        </w:rPr>
      </w:pPr>
      <w:r>
        <w:rPr>
          <w:sz w:val="24"/>
        </w:rPr>
        <w:t>Date: 13</w:t>
      </w:r>
      <w:r w:rsidRPr="0004427D">
        <w:rPr>
          <w:sz w:val="24"/>
          <w:vertAlign w:val="superscript"/>
        </w:rPr>
        <w:t>th</w:t>
      </w:r>
      <w:r>
        <w:rPr>
          <w:sz w:val="24"/>
        </w:rPr>
        <w:t xml:space="preserve"> Oct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4427D">
        <w:rPr>
          <w:sz w:val="24"/>
          <w:lang w:eastAsia="zh-CN"/>
        </w:rPr>
        <w:t>unload 12 packages of 1 unit machine from 1 x 4</w:t>
      </w:r>
      <w:r w:rsidR="00C25A49">
        <w:rPr>
          <w:sz w:val="24"/>
          <w:lang w:eastAsia="zh-CN"/>
        </w:rPr>
        <w:t xml:space="preserve">0ft OT </w:t>
      </w:r>
      <w:r w:rsidR="0004427D">
        <w:rPr>
          <w:sz w:val="24"/>
          <w:lang w:eastAsia="zh-CN"/>
        </w:rPr>
        <w:t xml:space="preserve">and 1 x 40ft HQ container,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0442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Laser Cutting Machine / Bysmart Fiber 3015</w:t>
      </w:r>
    </w:p>
    <w:p w:rsidR="00F51234" w:rsidRPr="00F51234" w:rsidRDefault="00F5123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x 40ft HQ</w:t>
      </w:r>
      <w:r w:rsidR="00E93B0D">
        <w:rPr>
          <w:b/>
          <w:sz w:val="24"/>
          <w:szCs w:val="24"/>
          <w:u w:val="single"/>
          <w:lang w:eastAsia="zh-CN"/>
        </w:rPr>
        <w:t xml:space="preserve"> OT</w:t>
      </w:r>
      <w:r>
        <w:rPr>
          <w:b/>
          <w:sz w:val="24"/>
          <w:szCs w:val="24"/>
          <w:u w:val="single"/>
          <w:lang w:eastAsia="zh-CN"/>
        </w:rPr>
        <w:t xml:space="preserve"> container</w:t>
      </w:r>
    </w:p>
    <w:p w:rsidR="00C25A49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1: 510 x 225 x 240 cm / Wt: 4, 100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2: 272 x 195 x 216 cm / Wt: 2, 155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3: 300 x 170 x 150 cm / Wt: 1, 200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4: 74 x 58 x 60 cm / Wt: 50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51234" w:rsidRDefault="00F5123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x 40ft OT container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1: 431 x 217 x 120 cm / Wt: 2, 587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2: 324 x 103 x 140 cm / Wt: 536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3: 324 x 75 x 103 cm / Wt: 483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4: 324 x 75 x 90 cm / Wt: 400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5: 262 x 180 x 110 cm / Wt: 800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6: 120 x 85 x 80 cm / Wt: 245 kg</w:t>
      </w:r>
    </w:p>
    <w:p w:rsid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 7: 120 x 85 x 80 cm / Wt: 435 kg</w:t>
      </w:r>
    </w:p>
    <w:p w:rsidR="00F51234" w:rsidRPr="00F51234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 8: 220 x 110 x 50 cm / Wt: 150 kg </w:t>
      </w:r>
    </w:p>
    <w:p w:rsidR="00F51234" w:rsidRPr="00BF1F53" w:rsidRDefault="00F512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4427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4427D">
      <w:pPr>
        <w:rPr>
          <w:sz w:val="24"/>
          <w:lang w:eastAsia="zh-CN"/>
        </w:rPr>
      </w:pPr>
      <w:r>
        <w:rPr>
          <w:sz w:val="24"/>
          <w:lang w:eastAsia="zh-CN"/>
        </w:rPr>
        <w:t>Est: 20/10/2020</w:t>
      </w:r>
    </w:p>
    <w:p w:rsidR="0004427D" w:rsidRDefault="0004427D">
      <w:pPr>
        <w:rPr>
          <w:sz w:val="24"/>
          <w:lang w:eastAsia="zh-CN"/>
        </w:rPr>
      </w:pPr>
    </w:p>
    <w:p w:rsidR="0004427D" w:rsidRDefault="0004427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4427D" w:rsidRPr="0004427D" w:rsidRDefault="0004427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E93B0D" w:rsidRDefault="00E93B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04427D" w:rsidP="00BA65F8">
      <w:pPr>
        <w:pStyle w:val="Heading4"/>
      </w:pPr>
      <w:r>
        <w:t xml:space="preserve">36 Joo Koon Circle </w:t>
      </w:r>
    </w:p>
    <w:p w:rsidR="009A00FB" w:rsidRDefault="0004427D" w:rsidP="00F5123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Trend Technologies (S)</w:t>
      </w:r>
      <w:r w:rsidR="00E4630B">
        <w:rPr>
          <w:sz w:val="24"/>
          <w:szCs w:val="24"/>
          <w:lang w:eastAsia="zh-CN"/>
        </w:rPr>
        <w:t xml:space="preserve"> Pte Ltd</w:t>
      </w:r>
      <w:r w:rsidR="00557513">
        <w:rPr>
          <w:sz w:val="24"/>
          <w:szCs w:val="24"/>
          <w:lang w:eastAsia="zh-CN"/>
        </w:rPr>
        <w:t xml:space="preserve"> </w:t>
      </w:r>
    </w:p>
    <w:p w:rsidR="006467DA" w:rsidRPr="00F51234" w:rsidRDefault="00147D28" w:rsidP="00F51234">
      <w:pPr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4427D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lor</w:t>
      </w:r>
      <w:r w:rsidR="0004427D">
        <w:rPr>
          <w:sz w:val="24"/>
          <w:lang w:eastAsia="zh-CN"/>
        </w:rPr>
        <w:t>ry loader</w:t>
      </w:r>
    </w:p>
    <w:p w:rsidR="0004427D" w:rsidRDefault="000442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F44D4A" w:rsidRDefault="00F44D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Crowbar/hand jack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51234">
        <w:rPr>
          <w:sz w:val="24"/>
          <w:lang w:eastAsia="zh-CN"/>
        </w:rPr>
        <w:t xml:space="preserve">ervisor, rigger, signalman,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F51234">
        <w:rPr>
          <w:sz w:val="24"/>
          <w:lang w:eastAsia="zh-CN"/>
        </w:rPr>
        <w:t xml:space="preserve">and forklift </w:t>
      </w:r>
      <w:r w:rsidR="00DF67E7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F44D4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</w:t>
      </w:r>
      <w:r w:rsidR="006467DA">
        <w:rPr>
          <w:sz w:val="24"/>
          <w:lang w:eastAsia="zh-CN"/>
        </w:rPr>
        <w:t xml:space="preserve">at designated </w:t>
      </w:r>
      <w:r w:rsidR="008274F1">
        <w:rPr>
          <w:sz w:val="24"/>
          <w:lang w:eastAsia="zh-CN"/>
        </w:rPr>
        <w:t>location for the lift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Open </w:t>
      </w:r>
      <w:r w:rsidR="009A00FB">
        <w:rPr>
          <w:sz w:val="24"/>
          <w:lang w:eastAsia="zh-CN"/>
        </w:rPr>
        <w:t xml:space="preserve">up container canvas 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machine hoisting point</w:t>
      </w:r>
    </w:p>
    <w:p w:rsidR="00C90E43" w:rsidRDefault="00C90E4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conta</w:t>
      </w:r>
      <w:r w:rsidR="009A00FB">
        <w:rPr>
          <w:sz w:val="24"/>
          <w:lang w:eastAsia="zh-CN"/>
        </w:rPr>
        <w:t>iner and load onto the ground</w:t>
      </w:r>
    </w:p>
    <w:p w:rsidR="009A00FB" w:rsidRDefault="009A00FB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6467DA" w:rsidRPr="00C90E43" w:rsidRDefault="009A00FB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860CD2" w:rsidRDefault="009A00FB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9A00FB" w:rsidRDefault="009A00FB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EF789A" w:rsidRPr="00334C7D" w:rsidRDefault="009A00FB" w:rsidP="00334C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base</w:t>
      </w:r>
    </w:p>
    <w:p w:rsidR="000D3C89" w:rsidRDefault="009A00FB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9B5A5C"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>
        <w:rPr>
          <w:sz w:val="24"/>
          <w:lang w:eastAsia="zh-CN"/>
        </w:rPr>
        <w:t xml:space="preserve"> premise</w:t>
      </w:r>
    </w:p>
    <w:p w:rsidR="009B5A5C" w:rsidRPr="00EF789A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9A00F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</w:t>
      </w:r>
      <w:r w:rsidR="009A00FB">
        <w:rPr>
          <w:sz w:val="24"/>
          <w:lang w:eastAsia="zh-CN"/>
        </w:rPr>
        <w:t>o perform proper housekeeping</w:t>
      </w:r>
    </w:p>
    <w:p w:rsidR="006467DA" w:rsidRPr="0099046A" w:rsidRDefault="009A00F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1494" w:rsidRDefault="000F1494">
      <w:r>
        <w:separator/>
      </w:r>
    </w:p>
  </w:endnote>
  <w:endnote w:type="continuationSeparator" w:id="0">
    <w:p w:rsidR="000F1494" w:rsidRDefault="000F1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00F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00F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1494" w:rsidRDefault="000F1494">
      <w:r>
        <w:separator/>
      </w:r>
    </w:p>
  </w:footnote>
  <w:footnote w:type="continuationSeparator" w:id="0">
    <w:p w:rsidR="000F1494" w:rsidRDefault="000F14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F14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04427D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F149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427D"/>
    <w:rsid w:val="0007152C"/>
    <w:rsid w:val="00083372"/>
    <w:rsid w:val="000A3198"/>
    <w:rsid w:val="000C68D5"/>
    <w:rsid w:val="000D3C89"/>
    <w:rsid w:val="000D3F7C"/>
    <w:rsid w:val="000F1494"/>
    <w:rsid w:val="001268A8"/>
    <w:rsid w:val="00136332"/>
    <w:rsid w:val="00141D73"/>
    <w:rsid w:val="00147D28"/>
    <w:rsid w:val="001F5380"/>
    <w:rsid w:val="00210BA1"/>
    <w:rsid w:val="00241657"/>
    <w:rsid w:val="00257C21"/>
    <w:rsid w:val="00334C7D"/>
    <w:rsid w:val="003C43A5"/>
    <w:rsid w:val="003D3BEA"/>
    <w:rsid w:val="00415A40"/>
    <w:rsid w:val="00466C7A"/>
    <w:rsid w:val="004C039D"/>
    <w:rsid w:val="00503E70"/>
    <w:rsid w:val="005333BC"/>
    <w:rsid w:val="00557513"/>
    <w:rsid w:val="00566474"/>
    <w:rsid w:val="00634800"/>
    <w:rsid w:val="006467DA"/>
    <w:rsid w:val="00663BC0"/>
    <w:rsid w:val="006763A1"/>
    <w:rsid w:val="006D440D"/>
    <w:rsid w:val="007066F2"/>
    <w:rsid w:val="00735210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A00FB"/>
    <w:rsid w:val="009B5A5C"/>
    <w:rsid w:val="00A1115F"/>
    <w:rsid w:val="00A84205"/>
    <w:rsid w:val="00A93B6F"/>
    <w:rsid w:val="00AB583B"/>
    <w:rsid w:val="00B61A87"/>
    <w:rsid w:val="00BA65F8"/>
    <w:rsid w:val="00BF1F53"/>
    <w:rsid w:val="00C25A49"/>
    <w:rsid w:val="00C90E43"/>
    <w:rsid w:val="00C95881"/>
    <w:rsid w:val="00D51A21"/>
    <w:rsid w:val="00D76578"/>
    <w:rsid w:val="00DB6F3A"/>
    <w:rsid w:val="00DF67E7"/>
    <w:rsid w:val="00E4630B"/>
    <w:rsid w:val="00E76DB5"/>
    <w:rsid w:val="00E93B0D"/>
    <w:rsid w:val="00E95CFA"/>
    <w:rsid w:val="00EC1220"/>
    <w:rsid w:val="00EC1B89"/>
    <w:rsid w:val="00EC37A1"/>
    <w:rsid w:val="00EF789A"/>
    <w:rsid w:val="00F36CE9"/>
    <w:rsid w:val="00F44D4A"/>
    <w:rsid w:val="00F51234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2018-05-14T04:46:00Z</cp:lastPrinted>
  <dcterms:created xsi:type="dcterms:W3CDTF">2020-10-13T03:20:00Z</dcterms:created>
  <dcterms:modified xsi:type="dcterms:W3CDTF">2020-10-13T06:12:00Z</dcterms:modified>
</cp:coreProperties>
</file>