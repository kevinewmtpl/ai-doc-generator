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736AE0" w14:textId="77777777"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6306F7D5" w14:textId="77777777" w:rsidR="001C4352" w:rsidRDefault="001C4352">
      <w:pPr>
        <w:rPr>
          <w:sz w:val="24"/>
        </w:rPr>
      </w:pPr>
    </w:p>
    <w:p w14:paraId="43991952" w14:textId="2A323423" w:rsidR="000E0C97" w:rsidRDefault="00233B49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1C4352">
        <w:rPr>
          <w:sz w:val="24"/>
        </w:rPr>
        <w:t>02</w:t>
      </w:r>
      <w:r w:rsidR="001C4352">
        <w:rPr>
          <w:sz w:val="24"/>
          <w:vertAlign w:val="superscript"/>
        </w:rPr>
        <w:t xml:space="preserve">nd </w:t>
      </w:r>
      <w:r w:rsidR="001C4352">
        <w:rPr>
          <w:sz w:val="24"/>
        </w:rPr>
        <w:t>Sep</w:t>
      </w:r>
      <w:r w:rsidR="00473311">
        <w:rPr>
          <w:sz w:val="24"/>
        </w:rPr>
        <w:t xml:space="preserve"> 2025</w:t>
      </w:r>
    </w:p>
    <w:p w14:paraId="636D40DE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715E7BEE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50C56042" w14:textId="100851AE" w:rsidR="000D2C3E" w:rsidRPr="00C6293E" w:rsidRDefault="00233B49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down </w:t>
      </w:r>
      <w:r w:rsidR="00473311">
        <w:rPr>
          <w:sz w:val="24"/>
          <w:lang w:eastAsia="zh-CN"/>
        </w:rPr>
        <w:t>machine</w:t>
      </w:r>
      <w:r w:rsidR="001C4352">
        <w:rPr>
          <w:sz w:val="24"/>
          <w:lang w:eastAsia="zh-CN"/>
        </w:rPr>
        <w:t>s</w:t>
      </w:r>
      <w:r w:rsidR="003E54A3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>2</w:t>
      </w:r>
      <w:r w:rsidRPr="00233B49">
        <w:rPr>
          <w:sz w:val="24"/>
          <w:vertAlign w:val="superscript"/>
          <w:lang w:eastAsia="zh-CN"/>
        </w:rPr>
        <w:t>nd</w:t>
      </w:r>
      <w:r w:rsidR="001C4352">
        <w:rPr>
          <w:sz w:val="24"/>
          <w:vertAlign w:val="superscript"/>
          <w:lang w:eastAsia="zh-CN"/>
        </w:rPr>
        <w:t xml:space="preserve"> </w:t>
      </w:r>
      <w:r w:rsidR="001C4352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3E54A3">
        <w:rPr>
          <w:sz w:val="24"/>
          <w:lang w:eastAsia="zh-CN"/>
        </w:rPr>
        <w:t>through shutter door</w:t>
      </w:r>
      <w:r w:rsidR="00C926BD">
        <w:rPr>
          <w:sz w:val="24"/>
          <w:lang w:eastAsia="zh-CN"/>
        </w:rPr>
        <w:t xml:space="preserve"> opening by using platform and </w:t>
      </w:r>
      <w:r w:rsidR="001C4352">
        <w:rPr>
          <w:sz w:val="24"/>
          <w:lang w:eastAsia="zh-CN"/>
        </w:rPr>
        <w:t>mobile/</w:t>
      </w:r>
      <w:r w:rsidR="00C926BD">
        <w:rPr>
          <w:sz w:val="24"/>
          <w:lang w:eastAsia="zh-CN"/>
        </w:rPr>
        <w:t>lorry crane</w:t>
      </w:r>
      <w:r w:rsidR="00473311">
        <w:rPr>
          <w:sz w:val="24"/>
          <w:lang w:eastAsia="zh-CN"/>
        </w:rPr>
        <w:t>, load up onto</w:t>
      </w:r>
      <w:r w:rsidR="001C4352">
        <w:rPr>
          <w:sz w:val="24"/>
          <w:lang w:eastAsia="zh-CN"/>
        </w:rPr>
        <w:t xml:space="preserve"> </w:t>
      </w:r>
      <w:r w:rsidR="00473311">
        <w:rPr>
          <w:sz w:val="24"/>
          <w:lang w:eastAsia="zh-CN"/>
        </w:rPr>
        <w:t>lorry</w:t>
      </w:r>
      <w:r w:rsidR="001C4352">
        <w:rPr>
          <w:sz w:val="24"/>
          <w:lang w:eastAsia="zh-CN"/>
        </w:rPr>
        <w:t xml:space="preserve"> chassis, reverse lorry to loading bay, unload, shift and position into production at ground floor </w:t>
      </w:r>
      <w:r w:rsidR="00473311">
        <w:rPr>
          <w:sz w:val="24"/>
          <w:lang w:eastAsia="zh-CN"/>
        </w:rPr>
        <w:t xml:space="preserve"> </w:t>
      </w:r>
      <w:r w:rsidR="00C926BD">
        <w:rPr>
          <w:sz w:val="24"/>
          <w:lang w:eastAsia="zh-CN"/>
        </w:rPr>
        <w:t xml:space="preserve"> </w:t>
      </w:r>
    </w:p>
    <w:p w14:paraId="3F0A9520" w14:textId="77777777"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407BB9A" w14:textId="77777777" w:rsidR="00C926BD" w:rsidRPr="006F1854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14:paraId="36AE1677" w14:textId="375819C0" w:rsidR="001C4352" w:rsidRDefault="001C43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DMG DMU50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4, 450 kg</w:t>
      </w:r>
    </w:p>
    <w:p w14:paraId="4A40D043" w14:textId="35D0CC41" w:rsidR="001C4352" w:rsidRDefault="001C43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proofErr w:type="spellStart"/>
      <w:r>
        <w:rPr>
          <w:sz w:val="24"/>
          <w:szCs w:val="24"/>
          <w:lang w:eastAsia="zh-CN"/>
        </w:rPr>
        <w:t>Ecell</w:t>
      </w:r>
      <w:proofErr w:type="spellEnd"/>
      <w:r>
        <w:rPr>
          <w:sz w:val="24"/>
          <w:szCs w:val="24"/>
          <w:lang w:eastAsia="zh-CN"/>
        </w:rPr>
        <w:t xml:space="preserve"> B80</w:t>
      </w:r>
    </w:p>
    <w:p w14:paraId="69600E44" w14:textId="54E26F51" w:rsidR="001C4352" w:rsidRDefault="001C43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proofErr w:type="spellStart"/>
      <w:r>
        <w:rPr>
          <w:sz w:val="24"/>
          <w:szCs w:val="24"/>
          <w:lang w:eastAsia="zh-CN"/>
        </w:rPr>
        <w:t>Sodick</w:t>
      </w:r>
      <w:proofErr w:type="spellEnd"/>
      <w:r>
        <w:rPr>
          <w:sz w:val="24"/>
          <w:szCs w:val="24"/>
          <w:lang w:eastAsia="zh-CN"/>
        </w:rPr>
        <w:t xml:space="preserve"> AG400L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4, 000 kg</w:t>
      </w:r>
    </w:p>
    <w:p w14:paraId="4D215F1B" w14:textId="3EF281C5" w:rsidR="001C4352" w:rsidRDefault="001C43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 units Makino EDAF 3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5, 500 kg</w:t>
      </w:r>
    </w:p>
    <w:p w14:paraId="757EF323" w14:textId="4B675D50" w:rsidR="001C4352" w:rsidRPr="001C4352" w:rsidRDefault="001C43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Roders TEC RXP500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6, 000 kg </w:t>
      </w:r>
    </w:p>
    <w:p w14:paraId="5F8A1AD3" w14:textId="77777777" w:rsidR="001C4352" w:rsidRDefault="001C435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73CA687" w14:textId="4FA09BE9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0CCD3A59" w14:textId="77777777"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14:paraId="38442FBD" w14:textId="77777777"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AE84379" w14:textId="77777777"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14:paraId="2B713C52" w14:textId="50A0F832" w:rsidR="006762C9" w:rsidRPr="001A35E8" w:rsidRDefault="001C4352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04/09</w:t>
      </w:r>
      <w:r w:rsidR="00473311">
        <w:rPr>
          <w:sz w:val="24"/>
          <w:lang w:eastAsia="zh-CN"/>
        </w:rPr>
        <w:t>/25</w:t>
      </w:r>
    </w:p>
    <w:p w14:paraId="3223D495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39F13D9" w14:textId="77777777"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14:paraId="28C93CC2" w14:textId="77777777" w:rsidR="00082CA1" w:rsidRDefault="000B2DA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C12508">
        <w:rPr>
          <w:bCs/>
          <w:sz w:val="24"/>
          <w:szCs w:val="24"/>
          <w:lang w:eastAsia="zh-CN"/>
        </w:rPr>
        <w:t xml:space="preserve"> am </w:t>
      </w:r>
    </w:p>
    <w:p w14:paraId="4B2C988C" w14:textId="77777777"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8E503EF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54D4AFD4" w14:textId="77777777" w:rsidR="000E0C97" w:rsidRDefault="006F1854">
      <w:pPr>
        <w:pStyle w:val="Heading4"/>
      </w:pPr>
      <w:r>
        <w:t xml:space="preserve">51 Marsiling Rd </w:t>
      </w:r>
    </w:p>
    <w:p w14:paraId="7E6A4735" w14:textId="77777777" w:rsidR="005E104A" w:rsidRDefault="006F1854" w:rsidP="005E104A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Beyonics</w:t>
      </w:r>
      <w:proofErr w:type="spellEnd"/>
      <w:r>
        <w:rPr>
          <w:sz w:val="24"/>
          <w:szCs w:val="24"/>
          <w:lang w:eastAsia="zh-CN"/>
        </w:rPr>
        <w:t xml:space="preserve"> International</w:t>
      </w:r>
      <w:r w:rsidR="00C12508">
        <w:rPr>
          <w:sz w:val="24"/>
          <w:szCs w:val="24"/>
          <w:lang w:eastAsia="zh-CN"/>
        </w:rPr>
        <w:t xml:space="preserve"> Pte Ltd</w:t>
      </w:r>
    </w:p>
    <w:p w14:paraId="4E3AAB5F" w14:textId="77777777" w:rsidR="00233B49" w:rsidRDefault="00233B49" w:rsidP="005E104A">
      <w:pPr>
        <w:rPr>
          <w:b/>
          <w:bCs/>
          <w:sz w:val="32"/>
          <w:szCs w:val="32"/>
          <w:u w:val="single"/>
          <w:lang w:eastAsia="zh-CN"/>
        </w:rPr>
      </w:pPr>
    </w:p>
    <w:p w14:paraId="3BCD43BD" w14:textId="77777777" w:rsidR="000E0C97" w:rsidRPr="005E104A" w:rsidRDefault="000D387A" w:rsidP="005E104A">
      <w:pPr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DBE357A" w14:textId="320F0B08" w:rsidR="001C4352" w:rsidRDefault="001C435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</w:t>
      </w:r>
      <w:r w:rsidR="008906DF">
        <w:rPr>
          <w:sz w:val="24"/>
          <w:lang w:eastAsia="zh-CN"/>
        </w:rPr>
        <w:t>n</w:t>
      </w:r>
      <w:r>
        <w:rPr>
          <w:sz w:val="24"/>
          <w:lang w:eastAsia="zh-CN"/>
        </w:rPr>
        <w:t xml:space="preserve"> mobile crane</w:t>
      </w:r>
    </w:p>
    <w:p w14:paraId="0F4C4D8C" w14:textId="6D69C52D" w:rsidR="000C1D59" w:rsidRDefault="005016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</w:t>
      </w:r>
      <w:r w:rsidR="006762C9">
        <w:rPr>
          <w:sz w:val="24"/>
          <w:lang w:eastAsia="zh-CN"/>
        </w:rPr>
        <w:t>633</w:t>
      </w:r>
      <w:r w:rsidR="001A35E8">
        <w:rPr>
          <w:sz w:val="24"/>
          <w:lang w:eastAsia="zh-CN"/>
        </w:rPr>
        <w:t xml:space="preserve"> </w:t>
      </w:r>
      <w:r w:rsidR="005A478D">
        <w:rPr>
          <w:sz w:val="24"/>
          <w:lang w:eastAsia="zh-CN"/>
        </w:rPr>
        <w:t>lorry loader</w:t>
      </w:r>
      <w:r w:rsidR="005E104A">
        <w:rPr>
          <w:sz w:val="24"/>
          <w:lang w:eastAsia="zh-CN"/>
        </w:rPr>
        <w:t xml:space="preserve">        </w:t>
      </w:r>
    </w:p>
    <w:p w14:paraId="7D47BD49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14:paraId="44359A06" w14:textId="77777777"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14:paraId="547A0980" w14:textId="77777777" w:rsidR="001C4352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14:paraId="3BE15D9A" w14:textId="6B6038BC" w:rsidR="001C4352" w:rsidRDefault="001C435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</w:t>
      </w:r>
      <w:r w:rsidR="008906DF">
        <w:rPr>
          <w:sz w:val="24"/>
          <w:lang w:eastAsia="zh-CN"/>
        </w:rPr>
        <w:t>/w</w:t>
      </w:r>
      <w:r>
        <w:rPr>
          <w:sz w:val="24"/>
          <w:lang w:eastAsia="zh-CN"/>
        </w:rPr>
        <w:t>oodblock</w:t>
      </w:r>
      <w:r w:rsidR="005A478D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 xml:space="preserve">  </w:t>
      </w:r>
    </w:p>
    <w:p w14:paraId="66446EEA" w14:textId="4F639F41" w:rsidR="000E0C97" w:rsidRPr="006F1854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14:paraId="6A5FEB7C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14:paraId="7CD9E423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14:paraId="11A5955D" w14:textId="77777777" w:rsidR="001C4352" w:rsidRDefault="001C4352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4E5A4B5" w14:textId="4FD0A061"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18EC8521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14:paraId="44BC0081" w14:textId="77777777"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14:paraId="59791E3F" w14:textId="77777777" w:rsidR="00473311" w:rsidRDefault="00473311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B6C3392" w14:textId="0A722EC6"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010358A9" w14:textId="0EBC8420" w:rsidR="00FB6DBE" w:rsidRPr="00A4325D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>ger, signalman and</w:t>
      </w:r>
      <w:r w:rsidR="00473311">
        <w:rPr>
          <w:sz w:val="24"/>
          <w:lang w:eastAsia="zh-CN"/>
        </w:rPr>
        <w:t xml:space="preserve"> 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14:paraId="786CFF2B" w14:textId="77777777" w:rsidR="00FB6DBE" w:rsidRP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0886022C" w14:textId="77777777"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80E0011" w14:textId="77777777"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6C255AD9" w14:textId="77777777"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14:paraId="701B2C64" w14:textId="77777777"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14:paraId="5D82F861" w14:textId="77777777"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047F8B6A" w14:textId="77777777"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14:paraId="2C1423BF" w14:textId="28E7EB5C"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1C4352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14:paraId="12648356" w14:textId="28ADEB96" w:rsidR="001C4352" w:rsidRDefault="001C435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</w:p>
    <w:p w14:paraId="1BAC1FBE" w14:textId="3723598F" w:rsidR="00C14F12" w:rsidRDefault="001C435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Mobile crane </w:t>
      </w:r>
      <w:r w:rsidR="008906DF">
        <w:rPr>
          <w:sz w:val="24"/>
          <w:lang w:eastAsia="zh-CN"/>
        </w:rPr>
        <w:t>to h</w:t>
      </w:r>
      <w:r w:rsidR="006F1854">
        <w:rPr>
          <w:sz w:val="24"/>
          <w:lang w:eastAsia="zh-CN"/>
        </w:rPr>
        <w:t>oist up platform to 2</w:t>
      </w:r>
      <w:r w:rsidR="006F1854" w:rsidRPr="006F1854">
        <w:rPr>
          <w:sz w:val="24"/>
          <w:vertAlign w:val="superscript"/>
          <w:lang w:eastAsia="zh-CN"/>
        </w:rPr>
        <w:t>nd</w:t>
      </w:r>
      <w:r w:rsidR="006F1854">
        <w:rPr>
          <w:sz w:val="24"/>
          <w:lang w:eastAsia="zh-CN"/>
        </w:rPr>
        <w:t xml:space="preserve"> floor shutter door</w:t>
      </w:r>
      <w:r w:rsidR="00E60F67">
        <w:rPr>
          <w:sz w:val="24"/>
          <w:lang w:eastAsia="zh-CN"/>
        </w:rPr>
        <w:t xml:space="preserve"> </w:t>
      </w:r>
      <w:r w:rsidR="00C20268">
        <w:rPr>
          <w:sz w:val="24"/>
          <w:lang w:eastAsia="zh-CN"/>
        </w:rPr>
        <w:t>opening</w:t>
      </w:r>
      <w:r w:rsidR="00E12E7A">
        <w:rPr>
          <w:sz w:val="24"/>
          <w:lang w:eastAsia="zh-CN"/>
        </w:rPr>
        <w:t xml:space="preserve">        </w:t>
      </w:r>
    </w:p>
    <w:p w14:paraId="354A8F32" w14:textId="77777777"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3658A6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14:paraId="08643C79" w14:textId="77777777"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14:paraId="08709021" w14:textId="77777777"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14:paraId="38B9B349" w14:textId="7BDE9D34" w:rsidR="00C51278" w:rsidRPr="00473311" w:rsidRDefault="00C51278" w:rsidP="0047331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</w:t>
      </w:r>
      <w:r w:rsidR="00233B49">
        <w:rPr>
          <w:sz w:val="24"/>
          <w:lang w:eastAsia="zh-CN"/>
        </w:rPr>
        <w:t>machine from production</w:t>
      </w:r>
      <w:r w:rsidR="00473311">
        <w:rPr>
          <w:sz w:val="24"/>
          <w:lang w:eastAsia="zh-CN"/>
        </w:rPr>
        <w:t xml:space="preserve"> and load </w:t>
      </w:r>
      <w:r w:rsidR="00233B49" w:rsidRPr="00473311">
        <w:rPr>
          <w:sz w:val="24"/>
          <w:lang w:eastAsia="zh-CN"/>
        </w:rPr>
        <w:t>machine</w:t>
      </w:r>
      <w:r w:rsidRPr="00473311">
        <w:rPr>
          <w:sz w:val="24"/>
          <w:lang w:eastAsia="zh-CN"/>
        </w:rPr>
        <w:t xml:space="preserve"> </w:t>
      </w:r>
      <w:r w:rsidR="00473311">
        <w:rPr>
          <w:sz w:val="24"/>
          <w:lang w:eastAsia="zh-CN"/>
        </w:rPr>
        <w:t>in</w:t>
      </w:r>
      <w:r w:rsidRPr="00473311">
        <w:rPr>
          <w:sz w:val="24"/>
          <w:lang w:eastAsia="zh-CN"/>
        </w:rPr>
        <w:t>to platform</w:t>
      </w:r>
    </w:p>
    <w:p w14:paraId="27796D15" w14:textId="31789EDA" w:rsidR="00A4325D" w:rsidRPr="00473311" w:rsidRDefault="006762C9" w:rsidP="0047331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73311">
        <w:rPr>
          <w:sz w:val="24"/>
          <w:lang w:eastAsia="zh-CN"/>
        </w:rPr>
        <w:t>Rigger to a</w:t>
      </w:r>
      <w:r w:rsidR="00BA5361" w:rsidRPr="00473311">
        <w:rPr>
          <w:sz w:val="24"/>
          <w:lang w:eastAsia="zh-CN"/>
        </w:rPr>
        <w:t>ttached sling to cran</w:t>
      </w:r>
      <w:r w:rsidR="00A4325D" w:rsidRPr="00473311">
        <w:rPr>
          <w:sz w:val="24"/>
          <w:lang w:eastAsia="zh-CN"/>
        </w:rPr>
        <w:t>e hook</w:t>
      </w:r>
    </w:p>
    <w:p w14:paraId="785A8D60" w14:textId="77777777" w:rsidR="00BA5361" w:rsidRDefault="00A432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60F67"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sling </w:t>
      </w:r>
      <w:r w:rsidR="00E60F67">
        <w:rPr>
          <w:sz w:val="24"/>
          <w:lang w:eastAsia="zh-CN"/>
        </w:rPr>
        <w:t>to rigging</w:t>
      </w:r>
      <w:r w:rsidR="00BA5361">
        <w:rPr>
          <w:sz w:val="24"/>
          <w:lang w:eastAsia="zh-CN"/>
        </w:rPr>
        <w:t xml:space="preserve"> point of machine </w:t>
      </w:r>
    </w:p>
    <w:p w14:paraId="44EE9868" w14:textId="449BA1C8" w:rsidR="000E0C97" w:rsidRDefault="008906D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C51278">
        <w:rPr>
          <w:sz w:val="24"/>
          <w:lang w:eastAsia="zh-CN"/>
        </w:rPr>
        <w:t>oist down mac</w:t>
      </w:r>
      <w:r w:rsidR="003658A6">
        <w:rPr>
          <w:sz w:val="24"/>
          <w:lang w:eastAsia="zh-CN"/>
        </w:rPr>
        <w:t>hine to the ground</w:t>
      </w:r>
    </w:p>
    <w:p w14:paraId="08A0FE7A" w14:textId="77777777" w:rsidR="008906DF" w:rsidRDefault="00233B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up machine onto</w:t>
      </w:r>
      <w:r w:rsidR="008906D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lorry</w:t>
      </w:r>
      <w:r w:rsidR="008906DF">
        <w:rPr>
          <w:sz w:val="24"/>
          <w:lang w:eastAsia="zh-CN"/>
        </w:rPr>
        <w:t xml:space="preserve"> chassis</w:t>
      </w:r>
    </w:p>
    <w:p w14:paraId="33E2B5DC" w14:textId="77777777" w:rsidR="008906DF" w:rsidRDefault="008906D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to loading bay</w:t>
      </w:r>
    </w:p>
    <w:p w14:paraId="66A31CAD" w14:textId="77777777" w:rsidR="008906DF" w:rsidRDefault="008906D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lorry chassis and transport into production at ground floor</w:t>
      </w:r>
    </w:p>
    <w:p w14:paraId="1059A36D" w14:textId="33C9E9A6" w:rsidR="003658A6" w:rsidRDefault="008906D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 </w:t>
      </w:r>
      <w:r w:rsidR="00233B49">
        <w:rPr>
          <w:sz w:val="24"/>
          <w:lang w:eastAsia="zh-CN"/>
        </w:rPr>
        <w:t xml:space="preserve"> </w:t>
      </w:r>
    </w:p>
    <w:p w14:paraId="683361D6" w14:textId="649F6E9F" w:rsidR="00A36133" w:rsidRPr="008906DF" w:rsidRDefault="005E104A" w:rsidP="008906D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906DF">
        <w:rPr>
          <w:sz w:val="24"/>
          <w:lang w:eastAsia="zh-CN"/>
        </w:rPr>
        <w:lastRenderedPageBreak/>
        <w:t>Once job done</w:t>
      </w:r>
      <w:r w:rsidR="000E0C97" w:rsidRPr="008906DF">
        <w:rPr>
          <w:sz w:val="24"/>
          <w:lang w:eastAsia="zh-CN"/>
        </w:rPr>
        <w:t>, team leader will instruct the team to perform proper housekeeping</w:t>
      </w:r>
    </w:p>
    <w:p w14:paraId="163D2E5B" w14:textId="77777777"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14:paraId="442803D8" w14:textId="77777777"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4E284471" w14:textId="77777777" w:rsidR="00AD0D6A" w:rsidRDefault="00AD0D6A" w:rsidP="00701B5C">
      <w:pPr>
        <w:ind w:left="720"/>
        <w:rPr>
          <w:sz w:val="24"/>
          <w:szCs w:val="24"/>
        </w:rPr>
      </w:pPr>
    </w:p>
    <w:p w14:paraId="79D68E1F" w14:textId="77777777"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14:paraId="37172AC2" w14:textId="77777777" w:rsidR="00701B5C" w:rsidRDefault="00A4325D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5E104A">
        <w:rPr>
          <w:sz w:val="24"/>
          <w:szCs w:val="24"/>
        </w:rPr>
        <w:t xml:space="preserve">Kevin Wong </w:t>
      </w:r>
      <w:r>
        <w:rPr>
          <w:sz w:val="24"/>
          <w:szCs w:val="24"/>
        </w:rPr>
        <w:t xml:space="preserve">/ </w:t>
      </w:r>
      <w:proofErr w:type="spellStart"/>
      <w:r>
        <w:rPr>
          <w:sz w:val="24"/>
          <w:szCs w:val="24"/>
        </w:rPr>
        <w:t>Zailani</w:t>
      </w:r>
      <w:proofErr w:type="spellEnd"/>
      <w:r>
        <w:rPr>
          <w:sz w:val="24"/>
          <w:szCs w:val="24"/>
        </w:rPr>
        <w:t xml:space="preserve"> </w:t>
      </w:r>
    </w:p>
    <w:p w14:paraId="0ED012BF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  <w:r w:rsidR="00C51278">
        <w:rPr>
          <w:sz w:val="24"/>
          <w:szCs w:val="24"/>
        </w:rPr>
        <w:t xml:space="preserve">        </w:t>
      </w:r>
    </w:p>
    <w:p w14:paraId="5F6BDAB0" w14:textId="77777777"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C1997B" w14:textId="77777777" w:rsidR="005B159D" w:rsidRDefault="005B159D">
      <w:r>
        <w:separator/>
      </w:r>
    </w:p>
  </w:endnote>
  <w:endnote w:type="continuationSeparator" w:id="0">
    <w:p w14:paraId="2F6957C2" w14:textId="77777777" w:rsidR="005B159D" w:rsidRDefault="005B15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5D0CED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14BD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14BD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295F4F" w14:textId="77777777" w:rsidR="005B159D" w:rsidRDefault="005B159D">
      <w:r>
        <w:separator/>
      </w:r>
    </w:p>
  </w:footnote>
  <w:footnote w:type="continuationSeparator" w:id="0">
    <w:p w14:paraId="426794D4" w14:textId="77777777" w:rsidR="005B159D" w:rsidRDefault="005B15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9C27D3" w14:textId="77777777" w:rsidR="000E0C97" w:rsidRDefault="00000000">
    <w:pPr>
      <w:pStyle w:val="Header"/>
      <w:jc w:val="center"/>
      <w:rPr>
        <w:b/>
        <w:sz w:val="26"/>
      </w:rPr>
    </w:pPr>
    <w:r>
      <w:rPr>
        <w:noProof/>
      </w:rPr>
      <w:pict w14:anchorId="6CAF31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40B0B7A6" w14:textId="77777777"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568227A8" w14:textId="360BE0A9" w:rsidR="000E0C97" w:rsidRDefault="00473311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0E0C97">
      <w:t xml:space="preserve">, </w:t>
    </w:r>
    <w:proofErr w:type="spellStart"/>
    <w:r>
      <w:t>Kranji</w:t>
    </w:r>
    <w:proofErr w:type="spellEnd"/>
    <w:r>
      <w:t xml:space="preserve"> Green, </w:t>
    </w:r>
    <w:r w:rsidR="000E0C97">
      <w:t xml:space="preserve">Singapore </w:t>
    </w:r>
    <w:r>
      <w:t>739571</w:t>
    </w:r>
  </w:p>
  <w:p w14:paraId="5A383564" w14:textId="13AA61AF"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</w:t>
    </w:r>
  </w:p>
  <w:p w14:paraId="3965239B" w14:textId="77777777" w:rsidR="000E0C97" w:rsidRDefault="000E0C97">
    <w:pPr>
      <w:pStyle w:val="Header"/>
      <w:jc w:val="center"/>
    </w:pPr>
    <w:r>
      <w:t>GST Reg No. : M2-8923804 – 2</w:t>
    </w:r>
  </w:p>
  <w:p w14:paraId="7813C8D2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2A0C267D" w14:textId="77777777"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8889530">
    <w:abstractNumId w:val="4"/>
  </w:num>
  <w:num w:numId="2" w16cid:durableId="220025934">
    <w:abstractNumId w:val="7"/>
  </w:num>
  <w:num w:numId="3" w16cid:durableId="362634715">
    <w:abstractNumId w:val="2"/>
  </w:num>
  <w:num w:numId="4" w16cid:durableId="824853558">
    <w:abstractNumId w:val="14"/>
  </w:num>
  <w:num w:numId="5" w16cid:durableId="574820336">
    <w:abstractNumId w:val="8"/>
  </w:num>
  <w:num w:numId="6" w16cid:durableId="1309893566">
    <w:abstractNumId w:val="9"/>
  </w:num>
  <w:num w:numId="7" w16cid:durableId="213811193">
    <w:abstractNumId w:val="5"/>
  </w:num>
  <w:num w:numId="8" w16cid:durableId="1312056387">
    <w:abstractNumId w:val="11"/>
  </w:num>
  <w:num w:numId="9" w16cid:durableId="130170067">
    <w:abstractNumId w:val="3"/>
  </w:num>
  <w:num w:numId="10" w16cid:durableId="421074676">
    <w:abstractNumId w:val="13"/>
  </w:num>
  <w:num w:numId="11" w16cid:durableId="751661324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76366389">
    <w:abstractNumId w:val="0"/>
  </w:num>
  <w:num w:numId="13" w16cid:durableId="944464428">
    <w:abstractNumId w:val="6"/>
  </w:num>
  <w:num w:numId="14" w16cid:durableId="745109913">
    <w:abstractNumId w:val="15"/>
  </w:num>
  <w:num w:numId="15" w16cid:durableId="2001227893">
    <w:abstractNumId w:val="12"/>
  </w:num>
  <w:num w:numId="16" w16cid:durableId="957836168">
    <w:abstractNumId w:val="1"/>
  </w:num>
  <w:num w:numId="17" w16cid:durableId="2476932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163D"/>
    <w:rsid w:val="000313E0"/>
    <w:rsid w:val="00042062"/>
    <w:rsid w:val="000572C5"/>
    <w:rsid w:val="00081D7A"/>
    <w:rsid w:val="00082CA1"/>
    <w:rsid w:val="00093181"/>
    <w:rsid w:val="00095FB6"/>
    <w:rsid w:val="000A5B75"/>
    <w:rsid w:val="000B006E"/>
    <w:rsid w:val="000B2DA7"/>
    <w:rsid w:val="000C1D59"/>
    <w:rsid w:val="000D2427"/>
    <w:rsid w:val="000D2C3E"/>
    <w:rsid w:val="000D387A"/>
    <w:rsid w:val="000D7332"/>
    <w:rsid w:val="000E0C97"/>
    <w:rsid w:val="00113F52"/>
    <w:rsid w:val="00164C97"/>
    <w:rsid w:val="00183D67"/>
    <w:rsid w:val="001A35E8"/>
    <w:rsid w:val="001A6A39"/>
    <w:rsid w:val="001B424A"/>
    <w:rsid w:val="001C4352"/>
    <w:rsid w:val="001D70B5"/>
    <w:rsid w:val="00230D03"/>
    <w:rsid w:val="00233B49"/>
    <w:rsid w:val="002504BF"/>
    <w:rsid w:val="00260ECA"/>
    <w:rsid w:val="002D6390"/>
    <w:rsid w:val="002E4A72"/>
    <w:rsid w:val="002E52F2"/>
    <w:rsid w:val="002F74BB"/>
    <w:rsid w:val="00307CA4"/>
    <w:rsid w:val="003148ED"/>
    <w:rsid w:val="00325A14"/>
    <w:rsid w:val="00351D9A"/>
    <w:rsid w:val="003658A6"/>
    <w:rsid w:val="00365AE7"/>
    <w:rsid w:val="00380264"/>
    <w:rsid w:val="003D39E1"/>
    <w:rsid w:val="003E54A3"/>
    <w:rsid w:val="003E7594"/>
    <w:rsid w:val="003F28D5"/>
    <w:rsid w:val="00421688"/>
    <w:rsid w:val="00473311"/>
    <w:rsid w:val="00485C2A"/>
    <w:rsid w:val="00491CDF"/>
    <w:rsid w:val="004B58C0"/>
    <w:rsid w:val="004C034C"/>
    <w:rsid w:val="004E28FD"/>
    <w:rsid w:val="00501586"/>
    <w:rsid w:val="0050168B"/>
    <w:rsid w:val="00507679"/>
    <w:rsid w:val="00514BDD"/>
    <w:rsid w:val="0058407C"/>
    <w:rsid w:val="00584419"/>
    <w:rsid w:val="005A0566"/>
    <w:rsid w:val="005A478D"/>
    <w:rsid w:val="005B159D"/>
    <w:rsid w:val="005E104A"/>
    <w:rsid w:val="005F1066"/>
    <w:rsid w:val="00600638"/>
    <w:rsid w:val="00617105"/>
    <w:rsid w:val="00626B34"/>
    <w:rsid w:val="0066065E"/>
    <w:rsid w:val="00661197"/>
    <w:rsid w:val="00664E02"/>
    <w:rsid w:val="006762C9"/>
    <w:rsid w:val="006A1EEF"/>
    <w:rsid w:val="006C35D4"/>
    <w:rsid w:val="006C6E9C"/>
    <w:rsid w:val="006D50A2"/>
    <w:rsid w:val="006F1854"/>
    <w:rsid w:val="00700075"/>
    <w:rsid w:val="00701B5C"/>
    <w:rsid w:val="007025EF"/>
    <w:rsid w:val="007324F5"/>
    <w:rsid w:val="007429B1"/>
    <w:rsid w:val="0074480A"/>
    <w:rsid w:val="0074536A"/>
    <w:rsid w:val="00752FBD"/>
    <w:rsid w:val="007647F1"/>
    <w:rsid w:val="0077253C"/>
    <w:rsid w:val="00780070"/>
    <w:rsid w:val="00783BFD"/>
    <w:rsid w:val="0079106E"/>
    <w:rsid w:val="007A3A92"/>
    <w:rsid w:val="007B3C9D"/>
    <w:rsid w:val="007B7385"/>
    <w:rsid w:val="007C38B4"/>
    <w:rsid w:val="007D0FC6"/>
    <w:rsid w:val="007D7E31"/>
    <w:rsid w:val="0082392F"/>
    <w:rsid w:val="00854726"/>
    <w:rsid w:val="00880E98"/>
    <w:rsid w:val="008906DF"/>
    <w:rsid w:val="0089270A"/>
    <w:rsid w:val="00894879"/>
    <w:rsid w:val="008A6E1D"/>
    <w:rsid w:val="008B01F8"/>
    <w:rsid w:val="008B4A83"/>
    <w:rsid w:val="008C6975"/>
    <w:rsid w:val="008F0E24"/>
    <w:rsid w:val="00917AC8"/>
    <w:rsid w:val="00941D6A"/>
    <w:rsid w:val="009441E1"/>
    <w:rsid w:val="00961C72"/>
    <w:rsid w:val="009731FA"/>
    <w:rsid w:val="009A1954"/>
    <w:rsid w:val="009A451B"/>
    <w:rsid w:val="009A7D53"/>
    <w:rsid w:val="009D084F"/>
    <w:rsid w:val="00A33F6A"/>
    <w:rsid w:val="00A36133"/>
    <w:rsid w:val="00A4325D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33777"/>
    <w:rsid w:val="00B5196E"/>
    <w:rsid w:val="00B60038"/>
    <w:rsid w:val="00B7163D"/>
    <w:rsid w:val="00B86D9F"/>
    <w:rsid w:val="00B95867"/>
    <w:rsid w:val="00BA5361"/>
    <w:rsid w:val="00BB3BBB"/>
    <w:rsid w:val="00BC0413"/>
    <w:rsid w:val="00BC7D87"/>
    <w:rsid w:val="00BE4AEC"/>
    <w:rsid w:val="00BF18F3"/>
    <w:rsid w:val="00BF3909"/>
    <w:rsid w:val="00C12508"/>
    <w:rsid w:val="00C14F12"/>
    <w:rsid w:val="00C20268"/>
    <w:rsid w:val="00C32763"/>
    <w:rsid w:val="00C44C52"/>
    <w:rsid w:val="00C51278"/>
    <w:rsid w:val="00C6293E"/>
    <w:rsid w:val="00C6754C"/>
    <w:rsid w:val="00C926BD"/>
    <w:rsid w:val="00CB6598"/>
    <w:rsid w:val="00CC263E"/>
    <w:rsid w:val="00CD4874"/>
    <w:rsid w:val="00CE1C3F"/>
    <w:rsid w:val="00CE6A14"/>
    <w:rsid w:val="00D00393"/>
    <w:rsid w:val="00D00F22"/>
    <w:rsid w:val="00D27B24"/>
    <w:rsid w:val="00DC6037"/>
    <w:rsid w:val="00E11B0D"/>
    <w:rsid w:val="00E12A4F"/>
    <w:rsid w:val="00E12E7A"/>
    <w:rsid w:val="00E60F67"/>
    <w:rsid w:val="00EB50F2"/>
    <w:rsid w:val="00EE773D"/>
    <w:rsid w:val="00EF16FC"/>
    <w:rsid w:val="00F03CFD"/>
    <w:rsid w:val="00F33583"/>
    <w:rsid w:val="00F338D8"/>
    <w:rsid w:val="00F57519"/>
    <w:rsid w:val="00F7279C"/>
    <w:rsid w:val="00F74690"/>
    <w:rsid w:val="00FB6DBE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3CD405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43</TotalTime>
  <Pages>1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3099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14</cp:revision>
  <cp:lastPrinted>2023-11-29T03:23:00Z</cp:lastPrinted>
  <dcterms:created xsi:type="dcterms:W3CDTF">2023-11-27T02:40:00Z</dcterms:created>
  <dcterms:modified xsi:type="dcterms:W3CDTF">2025-09-02T06:23:00Z</dcterms:modified>
</cp:coreProperties>
</file>