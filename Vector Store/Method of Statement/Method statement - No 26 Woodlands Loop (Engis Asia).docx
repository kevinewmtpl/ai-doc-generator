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D7BC0">
      <w:pPr>
        <w:rPr>
          <w:sz w:val="24"/>
          <w:lang w:eastAsia="zh-CN"/>
        </w:rPr>
      </w:pPr>
      <w:r>
        <w:rPr>
          <w:sz w:val="24"/>
        </w:rPr>
        <w:t>Date: 31</w:t>
      </w:r>
      <w:r w:rsidR="003C4111">
        <w:rPr>
          <w:sz w:val="24"/>
        </w:rPr>
        <w:t xml:space="preserve"> July</w:t>
      </w:r>
      <w:r>
        <w:rPr>
          <w:sz w:val="24"/>
        </w:rPr>
        <w:t xml:space="preserve"> 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D7BC0">
        <w:rPr>
          <w:sz w:val="24"/>
          <w:lang w:eastAsia="zh-CN"/>
        </w:rPr>
        <w:t>hoist up 1 unit machine to 5</w:t>
      </w:r>
      <w:r w:rsidR="008254AB" w:rsidRPr="008254AB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8254AB">
        <w:rPr>
          <w:sz w:val="24"/>
          <w:lang w:eastAsia="zh-CN"/>
        </w:rPr>
        <w:t>mobile crane</w:t>
      </w:r>
    </w:p>
    <w:p w:rsidR="003C4111" w:rsidRDefault="003C41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C4111" w:rsidRPr="001D7BC0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C4111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Lapping</w:t>
      </w:r>
      <w:r w:rsidR="003C4111">
        <w:rPr>
          <w:sz w:val="24"/>
          <w:lang w:eastAsia="zh-CN"/>
        </w:rPr>
        <w:t xml:space="preserve"> Machine</w:t>
      </w:r>
    </w:p>
    <w:p w:rsidR="001D7BC0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120 x 120 x 267 cm</w:t>
      </w:r>
    </w:p>
    <w:p w:rsidR="003C4111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1,800 </w:t>
      </w:r>
      <w:proofErr w:type="spellStart"/>
      <w:r>
        <w:rPr>
          <w:sz w:val="24"/>
          <w:lang w:eastAsia="zh-CN"/>
        </w:rPr>
        <w:t>kgs</w:t>
      </w:r>
      <w:proofErr w:type="spellEnd"/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1D7BC0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Pr="001D7BC0" w:rsidRDefault="001D7BC0" w:rsidP="001D7BC0">
      <w:pPr>
        <w:pStyle w:val="Heading4"/>
      </w:pPr>
      <w:r>
        <w:t>No 26 Woodlands Loop</w:t>
      </w:r>
      <w:r w:rsidR="0040331B">
        <w:t xml:space="preserve"> (5</w:t>
      </w:r>
      <w:r w:rsidR="0040331B">
        <w:rPr>
          <w:vertAlign w:val="superscript"/>
        </w:rPr>
        <w:t xml:space="preserve">th </w:t>
      </w:r>
      <w:r w:rsidR="0040331B">
        <w:t>Level)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bookmarkStart w:id="0" w:name="_GoBack"/>
      <w:bookmarkEnd w:id="0"/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1D7BC0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1D7BC0">
        <w:rPr>
          <w:sz w:val="24"/>
          <w:lang w:eastAsia="zh-CN"/>
        </w:rPr>
        <w:t>tform together with machine to 5</w:t>
      </w:r>
      <w:r w:rsidR="001D7BC0" w:rsidRPr="001D7BC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834" w:rsidRDefault="00251834">
      <w:r>
        <w:separator/>
      </w:r>
    </w:p>
  </w:endnote>
  <w:endnote w:type="continuationSeparator" w:id="0">
    <w:p w:rsidR="00251834" w:rsidRDefault="00251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033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033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834" w:rsidRDefault="00251834">
      <w:r>
        <w:separator/>
      </w:r>
    </w:p>
  </w:footnote>
  <w:footnote w:type="continuationSeparator" w:id="0">
    <w:p w:rsidR="00251834" w:rsidRDefault="002518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033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40331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1D7BC0"/>
    <w:rsid w:val="00251834"/>
    <w:rsid w:val="003C4111"/>
    <w:rsid w:val="0040331B"/>
    <w:rsid w:val="0042603E"/>
    <w:rsid w:val="004725E1"/>
    <w:rsid w:val="006A0465"/>
    <w:rsid w:val="008254AB"/>
    <w:rsid w:val="00840DC8"/>
    <w:rsid w:val="00CA3063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2014-03-24T05:10:00Z</cp:lastPrinted>
  <dcterms:created xsi:type="dcterms:W3CDTF">2015-07-30T07:56:00Z</dcterms:created>
  <dcterms:modified xsi:type="dcterms:W3CDTF">2015-07-30T07:56:00Z</dcterms:modified>
</cp:coreProperties>
</file>