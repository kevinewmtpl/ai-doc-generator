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1C639B" w14:textId="77777777" w:rsidR="000E7264" w:rsidRDefault="000E7264">
      <w:pPr>
        <w:pStyle w:val="Title"/>
        <w:jc w:val="left"/>
        <w:rPr>
          <w:lang w:eastAsia="zh-CN"/>
        </w:rPr>
      </w:pPr>
    </w:p>
    <w:p w14:paraId="7CB59BD6" w14:textId="30F03B36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4B16B886" w14:textId="086B5444" w:rsidR="006467DA" w:rsidRDefault="00B463EF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0E7264">
        <w:rPr>
          <w:sz w:val="24"/>
        </w:rPr>
        <w:t>06</w:t>
      </w:r>
      <w:r w:rsidR="000E7264" w:rsidRPr="000E7264">
        <w:rPr>
          <w:sz w:val="24"/>
          <w:vertAlign w:val="superscript"/>
        </w:rPr>
        <w:t>th</w:t>
      </w:r>
      <w:r w:rsidR="000E7264">
        <w:rPr>
          <w:sz w:val="24"/>
        </w:rPr>
        <w:t xml:space="preserve"> May 2025</w:t>
      </w:r>
    </w:p>
    <w:p w14:paraId="41B1D009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5D86BD90" w14:textId="77777777"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1523246B" w14:textId="66FEF96F" w:rsidR="005D3C81" w:rsidRDefault="000E7264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6F467A">
        <w:rPr>
          <w:sz w:val="24"/>
          <w:lang w:eastAsia="zh-CN"/>
        </w:rPr>
        <w:t xml:space="preserve">shift out </w:t>
      </w:r>
      <w:r>
        <w:rPr>
          <w:sz w:val="24"/>
          <w:lang w:eastAsia="zh-CN"/>
        </w:rPr>
        <w:t xml:space="preserve">1 unit </w:t>
      </w:r>
      <w:r w:rsidR="00B463EF">
        <w:rPr>
          <w:sz w:val="24"/>
          <w:lang w:eastAsia="zh-CN"/>
        </w:rPr>
        <w:t xml:space="preserve">machine from </w:t>
      </w:r>
      <w:r w:rsidR="00F65571">
        <w:rPr>
          <w:sz w:val="24"/>
          <w:lang w:eastAsia="zh-CN"/>
        </w:rPr>
        <w:t>production</w:t>
      </w:r>
      <w:r w:rsidR="00B463EF">
        <w:rPr>
          <w:sz w:val="24"/>
          <w:lang w:eastAsia="zh-CN"/>
        </w:rPr>
        <w:t xml:space="preserve"> to loading area, using forklift to fork up onto </w:t>
      </w:r>
      <w:r>
        <w:rPr>
          <w:sz w:val="24"/>
          <w:lang w:eastAsia="zh-CN"/>
        </w:rPr>
        <w:t xml:space="preserve">lorry chassis </w:t>
      </w:r>
    </w:p>
    <w:p w14:paraId="0038CDF4" w14:textId="77777777"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E41BC25" w14:textId="77777777" w:rsidR="00673B40" w:rsidRPr="00BB4FA8" w:rsidRDefault="00990ADC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14:paraId="683731B8" w14:textId="205FB0BD" w:rsidR="00B463EF" w:rsidRDefault="00ED15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</w:t>
      </w:r>
      <w:r w:rsidR="000E7264">
        <w:rPr>
          <w:sz w:val="24"/>
          <w:szCs w:val="24"/>
          <w:lang w:eastAsia="zh-CN"/>
        </w:rPr>
        <w:t xml:space="preserve"> </w:t>
      </w:r>
    </w:p>
    <w:p w14:paraId="74D4F075" w14:textId="7C8BC472" w:rsidR="00AB136E" w:rsidRPr="006F467A" w:rsidRDefault="00AB13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</w:t>
      </w:r>
      <w:r w:rsidR="000E7264">
        <w:rPr>
          <w:sz w:val="24"/>
          <w:szCs w:val="24"/>
          <w:lang w:eastAsia="zh-CN"/>
        </w:rPr>
        <w:t>3, 0</w:t>
      </w:r>
      <w:r w:rsidR="00662FF0">
        <w:rPr>
          <w:sz w:val="24"/>
          <w:szCs w:val="24"/>
          <w:lang w:eastAsia="zh-CN"/>
        </w:rPr>
        <w:t xml:space="preserve">00 kg </w:t>
      </w:r>
    </w:p>
    <w:p w14:paraId="287B4167" w14:textId="77777777"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14:paraId="1B88D2EE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6B10A503" w14:textId="32398DCB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F65571">
        <w:rPr>
          <w:sz w:val="24"/>
          <w:lang w:eastAsia="zh-CN"/>
        </w:rPr>
        <w:t>ed</w:t>
      </w:r>
    </w:p>
    <w:p w14:paraId="789758E6" w14:textId="77777777" w:rsidR="006467DA" w:rsidRDefault="007968E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 </w:t>
      </w:r>
    </w:p>
    <w:p w14:paraId="613A76A6" w14:textId="77777777"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1AE6AB54" w14:textId="3782FB1E" w:rsidR="006467DA" w:rsidRDefault="006467DA">
      <w:pPr>
        <w:rPr>
          <w:sz w:val="24"/>
          <w:lang w:eastAsia="zh-CN"/>
        </w:rPr>
      </w:pPr>
    </w:p>
    <w:p w14:paraId="1E477402" w14:textId="77777777"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63A36EF" w14:textId="77777777"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725A503A" w14:textId="12AE03DA" w:rsidR="000F02CA" w:rsidRDefault="000E726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F30A75">
        <w:rPr>
          <w:bCs/>
          <w:sz w:val="24"/>
          <w:szCs w:val="24"/>
          <w:lang w:eastAsia="zh-CN"/>
        </w:rPr>
        <w:t xml:space="preserve"> am </w:t>
      </w:r>
    </w:p>
    <w:p w14:paraId="0DC4C65F" w14:textId="77777777"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0FAE362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A025136" w14:textId="201EC430" w:rsidR="000E7264" w:rsidRDefault="000E7264" w:rsidP="003C5B60">
      <w:pPr>
        <w:pStyle w:val="Heading4"/>
      </w:pPr>
    </w:p>
    <w:p w14:paraId="354169A6" w14:textId="36B3C7BC" w:rsidR="00F30A75" w:rsidRDefault="00F65571" w:rsidP="003C5B60">
      <w:pPr>
        <w:pStyle w:val="Heading4"/>
      </w:pPr>
      <w:r>
        <w:t xml:space="preserve"> Pte Ltd </w:t>
      </w:r>
    </w:p>
    <w:p w14:paraId="297EC824" w14:textId="77777777" w:rsidR="00DA3BBC" w:rsidRDefault="00DA3BBC" w:rsidP="007968EE">
      <w:pPr>
        <w:pStyle w:val="Heading4"/>
      </w:pPr>
    </w:p>
    <w:p w14:paraId="7FD0E7D0" w14:textId="77777777"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C5A157F" w14:textId="342EEAD7" w:rsidR="002C77FC" w:rsidRPr="00B01373" w:rsidRDefault="00AB136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B01373">
        <w:rPr>
          <w:bCs/>
          <w:sz w:val="24"/>
          <w:lang w:eastAsia="zh-CN"/>
        </w:rPr>
        <w:t xml:space="preserve"> x </w:t>
      </w:r>
      <w:r w:rsidR="000F02CA">
        <w:rPr>
          <w:bCs/>
          <w:sz w:val="24"/>
          <w:lang w:eastAsia="zh-CN"/>
        </w:rPr>
        <w:t>633 lorry loader</w:t>
      </w:r>
    </w:p>
    <w:p w14:paraId="7BC92D18" w14:textId="60935B34" w:rsidR="00F65571" w:rsidRDefault="006F46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E7264">
        <w:rPr>
          <w:sz w:val="24"/>
          <w:lang w:eastAsia="zh-CN"/>
        </w:rPr>
        <w:t>5</w:t>
      </w:r>
      <w:r w:rsidR="000576FB">
        <w:rPr>
          <w:sz w:val="24"/>
          <w:lang w:eastAsia="zh-CN"/>
        </w:rPr>
        <w:t xml:space="preserve">ton </w:t>
      </w:r>
      <w:r w:rsidR="001C20A3">
        <w:rPr>
          <w:sz w:val="24"/>
          <w:lang w:eastAsia="zh-CN"/>
        </w:rPr>
        <w:t>fork</w:t>
      </w:r>
      <w:r w:rsidR="00F65571">
        <w:rPr>
          <w:sz w:val="24"/>
          <w:lang w:eastAsia="zh-CN"/>
        </w:rPr>
        <w:t>lift</w:t>
      </w:r>
    </w:p>
    <w:p w14:paraId="0DC04DEA" w14:textId="397C9767" w:rsidR="007968EE" w:rsidRDefault="00AB1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5801DD">
        <w:rPr>
          <w:sz w:val="24"/>
          <w:lang w:eastAsia="zh-CN"/>
        </w:rPr>
        <w:t>allet truck</w:t>
      </w:r>
    </w:p>
    <w:p w14:paraId="01401D7F" w14:textId="77777777" w:rsidR="000E7264" w:rsidRDefault="00AB1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B1AE2">
        <w:rPr>
          <w:sz w:val="24"/>
          <w:lang w:eastAsia="zh-CN"/>
        </w:rPr>
        <w:t>oodblock</w:t>
      </w:r>
    </w:p>
    <w:p w14:paraId="4DB70991" w14:textId="40366150" w:rsidR="00CB1AE2" w:rsidRDefault="00AB1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Hydraulic/hand jack </w:t>
      </w:r>
    </w:p>
    <w:p w14:paraId="01F6E4FC" w14:textId="77777777" w:rsidR="00FF5463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  </w:t>
      </w:r>
    </w:p>
    <w:p w14:paraId="77BB3AD6" w14:textId="77777777"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64CD12C9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14:paraId="2A56A148" w14:textId="77777777" w:rsidR="00CB1AE2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  <w:r w:rsidR="001F2F35">
        <w:rPr>
          <w:sz w:val="24"/>
          <w:lang w:eastAsia="zh-CN"/>
        </w:rPr>
        <w:t xml:space="preserve">             </w:t>
      </w:r>
    </w:p>
    <w:p w14:paraId="24F7C32A" w14:textId="77777777" w:rsidR="00662FF0" w:rsidRDefault="00662FF0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8760F16" w14:textId="10659AFE" w:rsidR="006467DA" w:rsidRPr="00CB1AE2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442DA738" w14:textId="77777777" w:rsidR="006F467A" w:rsidRDefault="000576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 xml:space="preserve">operation will be </w:t>
      </w:r>
      <w:proofErr w:type="gramStart"/>
      <w:r w:rsidR="006467DA">
        <w:rPr>
          <w:sz w:val="24"/>
          <w:lang w:eastAsia="zh-CN"/>
        </w:rPr>
        <w:t>carry</w:t>
      </w:r>
      <w:proofErr w:type="gramEnd"/>
      <w:r w:rsidR="006467DA"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6F467A">
        <w:rPr>
          <w:sz w:val="24"/>
          <w:lang w:eastAsia="zh-CN"/>
        </w:rPr>
        <w:t>ing weather</w:t>
      </w:r>
    </w:p>
    <w:p w14:paraId="17CD4E71" w14:textId="4D923160" w:rsidR="00B463EF" w:rsidRPr="00F65571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 xml:space="preserve">clear and </w:t>
      </w:r>
      <w:r w:rsidR="00C23451">
        <w:rPr>
          <w:sz w:val="24"/>
          <w:lang w:eastAsia="zh-CN"/>
        </w:rPr>
        <w:t xml:space="preserve">disposed </w:t>
      </w:r>
    </w:p>
    <w:p w14:paraId="3A470C3C" w14:textId="77777777" w:rsidR="00B463EF" w:rsidRDefault="00B463EF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2AD22B4" w14:textId="77777777" w:rsidR="006467DA" w:rsidRPr="00C23451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7A64F390" w14:textId="4A012DAD" w:rsidR="00B463EF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0DE0C7F6" w14:textId="44D460C3" w:rsidR="00C23451" w:rsidRDefault="00C234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</w:t>
      </w:r>
      <w:r w:rsidR="00990ADC">
        <w:rPr>
          <w:sz w:val="24"/>
          <w:lang w:eastAsia="zh-CN"/>
        </w:rPr>
        <w:t xml:space="preserve">certified </w:t>
      </w:r>
      <w:r w:rsidR="00F65571">
        <w:rPr>
          <w:sz w:val="24"/>
          <w:lang w:eastAsia="zh-CN"/>
        </w:rPr>
        <w:t xml:space="preserve">forklift operator </w:t>
      </w:r>
    </w:p>
    <w:p w14:paraId="0363EA88" w14:textId="77777777" w:rsidR="006467DA" w:rsidRPr="00C23451" w:rsidRDefault="006467DA" w:rsidP="00C23451">
      <w:pPr>
        <w:tabs>
          <w:tab w:val="left" w:pos="6855"/>
        </w:tabs>
        <w:rPr>
          <w:sz w:val="24"/>
          <w:lang w:eastAsia="zh-CN"/>
        </w:rPr>
      </w:pPr>
    </w:p>
    <w:p w14:paraId="2B2925CB" w14:textId="77777777"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14:paraId="649BB409" w14:textId="77777777" w:rsidR="00F955E2" w:rsidRDefault="00F955E2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</w:t>
      </w:r>
      <w:r w:rsidR="004A439F">
        <w:rPr>
          <w:sz w:val="24"/>
          <w:lang w:eastAsia="zh-CN"/>
        </w:rPr>
        <w:t>un</w:t>
      </w:r>
      <w:r>
        <w:rPr>
          <w:sz w:val="24"/>
          <w:lang w:eastAsia="zh-CN"/>
        </w:rPr>
        <w:t>loading area</w:t>
      </w:r>
    </w:p>
    <w:p w14:paraId="2E89C593" w14:textId="00E4FA81" w:rsidR="00F65571" w:rsidRDefault="000E7264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</w:t>
      </w:r>
      <w:r w:rsidR="00F65571">
        <w:rPr>
          <w:sz w:val="24"/>
          <w:lang w:eastAsia="zh-CN"/>
        </w:rPr>
        <w:t xml:space="preserve"> up machine using </w:t>
      </w:r>
      <w:r>
        <w:rPr>
          <w:sz w:val="24"/>
          <w:lang w:eastAsia="zh-CN"/>
        </w:rPr>
        <w:t>crowbar</w:t>
      </w:r>
    </w:p>
    <w:p w14:paraId="1D1335DD" w14:textId="4FD739E3" w:rsidR="00F65571" w:rsidRDefault="00F65571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7264">
        <w:rPr>
          <w:sz w:val="24"/>
          <w:lang w:eastAsia="zh-CN"/>
        </w:rPr>
        <w:t>pallet truck</w:t>
      </w:r>
      <w:r>
        <w:rPr>
          <w:sz w:val="24"/>
          <w:lang w:eastAsia="zh-CN"/>
        </w:rPr>
        <w:t xml:space="preserve"> under machine </w:t>
      </w:r>
      <w:r w:rsidR="000E7264">
        <w:rPr>
          <w:sz w:val="24"/>
          <w:lang w:eastAsia="zh-CN"/>
        </w:rPr>
        <w:t>bed</w:t>
      </w:r>
    </w:p>
    <w:p w14:paraId="4456AE90" w14:textId="09095B33" w:rsidR="00B463EF" w:rsidRDefault="00AB136E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to loading area</w:t>
      </w:r>
    </w:p>
    <w:p w14:paraId="5820D5F5" w14:textId="1E0BA85B" w:rsidR="00AB136E" w:rsidRDefault="00853D5C" w:rsidP="00AB136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B136E">
        <w:rPr>
          <w:sz w:val="24"/>
          <w:lang w:eastAsia="zh-CN"/>
        </w:rPr>
        <w:t xml:space="preserve">Using </w:t>
      </w:r>
      <w:r w:rsidR="00990ADC" w:rsidRPr="00AB136E">
        <w:rPr>
          <w:sz w:val="24"/>
          <w:lang w:eastAsia="zh-CN"/>
        </w:rPr>
        <w:t>forklif</w:t>
      </w:r>
      <w:r w:rsidR="00B31CC9" w:rsidRPr="00AB136E">
        <w:rPr>
          <w:sz w:val="24"/>
          <w:lang w:eastAsia="zh-CN"/>
        </w:rPr>
        <w:t xml:space="preserve">t to fork up </w:t>
      </w:r>
      <w:r w:rsidR="00C43BEB" w:rsidRPr="00AB136E">
        <w:rPr>
          <w:sz w:val="24"/>
          <w:lang w:eastAsia="zh-CN"/>
        </w:rPr>
        <w:t xml:space="preserve">machine </w:t>
      </w:r>
    </w:p>
    <w:p w14:paraId="6DF9430D" w14:textId="4A4479BF" w:rsidR="00A909CF" w:rsidRPr="00AB136E" w:rsidRDefault="00AB136E" w:rsidP="00AB136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machine onto </w:t>
      </w:r>
      <w:r w:rsidR="00824FD4">
        <w:rPr>
          <w:sz w:val="24"/>
          <w:lang w:eastAsia="zh-CN"/>
        </w:rPr>
        <w:t>lorry chassis</w:t>
      </w:r>
      <w:r>
        <w:rPr>
          <w:sz w:val="24"/>
          <w:lang w:eastAsia="zh-CN"/>
        </w:rPr>
        <w:t xml:space="preserve"> </w:t>
      </w:r>
      <w:r w:rsidR="00ED156E" w:rsidRPr="00AB136E">
        <w:rPr>
          <w:sz w:val="24"/>
          <w:lang w:eastAsia="zh-CN"/>
        </w:rPr>
        <w:t xml:space="preserve"> </w:t>
      </w:r>
    </w:p>
    <w:p w14:paraId="0E8E37A5" w14:textId="77777777" w:rsidR="00990ADC" w:rsidRDefault="00B31CC9" w:rsidP="00B31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990ADC">
        <w:rPr>
          <w:sz w:val="24"/>
          <w:lang w:eastAsia="zh-CN"/>
        </w:rPr>
        <w:t xml:space="preserve"> </w:t>
      </w:r>
      <w:r w:rsidR="004549ED">
        <w:rPr>
          <w:sz w:val="24"/>
          <w:lang w:eastAsia="zh-CN"/>
        </w:rPr>
        <w:t xml:space="preserve">machine </w:t>
      </w:r>
      <w:r w:rsidR="00ED156E">
        <w:rPr>
          <w:sz w:val="24"/>
          <w:lang w:eastAsia="zh-CN"/>
        </w:rPr>
        <w:t>with strapping belt</w:t>
      </w:r>
      <w:r w:rsidR="00C43BEB">
        <w:rPr>
          <w:sz w:val="24"/>
          <w:lang w:eastAsia="zh-CN"/>
        </w:rPr>
        <w:t xml:space="preserve"> </w:t>
      </w:r>
    </w:p>
    <w:p w14:paraId="00F97A67" w14:textId="3F06F9EA" w:rsidR="00ED156E" w:rsidRDefault="00ED156E" w:rsidP="00B31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</w:t>
      </w:r>
      <w:r w:rsidR="00CB1AE2">
        <w:rPr>
          <w:sz w:val="24"/>
          <w:lang w:eastAsia="zh-CN"/>
        </w:rPr>
        <w:t xml:space="preserve">port and deliver </w:t>
      </w:r>
      <w:r w:rsidR="00AB136E">
        <w:rPr>
          <w:sz w:val="24"/>
          <w:lang w:eastAsia="zh-CN"/>
        </w:rPr>
        <w:t xml:space="preserve">machine </w:t>
      </w:r>
      <w:r w:rsidR="00CB1AE2">
        <w:rPr>
          <w:sz w:val="24"/>
          <w:lang w:eastAsia="zh-CN"/>
        </w:rPr>
        <w:t xml:space="preserve">to new location </w:t>
      </w:r>
    </w:p>
    <w:p w14:paraId="7DD98380" w14:textId="77777777" w:rsidR="006467DA" w:rsidRPr="00CB1AE2" w:rsidRDefault="001F2F35" w:rsidP="00CB1A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B1AE2">
        <w:rPr>
          <w:sz w:val="24"/>
          <w:lang w:eastAsia="zh-CN"/>
        </w:rPr>
        <w:t xml:space="preserve">Once job </w:t>
      </w:r>
      <w:r w:rsidR="0099046A" w:rsidRPr="00CB1AE2">
        <w:rPr>
          <w:sz w:val="24"/>
          <w:lang w:eastAsia="zh-CN"/>
        </w:rPr>
        <w:t>complete, team leader will instruct the team t</w:t>
      </w:r>
      <w:r w:rsidR="00B830DD" w:rsidRPr="00CB1AE2">
        <w:rPr>
          <w:sz w:val="24"/>
          <w:lang w:eastAsia="zh-CN"/>
        </w:rPr>
        <w:t>o perform proper housekeeping</w:t>
      </w:r>
    </w:p>
    <w:p w14:paraId="1C96CDA6" w14:textId="77777777" w:rsidR="00C43BEB" w:rsidRPr="00B31CC9" w:rsidRDefault="00C43BEB" w:rsidP="00B31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</w:t>
      </w:r>
    </w:p>
    <w:p w14:paraId="605C19F7" w14:textId="77777777"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485D0F91" w14:textId="77777777"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14:paraId="352B0AAA" w14:textId="77777777"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14:paraId="4F44DF31" w14:textId="77777777" w:rsidR="0099046A" w:rsidRDefault="00CB1AE2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203346ED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6A34A9B1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52C6D1" w14:textId="77777777" w:rsidR="00F5646E" w:rsidRDefault="00F5646E">
      <w:r>
        <w:separator/>
      </w:r>
    </w:p>
  </w:endnote>
  <w:endnote w:type="continuationSeparator" w:id="0">
    <w:p w14:paraId="2AA1CC7D" w14:textId="77777777" w:rsidR="00F5646E" w:rsidRDefault="00F56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31243B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B231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B231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D9A4FF" w14:textId="77777777" w:rsidR="00F5646E" w:rsidRDefault="00F5646E">
      <w:r>
        <w:separator/>
      </w:r>
    </w:p>
  </w:footnote>
  <w:footnote w:type="continuationSeparator" w:id="0">
    <w:p w14:paraId="2D807F53" w14:textId="77777777" w:rsidR="00F5646E" w:rsidRDefault="00F564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B3E0F3" w14:textId="72EB3B22" w:rsidR="006467DA" w:rsidRPr="00F65571" w:rsidRDefault="00EE4ADD" w:rsidP="00F65571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1A9C79F" wp14:editId="1D1C249F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65571">
      <w:rPr>
        <w:b/>
        <w:sz w:val="28"/>
      </w:rPr>
      <w:t xml:space="preserve">                 </w:t>
    </w:r>
    <w:r w:rsidR="006467DA">
      <w:rPr>
        <w:b/>
        <w:color w:val="0000FF"/>
        <w:sz w:val="28"/>
      </w:rPr>
      <w:t>ERIC WONG MACHINERY TRANSPORTATION PTE LTD</w:t>
    </w:r>
  </w:p>
  <w:p w14:paraId="14C9A28C" w14:textId="77777777" w:rsidR="006467DA" w:rsidRDefault="00CB1AE2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166D874A" w14:textId="77777777"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 w:rsidR="00CB1AE2">
      <w:t>2826020</w:t>
    </w:r>
  </w:p>
  <w:p w14:paraId="02EBDEBB" w14:textId="77777777" w:rsidR="006467DA" w:rsidRDefault="006467DA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2DCC4BEE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189B272" w14:textId="77777777"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89675320">
    <w:abstractNumId w:val="3"/>
  </w:num>
  <w:num w:numId="2" w16cid:durableId="812215080">
    <w:abstractNumId w:val="7"/>
  </w:num>
  <w:num w:numId="3" w16cid:durableId="1387416124">
    <w:abstractNumId w:val="1"/>
  </w:num>
  <w:num w:numId="4" w16cid:durableId="1461341428">
    <w:abstractNumId w:val="14"/>
  </w:num>
  <w:num w:numId="5" w16cid:durableId="1155804687">
    <w:abstractNumId w:val="8"/>
  </w:num>
  <w:num w:numId="6" w16cid:durableId="648901122">
    <w:abstractNumId w:val="10"/>
  </w:num>
  <w:num w:numId="7" w16cid:durableId="367948053">
    <w:abstractNumId w:val="5"/>
  </w:num>
  <w:num w:numId="8" w16cid:durableId="1969124001">
    <w:abstractNumId w:val="11"/>
  </w:num>
  <w:num w:numId="9" w16cid:durableId="1612317786">
    <w:abstractNumId w:val="2"/>
  </w:num>
  <w:num w:numId="10" w16cid:durableId="1392658240">
    <w:abstractNumId w:val="12"/>
  </w:num>
  <w:num w:numId="11" w16cid:durableId="767777019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12123774">
    <w:abstractNumId w:val="0"/>
  </w:num>
  <w:num w:numId="13" w16cid:durableId="38864397">
    <w:abstractNumId w:val="9"/>
  </w:num>
  <w:num w:numId="14" w16cid:durableId="592858595">
    <w:abstractNumId w:val="13"/>
  </w:num>
  <w:num w:numId="15" w16cid:durableId="1894152898">
    <w:abstractNumId w:val="4"/>
  </w:num>
  <w:num w:numId="16" w16cid:durableId="17960961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07BC8"/>
    <w:rsid w:val="000170F9"/>
    <w:rsid w:val="0005684E"/>
    <w:rsid w:val="000576FB"/>
    <w:rsid w:val="00061F4D"/>
    <w:rsid w:val="0007152C"/>
    <w:rsid w:val="00092D3A"/>
    <w:rsid w:val="000A4E07"/>
    <w:rsid w:val="000C68D5"/>
    <w:rsid w:val="000D3C89"/>
    <w:rsid w:val="000D3F7C"/>
    <w:rsid w:val="000D6FCC"/>
    <w:rsid w:val="000E0C67"/>
    <w:rsid w:val="000E7264"/>
    <w:rsid w:val="000F02CA"/>
    <w:rsid w:val="000F3C95"/>
    <w:rsid w:val="001218B2"/>
    <w:rsid w:val="0012265D"/>
    <w:rsid w:val="001268A8"/>
    <w:rsid w:val="00140D68"/>
    <w:rsid w:val="00141D73"/>
    <w:rsid w:val="00147F09"/>
    <w:rsid w:val="00164396"/>
    <w:rsid w:val="0017369C"/>
    <w:rsid w:val="00192797"/>
    <w:rsid w:val="00196552"/>
    <w:rsid w:val="001B0BC8"/>
    <w:rsid w:val="001C20A3"/>
    <w:rsid w:val="001E3E1E"/>
    <w:rsid w:val="001F2F35"/>
    <w:rsid w:val="002361C7"/>
    <w:rsid w:val="00257C21"/>
    <w:rsid w:val="002958B3"/>
    <w:rsid w:val="002A0FF7"/>
    <w:rsid w:val="002C77FC"/>
    <w:rsid w:val="002E06E4"/>
    <w:rsid w:val="00301345"/>
    <w:rsid w:val="0030317F"/>
    <w:rsid w:val="00333DB7"/>
    <w:rsid w:val="003412AD"/>
    <w:rsid w:val="003579B3"/>
    <w:rsid w:val="00375E51"/>
    <w:rsid w:val="0039215B"/>
    <w:rsid w:val="003A31F6"/>
    <w:rsid w:val="003A4ECA"/>
    <w:rsid w:val="003B14A8"/>
    <w:rsid w:val="003C5B60"/>
    <w:rsid w:val="003D5FEC"/>
    <w:rsid w:val="003F03C0"/>
    <w:rsid w:val="003F0E02"/>
    <w:rsid w:val="00414238"/>
    <w:rsid w:val="004549ED"/>
    <w:rsid w:val="004559B7"/>
    <w:rsid w:val="00466C7A"/>
    <w:rsid w:val="0047544C"/>
    <w:rsid w:val="0048089A"/>
    <w:rsid w:val="004A439F"/>
    <w:rsid w:val="004F08EF"/>
    <w:rsid w:val="00515133"/>
    <w:rsid w:val="005463C4"/>
    <w:rsid w:val="0057657F"/>
    <w:rsid w:val="005801DD"/>
    <w:rsid w:val="005B0E75"/>
    <w:rsid w:val="005D3C81"/>
    <w:rsid w:val="005F0816"/>
    <w:rsid w:val="00607918"/>
    <w:rsid w:val="00626FBE"/>
    <w:rsid w:val="006467DA"/>
    <w:rsid w:val="00662FF0"/>
    <w:rsid w:val="0066401C"/>
    <w:rsid w:val="00671C84"/>
    <w:rsid w:val="00673B40"/>
    <w:rsid w:val="00693582"/>
    <w:rsid w:val="00695315"/>
    <w:rsid w:val="006C2700"/>
    <w:rsid w:val="006F12DE"/>
    <w:rsid w:val="006F467A"/>
    <w:rsid w:val="00715CC9"/>
    <w:rsid w:val="007175B9"/>
    <w:rsid w:val="00760813"/>
    <w:rsid w:val="0077510A"/>
    <w:rsid w:val="007968EE"/>
    <w:rsid w:val="007D338F"/>
    <w:rsid w:val="00824FD4"/>
    <w:rsid w:val="00842B0F"/>
    <w:rsid w:val="00853D5C"/>
    <w:rsid w:val="00871396"/>
    <w:rsid w:val="00885DDC"/>
    <w:rsid w:val="00894AB3"/>
    <w:rsid w:val="00895D5D"/>
    <w:rsid w:val="008A3DC0"/>
    <w:rsid w:val="008B14D3"/>
    <w:rsid w:val="008B28D3"/>
    <w:rsid w:val="008B52E3"/>
    <w:rsid w:val="008D2441"/>
    <w:rsid w:val="008E2898"/>
    <w:rsid w:val="008F036A"/>
    <w:rsid w:val="00901015"/>
    <w:rsid w:val="00971AE8"/>
    <w:rsid w:val="0099046A"/>
    <w:rsid w:val="00990ADC"/>
    <w:rsid w:val="00995CE5"/>
    <w:rsid w:val="009A228D"/>
    <w:rsid w:val="009F4FEB"/>
    <w:rsid w:val="00A0229D"/>
    <w:rsid w:val="00A2540E"/>
    <w:rsid w:val="00A25834"/>
    <w:rsid w:val="00A54031"/>
    <w:rsid w:val="00A73EA0"/>
    <w:rsid w:val="00A909CF"/>
    <w:rsid w:val="00A92754"/>
    <w:rsid w:val="00AA67DA"/>
    <w:rsid w:val="00AB136E"/>
    <w:rsid w:val="00B01373"/>
    <w:rsid w:val="00B06871"/>
    <w:rsid w:val="00B16B6D"/>
    <w:rsid w:val="00B31CC9"/>
    <w:rsid w:val="00B463EF"/>
    <w:rsid w:val="00B742F4"/>
    <w:rsid w:val="00B8148C"/>
    <w:rsid w:val="00B830DD"/>
    <w:rsid w:val="00BB4FA8"/>
    <w:rsid w:val="00BC21D9"/>
    <w:rsid w:val="00C23451"/>
    <w:rsid w:val="00C26AC4"/>
    <w:rsid w:val="00C43BEB"/>
    <w:rsid w:val="00C46407"/>
    <w:rsid w:val="00C54E49"/>
    <w:rsid w:val="00C95881"/>
    <w:rsid w:val="00CA374E"/>
    <w:rsid w:val="00CB1AE2"/>
    <w:rsid w:val="00CB2310"/>
    <w:rsid w:val="00CC713A"/>
    <w:rsid w:val="00CD0371"/>
    <w:rsid w:val="00CF0C02"/>
    <w:rsid w:val="00D01712"/>
    <w:rsid w:val="00D07325"/>
    <w:rsid w:val="00D13A71"/>
    <w:rsid w:val="00D21E63"/>
    <w:rsid w:val="00D42896"/>
    <w:rsid w:val="00D50218"/>
    <w:rsid w:val="00D75965"/>
    <w:rsid w:val="00DA3BBC"/>
    <w:rsid w:val="00DE2B0B"/>
    <w:rsid w:val="00E17A37"/>
    <w:rsid w:val="00E17BB4"/>
    <w:rsid w:val="00E2467B"/>
    <w:rsid w:val="00E3288E"/>
    <w:rsid w:val="00E67244"/>
    <w:rsid w:val="00E76DB5"/>
    <w:rsid w:val="00EB07C2"/>
    <w:rsid w:val="00EC1220"/>
    <w:rsid w:val="00ED156E"/>
    <w:rsid w:val="00EE4ADD"/>
    <w:rsid w:val="00EF0349"/>
    <w:rsid w:val="00EF0424"/>
    <w:rsid w:val="00F25404"/>
    <w:rsid w:val="00F30A75"/>
    <w:rsid w:val="00F5646E"/>
    <w:rsid w:val="00F62A9A"/>
    <w:rsid w:val="00F65571"/>
    <w:rsid w:val="00F679AC"/>
    <w:rsid w:val="00F75133"/>
    <w:rsid w:val="00F9383F"/>
    <w:rsid w:val="00F955E2"/>
    <w:rsid w:val="00FA12F8"/>
    <w:rsid w:val="00FB6E6F"/>
    <w:rsid w:val="00FD2099"/>
    <w:rsid w:val="00FD7701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1D6971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F8DE8F-2E06-4779-AD6A-82D822F06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2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1754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2021-06-25T01:32:00Z</cp:lastPrinted>
  <dcterms:created xsi:type="dcterms:W3CDTF">2025-05-06T02:06:00Z</dcterms:created>
  <dcterms:modified xsi:type="dcterms:W3CDTF">2025-05-06T02:06:00Z</dcterms:modified>
</cp:coreProperties>
</file>