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F4B53" w:rsidRDefault="00DF4B53">
      <w:pPr>
        <w:rPr>
          <w:sz w:val="24"/>
        </w:rPr>
      </w:pPr>
    </w:p>
    <w:p w:rsidR="006467DA" w:rsidRDefault="00A40DAF">
      <w:pPr>
        <w:rPr>
          <w:sz w:val="24"/>
          <w:lang w:eastAsia="zh-CN"/>
        </w:rPr>
      </w:pPr>
      <w:r>
        <w:rPr>
          <w:sz w:val="24"/>
        </w:rPr>
        <w:t>Date: 08</w:t>
      </w:r>
      <w:r w:rsidRPr="00A40DA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E468F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A40DAF">
        <w:rPr>
          <w:sz w:val="24"/>
          <w:lang w:eastAsia="zh-CN"/>
        </w:rPr>
        <w:t>s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A40DAF">
        <w:rPr>
          <w:sz w:val="24"/>
          <w:lang w:eastAsia="zh-CN"/>
        </w:rPr>
        <w:t xml:space="preserve">up onto </w:t>
      </w:r>
      <w:r w:rsidR="00BF4BCD">
        <w:rPr>
          <w:sz w:val="24"/>
          <w:lang w:eastAsia="zh-CN"/>
        </w:rPr>
        <w:t>lorry chassis</w:t>
      </w:r>
      <w:r w:rsidR="00A40DAF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A40D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MNH5 Makino A55</w:t>
      </w:r>
    </w:p>
    <w:p w:rsidR="00A40DAF" w:rsidRDefault="00A40D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360 x 240 x 285 cm / Wt: 8, 000 kg</w:t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40DAF" w:rsidRDefault="0061308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4NE-600 CNC Lathe</w:t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083" w:rsidRDefault="0061308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TN01 Hitachi Seiki CNC Lathe </w:t>
      </w:r>
    </w:p>
    <w:p w:rsidR="00613083" w:rsidRDefault="0061308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220 x 190 cm / Wt: 5, 000 kg</w:t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083" w:rsidRDefault="0061308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TN16 Hitachi Seiki </w:t>
      </w:r>
      <w:r w:rsidR="004B3D56">
        <w:rPr>
          <w:sz w:val="24"/>
          <w:szCs w:val="24"/>
          <w:lang w:eastAsia="zh-CN"/>
        </w:rPr>
        <w:t xml:space="preserve">5NE </w:t>
      </w:r>
      <w:r>
        <w:rPr>
          <w:sz w:val="24"/>
          <w:szCs w:val="24"/>
          <w:lang w:eastAsia="zh-CN"/>
        </w:rPr>
        <w:t xml:space="preserve">CNC Lathe </w:t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390 x 220 x 190 cm / Wt: 5, 000 kg</w:t>
      </w:r>
      <w:r>
        <w:rPr>
          <w:sz w:val="24"/>
          <w:szCs w:val="24"/>
          <w:lang w:eastAsia="zh-CN"/>
        </w:rPr>
        <w:br/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GR104 Okamoto CG </w:t>
      </w:r>
    </w:p>
    <w:p w:rsidR="004B3D56" w:rsidRDefault="004B3D5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240 x 140 x 190 cm </w:t>
      </w:r>
    </w:p>
    <w:p w:rsidR="00A40DAF" w:rsidRDefault="00A40D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40DAF" w:rsidRDefault="00A40D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A40DAF" w:rsidRDefault="00E468F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6467DA"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B53" w:rsidRDefault="00A4691E" w:rsidP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82BB3" w:rsidRPr="00A40DAF" w:rsidRDefault="00A40DAF" w:rsidP="00A40D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17/08</w:t>
      </w:r>
      <w:r w:rsidR="00E468F9">
        <w:rPr>
          <w:sz w:val="24"/>
          <w:lang w:eastAsia="zh-CN"/>
        </w:rPr>
        <w:t xml:space="preserve">/24 </w:t>
      </w:r>
      <w:r>
        <w:rPr>
          <w:sz w:val="24"/>
          <w:lang w:eastAsia="zh-CN"/>
        </w:rPr>
        <w:t xml:space="preserve">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DF4B5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A40DAF" w:rsidP="001D45A5">
      <w:pPr>
        <w:pStyle w:val="Heading4"/>
      </w:pPr>
      <w:r>
        <w:t>7</w:t>
      </w:r>
      <w:r w:rsidR="00DF4B53">
        <w:t xml:space="preserve"> Joo Koon Circle </w:t>
      </w:r>
    </w:p>
    <w:p w:rsidR="003A6EE4" w:rsidRPr="00EF6CEA" w:rsidRDefault="00A40DAF" w:rsidP="00EF6CEA">
      <w:pPr>
        <w:pStyle w:val="Heading4"/>
      </w:pPr>
      <w:r>
        <w:t>Honeywell</w:t>
      </w:r>
    </w:p>
    <w:p w:rsidR="006467DA" w:rsidRDefault="006467DA">
      <w:pPr>
        <w:rPr>
          <w:lang w:eastAsia="zh-CN"/>
        </w:rPr>
      </w:pPr>
    </w:p>
    <w:p w:rsidR="004B3D56" w:rsidRDefault="004B3D5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DF4B53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</w:p>
    <w:p w:rsidR="008D2441" w:rsidRDefault="00DF4B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C740C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11194" w:rsidRDefault="00DC7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  <w:r w:rsidR="00811194">
        <w:rPr>
          <w:sz w:val="24"/>
          <w:lang w:eastAsia="zh-CN"/>
        </w:rPr>
        <w:t xml:space="preserve"> </w:t>
      </w:r>
    </w:p>
    <w:p w:rsidR="00DF4B53" w:rsidRDefault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715" w:rsidRDefault="008F37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613083">
        <w:rPr>
          <w:sz w:val="24"/>
          <w:lang w:eastAsia="zh-CN"/>
        </w:rPr>
        <w:t>hoisting area</w:t>
      </w:r>
    </w:p>
    <w:p w:rsidR="00613083" w:rsidRDefault="006130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:rsidR="00613083" w:rsidRDefault="006130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3” high</w:t>
      </w:r>
    </w:p>
    <w:p w:rsidR="00613083" w:rsidRDefault="006130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rollers/pallet truck under machine bed </w:t>
      </w:r>
    </w:p>
    <w:p w:rsidR="00653B25" w:rsidRPr="00282BB3" w:rsidRDefault="0061308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82BB3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P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</w:p>
    <w:p w:rsidR="00155DE2" w:rsidRPr="00613083" w:rsidRDefault="00613083" w:rsidP="006130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F3715" w:rsidRPr="00613083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up machine onto lorry</w:t>
      </w:r>
      <w:r w:rsidR="00251AD9" w:rsidRPr="00613083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613083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404F5E">
        <w:rPr>
          <w:sz w:val="24"/>
          <w:lang w:eastAsia="zh-CN"/>
        </w:rPr>
        <w:t>elt prior to being transport</w:t>
      </w:r>
      <w:r w:rsidR="00613083">
        <w:rPr>
          <w:sz w:val="24"/>
          <w:lang w:eastAsia="zh-CN"/>
        </w:rPr>
        <w:t xml:space="preserve"> out of customer premise </w:t>
      </w:r>
    </w:p>
    <w:p w:rsidR="00026EAD" w:rsidRPr="00613083" w:rsidRDefault="0099046A" w:rsidP="006130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3083">
        <w:rPr>
          <w:sz w:val="24"/>
          <w:lang w:eastAsia="zh-CN"/>
        </w:rPr>
        <w:t xml:space="preserve">Once job complete, team leader will instruct the team </w:t>
      </w:r>
      <w:r w:rsidR="005226B3" w:rsidRPr="0061308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661" w:rsidRDefault="000E1661">
      <w:r>
        <w:separator/>
      </w:r>
    </w:p>
  </w:endnote>
  <w:endnote w:type="continuationSeparator" w:id="0">
    <w:p w:rsidR="000E1661" w:rsidRDefault="000E1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3D5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3D5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661" w:rsidRDefault="000E1661">
      <w:r>
        <w:separator/>
      </w:r>
    </w:p>
  </w:footnote>
  <w:footnote w:type="continuationSeparator" w:id="0">
    <w:p w:rsidR="000E1661" w:rsidRDefault="000E16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E16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F4B53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F4B5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E166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1661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4B3D56"/>
    <w:rsid w:val="00501090"/>
    <w:rsid w:val="005177B9"/>
    <w:rsid w:val="005226B3"/>
    <w:rsid w:val="005463C4"/>
    <w:rsid w:val="0057657F"/>
    <w:rsid w:val="0059398E"/>
    <w:rsid w:val="005D3C81"/>
    <w:rsid w:val="00607B0C"/>
    <w:rsid w:val="00613083"/>
    <w:rsid w:val="006467DA"/>
    <w:rsid w:val="00647F9A"/>
    <w:rsid w:val="00653B25"/>
    <w:rsid w:val="0066401C"/>
    <w:rsid w:val="00670B64"/>
    <w:rsid w:val="006778B3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3715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0DAF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F4BCD"/>
    <w:rsid w:val="00C126EB"/>
    <w:rsid w:val="00C15DC7"/>
    <w:rsid w:val="00C401F7"/>
    <w:rsid w:val="00C4669E"/>
    <w:rsid w:val="00C72DAD"/>
    <w:rsid w:val="00C76164"/>
    <w:rsid w:val="00C95881"/>
    <w:rsid w:val="00D07325"/>
    <w:rsid w:val="00D221DF"/>
    <w:rsid w:val="00D35F55"/>
    <w:rsid w:val="00D41A4A"/>
    <w:rsid w:val="00D96B65"/>
    <w:rsid w:val="00DA01F0"/>
    <w:rsid w:val="00DC44C2"/>
    <w:rsid w:val="00DC740C"/>
    <w:rsid w:val="00DF4B53"/>
    <w:rsid w:val="00E143B7"/>
    <w:rsid w:val="00E25F3E"/>
    <w:rsid w:val="00E3288E"/>
    <w:rsid w:val="00E468F9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2024-01-25T02:08:00Z</cp:lastPrinted>
  <dcterms:created xsi:type="dcterms:W3CDTF">2024-08-08T05:08:00Z</dcterms:created>
  <dcterms:modified xsi:type="dcterms:W3CDTF">2024-08-08T05:08:00Z</dcterms:modified>
</cp:coreProperties>
</file>