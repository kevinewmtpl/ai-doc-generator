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B8952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4D0329" w14:textId="2FD609D1" w:rsidR="00684C71" w:rsidRDefault="0059208D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F640B">
        <w:rPr>
          <w:sz w:val="24"/>
        </w:rPr>
        <w:t>0</w:t>
      </w:r>
      <w:r w:rsidR="009A7C27">
        <w:rPr>
          <w:sz w:val="24"/>
        </w:rPr>
        <w:t>5</w:t>
      </w:r>
      <w:r w:rsidR="006B26CB" w:rsidRPr="006B26CB">
        <w:rPr>
          <w:sz w:val="24"/>
          <w:vertAlign w:val="superscript"/>
        </w:rPr>
        <w:t>th</w:t>
      </w:r>
      <w:r w:rsidR="006B26CB">
        <w:rPr>
          <w:sz w:val="24"/>
        </w:rPr>
        <w:t xml:space="preserve"> </w:t>
      </w:r>
      <w:r w:rsidR="00BE3DB7">
        <w:rPr>
          <w:sz w:val="24"/>
          <w:lang w:eastAsia="zh-CN"/>
        </w:rPr>
        <w:t>June 2025</w:t>
      </w:r>
    </w:p>
    <w:p w14:paraId="017EF0F3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DEE3E77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7DF512B" w14:textId="62E1F0B0"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</w:t>
      </w:r>
      <w:r w:rsidR="00BE3DB7">
        <w:rPr>
          <w:sz w:val="24"/>
          <w:lang w:eastAsia="zh-CN"/>
        </w:rPr>
        <w:t>o</w:t>
      </w:r>
      <w:r w:rsidR="0089636E">
        <w:rPr>
          <w:sz w:val="24"/>
          <w:lang w:eastAsia="zh-CN"/>
        </w:rPr>
        <w:t>rry chassis</w:t>
      </w:r>
      <w:r>
        <w:rPr>
          <w:sz w:val="24"/>
          <w:lang w:eastAsia="zh-CN"/>
        </w:rPr>
        <w:t xml:space="preserve"> to the ground, </w:t>
      </w:r>
      <w:r w:rsidR="00EA6C19">
        <w:rPr>
          <w:sz w:val="24"/>
          <w:lang w:eastAsia="zh-CN"/>
        </w:rPr>
        <w:t xml:space="preserve">insert </w:t>
      </w:r>
      <w:r w:rsidR="00BF36B6">
        <w:rPr>
          <w:sz w:val="24"/>
          <w:lang w:eastAsia="zh-CN"/>
        </w:rPr>
        <w:t xml:space="preserve">pallet truck under </w:t>
      </w:r>
      <w:r w:rsidR="00DF2CD5">
        <w:rPr>
          <w:sz w:val="24"/>
          <w:lang w:eastAsia="zh-CN"/>
        </w:rPr>
        <w:t>machine b</w:t>
      </w:r>
      <w:r w:rsidR="00BF36B6">
        <w:rPr>
          <w:sz w:val="24"/>
          <w:lang w:eastAsia="zh-CN"/>
        </w:rPr>
        <w:t>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14:paraId="0D39C04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B914B16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9A868E6" w14:textId="77777777" w:rsidR="00BF36B6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</w:t>
      </w:r>
      <w:r w:rsidR="00EA6C19">
        <w:rPr>
          <w:b/>
          <w:sz w:val="24"/>
          <w:lang w:eastAsia="zh-CN"/>
        </w:rPr>
        <w:t xml:space="preserve">t </w:t>
      </w:r>
      <w:r w:rsidR="00BF36B6">
        <w:rPr>
          <w:b/>
          <w:sz w:val="24"/>
          <w:lang w:eastAsia="zh-CN"/>
        </w:rPr>
        <w:t>Okamoto ACC64GX</w:t>
      </w:r>
    </w:p>
    <w:p w14:paraId="139A65AF" w14:textId="77777777" w:rsidR="00BF36B6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2740 x 2450 x 1850 mm</w:t>
      </w:r>
    </w:p>
    <w:p w14:paraId="30C5BF48" w14:textId="2EF6D56C" w:rsidR="0047763D" w:rsidRPr="00BF36B6" w:rsidRDefault="00BF36B6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proofErr w:type="spellStart"/>
      <w:r>
        <w:rPr>
          <w:b/>
          <w:sz w:val="24"/>
          <w:lang w:eastAsia="zh-CN"/>
        </w:rPr>
        <w:t>Wt</w:t>
      </w:r>
      <w:proofErr w:type="spellEnd"/>
      <w:r>
        <w:rPr>
          <w:b/>
          <w:sz w:val="24"/>
          <w:lang w:eastAsia="zh-CN"/>
        </w:rPr>
        <w:t xml:space="preserve">: 3, 000 kg  </w:t>
      </w:r>
    </w:p>
    <w:p w14:paraId="2D47FA69" w14:textId="77777777"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3D5E4C09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597D075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C24F485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0C547E5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B63CACC" w14:textId="5A12D300" w:rsidR="00684C71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BE3DB7">
        <w:rPr>
          <w:sz w:val="24"/>
          <w:lang w:eastAsia="zh-CN"/>
        </w:rPr>
        <w:t>/06/25</w:t>
      </w:r>
    </w:p>
    <w:p w14:paraId="2E67CD34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F3801B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2A7C0EA" w14:textId="03908F8A" w:rsidR="003B63D2" w:rsidRPr="003B63D2" w:rsidRDefault="008963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6D58AB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 xml:space="preserve">:00 am </w:t>
      </w:r>
    </w:p>
    <w:p w14:paraId="78A07592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ECB5475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973E4FF" w14:textId="6CDD9634" w:rsidR="00707B09" w:rsidRDefault="00BF36B6" w:rsidP="00707B09">
      <w:pPr>
        <w:pStyle w:val="Heading4"/>
      </w:pPr>
      <w:r>
        <w:t xml:space="preserve">18 Tractor Rd </w:t>
      </w:r>
      <w:r w:rsidR="0089636E">
        <w:t xml:space="preserve"> </w:t>
      </w:r>
    </w:p>
    <w:p w14:paraId="0E24D1F9" w14:textId="0C8BF357" w:rsidR="00707B09" w:rsidRPr="00707B09" w:rsidRDefault="00BF36B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NOK Precision </w:t>
      </w:r>
      <w:r w:rsidR="00591056">
        <w:rPr>
          <w:sz w:val="24"/>
          <w:szCs w:val="24"/>
          <w:lang w:eastAsia="zh-CN"/>
        </w:rPr>
        <w:t xml:space="preserve">Component (S) Pte Ltd </w:t>
      </w:r>
    </w:p>
    <w:p w14:paraId="3597EDF0" w14:textId="77777777" w:rsidR="00684C71" w:rsidRDefault="00684C71">
      <w:pPr>
        <w:rPr>
          <w:lang w:eastAsia="zh-CN"/>
        </w:rPr>
      </w:pPr>
    </w:p>
    <w:p w14:paraId="208FD7A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9519FE6" w14:textId="7A9F99A7" w:rsidR="004E5848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14:paraId="5B702028" w14:textId="2905E5AB" w:rsidR="00684C71" w:rsidRDefault="006B26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14:paraId="778E840E" w14:textId="113B5D0B" w:rsidR="002B79BE" w:rsidRDefault="00EA6C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F36B6">
        <w:rPr>
          <w:sz w:val="24"/>
          <w:lang w:eastAsia="zh-CN"/>
        </w:rPr>
        <w:t>ebbing</w:t>
      </w:r>
      <w:r w:rsidR="0089636E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7285CC5D" w14:textId="66E52B8B" w:rsidR="0089636E" w:rsidRDefault="00896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316D1203" w14:textId="67A9210D" w:rsidR="00A9248D" w:rsidRDefault="00BF36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4058B98F" w14:textId="77777777"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14:paraId="26D36CD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02DE9B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1228EC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65CBC05B" w14:textId="77777777"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49F4404" w14:textId="77777777"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D0128F0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308C771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17C0DF5C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5D457C86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DC7120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90C2961" w14:textId="1878C366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>r, rigger, signalman and</w:t>
      </w:r>
      <w:r w:rsidR="006D58AB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129C51F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20167D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AFA8225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75F9EC1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0A5A3FBD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72FEAA5" w14:textId="3F28E184" w:rsidR="004F01EA" w:rsidRDefault="004F01EA">
      <w:pPr>
        <w:pStyle w:val="BodyText2"/>
      </w:pPr>
      <w:r>
        <w:t xml:space="preserve">All submitted certificate shall be made available at all time </w:t>
      </w:r>
    </w:p>
    <w:p w14:paraId="434BDF2C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0BD6696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D156CE6" w14:textId="23979E40"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89636E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14:paraId="09FF7652" w14:textId="7131752F" w:rsidR="00EA6C19" w:rsidRDefault="00EA6C1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timber mats as base plate</w:t>
      </w:r>
    </w:p>
    <w:p w14:paraId="286AD533" w14:textId="77777777"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14:paraId="2581BBDA" w14:textId="77777777"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7D10681E" w14:textId="77777777" w:rsidR="0059208D" w:rsidRDefault="0059208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14:paraId="79774380" w14:textId="77777777" w:rsidR="001A07FF" w:rsidRPr="008F369E" w:rsidRDefault="0059208D" w:rsidP="008F369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</w:t>
      </w:r>
      <w:r w:rsidR="00370B7A" w:rsidRPr="00FE09C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1A1E38" w:rsidRPr="00FE09CB">
        <w:rPr>
          <w:sz w:val="24"/>
          <w:lang w:eastAsia="zh-CN"/>
        </w:rPr>
        <w:t>to near ground level</w:t>
      </w:r>
    </w:p>
    <w:p w14:paraId="6F658866" w14:textId="1C0CDF04"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36B6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14:paraId="252E977C" w14:textId="77777777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14:paraId="07762F37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5BFE092D" w14:textId="1C8AF90E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BF36B6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14:paraId="79603449" w14:textId="77777777" w:rsidR="006D58AB" w:rsidRDefault="006D58AB" w:rsidP="006D58A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5745CCB" w14:textId="1016DC2E" w:rsidR="0089636E" w:rsidRPr="006D58AB" w:rsidRDefault="0081336E" w:rsidP="006D58A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92F7CD9" w14:textId="1169732E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DD576AA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136057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07C786E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6224D166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39823429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317D745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9A86C4" w14:textId="77777777" w:rsidR="00221454" w:rsidRDefault="00221454">
      <w:r>
        <w:separator/>
      </w:r>
    </w:p>
  </w:endnote>
  <w:endnote w:type="continuationSeparator" w:id="0">
    <w:p w14:paraId="03045EB9" w14:textId="77777777" w:rsidR="00221454" w:rsidRDefault="00221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2D7B30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197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197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C8B5D8" w14:textId="77777777" w:rsidR="00221454" w:rsidRDefault="00221454">
      <w:r>
        <w:separator/>
      </w:r>
    </w:p>
  </w:footnote>
  <w:footnote w:type="continuationSeparator" w:id="0">
    <w:p w14:paraId="26890ED5" w14:textId="77777777" w:rsidR="00221454" w:rsidRDefault="00221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935E4" w14:textId="65995936" w:rsidR="00684C71" w:rsidRPr="00DA6F28" w:rsidRDefault="00BE3DB7" w:rsidP="00DA6F2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B7FB4F6" wp14:editId="5961BB3D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6F28">
      <w:rPr>
        <w:b/>
        <w:color w:val="0000FF"/>
        <w:sz w:val="28"/>
      </w:rPr>
      <w:t xml:space="preserve">                  </w:t>
    </w:r>
    <w:r w:rsidR="0081336E">
      <w:rPr>
        <w:b/>
        <w:color w:val="0000FF"/>
        <w:sz w:val="28"/>
      </w:rPr>
      <w:t>ERIC WONG MACHINERY TRANSPORTATION PTE LTD</w:t>
    </w:r>
  </w:p>
  <w:p w14:paraId="33A52167" w14:textId="77777777" w:rsidR="00684C71" w:rsidRDefault="008F369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0FF4163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8F369E">
      <w:t>62826020</w:t>
    </w:r>
  </w:p>
  <w:p w14:paraId="3B7C4C0E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A7E8DCD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412CDB5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219880">
    <w:abstractNumId w:val="2"/>
  </w:num>
  <w:num w:numId="2" w16cid:durableId="366027058">
    <w:abstractNumId w:val="4"/>
  </w:num>
  <w:num w:numId="3" w16cid:durableId="1400519711">
    <w:abstractNumId w:val="0"/>
  </w:num>
  <w:num w:numId="4" w16cid:durableId="2123068459">
    <w:abstractNumId w:val="9"/>
  </w:num>
  <w:num w:numId="5" w16cid:durableId="312221099">
    <w:abstractNumId w:val="5"/>
  </w:num>
  <w:num w:numId="6" w16cid:durableId="703486312">
    <w:abstractNumId w:val="6"/>
  </w:num>
  <w:num w:numId="7" w16cid:durableId="1755735632">
    <w:abstractNumId w:val="3"/>
  </w:num>
  <w:num w:numId="8" w16cid:durableId="528227353">
    <w:abstractNumId w:val="7"/>
  </w:num>
  <w:num w:numId="9" w16cid:durableId="2130541111">
    <w:abstractNumId w:val="1"/>
  </w:num>
  <w:num w:numId="10" w16cid:durableId="985429702">
    <w:abstractNumId w:val="8"/>
  </w:num>
  <w:num w:numId="11" w16cid:durableId="211937096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603AF"/>
    <w:rsid w:val="000801A2"/>
    <w:rsid w:val="00080409"/>
    <w:rsid w:val="000C46C5"/>
    <w:rsid w:val="001064C0"/>
    <w:rsid w:val="00112D07"/>
    <w:rsid w:val="00151974"/>
    <w:rsid w:val="00180280"/>
    <w:rsid w:val="00194C7A"/>
    <w:rsid w:val="001A07FF"/>
    <w:rsid w:val="001A1E38"/>
    <w:rsid w:val="00205704"/>
    <w:rsid w:val="00216071"/>
    <w:rsid w:val="00221454"/>
    <w:rsid w:val="002467A8"/>
    <w:rsid w:val="002859AC"/>
    <w:rsid w:val="00294E87"/>
    <w:rsid w:val="002B79BE"/>
    <w:rsid w:val="0030061F"/>
    <w:rsid w:val="0030245E"/>
    <w:rsid w:val="0035220F"/>
    <w:rsid w:val="00370B7A"/>
    <w:rsid w:val="00370D03"/>
    <w:rsid w:val="003B63D2"/>
    <w:rsid w:val="003E70B3"/>
    <w:rsid w:val="00425424"/>
    <w:rsid w:val="0047763D"/>
    <w:rsid w:val="004C6F5B"/>
    <w:rsid w:val="004E5848"/>
    <w:rsid w:val="004F01EA"/>
    <w:rsid w:val="00501041"/>
    <w:rsid w:val="00542502"/>
    <w:rsid w:val="00591056"/>
    <w:rsid w:val="0059208D"/>
    <w:rsid w:val="005A2371"/>
    <w:rsid w:val="005C3290"/>
    <w:rsid w:val="006412B9"/>
    <w:rsid w:val="00684C71"/>
    <w:rsid w:val="00685287"/>
    <w:rsid w:val="006B26CB"/>
    <w:rsid w:val="006B6525"/>
    <w:rsid w:val="006C492D"/>
    <w:rsid w:val="006D103C"/>
    <w:rsid w:val="006D58AB"/>
    <w:rsid w:val="00707B09"/>
    <w:rsid w:val="00707E93"/>
    <w:rsid w:val="00716965"/>
    <w:rsid w:val="007223C5"/>
    <w:rsid w:val="007C1E4D"/>
    <w:rsid w:val="007E7225"/>
    <w:rsid w:val="00805829"/>
    <w:rsid w:val="0081336E"/>
    <w:rsid w:val="00833A70"/>
    <w:rsid w:val="0084617C"/>
    <w:rsid w:val="00846C30"/>
    <w:rsid w:val="00872D61"/>
    <w:rsid w:val="0089636E"/>
    <w:rsid w:val="008B11D4"/>
    <w:rsid w:val="008C54AF"/>
    <w:rsid w:val="008D1F25"/>
    <w:rsid w:val="008D3552"/>
    <w:rsid w:val="008F369E"/>
    <w:rsid w:val="00927B06"/>
    <w:rsid w:val="00952F7F"/>
    <w:rsid w:val="00993B70"/>
    <w:rsid w:val="009A7C27"/>
    <w:rsid w:val="009C1EC8"/>
    <w:rsid w:val="009F640B"/>
    <w:rsid w:val="00A525B4"/>
    <w:rsid w:val="00A5466A"/>
    <w:rsid w:val="00A64537"/>
    <w:rsid w:val="00A9248D"/>
    <w:rsid w:val="00AD4078"/>
    <w:rsid w:val="00B35068"/>
    <w:rsid w:val="00B43C44"/>
    <w:rsid w:val="00B62108"/>
    <w:rsid w:val="00B644F1"/>
    <w:rsid w:val="00B70004"/>
    <w:rsid w:val="00B776C2"/>
    <w:rsid w:val="00BD6E7B"/>
    <w:rsid w:val="00BE3DB7"/>
    <w:rsid w:val="00BF36B6"/>
    <w:rsid w:val="00C008B3"/>
    <w:rsid w:val="00C00BDD"/>
    <w:rsid w:val="00C02507"/>
    <w:rsid w:val="00C03437"/>
    <w:rsid w:val="00C168E6"/>
    <w:rsid w:val="00C259E8"/>
    <w:rsid w:val="00C32361"/>
    <w:rsid w:val="00C33FF4"/>
    <w:rsid w:val="00C778E8"/>
    <w:rsid w:val="00C8729C"/>
    <w:rsid w:val="00CA23BB"/>
    <w:rsid w:val="00CA46B3"/>
    <w:rsid w:val="00CC59E7"/>
    <w:rsid w:val="00CF5149"/>
    <w:rsid w:val="00CF6063"/>
    <w:rsid w:val="00CF7EA9"/>
    <w:rsid w:val="00D43FF8"/>
    <w:rsid w:val="00DA6F28"/>
    <w:rsid w:val="00DB001C"/>
    <w:rsid w:val="00DB3AF8"/>
    <w:rsid w:val="00DE08CC"/>
    <w:rsid w:val="00DF2CD5"/>
    <w:rsid w:val="00E9120A"/>
    <w:rsid w:val="00EA6C19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CF0006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44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2025-06-05T06:08:00Z</cp:lastPrinted>
  <dcterms:created xsi:type="dcterms:W3CDTF">2025-06-03T01:41:00Z</dcterms:created>
  <dcterms:modified xsi:type="dcterms:W3CDTF">2025-06-05T06:08:00Z</dcterms:modified>
</cp:coreProperties>
</file>