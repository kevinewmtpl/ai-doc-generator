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1578F">
      <w:pPr>
        <w:rPr>
          <w:sz w:val="24"/>
          <w:lang w:eastAsia="zh-CN"/>
        </w:rPr>
      </w:pPr>
      <w:r>
        <w:rPr>
          <w:sz w:val="24"/>
        </w:rPr>
        <w:t>Date: 20</w:t>
      </w:r>
      <w:r w:rsidRPr="00F1578F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BD7626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571AC" w:rsidRPr="0090024D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dismantle 1 unit Indexing Table, shift out to loading area for packing, after packing put aside for storage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1578F">
      <w:pPr>
        <w:rPr>
          <w:sz w:val="24"/>
          <w:lang w:eastAsia="zh-CN"/>
        </w:rPr>
      </w:pPr>
      <w:r>
        <w:rPr>
          <w:sz w:val="24"/>
          <w:lang w:eastAsia="zh-CN"/>
        </w:rPr>
        <w:t>20/03/2018   -   09:45</w:t>
      </w:r>
      <w:r w:rsidR="003571AC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E14B73" w:rsidRDefault="00F1578F" w:rsidP="00E14B73">
      <w:pPr>
        <w:pStyle w:val="Heading4"/>
      </w:pPr>
      <w:r>
        <w:t>8 Tractor Rd</w:t>
      </w:r>
    </w:p>
    <w:p w:rsidR="0089628B" w:rsidRPr="00F1578F" w:rsidRDefault="00F1578F" w:rsidP="0089628B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Qioptiq</w:t>
      </w:r>
      <w:proofErr w:type="spellEnd"/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1578F" w:rsidRDefault="00F1578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BD7626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</w:p>
    <w:p w:rsidR="006467DA" w:rsidRDefault="00BD762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‘A’ frame structure with </w:t>
      </w:r>
      <w:r w:rsidR="000D7011">
        <w:rPr>
          <w:sz w:val="24"/>
          <w:lang w:eastAsia="zh-CN"/>
        </w:rPr>
        <w:t xml:space="preserve">2/3 ton </w:t>
      </w:r>
      <w:r>
        <w:rPr>
          <w:sz w:val="24"/>
          <w:lang w:eastAsia="zh-CN"/>
        </w:rPr>
        <w:t xml:space="preserve">chain block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D7626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D7626" w:rsidRDefault="00BD7626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F1578F">
        <w:t>.</w:t>
      </w:r>
      <w:r w:rsidR="001268A8">
        <w:rPr>
          <w:rFonts w:hint="eastAsia"/>
        </w:rPr>
        <w:t>O</w:t>
      </w:r>
      <w:r w:rsidR="00F1578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0D7011" w:rsidRPr="00F1578F" w:rsidRDefault="00BD7626" w:rsidP="00F157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1578F">
        <w:rPr>
          <w:sz w:val="24"/>
          <w:lang w:eastAsia="zh-CN"/>
        </w:rPr>
        <w:t>Using ‘A’ frame structure an</w:t>
      </w:r>
      <w:r w:rsidR="00626402" w:rsidRPr="00F1578F">
        <w:rPr>
          <w:sz w:val="24"/>
          <w:lang w:eastAsia="zh-CN"/>
        </w:rPr>
        <w:t>d chain</w:t>
      </w:r>
      <w:r w:rsidR="00F1578F">
        <w:rPr>
          <w:sz w:val="24"/>
          <w:lang w:eastAsia="zh-CN"/>
        </w:rPr>
        <w:t xml:space="preserve"> block to dismantle machine table</w:t>
      </w:r>
      <w:bookmarkStart w:id="0" w:name="_GoBack"/>
      <w:bookmarkEnd w:id="0"/>
    </w:p>
    <w:p w:rsidR="00BD7626" w:rsidRDefault="00F1578F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table to loading area</w:t>
      </w:r>
    </w:p>
    <w:p w:rsidR="00F1578F" w:rsidRDefault="00F1578F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table onto wooden base for packing</w:t>
      </w:r>
    </w:p>
    <w:p w:rsidR="000D7011" w:rsidRPr="00F1578F" w:rsidRDefault="00F1578F" w:rsidP="00F157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packing, put aside for storage purpose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217127" w:rsidRP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6CAD" w:rsidRDefault="00926CAD">
      <w:r>
        <w:separator/>
      </w:r>
    </w:p>
  </w:endnote>
  <w:endnote w:type="continuationSeparator" w:id="0">
    <w:p w:rsidR="00926CAD" w:rsidRDefault="0092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5DB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5D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6CAD" w:rsidRDefault="00926CAD">
      <w:r>
        <w:separator/>
      </w:r>
    </w:p>
  </w:footnote>
  <w:footnote w:type="continuationSeparator" w:id="0">
    <w:p w:rsidR="00926CAD" w:rsidRDefault="00926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05D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205DB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F5380"/>
    <w:rsid w:val="00205DB2"/>
    <w:rsid w:val="00217127"/>
    <w:rsid w:val="00241657"/>
    <w:rsid w:val="00257C21"/>
    <w:rsid w:val="003571AC"/>
    <w:rsid w:val="003C43A5"/>
    <w:rsid w:val="003D3BEA"/>
    <w:rsid w:val="00466C7A"/>
    <w:rsid w:val="005333BC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724A"/>
    <w:rsid w:val="00895D5D"/>
    <w:rsid w:val="0089628B"/>
    <w:rsid w:val="0090024D"/>
    <w:rsid w:val="00926CAD"/>
    <w:rsid w:val="00933FF0"/>
    <w:rsid w:val="00971AE8"/>
    <w:rsid w:val="0099046A"/>
    <w:rsid w:val="00A1115F"/>
    <w:rsid w:val="00A84205"/>
    <w:rsid w:val="00A93B6F"/>
    <w:rsid w:val="00AB583B"/>
    <w:rsid w:val="00B11F89"/>
    <w:rsid w:val="00B61A87"/>
    <w:rsid w:val="00BA65F8"/>
    <w:rsid w:val="00BD7626"/>
    <w:rsid w:val="00BF1F53"/>
    <w:rsid w:val="00C95881"/>
    <w:rsid w:val="00D51A21"/>
    <w:rsid w:val="00E14B73"/>
    <w:rsid w:val="00E14D44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273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2018-03-19T05:46:00Z</dcterms:created>
  <dcterms:modified xsi:type="dcterms:W3CDTF">2018-03-19T05:46:00Z</dcterms:modified>
</cp:coreProperties>
</file>