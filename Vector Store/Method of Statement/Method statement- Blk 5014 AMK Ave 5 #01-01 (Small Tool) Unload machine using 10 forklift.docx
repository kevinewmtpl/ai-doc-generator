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A4961" w:rsidRDefault="008A4961">
      <w:pPr>
        <w:rPr>
          <w:sz w:val="24"/>
        </w:rPr>
      </w:pPr>
    </w:p>
    <w:p w:rsidR="00684C71" w:rsidRDefault="008A4961">
      <w:pPr>
        <w:rPr>
          <w:sz w:val="24"/>
          <w:lang w:eastAsia="zh-CN"/>
        </w:rPr>
      </w:pPr>
      <w:r>
        <w:rPr>
          <w:sz w:val="24"/>
        </w:rPr>
        <w:t>Date: 11</w:t>
      </w:r>
      <w:r w:rsidRPr="008A4961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46606F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4660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Unload</w:t>
      </w:r>
      <w:r w:rsidR="0025074A">
        <w:rPr>
          <w:sz w:val="24"/>
          <w:lang w:eastAsia="zh-CN"/>
        </w:rPr>
        <w:t xml:space="preserve"> </w:t>
      </w:r>
      <w:r w:rsidR="00F65555">
        <w:rPr>
          <w:sz w:val="24"/>
          <w:lang w:eastAsia="zh-CN"/>
        </w:rPr>
        <w:t>10 ton forklift</w:t>
      </w:r>
      <w:r w:rsidR="00C744A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low-bed</w:t>
      </w:r>
      <w:r w:rsidR="0025074A">
        <w:rPr>
          <w:sz w:val="24"/>
          <w:lang w:eastAsia="zh-CN"/>
        </w:rPr>
        <w:t xml:space="preserve">, </w:t>
      </w:r>
      <w:r w:rsidR="00F65555">
        <w:rPr>
          <w:sz w:val="24"/>
          <w:lang w:eastAsia="zh-CN"/>
        </w:rPr>
        <w:t xml:space="preserve">using forklift to unload machine </w:t>
      </w:r>
      <w:r>
        <w:rPr>
          <w:sz w:val="24"/>
          <w:lang w:eastAsia="zh-CN"/>
        </w:rPr>
        <w:t>from 1 x 20ft FR container</w:t>
      </w:r>
      <w:r w:rsidR="00F65555">
        <w:rPr>
          <w:sz w:val="24"/>
          <w:lang w:eastAsia="zh-CN"/>
        </w:rPr>
        <w:t>,</w:t>
      </w:r>
      <w:r w:rsidR="0025074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uncrate, shift and position into </w:t>
      </w:r>
      <w:r w:rsidR="0025074A">
        <w:rPr>
          <w:sz w:val="24"/>
          <w:lang w:eastAsia="zh-CN"/>
        </w:rPr>
        <w:t>premise</w:t>
      </w:r>
      <w:r>
        <w:rPr>
          <w:sz w:val="24"/>
          <w:lang w:eastAsia="zh-CN"/>
        </w:rPr>
        <w:t xml:space="preserve"> at ground floor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466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Inte J-200 CNC Lathe</w:t>
      </w:r>
    </w:p>
    <w:p w:rsidR="003B7ED4" w:rsidRDefault="0046606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463 x 271 x 292</w:t>
      </w:r>
      <w:r w:rsidR="00BC5999">
        <w:rPr>
          <w:sz w:val="24"/>
          <w:szCs w:val="24"/>
          <w:lang w:eastAsia="zh-CN"/>
        </w:rPr>
        <w:t xml:space="preserve"> cm</w:t>
      </w:r>
    </w:p>
    <w:p w:rsidR="003B7ED4" w:rsidRPr="003B7ED4" w:rsidRDefault="0025074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500</w:t>
      </w:r>
      <w:r w:rsidR="003B7ED4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660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13/02/2019   -   09:30</w:t>
      </w:r>
      <w:r w:rsidR="0025074A">
        <w:rPr>
          <w:sz w:val="24"/>
          <w:lang w:eastAsia="zh-CN"/>
        </w:rPr>
        <w:t xml:space="preserve">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6606F" w:rsidP="0025074A">
      <w:pPr>
        <w:pStyle w:val="Heading4"/>
      </w:pPr>
      <w:r>
        <w:t>Blk 5014 A.M.K Ave 5 #01-01</w:t>
      </w:r>
    </w:p>
    <w:p w:rsidR="0046606F" w:rsidRPr="0046606F" w:rsidRDefault="0046606F" w:rsidP="0046606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Small Tool Technologies Pte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8762F" w:rsidRDefault="004660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F058FF" w:rsidRDefault="00F058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25074A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707B09" w:rsidRDefault="002507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:rsidR="0046606F" w:rsidRDefault="0046606F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No operation will be carry out on heavy rain, thunderstorms and lightning weather</w:t>
      </w:r>
    </w:p>
    <w:p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:rsidR="00684C71" w:rsidRPr="008A4961" w:rsidRDefault="001F2B4E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A4961" w:rsidRDefault="008A4961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</w:t>
      </w:r>
      <w:bookmarkStart w:id="0" w:name="_GoBack"/>
      <w:bookmarkEnd w:id="0"/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D5255C" w:rsidP="00784B51">
      <w:pPr>
        <w:rPr>
          <w:sz w:val="24"/>
          <w:lang w:eastAsia="zh-CN"/>
        </w:rPr>
      </w:pPr>
      <w:r>
        <w:rPr>
          <w:sz w:val="24"/>
          <w:lang w:eastAsia="zh-CN"/>
        </w:rPr>
        <w:t>Certified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>
        <w:rPr>
          <w:sz w:val="24"/>
          <w:lang w:eastAsia="zh-CN"/>
        </w:rPr>
        <w:t xml:space="preserve">                              </w:t>
      </w:r>
    </w:p>
    <w:p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F65555" w:rsidRDefault="0046606F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Low-bed</w:t>
      </w:r>
      <w:r w:rsidR="00F65555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>o transport 10 ton forklift into premise</w:t>
      </w:r>
    </w:p>
    <w:p w:rsidR="00F65555" w:rsidRDefault="0046606F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forklift from low-bed</w:t>
      </w:r>
    </w:p>
    <w:p w:rsidR="00684C71" w:rsidRDefault="00F65555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</w:t>
      </w:r>
      <w:r w:rsidR="00C744A4">
        <w:rPr>
          <w:sz w:val="24"/>
          <w:lang w:eastAsia="zh-CN"/>
        </w:rPr>
        <w:t>to</w:t>
      </w:r>
      <w:r w:rsidR="0046606F">
        <w:rPr>
          <w:sz w:val="24"/>
          <w:lang w:eastAsia="zh-CN"/>
        </w:rPr>
        <w:t xml:space="preserve"> fork down machine from FR container</w:t>
      </w:r>
    </w:p>
    <w:p w:rsidR="0046606F" w:rsidRDefault="0046606F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8D17DA" w:rsidRDefault="008D17DA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machine from base</w:t>
      </w:r>
    </w:p>
    <w:p w:rsidR="00C744A4" w:rsidRDefault="00C744A4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8D17DA" w:rsidRPr="00F65555" w:rsidRDefault="008D17DA" w:rsidP="00F6555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at loading bay</w:t>
      </w:r>
    </w:p>
    <w:p w:rsidR="00310929" w:rsidRPr="00C744A4" w:rsidRDefault="00F65555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C744A4">
        <w:rPr>
          <w:sz w:val="24"/>
          <w:lang w:eastAsia="zh-CN"/>
        </w:rPr>
        <w:t xml:space="preserve"> to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D17DA">
        <w:rPr>
          <w:sz w:val="24"/>
          <w:lang w:eastAsia="zh-CN"/>
        </w:rPr>
        <w:t xml:space="preserve"> machine into</w:t>
      </w:r>
      <w:r w:rsidR="00805829">
        <w:rPr>
          <w:sz w:val="24"/>
          <w:lang w:eastAsia="zh-CN"/>
        </w:rPr>
        <w:t xml:space="preserve"> inside factory</w:t>
      </w:r>
    </w:p>
    <w:p w:rsidR="008D17DA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931" w:rsidRDefault="00CE5931">
      <w:r>
        <w:separator/>
      </w:r>
    </w:p>
  </w:endnote>
  <w:endnote w:type="continuationSeparator" w:id="0">
    <w:p w:rsidR="00CE5931" w:rsidRDefault="00CE5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54A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54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931" w:rsidRDefault="00CE5931">
      <w:r>
        <w:separator/>
      </w:r>
    </w:p>
  </w:footnote>
  <w:footnote w:type="continuationSeparator" w:id="0">
    <w:p w:rsidR="00CE5931" w:rsidRDefault="00CE59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CE59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CE593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1C645A"/>
    <w:rsid w:val="001F2B4E"/>
    <w:rsid w:val="00205704"/>
    <w:rsid w:val="0025074A"/>
    <w:rsid w:val="00310929"/>
    <w:rsid w:val="0038762F"/>
    <w:rsid w:val="003B7ED4"/>
    <w:rsid w:val="0046606F"/>
    <w:rsid w:val="00494A64"/>
    <w:rsid w:val="005654AB"/>
    <w:rsid w:val="006700D2"/>
    <w:rsid w:val="00684C71"/>
    <w:rsid w:val="006B6525"/>
    <w:rsid w:val="00707B09"/>
    <w:rsid w:val="00784B51"/>
    <w:rsid w:val="007E7225"/>
    <w:rsid w:val="00805829"/>
    <w:rsid w:val="0081336E"/>
    <w:rsid w:val="00872D61"/>
    <w:rsid w:val="008A4961"/>
    <w:rsid w:val="008D17DA"/>
    <w:rsid w:val="009E6235"/>
    <w:rsid w:val="00A64537"/>
    <w:rsid w:val="00BC5999"/>
    <w:rsid w:val="00C03437"/>
    <w:rsid w:val="00C41758"/>
    <w:rsid w:val="00C744A4"/>
    <w:rsid w:val="00CA3A7D"/>
    <w:rsid w:val="00CE5931"/>
    <w:rsid w:val="00D03E74"/>
    <w:rsid w:val="00D5255C"/>
    <w:rsid w:val="00DC1B5D"/>
    <w:rsid w:val="00DD2E15"/>
    <w:rsid w:val="00DE0664"/>
    <w:rsid w:val="00E26D66"/>
    <w:rsid w:val="00E9120A"/>
    <w:rsid w:val="00EC29CB"/>
    <w:rsid w:val="00F058FF"/>
    <w:rsid w:val="00F60267"/>
    <w:rsid w:val="00F6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2018-11-30T07:19:00Z</cp:lastPrinted>
  <dcterms:created xsi:type="dcterms:W3CDTF">2019-01-30T07:16:00Z</dcterms:created>
  <dcterms:modified xsi:type="dcterms:W3CDTF">2019-02-11T06:26:00Z</dcterms:modified>
</cp:coreProperties>
</file>