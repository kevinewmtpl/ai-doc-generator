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A5C23" w14:textId="77777777" w:rsidR="000C4EA1" w:rsidRDefault="000C4EA1">
      <w:pPr>
        <w:pStyle w:val="Title"/>
        <w:jc w:val="left"/>
        <w:rPr>
          <w:lang w:eastAsia="zh-CN"/>
        </w:rPr>
      </w:pPr>
    </w:p>
    <w:p w14:paraId="697B75D0" w14:textId="726E07B3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063AA4B" w14:textId="77777777" w:rsidR="00900174" w:rsidRDefault="00900174">
      <w:pPr>
        <w:rPr>
          <w:sz w:val="24"/>
        </w:rPr>
      </w:pPr>
    </w:p>
    <w:p w14:paraId="4A88D124" w14:textId="211CC844" w:rsidR="00FC7A38" w:rsidRDefault="009001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666A7">
        <w:rPr>
          <w:sz w:val="24"/>
        </w:rPr>
        <w:t>19</w:t>
      </w:r>
      <w:r w:rsidR="004666A7" w:rsidRPr="004666A7">
        <w:rPr>
          <w:sz w:val="24"/>
          <w:vertAlign w:val="superscript"/>
        </w:rPr>
        <w:t>th</w:t>
      </w:r>
      <w:r w:rsidR="004666A7">
        <w:rPr>
          <w:sz w:val="24"/>
        </w:rPr>
        <w:t xml:space="preserve"> Sep</w:t>
      </w:r>
      <w:r w:rsidR="00AD0B17">
        <w:rPr>
          <w:sz w:val="24"/>
        </w:rPr>
        <w:t xml:space="preserve"> 2025</w:t>
      </w:r>
    </w:p>
    <w:p w14:paraId="7DCC405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CE64B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B739C" w14:textId="5D53948F" w:rsidR="00CC2333" w:rsidRPr="00F83D1F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4666A7">
        <w:rPr>
          <w:sz w:val="24"/>
          <w:lang w:eastAsia="zh-CN"/>
        </w:rPr>
        <w:t>3 pallets</w:t>
      </w:r>
      <w:r w:rsidR="00E5231F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of </w:t>
      </w:r>
      <w:r w:rsidR="00C457EC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</w:t>
      </w:r>
      <w:r w:rsidR="00E5231F">
        <w:rPr>
          <w:rFonts w:hint="eastAsia"/>
          <w:sz w:val="24"/>
          <w:lang w:eastAsia="zh-CN"/>
        </w:rPr>
        <w:t>fr</w:t>
      </w:r>
      <w:r w:rsidR="00C457EC">
        <w:rPr>
          <w:sz w:val="24"/>
          <w:lang w:eastAsia="zh-CN"/>
        </w:rPr>
        <w:t>om 1 x 20GP container</w:t>
      </w:r>
      <w:r w:rsidR="00E5231F">
        <w:rPr>
          <w:rFonts w:hint="eastAsia"/>
          <w:sz w:val="24"/>
          <w:lang w:eastAsia="zh-CN"/>
        </w:rPr>
        <w:t xml:space="preserve"> using forklift,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</w:t>
      </w:r>
      <w:r w:rsidR="00C457EC">
        <w:rPr>
          <w:sz w:val="24"/>
          <w:lang w:eastAsia="zh-CN"/>
        </w:rPr>
        <w:t xml:space="preserve">pallet truck </w:t>
      </w:r>
      <w:r w:rsidR="000B0D07">
        <w:rPr>
          <w:sz w:val="24"/>
          <w:lang w:eastAsia="zh-CN"/>
        </w:rPr>
        <w:t xml:space="preserve"> </w:t>
      </w:r>
    </w:p>
    <w:p w14:paraId="088F166B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5BCC2D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5E29482B" w14:textId="77777777" w:rsidR="004666A7" w:rsidRDefault="004666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Pneumatic Double Head Seam Welding machine </w:t>
      </w:r>
    </w:p>
    <w:p w14:paraId="6ED3A6C8" w14:textId="77777777" w:rsidR="004666A7" w:rsidRDefault="004666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Pallet 1: 2, 750 kg</w:t>
      </w:r>
    </w:p>
    <w:p w14:paraId="687BF1E5" w14:textId="77777777" w:rsidR="004666A7" w:rsidRDefault="004666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Pallet 2: 470 kg</w:t>
      </w:r>
    </w:p>
    <w:p w14:paraId="07BBB554" w14:textId="2E7FCD3D" w:rsidR="005D1BD0" w:rsidRPr="004666A7" w:rsidRDefault="004666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lang w:eastAsia="zh-CN"/>
        </w:rPr>
        <w:t>Pallet 3: 310 kg</w:t>
      </w:r>
      <w:r w:rsidR="007C128A">
        <w:rPr>
          <w:b/>
          <w:bCs/>
          <w:sz w:val="24"/>
          <w:szCs w:val="24"/>
          <w:lang w:eastAsia="zh-CN"/>
        </w:rPr>
        <w:t xml:space="preserve"> </w:t>
      </w:r>
      <w:r w:rsidR="005D1BD0">
        <w:rPr>
          <w:bCs/>
          <w:sz w:val="24"/>
          <w:szCs w:val="24"/>
          <w:lang w:eastAsia="zh-CN"/>
        </w:rPr>
        <w:t xml:space="preserve"> </w:t>
      </w:r>
    </w:p>
    <w:p w14:paraId="1B1AE91F" w14:textId="77777777" w:rsidR="000C4EA1" w:rsidRDefault="000C4EA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6A4549" w14:textId="60B1ABDB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F0ADE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44CD6E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2DD329C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6AEB6A94" w14:textId="3DA8C45C" w:rsidR="007B2A2C" w:rsidRDefault="00466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24/09</w:t>
      </w:r>
      <w:r w:rsidR="000C4EA1">
        <w:rPr>
          <w:bCs/>
          <w:sz w:val="24"/>
          <w:szCs w:val="24"/>
          <w:lang w:eastAsia="zh-CN"/>
        </w:rPr>
        <w:t>/25</w:t>
      </w:r>
    </w:p>
    <w:p w14:paraId="64649CC9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DFAFF4" w14:textId="77777777"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A6DCA74" w14:textId="7E20A5E1"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4666A7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0FCA16E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6C9C8E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2D6536" w14:textId="77777777"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14:paraId="4690CF43" w14:textId="290ED8E0"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</w:t>
      </w:r>
      <w:r w:rsidR="004666A7">
        <w:rPr>
          <w:bCs/>
          <w:sz w:val="24"/>
          <w:szCs w:val="24"/>
          <w:lang w:eastAsia="zh-CN"/>
        </w:rPr>
        <w:t>Management Services</w:t>
      </w:r>
      <w:r w:rsidR="005D1BD0">
        <w:rPr>
          <w:bCs/>
          <w:sz w:val="24"/>
          <w:szCs w:val="24"/>
          <w:lang w:eastAsia="zh-CN"/>
        </w:rPr>
        <w:t xml:space="preserve"> </w:t>
      </w:r>
      <w:r w:rsidR="00393250">
        <w:rPr>
          <w:bCs/>
          <w:sz w:val="24"/>
          <w:szCs w:val="24"/>
          <w:lang w:eastAsia="zh-CN"/>
        </w:rPr>
        <w:t>Pte Ltd</w:t>
      </w:r>
    </w:p>
    <w:p w14:paraId="3C6C26EA" w14:textId="77777777" w:rsidR="00FC7A38" w:rsidRDefault="00FC7A38">
      <w:pPr>
        <w:rPr>
          <w:lang w:eastAsia="zh-CN"/>
        </w:rPr>
      </w:pPr>
    </w:p>
    <w:p w14:paraId="1C1DB63A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AE49308" w14:textId="2E2D0671" w:rsidR="004E45AD" w:rsidRDefault="007E3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666A7">
        <w:rPr>
          <w:sz w:val="24"/>
          <w:lang w:eastAsia="zh-CN"/>
        </w:rPr>
        <w:t xml:space="preserve"> </w:t>
      </w:r>
      <w:r w:rsidR="009C3595">
        <w:rPr>
          <w:sz w:val="24"/>
          <w:lang w:eastAsia="zh-CN"/>
        </w:rPr>
        <w:t xml:space="preserve">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6DE96A14" w14:textId="105CDE2B"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C128A">
        <w:rPr>
          <w:sz w:val="24"/>
          <w:lang w:eastAsia="zh-CN"/>
        </w:rPr>
        <w:t>7</w:t>
      </w:r>
      <w:r w:rsidR="009B69C5">
        <w:rPr>
          <w:sz w:val="24"/>
          <w:lang w:eastAsia="zh-CN"/>
        </w:rPr>
        <w:t>ton forklift</w:t>
      </w:r>
    </w:p>
    <w:p w14:paraId="76A6F80C" w14:textId="77777777" w:rsidR="004666A7" w:rsidRDefault="00466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5CF5AA" w14:textId="77777777" w:rsidR="004666A7" w:rsidRDefault="00466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E9768BE" w14:textId="7E86E71B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EBFE304" w14:textId="1E6E3F04" w:rsidR="005D1BD0" w:rsidRDefault="00466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900174">
        <w:rPr>
          <w:sz w:val="24"/>
          <w:lang w:eastAsia="zh-CN"/>
        </w:rPr>
        <w:t>rowbar</w:t>
      </w:r>
    </w:p>
    <w:p w14:paraId="0F252C0C" w14:textId="57C72AC0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201789ED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14:paraId="4213059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AC57D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073B2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47532FD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31FC70" w14:textId="77777777"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AE1713" w14:textId="77777777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0B80B31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924818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9E48CC5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FF9496A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825E46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 xml:space="preserve">All personnel at site to ensure that risk control </w:t>
      </w:r>
      <w:proofErr w:type="gramStart"/>
      <w:r w:rsidR="005E3EC3">
        <w:rPr>
          <w:sz w:val="24"/>
          <w:szCs w:val="24"/>
        </w:rPr>
        <w:t>are</w:t>
      </w:r>
      <w:proofErr w:type="gramEnd"/>
      <w:r w:rsidR="005E3EC3"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39675329" w14:textId="4230BE53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4666A7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BEE1A6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8786280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D6783FF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45BEF688" w14:textId="2999B8B9" w:rsidR="00C457EC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14:paraId="18BCAE49" w14:textId="02EDA8BF" w:rsidR="00D756EA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C457EC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</w:t>
      </w:r>
      <w:r w:rsidR="004666A7">
        <w:rPr>
          <w:b w:val="0"/>
          <w:sz w:val="24"/>
          <w:szCs w:val="24"/>
          <w:u w:val="none"/>
          <w:lang w:eastAsia="zh-CN"/>
        </w:rPr>
        <w:t>pallet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</w:t>
      </w:r>
      <w:r w:rsidR="00C457EC">
        <w:rPr>
          <w:b w:val="0"/>
          <w:sz w:val="24"/>
          <w:szCs w:val="24"/>
          <w:u w:val="none"/>
          <w:lang w:eastAsia="zh-CN"/>
        </w:rPr>
        <w:t>container</w:t>
      </w:r>
    </w:p>
    <w:p w14:paraId="3B90B877" w14:textId="7453CC4B" w:rsidR="00AD14A5" w:rsidRDefault="00D756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</w:t>
      </w:r>
      <w:r w:rsidR="004666A7">
        <w:rPr>
          <w:b w:val="0"/>
          <w:sz w:val="24"/>
          <w:szCs w:val="24"/>
          <w:u w:val="none"/>
          <w:lang w:eastAsia="zh-CN"/>
        </w:rPr>
        <w:t>pallet</w:t>
      </w:r>
      <w:r w:rsidR="004E45AD">
        <w:rPr>
          <w:b w:val="0"/>
          <w:sz w:val="24"/>
          <w:szCs w:val="24"/>
          <w:u w:val="none"/>
          <w:lang w:eastAsia="zh-CN"/>
        </w:rPr>
        <w:t xml:space="preserve">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14:paraId="45DF4A70" w14:textId="38C7DC89" w:rsidR="00711935" w:rsidRPr="004666A7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22379430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493CC5AF" w14:textId="30D4B7A8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C457EC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14:paraId="3574D60A" w14:textId="55C3C52D" w:rsidR="0045745E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215EC49E" w14:textId="4FF2ECD7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 xml:space="preserve">achine from </w:t>
      </w:r>
      <w:r w:rsidR="00C457EC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4BA9A60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653696E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90089B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4AFE26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C826C62" w14:textId="77777777" w:rsidR="00EA44AA" w:rsidRDefault="00EA44AA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A8DA113" w14:textId="611B39BA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66921F4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4A48757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8D0332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647F501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082DE" w14:textId="77777777" w:rsidR="003D391F" w:rsidRDefault="003D391F">
      <w:r>
        <w:separator/>
      </w:r>
    </w:p>
  </w:endnote>
  <w:endnote w:type="continuationSeparator" w:id="0">
    <w:p w14:paraId="0E7A7289" w14:textId="77777777" w:rsidR="003D391F" w:rsidRDefault="003D3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5C25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10FCF" w14:textId="77777777" w:rsidR="003D391F" w:rsidRDefault="003D391F">
      <w:r>
        <w:separator/>
      </w:r>
    </w:p>
  </w:footnote>
  <w:footnote w:type="continuationSeparator" w:id="0">
    <w:p w14:paraId="35687033" w14:textId="77777777" w:rsidR="003D391F" w:rsidRDefault="003D3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DFC96" w14:textId="2781B706" w:rsidR="00FC7A38" w:rsidRPr="000C4EA1" w:rsidRDefault="001D122C" w:rsidP="000C4E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EA98B5" wp14:editId="1E1FD7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EA1">
      <w:rPr>
        <w:b/>
        <w:color w:val="0000FF"/>
        <w:sz w:val="28"/>
      </w:rPr>
      <w:t xml:space="preserve">           </w:t>
    </w:r>
    <w:r w:rsidR="007A5133">
      <w:rPr>
        <w:b/>
        <w:color w:val="0000FF"/>
        <w:sz w:val="28"/>
      </w:rPr>
      <w:t xml:space="preserve">   </w:t>
    </w:r>
    <w:r w:rsidR="00DE52F9">
      <w:rPr>
        <w:b/>
        <w:color w:val="0000FF"/>
        <w:sz w:val="28"/>
      </w:rPr>
      <w:t>ERIC WONG MACHINERY TRANSPORTATION PTE LTD</w:t>
    </w:r>
  </w:p>
  <w:p w14:paraId="19800041" w14:textId="7F929B16" w:rsidR="00FC7A38" w:rsidRDefault="00FE01F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5E967775" w14:textId="6FA99463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D71A609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BFB7BA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C30A4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174875">
    <w:abstractNumId w:val="2"/>
  </w:num>
  <w:num w:numId="2" w16cid:durableId="1879850904">
    <w:abstractNumId w:val="4"/>
  </w:num>
  <w:num w:numId="3" w16cid:durableId="475033230">
    <w:abstractNumId w:val="0"/>
  </w:num>
  <w:num w:numId="4" w16cid:durableId="1944146225">
    <w:abstractNumId w:val="9"/>
  </w:num>
  <w:num w:numId="5" w16cid:durableId="219218509">
    <w:abstractNumId w:val="5"/>
  </w:num>
  <w:num w:numId="6" w16cid:durableId="918829985">
    <w:abstractNumId w:val="6"/>
  </w:num>
  <w:num w:numId="7" w16cid:durableId="426851921">
    <w:abstractNumId w:val="3"/>
  </w:num>
  <w:num w:numId="8" w16cid:durableId="849291418">
    <w:abstractNumId w:val="7"/>
  </w:num>
  <w:num w:numId="9" w16cid:durableId="1730230643">
    <w:abstractNumId w:val="1"/>
  </w:num>
  <w:num w:numId="10" w16cid:durableId="748308158">
    <w:abstractNumId w:val="8"/>
  </w:num>
  <w:num w:numId="11" w16cid:durableId="26912019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05EBD"/>
    <w:rsid w:val="0001590F"/>
    <w:rsid w:val="00040D1C"/>
    <w:rsid w:val="00083B53"/>
    <w:rsid w:val="000A03E7"/>
    <w:rsid w:val="000A7092"/>
    <w:rsid w:val="000B0D07"/>
    <w:rsid w:val="000B14C2"/>
    <w:rsid w:val="000C4EA1"/>
    <w:rsid w:val="000E48B7"/>
    <w:rsid w:val="00117BEB"/>
    <w:rsid w:val="00147418"/>
    <w:rsid w:val="00155BCD"/>
    <w:rsid w:val="001603BC"/>
    <w:rsid w:val="001614A1"/>
    <w:rsid w:val="00171BEE"/>
    <w:rsid w:val="0018220D"/>
    <w:rsid w:val="00182314"/>
    <w:rsid w:val="00192349"/>
    <w:rsid w:val="001A411E"/>
    <w:rsid w:val="001A79AD"/>
    <w:rsid w:val="001D122C"/>
    <w:rsid w:val="001F45D6"/>
    <w:rsid w:val="00204CDE"/>
    <w:rsid w:val="0020540F"/>
    <w:rsid w:val="002246A3"/>
    <w:rsid w:val="0025419E"/>
    <w:rsid w:val="00260421"/>
    <w:rsid w:val="002657E8"/>
    <w:rsid w:val="002665A0"/>
    <w:rsid w:val="00281684"/>
    <w:rsid w:val="00282A7E"/>
    <w:rsid w:val="00292C1C"/>
    <w:rsid w:val="00297257"/>
    <w:rsid w:val="002E5BAE"/>
    <w:rsid w:val="0036464C"/>
    <w:rsid w:val="00372A1A"/>
    <w:rsid w:val="00387587"/>
    <w:rsid w:val="0039107A"/>
    <w:rsid w:val="00391A33"/>
    <w:rsid w:val="00393250"/>
    <w:rsid w:val="003D391F"/>
    <w:rsid w:val="004021A7"/>
    <w:rsid w:val="00411C43"/>
    <w:rsid w:val="00430975"/>
    <w:rsid w:val="00446E52"/>
    <w:rsid w:val="0045403D"/>
    <w:rsid w:val="0045745E"/>
    <w:rsid w:val="004666A7"/>
    <w:rsid w:val="00473137"/>
    <w:rsid w:val="00490BC3"/>
    <w:rsid w:val="004E45AD"/>
    <w:rsid w:val="004E645C"/>
    <w:rsid w:val="00501A48"/>
    <w:rsid w:val="00516B90"/>
    <w:rsid w:val="0052333A"/>
    <w:rsid w:val="00542CC5"/>
    <w:rsid w:val="00575B76"/>
    <w:rsid w:val="005939F8"/>
    <w:rsid w:val="005A2F6A"/>
    <w:rsid w:val="005D1BD0"/>
    <w:rsid w:val="005E3EC3"/>
    <w:rsid w:val="00625B41"/>
    <w:rsid w:val="00630233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55DF8"/>
    <w:rsid w:val="00763FA8"/>
    <w:rsid w:val="007A5133"/>
    <w:rsid w:val="007A5D4B"/>
    <w:rsid w:val="007B2A2C"/>
    <w:rsid w:val="007C128A"/>
    <w:rsid w:val="007E0784"/>
    <w:rsid w:val="007E3340"/>
    <w:rsid w:val="007E6F9D"/>
    <w:rsid w:val="00804BF2"/>
    <w:rsid w:val="00817E19"/>
    <w:rsid w:val="008248D1"/>
    <w:rsid w:val="00853AD2"/>
    <w:rsid w:val="008814A0"/>
    <w:rsid w:val="008937B8"/>
    <w:rsid w:val="008F7E9B"/>
    <w:rsid w:val="00900174"/>
    <w:rsid w:val="00931047"/>
    <w:rsid w:val="0093500F"/>
    <w:rsid w:val="00940648"/>
    <w:rsid w:val="00976D96"/>
    <w:rsid w:val="00977132"/>
    <w:rsid w:val="009B0018"/>
    <w:rsid w:val="009B421A"/>
    <w:rsid w:val="009B64F4"/>
    <w:rsid w:val="009B69C5"/>
    <w:rsid w:val="009C3595"/>
    <w:rsid w:val="009D0021"/>
    <w:rsid w:val="009F1764"/>
    <w:rsid w:val="00A13D42"/>
    <w:rsid w:val="00A23DBE"/>
    <w:rsid w:val="00A5562D"/>
    <w:rsid w:val="00A6704E"/>
    <w:rsid w:val="00A72C6E"/>
    <w:rsid w:val="00A85900"/>
    <w:rsid w:val="00A9159E"/>
    <w:rsid w:val="00AA1C20"/>
    <w:rsid w:val="00AB578D"/>
    <w:rsid w:val="00AB5AF9"/>
    <w:rsid w:val="00AC385A"/>
    <w:rsid w:val="00AD0B17"/>
    <w:rsid w:val="00AD14A5"/>
    <w:rsid w:val="00AE4EF5"/>
    <w:rsid w:val="00AF5C78"/>
    <w:rsid w:val="00B014B7"/>
    <w:rsid w:val="00B039B2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457EC"/>
    <w:rsid w:val="00C624BB"/>
    <w:rsid w:val="00C84C45"/>
    <w:rsid w:val="00CA1D71"/>
    <w:rsid w:val="00CB2C05"/>
    <w:rsid w:val="00CC2333"/>
    <w:rsid w:val="00CD01C9"/>
    <w:rsid w:val="00CD4E44"/>
    <w:rsid w:val="00CE3794"/>
    <w:rsid w:val="00D63E8A"/>
    <w:rsid w:val="00D756EA"/>
    <w:rsid w:val="00D95D0B"/>
    <w:rsid w:val="00DA0070"/>
    <w:rsid w:val="00DA0349"/>
    <w:rsid w:val="00DA3154"/>
    <w:rsid w:val="00DA5E6E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A44AA"/>
    <w:rsid w:val="00EC18FD"/>
    <w:rsid w:val="00ED0A49"/>
    <w:rsid w:val="00EE334C"/>
    <w:rsid w:val="00F147AF"/>
    <w:rsid w:val="00F358F0"/>
    <w:rsid w:val="00F51E55"/>
    <w:rsid w:val="00F83D1F"/>
    <w:rsid w:val="00F84CB4"/>
    <w:rsid w:val="00FA12A2"/>
    <w:rsid w:val="00FA16F6"/>
    <w:rsid w:val="00FC7A38"/>
    <w:rsid w:val="00FD0AC7"/>
    <w:rsid w:val="00FE01FF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0FC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2</cp:revision>
  <cp:lastPrinted>2025-06-11T01:18:00Z</cp:lastPrinted>
  <dcterms:created xsi:type="dcterms:W3CDTF">2025-09-19T01:32:00Z</dcterms:created>
  <dcterms:modified xsi:type="dcterms:W3CDTF">2025-09-19T01:32:00Z</dcterms:modified>
</cp:coreProperties>
</file>