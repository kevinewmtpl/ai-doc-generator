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732C5">
      <w:pPr>
        <w:rPr>
          <w:sz w:val="24"/>
          <w:lang w:eastAsia="zh-CN"/>
        </w:rPr>
      </w:pPr>
      <w:r>
        <w:rPr>
          <w:sz w:val="24"/>
        </w:rPr>
        <w:t>Date: 01</w:t>
      </w:r>
      <w:r w:rsidRPr="00B732C5">
        <w:rPr>
          <w:sz w:val="24"/>
          <w:vertAlign w:val="superscript"/>
        </w:rPr>
        <w:t>st</w:t>
      </w:r>
      <w:r>
        <w:rPr>
          <w:sz w:val="24"/>
        </w:rPr>
        <w:t xml:space="preserve"> Nov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21A2D">
        <w:rPr>
          <w:sz w:val="24"/>
          <w:lang w:eastAsia="zh-CN"/>
        </w:rPr>
        <w:t xml:space="preserve">hoist down </w:t>
      </w:r>
      <w:r w:rsidR="00B732C5">
        <w:rPr>
          <w:sz w:val="24"/>
          <w:lang w:eastAsia="zh-CN"/>
        </w:rPr>
        <w:t>5 cases of 3</w:t>
      </w:r>
      <w:r w:rsidR="00225EFD">
        <w:rPr>
          <w:sz w:val="24"/>
          <w:lang w:eastAsia="zh-CN"/>
        </w:rPr>
        <w:t xml:space="preserve"> unit </w:t>
      </w:r>
      <w:r w:rsidR="00021A2D">
        <w:rPr>
          <w:sz w:val="24"/>
          <w:lang w:eastAsia="zh-CN"/>
        </w:rPr>
        <w:t>machine</w:t>
      </w:r>
      <w:r w:rsidR="007912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021A2D">
        <w:rPr>
          <w:sz w:val="24"/>
          <w:lang w:eastAsia="zh-CN"/>
        </w:rPr>
        <w:t xml:space="preserve"> to the ground, </w:t>
      </w:r>
      <w:r w:rsidR="00B732C5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817439">
        <w:rPr>
          <w:sz w:val="24"/>
          <w:lang w:eastAsia="zh-CN"/>
        </w:rPr>
        <w:t xml:space="preserve"> position into factory premise at ground floor </w:t>
      </w:r>
      <w:r w:rsidR="00B732C5">
        <w:rPr>
          <w:sz w:val="24"/>
          <w:lang w:eastAsia="zh-CN"/>
        </w:rPr>
        <w:t xml:space="preserve">using pallet truck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25EFD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cases of 2 unit Form P350 </w:t>
      </w:r>
    </w:p>
    <w:p w:rsidR="00B732C5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case dim: 234 x 191 x 254 cm / Wt: 2, 130 kg each</w:t>
      </w:r>
    </w:p>
    <w:p w:rsidR="00B732C5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case dim: 163 x 120 x 252 cm / Wt: 350 kg each</w:t>
      </w:r>
    </w:p>
    <w:p w:rsidR="00B732C5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732C5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case of 1 WPT</w:t>
      </w:r>
    </w:p>
    <w:p w:rsidR="00225EFD" w:rsidRPr="00225EFD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dim: 221 x 185 x 256 cm / Wt: 1, 400 kg</w:t>
      </w:r>
      <w:r w:rsidR="003406D1">
        <w:rPr>
          <w:sz w:val="24"/>
          <w:lang w:eastAsia="zh-CN"/>
        </w:rPr>
        <w:t xml:space="preserve"> 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13/11/24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06D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406D1" w:rsidRDefault="00B732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406D1" w:rsidRPr="003406D1" w:rsidRDefault="003406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817439" w:rsidP="00225EFD">
      <w:pPr>
        <w:pStyle w:val="Heading4"/>
      </w:pPr>
      <w:r>
        <w:t>51 Joo Koon Circle</w:t>
      </w:r>
    </w:p>
    <w:p w:rsidR="00707B09" w:rsidRPr="00225EFD" w:rsidRDefault="0079125D" w:rsidP="00225EFD">
      <w:pPr>
        <w:pStyle w:val="Heading4"/>
      </w:pPr>
      <w:r>
        <w:t>Omni Mold</w:t>
      </w:r>
      <w:r w:rsidR="00EC1D88"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3406D1">
        <w:rPr>
          <w:sz w:val="24"/>
          <w:lang w:eastAsia="zh-CN"/>
        </w:rPr>
        <w:t>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732C5" w:rsidRDefault="00B732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732C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732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406D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732C5" w:rsidRDefault="00B732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406D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bookmarkStart w:id="0" w:name="_GoBack"/>
      <w:bookmarkEnd w:id="0"/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732C5" w:rsidRDefault="00B732C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9125D">
        <w:rPr>
          <w:sz w:val="24"/>
          <w:lang w:eastAsia="zh-CN"/>
        </w:rPr>
        <w:t xml:space="preserve">safety </w:t>
      </w:r>
      <w:r w:rsidR="0079125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406D1">
        <w:t>.</w:t>
      </w:r>
      <w:r w:rsidR="00A64537">
        <w:rPr>
          <w:rFonts w:hint="eastAsia"/>
        </w:rPr>
        <w:t>O</w:t>
      </w:r>
      <w:r w:rsidR="00340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2F6F" w:rsidRPr="0079125D" w:rsidRDefault="0081336E" w:rsidP="00DF2F6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72D61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79125D" w:rsidRDefault="00EC1D88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B732C5">
        <w:rPr>
          <w:sz w:val="24"/>
          <w:lang w:eastAsia="zh-CN"/>
        </w:rPr>
        <w:t xml:space="preserve">ment of 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3406D1">
        <w:rPr>
          <w:sz w:val="24"/>
          <w:lang w:eastAsia="zh-CN"/>
        </w:rPr>
        <w:t xml:space="preserve"> loader</w:t>
      </w:r>
      <w:r w:rsidR="00754D77">
        <w:rPr>
          <w:sz w:val="24"/>
          <w:lang w:eastAsia="zh-CN"/>
        </w:rPr>
        <w:t xml:space="preserve"> at designated unloading area</w:t>
      </w:r>
    </w:p>
    <w:p w:rsidR="00754D77" w:rsidRDefault="00754D77" w:rsidP="007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of steel plate/timber mats as base plate </w:t>
      </w:r>
    </w:p>
    <w:p w:rsidR="00754D77" w:rsidRPr="00754D77" w:rsidRDefault="00754D77" w:rsidP="007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down case from lorry chassis to the ground </w:t>
      </w:r>
    </w:p>
    <w:p w:rsidR="00754D77" w:rsidRDefault="00754D77" w:rsidP="003406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754D77" w:rsidRDefault="00754D77" w:rsidP="007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754D77" w:rsidRDefault="00754D77" w:rsidP="007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</w:t>
      </w:r>
      <w:r>
        <w:rPr>
          <w:sz w:val="24"/>
          <w:lang w:eastAsia="zh-CN"/>
        </w:rPr>
        <w:t>d sling to rigging point of machine</w:t>
      </w:r>
    </w:p>
    <w:p w:rsidR="00754D77" w:rsidRDefault="00754D77" w:rsidP="007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DF2F6F" w:rsidRPr="00754D77" w:rsidRDefault="00754D77" w:rsidP="007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754D77">
        <w:rPr>
          <w:sz w:val="24"/>
          <w:lang w:eastAsia="zh-CN"/>
        </w:rPr>
        <w:t xml:space="preserve"> under machine bed</w:t>
      </w:r>
    </w:p>
    <w:p w:rsidR="00F3464B" w:rsidRDefault="008174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</w:t>
      </w:r>
      <w:r>
        <w:rPr>
          <w:sz w:val="24"/>
          <w:lang w:eastAsia="zh-CN"/>
        </w:rPr>
        <w:t xml:space="preserve">achine into factory premise at ground floor </w:t>
      </w:r>
    </w:p>
    <w:p w:rsidR="00832F9B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7439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832F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79125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791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F36A2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79125D" w:rsidRDefault="00F176B3" w:rsidP="0079125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54D77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756" w:rsidRDefault="00610756">
      <w:r>
        <w:separator/>
      </w:r>
    </w:p>
  </w:endnote>
  <w:endnote w:type="continuationSeparator" w:id="0">
    <w:p w:rsidR="00610756" w:rsidRDefault="006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5B7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5B7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756" w:rsidRDefault="00610756">
      <w:r>
        <w:separator/>
      </w:r>
    </w:p>
  </w:footnote>
  <w:footnote w:type="continuationSeparator" w:id="0">
    <w:p w:rsidR="00610756" w:rsidRDefault="006107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107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754D77">
    <w:pPr>
      <w:pStyle w:val="Header"/>
      <w:jc w:val="center"/>
    </w:pPr>
    <w:r>
      <w:t>28 Kranji Loop #05-03, Kranji Green, Singapore 739571</w:t>
    </w:r>
  </w:p>
  <w:p w:rsidR="00684C71" w:rsidRDefault="0079125D">
    <w:pPr>
      <w:pStyle w:val="Header"/>
      <w:jc w:val="center"/>
    </w:pPr>
    <w:r>
      <w:t>Tel</w:t>
    </w:r>
    <w:r w:rsidR="0081336E">
      <w:t xml:space="preserve">: </w:t>
    </w:r>
    <w:r w:rsidR="00225EFD">
      <w:t>6</w:t>
    </w:r>
    <w:r w:rsidR="0081336E">
      <w:t xml:space="preserve">2824175, </w:t>
    </w:r>
    <w:r w:rsidR="00225EFD">
      <w:t>6</w:t>
    </w:r>
    <w:r w:rsidR="0081336E">
      <w:t xml:space="preserve">2828203, </w:t>
    </w:r>
    <w:r w:rsidR="00225EFD">
      <w:t>6</w:t>
    </w:r>
    <w:r w:rsidR="00754D77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1075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9125D">
    <w:pPr>
      <w:pStyle w:val="Header"/>
      <w:jc w:val="center"/>
      <w:rPr>
        <w:sz w:val="22"/>
      </w:rPr>
    </w:pPr>
    <w:r>
      <w:rPr>
        <w:sz w:val="22"/>
      </w:rPr>
      <w:t>e-mail</w:t>
    </w:r>
    <w:r w:rsidR="00225EFD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1A2D"/>
    <w:rsid w:val="000801A2"/>
    <w:rsid w:val="00205704"/>
    <w:rsid w:val="00225EFD"/>
    <w:rsid w:val="00294E87"/>
    <w:rsid w:val="002B3BF7"/>
    <w:rsid w:val="003406D1"/>
    <w:rsid w:val="00610756"/>
    <w:rsid w:val="00655B7B"/>
    <w:rsid w:val="00684C71"/>
    <w:rsid w:val="006B6525"/>
    <w:rsid w:val="006F36A2"/>
    <w:rsid w:val="00707B09"/>
    <w:rsid w:val="0075217B"/>
    <w:rsid w:val="00754D77"/>
    <w:rsid w:val="0079125D"/>
    <w:rsid w:val="007E7225"/>
    <w:rsid w:val="00805829"/>
    <w:rsid w:val="0081336E"/>
    <w:rsid w:val="00817439"/>
    <w:rsid w:val="00832F9B"/>
    <w:rsid w:val="00872D61"/>
    <w:rsid w:val="00A343D7"/>
    <w:rsid w:val="00A525B4"/>
    <w:rsid w:val="00A55CDC"/>
    <w:rsid w:val="00A64537"/>
    <w:rsid w:val="00B732C5"/>
    <w:rsid w:val="00C03437"/>
    <w:rsid w:val="00C33FF4"/>
    <w:rsid w:val="00C81EB2"/>
    <w:rsid w:val="00C8729C"/>
    <w:rsid w:val="00CA23BB"/>
    <w:rsid w:val="00DB001C"/>
    <w:rsid w:val="00DF2F6F"/>
    <w:rsid w:val="00E9120A"/>
    <w:rsid w:val="00EB4B86"/>
    <w:rsid w:val="00EC1D88"/>
    <w:rsid w:val="00F176B3"/>
    <w:rsid w:val="00F255E1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2020-06-18T05:08:00Z</cp:lastPrinted>
  <dcterms:created xsi:type="dcterms:W3CDTF">2024-11-01T02:58:00Z</dcterms:created>
  <dcterms:modified xsi:type="dcterms:W3CDTF">2024-11-01T02:58:00Z</dcterms:modified>
</cp:coreProperties>
</file>