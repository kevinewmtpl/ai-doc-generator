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CD5D9" w14:textId="77777777" w:rsidR="00C401DC" w:rsidRDefault="00C401DC">
      <w:pPr>
        <w:pStyle w:val="Title"/>
        <w:jc w:val="left"/>
        <w:rPr>
          <w:lang w:eastAsia="zh-CN"/>
        </w:rPr>
      </w:pPr>
    </w:p>
    <w:p w14:paraId="7F26D8CE" w14:textId="575AA9B1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0584881" w14:textId="77777777" w:rsidR="00461D82" w:rsidRDefault="00461D82">
      <w:pPr>
        <w:rPr>
          <w:sz w:val="24"/>
        </w:rPr>
      </w:pPr>
    </w:p>
    <w:p w14:paraId="25E24579" w14:textId="4434BA3E" w:rsidR="00FC7A38" w:rsidRDefault="001D3A1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167CB">
        <w:rPr>
          <w:sz w:val="24"/>
        </w:rPr>
        <w:t>18</w:t>
      </w:r>
      <w:r w:rsidR="00C167CB" w:rsidRPr="00C167CB">
        <w:rPr>
          <w:sz w:val="24"/>
          <w:vertAlign w:val="superscript"/>
        </w:rPr>
        <w:t>th</w:t>
      </w:r>
      <w:r w:rsidR="00C167CB">
        <w:rPr>
          <w:sz w:val="24"/>
        </w:rPr>
        <w:t xml:space="preserve"> Sep</w:t>
      </w:r>
      <w:r w:rsidR="00B1024C">
        <w:rPr>
          <w:sz w:val="24"/>
        </w:rPr>
        <w:t xml:space="preserve"> 2025</w:t>
      </w:r>
    </w:p>
    <w:p w14:paraId="748FE6CE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F966159" w14:textId="77777777"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7217E8E" w14:textId="443ECE8F"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1D3A18">
        <w:rPr>
          <w:bCs/>
          <w:sz w:val="24"/>
          <w:szCs w:val="24"/>
          <w:lang w:eastAsia="zh-CN"/>
        </w:rPr>
        <w:t xml:space="preserve">e </w:t>
      </w:r>
      <w:r w:rsidR="00C167CB">
        <w:rPr>
          <w:bCs/>
          <w:sz w:val="24"/>
          <w:szCs w:val="24"/>
          <w:lang w:eastAsia="zh-CN"/>
        </w:rPr>
        <w:t>1</w:t>
      </w:r>
      <w:r w:rsidR="001D3A18">
        <w:rPr>
          <w:bCs/>
          <w:sz w:val="24"/>
          <w:szCs w:val="24"/>
          <w:lang w:eastAsia="zh-CN"/>
        </w:rPr>
        <w:t xml:space="preserve"> unit machine</w:t>
      </w:r>
      <w:r w:rsidR="00B1024C">
        <w:rPr>
          <w:bCs/>
          <w:sz w:val="24"/>
          <w:szCs w:val="24"/>
          <w:lang w:eastAsia="zh-CN"/>
        </w:rPr>
        <w:t xml:space="preserve"> </w:t>
      </w:r>
      <w:r w:rsidR="001D3A18">
        <w:rPr>
          <w:bCs/>
          <w:sz w:val="24"/>
          <w:szCs w:val="24"/>
          <w:lang w:eastAsia="zh-CN"/>
        </w:rPr>
        <w:t xml:space="preserve">within production area </w:t>
      </w:r>
    </w:p>
    <w:p w14:paraId="3B00E4A7" w14:textId="77777777"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C50B70E" w14:textId="77777777" w:rsidR="001D3A18" w:rsidRDefault="001D3A1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12CE513B" w14:textId="0088683E" w:rsidR="001D3A18" w:rsidRDefault="002B6F8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ED56AE">
        <w:rPr>
          <w:sz w:val="24"/>
          <w:szCs w:val="24"/>
          <w:lang w:eastAsia="zh-CN"/>
        </w:rPr>
        <w:t>Mazak MTV-655/80N</w:t>
      </w:r>
      <w:r w:rsidR="00C167CB">
        <w:rPr>
          <w:sz w:val="24"/>
          <w:szCs w:val="24"/>
          <w:lang w:eastAsia="zh-CN"/>
        </w:rPr>
        <w:t xml:space="preserve"> Mill</w:t>
      </w:r>
    </w:p>
    <w:p w14:paraId="6ABD00E8" w14:textId="09D5B17A" w:rsidR="00C167CB" w:rsidRDefault="00C167C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12, 000 kg</w:t>
      </w:r>
    </w:p>
    <w:p w14:paraId="100EF909" w14:textId="77777777" w:rsidR="001D3A18" w:rsidRPr="001D3A18" w:rsidRDefault="001D3A1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29749561" w14:textId="77777777"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14:paraId="78936C2C" w14:textId="77777777"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14:paraId="4AA9CE31" w14:textId="77777777"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F581187" w14:textId="77777777"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14:paraId="5B421B8C" w14:textId="68551DC3" w:rsidR="00ED56AE" w:rsidRPr="001D3A18" w:rsidRDefault="00C167CB">
      <w:pPr>
        <w:rPr>
          <w:sz w:val="24"/>
          <w:lang w:eastAsia="zh-CN"/>
        </w:rPr>
      </w:pPr>
      <w:r>
        <w:rPr>
          <w:sz w:val="24"/>
          <w:lang w:eastAsia="zh-CN"/>
        </w:rPr>
        <w:t>22/09/25</w:t>
      </w:r>
    </w:p>
    <w:p w14:paraId="03413A5C" w14:textId="77777777" w:rsidR="00011C41" w:rsidRDefault="00011C41">
      <w:pPr>
        <w:rPr>
          <w:sz w:val="24"/>
          <w:lang w:eastAsia="zh-CN"/>
        </w:rPr>
      </w:pPr>
    </w:p>
    <w:p w14:paraId="78689C4F" w14:textId="77777777"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14:paraId="60416814" w14:textId="6C73F6D8" w:rsidR="00FC7A38" w:rsidRPr="00011C41" w:rsidRDefault="00522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C167CB">
        <w:rPr>
          <w:bCs/>
          <w:sz w:val="24"/>
          <w:szCs w:val="24"/>
          <w:lang w:eastAsia="zh-CN"/>
        </w:rPr>
        <w:t>00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14:paraId="4842AEE4" w14:textId="77777777"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13C42AF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FD715F5" w14:textId="0DB4BC22" w:rsidR="00CD561C" w:rsidRDefault="00ED56AE" w:rsidP="00DE75B9">
      <w:pPr>
        <w:pStyle w:val="Heading4"/>
      </w:pPr>
      <w:r>
        <w:t xml:space="preserve">273 Jalan Ahmad Ibrahim </w:t>
      </w:r>
      <w:r w:rsidR="002B6F85">
        <w:t xml:space="preserve"> </w:t>
      </w:r>
    </w:p>
    <w:p w14:paraId="39721E70" w14:textId="03555D53" w:rsidR="00211B45" w:rsidRPr="00211B45" w:rsidRDefault="00ED56AE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Baker Hughes Singapore</w:t>
      </w:r>
      <w:r w:rsidR="003B41E3">
        <w:rPr>
          <w:sz w:val="24"/>
          <w:szCs w:val="24"/>
          <w:lang w:eastAsia="zh-CN"/>
        </w:rPr>
        <w:t xml:space="preserve"> Pte</w:t>
      </w:r>
    </w:p>
    <w:p w14:paraId="6A067EA2" w14:textId="77777777" w:rsidR="00FC7A38" w:rsidRDefault="00FC7A38">
      <w:pPr>
        <w:rPr>
          <w:lang w:eastAsia="zh-CN"/>
        </w:rPr>
      </w:pPr>
    </w:p>
    <w:p w14:paraId="163505CA" w14:textId="77777777"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B2BD04E" w14:textId="66C9FF2D"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B1024C">
        <w:rPr>
          <w:sz w:val="24"/>
          <w:lang w:eastAsia="zh-CN"/>
        </w:rPr>
        <w:t xml:space="preserve"> </w:t>
      </w:r>
      <w:r w:rsidR="00461D82">
        <w:rPr>
          <w:sz w:val="24"/>
          <w:lang w:eastAsia="zh-CN"/>
        </w:rPr>
        <w:t>jack</w:t>
      </w:r>
    </w:p>
    <w:p w14:paraId="2AE30379" w14:textId="77777777"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14:paraId="62090934" w14:textId="0F2D9C58" w:rsidR="003C5AA3" w:rsidRDefault="001D3A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Motor operate</w:t>
      </w:r>
      <w:r w:rsidR="00ED56AE">
        <w:rPr>
          <w:sz w:val="24"/>
          <w:lang w:eastAsia="zh-CN"/>
        </w:rPr>
        <w:t>d</w:t>
      </w:r>
      <w:r>
        <w:rPr>
          <w:sz w:val="24"/>
          <w:lang w:eastAsia="zh-CN"/>
        </w:rPr>
        <w:t xml:space="preserve"> 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/manual rollers</w:t>
      </w:r>
    </w:p>
    <w:p w14:paraId="0FB2FE57" w14:textId="77777777" w:rsidR="001D3A18" w:rsidRDefault="001D3A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sheet (to lay out for floor protection)</w:t>
      </w:r>
    </w:p>
    <w:p w14:paraId="60D3F90A" w14:textId="77777777"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2E13403" w14:textId="77777777" w:rsidR="00C167CB" w:rsidRDefault="00C167C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F05DFA1" w14:textId="37D1B388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5F610C03" w14:textId="77777777"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14:paraId="2916B7D7" w14:textId="77777777"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7978A65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BA535FC" w14:textId="47D21A7C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4C14D099" w14:textId="624EF005" w:rsidR="001D3A18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</w:t>
      </w:r>
      <w:r w:rsidR="00ED56AE">
        <w:rPr>
          <w:sz w:val="24"/>
          <w:szCs w:val="24"/>
        </w:rPr>
        <w:t>ped</w:t>
      </w:r>
      <w:r w:rsidR="00CD561C">
        <w:rPr>
          <w:sz w:val="24"/>
          <w:szCs w:val="24"/>
        </w:rPr>
        <w:t xml:space="preserve">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1E5041C2" w14:textId="77777777" w:rsidR="00C401DC" w:rsidRDefault="00C401DC" w:rsidP="001D247D">
      <w:pPr>
        <w:rPr>
          <w:b/>
          <w:sz w:val="32"/>
          <w:szCs w:val="32"/>
          <w:u w:val="single"/>
          <w:lang w:eastAsia="zh-CN"/>
        </w:rPr>
      </w:pPr>
    </w:p>
    <w:p w14:paraId="5593656F" w14:textId="56C352E7"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14:paraId="12A723BA" w14:textId="77777777" w:rsidR="00FC7A38" w:rsidRPr="006476FC" w:rsidRDefault="003B41E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14:paraId="3112463A" w14:textId="77777777"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522ABE">
        <w:rPr>
          <w:b w:val="0"/>
          <w:sz w:val="24"/>
          <w:u w:val="none"/>
          <w:lang w:eastAsia="zh-CN"/>
        </w:rPr>
        <w:t xml:space="preserve"> o</w:t>
      </w:r>
      <w:r w:rsidR="003B41E3">
        <w:rPr>
          <w:b w:val="0"/>
          <w:sz w:val="24"/>
          <w:u w:val="none"/>
          <w:lang w:eastAsia="zh-CN"/>
        </w:rPr>
        <w:t xml:space="preserve">nto machine bed </w:t>
      </w:r>
    </w:p>
    <w:p w14:paraId="251CE6A1" w14:textId="6C094ACE"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</w:t>
      </w:r>
      <w:r w:rsidR="00C167CB">
        <w:rPr>
          <w:b w:val="0"/>
          <w:sz w:val="24"/>
          <w:u w:val="none"/>
          <w:lang w:eastAsia="zh-CN"/>
        </w:rPr>
        <w:t xml:space="preserve">location </w:t>
      </w:r>
    </w:p>
    <w:p w14:paraId="60C873DF" w14:textId="33FD244B"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1D3A18">
        <w:rPr>
          <w:b w:val="0"/>
          <w:sz w:val="24"/>
          <w:u w:val="none"/>
          <w:lang w:eastAsia="zh-CN"/>
        </w:rPr>
        <w:t xml:space="preserve">new location within production area </w:t>
      </w:r>
      <w:r w:rsidR="009E3005">
        <w:rPr>
          <w:b w:val="0"/>
          <w:sz w:val="24"/>
          <w:u w:val="none"/>
          <w:lang w:eastAsia="zh-CN"/>
        </w:rPr>
        <w:t xml:space="preserve"> </w:t>
      </w:r>
    </w:p>
    <w:p w14:paraId="0512137F" w14:textId="77777777"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14:paraId="2182AEAE" w14:textId="77777777"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one side of machine</w:t>
      </w:r>
    </w:p>
    <w:p w14:paraId="2D73FDE3" w14:textId="77777777"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Remove rollers and insert hard wooden block under machine bed </w:t>
      </w:r>
    </w:p>
    <w:p w14:paraId="55DFBB8A" w14:textId="77777777" w:rsidR="009E3005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another side of machine, remove rollers and insert levelling pad under machine bed </w:t>
      </w:r>
      <w:r w:rsidR="009E3005">
        <w:rPr>
          <w:b w:val="0"/>
          <w:sz w:val="24"/>
          <w:u w:val="none"/>
          <w:lang w:eastAsia="zh-CN"/>
        </w:rPr>
        <w:t xml:space="preserve"> </w:t>
      </w:r>
    </w:p>
    <w:p w14:paraId="032A8151" w14:textId="77777777"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14:paraId="10AFAE49" w14:textId="77777777"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14:paraId="3EBDE04B" w14:textId="77777777"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15526973" w14:textId="77777777"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15A43034" w14:textId="77777777"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14:paraId="56DA030C" w14:textId="77777777" w:rsidR="00AB44EB" w:rsidRDefault="001D3A18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/ </w:t>
      </w:r>
      <w:proofErr w:type="spellStart"/>
      <w:r w:rsidR="00AB44EB">
        <w:rPr>
          <w:b w:val="0"/>
          <w:sz w:val="24"/>
          <w:u w:val="none"/>
        </w:rPr>
        <w:t>Zailani</w:t>
      </w:r>
      <w:proofErr w:type="spellEnd"/>
    </w:p>
    <w:p w14:paraId="04B3BA21" w14:textId="77777777"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14:paraId="7DF84480" w14:textId="77777777"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CC88EE" w14:textId="77777777" w:rsidR="008C5A9A" w:rsidRDefault="008C5A9A">
      <w:r>
        <w:separator/>
      </w:r>
    </w:p>
  </w:endnote>
  <w:endnote w:type="continuationSeparator" w:id="0">
    <w:p w14:paraId="2B55DC73" w14:textId="77777777" w:rsidR="008C5A9A" w:rsidRDefault="008C5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6B7648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D3A1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8D834F" w14:textId="77777777" w:rsidR="008C5A9A" w:rsidRDefault="008C5A9A">
      <w:r>
        <w:separator/>
      </w:r>
    </w:p>
  </w:footnote>
  <w:footnote w:type="continuationSeparator" w:id="0">
    <w:p w14:paraId="1563B77F" w14:textId="77777777" w:rsidR="008C5A9A" w:rsidRDefault="008C5A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F0A23C" w14:textId="1A62606B" w:rsidR="00FC7A38" w:rsidRPr="00C401DC" w:rsidRDefault="000C5C45" w:rsidP="00C401DC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4049C81" wp14:editId="27384D93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401DC">
      <w:rPr>
        <w:b/>
        <w:sz w:val="28"/>
      </w:rPr>
      <w:t xml:space="preserve">                  </w:t>
    </w:r>
    <w:r w:rsidR="00DE52F9">
      <w:rPr>
        <w:b/>
        <w:color w:val="0000FF"/>
        <w:sz w:val="28"/>
      </w:rPr>
      <w:t>ERIC WONG MACHINERY TRANSPORTATION PTE LTD</w:t>
    </w:r>
  </w:p>
  <w:p w14:paraId="768CB84D" w14:textId="5C41A576" w:rsidR="00FC7A38" w:rsidRDefault="00B1024C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DE52F9">
      <w:t xml:space="preserve">, </w:t>
    </w:r>
    <w:proofErr w:type="spellStart"/>
    <w:r>
      <w:t>Kranji</w:t>
    </w:r>
    <w:proofErr w:type="spellEnd"/>
    <w:r>
      <w:t xml:space="preserve"> Green, </w:t>
    </w:r>
    <w:r w:rsidR="00DE52F9">
      <w:t xml:space="preserve">Singapore </w:t>
    </w:r>
    <w:r>
      <w:t>739571</w:t>
    </w:r>
  </w:p>
  <w:p w14:paraId="0F876061" w14:textId="15618601"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</w:t>
    </w:r>
  </w:p>
  <w:p w14:paraId="57892D32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4497CDB3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EBB3382" w14:textId="77777777"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07468117">
    <w:abstractNumId w:val="2"/>
  </w:num>
  <w:num w:numId="2" w16cid:durableId="391007147">
    <w:abstractNumId w:val="4"/>
  </w:num>
  <w:num w:numId="3" w16cid:durableId="449863127">
    <w:abstractNumId w:val="0"/>
  </w:num>
  <w:num w:numId="4" w16cid:durableId="561988283">
    <w:abstractNumId w:val="9"/>
  </w:num>
  <w:num w:numId="5" w16cid:durableId="1534533819">
    <w:abstractNumId w:val="5"/>
  </w:num>
  <w:num w:numId="6" w16cid:durableId="2141921659">
    <w:abstractNumId w:val="6"/>
  </w:num>
  <w:num w:numId="7" w16cid:durableId="436675300">
    <w:abstractNumId w:val="3"/>
  </w:num>
  <w:num w:numId="8" w16cid:durableId="121771093">
    <w:abstractNumId w:val="7"/>
  </w:num>
  <w:num w:numId="9" w16cid:durableId="1783842927">
    <w:abstractNumId w:val="1"/>
  </w:num>
  <w:num w:numId="10" w16cid:durableId="1042249002">
    <w:abstractNumId w:val="8"/>
  </w:num>
  <w:num w:numId="11" w16cid:durableId="91528573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11C41"/>
    <w:rsid w:val="00014579"/>
    <w:rsid w:val="0001590F"/>
    <w:rsid w:val="00041149"/>
    <w:rsid w:val="00046015"/>
    <w:rsid w:val="000532A4"/>
    <w:rsid w:val="00057750"/>
    <w:rsid w:val="00080944"/>
    <w:rsid w:val="000A6C84"/>
    <w:rsid w:val="000C5C45"/>
    <w:rsid w:val="001119C3"/>
    <w:rsid w:val="0012420B"/>
    <w:rsid w:val="00153686"/>
    <w:rsid w:val="001C737A"/>
    <w:rsid w:val="001D247D"/>
    <w:rsid w:val="001D3A18"/>
    <w:rsid w:val="001D5981"/>
    <w:rsid w:val="001F45D6"/>
    <w:rsid w:val="00211B45"/>
    <w:rsid w:val="00214990"/>
    <w:rsid w:val="002151CF"/>
    <w:rsid w:val="002231AD"/>
    <w:rsid w:val="002878D6"/>
    <w:rsid w:val="00297DF5"/>
    <w:rsid w:val="002A2A7C"/>
    <w:rsid w:val="002A594A"/>
    <w:rsid w:val="002B6F85"/>
    <w:rsid w:val="002B71E2"/>
    <w:rsid w:val="002E1F32"/>
    <w:rsid w:val="002E4C0C"/>
    <w:rsid w:val="00311434"/>
    <w:rsid w:val="003146A8"/>
    <w:rsid w:val="00333FD8"/>
    <w:rsid w:val="003431FD"/>
    <w:rsid w:val="003458F0"/>
    <w:rsid w:val="00354427"/>
    <w:rsid w:val="0036363B"/>
    <w:rsid w:val="0036708F"/>
    <w:rsid w:val="003B41E3"/>
    <w:rsid w:val="003C2F5C"/>
    <w:rsid w:val="003C5AA3"/>
    <w:rsid w:val="003F0FCC"/>
    <w:rsid w:val="00405E45"/>
    <w:rsid w:val="00461D82"/>
    <w:rsid w:val="00483CC1"/>
    <w:rsid w:val="00495410"/>
    <w:rsid w:val="004C275C"/>
    <w:rsid w:val="00520A90"/>
    <w:rsid w:val="00522ABE"/>
    <w:rsid w:val="00525462"/>
    <w:rsid w:val="00530F7B"/>
    <w:rsid w:val="00584287"/>
    <w:rsid w:val="00586C8D"/>
    <w:rsid w:val="0058792F"/>
    <w:rsid w:val="00590AFA"/>
    <w:rsid w:val="005A57DC"/>
    <w:rsid w:val="005C1EB6"/>
    <w:rsid w:val="005E3EC3"/>
    <w:rsid w:val="006476FC"/>
    <w:rsid w:val="006919D2"/>
    <w:rsid w:val="006A3AAD"/>
    <w:rsid w:val="006B0D6D"/>
    <w:rsid w:val="006C4A9A"/>
    <w:rsid w:val="006D2D90"/>
    <w:rsid w:val="00716D20"/>
    <w:rsid w:val="00781B51"/>
    <w:rsid w:val="007B15D6"/>
    <w:rsid w:val="007C6CB0"/>
    <w:rsid w:val="007E6F9D"/>
    <w:rsid w:val="008248D1"/>
    <w:rsid w:val="00846465"/>
    <w:rsid w:val="00886762"/>
    <w:rsid w:val="008C5A9A"/>
    <w:rsid w:val="008F3506"/>
    <w:rsid w:val="00905071"/>
    <w:rsid w:val="00907BC2"/>
    <w:rsid w:val="00940648"/>
    <w:rsid w:val="009438BA"/>
    <w:rsid w:val="009D72AB"/>
    <w:rsid w:val="009E3005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1024C"/>
    <w:rsid w:val="00B26F39"/>
    <w:rsid w:val="00B77B6A"/>
    <w:rsid w:val="00BC1442"/>
    <w:rsid w:val="00BE02E0"/>
    <w:rsid w:val="00BE666D"/>
    <w:rsid w:val="00BF15DF"/>
    <w:rsid w:val="00BF5C83"/>
    <w:rsid w:val="00C04F9C"/>
    <w:rsid w:val="00C1308E"/>
    <w:rsid w:val="00C167CB"/>
    <w:rsid w:val="00C401DC"/>
    <w:rsid w:val="00CD561C"/>
    <w:rsid w:val="00CE270B"/>
    <w:rsid w:val="00D44A04"/>
    <w:rsid w:val="00D567A9"/>
    <w:rsid w:val="00D70205"/>
    <w:rsid w:val="00DE52F9"/>
    <w:rsid w:val="00DE75B9"/>
    <w:rsid w:val="00E41EAE"/>
    <w:rsid w:val="00ED56AE"/>
    <w:rsid w:val="00EE7CA0"/>
    <w:rsid w:val="00EF136B"/>
    <w:rsid w:val="00F0771A"/>
    <w:rsid w:val="00F132A8"/>
    <w:rsid w:val="00F224B9"/>
    <w:rsid w:val="00F77EED"/>
    <w:rsid w:val="00FA391F"/>
    <w:rsid w:val="00FB5994"/>
    <w:rsid w:val="00FC7A38"/>
    <w:rsid w:val="00FD2737"/>
    <w:rsid w:val="00FF599B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EBAA0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D99A9-0F62-41A3-AD0A-6D9D5B64A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1598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2025-01-16T05:55:00Z</cp:lastPrinted>
  <dcterms:created xsi:type="dcterms:W3CDTF">2025-09-18T00:55:00Z</dcterms:created>
  <dcterms:modified xsi:type="dcterms:W3CDTF">2025-09-18T00:55:00Z</dcterms:modified>
</cp:coreProperties>
</file>