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9293390" w14:textId="77777777" w:rsidR="009021F8" w:rsidRDefault="009021F8">
      <w:pPr>
        <w:rPr>
          <w:sz w:val="24"/>
        </w:rPr>
      </w:pPr>
    </w:p>
    <w:p w14:paraId="39D4B527" w14:textId="2B313DEE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F6FED">
        <w:rPr>
          <w:sz w:val="24"/>
        </w:rPr>
        <w:t>05</w:t>
      </w:r>
      <w:r w:rsidR="008F6FED" w:rsidRPr="008F6FED">
        <w:rPr>
          <w:sz w:val="24"/>
          <w:vertAlign w:val="superscript"/>
        </w:rPr>
        <w:t>th</w:t>
      </w:r>
      <w:r w:rsidR="008F6FED">
        <w:rPr>
          <w:sz w:val="24"/>
        </w:rPr>
        <w:t xml:space="preserve"> Jan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0653B751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8F6FED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9021F8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9021F8">
        <w:rPr>
          <w:sz w:val="24"/>
          <w:lang w:eastAsia="zh-CN"/>
        </w:rPr>
        <w:t>low loader/lorry chassis and deliver to another factory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EC4A9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7F74E7D" w14:textId="06DDDFA7" w:rsidR="002409DA" w:rsidRDefault="008F6FE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Yamazaki</w:t>
      </w:r>
      <w:r w:rsidR="00F5198A">
        <w:rPr>
          <w:sz w:val="24"/>
          <w:szCs w:val="24"/>
          <w:lang w:eastAsia="zh-CN"/>
        </w:rPr>
        <w:t xml:space="preserve"> </w:t>
      </w:r>
      <w:r w:rsidR="009021F8">
        <w:rPr>
          <w:sz w:val="24"/>
          <w:szCs w:val="24"/>
          <w:lang w:eastAsia="zh-CN"/>
        </w:rPr>
        <w:t xml:space="preserve">Mazak FJV60/80 </w:t>
      </w:r>
      <w:r>
        <w:rPr>
          <w:sz w:val="24"/>
          <w:szCs w:val="24"/>
          <w:lang w:eastAsia="zh-CN"/>
        </w:rPr>
        <w:t>CNC</w:t>
      </w:r>
    </w:p>
    <w:p w14:paraId="3B24BBDC" w14:textId="77777777" w:rsidR="006B49F8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6.65 x 3.68 x 3.45 m</w:t>
      </w:r>
    </w:p>
    <w:p w14:paraId="458AE900" w14:textId="7C8B4584" w:rsidR="00F5198A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22, 370 kg</w:t>
      </w:r>
      <w:r w:rsidR="008F6FED">
        <w:rPr>
          <w:sz w:val="24"/>
          <w:szCs w:val="24"/>
          <w:lang w:eastAsia="zh-CN"/>
        </w:rPr>
        <w:t xml:space="preserve"> each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06871">
        <w:rPr>
          <w:rFonts w:hint="eastAsia"/>
          <w:sz w:val="24"/>
          <w:lang w:eastAsia="zh-CN"/>
        </w:rPr>
        <w:t>attach</w:t>
      </w:r>
      <w:proofErr w:type="gramEnd"/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AE30D1A" w14:textId="77777777" w:rsidR="008F6FED" w:rsidRDefault="008F6FE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 </w:t>
      </w:r>
      <w:proofErr w:type="gramStart"/>
      <w:r>
        <w:rPr>
          <w:sz w:val="24"/>
          <w:lang w:eastAsia="zh-CN"/>
        </w:rPr>
        <w:t>2 day</w:t>
      </w:r>
      <w:proofErr w:type="gramEnd"/>
      <w:r>
        <w:rPr>
          <w:sz w:val="24"/>
          <w:lang w:eastAsia="zh-CN"/>
        </w:rPr>
        <w:t xml:space="preserve"> job:</w:t>
      </w:r>
    </w:p>
    <w:p w14:paraId="07B8CD56" w14:textId="4EC042CE" w:rsidR="00F5198A" w:rsidRPr="002409DA" w:rsidRDefault="008F6FED">
      <w:pPr>
        <w:rPr>
          <w:sz w:val="24"/>
          <w:lang w:eastAsia="zh-CN"/>
        </w:rPr>
      </w:pPr>
      <w:r>
        <w:rPr>
          <w:sz w:val="24"/>
          <w:lang w:eastAsia="zh-CN"/>
        </w:rPr>
        <w:t>12/02</w:t>
      </w:r>
      <w:r w:rsidR="009021F8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– 13/02/25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77777777"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806EB56" w14:textId="77777777" w:rsidR="00140D68" w:rsidRDefault="001C572E" w:rsidP="001D45A5">
      <w:pPr>
        <w:pStyle w:val="Heading4"/>
      </w:pPr>
      <w:r>
        <w:t>16 Seletar Aerospace Crescent</w:t>
      </w:r>
    </w:p>
    <w:p w14:paraId="7C7F0A9F" w14:textId="77777777"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37610A3" w14:textId="4DBAAE5D" w:rsidR="004C7E81" w:rsidRDefault="00D412F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8F6FED">
        <w:rPr>
          <w:bCs/>
          <w:sz w:val="24"/>
          <w:lang w:eastAsia="zh-CN"/>
        </w:rPr>
        <w:t>110ton lorry</w:t>
      </w:r>
      <w:r>
        <w:rPr>
          <w:bCs/>
          <w:sz w:val="24"/>
          <w:lang w:eastAsia="zh-CN"/>
        </w:rPr>
        <w:t xml:space="preserve"> crane</w:t>
      </w:r>
    </w:p>
    <w:p w14:paraId="5C2434AF" w14:textId="0A6B828F" w:rsidR="00D31FE2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proofErr w:type="gramStart"/>
      <w:r w:rsidR="00D412F5">
        <w:rPr>
          <w:bCs/>
          <w:sz w:val="24"/>
          <w:lang w:eastAsia="zh-CN"/>
        </w:rPr>
        <w:t>crane</w:t>
      </w:r>
      <w:proofErr w:type="gramEnd"/>
      <w:r w:rsidR="008F6FED">
        <w:rPr>
          <w:bCs/>
          <w:sz w:val="24"/>
          <w:lang w:eastAsia="zh-CN"/>
        </w:rPr>
        <w:t xml:space="preserve"> </w:t>
      </w:r>
    </w:p>
    <w:p w14:paraId="536913C2" w14:textId="27FB4A4C" w:rsidR="004C7E81" w:rsidRDefault="00D31FE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  <w:r w:rsidR="009021F8">
        <w:rPr>
          <w:bCs/>
          <w:sz w:val="24"/>
          <w:lang w:eastAsia="zh-CN"/>
        </w:rPr>
        <w:t xml:space="preserve"> </w:t>
      </w:r>
    </w:p>
    <w:p w14:paraId="0127CB74" w14:textId="77777777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>
        <w:rPr>
          <w:bCs/>
          <w:sz w:val="24"/>
          <w:lang w:eastAsia="zh-CN"/>
        </w:rPr>
        <w:t>3 ton</w:t>
      </w:r>
      <w:proofErr w:type="gramEnd"/>
      <w:r>
        <w:rPr>
          <w:bCs/>
          <w:sz w:val="24"/>
          <w:lang w:eastAsia="zh-CN"/>
        </w:rPr>
        <w:t xml:space="preserve"> battery forklift</w:t>
      </w:r>
    </w:p>
    <w:p w14:paraId="6EB4C9AD" w14:textId="3A4D4B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C3FC12B" w14:textId="77777777"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345A8A84" w14:textId="77777777" w:rsidR="006B49F8" w:rsidRDefault="006B49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6544D97" w14:textId="77777777" w:rsidR="00517B4E" w:rsidRDefault="00517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CAFF037" w14:textId="77777777" w:rsidR="00517B4E" w:rsidRDefault="00517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597C4E89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3E23F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77777777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C6EB51F" w14:textId="77777777" w:rsidR="009021F8" w:rsidRDefault="009021F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76D38A54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43C22753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8F6FED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274DC1F5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>machine onto low loader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6A1458F0" w14:textId="2F6EDEC2" w:rsidR="009D0612" w:rsidRDefault="00F5198A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 xml:space="preserve">prior to moving out of customer premise </w:t>
      </w:r>
    </w:p>
    <w:p w14:paraId="29A4D11F" w14:textId="5E4C2670" w:rsidR="007534E4" w:rsidRDefault="007534E4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Accessories and smaller item will be load up onto lorry</w:t>
      </w:r>
    </w:p>
    <w:p w14:paraId="789D47A2" w14:textId="5BD69333" w:rsidR="009021F8" w:rsidRPr="00DB1E3B" w:rsidRDefault="009021F8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factory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C9949DA" w14:textId="77777777" w:rsidR="008F6FED" w:rsidRDefault="008F6FE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501B115" w14:textId="77777777" w:rsidR="008F6FED" w:rsidRDefault="008F6FE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1FB31A39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826CFD" w14:textId="77777777" w:rsidR="00133263" w:rsidRDefault="00133263">
      <w:r>
        <w:separator/>
      </w:r>
    </w:p>
  </w:endnote>
  <w:endnote w:type="continuationSeparator" w:id="0">
    <w:p w14:paraId="760DEAA4" w14:textId="77777777" w:rsidR="00133263" w:rsidRDefault="00133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F7ABD0" w14:textId="77777777" w:rsidR="00133263" w:rsidRDefault="00133263">
      <w:r>
        <w:separator/>
      </w:r>
    </w:p>
  </w:footnote>
  <w:footnote w:type="continuationSeparator" w:id="0">
    <w:p w14:paraId="6373BAA4" w14:textId="77777777" w:rsidR="00133263" w:rsidRDefault="00133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0ADCBC22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    </w:t>
    </w:r>
    <w:r w:rsidR="00183C4E">
      <w:rPr>
        <w:b/>
        <w:sz w:val="28"/>
      </w:rPr>
      <w:t xml:space="preserve">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5684E"/>
    <w:rsid w:val="0007152C"/>
    <w:rsid w:val="00090D64"/>
    <w:rsid w:val="00094D4F"/>
    <w:rsid w:val="000963B7"/>
    <w:rsid w:val="000A4E07"/>
    <w:rsid w:val="000B270C"/>
    <w:rsid w:val="000C68D5"/>
    <w:rsid w:val="000D3C89"/>
    <w:rsid w:val="000D3F7C"/>
    <w:rsid w:val="000E0C67"/>
    <w:rsid w:val="00111E78"/>
    <w:rsid w:val="00112FD3"/>
    <w:rsid w:val="001218B2"/>
    <w:rsid w:val="001268A8"/>
    <w:rsid w:val="00133263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45EDD"/>
    <w:rsid w:val="00251AD9"/>
    <w:rsid w:val="00257C21"/>
    <w:rsid w:val="002A548B"/>
    <w:rsid w:val="0030317F"/>
    <w:rsid w:val="00321127"/>
    <w:rsid w:val="00333DB7"/>
    <w:rsid w:val="00375E51"/>
    <w:rsid w:val="003A6EE4"/>
    <w:rsid w:val="003D5FEC"/>
    <w:rsid w:val="003D79A3"/>
    <w:rsid w:val="00401119"/>
    <w:rsid w:val="0040297C"/>
    <w:rsid w:val="00456295"/>
    <w:rsid w:val="00466C7A"/>
    <w:rsid w:val="00483FC9"/>
    <w:rsid w:val="004C1FD3"/>
    <w:rsid w:val="004C7E81"/>
    <w:rsid w:val="00501090"/>
    <w:rsid w:val="00517B4E"/>
    <w:rsid w:val="005226B3"/>
    <w:rsid w:val="005366A1"/>
    <w:rsid w:val="005463C4"/>
    <w:rsid w:val="005740F3"/>
    <w:rsid w:val="0057657F"/>
    <w:rsid w:val="00590402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45B3"/>
    <w:rsid w:val="006F0847"/>
    <w:rsid w:val="006F12DE"/>
    <w:rsid w:val="006F2F0C"/>
    <w:rsid w:val="007036E3"/>
    <w:rsid w:val="00713F4B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8F6FED"/>
    <w:rsid w:val="009021F8"/>
    <w:rsid w:val="00964ED6"/>
    <w:rsid w:val="00971AE8"/>
    <w:rsid w:val="0097276B"/>
    <w:rsid w:val="0099046A"/>
    <w:rsid w:val="009A18A9"/>
    <w:rsid w:val="009A228D"/>
    <w:rsid w:val="009A4E69"/>
    <w:rsid w:val="009D0612"/>
    <w:rsid w:val="009D5995"/>
    <w:rsid w:val="009F4FEB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352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CA412E"/>
    <w:rsid w:val="00CD79B3"/>
    <w:rsid w:val="00D07325"/>
    <w:rsid w:val="00D221DF"/>
    <w:rsid w:val="00D31FE2"/>
    <w:rsid w:val="00D35F55"/>
    <w:rsid w:val="00D412F5"/>
    <w:rsid w:val="00D41A4A"/>
    <w:rsid w:val="00DA01F0"/>
    <w:rsid w:val="00DB1E3B"/>
    <w:rsid w:val="00E3288E"/>
    <w:rsid w:val="00E64ED4"/>
    <w:rsid w:val="00E72EB6"/>
    <w:rsid w:val="00E76DB5"/>
    <w:rsid w:val="00E9246C"/>
    <w:rsid w:val="00EC1220"/>
    <w:rsid w:val="00EE658C"/>
    <w:rsid w:val="00EF55B5"/>
    <w:rsid w:val="00F03666"/>
    <w:rsid w:val="00F118AD"/>
    <w:rsid w:val="00F15A11"/>
    <w:rsid w:val="00F24BE1"/>
    <w:rsid w:val="00F25404"/>
    <w:rsid w:val="00F5198A"/>
    <w:rsid w:val="00F57696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40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11</cp:revision>
  <cp:lastPrinted>2024-12-30T05:32:00Z</cp:lastPrinted>
  <dcterms:created xsi:type="dcterms:W3CDTF">2024-12-26T06:57:00Z</dcterms:created>
  <dcterms:modified xsi:type="dcterms:W3CDTF">2025-02-05T01:15:00Z</dcterms:modified>
</cp:coreProperties>
</file>