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80C30">
      <w:pPr>
        <w:rPr>
          <w:sz w:val="24"/>
          <w:lang w:eastAsia="zh-CN"/>
        </w:rPr>
      </w:pPr>
      <w:r>
        <w:rPr>
          <w:sz w:val="24"/>
        </w:rPr>
        <w:t>Date: 20</w:t>
      </w:r>
      <w:r w:rsidRPr="00880C30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880C30" w:rsidRPr="00EC7C6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60D18">
        <w:rPr>
          <w:sz w:val="24"/>
          <w:lang w:eastAsia="zh-CN"/>
        </w:rPr>
        <w:t>hoist down 1 unit machine from 3</w:t>
      </w:r>
      <w:r w:rsidR="00F60D18" w:rsidRPr="00F60D18">
        <w:rPr>
          <w:sz w:val="24"/>
          <w:vertAlign w:val="superscript"/>
          <w:lang w:eastAsia="zh-CN"/>
        </w:rPr>
        <w:t>rd</w:t>
      </w:r>
      <w:r w:rsidR="006168BE">
        <w:rPr>
          <w:sz w:val="24"/>
          <w:lang w:eastAsia="zh-CN"/>
        </w:rPr>
        <w:t xml:space="preserve"> floor </w:t>
      </w:r>
      <w:r w:rsidR="00880C30">
        <w:rPr>
          <w:sz w:val="24"/>
          <w:lang w:eastAsia="zh-CN"/>
        </w:rPr>
        <w:t xml:space="preserve">through swing gate opening </w:t>
      </w:r>
      <w:r w:rsidR="006168BE">
        <w:rPr>
          <w:sz w:val="24"/>
          <w:lang w:eastAsia="zh-CN"/>
        </w:rPr>
        <w:t>by using lorry c</w:t>
      </w:r>
      <w:r w:rsidR="00F60D18">
        <w:rPr>
          <w:sz w:val="24"/>
          <w:lang w:eastAsia="zh-CN"/>
        </w:rPr>
        <w:t xml:space="preserve">rane </w:t>
      </w:r>
      <w:bookmarkStart w:id="0" w:name="_GoBack"/>
      <w:bookmarkEnd w:id="0"/>
    </w:p>
    <w:p w:rsidR="006C66D8" w:rsidRP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27/06/2018   -   After 4 pm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4172F" w:rsidRPr="0004172F" w:rsidRDefault="006168BE" w:rsidP="0004172F">
      <w:pPr>
        <w:pStyle w:val="Heading4"/>
      </w:pPr>
      <w:proofErr w:type="spellStart"/>
      <w:r>
        <w:t>Blk</w:t>
      </w:r>
      <w:proofErr w:type="spellEnd"/>
      <w:r>
        <w:t xml:space="preserve"> 1022 Tai Seng Ave #05-</w:t>
      </w:r>
      <w:r w:rsidR="0004172F">
        <w:t>3514</w:t>
      </w:r>
    </w:p>
    <w:p w:rsidR="00F5667F" w:rsidRPr="00F5667F" w:rsidRDefault="0004172F" w:rsidP="00F5667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Sonic Precision Industries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5667F" w:rsidRPr="00F5667F" w:rsidRDefault="00F5667F" w:rsidP="00F566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5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168BE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880C30" w:rsidRDefault="0088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880C30" w:rsidRDefault="00880C30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Barricade off work area with safety cones, red/white tape and lifting in operation 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80C30">
        <w:rPr>
          <w:sz w:val="24"/>
          <w:lang w:eastAsia="zh-CN"/>
        </w:rPr>
        <w:t xml:space="preserve">safety </w:t>
      </w:r>
      <w:r w:rsidR="00880C30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80C30">
        <w:t>.</w:t>
      </w:r>
      <w:r w:rsidR="0042603E">
        <w:rPr>
          <w:rFonts w:hint="eastAsia"/>
        </w:rPr>
        <w:t>O</w:t>
      </w:r>
      <w:r w:rsidR="00880C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80C30" w:rsidRDefault="00EE527F" w:rsidP="0088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EE527F" w:rsidRPr="00F5667F" w:rsidRDefault="00DD2574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</w:t>
      </w:r>
      <w:r w:rsidR="00F5667F">
        <w:rPr>
          <w:sz w:val="24"/>
          <w:lang w:eastAsia="zh-CN"/>
        </w:rPr>
        <w:t>nated hoisting area for the lift</w:t>
      </w:r>
    </w:p>
    <w:p w:rsidR="00840DC8" w:rsidRDefault="006168B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Feeder from customer premise to near swing gate</w:t>
      </w:r>
      <w:r w:rsidR="00B577CE">
        <w:rPr>
          <w:sz w:val="24"/>
          <w:lang w:eastAsia="zh-CN"/>
        </w:rPr>
        <w:t xml:space="preserve"> </w:t>
      </w:r>
    </w:p>
    <w:p w:rsidR="006168BE" w:rsidRDefault="00B577C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Bar Feeder hoisting point</w:t>
      </w:r>
    </w:p>
    <w:p w:rsidR="00B577CE" w:rsidRDefault="00B577CE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down Bar Feeder </w:t>
      </w:r>
    </w:p>
    <w:p w:rsidR="00EE527F" w:rsidRDefault="00B577CE" w:rsidP="00B5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</w:p>
    <w:p w:rsidR="00B577CE" w:rsidRPr="00B577CE" w:rsidRDefault="00B577CE" w:rsidP="00B5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 moving out from tenant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B577CE">
        <w:rPr>
          <w:sz w:val="24"/>
          <w:lang w:eastAsia="zh-CN"/>
        </w:rPr>
        <w:t xml:space="preserve">, all debris, if any </w:t>
      </w:r>
      <w:r w:rsidR="00385586">
        <w:rPr>
          <w:sz w:val="24"/>
          <w:lang w:eastAsia="zh-CN"/>
        </w:rPr>
        <w:t xml:space="preserve">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7F4" w:rsidRDefault="004F77F4">
      <w:r>
        <w:separator/>
      </w:r>
    </w:p>
  </w:endnote>
  <w:endnote w:type="continuationSeparator" w:id="0">
    <w:p w:rsidR="004F77F4" w:rsidRDefault="004F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0D1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0D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7F4" w:rsidRDefault="004F77F4">
      <w:r>
        <w:separator/>
      </w:r>
    </w:p>
  </w:footnote>
  <w:footnote w:type="continuationSeparator" w:id="0">
    <w:p w:rsidR="004F77F4" w:rsidRDefault="004F7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60D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C7C69">
      <w:t>6</w:t>
    </w:r>
    <w:r>
      <w:t xml:space="preserve">2824175, </w:t>
    </w:r>
    <w:r w:rsidR="00EC7C69">
      <w:t>6</w:t>
    </w:r>
    <w:r>
      <w:t xml:space="preserve">2828203, </w:t>
    </w:r>
    <w:r w:rsidR="00EC7C69">
      <w:t>6</w:t>
    </w:r>
    <w:r>
      <w:t xml:space="preserve">2826020, Fax : </w:t>
    </w:r>
    <w:r w:rsidR="00EC7C69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60D1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C7C6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66202"/>
    <w:multiLevelType w:val="hybridMultilevel"/>
    <w:tmpl w:val="78A4B8A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D5BB6"/>
    <w:multiLevelType w:val="hybridMultilevel"/>
    <w:tmpl w:val="A4B4029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4172F"/>
    <w:rsid w:val="001064AC"/>
    <w:rsid w:val="00142B37"/>
    <w:rsid w:val="00251834"/>
    <w:rsid w:val="00385586"/>
    <w:rsid w:val="003B701A"/>
    <w:rsid w:val="0042603E"/>
    <w:rsid w:val="004725E1"/>
    <w:rsid w:val="004D3589"/>
    <w:rsid w:val="004F77F4"/>
    <w:rsid w:val="00512C3F"/>
    <w:rsid w:val="00552A68"/>
    <w:rsid w:val="006168BE"/>
    <w:rsid w:val="00691F2F"/>
    <w:rsid w:val="006A0465"/>
    <w:rsid w:val="006C66D8"/>
    <w:rsid w:val="007250C7"/>
    <w:rsid w:val="008254AB"/>
    <w:rsid w:val="00840DC8"/>
    <w:rsid w:val="00880C30"/>
    <w:rsid w:val="00880CD7"/>
    <w:rsid w:val="00884C68"/>
    <w:rsid w:val="009E678E"/>
    <w:rsid w:val="00AD13C8"/>
    <w:rsid w:val="00B577CE"/>
    <w:rsid w:val="00C35759"/>
    <w:rsid w:val="00CA3063"/>
    <w:rsid w:val="00CC772F"/>
    <w:rsid w:val="00D10D34"/>
    <w:rsid w:val="00DD2574"/>
    <w:rsid w:val="00EC7C69"/>
    <w:rsid w:val="00EE527F"/>
    <w:rsid w:val="00F5667F"/>
    <w:rsid w:val="00F60D18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3668D-2CE7-4C1B-B9AB-FF1DE190D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2017-04-06T04:51:00Z</cp:lastPrinted>
  <dcterms:created xsi:type="dcterms:W3CDTF">2018-06-22T07:33:00Z</dcterms:created>
  <dcterms:modified xsi:type="dcterms:W3CDTF">2018-06-22T07:33:00Z</dcterms:modified>
</cp:coreProperties>
</file>