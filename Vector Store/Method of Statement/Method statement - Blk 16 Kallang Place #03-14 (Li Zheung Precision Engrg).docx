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68517B">
      <w:pPr>
        <w:rPr>
          <w:sz w:val="24"/>
          <w:lang w:eastAsia="zh-CN"/>
        </w:rPr>
      </w:pPr>
      <w:r>
        <w:rPr>
          <w:sz w:val="24"/>
        </w:rPr>
        <w:t>Date: 07</w:t>
      </w:r>
      <w:r w:rsidRPr="0068517B">
        <w:rPr>
          <w:sz w:val="24"/>
          <w:vertAlign w:val="superscript"/>
        </w:rPr>
        <w:t>th</w:t>
      </w:r>
      <w:r w:rsidR="00334E9D">
        <w:rPr>
          <w:sz w:val="24"/>
        </w:rPr>
        <w:t xml:space="preserve"> Aug</w:t>
      </w:r>
      <w:r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10DFA" w:rsidRDefault="00D937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up 2</w:t>
      </w:r>
      <w:r w:rsidR="007F6EEE">
        <w:rPr>
          <w:sz w:val="24"/>
          <w:lang w:eastAsia="zh-CN"/>
        </w:rPr>
        <w:t xml:space="preserve"> unit </w:t>
      </w:r>
      <w:r w:rsidR="00334E9D">
        <w:rPr>
          <w:sz w:val="24"/>
          <w:lang w:eastAsia="zh-CN"/>
        </w:rPr>
        <w:t>machine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902F17">
        <w:rPr>
          <w:sz w:val="24"/>
          <w:lang w:eastAsia="zh-CN"/>
        </w:rPr>
        <w:t xml:space="preserve"> </w:t>
      </w:r>
      <w:r w:rsidR="007F6EEE">
        <w:rPr>
          <w:sz w:val="24"/>
          <w:lang w:eastAsia="zh-CN"/>
        </w:rPr>
        <w:t>floor</w:t>
      </w:r>
      <w:r w:rsidR="00334E9D">
        <w:rPr>
          <w:sz w:val="24"/>
          <w:lang w:eastAsia="zh-CN"/>
        </w:rPr>
        <w:t xml:space="preserve"> through swing gate opening</w:t>
      </w:r>
      <w:r w:rsidR="007F6EEE">
        <w:rPr>
          <w:sz w:val="24"/>
          <w:lang w:eastAsia="zh-CN"/>
        </w:rPr>
        <w:t xml:space="preserve"> by using platform and mobile/lorry crane</w:t>
      </w:r>
    </w:p>
    <w:p w:rsidR="00D937F2" w:rsidRPr="008F0512" w:rsidRDefault="00D937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2 unit machine and accessories at loading bay, shift and position to 3</w:t>
      </w:r>
      <w:r w:rsidRPr="00D937F2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68517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68517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12/09/2020</w:t>
      </w:r>
      <w:r w:rsidR="00901486">
        <w:rPr>
          <w:sz w:val="24"/>
          <w:lang w:eastAsia="zh-CN"/>
        </w:rPr>
        <w:t xml:space="preserve"> (Saturday)</w:t>
      </w:r>
    </w:p>
    <w:p w:rsidR="008F0512" w:rsidRDefault="008F05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517B" w:rsidRDefault="006851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8517B" w:rsidRDefault="006851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68517B" w:rsidRPr="0068517B" w:rsidRDefault="006851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68517B">
      <w:pPr>
        <w:pStyle w:val="Heading4"/>
      </w:pPr>
      <w:r>
        <w:t>Blk 16 Kallang Place # 03-14</w:t>
      </w:r>
      <w:r w:rsidR="00D00F22">
        <w:t xml:space="preserve">  </w:t>
      </w:r>
    </w:p>
    <w:p w:rsidR="00894879" w:rsidRPr="00894879" w:rsidRDefault="0068517B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Li Zheung Precision Engineering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14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F6E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A543EF">
        <w:rPr>
          <w:sz w:val="24"/>
          <w:lang w:eastAsia="zh-CN"/>
        </w:rPr>
        <w:t>/50</w:t>
      </w:r>
      <w:r w:rsidR="00672CA0">
        <w:rPr>
          <w:sz w:val="24"/>
          <w:lang w:eastAsia="zh-CN"/>
        </w:rPr>
        <w:t xml:space="preserve"> ton lorry crane</w:t>
      </w:r>
    </w:p>
    <w:p w:rsidR="00334E9D" w:rsidRDefault="00334E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543EF">
        <w:rPr>
          <w:sz w:val="24"/>
          <w:lang w:eastAsia="zh-CN"/>
        </w:rPr>
        <w:t xml:space="preserve"> sling/</w:t>
      </w: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D937F2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D937F2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334E9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334E9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34E9D" w:rsidRDefault="00334E9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543EF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A543EF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34E9D">
        <w:t>.</w:t>
      </w:r>
      <w:r w:rsidR="00B7163D">
        <w:rPr>
          <w:rFonts w:hint="eastAsia"/>
        </w:rPr>
        <w:t>O</w:t>
      </w:r>
      <w:r w:rsidR="00334E9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A543EF" w:rsidRDefault="000E0C97" w:rsidP="00A543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6851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334E9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334E9D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A543EF">
        <w:rPr>
          <w:sz w:val="24"/>
          <w:lang w:eastAsia="zh-CN"/>
        </w:rPr>
        <w:t>floor swing gate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14AB8">
        <w:rPr>
          <w:sz w:val="24"/>
          <w:lang w:eastAsia="zh-CN"/>
        </w:rPr>
        <w:t xml:space="preserve">etent point and secured using </w:t>
      </w:r>
      <w:r w:rsidR="00A543EF">
        <w:rPr>
          <w:sz w:val="24"/>
          <w:lang w:eastAsia="zh-CN"/>
        </w:rPr>
        <w:t>45/</w:t>
      </w:r>
      <w:r w:rsidR="00014AB8">
        <w:rPr>
          <w:sz w:val="24"/>
          <w:lang w:eastAsia="zh-CN"/>
        </w:rPr>
        <w:t>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014AB8">
        <w:rPr>
          <w:sz w:val="24"/>
          <w:lang w:eastAsia="zh-CN"/>
        </w:rPr>
        <w:t>n mobile</w:t>
      </w:r>
      <w:r w:rsidR="00020C2A">
        <w:rPr>
          <w:sz w:val="24"/>
          <w:lang w:eastAsia="zh-CN"/>
        </w:rPr>
        <w:t xml:space="preserve"> crane to ho</w:t>
      </w:r>
      <w:r w:rsidR="00334E9D">
        <w:rPr>
          <w:sz w:val="24"/>
          <w:lang w:eastAsia="zh-CN"/>
        </w:rPr>
        <w:t>ist up machine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014AB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CF27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5482A" w:rsidRDefault="00B5482A" w:rsidP="00B54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8517B" w:rsidRDefault="00EC0AFE" w:rsidP="0068517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893" w:rsidRDefault="00B84893">
      <w:r>
        <w:separator/>
      </w:r>
    </w:p>
  </w:endnote>
  <w:endnote w:type="continuationSeparator" w:id="0">
    <w:p w:rsidR="00B84893" w:rsidRDefault="00B84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937F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937F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893" w:rsidRDefault="00B84893">
      <w:r>
        <w:separator/>
      </w:r>
    </w:p>
  </w:footnote>
  <w:footnote w:type="continuationSeparator" w:id="0">
    <w:p w:rsidR="00B84893" w:rsidRDefault="00B848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8489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34E9D">
    <w:pPr>
      <w:pStyle w:val="Header"/>
      <w:jc w:val="center"/>
    </w:pPr>
    <w:r>
      <w:t>No</w:t>
    </w:r>
    <w:r w:rsidR="000E0C97">
      <w:t xml:space="preserve"> 30, Defu Lane 7, Singapore 539347</w:t>
    </w:r>
  </w:p>
  <w:p w:rsidR="000E0C97" w:rsidRDefault="00334E9D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8489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334E9D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E0C97"/>
    <w:rsid w:val="00110DFA"/>
    <w:rsid w:val="001A3D96"/>
    <w:rsid w:val="00281171"/>
    <w:rsid w:val="002A4B5D"/>
    <w:rsid w:val="002F4DDD"/>
    <w:rsid w:val="00334E9D"/>
    <w:rsid w:val="00380264"/>
    <w:rsid w:val="004913AB"/>
    <w:rsid w:val="00491CDF"/>
    <w:rsid w:val="00626447"/>
    <w:rsid w:val="00664E02"/>
    <w:rsid w:val="00672CA0"/>
    <w:rsid w:val="0068517B"/>
    <w:rsid w:val="00701B5C"/>
    <w:rsid w:val="00722A7B"/>
    <w:rsid w:val="007276CD"/>
    <w:rsid w:val="00775AFD"/>
    <w:rsid w:val="00783582"/>
    <w:rsid w:val="007A4C32"/>
    <w:rsid w:val="007F6EEE"/>
    <w:rsid w:val="008456CF"/>
    <w:rsid w:val="00894879"/>
    <w:rsid w:val="008F0512"/>
    <w:rsid w:val="00901486"/>
    <w:rsid w:val="00902F17"/>
    <w:rsid w:val="00922D10"/>
    <w:rsid w:val="00966F5B"/>
    <w:rsid w:val="00A543EF"/>
    <w:rsid w:val="00B5482A"/>
    <w:rsid w:val="00B56650"/>
    <w:rsid w:val="00B57912"/>
    <w:rsid w:val="00B7163D"/>
    <w:rsid w:val="00B755A6"/>
    <w:rsid w:val="00B84893"/>
    <w:rsid w:val="00C44C52"/>
    <w:rsid w:val="00CD4486"/>
    <w:rsid w:val="00CF27AD"/>
    <w:rsid w:val="00D00F22"/>
    <w:rsid w:val="00D83EFC"/>
    <w:rsid w:val="00D856F6"/>
    <w:rsid w:val="00D937F2"/>
    <w:rsid w:val="00DA3470"/>
    <w:rsid w:val="00E70F6C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2020-09-07T00:38:00Z</cp:lastPrinted>
  <dcterms:created xsi:type="dcterms:W3CDTF">2020-09-04T01:07:00Z</dcterms:created>
  <dcterms:modified xsi:type="dcterms:W3CDTF">2020-09-07T00:38:00Z</dcterms:modified>
</cp:coreProperties>
</file>