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B75D0" w14:textId="726E07B3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A88D124" w14:textId="37F802A6" w:rsidR="00FC7A38" w:rsidRDefault="009001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D1801">
        <w:rPr>
          <w:sz w:val="24"/>
        </w:rPr>
        <w:t>03</w:t>
      </w:r>
      <w:r w:rsidR="00DD1801" w:rsidRPr="00DD1801">
        <w:rPr>
          <w:sz w:val="24"/>
          <w:vertAlign w:val="superscript"/>
        </w:rPr>
        <w:t>rd</w:t>
      </w:r>
      <w:r w:rsidR="00DD1801">
        <w:rPr>
          <w:sz w:val="24"/>
        </w:rPr>
        <w:t xml:space="preserve"> Nov</w:t>
      </w:r>
      <w:r w:rsidR="00AD0B17">
        <w:rPr>
          <w:sz w:val="24"/>
        </w:rPr>
        <w:t xml:space="preserve"> 2025</w:t>
      </w:r>
    </w:p>
    <w:p w14:paraId="7DCC405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CE64B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B739C" w14:textId="53C85D0C" w:rsidR="00CC2333" w:rsidRDefault="00DD18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900174">
        <w:rPr>
          <w:rFonts w:hint="eastAsia"/>
          <w:sz w:val="24"/>
          <w:lang w:eastAsia="zh-CN"/>
        </w:rPr>
        <w:t xml:space="preserve">To unload </w:t>
      </w:r>
      <w:r>
        <w:rPr>
          <w:sz w:val="24"/>
          <w:lang w:eastAsia="zh-CN"/>
        </w:rPr>
        <w:t>1 skid</w:t>
      </w:r>
      <w:r w:rsidR="00E5231F">
        <w:rPr>
          <w:rFonts w:hint="eastAsia"/>
          <w:sz w:val="24"/>
          <w:lang w:eastAsia="zh-CN"/>
        </w:rPr>
        <w:t xml:space="preserve"> </w:t>
      </w:r>
      <w:r w:rsidR="00900174">
        <w:rPr>
          <w:sz w:val="24"/>
          <w:lang w:eastAsia="zh-CN"/>
        </w:rPr>
        <w:t xml:space="preserve">of </w:t>
      </w:r>
      <w:r w:rsidR="00C457EC">
        <w:rPr>
          <w:sz w:val="24"/>
          <w:lang w:eastAsia="zh-CN"/>
        </w:rPr>
        <w:t>1</w:t>
      </w:r>
      <w:r w:rsidR="00900174">
        <w:rPr>
          <w:sz w:val="24"/>
          <w:lang w:eastAsia="zh-CN"/>
        </w:rPr>
        <w:t xml:space="preserve"> unit machine </w:t>
      </w:r>
      <w:r w:rsidR="00E5231F">
        <w:rPr>
          <w:rFonts w:hint="eastAsia"/>
          <w:sz w:val="24"/>
          <w:lang w:eastAsia="zh-CN"/>
        </w:rPr>
        <w:t>fr</w:t>
      </w:r>
      <w:r w:rsidR="00C457EC">
        <w:rPr>
          <w:sz w:val="24"/>
          <w:lang w:eastAsia="zh-CN"/>
        </w:rPr>
        <w:t>om</w:t>
      </w:r>
      <w:r w:rsidR="000B7955">
        <w:rPr>
          <w:sz w:val="24"/>
          <w:lang w:eastAsia="zh-CN"/>
        </w:rPr>
        <w:t xml:space="preserve"> lorry chassis to the ground</w:t>
      </w:r>
      <w:r w:rsidR="00E5231F">
        <w:rPr>
          <w:rFonts w:hint="eastAsia"/>
          <w:sz w:val="24"/>
          <w:lang w:eastAsia="zh-CN"/>
        </w:rPr>
        <w:t xml:space="preserve"> using forklift,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</w:t>
      </w:r>
      <w:r>
        <w:rPr>
          <w:sz w:val="24"/>
          <w:lang w:eastAsia="zh-CN"/>
        </w:rPr>
        <w:t>rollers</w:t>
      </w:r>
    </w:p>
    <w:p w14:paraId="5F6981D6" w14:textId="04C19CD5" w:rsidR="00DD1801" w:rsidRPr="00F83D1F" w:rsidRDefault="00DD18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and accessories from production to loading area, using lorry loader to hoist up </w:t>
      </w:r>
      <w:r w:rsidR="006B798A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onto lorry chassis </w:t>
      </w:r>
    </w:p>
    <w:p w14:paraId="088F166B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5BCC2D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29D2D7ED" w14:textId="51BA4D6C" w:rsidR="00C457EC" w:rsidRDefault="00DD1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Move in </w:t>
      </w:r>
    </w:p>
    <w:p w14:paraId="3C01AB92" w14:textId="2E5A8183" w:rsidR="00C457EC" w:rsidRDefault="00DD1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Takisawa CNC Lathe </w:t>
      </w:r>
    </w:p>
    <w:p w14:paraId="3A422A9F" w14:textId="0E766344" w:rsidR="00DD1801" w:rsidRDefault="00DD1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510 x 229 x 220 cm / Wt: 6, 800 kg </w:t>
      </w:r>
    </w:p>
    <w:p w14:paraId="0B300756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07BBB554" w14:textId="075D134B" w:rsidR="005D1BD0" w:rsidRDefault="00DD1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Move out </w:t>
      </w:r>
    </w:p>
    <w:p w14:paraId="2E9DEE79" w14:textId="36FA41F2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used Emco Maxx Turn 95 CNC Lathe </w:t>
      </w:r>
    </w:p>
    <w:p w14:paraId="2F2E6DCA" w14:textId="069FF5A9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480 x 210 x 220 cm / Wt: 11, 000 kg </w:t>
      </w:r>
    </w:p>
    <w:p w14:paraId="3104E296" w14:textId="7542E18A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Chip Conveyor</w:t>
      </w:r>
    </w:p>
    <w:p w14:paraId="4387F97E" w14:textId="3BBA529F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SIG Gundrill</w:t>
      </w:r>
    </w:p>
    <w:p w14:paraId="095B333E" w14:textId="1890EE00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coolant</w:t>
      </w:r>
    </w:p>
    <w:p w14:paraId="2E6CEC5F" w14:textId="226916B5" w:rsid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pump</w:t>
      </w:r>
    </w:p>
    <w:p w14:paraId="77301A9A" w14:textId="0706123A" w:rsidR="00DD1801" w:rsidRPr="00DD1801" w:rsidRDefault="00DD18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controller </w:t>
      </w:r>
    </w:p>
    <w:p w14:paraId="1B1AE91F" w14:textId="77777777" w:rsidR="000C4EA1" w:rsidRDefault="000C4EA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6A4549" w14:textId="60B1ABDB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F0ADE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44CD6E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2DD329C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1BEA59E4" w14:textId="77777777" w:rsidR="00DD1801" w:rsidRDefault="00DD18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6AEB6A94" w14:textId="4CDED6FC" w:rsidR="007B2A2C" w:rsidRDefault="00DD18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10-11/11</w:t>
      </w:r>
      <w:r w:rsidR="000C4EA1">
        <w:rPr>
          <w:bCs/>
          <w:sz w:val="24"/>
          <w:szCs w:val="24"/>
          <w:lang w:eastAsia="zh-CN"/>
        </w:rPr>
        <w:t>/25</w:t>
      </w:r>
    </w:p>
    <w:p w14:paraId="64649CC9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305C985" w14:textId="77777777" w:rsidR="00933945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A6DCA74" w14:textId="6914EE45" w:rsidR="00F147AF" w:rsidRPr="00933945" w:rsidRDefault="0045403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0FCA16E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3A8FA84" w14:textId="77777777" w:rsidR="00933945" w:rsidRDefault="00933945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C9C8E9" w14:textId="7010E834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2D6536" w14:textId="77777777"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14:paraId="4690CF43" w14:textId="774963AC"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</w:t>
      </w:r>
      <w:r w:rsidR="005D1BD0">
        <w:rPr>
          <w:bCs/>
          <w:sz w:val="24"/>
          <w:szCs w:val="24"/>
          <w:lang w:eastAsia="zh-CN"/>
        </w:rPr>
        <w:t xml:space="preserve">Advanced Material </w:t>
      </w:r>
      <w:r w:rsidR="00393250">
        <w:rPr>
          <w:bCs/>
          <w:sz w:val="24"/>
          <w:szCs w:val="24"/>
          <w:lang w:eastAsia="zh-CN"/>
        </w:rPr>
        <w:t>Pte Ltd</w:t>
      </w:r>
    </w:p>
    <w:p w14:paraId="3C6C26EA" w14:textId="77777777" w:rsidR="00FC7A38" w:rsidRDefault="00FC7A38">
      <w:pPr>
        <w:rPr>
          <w:lang w:eastAsia="zh-CN"/>
        </w:rPr>
      </w:pPr>
    </w:p>
    <w:p w14:paraId="1C1DB63A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AE49308" w14:textId="221430D9" w:rsidR="004E45AD" w:rsidRDefault="005D1B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6DE96A14" w14:textId="0475F801"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53F44">
        <w:rPr>
          <w:sz w:val="24"/>
          <w:lang w:eastAsia="zh-CN"/>
        </w:rPr>
        <w:t>10</w:t>
      </w:r>
      <w:r w:rsidR="009B69C5">
        <w:rPr>
          <w:sz w:val="24"/>
          <w:lang w:eastAsia="zh-CN"/>
        </w:rPr>
        <w:t xml:space="preserve"> ton forklift</w:t>
      </w:r>
    </w:p>
    <w:p w14:paraId="2E9768BE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EBFE304" w14:textId="7A76862E" w:rsidR="005D1BD0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53F44">
        <w:rPr>
          <w:sz w:val="24"/>
          <w:lang w:eastAsia="zh-CN"/>
        </w:rPr>
        <w:t xml:space="preserve">ydraulic/hand jack </w:t>
      </w:r>
    </w:p>
    <w:p w14:paraId="0F252C0C" w14:textId="57C72AC0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201789ED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14:paraId="4213059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AC57D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073B2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47532FD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31FC70" w14:textId="77777777"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AE1713" w14:textId="77777777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0B80B31" w14:textId="3ABD743D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453F44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924818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75438399" w14:textId="77777777" w:rsidR="00933945" w:rsidRDefault="009339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19DB618" w14:textId="24DD388D" w:rsidR="00933945" w:rsidRDefault="009339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A8AA2D4" w14:textId="49D19E73" w:rsidR="00933945" w:rsidRPr="00933945" w:rsidRDefault="009339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 (attached all lifting crew certificate)</w:t>
      </w:r>
    </w:p>
    <w:p w14:paraId="69E48CC5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FF9496A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825E46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9675329" w14:textId="56A81278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453F44">
        <w:rPr>
          <w:sz w:val="24"/>
          <w:szCs w:val="24"/>
        </w:rPr>
        <w:t>equipped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BEE1A6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8786280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45607673" w14:textId="77777777" w:rsidR="00933945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</w:t>
      </w:r>
    </w:p>
    <w:p w14:paraId="2843EC77" w14:textId="77777777" w:rsidR="00933945" w:rsidRDefault="00933945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D6783FF" w14:textId="5062B719" w:rsidR="00FC7A38" w:rsidRPr="006D186A" w:rsidRDefault="0093394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763FA8">
        <w:rPr>
          <w:b w:val="0"/>
          <w:sz w:val="20"/>
          <w:u w:val="none"/>
          <w:lang w:eastAsia="zh-CN"/>
        </w:rPr>
        <w:t xml:space="preserve">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45BEF688" w14:textId="2999B8B9" w:rsidR="00C457EC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14:paraId="18BCAE49" w14:textId="579ED9FF" w:rsidR="00D756EA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B798A">
        <w:rPr>
          <w:b w:val="0"/>
          <w:sz w:val="24"/>
          <w:szCs w:val="24"/>
          <w:u w:val="none"/>
          <w:lang w:eastAsia="zh-CN"/>
        </w:rPr>
        <w:t>10</w:t>
      </w:r>
      <w:r w:rsidR="00637AB8">
        <w:rPr>
          <w:b w:val="0"/>
          <w:sz w:val="24"/>
          <w:szCs w:val="24"/>
          <w:u w:val="none"/>
          <w:lang w:eastAsia="zh-CN"/>
        </w:rPr>
        <w:t xml:space="preserve">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</w:t>
      </w:r>
      <w:r w:rsidR="006B798A">
        <w:rPr>
          <w:b w:val="0"/>
          <w:sz w:val="24"/>
          <w:szCs w:val="24"/>
          <w:u w:val="none"/>
          <w:lang w:eastAsia="zh-CN"/>
        </w:rPr>
        <w:t>skid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</w:t>
      </w:r>
      <w:r w:rsidR="000B7955">
        <w:rPr>
          <w:b w:val="0"/>
          <w:sz w:val="24"/>
          <w:szCs w:val="24"/>
          <w:u w:val="none"/>
          <w:lang w:eastAsia="zh-CN"/>
        </w:rPr>
        <w:t>lorry chassis</w:t>
      </w:r>
      <w:r w:rsidR="006B798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45DF4A70" w14:textId="6F881729" w:rsidR="00711935" w:rsidRPr="006B798A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22379430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493CC5AF" w14:textId="2167E0DE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6B798A">
        <w:rPr>
          <w:b w:val="0"/>
          <w:sz w:val="24"/>
          <w:u w:val="none"/>
          <w:lang w:eastAsia="zh-CN"/>
        </w:rPr>
        <w:t xml:space="preserve">rollers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14:paraId="3574D60A" w14:textId="4CA6AB88" w:rsidR="0045745E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215EC49E" w14:textId="4FB778EB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 xml:space="preserve">achine from </w:t>
      </w:r>
      <w:r w:rsidR="006B798A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2AEA02DF" w14:textId="77777777" w:rsidR="006B798A" w:rsidRDefault="006B79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used machine and accessories from production to loading area</w:t>
      </w:r>
    </w:p>
    <w:p w14:paraId="2C0C512B" w14:textId="77777777" w:rsidR="003D4464" w:rsidRDefault="006B79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Riggers to attached sling to lorry crane hook</w:t>
      </w:r>
    </w:p>
    <w:p w14:paraId="43AF92FE" w14:textId="19343BE4" w:rsidR="004A2328" w:rsidRDefault="003D446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6B798A">
        <w:rPr>
          <w:b w:val="0"/>
          <w:sz w:val="24"/>
          <w:u w:val="none"/>
          <w:lang w:eastAsia="zh-CN"/>
        </w:rPr>
        <w:t xml:space="preserve">ecured </w:t>
      </w:r>
      <w:r>
        <w:rPr>
          <w:b w:val="0"/>
          <w:sz w:val="24"/>
          <w:u w:val="none"/>
          <w:lang w:eastAsia="zh-CN"/>
        </w:rPr>
        <w:t xml:space="preserve">sling </w:t>
      </w:r>
      <w:r w:rsidR="006B798A">
        <w:rPr>
          <w:b w:val="0"/>
          <w:sz w:val="24"/>
          <w:u w:val="none"/>
          <w:lang w:eastAsia="zh-CN"/>
        </w:rPr>
        <w:t>to rigging point of machine</w:t>
      </w:r>
    </w:p>
    <w:p w14:paraId="2996E60E" w14:textId="77777777" w:rsidR="003D4464" w:rsidRDefault="004A23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machine and load onto lorry chassis</w:t>
      </w:r>
    </w:p>
    <w:p w14:paraId="376D18E2" w14:textId="4F334F7B" w:rsidR="006B798A" w:rsidRDefault="003D446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Secured machine with strapping prior to moving out of site premise </w:t>
      </w:r>
      <w:r w:rsidR="004A2328">
        <w:rPr>
          <w:b w:val="0"/>
          <w:sz w:val="24"/>
          <w:u w:val="none"/>
          <w:lang w:eastAsia="zh-CN"/>
        </w:rPr>
        <w:t xml:space="preserve"> </w:t>
      </w:r>
      <w:r w:rsidR="006B798A">
        <w:rPr>
          <w:b w:val="0"/>
          <w:sz w:val="24"/>
          <w:u w:val="none"/>
          <w:lang w:eastAsia="zh-CN"/>
        </w:rPr>
        <w:t xml:space="preserve">  </w:t>
      </w:r>
    </w:p>
    <w:p w14:paraId="4BA9A60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653696E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90089B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4AFE26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A8DA113" w14:textId="5B4B894C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66921F4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4A48757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8D0332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647F501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FCA88D" w14:textId="77777777" w:rsidR="007E7C12" w:rsidRDefault="007E7C12">
      <w:r>
        <w:separator/>
      </w:r>
    </w:p>
  </w:endnote>
  <w:endnote w:type="continuationSeparator" w:id="0">
    <w:p w14:paraId="1C39612B" w14:textId="77777777" w:rsidR="007E7C12" w:rsidRDefault="007E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5C25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B8D37" w14:textId="77777777" w:rsidR="007E7C12" w:rsidRDefault="007E7C12">
      <w:r>
        <w:separator/>
      </w:r>
    </w:p>
  </w:footnote>
  <w:footnote w:type="continuationSeparator" w:id="0">
    <w:p w14:paraId="01FC7D24" w14:textId="77777777" w:rsidR="007E7C12" w:rsidRDefault="007E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DFC96" w14:textId="67B9AFE4" w:rsidR="00FC7A38" w:rsidRPr="000C4EA1" w:rsidRDefault="001D122C" w:rsidP="000C4E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EA98B5" wp14:editId="1E1FD7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EA1">
      <w:rPr>
        <w:b/>
        <w:color w:val="0000FF"/>
        <w:sz w:val="28"/>
      </w:rPr>
      <w:t xml:space="preserve">           </w:t>
    </w:r>
    <w:r w:rsidR="007A5133">
      <w:rPr>
        <w:b/>
        <w:color w:val="0000FF"/>
        <w:sz w:val="28"/>
      </w:rPr>
      <w:t xml:space="preserve">   </w:t>
    </w:r>
    <w:r w:rsidR="00933945">
      <w:rPr>
        <w:b/>
        <w:color w:val="0000FF"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19800041" w14:textId="7F929B16" w:rsidR="00FC7A38" w:rsidRDefault="00FE01FF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5E967775" w14:textId="6FA99463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D71A609" w14:textId="77777777" w:rsidR="00FC7A38" w:rsidRDefault="00DE52F9">
    <w:pPr>
      <w:pStyle w:val="Header"/>
      <w:jc w:val="center"/>
    </w:pPr>
    <w:r>
      <w:t>GST Reg No. : M2-8923804 – 2</w:t>
    </w:r>
  </w:p>
  <w:p w14:paraId="1BFB7BA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C30A4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174875">
    <w:abstractNumId w:val="2"/>
  </w:num>
  <w:num w:numId="2" w16cid:durableId="1879850904">
    <w:abstractNumId w:val="4"/>
  </w:num>
  <w:num w:numId="3" w16cid:durableId="475033230">
    <w:abstractNumId w:val="0"/>
  </w:num>
  <w:num w:numId="4" w16cid:durableId="1944146225">
    <w:abstractNumId w:val="9"/>
  </w:num>
  <w:num w:numId="5" w16cid:durableId="219218509">
    <w:abstractNumId w:val="5"/>
  </w:num>
  <w:num w:numId="6" w16cid:durableId="918829985">
    <w:abstractNumId w:val="6"/>
  </w:num>
  <w:num w:numId="7" w16cid:durableId="426851921">
    <w:abstractNumId w:val="3"/>
  </w:num>
  <w:num w:numId="8" w16cid:durableId="849291418">
    <w:abstractNumId w:val="7"/>
  </w:num>
  <w:num w:numId="9" w16cid:durableId="1730230643">
    <w:abstractNumId w:val="1"/>
  </w:num>
  <w:num w:numId="10" w16cid:durableId="748308158">
    <w:abstractNumId w:val="8"/>
  </w:num>
  <w:num w:numId="11" w16cid:durableId="26912019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05EBD"/>
    <w:rsid w:val="0001590F"/>
    <w:rsid w:val="00040D1C"/>
    <w:rsid w:val="00083B53"/>
    <w:rsid w:val="00091FD7"/>
    <w:rsid w:val="000A03E7"/>
    <w:rsid w:val="000A7092"/>
    <w:rsid w:val="000B0D07"/>
    <w:rsid w:val="000B14C2"/>
    <w:rsid w:val="000B7955"/>
    <w:rsid w:val="000C4EA1"/>
    <w:rsid w:val="000E48B7"/>
    <w:rsid w:val="00117BEB"/>
    <w:rsid w:val="00147418"/>
    <w:rsid w:val="00155BCD"/>
    <w:rsid w:val="001603BC"/>
    <w:rsid w:val="001614A1"/>
    <w:rsid w:val="00171BEE"/>
    <w:rsid w:val="0018220D"/>
    <w:rsid w:val="00182314"/>
    <w:rsid w:val="00192349"/>
    <w:rsid w:val="001A411E"/>
    <w:rsid w:val="001A79AD"/>
    <w:rsid w:val="001D122C"/>
    <w:rsid w:val="001F45D6"/>
    <w:rsid w:val="00204CDE"/>
    <w:rsid w:val="0020540F"/>
    <w:rsid w:val="002246A3"/>
    <w:rsid w:val="0025419E"/>
    <w:rsid w:val="00254EC3"/>
    <w:rsid w:val="00260421"/>
    <w:rsid w:val="002657E8"/>
    <w:rsid w:val="002665A0"/>
    <w:rsid w:val="00281684"/>
    <w:rsid w:val="00282A7E"/>
    <w:rsid w:val="00292C1C"/>
    <w:rsid w:val="00297257"/>
    <w:rsid w:val="002E5BAE"/>
    <w:rsid w:val="0036464C"/>
    <w:rsid w:val="00372A1A"/>
    <w:rsid w:val="00387587"/>
    <w:rsid w:val="0039107A"/>
    <w:rsid w:val="00391A33"/>
    <w:rsid w:val="00393250"/>
    <w:rsid w:val="003A33C9"/>
    <w:rsid w:val="003D4464"/>
    <w:rsid w:val="004021A7"/>
    <w:rsid w:val="00411C43"/>
    <w:rsid w:val="00430975"/>
    <w:rsid w:val="00446E52"/>
    <w:rsid w:val="00453F44"/>
    <w:rsid w:val="0045403D"/>
    <w:rsid w:val="0045745E"/>
    <w:rsid w:val="00473137"/>
    <w:rsid w:val="00490BC3"/>
    <w:rsid w:val="004A2328"/>
    <w:rsid w:val="004E45AD"/>
    <w:rsid w:val="004E645C"/>
    <w:rsid w:val="00501A48"/>
    <w:rsid w:val="00516B90"/>
    <w:rsid w:val="0052333A"/>
    <w:rsid w:val="00525C2A"/>
    <w:rsid w:val="00542CC5"/>
    <w:rsid w:val="00575B76"/>
    <w:rsid w:val="005939F8"/>
    <w:rsid w:val="005A2F6A"/>
    <w:rsid w:val="005D1BD0"/>
    <w:rsid w:val="005E3EC3"/>
    <w:rsid w:val="00625B41"/>
    <w:rsid w:val="00630233"/>
    <w:rsid w:val="006344B2"/>
    <w:rsid w:val="00637AB8"/>
    <w:rsid w:val="006B0D6D"/>
    <w:rsid w:val="006B798A"/>
    <w:rsid w:val="006D186A"/>
    <w:rsid w:val="006F120D"/>
    <w:rsid w:val="006F658B"/>
    <w:rsid w:val="007016C9"/>
    <w:rsid w:val="007071FD"/>
    <w:rsid w:val="00711935"/>
    <w:rsid w:val="00726D93"/>
    <w:rsid w:val="0073503C"/>
    <w:rsid w:val="00755DF8"/>
    <w:rsid w:val="00763FA8"/>
    <w:rsid w:val="007A5133"/>
    <w:rsid w:val="007A5D4B"/>
    <w:rsid w:val="007B2A2C"/>
    <w:rsid w:val="007C128A"/>
    <w:rsid w:val="007C53C5"/>
    <w:rsid w:val="007E0784"/>
    <w:rsid w:val="007E3340"/>
    <w:rsid w:val="007E6F9D"/>
    <w:rsid w:val="007E7C12"/>
    <w:rsid w:val="00804BF2"/>
    <w:rsid w:val="00817E19"/>
    <w:rsid w:val="008248D1"/>
    <w:rsid w:val="00853AD2"/>
    <w:rsid w:val="008814A0"/>
    <w:rsid w:val="008937B8"/>
    <w:rsid w:val="008C752D"/>
    <w:rsid w:val="008F7E9B"/>
    <w:rsid w:val="00900174"/>
    <w:rsid w:val="00931047"/>
    <w:rsid w:val="00933945"/>
    <w:rsid w:val="0093500F"/>
    <w:rsid w:val="00940648"/>
    <w:rsid w:val="00966188"/>
    <w:rsid w:val="00976D96"/>
    <w:rsid w:val="009B0018"/>
    <w:rsid w:val="009B421A"/>
    <w:rsid w:val="009B64F4"/>
    <w:rsid w:val="009B69C5"/>
    <w:rsid w:val="009C3595"/>
    <w:rsid w:val="009D0021"/>
    <w:rsid w:val="009D5D3F"/>
    <w:rsid w:val="009F1764"/>
    <w:rsid w:val="00A13D42"/>
    <w:rsid w:val="00A23DBE"/>
    <w:rsid w:val="00A51858"/>
    <w:rsid w:val="00A5562D"/>
    <w:rsid w:val="00A6704E"/>
    <w:rsid w:val="00A72C6E"/>
    <w:rsid w:val="00A85900"/>
    <w:rsid w:val="00A9159E"/>
    <w:rsid w:val="00AA1C20"/>
    <w:rsid w:val="00AB578D"/>
    <w:rsid w:val="00AB5AF9"/>
    <w:rsid w:val="00AC385A"/>
    <w:rsid w:val="00AD0B17"/>
    <w:rsid w:val="00AD14A5"/>
    <w:rsid w:val="00AF5C78"/>
    <w:rsid w:val="00B014B7"/>
    <w:rsid w:val="00B039B2"/>
    <w:rsid w:val="00B1322C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457EC"/>
    <w:rsid w:val="00C624BB"/>
    <w:rsid w:val="00C84C45"/>
    <w:rsid w:val="00CA1D71"/>
    <w:rsid w:val="00CB2C05"/>
    <w:rsid w:val="00CC2333"/>
    <w:rsid w:val="00CC7E57"/>
    <w:rsid w:val="00CD01C9"/>
    <w:rsid w:val="00CD4E44"/>
    <w:rsid w:val="00CE3794"/>
    <w:rsid w:val="00D63E8A"/>
    <w:rsid w:val="00D756EA"/>
    <w:rsid w:val="00D85FF4"/>
    <w:rsid w:val="00D95D0B"/>
    <w:rsid w:val="00DA0070"/>
    <w:rsid w:val="00DA0349"/>
    <w:rsid w:val="00DA3154"/>
    <w:rsid w:val="00DD1801"/>
    <w:rsid w:val="00DD3399"/>
    <w:rsid w:val="00DD6A1A"/>
    <w:rsid w:val="00DE52F9"/>
    <w:rsid w:val="00DF1013"/>
    <w:rsid w:val="00DF24B5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358F0"/>
    <w:rsid w:val="00F51E55"/>
    <w:rsid w:val="00F83D1F"/>
    <w:rsid w:val="00F84CB4"/>
    <w:rsid w:val="00FA12A2"/>
    <w:rsid w:val="00FA16F6"/>
    <w:rsid w:val="00FC7A38"/>
    <w:rsid w:val="00FD0AC7"/>
    <w:rsid w:val="00FE01FF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0FC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116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10</cp:revision>
  <cp:lastPrinted>2025-06-11T01:18:00Z</cp:lastPrinted>
  <dcterms:created xsi:type="dcterms:W3CDTF">2025-11-03T03:09:00Z</dcterms:created>
  <dcterms:modified xsi:type="dcterms:W3CDTF">2025-11-03T05:56:00Z</dcterms:modified>
</cp:coreProperties>
</file>