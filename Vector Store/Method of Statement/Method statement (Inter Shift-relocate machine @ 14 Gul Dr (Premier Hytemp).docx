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F1E6051" w14:textId="77777777"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1B61AB71" w14:textId="77777777" w:rsidR="006A4F8E" w:rsidRDefault="006A4F8E">
      <w:pPr>
        <w:rPr>
          <w:sz w:val="24"/>
        </w:rPr>
      </w:pPr>
    </w:p>
    <w:p w14:paraId="0CFAC161" w14:textId="367E91A6" w:rsidR="00FC7A38" w:rsidRDefault="00AA38ED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9D3D04">
        <w:rPr>
          <w:sz w:val="24"/>
        </w:rPr>
        <w:t>23</w:t>
      </w:r>
      <w:r w:rsidR="009D3D04" w:rsidRPr="009D3D04">
        <w:rPr>
          <w:sz w:val="24"/>
          <w:vertAlign w:val="superscript"/>
        </w:rPr>
        <w:t>rd</w:t>
      </w:r>
      <w:r w:rsidR="009D3D04">
        <w:rPr>
          <w:sz w:val="24"/>
        </w:rPr>
        <w:t xml:space="preserve"> Dec</w:t>
      </w:r>
      <w:r w:rsidR="006A4F8E">
        <w:rPr>
          <w:sz w:val="24"/>
        </w:rPr>
        <w:t xml:space="preserve"> </w:t>
      </w:r>
      <w:r w:rsidR="004700A2">
        <w:rPr>
          <w:sz w:val="24"/>
        </w:rPr>
        <w:t>2024</w:t>
      </w:r>
    </w:p>
    <w:p w14:paraId="0AD969FA" w14:textId="77777777"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51C35716" w14:textId="77777777" w:rsidR="00A87152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4DF0DAD5" w14:textId="78C853A7" w:rsidR="001D5981" w:rsidRPr="00214990" w:rsidRDefault="00A8715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To reloc</w:t>
      </w:r>
      <w:r w:rsidR="00354427">
        <w:rPr>
          <w:bCs/>
          <w:sz w:val="24"/>
          <w:szCs w:val="24"/>
          <w:lang w:eastAsia="zh-CN"/>
        </w:rPr>
        <w:t>a</w:t>
      </w:r>
      <w:r w:rsidR="00311434">
        <w:rPr>
          <w:bCs/>
          <w:sz w:val="24"/>
          <w:szCs w:val="24"/>
          <w:lang w:eastAsia="zh-CN"/>
        </w:rPr>
        <w:t>t</w:t>
      </w:r>
      <w:r w:rsidR="00AA38ED">
        <w:rPr>
          <w:bCs/>
          <w:sz w:val="24"/>
          <w:szCs w:val="24"/>
          <w:lang w:eastAsia="zh-CN"/>
        </w:rPr>
        <w:t xml:space="preserve">e </w:t>
      </w:r>
      <w:r w:rsidR="009D3D04">
        <w:rPr>
          <w:bCs/>
          <w:sz w:val="24"/>
          <w:szCs w:val="24"/>
          <w:lang w:eastAsia="zh-CN"/>
        </w:rPr>
        <w:t>5 units</w:t>
      </w:r>
      <w:r w:rsidR="00E67122">
        <w:rPr>
          <w:bCs/>
          <w:sz w:val="24"/>
          <w:szCs w:val="24"/>
          <w:lang w:eastAsia="zh-CN"/>
        </w:rPr>
        <w:t xml:space="preserve"> machine</w:t>
      </w:r>
      <w:r w:rsidR="00907BC2">
        <w:rPr>
          <w:bCs/>
          <w:sz w:val="24"/>
          <w:szCs w:val="24"/>
          <w:lang w:eastAsia="zh-CN"/>
        </w:rPr>
        <w:t xml:space="preserve"> from </w:t>
      </w:r>
      <w:r w:rsidR="00590AFA">
        <w:rPr>
          <w:bCs/>
          <w:sz w:val="24"/>
          <w:szCs w:val="24"/>
          <w:lang w:eastAsia="zh-CN"/>
        </w:rPr>
        <w:t>exist</w:t>
      </w:r>
      <w:r w:rsidR="009E3005">
        <w:rPr>
          <w:bCs/>
          <w:sz w:val="24"/>
          <w:szCs w:val="24"/>
          <w:lang w:eastAsia="zh-CN"/>
        </w:rPr>
        <w:t>ing location t</w:t>
      </w:r>
      <w:r w:rsidR="00AA38ED">
        <w:rPr>
          <w:bCs/>
          <w:sz w:val="24"/>
          <w:szCs w:val="24"/>
          <w:lang w:eastAsia="zh-CN"/>
        </w:rPr>
        <w:t>o new location</w:t>
      </w:r>
      <w:r w:rsidR="00E67122">
        <w:rPr>
          <w:bCs/>
          <w:sz w:val="24"/>
          <w:szCs w:val="24"/>
          <w:lang w:eastAsia="zh-CN"/>
        </w:rPr>
        <w:t xml:space="preserve"> within factory premise</w:t>
      </w:r>
      <w:r w:rsidR="009E3005">
        <w:rPr>
          <w:bCs/>
          <w:sz w:val="24"/>
          <w:szCs w:val="24"/>
          <w:lang w:eastAsia="zh-CN"/>
        </w:rPr>
        <w:t xml:space="preserve"> </w:t>
      </w:r>
    </w:p>
    <w:p w14:paraId="2C07F02D" w14:textId="77777777" w:rsidR="0012420B" w:rsidRDefault="0012420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4795BD2C" w14:textId="77777777" w:rsidR="00E67122" w:rsidRDefault="00E67122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14:paraId="1B3D96BC" w14:textId="5D49F1A6" w:rsidR="00AA38ED" w:rsidRDefault="009D3D04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Refer to attached list </w:t>
      </w:r>
    </w:p>
    <w:p w14:paraId="24CC62A5" w14:textId="77777777" w:rsidR="00E67122" w:rsidRPr="00E67122" w:rsidRDefault="00E6712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14:paraId="4FF11E32" w14:textId="77777777" w:rsidR="0012420B" w:rsidRPr="00153686" w:rsidRDefault="0012420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Risk Assessment</w:t>
      </w:r>
    </w:p>
    <w:p w14:paraId="70203E3A" w14:textId="77777777" w:rsidR="00E67122" w:rsidRPr="00E67122" w:rsidRDefault="0012420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 copy of Risk Assessment will be attached</w:t>
      </w:r>
    </w:p>
    <w:p w14:paraId="20001DA6" w14:textId="77777777" w:rsidR="00E67122" w:rsidRPr="00E67122" w:rsidRDefault="00E6712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14:paraId="3F7E3668" w14:textId="77777777" w:rsidR="00011C41" w:rsidRDefault="003C5AA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Schedule</w:t>
      </w:r>
      <w:r w:rsidR="003F0FCC">
        <w:rPr>
          <w:b/>
          <w:bCs/>
          <w:sz w:val="32"/>
          <w:u w:val="single"/>
          <w:lang w:eastAsia="zh-CN"/>
        </w:rPr>
        <w:t xml:space="preserve"> of </w:t>
      </w:r>
      <w:r w:rsidR="00297DF5">
        <w:rPr>
          <w:b/>
          <w:bCs/>
          <w:sz w:val="32"/>
          <w:u w:val="single"/>
          <w:lang w:eastAsia="zh-CN"/>
        </w:rPr>
        <w:t>Operation</w:t>
      </w:r>
    </w:p>
    <w:p w14:paraId="67FA0A19" w14:textId="34CF2AD1" w:rsidR="003C5AA3" w:rsidRPr="00E67122" w:rsidRDefault="009D3D04">
      <w:pPr>
        <w:rPr>
          <w:sz w:val="24"/>
          <w:lang w:eastAsia="zh-CN"/>
        </w:rPr>
      </w:pPr>
      <w:r>
        <w:rPr>
          <w:sz w:val="24"/>
          <w:lang w:eastAsia="zh-CN"/>
        </w:rPr>
        <w:t>TBC</w:t>
      </w:r>
    </w:p>
    <w:p w14:paraId="7E624482" w14:textId="77777777" w:rsidR="00011C41" w:rsidRDefault="00011C41">
      <w:pPr>
        <w:rPr>
          <w:sz w:val="24"/>
          <w:lang w:eastAsia="zh-CN"/>
        </w:rPr>
      </w:pPr>
    </w:p>
    <w:p w14:paraId="1AEB30DB" w14:textId="77777777" w:rsidR="00011C41" w:rsidRPr="00011C41" w:rsidRDefault="003F0FCC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Time of </w:t>
      </w:r>
      <w:r w:rsidR="00FB5994">
        <w:rPr>
          <w:b/>
          <w:sz w:val="32"/>
          <w:szCs w:val="32"/>
          <w:u w:val="single"/>
          <w:lang w:eastAsia="zh-CN"/>
        </w:rPr>
        <w:t>Operation</w:t>
      </w:r>
    </w:p>
    <w:p w14:paraId="4BBDFE53" w14:textId="491B4977" w:rsidR="00FC7A38" w:rsidRPr="00011C41" w:rsidRDefault="009D3D0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TBC</w:t>
      </w:r>
      <w:r w:rsidR="001D247D">
        <w:rPr>
          <w:bCs/>
          <w:sz w:val="24"/>
          <w:szCs w:val="24"/>
          <w:lang w:eastAsia="zh-CN"/>
        </w:rPr>
        <w:t xml:space="preserve"> </w:t>
      </w:r>
    </w:p>
    <w:p w14:paraId="52D29BE7" w14:textId="77777777" w:rsidR="00011C41" w:rsidRDefault="00011C4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74B3E061" w14:textId="77777777"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33B3E5EC" w14:textId="317EF4C8" w:rsidR="00CD561C" w:rsidRDefault="009D3D04" w:rsidP="00DE75B9">
      <w:pPr>
        <w:pStyle w:val="Heading4"/>
      </w:pPr>
      <w:r>
        <w:t>14 Gul Dr</w:t>
      </w:r>
    </w:p>
    <w:p w14:paraId="17884BCE" w14:textId="63DB2A53" w:rsidR="00211B45" w:rsidRPr="00211B45" w:rsidRDefault="009D3D04" w:rsidP="00211B45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Premier </w:t>
      </w:r>
      <w:proofErr w:type="spellStart"/>
      <w:r>
        <w:rPr>
          <w:sz w:val="24"/>
          <w:szCs w:val="24"/>
          <w:lang w:eastAsia="zh-CN"/>
        </w:rPr>
        <w:t>Hytemp</w:t>
      </w:r>
      <w:proofErr w:type="spellEnd"/>
      <w:r>
        <w:rPr>
          <w:sz w:val="24"/>
          <w:szCs w:val="24"/>
          <w:lang w:eastAsia="zh-CN"/>
        </w:rPr>
        <w:t xml:space="preserve"> </w:t>
      </w:r>
    </w:p>
    <w:p w14:paraId="62D0D2BC" w14:textId="77777777" w:rsidR="00FC7A38" w:rsidRDefault="00FC7A38">
      <w:pPr>
        <w:rPr>
          <w:lang w:eastAsia="zh-CN"/>
        </w:rPr>
      </w:pPr>
    </w:p>
    <w:p w14:paraId="00315948" w14:textId="77777777" w:rsidR="001D5981" w:rsidRPr="00A87152" w:rsidRDefault="008248D1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14:paraId="003AD09D" w14:textId="77777777" w:rsidR="00EF6AFF" w:rsidRDefault="00EF6AF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lorry loader</w:t>
      </w:r>
    </w:p>
    <w:p w14:paraId="445EC69F" w14:textId="459B9480" w:rsidR="009D3D04" w:rsidRDefault="009D3D0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3ton forklift </w:t>
      </w:r>
    </w:p>
    <w:p w14:paraId="6B61C604" w14:textId="77777777" w:rsidR="006919D2" w:rsidRDefault="00522AB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Hydraulic</w:t>
      </w:r>
      <w:r w:rsidR="003B41E3">
        <w:rPr>
          <w:sz w:val="24"/>
          <w:lang w:eastAsia="zh-CN"/>
        </w:rPr>
        <w:t>/hand</w:t>
      </w:r>
      <w:r w:rsidR="00461D82">
        <w:rPr>
          <w:sz w:val="24"/>
          <w:lang w:eastAsia="zh-CN"/>
        </w:rPr>
        <w:t xml:space="preserve"> jack</w:t>
      </w:r>
    </w:p>
    <w:p w14:paraId="20F66B66" w14:textId="77777777" w:rsidR="00333FD8" w:rsidRDefault="0021499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Woodblock</w:t>
      </w:r>
    </w:p>
    <w:p w14:paraId="2882E1D3" w14:textId="3EE5EDE8" w:rsidR="00E24E3C" w:rsidRDefault="00BE666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311434">
        <w:rPr>
          <w:sz w:val="24"/>
          <w:lang w:eastAsia="zh-CN"/>
        </w:rPr>
        <w:t>ollers</w:t>
      </w:r>
      <w:r w:rsidR="009D3D04">
        <w:rPr>
          <w:sz w:val="24"/>
          <w:lang w:eastAsia="zh-CN"/>
        </w:rPr>
        <w:t xml:space="preserve">/pallet truck </w:t>
      </w:r>
    </w:p>
    <w:p w14:paraId="7FFC0CD4" w14:textId="77777777" w:rsidR="009D3D04" w:rsidRDefault="00A365B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of drilling equipment</w:t>
      </w:r>
    </w:p>
    <w:p w14:paraId="1072EB66" w14:textId="77777777" w:rsidR="009D3D04" w:rsidRDefault="009D3D0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hand drill</w:t>
      </w:r>
    </w:p>
    <w:p w14:paraId="62391178" w14:textId="64308F35" w:rsidR="003C5AA3" w:rsidRDefault="009D3D0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Metal plate (to lay out for floor protection) </w:t>
      </w:r>
      <w:r w:rsidR="00A365B9">
        <w:rPr>
          <w:sz w:val="24"/>
          <w:lang w:eastAsia="zh-CN"/>
        </w:rPr>
        <w:t xml:space="preserve"> </w:t>
      </w:r>
    </w:p>
    <w:p w14:paraId="4260164A" w14:textId="77777777" w:rsidR="00011C41" w:rsidRDefault="00011C4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7B43EBB9" w14:textId="77777777"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14:paraId="77B7060D" w14:textId="77777777" w:rsidR="00FC7A38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</w:t>
      </w:r>
      <w:r w:rsidR="003458F0">
        <w:rPr>
          <w:sz w:val="24"/>
          <w:lang w:eastAsia="zh-CN"/>
        </w:rPr>
        <w:t>ea a</w:t>
      </w:r>
      <w:r w:rsidR="004C275C">
        <w:rPr>
          <w:sz w:val="24"/>
          <w:lang w:eastAsia="zh-CN"/>
        </w:rPr>
        <w:t>nd route to</w:t>
      </w:r>
      <w:r w:rsidR="009E3005">
        <w:rPr>
          <w:sz w:val="24"/>
          <w:lang w:eastAsia="zh-CN"/>
        </w:rPr>
        <w:t xml:space="preserve"> machine</w:t>
      </w:r>
      <w:r w:rsidR="00530F7B">
        <w:rPr>
          <w:sz w:val="24"/>
          <w:lang w:eastAsia="zh-CN"/>
        </w:rPr>
        <w:t xml:space="preserve"> </w:t>
      </w:r>
      <w:r w:rsidR="00057750">
        <w:rPr>
          <w:sz w:val="24"/>
          <w:lang w:eastAsia="zh-CN"/>
        </w:rPr>
        <w:t xml:space="preserve">new </w:t>
      </w:r>
      <w:r w:rsidR="00A828A0">
        <w:rPr>
          <w:sz w:val="24"/>
          <w:lang w:eastAsia="zh-CN"/>
        </w:rPr>
        <w:t>location</w:t>
      </w:r>
    </w:p>
    <w:p w14:paraId="7BA3F043" w14:textId="2E1A578E" w:rsidR="009D3D04" w:rsidRPr="00A72C6E" w:rsidRDefault="009D3D04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 who are not involved enter unintentionally </w:t>
      </w:r>
    </w:p>
    <w:p w14:paraId="0FAEC01D" w14:textId="77777777" w:rsidR="00FA394C" w:rsidRDefault="00FA394C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0E00C97D" w14:textId="38799A7E" w:rsidR="00FA394C" w:rsidRDefault="00FA394C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 xml:space="preserve">Environment </w:t>
      </w:r>
    </w:p>
    <w:p w14:paraId="2F5714AF" w14:textId="0272A800" w:rsidR="00FA394C" w:rsidRDefault="00FA394C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No operation will be carried out during heavy rain, thunderstorms and lightning weather</w:t>
      </w:r>
    </w:p>
    <w:p w14:paraId="3ABB103D" w14:textId="0A6724E8" w:rsidR="00FA394C" w:rsidRDefault="00FA394C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All debris will be clear and dispose </w:t>
      </w:r>
    </w:p>
    <w:p w14:paraId="34567B00" w14:textId="77777777" w:rsidR="00FA394C" w:rsidRDefault="00FA394C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14:paraId="0E08432B" w14:textId="298F6CCB" w:rsidR="00FA394C" w:rsidRDefault="00FA394C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14:paraId="7C859F46" w14:textId="1D46CDE4" w:rsidR="00FA394C" w:rsidRDefault="00FA394C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M.O.M certified lifting supervisor, rigger, signalman and lorry crane operator will be involved in this operation</w:t>
      </w:r>
    </w:p>
    <w:p w14:paraId="28D750E9" w14:textId="77777777" w:rsidR="00FA394C" w:rsidRPr="00FA394C" w:rsidRDefault="00FA394C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14:paraId="76E4AF9F" w14:textId="2B6D003C"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3E326850" w14:textId="77777777" w:rsidR="005E3EC3" w:rsidRDefault="005E3EC3">
      <w:r>
        <w:rPr>
          <w:sz w:val="24"/>
          <w:szCs w:val="24"/>
        </w:rPr>
        <w:t xml:space="preserve">All personnel at site to ensure that risk control </w:t>
      </w:r>
      <w:proofErr w:type="gramStart"/>
      <w:r>
        <w:rPr>
          <w:sz w:val="24"/>
          <w:szCs w:val="24"/>
        </w:rPr>
        <w:t>are</w:t>
      </w:r>
      <w:proofErr w:type="gramEnd"/>
      <w:r>
        <w:rPr>
          <w:sz w:val="24"/>
          <w:szCs w:val="24"/>
        </w:rPr>
        <w:t xml:space="preserve"> known and supervisor has to ensure that risk control are in place</w:t>
      </w:r>
      <w:r w:rsidR="00DE52F9">
        <w:t xml:space="preserve">  </w:t>
      </w:r>
    </w:p>
    <w:p w14:paraId="37D71555" w14:textId="77777777" w:rsidR="00FA394C" w:rsidRDefault="005E3EC3" w:rsidP="001D247D">
      <w:r>
        <w:rPr>
          <w:sz w:val="24"/>
          <w:szCs w:val="24"/>
        </w:rPr>
        <w:t xml:space="preserve">All our workers </w:t>
      </w:r>
      <w:r w:rsidR="003458F0">
        <w:rPr>
          <w:sz w:val="24"/>
          <w:szCs w:val="24"/>
        </w:rPr>
        <w:t>a</w:t>
      </w:r>
      <w:r w:rsidR="00520A90">
        <w:rPr>
          <w:sz w:val="24"/>
          <w:szCs w:val="24"/>
        </w:rPr>
        <w:t>re</w:t>
      </w:r>
      <w:r w:rsidR="0012420B">
        <w:rPr>
          <w:sz w:val="24"/>
          <w:szCs w:val="24"/>
        </w:rPr>
        <w:t xml:space="preserve"> </w:t>
      </w:r>
      <w:proofErr w:type="gramStart"/>
      <w:r w:rsidR="00CD561C">
        <w:rPr>
          <w:sz w:val="24"/>
          <w:szCs w:val="24"/>
        </w:rPr>
        <w:t>equip</w:t>
      </w:r>
      <w:proofErr w:type="gramEnd"/>
      <w:r w:rsidR="00CD561C">
        <w:rPr>
          <w:sz w:val="24"/>
          <w:szCs w:val="24"/>
        </w:rPr>
        <w:t xml:space="preserve"> with st</w:t>
      </w:r>
      <w:r w:rsidR="00A43743">
        <w:rPr>
          <w:sz w:val="24"/>
          <w:szCs w:val="24"/>
        </w:rPr>
        <w:t>andard PPE (</w:t>
      </w:r>
      <w:r w:rsidR="0036363B">
        <w:rPr>
          <w:sz w:val="24"/>
          <w:szCs w:val="24"/>
        </w:rPr>
        <w:t>safety shoe</w:t>
      </w:r>
      <w:r w:rsidR="009D3D04">
        <w:rPr>
          <w:sz w:val="24"/>
          <w:szCs w:val="24"/>
        </w:rPr>
        <w:t>, safety helmet</w:t>
      </w:r>
      <w:r>
        <w:rPr>
          <w:sz w:val="24"/>
          <w:szCs w:val="24"/>
        </w:rPr>
        <w:t>)</w:t>
      </w:r>
    </w:p>
    <w:p w14:paraId="24F1CDDB" w14:textId="77777777" w:rsidR="00FA394C" w:rsidRDefault="00FA394C" w:rsidP="001D247D">
      <w:pPr>
        <w:rPr>
          <w:sz w:val="24"/>
          <w:szCs w:val="24"/>
        </w:rPr>
      </w:pPr>
      <w:r>
        <w:rPr>
          <w:sz w:val="24"/>
          <w:szCs w:val="24"/>
        </w:rPr>
        <w:t xml:space="preserve">Lifting machine and lifting gear with M.O.M certificate </w:t>
      </w:r>
    </w:p>
    <w:p w14:paraId="2ED8A127" w14:textId="0259004B" w:rsidR="004A3751" w:rsidRDefault="00FA394C" w:rsidP="001D247D">
      <w:r>
        <w:rPr>
          <w:sz w:val="24"/>
          <w:szCs w:val="24"/>
        </w:rPr>
        <w:t xml:space="preserve">Lifting operation are supervise by M.O.M certified lifting supervisor, rigger and signalman </w:t>
      </w:r>
      <w:r w:rsidR="00DE52F9">
        <w:t xml:space="preserve"> 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14:paraId="47AB11B6" w14:textId="77777777" w:rsidR="00CE7B1F" w:rsidRDefault="00CE7B1F" w:rsidP="001D247D">
      <w:pPr>
        <w:rPr>
          <w:b/>
          <w:sz w:val="32"/>
          <w:szCs w:val="32"/>
          <w:u w:val="single"/>
          <w:lang w:eastAsia="zh-CN"/>
        </w:rPr>
      </w:pPr>
    </w:p>
    <w:p w14:paraId="08D343F8" w14:textId="77777777" w:rsidR="00FC7A38" w:rsidRPr="006919D2" w:rsidRDefault="001D247D" w:rsidP="001D247D">
      <w:r>
        <w:rPr>
          <w:b/>
          <w:sz w:val="32"/>
          <w:szCs w:val="32"/>
          <w:u w:val="single"/>
          <w:lang w:eastAsia="zh-CN"/>
        </w:rPr>
        <w:t xml:space="preserve">Job Scope </w:t>
      </w:r>
    </w:p>
    <w:p w14:paraId="2BE33432" w14:textId="77777777" w:rsidR="00F24E2A" w:rsidRDefault="00F24E2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Deploy lorry loader at designated unloading area</w:t>
      </w:r>
    </w:p>
    <w:p w14:paraId="45FDB544" w14:textId="298F0BB4" w:rsidR="00FA394C" w:rsidRDefault="00FA394C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To hoist down forklift from lorry chassis to the ground</w:t>
      </w:r>
    </w:p>
    <w:p w14:paraId="4656375C" w14:textId="77777777" w:rsidR="00F24E2A" w:rsidRDefault="004A3751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Unload necessary equipment for the job </w:t>
      </w:r>
    </w:p>
    <w:p w14:paraId="74968C0D" w14:textId="77777777" w:rsidR="00FC7A38" w:rsidRPr="006476FC" w:rsidRDefault="003B41E3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Jack up machine</w:t>
      </w:r>
      <w:r w:rsidR="00522ABE">
        <w:rPr>
          <w:b w:val="0"/>
          <w:sz w:val="24"/>
          <w:u w:val="none"/>
          <w:lang w:eastAsia="zh-CN"/>
        </w:rPr>
        <w:t xml:space="preserve"> to 4”</w:t>
      </w:r>
      <w:r w:rsidR="00153686">
        <w:rPr>
          <w:b w:val="0"/>
          <w:sz w:val="24"/>
          <w:u w:val="none"/>
          <w:lang w:eastAsia="zh-CN"/>
        </w:rPr>
        <w:t xml:space="preserve"> high</w:t>
      </w:r>
    </w:p>
    <w:p w14:paraId="4E87C170" w14:textId="77777777" w:rsidR="005E3EC3" w:rsidRDefault="00057750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Insert</w:t>
      </w:r>
      <w:r w:rsidR="00A86533">
        <w:rPr>
          <w:b w:val="0"/>
          <w:sz w:val="24"/>
          <w:u w:val="none"/>
          <w:lang w:eastAsia="zh-CN"/>
        </w:rPr>
        <w:t xml:space="preserve"> </w:t>
      </w:r>
      <w:r w:rsidR="00311434">
        <w:rPr>
          <w:b w:val="0"/>
          <w:sz w:val="24"/>
          <w:u w:val="none"/>
          <w:lang w:eastAsia="zh-CN"/>
        </w:rPr>
        <w:t>rollers</w:t>
      </w:r>
      <w:r w:rsidR="00CE7B1F">
        <w:rPr>
          <w:b w:val="0"/>
          <w:sz w:val="24"/>
          <w:u w:val="none"/>
          <w:lang w:eastAsia="zh-CN"/>
        </w:rPr>
        <w:t xml:space="preserve"> under</w:t>
      </w:r>
      <w:r w:rsidR="003B41E3">
        <w:rPr>
          <w:b w:val="0"/>
          <w:sz w:val="24"/>
          <w:u w:val="none"/>
          <w:lang w:eastAsia="zh-CN"/>
        </w:rPr>
        <w:t xml:space="preserve"> machine bed </w:t>
      </w:r>
    </w:p>
    <w:p w14:paraId="4914C31F" w14:textId="77777777" w:rsidR="001C737A" w:rsidRDefault="0001590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Shift</w:t>
      </w:r>
      <w:r w:rsidR="00940648">
        <w:rPr>
          <w:b w:val="0"/>
          <w:sz w:val="24"/>
          <w:u w:val="none"/>
          <w:lang w:eastAsia="zh-CN"/>
        </w:rPr>
        <w:t xml:space="preserve"> </w:t>
      </w:r>
      <w:r w:rsidR="00153686">
        <w:rPr>
          <w:b w:val="0"/>
          <w:sz w:val="24"/>
          <w:u w:val="none"/>
          <w:lang w:eastAsia="zh-CN"/>
        </w:rPr>
        <w:t>out</w:t>
      </w:r>
      <w:r w:rsidR="00907BC2">
        <w:rPr>
          <w:b w:val="0"/>
          <w:sz w:val="24"/>
          <w:u w:val="none"/>
          <w:lang w:eastAsia="zh-CN"/>
        </w:rPr>
        <w:t xml:space="preserve"> </w:t>
      </w:r>
      <w:r w:rsidR="003B41E3">
        <w:rPr>
          <w:b w:val="0"/>
          <w:sz w:val="24"/>
          <w:u w:val="none"/>
          <w:lang w:eastAsia="zh-CN"/>
        </w:rPr>
        <w:t xml:space="preserve">machine </w:t>
      </w:r>
      <w:r w:rsidR="00907BC2">
        <w:rPr>
          <w:b w:val="0"/>
          <w:sz w:val="24"/>
          <w:u w:val="none"/>
          <w:lang w:eastAsia="zh-CN"/>
        </w:rPr>
        <w:t>from existing</w:t>
      </w:r>
      <w:r w:rsidR="00590AFA">
        <w:rPr>
          <w:b w:val="0"/>
          <w:sz w:val="24"/>
          <w:u w:val="none"/>
          <w:lang w:eastAsia="zh-CN"/>
        </w:rPr>
        <w:t xml:space="preserve"> location</w:t>
      </w:r>
    </w:p>
    <w:p w14:paraId="79EF4B27" w14:textId="77777777" w:rsidR="000B7377" w:rsidRDefault="004A3751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Transport machine</w:t>
      </w:r>
      <w:r w:rsidR="00297DF5">
        <w:rPr>
          <w:b w:val="0"/>
          <w:sz w:val="24"/>
          <w:u w:val="none"/>
          <w:lang w:eastAsia="zh-CN"/>
        </w:rPr>
        <w:t xml:space="preserve"> </w:t>
      </w:r>
      <w:r w:rsidR="00DE75B9">
        <w:rPr>
          <w:b w:val="0"/>
          <w:sz w:val="24"/>
          <w:u w:val="none"/>
          <w:lang w:eastAsia="zh-CN"/>
        </w:rPr>
        <w:t>to</w:t>
      </w:r>
      <w:r w:rsidR="000B7377">
        <w:rPr>
          <w:b w:val="0"/>
          <w:sz w:val="24"/>
          <w:u w:val="none"/>
          <w:lang w:eastAsia="zh-CN"/>
        </w:rPr>
        <w:t xml:space="preserve"> back of building within</w:t>
      </w:r>
      <w:r>
        <w:rPr>
          <w:b w:val="0"/>
          <w:sz w:val="24"/>
          <w:u w:val="none"/>
          <w:lang w:eastAsia="zh-CN"/>
        </w:rPr>
        <w:t xml:space="preserve"> factory </w:t>
      </w:r>
      <w:r w:rsidR="000B7377">
        <w:rPr>
          <w:b w:val="0"/>
          <w:sz w:val="24"/>
          <w:u w:val="none"/>
          <w:lang w:eastAsia="zh-CN"/>
        </w:rPr>
        <w:t>premise</w:t>
      </w:r>
    </w:p>
    <w:p w14:paraId="3C8E6982" w14:textId="5945396E" w:rsidR="00FC7A38" w:rsidRDefault="000B7377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Use of forklift to assist in pulling/pushing machine  </w:t>
      </w:r>
    </w:p>
    <w:p w14:paraId="62257648" w14:textId="77777777" w:rsidR="000B7377" w:rsidRDefault="000B7377" w:rsidP="000B7377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Drill hole for low plug  </w:t>
      </w:r>
    </w:p>
    <w:p w14:paraId="3E72739F" w14:textId="77777777" w:rsidR="00297DF5" w:rsidRDefault="00153686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Position</w:t>
      </w:r>
      <w:r w:rsidR="00354427">
        <w:rPr>
          <w:b w:val="0"/>
          <w:sz w:val="24"/>
          <w:u w:val="none"/>
          <w:lang w:eastAsia="zh-CN"/>
        </w:rPr>
        <w:t xml:space="preserve"> </w:t>
      </w:r>
      <w:r w:rsidR="003B41E3">
        <w:rPr>
          <w:b w:val="0"/>
          <w:sz w:val="24"/>
          <w:u w:val="none"/>
          <w:lang w:eastAsia="zh-CN"/>
        </w:rPr>
        <w:t>machine</w:t>
      </w:r>
      <w:r w:rsidR="00461D82">
        <w:rPr>
          <w:b w:val="0"/>
          <w:sz w:val="24"/>
          <w:u w:val="none"/>
          <w:lang w:eastAsia="zh-CN"/>
        </w:rPr>
        <w:t xml:space="preserve"> </w:t>
      </w:r>
      <w:r w:rsidR="00354427">
        <w:rPr>
          <w:b w:val="0"/>
          <w:sz w:val="24"/>
          <w:u w:val="none"/>
          <w:lang w:eastAsia="zh-CN"/>
        </w:rPr>
        <w:t>at the</w:t>
      </w:r>
      <w:r w:rsidR="00297DF5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 xml:space="preserve">new </w:t>
      </w:r>
      <w:r w:rsidR="00297DF5">
        <w:rPr>
          <w:b w:val="0"/>
          <w:sz w:val="24"/>
          <w:u w:val="none"/>
          <w:lang w:eastAsia="zh-CN"/>
        </w:rPr>
        <w:t>designated location</w:t>
      </w:r>
    </w:p>
    <w:p w14:paraId="47CA7AF8" w14:textId="77777777" w:rsidR="002A2A7C" w:rsidRDefault="002A2A7C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Jack up one side of machine</w:t>
      </w:r>
    </w:p>
    <w:p w14:paraId="3DDC5EA0" w14:textId="77777777" w:rsidR="002A2A7C" w:rsidRDefault="002A2A7C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Remove rollers and insert hard wooden block under machine bed </w:t>
      </w:r>
    </w:p>
    <w:p w14:paraId="4A26F47E" w14:textId="77777777" w:rsidR="00AE3082" w:rsidRDefault="002A2A7C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Jack up another side of machine, remove rollers and insert levelling pad under machine bed</w:t>
      </w:r>
    </w:p>
    <w:p w14:paraId="39BBE031" w14:textId="58A571CC" w:rsidR="000B7377" w:rsidRDefault="000B7377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Repeat process till all machine have been relocate </w:t>
      </w:r>
    </w:p>
    <w:p w14:paraId="352EF8CA" w14:textId="77777777" w:rsidR="006D2D90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Once job complete, team leader will instruct the team to perform </w:t>
      </w:r>
      <w:r w:rsidR="003F0FCC">
        <w:rPr>
          <w:b w:val="0"/>
          <w:sz w:val="24"/>
          <w:u w:val="none"/>
          <w:lang w:eastAsia="zh-CN"/>
        </w:rPr>
        <w:t>proper housekeeping</w:t>
      </w:r>
    </w:p>
    <w:p w14:paraId="660B369F" w14:textId="77777777" w:rsidR="009E3005" w:rsidRDefault="009E300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Any debris will be clear </w:t>
      </w:r>
    </w:p>
    <w:p w14:paraId="573B586A" w14:textId="77777777" w:rsidR="001C737A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14:paraId="1ABBAE81" w14:textId="77777777" w:rsidR="00BF5C83" w:rsidRDefault="00BF5C83">
      <w:pPr>
        <w:pStyle w:val="Title"/>
        <w:jc w:val="left"/>
        <w:rPr>
          <w:b w:val="0"/>
          <w:sz w:val="24"/>
          <w:u w:val="none"/>
          <w:lang w:eastAsia="zh-CN"/>
        </w:rPr>
      </w:pPr>
    </w:p>
    <w:p w14:paraId="2D225618" w14:textId="77777777" w:rsidR="00FC7A38" w:rsidRPr="00BF5C83" w:rsidRDefault="00EE7CA0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</w:rPr>
        <w:t>Be</w:t>
      </w:r>
      <w:r w:rsidR="00AB44EB">
        <w:rPr>
          <w:b w:val="0"/>
          <w:sz w:val="24"/>
          <w:u w:val="none"/>
        </w:rPr>
        <w:t>st Regards</w:t>
      </w:r>
    </w:p>
    <w:p w14:paraId="194D9849" w14:textId="77777777" w:rsidR="00AB44EB" w:rsidRDefault="00EF6AFF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 xml:space="preserve">Kevin Wong </w:t>
      </w:r>
      <w:r w:rsidR="004A3751">
        <w:rPr>
          <w:b w:val="0"/>
          <w:sz w:val="24"/>
          <w:u w:val="none"/>
        </w:rPr>
        <w:t xml:space="preserve">/ </w:t>
      </w:r>
      <w:proofErr w:type="spellStart"/>
      <w:r w:rsidR="004A3751">
        <w:rPr>
          <w:b w:val="0"/>
          <w:sz w:val="24"/>
          <w:u w:val="none"/>
        </w:rPr>
        <w:t>Zailani</w:t>
      </w:r>
      <w:proofErr w:type="spellEnd"/>
      <w:r w:rsidR="004A3751">
        <w:rPr>
          <w:b w:val="0"/>
          <w:sz w:val="24"/>
          <w:u w:val="none"/>
        </w:rPr>
        <w:t xml:space="preserve"> </w:t>
      </w:r>
    </w:p>
    <w:p w14:paraId="50D7D986" w14:textId="77777777" w:rsidR="00AB44EB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Eric Wong Machinery Transportation Pte Ltd</w:t>
      </w:r>
    </w:p>
    <w:p w14:paraId="03C0BB95" w14:textId="77777777" w:rsidR="00AB44EB" w:rsidRPr="0001590F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Tel:</w:t>
      </w:r>
      <w:r w:rsidR="00F224B9">
        <w:rPr>
          <w:b w:val="0"/>
          <w:sz w:val="24"/>
          <w:u w:val="none"/>
        </w:rPr>
        <w:t xml:space="preserve"> </w:t>
      </w:r>
      <w:r>
        <w:rPr>
          <w:b w:val="0"/>
          <w:sz w:val="24"/>
          <w:u w:val="none"/>
        </w:rPr>
        <w:t>62824175</w:t>
      </w:r>
    </w:p>
    <w:sectPr w:rsidR="00AB44EB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85B2EF0" w14:textId="77777777" w:rsidR="00B52A85" w:rsidRDefault="00B52A85">
      <w:r>
        <w:separator/>
      </w:r>
    </w:p>
  </w:endnote>
  <w:endnote w:type="continuationSeparator" w:id="0">
    <w:p w14:paraId="69019B64" w14:textId="77777777" w:rsidR="00B52A85" w:rsidRDefault="00B52A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5FCE6F9" w14:textId="77777777"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6B4A50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 w:rsidR="000A6C84">
      <w:rPr>
        <w:rStyle w:val="PageNumber"/>
        <w:sz w:val="22"/>
      </w:rPr>
      <w:t xml:space="preserve"> of 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A1467FB" w14:textId="77777777" w:rsidR="00B52A85" w:rsidRDefault="00B52A85">
      <w:r>
        <w:separator/>
      </w:r>
    </w:p>
  </w:footnote>
  <w:footnote w:type="continuationSeparator" w:id="0">
    <w:p w14:paraId="320D98F3" w14:textId="77777777" w:rsidR="00B52A85" w:rsidRDefault="00B52A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EFFE0BC" w14:textId="77777777" w:rsidR="00FC7A38" w:rsidRDefault="00000000">
    <w:pPr>
      <w:pStyle w:val="Header"/>
      <w:jc w:val="center"/>
      <w:rPr>
        <w:b/>
        <w:sz w:val="26"/>
      </w:rPr>
    </w:pPr>
    <w:r>
      <w:rPr>
        <w:noProof/>
      </w:rPr>
      <w:pict w14:anchorId="350B6C7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14:paraId="495D78F1" w14:textId="77777777"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14:paraId="21F59DEE" w14:textId="77777777" w:rsidR="00FC7A38" w:rsidRDefault="00CE7B1F">
    <w:pPr>
      <w:pStyle w:val="Header"/>
      <w:jc w:val="center"/>
    </w:pPr>
    <w:r>
      <w:t xml:space="preserve">28 </w:t>
    </w:r>
    <w:proofErr w:type="spellStart"/>
    <w:r>
      <w:t>Kranji</w:t>
    </w:r>
    <w:proofErr w:type="spellEnd"/>
    <w:r>
      <w:t xml:space="preserve"> Loop #05-03, </w:t>
    </w:r>
    <w:proofErr w:type="spellStart"/>
    <w:r>
      <w:t>Kranji</w:t>
    </w:r>
    <w:proofErr w:type="spellEnd"/>
    <w:r>
      <w:t xml:space="preserve"> Green, Singapore 739571</w:t>
    </w:r>
  </w:p>
  <w:p w14:paraId="66B867E9" w14:textId="77777777" w:rsidR="00FC7A38" w:rsidRDefault="00297DF5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 w:rsidR="00CE7B1F">
      <w:t>2826020</w:t>
    </w:r>
  </w:p>
  <w:p w14:paraId="4B77352D" w14:textId="77777777" w:rsidR="00FC7A38" w:rsidRDefault="00DE52F9">
    <w:pPr>
      <w:pStyle w:val="Header"/>
      <w:jc w:val="center"/>
    </w:pPr>
    <w:r>
      <w:t xml:space="preserve">GST Reg </w:t>
    </w:r>
    <w:proofErr w:type="gramStart"/>
    <w:r>
      <w:t>No. :</w:t>
    </w:r>
    <w:proofErr w:type="gramEnd"/>
    <w:r>
      <w:t xml:space="preserve"> M2-8923804 – 2</w:t>
    </w:r>
  </w:p>
  <w:p w14:paraId="373FEFE4" w14:textId="77777777" w:rsidR="00FC7A38" w:rsidRDefault="00DE52F9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2AE2D0ED" w14:textId="77777777" w:rsidR="00FC7A38" w:rsidRDefault="00297DF5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68186">
    <w:abstractNumId w:val="2"/>
  </w:num>
  <w:num w:numId="2" w16cid:durableId="1907035179">
    <w:abstractNumId w:val="4"/>
  </w:num>
  <w:num w:numId="3" w16cid:durableId="683629643">
    <w:abstractNumId w:val="0"/>
  </w:num>
  <w:num w:numId="4" w16cid:durableId="1842086599">
    <w:abstractNumId w:val="9"/>
  </w:num>
  <w:num w:numId="5" w16cid:durableId="1075590940">
    <w:abstractNumId w:val="5"/>
  </w:num>
  <w:num w:numId="6" w16cid:durableId="232276318">
    <w:abstractNumId w:val="6"/>
  </w:num>
  <w:num w:numId="7" w16cid:durableId="1842164137">
    <w:abstractNumId w:val="3"/>
  </w:num>
  <w:num w:numId="8" w16cid:durableId="740757304">
    <w:abstractNumId w:val="7"/>
  </w:num>
  <w:num w:numId="9" w16cid:durableId="693649273">
    <w:abstractNumId w:val="1"/>
  </w:num>
  <w:num w:numId="10" w16cid:durableId="1770545724">
    <w:abstractNumId w:val="8"/>
  </w:num>
  <w:num w:numId="11" w16cid:durableId="50203702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72C6E"/>
    <w:rsid w:val="00011C41"/>
    <w:rsid w:val="00014579"/>
    <w:rsid w:val="0001590F"/>
    <w:rsid w:val="00046015"/>
    <w:rsid w:val="00057750"/>
    <w:rsid w:val="00080944"/>
    <w:rsid w:val="000A6C84"/>
    <w:rsid w:val="000B7377"/>
    <w:rsid w:val="0010115A"/>
    <w:rsid w:val="001119C3"/>
    <w:rsid w:val="0012420B"/>
    <w:rsid w:val="001515B7"/>
    <w:rsid w:val="00153686"/>
    <w:rsid w:val="001C36A6"/>
    <w:rsid w:val="001C737A"/>
    <w:rsid w:val="001D247D"/>
    <w:rsid w:val="001D4B2B"/>
    <w:rsid w:val="001D5981"/>
    <w:rsid w:val="001F45D6"/>
    <w:rsid w:val="00211B45"/>
    <w:rsid w:val="00214990"/>
    <w:rsid w:val="002151CF"/>
    <w:rsid w:val="002231AD"/>
    <w:rsid w:val="0025266E"/>
    <w:rsid w:val="00270296"/>
    <w:rsid w:val="0027209D"/>
    <w:rsid w:val="002878D6"/>
    <w:rsid w:val="00297DF5"/>
    <w:rsid w:val="002A2A7C"/>
    <w:rsid w:val="002A594A"/>
    <w:rsid w:val="002B71E2"/>
    <w:rsid w:val="002E4C0C"/>
    <w:rsid w:val="002F77DB"/>
    <w:rsid w:val="00311434"/>
    <w:rsid w:val="003146A8"/>
    <w:rsid w:val="00333FD8"/>
    <w:rsid w:val="003431FD"/>
    <w:rsid w:val="003458F0"/>
    <w:rsid w:val="00354427"/>
    <w:rsid w:val="0036363B"/>
    <w:rsid w:val="003647EA"/>
    <w:rsid w:val="003706B4"/>
    <w:rsid w:val="00371203"/>
    <w:rsid w:val="00377043"/>
    <w:rsid w:val="003B41E3"/>
    <w:rsid w:val="003C5AA3"/>
    <w:rsid w:val="003F0FCC"/>
    <w:rsid w:val="00405E45"/>
    <w:rsid w:val="00417767"/>
    <w:rsid w:val="00461D82"/>
    <w:rsid w:val="004700A2"/>
    <w:rsid w:val="00483CC1"/>
    <w:rsid w:val="00495410"/>
    <w:rsid w:val="004A3751"/>
    <w:rsid w:val="004C275C"/>
    <w:rsid w:val="00520A90"/>
    <w:rsid w:val="00522ABE"/>
    <w:rsid w:val="00525462"/>
    <w:rsid w:val="00530F7B"/>
    <w:rsid w:val="00576CC5"/>
    <w:rsid w:val="00584287"/>
    <w:rsid w:val="00590AFA"/>
    <w:rsid w:val="0059219C"/>
    <w:rsid w:val="005A57DC"/>
    <w:rsid w:val="005A5FB0"/>
    <w:rsid w:val="005C1EB6"/>
    <w:rsid w:val="005E190B"/>
    <w:rsid w:val="005E3EC3"/>
    <w:rsid w:val="006329B8"/>
    <w:rsid w:val="00634412"/>
    <w:rsid w:val="006476FC"/>
    <w:rsid w:val="00672BF0"/>
    <w:rsid w:val="006919D2"/>
    <w:rsid w:val="006A3AAD"/>
    <w:rsid w:val="006A4F8E"/>
    <w:rsid w:val="006B0D6D"/>
    <w:rsid w:val="006B4A50"/>
    <w:rsid w:val="006C4A9A"/>
    <w:rsid w:val="006D2D90"/>
    <w:rsid w:val="00716D20"/>
    <w:rsid w:val="00781B51"/>
    <w:rsid w:val="007B15D6"/>
    <w:rsid w:val="007C196D"/>
    <w:rsid w:val="007C6CB0"/>
    <w:rsid w:val="007E6F9D"/>
    <w:rsid w:val="008248D1"/>
    <w:rsid w:val="00846465"/>
    <w:rsid w:val="00892FD5"/>
    <w:rsid w:val="00905071"/>
    <w:rsid w:val="00907BC2"/>
    <w:rsid w:val="00940648"/>
    <w:rsid w:val="009438BA"/>
    <w:rsid w:val="009D3D04"/>
    <w:rsid w:val="009D72AB"/>
    <w:rsid w:val="009E3005"/>
    <w:rsid w:val="00A3139E"/>
    <w:rsid w:val="00A35AA2"/>
    <w:rsid w:val="00A365B9"/>
    <w:rsid w:val="00A40308"/>
    <w:rsid w:val="00A40D41"/>
    <w:rsid w:val="00A43743"/>
    <w:rsid w:val="00A62478"/>
    <w:rsid w:val="00A72C6E"/>
    <w:rsid w:val="00A828A0"/>
    <w:rsid w:val="00A86533"/>
    <w:rsid w:val="00A87152"/>
    <w:rsid w:val="00A941DA"/>
    <w:rsid w:val="00AA38ED"/>
    <w:rsid w:val="00AA6A49"/>
    <w:rsid w:val="00AB44EB"/>
    <w:rsid w:val="00AE3082"/>
    <w:rsid w:val="00AE4B06"/>
    <w:rsid w:val="00B014B7"/>
    <w:rsid w:val="00B35C9F"/>
    <w:rsid w:val="00B52A85"/>
    <w:rsid w:val="00BC1442"/>
    <w:rsid w:val="00BE02E0"/>
    <w:rsid w:val="00BE666D"/>
    <w:rsid w:val="00BF15DF"/>
    <w:rsid w:val="00BF5C83"/>
    <w:rsid w:val="00C04F9C"/>
    <w:rsid w:val="00C671F4"/>
    <w:rsid w:val="00C97EE4"/>
    <w:rsid w:val="00CD561C"/>
    <w:rsid w:val="00CE270B"/>
    <w:rsid w:val="00CE7B1F"/>
    <w:rsid w:val="00D44A04"/>
    <w:rsid w:val="00D567A9"/>
    <w:rsid w:val="00D70205"/>
    <w:rsid w:val="00DE52F9"/>
    <w:rsid w:val="00DE6354"/>
    <w:rsid w:val="00DE75B9"/>
    <w:rsid w:val="00E24E3C"/>
    <w:rsid w:val="00E33EAA"/>
    <w:rsid w:val="00E67122"/>
    <w:rsid w:val="00E700FC"/>
    <w:rsid w:val="00EB20B1"/>
    <w:rsid w:val="00ED116A"/>
    <w:rsid w:val="00EE7CA0"/>
    <w:rsid w:val="00EF6AFF"/>
    <w:rsid w:val="00F0771A"/>
    <w:rsid w:val="00F132A8"/>
    <w:rsid w:val="00F224B9"/>
    <w:rsid w:val="00F24E2A"/>
    <w:rsid w:val="00F80C73"/>
    <w:rsid w:val="00FA391F"/>
    <w:rsid w:val="00FA394C"/>
    <w:rsid w:val="00FB5994"/>
    <w:rsid w:val="00FC7A38"/>
    <w:rsid w:val="00FD2737"/>
    <w:rsid w:val="00FF6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21F10F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FEBDEC-A7BA-4720-880C-EA39E11A19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48</TotalTime>
  <Pages>1</Pages>
  <Words>365</Words>
  <Characters>2083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2444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24</cp:revision>
  <cp:lastPrinted>2024-12-23T06:14:00Z</cp:lastPrinted>
  <dcterms:created xsi:type="dcterms:W3CDTF">2024-05-06T05:37:00Z</dcterms:created>
  <dcterms:modified xsi:type="dcterms:W3CDTF">2024-12-23T06:14:00Z</dcterms:modified>
</cp:coreProperties>
</file>