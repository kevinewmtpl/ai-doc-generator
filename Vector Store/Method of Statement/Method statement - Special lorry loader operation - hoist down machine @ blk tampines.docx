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3894F0" w14:textId="77777777" w:rsidR="00AD5DDE" w:rsidRDefault="00AD5DDE">
      <w:pPr>
        <w:pStyle w:val="Title"/>
        <w:jc w:val="left"/>
        <w:rPr>
          <w:lang w:eastAsia="zh-CN"/>
        </w:rPr>
      </w:pPr>
    </w:p>
    <w:p w14:paraId="1FD4CA47" w14:textId="20D6383F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7998708" w14:textId="77777777" w:rsidR="00AD5DDE" w:rsidRDefault="00AD5DDE">
      <w:pPr>
        <w:rPr>
          <w:sz w:val="24"/>
        </w:rPr>
      </w:pPr>
    </w:p>
    <w:p w14:paraId="4160D717" w14:textId="76B6A309" w:rsidR="006467DA" w:rsidRDefault="008413B9">
      <w:pPr>
        <w:rPr>
          <w:sz w:val="24"/>
          <w:lang w:eastAsia="zh-CN"/>
        </w:rPr>
      </w:pPr>
      <w:r>
        <w:rPr>
          <w:sz w:val="24"/>
        </w:rPr>
        <w:t xml:space="preserve">Date: </w:t>
      </w:r>
    </w:p>
    <w:p w14:paraId="3B286A44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8819589" w14:textId="77777777"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14:paraId="3E5272A6" w14:textId="77777777" w:rsidR="000F3F7C" w:rsidRDefault="00BA65F8" w:rsidP="000F3F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67261">
        <w:rPr>
          <w:sz w:val="24"/>
          <w:lang w:eastAsia="zh-CN"/>
        </w:rPr>
        <w:t>hoist down 2</w:t>
      </w:r>
      <w:r w:rsidR="00CA3D7D">
        <w:rPr>
          <w:sz w:val="24"/>
          <w:lang w:eastAsia="zh-CN"/>
        </w:rPr>
        <w:t xml:space="preserve"> unit machine</w:t>
      </w:r>
      <w:r w:rsidR="000C04BE">
        <w:rPr>
          <w:sz w:val="24"/>
          <w:lang w:eastAsia="zh-CN"/>
        </w:rPr>
        <w:t xml:space="preserve"> from 3</w:t>
      </w:r>
      <w:r w:rsidR="000C04BE" w:rsidRPr="000C04BE">
        <w:rPr>
          <w:sz w:val="24"/>
          <w:vertAlign w:val="superscript"/>
          <w:lang w:eastAsia="zh-CN"/>
        </w:rPr>
        <w:t>rd</w:t>
      </w:r>
      <w:r w:rsidR="008A607A">
        <w:rPr>
          <w:sz w:val="24"/>
          <w:lang w:eastAsia="zh-CN"/>
        </w:rPr>
        <w:t xml:space="preserve"> floor</w:t>
      </w:r>
      <w:r w:rsidR="000716A4">
        <w:rPr>
          <w:sz w:val="24"/>
          <w:lang w:eastAsia="zh-CN"/>
        </w:rPr>
        <w:t xml:space="preserve"> by using lorry loader</w:t>
      </w:r>
      <w:r w:rsidR="0012184E">
        <w:rPr>
          <w:sz w:val="24"/>
          <w:lang w:eastAsia="zh-CN"/>
        </w:rPr>
        <w:t xml:space="preserve"> (</w:t>
      </w:r>
      <w:r w:rsidR="009F29EC">
        <w:rPr>
          <w:sz w:val="24"/>
          <w:lang w:eastAsia="zh-CN"/>
        </w:rPr>
        <w:t xml:space="preserve">hoisting </w:t>
      </w:r>
      <w:r w:rsidR="0012184E">
        <w:rPr>
          <w:sz w:val="24"/>
          <w:lang w:eastAsia="zh-CN"/>
        </w:rPr>
        <w:t xml:space="preserve">via back lane of building) </w:t>
      </w:r>
    </w:p>
    <w:p w14:paraId="7C0527E3" w14:textId="77777777" w:rsidR="009A0A69" w:rsidRDefault="009A0A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CD82AA5" w14:textId="77777777" w:rsidR="009A0A69" w:rsidRDefault="00CA3D7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9A0A69">
        <w:rPr>
          <w:b/>
          <w:sz w:val="32"/>
          <w:szCs w:val="32"/>
          <w:u w:val="single"/>
          <w:lang w:eastAsia="zh-CN"/>
        </w:rPr>
        <w:t xml:space="preserve"> Spec </w:t>
      </w:r>
    </w:p>
    <w:p w14:paraId="3BE8ED75" w14:textId="77777777" w:rsidR="00267261" w:rsidRDefault="008413B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</w:t>
      </w:r>
      <w:r w:rsidR="00267261">
        <w:rPr>
          <w:sz w:val="24"/>
          <w:szCs w:val="24"/>
          <w:lang w:eastAsia="zh-CN"/>
        </w:rPr>
        <w:t xml:space="preserve"> unit Milling machine</w:t>
      </w:r>
    </w:p>
    <w:p w14:paraId="71EA8289" w14:textId="77777777" w:rsidR="00267261" w:rsidRPr="009A0A69" w:rsidRDefault="0036239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1, 600 kg</w:t>
      </w:r>
      <w:r w:rsidR="008413B9">
        <w:rPr>
          <w:sz w:val="24"/>
          <w:szCs w:val="24"/>
          <w:lang w:eastAsia="zh-CN"/>
        </w:rPr>
        <w:t xml:space="preserve"> each </w:t>
      </w:r>
    </w:p>
    <w:p w14:paraId="4C9EA43A" w14:textId="77777777"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D0F129E" w14:textId="77777777" w:rsidR="006467DA" w:rsidRPr="008A607A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464A3787" w14:textId="51964031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AD5DDE">
        <w:rPr>
          <w:sz w:val="24"/>
          <w:lang w:eastAsia="zh-CN"/>
        </w:rPr>
        <w:t>ed</w:t>
      </w:r>
    </w:p>
    <w:p w14:paraId="284100E6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0CC3CA3" w14:textId="77777777"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5F5780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63F2530" w14:textId="3CA15679" w:rsidR="006467DA" w:rsidRDefault="006467DA">
      <w:pPr>
        <w:rPr>
          <w:sz w:val="24"/>
          <w:lang w:eastAsia="zh-CN"/>
        </w:rPr>
      </w:pPr>
    </w:p>
    <w:p w14:paraId="0F827277" w14:textId="77777777"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A6DF269" w14:textId="77777777"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  <w:r w:rsidR="00A90E38">
        <w:rPr>
          <w:b/>
          <w:bCs/>
          <w:sz w:val="32"/>
          <w:u w:val="single"/>
          <w:lang w:eastAsia="zh-CN"/>
        </w:rPr>
        <w:t xml:space="preserve"> </w:t>
      </w:r>
    </w:p>
    <w:p w14:paraId="06F95BF2" w14:textId="77777777" w:rsidR="0063312A" w:rsidRDefault="00CA3D7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FE2902">
        <w:rPr>
          <w:bCs/>
          <w:sz w:val="24"/>
          <w:szCs w:val="24"/>
          <w:lang w:eastAsia="zh-CN"/>
        </w:rPr>
        <w:t xml:space="preserve"> am </w:t>
      </w:r>
    </w:p>
    <w:p w14:paraId="2749166D" w14:textId="77777777"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9EE2053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DCF86F2" w14:textId="55FBC000" w:rsidR="00544EE3" w:rsidRPr="00AD5DDE" w:rsidRDefault="008A607A" w:rsidP="00AD5DDE">
      <w:pPr>
        <w:pStyle w:val="Heading4"/>
      </w:pPr>
      <w:r>
        <w:t>B</w:t>
      </w:r>
      <w:r w:rsidR="000C04BE">
        <w:t xml:space="preserve">lk </w:t>
      </w:r>
    </w:p>
    <w:p w14:paraId="7D78CB73" w14:textId="77777777" w:rsidR="0089628B" w:rsidRPr="0089628B" w:rsidRDefault="0089628B" w:rsidP="0089628B">
      <w:pPr>
        <w:rPr>
          <w:lang w:eastAsia="zh-CN"/>
        </w:rPr>
      </w:pPr>
    </w:p>
    <w:p w14:paraId="1E21FD4E" w14:textId="77777777"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8FF5D00" w14:textId="77777777" w:rsidR="006467DA" w:rsidRDefault="00FE29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14:paraId="179F7D4E" w14:textId="77777777"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14:paraId="5C96C491" w14:textId="77777777" w:rsidR="00CA3D7D" w:rsidRDefault="00243F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A3D7D">
        <w:rPr>
          <w:sz w:val="24"/>
          <w:lang w:eastAsia="zh-CN"/>
        </w:rPr>
        <w:t>ire/w</w:t>
      </w:r>
      <w:r>
        <w:rPr>
          <w:sz w:val="24"/>
          <w:lang w:eastAsia="zh-CN"/>
        </w:rPr>
        <w:t>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1EFFE776" w14:textId="77777777" w:rsidR="006467DA" w:rsidRDefault="00CA3D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A607A">
        <w:rPr>
          <w:sz w:val="24"/>
          <w:lang w:eastAsia="zh-CN"/>
        </w:rPr>
        <w:t>hackle</w:t>
      </w:r>
      <w:r w:rsidR="001268A8">
        <w:rPr>
          <w:sz w:val="24"/>
          <w:lang w:eastAsia="zh-CN"/>
        </w:rPr>
        <w:t xml:space="preserve">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14:paraId="5A5F6C36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9C7455C" w14:textId="77777777"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14:paraId="0CBCA9ED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14:paraId="3CCF91DC" w14:textId="77777777" w:rsidR="009F29EC" w:rsidRDefault="0063312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14:paraId="021B7792" w14:textId="77777777" w:rsidR="008413B9" w:rsidRDefault="008413B9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2C6DCED" w14:textId="77777777" w:rsidR="006467DA" w:rsidRPr="009F29EC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5216557A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14:paraId="3DDA10F2" w14:textId="77777777" w:rsidR="008413B9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5DB21286" w14:textId="77777777" w:rsidR="00AD5DDE" w:rsidRDefault="00AD5DDE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1C8F5C5" w14:textId="37DE1400"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458968F2" w14:textId="77777777" w:rsidR="008A607A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14:paraId="438BF8C9" w14:textId="77777777" w:rsidR="00A90E38" w:rsidRDefault="00A90E3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BD40DEF" w14:textId="77777777" w:rsidR="00BA3DB0" w:rsidRDefault="00BA3DB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14:paraId="41277EA3" w14:textId="77777777" w:rsid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Safety shoe</w:t>
      </w:r>
    </w:p>
    <w:p w14:paraId="233213F3" w14:textId="77777777" w:rsid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Safety helmet </w:t>
      </w:r>
    </w:p>
    <w:p w14:paraId="533417DC" w14:textId="77777777" w:rsidR="00BA3DB0" w:rsidRP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08430CF" w14:textId="77777777"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A513F87" w14:textId="77777777" w:rsidR="00BA3DB0" w:rsidRDefault="00D638A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A3DB0"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59FEFF13" w14:textId="77777777" w:rsidR="00466C7A" w:rsidRDefault="00D638A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6467DA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</w:t>
      </w:r>
      <w:r>
        <w:rPr>
          <w:sz w:val="24"/>
          <w:lang w:eastAsia="zh-CN"/>
        </w:rPr>
        <w:t xml:space="preserve">                              </w:t>
      </w:r>
    </w:p>
    <w:p w14:paraId="268C5E5C" w14:textId="77777777" w:rsidR="006467DA" w:rsidRDefault="00D638A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6467DA"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14:paraId="720CBCD2" w14:textId="77777777" w:rsidR="006467DA" w:rsidRDefault="00D638A5">
      <w:pPr>
        <w:pStyle w:val="BodyText2"/>
      </w:pPr>
      <w:r>
        <w:t xml:space="preserve">4) </w:t>
      </w:r>
      <w:r>
        <w:rPr>
          <w:rFonts w:hint="eastAsia"/>
        </w:rPr>
        <w:t xml:space="preserve">Lifting crew shall </w:t>
      </w:r>
      <w:r>
        <w:t xml:space="preserve">be </w:t>
      </w:r>
      <w:r>
        <w:rPr>
          <w:rFonts w:hint="eastAsia"/>
        </w:rPr>
        <w:t xml:space="preserve">composed </w:t>
      </w:r>
      <w:r>
        <w:t>to the following but not limited by other trained personnel in respect to the number of crew needed for the operation:</w:t>
      </w:r>
    </w:p>
    <w:p w14:paraId="6DB4B67A" w14:textId="77777777" w:rsidR="00D638A5" w:rsidRDefault="00D638A5">
      <w:pPr>
        <w:pStyle w:val="BodyText2"/>
      </w:pPr>
      <w:r>
        <w:t>a) Lifting Supervisor</w:t>
      </w:r>
    </w:p>
    <w:p w14:paraId="48C95FA1" w14:textId="77777777" w:rsidR="00D638A5" w:rsidRDefault="00D638A5">
      <w:pPr>
        <w:pStyle w:val="BodyText2"/>
      </w:pPr>
      <w:r>
        <w:t xml:space="preserve">b) Lorry Loader Operator </w:t>
      </w:r>
    </w:p>
    <w:p w14:paraId="70668052" w14:textId="77777777" w:rsidR="00D638A5" w:rsidRDefault="00D638A5">
      <w:pPr>
        <w:pStyle w:val="BodyText2"/>
      </w:pPr>
      <w:r>
        <w:t xml:space="preserve">c) </w:t>
      </w:r>
      <w:proofErr w:type="spellStart"/>
      <w:r>
        <w:t>Riggerman</w:t>
      </w:r>
      <w:proofErr w:type="spellEnd"/>
    </w:p>
    <w:p w14:paraId="2755CC04" w14:textId="77777777" w:rsidR="00D638A5" w:rsidRDefault="00D638A5">
      <w:pPr>
        <w:pStyle w:val="BodyText2"/>
      </w:pPr>
      <w:r>
        <w:t xml:space="preserve">d) Signalman </w:t>
      </w:r>
    </w:p>
    <w:p w14:paraId="2180839B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A459617" w14:textId="77777777"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</w:t>
      </w:r>
      <w:r w:rsidR="008A607A">
        <w:rPr>
          <w:b w:val="0"/>
          <w:sz w:val="20"/>
          <w:u w:val="none"/>
          <w:lang w:eastAsia="zh-CN"/>
        </w:rPr>
        <w:t xml:space="preserve">            </w:t>
      </w:r>
      <w:r w:rsidR="00217127">
        <w:rPr>
          <w:b w:val="0"/>
          <w:sz w:val="20"/>
          <w:u w:val="none"/>
          <w:lang w:eastAsia="zh-CN"/>
        </w:rPr>
        <w:t xml:space="preserve">   </w:t>
      </w:r>
      <w:r w:rsidR="00217127">
        <w:rPr>
          <w:sz w:val="32"/>
          <w:szCs w:val="32"/>
          <w:lang w:eastAsia="zh-CN"/>
        </w:rPr>
        <w:t>Job scope</w:t>
      </w:r>
    </w:p>
    <w:p w14:paraId="3A9BE6D1" w14:textId="77777777" w:rsidR="004E758D" w:rsidRDefault="000716A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A607A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14:paraId="09F2C070" w14:textId="77777777" w:rsidR="008A607A" w:rsidRDefault="008A607A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loader at site location</w:t>
      </w:r>
      <w:r w:rsidR="000C04BE">
        <w:rPr>
          <w:sz w:val="24"/>
          <w:lang w:eastAsia="zh-CN"/>
        </w:rPr>
        <w:t xml:space="preserve"> with outrigger fully extended and resting on steel plate/timber mats as base plate </w:t>
      </w:r>
    </w:p>
    <w:p w14:paraId="40CD3A5E" w14:textId="77777777" w:rsidR="00BF0841" w:rsidRDefault="00BF0841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Crane operator to </w:t>
      </w:r>
      <w:r w:rsidR="000C04BE">
        <w:rPr>
          <w:sz w:val="24"/>
          <w:lang w:eastAsia="zh-CN"/>
        </w:rPr>
        <w:t>extract crane boom to 3</w:t>
      </w:r>
      <w:r w:rsidR="000C04BE" w:rsidRPr="000C04BE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</w:t>
      </w:r>
    </w:p>
    <w:p w14:paraId="1C44EC09" w14:textId="77777777" w:rsidR="00FE2902" w:rsidRDefault="00CA3D7D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</w:t>
      </w:r>
      <w:r w:rsidR="000C04BE">
        <w:rPr>
          <w:sz w:val="24"/>
          <w:lang w:eastAsia="zh-CN"/>
        </w:rPr>
        <w:t xml:space="preserve"> to near crane </w:t>
      </w:r>
    </w:p>
    <w:p w14:paraId="1B1FDE7A" w14:textId="77777777" w:rsidR="001776F7" w:rsidRDefault="00BF0841" w:rsidP="00CF18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8A607A">
        <w:rPr>
          <w:sz w:val="24"/>
          <w:lang w:eastAsia="zh-CN"/>
        </w:rPr>
        <w:t>nsert requi</w:t>
      </w:r>
      <w:r w:rsidR="000C04BE">
        <w:rPr>
          <w:sz w:val="24"/>
          <w:lang w:eastAsia="zh-CN"/>
        </w:rPr>
        <w:t xml:space="preserve">red lifting sling </w:t>
      </w:r>
      <w:r w:rsidR="001776F7">
        <w:rPr>
          <w:sz w:val="24"/>
          <w:lang w:eastAsia="zh-CN"/>
        </w:rPr>
        <w:t>to crane hook</w:t>
      </w:r>
    </w:p>
    <w:p w14:paraId="30A6B38E" w14:textId="77777777" w:rsidR="00670783" w:rsidRPr="00CF1858" w:rsidRDefault="001776F7" w:rsidP="00CF18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F3F7C">
        <w:rPr>
          <w:sz w:val="24"/>
          <w:lang w:eastAsia="zh-CN"/>
        </w:rPr>
        <w:t>ecure</w:t>
      </w:r>
      <w:r w:rsidR="00CA3D7D">
        <w:rPr>
          <w:sz w:val="24"/>
          <w:lang w:eastAsia="zh-CN"/>
        </w:rPr>
        <w:t xml:space="preserve"> </w:t>
      </w:r>
      <w:r w:rsidR="000C04BE">
        <w:rPr>
          <w:sz w:val="24"/>
          <w:lang w:eastAsia="zh-CN"/>
        </w:rPr>
        <w:t xml:space="preserve">sling </w:t>
      </w:r>
      <w:r w:rsidR="00CA3D7D">
        <w:rPr>
          <w:sz w:val="24"/>
          <w:lang w:eastAsia="zh-CN"/>
        </w:rPr>
        <w:t>to rigging point of machine</w:t>
      </w:r>
    </w:p>
    <w:p w14:paraId="06432223" w14:textId="77777777" w:rsidR="000716A4" w:rsidRDefault="00496D2A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832BA0">
        <w:rPr>
          <w:sz w:val="24"/>
          <w:lang w:eastAsia="zh-CN"/>
        </w:rPr>
        <w:t xml:space="preserve"> </w:t>
      </w:r>
      <w:r w:rsidR="001776F7">
        <w:rPr>
          <w:sz w:val="24"/>
          <w:lang w:eastAsia="zh-CN"/>
        </w:rPr>
        <w:t>up machine</w:t>
      </w:r>
      <w:r w:rsidR="000716A4">
        <w:rPr>
          <w:sz w:val="24"/>
          <w:lang w:eastAsia="zh-CN"/>
        </w:rPr>
        <w:t xml:space="preserve"> 1ft above ground to check on balancing</w:t>
      </w:r>
    </w:p>
    <w:p w14:paraId="58813A22" w14:textId="77777777" w:rsidR="004A2886" w:rsidRDefault="00FE29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</w:t>
      </w:r>
      <w:r w:rsidR="001776F7">
        <w:rPr>
          <w:sz w:val="24"/>
          <w:lang w:eastAsia="zh-CN"/>
        </w:rPr>
        <w:t xml:space="preserve">ll balanced, hoist up machine </w:t>
      </w:r>
      <w:r w:rsidR="00004EBE">
        <w:rPr>
          <w:sz w:val="24"/>
          <w:lang w:eastAsia="zh-CN"/>
        </w:rPr>
        <w:t>above parapet wall</w:t>
      </w:r>
    </w:p>
    <w:p w14:paraId="70A004A3" w14:textId="77777777" w:rsidR="00BF0841" w:rsidRDefault="00D90A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to </w:t>
      </w:r>
      <w:r w:rsidR="001776F7">
        <w:rPr>
          <w:sz w:val="24"/>
          <w:lang w:eastAsia="zh-CN"/>
        </w:rPr>
        <w:t xml:space="preserve">slowly swing machine </w:t>
      </w:r>
      <w:r w:rsidR="00FE2902">
        <w:rPr>
          <w:sz w:val="24"/>
          <w:lang w:eastAsia="zh-CN"/>
        </w:rPr>
        <w:t>out</w:t>
      </w:r>
    </w:p>
    <w:p w14:paraId="45DEDCB2" w14:textId="77777777" w:rsidR="001776F7" w:rsidRPr="00BF0841" w:rsidRDefault="00BF0841" w:rsidP="00BF08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Retract crane boom to lower </w:t>
      </w:r>
      <w:r w:rsidR="001776F7" w:rsidRPr="00BF0841">
        <w:rPr>
          <w:sz w:val="24"/>
          <w:lang w:eastAsia="zh-CN"/>
        </w:rPr>
        <w:t>down machine to the ground</w:t>
      </w:r>
    </w:p>
    <w:p w14:paraId="11C57FB2" w14:textId="77777777" w:rsidR="009A0A69" w:rsidRDefault="001776F7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D90A02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 xml:space="preserve">up </w:t>
      </w:r>
      <w:r w:rsidR="00BF0841">
        <w:rPr>
          <w:sz w:val="24"/>
          <w:lang w:eastAsia="zh-CN"/>
        </w:rPr>
        <w:t xml:space="preserve">machine </w:t>
      </w:r>
      <w:r w:rsidR="00D90A02">
        <w:rPr>
          <w:sz w:val="24"/>
          <w:lang w:eastAsia="zh-CN"/>
        </w:rPr>
        <w:t xml:space="preserve">onto </w:t>
      </w:r>
      <w:r w:rsidR="000F3F7C">
        <w:rPr>
          <w:sz w:val="24"/>
          <w:lang w:eastAsia="zh-CN"/>
        </w:rPr>
        <w:t xml:space="preserve">lorry </w:t>
      </w:r>
      <w:r w:rsidR="00D90A02">
        <w:rPr>
          <w:sz w:val="24"/>
          <w:lang w:eastAsia="zh-CN"/>
        </w:rPr>
        <w:t xml:space="preserve">chassis </w:t>
      </w:r>
    </w:p>
    <w:p w14:paraId="60C079C6" w14:textId="77777777" w:rsidR="00670783" w:rsidRPr="009A0A69" w:rsidRDefault="009A0A69" w:rsidP="009A0A6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</w:t>
      </w:r>
      <w:r w:rsidR="001776F7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with strapping belt prior to moving o</w:t>
      </w:r>
      <w:r w:rsidR="000F3F7C">
        <w:rPr>
          <w:sz w:val="24"/>
          <w:lang w:eastAsia="zh-CN"/>
        </w:rPr>
        <w:t xml:space="preserve">ut </w:t>
      </w:r>
      <w:r w:rsidR="00004EBE">
        <w:rPr>
          <w:sz w:val="24"/>
          <w:lang w:eastAsia="zh-CN"/>
        </w:rPr>
        <w:t>of site premise</w:t>
      </w:r>
    </w:p>
    <w:p w14:paraId="530C7DEA" w14:textId="77777777"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14:paraId="214763CF" w14:textId="77777777"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9A0A69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14:paraId="4ACCC1F5" w14:textId="77777777"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2C39B1F7" w14:textId="77777777"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3C6D2207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41BF4374" w14:textId="77777777" w:rsidR="0099046A" w:rsidRDefault="001776F7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618B9BF8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43EB6956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BC00CE" w14:textId="77777777" w:rsidR="00C474AB" w:rsidRDefault="00C474AB">
      <w:r>
        <w:separator/>
      </w:r>
    </w:p>
  </w:endnote>
  <w:endnote w:type="continuationSeparator" w:id="0">
    <w:p w14:paraId="3A63BA34" w14:textId="77777777" w:rsidR="00C474AB" w:rsidRDefault="00C47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092828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D070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D070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166A7D" w14:textId="77777777" w:rsidR="00C474AB" w:rsidRDefault="00C474AB">
      <w:r>
        <w:separator/>
      </w:r>
    </w:p>
  </w:footnote>
  <w:footnote w:type="continuationSeparator" w:id="0">
    <w:p w14:paraId="73618ACA" w14:textId="77777777" w:rsidR="00C474AB" w:rsidRDefault="00C474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99B702" w14:textId="7E01A9A6" w:rsidR="006467DA" w:rsidRPr="00AD5DDE" w:rsidRDefault="00DC7124" w:rsidP="00AD5DDE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4918464" wp14:editId="1D83A11F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D5DDE">
      <w:rPr>
        <w:b/>
        <w:color w:val="0000FF"/>
        <w:sz w:val="28"/>
      </w:rPr>
      <w:t xml:space="preserve">                   </w:t>
    </w:r>
    <w:r w:rsidR="006467DA">
      <w:rPr>
        <w:b/>
        <w:color w:val="0000FF"/>
        <w:sz w:val="28"/>
      </w:rPr>
      <w:t>ERIC WONG MACHINERY TRANSPORTATION PTE LTD</w:t>
    </w:r>
  </w:p>
  <w:p w14:paraId="1B0EC4DC" w14:textId="77777777" w:rsidR="006467DA" w:rsidRDefault="00AB1A60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Loop, </w:t>
    </w:r>
    <w:proofErr w:type="spellStart"/>
    <w:r>
      <w:t>Kranji</w:t>
    </w:r>
    <w:proofErr w:type="spellEnd"/>
    <w:r>
      <w:t xml:space="preserve"> Green, Singapore 739571</w:t>
    </w:r>
  </w:p>
  <w:p w14:paraId="20A2EC70" w14:textId="77777777"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 w:rsidR="00AB1A60">
      <w:t>2826020</w:t>
    </w:r>
  </w:p>
  <w:p w14:paraId="2555473A" w14:textId="77777777" w:rsidR="006467DA" w:rsidRDefault="006467DA">
    <w:pPr>
      <w:pStyle w:val="Header"/>
      <w:jc w:val="center"/>
    </w:pPr>
    <w:r>
      <w:t>GST Reg No. : M2-8923804 – 2</w:t>
    </w:r>
  </w:p>
  <w:p w14:paraId="539A3AEF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ED3CBDF" w14:textId="77777777"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80275"/>
    <w:multiLevelType w:val="hybridMultilevel"/>
    <w:tmpl w:val="661E29A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16476234">
    <w:abstractNumId w:val="2"/>
  </w:num>
  <w:num w:numId="2" w16cid:durableId="640500231">
    <w:abstractNumId w:val="4"/>
  </w:num>
  <w:num w:numId="3" w16cid:durableId="578059709">
    <w:abstractNumId w:val="0"/>
  </w:num>
  <w:num w:numId="4" w16cid:durableId="982470133">
    <w:abstractNumId w:val="10"/>
  </w:num>
  <w:num w:numId="5" w16cid:durableId="375007777">
    <w:abstractNumId w:val="5"/>
  </w:num>
  <w:num w:numId="6" w16cid:durableId="1561940628">
    <w:abstractNumId w:val="7"/>
  </w:num>
  <w:num w:numId="7" w16cid:durableId="1822304748">
    <w:abstractNumId w:val="3"/>
  </w:num>
  <w:num w:numId="8" w16cid:durableId="1448886242">
    <w:abstractNumId w:val="8"/>
  </w:num>
  <w:num w:numId="9" w16cid:durableId="1770733659">
    <w:abstractNumId w:val="1"/>
  </w:num>
  <w:num w:numId="10" w16cid:durableId="709499649">
    <w:abstractNumId w:val="9"/>
  </w:num>
  <w:num w:numId="11" w16cid:durableId="1143890039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788798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04EBE"/>
    <w:rsid w:val="00016C39"/>
    <w:rsid w:val="000443F4"/>
    <w:rsid w:val="00063B47"/>
    <w:rsid w:val="0007152C"/>
    <w:rsid w:val="000716A4"/>
    <w:rsid w:val="00083372"/>
    <w:rsid w:val="000C04BE"/>
    <w:rsid w:val="000C68D5"/>
    <w:rsid w:val="000D3C89"/>
    <w:rsid w:val="000D3F7C"/>
    <w:rsid w:val="000D7011"/>
    <w:rsid w:val="000F3F7C"/>
    <w:rsid w:val="00112297"/>
    <w:rsid w:val="0012184E"/>
    <w:rsid w:val="001268A8"/>
    <w:rsid w:val="00136332"/>
    <w:rsid w:val="00141D73"/>
    <w:rsid w:val="00145D89"/>
    <w:rsid w:val="00147D28"/>
    <w:rsid w:val="0016380F"/>
    <w:rsid w:val="001776F7"/>
    <w:rsid w:val="00193A39"/>
    <w:rsid w:val="001A26B8"/>
    <w:rsid w:val="001A373D"/>
    <w:rsid w:val="001B0EAC"/>
    <w:rsid w:val="001D070B"/>
    <w:rsid w:val="001D275B"/>
    <w:rsid w:val="001E3C3B"/>
    <w:rsid w:val="001F5380"/>
    <w:rsid w:val="00205A81"/>
    <w:rsid w:val="00217127"/>
    <w:rsid w:val="00241657"/>
    <w:rsid w:val="00243FDF"/>
    <w:rsid w:val="00257C21"/>
    <w:rsid w:val="00266D8F"/>
    <w:rsid w:val="00267261"/>
    <w:rsid w:val="002E1940"/>
    <w:rsid w:val="002F1DB6"/>
    <w:rsid w:val="003571AC"/>
    <w:rsid w:val="00362390"/>
    <w:rsid w:val="003A4F38"/>
    <w:rsid w:val="003C43A5"/>
    <w:rsid w:val="003D3BEA"/>
    <w:rsid w:val="003E0C0F"/>
    <w:rsid w:val="003E1B73"/>
    <w:rsid w:val="003F58E1"/>
    <w:rsid w:val="00427E8B"/>
    <w:rsid w:val="004625F3"/>
    <w:rsid w:val="00466C7A"/>
    <w:rsid w:val="00467775"/>
    <w:rsid w:val="00473824"/>
    <w:rsid w:val="0047477C"/>
    <w:rsid w:val="00496D2A"/>
    <w:rsid w:val="004A2886"/>
    <w:rsid w:val="004B0C6D"/>
    <w:rsid w:val="004B5096"/>
    <w:rsid w:val="004C057E"/>
    <w:rsid w:val="004D2D0D"/>
    <w:rsid w:val="004E758D"/>
    <w:rsid w:val="005174D9"/>
    <w:rsid w:val="005216EF"/>
    <w:rsid w:val="00532FD3"/>
    <w:rsid w:val="005333BC"/>
    <w:rsid w:val="005435B6"/>
    <w:rsid w:val="00544EE3"/>
    <w:rsid w:val="00577269"/>
    <w:rsid w:val="005A3BAE"/>
    <w:rsid w:val="005B7E93"/>
    <w:rsid w:val="005F5780"/>
    <w:rsid w:val="00626402"/>
    <w:rsid w:val="0063312A"/>
    <w:rsid w:val="00634800"/>
    <w:rsid w:val="006374BC"/>
    <w:rsid w:val="006467DA"/>
    <w:rsid w:val="00663BC0"/>
    <w:rsid w:val="00664227"/>
    <w:rsid w:val="00670783"/>
    <w:rsid w:val="0067465D"/>
    <w:rsid w:val="006A5823"/>
    <w:rsid w:val="006D440D"/>
    <w:rsid w:val="006E7AD0"/>
    <w:rsid w:val="006F0B64"/>
    <w:rsid w:val="00701D01"/>
    <w:rsid w:val="007066F2"/>
    <w:rsid w:val="00735210"/>
    <w:rsid w:val="00742D33"/>
    <w:rsid w:val="007805EF"/>
    <w:rsid w:val="007957C8"/>
    <w:rsid w:val="007A1E43"/>
    <w:rsid w:val="007C4DBB"/>
    <w:rsid w:val="00814620"/>
    <w:rsid w:val="008225C1"/>
    <w:rsid w:val="00824948"/>
    <w:rsid w:val="00832BA0"/>
    <w:rsid w:val="0084007D"/>
    <w:rsid w:val="008413B9"/>
    <w:rsid w:val="0084724A"/>
    <w:rsid w:val="00867B10"/>
    <w:rsid w:val="00885A6B"/>
    <w:rsid w:val="00895D5D"/>
    <w:rsid w:val="0089628B"/>
    <w:rsid w:val="008A607A"/>
    <w:rsid w:val="008B5922"/>
    <w:rsid w:val="008B633C"/>
    <w:rsid w:val="0090024D"/>
    <w:rsid w:val="00904E32"/>
    <w:rsid w:val="00926CAD"/>
    <w:rsid w:val="00933FF0"/>
    <w:rsid w:val="009375F5"/>
    <w:rsid w:val="009501E1"/>
    <w:rsid w:val="00951C94"/>
    <w:rsid w:val="0096126F"/>
    <w:rsid w:val="00971AE8"/>
    <w:rsid w:val="009728B7"/>
    <w:rsid w:val="0099046A"/>
    <w:rsid w:val="009A0A69"/>
    <w:rsid w:val="009B3324"/>
    <w:rsid w:val="009C1705"/>
    <w:rsid w:val="009C243E"/>
    <w:rsid w:val="009D61C5"/>
    <w:rsid w:val="009F29EC"/>
    <w:rsid w:val="00A1115F"/>
    <w:rsid w:val="00A20137"/>
    <w:rsid w:val="00A60FBF"/>
    <w:rsid w:val="00A84205"/>
    <w:rsid w:val="00A90E38"/>
    <w:rsid w:val="00A93B6F"/>
    <w:rsid w:val="00AA7DE6"/>
    <w:rsid w:val="00AB1A60"/>
    <w:rsid w:val="00AB583B"/>
    <w:rsid w:val="00AC2D08"/>
    <w:rsid w:val="00AD5DDE"/>
    <w:rsid w:val="00B11F89"/>
    <w:rsid w:val="00B26450"/>
    <w:rsid w:val="00B301E4"/>
    <w:rsid w:val="00B42C87"/>
    <w:rsid w:val="00B61A87"/>
    <w:rsid w:val="00B61F71"/>
    <w:rsid w:val="00B804E1"/>
    <w:rsid w:val="00B93260"/>
    <w:rsid w:val="00BA3DB0"/>
    <w:rsid w:val="00BA65F8"/>
    <w:rsid w:val="00BD7626"/>
    <w:rsid w:val="00BF0841"/>
    <w:rsid w:val="00BF1A8A"/>
    <w:rsid w:val="00BF1F53"/>
    <w:rsid w:val="00BF66A8"/>
    <w:rsid w:val="00C11C54"/>
    <w:rsid w:val="00C40962"/>
    <w:rsid w:val="00C474AB"/>
    <w:rsid w:val="00C54FD7"/>
    <w:rsid w:val="00C558FF"/>
    <w:rsid w:val="00C70633"/>
    <w:rsid w:val="00C83E46"/>
    <w:rsid w:val="00C9129A"/>
    <w:rsid w:val="00C95881"/>
    <w:rsid w:val="00CA3D7D"/>
    <w:rsid w:val="00CC0FC0"/>
    <w:rsid w:val="00CC5E69"/>
    <w:rsid w:val="00CD3E6C"/>
    <w:rsid w:val="00CE6DE6"/>
    <w:rsid w:val="00CF1858"/>
    <w:rsid w:val="00D06CBE"/>
    <w:rsid w:val="00D12830"/>
    <w:rsid w:val="00D33F1B"/>
    <w:rsid w:val="00D51A21"/>
    <w:rsid w:val="00D5534A"/>
    <w:rsid w:val="00D625EC"/>
    <w:rsid w:val="00D638A5"/>
    <w:rsid w:val="00D90A02"/>
    <w:rsid w:val="00D92F9A"/>
    <w:rsid w:val="00DA7613"/>
    <w:rsid w:val="00DB2A3D"/>
    <w:rsid w:val="00DC7124"/>
    <w:rsid w:val="00DE1E21"/>
    <w:rsid w:val="00DE40A9"/>
    <w:rsid w:val="00DF4C1C"/>
    <w:rsid w:val="00DF4C88"/>
    <w:rsid w:val="00E14B73"/>
    <w:rsid w:val="00E14D44"/>
    <w:rsid w:val="00E6301A"/>
    <w:rsid w:val="00E76DB5"/>
    <w:rsid w:val="00E77E68"/>
    <w:rsid w:val="00E91368"/>
    <w:rsid w:val="00EB160A"/>
    <w:rsid w:val="00EB387E"/>
    <w:rsid w:val="00EC1220"/>
    <w:rsid w:val="00EC37A1"/>
    <w:rsid w:val="00EF3030"/>
    <w:rsid w:val="00EF789A"/>
    <w:rsid w:val="00F00029"/>
    <w:rsid w:val="00F36CE9"/>
    <w:rsid w:val="00FB65C8"/>
    <w:rsid w:val="00FE2902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F53CBF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2024-06-19T06:58:00Z</cp:lastPrinted>
  <dcterms:created xsi:type="dcterms:W3CDTF">2025-12-26T02:29:00Z</dcterms:created>
  <dcterms:modified xsi:type="dcterms:W3CDTF">2025-12-26T02:30:00Z</dcterms:modified>
</cp:coreProperties>
</file>