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CAEB01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6A6632D" w14:textId="77777777" w:rsidR="00600638" w:rsidRDefault="00600638">
      <w:pPr>
        <w:rPr>
          <w:sz w:val="24"/>
        </w:rPr>
      </w:pPr>
    </w:p>
    <w:p w14:paraId="28378FB7" w14:textId="2D8FFAB6" w:rsidR="000E0C97" w:rsidRDefault="00FB6DB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E72B5">
        <w:rPr>
          <w:sz w:val="24"/>
        </w:rPr>
        <w:t>03</w:t>
      </w:r>
      <w:r w:rsidR="00FE72B5" w:rsidRPr="00FE72B5">
        <w:rPr>
          <w:sz w:val="24"/>
          <w:vertAlign w:val="superscript"/>
        </w:rPr>
        <w:t>rd</w:t>
      </w:r>
      <w:r w:rsidR="00FE72B5">
        <w:rPr>
          <w:sz w:val="24"/>
        </w:rPr>
        <w:t xml:space="preserve"> Jan 2025</w:t>
      </w:r>
    </w:p>
    <w:p w14:paraId="76911533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6E74ECC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2C6B8F5" w14:textId="77777777" w:rsidR="00C926BD" w:rsidRDefault="008C6975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3 unit machine from 2</w:t>
      </w:r>
      <w:r w:rsidRPr="008C697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ground floor through wall hacking</w:t>
      </w:r>
      <w:r w:rsidR="00C926BD">
        <w:rPr>
          <w:sz w:val="24"/>
          <w:lang w:eastAsia="zh-CN"/>
        </w:rPr>
        <w:t xml:space="preserve"> opening by using platform and mobile/lorry crane </w:t>
      </w:r>
    </w:p>
    <w:p w14:paraId="7CB26877" w14:textId="77777777" w:rsidR="000D2C3E" w:rsidRPr="00C6293E" w:rsidRDefault="00C926BD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CE1C3F">
        <w:rPr>
          <w:sz w:val="24"/>
          <w:lang w:eastAsia="zh-CN"/>
        </w:rPr>
        <w:t xml:space="preserve">To hoist </w:t>
      </w:r>
      <w:r w:rsidR="008C6975">
        <w:rPr>
          <w:sz w:val="24"/>
          <w:lang w:eastAsia="zh-CN"/>
        </w:rPr>
        <w:t>up 1</w:t>
      </w:r>
      <w:r w:rsidR="00C12508">
        <w:rPr>
          <w:sz w:val="24"/>
          <w:lang w:eastAsia="zh-CN"/>
        </w:rPr>
        <w:t xml:space="preserve"> unit </w:t>
      </w:r>
      <w:r w:rsidR="008C6975">
        <w:rPr>
          <w:sz w:val="24"/>
          <w:lang w:eastAsia="zh-CN"/>
        </w:rPr>
        <w:t>machine from ground floor to 2</w:t>
      </w:r>
      <w:r w:rsidR="008C6975" w:rsidRPr="008C6975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8C6975">
        <w:rPr>
          <w:sz w:val="24"/>
          <w:lang w:eastAsia="zh-CN"/>
        </w:rPr>
        <w:t>wall hacking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8C6975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14:paraId="635E98C9" w14:textId="77777777"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F184517" w14:textId="77777777"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211F56AE" w14:textId="77777777" w:rsidR="00C926BD" w:rsidRPr="00C926BD" w:rsidRDefault="00C926B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  <w:r w:rsidR="008C6975">
        <w:rPr>
          <w:b/>
          <w:bCs/>
          <w:sz w:val="24"/>
          <w:szCs w:val="24"/>
          <w:u w:val="single"/>
          <w:lang w:eastAsia="zh-CN"/>
        </w:rPr>
        <w:t xml:space="preserve"> to ground floor</w:t>
      </w:r>
    </w:p>
    <w:p w14:paraId="4A4D0416" w14:textId="77777777" w:rsidR="00C926BD" w:rsidRDefault="00FB6D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HL55</w:t>
      </w:r>
      <w:r w:rsidR="008C6975">
        <w:rPr>
          <w:bCs/>
          <w:sz w:val="24"/>
          <w:szCs w:val="24"/>
          <w:lang w:eastAsia="zh-CN"/>
        </w:rPr>
        <w:t xml:space="preserve"> </w:t>
      </w:r>
    </w:p>
    <w:p w14:paraId="07A2A6A6" w14:textId="77777777" w:rsidR="008C6975" w:rsidRDefault="008C6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420 x 160 x 200</w:t>
      </w:r>
      <w:r w:rsidR="006A1EEF">
        <w:rPr>
          <w:bCs/>
          <w:sz w:val="24"/>
          <w:szCs w:val="24"/>
          <w:lang w:eastAsia="zh-CN"/>
        </w:rPr>
        <w:t xml:space="preserve"> cm </w:t>
      </w:r>
      <w:r>
        <w:rPr>
          <w:bCs/>
          <w:sz w:val="24"/>
          <w:szCs w:val="24"/>
          <w:lang w:eastAsia="zh-CN"/>
        </w:rPr>
        <w:t>/ Wt: 9</w:t>
      </w:r>
      <w:r w:rsidR="00C926BD">
        <w:rPr>
          <w:bCs/>
          <w:sz w:val="24"/>
          <w:szCs w:val="24"/>
          <w:lang w:eastAsia="zh-CN"/>
        </w:rPr>
        <w:t>, 000 kg</w:t>
      </w:r>
    </w:p>
    <w:p w14:paraId="05DFDBF1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HL45</w:t>
      </w:r>
    </w:p>
    <w:p w14:paraId="7805516A" w14:textId="77777777" w:rsidR="008C6975" w:rsidRDefault="008C6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420 x 160 x 200 cm / Wt: 3, 600 kg</w:t>
      </w:r>
    </w:p>
    <w:p w14:paraId="7F11376E" w14:textId="77777777" w:rsidR="008C6975" w:rsidRDefault="00FB6D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HL25</w:t>
      </w:r>
      <w:r w:rsidR="008C6975">
        <w:rPr>
          <w:bCs/>
          <w:sz w:val="24"/>
          <w:szCs w:val="24"/>
          <w:lang w:eastAsia="zh-CN"/>
        </w:rPr>
        <w:t xml:space="preserve"> (to hoist down for clea</w:t>
      </w:r>
      <w:r w:rsidR="005E104A">
        <w:rPr>
          <w:bCs/>
          <w:sz w:val="24"/>
          <w:szCs w:val="24"/>
          <w:lang w:eastAsia="zh-CN"/>
        </w:rPr>
        <w:t xml:space="preserve">rance &amp; hoist up back after </w:t>
      </w:r>
      <w:r w:rsidR="008C6975">
        <w:rPr>
          <w:bCs/>
          <w:sz w:val="24"/>
          <w:szCs w:val="24"/>
          <w:lang w:eastAsia="zh-CN"/>
        </w:rPr>
        <w:t>machine</w:t>
      </w:r>
      <w:r>
        <w:rPr>
          <w:bCs/>
          <w:sz w:val="24"/>
          <w:szCs w:val="24"/>
          <w:lang w:eastAsia="zh-CN"/>
        </w:rPr>
        <w:t xml:space="preserve"> move in)</w:t>
      </w:r>
    </w:p>
    <w:p w14:paraId="528874C4" w14:textId="77777777" w:rsidR="005E104A" w:rsidRDefault="008C6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5E104A">
        <w:rPr>
          <w:bCs/>
          <w:sz w:val="24"/>
          <w:szCs w:val="24"/>
          <w:lang w:eastAsia="zh-CN"/>
        </w:rPr>
        <w:t xml:space="preserve">255 x 230 x 200 cm </w:t>
      </w:r>
    </w:p>
    <w:p w14:paraId="57F45C24" w14:textId="77777777" w:rsidR="008C6975" w:rsidRDefault="005E104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3658A6">
        <w:rPr>
          <w:bCs/>
          <w:sz w:val="24"/>
          <w:szCs w:val="24"/>
          <w:lang w:eastAsia="zh-CN"/>
        </w:rPr>
        <w:t xml:space="preserve">3, 250 kg </w:t>
      </w:r>
    </w:p>
    <w:p w14:paraId="547FC238" w14:textId="77777777"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44AC2D3" w14:textId="77777777" w:rsidR="00C926BD" w:rsidRPr="00C926BD" w:rsidRDefault="00C926B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  <w:r w:rsidR="008C6975">
        <w:rPr>
          <w:b/>
          <w:bCs/>
          <w:sz w:val="24"/>
          <w:szCs w:val="24"/>
          <w:u w:val="single"/>
          <w:lang w:eastAsia="zh-CN"/>
        </w:rPr>
        <w:t xml:space="preserve"> to 2</w:t>
      </w:r>
      <w:r w:rsidR="008C6975" w:rsidRPr="008C6975">
        <w:rPr>
          <w:b/>
          <w:bCs/>
          <w:sz w:val="24"/>
          <w:szCs w:val="24"/>
          <w:u w:val="single"/>
          <w:vertAlign w:val="superscript"/>
          <w:lang w:eastAsia="zh-CN"/>
        </w:rPr>
        <w:t>nd</w:t>
      </w:r>
      <w:r w:rsidR="008C6975">
        <w:rPr>
          <w:b/>
          <w:bCs/>
          <w:sz w:val="24"/>
          <w:szCs w:val="24"/>
          <w:u w:val="single"/>
          <w:lang w:eastAsia="zh-CN"/>
        </w:rPr>
        <w:t xml:space="preserve"> floor </w:t>
      </w:r>
    </w:p>
    <w:p w14:paraId="0320E263" w14:textId="77777777" w:rsidR="001A35E8" w:rsidRPr="00C12508" w:rsidRDefault="008C6975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V-6B CNC Milling</w:t>
      </w:r>
    </w:p>
    <w:p w14:paraId="1F999941" w14:textId="77777777" w:rsidR="001A35E8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8C6975">
        <w:rPr>
          <w:bCs/>
          <w:sz w:val="24"/>
          <w:szCs w:val="24"/>
          <w:lang w:eastAsia="zh-CN"/>
        </w:rPr>
        <w:t>200 x 200 x 230</w:t>
      </w:r>
      <w:r w:rsidR="006A1EEF">
        <w:rPr>
          <w:bCs/>
          <w:sz w:val="24"/>
          <w:szCs w:val="24"/>
          <w:lang w:eastAsia="zh-CN"/>
        </w:rPr>
        <w:t xml:space="preserve"> cm </w:t>
      </w:r>
    </w:p>
    <w:p w14:paraId="62990950" w14:textId="77777777" w:rsidR="005F1066" w:rsidRDefault="008C69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500</w:t>
      </w:r>
      <w:r w:rsidR="001A35E8">
        <w:rPr>
          <w:bCs/>
          <w:sz w:val="24"/>
          <w:szCs w:val="24"/>
          <w:lang w:eastAsia="zh-CN"/>
        </w:rPr>
        <w:t xml:space="preserve">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14:paraId="24072379" w14:textId="77777777"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0E8918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523C734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389DE398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30FF8F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1EC8D36A" w14:textId="77777777" w:rsidR="000C1D59" w:rsidRPr="001A35E8" w:rsidRDefault="000B2DA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21/05/22 (Saturday) </w:t>
      </w:r>
      <w:r w:rsidR="00C12508">
        <w:rPr>
          <w:sz w:val="24"/>
          <w:lang w:eastAsia="zh-CN"/>
        </w:rPr>
        <w:t xml:space="preserve">   </w:t>
      </w:r>
    </w:p>
    <w:p w14:paraId="19634168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FD0F997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5F03E248" w14:textId="77777777"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14:paraId="330CC87D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741F35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DDDE5C8" w14:textId="77777777" w:rsidR="000E0C97" w:rsidRDefault="000B2DA7">
      <w:pPr>
        <w:pStyle w:val="Heading4"/>
      </w:pPr>
      <w:r>
        <w:t>198 Tuas South Ave 2, West Point Bizhub</w:t>
      </w:r>
    </w:p>
    <w:p w14:paraId="24C505F8" w14:textId="77777777" w:rsidR="005E104A" w:rsidRDefault="000B2DA7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Index Aerospace</w:t>
      </w:r>
      <w:r w:rsidR="00C12508">
        <w:rPr>
          <w:sz w:val="24"/>
          <w:szCs w:val="24"/>
          <w:lang w:eastAsia="zh-CN"/>
        </w:rPr>
        <w:t xml:space="preserve"> Pte Ltd</w:t>
      </w:r>
    </w:p>
    <w:p w14:paraId="3582CC8B" w14:textId="77777777"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14:paraId="75EDB4FA" w14:textId="77777777"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14:paraId="3B44DBC6" w14:textId="77777777" w:rsidR="000C1D59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</w:t>
      </w:r>
      <w:r w:rsidR="001A35E8">
        <w:rPr>
          <w:sz w:val="24"/>
          <w:lang w:eastAsia="zh-CN"/>
        </w:rPr>
        <w:t xml:space="preserve">FALFINGER </w:t>
      </w:r>
      <w:r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14:paraId="5BB005A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0AD4F55E" w14:textId="77777777"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26D5BEA3" w14:textId="77777777"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70FF427C" w14:textId="77777777"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A695FF" w14:textId="77777777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10D5105C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58E16027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5932A3FD" w14:textId="77777777"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6CA095D" w14:textId="7777777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FD5F035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1D6CD64E" w14:textId="77777777"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736638E3" w14:textId="77777777"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3A15267" w14:textId="77777777"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EE30FA9" w14:textId="77777777"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14:paraId="77DCA2DA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6608AF1" w14:textId="77777777" w:rsidR="00FB6DBE" w:rsidRDefault="00FB6D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20BF223C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5F9113B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5BAF1F7D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6857D27A" w14:textId="77777777" w:rsid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14:paraId="0C328AE2" w14:textId="77777777"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A06BD8C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FA2553D" w14:textId="77777777"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1ACD389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6E3C0875" w14:textId="77777777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101D5A9B" w14:textId="77777777"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14:paraId="5129A793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60EA63E" w14:textId="77777777"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3B0C6B52" w14:textId="77777777"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667DF79D" w14:textId="77777777"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3658A6">
        <w:rPr>
          <w:sz w:val="24"/>
          <w:lang w:eastAsia="zh-CN"/>
        </w:rPr>
        <w:t>oist up platform to 2</w:t>
      </w:r>
      <w:r w:rsidR="003658A6" w:rsidRPr="003658A6">
        <w:rPr>
          <w:sz w:val="24"/>
          <w:vertAlign w:val="superscript"/>
          <w:lang w:eastAsia="zh-CN"/>
        </w:rPr>
        <w:t>nd</w:t>
      </w:r>
      <w:r w:rsidR="003658A6">
        <w:rPr>
          <w:sz w:val="24"/>
          <w:lang w:eastAsia="zh-CN"/>
        </w:rPr>
        <w:t xml:space="preserve"> wall hacking</w:t>
      </w:r>
      <w:r w:rsidR="00C20268">
        <w:rPr>
          <w:sz w:val="24"/>
          <w:lang w:eastAsia="zh-CN"/>
        </w:rPr>
        <w:t xml:space="preserve"> opening</w:t>
      </w:r>
      <w:r w:rsidR="00E12E7A">
        <w:rPr>
          <w:sz w:val="24"/>
          <w:lang w:eastAsia="zh-CN"/>
        </w:rPr>
        <w:t xml:space="preserve">        </w:t>
      </w:r>
    </w:p>
    <w:p w14:paraId="09911F2D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1F65AC5C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14:paraId="1A9202F1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6E878FE5" w14:textId="77777777"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14:paraId="61A834CF" w14:textId="77777777" w:rsidR="00BA5361" w:rsidRDefault="00BA5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hoisting point of machine </w:t>
      </w:r>
    </w:p>
    <w:p w14:paraId="0CFEC357" w14:textId="77777777" w:rsidR="000E0C97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3658A6">
        <w:rPr>
          <w:sz w:val="24"/>
          <w:lang w:eastAsia="zh-CN"/>
        </w:rPr>
        <w:t>hine to the ground</w:t>
      </w:r>
    </w:p>
    <w:p w14:paraId="2498A7CA" w14:textId="77777777" w:rsidR="003658A6" w:rsidRDefault="003658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into factory premise </w:t>
      </w:r>
    </w:p>
    <w:p w14:paraId="0F69B94B" w14:textId="77777777" w:rsidR="00C51278" w:rsidRDefault="00BA5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machine from ground floor to 2</w:t>
      </w:r>
      <w:r w:rsidRPr="00BA5361">
        <w:rPr>
          <w:sz w:val="24"/>
          <w:vertAlign w:val="superscript"/>
          <w:lang w:eastAsia="zh-CN"/>
        </w:rPr>
        <w:t>nd</w:t>
      </w:r>
      <w:r w:rsidR="00C51278">
        <w:rPr>
          <w:sz w:val="24"/>
          <w:lang w:eastAsia="zh-CN"/>
        </w:rPr>
        <w:t xml:space="preserve"> floor </w:t>
      </w:r>
    </w:p>
    <w:p w14:paraId="65F61B9B" w14:textId="77777777"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14:paraId="2D8DED57" w14:textId="77777777" w:rsidR="00C51278" w:rsidRPr="00BA5361" w:rsidRDefault="00701B5C" w:rsidP="00BA5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14:paraId="38D6E8E4" w14:textId="77777777"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14:paraId="27B134D7" w14:textId="77777777" w:rsidR="006A1EEF" w:rsidRPr="00C51278" w:rsidRDefault="00BB3BBB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BA5361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14:paraId="5444F6EB" w14:textId="77777777" w:rsidR="00A36133" w:rsidRDefault="005E104A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done</w:t>
      </w:r>
      <w:r w:rsidR="000E0C97">
        <w:rPr>
          <w:sz w:val="24"/>
          <w:lang w:eastAsia="zh-CN"/>
        </w:rPr>
        <w:t>, team leader will instruct the team to perform proper housekeeping</w:t>
      </w:r>
    </w:p>
    <w:p w14:paraId="74C174E7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3CAEB276" w14:textId="77777777"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5012C1E" w14:textId="77777777" w:rsidR="00AD0D6A" w:rsidRDefault="00AD0D6A" w:rsidP="00701B5C">
      <w:pPr>
        <w:ind w:left="720"/>
        <w:rPr>
          <w:sz w:val="24"/>
          <w:szCs w:val="24"/>
        </w:rPr>
      </w:pPr>
    </w:p>
    <w:p w14:paraId="690626CE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2C0B979C" w14:textId="77777777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5E104A">
        <w:rPr>
          <w:sz w:val="24"/>
          <w:szCs w:val="24"/>
        </w:rPr>
        <w:t xml:space="preserve"> / Kevin Wong </w:t>
      </w:r>
    </w:p>
    <w:p w14:paraId="53C40F4A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14:paraId="238B7EFF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638ED" w14:textId="77777777" w:rsidR="00C80410" w:rsidRDefault="00C80410">
      <w:r>
        <w:separator/>
      </w:r>
    </w:p>
  </w:endnote>
  <w:endnote w:type="continuationSeparator" w:id="0">
    <w:p w14:paraId="6190AB06" w14:textId="77777777" w:rsidR="00C80410" w:rsidRDefault="00C80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F2B9F0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2E7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2E7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76213" w14:textId="77777777" w:rsidR="00C80410" w:rsidRDefault="00C80410">
      <w:r>
        <w:separator/>
      </w:r>
    </w:p>
  </w:footnote>
  <w:footnote w:type="continuationSeparator" w:id="0">
    <w:p w14:paraId="270EFB94" w14:textId="77777777" w:rsidR="00C80410" w:rsidRDefault="00C80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B89DDC" w14:textId="4116117A" w:rsidR="000E0C97" w:rsidRDefault="00FE72B5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E5CE41" wp14:editId="6DE9E57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8CC7BA" w14:textId="77777777"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ED71D5C" w14:textId="77777777" w:rsidR="000E0C97" w:rsidRDefault="000E0C97">
    <w:pPr>
      <w:pStyle w:val="Header"/>
      <w:jc w:val="center"/>
    </w:pPr>
    <w:r>
      <w:t>No. 30, Defu Lane 7, Singapore 539347</w:t>
    </w:r>
  </w:p>
  <w:p w14:paraId="2D8E36C1" w14:textId="77777777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14:paraId="43D745E8" w14:textId="77777777" w:rsidR="000E0C97" w:rsidRDefault="000E0C97">
    <w:pPr>
      <w:pStyle w:val="Header"/>
      <w:jc w:val="center"/>
    </w:pPr>
    <w:r>
      <w:t>GST Reg No. : M2-8923804 – 2</w:t>
    </w:r>
  </w:p>
  <w:p w14:paraId="34A1AD2C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97D4D4C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415182">
    <w:abstractNumId w:val="4"/>
  </w:num>
  <w:num w:numId="2" w16cid:durableId="1055931271">
    <w:abstractNumId w:val="7"/>
  </w:num>
  <w:num w:numId="3" w16cid:durableId="1585871127">
    <w:abstractNumId w:val="2"/>
  </w:num>
  <w:num w:numId="4" w16cid:durableId="1736513379">
    <w:abstractNumId w:val="14"/>
  </w:num>
  <w:num w:numId="5" w16cid:durableId="463236820">
    <w:abstractNumId w:val="8"/>
  </w:num>
  <w:num w:numId="6" w16cid:durableId="977608553">
    <w:abstractNumId w:val="9"/>
  </w:num>
  <w:num w:numId="7" w16cid:durableId="662124511">
    <w:abstractNumId w:val="5"/>
  </w:num>
  <w:num w:numId="8" w16cid:durableId="1941647074">
    <w:abstractNumId w:val="11"/>
  </w:num>
  <w:num w:numId="9" w16cid:durableId="230386645">
    <w:abstractNumId w:val="3"/>
  </w:num>
  <w:num w:numId="10" w16cid:durableId="286354947">
    <w:abstractNumId w:val="13"/>
  </w:num>
  <w:num w:numId="11" w16cid:durableId="870729607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6774499">
    <w:abstractNumId w:val="0"/>
  </w:num>
  <w:num w:numId="13" w16cid:durableId="2008556668">
    <w:abstractNumId w:val="6"/>
  </w:num>
  <w:num w:numId="14" w16cid:durableId="1941645820">
    <w:abstractNumId w:val="15"/>
  </w:num>
  <w:num w:numId="15" w16cid:durableId="2001958647">
    <w:abstractNumId w:val="12"/>
  </w:num>
  <w:num w:numId="16" w16cid:durableId="1166094336">
    <w:abstractNumId w:val="1"/>
  </w:num>
  <w:num w:numId="17" w16cid:durableId="16203320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2427"/>
    <w:rsid w:val="000D2C3E"/>
    <w:rsid w:val="000D387A"/>
    <w:rsid w:val="000D7332"/>
    <w:rsid w:val="000E0C97"/>
    <w:rsid w:val="00111E1E"/>
    <w:rsid w:val="00113F52"/>
    <w:rsid w:val="0013293B"/>
    <w:rsid w:val="00164C97"/>
    <w:rsid w:val="001A35E8"/>
    <w:rsid w:val="001A6A39"/>
    <w:rsid w:val="002504BF"/>
    <w:rsid w:val="00260ECA"/>
    <w:rsid w:val="002E4A72"/>
    <w:rsid w:val="002F74BB"/>
    <w:rsid w:val="00307CA4"/>
    <w:rsid w:val="003148ED"/>
    <w:rsid w:val="00325A14"/>
    <w:rsid w:val="00351D9A"/>
    <w:rsid w:val="003658A6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8407C"/>
    <w:rsid w:val="005A0566"/>
    <w:rsid w:val="005A478D"/>
    <w:rsid w:val="005E104A"/>
    <w:rsid w:val="005F1066"/>
    <w:rsid w:val="00600638"/>
    <w:rsid w:val="00617105"/>
    <w:rsid w:val="00626B34"/>
    <w:rsid w:val="0066065E"/>
    <w:rsid w:val="00661197"/>
    <w:rsid w:val="00664E02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83BFD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C6975"/>
    <w:rsid w:val="008F0E24"/>
    <w:rsid w:val="00917AC8"/>
    <w:rsid w:val="00941D6A"/>
    <w:rsid w:val="009441E1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A5361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80410"/>
    <w:rsid w:val="00C926BD"/>
    <w:rsid w:val="00CB6598"/>
    <w:rsid w:val="00CC263E"/>
    <w:rsid w:val="00CE1C3F"/>
    <w:rsid w:val="00CE6A14"/>
    <w:rsid w:val="00D00F22"/>
    <w:rsid w:val="00D27B24"/>
    <w:rsid w:val="00DC6037"/>
    <w:rsid w:val="00E11B0D"/>
    <w:rsid w:val="00E12E7A"/>
    <w:rsid w:val="00EB50F2"/>
    <w:rsid w:val="00EE773D"/>
    <w:rsid w:val="00EF16FC"/>
    <w:rsid w:val="00F03CFD"/>
    <w:rsid w:val="00F33583"/>
    <w:rsid w:val="00F338D8"/>
    <w:rsid w:val="00F57519"/>
    <w:rsid w:val="00F74690"/>
    <w:rsid w:val="00FB6DBE"/>
    <w:rsid w:val="00FC4C88"/>
    <w:rsid w:val="00FD425A"/>
    <w:rsid w:val="00FE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3B82E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2020-03-18T02:33:00Z</cp:lastPrinted>
  <dcterms:created xsi:type="dcterms:W3CDTF">2025-01-03T00:35:00Z</dcterms:created>
  <dcterms:modified xsi:type="dcterms:W3CDTF">2025-01-03T00:35:00Z</dcterms:modified>
</cp:coreProperties>
</file>