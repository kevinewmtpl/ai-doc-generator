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9601B0">
      <w:pPr>
        <w:rPr>
          <w:sz w:val="24"/>
          <w:lang w:eastAsia="zh-CN"/>
        </w:rPr>
      </w:pPr>
      <w:r>
        <w:rPr>
          <w:sz w:val="24"/>
        </w:rPr>
        <w:t>Date: 12</w:t>
      </w:r>
      <w:r w:rsidRPr="009601B0">
        <w:rPr>
          <w:sz w:val="24"/>
          <w:vertAlign w:val="superscript"/>
        </w:rPr>
        <w:t>th</w:t>
      </w:r>
      <w:r>
        <w:rPr>
          <w:sz w:val="24"/>
        </w:rPr>
        <w:t xml:space="preserve"> Oct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C26AC4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>
        <w:rPr>
          <w:sz w:val="24"/>
          <w:lang w:eastAsia="zh-CN"/>
        </w:rPr>
        <w:t xml:space="preserve">1 unit </w:t>
      </w:r>
      <w:r w:rsidR="009601B0">
        <w:rPr>
          <w:sz w:val="24"/>
          <w:lang w:eastAsia="zh-CN"/>
        </w:rPr>
        <w:t>Mazak QTN 1002 M</w:t>
      </w:r>
      <w:r w:rsidR="003A4ECA">
        <w:rPr>
          <w:sz w:val="24"/>
          <w:lang w:eastAsia="zh-CN"/>
        </w:rPr>
        <w:t xml:space="preserve"> 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</w:t>
      </w:r>
      <w:r w:rsidR="009601B0">
        <w:rPr>
          <w:sz w:val="24"/>
          <w:lang w:eastAsia="zh-CN"/>
        </w:rPr>
        <w:t>32 Loyang Drive</w:t>
      </w:r>
      <w:r w:rsidR="003A4ECA">
        <w:rPr>
          <w:sz w:val="24"/>
          <w:lang w:eastAsia="zh-CN"/>
        </w:rPr>
        <w:t xml:space="preserve">, </w:t>
      </w:r>
      <w:r w:rsidR="00AA67DA">
        <w:rPr>
          <w:sz w:val="24"/>
          <w:lang w:eastAsia="zh-CN"/>
        </w:rPr>
        <w:t xml:space="preserve">hoist </w:t>
      </w:r>
      <w:r w:rsidR="009601B0">
        <w:rPr>
          <w:sz w:val="24"/>
          <w:lang w:eastAsia="zh-CN"/>
        </w:rPr>
        <w:t>up onto lorry chassis and deliver to 10 Loyang Lane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9601B0">
      <w:pPr>
        <w:rPr>
          <w:sz w:val="24"/>
          <w:lang w:eastAsia="zh-CN"/>
        </w:rPr>
      </w:pPr>
      <w:r>
        <w:rPr>
          <w:sz w:val="24"/>
          <w:lang w:eastAsia="zh-CN"/>
        </w:rPr>
        <w:t>17/10/2016 – 09:3</w:t>
      </w:r>
      <w:r w:rsidR="008D2441">
        <w:rPr>
          <w:sz w:val="24"/>
          <w:lang w:eastAsia="zh-CN"/>
        </w:rPr>
        <w:t>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9601B0" w:rsidP="00140D68">
      <w:pPr>
        <w:pStyle w:val="Heading4"/>
      </w:pPr>
      <w:r>
        <w:t>32 Loyang Drive – 10 Loyang Lane</w:t>
      </w:r>
    </w:p>
    <w:p w:rsidR="00140D68" w:rsidRPr="00140D68" w:rsidRDefault="00D13A71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9601B0">
        <w:rPr>
          <w:sz w:val="24"/>
          <w:szCs w:val="24"/>
          <w:lang w:eastAsia="zh-CN"/>
        </w:rPr>
        <w:t>Pratt &amp; Whitney</w:t>
      </w:r>
      <w:r>
        <w:rPr>
          <w:sz w:val="24"/>
          <w:szCs w:val="24"/>
          <w:lang w:eastAsia="zh-CN"/>
        </w:rPr>
        <w:t>)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9601B0" w:rsidRDefault="009601B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</w:t>
      </w:r>
      <w:r w:rsidR="00140D68">
        <w:rPr>
          <w:sz w:val="24"/>
          <w:lang w:eastAsia="zh-CN"/>
        </w:rPr>
        <w:t>orry</w:t>
      </w:r>
      <w:r w:rsidR="002C77FC">
        <w:rPr>
          <w:sz w:val="24"/>
          <w:lang w:eastAsia="zh-CN"/>
        </w:rPr>
        <w:t xml:space="preserve">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601B0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601B0" w:rsidRDefault="009601B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9601B0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601B0" w:rsidRDefault="009601B0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</w:t>
      </w:r>
      <w:proofErr w:type="spellStart"/>
      <w:r>
        <w:rPr>
          <w:rFonts w:hint="eastAsia"/>
          <w:sz w:val="24"/>
          <w:lang w:eastAsia="zh-CN"/>
        </w:rPr>
        <w:t>etc</w:t>
      </w:r>
      <w:proofErr w:type="spellEnd"/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9601B0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</w:p>
    <w:p w:rsidR="006467DA" w:rsidRPr="005D3C81" w:rsidRDefault="009601B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Pr="009601B0" w:rsidRDefault="006467DA" w:rsidP="009601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9601B0">
        <w:rPr>
          <w:sz w:val="24"/>
          <w:lang w:eastAsia="zh-CN"/>
        </w:rPr>
        <w:t>lorry chassis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6F12DE">
        <w:rPr>
          <w:sz w:val="24"/>
          <w:lang w:eastAsia="zh-CN"/>
        </w:rPr>
        <w:t xml:space="preserve"> to new location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premise, hoist down</w:t>
      </w:r>
      <w:r w:rsidR="009601B0">
        <w:rPr>
          <w:sz w:val="24"/>
          <w:lang w:eastAsia="zh-CN"/>
        </w:rPr>
        <w:t xml:space="preserve"> machine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9601B0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to machine base</w:t>
      </w:r>
    </w:p>
    <w:p w:rsidR="006F12DE" w:rsidRPr="00192797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the designated location inside 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</w:t>
      </w:r>
      <w:r w:rsidR="009601B0">
        <w:rPr>
          <w:sz w:val="24"/>
          <w:lang w:eastAsia="zh-CN"/>
        </w:rPr>
        <w:t>erform proper housekeeping</w:t>
      </w:r>
      <w:r w:rsidR="000B1116">
        <w:rPr>
          <w:sz w:val="24"/>
          <w:lang w:eastAsia="zh-CN"/>
        </w:rPr>
        <w:t>, all debris if any, will be clear and disposed</w:t>
      </w:r>
      <w:bookmarkStart w:id="0" w:name="_GoBack"/>
      <w:bookmarkEnd w:id="0"/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1F6" w:rsidRDefault="003A31F6">
      <w:r>
        <w:separator/>
      </w:r>
    </w:p>
  </w:endnote>
  <w:endnote w:type="continuationSeparator" w:id="0">
    <w:p w:rsidR="003A31F6" w:rsidRDefault="003A3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B111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B111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1F6" w:rsidRDefault="003A31F6">
      <w:r>
        <w:separator/>
      </w:r>
    </w:p>
  </w:footnote>
  <w:footnote w:type="continuationSeparator" w:id="0">
    <w:p w:rsidR="003A31F6" w:rsidRDefault="003A31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B111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0B111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B1116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559B7"/>
    <w:rsid w:val="00466C7A"/>
    <w:rsid w:val="005463C4"/>
    <w:rsid w:val="0057657F"/>
    <w:rsid w:val="005D3C81"/>
    <w:rsid w:val="006467DA"/>
    <w:rsid w:val="0066401C"/>
    <w:rsid w:val="00693582"/>
    <w:rsid w:val="006F12DE"/>
    <w:rsid w:val="00760813"/>
    <w:rsid w:val="007D338F"/>
    <w:rsid w:val="00871396"/>
    <w:rsid w:val="00885DDC"/>
    <w:rsid w:val="00895D5D"/>
    <w:rsid w:val="008D2441"/>
    <w:rsid w:val="009601B0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26AC4"/>
    <w:rsid w:val="00C95881"/>
    <w:rsid w:val="00D07325"/>
    <w:rsid w:val="00D13A71"/>
    <w:rsid w:val="00E3288E"/>
    <w:rsid w:val="00E76DB5"/>
    <w:rsid w:val="00EC1220"/>
    <w:rsid w:val="00F25404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2015-11-17T01:44:00Z</cp:lastPrinted>
  <dcterms:created xsi:type="dcterms:W3CDTF">2016-10-12T03:08:00Z</dcterms:created>
  <dcterms:modified xsi:type="dcterms:W3CDTF">2016-10-12T03:08:00Z</dcterms:modified>
</cp:coreProperties>
</file>