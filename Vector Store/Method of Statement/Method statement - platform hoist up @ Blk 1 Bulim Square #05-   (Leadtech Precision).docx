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8EE399" w14:textId="77777777"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7BC544ED" w14:textId="77777777" w:rsidR="004129BC" w:rsidRDefault="004129BC">
      <w:pPr>
        <w:rPr>
          <w:sz w:val="24"/>
        </w:rPr>
      </w:pPr>
    </w:p>
    <w:p w14:paraId="3EE1B24E" w14:textId="19B2CF3E" w:rsidR="00EE527F" w:rsidRDefault="0094378C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9612FC">
        <w:rPr>
          <w:sz w:val="24"/>
        </w:rPr>
        <w:t>1</w:t>
      </w:r>
      <w:r w:rsidR="005B7030">
        <w:rPr>
          <w:sz w:val="24"/>
        </w:rPr>
        <w:t>5</w:t>
      </w:r>
      <w:r w:rsidR="009612FC" w:rsidRPr="009612FC">
        <w:rPr>
          <w:sz w:val="24"/>
          <w:vertAlign w:val="superscript"/>
        </w:rPr>
        <w:t>th</w:t>
      </w:r>
      <w:r w:rsidR="009612FC">
        <w:rPr>
          <w:sz w:val="24"/>
        </w:rPr>
        <w:t xml:space="preserve"> Apr</w:t>
      </w:r>
      <w:r w:rsidR="00CA6521">
        <w:rPr>
          <w:sz w:val="24"/>
        </w:rPr>
        <w:t xml:space="preserve"> 2025</w:t>
      </w:r>
    </w:p>
    <w:p w14:paraId="73822569" w14:textId="77777777" w:rsidR="00F31DB4" w:rsidRDefault="00F31D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62E22D7F" w14:textId="77777777" w:rsidR="00EE527F" w:rsidRPr="00F31DB4" w:rsidRDefault="00082B9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41D59CF3" w14:textId="2F4D5AF7" w:rsidR="005B7030" w:rsidRPr="00586CF3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04E74">
        <w:rPr>
          <w:sz w:val="24"/>
          <w:lang w:eastAsia="zh-CN"/>
        </w:rPr>
        <w:t xml:space="preserve">hoist up </w:t>
      </w:r>
      <w:r w:rsidR="00630258">
        <w:rPr>
          <w:sz w:val="24"/>
          <w:lang w:eastAsia="zh-CN"/>
        </w:rPr>
        <w:t>9</w:t>
      </w:r>
      <w:r w:rsidR="009612FC">
        <w:rPr>
          <w:sz w:val="24"/>
          <w:lang w:eastAsia="zh-CN"/>
        </w:rPr>
        <w:t xml:space="preserve"> unit</w:t>
      </w:r>
      <w:r w:rsidR="00630258">
        <w:rPr>
          <w:sz w:val="24"/>
          <w:lang w:eastAsia="zh-CN"/>
        </w:rPr>
        <w:t>s</w:t>
      </w:r>
      <w:r w:rsidR="009612FC">
        <w:rPr>
          <w:sz w:val="24"/>
          <w:lang w:eastAsia="zh-CN"/>
        </w:rPr>
        <w:t xml:space="preserve"> </w:t>
      </w:r>
      <w:r w:rsidR="00630258">
        <w:rPr>
          <w:sz w:val="24"/>
          <w:lang w:eastAsia="zh-CN"/>
        </w:rPr>
        <w:t>bar feeder</w:t>
      </w:r>
      <w:r w:rsidR="009268C2">
        <w:rPr>
          <w:sz w:val="24"/>
          <w:lang w:eastAsia="zh-CN"/>
        </w:rPr>
        <w:t xml:space="preserve"> </w:t>
      </w:r>
      <w:r w:rsidR="00104E74">
        <w:rPr>
          <w:sz w:val="24"/>
          <w:lang w:eastAsia="zh-CN"/>
        </w:rPr>
        <w:t xml:space="preserve">to </w:t>
      </w:r>
      <w:r w:rsidR="00630258">
        <w:rPr>
          <w:sz w:val="24"/>
          <w:lang w:eastAsia="zh-CN"/>
        </w:rPr>
        <w:t>5</w:t>
      </w:r>
      <w:r w:rsidR="00630258" w:rsidRPr="00630258">
        <w:rPr>
          <w:sz w:val="24"/>
          <w:vertAlign w:val="superscript"/>
          <w:lang w:eastAsia="zh-CN"/>
        </w:rPr>
        <w:t>th</w:t>
      </w:r>
      <w:r w:rsidR="0083494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834943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 xml:space="preserve">through shutter door opening </w:t>
      </w:r>
      <w:r w:rsidR="00834943">
        <w:rPr>
          <w:sz w:val="24"/>
          <w:lang w:eastAsia="zh-CN"/>
        </w:rPr>
        <w:t>by</w:t>
      </w:r>
      <w:r w:rsidR="009427E6">
        <w:rPr>
          <w:sz w:val="24"/>
          <w:lang w:eastAsia="zh-CN"/>
        </w:rPr>
        <w:t xml:space="preserve"> </w:t>
      </w:r>
      <w:r w:rsidR="00422E05">
        <w:rPr>
          <w:sz w:val="24"/>
          <w:lang w:eastAsia="zh-CN"/>
        </w:rPr>
        <w:t xml:space="preserve">using platform and </w:t>
      </w:r>
      <w:r w:rsidR="007E63BB">
        <w:rPr>
          <w:sz w:val="24"/>
          <w:lang w:eastAsia="zh-CN"/>
        </w:rPr>
        <w:t>mobile</w:t>
      </w:r>
      <w:r w:rsidR="009268C2">
        <w:rPr>
          <w:sz w:val="24"/>
          <w:lang w:eastAsia="zh-CN"/>
        </w:rPr>
        <w:t xml:space="preserve"> </w:t>
      </w:r>
      <w:r w:rsidR="009427E6">
        <w:rPr>
          <w:sz w:val="24"/>
          <w:lang w:eastAsia="zh-CN"/>
        </w:rPr>
        <w:t>crane</w:t>
      </w:r>
      <w:r w:rsidR="005B7030">
        <w:rPr>
          <w:sz w:val="24"/>
          <w:lang w:eastAsia="zh-CN"/>
        </w:rPr>
        <w:t xml:space="preserve"> </w:t>
      </w:r>
    </w:p>
    <w:p w14:paraId="63DB9067" w14:textId="77777777" w:rsidR="00212B30" w:rsidRDefault="00212B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B5AE515" w14:textId="3CC2D6AF" w:rsidR="00FE44FC" w:rsidRPr="004129BC" w:rsidRDefault="0063025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Bar Feeder </w:t>
      </w:r>
      <w:r w:rsidR="009427E6">
        <w:rPr>
          <w:b/>
          <w:bCs/>
          <w:sz w:val="32"/>
          <w:szCs w:val="32"/>
          <w:u w:val="single"/>
          <w:lang w:eastAsia="zh-CN"/>
        </w:rPr>
        <w:t>Spec</w:t>
      </w:r>
    </w:p>
    <w:p w14:paraId="7A24492A" w14:textId="4024AF46" w:rsidR="009612FC" w:rsidRDefault="009612F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</w:t>
      </w:r>
      <w:r w:rsidR="00630258">
        <w:rPr>
          <w:bCs/>
          <w:sz w:val="24"/>
          <w:szCs w:val="24"/>
          <w:lang w:eastAsia="zh-CN"/>
        </w:rPr>
        <w:t xml:space="preserve">: </w:t>
      </w:r>
    </w:p>
    <w:p w14:paraId="5EC819C1" w14:textId="571E6AD2" w:rsidR="009612FC" w:rsidRDefault="009612F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</w:t>
      </w:r>
      <w:r w:rsidR="00630258">
        <w:rPr>
          <w:bCs/>
          <w:sz w:val="24"/>
          <w:szCs w:val="24"/>
          <w:lang w:eastAsia="zh-CN"/>
        </w:rPr>
        <w:t>3</w:t>
      </w:r>
      <w:r>
        <w:rPr>
          <w:bCs/>
          <w:sz w:val="24"/>
          <w:szCs w:val="24"/>
          <w:lang w:eastAsia="zh-CN"/>
        </w:rPr>
        <w:t>00 kg</w:t>
      </w:r>
      <w:r w:rsidR="00630258">
        <w:rPr>
          <w:bCs/>
          <w:sz w:val="24"/>
          <w:szCs w:val="24"/>
          <w:lang w:eastAsia="zh-CN"/>
        </w:rPr>
        <w:t xml:space="preserve"> each</w:t>
      </w:r>
    </w:p>
    <w:p w14:paraId="1DBD4A7E" w14:textId="77777777" w:rsidR="004E1ED6" w:rsidRDefault="004E1ED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1DF7A53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75647E9E" w14:textId="6C6120A0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2D16D0">
        <w:rPr>
          <w:sz w:val="24"/>
          <w:lang w:eastAsia="zh-CN"/>
        </w:rPr>
        <w:t>ed</w:t>
      </w:r>
    </w:p>
    <w:p w14:paraId="2B5A63A5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E965403" w14:textId="76DC3567" w:rsidR="005B7030" w:rsidRPr="002B32E6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  <w:r w:rsidR="005B7030">
        <w:rPr>
          <w:bCs/>
          <w:sz w:val="24"/>
          <w:szCs w:val="24"/>
          <w:lang w:eastAsia="zh-CN"/>
        </w:rPr>
        <w:t xml:space="preserve">  </w:t>
      </w:r>
    </w:p>
    <w:p w14:paraId="284B10ED" w14:textId="7F52720F" w:rsidR="00FE44FC" w:rsidRPr="006F3F18" w:rsidRDefault="00B65A2B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  <w:r w:rsidR="00DA6D9F">
        <w:rPr>
          <w:bCs/>
          <w:sz w:val="24"/>
          <w:szCs w:val="24"/>
          <w:lang w:eastAsia="zh-CN"/>
        </w:rPr>
        <w:t xml:space="preserve"> </w:t>
      </w:r>
    </w:p>
    <w:p w14:paraId="476878BE" w14:textId="77777777"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DECF249" w14:textId="77777777" w:rsidR="00F31DB4" w:rsidRDefault="00F73F9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</w:t>
      </w:r>
      <w:r w:rsidR="00F31DB4">
        <w:rPr>
          <w:b/>
          <w:bCs/>
          <w:sz w:val="32"/>
          <w:u w:val="single"/>
          <w:lang w:eastAsia="zh-CN"/>
        </w:rPr>
        <w:t xml:space="preserve">f Operation </w:t>
      </w:r>
    </w:p>
    <w:p w14:paraId="56178527" w14:textId="77777777" w:rsidR="00F31DB4" w:rsidRPr="00F31DB4" w:rsidRDefault="00822AD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14:paraId="1DA35964" w14:textId="77777777" w:rsidR="002B32E6" w:rsidRDefault="002B32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69F47DFD" w14:textId="78F9AE5F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639241A7" w14:textId="50BFB93A" w:rsidR="00B85262" w:rsidRDefault="009612FC" w:rsidP="00893F2E">
      <w:pPr>
        <w:pStyle w:val="Heading4"/>
      </w:pPr>
      <w:r>
        <w:t>1 Bulim Lane 2</w:t>
      </w:r>
      <w:r w:rsidR="00F068FE">
        <w:t>#0</w:t>
      </w:r>
      <w:r w:rsidR="004129BC">
        <w:t>5-</w:t>
      </w:r>
    </w:p>
    <w:p w14:paraId="7CED8F56" w14:textId="31034011" w:rsidR="004718CF" w:rsidRPr="004718CF" w:rsidRDefault="004129BC" w:rsidP="00AF4126">
      <w:pPr>
        <w:tabs>
          <w:tab w:val="left" w:pos="3855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Leadtech</w:t>
      </w:r>
      <w:proofErr w:type="spellEnd"/>
      <w:r>
        <w:rPr>
          <w:sz w:val="24"/>
          <w:szCs w:val="24"/>
          <w:lang w:eastAsia="zh-CN"/>
        </w:rPr>
        <w:t xml:space="preserve"> Precision Engineering </w:t>
      </w:r>
      <w:r w:rsidR="00AF4126">
        <w:rPr>
          <w:sz w:val="24"/>
          <w:szCs w:val="24"/>
          <w:lang w:eastAsia="zh-CN"/>
        </w:rPr>
        <w:tab/>
      </w:r>
    </w:p>
    <w:p w14:paraId="40A0D71E" w14:textId="77777777"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756983EB" w14:textId="77777777"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6BF6CF65" w14:textId="29DD84CE" w:rsidR="007E63BB" w:rsidRDefault="007E6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50ton mobile crane</w:t>
      </w:r>
    </w:p>
    <w:p w14:paraId="30F924CE" w14:textId="5FBCF451" w:rsidR="0018466F" w:rsidRDefault="0018466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30ton mobile crane</w:t>
      </w:r>
    </w:p>
    <w:p w14:paraId="10DA8106" w14:textId="2DA29FA9" w:rsidR="00FE44FC" w:rsidRDefault="00824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2-3</w:t>
      </w:r>
      <w:r w:rsidR="0040331B">
        <w:rPr>
          <w:sz w:val="24"/>
          <w:lang w:eastAsia="zh-CN"/>
        </w:rPr>
        <w:t xml:space="preserve"> x </w:t>
      </w:r>
      <w:r w:rsidR="00F73F9D">
        <w:rPr>
          <w:sz w:val="24"/>
          <w:lang w:eastAsia="zh-CN"/>
        </w:rPr>
        <w:t>633 lorry loader</w:t>
      </w:r>
    </w:p>
    <w:p w14:paraId="0CD891E9" w14:textId="790B14C0" w:rsidR="009427E6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86F18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platform</w:t>
      </w:r>
    </w:p>
    <w:p w14:paraId="721870FC" w14:textId="50C22CCA" w:rsidR="007335C2" w:rsidRDefault="00422E0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9427E6">
        <w:rPr>
          <w:sz w:val="24"/>
          <w:lang w:eastAsia="zh-CN"/>
        </w:rPr>
        <w:t>ire</w:t>
      </w:r>
      <w:r w:rsidR="007335C2">
        <w:rPr>
          <w:sz w:val="24"/>
          <w:lang w:eastAsia="zh-CN"/>
        </w:rPr>
        <w:t xml:space="preserve"> sling </w:t>
      </w:r>
    </w:p>
    <w:p w14:paraId="6B62426D" w14:textId="3144CE59" w:rsidR="00061D0F" w:rsidRDefault="007335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FE44FC">
        <w:rPr>
          <w:sz w:val="24"/>
          <w:lang w:eastAsia="zh-CN"/>
        </w:rPr>
        <w:t>ebbing</w:t>
      </w:r>
      <w:r w:rsidR="009427E6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14:paraId="339B44F0" w14:textId="77777777" w:rsidR="00F068FE" w:rsidRDefault="00F068FE" w:rsidP="00F068F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  </w:t>
      </w:r>
    </w:p>
    <w:p w14:paraId="66B0700B" w14:textId="77777777" w:rsidR="004458D6" w:rsidRDefault="004458D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14:paraId="3CFF0CCA" w14:textId="77777777" w:rsidR="004129BC" w:rsidRDefault="004129B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0ED858FD" w14:textId="59F23C45"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1CDA93F7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No </w:t>
      </w:r>
      <w:r w:rsidR="00893F2E">
        <w:rPr>
          <w:sz w:val="24"/>
          <w:lang w:eastAsia="zh-CN"/>
        </w:rPr>
        <w:t>obstacle on crane parking area</w:t>
      </w:r>
    </w:p>
    <w:p w14:paraId="086B2B19" w14:textId="77777777" w:rsidR="00214F4E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14:paraId="126112AF" w14:textId="77777777" w:rsidR="00214F4E" w:rsidRDefault="00214F4E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1168AAF" w14:textId="77777777" w:rsidR="00EE527F" w:rsidRPr="003D6D29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  <w:r w:rsidR="001940CB">
        <w:rPr>
          <w:b/>
          <w:bCs/>
          <w:sz w:val="32"/>
          <w:szCs w:val="32"/>
          <w:u w:val="single"/>
          <w:lang w:eastAsia="zh-CN"/>
        </w:rPr>
        <w:t xml:space="preserve">     </w:t>
      </w:r>
    </w:p>
    <w:p w14:paraId="48D31D83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</w:t>
      </w:r>
      <w:r w:rsidR="002D0D60">
        <w:rPr>
          <w:sz w:val="24"/>
          <w:lang w:eastAsia="zh-CN"/>
        </w:rPr>
        <w:t>derstorms and lightning weather</w:t>
      </w:r>
    </w:p>
    <w:p w14:paraId="1F14319B" w14:textId="3DC6477D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64BFC0DA" w14:textId="77777777"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2B565838" w14:textId="77777777"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PPE Required</w:t>
      </w:r>
      <w:r>
        <w:rPr>
          <w:b/>
          <w:sz w:val="32"/>
          <w:szCs w:val="32"/>
          <w:u w:val="single"/>
          <w:lang w:eastAsia="zh-CN"/>
        </w:rPr>
        <w:br/>
      </w:r>
      <w:r>
        <w:rPr>
          <w:sz w:val="24"/>
          <w:szCs w:val="24"/>
          <w:lang w:eastAsia="zh-CN"/>
        </w:rPr>
        <w:t>Safety helmet</w:t>
      </w:r>
    </w:p>
    <w:p w14:paraId="2A831AD6" w14:textId="77777777"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02A949F4" w14:textId="77777777"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3386D0AF" w14:textId="61E8C8D5"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SelfRetracting</w:t>
      </w:r>
      <w:proofErr w:type="spellEnd"/>
      <w:r>
        <w:rPr>
          <w:sz w:val="24"/>
          <w:szCs w:val="24"/>
          <w:lang w:eastAsia="zh-CN"/>
        </w:rPr>
        <w:t xml:space="preserve"> lifeline </w:t>
      </w:r>
    </w:p>
    <w:p w14:paraId="5600A882" w14:textId="77777777" w:rsidR="00F068FE" w:rsidRP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724D7963" w14:textId="77777777" w:rsidR="003441D7" w:rsidRPr="009427E6" w:rsidRDefault="001D7BC0" w:rsidP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14:paraId="2136B5F7" w14:textId="77777777"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14:paraId="4AEF86E4" w14:textId="77777777" w:rsidR="006E1EF3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</w:t>
      </w:r>
      <w:r w:rsidR="00F068FE">
        <w:rPr>
          <w:sz w:val="24"/>
          <w:lang w:eastAsia="zh-CN"/>
        </w:rPr>
        <w:t xml:space="preserve">                                </w:t>
      </w:r>
    </w:p>
    <w:p w14:paraId="6216C193" w14:textId="77777777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14:paraId="1E0D220F" w14:textId="77777777" w:rsidR="00EE527F" w:rsidRDefault="00F068FE">
      <w:pPr>
        <w:pStyle w:val="BodyText2"/>
      </w:pPr>
      <w:r>
        <w:rPr>
          <w:rFonts w:hint="eastAsia"/>
        </w:rPr>
        <w:t xml:space="preserve">Lifting crew shall be composed to the following but not limited by other trained </w:t>
      </w:r>
      <w:r w:rsidR="0097495D">
        <w:t>personnel in respect to number of crew needed for the operation</w:t>
      </w:r>
    </w:p>
    <w:p w14:paraId="78E06460" w14:textId="77777777" w:rsidR="0097495D" w:rsidRDefault="0097495D">
      <w:pPr>
        <w:pStyle w:val="BodyText2"/>
      </w:pPr>
      <w:r>
        <w:t>a. Lifting Supervisor</w:t>
      </w:r>
    </w:p>
    <w:p w14:paraId="5377A94A" w14:textId="77777777" w:rsidR="0097495D" w:rsidRDefault="0097495D">
      <w:pPr>
        <w:pStyle w:val="BodyText2"/>
      </w:pPr>
      <w:r>
        <w:t>b. Mobile Crane Operator</w:t>
      </w:r>
    </w:p>
    <w:p w14:paraId="30A663CF" w14:textId="77777777" w:rsidR="0097495D" w:rsidRDefault="0097495D">
      <w:pPr>
        <w:pStyle w:val="BodyText2"/>
      </w:pPr>
      <w:r>
        <w:t>c. Lorry Loader Operator</w:t>
      </w:r>
    </w:p>
    <w:p w14:paraId="7A4FD390" w14:textId="77777777" w:rsidR="0097495D" w:rsidRDefault="0097495D">
      <w:pPr>
        <w:pStyle w:val="BodyText2"/>
      </w:pPr>
      <w:r>
        <w:t xml:space="preserve">d. Signalman </w:t>
      </w:r>
    </w:p>
    <w:p w14:paraId="63743392" w14:textId="77777777" w:rsidR="0094378C" w:rsidRDefault="0097495D">
      <w:pPr>
        <w:pStyle w:val="BodyText2"/>
      </w:pPr>
      <w:r>
        <w:t>e. Signalman</w:t>
      </w:r>
    </w:p>
    <w:p w14:paraId="7BEB5668" w14:textId="77777777" w:rsidR="0097495D" w:rsidRDefault="0094378C">
      <w:pPr>
        <w:pStyle w:val="BodyText2"/>
      </w:pPr>
      <w:r>
        <w:t xml:space="preserve">f. Skill Mover </w:t>
      </w:r>
      <w:r w:rsidR="0097495D">
        <w:t xml:space="preserve"> </w:t>
      </w:r>
    </w:p>
    <w:p w14:paraId="0E5EC2FA" w14:textId="77777777"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646AB993" w14:textId="77777777" w:rsidR="00AF6BBC" w:rsidRPr="003D6D29" w:rsidRDefault="00EE527F" w:rsidP="006E1EF3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6E1EF3">
        <w:rPr>
          <w:b w:val="0"/>
          <w:sz w:val="20"/>
          <w:u w:val="none"/>
          <w:lang w:eastAsia="zh-CN"/>
        </w:rPr>
        <w:t xml:space="preserve">                               </w:t>
      </w:r>
      <w:r w:rsidR="00893F2E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14:paraId="6D5E248D" w14:textId="77777777" w:rsidR="008254AB" w:rsidRDefault="001E1CEA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97495D">
        <w:rPr>
          <w:sz w:val="24"/>
          <w:lang w:eastAsia="zh-CN"/>
        </w:rPr>
        <w:t>ment of mobile/</w:t>
      </w:r>
      <w:r w:rsidR="006972B9">
        <w:rPr>
          <w:sz w:val="24"/>
          <w:lang w:eastAsia="zh-CN"/>
        </w:rPr>
        <w:t>lorry</w:t>
      </w:r>
      <w:r w:rsidR="00724B2C">
        <w:rPr>
          <w:sz w:val="24"/>
          <w:lang w:eastAsia="zh-CN"/>
        </w:rPr>
        <w:t xml:space="preserve"> </w:t>
      </w:r>
      <w:r w:rsidR="0097495D">
        <w:rPr>
          <w:sz w:val="24"/>
          <w:lang w:eastAsia="zh-CN"/>
        </w:rPr>
        <w:t>crane</w:t>
      </w:r>
      <w:r w:rsidR="009427E6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>at d</w:t>
      </w:r>
      <w:r w:rsidR="0097495D">
        <w:rPr>
          <w:sz w:val="24"/>
          <w:lang w:eastAsia="zh-CN"/>
        </w:rPr>
        <w:t>esignated location for the lift</w:t>
      </w:r>
    </w:p>
    <w:p w14:paraId="4FAD217E" w14:textId="77777777" w:rsidR="0097495D" w:rsidRPr="00E82249" w:rsidRDefault="0097495D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outriggers fully extended and resting on steel plate/timber mats as base plate</w:t>
      </w:r>
    </w:p>
    <w:p w14:paraId="3FEACABF" w14:textId="553824F8" w:rsidR="00E82249" w:rsidRPr="00E82249" w:rsidRDefault="0097495D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</w:t>
      </w:r>
      <w:r w:rsidR="004725E1">
        <w:rPr>
          <w:sz w:val="24"/>
          <w:lang w:eastAsia="zh-CN"/>
        </w:rPr>
        <w:t>oist up pla</w:t>
      </w:r>
      <w:r w:rsidR="00E82249">
        <w:rPr>
          <w:sz w:val="24"/>
          <w:lang w:eastAsia="zh-CN"/>
        </w:rPr>
        <w:t>tform</w:t>
      </w:r>
      <w:r w:rsidR="00F73F9D">
        <w:rPr>
          <w:sz w:val="24"/>
          <w:lang w:eastAsia="zh-CN"/>
        </w:rPr>
        <w:t xml:space="preserve"> to </w:t>
      </w:r>
      <w:r w:rsidR="00815AA0">
        <w:rPr>
          <w:sz w:val="24"/>
          <w:lang w:eastAsia="zh-CN"/>
        </w:rPr>
        <w:t>3</w:t>
      </w:r>
      <w:r w:rsidR="00815AA0" w:rsidRPr="00815AA0">
        <w:rPr>
          <w:sz w:val="24"/>
          <w:vertAlign w:val="superscript"/>
          <w:lang w:eastAsia="zh-CN"/>
        </w:rPr>
        <w:t>rd</w:t>
      </w:r>
      <w:r w:rsidR="00227DB9">
        <w:rPr>
          <w:sz w:val="24"/>
          <w:lang w:eastAsia="zh-CN"/>
        </w:rPr>
        <w:t xml:space="preserve"> floor </w:t>
      </w:r>
      <w:r w:rsidR="006972B9">
        <w:rPr>
          <w:sz w:val="24"/>
          <w:lang w:eastAsia="zh-CN"/>
        </w:rPr>
        <w:t xml:space="preserve">shutter </w:t>
      </w:r>
      <w:r w:rsidR="00EE4715">
        <w:rPr>
          <w:sz w:val="24"/>
          <w:lang w:eastAsia="zh-CN"/>
        </w:rPr>
        <w:t xml:space="preserve">door </w:t>
      </w:r>
      <w:r w:rsidR="004725E1">
        <w:rPr>
          <w:sz w:val="24"/>
          <w:lang w:eastAsia="zh-CN"/>
        </w:rPr>
        <w:t>opening</w:t>
      </w:r>
    </w:p>
    <w:p w14:paraId="2D70D169" w14:textId="77777777"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</w:t>
      </w:r>
      <w:r w:rsidR="0034627D">
        <w:rPr>
          <w:sz w:val="24"/>
          <w:lang w:eastAsia="zh-CN"/>
        </w:rPr>
        <w:t xml:space="preserve">rm effectively and ensure platform 3ft metal plate protruding is fully lean </w:t>
      </w:r>
      <w:r w:rsidR="00061D0F">
        <w:rPr>
          <w:sz w:val="24"/>
          <w:lang w:eastAsia="zh-CN"/>
        </w:rPr>
        <w:t>and rested on building opening slab</w:t>
      </w:r>
    </w:p>
    <w:p w14:paraId="5C1E82AF" w14:textId="2115A10E" w:rsidR="001A171A" w:rsidRDefault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</w:t>
      </w:r>
      <w:r w:rsidR="00086F18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platform to a comp</w:t>
      </w:r>
      <w:r w:rsidR="006F3F18">
        <w:rPr>
          <w:sz w:val="24"/>
          <w:lang w:eastAsia="zh-CN"/>
        </w:rPr>
        <w:t>etent poin</w:t>
      </w:r>
      <w:r w:rsidR="00227DB9">
        <w:rPr>
          <w:sz w:val="24"/>
          <w:lang w:eastAsia="zh-CN"/>
        </w:rPr>
        <w:t>t and</w:t>
      </w:r>
      <w:r w:rsidR="00061D0F">
        <w:rPr>
          <w:sz w:val="24"/>
          <w:lang w:eastAsia="zh-CN"/>
        </w:rPr>
        <w:t xml:space="preserve"> secured using 1 x</w:t>
      </w:r>
      <w:r w:rsidR="006972B9">
        <w:rPr>
          <w:sz w:val="24"/>
          <w:lang w:eastAsia="zh-CN"/>
        </w:rPr>
        <w:t xml:space="preserve"> </w:t>
      </w:r>
      <w:r w:rsidR="0018466F">
        <w:rPr>
          <w:sz w:val="24"/>
          <w:lang w:eastAsia="zh-CN"/>
        </w:rPr>
        <w:t>mobile</w:t>
      </w:r>
      <w:r w:rsidR="009268C2">
        <w:rPr>
          <w:sz w:val="24"/>
          <w:lang w:eastAsia="zh-CN"/>
        </w:rPr>
        <w:t xml:space="preserve"> </w:t>
      </w:r>
      <w:r w:rsidR="00637F77">
        <w:rPr>
          <w:sz w:val="24"/>
          <w:lang w:eastAsia="zh-CN"/>
        </w:rPr>
        <w:t>crane</w:t>
      </w:r>
    </w:p>
    <w:p w14:paraId="19884FBD" w14:textId="77777777" w:rsidR="00893F2E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 xml:space="preserve">strong belt to secure front left and right of platform </w:t>
      </w:r>
      <w:r w:rsidR="00227DB9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227DB9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14:paraId="5936274A" w14:textId="77777777" w:rsidR="00637F77" w:rsidRDefault="00637F77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Rigger to attached sling to crane hook</w:t>
      </w:r>
    </w:p>
    <w:p w14:paraId="1DB551D8" w14:textId="68C4FF5D" w:rsidR="00637F77" w:rsidRPr="00637F77" w:rsidRDefault="00637F77" w:rsidP="00637F7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rigging point of machine</w:t>
      </w:r>
    </w:p>
    <w:p w14:paraId="1D67C92C" w14:textId="7F31FA73" w:rsidR="00227DB9" w:rsidRDefault="0097495D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7E63BB">
        <w:rPr>
          <w:sz w:val="24"/>
          <w:lang w:eastAsia="zh-CN"/>
        </w:rPr>
        <w:t>obile crane</w:t>
      </w:r>
      <w:r w:rsidR="00F73F9D">
        <w:rPr>
          <w:sz w:val="24"/>
          <w:lang w:eastAsia="zh-CN"/>
        </w:rPr>
        <w:t xml:space="preserve"> to hoist up machine to </w:t>
      </w:r>
      <w:r w:rsidR="00815AA0">
        <w:rPr>
          <w:sz w:val="24"/>
          <w:lang w:eastAsia="zh-CN"/>
        </w:rPr>
        <w:t>3</w:t>
      </w:r>
      <w:r w:rsidR="00815AA0" w:rsidRPr="00815AA0">
        <w:rPr>
          <w:sz w:val="24"/>
          <w:vertAlign w:val="superscript"/>
          <w:lang w:eastAsia="zh-CN"/>
        </w:rPr>
        <w:t>rd</w:t>
      </w:r>
      <w:r w:rsidR="006972B9">
        <w:rPr>
          <w:sz w:val="24"/>
          <w:lang w:eastAsia="zh-CN"/>
        </w:rPr>
        <w:t xml:space="preserve"> </w:t>
      </w:r>
      <w:r w:rsidR="00227DB9">
        <w:rPr>
          <w:sz w:val="24"/>
          <w:lang w:eastAsia="zh-CN"/>
        </w:rPr>
        <w:t>floor</w:t>
      </w:r>
    </w:p>
    <w:p w14:paraId="319D69B6" w14:textId="77777777" w:rsidR="00227DB9" w:rsidRPr="004718CF" w:rsidRDefault="00227DB9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14:paraId="7EED44F4" w14:textId="77777777" w:rsidR="00E82249" w:rsidRDefault="0097495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34627D">
        <w:rPr>
          <w:sz w:val="24"/>
          <w:lang w:eastAsia="zh-CN"/>
        </w:rPr>
        <w:t xml:space="preserve"> under</w:t>
      </w:r>
      <w:r w:rsidR="00F73F9D">
        <w:rPr>
          <w:sz w:val="24"/>
          <w:lang w:eastAsia="zh-CN"/>
        </w:rPr>
        <w:t xml:space="preserve"> machine bed</w:t>
      </w:r>
    </w:p>
    <w:p w14:paraId="6F7B3CAC" w14:textId="77777777" w:rsidR="0097495D" w:rsidRDefault="0097495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manual pulley to slowly released and control moving speed of machine </w:t>
      </w:r>
    </w:p>
    <w:p w14:paraId="65D39263" w14:textId="77777777" w:rsidR="0034627D" w:rsidRPr="00422E05" w:rsidRDefault="00EE4715" w:rsidP="00422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22E05">
        <w:rPr>
          <w:sz w:val="24"/>
          <w:lang w:eastAsia="zh-CN"/>
        </w:rPr>
        <w:t xml:space="preserve">Shift out machine from platform </w:t>
      </w:r>
    </w:p>
    <w:p w14:paraId="66A42E3F" w14:textId="3CDEDEFF" w:rsidR="00637F77" w:rsidRPr="00224254" w:rsidRDefault="0034627D" w:rsidP="0022425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4715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6972B9">
        <w:rPr>
          <w:sz w:val="24"/>
          <w:lang w:eastAsia="zh-CN"/>
        </w:rPr>
        <w:t>at</w:t>
      </w:r>
      <w:r w:rsidR="00FF3CFC">
        <w:rPr>
          <w:sz w:val="24"/>
          <w:lang w:eastAsia="zh-CN"/>
        </w:rPr>
        <w:t xml:space="preserve"> the</w:t>
      </w:r>
      <w:r w:rsidR="00EE4715">
        <w:rPr>
          <w:sz w:val="24"/>
          <w:lang w:eastAsia="zh-CN"/>
        </w:rPr>
        <w:t xml:space="preserve"> designated location</w:t>
      </w:r>
    </w:p>
    <w:p w14:paraId="2477E15F" w14:textId="77777777" w:rsidR="0034627D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34627D">
        <w:rPr>
          <w:sz w:val="24"/>
          <w:lang w:eastAsia="zh-CN"/>
        </w:rPr>
        <w:t>to perform proper housekeeping</w:t>
      </w:r>
    </w:p>
    <w:p w14:paraId="260DC21F" w14:textId="77777777"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4715">
        <w:rPr>
          <w:sz w:val="24"/>
          <w:lang w:eastAsia="zh-CN"/>
        </w:rPr>
        <w:t>ll debris will be clear and dispose</w:t>
      </w:r>
    </w:p>
    <w:p w14:paraId="78DCDE9C" w14:textId="77777777" w:rsidR="00934C51" w:rsidRPr="0034627D" w:rsidRDefault="0034627D" w:rsidP="003462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4C5509D5" w14:textId="77777777" w:rsidR="00934C51" w:rsidRPr="00F068FE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</w:t>
      </w:r>
    </w:p>
    <w:p w14:paraId="75671C0C" w14:textId="77777777" w:rsidR="001B2065" w:rsidRPr="006E1EF3" w:rsidRDefault="001D68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Best Regards</w:t>
      </w:r>
    </w:p>
    <w:p w14:paraId="0FABF93D" w14:textId="77777777"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C645BA">
        <w:rPr>
          <w:sz w:val="24"/>
          <w:szCs w:val="24"/>
          <w:lang w:eastAsia="zh-CN"/>
        </w:rPr>
        <w:t xml:space="preserve">Kevin Wong / </w:t>
      </w:r>
      <w:proofErr w:type="spellStart"/>
      <w:r w:rsidR="00111ACF">
        <w:rPr>
          <w:sz w:val="24"/>
          <w:szCs w:val="24"/>
          <w:lang w:eastAsia="zh-CN"/>
        </w:rPr>
        <w:t>Zailani</w:t>
      </w:r>
      <w:proofErr w:type="spellEnd"/>
    </w:p>
    <w:p w14:paraId="53855CD2" w14:textId="77777777"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Eric Wong Machinery Transportation Pte Ltd</w:t>
      </w:r>
    </w:p>
    <w:p w14:paraId="3E46BEF4" w14:textId="77777777" w:rsidR="001B2065" w:rsidRP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Tel: 62824175</w:t>
      </w:r>
    </w:p>
    <w:p w14:paraId="3B18683D" w14:textId="77777777"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9FB200" w14:textId="77777777" w:rsidR="00CF0F84" w:rsidRDefault="00CF0F84">
      <w:r>
        <w:separator/>
      </w:r>
    </w:p>
  </w:endnote>
  <w:endnote w:type="continuationSeparator" w:id="0">
    <w:p w14:paraId="0033E848" w14:textId="77777777" w:rsidR="00CF0F84" w:rsidRDefault="00CF0F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6515B6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9599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9599A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C9420C" w14:textId="77777777" w:rsidR="00CF0F84" w:rsidRDefault="00CF0F84">
      <w:r>
        <w:separator/>
      </w:r>
    </w:p>
  </w:footnote>
  <w:footnote w:type="continuationSeparator" w:id="0">
    <w:p w14:paraId="5B36A5EC" w14:textId="77777777" w:rsidR="00CF0F84" w:rsidRDefault="00CF0F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FA30BC" w14:textId="77777777" w:rsidR="00CA6521" w:rsidRDefault="00AF4126" w:rsidP="00AF4126">
    <w:pPr>
      <w:pStyle w:val="Header"/>
      <w:rPr>
        <w:b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</w:t>
    </w:r>
  </w:p>
  <w:p w14:paraId="3F145B14" w14:textId="77777777" w:rsidR="00CA6521" w:rsidRDefault="00CA6521" w:rsidP="00AF4126">
    <w:pPr>
      <w:pStyle w:val="Header"/>
      <w:rPr>
        <w:b/>
        <w:sz w:val="28"/>
      </w:rPr>
    </w:pPr>
  </w:p>
  <w:p w14:paraId="2A68CF7C" w14:textId="29772868" w:rsidR="00EE527F" w:rsidRDefault="00CA6521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</w:t>
    </w:r>
    <w:r w:rsidR="002051F7">
      <w:rPr>
        <w:b/>
        <w:sz w:val="28"/>
      </w:rPr>
      <w:t xml:space="preserve">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14:paraId="11EC7F1F" w14:textId="77777777" w:rsidR="00EE527F" w:rsidRDefault="00C645BA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38D58F25" w14:textId="77777777" w:rsidR="00EE527F" w:rsidRDefault="00F31DB4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C645BA">
      <w:t>2824175, 62828203, 62826020</w:t>
    </w:r>
  </w:p>
  <w:p w14:paraId="73E151D5" w14:textId="77777777"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 xml:space="preserve">GST Reg </w:t>
    </w:r>
    <w:proofErr w:type="gramStart"/>
    <w:r w:rsidR="008B158D">
      <w:t>No. :</w:t>
    </w:r>
    <w:proofErr w:type="gramEnd"/>
    <w:r w:rsidR="008B158D">
      <w:t xml:space="preserve"> M2-8923804-2</w:t>
    </w:r>
  </w:p>
  <w:p w14:paraId="260D5EF4" w14:textId="77777777"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14:paraId="6A0072CE" w14:textId="77777777"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F31DB4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14:paraId="2E414392" w14:textId="77777777"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17385885">
    <w:abstractNumId w:val="2"/>
  </w:num>
  <w:num w:numId="2" w16cid:durableId="945040165">
    <w:abstractNumId w:val="4"/>
  </w:num>
  <w:num w:numId="3" w16cid:durableId="1282419386">
    <w:abstractNumId w:val="0"/>
  </w:num>
  <w:num w:numId="4" w16cid:durableId="1608924498">
    <w:abstractNumId w:val="9"/>
  </w:num>
  <w:num w:numId="5" w16cid:durableId="988361750">
    <w:abstractNumId w:val="5"/>
  </w:num>
  <w:num w:numId="6" w16cid:durableId="1575047330">
    <w:abstractNumId w:val="6"/>
  </w:num>
  <w:num w:numId="7" w16cid:durableId="1838644602">
    <w:abstractNumId w:val="3"/>
  </w:num>
  <w:num w:numId="8" w16cid:durableId="1191919500">
    <w:abstractNumId w:val="7"/>
  </w:num>
  <w:num w:numId="9" w16cid:durableId="1811554331">
    <w:abstractNumId w:val="1"/>
  </w:num>
  <w:num w:numId="10" w16cid:durableId="1870676796">
    <w:abstractNumId w:val="8"/>
  </w:num>
  <w:num w:numId="11" w16cid:durableId="192244376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01520"/>
    <w:rsid w:val="00011C16"/>
    <w:rsid w:val="00055155"/>
    <w:rsid w:val="00061D0F"/>
    <w:rsid w:val="00082B95"/>
    <w:rsid w:val="00086F18"/>
    <w:rsid w:val="000B50E4"/>
    <w:rsid w:val="000B5563"/>
    <w:rsid w:val="000C5330"/>
    <w:rsid w:val="000C5B3F"/>
    <w:rsid w:val="000D0270"/>
    <w:rsid w:val="000F6A48"/>
    <w:rsid w:val="00101517"/>
    <w:rsid w:val="00104E74"/>
    <w:rsid w:val="00111ACF"/>
    <w:rsid w:val="00131528"/>
    <w:rsid w:val="001500C4"/>
    <w:rsid w:val="00155B0E"/>
    <w:rsid w:val="00166BA6"/>
    <w:rsid w:val="00180E63"/>
    <w:rsid w:val="0018466F"/>
    <w:rsid w:val="0018734B"/>
    <w:rsid w:val="001900A4"/>
    <w:rsid w:val="001940CB"/>
    <w:rsid w:val="001A171A"/>
    <w:rsid w:val="001B2065"/>
    <w:rsid w:val="001C6A42"/>
    <w:rsid w:val="001C7AD5"/>
    <w:rsid w:val="001D688B"/>
    <w:rsid w:val="001D7BC0"/>
    <w:rsid w:val="001E1CEA"/>
    <w:rsid w:val="002051F7"/>
    <w:rsid w:val="00207DC6"/>
    <w:rsid w:val="002122F3"/>
    <w:rsid w:val="00212B30"/>
    <w:rsid w:val="00214F4E"/>
    <w:rsid w:val="002239F8"/>
    <w:rsid w:val="00224254"/>
    <w:rsid w:val="00227DB9"/>
    <w:rsid w:val="0025177E"/>
    <w:rsid w:val="00251834"/>
    <w:rsid w:val="00255EC6"/>
    <w:rsid w:val="00295675"/>
    <w:rsid w:val="00296C20"/>
    <w:rsid w:val="002B32E6"/>
    <w:rsid w:val="002D0D60"/>
    <w:rsid w:val="002D16D0"/>
    <w:rsid w:val="002D6767"/>
    <w:rsid w:val="002E2C17"/>
    <w:rsid w:val="002E3A53"/>
    <w:rsid w:val="002E525C"/>
    <w:rsid w:val="002E58A3"/>
    <w:rsid w:val="00300002"/>
    <w:rsid w:val="0030631D"/>
    <w:rsid w:val="00312526"/>
    <w:rsid w:val="0032316C"/>
    <w:rsid w:val="003346A6"/>
    <w:rsid w:val="00334BC8"/>
    <w:rsid w:val="003441D7"/>
    <w:rsid w:val="0034627D"/>
    <w:rsid w:val="0034723C"/>
    <w:rsid w:val="003526A3"/>
    <w:rsid w:val="00377A86"/>
    <w:rsid w:val="003955FF"/>
    <w:rsid w:val="00397E30"/>
    <w:rsid w:val="003C4111"/>
    <w:rsid w:val="003C6ACB"/>
    <w:rsid w:val="003D6D29"/>
    <w:rsid w:val="003F4923"/>
    <w:rsid w:val="0040331B"/>
    <w:rsid w:val="004129BC"/>
    <w:rsid w:val="00416A04"/>
    <w:rsid w:val="00422E05"/>
    <w:rsid w:val="0042603E"/>
    <w:rsid w:val="004458D6"/>
    <w:rsid w:val="004660A9"/>
    <w:rsid w:val="004718CF"/>
    <w:rsid w:val="004725E1"/>
    <w:rsid w:val="00475FBD"/>
    <w:rsid w:val="00494273"/>
    <w:rsid w:val="004D5DA5"/>
    <w:rsid w:val="004E1ED6"/>
    <w:rsid w:val="004E2512"/>
    <w:rsid w:val="00523256"/>
    <w:rsid w:val="00535772"/>
    <w:rsid w:val="00553431"/>
    <w:rsid w:val="00554F06"/>
    <w:rsid w:val="005572D7"/>
    <w:rsid w:val="00561193"/>
    <w:rsid w:val="00570B53"/>
    <w:rsid w:val="00586CF3"/>
    <w:rsid w:val="005A2B75"/>
    <w:rsid w:val="005B7030"/>
    <w:rsid w:val="005C39AA"/>
    <w:rsid w:val="005D0D1C"/>
    <w:rsid w:val="005D78E1"/>
    <w:rsid w:val="005E2BD5"/>
    <w:rsid w:val="00606189"/>
    <w:rsid w:val="00617017"/>
    <w:rsid w:val="006268DF"/>
    <w:rsid w:val="00630258"/>
    <w:rsid w:val="00637F77"/>
    <w:rsid w:val="00666E6F"/>
    <w:rsid w:val="006972B9"/>
    <w:rsid w:val="006A0465"/>
    <w:rsid w:val="006C607F"/>
    <w:rsid w:val="006D5595"/>
    <w:rsid w:val="006E1EF3"/>
    <w:rsid w:val="006F3466"/>
    <w:rsid w:val="006F3F18"/>
    <w:rsid w:val="006F498B"/>
    <w:rsid w:val="007013C7"/>
    <w:rsid w:val="00702026"/>
    <w:rsid w:val="00712843"/>
    <w:rsid w:val="00715D97"/>
    <w:rsid w:val="00724B2C"/>
    <w:rsid w:val="00724BC1"/>
    <w:rsid w:val="0072599D"/>
    <w:rsid w:val="007335C2"/>
    <w:rsid w:val="007364CC"/>
    <w:rsid w:val="00745167"/>
    <w:rsid w:val="007671B8"/>
    <w:rsid w:val="007A18BA"/>
    <w:rsid w:val="007B7643"/>
    <w:rsid w:val="007E31CC"/>
    <w:rsid w:val="007E63BB"/>
    <w:rsid w:val="00815AA0"/>
    <w:rsid w:val="00820DD4"/>
    <w:rsid w:val="00822AD0"/>
    <w:rsid w:val="00824B75"/>
    <w:rsid w:val="008254AB"/>
    <w:rsid w:val="00833E4A"/>
    <w:rsid w:val="00834943"/>
    <w:rsid w:val="00840DC8"/>
    <w:rsid w:val="008471F6"/>
    <w:rsid w:val="00893F2E"/>
    <w:rsid w:val="00894561"/>
    <w:rsid w:val="008B158D"/>
    <w:rsid w:val="008D0824"/>
    <w:rsid w:val="008F3B85"/>
    <w:rsid w:val="00905E06"/>
    <w:rsid w:val="009132F0"/>
    <w:rsid w:val="00922100"/>
    <w:rsid w:val="009268C2"/>
    <w:rsid w:val="009319D9"/>
    <w:rsid w:val="00934C51"/>
    <w:rsid w:val="009427E6"/>
    <w:rsid w:val="0094378C"/>
    <w:rsid w:val="00946BB9"/>
    <w:rsid w:val="009608F1"/>
    <w:rsid w:val="009612FC"/>
    <w:rsid w:val="009702F7"/>
    <w:rsid w:val="00971E8F"/>
    <w:rsid w:val="00974645"/>
    <w:rsid w:val="0097495D"/>
    <w:rsid w:val="009A39DC"/>
    <w:rsid w:val="009A611D"/>
    <w:rsid w:val="009B5202"/>
    <w:rsid w:val="009D42D4"/>
    <w:rsid w:val="00A1452F"/>
    <w:rsid w:val="00A9696F"/>
    <w:rsid w:val="00A96EA7"/>
    <w:rsid w:val="00AA5D1A"/>
    <w:rsid w:val="00AC6CAA"/>
    <w:rsid w:val="00AF407A"/>
    <w:rsid w:val="00AF4126"/>
    <w:rsid w:val="00AF6BBC"/>
    <w:rsid w:val="00B00BB8"/>
    <w:rsid w:val="00B12234"/>
    <w:rsid w:val="00B3442B"/>
    <w:rsid w:val="00B34ABD"/>
    <w:rsid w:val="00B353B3"/>
    <w:rsid w:val="00B65A2B"/>
    <w:rsid w:val="00B80CCD"/>
    <w:rsid w:val="00B84335"/>
    <w:rsid w:val="00B85262"/>
    <w:rsid w:val="00B87BE0"/>
    <w:rsid w:val="00B9260E"/>
    <w:rsid w:val="00B96E40"/>
    <w:rsid w:val="00BC6603"/>
    <w:rsid w:val="00BF4281"/>
    <w:rsid w:val="00C267A1"/>
    <w:rsid w:val="00C379B1"/>
    <w:rsid w:val="00C5008E"/>
    <w:rsid w:val="00C526D6"/>
    <w:rsid w:val="00C645BA"/>
    <w:rsid w:val="00C90B58"/>
    <w:rsid w:val="00C92F98"/>
    <w:rsid w:val="00C9599A"/>
    <w:rsid w:val="00CA3063"/>
    <w:rsid w:val="00CA4981"/>
    <w:rsid w:val="00CA4AD9"/>
    <w:rsid w:val="00CA6521"/>
    <w:rsid w:val="00CC0553"/>
    <w:rsid w:val="00CC19A6"/>
    <w:rsid w:val="00CD738F"/>
    <w:rsid w:val="00CF0F84"/>
    <w:rsid w:val="00CF1559"/>
    <w:rsid w:val="00D07737"/>
    <w:rsid w:val="00D57347"/>
    <w:rsid w:val="00D64CFE"/>
    <w:rsid w:val="00D74038"/>
    <w:rsid w:val="00D74615"/>
    <w:rsid w:val="00D76F54"/>
    <w:rsid w:val="00D8480A"/>
    <w:rsid w:val="00DA6D9F"/>
    <w:rsid w:val="00DB549E"/>
    <w:rsid w:val="00DC6C74"/>
    <w:rsid w:val="00E117F4"/>
    <w:rsid w:val="00E247D8"/>
    <w:rsid w:val="00E42897"/>
    <w:rsid w:val="00E51BE5"/>
    <w:rsid w:val="00E56450"/>
    <w:rsid w:val="00E81C61"/>
    <w:rsid w:val="00E82249"/>
    <w:rsid w:val="00EB40C2"/>
    <w:rsid w:val="00EE4715"/>
    <w:rsid w:val="00EE527F"/>
    <w:rsid w:val="00EE6C76"/>
    <w:rsid w:val="00EF0577"/>
    <w:rsid w:val="00EF1B26"/>
    <w:rsid w:val="00F00A6B"/>
    <w:rsid w:val="00F051EC"/>
    <w:rsid w:val="00F068FE"/>
    <w:rsid w:val="00F07F94"/>
    <w:rsid w:val="00F113B7"/>
    <w:rsid w:val="00F121B1"/>
    <w:rsid w:val="00F15F20"/>
    <w:rsid w:val="00F31DB4"/>
    <w:rsid w:val="00F56E01"/>
    <w:rsid w:val="00F63313"/>
    <w:rsid w:val="00F73F9D"/>
    <w:rsid w:val="00F801E7"/>
    <w:rsid w:val="00F9204F"/>
    <w:rsid w:val="00FA5213"/>
    <w:rsid w:val="00FB7F29"/>
    <w:rsid w:val="00FD3870"/>
    <w:rsid w:val="00FE1B1E"/>
    <w:rsid w:val="00FE44FC"/>
    <w:rsid w:val="00FF2983"/>
    <w:rsid w:val="00FF3CFC"/>
    <w:rsid w:val="00FF5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D83EB1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1C9C9B-67F9-4D74-879B-DE4C9EBF5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17</TotalTime>
  <Pages>3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2833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2025-04-16T00:57:00Z</cp:lastPrinted>
  <dcterms:created xsi:type="dcterms:W3CDTF">2025-09-02T02:39:00Z</dcterms:created>
  <dcterms:modified xsi:type="dcterms:W3CDTF">2025-09-02T02:39:00Z</dcterms:modified>
</cp:coreProperties>
</file>