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C7812">
      <w:pPr>
        <w:rPr>
          <w:sz w:val="24"/>
          <w:lang w:eastAsia="zh-CN"/>
        </w:rPr>
      </w:pPr>
      <w:r>
        <w:rPr>
          <w:sz w:val="24"/>
        </w:rPr>
        <w:t>Date: 2</w:t>
      </w:r>
      <w:r w:rsidR="004E4AD3">
        <w:rPr>
          <w:sz w:val="24"/>
        </w:rPr>
        <w:t>7</w:t>
      </w:r>
      <w:bookmarkStart w:id="0" w:name="_GoBack"/>
      <w:bookmarkEnd w:id="0"/>
      <w:r w:rsidR="004A00D4">
        <w:rPr>
          <w:sz w:val="24"/>
        </w:rPr>
        <w:t xml:space="preserve"> Oct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8729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C7812">
        <w:rPr>
          <w:sz w:val="24"/>
          <w:lang w:eastAsia="zh-CN"/>
        </w:rPr>
        <w:t xml:space="preserve">1 unit Special Key Way CNC </w:t>
      </w:r>
      <w:r w:rsidR="004A00D4">
        <w:rPr>
          <w:sz w:val="24"/>
          <w:lang w:eastAsia="zh-CN"/>
        </w:rPr>
        <w:t xml:space="preserve">machine </w:t>
      </w:r>
      <w:r w:rsidR="00F5796F">
        <w:rPr>
          <w:sz w:val="24"/>
          <w:lang w:eastAsia="zh-CN"/>
        </w:rPr>
        <w:t xml:space="preserve">from </w:t>
      </w:r>
      <w:r w:rsidR="004A00D4">
        <w:rPr>
          <w:sz w:val="24"/>
          <w:lang w:eastAsia="zh-CN"/>
        </w:rPr>
        <w:t xml:space="preserve">1 x 40ft </w:t>
      </w:r>
      <w:r w:rsidR="00CC7812">
        <w:rPr>
          <w:sz w:val="24"/>
          <w:lang w:eastAsia="zh-CN"/>
        </w:rPr>
        <w:t xml:space="preserve">HQ and 1 x 20ft GP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4A00D4" w:rsidRDefault="004A00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A00D4" w:rsidRDefault="004A00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A00D4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 Dim: 1180 x 200 x 243 cm</w:t>
      </w:r>
    </w:p>
    <w:p w:rsidR="00CC7812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21,300 kg</w:t>
      </w:r>
    </w:p>
    <w:p w:rsidR="00CC7812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 Dim: 200 x 190 x 200 cm</w:t>
      </w:r>
    </w:p>
    <w:p w:rsidR="00CC7812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1,150 kg</w:t>
      </w:r>
    </w:p>
    <w:p w:rsidR="00CC7812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 Dim: 227 x 182 x 200 cm</w:t>
      </w:r>
    </w:p>
    <w:p w:rsidR="00CC7812" w:rsidRPr="004A00D4" w:rsidRDefault="00CC78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1,800 kg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C78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7812" w:rsidRPr="00CC7812" w:rsidRDefault="00CC7812" w:rsidP="00CC7812">
      <w:pPr>
        <w:pStyle w:val="Heading4"/>
      </w:pPr>
      <w:r>
        <w:t>No 7 Benoi Crescent</w:t>
      </w:r>
    </w:p>
    <w:p w:rsidR="00707B09" w:rsidRPr="00707B09" w:rsidRDefault="00CC781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Reda</w:t>
      </w:r>
      <w:r w:rsidR="00EE2C41">
        <w:rPr>
          <w:sz w:val="24"/>
          <w:szCs w:val="24"/>
          <w:lang w:eastAsia="zh-CN"/>
        </w:rPr>
        <w:t xml:space="preserve"> Production Systems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C78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</w:t>
      </w:r>
      <w:r w:rsidR="0081336E">
        <w:rPr>
          <w:sz w:val="24"/>
          <w:lang w:eastAsia="zh-CN"/>
        </w:rPr>
        <w:t>crane</w:t>
      </w:r>
    </w:p>
    <w:p w:rsidR="00CC7812" w:rsidRDefault="00E36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C7812">
        <w:rPr>
          <w:sz w:val="24"/>
          <w:lang w:eastAsia="zh-CN"/>
        </w:rPr>
        <w:t>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EE2C41" w:rsidRDefault="00EE2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E36B99" w:rsidRDefault="00E36B99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EE2C41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2C32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  <w:r w:rsidR="002C3237">
        <w:rPr>
          <w:sz w:val="24"/>
          <w:lang w:eastAsia="zh-CN"/>
        </w:rPr>
        <w:t xml:space="preserve"> (back to back with container)</w:t>
      </w:r>
    </w:p>
    <w:p w:rsidR="00CA23BB" w:rsidRDefault="00CA23BB" w:rsidP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and load onto lorry chassis</w:t>
      </w:r>
    </w:p>
    <w:p w:rsidR="00684C71" w:rsidRPr="002C3237" w:rsidRDefault="002C3237" w:rsidP="002C32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down machine case from lorry chassis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1FE" w:rsidRDefault="000A31FE">
      <w:r>
        <w:separator/>
      </w:r>
    </w:p>
  </w:endnote>
  <w:endnote w:type="continuationSeparator" w:id="0">
    <w:p w:rsidR="000A31FE" w:rsidRDefault="000A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4AD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4AD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1FE" w:rsidRDefault="000A31FE">
      <w:r>
        <w:separator/>
      </w:r>
    </w:p>
  </w:footnote>
  <w:footnote w:type="continuationSeparator" w:id="0">
    <w:p w:rsidR="000A31FE" w:rsidRDefault="000A31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A31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A31F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31FE"/>
    <w:rsid w:val="00104583"/>
    <w:rsid w:val="00205704"/>
    <w:rsid w:val="002C3237"/>
    <w:rsid w:val="004A00D4"/>
    <w:rsid w:val="004E4AD3"/>
    <w:rsid w:val="005A0EDA"/>
    <w:rsid w:val="00620B59"/>
    <w:rsid w:val="00684C71"/>
    <w:rsid w:val="00684FF8"/>
    <w:rsid w:val="006B6525"/>
    <w:rsid w:val="00707B09"/>
    <w:rsid w:val="007E7225"/>
    <w:rsid w:val="00805829"/>
    <w:rsid w:val="0081336E"/>
    <w:rsid w:val="00872D61"/>
    <w:rsid w:val="00A64537"/>
    <w:rsid w:val="00B85942"/>
    <w:rsid w:val="00C03437"/>
    <w:rsid w:val="00C80B32"/>
    <w:rsid w:val="00C8729C"/>
    <w:rsid w:val="00CA23BB"/>
    <w:rsid w:val="00CC7812"/>
    <w:rsid w:val="00E36B99"/>
    <w:rsid w:val="00E9120A"/>
    <w:rsid w:val="00EE2C41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2015-10-27T00:57:00Z</cp:lastPrinted>
  <dcterms:created xsi:type="dcterms:W3CDTF">2015-10-26T06:47:00Z</dcterms:created>
  <dcterms:modified xsi:type="dcterms:W3CDTF">2015-10-27T00:57:00Z</dcterms:modified>
</cp:coreProperties>
</file>