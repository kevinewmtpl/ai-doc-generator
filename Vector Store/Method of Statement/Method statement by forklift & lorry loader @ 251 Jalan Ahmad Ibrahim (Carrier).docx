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E689F" w14:textId="770414A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B6073F3" w14:textId="77777777" w:rsidR="007468DF" w:rsidRDefault="007468DF">
      <w:pPr>
        <w:rPr>
          <w:sz w:val="24"/>
        </w:rPr>
      </w:pPr>
    </w:p>
    <w:p w14:paraId="6E4D2976" w14:textId="1844E4D3" w:rsidR="00FC7A38" w:rsidRDefault="00E7275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91019">
        <w:rPr>
          <w:sz w:val="24"/>
        </w:rPr>
        <w:t>08</w:t>
      </w:r>
      <w:r w:rsidR="00E91019" w:rsidRPr="00E91019">
        <w:rPr>
          <w:sz w:val="24"/>
          <w:vertAlign w:val="superscript"/>
        </w:rPr>
        <w:t>th</w:t>
      </w:r>
      <w:r w:rsidR="00E91019">
        <w:rPr>
          <w:sz w:val="24"/>
        </w:rPr>
        <w:t xml:space="preserve"> Aug</w:t>
      </w:r>
      <w:r w:rsidR="00B16B5A">
        <w:rPr>
          <w:sz w:val="24"/>
        </w:rPr>
        <w:t xml:space="preserve"> 2025</w:t>
      </w:r>
    </w:p>
    <w:p w14:paraId="213C7B32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84EF339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7D5A52D" w14:textId="07BC547A"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0B5EFF">
        <w:rPr>
          <w:sz w:val="24"/>
          <w:lang w:eastAsia="zh-CN"/>
        </w:rPr>
        <w:t xml:space="preserve">case from </w:t>
      </w:r>
      <w:r w:rsidR="00670A2B">
        <w:rPr>
          <w:sz w:val="24"/>
          <w:lang w:eastAsia="zh-CN"/>
        </w:rPr>
        <w:t xml:space="preserve">container, </w:t>
      </w:r>
      <w:r w:rsidR="000B5EFF">
        <w:rPr>
          <w:sz w:val="24"/>
          <w:lang w:eastAsia="zh-CN"/>
        </w:rPr>
        <w:t>uncrate,</w:t>
      </w:r>
      <w:r w:rsidR="00E72755">
        <w:rPr>
          <w:sz w:val="24"/>
          <w:lang w:eastAsia="zh-CN"/>
        </w:rPr>
        <w:t xml:space="preserve"> </w:t>
      </w:r>
      <w:r w:rsidR="00814A8C">
        <w:rPr>
          <w:sz w:val="24"/>
          <w:lang w:eastAsia="zh-CN"/>
        </w:rPr>
        <w:t xml:space="preserve">shift and position into factory premise </w:t>
      </w:r>
    </w:p>
    <w:p w14:paraId="5A2E9686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851712A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7F449648" w14:textId="18E51A19" w:rsidR="00670A2B" w:rsidRDefault="00670A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 units Brazing machine</w:t>
      </w:r>
    </w:p>
    <w:p w14:paraId="5AC5116A" w14:textId="0B1AA97F" w:rsidR="000B5EFF" w:rsidRDefault="00670A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packing list </w:t>
      </w:r>
      <w:r w:rsidR="000B5EFF">
        <w:rPr>
          <w:bCs/>
          <w:sz w:val="24"/>
          <w:szCs w:val="24"/>
          <w:lang w:eastAsia="zh-CN"/>
        </w:rPr>
        <w:t xml:space="preserve"> </w:t>
      </w:r>
    </w:p>
    <w:p w14:paraId="1ADFC49D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586722F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61D742EC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1A2F4D60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3B81619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83475BA" w14:textId="6C7FC3F9" w:rsidR="00F147AF" w:rsidRPr="0073503C" w:rsidRDefault="00670A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</w:t>
      </w:r>
      <w:r w:rsidR="000B5EFF">
        <w:rPr>
          <w:bCs/>
          <w:sz w:val="24"/>
          <w:szCs w:val="24"/>
          <w:lang w:eastAsia="zh-CN"/>
        </w:rPr>
        <w:t>/08</w:t>
      </w:r>
      <w:r w:rsidR="00B16B5A">
        <w:rPr>
          <w:bCs/>
          <w:sz w:val="24"/>
          <w:szCs w:val="24"/>
          <w:lang w:eastAsia="zh-CN"/>
        </w:rPr>
        <w:t>/25</w:t>
      </w:r>
    </w:p>
    <w:p w14:paraId="3F9546B3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CC60A9B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3491C463" w14:textId="5B5E8FB4" w:rsidR="00D15AA2" w:rsidRDefault="003A21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0B5EFF">
        <w:rPr>
          <w:bCs/>
          <w:sz w:val="24"/>
          <w:szCs w:val="24"/>
          <w:lang w:eastAsia="zh-CN"/>
        </w:rPr>
        <w:t xml:space="preserve"> am </w:t>
      </w:r>
    </w:p>
    <w:p w14:paraId="5727C8E7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C5335F0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F4900DF" w14:textId="3D123847" w:rsidR="00D15AA2" w:rsidRDefault="00670A2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251 Jalan Ahmad Ibrahim</w:t>
      </w:r>
      <w:r w:rsidR="00814A8C">
        <w:rPr>
          <w:bCs/>
          <w:sz w:val="24"/>
          <w:szCs w:val="24"/>
          <w:lang w:eastAsia="zh-CN"/>
        </w:rPr>
        <w:t xml:space="preserve"> </w:t>
      </w:r>
    </w:p>
    <w:p w14:paraId="7EB325D4" w14:textId="23850013" w:rsidR="007E0784" w:rsidRDefault="00670A2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Carrier Transicold</w:t>
      </w:r>
      <w:r w:rsidR="003A214A">
        <w:rPr>
          <w:bCs/>
          <w:sz w:val="24"/>
          <w:szCs w:val="24"/>
          <w:lang w:eastAsia="zh-CN"/>
        </w:rPr>
        <w:t xml:space="preserve"> Pte</w:t>
      </w:r>
      <w:r w:rsidR="00EF689E">
        <w:rPr>
          <w:bCs/>
          <w:sz w:val="24"/>
          <w:szCs w:val="24"/>
          <w:lang w:eastAsia="zh-CN"/>
        </w:rPr>
        <w:t xml:space="preserve"> Ltd</w:t>
      </w:r>
    </w:p>
    <w:p w14:paraId="39BF2669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5314F4D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83BDBF0" w14:textId="46524077" w:rsidR="00B16B5A" w:rsidRDefault="00B16B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27DCA5CC" w14:textId="55B67739" w:rsidR="00281456" w:rsidRDefault="00E72755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D24D2">
        <w:rPr>
          <w:sz w:val="24"/>
          <w:lang w:eastAsia="zh-CN"/>
        </w:rPr>
        <w:t>5</w:t>
      </w:r>
      <w:r w:rsidR="003A214A">
        <w:rPr>
          <w:sz w:val="24"/>
          <w:lang w:eastAsia="zh-CN"/>
        </w:rPr>
        <w:t xml:space="preserve">ton </w:t>
      </w:r>
      <w:r w:rsidR="00175F21">
        <w:rPr>
          <w:sz w:val="24"/>
          <w:lang w:eastAsia="zh-CN"/>
        </w:rPr>
        <w:t xml:space="preserve">forklift </w:t>
      </w:r>
    </w:p>
    <w:p w14:paraId="10B41E91" w14:textId="1AECA2BB" w:rsidR="00281456" w:rsidRDefault="00EF689E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281456">
        <w:rPr>
          <w:sz w:val="24"/>
          <w:lang w:eastAsia="zh-CN"/>
        </w:rPr>
        <w:t>rowbar</w:t>
      </w:r>
      <w:r>
        <w:rPr>
          <w:sz w:val="24"/>
          <w:lang w:eastAsia="zh-CN"/>
        </w:rPr>
        <w:t>/w</w:t>
      </w:r>
      <w:r w:rsidR="00281456">
        <w:rPr>
          <w:sz w:val="24"/>
          <w:lang w:eastAsia="zh-CN"/>
        </w:rPr>
        <w:t>o</w:t>
      </w:r>
      <w:r w:rsidR="003A214A">
        <w:rPr>
          <w:sz w:val="24"/>
          <w:lang w:eastAsia="zh-CN"/>
        </w:rPr>
        <w:t>o</w:t>
      </w:r>
      <w:r w:rsidR="00281456">
        <w:rPr>
          <w:sz w:val="24"/>
          <w:lang w:eastAsia="zh-CN"/>
        </w:rPr>
        <w:t xml:space="preserve">dblock </w:t>
      </w:r>
    </w:p>
    <w:p w14:paraId="60B45760" w14:textId="596511FE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F689E">
        <w:rPr>
          <w:sz w:val="24"/>
          <w:lang w:eastAsia="zh-CN"/>
        </w:rPr>
        <w:t>/webbing</w:t>
      </w:r>
      <w:r w:rsidR="00B16B5A">
        <w:rPr>
          <w:sz w:val="24"/>
          <w:lang w:eastAsia="zh-CN"/>
        </w:rPr>
        <w:t xml:space="preserve"> </w:t>
      </w:r>
      <w:r w:rsidR="009F1764">
        <w:rPr>
          <w:sz w:val="24"/>
          <w:lang w:eastAsia="zh-CN"/>
        </w:rPr>
        <w:t>sling</w:t>
      </w:r>
    </w:p>
    <w:p w14:paraId="4D43CA0F" w14:textId="52F4F876" w:rsidR="007E0784" w:rsidRDefault="00EF68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3A214A">
        <w:rPr>
          <w:sz w:val="24"/>
          <w:lang w:eastAsia="zh-CN"/>
        </w:rPr>
        <w:t>allet truck</w:t>
      </w:r>
    </w:p>
    <w:p w14:paraId="556E5F5A" w14:textId="0A2A79B7" w:rsidR="00670A2B" w:rsidRDefault="00670A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metal plate (to lay out for floor protection) </w:t>
      </w:r>
    </w:p>
    <w:p w14:paraId="3CAB6F4D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7D9AC40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14B1CD79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0424539B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4B9CA26D" w14:textId="77777777" w:rsidR="003A214A" w:rsidRDefault="003A214A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0A82114" w14:textId="032C0A88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4D099F7B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053819C4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5441183E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04BEA86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5B70F503" w14:textId="3DCD5D88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</w:t>
      </w:r>
      <w:r w:rsidR="003A214A">
        <w:rPr>
          <w:sz w:val="24"/>
          <w:szCs w:val="24"/>
          <w:lang w:eastAsia="zh-CN"/>
        </w:rPr>
        <w:t xml:space="preserve"> and</w:t>
      </w:r>
      <w:r>
        <w:rPr>
          <w:sz w:val="24"/>
          <w:szCs w:val="24"/>
          <w:lang w:eastAsia="zh-CN"/>
        </w:rPr>
        <w:t xml:space="preserve"> lorry loader operator will be involved in this operation </w:t>
      </w:r>
    </w:p>
    <w:p w14:paraId="1774683B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7CF67BD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CBA25E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1120A86C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2CE9FA85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273C9E81" w14:textId="5FC6651A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>certified</w:t>
      </w:r>
      <w:r w:rsidR="003A214A">
        <w:rPr>
          <w:sz w:val="24"/>
          <w:szCs w:val="24"/>
        </w:rPr>
        <w:t xml:space="preserve"> </w:t>
      </w:r>
      <w:r w:rsidR="00B16B5A">
        <w:rPr>
          <w:sz w:val="24"/>
          <w:szCs w:val="24"/>
        </w:rPr>
        <w:t xml:space="preserve">forklift operator 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B997AB3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2A051BF1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10DAA25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3468D11D" w14:textId="44528DDF" w:rsidR="00EF689E" w:rsidRDefault="00EF689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crane with outrigger fully extended and resting on timber mats as base plate </w:t>
      </w:r>
    </w:p>
    <w:p w14:paraId="24450CC2" w14:textId="77777777"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0807349D" w14:textId="1DA81639" w:rsidR="0071193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E72755">
        <w:rPr>
          <w:b w:val="0"/>
          <w:sz w:val="24"/>
          <w:szCs w:val="24"/>
          <w:u w:val="none"/>
          <w:lang w:eastAsia="zh-CN"/>
        </w:rPr>
        <w:t xml:space="preserve"> down machin</w:t>
      </w:r>
      <w:r w:rsidR="003A214A">
        <w:rPr>
          <w:b w:val="0"/>
          <w:sz w:val="24"/>
          <w:szCs w:val="24"/>
          <w:u w:val="none"/>
          <w:lang w:eastAsia="zh-CN"/>
        </w:rPr>
        <w:t>e case</w:t>
      </w:r>
      <w:r w:rsidR="00E72755">
        <w:rPr>
          <w:b w:val="0"/>
          <w:sz w:val="24"/>
          <w:szCs w:val="24"/>
          <w:u w:val="none"/>
          <w:lang w:eastAsia="zh-CN"/>
        </w:rPr>
        <w:t xml:space="preserve"> from</w:t>
      </w:r>
      <w:r w:rsidR="003A214A">
        <w:rPr>
          <w:b w:val="0"/>
          <w:sz w:val="24"/>
          <w:szCs w:val="24"/>
          <w:u w:val="none"/>
          <w:lang w:eastAsia="zh-CN"/>
        </w:rPr>
        <w:t xml:space="preserve"> </w:t>
      </w:r>
      <w:r w:rsidR="00670A2B">
        <w:rPr>
          <w:b w:val="0"/>
          <w:sz w:val="24"/>
          <w:szCs w:val="24"/>
          <w:u w:val="none"/>
          <w:lang w:eastAsia="zh-CN"/>
        </w:rPr>
        <w:t>container</w:t>
      </w:r>
      <w:r w:rsidR="003A214A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14:paraId="2AF7D30A" w14:textId="77777777" w:rsidR="003A214A" w:rsidRDefault="003A214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14:paraId="29627C31" w14:textId="3D44B813" w:rsidR="003A214A" w:rsidRPr="00E72755" w:rsidRDefault="003A214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Use forklift to fork up and detach machine from base  </w:t>
      </w:r>
    </w:p>
    <w:p w14:paraId="177A1F1D" w14:textId="77777777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2755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 </w:t>
      </w:r>
    </w:p>
    <w:p w14:paraId="4308583A" w14:textId="193BD3D4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14:paraId="322D87DB" w14:textId="77777777" w:rsidR="00711935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17C1ADC9" w14:textId="77777777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>ert levelling pad under machine</w:t>
      </w:r>
      <w:r w:rsidR="00175F21">
        <w:rPr>
          <w:b w:val="0"/>
          <w:sz w:val="24"/>
          <w:u w:val="none"/>
          <w:lang w:eastAsia="zh-CN"/>
        </w:rPr>
        <w:t xml:space="preserve"> bed </w:t>
      </w:r>
    </w:p>
    <w:p w14:paraId="7C34A798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0B0E7F89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463F746D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0B62424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 </w:t>
      </w:r>
    </w:p>
    <w:p w14:paraId="53957EF9" w14:textId="110346B1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293506DA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72549E5A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334BD5A3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7F4F9A43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FA068C" w14:textId="77777777" w:rsidR="002E59F6" w:rsidRDefault="002E59F6">
      <w:r>
        <w:separator/>
      </w:r>
    </w:p>
  </w:endnote>
  <w:endnote w:type="continuationSeparator" w:id="0">
    <w:p w14:paraId="49097662" w14:textId="77777777" w:rsidR="002E59F6" w:rsidRDefault="002E5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32F8F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2A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2A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4AB543" w14:textId="77777777" w:rsidR="002E59F6" w:rsidRDefault="002E59F6">
      <w:r>
        <w:separator/>
      </w:r>
    </w:p>
  </w:footnote>
  <w:footnote w:type="continuationSeparator" w:id="0">
    <w:p w14:paraId="14938449" w14:textId="77777777" w:rsidR="002E59F6" w:rsidRDefault="002E5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736C0" w14:textId="5C95B175" w:rsidR="00FC7A38" w:rsidRPr="00E34AA1" w:rsidRDefault="00E91019" w:rsidP="00E34AA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73FBAFA" wp14:editId="3D6959B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34AA1">
      <w:rPr>
        <w:b/>
        <w:sz w:val="28"/>
      </w:rPr>
      <w:t xml:space="preserve">                  </w:t>
    </w:r>
    <w:r w:rsidR="00DE52F9">
      <w:rPr>
        <w:b/>
        <w:sz w:val="28"/>
      </w:rPr>
      <w:t xml:space="preserve"> </w:t>
    </w:r>
    <w:r w:rsidR="00DE52F9">
      <w:rPr>
        <w:b/>
        <w:color w:val="0000FF"/>
        <w:sz w:val="28"/>
      </w:rPr>
      <w:t>ERIC WONG MACHINERY TRANSPORTATION PTE LTD</w:t>
    </w:r>
  </w:p>
  <w:p w14:paraId="2A2C6155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039EBDD8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7BE5B147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5CED84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B4BA30F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3986286">
    <w:abstractNumId w:val="2"/>
  </w:num>
  <w:num w:numId="2" w16cid:durableId="1064990367">
    <w:abstractNumId w:val="4"/>
  </w:num>
  <w:num w:numId="3" w16cid:durableId="615062186">
    <w:abstractNumId w:val="0"/>
  </w:num>
  <w:num w:numId="4" w16cid:durableId="235938127">
    <w:abstractNumId w:val="9"/>
  </w:num>
  <w:num w:numId="5" w16cid:durableId="1502117007">
    <w:abstractNumId w:val="5"/>
  </w:num>
  <w:num w:numId="6" w16cid:durableId="2083140091">
    <w:abstractNumId w:val="6"/>
  </w:num>
  <w:num w:numId="7" w16cid:durableId="260768049">
    <w:abstractNumId w:val="3"/>
  </w:num>
  <w:num w:numId="8" w16cid:durableId="845485509">
    <w:abstractNumId w:val="7"/>
  </w:num>
  <w:num w:numId="9" w16cid:durableId="2133284540">
    <w:abstractNumId w:val="1"/>
  </w:num>
  <w:num w:numId="10" w16cid:durableId="1824422998">
    <w:abstractNumId w:val="8"/>
  </w:num>
  <w:num w:numId="11" w16cid:durableId="156749622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6F43"/>
    <w:rsid w:val="00083B53"/>
    <w:rsid w:val="000B14C2"/>
    <w:rsid w:val="000B5EFF"/>
    <w:rsid w:val="000D24D2"/>
    <w:rsid w:val="000E48B7"/>
    <w:rsid w:val="001222FA"/>
    <w:rsid w:val="00147418"/>
    <w:rsid w:val="00147E2F"/>
    <w:rsid w:val="0015089C"/>
    <w:rsid w:val="001603BC"/>
    <w:rsid w:val="00175F21"/>
    <w:rsid w:val="0018220D"/>
    <w:rsid w:val="001A79AD"/>
    <w:rsid w:val="001B2B9F"/>
    <w:rsid w:val="001D682C"/>
    <w:rsid w:val="001F45D6"/>
    <w:rsid w:val="0025786A"/>
    <w:rsid w:val="00281456"/>
    <w:rsid w:val="00282A7E"/>
    <w:rsid w:val="00297257"/>
    <w:rsid w:val="002D5C62"/>
    <w:rsid w:val="002E59F6"/>
    <w:rsid w:val="002E5BAE"/>
    <w:rsid w:val="00372A1A"/>
    <w:rsid w:val="00387587"/>
    <w:rsid w:val="00391A33"/>
    <w:rsid w:val="003A214A"/>
    <w:rsid w:val="003B5737"/>
    <w:rsid w:val="003B7E9C"/>
    <w:rsid w:val="003C57D8"/>
    <w:rsid w:val="004021A7"/>
    <w:rsid w:val="004261D0"/>
    <w:rsid w:val="00430975"/>
    <w:rsid w:val="0043599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0A2B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03934"/>
    <w:rsid w:val="00812A1B"/>
    <w:rsid w:val="00814A8C"/>
    <w:rsid w:val="00820F04"/>
    <w:rsid w:val="008248D1"/>
    <w:rsid w:val="00843016"/>
    <w:rsid w:val="00853AD2"/>
    <w:rsid w:val="00864557"/>
    <w:rsid w:val="00883F1F"/>
    <w:rsid w:val="008937B8"/>
    <w:rsid w:val="008C3313"/>
    <w:rsid w:val="008F7E9B"/>
    <w:rsid w:val="009144E9"/>
    <w:rsid w:val="0093381E"/>
    <w:rsid w:val="00940648"/>
    <w:rsid w:val="00951BE3"/>
    <w:rsid w:val="0095706B"/>
    <w:rsid w:val="00976D96"/>
    <w:rsid w:val="0097704D"/>
    <w:rsid w:val="009B0018"/>
    <w:rsid w:val="009B421A"/>
    <w:rsid w:val="009B64F4"/>
    <w:rsid w:val="009C3595"/>
    <w:rsid w:val="009F1764"/>
    <w:rsid w:val="00A30847"/>
    <w:rsid w:val="00A72C6E"/>
    <w:rsid w:val="00A82D44"/>
    <w:rsid w:val="00A90DED"/>
    <w:rsid w:val="00AB3511"/>
    <w:rsid w:val="00AB5AF9"/>
    <w:rsid w:val="00AC385A"/>
    <w:rsid w:val="00AD14A5"/>
    <w:rsid w:val="00AF5C78"/>
    <w:rsid w:val="00B014B7"/>
    <w:rsid w:val="00B058E3"/>
    <w:rsid w:val="00B16B5A"/>
    <w:rsid w:val="00B36E1D"/>
    <w:rsid w:val="00B62E7E"/>
    <w:rsid w:val="00B776A5"/>
    <w:rsid w:val="00B826A0"/>
    <w:rsid w:val="00BE0949"/>
    <w:rsid w:val="00C0371B"/>
    <w:rsid w:val="00C05075"/>
    <w:rsid w:val="00C161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00B4"/>
    <w:rsid w:val="00D07597"/>
    <w:rsid w:val="00D15AA2"/>
    <w:rsid w:val="00D24D51"/>
    <w:rsid w:val="00D30FF5"/>
    <w:rsid w:val="00D370AF"/>
    <w:rsid w:val="00D63E8A"/>
    <w:rsid w:val="00D9569A"/>
    <w:rsid w:val="00D95D0B"/>
    <w:rsid w:val="00DA0070"/>
    <w:rsid w:val="00DA0349"/>
    <w:rsid w:val="00DA7EF3"/>
    <w:rsid w:val="00DD6A1A"/>
    <w:rsid w:val="00DE52F9"/>
    <w:rsid w:val="00DF421F"/>
    <w:rsid w:val="00E04147"/>
    <w:rsid w:val="00E27E2B"/>
    <w:rsid w:val="00E30442"/>
    <w:rsid w:val="00E34AA1"/>
    <w:rsid w:val="00E35857"/>
    <w:rsid w:val="00E40E90"/>
    <w:rsid w:val="00E64C7C"/>
    <w:rsid w:val="00E72755"/>
    <w:rsid w:val="00E852D5"/>
    <w:rsid w:val="00E91019"/>
    <w:rsid w:val="00EC18FD"/>
    <w:rsid w:val="00ED0A49"/>
    <w:rsid w:val="00EE334C"/>
    <w:rsid w:val="00EF689E"/>
    <w:rsid w:val="00F147AF"/>
    <w:rsid w:val="00F53333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EC7CD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266B-28E3-4A25-A770-647A18BEC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2025-07-30T07:17:00Z</cp:lastPrinted>
  <dcterms:created xsi:type="dcterms:W3CDTF">2025-08-08T01:01:00Z</dcterms:created>
  <dcterms:modified xsi:type="dcterms:W3CDTF">2025-08-08T01:01:00Z</dcterms:modified>
</cp:coreProperties>
</file>