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24606E" w:rsidRDefault="0024606E">
      <w:pPr>
        <w:rPr>
          <w:sz w:val="24"/>
        </w:rPr>
      </w:pPr>
    </w:p>
    <w:p w:rsidR="00684C71" w:rsidRDefault="00E12BF9">
      <w:pPr>
        <w:rPr>
          <w:sz w:val="24"/>
          <w:lang w:eastAsia="zh-CN"/>
        </w:rPr>
      </w:pPr>
      <w:r>
        <w:rPr>
          <w:sz w:val="24"/>
        </w:rPr>
        <w:t>Date: 17</w:t>
      </w:r>
      <w:r>
        <w:rPr>
          <w:sz w:val="24"/>
          <w:vertAlign w:val="superscript"/>
        </w:rPr>
        <w:t>th</w:t>
      </w:r>
      <w:r>
        <w:rPr>
          <w:sz w:val="24"/>
        </w:rPr>
        <w:t xml:space="preserve"> Sep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954D9">
        <w:rPr>
          <w:sz w:val="24"/>
          <w:lang w:eastAsia="zh-CN"/>
        </w:rPr>
        <w:t>hoist down</w:t>
      </w:r>
      <w:r>
        <w:rPr>
          <w:sz w:val="24"/>
          <w:lang w:eastAsia="zh-CN"/>
        </w:rPr>
        <w:t xml:space="preserve"> </w:t>
      </w:r>
      <w:r w:rsidR="0024606E">
        <w:rPr>
          <w:sz w:val="24"/>
          <w:lang w:eastAsia="zh-CN"/>
        </w:rPr>
        <w:t>1</w:t>
      </w:r>
      <w:r w:rsidR="00837F27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 w:rsidR="001C782A">
        <w:rPr>
          <w:sz w:val="24"/>
          <w:lang w:eastAsia="zh-CN"/>
        </w:rPr>
        <w:t>machine</w:t>
      </w:r>
      <w:r w:rsidR="00E12BF9">
        <w:rPr>
          <w:sz w:val="24"/>
          <w:lang w:eastAsia="zh-CN"/>
        </w:rPr>
        <w:t xml:space="preserve"> </w:t>
      </w:r>
      <w:r w:rsidR="00B56DA8">
        <w:rPr>
          <w:sz w:val="24"/>
          <w:lang w:eastAsia="zh-CN"/>
        </w:rPr>
        <w:t xml:space="preserve">with parts </w:t>
      </w:r>
      <w:r w:rsidR="00E12BF9">
        <w:rPr>
          <w:sz w:val="24"/>
          <w:lang w:eastAsia="zh-CN"/>
        </w:rPr>
        <w:t>from low loader</w:t>
      </w:r>
      <w:r w:rsidR="00837F27">
        <w:rPr>
          <w:sz w:val="24"/>
          <w:lang w:eastAsia="zh-CN"/>
        </w:rPr>
        <w:t xml:space="preserve">, </w:t>
      </w:r>
      <w:r w:rsidR="00B56DA8">
        <w:rPr>
          <w:sz w:val="24"/>
          <w:lang w:eastAsia="zh-CN"/>
        </w:rPr>
        <w:t xml:space="preserve">assemble outside of tenant premise, </w:t>
      </w:r>
      <w:r>
        <w:rPr>
          <w:sz w:val="24"/>
          <w:lang w:eastAsia="zh-CN"/>
        </w:rPr>
        <w:t>s</w:t>
      </w:r>
      <w:r w:rsidR="00B56DA8">
        <w:rPr>
          <w:sz w:val="24"/>
          <w:lang w:eastAsia="zh-CN"/>
        </w:rPr>
        <w:t>hift and position into factory</w:t>
      </w:r>
      <w:r w:rsidR="0024606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premise </w:t>
      </w:r>
      <w:r w:rsidR="00837F27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D71D95" w:rsidRDefault="00E12BF9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 unit Wele LB</w:t>
      </w:r>
      <w:r w:rsidR="00332F1D">
        <w:rPr>
          <w:b/>
          <w:bCs/>
          <w:sz w:val="24"/>
          <w:szCs w:val="24"/>
          <w:lang w:eastAsia="zh-CN"/>
        </w:rPr>
        <w:t xml:space="preserve">-321YZ2M machine </w:t>
      </w:r>
    </w:p>
    <w:p w:rsidR="00D32776" w:rsidRDefault="0024606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Dim:</w:t>
      </w:r>
      <w:r w:rsidR="00B56DA8">
        <w:rPr>
          <w:b/>
          <w:bCs/>
          <w:sz w:val="24"/>
          <w:szCs w:val="24"/>
          <w:lang w:eastAsia="zh-CN"/>
        </w:rPr>
        <w:t xml:space="preserve"> 875 x 404 x 315</w:t>
      </w:r>
      <w:r w:rsidR="007A0232">
        <w:rPr>
          <w:b/>
          <w:bCs/>
          <w:sz w:val="24"/>
          <w:szCs w:val="24"/>
          <w:lang w:eastAsia="zh-CN"/>
        </w:rPr>
        <w:t xml:space="preserve"> cm </w:t>
      </w:r>
      <w:r w:rsidR="00D32776">
        <w:rPr>
          <w:b/>
          <w:bCs/>
          <w:sz w:val="24"/>
          <w:szCs w:val="24"/>
          <w:lang w:eastAsia="zh-CN"/>
        </w:rPr>
        <w:t xml:space="preserve">/ </w:t>
      </w:r>
      <w:r>
        <w:rPr>
          <w:b/>
          <w:bCs/>
          <w:sz w:val="24"/>
          <w:szCs w:val="24"/>
          <w:lang w:eastAsia="zh-CN"/>
        </w:rPr>
        <w:t xml:space="preserve">Wt: </w:t>
      </w:r>
      <w:r w:rsidR="00D32776">
        <w:rPr>
          <w:b/>
          <w:bCs/>
          <w:sz w:val="24"/>
          <w:szCs w:val="24"/>
          <w:lang w:eastAsia="zh-CN"/>
        </w:rPr>
        <w:t>25, 500</w:t>
      </w:r>
      <w:r w:rsidR="00B733A5">
        <w:rPr>
          <w:b/>
          <w:bCs/>
          <w:sz w:val="24"/>
          <w:szCs w:val="24"/>
          <w:lang w:eastAsia="zh-CN"/>
        </w:rPr>
        <w:t xml:space="preserve"> kg</w:t>
      </w:r>
    </w:p>
    <w:p w:rsidR="0024606E" w:rsidRPr="0024606E" w:rsidRDefault="00D32776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Dim: 488 x 336 x 360 cm / Wt: 14, 000 kg</w:t>
      </w:r>
      <w:r w:rsidR="00B733A5">
        <w:rPr>
          <w:b/>
          <w:bCs/>
          <w:sz w:val="24"/>
          <w:szCs w:val="24"/>
          <w:lang w:eastAsia="zh-CN"/>
        </w:rPr>
        <w:t xml:space="preserve"> 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332F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332F1D" w:rsidRDefault="00332F1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19/09/24  -  23/09/24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4A5AC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BC5A20">
        <w:rPr>
          <w:bCs/>
          <w:sz w:val="24"/>
          <w:szCs w:val="24"/>
          <w:lang w:eastAsia="zh-CN"/>
        </w:rPr>
        <w:t xml:space="preserve"> am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4A5AC0" w:rsidP="00707B09">
      <w:pPr>
        <w:pStyle w:val="Heading4"/>
      </w:pPr>
      <w:r>
        <w:t>Blk 20 A.M.K Industrial Pk 2A #01-02</w:t>
      </w:r>
    </w:p>
    <w:p w:rsidR="00684C71" w:rsidRDefault="004A5AC0" w:rsidP="0024606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Fujitson </w:t>
      </w:r>
    </w:p>
    <w:p w:rsidR="0024606E" w:rsidRPr="0024606E" w:rsidRDefault="0024606E" w:rsidP="0024606E">
      <w:pPr>
        <w:rPr>
          <w:sz w:val="24"/>
          <w:szCs w:val="24"/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2460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10</w:t>
      </w:r>
      <w:r w:rsidR="002D3928">
        <w:rPr>
          <w:sz w:val="24"/>
          <w:lang w:eastAsia="zh-CN"/>
        </w:rPr>
        <w:t>0</w:t>
      </w:r>
      <w:r w:rsidR="00707B09">
        <w:rPr>
          <w:sz w:val="24"/>
          <w:lang w:eastAsia="zh-CN"/>
        </w:rPr>
        <w:t xml:space="preserve"> ton mobile </w:t>
      </w:r>
      <w:r w:rsidR="0081336E">
        <w:rPr>
          <w:sz w:val="24"/>
          <w:lang w:eastAsia="zh-CN"/>
        </w:rPr>
        <w:t>crane</w:t>
      </w:r>
    </w:p>
    <w:p w:rsidR="002639DB" w:rsidRDefault="007C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</w:p>
    <w:p w:rsidR="0024606E" w:rsidRDefault="00723B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</w:t>
      </w:r>
      <w:r w:rsidR="0024606E">
        <w:rPr>
          <w:sz w:val="24"/>
          <w:lang w:eastAsia="zh-CN"/>
        </w:rPr>
        <w:t>ow loader</w:t>
      </w:r>
    </w:p>
    <w:p w:rsidR="00650074" w:rsidRDefault="007C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707B09">
        <w:rPr>
          <w:sz w:val="24"/>
          <w:lang w:eastAsia="zh-CN"/>
        </w:rPr>
        <w:t xml:space="preserve"> rollers</w:t>
      </w:r>
    </w:p>
    <w:p w:rsidR="00723BEB" w:rsidRDefault="00723B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 jack</w:t>
      </w:r>
    </w:p>
    <w:p w:rsidR="00463987" w:rsidRDefault="00723B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463987">
        <w:rPr>
          <w:sz w:val="24"/>
          <w:lang w:eastAsia="zh-CN"/>
        </w:rPr>
        <w:t xml:space="preserve">ebbing </w:t>
      </w:r>
    </w:p>
    <w:p w:rsidR="007C44FF" w:rsidRDefault="002460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9D0FBE">
        <w:rPr>
          <w:sz w:val="24"/>
          <w:lang w:eastAsia="zh-CN"/>
        </w:rPr>
        <w:t>hackle</w:t>
      </w:r>
    </w:p>
    <w:p w:rsidR="00650074" w:rsidRDefault="00723B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9D0FBE">
        <w:rPr>
          <w:sz w:val="24"/>
          <w:lang w:eastAsia="zh-CN"/>
        </w:rPr>
        <w:t>f</w:t>
      </w:r>
      <w:r w:rsidR="00707B09">
        <w:rPr>
          <w:sz w:val="24"/>
          <w:lang w:eastAsia="zh-CN"/>
        </w:rPr>
        <w:t>orklift</w:t>
      </w:r>
    </w:p>
    <w:p w:rsidR="002430D1" w:rsidRDefault="004639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 (to lay out for floor protection)</w:t>
      </w:r>
    </w:p>
    <w:p w:rsidR="00684C71" w:rsidRPr="00463987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56040" w:rsidRDefault="00656040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Pr="002430D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56DA8" w:rsidRDefault="00B56DA8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B56DA8" w:rsidRDefault="00B56DA8" w:rsidP="00A3270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B56DA8" w:rsidRDefault="00B56DA8" w:rsidP="00A3270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B56DA8" w:rsidRPr="00B56DA8" w:rsidRDefault="00B56DA8" w:rsidP="00A3270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7C44FF" w:rsidRDefault="007C44F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723BE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2430D1">
      <w:pPr>
        <w:pStyle w:val="BodyText2"/>
      </w:pPr>
      <w:r>
        <w:rPr>
          <w:rFonts w:hint="eastAsia"/>
        </w:rPr>
        <w:t xml:space="preserve">Lifting crew shall be composed to the following but </w:t>
      </w:r>
      <w:r>
        <w:t xml:space="preserve">not limited by other trained personnel in respect to </w:t>
      </w:r>
      <w:r w:rsidR="00B56DA8">
        <w:t>number of crew needed for the operation:</w:t>
      </w:r>
    </w:p>
    <w:p w:rsidR="00B56DA8" w:rsidRDefault="00B56DA8">
      <w:pPr>
        <w:pStyle w:val="BodyText2"/>
      </w:pPr>
      <w:r>
        <w:t>a. Lifting Supervisor</w:t>
      </w:r>
    </w:p>
    <w:p w:rsidR="00B56DA8" w:rsidRDefault="00B56DA8">
      <w:pPr>
        <w:pStyle w:val="BodyText2"/>
      </w:pPr>
      <w:r>
        <w:t>b. Mobile Crane Operator</w:t>
      </w:r>
    </w:p>
    <w:p w:rsidR="00B56DA8" w:rsidRDefault="00B56DA8">
      <w:pPr>
        <w:pStyle w:val="BodyText2"/>
      </w:pPr>
      <w:r>
        <w:t>c. Lorry Loader Operator</w:t>
      </w:r>
    </w:p>
    <w:p w:rsidR="00B56DA8" w:rsidRDefault="00B56DA8">
      <w:pPr>
        <w:pStyle w:val="BodyText2"/>
      </w:pPr>
      <w:r>
        <w:t>d. Signalman</w:t>
      </w:r>
    </w:p>
    <w:p w:rsidR="00B56DA8" w:rsidRDefault="00B56DA8">
      <w:pPr>
        <w:pStyle w:val="BodyText2"/>
      </w:pPr>
      <w:r>
        <w:t>e. Riggerman</w:t>
      </w:r>
    </w:p>
    <w:p w:rsidR="00B56DA8" w:rsidRDefault="00B56DA8">
      <w:pPr>
        <w:pStyle w:val="BodyText2"/>
      </w:pPr>
      <w:r>
        <w:t>f. Skill Mover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9D0FBE" w:rsidRDefault="00723BEB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410512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>mobile</w:t>
      </w:r>
      <w:r w:rsidR="00E33CBC">
        <w:rPr>
          <w:sz w:val="24"/>
          <w:lang w:eastAsia="zh-CN"/>
        </w:rPr>
        <w:t xml:space="preserve"> crane at designated unloading area</w:t>
      </w:r>
    </w:p>
    <w:p w:rsidR="00723BEB" w:rsidRDefault="00723BEB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</w:t>
      </w:r>
      <w:r w:rsidR="00B733A5">
        <w:rPr>
          <w:sz w:val="24"/>
          <w:lang w:eastAsia="zh-CN"/>
        </w:rPr>
        <w:t>ting</w:t>
      </w:r>
      <w:r>
        <w:rPr>
          <w:sz w:val="24"/>
          <w:lang w:eastAsia="zh-CN"/>
        </w:rPr>
        <w:t xml:space="preserve"> up crane on site </w:t>
      </w:r>
      <w:r w:rsidR="00B56DA8">
        <w:rPr>
          <w:sz w:val="24"/>
          <w:lang w:eastAsia="zh-CN"/>
        </w:rPr>
        <w:t>with outriggers fully extended and resting on steel plate/timber mats as base plate</w:t>
      </w:r>
    </w:p>
    <w:p w:rsidR="00B56DA8" w:rsidRDefault="00B56DA8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880467" w:rsidRDefault="00B733A5" w:rsidP="00B9346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r</w:t>
      </w:r>
      <w:r w:rsidR="00E33CBC">
        <w:rPr>
          <w:sz w:val="24"/>
          <w:lang w:eastAsia="zh-CN"/>
        </w:rPr>
        <w:t xml:space="preserve">everse low loader to near </w:t>
      </w:r>
      <w:r w:rsidR="0063051E">
        <w:rPr>
          <w:sz w:val="24"/>
          <w:lang w:eastAsia="zh-CN"/>
        </w:rPr>
        <w:t xml:space="preserve">mobile </w:t>
      </w:r>
      <w:r w:rsidR="00E33CBC">
        <w:rPr>
          <w:sz w:val="24"/>
          <w:lang w:eastAsia="zh-CN"/>
        </w:rPr>
        <w:t>crane</w:t>
      </w:r>
    </w:p>
    <w:p w:rsidR="00E33CBC" w:rsidRDefault="00723BEB" w:rsidP="00723BE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a</w:t>
      </w:r>
      <w:r w:rsidR="00625D4E" w:rsidRPr="00723BEB">
        <w:rPr>
          <w:sz w:val="24"/>
          <w:lang w:eastAsia="zh-CN"/>
        </w:rPr>
        <w:t xml:space="preserve">ttached sling to crane hook </w:t>
      </w:r>
    </w:p>
    <w:p w:rsidR="0063051E" w:rsidRPr="00723BEB" w:rsidRDefault="0063051E" w:rsidP="00723BE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Pr="00723BEB">
        <w:rPr>
          <w:sz w:val="24"/>
          <w:lang w:eastAsia="zh-CN"/>
        </w:rPr>
        <w:t xml:space="preserve">ecure </w:t>
      </w:r>
      <w:r>
        <w:rPr>
          <w:sz w:val="24"/>
          <w:lang w:eastAsia="zh-CN"/>
        </w:rPr>
        <w:t xml:space="preserve">sling </w:t>
      </w:r>
      <w:r w:rsidRPr="00723BEB">
        <w:rPr>
          <w:sz w:val="24"/>
          <w:lang w:eastAsia="zh-CN"/>
        </w:rPr>
        <w:t>to rigging point of machine</w:t>
      </w:r>
    </w:p>
    <w:p w:rsidR="00723BEB" w:rsidRDefault="00625D4E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723BEB">
        <w:rPr>
          <w:sz w:val="24"/>
          <w:lang w:eastAsia="zh-CN"/>
        </w:rPr>
        <w:t xml:space="preserve"> up machine from low loader</w:t>
      </w:r>
    </w:p>
    <w:p w:rsidR="00E33CBC" w:rsidRDefault="00723BEB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Move out low loader away</w:t>
      </w:r>
      <w:r w:rsidR="00625D4E">
        <w:rPr>
          <w:sz w:val="24"/>
          <w:lang w:eastAsia="zh-CN"/>
        </w:rPr>
        <w:t xml:space="preserve"> </w:t>
      </w:r>
      <w:r w:rsidR="00D86DCD">
        <w:rPr>
          <w:sz w:val="24"/>
          <w:lang w:eastAsia="zh-CN"/>
        </w:rPr>
        <w:t xml:space="preserve"> </w:t>
      </w:r>
    </w:p>
    <w:p w:rsidR="00AF5391" w:rsidRPr="00723BEB" w:rsidRDefault="0041482A" w:rsidP="00723BE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23BEB">
        <w:rPr>
          <w:sz w:val="24"/>
          <w:lang w:eastAsia="zh-CN"/>
        </w:rPr>
        <w:t xml:space="preserve">Lower down machine slowly </w:t>
      </w:r>
      <w:r w:rsidR="00057FF4" w:rsidRPr="00723BEB">
        <w:rPr>
          <w:sz w:val="24"/>
          <w:lang w:eastAsia="zh-CN"/>
        </w:rPr>
        <w:t>to near ground level</w:t>
      </w:r>
      <w:bookmarkStart w:id="0" w:name="_GoBack"/>
      <w:bookmarkEnd w:id="0"/>
    </w:p>
    <w:p w:rsidR="008954D9" w:rsidRDefault="00B4600F" w:rsidP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Insert hydraulic</w:t>
      </w:r>
      <w:r w:rsidR="0063051E">
        <w:rPr>
          <w:sz w:val="24"/>
          <w:lang w:eastAsia="zh-CN"/>
        </w:rPr>
        <w:t xml:space="preserve"> rollers under machine bed</w:t>
      </w:r>
    </w:p>
    <w:p w:rsidR="00684C71" w:rsidRPr="0041482A" w:rsidRDefault="008954D9" w:rsidP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rollers </w:t>
      </w:r>
      <w:r w:rsidR="0081336E">
        <w:rPr>
          <w:sz w:val="24"/>
          <w:lang w:eastAsia="zh-CN"/>
        </w:rPr>
        <w:t xml:space="preserve">with </w:t>
      </w:r>
      <w:r w:rsidR="00205704">
        <w:rPr>
          <w:sz w:val="24"/>
          <w:lang w:eastAsia="zh-CN"/>
        </w:rPr>
        <w:t xml:space="preserve">bolts and </w:t>
      </w:r>
      <w:r w:rsidR="0081336E">
        <w:rPr>
          <w:sz w:val="24"/>
          <w:lang w:eastAsia="zh-CN"/>
        </w:rPr>
        <w:t>nuts</w:t>
      </w:r>
    </w:p>
    <w:p w:rsidR="0041482A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B733A5">
        <w:rPr>
          <w:sz w:val="24"/>
          <w:lang w:eastAsia="zh-CN"/>
        </w:rPr>
        <w:t xml:space="preserve">machine into factory premise </w:t>
      </w:r>
    </w:p>
    <w:p w:rsidR="00684C71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D1424C" w:rsidRPr="005056C2" w:rsidRDefault="00352C91" w:rsidP="00D142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P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8954D9" w:rsidRDefault="008954D9">
      <w:pPr>
        <w:ind w:left="720"/>
        <w:rPr>
          <w:sz w:val="24"/>
        </w:rPr>
      </w:pPr>
    </w:p>
    <w:p w:rsidR="00684C71" w:rsidRDefault="00B733A5" w:rsidP="00B733A5">
      <w:pPr>
        <w:rPr>
          <w:sz w:val="24"/>
        </w:rPr>
      </w:pPr>
      <w:r>
        <w:rPr>
          <w:sz w:val="24"/>
        </w:rPr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B733A5">
      <w:pPr>
        <w:rPr>
          <w:sz w:val="24"/>
        </w:rPr>
      </w:pPr>
      <w:r>
        <w:rPr>
          <w:sz w:val="24"/>
        </w:rPr>
        <w:t xml:space="preserve">            </w:t>
      </w:r>
      <w:r w:rsidR="00B4600F">
        <w:rPr>
          <w:sz w:val="24"/>
        </w:rPr>
        <w:t xml:space="preserve">Kevin Wong </w:t>
      </w:r>
      <w:r w:rsidR="006D0ED2">
        <w:rPr>
          <w:sz w:val="24"/>
        </w:rPr>
        <w:t>/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5227" w:rsidRDefault="00E75227">
      <w:r>
        <w:separator/>
      </w:r>
    </w:p>
  </w:endnote>
  <w:endnote w:type="continuationSeparator" w:id="0">
    <w:p w:rsidR="00E75227" w:rsidRDefault="00E752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3277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32776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5227" w:rsidRDefault="00E75227">
      <w:r>
        <w:separator/>
      </w:r>
    </w:p>
  </w:footnote>
  <w:footnote w:type="continuationSeparator" w:id="0">
    <w:p w:rsidR="00E75227" w:rsidRDefault="00E7522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E7522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E75227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70794"/>
    <w:rsid w:val="000801A2"/>
    <w:rsid w:val="00090AFE"/>
    <w:rsid w:val="000C4536"/>
    <w:rsid w:val="000D1431"/>
    <w:rsid w:val="001A2B56"/>
    <w:rsid w:val="001B649D"/>
    <w:rsid w:val="001C67C6"/>
    <w:rsid w:val="001C782A"/>
    <w:rsid w:val="00205704"/>
    <w:rsid w:val="002430D1"/>
    <w:rsid w:val="0024606E"/>
    <w:rsid w:val="002639DB"/>
    <w:rsid w:val="002D3928"/>
    <w:rsid w:val="00332F1D"/>
    <w:rsid w:val="00352C91"/>
    <w:rsid w:val="003A38CC"/>
    <w:rsid w:val="003C5C9D"/>
    <w:rsid w:val="003D017C"/>
    <w:rsid w:val="003E4695"/>
    <w:rsid w:val="00404EF6"/>
    <w:rsid w:val="00410512"/>
    <w:rsid w:val="004135BC"/>
    <w:rsid w:val="0041482A"/>
    <w:rsid w:val="00430E18"/>
    <w:rsid w:val="00463987"/>
    <w:rsid w:val="0047011D"/>
    <w:rsid w:val="004A5AC0"/>
    <w:rsid w:val="005056C2"/>
    <w:rsid w:val="00517802"/>
    <w:rsid w:val="0052796F"/>
    <w:rsid w:val="00596BDF"/>
    <w:rsid w:val="005D7370"/>
    <w:rsid w:val="00620E16"/>
    <w:rsid w:val="00625D4E"/>
    <w:rsid w:val="006304BE"/>
    <w:rsid w:val="0063051E"/>
    <w:rsid w:val="00650074"/>
    <w:rsid w:val="00650243"/>
    <w:rsid w:val="00656040"/>
    <w:rsid w:val="00684C71"/>
    <w:rsid w:val="006B6525"/>
    <w:rsid w:val="006D0ED2"/>
    <w:rsid w:val="006F37C2"/>
    <w:rsid w:val="00707B09"/>
    <w:rsid w:val="007130E5"/>
    <w:rsid w:val="00723BEB"/>
    <w:rsid w:val="007A0232"/>
    <w:rsid w:val="007C44FF"/>
    <w:rsid w:val="007E7225"/>
    <w:rsid w:val="007F48C2"/>
    <w:rsid w:val="0081336E"/>
    <w:rsid w:val="00837F27"/>
    <w:rsid w:val="008453A8"/>
    <w:rsid w:val="00862763"/>
    <w:rsid w:val="00867645"/>
    <w:rsid w:val="00872CB0"/>
    <w:rsid w:val="00880467"/>
    <w:rsid w:val="008954D9"/>
    <w:rsid w:val="008E3BAF"/>
    <w:rsid w:val="008F1C49"/>
    <w:rsid w:val="009B5AD9"/>
    <w:rsid w:val="009D0FBE"/>
    <w:rsid w:val="00A12C7E"/>
    <w:rsid w:val="00A1710F"/>
    <w:rsid w:val="00A32709"/>
    <w:rsid w:val="00A32DA3"/>
    <w:rsid w:val="00A35A1E"/>
    <w:rsid w:val="00A64537"/>
    <w:rsid w:val="00A66247"/>
    <w:rsid w:val="00A67883"/>
    <w:rsid w:val="00A70F6E"/>
    <w:rsid w:val="00A9008E"/>
    <w:rsid w:val="00AD174E"/>
    <w:rsid w:val="00AE1961"/>
    <w:rsid w:val="00AF5391"/>
    <w:rsid w:val="00B022AE"/>
    <w:rsid w:val="00B164A4"/>
    <w:rsid w:val="00B27FFB"/>
    <w:rsid w:val="00B45C00"/>
    <w:rsid w:val="00B4600F"/>
    <w:rsid w:val="00B56DA8"/>
    <w:rsid w:val="00B733A5"/>
    <w:rsid w:val="00B93460"/>
    <w:rsid w:val="00BC05DB"/>
    <w:rsid w:val="00BC5A20"/>
    <w:rsid w:val="00BF67C0"/>
    <w:rsid w:val="00C61ABC"/>
    <w:rsid w:val="00C76645"/>
    <w:rsid w:val="00D106FE"/>
    <w:rsid w:val="00D1424C"/>
    <w:rsid w:val="00D32776"/>
    <w:rsid w:val="00D35E8E"/>
    <w:rsid w:val="00D54FB8"/>
    <w:rsid w:val="00D55394"/>
    <w:rsid w:val="00D71D95"/>
    <w:rsid w:val="00D86DCD"/>
    <w:rsid w:val="00D9328F"/>
    <w:rsid w:val="00DC634B"/>
    <w:rsid w:val="00E12BF9"/>
    <w:rsid w:val="00E273BB"/>
    <w:rsid w:val="00E33CBC"/>
    <w:rsid w:val="00E57303"/>
    <w:rsid w:val="00E615DC"/>
    <w:rsid w:val="00E75227"/>
    <w:rsid w:val="00E9120A"/>
    <w:rsid w:val="00EF0653"/>
    <w:rsid w:val="00EF2DCD"/>
    <w:rsid w:val="00F65ED0"/>
    <w:rsid w:val="00F772D1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3025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2023-08-17T03:17:00Z</cp:lastPrinted>
  <dcterms:created xsi:type="dcterms:W3CDTF">2024-09-17T06:47:00Z</dcterms:created>
  <dcterms:modified xsi:type="dcterms:W3CDTF">2024-09-17T06:47:00Z</dcterms:modified>
</cp:coreProperties>
</file>