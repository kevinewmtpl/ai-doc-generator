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1D2" w:rsidRDefault="006261D2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261D2" w:rsidRDefault="006261D2">
      <w:pPr>
        <w:jc w:val="center"/>
        <w:rPr>
          <w:sz w:val="22"/>
        </w:rPr>
      </w:pPr>
    </w:p>
    <w:p w:rsidR="006261D2" w:rsidRDefault="00AC56DE">
      <w:pPr>
        <w:rPr>
          <w:sz w:val="24"/>
          <w:lang w:eastAsia="zh-CN"/>
        </w:rPr>
      </w:pPr>
      <w:r>
        <w:rPr>
          <w:sz w:val="24"/>
        </w:rPr>
        <w:t>Date</w:t>
      </w:r>
      <w:r w:rsidR="00EF1235">
        <w:rPr>
          <w:sz w:val="24"/>
        </w:rPr>
        <w:t>: 20</w:t>
      </w:r>
      <w:r w:rsidR="00EF1235">
        <w:rPr>
          <w:sz w:val="24"/>
          <w:vertAlign w:val="superscript"/>
        </w:rPr>
        <w:t xml:space="preserve">th </w:t>
      </w:r>
      <w:r w:rsidR="00EF1235">
        <w:rPr>
          <w:sz w:val="24"/>
        </w:rPr>
        <w:t>June</w:t>
      </w:r>
      <w:r w:rsidR="00CD6C1D">
        <w:rPr>
          <w:sz w:val="24"/>
        </w:rPr>
        <w:t xml:space="preserve"> 2018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A7F96" w:rsidRPr="001F035B" w:rsidRDefault="001F035B" w:rsidP="00CA39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1 unit </w:t>
      </w:r>
      <w:r w:rsidR="00CD6C1D">
        <w:rPr>
          <w:sz w:val="24"/>
          <w:lang w:eastAsia="zh-CN"/>
        </w:rPr>
        <w:t>machine to</w:t>
      </w:r>
      <w:r>
        <w:rPr>
          <w:sz w:val="24"/>
          <w:lang w:eastAsia="zh-CN"/>
        </w:rPr>
        <w:t xml:space="preserve"> 2</w:t>
      </w:r>
      <w:r w:rsidRPr="001F035B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B32F00">
        <w:rPr>
          <w:sz w:val="24"/>
          <w:lang w:eastAsia="zh-CN"/>
        </w:rPr>
        <w:t>flo</w:t>
      </w:r>
      <w:r w:rsidR="00EF1235">
        <w:rPr>
          <w:sz w:val="24"/>
          <w:lang w:eastAsia="zh-CN"/>
        </w:rPr>
        <w:t xml:space="preserve">or by using platform and </w:t>
      </w:r>
      <w:r w:rsidR="00B32F00">
        <w:rPr>
          <w:sz w:val="24"/>
          <w:lang w:eastAsia="zh-CN"/>
        </w:rPr>
        <w:t>lorry crane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261D2" w:rsidRDefault="006261D2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261D2" w:rsidRDefault="00EF1235">
      <w:pPr>
        <w:rPr>
          <w:sz w:val="24"/>
          <w:lang w:eastAsia="zh-CN"/>
        </w:rPr>
      </w:pPr>
      <w:r>
        <w:rPr>
          <w:sz w:val="24"/>
          <w:lang w:eastAsia="zh-CN"/>
        </w:rPr>
        <w:t>22/06/2018   -   09:4</w:t>
      </w:r>
      <w:r w:rsidR="00244B45">
        <w:rPr>
          <w:sz w:val="24"/>
          <w:lang w:eastAsia="zh-CN"/>
        </w:rPr>
        <w:t>0 am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128FE" w:rsidRDefault="00EF1235" w:rsidP="00B0530B">
      <w:pPr>
        <w:pStyle w:val="Heading4"/>
      </w:pPr>
      <w:r>
        <w:t>2 Woodlands Sector 1</w:t>
      </w:r>
    </w:p>
    <w:p w:rsidR="00B0530B" w:rsidRPr="00B0530B" w:rsidRDefault="00EF1235" w:rsidP="00B0530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Aerospace (</w:t>
      </w:r>
      <w:proofErr w:type="spellStart"/>
      <w:r>
        <w:rPr>
          <w:sz w:val="24"/>
          <w:szCs w:val="24"/>
          <w:lang w:eastAsia="zh-CN"/>
        </w:rPr>
        <w:t>Getech</w:t>
      </w:r>
      <w:proofErr w:type="spellEnd"/>
      <w:r>
        <w:rPr>
          <w:sz w:val="24"/>
          <w:szCs w:val="24"/>
          <w:lang w:eastAsia="zh-CN"/>
        </w:rPr>
        <w:t xml:space="preserve"> Division)</w:t>
      </w:r>
    </w:p>
    <w:p w:rsidR="006261D2" w:rsidRDefault="006261D2" w:rsidP="00DF2653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DF2653" w:rsidRPr="00DF2653" w:rsidRDefault="00DF2653" w:rsidP="00DF26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261D2" w:rsidRDefault="00EF12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100 ton lorry crane</w:t>
      </w:r>
    </w:p>
    <w:p w:rsidR="006261D2" w:rsidRDefault="001128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E86FE3">
        <w:rPr>
          <w:sz w:val="24"/>
          <w:lang w:eastAsia="zh-CN"/>
        </w:rPr>
        <w:t xml:space="preserve">x </w:t>
      </w:r>
      <w:r w:rsidR="00CB1826">
        <w:rPr>
          <w:sz w:val="24"/>
          <w:lang w:eastAsia="zh-CN"/>
        </w:rPr>
        <w:t xml:space="preserve">50 ton </w:t>
      </w:r>
      <w:r w:rsidR="00AC56DE">
        <w:rPr>
          <w:sz w:val="24"/>
          <w:lang w:eastAsia="zh-CN"/>
        </w:rPr>
        <w:t>lorry</w:t>
      </w:r>
      <w:r w:rsidR="006261D2">
        <w:rPr>
          <w:sz w:val="24"/>
          <w:lang w:eastAsia="zh-CN"/>
        </w:rPr>
        <w:t xml:space="preserve"> crane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DF2653">
        <w:rPr>
          <w:sz w:val="24"/>
          <w:lang w:eastAsia="zh-CN"/>
        </w:rPr>
        <w:t xml:space="preserve"> 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  <w:r w:rsidR="00B0530B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                                         </w:t>
      </w:r>
    </w:p>
    <w:p w:rsidR="006261D2" w:rsidRDefault="001128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AC56DE">
        <w:rPr>
          <w:sz w:val="24"/>
          <w:lang w:eastAsia="zh-CN"/>
        </w:rPr>
        <w:t>sling</w:t>
      </w:r>
      <w:r w:rsidR="006261D2">
        <w:rPr>
          <w:sz w:val="24"/>
          <w:lang w:eastAsia="zh-CN"/>
        </w:rPr>
        <w:t xml:space="preserve">  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261D2" w:rsidRPr="00DF2653" w:rsidRDefault="00DF26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C5554C">
        <w:rPr>
          <w:sz w:val="24"/>
          <w:lang w:eastAsia="zh-CN"/>
        </w:rPr>
        <w:t>obstacle on crane parking area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CB1826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C5554C">
        <w:rPr>
          <w:sz w:val="24"/>
          <w:lang w:eastAsia="zh-CN"/>
        </w:rPr>
        <w:t xml:space="preserve"> involved enter unintentionally</w:t>
      </w:r>
    </w:p>
    <w:p w:rsidR="006261D2" w:rsidRDefault="006261D2" w:rsidP="00DF26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DF2653" w:rsidRPr="00DF2653" w:rsidRDefault="00DF2653" w:rsidP="00DF26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C5554C">
        <w:rPr>
          <w:sz w:val="24"/>
          <w:lang w:eastAsia="zh-CN"/>
        </w:rPr>
        <w:t>derstorms and lightning weather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0530B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CA7F96">
        <w:rPr>
          <w:sz w:val="24"/>
          <w:lang w:eastAsia="zh-CN"/>
        </w:rPr>
        <w:t>d</w:t>
      </w:r>
    </w:p>
    <w:p w:rsidR="00CA7F96" w:rsidRDefault="00CA7F96" w:rsidP="00DF26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261D2" w:rsidRPr="00DF2653" w:rsidRDefault="00DF2653" w:rsidP="00DF26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823D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823D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261D2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</w:t>
      </w:r>
      <w:r w:rsidR="006261D2">
        <w:rPr>
          <w:sz w:val="24"/>
          <w:lang w:eastAsia="zh-CN"/>
        </w:rPr>
        <w:t xml:space="preserve">signalman </w:t>
      </w:r>
      <w:r w:rsidR="00CD6C1D">
        <w:rPr>
          <w:sz w:val="24"/>
          <w:lang w:eastAsia="zh-CN"/>
        </w:rPr>
        <w:t>and lorry</w:t>
      </w:r>
      <w:r>
        <w:rPr>
          <w:sz w:val="24"/>
          <w:lang w:eastAsia="zh-CN"/>
        </w:rPr>
        <w:t xml:space="preserve"> crane operator </w:t>
      </w:r>
      <w:r w:rsidR="006261D2">
        <w:rPr>
          <w:sz w:val="24"/>
          <w:lang w:eastAsia="zh-CN"/>
        </w:rPr>
        <w:t>will be inv</w:t>
      </w:r>
      <w:r w:rsidR="00EF1235">
        <w:rPr>
          <w:sz w:val="24"/>
          <w:lang w:eastAsia="zh-CN"/>
        </w:rPr>
        <w:t xml:space="preserve">olved in this operation </w:t>
      </w:r>
    </w:p>
    <w:p w:rsidR="00DB3A55" w:rsidRDefault="00DB3A55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D6C1D" w:rsidRDefault="00CD6C1D" w:rsidP="001F035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1F035B" w:rsidRDefault="00DF2653" w:rsidP="001F035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CD6C1D" w:rsidRDefault="00CD6C1D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CD6C1D" w:rsidRDefault="00CD6C1D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progress signage</w:t>
      </w:r>
    </w:p>
    <w:p w:rsidR="00CD6C1D" w:rsidRDefault="006261D2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AC56DE">
        <w:rPr>
          <w:rFonts w:hint="eastAsia"/>
          <w:sz w:val="24"/>
          <w:lang w:eastAsia="zh-CN"/>
        </w:rPr>
        <w:t>ly equip with standard P.P.E. (s</w:t>
      </w:r>
      <w:r w:rsidR="00CD6C1D">
        <w:rPr>
          <w:rFonts w:hint="eastAsia"/>
          <w:sz w:val="24"/>
          <w:lang w:eastAsia="zh-CN"/>
        </w:rPr>
        <w:t>afety shoes</w:t>
      </w:r>
      <w:r>
        <w:rPr>
          <w:rFonts w:hint="eastAsia"/>
          <w:sz w:val="24"/>
          <w:lang w:eastAsia="zh-CN"/>
        </w:rPr>
        <w:t xml:space="preserve">, </w:t>
      </w:r>
      <w:r w:rsidR="00CD6C1D">
        <w:rPr>
          <w:sz w:val="24"/>
          <w:lang w:eastAsia="zh-CN"/>
        </w:rPr>
        <w:t xml:space="preserve">safety helmet, </w:t>
      </w:r>
      <w:r>
        <w:rPr>
          <w:rFonts w:hint="eastAsia"/>
          <w:sz w:val="24"/>
          <w:lang w:eastAsia="zh-CN"/>
        </w:rPr>
        <w:t>safety harness etc</w:t>
      </w:r>
      <w:r w:rsidR="00DF2653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6261D2" w:rsidRPr="001F035B" w:rsidRDefault="006261D2" w:rsidP="001F035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4F61C2">
        <w:rPr>
          <w:rFonts w:hint="eastAsia"/>
          <w:sz w:val="24"/>
          <w:lang w:eastAsia="zh-CN"/>
        </w:rPr>
        <w:t>nd lifting gear with M.O.M certificate</w:t>
      </w:r>
    </w:p>
    <w:p w:rsidR="006261D2" w:rsidRDefault="006261D2">
      <w:pPr>
        <w:pStyle w:val="BodyText2"/>
      </w:pPr>
      <w:r>
        <w:rPr>
          <w:rFonts w:hint="eastAsia"/>
        </w:rPr>
        <w:t xml:space="preserve">Lifting operation </w:t>
      </w:r>
      <w:r w:rsidR="00AC56DE">
        <w:rPr>
          <w:rFonts w:hint="eastAsia"/>
        </w:rPr>
        <w:t>are supervise by M</w:t>
      </w:r>
      <w:r w:rsidR="00CD6C1D">
        <w:t>.</w:t>
      </w:r>
      <w:r w:rsidR="00AC56DE">
        <w:rPr>
          <w:rFonts w:hint="eastAsia"/>
        </w:rPr>
        <w:t>O</w:t>
      </w:r>
      <w:r w:rsidR="00CD6C1D">
        <w:t>.</w:t>
      </w:r>
      <w:r w:rsidR="00AC56DE">
        <w:rPr>
          <w:rFonts w:hint="eastAsia"/>
        </w:rPr>
        <w:t>M certified lifting supervisor, rigger and signalman</w:t>
      </w:r>
    </w:p>
    <w:p w:rsidR="006261D2" w:rsidRDefault="006261D2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261D2" w:rsidRPr="00CD6C1D" w:rsidRDefault="006261D2" w:rsidP="00CD6C1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F61C2">
        <w:rPr>
          <w:b w:val="0"/>
          <w:sz w:val="20"/>
          <w:u w:val="none"/>
          <w:lang w:eastAsia="zh-CN"/>
        </w:rPr>
        <w:t xml:space="preserve">   </w:t>
      </w:r>
      <w:r>
        <w:rPr>
          <w:rFonts w:hint="eastAsia"/>
          <w:lang w:eastAsia="zh-CN"/>
        </w:rPr>
        <w:t>JOB SCOPE</w:t>
      </w:r>
    </w:p>
    <w:p w:rsidR="006261D2" w:rsidRPr="00CA7F96" w:rsidRDefault="00EF1235" w:rsidP="00CA7F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AC56DE">
        <w:rPr>
          <w:sz w:val="24"/>
          <w:lang w:eastAsia="zh-CN"/>
        </w:rPr>
        <w:t>orry</w:t>
      </w:r>
      <w:r w:rsidR="006261D2">
        <w:rPr>
          <w:sz w:val="24"/>
          <w:lang w:eastAsia="zh-CN"/>
        </w:rPr>
        <w:t xml:space="preserve"> crane to park at designated hoisting area for the lift</w:t>
      </w:r>
    </w:p>
    <w:p w:rsidR="008A7945" w:rsidRPr="00C5554C" w:rsidRDefault="001F035B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1F035B">
        <w:rPr>
          <w:sz w:val="24"/>
          <w:vertAlign w:val="superscript"/>
          <w:lang w:eastAsia="zh-CN"/>
        </w:rPr>
        <w:t>nd</w:t>
      </w:r>
      <w:r w:rsidR="00AC56DE"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level opening </w:t>
      </w:r>
    </w:p>
    <w:p w:rsidR="006261D2" w:rsidRDefault="008A794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and ensure it is fully rested on the opening slab</w:t>
      </w:r>
      <w:r w:rsidR="00AC56DE"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 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</w:t>
      </w:r>
      <w:r w:rsidR="00C5554C">
        <w:rPr>
          <w:sz w:val="24"/>
          <w:lang w:eastAsia="zh-CN"/>
        </w:rPr>
        <w:t xml:space="preserve"> point and secured using 50 ton </w:t>
      </w:r>
      <w:r>
        <w:rPr>
          <w:sz w:val="24"/>
          <w:lang w:eastAsia="zh-CN"/>
        </w:rPr>
        <w:t>lorry crane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6261D2" w:rsidRDefault="00EF1235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100 ton lorry</w:t>
      </w:r>
      <w:r w:rsidR="00CD6C1D">
        <w:rPr>
          <w:sz w:val="24"/>
          <w:lang w:eastAsia="zh-CN"/>
        </w:rPr>
        <w:t xml:space="preserve"> </w:t>
      </w:r>
      <w:r w:rsidR="00C5554C">
        <w:rPr>
          <w:sz w:val="24"/>
          <w:lang w:eastAsia="zh-CN"/>
        </w:rPr>
        <w:t>crane to</w:t>
      </w:r>
      <w:r w:rsidR="001F035B">
        <w:rPr>
          <w:sz w:val="24"/>
          <w:lang w:eastAsia="zh-CN"/>
        </w:rPr>
        <w:t xml:space="preserve"> hoist up machine to 2</w:t>
      </w:r>
      <w:r w:rsidR="001F035B" w:rsidRPr="001F035B">
        <w:rPr>
          <w:sz w:val="24"/>
          <w:vertAlign w:val="superscript"/>
          <w:lang w:eastAsia="zh-CN"/>
        </w:rPr>
        <w:t>nd</w:t>
      </w:r>
      <w:r w:rsidR="001F035B">
        <w:rPr>
          <w:sz w:val="24"/>
          <w:lang w:eastAsia="zh-CN"/>
        </w:rPr>
        <w:t xml:space="preserve"> </w:t>
      </w:r>
      <w:r w:rsidR="00C5554C">
        <w:rPr>
          <w:sz w:val="24"/>
          <w:lang w:eastAsia="zh-CN"/>
        </w:rPr>
        <w:t xml:space="preserve">floor </w:t>
      </w:r>
    </w:p>
    <w:p w:rsidR="00C5554C" w:rsidRDefault="00C5554C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C5554C" w:rsidRDefault="00EF1235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onto</w:t>
      </w:r>
      <w:r w:rsidR="00C5554C">
        <w:rPr>
          <w:sz w:val="24"/>
          <w:lang w:eastAsia="zh-CN"/>
        </w:rPr>
        <w:t xml:space="preserve"> machine base</w:t>
      </w:r>
    </w:p>
    <w:p w:rsidR="00C5554C" w:rsidRPr="00C5554C" w:rsidRDefault="00CD6C1D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C5554C">
        <w:rPr>
          <w:sz w:val="24"/>
          <w:lang w:eastAsia="zh-CN"/>
        </w:rPr>
        <w:t xml:space="preserve"> out m</w:t>
      </w:r>
      <w:r>
        <w:rPr>
          <w:sz w:val="24"/>
          <w:lang w:eastAsia="zh-CN"/>
        </w:rPr>
        <w:t xml:space="preserve">achine from platform </w:t>
      </w:r>
      <w:r w:rsidR="00EF1235">
        <w:rPr>
          <w:sz w:val="24"/>
          <w:lang w:eastAsia="zh-CN"/>
        </w:rPr>
        <w:t xml:space="preserve">and position </w:t>
      </w:r>
      <w:r>
        <w:rPr>
          <w:sz w:val="24"/>
          <w:lang w:eastAsia="zh-CN"/>
        </w:rPr>
        <w:t xml:space="preserve">to </w:t>
      </w:r>
      <w:r w:rsidR="00EF1235">
        <w:rPr>
          <w:sz w:val="24"/>
          <w:lang w:eastAsia="zh-CN"/>
        </w:rPr>
        <w:t xml:space="preserve">the </w:t>
      </w:r>
      <w:bookmarkStart w:id="0" w:name="_GoBack"/>
      <w:bookmarkEnd w:id="0"/>
      <w:r w:rsidR="009823D8">
        <w:rPr>
          <w:sz w:val="24"/>
          <w:lang w:eastAsia="zh-CN"/>
        </w:rPr>
        <w:t>designated location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C5554C">
        <w:rPr>
          <w:sz w:val="24"/>
          <w:lang w:eastAsia="zh-CN"/>
        </w:rPr>
        <w:t>, all debris will be clear and dispose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1D2" w:rsidRDefault="006261D2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9823D8" w:rsidRPr="009823D8" w:rsidRDefault="009823D8" w:rsidP="009823D8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9823D8" w:rsidRDefault="009823D8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9823D8" w:rsidRDefault="009823D8" w:rsidP="008A7945">
      <w:pPr>
        <w:ind w:left="720"/>
        <w:rPr>
          <w:sz w:val="24"/>
          <w:szCs w:val="24"/>
        </w:rPr>
      </w:pPr>
    </w:p>
    <w:p w:rsidR="006261D2" w:rsidRDefault="008A7945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t>Best Regards</w:t>
      </w:r>
    </w:p>
    <w:p w:rsidR="008A7945" w:rsidRPr="008A7945" w:rsidRDefault="008A7945" w:rsidP="008A7945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Zailani</w:t>
      </w:r>
      <w:proofErr w:type="spellEnd"/>
    </w:p>
    <w:p w:rsidR="008A7945" w:rsidRDefault="008A7945">
      <w:pPr>
        <w:rPr>
          <w:sz w:val="24"/>
          <w:szCs w:val="24"/>
        </w:rPr>
      </w:pPr>
      <w:r>
        <w:t xml:space="preserve">              </w:t>
      </w: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261D2" w:rsidRDefault="008A7945">
      <w:r>
        <w:rPr>
          <w:sz w:val="24"/>
          <w:szCs w:val="24"/>
        </w:rPr>
        <w:t xml:space="preserve">            Tel: 62824175</w:t>
      </w:r>
      <w:r w:rsidR="006261D2">
        <w:tab/>
      </w:r>
      <w:r w:rsidR="006261D2">
        <w:tab/>
        <w:t xml:space="preserve">   </w:t>
      </w:r>
      <w:r w:rsidR="006261D2">
        <w:tab/>
      </w:r>
    </w:p>
    <w:sectPr w:rsidR="006261D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54E4" w:rsidRDefault="00FB54E4">
      <w:r>
        <w:separator/>
      </w:r>
    </w:p>
  </w:endnote>
  <w:endnote w:type="continuationSeparator" w:id="0">
    <w:p w:rsidR="00FB54E4" w:rsidRDefault="00FB5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6261D2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F123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F123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54E4" w:rsidRDefault="00FB54E4">
      <w:r>
        <w:separator/>
      </w:r>
    </w:p>
  </w:footnote>
  <w:footnote w:type="continuationSeparator" w:id="0">
    <w:p w:rsidR="00FB54E4" w:rsidRDefault="00FB54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EF123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261D2" w:rsidRDefault="006261D2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261D2" w:rsidRDefault="006261D2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261D2" w:rsidRDefault="006261D2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32F00">
      <w:t>6</w:t>
    </w:r>
    <w:r>
      <w:t xml:space="preserve">2824175, </w:t>
    </w:r>
    <w:r w:rsidR="00B32F00">
      <w:t>6</w:t>
    </w:r>
    <w:r>
      <w:t xml:space="preserve">2828203, </w:t>
    </w:r>
    <w:r w:rsidR="00B32F00">
      <w:t>6</w:t>
    </w:r>
    <w:r>
      <w:t xml:space="preserve">2826020, Fax : </w:t>
    </w:r>
    <w:r w:rsidR="00B32F00">
      <w:t>6</w:t>
    </w:r>
    <w:r>
      <w:t>2865602</w:t>
    </w:r>
  </w:p>
  <w:p w:rsidR="006261D2" w:rsidRDefault="006261D2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261D2" w:rsidRDefault="00EF1235">
    <w:pPr>
      <w:pStyle w:val="Header"/>
      <w:jc w:val="center"/>
      <w:rPr>
        <w:sz w:val="22"/>
      </w:rPr>
    </w:pPr>
    <w:hyperlink r:id="rId2" w:history="1">
      <w:r w:rsidR="006261D2">
        <w:rPr>
          <w:rStyle w:val="Hyperlink"/>
          <w:sz w:val="22"/>
        </w:rPr>
        <w:t>http://www.ericwong.com</w:t>
      </w:r>
    </w:hyperlink>
  </w:p>
  <w:p w:rsidR="006261D2" w:rsidRDefault="00B32F00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2C59F6"/>
    <w:multiLevelType w:val="hybridMultilevel"/>
    <w:tmpl w:val="48F8B8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C56DE"/>
    <w:rsid w:val="000D3E3D"/>
    <w:rsid w:val="00111FC7"/>
    <w:rsid w:val="001128FE"/>
    <w:rsid w:val="001E2B01"/>
    <w:rsid w:val="001F035B"/>
    <w:rsid w:val="00244B45"/>
    <w:rsid w:val="002C16AB"/>
    <w:rsid w:val="00336660"/>
    <w:rsid w:val="0046342F"/>
    <w:rsid w:val="004F61C2"/>
    <w:rsid w:val="006261D2"/>
    <w:rsid w:val="00637C87"/>
    <w:rsid w:val="006E5C7C"/>
    <w:rsid w:val="00711807"/>
    <w:rsid w:val="00744256"/>
    <w:rsid w:val="008359C9"/>
    <w:rsid w:val="008A7945"/>
    <w:rsid w:val="009823D8"/>
    <w:rsid w:val="00A445A2"/>
    <w:rsid w:val="00AC56DE"/>
    <w:rsid w:val="00AE3FAA"/>
    <w:rsid w:val="00B0530B"/>
    <w:rsid w:val="00B32F00"/>
    <w:rsid w:val="00BE57DE"/>
    <w:rsid w:val="00C04B8A"/>
    <w:rsid w:val="00C159DB"/>
    <w:rsid w:val="00C5554C"/>
    <w:rsid w:val="00CA394B"/>
    <w:rsid w:val="00CA7F96"/>
    <w:rsid w:val="00CB1826"/>
    <w:rsid w:val="00CC4703"/>
    <w:rsid w:val="00CC6B22"/>
    <w:rsid w:val="00CD6C1D"/>
    <w:rsid w:val="00D00607"/>
    <w:rsid w:val="00DB3A55"/>
    <w:rsid w:val="00DF2653"/>
    <w:rsid w:val="00E86FE3"/>
    <w:rsid w:val="00E87B2A"/>
    <w:rsid w:val="00EB6DA4"/>
    <w:rsid w:val="00EF1235"/>
    <w:rsid w:val="00FB5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1D44260-8E3F-46B7-B890-25485CDDE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59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159DB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397D1-17D5-4A62-84ED-56847C4E9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2018-05-28T03:30:00Z</cp:lastPrinted>
  <dcterms:created xsi:type="dcterms:W3CDTF">2018-06-20T02:08:00Z</dcterms:created>
  <dcterms:modified xsi:type="dcterms:W3CDTF">2018-06-20T02:08:00Z</dcterms:modified>
</cp:coreProperties>
</file>