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F3454" w:rsidRDefault="00FF3454">
      <w:pPr>
        <w:rPr>
          <w:sz w:val="24"/>
        </w:rPr>
      </w:pPr>
    </w:p>
    <w:p w:rsidR="000E0C97" w:rsidRDefault="00B3534F">
      <w:pPr>
        <w:rPr>
          <w:sz w:val="24"/>
          <w:lang w:eastAsia="zh-CN"/>
        </w:rPr>
      </w:pPr>
      <w:r>
        <w:rPr>
          <w:sz w:val="24"/>
        </w:rPr>
        <w:t>Date: 11</w:t>
      </w:r>
      <w:r w:rsidRPr="00B3534F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66561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3454" w:rsidRPr="00B3534F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B3534F">
        <w:rPr>
          <w:sz w:val="24"/>
          <w:lang w:eastAsia="zh-CN"/>
        </w:rPr>
        <w:t>nd hoist down machineries</w:t>
      </w:r>
      <w:r w:rsidR="00FF3454">
        <w:rPr>
          <w:sz w:val="24"/>
          <w:lang w:eastAsia="zh-CN"/>
        </w:rPr>
        <w:t xml:space="preserve"> from 3</w:t>
      </w:r>
      <w:r w:rsidR="00FF3454" w:rsidRPr="00FF345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B3534F">
        <w:rPr>
          <w:sz w:val="24"/>
          <w:lang w:eastAsia="zh-CN"/>
        </w:rPr>
        <w:t xml:space="preserve">through wall hacking opening </w:t>
      </w:r>
      <w:r>
        <w:rPr>
          <w:sz w:val="24"/>
          <w:lang w:eastAsia="zh-CN"/>
        </w:rPr>
        <w:t xml:space="preserve">by using </w:t>
      </w:r>
      <w:r w:rsidR="00FF3454">
        <w:rPr>
          <w:sz w:val="24"/>
          <w:lang w:eastAsia="zh-CN"/>
        </w:rPr>
        <w:t xml:space="preserve">platform and mobile/lorry crane, </w:t>
      </w:r>
      <w:r>
        <w:rPr>
          <w:sz w:val="24"/>
          <w:lang w:eastAsia="zh-CN"/>
        </w:rPr>
        <w:t>load onto lorr</w:t>
      </w:r>
      <w:r w:rsidR="002F7817">
        <w:rPr>
          <w:sz w:val="24"/>
          <w:lang w:eastAsia="zh-CN"/>
        </w:rPr>
        <w:t>y chassis and</w:t>
      </w:r>
      <w:r w:rsidR="00B3534F">
        <w:rPr>
          <w:sz w:val="24"/>
          <w:lang w:eastAsia="zh-CN"/>
        </w:rPr>
        <w:t xml:space="preserve"> deliver to Eric Wong warehouse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B3534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06/10/23   -   To shift out small machine to loading bay via cargo lift </w:t>
      </w:r>
    </w:p>
    <w:p w:rsidR="00B3534F" w:rsidRPr="001A35E8" w:rsidRDefault="00B3534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07/10/23   -   To shift out and hoist down machine </w:t>
      </w:r>
      <w:r w:rsidR="0038613D">
        <w:rPr>
          <w:sz w:val="24"/>
          <w:lang w:eastAsia="zh-CN"/>
        </w:rPr>
        <w:t xml:space="preserve">using platform and mobile/lorry crane </w:t>
      </w:r>
      <w:bookmarkStart w:id="0" w:name="_GoBack"/>
      <w:bookmarkEnd w:id="0"/>
    </w:p>
    <w:p w:rsidR="00501ADD" w:rsidRDefault="00501A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35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B3534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 Loyang Way #03-22</w:t>
      </w:r>
    </w:p>
    <w:p w:rsidR="00CE5139" w:rsidRPr="00894879" w:rsidRDefault="00863F51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Otori Fine Precision Manufacturing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327467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327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01ADD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B3534F" w:rsidRDefault="00B3534F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FF3454" w:rsidRDefault="00FF345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FF3454">
        <w:rPr>
          <w:sz w:val="24"/>
          <w:lang w:eastAsia="zh-CN"/>
        </w:rPr>
        <w:t>oist up platform to 3</w:t>
      </w:r>
      <w:r w:rsidR="00FF3454">
        <w:rPr>
          <w:sz w:val="24"/>
          <w:vertAlign w:val="superscript"/>
          <w:lang w:eastAsia="zh-CN"/>
        </w:rPr>
        <w:t>rd</w:t>
      </w:r>
      <w:r w:rsidR="00FF3454">
        <w:rPr>
          <w:sz w:val="24"/>
          <w:lang w:eastAsia="zh-CN"/>
        </w:rPr>
        <w:t xml:space="preserve"> floor shutter door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501AD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01ADD" w:rsidRDefault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C51278" w:rsidRPr="00501ADD" w:rsidRDefault="00501ADD" w:rsidP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and load machine into platform</w:t>
      </w:r>
      <w:r w:rsidR="006202C6">
        <w:rPr>
          <w:sz w:val="24"/>
          <w:lang w:eastAsia="zh-CN"/>
        </w:rPr>
        <w:t xml:space="preserve"> 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665615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FF345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FF3454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AA54CA">
        <w:rPr>
          <w:sz w:val="24"/>
          <w:lang w:eastAsia="zh-CN"/>
        </w:rPr>
        <w:t xml:space="preserve">belt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P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6561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0E0C97" w:rsidRPr="006202C6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  <w:r w:rsidR="00501ADD">
        <w:rPr>
          <w:sz w:val="24"/>
          <w:szCs w:val="24"/>
        </w:rPr>
        <w:t xml:space="preserve"> /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3F7" w:rsidRDefault="00C353F7">
      <w:r>
        <w:separator/>
      </w:r>
    </w:p>
  </w:endnote>
  <w:endnote w:type="continuationSeparator" w:id="0">
    <w:p w:rsidR="00C353F7" w:rsidRDefault="00C3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613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61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3F7" w:rsidRDefault="00C353F7">
      <w:r>
        <w:separator/>
      </w:r>
    </w:p>
  </w:footnote>
  <w:footnote w:type="continuationSeparator" w:id="0">
    <w:p w:rsidR="00C353F7" w:rsidRDefault="00C35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353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353F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27467"/>
    <w:rsid w:val="00365AE7"/>
    <w:rsid w:val="00380264"/>
    <w:rsid w:val="0038613D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92832"/>
    <w:rsid w:val="004A5871"/>
    <w:rsid w:val="004B58C0"/>
    <w:rsid w:val="004C034C"/>
    <w:rsid w:val="004E28FD"/>
    <w:rsid w:val="00501586"/>
    <w:rsid w:val="00501ADD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7AE"/>
    <w:rsid w:val="00626B34"/>
    <w:rsid w:val="0066065E"/>
    <w:rsid w:val="00661197"/>
    <w:rsid w:val="00664E02"/>
    <w:rsid w:val="00665615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63F5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3534F"/>
    <w:rsid w:val="00B7163D"/>
    <w:rsid w:val="00BB3BBB"/>
    <w:rsid w:val="00BC0413"/>
    <w:rsid w:val="00BC7D87"/>
    <w:rsid w:val="00BE4AEC"/>
    <w:rsid w:val="00BF18F3"/>
    <w:rsid w:val="00BF3909"/>
    <w:rsid w:val="00C03C25"/>
    <w:rsid w:val="00C05B56"/>
    <w:rsid w:val="00C12508"/>
    <w:rsid w:val="00C14F12"/>
    <w:rsid w:val="00C20268"/>
    <w:rsid w:val="00C32763"/>
    <w:rsid w:val="00C353F7"/>
    <w:rsid w:val="00C44C52"/>
    <w:rsid w:val="00C51278"/>
    <w:rsid w:val="00C6293E"/>
    <w:rsid w:val="00C65ED8"/>
    <w:rsid w:val="00C6754C"/>
    <w:rsid w:val="00C926BD"/>
    <w:rsid w:val="00CB114C"/>
    <w:rsid w:val="00CB4717"/>
    <w:rsid w:val="00CB6598"/>
    <w:rsid w:val="00CC263E"/>
    <w:rsid w:val="00CE1C3F"/>
    <w:rsid w:val="00CE1D1E"/>
    <w:rsid w:val="00CE30AE"/>
    <w:rsid w:val="00CE5139"/>
    <w:rsid w:val="00CE6A14"/>
    <w:rsid w:val="00D00F22"/>
    <w:rsid w:val="00D27B24"/>
    <w:rsid w:val="00D3097D"/>
    <w:rsid w:val="00DA256B"/>
    <w:rsid w:val="00DC6037"/>
    <w:rsid w:val="00DF0896"/>
    <w:rsid w:val="00DF6A48"/>
    <w:rsid w:val="00E11B0D"/>
    <w:rsid w:val="00E42F88"/>
    <w:rsid w:val="00E46E5F"/>
    <w:rsid w:val="00EB50F2"/>
    <w:rsid w:val="00EE1E88"/>
    <w:rsid w:val="00EE773D"/>
    <w:rsid w:val="00EF16FC"/>
    <w:rsid w:val="00EF61C8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2023-09-08T08:08:00Z</cp:lastPrinted>
  <dcterms:created xsi:type="dcterms:W3CDTF">2023-09-08T07:35:00Z</dcterms:created>
  <dcterms:modified xsi:type="dcterms:W3CDTF">2023-09-08T08:08:00Z</dcterms:modified>
</cp:coreProperties>
</file>