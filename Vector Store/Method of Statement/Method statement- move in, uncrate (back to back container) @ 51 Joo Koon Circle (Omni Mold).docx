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F1770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032FFEC" w14:textId="77777777" w:rsidR="00F0568A" w:rsidRDefault="00F0568A">
      <w:pPr>
        <w:rPr>
          <w:sz w:val="24"/>
        </w:rPr>
      </w:pPr>
    </w:p>
    <w:p w14:paraId="6F90F193" w14:textId="6EC0D088" w:rsidR="00684C71" w:rsidRDefault="00DF6DD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A0D82">
        <w:rPr>
          <w:sz w:val="24"/>
        </w:rPr>
        <w:t>16</w:t>
      </w:r>
      <w:r w:rsidR="00FA0D82" w:rsidRPr="00FA0D82">
        <w:rPr>
          <w:sz w:val="24"/>
          <w:vertAlign w:val="superscript"/>
        </w:rPr>
        <w:t>th</w:t>
      </w:r>
      <w:r w:rsidR="00FA0D82">
        <w:rPr>
          <w:sz w:val="24"/>
        </w:rPr>
        <w:t xml:space="preserve"> Jan 2025</w:t>
      </w:r>
    </w:p>
    <w:p w14:paraId="26908386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1126D8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B013A60" w14:textId="07C143DD"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FA0D82">
        <w:rPr>
          <w:sz w:val="24"/>
          <w:lang w:eastAsia="zh-CN"/>
        </w:rPr>
        <w:t>2 skid</w:t>
      </w:r>
      <w:r w:rsidR="007C30A0">
        <w:rPr>
          <w:sz w:val="24"/>
          <w:lang w:eastAsia="zh-CN"/>
        </w:rPr>
        <w:t xml:space="preserve"> of </w:t>
      </w:r>
      <w:r w:rsidR="00196D20">
        <w:rPr>
          <w:sz w:val="24"/>
          <w:lang w:eastAsia="zh-CN"/>
        </w:rPr>
        <w:t xml:space="preserve">1 unit </w:t>
      </w:r>
      <w:r w:rsidR="00224CB6">
        <w:rPr>
          <w:sz w:val="24"/>
          <w:lang w:eastAsia="zh-CN"/>
        </w:rPr>
        <w:t>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DF6DD1">
        <w:rPr>
          <w:sz w:val="24"/>
          <w:lang w:eastAsia="zh-CN"/>
        </w:rPr>
        <w:t>1 x 40ft HQ</w:t>
      </w:r>
      <w:r w:rsidR="00224CB6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container,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</w:p>
    <w:p w14:paraId="4929364A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D147E50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6DD30AC" w14:textId="61A57A6E" w:rsidR="00FA0D82" w:rsidRDefault="00FA0D82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RXP 500 machine</w:t>
      </w:r>
    </w:p>
    <w:p w14:paraId="6D367C30" w14:textId="18CA133A" w:rsidR="00FA0D82" w:rsidRDefault="00FA0D82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Skid 1: 265 x 230 x 255 cm / Wt: 6, 000 kg</w:t>
      </w:r>
    </w:p>
    <w:p w14:paraId="263E9D34" w14:textId="7A714D07" w:rsidR="007C30A0" w:rsidRDefault="00FA0D82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Skid 2: 265 x 230 x 165 cm / Wt: </w:t>
      </w:r>
      <w:r w:rsidR="003B7673">
        <w:rPr>
          <w:b/>
          <w:sz w:val="24"/>
          <w:lang w:eastAsia="zh-CN"/>
        </w:rPr>
        <w:t xml:space="preserve">571 kg </w:t>
      </w:r>
    </w:p>
    <w:p w14:paraId="4B219B12" w14:textId="77777777" w:rsidR="00196D20" w:rsidRPr="00241E3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6346F0CE" w14:textId="77777777" w:rsidR="00684C71" w:rsidRPr="00F0568A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39104ED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D76B5C3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E27E67D" w14:textId="77777777"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BC20B6C" w14:textId="1B9DA8A6" w:rsidR="00684C71" w:rsidRDefault="00FA0D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05/02/25</w:t>
      </w:r>
    </w:p>
    <w:p w14:paraId="6E3D090C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90F0E5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1764B71" w14:textId="77777777" w:rsidR="003B63D2" w:rsidRPr="003B63D2" w:rsidRDefault="007C30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86D5E">
        <w:rPr>
          <w:bCs/>
          <w:sz w:val="24"/>
          <w:szCs w:val="24"/>
          <w:lang w:eastAsia="zh-CN"/>
        </w:rPr>
        <w:t xml:space="preserve"> am</w:t>
      </w:r>
    </w:p>
    <w:p w14:paraId="62392E7A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B8E50C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E37D853" w14:textId="4629A2F4" w:rsidR="00707B09" w:rsidRDefault="003B7673" w:rsidP="00707B09">
      <w:pPr>
        <w:pStyle w:val="Heading4"/>
      </w:pPr>
      <w:r>
        <w:t xml:space="preserve">51 Joo Koon Circle </w:t>
      </w:r>
      <w:r w:rsidR="00DF6DD1">
        <w:t xml:space="preserve"> </w:t>
      </w:r>
    </w:p>
    <w:p w14:paraId="7F72AF41" w14:textId="5689BE46" w:rsidR="00707B09" w:rsidRPr="00707B09" w:rsidRDefault="003B767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Omni Mold</w:t>
      </w:r>
      <w:r w:rsidR="00196D20">
        <w:rPr>
          <w:sz w:val="24"/>
          <w:szCs w:val="24"/>
          <w:lang w:eastAsia="zh-CN"/>
        </w:rPr>
        <w:t xml:space="preserve"> Ltd</w:t>
      </w:r>
    </w:p>
    <w:p w14:paraId="6DBA5F46" w14:textId="77777777" w:rsidR="00684C71" w:rsidRDefault="00684C71">
      <w:pPr>
        <w:rPr>
          <w:lang w:eastAsia="zh-CN"/>
        </w:rPr>
      </w:pPr>
    </w:p>
    <w:p w14:paraId="21E5FAA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ECD22F3" w14:textId="77777777" w:rsidR="00F0568A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14:paraId="6EC26EAF" w14:textId="77777777" w:rsidR="00684C71" w:rsidRDefault="00DF6D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667EAEF" w14:textId="77777777" w:rsidR="003B7673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241E3C">
        <w:rPr>
          <w:sz w:val="24"/>
          <w:lang w:eastAsia="zh-CN"/>
        </w:rPr>
        <w:t>rowbar</w:t>
      </w:r>
    </w:p>
    <w:p w14:paraId="341D286F" w14:textId="0BACCFF5" w:rsidR="00280BBC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14:paraId="5DA503B6" w14:textId="77777777"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F6DD1">
        <w:rPr>
          <w:sz w:val="24"/>
          <w:lang w:eastAsia="zh-CN"/>
        </w:rPr>
        <w:t>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1E8C51B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8275883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687B3F3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14:paraId="5B348EC6" w14:textId="77777777"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14:paraId="0A561674" w14:textId="77777777" w:rsidR="00DF6DD1" w:rsidRDefault="00DF6DD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3A80F6C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01646D51" w14:textId="77777777"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14:paraId="04C2700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14:paraId="044A3299" w14:textId="77777777" w:rsidR="003B7673" w:rsidRDefault="003B767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518255" w14:textId="7FB2AAAA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C01D385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6D1C91A8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C0CD7A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3BB45F2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27701A6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A8701A3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14:paraId="2856BD3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2A65362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3EF0DFE6" w14:textId="77777777" w:rsidR="003B7673" w:rsidRDefault="003B7673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crane into site premise </w:t>
      </w:r>
    </w:p>
    <w:p w14:paraId="61D98CFF" w14:textId="640D9DDA" w:rsidR="00F3464B" w:rsidRPr="00F0568A" w:rsidRDefault="00280BBC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568A">
        <w:rPr>
          <w:sz w:val="24"/>
          <w:lang w:eastAsia="zh-CN"/>
        </w:rPr>
        <w:t xml:space="preserve">Reverse lorry </w:t>
      </w:r>
      <w:r w:rsidR="00BD6DFB">
        <w:rPr>
          <w:sz w:val="24"/>
          <w:lang w:eastAsia="zh-CN"/>
        </w:rPr>
        <w:t xml:space="preserve">crane </w:t>
      </w:r>
      <w:r w:rsidRPr="00F0568A">
        <w:rPr>
          <w:sz w:val="24"/>
          <w:lang w:eastAsia="zh-CN"/>
        </w:rPr>
        <w:t>back to back with container</w:t>
      </w:r>
    </w:p>
    <w:p w14:paraId="72030DE4" w14:textId="77777777" w:rsidR="00196D20" w:rsidRDefault="00280BBC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machine </w:t>
      </w:r>
      <w:r w:rsidR="007C30A0">
        <w:rPr>
          <w:sz w:val="24"/>
          <w:lang w:eastAsia="zh-CN"/>
        </w:rPr>
        <w:t xml:space="preserve">skid </w:t>
      </w:r>
      <w:r>
        <w:rPr>
          <w:sz w:val="24"/>
          <w:lang w:eastAsia="zh-CN"/>
        </w:rPr>
        <w:t>from container onto lorry chassis</w:t>
      </w:r>
    </w:p>
    <w:p w14:paraId="7A38DC4F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14:paraId="7268C5E5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387CE47E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skid </w:t>
      </w:r>
    </w:p>
    <w:p w14:paraId="2A568AD2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14:paraId="551853FC" w14:textId="3115E422" w:rsidR="00684C71" w:rsidRPr="00DF6DD1" w:rsidRDefault="00C8729C" w:rsidP="00DF6D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DD1">
        <w:rPr>
          <w:sz w:val="24"/>
          <w:lang w:eastAsia="zh-CN"/>
        </w:rPr>
        <w:t xml:space="preserve">Insert </w:t>
      </w:r>
      <w:r w:rsidR="00DF6DD1">
        <w:rPr>
          <w:sz w:val="24"/>
          <w:lang w:eastAsia="zh-CN"/>
        </w:rPr>
        <w:t>rollers</w:t>
      </w:r>
      <w:r w:rsidR="003B7673">
        <w:rPr>
          <w:sz w:val="24"/>
          <w:lang w:eastAsia="zh-CN"/>
        </w:rPr>
        <w:t xml:space="preserve"> </w:t>
      </w:r>
      <w:r w:rsidR="001A1E38" w:rsidRPr="00DF6DD1">
        <w:rPr>
          <w:sz w:val="24"/>
          <w:lang w:eastAsia="zh-CN"/>
        </w:rPr>
        <w:t>under</w:t>
      </w:r>
      <w:r w:rsidR="00DF6DD1">
        <w:rPr>
          <w:sz w:val="24"/>
          <w:lang w:eastAsia="zh-CN"/>
        </w:rPr>
        <w:t xml:space="preserve"> machine bed</w:t>
      </w:r>
    </w:p>
    <w:p w14:paraId="215ABF25" w14:textId="77777777"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14:paraId="6911E298" w14:textId="77777777" w:rsidR="003B7673" w:rsidRDefault="00F3464B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684E57">
        <w:rPr>
          <w:sz w:val="24"/>
          <w:lang w:eastAsia="zh-CN"/>
        </w:rPr>
        <w:t>ignated location</w:t>
      </w:r>
    </w:p>
    <w:p w14:paraId="3163A4B1" w14:textId="6034F819" w:rsidR="00684C71" w:rsidRPr="00684E57" w:rsidRDefault="003B7673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F3464B" w:rsidRPr="00684E57">
        <w:rPr>
          <w:sz w:val="24"/>
          <w:lang w:eastAsia="zh-CN"/>
        </w:rPr>
        <w:t xml:space="preserve"> </w:t>
      </w:r>
    </w:p>
    <w:p w14:paraId="56B1E14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011B7B58" w14:textId="77777777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165794B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8F02D35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7103269A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20ECCA19" w14:textId="77777777" w:rsidR="00684C71" w:rsidRDefault="00DF6DD1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>/ Zailani</w:t>
      </w:r>
    </w:p>
    <w:p w14:paraId="3711E724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44DD238C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C66A32" w14:textId="77777777" w:rsidR="00A654D8" w:rsidRDefault="00A654D8">
      <w:r>
        <w:separator/>
      </w:r>
    </w:p>
  </w:endnote>
  <w:endnote w:type="continuationSeparator" w:id="0">
    <w:p w14:paraId="1F9240CC" w14:textId="77777777" w:rsidR="00A654D8" w:rsidRDefault="00A65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62714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6D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6D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2873C7" w14:textId="77777777" w:rsidR="00A654D8" w:rsidRDefault="00A654D8">
      <w:r>
        <w:separator/>
      </w:r>
    </w:p>
  </w:footnote>
  <w:footnote w:type="continuationSeparator" w:id="0">
    <w:p w14:paraId="6982990E" w14:textId="77777777" w:rsidR="00A654D8" w:rsidRDefault="00A654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A02C4" w14:textId="1E59A847" w:rsidR="00684C71" w:rsidRDefault="00BD6DFB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B704ECE" wp14:editId="5218D96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E8D06D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7890BA6A" w14:textId="77777777" w:rsidR="00684C71" w:rsidRDefault="00DF6DD1">
    <w:pPr>
      <w:pStyle w:val="Header"/>
      <w:jc w:val="center"/>
    </w:pPr>
    <w:r>
      <w:t>No. 28 Kranji Loop #05-03, Kranji Green, Singapore 739571</w:t>
    </w:r>
  </w:p>
  <w:p w14:paraId="634C6606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</w:t>
    </w:r>
    <w:r w:rsidR="00DF6DD1">
      <w:t>20</w:t>
    </w:r>
  </w:p>
  <w:p w14:paraId="04F2D537" w14:textId="77777777" w:rsidR="00684C71" w:rsidRDefault="0081336E">
    <w:pPr>
      <w:pStyle w:val="Header"/>
      <w:jc w:val="center"/>
    </w:pPr>
    <w:r>
      <w:t>GST Reg No. : M2-8923804 – 2</w:t>
    </w:r>
  </w:p>
  <w:p w14:paraId="72EA5B12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3B4B54E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2312170">
    <w:abstractNumId w:val="2"/>
  </w:num>
  <w:num w:numId="2" w16cid:durableId="1578397559">
    <w:abstractNumId w:val="4"/>
  </w:num>
  <w:num w:numId="3" w16cid:durableId="1010522087">
    <w:abstractNumId w:val="0"/>
  </w:num>
  <w:num w:numId="4" w16cid:durableId="791483490">
    <w:abstractNumId w:val="9"/>
  </w:num>
  <w:num w:numId="5" w16cid:durableId="353263230">
    <w:abstractNumId w:val="5"/>
  </w:num>
  <w:num w:numId="6" w16cid:durableId="234164378">
    <w:abstractNumId w:val="6"/>
  </w:num>
  <w:num w:numId="7" w16cid:durableId="382291567">
    <w:abstractNumId w:val="3"/>
  </w:num>
  <w:num w:numId="8" w16cid:durableId="580800738">
    <w:abstractNumId w:val="7"/>
  </w:num>
  <w:num w:numId="9" w16cid:durableId="987510510">
    <w:abstractNumId w:val="1"/>
  </w:num>
  <w:num w:numId="10" w16cid:durableId="1171331168">
    <w:abstractNumId w:val="8"/>
  </w:num>
  <w:num w:numId="11" w16cid:durableId="8646827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52671"/>
    <w:rsid w:val="000801A2"/>
    <w:rsid w:val="00080409"/>
    <w:rsid w:val="000C46C5"/>
    <w:rsid w:val="0010207A"/>
    <w:rsid w:val="001064C0"/>
    <w:rsid w:val="00156817"/>
    <w:rsid w:val="00167908"/>
    <w:rsid w:val="00196D20"/>
    <w:rsid w:val="001A07FF"/>
    <w:rsid w:val="001A1E38"/>
    <w:rsid w:val="00205704"/>
    <w:rsid w:val="00224CB6"/>
    <w:rsid w:val="00241E3C"/>
    <w:rsid w:val="002743B6"/>
    <w:rsid w:val="00280BBC"/>
    <w:rsid w:val="002859AC"/>
    <w:rsid w:val="00294E87"/>
    <w:rsid w:val="002B79BE"/>
    <w:rsid w:val="0030061F"/>
    <w:rsid w:val="0031448D"/>
    <w:rsid w:val="00370B7A"/>
    <w:rsid w:val="00370D03"/>
    <w:rsid w:val="00396B85"/>
    <w:rsid w:val="003B63D2"/>
    <w:rsid w:val="003B7673"/>
    <w:rsid w:val="003C6BCD"/>
    <w:rsid w:val="00425424"/>
    <w:rsid w:val="00452C96"/>
    <w:rsid w:val="0047763D"/>
    <w:rsid w:val="00480924"/>
    <w:rsid w:val="00486D5E"/>
    <w:rsid w:val="004B19D1"/>
    <w:rsid w:val="004C6F5B"/>
    <w:rsid w:val="004E5848"/>
    <w:rsid w:val="005A2371"/>
    <w:rsid w:val="005C3290"/>
    <w:rsid w:val="00684C71"/>
    <w:rsid w:val="00684E57"/>
    <w:rsid w:val="00685287"/>
    <w:rsid w:val="006B6525"/>
    <w:rsid w:val="00707B09"/>
    <w:rsid w:val="00716965"/>
    <w:rsid w:val="007223C5"/>
    <w:rsid w:val="00765D23"/>
    <w:rsid w:val="0077649A"/>
    <w:rsid w:val="007C1E4D"/>
    <w:rsid w:val="007C30A0"/>
    <w:rsid w:val="007E7225"/>
    <w:rsid w:val="00805829"/>
    <w:rsid w:val="0081336E"/>
    <w:rsid w:val="0082570C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00BD8"/>
    <w:rsid w:val="00A46187"/>
    <w:rsid w:val="00A525B4"/>
    <w:rsid w:val="00A64537"/>
    <w:rsid w:val="00A654D8"/>
    <w:rsid w:val="00AD4078"/>
    <w:rsid w:val="00B35068"/>
    <w:rsid w:val="00B43C44"/>
    <w:rsid w:val="00B62108"/>
    <w:rsid w:val="00B70004"/>
    <w:rsid w:val="00B776C2"/>
    <w:rsid w:val="00BD6DFB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01E67"/>
    <w:rsid w:val="00D43FF8"/>
    <w:rsid w:val="00DB001C"/>
    <w:rsid w:val="00DB3AF8"/>
    <w:rsid w:val="00DD5783"/>
    <w:rsid w:val="00DE08CC"/>
    <w:rsid w:val="00DF2CD5"/>
    <w:rsid w:val="00DF6DD1"/>
    <w:rsid w:val="00E9120A"/>
    <w:rsid w:val="00EB496F"/>
    <w:rsid w:val="00EE1BAE"/>
    <w:rsid w:val="00F04EFC"/>
    <w:rsid w:val="00F0568A"/>
    <w:rsid w:val="00F176B3"/>
    <w:rsid w:val="00F3464B"/>
    <w:rsid w:val="00F36902"/>
    <w:rsid w:val="00F52627"/>
    <w:rsid w:val="00F73592"/>
    <w:rsid w:val="00FA0D82"/>
    <w:rsid w:val="00FA4BBD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852EA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2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2025-01-16T01:10:00Z</cp:lastPrinted>
  <dcterms:created xsi:type="dcterms:W3CDTF">2025-01-16T01:14:00Z</dcterms:created>
  <dcterms:modified xsi:type="dcterms:W3CDTF">2025-01-16T01:14:00Z</dcterms:modified>
</cp:coreProperties>
</file>