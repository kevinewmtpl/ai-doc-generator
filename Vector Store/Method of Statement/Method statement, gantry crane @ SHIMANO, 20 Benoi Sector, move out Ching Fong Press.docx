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67755D">
      <w:pPr>
        <w:rPr>
          <w:sz w:val="24"/>
          <w:lang w:eastAsia="zh-CN"/>
        </w:rPr>
      </w:pPr>
      <w:r>
        <w:rPr>
          <w:sz w:val="24"/>
        </w:rPr>
        <w:t>Date: 22</w:t>
      </w:r>
      <w:r w:rsidRPr="0067755D">
        <w:rPr>
          <w:sz w:val="24"/>
          <w:vertAlign w:val="superscript"/>
        </w:rPr>
        <w:t>nd</w:t>
      </w:r>
      <w:r>
        <w:rPr>
          <w:sz w:val="24"/>
        </w:rPr>
        <w:t xml:space="preserve"> Dec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7755D">
        <w:rPr>
          <w:sz w:val="24"/>
          <w:lang w:eastAsia="zh-CN"/>
        </w:rPr>
        <w:t xml:space="preserve">dismantle 2 unit press machine into parts using hydraulic gantry crane, shift out to outside factory, using mobile crane to hoist up machine onto low loader, transport and deliver to new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677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Ching Fong Press (No 655, 653)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>05/01/22 – 05/03/22</w:t>
      </w:r>
    </w:p>
    <w:p w:rsidR="0067755D" w:rsidRPr="005948F2" w:rsidRDefault="0067755D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2 month job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673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160 ton mobile crane 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85ton s</w:t>
      </w:r>
      <w:r w:rsidR="002D617F">
        <w:rPr>
          <w:sz w:val="24"/>
          <w:lang w:eastAsia="zh-CN"/>
        </w:rPr>
        <w:t>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20ton shackle </w:t>
      </w:r>
      <w:r w:rsidR="007B5953">
        <w:rPr>
          <w:sz w:val="24"/>
          <w:lang w:eastAsia="zh-CN"/>
        </w:rPr>
        <w:t xml:space="preserve"> </w:t>
      </w:r>
    </w:p>
    <w:p w:rsidR="00C740B2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</w:t>
      </w:r>
      <w:r w:rsidR="00257402">
        <w:rPr>
          <w:sz w:val="24"/>
          <w:lang w:eastAsia="zh-CN"/>
        </w:rPr>
        <w:t>ard wooden block</w:t>
      </w:r>
    </w:p>
    <w:p w:rsidR="006467DA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overhead crane </w:t>
      </w:r>
      <w:r w:rsidR="00257402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  <w:bookmarkStart w:id="0" w:name="_GoBack"/>
      <w:bookmarkEnd w:id="0"/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into inside factory and position to location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Assembly gantry crane by using factory overhead crane</w:t>
      </w:r>
    </w:p>
    <w:p w:rsidR="00027949" w:rsidRP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</w:t>
      </w:r>
      <w:r w:rsidR="00EB45F1">
        <w:rPr>
          <w:sz w:val="24"/>
          <w:lang w:eastAsia="zh-CN"/>
        </w:rPr>
        <w:t xml:space="preserve">machine from cometto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slowly 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lastRenderedPageBreak/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42C" w:rsidRDefault="00F5242C">
      <w:r>
        <w:separator/>
      </w:r>
    </w:p>
  </w:endnote>
  <w:endnote w:type="continuationSeparator" w:id="0">
    <w:p w:rsidR="00F5242C" w:rsidRDefault="00F5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599B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599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42C" w:rsidRDefault="00F5242C">
      <w:r>
        <w:separator/>
      </w:r>
    </w:p>
  </w:footnote>
  <w:footnote w:type="continuationSeparator" w:id="0">
    <w:p w:rsidR="00F5242C" w:rsidRDefault="00F524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524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5242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6332"/>
    <w:rsid w:val="00141D73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73D24"/>
    <w:rsid w:val="0067755D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0599B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740B2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2021-12-21T02:12:00Z</dcterms:created>
  <dcterms:modified xsi:type="dcterms:W3CDTF">2021-12-21T02:12:00Z</dcterms:modified>
</cp:coreProperties>
</file>