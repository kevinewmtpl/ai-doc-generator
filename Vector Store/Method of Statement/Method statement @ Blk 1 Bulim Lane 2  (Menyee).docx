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1471A" w14:textId="77777777" w:rsidR="00A03B3F" w:rsidRDefault="00A03B3F">
      <w:pPr>
        <w:pStyle w:val="Title"/>
        <w:jc w:val="left"/>
        <w:rPr>
          <w:lang w:eastAsia="zh-CN"/>
        </w:rPr>
      </w:pPr>
    </w:p>
    <w:p w14:paraId="0F172793" w14:textId="52202B1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B2F5A15" w14:textId="1A74E957" w:rsidR="006467DA" w:rsidRDefault="004169E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03B3F">
        <w:rPr>
          <w:sz w:val="24"/>
        </w:rPr>
        <w:t>14</w:t>
      </w:r>
      <w:r w:rsidR="00A03B3F" w:rsidRPr="00A03B3F">
        <w:rPr>
          <w:sz w:val="24"/>
          <w:vertAlign w:val="superscript"/>
        </w:rPr>
        <w:t>th</w:t>
      </w:r>
      <w:r w:rsidR="00A03B3F">
        <w:rPr>
          <w:sz w:val="24"/>
        </w:rPr>
        <w:t xml:space="preserve"> Nov</w:t>
      </w:r>
      <w:r w:rsidR="00CE72AD">
        <w:rPr>
          <w:sz w:val="24"/>
        </w:rPr>
        <w:t xml:space="preserve"> 2025</w:t>
      </w:r>
    </w:p>
    <w:p w14:paraId="529F903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E6BD3B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9A4D4A4" w14:textId="371C4F3C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03B3F">
        <w:rPr>
          <w:sz w:val="24"/>
          <w:lang w:eastAsia="zh-CN"/>
        </w:rPr>
        <w:t xml:space="preserve">transport lorry loader with machine into tenant factory premise, hoist down machine from lorry chassis and position at the designated location </w:t>
      </w:r>
    </w:p>
    <w:p w14:paraId="637E58EA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20A4D7" w14:textId="77777777" w:rsidR="0060260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</w:t>
      </w:r>
      <w:r w:rsidR="00602609">
        <w:rPr>
          <w:b/>
          <w:sz w:val="32"/>
          <w:szCs w:val="32"/>
          <w:u w:val="single"/>
          <w:lang w:eastAsia="zh-CN"/>
        </w:rPr>
        <w:t>c</w:t>
      </w:r>
    </w:p>
    <w:p w14:paraId="02E88083" w14:textId="2DC39037" w:rsidR="00F61CAD" w:rsidRPr="00A03B3F" w:rsidRDefault="00F61CA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40194FE" w14:textId="77777777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E359F1B" w14:textId="03885422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25B17C" w14:textId="31813A3A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03B3F">
        <w:rPr>
          <w:sz w:val="24"/>
          <w:lang w:eastAsia="zh-CN"/>
        </w:rPr>
        <w:t>ed</w:t>
      </w:r>
    </w:p>
    <w:p w14:paraId="1316EAB8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37544E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2AA2EC4" w14:textId="7FCF2040" w:rsidR="006467DA" w:rsidRDefault="006467DA">
      <w:pPr>
        <w:rPr>
          <w:sz w:val="24"/>
          <w:lang w:eastAsia="zh-CN"/>
        </w:rPr>
      </w:pPr>
    </w:p>
    <w:p w14:paraId="05D10DE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00F9576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0E5A656" w14:textId="2E974477" w:rsidR="00C94FC9" w:rsidRDefault="004B0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A03B3F">
        <w:rPr>
          <w:bCs/>
          <w:sz w:val="24"/>
          <w:szCs w:val="24"/>
          <w:lang w:eastAsia="zh-CN"/>
        </w:rPr>
        <w:t>30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14:paraId="752AFC3E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03DB02" w14:textId="1C5462E5" w:rsidR="00EE6C2D" w:rsidRPr="001F3613" w:rsidRDefault="006467DA" w:rsidP="001F36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1F5D2DD" w14:textId="0D885E21" w:rsidR="00BA65F8" w:rsidRPr="00EE6C2D" w:rsidRDefault="00D748CF" w:rsidP="00EE6C2D">
      <w:pPr>
        <w:pStyle w:val="Heading4"/>
      </w:pPr>
      <w:r>
        <w:t>TSH Metal Tech Pte Ltd</w:t>
      </w:r>
      <w:r w:rsidR="001F3613">
        <w:t xml:space="preserve"> #01-51</w:t>
      </w:r>
    </w:p>
    <w:p w14:paraId="5EA73AEE" w14:textId="340CAB6A" w:rsidR="0089628B" w:rsidRPr="001F3613" w:rsidRDefault="001F3613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Bulim Square, Blk 1 Bulim Lane 2 </w:t>
      </w:r>
    </w:p>
    <w:p w14:paraId="347B9A32" w14:textId="77777777" w:rsidR="00A7691F" w:rsidRDefault="00A7691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08CA3B6" w14:textId="2F824AC8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A2B6767" w14:textId="33F17B9E" w:rsidR="00430169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>
        <w:rPr>
          <w:sz w:val="24"/>
          <w:lang w:eastAsia="zh-CN"/>
        </w:rPr>
        <w:t>loader</w:t>
      </w:r>
      <w:proofErr w:type="gramEnd"/>
      <w:r w:rsidR="00862AB1">
        <w:rPr>
          <w:sz w:val="24"/>
          <w:lang w:eastAsia="zh-CN"/>
        </w:rPr>
        <w:t xml:space="preserve"> </w:t>
      </w:r>
      <w:r w:rsidR="00A03B3F">
        <w:rPr>
          <w:sz w:val="24"/>
          <w:lang w:eastAsia="zh-CN"/>
        </w:rPr>
        <w:t xml:space="preserve"> </w:t>
      </w:r>
    </w:p>
    <w:p w14:paraId="02BA6E8C" w14:textId="09B3FA46" w:rsidR="006467DA" w:rsidRDefault="00A03B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771FF0">
        <w:rPr>
          <w:sz w:val="24"/>
          <w:lang w:eastAsia="zh-CN"/>
        </w:rPr>
        <w:t>allet truck</w:t>
      </w:r>
    </w:p>
    <w:p w14:paraId="452FA16A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4F502DF6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520007AA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6632E1AB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400A4494" w14:textId="77777777" w:rsidR="00A03B3F" w:rsidRDefault="00A03B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9083FF4" w14:textId="12B18A10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5C8A3D85" w14:textId="77777777"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E66F4E7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CE16B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34B1BD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4376DB85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1D058CE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0EBA85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1BA69CE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1DD13E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51F057" w14:textId="77777777"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14:paraId="577E2EDE" w14:textId="77777777"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helmet </w:t>
      </w:r>
    </w:p>
    <w:p w14:paraId="1ED8DED4" w14:textId="0DA8C6FB"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7FDF6381" w14:textId="4DF28738" w:rsidR="00BF5112" w:rsidRDefault="00BF51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Glove</w:t>
      </w:r>
    </w:p>
    <w:p w14:paraId="43F4066B" w14:textId="77777777" w:rsidR="00A03B3F" w:rsidRDefault="00A03B3F" w:rsidP="00BF1F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F2BC0EF" w14:textId="64F5C784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C954607" w14:textId="4B4B5558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5AC382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5AF3C5F7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54FE6BFC" w14:textId="77777777" w:rsidR="006467DA" w:rsidRDefault="006C1998">
      <w:pPr>
        <w:pStyle w:val="BodyText2"/>
      </w:pPr>
      <w:r>
        <w:rPr>
          <w:rFonts w:hint="eastAsia"/>
        </w:rPr>
        <w:t xml:space="preserve">Lifting crew shall be </w:t>
      </w:r>
      <w:r>
        <w:t>composed</w:t>
      </w:r>
      <w:r>
        <w:rPr>
          <w:rFonts w:hint="eastAsia"/>
        </w:rPr>
        <w:t xml:space="preserve"> </w:t>
      </w:r>
      <w:r>
        <w:t>to the following but not limited by other trained personnel in respect to number of crew needed for the operation:</w:t>
      </w:r>
    </w:p>
    <w:p w14:paraId="3F817D36" w14:textId="77777777" w:rsidR="006C1998" w:rsidRDefault="006C1998">
      <w:pPr>
        <w:pStyle w:val="BodyText2"/>
      </w:pPr>
      <w:r>
        <w:t>a) Lifting Supervisor</w:t>
      </w:r>
    </w:p>
    <w:p w14:paraId="4537DA67" w14:textId="236EB246" w:rsidR="006C1998" w:rsidRDefault="006C1998">
      <w:pPr>
        <w:pStyle w:val="BodyText2"/>
      </w:pPr>
      <w:r>
        <w:t>b) Lorry Loader Operator</w:t>
      </w:r>
    </w:p>
    <w:p w14:paraId="0AC273C5" w14:textId="3D71838E" w:rsidR="006C1998" w:rsidRDefault="00A03B3F">
      <w:pPr>
        <w:pStyle w:val="BodyText2"/>
      </w:pPr>
      <w:r>
        <w:t>c</w:t>
      </w:r>
      <w:r w:rsidR="00CA5492">
        <w:t xml:space="preserve">) </w:t>
      </w:r>
      <w:proofErr w:type="spellStart"/>
      <w:r w:rsidR="00CA5492">
        <w:t>Riggerman</w:t>
      </w:r>
      <w:proofErr w:type="spellEnd"/>
      <w:r w:rsidR="00CA5492">
        <w:t xml:space="preserve"> </w:t>
      </w:r>
      <w:r w:rsidR="006C1998">
        <w:t xml:space="preserve"> </w:t>
      </w:r>
    </w:p>
    <w:p w14:paraId="60DFF194" w14:textId="522E6906" w:rsidR="006C1998" w:rsidRDefault="00A03B3F">
      <w:pPr>
        <w:pStyle w:val="BodyText2"/>
      </w:pPr>
      <w:r>
        <w:t>d</w:t>
      </w:r>
      <w:r w:rsidR="006C1998">
        <w:t>) Signalman</w:t>
      </w:r>
    </w:p>
    <w:p w14:paraId="0A43B0A2" w14:textId="1D72E09B" w:rsidR="006C1998" w:rsidRDefault="00A03B3F">
      <w:pPr>
        <w:pStyle w:val="BodyText2"/>
      </w:pPr>
      <w:r>
        <w:t>e</w:t>
      </w:r>
      <w:r w:rsidR="006C1998">
        <w:t xml:space="preserve">) Skill Mover </w:t>
      </w:r>
    </w:p>
    <w:p w14:paraId="61DBDF9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B1E5CAE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6D66676" w14:textId="79047452" w:rsidR="00D51A21" w:rsidRDefault="00A03B3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of lorry loader with machine into tenant factory unit </w:t>
      </w:r>
    </w:p>
    <w:p w14:paraId="4A25A23F" w14:textId="77777777" w:rsidR="00771FF0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771FF0">
        <w:rPr>
          <w:sz w:val="24"/>
          <w:lang w:eastAsia="zh-CN"/>
        </w:rPr>
        <w:t xml:space="preserve">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</w:t>
      </w:r>
      <w:r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14:paraId="6A0A7F21" w14:textId="77777777" w:rsidR="00A03B3F" w:rsidRDefault="00A03B3F" w:rsidP="00A03B3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5BDD45C" w14:textId="134E4A51" w:rsidR="002D3984" w:rsidRPr="00A03B3F" w:rsidRDefault="002D3984" w:rsidP="00A0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03B3F">
        <w:rPr>
          <w:sz w:val="24"/>
          <w:lang w:eastAsia="zh-CN"/>
        </w:rPr>
        <w:t>Riggers to i</w:t>
      </w:r>
      <w:r w:rsidR="002C7DE3" w:rsidRPr="00A03B3F">
        <w:rPr>
          <w:sz w:val="24"/>
          <w:lang w:eastAsia="zh-CN"/>
        </w:rPr>
        <w:t xml:space="preserve">nsert sling </w:t>
      </w:r>
      <w:r w:rsidRPr="00A03B3F">
        <w:rPr>
          <w:sz w:val="24"/>
          <w:lang w:eastAsia="zh-CN"/>
        </w:rPr>
        <w:t xml:space="preserve">to </w:t>
      </w:r>
      <w:r w:rsidR="00A03B3F">
        <w:rPr>
          <w:sz w:val="24"/>
          <w:lang w:eastAsia="zh-CN"/>
        </w:rPr>
        <w:t xml:space="preserve">lorry </w:t>
      </w:r>
      <w:r w:rsidRPr="00A03B3F">
        <w:rPr>
          <w:sz w:val="24"/>
          <w:lang w:eastAsia="zh-CN"/>
        </w:rPr>
        <w:t>crane hook</w:t>
      </w:r>
    </w:p>
    <w:p w14:paraId="6E88BA4A" w14:textId="371D7168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</w:t>
      </w:r>
      <w:r w:rsidR="00AF4077">
        <w:rPr>
          <w:sz w:val="24"/>
          <w:lang w:eastAsia="zh-CN"/>
        </w:rPr>
        <w:t>ine</w:t>
      </w:r>
      <w:r w:rsidR="002C7DE3">
        <w:rPr>
          <w:sz w:val="24"/>
          <w:lang w:eastAsia="zh-CN"/>
        </w:rPr>
        <w:t xml:space="preserve"> </w:t>
      </w:r>
    </w:p>
    <w:p w14:paraId="0E5FA62B" w14:textId="6A9CF754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</w:p>
    <w:p w14:paraId="07756B6A" w14:textId="0A1FE88C" w:rsidR="006467DA" w:rsidRPr="00A03B3F" w:rsidRDefault="002C7DE3" w:rsidP="00A0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A03B3F">
        <w:rPr>
          <w:sz w:val="24"/>
          <w:lang w:eastAsia="zh-CN"/>
        </w:rPr>
        <w:t>crane and l</w:t>
      </w:r>
      <w:r w:rsidR="001A46A7" w:rsidRPr="00A03B3F">
        <w:rPr>
          <w:sz w:val="24"/>
          <w:lang w:eastAsia="zh-CN"/>
        </w:rPr>
        <w:t>ower</w:t>
      </w:r>
      <w:r w:rsidRPr="00A03B3F">
        <w:rPr>
          <w:sz w:val="24"/>
          <w:lang w:eastAsia="zh-CN"/>
        </w:rPr>
        <w:t xml:space="preserve"> down machine to near ground level</w:t>
      </w:r>
    </w:p>
    <w:p w14:paraId="6CD1255E" w14:textId="561976DD" w:rsidR="00724AD3" w:rsidRPr="00A03B3F" w:rsidRDefault="006F22E8" w:rsidP="00A0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03B3F">
        <w:rPr>
          <w:sz w:val="24"/>
          <w:lang w:eastAsia="zh-CN"/>
        </w:rPr>
        <w:t xml:space="preserve">Position </w:t>
      </w:r>
      <w:r w:rsidR="00A03B3F">
        <w:rPr>
          <w:sz w:val="24"/>
          <w:lang w:eastAsia="zh-CN"/>
        </w:rPr>
        <w:t xml:space="preserve">and unload </w:t>
      </w:r>
      <w:r w:rsidRPr="00A03B3F">
        <w:rPr>
          <w:sz w:val="24"/>
          <w:lang w:eastAsia="zh-CN"/>
        </w:rPr>
        <w:t>machine at the designated</w:t>
      </w:r>
      <w:r w:rsidR="009B5A5C" w:rsidRPr="00A03B3F">
        <w:rPr>
          <w:sz w:val="24"/>
          <w:lang w:eastAsia="zh-CN"/>
        </w:rPr>
        <w:t xml:space="preserve"> location</w:t>
      </w:r>
    </w:p>
    <w:p w14:paraId="2E937E36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126429C4" w14:textId="63BE7A54" w:rsidR="00BF5112" w:rsidRPr="00A03B3F" w:rsidRDefault="00724AD3" w:rsidP="00A03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0331ADC0" w14:textId="6C3A4489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3E361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267671D" w14:textId="6C7B99C7" w:rsidR="0099046A" w:rsidRDefault="00BF5112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DB192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14:paraId="43EB8865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3DDC61C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A9F2BD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E117F" w14:textId="77777777" w:rsidR="00FE29AA" w:rsidRDefault="00FE29AA">
      <w:r>
        <w:separator/>
      </w:r>
    </w:p>
  </w:endnote>
  <w:endnote w:type="continuationSeparator" w:id="0">
    <w:p w14:paraId="6C66FF23" w14:textId="77777777" w:rsidR="00FE29AA" w:rsidRDefault="00FE2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0FD5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7D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7D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FFF98" w14:textId="77777777" w:rsidR="00FE29AA" w:rsidRDefault="00FE29AA">
      <w:r>
        <w:separator/>
      </w:r>
    </w:p>
  </w:footnote>
  <w:footnote w:type="continuationSeparator" w:id="0">
    <w:p w14:paraId="669D266E" w14:textId="77777777" w:rsidR="00FE29AA" w:rsidRDefault="00FE2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7760D" w14:textId="0EAEE622" w:rsidR="006467DA" w:rsidRPr="001F3613" w:rsidRDefault="00AF4077" w:rsidP="001F361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822C44B" wp14:editId="6AAA010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2609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3AB891D6" w14:textId="77777777"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proofErr w:type="spellStart"/>
    <w:r w:rsidR="006C1998">
      <w:t>Kranji</w:t>
    </w:r>
    <w:proofErr w:type="spellEnd"/>
    <w:r w:rsidR="006C1998">
      <w:t xml:space="preserve"> Loop #05-03 </w:t>
    </w:r>
    <w:proofErr w:type="spellStart"/>
    <w:r w:rsidR="006C1998">
      <w:t>Kranji</w:t>
    </w:r>
    <w:proofErr w:type="spellEnd"/>
    <w:r w:rsidR="006C1998">
      <w:t xml:space="preserve"> Green</w:t>
    </w:r>
    <w:r w:rsidR="00985301">
      <w:t>, Singapore 739571</w:t>
    </w:r>
  </w:p>
  <w:p w14:paraId="55BF92A9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C1998">
      <w:t>2826020</w:t>
    </w:r>
  </w:p>
  <w:p w14:paraId="316A4805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559AD8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C61DE7D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23359">
    <w:abstractNumId w:val="2"/>
  </w:num>
  <w:num w:numId="2" w16cid:durableId="642538592">
    <w:abstractNumId w:val="4"/>
  </w:num>
  <w:num w:numId="3" w16cid:durableId="330450956">
    <w:abstractNumId w:val="0"/>
  </w:num>
  <w:num w:numId="4" w16cid:durableId="640814914">
    <w:abstractNumId w:val="9"/>
  </w:num>
  <w:num w:numId="5" w16cid:durableId="2126120798">
    <w:abstractNumId w:val="5"/>
  </w:num>
  <w:num w:numId="6" w16cid:durableId="1822116002">
    <w:abstractNumId w:val="6"/>
  </w:num>
  <w:num w:numId="7" w16cid:durableId="925461221">
    <w:abstractNumId w:val="3"/>
  </w:num>
  <w:num w:numId="8" w16cid:durableId="1610774079">
    <w:abstractNumId w:val="7"/>
  </w:num>
  <w:num w:numId="9" w16cid:durableId="636493117">
    <w:abstractNumId w:val="1"/>
  </w:num>
  <w:num w:numId="10" w16cid:durableId="722141675">
    <w:abstractNumId w:val="8"/>
  </w:num>
  <w:num w:numId="11" w16cid:durableId="50786719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6322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B2FD6"/>
    <w:rsid w:val="000C68D5"/>
    <w:rsid w:val="000D3C89"/>
    <w:rsid w:val="000D3F7C"/>
    <w:rsid w:val="000E4639"/>
    <w:rsid w:val="00115606"/>
    <w:rsid w:val="001268A8"/>
    <w:rsid w:val="00136332"/>
    <w:rsid w:val="00141D73"/>
    <w:rsid w:val="00147D28"/>
    <w:rsid w:val="001851BA"/>
    <w:rsid w:val="001A05BC"/>
    <w:rsid w:val="001A1840"/>
    <w:rsid w:val="001A46A7"/>
    <w:rsid w:val="001A4F28"/>
    <w:rsid w:val="001D4762"/>
    <w:rsid w:val="001F3613"/>
    <w:rsid w:val="001F5380"/>
    <w:rsid w:val="00207787"/>
    <w:rsid w:val="00210BA1"/>
    <w:rsid w:val="002120E9"/>
    <w:rsid w:val="002210C1"/>
    <w:rsid w:val="0023381F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5568"/>
    <w:rsid w:val="003575DA"/>
    <w:rsid w:val="00372D0B"/>
    <w:rsid w:val="003811DD"/>
    <w:rsid w:val="003C43A5"/>
    <w:rsid w:val="003D3BEA"/>
    <w:rsid w:val="003D4113"/>
    <w:rsid w:val="0040545C"/>
    <w:rsid w:val="00415A40"/>
    <w:rsid w:val="004169EF"/>
    <w:rsid w:val="0042603C"/>
    <w:rsid w:val="00430169"/>
    <w:rsid w:val="004430F2"/>
    <w:rsid w:val="004443A0"/>
    <w:rsid w:val="00466C7A"/>
    <w:rsid w:val="00480BD2"/>
    <w:rsid w:val="00497D23"/>
    <w:rsid w:val="004B0B99"/>
    <w:rsid w:val="004C039D"/>
    <w:rsid w:val="004C1E42"/>
    <w:rsid w:val="004F048F"/>
    <w:rsid w:val="004F162E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76B5D"/>
    <w:rsid w:val="00580C7E"/>
    <w:rsid w:val="00581A5E"/>
    <w:rsid w:val="00581AFF"/>
    <w:rsid w:val="005F4872"/>
    <w:rsid w:val="00601C76"/>
    <w:rsid w:val="00602609"/>
    <w:rsid w:val="00634800"/>
    <w:rsid w:val="006467DA"/>
    <w:rsid w:val="00663BC0"/>
    <w:rsid w:val="00691C1C"/>
    <w:rsid w:val="0069630F"/>
    <w:rsid w:val="006C1998"/>
    <w:rsid w:val="006D440D"/>
    <w:rsid w:val="006E706C"/>
    <w:rsid w:val="006F22E8"/>
    <w:rsid w:val="006F3B3F"/>
    <w:rsid w:val="006F6DC8"/>
    <w:rsid w:val="007066F2"/>
    <w:rsid w:val="00707F2B"/>
    <w:rsid w:val="007131A7"/>
    <w:rsid w:val="00723DF4"/>
    <w:rsid w:val="00724AD3"/>
    <w:rsid w:val="00735210"/>
    <w:rsid w:val="00742D33"/>
    <w:rsid w:val="00746A35"/>
    <w:rsid w:val="00771FF0"/>
    <w:rsid w:val="00773EB3"/>
    <w:rsid w:val="00790E31"/>
    <w:rsid w:val="00797013"/>
    <w:rsid w:val="007F701F"/>
    <w:rsid w:val="00816DBC"/>
    <w:rsid w:val="008225C1"/>
    <w:rsid w:val="008274F1"/>
    <w:rsid w:val="00830444"/>
    <w:rsid w:val="00846B4B"/>
    <w:rsid w:val="008512EB"/>
    <w:rsid w:val="00856F03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E11F6"/>
    <w:rsid w:val="00A03B3F"/>
    <w:rsid w:val="00A1115F"/>
    <w:rsid w:val="00A2504F"/>
    <w:rsid w:val="00A37C97"/>
    <w:rsid w:val="00A70290"/>
    <w:rsid w:val="00A73CEB"/>
    <w:rsid w:val="00A73D4F"/>
    <w:rsid w:val="00A74680"/>
    <w:rsid w:val="00A7691F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AF4077"/>
    <w:rsid w:val="00B02D1C"/>
    <w:rsid w:val="00B03BCD"/>
    <w:rsid w:val="00B32164"/>
    <w:rsid w:val="00B61A87"/>
    <w:rsid w:val="00BA65F8"/>
    <w:rsid w:val="00BD025E"/>
    <w:rsid w:val="00BF1F53"/>
    <w:rsid w:val="00BF5112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A5492"/>
    <w:rsid w:val="00CC01EF"/>
    <w:rsid w:val="00CE72AD"/>
    <w:rsid w:val="00CF73D7"/>
    <w:rsid w:val="00D40FFB"/>
    <w:rsid w:val="00D51A21"/>
    <w:rsid w:val="00D54348"/>
    <w:rsid w:val="00D748CF"/>
    <w:rsid w:val="00DA2CD4"/>
    <w:rsid w:val="00DA74D6"/>
    <w:rsid w:val="00DB1928"/>
    <w:rsid w:val="00DB6F3A"/>
    <w:rsid w:val="00DD7299"/>
    <w:rsid w:val="00DE134E"/>
    <w:rsid w:val="00DE29B7"/>
    <w:rsid w:val="00E12055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102E3"/>
    <w:rsid w:val="00F23E6D"/>
    <w:rsid w:val="00F36CE9"/>
    <w:rsid w:val="00F41581"/>
    <w:rsid w:val="00F54240"/>
    <w:rsid w:val="00F61CAD"/>
    <w:rsid w:val="00F77A1A"/>
    <w:rsid w:val="00F8456C"/>
    <w:rsid w:val="00F87411"/>
    <w:rsid w:val="00F87F48"/>
    <w:rsid w:val="00F91991"/>
    <w:rsid w:val="00F91C9C"/>
    <w:rsid w:val="00FB388C"/>
    <w:rsid w:val="00FB547A"/>
    <w:rsid w:val="00FB5957"/>
    <w:rsid w:val="00FE29AA"/>
    <w:rsid w:val="00FE469B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331E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2025-01-06T06:17:00Z</cp:lastPrinted>
  <dcterms:created xsi:type="dcterms:W3CDTF">2025-11-13T05:18:00Z</dcterms:created>
  <dcterms:modified xsi:type="dcterms:W3CDTF">2025-11-13T05:19:00Z</dcterms:modified>
</cp:coreProperties>
</file>