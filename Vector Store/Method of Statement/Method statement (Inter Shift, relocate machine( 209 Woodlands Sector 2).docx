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6C0C" w:rsidRDefault="00186C0C">
      <w:pPr>
        <w:rPr>
          <w:sz w:val="24"/>
        </w:rPr>
      </w:pPr>
    </w:p>
    <w:p w:rsidR="00FC7A38" w:rsidRDefault="007F30E4">
      <w:pPr>
        <w:rPr>
          <w:sz w:val="24"/>
          <w:lang w:eastAsia="zh-CN"/>
        </w:rPr>
      </w:pPr>
      <w:r>
        <w:rPr>
          <w:sz w:val="24"/>
        </w:rPr>
        <w:t>Date: 11</w:t>
      </w:r>
      <w:r w:rsidRPr="007F30E4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DA51A5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ate 1 u</w:t>
      </w:r>
      <w:r w:rsidR="007F30E4">
        <w:rPr>
          <w:bCs/>
          <w:sz w:val="24"/>
          <w:szCs w:val="24"/>
          <w:lang w:eastAsia="zh-CN"/>
        </w:rPr>
        <w:t xml:space="preserve">nit </w:t>
      </w:r>
      <w:r w:rsidR="00297DF5">
        <w:rPr>
          <w:bCs/>
          <w:sz w:val="24"/>
          <w:szCs w:val="24"/>
          <w:lang w:eastAsia="zh-CN"/>
        </w:rPr>
        <w:t>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f</w:t>
      </w:r>
      <w:r w:rsidR="00145E02">
        <w:rPr>
          <w:bCs/>
          <w:sz w:val="24"/>
          <w:szCs w:val="24"/>
          <w:lang w:eastAsia="zh-CN"/>
        </w:rPr>
        <w:t xml:space="preserve">rom existing location to new location </w:t>
      </w:r>
      <w:r w:rsidR="007F30E4">
        <w:rPr>
          <w:bCs/>
          <w:sz w:val="24"/>
          <w:szCs w:val="24"/>
          <w:lang w:eastAsia="zh-CN"/>
        </w:rPr>
        <w:t>within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30E4" w:rsidRDefault="007F30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F30E4" w:rsidRDefault="007F30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CNC Polishing machine </w:t>
      </w:r>
    </w:p>
    <w:p w:rsidR="007F30E4" w:rsidRDefault="007F30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250 x 200 x 220 cm</w:t>
      </w:r>
    </w:p>
    <w:p w:rsidR="007F30E4" w:rsidRDefault="007F30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500 kg</w:t>
      </w:r>
    </w:p>
    <w:p w:rsidR="007F30E4" w:rsidRPr="007F30E4" w:rsidRDefault="007F30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FC7A38" w:rsidRDefault="007F30E4">
      <w:pPr>
        <w:rPr>
          <w:sz w:val="24"/>
          <w:lang w:eastAsia="zh-CN"/>
        </w:rPr>
      </w:pPr>
      <w:r>
        <w:rPr>
          <w:sz w:val="24"/>
          <w:lang w:eastAsia="zh-CN"/>
        </w:rPr>
        <w:t>14/06</w:t>
      </w:r>
      <w:r w:rsidR="00DA51A5">
        <w:rPr>
          <w:sz w:val="24"/>
          <w:lang w:eastAsia="zh-CN"/>
        </w:rPr>
        <w:t>/21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A946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6C0C" w:rsidRDefault="007F30E4" w:rsidP="00186C0C">
      <w:pPr>
        <w:pStyle w:val="Heading4"/>
      </w:pPr>
      <w:r>
        <w:t>209 Woodlands Sector 2 #02-58</w:t>
      </w:r>
    </w:p>
    <w:p w:rsidR="00FC7A38" w:rsidRDefault="00FC7A38" w:rsidP="007F30E4">
      <w:pPr>
        <w:pStyle w:val="Heading4"/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F30E4" w:rsidRDefault="007F30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D248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5ton p</w:t>
      </w:r>
      <w:r w:rsidR="00DA51A5">
        <w:rPr>
          <w:sz w:val="24"/>
          <w:lang w:eastAsia="zh-CN"/>
        </w:rPr>
        <w:t xml:space="preserve">allet truck </w:t>
      </w:r>
    </w:p>
    <w:p w:rsidR="003F6A2B" w:rsidRDefault="00DA5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</w:t>
      </w:r>
      <w:r w:rsidR="00BF5C83">
        <w:rPr>
          <w:sz w:val="24"/>
          <w:lang w:eastAsia="zh-CN"/>
        </w:rPr>
        <w:t>/canvas (</w:t>
      </w:r>
      <w:r>
        <w:rPr>
          <w:sz w:val="24"/>
          <w:lang w:eastAsia="zh-CN"/>
        </w:rPr>
        <w:t xml:space="preserve">to lay out </w:t>
      </w:r>
      <w:r w:rsidR="00BF5C83">
        <w:rPr>
          <w:sz w:val="24"/>
          <w:lang w:eastAsia="zh-CN"/>
        </w:rPr>
        <w:t>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24814" w:rsidRDefault="005E3EC3" w:rsidP="00D24814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</w:t>
      </w:r>
      <w:r w:rsidR="00D24814">
        <w:t xml:space="preserve">                               </w:t>
      </w:r>
    </w:p>
    <w:p w:rsidR="00DA51A5" w:rsidRPr="00D24814" w:rsidRDefault="00D24814" w:rsidP="00D24814">
      <w:pPr>
        <w:rPr>
          <w:b/>
          <w:u w:val="single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5E3EC3" w:rsidRPr="007F30E4" w:rsidRDefault="00057750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>pallet truck</w:t>
      </w:r>
      <w:r w:rsidR="00DA51A5">
        <w:rPr>
          <w:b w:val="0"/>
          <w:sz w:val="24"/>
          <w:u w:val="none"/>
          <w:lang w:eastAsia="zh-CN"/>
        </w:rPr>
        <w:t xml:space="preserve">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7F30E4">
        <w:rPr>
          <w:b w:val="0"/>
          <w:sz w:val="24"/>
          <w:u w:val="none"/>
          <w:lang w:eastAsia="zh-CN"/>
        </w:rPr>
        <w:t xml:space="preserve"> bed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C701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 xml:space="preserve">new location </w:t>
      </w:r>
      <w:r w:rsidR="00186C0C">
        <w:rPr>
          <w:b w:val="0"/>
          <w:sz w:val="24"/>
          <w:u w:val="none"/>
          <w:lang w:eastAsia="zh-CN"/>
        </w:rPr>
        <w:t xml:space="preserve">within production  </w:t>
      </w:r>
    </w:p>
    <w:p w:rsidR="00145E02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7F30E4" w:rsidRDefault="007F30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from pallet truck and insert levelling pad under machine bed 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  <w:bookmarkStart w:id="0" w:name="_GoBack"/>
      <w:bookmarkEnd w:id="0"/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186C0C">
        <w:rPr>
          <w:b w:val="0"/>
          <w:sz w:val="24"/>
          <w:u w:val="none"/>
          <w:lang w:eastAsia="zh-CN"/>
        </w:rPr>
        <w:t>, if any</w:t>
      </w:r>
      <w:r w:rsidR="00DA51A5">
        <w:rPr>
          <w:b w:val="0"/>
          <w:sz w:val="24"/>
          <w:u w:val="none"/>
          <w:lang w:eastAsia="zh-CN"/>
        </w:rPr>
        <w:t xml:space="preserve">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3803" w:rsidRDefault="00F43803">
      <w:r>
        <w:separator/>
      </w:r>
    </w:p>
  </w:endnote>
  <w:endnote w:type="continuationSeparator" w:id="0">
    <w:p w:rsidR="00F43803" w:rsidRDefault="00F4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2481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3803" w:rsidRDefault="00F43803">
      <w:r>
        <w:separator/>
      </w:r>
    </w:p>
  </w:footnote>
  <w:footnote w:type="continuationSeparator" w:id="0">
    <w:p w:rsidR="00F43803" w:rsidRDefault="00F438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4380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4380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45E02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F6A2B"/>
    <w:rsid w:val="00405E45"/>
    <w:rsid w:val="0045381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26DD0"/>
    <w:rsid w:val="007B15D6"/>
    <w:rsid w:val="007E6F9D"/>
    <w:rsid w:val="007F30E4"/>
    <w:rsid w:val="008248D1"/>
    <w:rsid w:val="00846465"/>
    <w:rsid w:val="00940648"/>
    <w:rsid w:val="009438BA"/>
    <w:rsid w:val="009A19D4"/>
    <w:rsid w:val="009D72AB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02DF1"/>
    <w:rsid w:val="00C70168"/>
    <w:rsid w:val="00CD561C"/>
    <w:rsid w:val="00CE270B"/>
    <w:rsid w:val="00D24814"/>
    <w:rsid w:val="00D44A04"/>
    <w:rsid w:val="00D567A9"/>
    <w:rsid w:val="00DA51A5"/>
    <w:rsid w:val="00DE52F9"/>
    <w:rsid w:val="00DE75B9"/>
    <w:rsid w:val="00EE7CA0"/>
    <w:rsid w:val="00F0771A"/>
    <w:rsid w:val="00F132A8"/>
    <w:rsid w:val="00F224B9"/>
    <w:rsid w:val="00F3077A"/>
    <w:rsid w:val="00F43803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81FC9-3DAE-4D6A-BD9B-FA4CA1F21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2021-06-11T03:13:00Z</cp:lastPrinted>
  <dcterms:created xsi:type="dcterms:W3CDTF">2021-06-11T03:14:00Z</dcterms:created>
  <dcterms:modified xsi:type="dcterms:W3CDTF">2021-06-11T03:14:00Z</dcterms:modified>
</cp:coreProperties>
</file>