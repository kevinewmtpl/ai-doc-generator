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A8056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C0A4060" w14:textId="77777777" w:rsidR="00AE0F97" w:rsidRDefault="00AE0F97">
      <w:pPr>
        <w:rPr>
          <w:sz w:val="24"/>
        </w:rPr>
      </w:pPr>
    </w:p>
    <w:p w14:paraId="30549A9D" w14:textId="2688D930" w:rsidR="00EE527F" w:rsidRDefault="00565E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23BCD">
        <w:rPr>
          <w:sz w:val="24"/>
        </w:rPr>
        <w:t>02</w:t>
      </w:r>
      <w:r w:rsidR="00223BCD" w:rsidRPr="00223BCD">
        <w:rPr>
          <w:sz w:val="24"/>
          <w:vertAlign w:val="superscript"/>
        </w:rPr>
        <w:t>nd</w:t>
      </w:r>
      <w:r w:rsidR="00223BCD">
        <w:rPr>
          <w:sz w:val="24"/>
        </w:rPr>
        <w:t xml:space="preserve"> Jan 2025</w:t>
      </w:r>
    </w:p>
    <w:p w14:paraId="38BC36B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78B5DA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89577DC" w14:textId="6B00C167" w:rsidR="009571DC" w:rsidRDefault="009571DC" w:rsidP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</w:t>
      </w:r>
      <w:r w:rsidR="00223BCD">
        <w:rPr>
          <w:sz w:val="24"/>
          <w:lang w:eastAsia="zh-CN"/>
        </w:rPr>
        <w:t>3</w:t>
      </w:r>
      <w:r w:rsidR="0099108C">
        <w:rPr>
          <w:sz w:val="24"/>
          <w:lang w:eastAsia="zh-CN"/>
        </w:rPr>
        <w:t xml:space="preserve"> unit</w:t>
      </w:r>
      <w:r w:rsidR="00223BCD">
        <w:rPr>
          <w:sz w:val="24"/>
          <w:lang w:eastAsia="zh-CN"/>
        </w:rPr>
        <w:t>s</w:t>
      </w:r>
      <w:r w:rsidR="0099108C">
        <w:rPr>
          <w:sz w:val="24"/>
          <w:lang w:eastAsia="zh-CN"/>
        </w:rPr>
        <w:t xml:space="preserve"> </w:t>
      </w:r>
      <w:r w:rsidR="00AB3FAD">
        <w:rPr>
          <w:sz w:val="24"/>
          <w:lang w:eastAsia="zh-CN"/>
        </w:rPr>
        <w:t>machine to 2</w:t>
      </w:r>
      <w:r w:rsidR="00AB3FAD" w:rsidRPr="00AB3F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 opening by using platform and mobile/lorry crane</w:t>
      </w:r>
    </w:p>
    <w:p w14:paraId="09240DBD" w14:textId="439C7CC6" w:rsidR="009571DC" w:rsidRDefault="009571DC" w:rsidP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223BCD">
        <w:rPr>
          <w:sz w:val="24"/>
          <w:lang w:eastAsia="zh-CN"/>
        </w:rPr>
        <w:t>hoist and unload machine and accessories at loading bay, shift and position to 2</w:t>
      </w:r>
      <w:r w:rsidR="00223BCD" w:rsidRPr="00223BCD">
        <w:rPr>
          <w:sz w:val="24"/>
          <w:vertAlign w:val="superscript"/>
          <w:lang w:eastAsia="zh-CN"/>
        </w:rPr>
        <w:t>nd</w:t>
      </w:r>
      <w:r w:rsidR="00223BCD">
        <w:rPr>
          <w:sz w:val="24"/>
          <w:lang w:eastAsia="zh-CN"/>
        </w:rPr>
        <w:t xml:space="preserve"> floor via cargo lift  </w:t>
      </w:r>
    </w:p>
    <w:p w14:paraId="472FC4D5" w14:textId="77777777" w:rsidR="009571DC" w:rsidRPr="0017768F" w:rsidRDefault="009571D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9EE990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6FFE7F4C" w14:textId="30BF6942" w:rsidR="009571DC" w:rsidRPr="00223BCD" w:rsidRDefault="00223BC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14:paraId="11667462" w14:textId="77777777" w:rsidR="009571DC" w:rsidRPr="009571DC" w:rsidRDefault="009571D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8B8B2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E6514F4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</w:p>
    <w:p w14:paraId="66E1B5AC" w14:textId="77777777" w:rsidR="007E2FF0" w:rsidRPr="007E2FF0" w:rsidRDefault="007E2FF0" w:rsidP="007E2FF0">
      <w:pPr>
        <w:rPr>
          <w:sz w:val="24"/>
          <w:lang w:eastAsia="zh-CN"/>
        </w:rPr>
      </w:pPr>
    </w:p>
    <w:p w14:paraId="7C0369F0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A040FF4" w14:textId="2B693936" w:rsidR="00DC1E88" w:rsidRDefault="00223BC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10/01/25 – to move in small machine and accessories </w:t>
      </w:r>
      <w:r w:rsidR="00F444CD">
        <w:rPr>
          <w:bCs/>
          <w:sz w:val="24"/>
          <w:szCs w:val="24"/>
          <w:lang w:eastAsia="zh-CN"/>
        </w:rPr>
        <w:t xml:space="preserve">via loading bay </w:t>
      </w:r>
    </w:p>
    <w:p w14:paraId="55CBAF5C" w14:textId="1D9D40DF" w:rsidR="00F444CD" w:rsidRDefault="00F444C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11/01/25 – to hoist up machine to 2</w:t>
      </w:r>
      <w:r w:rsidRPr="00F444CD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</w:t>
      </w:r>
    </w:p>
    <w:p w14:paraId="78E4CF8A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CFAE168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404CBC" w14:textId="152C9FC4" w:rsidR="00A33F02" w:rsidRDefault="00F444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EF2BA3">
        <w:rPr>
          <w:bCs/>
          <w:sz w:val="24"/>
          <w:szCs w:val="24"/>
          <w:lang w:eastAsia="zh-CN"/>
        </w:rPr>
        <w:t xml:space="preserve">    </w:t>
      </w:r>
    </w:p>
    <w:p w14:paraId="6A3109C3" w14:textId="77777777" w:rsidR="00F444CD" w:rsidRPr="00F444CD" w:rsidRDefault="00F444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2CC812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A84234B" w14:textId="4AAE1A81" w:rsidR="00A46072" w:rsidRDefault="00AB3FAD" w:rsidP="004872DF">
      <w:pPr>
        <w:pStyle w:val="Heading4"/>
      </w:pPr>
      <w:r>
        <w:t>Blk 5000</w:t>
      </w:r>
      <w:r w:rsidR="003A3CF3">
        <w:t xml:space="preserve"> A.M.K Ave 5</w:t>
      </w:r>
      <w:r w:rsidR="00565E68">
        <w:t xml:space="preserve"> #02-0</w:t>
      </w:r>
      <w:r w:rsidR="006E435B">
        <w:t>1</w:t>
      </w:r>
    </w:p>
    <w:p w14:paraId="0A4AB177" w14:textId="3C55289C" w:rsidR="00B85262" w:rsidRPr="004872DF" w:rsidRDefault="009D6971" w:rsidP="004872DF">
      <w:pPr>
        <w:pStyle w:val="Heading4"/>
      </w:pPr>
      <w:r>
        <w:t>JungBerg Technologies</w:t>
      </w:r>
      <w:r w:rsidR="00B230B2">
        <w:t xml:space="preserve"> Pte Ltd</w:t>
      </w:r>
    </w:p>
    <w:p w14:paraId="6E86E510" w14:textId="77777777"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2E6C4A5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1A12E993" w14:textId="77777777"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proofErr w:type="gramStart"/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</w:t>
      </w:r>
      <w:proofErr w:type="gramEnd"/>
      <w:r w:rsidR="00DC1E88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62977B26" w14:textId="063886F4" w:rsidR="00782621" w:rsidRDefault="00F44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14:paraId="685C5D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3A7581BC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8FEECCD" w14:textId="77777777" w:rsidR="00AE0F97" w:rsidRDefault="00AE0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76CF56B3" w14:textId="77777777"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0B3E1641" w14:textId="77777777" w:rsidR="00AE0F97" w:rsidRDefault="00AE0F9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7E86D97" w14:textId="77777777"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AC1199D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D007B1F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0B986E19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1C4772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91C8E68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78FE0E7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5B3F5CD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3E9AB4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765D0C5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AAFA3B2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6F27DD1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675AD8F5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3422205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B1FECB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52C7F1BB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B916BF2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74E71B05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61049589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7E99964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14:paraId="27AE4508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639B041E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14:paraId="4CF9E6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A04743C" w14:textId="77777777"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07EBE2FD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7F6FB86E" w14:textId="77777777" w:rsidR="008254AB" w:rsidRPr="00B919B0" w:rsidRDefault="00C65685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919B0">
        <w:rPr>
          <w:sz w:val="24"/>
          <w:lang w:eastAsia="zh-CN"/>
        </w:rPr>
        <w:t>Mobile</w:t>
      </w:r>
      <w:r w:rsidR="00E223F3" w:rsidRPr="00B919B0">
        <w:rPr>
          <w:sz w:val="24"/>
          <w:lang w:eastAsia="zh-CN"/>
        </w:rPr>
        <w:t xml:space="preserve"> crane to hoist up platform to 2</w:t>
      </w:r>
      <w:r w:rsidR="00E223F3" w:rsidRPr="00B919B0">
        <w:rPr>
          <w:sz w:val="24"/>
          <w:vertAlign w:val="superscript"/>
          <w:lang w:eastAsia="zh-CN"/>
        </w:rPr>
        <w:t>nd</w:t>
      </w:r>
      <w:r w:rsidR="00B919B0">
        <w:rPr>
          <w:sz w:val="24"/>
          <w:lang w:eastAsia="zh-CN"/>
        </w:rPr>
        <w:t xml:space="preserve"> floor swing gate</w:t>
      </w:r>
      <w:r w:rsidRPr="00B919B0">
        <w:rPr>
          <w:sz w:val="24"/>
          <w:lang w:eastAsia="zh-CN"/>
        </w:rPr>
        <w:t xml:space="preserve"> opening </w:t>
      </w:r>
    </w:p>
    <w:p w14:paraId="7C0360D3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28A66B13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13668B73" w14:textId="77777777"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000828F" w14:textId="77777777"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E223F3">
        <w:rPr>
          <w:sz w:val="24"/>
          <w:lang w:eastAsia="zh-CN"/>
        </w:rPr>
        <w:t>hoist up machine to 2</w:t>
      </w:r>
      <w:r w:rsidR="00E223F3" w:rsidRPr="00E223F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14:paraId="0E9D823E" w14:textId="77777777"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14:paraId="4B9A3347" w14:textId="6FEA933F"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444CD">
        <w:rPr>
          <w:sz w:val="24"/>
          <w:lang w:eastAsia="zh-CN"/>
        </w:rPr>
        <w:t>rollers/</w:t>
      </w:r>
      <w:r w:rsidR="00AE0F97"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14:paraId="75AE11D1" w14:textId="77777777"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14:paraId="31EE75C3" w14:textId="77777777"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14:paraId="242896FA" w14:textId="77777777"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14:paraId="4434C631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7A429AE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2FDFD6EC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3944E5FD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2337F4FA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34BDDB09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288B54B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19FF3F6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9EE24" w14:textId="77777777" w:rsidR="00C42986" w:rsidRDefault="00C42986">
      <w:r>
        <w:separator/>
      </w:r>
    </w:p>
  </w:endnote>
  <w:endnote w:type="continuationSeparator" w:id="0">
    <w:p w14:paraId="6D5A7754" w14:textId="77777777" w:rsidR="00C42986" w:rsidRDefault="00C42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E4EFD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32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329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15A1C" w14:textId="77777777" w:rsidR="00C42986" w:rsidRDefault="00C42986">
      <w:r>
        <w:separator/>
      </w:r>
    </w:p>
  </w:footnote>
  <w:footnote w:type="continuationSeparator" w:id="0">
    <w:p w14:paraId="376A9DB3" w14:textId="77777777" w:rsidR="00C42986" w:rsidRDefault="00C42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CB686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71B6E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C02E435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5F9A191" w14:textId="77777777" w:rsidR="00EE527F" w:rsidRDefault="00565E6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4B8091F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565E68">
      <w:t>2826020</w:t>
    </w:r>
  </w:p>
  <w:p w14:paraId="0342D51D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F66DC3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9DD9C78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5885219">
    <w:abstractNumId w:val="3"/>
  </w:num>
  <w:num w:numId="2" w16cid:durableId="1516577039">
    <w:abstractNumId w:val="5"/>
  </w:num>
  <w:num w:numId="3" w16cid:durableId="838471352">
    <w:abstractNumId w:val="0"/>
  </w:num>
  <w:num w:numId="4" w16cid:durableId="869219549">
    <w:abstractNumId w:val="10"/>
  </w:num>
  <w:num w:numId="5" w16cid:durableId="592667478">
    <w:abstractNumId w:val="6"/>
  </w:num>
  <w:num w:numId="6" w16cid:durableId="177429582">
    <w:abstractNumId w:val="7"/>
  </w:num>
  <w:num w:numId="7" w16cid:durableId="2029525955">
    <w:abstractNumId w:val="4"/>
  </w:num>
  <w:num w:numId="8" w16cid:durableId="1800996761">
    <w:abstractNumId w:val="8"/>
  </w:num>
  <w:num w:numId="9" w16cid:durableId="501119264">
    <w:abstractNumId w:val="2"/>
  </w:num>
  <w:num w:numId="10" w16cid:durableId="1783766670">
    <w:abstractNumId w:val="9"/>
  </w:num>
  <w:num w:numId="11" w16cid:durableId="131113099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177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4CA"/>
    <w:rsid w:val="000C160C"/>
    <w:rsid w:val="000D69AF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3BCD"/>
    <w:rsid w:val="00225487"/>
    <w:rsid w:val="00251834"/>
    <w:rsid w:val="00274BF0"/>
    <w:rsid w:val="00281296"/>
    <w:rsid w:val="0029590D"/>
    <w:rsid w:val="002A1405"/>
    <w:rsid w:val="002A51F0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04673"/>
    <w:rsid w:val="005405DF"/>
    <w:rsid w:val="00550D01"/>
    <w:rsid w:val="00565E68"/>
    <w:rsid w:val="005966C4"/>
    <w:rsid w:val="005A20A7"/>
    <w:rsid w:val="005B35C9"/>
    <w:rsid w:val="005B7B03"/>
    <w:rsid w:val="005E132E"/>
    <w:rsid w:val="005F2F7B"/>
    <w:rsid w:val="00604960"/>
    <w:rsid w:val="0061759B"/>
    <w:rsid w:val="00630649"/>
    <w:rsid w:val="006362BB"/>
    <w:rsid w:val="006365B5"/>
    <w:rsid w:val="0064156E"/>
    <w:rsid w:val="00664D20"/>
    <w:rsid w:val="006A0465"/>
    <w:rsid w:val="006E435B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89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1DC"/>
    <w:rsid w:val="00957CA2"/>
    <w:rsid w:val="00970E4B"/>
    <w:rsid w:val="0099108C"/>
    <w:rsid w:val="009A1F80"/>
    <w:rsid w:val="009D6971"/>
    <w:rsid w:val="009E694C"/>
    <w:rsid w:val="00A04987"/>
    <w:rsid w:val="00A2618C"/>
    <w:rsid w:val="00A33F02"/>
    <w:rsid w:val="00A459AF"/>
    <w:rsid w:val="00A46072"/>
    <w:rsid w:val="00AB3FAD"/>
    <w:rsid w:val="00AC4808"/>
    <w:rsid w:val="00AD4C31"/>
    <w:rsid w:val="00AE0F97"/>
    <w:rsid w:val="00B03292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24B7E"/>
    <w:rsid w:val="00C42986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834CE"/>
    <w:rsid w:val="00D83C91"/>
    <w:rsid w:val="00D916F7"/>
    <w:rsid w:val="00D9518E"/>
    <w:rsid w:val="00D971B9"/>
    <w:rsid w:val="00DA4D77"/>
    <w:rsid w:val="00DC1E88"/>
    <w:rsid w:val="00DC37B9"/>
    <w:rsid w:val="00DC52A5"/>
    <w:rsid w:val="00DE5FCD"/>
    <w:rsid w:val="00E223F3"/>
    <w:rsid w:val="00E400F3"/>
    <w:rsid w:val="00E431AC"/>
    <w:rsid w:val="00E43D50"/>
    <w:rsid w:val="00E519DB"/>
    <w:rsid w:val="00E51FFC"/>
    <w:rsid w:val="00E72650"/>
    <w:rsid w:val="00E72AA3"/>
    <w:rsid w:val="00E91028"/>
    <w:rsid w:val="00EA18DF"/>
    <w:rsid w:val="00EC3274"/>
    <w:rsid w:val="00EE527F"/>
    <w:rsid w:val="00EE7A41"/>
    <w:rsid w:val="00EF2BA3"/>
    <w:rsid w:val="00F444CD"/>
    <w:rsid w:val="00F55573"/>
    <w:rsid w:val="00F63A7E"/>
    <w:rsid w:val="00F844A0"/>
    <w:rsid w:val="00F853FF"/>
    <w:rsid w:val="00FB6F59"/>
    <w:rsid w:val="00FD190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40487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2025-01-03T01:26:00Z</cp:lastPrinted>
  <dcterms:created xsi:type="dcterms:W3CDTF">2024-11-20T03:39:00Z</dcterms:created>
  <dcterms:modified xsi:type="dcterms:W3CDTF">2025-01-03T01:26:00Z</dcterms:modified>
</cp:coreProperties>
</file>