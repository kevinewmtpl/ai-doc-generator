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5B4" w:rsidRDefault="00C355B4" w:rsidP="00C355B4">
      <w:pPr>
        <w:pStyle w:val="Title"/>
        <w:jc w:val="left"/>
        <w:rPr>
          <w:sz w:val="32"/>
          <w:szCs w:val="32"/>
        </w:rPr>
      </w:pPr>
      <w:bookmarkStart w:id="0" w:name="_GoBack"/>
      <w:bookmarkEnd w:id="0"/>
    </w:p>
    <w:p w:rsidR="00C355B4" w:rsidRPr="007A121B" w:rsidRDefault="00C355B4" w:rsidP="007A121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</w:rPr>
        <w:t>Schedule job for Whits Technologies Pte Ltd</w:t>
      </w:r>
      <w:r w:rsidR="007A121B">
        <w:rPr>
          <w:sz w:val="32"/>
          <w:szCs w:val="32"/>
        </w:rPr>
        <w:t xml:space="preserve"> #01-10</w:t>
      </w: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4A7418" w:rsidRDefault="007A121B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22/09/22</w:t>
      </w:r>
      <w:r w:rsidR="004A7418">
        <w:rPr>
          <w:b/>
          <w:bCs/>
          <w:sz w:val="32"/>
          <w:u w:val="single"/>
          <w:lang w:eastAsia="zh-CN"/>
        </w:rPr>
        <w:t xml:space="preserve"> (Thursday</w:t>
      </w:r>
      <w:r w:rsidR="009B244E">
        <w:rPr>
          <w:b/>
          <w:bCs/>
          <w:sz w:val="32"/>
          <w:u w:val="single"/>
          <w:lang w:eastAsia="zh-CN"/>
        </w:rPr>
        <w:t xml:space="preserve"> after 6pm onward</w:t>
      </w:r>
      <w:r w:rsidR="004A7418">
        <w:rPr>
          <w:b/>
          <w:bCs/>
          <w:sz w:val="32"/>
          <w:u w:val="single"/>
          <w:lang w:eastAsia="zh-CN"/>
        </w:rPr>
        <w:t>)</w:t>
      </w:r>
    </w:p>
    <w:p w:rsidR="004A7418" w:rsidRDefault="004A7418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>To hack 1 laye</w:t>
      </w:r>
      <w:r w:rsidR="009B244E">
        <w:rPr>
          <w:bCs/>
          <w:sz w:val="32"/>
          <w:lang w:eastAsia="zh-CN"/>
        </w:rPr>
        <w:t>r internal wall</w:t>
      </w:r>
      <w:r>
        <w:rPr>
          <w:bCs/>
          <w:sz w:val="32"/>
          <w:lang w:eastAsia="zh-CN"/>
        </w:rPr>
        <w:t xml:space="preserve"> </w:t>
      </w:r>
      <w:r w:rsidR="007A121B">
        <w:rPr>
          <w:bCs/>
          <w:sz w:val="32"/>
          <w:lang w:eastAsia="zh-CN"/>
        </w:rPr>
        <w:t xml:space="preserve">(by Wofook) </w:t>
      </w:r>
    </w:p>
    <w:p w:rsidR="007A121B" w:rsidRDefault="007A121B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7A121B" w:rsidRDefault="007A121B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23/09/22 (Friday after 1pm)</w:t>
      </w:r>
    </w:p>
    <w:p w:rsidR="007A121B" w:rsidRPr="007A121B" w:rsidRDefault="007A121B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 xml:space="preserve">To shift out 2 unit machine from #01-10 and load onto lorry chassis </w:t>
      </w:r>
    </w:p>
    <w:p w:rsidR="00C355B4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4A7418" w:rsidRDefault="007A121B" w:rsidP="00C355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24/09/22</w:t>
      </w:r>
      <w:r w:rsidR="00C355B4">
        <w:rPr>
          <w:b/>
          <w:bCs/>
          <w:sz w:val="32"/>
          <w:u w:val="single"/>
          <w:lang w:eastAsia="zh-CN"/>
        </w:rPr>
        <w:t xml:space="preserve"> (Saturday</w:t>
      </w:r>
      <w:r w:rsidR="009B244E">
        <w:rPr>
          <w:b/>
          <w:bCs/>
          <w:sz w:val="32"/>
          <w:u w:val="single"/>
          <w:lang w:eastAsia="zh-CN"/>
        </w:rPr>
        <w:t xml:space="preserve"> morning</w:t>
      </w:r>
      <w:r w:rsidR="00C355B4">
        <w:rPr>
          <w:b/>
          <w:bCs/>
          <w:sz w:val="32"/>
          <w:u w:val="single"/>
          <w:lang w:eastAsia="zh-CN"/>
        </w:rPr>
        <w:t>)</w:t>
      </w:r>
    </w:p>
    <w:p w:rsidR="007A121B" w:rsidRDefault="00C355B4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 xml:space="preserve">Move in 2 unit new machine at ground floor </w:t>
      </w:r>
      <w:r w:rsidR="004A7418">
        <w:rPr>
          <w:bCs/>
          <w:sz w:val="32"/>
          <w:lang w:eastAsia="zh-CN"/>
        </w:rPr>
        <w:t xml:space="preserve">  </w:t>
      </w:r>
    </w:p>
    <w:p w:rsidR="007A121B" w:rsidRDefault="007A121B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7A121B" w:rsidRDefault="007A121B" w:rsidP="00C355B4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6467DA" w:rsidRDefault="006467DA" w:rsidP="007A121B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7A121B" w:rsidRDefault="007A121B" w:rsidP="007A121B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1C0463" w:rsidRDefault="009B244E" w:rsidP="007A121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30</w:t>
      </w:r>
      <w:r w:rsidRPr="009B244E">
        <w:rPr>
          <w:b/>
          <w:bCs/>
          <w:sz w:val="32"/>
          <w:u w:val="single"/>
          <w:vertAlign w:val="superscript"/>
          <w:lang w:eastAsia="zh-CN"/>
        </w:rPr>
        <w:t>th</w:t>
      </w:r>
      <w:r>
        <w:rPr>
          <w:b/>
          <w:bCs/>
          <w:sz w:val="32"/>
          <w:u w:val="single"/>
          <w:lang w:eastAsia="zh-CN"/>
        </w:rPr>
        <w:t xml:space="preserve"> Sep 2022 (Friday after 5pm) </w:t>
      </w:r>
    </w:p>
    <w:p w:rsidR="007A121B" w:rsidRDefault="001C0463" w:rsidP="007A121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#05-07 </w:t>
      </w:r>
    </w:p>
    <w:p w:rsidR="001C0463" w:rsidRDefault="001C0463" w:rsidP="007A121B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>To hoist down 1 unit machine from 5</w:t>
      </w:r>
      <w:r w:rsidRPr="001C0463">
        <w:rPr>
          <w:bCs/>
          <w:sz w:val="32"/>
          <w:vertAlign w:val="superscript"/>
          <w:lang w:eastAsia="zh-CN"/>
        </w:rPr>
        <w:t>th</w:t>
      </w:r>
      <w:r>
        <w:rPr>
          <w:bCs/>
          <w:sz w:val="32"/>
          <w:lang w:eastAsia="zh-CN"/>
        </w:rPr>
        <w:t xml:space="preserve"> floor </w:t>
      </w:r>
    </w:p>
    <w:p w:rsidR="001C0463" w:rsidRPr="001C0463" w:rsidRDefault="001C0463" w:rsidP="007A121B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  <w:r>
        <w:rPr>
          <w:bCs/>
          <w:sz w:val="32"/>
          <w:lang w:eastAsia="zh-CN"/>
        </w:rPr>
        <w:t>To hoist up 1 unit new machine to 5</w:t>
      </w:r>
      <w:r w:rsidRPr="001C0463">
        <w:rPr>
          <w:bCs/>
          <w:sz w:val="32"/>
          <w:vertAlign w:val="superscript"/>
          <w:lang w:eastAsia="zh-CN"/>
        </w:rPr>
        <w:t>th</w:t>
      </w:r>
      <w:r>
        <w:rPr>
          <w:bCs/>
          <w:sz w:val="32"/>
          <w:lang w:eastAsia="zh-CN"/>
        </w:rPr>
        <w:t xml:space="preserve"> floor </w:t>
      </w:r>
    </w:p>
    <w:p w:rsidR="001C0463" w:rsidRPr="007A121B" w:rsidRDefault="001C0463" w:rsidP="007A121B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sectPr w:rsidR="001C0463" w:rsidRPr="007A121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C1B" w:rsidRDefault="00A54C1B">
      <w:r>
        <w:separator/>
      </w:r>
    </w:p>
  </w:endnote>
  <w:endnote w:type="continuationSeparator" w:id="0">
    <w:p w:rsidR="00A54C1B" w:rsidRDefault="00A5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B244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B244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C1B" w:rsidRDefault="00A54C1B">
      <w:r>
        <w:separator/>
      </w:r>
    </w:p>
  </w:footnote>
  <w:footnote w:type="continuationSeparator" w:id="0">
    <w:p w:rsidR="00A54C1B" w:rsidRDefault="00A54C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54C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54C1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1C0463"/>
    <w:rsid w:val="002008E2"/>
    <w:rsid w:val="002503D5"/>
    <w:rsid w:val="00257C21"/>
    <w:rsid w:val="002B12C8"/>
    <w:rsid w:val="002C21A8"/>
    <w:rsid w:val="002F4968"/>
    <w:rsid w:val="0030317F"/>
    <w:rsid w:val="00307DE4"/>
    <w:rsid w:val="00325CF8"/>
    <w:rsid w:val="00333DB7"/>
    <w:rsid w:val="00375E51"/>
    <w:rsid w:val="0038120C"/>
    <w:rsid w:val="00383DD5"/>
    <w:rsid w:val="003B65E1"/>
    <w:rsid w:val="003D27E5"/>
    <w:rsid w:val="003D5FEC"/>
    <w:rsid w:val="004011BA"/>
    <w:rsid w:val="0046046C"/>
    <w:rsid w:val="00466C7A"/>
    <w:rsid w:val="004A7418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A121B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B244E"/>
    <w:rsid w:val="009F4FEB"/>
    <w:rsid w:val="00A22F95"/>
    <w:rsid w:val="00A2540E"/>
    <w:rsid w:val="00A33D58"/>
    <w:rsid w:val="00A4416B"/>
    <w:rsid w:val="00A54C1B"/>
    <w:rsid w:val="00A55172"/>
    <w:rsid w:val="00A7184E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355B4"/>
    <w:rsid w:val="00C43519"/>
    <w:rsid w:val="00C4669E"/>
    <w:rsid w:val="00C72DAD"/>
    <w:rsid w:val="00C94050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31160"/>
    <w:rsid w:val="00F63C6A"/>
    <w:rsid w:val="00F75133"/>
    <w:rsid w:val="00FB2270"/>
    <w:rsid w:val="00FD2099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442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2021-09-27T05:19:00Z</cp:lastPrinted>
  <dcterms:created xsi:type="dcterms:W3CDTF">2022-09-16T01:22:00Z</dcterms:created>
  <dcterms:modified xsi:type="dcterms:W3CDTF">2022-09-16T02:40:00Z</dcterms:modified>
</cp:coreProperties>
</file>