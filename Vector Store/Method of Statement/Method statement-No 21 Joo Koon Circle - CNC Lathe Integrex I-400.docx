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633DF7">
      <w:pPr>
        <w:rPr>
          <w:sz w:val="24"/>
          <w:lang w:eastAsia="zh-CN"/>
        </w:rPr>
      </w:pPr>
      <w:r>
        <w:rPr>
          <w:sz w:val="24"/>
        </w:rPr>
        <w:t>Date: 18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May</w:t>
      </w:r>
      <w:r w:rsidR="00A556AD">
        <w:rPr>
          <w:sz w:val="24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633DF7">
        <w:rPr>
          <w:sz w:val="24"/>
          <w:lang w:eastAsia="zh-CN"/>
        </w:rPr>
        <w:t xml:space="preserve"> unload 3</w:t>
      </w:r>
      <w:r w:rsidR="00A556AD">
        <w:rPr>
          <w:sz w:val="24"/>
          <w:lang w:eastAsia="zh-CN"/>
        </w:rPr>
        <w:t xml:space="preserve"> cas</w:t>
      </w:r>
      <w:r w:rsidR="00CB4A5D">
        <w:rPr>
          <w:sz w:val="24"/>
          <w:lang w:eastAsia="zh-CN"/>
        </w:rPr>
        <w:t xml:space="preserve">es of 1 unit </w:t>
      </w:r>
      <w:r w:rsidR="00633DF7">
        <w:rPr>
          <w:sz w:val="24"/>
          <w:lang w:eastAsia="zh-CN"/>
        </w:rPr>
        <w:t>machine from 1 x 40ft FR and 1 x 20GP</w:t>
      </w:r>
      <w:r w:rsidR="00A556AD">
        <w:rPr>
          <w:sz w:val="24"/>
          <w:lang w:eastAsia="zh-CN"/>
        </w:rPr>
        <w:t xml:space="preserve"> </w:t>
      </w:r>
      <w:r w:rsidR="00572F00">
        <w:rPr>
          <w:sz w:val="24"/>
          <w:lang w:eastAsia="zh-CN"/>
        </w:rPr>
        <w:t xml:space="preserve">container, uncrate, shift and position into showroom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Horizontal Y-Axis </w:t>
      </w:r>
      <w:r w:rsidR="00CB4A5D">
        <w:rPr>
          <w:bCs/>
          <w:sz w:val="24"/>
          <w:szCs w:val="24"/>
          <w:lang w:eastAsia="zh-CN"/>
        </w:rPr>
        <w:t>C</w:t>
      </w:r>
      <w:r w:rsidR="00633DF7">
        <w:rPr>
          <w:bCs/>
          <w:sz w:val="24"/>
          <w:szCs w:val="24"/>
          <w:lang w:eastAsia="zh-CN"/>
        </w:rPr>
        <w:t xml:space="preserve">ontrol CNC Lathe </w:t>
      </w:r>
      <w:proofErr w:type="spellStart"/>
      <w:r w:rsidR="00633DF7">
        <w:rPr>
          <w:bCs/>
          <w:sz w:val="24"/>
          <w:szCs w:val="24"/>
          <w:lang w:eastAsia="zh-CN"/>
        </w:rPr>
        <w:t>Integrex</w:t>
      </w:r>
      <w:proofErr w:type="spellEnd"/>
      <w:r w:rsidR="00633DF7">
        <w:rPr>
          <w:bCs/>
          <w:sz w:val="24"/>
          <w:szCs w:val="24"/>
          <w:lang w:eastAsia="zh-CN"/>
        </w:rPr>
        <w:t xml:space="preserve"> I-400</w:t>
      </w:r>
    </w:p>
    <w:p w:rsidR="00CB4A5D" w:rsidRDefault="00633DF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Machine Dim: 681 x 315 x 315 c</w:t>
      </w:r>
      <w:r w:rsidR="00CB4A5D">
        <w:rPr>
          <w:bCs/>
          <w:sz w:val="24"/>
          <w:szCs w:val="24"/>
          <w:lang w:eastAsia="zh-CN"/>
        </w:rPr>
        <w:t xml:space="preserve">m   </w:t>
      </w:r>
    </w:p>
    <w:p w:rsidR="00CB4A5D" w:rsidRDefault="00633DF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18, 500</w:t>
      </w:r>
      <w:r w:rsidR="00A556AD">
        <w:rPr>
          <w:bCs/>
          <w:sz w:val="24"/>
          <w:szCs w:val="24"/>
          <w:lang w:eastAsia="zh-CN"/>
        </w:rPr>
        <w:t xml:space="preserve"> </w:t>
      </w:r>
      <w:proofErr w:type="spellStart"/>
      <w:r w:rsidR="00A556AD">
        <w:rPr>
          <w:bCs/>
          <w:sz w:val="24"/>
          <w:szCs w:val="24"/>
          <w:lang w:eastAsia="zh-CN"/>
        </w:rPr>
        <w:t>kgs</w:t>
      </w:r>
      <w:proofErr w:type="spellEnd"/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633DF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22/05</w:t>
      </w:r>
      <w:r w:rsidR="00A556AD">
        <w:rPr>
          <w:bCs/>
          <w:sz w:val="24"/>
          <w:szCs w:val="24"/>
          <w:lang w:eastAsia="zh-CN"/>
        </w:rPr>
        <w:t>/2018   -    09:45 am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 xml:space="preserve">No 21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72F00" w:rsidRDefault="00CB4A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CB4A5D" w:rsidRDefault="00CB4A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CB4A5D" w:rsidRDefault="00CB4A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A556A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B4A5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07B09" w:rsidRDefault="00A556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33DF7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Pr="00633DF7" w:rsidRDefault="00DD4754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 w:rsidR="00633DF7">
        <w:rPr>
          <w:sz w:val="24"/>
          <w:lang w:eastAsia="zh-CN"/>
        </w:rPr>
        <w:t>mobile/</w:t>
      </w:r>
      <w:bookmarkStart w:id="0" w:name="_GoBack"/>
      <w:bookmarkEnd w:id="0"/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684C71" w:rsidRPr="00AB4343" w:rsidRDefault="00A64537" w:rsidP="00AB43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CB4A5D">
        <w:rPr>
          <w:sz w:val="24"/>
          <w:lang w:eastAsia="zh-CN"/>
        </w:rPr>
        <w:t>etting up of mobile</w:t>
      </w:r>
      <w:r w:rsidR="003A26D1">
        <w:rPr>
          <w:sz w:val="24"/>
          <w:lang w:eastAsia="zh-CN"/>
        </w:rPr>
        <w:t xml:space="preserve"> </w:t>
      </w:r>
      <w:r w:rsidR="000772D4">
        <w:rPr>
          <w:sz w:val="24"/>
          <w:lang w:eastAsia="zh-CN"/>
        </w:rPr>
        <w:t xml:space="preserve">crane </w:t>
      </w:r>
      <w:r w:rsidR="003A26D1">
        <w:rPr>
          <w:sz w:val="24"/>
          <w:lang w:eastAsia="zh-CN"/>
        </w:rPr>
        <w:t xml:space="preserve">at </w:t>
      </w:r>
      <w:r w:rsidR="00E9120A">
        <w:rPr>
          <w:sz w:val="24"/>
          <w:lang w:eastAsia="zh-CN"/>
        </w:rPr>
        <w:t>location</w:t>
      </w:r>
      <w:r w:rsidR="003A26D1">
        <w:rPr>
          <w:sz w:val="24"/>
          <w:lang w:eastAsia="zh-CN"/>
        </w:rPr>
        <w:t xml:space="preserve"> 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AB4343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A26D1" w:rsidRDefault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AB4343" w:rsidRPr="003A26D1" w:rsidRDefault="00CB4A5D" w:rsidP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 loader</w:t>
      </w:r>
    </w:p>
    <w:p w:rsidR="00AB4343" w:rsidRDefault="00CB4A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 loader </w:t>
      </w:r>
      <w:r w:rsidR="00AB4343">
        <w:rPr>
          <w:sz w:val="24"/>
          <w:lang w:eastAsia="zh-CN"/>
        </w:rPr>
        <w:t>to inside factory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</w:t>
      </w:r>
      <w:r w:rsidR="003A26D1">
        <w:rPr>
          <w:sz w:val="24"/>
          <w:lang w:eastAsia="zh-CN"/>
        </w:rPr>
        <w:t>e to u</w:t>
      </w:r>
      <w:r w:rsidR="00CB4A5D">
        <w:rPr>
          <w:sz w:val="24"/>
          <w:lang w:eastAsia="zh-CN"/>
        </w:rPr>
        <w:t>nload machine from low loader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</w:t>
      </w:r>
      <w:r w:rsidR="003A26D1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0951" w:rsidRDefault="00540951">
      <w:r>
        <w:separator/>
      </w:r>
    </w:p>
  </w:endnote>
  <w:endnote w:type="continuationSeparator" w:id="0">
    <w:p w:rsidR="00540951" w:rsidRDefault="00540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33DF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33DF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0951" w:rsidRDefault="00540951">
      <w:r>
        <w:separator/>
      </w:r>
    </w:p>
  </w:footnote>
  <w:footnote w:type="continuationSeparator" w:id="0">
    <w:p w:rsidR="00540951" w:rsidRDefault="005409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33DF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633DF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801A2"/>
    <w:rsid w:val="00205704"/>
    <w:rsid w:val="00266DAF"/>
    <w:rsid w:val="003A26D1"/>
    <w:rsid w:val="00540951"/>
    <w:rsid w:val="00572F00"/>
    <w:rsid w:val="00633DF7"/>
    <w:rsid w:val="006416CC"/>
    <w:rsid w:val="00642296"/>
    <w:rsid w:val="00684C71"/>
    <w:rsid w:val="006B6525"/>
    <w:rsid w:val="00707B09"/>
    <w:rsid w:val="007E7225"/>
    <w:rsid w:val="0081336E"/>
    <w:rsid w:val="008957F6"/>
    <w:rsid w:val="00927D41"/>
    <w:rsid w:val="00966099"/>
    <w:rsid w:val="009C72C4"/>
    <w:rsid w:val="00A556AD"/>
    <w:rsid w:val="00A64537"/>
    <w:rsid w:val="00AB4343"/>
    <w:rsid w:val="00B246AB"/>
    <w:rsid w:val="00C03437"/>
    <w:rsid w:val="00CB4A5D"/>
    <w:rsid w:val="00D906C5"/>
    <w:rsid w:val="00DC3E6E"/>
    <w:rsid w:val="00DD4754"/>
    <w:rsid w:val="00E2469E"/>
    <w:rsid w:val="00E9120A"/>
    <w:rsid w:val="00F0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318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2018-04-12T02:22:00Z</cp:lastPrinted>
  <dcterms:created xsi:type="dcterms:W3CDTF">2018-05-18T05:23:00Z</dcterms:created>
  <dcterms:modified xsi:type="dcterms:W3CDTF">2018-05-18T05:23:00Z</dcterms:modified>
</cp:coreProperties>
</file>