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33487">
      <w:pPr>
        <w:rPr>
          <w:sz w:val="24"/>
          <w:lang w:eastAsia="zh-CN"/>
        </w:rPr>
      </w:pPr>
      <w:r>
        <w:rPr>
          <w:sz w:val="24"/>
        </w:rPr>
        <w:t>Date: 22</w:t>
      </w:r>
      <w:r w:rsidRPr="00D33487">
        <w:rPr>
          <w:sz w:val="24"/>
          <w:vertAlign w:val="superscript"/>
        </w:rPr>
        <w:t>nd</w:t>
      </w:r>
      <w:r>
        <w:rPr>
          <w:sz w:val="24"/>
        </w:rPr>
        <w:t xml:space="preserve"> Mar 2021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D33487" w:rsidRDefault="00F157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D33487">
        <w:rPr>
          <w:sz w:val="24"/>
          <w:lang w:eastAsia="zh-CN"/>
        </w:rPr>
        <w:t xml:space="preserve"> assist customer engineer to hoist out old polishing plate and replace with new plate</w:t>
      </w:r>
      <w:r w:rsidR="00E43968">
        <w:rPr>
          <w:sz w:val="24"/>
          <w:lang w:eastAsia="zh-CN"/>
        </w:rPr>
        <w:t xml:space="preserve"> using </w:t>
      </w:r>
    </w:p>
    <w:p w:rsidR="003571AC" w:rsidRPr="0090024D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‘A’ frame structure</w:t>
      </w:r>
      <w:r w:rsidR="00A10963">
        <w:rPr>
          <w:sz w:val="24"/>
          <w:lang w:eastAsia="zh-CN"/>
        </w:rPr>
        <w:t xml:space="preserve"> </w:t>
      </w:r>
    </w:p>
    <w:p w:rsid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350FD" w:rsidRDefault="00D350F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13FFF" w:rsidRDefault="00592A8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Lanzhou QSG-05152</w:t>
      </w:r>
      <w:r w:rsidR="00D350FD">
        <w:rPr>
          <w:sz w:val="24"/>
          <w:szCs w:val="24"/>
          <w:lang w:eastAsia="zh-CN"/>
        </w:rPr>
        <w:t xml:space="preserve"> Lapping machine</w:t>
      </w:r>
    </w:p>
    <w:p w:rsidR="00D350FD" w:rsidRPr="00D350FD" w:rsidRDefault="00592A8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Polishing plate wt: 120</w:t>
      </w:r>
      <w:r w:rsidR="00413FFF">
        <w:rPr>
          <w:sz w:val="24"/>
          <w:szCs w:val="24"/>
          <w:lang w:eastAsia="zh-CN"/>
        </w:rPr>
        <w:t xml:space="preserve"> kg </w:t>
      </w:r>
      <w:r w:rsidR="00D350FD">
        <w:rPr>
          <w:sz w:val="24"/>
          <w:szCs w:val="24"/>
          <w:lang w:eastAsia="zh-CN"/>
        </w:rPr>
        <w:t xml:space="preserve"> </w:t>
      </w:r>
    </w:p>
    <w:p w:rsidR="00D350FD" w:rsidRPr="003571AC" w:rsidRDefault="00D350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33487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10963" w:rsidRDefault="00A1096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A10963" w:rsidRDefault="00D3348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TBA </w:t>
      </w:r>
    </w:p>
    <w:p w:rsidR="00A10963" w:rsidRPr="00A10963" w:rsidRDefault="00A1096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43968" w:rsidRDefault="00D33487" w:rsidP="00D33487">
      <w:pPr>
        <w:pStyle w:val="Heading4"/>
      </w:pPr>
      <w:r>
        <w:t xml:space="preserve">8 Tractor Road </w:t>
      </w:r>
    </w:p>
    <w:p w:rsidR="00D33487" w:rsidRPr="00D33487" w:rsidRDefault="00D33487" w:rsidP="00D334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 Pte Ltd</w:t>
      </w:r>
      <w:bookmarkStart w:id="0" w:name="_GoBack"/>
      <w:bookmarkEnd w:id="0"/>
    </w:p>
    <w:p w:rsidR="00E43968" w:rsidRDefault="00E4396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338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</w:t>
      </w:r>
      <w:r w:rsidR="00D33487">
        <w:rPr>
          <w:sz w:val="24"/>
          <w:lang w:eastAsia="zh-CN"/>
        </w:rPr>
        <w:t xml:space="preserve"> ‘A’ frame structure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1-3 ton chain block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:rsidR="00D33487" w:rsidRDefault="00D33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6467DA">
        <w:rPr>
          <w:sz w:val="24"/>
          <w:lang w:eastAsia="zh-CN"/>
        </w:rPr>
        <w:t xml:space="preserve"> obstacle</w:t>
      </w:r>
      <w:r w:rsidR="00B77F01">
        <w:rPr>
          <w:sz w:val="24"/>
          <w:lang w:eastAsia="zh-CN"/>
        </w:rPr>
        <w:t xml:space="preserve">s around operation area </w:t>
      </w:r>
    </w:p>
    <w:p w:rsidR="00413FFF" w:rsidRDefault="00413FFF" w:rsidP="00BF1F53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413FFF" w:rsidRDefault="00147D2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13FFF" w:rsidRDefault="006467DA" w:rsidP="00413F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:rsidR="00466C7A" w:rsidRPr="00413FFF" w:rsidRDefault="001268A8" w:rsidP="00413FF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sz w:val="24"/>
          <w:lang w:eastAsia="zh-CN"/>
        </w:rPr>
        <w:lastRenderedPageBreak/>
        <w:t>All o</w:t>
      </w:r>
      <w:r w:rsidR="006467DA">
        <w:rPr>
          <w:rFonts w:hint="eastAsia"/>
          <w:sz w:val="24"/>
          <w:lang w:eastAsia="zh-CN"/>
        </w:rPr>
        <w:t>ur workers are ful</w:t>
      </w:r>
      <w:r>
        <w:rPr>
          <w:rFonts w:hint="eastAsia"/>
          <w:sz w:val="24"/>
          <w:lang w:eastAsia="zh-CN"/>
        </w:rPr>
        <w:t>ly equip with standard P.P.E. (s</w:t>
      </w:r>
      <w:r w:rsidR="006467DA"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5C6F68">
        <w:rPr>
          <w:sz w:val="24"/>
          <w:lang w:eastAsia="zh-CN"/>
        </w:rPr>
        <w:t xml:space="preserve">safety </w:t>
      </w:r>
      <w:r w:rsidR="005C6F68">
        <w:rPr>
          <w:rFonts w:hint="eastAsia"/>
          <w:sz w:val="24"/>
          <w:lang w:eastAsia="zh-CN"/>
        </w:rPr>
        <w:t>helmet</w:t>
      </w:r>
      <w:r w:rsidR="006467DA">
        <w:rPr>
          <w:rFonts w:hint="eastAsia"/>
          <w:sz w:val="24"/>
          <w:lang w:eastAsia="zh-CN"/>
        </w:rPr>
        <w:t>)</w:t>
      </w:r>
    </w:p>
    <w:p w:rsidR="006467DA" w:rsidRPr="005C6F68" w:rsidRDefault="00E43968" w:rsidP="005C6F68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</w:t>
      </w:r>
      <w:r w:rsidR="00AB583B">
        <w:rPr>
          <w:rFonts w:hint="eastAsia"/>
          <w:sz w:val="24"/>
          <w:lang w:eastAsia="zh-CN"/>
        </w:rPr>
        <w:t>ifting gear with M.O.M certificate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33487" w:rsidRDefault="006467DA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</w:t>
      </w:r>
    </w:p>
    <w:p w:rsidR="006467DA" w:rsidRPr="00D33487" w:rsidRDefault="00217127" w:rsidP="002171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32"/>
          <w:szCs w:val="32"/>
          <w:lang w:eastAsia="zh-CN"/>
        </w:rPr>
        <w:t>Job scope</w:t>
      </w:r>
    </w:p>
    <w:p w:rsidR="00B77F01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Fixing of </w:t>
      </w:r>
      <w:r w:rsidR="00BD7626" w:rsidRPr="00F1578F">
        <w:rPr>
          <w:sz w:val="24"/>
          <w:lang w:eastAsia="zh-CN"/>
        </w:rPr>
        <w:t xml:space="preserve">‘A’ </w:t>
      </w:r>
      <w:r w:rsidR="00A10963">
        <w:rPr>
          <w:sz w:val="24"/>
          <w:lang w:eastAsia="zh-CN"/>
        </w:rPr>
        <w:t xml:space="preserve">frame </w:t>
      </w:r>
      <w:r w:rsidR="00E43968">
        <w:rPr>
          <w:sz w:val="24"/>
          <w:lang w:eastAsia="zh-CN"/>
        </w:rPr>
        <w:t xml:space="preserve">structure </w:t>
      </w:r>
      <w:r>
        <w:rPr>
          <w:sz w:val="24"/>
          <w:lang w:eastAsia="zh-CN"/>
        </w:rPr>
        <w:t>on site</w:t>
      </w:r>
    </w:p>
    <w:p w:rsidR="00D33487" w:rsidRDefault="00D33487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plate</w:t>
      </w:r>
    </w:p>
    <w:p w:rsidR="004F035D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‘A’ frame </w:t>
      </w:r>
      <w:r w:rsidR="00E43968">
        <w:rPr>
          <w:sz w:val="24"/>
          <w:lang w:eastAsia="zh-CN"/>
        </w:rPr>
        <w:t xml:space="preserve">with chain </w:t>
      </w:r>
      <w:r w:rsidR="00D33487">
        <w:rPr>
          <w:sz w:val="24"/>
          <w:lang w:eastAsia="zh-CN"/>
        </w:rPr>
        <w:t>block to lift up plate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‘A’ frame and lower down plate to the ground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sling onto new polishing plate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new plate onto machine</w:t>
      </w:r>
    </w:p>
    <w:p w:rsidR="005E615C" w:rsidRDefault="005E615C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plate and let it sit onto machine</w:t>
      </w:r>
    </w:p>
    <w:p w:rsidR="005C6F68" w:rsidRPr="00B77F01" w:rsidRDefault="004F03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Read</w:t>
      </w:r>
      <w:r w:rsidR="005E615C">
        <w:rPr>
          <w:sz w:val="24"/>
          <w:lang w:eastAsia="zh-CN"/>
        </w:rPr>
        <w:t>just plate</w:t>
      </w:r>
      <w:r w:rsidR="00D254BF">
        <w:rPr>
          <w:sz w:val="24"/>
          <w:lang w:eastAsia="zh-CN"/>
        </w:rPr>
        <w:t xml:space="preserve"> </w:t>
      </w:r>
      <w:r w:rsidR="00C719CA">
        <w:rPr>
          <w:sz w:val="24"/>
          <w:lang w:eastAsia="zh-CN"/>
        </w:rPr>
        <w:t xml:space="preserve">to properly aligned with machine </w:t>
      </w:r>
      <w:r w:rsidR="00E43968">
        <w:rPr>
          <w:sz w:val="24"/>
          <w:lang w:eastAsia="zh-CN"/>
        </w:rPr>
        <w:t xml:space="preserve"> </w:t>
      </w:r>
    </w:p>
    <w:p w:rsidR="00B77F01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77F01">
        <w:rPr>
          <w:sz w:val="24"/>
          <w:lang w:eastAsia="zh-CN"/>
        </w:rPr>
        <w:t>o perform proper housekeeping</w:t>
      </w:r>
    </w:p>
    <w:p w:rsidR="006467DA" w:rsidRPr="0099046A" w:rsidRDefault="00B77F01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5C6F68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99046A" w:rsidRDefault="006467DA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A10963" w:rsidRDefault="0099046A" w:rsidP="00E43968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E43968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E43968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E43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1D6F" w:rsidRDefault="00E71D6F">
      <w:r>
        <w:separator/>
      </w:r>
    </w:p>
  </w:endnote>
  <w:endnote w:type="continuationSeparator" w:id="0">
    <w:p w:rsidR="00E71D6F" w:rsidRDefault="00E71D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92A8E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92A8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1D6F" w:rsidRDefault="00E71D6F">
      <w:r>
        <w:separator/>
      </w:r>
    </w:p>
  </w:footnote>
  <w:footnote w:type="continuationSeparator" w:id="0">
    <w:p w:rsidR="00E71D6F" w:rsidRDefault="00E71D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E71D6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43968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 w:rsidR="006467DA">
      <w:t xml:space="preserve">2826020, Fax 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E71D6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38D8"/>
    <w:rsid w:val="0007152C"/>
    <w:rsid w:val="00083372"/>
    <w:rsid w:val="0009638B"/>
    <w:rsid w:val="000C68D5"/>
    <w:rsid w:val="000D3C89"/>
    <w:rsid w:val="000D3F7C"/>
    <w:rsid w:val="000D7011"/>
    <w:rsid w:val="001268A8"/>
    <w:rsid w:val="00136332"/>
    <w:rsid w:val="00141D73"/>
    <w:rsid w:val="00147D28"/>
    <w:rsid w:val="001F1728"/>
    <w:rsid w:val="001F5380"/>
    <w:rsid w:val="00205DB2"/>
    <w:rsid w:val="00217127"/>
    <w:rsid w:val="00241657"/>
    <w:rsid w:val="00257C21"/>
    <w:rsid w:val="003571AC"/>
    <w:rsid w:val="003C43A5"/>
    <w:rsid w:val="003D3BEA"/>
    <w:rsid w:val="00413FFF"/>
    <w:rsid w:val="00466C7A"/>
    <w:rsid w:val="004F035D"/>
    <w:rsid w:val="005333BC"/>
    <w:rsid w:val="00566BA1"/>
    <w:rsid w:val="00592A8E"/>
    <w:rsid w:val="005C6F68"/>
    <w:rsid w:val="005E615C"/>
    <w:rsid w:val="00626402"/>
    <w:rsid w:val="00634800"/>
    <w:rsid w:val="006467DA"/>
    <w:rsid w:val="00663BC0"/>
    <w:rsid w:val="006D440D"/>
    <w:rsid w:val="007066F2"/>
    <w:rsid w:val="00735210"/>
    <w:rsid w:val="00742D33"/>
    <w:rsid w:val="008225C1"/>
    <w:rsid w:val="00840B2D"/>
    <w:rsid w:val="0084724A"/>
    <w:rsid w:val="00895D5D"/>
    <w:rsid w:val="0089628B"/>
    <w:rsid w:val="0090024D"/>
    <w:rsid w:val="00926CAD"/>
    <w:rsid w:val="00933FF0"/>
    <w:rsid w:val="00971AE8"/>
    <w:rsid w:val="0099046A"/>
    <w:rsid w:val="00A10963"/>
    <w:rsid w:val="00A1115F"/>
    <w:rsid w:val="00A84205"/>
    <w:rsid w:val="00A93B6F"/>
    <w:rsid w:val="00AB583B"/>
    <w:rsid w:val="00B11F89"/>
    <w:rsid w:val="00B61A87"/>
    <w:rsid w:val="00B77F01"/>
    <w:rsid w:val="00BA65F8"/>
    <w:rsid w:val="00BD7626"/>
    <w:rsid w:val="00BF1F53"/>
    <w:rsid w:val="00C719CA"/>
    <w:rsid w:val="00C95881"/>
    <w:rsid w:val="00D254BF"/>
    <w:rsid w:val="00D33487"/>
    <w:rsid w:val="00D350FD"/>
    <w:rsid w:val="00D51A21"/>
    <w:rsid w:val="00E14375"/>
    <w:rsid w:val="00E14B73"/>
    <w:rsid w:val="00E14D44"/>
    <w:rsid w:val="00E43968"/>
    <w:rsid w:val="00E71D6F"/>
    <w:rsid w:val="00E76DB5"/>
    <w:rsid w:val="00EC1220"/>
    <w:rsid w:val="00EC37A1"/>
    <w:rsid w:val="00EF789A"/>
    <w:rsid w:val="00F1578F"/>
    <w:rsid w:val="00F36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1584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2018-02-01T01:53:00Z</cp:lastPrinted>
  <dcterms:created xsi:type="dcterms:W3CDTF">2021-03-22T01:30:00Z</dcterms:created>
  <dcterms:modified xsi:type="dcterms:W3CDTF">2021-03-22T01:30:00Z</dcterms:modified>
</cp:coreProperties>
</file>