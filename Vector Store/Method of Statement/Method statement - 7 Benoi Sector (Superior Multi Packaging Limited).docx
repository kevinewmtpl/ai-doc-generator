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F7BEF">
      <w:pPr>
        <w:rPr>
          <w:sz w:val="24"/>
          <w:lang w:eastAsia="zh-CN"/>
        </w:rPr>
      </w:pPr>
      <w:r>
        <w:rPr>
          <w:sz w:val="24"/>
        </w:rPr>
        <w:t>Date: 14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Nov</w:t>
      </w:r>
      <w:r w:rsidR="003C5443">
        <w:rPr>
          <w:sz w:val="24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1 unit</w:t>
      </w:r>
      <w:r w:rsidR="00474E71">
        <w:rPr>
          <w:sz w:val="24"/>
          <w:lang w:eastAsia="zh-CN"/>
        </w:rPr>
        <w:t xml:space="preserve"> Lead Tester from 1 x 40ft OT container and 1 set Full Auto Production Line from 1 x 40ft OT, 1 x 40ft GP and 1 x 20ft GP 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</w:t>
      </w:r>
      <w:r w:rsidR="003C5443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D692C" w:rsidRDefault="003D69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2730D" w:rsidRDefault="00474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your packing list </w:t>
      </w:r>
    </w:p>
    <w:p w:rsidR="00B2730D" w:rsidRP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474E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74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16/11/2018 – Unload Lead Tester from container, shift and position into production at ground floor </w:t>
      </w:r>
    </w:p>
    <w:p w:rsidR="00474E71" w:rsidRDefault="00714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20-21</w:t>
      </w:r>
      <w:r w:rsidR="00474E71">
        <w:rPr>
          <w:sz w:val="24"/>
          <w:lang w:eastAsia="zh-CN"/>
        </w:rPr>
        <w:t>/11/2018 – Unload Full Auto Production Line from container, shift and position into production 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74E71" w:rsidP="00707B09">
      <w:pPr>
        <w:pStyle w:val="Heading4"/>
      </w:pPr>
      <w:r>
        <w:t xml:space="preserve">7 </w:t>
      </w:r>
      <w:proofErr w:type="spellStart"/>
      <w:r>
        <w:t>Benoi</w:t>
      </w:r>
      <w:proofErr w:type="spellEnd"/>
      <w:r>
        <w:t xml:space="preserve"> Sector</w:t>
      </w:r>
      <w:r w:rsidR="00714FDE">
        <w:t xml:space="preserve"> </w:t>
      </w:r>
    </w:p>
    <w:p w:rsidR="00707B09" w:rsidRPr="00707B09" w:rsidRDefault="00474E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Superior </w:t>
      </w:r>
      <w:r w:rsidR="00714FDE">
        <w:rPr>
          <w:sz w:val="24"/>
          <w:szCs w:val="24"/>
          <w:lang w:eastAsia="zh-CN"/>
        </w:rPr>
        <w:t>Multi Packaging Limited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14FDE">
        <w:rPr>
          <w:sz w:val="24"/>
          <w:lang w:eastAsia="zh-CN"/>
        </w:rPr>
        <w:t xml:space="preserve">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14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14FDE">
        <w:rPr>
          <w:sz w:val="24"/>
          <w:lang w:eastAsia="zh-CN"/>
        </w:rPr>
        <w:t>/webbing sling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C5443">
        <w:rPr>
          <w:sz w:val="24"/>
          <w:lang w:eastAsia="zh-CN"/>
        </w:rPr>
        <w:t>f</w:t>
      </w:r>
      <w:r w:rsidR="00951D74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C5443">
        <w:rPr>
          <w:sz w:val="24"/>
          <w:lang w:eastAsia="zh-CN"/>
        </w:rPr>
        <w:t xml:space="preserve"> and route to machine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14FDE" w:rsidRDefault="00714FD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2730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14FDE" w:rsidRDefault="00714FD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2730D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14FDE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3C5443">
        <w:rPr>
          <w:sz w:val="24"/>
          <w:lang w:eastAsia="zh-CN"/>
        </w:rPr>
        <w:t xml:space="preserve">safety </w:t>
      </w:r>
      <w:r w:rsidR="00714FDE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C5443">
        <w:t>.</w:t>
      </w:r>
      <w:r w:rsidR="00A64537">
        <w:rPr>
          <w:rFonts w:hint="eastAsia"/>
        </w:rPr>
        <w:t>O</w:t>
      </w:r>
      <w:r w:rsidR="003C544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C5443" w:rsidRDefault="0081336E" w:rsidP="003C544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714FDE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3B33F4">
        <w:rPr>
          <w:sz w:val="24"/>
          <w:lang w:eastAsia="zh-CN"/>
        </w:rPr>
        <w:t xml:space="preserve"> (back to back with container)</w:t>
      </w:r>
      <w:r w:rsidR="0081336E" w:rsidRPr="00650074">
        <w:rPr>
          <w:sz w:val="24"/>
          <w:lang w:eastAsia="zh-CN"/>
        </w:rPr>
        <w:t xml:space="preserve"> </w:t>
      </w:r>
    </w:p>
    <w:p w:rsidR="00684C71" w:rsidRPr="003F3CCD" w:rsidRDefault="003F3CCD" w:rsidP="003F3C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bookmarkStart w:id="0" w:name="_GoBack"/>
      <w:bookmarkEnd w:id="0"/>
      <w:r>
        <w:rPr>
          <w:sz w:val="24"/>
          <w:lang w:eastAsia="zh-CN"/>
        </w:rPr>
        <w:t xml:space="preserve"> out machine from container</w:t>
      </w:r>
    </w:p>
    <w:p w:rsidR="00AC60B9" w:rsidRDefault="00AC60B9" w:rsidP="00AC60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AC60B9" w:rsidRDefault="001C1DB0" w:rsidP="00AC60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:rsidR="001C1DB0" w:rsidRPr="001C1DB0" w:rsidRDefault="001C1DB0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</w:p>
    <w:p w:rsidR="00684C71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1C1DB0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1C1DB0">
        <w:rPr>
          <w:sz w:val="24"/>
          <w:lang w:eastAsia="zh-CN"/>
        </w:rPr>
        <w:t xml:space="preserve">o machine base </w:t>
      </w:r>
    </w:p>
    <w:p w:rsidR="00352C91" w:rsidRPr="001C1DB0" w:rsidRDefault="003C5443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  <w:r w:rsidR="001C1DB0">
        <w:rPr>
          <w:sz w:val="24"/>
          <w:lang w:eastAsia="zh-CN"/>
        </w:rPr>
        <w:t xml:space="preserve"> and position </w:t>
      </w:r>
      <w:r w:rsidRPr="001C1DB0">
        <w:rPr>
          <w:sz w:val="24"/>
          <w:lang w:eastAsia="zh-CN"/>
        </w:rPr>
        <w:t>at</w:t>
      </w:r>
      <w:r w:rsidR="0081336E" w:rsidRPr="001C1DB0">
        <w:rPr>
          <w:sz w:val="24"/>
          <w:lang w:eastAsia="zh-CN"/>
        </w:rPr>
        <w:t xml:space="preserve"> </w:t>
      </w:r>
      <w:r w:rsidR="00205704" w:rsidRPr="001C1DB0">
        <w:rPr>
          <w:sz w:val="24"/>
          <w:lang w:eastAsia="zh-CN"/>
        </w:rPr>
        <w:t xml:space="preserve">the </w:t>
      </w:r>
      <w:r w:rsidR="008E3BAF" w:rsidRPr="001C1DB0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1C1DB0">
        <w:rPr>
          <w:sz w:val="24"/>
          <w:lang w:eastAsia="zh-CN"/>
        </w:rPr>
        <w:t xml:space="preserve">, all debris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3C544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3C5443" w:rsidRPr="003C5443" w:rsidRDefault="003C5443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C5443" w:rsidRDefault="00951D74" w:rsidP="00951D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C5443">
        <w:rPr>
          <w:sz w:val="24"/>
          <w:lang w:eastAsia="zh-CN"/>
        </w:rPr>
        <w:t>MOS subject to change by supervisor/lifting supervisor on site</w:t>
      </w:r>
    </w:p>
    <w:p w:rsidR="003C5443" w:rsidRDefault="003C5443" w:rsidP="00951D74">
      <w:pPr>
        <w:rPr>
          <w:sz w:val="24"/>
          <w:lang w:eastAsia="zh-CN"/>
        </w:rPr>
      </w:pPr>
    </w:p>
    <w:p w:rsidR="00684C71" w:rsidRDefault="003C5443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0FE" w:rsidRDefault="001830FE">
      <w:r>
        <w:separator/>
      </w:r>
    </w:p>
  </w:endnote>
  <w:endnote w:type="continuationSeparator" w:id="0">
    <w:p w:rsidR="001830FE" w:rsidRDefault="0018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0A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0A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0FE" w:rsidRDefault="001830FE">
      <w:r>
        <w:separator/>
      </w:r>
    </w:p>
  </w:footnote>
  <w:footnote w:type="continuationSeparator" w:id="0">
    <w:p w:rsidR="001830FE" w:rsidRDefault="00183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30A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130A2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proofErr w:type="gramStart"/>
    <w:r>
      <w:rPr>
        <w:sz w:val="22"/>
      </w:rPr>
      <w:t>e</w:t>
    </w:r>
    <w:r w:rsidR="00B2730D">
      <w:rPr>
        <w:sz w:val="22"/>
      </w:rPr>
      <w:t>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B2B5B"/>
    <w:rsid w:val="000D1431"/>
    <w:rsid w:val="000F7BEF"/>
    <w:rsid w:val="00130A2A"/>
    <w:rsid w:val="001830FE"/>
    <w:rsid w:val="001C1DB0"/>
    <w:rsid w:val="001C67C6"/>
    <w:rsid w:val="00205704"/>
    <w:rsid w:val="002819F7"/>
    <w:rsid w:val="002B0859"/>
    <w:rsid w:val="002D3928"/>
    <w:rsid w:val="00352C91"/>
    <w:rsid w:val="003B33F4"/>
    <w:rsid w:val="003C5443"/>
    <w:rsid w:val="003D692C"/>
    <w:rsid w:val="003F3CCD"/>
    <w:rsid w:val="004135BC"/>
    <w:rsid w:val="0047011D"/>
    <w:rsid w:val="00474E71"/>
    <w:rsid w:val="004B7306"/>
    <w:rsid w:val="006304BE"/>
    <w:rsid w:val="00650074"/>
    <w:rsid w:val="00650243"/>
    <w:rsid w:val="006818C0"/>
    <w:rsid w:val="00684C71"/>
    <w:rsid w:val="006B6525"/>
    <w:rsid w:val="006F37C2"/>
    <w:rsid w:val="00707B09"/>
    <w:rsid w:val="00714FDE"/>
    <w:rsid w:val="007E7225"/>
    <w:rsid w:val="0081336E"/>
    <w:rsid w:val="008E3BAF"/>
    <w:rsid w:val="008F1C49"/>
    <w:rsid w:val="00951D74"/>
    <w:rsid w:val="009E12EF"/>
    <w:rsid w:val="00A32709"/>
    <w:rsid w:val="00A64537"/>
    <w:rsid w:val="00AC60B9"/>
    <w:rsid w:val="00B2730D"/>
    <w:rsid w:val="00B45C00"/>
    <w:rsid w:val="00B80B7F"/>
    <w:rsid w:val="00C80F38"/>
    <w:rsid w:val="00DC160B"/>
    <w:rsid w:val="00E36675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2018-08-30T04:56:00Z</cp:lastPrinted>
  <dcterms:created xsi:type="dcterms:W3CDTF">2018-11-14T03:07:00Z</dcterms:created>
  <dcterms:modified xsi:type="dcterms:W3CDTF">2018-11-14T03:07:00Z</dcterms:modified>
</cp:coreProperties>
</file>