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D304B" w:rsidRDefault="000D304B">
      <w:pPr>
        <w:rPr>
          <w:sz w:val="24"/>
        </w:rPr>
      </w:pPr>
    </w:p>
    <w:p w:rsidR="000E0C97" w:rsidRDefault="00E65D94">
      <w:pPr>
        <w:rPr>
          <w:sz w:val="24"/>
          <w:lang w:eastAsia="zh-CN"/>
        </w:rPr>
      </w:pPr>
      <w:r>
        <w:rPr>
          <w:sz w:val="24"/>
        </w:rPr>
        <w:t>Date: 15</w:t>
      </w:r>
      <w:r w:rsidRPr="00E65D94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E65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hoist down 4 unit machine from </w:t>
      </w:r>
      <w:r w:rsidR="0031063B">
        <w:rPr>
          <w:sz w:val="24"/>
          <w:lang w:eastAsia="zh-CN"/>
        </w:rPr>
        <w:t>2</w:t>
      </w:r>
      <w:r w:rsidR="0031063B" w:rsidRPr="0031063B">
        <w:rPr>
          <w:sz w:val="24"/>
          <w:vertAlign w:val="superscript"/>
          <w:lang w:eastAsia="zh-CN"/>
        </w:rPr>
        <w:t>nd</w:t>
      </w:r>
      <w:r w:rsidR="0031063B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by using </w:t>
      </w:r>
      <w:r w:rsidR="000601B4">
        <w:rPr>
          <w:sz w:val="24"/>
          <w:lang w:eastAsia="zh-CN"/>
        </w:rPr>
        <w:t xml:space="preserve">platform and </w:t>
      </w:r>
      <w:r>
        <w:rPr>
          <w:sz w:val="24"/>
          <w:lang w:eastAsia="zh-CN"/>
        </w:rPr>
        <w:t>mobile/</w:t>
      </w:r>
      <w:r w:rsidR="00C24956">
        <w:rPr>
          <w:sz w:val="24"/>
          <w:lang w:eastAsia="zh-CN"/>
        </w:rPr>
        <w:t>lorry crane</w:t>
      </w:r>
      <w:r>
        <w:rPr>
          <w:sz w:val="24"/>
          <w:lang w:eastAsia="zh-CN"/>
        </w:rPr>
        <w:t>, load onto lorry chassis and deliver to new location</w:t>
      </w:r>
    </w:p>
    <w:p w:rsidR="00E65D94" w:rsidRPr="00B57912" w:rsidRDefault="00E65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2 unit new machine to 2</w:t>
      </w:r>
      <w:r w:rsidRPr="00E65D9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4956" w:rsidRDefault="000D30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H</w:t>
      </w:r>
      <w:r w:rsidR="00E65D94">
        <w:rPr>
          <w:b/>
          <w:bCs/>
          <w:sz w:val="32"/>
          <w:u w:val="single"/>
          <w:lang w:eastAsia="zh-CN"/>
        </w:rPr>
        <w:t>oist down</w:t>
      </w:r>
    </w:p>
    <w:p w:rsidR="00E65D94" w:rsidRDefault="00E65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NXV 85A CNC</w:t>
      </w:r>
      <w:r w:rsidR="000D304B">
        <w:rPr>
          <w:bCs/>
          <w:sz w:val="24"/>
          <w:szCs w:val="24"/>
          <w:lang w:eastAsia="zh-CN"/>
        </w:rPr>
        <w:t xml:space="preserve"> / Wt: 5, 500 kgs</w:t>
      </w:r>
    </w:p>
    <w:p w:rsidR="00E65D94" w:rsidRDefault="00E65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Kent 84 Surface Grinding</w:t>
      </w:r>
      <w:r w:rsidR="000D304B">
        <w:rPr>
          <w:bCs/>
          <w:sz w:val="24"/>
          <w:szCs w:val="24"/>
          <w:lang w:eastAsia="zh-CN"/>
        </w:rPr>
        <w:t xml:space="preserve"> / Wt: 2, 800 kgs</w:t>
      </w:r>
    </w:p>
    <w:p w:rsidR="00E65D94" w:rsidRDefault="00E65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0D304B">
        <w:rPr>
          <w:bCs/>
          <w:sz w:val="24"/>
          <w:szCs w:val="24"/>
          <w:lang w:eastAsia="zh-CN"/>
        </w:rPr>
        <w:t>CMA64 EDM / Wt: 3, 000 kgs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GT-66V CNC Milling / Wt: 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D304B" w:rsidRDefault="000D30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Hoist up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Okamoto ACC63 GX Grinding / Wt: 3, 000 kgs</w:t>
      </w:r>
    </w:p>
    <w:p w:rsidR="000D304B" w:rsidRPr="000D304B" w:rsidRDefault="000D30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747E58">
        <w:rPr>
          <w:bCs/>
          <w:sz w:val="24"/>
          <w:szCs w:val="24"/>
          <w:lang w:eastAsia="zh-CN"/>
        </w:rPr>
        <w:t>Mazak QT 350 CNC Lathe / Wt: 6, 5</w:t>
      </w:r>
      <w:r>
        <w:rPr>
          <w:bCs/>
          <w:sz w:val="24"/>
          <w:szCs w:val="24"/>
          <w:lang w:eastAsia="zh-CN"/>
        </w:rPr>
        <w:t>00 kgs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0D304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24/11</w:t>
      </w:r>
      <w:r w:rsidR="0031063B">
        <w:rPr>
          <w:sz w:val="24"/>
          <w:lang w:eastAsia="zh-CN"/>
        </w:rPr>
        <w:t>/2018   -  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1063B">
      <w:pPr>
        <w:pStyle w:val="Heading4"/>
      </w:pPr>
      <w:r>
        <w:t>Blk 5004 AMK Ave 5 #02-07</w:t>
      </w:r>
    </w:p>
    <w:p w:rsidR="00894879" w:rsidRPr="00894879" w:rsidRDefault="0031063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Winco Technologies</w:t>
      </w:r>
      <w:r w:rsidR="00C563DF">
        <w:rPr>
          <w:sz w:val="24"/>
          <w:szCs w:val="24"/>
          <w:lang w:eastAsia="zh-CN"/>
        </w:rPr>
        <w:t xml:space="preserve"> Pte Ltd</w:t>
      </w:r>
      <w:r w:rsidR="00C24956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63B">
        <w:rPr>
          <w:sz w:val="24"/>
          <w:lang w:eastAsia="zh-CN"/>
        </w:rPr>
        <w:t xml:space="preserve"> x 50 ton </w:t>
      </w:r>
      <w:r w:rsidR="000D304B">
        <w:rPr>
          <w:sz w:val="24"/>
          <w:lang w:eastAsia="zh-CN"/>
        </w:rPr>
        <w:t>mobile/</w:t>
      </w:r>
      <w:r w:rsidR="0031063B">
        <w:rPr>
          <w:sz w:val="24"/>
          <w:lang w:eastAsia="zh-CN"/>
        </w:rPr>
        <w:t>lorry</w:t>
      </w:r>
      <w:r w:rsidR="000E0C97">
        <w:rPr>
          <w:sz w:val="24"/>
          <w:lang w:eastAsia="zh-CN"/>
        </w:rPr>
        <w:t xml:space="preserve"> crane</w:t>
      </w:r>
    </w:p>
    <w:p w:rsidR="00672CA0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1063B">
        <w:rPr>
          <w:sz w:val="24"/>
          <w:lang w:eastAsia="zh-CN"/>
        </w:rPr>
        <w:t>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lorry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D4F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D4F0A" w:rsidRDefault="00AD09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AD093A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D093A">
        <w:rPr>
          <w:sz w:val="24"/>
          <w:lang w:eastAsia="zh-CN"/>
        </w:rPr>
        <w:t>afety harness</w:t>
      </w: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FD4F0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D304B" w:rsidRDefault="000D304B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D4F0A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F525BE">
        <w:rPr>
          <w:sz w:val="24"/>
          <w:lang w:eastAsia="zh-CN"/>
        </w:rPr>
        <w:t xml:space="preserve">gger, signalman and </w:t>
      </w:r>
      <w:r w:rsidR="00747E58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D30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265CAB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FD4F0A" w:rsidRPr="000D304B" w:rsidRDefault="000D304B" w:rsidP="000D30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0E0C97" w:rsidRPr="00020C2A" w:rsidRDefault="00F525BE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F525BE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574E42">
        <w:rPr>
          <w:sz w:val="24"/>
          <w:lang w:eastAsia="zh-CN"/>
        </w:rPr>
        <w:t xml:space="preserve">swing gate </w:t>
      </w:r>
      <w:bookmarkStart w:id="0" w:name="_GoBack"/>
      <w:bookmarkEnd w:id="0"/>
      <w:r w:rsidR="00265CAB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F525BE">
        <w:rPr>
          <w:sz w:val="24"/>
          <w:lang w:eastAsia="zh-CN"/>
        </w:rPr>
        <w:t xml:space="preserve"> secured using 35/45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F525BE">
        <w:rPr>
          <w:sz w:val="24"/>
          <w:lang w:eastAsia="zh-CN"/>
        </w:rPr>
        <w:t xml:space="preserve">n </w:t>
      </w:r>
      <w:r w:rsidR="000D304B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 crane to hoist up machine to 2</w:t>
      </w:r>
      <w:r w:rsidR="00F525BE" w:rsidRPr="00F525B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747E58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47E58">
        <w:rPr>
          <w:sz w:val="24"/>
          <w:lang w:eastAsia="zh-CN"/>
        </w:rPr>
        <w:t>machine from platform</w:t>
      </w:r>
      <w:r w:rsidR="00701B5C">
        <w:rPr>
          <w:sz w:val="24"/>
          <w:lang w:eastAsia="zh-CN"/>
        </w:rPr>
        <w:t xml:space="preserve"> </w:t>
      </w:r>
    </w:p>
    <w:p w:rsidR="000E0C97" w:rsidRDefault="00747E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0E0C97">
        <w:rPr>
          <w:sz w:val="24"/>
          <w:lang w:eastAsia="zh-CN"/>
        </w:rPr>
        <w:t xml:space="preserve">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D71" w:rsidRDefault="00EF2D71">
      <w:r>
        <w:separator/>
      </w:r>
    </w:p>
  </w:endnote>
  <w:endnote w:type="continuationSeparator" w:id="0">
    <w:p w:rsidR="00EF2D71" w:rsidRDefault="00EF2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4E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4E4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D71" w:rsidRDefault="00EF2D71">
      <w:r>
        <w:separator/>
      </w:r>
    </w:p>
  </w:footnote>
  <w:footnote w:type="continuationSeparator" w:id="0">
    <w:p w:rsidR="00EF2D71" w:rsidRDefault="00EF2D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F2D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F2D7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D304B"/>
    <w:rsid w:val="000E037C"/>
    <w:rsid w:val="000E0C97"/>
    <w:rsid w:val="00173D1D"/>
    <w:rsid w:val="001A3D96"/>
    <w:rsid w:val="00265CAB"/>
    <w:rsid w:val="00280E65"/>
    <w:rsid w:val="00281171"/>
    <w:rsid w:val="002F4DDD"/>
    <w:rsid w:val="002F4ECC"/>
    <w:rsid w:val="0031063B"/>
    <w:rsid w:val="00312672"/>
    <w:rsid w:val="00380264"/>
    <w:rsid w:val="00490E83"/>
    <w:rsid w:val="004913AB"/>
    <w:rsid w:val="00491CDF"/>
    <w:rsid w:val="00574E42"/>
    <w:rsid w:val="00664E02"/>
    <w:rsid w:val="00672CA0"/>
    <w:rsid w:val="00701B5C"/>
    <w:rsid w:val="00722A7B"/>
    <w:rsid w:val="007276CD"/>
    <w:rsid w:val="00747E58"/>
    <w:rsid w:val="0078020B"/>
    <w:rsid w:val="007D3772"/>
    <w:rsid w:val="007E1A8A"/>
    <w:rsid w:val="008333D2"/>
    <w:rsid w:val="00894879"/>
    <w:rsid w:val="008A1F28"/>
    <w:rsid w:val="008E4380"/>
    <w:rsid w:val="00902F17"/>
    <w:rsid w:val="00966F5B"/>
    <w:rsid w:val="009F2EED"/>
    <w:rsid w:val="00A10F11"/>
    <w:rsid w:val="00AD093A"/>
    <w:rsid w:val="00B21972"/>
    <w:rsid w:val="00B56650"/>
    <w:rsid w:val="00B57912"/>
    <w:rsid w:val="00B7163D"/>
    <w:rsid w:val="00C24956"/>
    <w:rsid w:val="00C3785C"/>
    <w:rsid w:val="00C44C52"/>
    <w:rsid w:val="00C563DF"/>
    <w:rsid w:val="00CD4486"/>
    <w:rsid w:val="00D00F22"/>
    <w:rsid w:val="00D2603B"/>
    <w:rsid w:val="00D83EFC"/>
    <w:rsid w:val="00D856F6"/>
    <w:rsid w:val="00DB0F2E"/>
    <w:rsid w:val="00DF225D"/>
    <w:rsid w:val="00E43138"/>
    <w:rsid w:val="00E65D94"/>
    <w:rsid w:val="00E70F6C"/>
    <w:rsid w:val="00EB390A"/>
    <w:rsid w:val="00EC0AFE"/>
    <w:rsid w:val="00EF2D71"/>
    <w:rsid w:val="00F338D8"/>
    <w:rsid w:val="00F44EF9"/>
    <w:rsid w:val="00F525BE"/>
    <w:rsid w:val="00F8137B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2018-11-15T00:47:00Z</cp:lastPrinted>
  <dcterms:created xsi:type="dcterms:W3CDTF">2018-11-14T07:28:00Z</dcterms:created>
  <dcterms:modified xsi:type="dcterms:W3CDTF">2018-11-15T00:47:00Z</dcterms:modified>
</cp:coreProperties>
</file>