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305566" w14:textId="77777777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3A48FAD4" w14:textId="77777777" w:rsidR="00FA7CFB" w:rsidRDefault="00FA7CFB">
      <w:pPr>
        <w:rPr>
          <w:sz w:val="24"/>
        </w:rPr>
      </w:pPr>
    </w:p>
    <w:p w14:paraId="1CCB6984" w14:textId="69B0CC1A" w:rsidR="00EE527F" w:rsidRDefault="007C57C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51F25">
        <w:rPr>
          <w:sz w:val="24"/>
        </w:rPr>
        <w:t>03</w:t>
      </w:r>
      <w:r w:rsidR="00F51F25" w:rsidRPr="00F51F25">
        <w:rPr>
          <w:sz w:val="24"/>
          <w:vertAlign w:val="superscript"/>
        </w:rPr>
        <w:t>rd</w:t>
      </w:r>
      <w:r w:rsidR="00F51F25">
        <w:rPr>
          <w:sz w:val="24"/>
        </w:rPr>
        <w:t xml:space="preserve"> Dec 2025</w:t>
      </w:r>
    </w:p>
    <w:p w14:paraId="429B9FE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7524E89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B9BD401" w14:textId="241CEA6A" w:rsidR="0078517D" w:rsidRPr="00FA7CFB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assist customer engineer </w:t>
      </w:r>
      <w:r w:rsidR="00F51F25"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disma</w:t>
      </w:r>
      <w:r w:rsidR="00F774E7">
        <w:rPr>
          <w:sz w:val="24"/>
          <w:lang w:eastAsia="zh-CN"/>
        </w:rPr>
        <w:t>ntl</w:t>
      </w:r>
      <w:r w:rsidR="00F51F25">
        <w:rPr>
          <w:sz w:val="24"/>
          <w:lang w:eastAsia="zh-CN"/>
        </w:rPr>
        <w:t xml:space="preserve">e jig crane </w:t>
      </w:r>
    </w:p>
    <w:p w14:paraId="04211C55" w14:textId="77777777"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548A6EC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4F386E7F" w14:textId="0124B6CD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F51F25">
        <w:rPr>
          <w:sz w:val="24"/>
          <w:lang w:eastAsia="zh-CN"/>
        </w:rPr>
        <w:t>ed</w:t>
      </w:r>
    </w:p>
    <w:p w14:paraId="42F3D1E8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EC88DF8" w14:textId="77777777" w:rsidR="00EE527F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EFB3106" w14:textId="768799C6" w:rsidR="00075DD7" w:rsidRDefault="00F51F25">
      <w:pPr>
        <w:rPr>
          <w:sz w:val="24"/>
          <w:lang w:eastAsia="zh-CN"/>
        </w:rPr>
      </w:pPr>
      <w:r>
        <w:rPr>
          <w:sz w:val="24"/>
          <w:lang w:eastAsia="zh-CN"/>
        </w:rPr>
        <w:t>08/12/25</w:t>
      </w:r>
    </w:p>
    <w:p w14:paraId="5594630F" w14:textId="77777777"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8A912E9" w14:textId="77777777"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49475407" w14:textId="0C128982" w:rsidR="00F878B7" w:rsidRPr="00F878B7" w:rsidRDefault="00F51F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</w:t>
      </w:r>
      <w:r w:rsidR="007C57CE">
        <w:rPr>
          <w:bCs/>
          <w:sz w:val="24"/>
          <w:szCs w:val="24"/>
          <w:lang w:eastAsia="zh-CN"/>
        </w:rPr>
        <w:t xml:space="preserve">0 am </w:t>
      </w:r>
    </w:p>
    <w:p w14:paraId="506F7326" w14:textId="77777777"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EA15424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E25D306" w14:textId="61A00974" w:rsidR="00DE77FE" w:rsidRDefault="00F51F25" w:rsidP="00A57E24">
      <w:pPr>
        <w:pStyle w:val="Heading4"/>
      </w:pPr>
      <w:r>
        <w:t xml:space="preserve">23 Changi North Crescent </w:t>
      </w:r>
    </w:p>
    <w:p w14:paraId="3C1D873D" w14:textId="4F2410E5" w:rsidR="00A57E24" w:rsidRPr="00A57E24" w:rsidRDefault="00F51F25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UMS</w:t>
      </w:r>
    </w:p>
    <w:p w14:paraId="53DA04F4" w14:textId="77777777" w:rsidR="00EE527F" w:rsidRDefault="00EE527F">
      <w:pPr>
        <w:rPr>
          <w:lang w:eastAsia="zh-CN"/>
        </w:rPr>
      </w:pPr>
    </w:p>
    <w:p w14:paraId="6DFCDDA7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8D047C8" w14:textId="77777777" w:rsidR="00017290" w:rsidRDefault="00153D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14:paraId="095E7DBB" w14:textId="77777777" w:rsidR="00FA7CFB" w:rsidRDefault="00F878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774E7">
        <w:rPr>
          <w:sz w:val="24"/>
          <w:lang w:eastAsia="zh-CN"/>
        </w:rPr>
        <w:t xml:space="preserve">3ton </w:t>
      </w:r>
      <w:r w:rsidR="00AC7789">
        <w:rPr>
          <w:sz w:val="24"/>
          <w:lang w:eastAsia="zh-CN"/>
        </w:rPr>
        <w:t xml:space="preserve">battery </w:t>
      </w:r>
      <w:r>
        <w:rPr>
          <w:sz w:val="24"/>
          <w:lang w:eastAsia="zh-CN"/>
        </w:rPr>
        <w:t xml:space="preserve">forklift </w:t>
      </w:r>
    </w:p>
    <w:p w14:paraId="2D7CC18C" w14:textId="26101E09" w:rsidR="00F51F25" w:rsidRDefault="00F51F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Customer boom lift </w:t>
      </w:r>
    </w:p>
    <w:p w14:paraId="090A19A5" w14:textId="77777777" w:rsidR="00B5267F" w:rsidRDefault="00B526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38696F2" w14:textId="77777777"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3D59B11C" w14:textId="77777777"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 xml:space="preserve">in </w:t>
      </w:r>
      <w:r w:rsidR="00FA7CFB">
        <w:rPr>
          <w:sz w:val="24"/>
          <w:lang w:eastAsia="zh-CN"/>
        </w:rPr>
        <w:t>way of</w:t>
      </w:r>
      <w:r>
        <w:rPr>
          <w:sz w:val="24"/>
          <w:lang w:eastAsia="zh-CN"/>
        </w:rPr>
        <w:t xml:space="preserve">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14:paraId="34EC47EE" w14:textId="77777777"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6790373F" w14:textId="77777777" w:rsidR="00EE527F" w:rsidRPr="00FA7CF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2A45829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F878B7">
        <w:rPr>
          <w:sz w:val="24"/>
          <w:lang w:eastAsia="zh-CN"/>
        </w:rPr>
        <w:t xml:space="preserve"> after work completion </w:t>
      </w:r>
    </w:p>
    <w:p w14:paraId="15D6E26E" w14:textId="77777777" w:rsidR="0015341D" w:rsidRDefault="0015341D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6FB95F03" w14:textId="77777777" w:rsidR="008221E2" w:rsidRPr="00FA7CFB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57EFA1D" w14:textId="77777777" w:rsidR="00A87E64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34E0678" w14:textId="60CE3848" w:rsidR="00FA7CFB" w:rsidRPr="00FA7CFB" w:rsidRDefault="00FA7CFB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74E7">
        <w:rPr>
          <w:sz w:val="24"/>
          <w:lang w:eastAsia="zh-CN"/>
        </w:rPr>
        <w:t xml:space="preserve">.O.M certified </w:t>
      </w:r>
      <w:r w:rsidR="00CA1A62">
        <w:rPr>
          <w:sz w:val="24"/>
          <w:lang w:eastAsia="zh-CN"/>
        </w:rPr>
        <w:t>forklift</w:t>
      </w:r>
      <w:r w:rsidR="00F878B7">
        <w:rPr>
          <w:sz w:val="24"/>
          <w:lang w:eastAsia="zh-CN"/>
        </w:rPr>
        <w:t xml:space="preserve"> </w:t>
      </w:r>
      <w:r w:rsidR="00C2121F">
        <w:rPr>
          <w:sz w:val="24"/>
          <w:lang w:eastAsia="zh-CN"/>
        </w:rPr>
        <w:t>&amp; boom lift operator</w:t>
      </w:r>
    </w:p>
    <w:p w14:paraId="435B24ED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1AA47131" w14:textId="77777777"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14:paraId="31971727" w14:textId="51695C97" w:rsidR="00D76F88" w:rsidRDefault="00FA7CFB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D76F88">
        <w:rPr>
          <w:sz w:val="24"/>
          <w:lang w:eastAsia="zh-CN"/>
        </w:rPr>
        <w:t xml:space="preserve">ssist </w:t>
      </w:r>
      <w:r>
        <w:rPr>
          <w:sz w:val="24"/>
          <w:lang w:eastAsia="zh-CN"/>
        </w:rPr>
        <w:t xml:space="preserve">customer </w:t>
      </w:r>
      <w:r w:rsidR="00D76F88">
        <w:rPr>
          <w:sz w:val="24"/>
          <w:lang w:eastAsia="zh-CN"/>
        </w:rPr>
        <w:t>engi</w:t>
      </w:r>
      <w:r w:rsidR="00F878B7">
        <w:rPr>
          <w:sz w:val="24"/>
          <w:lang w:eastAsia="zh-CN"/>
        </w:rPr>
        <w:t>n</w:t>
      </w:r>
      <w:r w:rsidR="001C7834">
        <w:rPr>
          <w:sz w:val="24"/>
          <w:lang w:eastAsia="zh-CN"/>
        </w:rPr>
        <w:t xml:space="preserve">eer in dismantling </w:t>
      </w:r>
      <w:r w:rsidR="00C2121F">
        <w:rPr>
          <w:sz w:val="24"/>
          <w:lang w:eastAsia="zh-CN"/>
        </w:rPr>
        <w:t>jig crane</w:t>
      </w:r>
      <w:r w:rsidR="001C7834">
        <w:rPr>
          <w:sz w:val="24"/>
          <w:lang w:eastAsia="zh-CN"/>
        </w:rPr>
        <w:t xml:space="preserve"> by piece</w:t>
      </w:r>
    </w:p>
    <w:p w14:paraId="146D0519" w14:textId="58CB4178" w:rsidR="00C2121F" w:rsidRDefault="00C2121F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boom lift to dismantle jig crane</w:t>
      </w:r>
    </w:p>
    <w:p w14:paraId="5C3BD342" w14:textId="102B5809" w:rsidR="00440B76" w:rsidRPr="00C2121F" w:rsidRDefault="001C7834" w:rsidP="00C212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of battery </w:t>
      </w:r>
      <w:r w:rsidR="00AC7789">
        <w:rPr>
          <w:sz w:val="24"/>
          <w:lang w:eastAsia="zh-CN"/>
        </w:rPr>
        <w:t xml:space="preserve">forklift to fork down </w:t>
      </w:r>
      <w:r>
        <w:rPr>
          <w:sz w:val="24"/>
          <w:lang w:eastAsia="zh-CN"/>
        </w:rPr>
        <w:t xml:space="preserve">parts </w:t>
      </w:r>
    </w:p>
    <w:p w14:paraId="7E2479F1" w14:textId="65481919" w:rsidR="00321EF4" w:rsidRDefault="00C2121F" w:rsidP="00153DB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dismantle to shift to temporary location for storage purpose </w:t>
      </w:r>
    </w:p>
    <w:p w14:paraId="2867F263" w14:textId="534C9E9A" w:rsidR="003A458F" w:rsidRPr="00C2121F" w:rsidRDefault="00EE527F" w:rsidP="00C212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2121F">
        <w:rPr>
          <w:sz w:val="24"/>
          <w:lang w:eastAsia="zh-CN"/>
        </w:rPr>
        <w:t>Once job complete, team leader will instruct the team to perform proper housekeeping</w:t>
      </w:r>
    </w:p>
    <w:p w14:paraId="36CA7A1C" w14:textId="77777777" w:rsidR="00EE527F" w:rsidRDefault="003A458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14:paraId="10BB5C37" w14:textId="77777777" w:rsidR="00AC7789" w:rsidRPr="00827A8F" w:rsidRDefault="00AC7789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7ECD6DDD" w14:textId="77777777" w:rsidR="003F18B6" w:rsidRPr="003A458F" w:rsidRDefault="003F18B6" w:rsidP="003A45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29FCA6DB" w14:textId="77777777" w:rsidR="00EE527F" w:rsidRDefault="00153DB3" w:rsidP="00153DB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5C99E4DE" w14:textId="7EB1A4B6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FC7C56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16EDF32A" w14:textId="77777777" w:rsidR="003A458F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  <w:r w:rsidR="003A458F">
        <w:rPr>
          <w:sz w:val="24"/>
          <w:szCs w:val="24"/>
        </w:rPr>
        <w:t xml:space="preserve"> </w:t>
      </w:r>
    </w:p>
    <w:p w14:paraId="419655EB" w14:textId="77777777" w:rsidR="00CA3063" w:rsidRDefault="003A458F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14:paraId="3F6AF309" w14:textId="77777777"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98315A" w14:textId="77777777" w:rsidR="00FC5358" w:rsidRDefault="00FC5358">
      <w:r>
        <w:separator/>
      </w:r>
    </w:p>
  </w:endnote>
  <w:endnote w:type="continuationSeparator" w:id="0">
    <w:p w14:paraId="7E8E9D7C" w14:textId="77777777" w:rsidR="00FC5358" w:rsidRDefault="00FC5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DF2E10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C57C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C57C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4F7949" w14:textId="77777777" w:rsidR="00FC5358" w:rsidRDefault="00FC5358">
      <w:r>
        <w:separator/>
      </w:r>
    </w:p>
  </w:footnote>
  <w:footnote w:type="continuationSeparator" w:id="0">
    <w:p w14:paraId="34FB943A" w14:textId="77777777" w:rsidR="00FC5358" w:rsidRDefault="00FC53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7B3DDE" w14:textId="77777777" w:rsidR="00EE527F" w:rsidRDefault="00000000">
    <w:pPr>
      <w:pStyle w:val="Header"/>
      <w:jc w:val="center"/>
      <w:rPr>
        <w:b/>
        <w:sz w:val="26"/>
      </w:rPr>
    </w:pPr>
    <w:r>
      <w:rPr>
        <w:noProof/>
      </w:rPr>
      <w:pict w14:anchorId="2E7768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4C0135F4" w14:textId="77777777"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657FB658" w14:textId="04FC78ED" w:rsidR="00EE527F" w:rsidRDefault="00C2121F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EE527F">
      <w:t xml:space="preserve">, </w:t>
    </w:r>
    <w:proofErr w:type="spellStart"/>
    <w:r>
      <w:t>Kranji</w:t>
    </w:r>
    <w:proofErr w:type="spellEnd"/>
    <w:r>
      <w:t xml:space="preserve"> Green, </w:t>
    </w:r>
    <w:r w:rsidR="00EE527F">
      <w:t xml:space="preserve">Singapore </w:t>
    </w:r>
    <w:r>
      <w:t>739571</w:t>
    </w:r>
  </w:p>
  <w:p w14:paraId="6F832C9A" w14:textId="4AA947F2"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</w:t>
    </w:r>
  </w:p>
  <w:p w14:paraId="1652F999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83E1A8F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18D875C" w14:textId="77777777"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40877862">
    <w:abstractNumId w:val="2"/>
  </w:num>
  <w:num w:numId="2" w16cid:durableId="787236628">
    <w:abstractNumId w:val="4"/>
  </w:num>
  <w:num w:numId="3" w16cid:durableId="1898085710">
    <w:abstractNumId w:val="0"/>
  </w:num>
  <w:num w:numId="4" w16cid:durableId="200362813">
    <w:abstractNumId w:val="9"/>
  </w:num>
  <w:num w:numId="5" w16cid:durableId="1366373841">
    <w:abstractNumId w:val="5"/>
  </w:num>
  <w:num w:numId="6" w16cid:durableId="715279106">
    <w:abstractNumId w:val="6"/>
  </w:num>
  <w:num w:numId="7" w16cid:durableId="285739693">
    <w:abstractNumId w:val="3"/>
  </w:num>
  <w:num w:numId="8" w16cid:durableId="663779111">
    <w:abstractNumId w:val="7"/>
  </w:num>
  <w:num w:numId="9" w16cid:durableId="34549657">
    <w:abstractNumId w:val="1"/>
  </w:num>
  <w:num w:numId="10" w16cid:durableId="1885482049">
    <w:abstractNumId w:val="8"/>
  </w:num>
  <w:num w:numId="11" w16cid:durableId="137855139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03E"/>
    <w:rsid w:val="000168A1"/>
    <w:rsid w:val="00017290"/>
    <w:rsid w:val="00037A80"/>
    <w:rsid w:val="00075DD7"/>
    <w:rsid w:val="00133B61"/>
    <w:rsid w:val="0015341D"/>
    <w:rsid w:val="00153DB3"/>
    <w:rsid w:val="00160D36"/>
    <w:rsid w:val="001645BC"/>
    <w:rsid w:val="00193DFA"/>
    <w:rsid w:val="001962CB"/>
    <w:rsid w:val="001C36A6"/>
    <w:rsid w:val="001C7834"/>
    <w:rsid w:val="0022229D"/>
    <w:rsid w:val="00251834"/>
    <w:rsid w:val="00284372"/>
    <w:rsid w:val="00295658"/>
    <w:rsid w:val="002E5ACE"/>
    <w:rsid w:val="003033AF"/>
    <w:rsid w:val="00321EF4"/>
    <w:rsid w:val="00360DBE"/>
    <w:rsid w:val="00373871"/>
    <w:rsid w:val="003A458F"/>
    <w:rsid w:val="003C4111"/>
    <w:rsid w:val="003F18B6"/>
    <w:rsid w:val="00405281"/>
    <w:rsid w:val="0042603E"/>
    <w:rsid w:val="00440B76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C57CE"/>
    <w:rsid w:val="007F30D5"/>
    <w:rsid w:val="007F335E"/>
    <w:rsid w:val="008018EB"/>
    <w:rsid w:val="00811DF3"/>
    <w:rsid w:val="008221E2"/>
    <w:rsid w:val="008254AB"/>
    <w:rsid w:val="00827A8F"/>
    <w:rsid w:val="00840DC8"/>
    <w:rsid w:val="00864E24"/>
    <w:rsid w:val="008919BC"/>
    <w:rsid w:val="008A646D"/>
    <w:rsid w:val="008E677E"/>
    <w:rsid w:val="00953C8B"/>
    <w:rsid w:val="00961486"/>
    <w:rsid w:val="00A36F93"/>
    <w:rsid w:val="00A40342"/>
    <w:rsid w:val="00A57E24"/>
    <w:rsid w:val="00A87E64"/>
    <w:rsid w:val="00AC7789"/>
    <w:rsid w:val="00AD2523"/>
    <w:rsid w:val="00B14E86"/>
    <w:rsid w:val="00B5267F"/>
    <w:rsid w:val="00B679B0"/>
    <w:rsid w:val="00B76041"/>
    <w:rsid w:val="00BC585D"/>
    <w:rsid w:val="00BD0D0D"/>
    <w:rsid w:val="00C2121F"/>
    <w:rsid w:val="00C475F0"/>
    <w:rsid w:val="00C844B7"/>
    <w:rsid w:val="00C9221E"/>
    <w:rsid w:val="00CA1A62"/>
    <w:rsid w:val="00CA3063"/>
    <w:rsid w:val="00CB1A7A"/>
    <w:rsid w:val="00D00A75"/>
    <w:rsid w:val="00D02D29"/>
    <w:rsid w:val="00D20784"/>
    <w:rsid w:val="00D578A1"/>
    <w:rsid w:val="00D66512"/>
    <w:rsid w:val="00D75EF4"/>
    <w:rsid w:val="00D76F88"/>
    <w:rsid w:val="00DE77FE"/>
    <w:rsid w:val="00DF2260"/>
    <w:rsid w:val="00E11985"/>
    <w:rsid w:val="00E50334"/>
    <w:rsid w:val="00E82891"/>
    <w:rsid w:val="00E87FDA"/>
    <w:rsid w:val="00ED7272"/>
    <w:rsid w:val="00EE527F"/>
    <w:rsid w:val="00EF2F30"/>
    <w:rsid w:val="00F04050"/>
    <w:rsid w:val="00F110BD"/>
    <w:rsid w:val="00F24168"/>
    <w:rsid w:val="00F51F25"/>
    <w:rsid w:val="00F774E7"/>
    <w:rsid w:val="00F878B7"/>
    <w:rsid w:val="00FA7946"/>
    <w:rsid w:val="00FA7CFB"/>
    <w:rsid w:val="00FC5358"/>
    <w:rsid w:val="00FC7C5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027BB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64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1464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12</cp:revision>
  <cp:lastPrinted>2025-12-03T03:12:00Z</cp:lastPrinted>
  <dcterms:created xsi:type="dcterms:W3CDTF">2021-11-26T05:25:00Z</dcterms:created>
  <dcterms:modified xsi:type="dcterms:W3CDTF">2025-12-03T03:12:00Z</dcterms:modified>
</cp:coreProperties>
</file>