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F4722">
      <w:pPr>
        <w:rPr>
          <w:sz w:val="24"/>
          <w:lang w:eastAsia="zh-CN"/>
        </w:rPr>
      </w:pPr>
      <w:r>
        <w:rPr>
          <w:sz w:val="24"/>
        </w:rPr>
        <w:t>Date: 30</w:t>
      </w:r>
      <w:r w:rsidRPr="00FF4722">
        <w:rPr>
          <w:sz w:val="24"/>
          <w:vertAlign w:val="superscript"/>
        </w:rPr>
        <w:t>th</w:t>
      </w:r>
      <w:r w:rsidR="00CC6FCF">
        <w:rPr>
          <w:sz w:val="24"/>
        </w:rPr>
        <w:t xml:space="preserve"> Sep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2610C">
        <w:rPr>
          <w:sz w:val="24"/>
          <w:lang w:eastAsia="zh-CN"/>
        </w:rPr>
        <w:t>unload</w:t>
      </w:r>
      <w:r w:rsidR="00CC6FCF">
        <w:rPr>
          <w:sz w:val="24"/>
          <w:lang w:eastAsia="zh-CN"/>
        </w:rPr>
        <w:t xml:space="preserve"> 1 unit machine from lorry chassis,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11BE6">
        <w:rPr>
          <w:sz w:val="24"/>
          <w:lang w:eastAsia="zh-CN"/>
        </w:rPr>
        <w:t xml:space="preserve"> at ground floor</w:t>
      </w:r>
    </w:p>
    <w:p w:rsidR="00156DB7" w:rsidRDefault="00156D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6DB7" w:rsidRDefault="00156DB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56DB7" w:rsidRPr="0082610C" w:rsidRDefault="00CC6FC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YCM NXV600A</w:t>
      </w:r>
    </w:p>
    <w:p w:rsidR="00CC6FCF" w:rsidRDefault="00CC6F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</w:t>
      </w:r>
      <w:r w:rsidR="00156DB7">
        <w:rPr>
          <w:sz w:val="24"/>
          <w:szCs w:val="24"/>
          <w:lang w:eastAsia="zh-CN"/>
        </w:rPr>
        <w:t>:</w:t>
      </w:r>
      <w:r w:rsidR="00C47E3C">
        <w:rPr>
          <w:sz w:val="24"/>
          <w:szCs w:val="24"/>
          <w:lang w:eastAsia="zh-CN"/>
        </w:rPr>
        <w:t xml:space="preserve"> 210 x 178 x 210</w:t>
      </w:r>
      <w:r w:rsidR="00156DB7">
        <w:rPr>
          <w:sz w:val="24"/>
          <w:szCs w:val="24"/>
          <w:lang w:eastAsia="zh-CN"/>
        </w:rPr>
        <w:t xml:space="preserve"> </w:t>
      </w:r>
      <w:r w:rsidR="00C5463C">
        <w:rPr>
          <w:sz w:val="24"/>
          <w:szCs w:val="24"/>
          <w:lang w:eastAsia="zh-CN"/>
        </w:rPr>
        <w:t>cm</w:t>
      </w:r>
    </w:p>
    <w:p w:rsidR="00156DB7" w:rsidRPr="00156DB7" w:rsidRDefault="00CC6F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C47E3C">
        <w:rPr>
          <w:sz w:val="24"/>
          <w:szCs w:val="24"/>
          <w:lang w:eastAsia="zh-CN"/>
        </w:rPr>
        <w:t>3, 000</w:t>
      </w:r>
      <w:r w:rsidR="00712595">
        <w:rPr>
          <w:sz w:val="24"/>
          <w:szCs w:val="24"/>
          <w:lang w:eastAsia="zh-CN"/>
        </w:rPr>
        <w:t xml:space="preserve"> kgs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CC6FCF">
      <w:pPr>
        <w:rPr>
          <w:sz w:val="24"/>
          <w:lang w:eastAsia="zh-CN"/>
        </w:rPr>
      </w:pPr>
      <w:r>
        <w:rPr>
          <w:sz w:val="24"/>
          <w:lang w:eastAsia="zh-CN"/>
        </w:rPr>
        <w:t>30/09/2019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Afternoon schedule </w:t>
      </w:r>
    </w:p>
    <w:p w:rsidR="00C5463C" w:rsidRDefault="00C546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628B" w:rsidRDefault="005D55AC" w:rsidP="00FC3B3C">
      <w:pPr>
        <w:pStyle w:val="Heading4"/>
      </w:pPr>
      <w:r>
        <w:t xml:space="preserve">10 Tampines North Drive </w:t>
      </w:r>
      <w:r w:rsidR="00D9085C">
        <w:t>4 -</w:t>
      </w:r>
      <w:r w:rsidR="0082610C">
        <w:t xml:space="preserve"> JTC Space @ Tampines North </w:t>
      </w:r>
    </w:p>
    <w:p w:rsidR="00156DB7" w:rsidRPr="00156DB7" w:rsidRDefault="005D55AC" w:rsidP="00156DB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SMT Technology Pte Ltd</w:t>
      </w:r>
      <w:r w:rsidR="00D9085C">
        <w:rPr>
          <w:sz w:val="24"/>
          <w:szCs w:val="24"/>
          <w:lang w:eastAsia="zh-CN"/>
        </w:rPr>
        <w:t xml:space="preserve"> #01-04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7125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CC6FCF">
        <w:rPr>
          <w:sz w:val="24"/>
          <w:lang w:eastAsia="zh-CN"/>
        </w:rPr>
        <w:t>633 lorry loader</w:t>
      </w:r>
    </w:p>
    <w:p w:rsidR="006467DA" w:rsidRDefault="008261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CC6FCF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CC6F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epoxy floor protection)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2E7D19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5463C" w:rsidRDefault="00C5463C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2E7D19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C6F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C6FC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E7D19">
        <w:rPr>
          <w:sz w:val="24"/>
          <w:lang w:eastAsia="zh-CN"/>
        </w:rPr>
        <w:t xml:space="preserve">n this operation </w:t>
      </w:r>
      <w:r w:rsidR="00851163">
        <w:rPr>
          <w:sz w:val="24"/>
          <w:lang w:eastAsia="zh-CN"/>
        </w:rPr>
        <w:t xml:space="preserve">(attached all lifting crews certificate) 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51163" w:rsidRDefault="0082610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851163" w:rsidRDefault="00851163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851163">
        <w:rPr>
          <w:rFonts w:hint="eastAsia"/>
          <w:sz w:val="24"/>
          <w:lang w:eastAsia="zh-CN"/>
        </w:rPr>
        <w:t>ty shoes, safety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2E7D19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C5463C">
        <w:t>.</w:t>
      </w:r>
      <w:r w:rsidR="001268A8">
        <w:rPr>
          <w:rFonts w:hint="eastAsia"/>
        </w:rPr>
        <w:t>O</w:t>
      </w:r>
      <w:r w:rsidR="00C5463C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C5463C" w:rsidRDefault="006467DA" w:rsidP="00C5463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C5463C">
        <w:rPr>
          <w:b w:val="0"/>
          <w:sz w:val="20"/>
          <w:u w:val="none"/>
          <w:lang w:eastAsia="zh-CN"/>
        </w:rPr>
        <w:t xml:space="preserve">                               </w:t>
      </w:r>
      <w:r w:rsidR="006513EA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D51A21" w:rsidRDefault="00CC6FCF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</w:t>
      </w:r>
      <w:r w:rsidR="006467DA">
        <w:rPr>
          <w:sz w:val="24"/>
          <w:lang w:eastAsia="zh-CN"/>
        </w:rPr>
        <w:t xml:space="preserve">at designated </w:t>
      </w:r>
      <w:r>
        <w:rPr>
          <w:sz w:val="24"/>
          <w:lang w:eastAsia="zh-CN"/>
        </w:rPr>
        <w:t>location</w:t>
      </w:r>
    </w:p>
    <w:p w:rsidR="00CC6FCF" w:rsidRDefault="00CC6FCF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982AE2" w:rsidRDefault="00035612" w:rsidP="00CC6FC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C6FCF">
        <w:rPr>
          <w:sz w:val="24"/>
          <w:lang w:eastAsia="zh-CN"/>
        </w:rPr>
        <w:t>Hoist up and detach machine from base</w:t>
      </w:r>
    </w:p>
    <w:p w:rsidR="00035612" w:rsidRPr="00CA2950" w:rsidRDefault="00CC6FCF" w:rsidP="00CA29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near ground level</w:t>
      </w:r>
    </w:p>
    <w:p w:rsidR="00851163" w:rsidRDefault="00083372" w:rsidP="008511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12595">
        <w:rPr>
          <w:sz w:val="24"/>
          <w:lang w:eastAsia="zh-CN"/>
        </w:rPr>
        <w:t>rollers</w:t>
      </w:r>
      <w:r w:rsidR="00CA2950">
        <w:rPr>
          <w:sz w:val="24"/>
          <w:lang w:eastAsia="zh-CN"/>
        </w:rPr>
        <w:t>/pallet truck under</w:t>
      </w:r>
      <w:r w:rsidR="00A84205">
        <w:rPr>
          <w:sz w:val="24"/>
          <w:lang w:eastAsia="zh-CN"/>
        </w:rPr>
        <w:t xml:space="preserve"> </w:t>
      </w:r>
      <w:r w:rsidR="002E7D19">
        <w:rPr>
          <w:sz w:val="24"/>
          <w:lang w:eastAsia="zh-CN"/>
        </w:rPr>
        <w:t>machine</w:t>
      </w:r>
      <w:r w:rsidR="00A57070">
        <w:rPr>
          <w:sz w:val="24"/>
          <w:lang w:eastAsia="zh-CN"/>
        </w:rPr>
        <w:t xml:space="preserve"> base</w:t>
      </w:r>
    </w:p>
    <w:p w:rsidR="0003081C" w:rsidRPr="00851163" w:rsidRDefault="00851163" w:rsidP="008511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03081C" w:rsidRPr="00851163">
        <w:rPr>
          <w:sz w:val="24"/>
          <w:lang w:eastAsia="zh-CN"/>
        </w:rPr>
        <w:t>ransport</w:t>
      </w:r>
      <w:r w:rsidR="00742D33" w:rsidRPr="00851163">
        <w:rPr>
          <w:sz w:val="24"/>
          <w:lang w:eastAsia="zh-CN"/>
        </w:rPr>
        <w:t xml:space="preserve"> </w:t>
      </w:r>
      <w:r w:rsidR="0003081C" w:rsidRPr="00851163">
        <w:rPr>
          <w:sz w:val="24"/>
          <w:lang w:eastAsia="zh-CN"/>
        </w:rPr>
        <w:t xml:space="preserve">machine into premise </w:t>
      </w:r>
      <w:r w:rsidRPr="00851163">
        <w:rPr>
          <w:sz w:val="24"/>
          <w:lang w:eastAsia="zh-CN"/>
        </w:rPr>
        <w:t>at ground floor</w:t>
      </w:r>
    </w:p>
    <w:p w:rsidR="0003081C" w:rsidRPr="00851163" w:rsidRDefault="0003081C" w:rsidP="008511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5212F">
        <w:rPr>
          <w:sz w:val="24"/>
          <w:lang w:eastAsia="zh-CN"/>
        </w:rPr>
        <w:t>osition</w:t>
      </w:r>
      <w:r w:rsidR="00EF789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CA2950">
        <w:rPr>
          <w:sz w:val="24"/>
          <w:lang w:eastAsia="zh-CN"/>
        </w:rPr>
        <w:t>at</w:t>
      </w:r>
      <w:r w:rsidR="00EF789A">
        <w:rPr>
          <w:sz w:val="24"/>
          <w:lang w:eastAsia="zh-CN"/>
        </w:rPr>
        <w:t xml:space="preserve"> the designated location</w:t>
      </w:r>
      <w:r>
        <w:rPr>
          <w:sz w:val="24"/>
          <w:lang w:eastAsia="zh-CN"/>
        </w:rPr>
        <w:t xml:space="preserve"> </w:t>
      </w:r>
    </w:p>
    <w:p w:rsidR="00712595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712595">
        <w:rPr>
          <w:sz w:val="24"/>
          <w:lang w:eastAsia="zh-CN"/>
        </w:rPr>
        <w:t>to perform proper housekeeping</w:t>
      </w:r>
    </w:p>
    <w:p w:rsidR="006467DA" w:rsidRPr="0099046A" w:rsidRDefault="00712595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 xml:space="preserve">ll </w:t>
      </w:r>
      <w:r w:rsidR="00851163">
        <w:rPr>
          <w:sz w:val="24"/>
          <w:lang w:eastAsia="zh-CN"/>
        </w:rPr>
        <w:t xml:space="preserve">debris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35612" w:rsidRDefault="00035612" w:rsidP="000356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CC6FCF" w:rsidRDefault="0099046A" w:rsidP="00CC6FCF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6335" w:rsidRDefault="00A46335">
      <w:r>
        <w:separator/>
      </w:r>
    </w:p>
  </w:endnote>
  <w:endnote w:type="continuationSeparator" w:id="0">
    <w:p w:rsidR="00A46335" w:rsidRDefault="00A46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47E3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47E3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6335" w:rsidRDefault="00A46335">
      <w:r>
        <w:separator/>
      </w:r>
    </w:p>
  </w:footnote>
  <w:footnote w:type="continuationSeparator" w:id="0">
    <w:p w:rsidR="00A46335" w:rsidRDefault="00A463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4633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CC6FC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4633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3081C"/>
    <w:rsid w:val="00035612"/>
    <w:rsid w:val="0007152C"/>
    <w:rsid w:val="00083372"/>
    <w:rsid w:val="000C68D5"/>
    <w:rsid w:val="000D3C89"/>
    <w:rsid w:val="000D3F7C"/>
    <w:rsid w:val="001158C4"/>
    <w:rsid w:val="00123598"/>
    <w:rsid w:val="001268A8"/>
    <w:rsid w:val="00136332"/>
    <w:rsid w:val="00141D73"/>
    <w:rsid w:val="00147D28"/>
    <w:rsid w:val="00156DB7"/>
    <w:rsid w:val="00181692"/>
    <w:rsid w:val="001F5380"/>
    <w:rsid w:val="00241657"/>
    <w:rsid w:val="00257C21"/>
    <w:rsid w:val="002B1654"/>
    <w:rsid w:val="002B16F9"/>
    <w:rsid w:val="002E7D19"/>
    <w:rsid w:val="00307C06"/>
    <w:rsid w:val="00321358"/>
    <w:rsid w:val="003339AD"/>
    <w:rsid w:val="0035246F"/>
    <w:rsid w:val="003B5944"/>
    <w:rsid w:val="003B7AB6"/>
    <w:rsid w:val="003C2EBA"/>
    <w:rsid w:val="003C43A5"/>
    <w:rsid w:val="003D1133"/>
    <w:rsid w:val="003D3BEA"/>
    <w:rsid w:val="00466C7A"/>
    <w:rsid w:val="004C675D"/>
    <w:rsid w:val="005333BC"/>
    <w:rsid w:val="00562926"/>
    <w:rsid w:val="0057045B"/>
    <w:rsid w:val="005D55AC"/>
    <w:rsid w:val="00634800"/>
    <w:rsid w:val="006467DA"/>
    <w:rsid w:val="006513EA"/>
    <w:rsid w:val="00663BC0"/>
    <w:rsid w:val="00667910"/>
    <w:rsid w:val="006B36AB"/>
    <w:rsid w:val="006D440D"/>
    <w:rsid w:val="006E2737"/>
    <w:rsid w:val="007066F2"/>
    <w:rsid w:val="00711BE6"/>
    <w:rsid w:val="00712595"/>
    <w:rsid w:val="00735210"/>
    <w:rsid w:val="00742D33"/>
    <w:rsid w:val="007431BD"/>
    <w:rsid w:val="00790037"/>
    <w:rsid w:val="007F4740"/>
    <w:rsid w:val="008225C1"/>
    <w:rsid w:val="0082610C"/>
    <w:rsid w:val="00851163"/>
    <w:rsid w:val="00895D5D"/>
    <w:rsid w:val="0089628B"/>
    <w:rsid w:val="00902C89"/>
    <w:rsid w:val="009228AE"/>
    <w:rsid w:val="00933FF0"/>
    <w:rsid w:val="009601F4"/>
    <w:rsid w:val="00971AE8"/>
    <w:rsid w:val="00982AE2"/>
    <w:rsid w:val="0099046A"/>
    <w:rsid w:val="009A31A8"/>
    <w:rsid w:val="00A1115F"/>
    <w:rsid w:val="00A432B6"/>
    <w:rsid w:val="00A46335"/>
    <w:rsid w:val="00A5212F"/>
    <w:rsid w:val="00A57070"/>
    <w:rsid w:val="00A84205"/>
    <w:rsid w:val="00A90621"/>
    <w:rsid w:val="00A93B6F"/>
    <w:rsid w:val="00AB583B"/>
    <w:rsid w:val="00B0247A"/>
    <w:rsid w:val="00B61A87"/>
    <w:rsid w:val="00BA65F8"/>
    <w:rsid w:val="00BF1F53"/>
    <w:rsid w:val="00C47E3C"/>
    <w:rsid w:val="00C5463C"/>
    <w:rsid w:val="00C81C61"/>
    <w:rsid w:val="00C95881"/>
    <w:rsid w:val="00CA2950"/>
    <w:rsid w:val="00CC6FCF"/>
    <w:rsid w:val="00D51A21"/>
    <w:rsid w:val="00D9085C"/>
    <w:rsid w:val="00E76DB5"/>
    <w:rsid w:val="00EC1220"/>
    <w:rsid w:val="00EC37A1"/>
    <w:rsid w:val="00EF789A"/>
    <w:rsid w:val="00F00147"/>
    <w:rsid w:val="00F36CE9"/>
    <w:rsid w:val="00FC3B3C"/>
    <w:rsid w:val="00FD706F"/>
    <w:rsid w:val="00FF4722"/>
    <w:rsid w:val="00FF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2018-03-21T07:51:00Z</cp:lastPrinted>
  <dcterms:created xsi:type="dcterms:W3CDTF">2019-09-27T05:50:00Z</dcterms:created>
  <dcterms:modified xsi:type="dcterms:W3CDTF">2019-09-30T02:20:00Z</dcterms:modified>
</cp:coreProperties>
</file>