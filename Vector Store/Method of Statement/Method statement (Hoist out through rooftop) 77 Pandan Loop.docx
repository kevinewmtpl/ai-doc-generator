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64B41">
      <w:pPr>
        <w:rPr>
          <w:sz w:val="24"/>
          <w:lang w:eastAsia="zh-CN"/>
        </w:rPr>
      </w:pPr>
      <w:r>
        <w:rPr>
          <w:sz w:val="24"/>
        </w:rPr>
        <w:t>Date: 14</w:t>
      </w:r>
      <w:r w:rsidRPr="00F64B41">
        <w:rPr>
          <w:sz w:val="24"/>
          <w:vertAlign w:val="superscript"/>
        </w:rPr>
        <w:t>th</w:t>
      </w:r>
      <w:r>
        <w:rPr>
          <w:sz w:val="24"/>
        </w:rPr>
        <w:t xml:space="preserve"> June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3E564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Scop</w:t>
      </w:r>
      <w:r>
        <w:rPr>
          <w:b/>
          <w:bCs/>
          <w:sz w:val="32"/>
          <w:u w:val="single"/>
          <w:lang w:eastAsia="zh-CN"/>
        </w:rPr>
        <w:t>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work</w:t>
      </w:r>
    </w:p>
    <w:p w:rsidR="005D3C81" w:rsidRDefault="006467DA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64B41">
        <w:rPr>
          <w:sz w:val="24"/>
          <w:lang w:eastAsia="zh-CN"/>
        </w:rPr>
        <w:t>hoist out I unit machine</w:t>
      </w:r>
      <w:r w:rsidR="003E5648">
        <w:rPr>
          <w:sz w:val="24"/>
          <w:lang w:eastAsia="zh-CN"/>
        </w:rPr>
        <w:t xml:space="preserve"> through rooftop opening by using mobile crane, load onto low-l</w:t>
      </w:r>
      <w:r w:rsidR="00F64B41">
        <w:rPr>
          <w:sz w:val="24"/>
          <w:lang w:eastAsia="zh-CN"/>
        </w:rPr>
        <w:t xml:space="preserve">oader/lorry chassis </w:t>
      </w:r>
    </w:p>
    <w:p w:rsidR="003E5648" w:rsidRDefault="003E5648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A0FA2" w:rsidRDefault="00F64B41" w:rsidP="003E56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E5648" w:rsidRPr="005A0FA2" w:rsidRDefault="005A0FA2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5A0FA2" w:rsidRDefault="005A0F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A0FA2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F64B41">
      <w:pPr>
        <w:rPr>
          <w:sz w:val="24"/>
          <w:lang w:eastAsia="zh-CN"/>
        </w:rPr>
      </w:pPr>
      <w:r>
        <w:rPr>
          <w:sz w:val="24"/>
          <w:lang w:eastAsia="zh-CN"/>
        </w:rPr>
        <w:t>14/06/24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5A0FA2" w:rsidRDefault="00F64B4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</w:t>
      </w:r>
      <w:r w:rsidR="005A0FA2">
        <w:rPr>
          <w:b/>
          <w:sz w:val="32"/>
          <w:szCs w:val="32"/>
          <w:u w:val="single"/>
          <w:lang w:eastAsia="zh-CN"/>
        </w:rPr>
        <w:t xml:space="preserve"> of Operation </w:t>
      </w:r>
    </w:p>
    <w:p w:rsidR="005A0FA2" w:rsidRDefault="00F64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A0FA2" w:rsidRPr="005A0FA2" w:rsidRDefault="005A0FA2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F64B41" w:rsidP="005A0FA2">
      <w:pPr>
        <w:pStyle w:val="Heading4"/>
      </w:pPr>
      <w:r>
        <w:t xml:space="preserve">77 Pandan Loop </w:t>
      </w:r>
    </w:p>
    <w:p w:rsidR="00A77316" w:rsidRPr="00A77316" w:rsidRDefault="00F64B41" w:rsidP="00A7731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Focal Energy Solutions</w:t>
      </w:r>
      <w:r w:rsidR="00A77316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A0FA2" w:rsidRDefault="00F64B4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5A0FA2">
        <w:rPr>
          <w:bCs/>
          <w:sz w:val="24"/>
          <w:lang w:eastAsia="zh-CN"/>
        </w:rPr>
        <w:t xml:space="preserve">0 ton mobile crane </w:t>
      </w:r>
    </w:p>
    <w:p w:rsidR="005A0FA2" w:rsidRDefault="003C00A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2409DA">
        <w:rPr>
          <w:bCs/>
          <w:sz w:val="24"/>
          <w:lang w:eastAsia="zh-CN"/>
        </w:rPr>
        <w:t xml:space="preserve"> x 633 lo</w:t>
      </w:r>
      <w:r w:rsidR="008C397F">
        <w:rPr>
          <w:bCs/>
          <w:sz w:val="24"/>
          <w:lang w:eastAsia="zh-CN"/>
        </w:rPr>
        <w:t>rry loader</w:t>
      </w:r>
    </w:p>
    <w:p w:rsidR="00211F1E" w:rsidRPr="00A4691E" w:rsidRDefault="005A0FA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  <w:r w:rsidR="008C397F">
        <w:rPr>
          <w:bCs/>
          <w:sz w:val="24"/>
          <w:lang w:eastAsia="zh-CN"/>
        </w:rPr>
        <w:t xml:space="preserve"> </w:t>
      </w:r>
    </w:p>
    <w:p w:rsidR="006467DA" w:rsidRDefault="005A0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3C00A6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A0FA2" w:rsidRDefault="005A0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10ton webbing sling </w:t>
      </w:r>
    </w:p>
    <w:p w:rsidR="00F64B41" w:rsidRDefault="00F64B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5F476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64B41" w:rsidRDefault="00F64B4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A0FA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5A0FA2">
        <w:rPr>
          <w:sz w:val="24"/>
          <w:lang w:eastAsia="zh-CN"/>
        </w:rPr>
        <w:t xml:space="preserve">mobile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A70C2" w:rsidRDefault="006467DA" w:rsidP="00D76B0B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:rsidR="006467DA" w:rsidRPr="00D76B0B" w:rsidRDefault="00EA70C2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qualified lifting supervisor, rigger, signalman and mobile crane operator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A0FA2" w:rsidRDefault="005A0FA2" w:rsidP="005226B3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Work execution methodology </w:t>
      </w:r>
    </w:p>
    <w:p w:rsidR="0099046A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1. Upon confirming lifting operation, to survey site assessment on the following requirements</w:t>
      </w:r>
      <w:r w:rsidR="001534C5">
        <w:rPr>
          <w:sz w:val="24"/>
          <w:lang w:eastAsia="zh-CN"/>
        </w:rPr>
        <w:t>:</w:t>
      </w:r>
    </w:p>
    <w:p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Safe access of crane to lifting location</w:t>
      </w:r>
    </w:p>
    <w:p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Ground stabil</w:t>
      </w:r>
      <w:r w:rsidR="00693A65">
        <w:rPr>
          <w:sz w:val="24"/>
          <w:lang w:eastAsia="zh-CN"/>
        </w:rPr>
        <w:t>ity checks to bring the crane on</w:t>
      </w:r>
      <w:r>
        <w:rPr>
          <w:sz w:val="24"/>
          <w:lang w:eastAsia="zh-CN"/>
        </w:rPr>
        <w:t xml:space="preserve"> site</w:t>
      </w:r>
    </w:p>
    <w:p w:rsidR="00FA4751" w:rsidRDefault="004E7B6D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c. W</w:t>
      </w:r>
      <w:r w:rsidR="00A00920">
        <w:rPr>
          <w:sz w:val="24"/>
          <w:lang w:eastAsia="zh-CN"/>
        </w:rPr>
        <w:t xml:space="preserve">eight of load to be lifted </w:t>
      </w:r>
      <w:bookmarkStart w:id="0" w:name="_GoBack"/>
      <w:bookmarkEnd w:id="0"/>
    </w:p>
    <w:p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2.</w:t>
      </w:r>
      <w:r w:rsidR="00D76391">
        <w:rPr>
          <w:sz w:val="24"/>
          <w:lang w:eastAsia="zh-CN"/>
        </w:rPr>
        <w:t xml:space="preserve"> Crane is set up at a distance that is within the SWL of the crane and shall be compensated through the following</w:t>
      </w:r>
      <w:r w:rsidR="00E24CE8">
        <w:rPr>
          <w:sz w:val="24"/>
          <w:lang w:eastAsia="zh-CN"/>
        </w:rPr>
        <w:t>:</w:t>
      </w:r>
    </w:p>
    <w:p w:rsidR="00F90D68" w:rsidRDefault="00F90D68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Crane operator to check and complete crane pre-hoisting checklist</w:t>
      </w:r>
    </w:p>
    <w:p w:rsidR="00826C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Crane o</w:t>
      </w:r>
      <w:r w:rsidR="00826C0B">
        <w:rPr>
          <w:sz w:val="24"/>
          <w:lang w:eastAsia="zh-CN"/>
        </w:rPr>
        <w:t xml:space="preserve">perator to check/verify on manufacture’s manual for SWL and SWR </w:t>
      </w:r>
      <w:r>
        <w:rPr>
          <w:sz w:val="24"/>
          <w:lang w:eastAsia="zh-CN"/>
        </w:rPr>
        <w:t xml:space="preserve">of crane and </w:t>
      </w:r>
      <w:r w:rsidR="00826C0B">
        <w:rPr>
          <w:sz w:val="24"/>
          <w:lang w:eastAsia="zh-CN"/>
        </w:rPr>
        <w:t>to be comply with before</w:t>
      </w:r>
      <w:r>
        <w:rPr>
          <w:sz w:val="24"/>
          <w:lang w:eastAsia="zh-CN"/>
        </w:rPr>
        <w:t xml:space="preserve"> any hoisting is done  </w:t>
      </w:r>
      <w:r w:rsidR="00826C0B">
        <w:rPr>
          <w:sz w:val="24"/>
          <w:lang w:eastAsia="zh-CN"/>
        </w:rPr>
        <w:t xml:space="preserve"> </w:t>
      </w:r>
    </w:p>
    <w:p w:rsidR="00D76391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D76391">
        <w:rPr>
          <w:sz w:val="24"/>
          <w:lang w:eastAsia="zh-CN"/>
        </w:rPr>
        <w:t xml:space="preserve">. Outriggers </w:t>
      </w:r>
      <w:r w:rsidR="00E24CE8">
        <w:rPr>
          <w:sz w:val="24"/>
          <w:lang w:eastAsia="zh-CN"/>
        </w:rPr>
        <w:t>to be fully extended and resting on base plate or wooden timber with appropriate dimension</w:t>
      </w:r>
      <w:r w:rsidR="00F64B41">
        <w:rPr>
          <w:sz w:val="24"/>
          <w:lang w:eastAsia="zh-CN"/>
        </w:rPr>
        <w:t xml:space="preserve"> as base plate </w:t>
      </w:r>
    </w:p>
    <w:p w:rsidR="00E24CE8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24CE8">
        <w:rPr>
          <w:sz w:val="24"/>
          <w:lang w:eastAsia="zh-CN"/>
        </w:rPr>
        <w:t>.</w:t>
      </w:r>
      <w:r w:rsidR="001534C5">
        <w:rPr>
          <w:sz w:val="24"/>
          <w:lang w:eastAsia="zh-CN"/>
        </w:rPr>
        <w:t xml:space="preserve"> Crane operator to extract the crane boom at the minimum length to compensate the height of </w:t>
      </w:r>
      <w:r w:rsidR="001C0242">
        <w:rPr>
          <w:sz w:val="24"/>
          <w:lang w:eastAsia="zh-CN"/>
        </w:rPr>
        <w:t xml:space="preserve">  </w:t>
      </w:r>
      <w:r w:rsidR="001534C5">
        <w:rPr>
          <w:sz w:val="24"/>
          <w:lang w:eastAsia="zh-CN"/>
        </w:rPr>
        <w:t>any obstruction during swinging of the boom with load</w:t>
      </w:r>
    </w:p>
    <w:p w:rsidR="001534C5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1534C5">
        <w:rPr>
          <w:sz w:val="24"/>
          <w:lang w:eastAsia="zh-CN"/>
        </w:rPr>
        <w:t xml:space="preserve">. Crane operator shall perform rotational check </w:t>
      </w:r>
      <w:r w:rsidR="001C0242">
        <w:rPr>
          <w:sz w:val="24"/>
          <w:lang w:eastAsia="zh-CN"/>
        </w:rPr>
        <w:t>to confirm no obstruction to crane rotational movement</w:t>
      </w:r>
    </w:p>
    <w:p w:rsidR="001C0242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1C0242">
        <w:rPr>
          <w:sz w:val="24"/>
          <w:lang w:eastAsia="zh-CN"/>
        </w:rPr>
        <w:t xml:space="preserve">. Crane will rotate towards the location and will determine the exact distance and boom angle by lowering the boom until it reach the load location </w:t>
      </w:r>
    </w:p>
    <w:p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3. Lifting crew will secure the load to be lifted by ensuring the following:</w:t>
      </w:r>
    </w:p>
    <w:p w:rsidR="00693A65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a. </w:t>
      </w:r>
      <w:r w:rsidR="00693A65">
        <w:rPr>
          <w:sz w:val="24"/>
          <w:lang w:eastAsia="zh-CN"/>
        </w:rPr>
        <w:t>To ensure lifting gears use are in compliance with weight of load to be lifted</w:t>
      </w:r>
    </w:p>
    <w:p w:rsidR="001C0242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b. </w:t>
      </w:r>
      <w:r w:rsidR="001C0242">
        <w:rPr>
          <w:sz w:val="24"/>
          <w:lang w:eastAsia="zh-CN"/>
        </w:rPr>
        <w:t xml:space="preserve">Riggers to attached all required lifting gears </w:t>
      </w:r>
      <w:r w:rsidR="004E7B6D">
        <w:rPr>
          <w:sz w:val="24"/>
          <w:lang w:eastAsia="zh-CN"/>
        </w:rPr>
        <w:t>and secure to rigging point of load</w:t>
      </w:r>
      <w:r w:rsidR="007D0AC3">
        <w:rPr>
          <w:sz w:val="24"/>
          <w:lang w:eastAsia="zh-CN"/>
        </w:rPr>
        <w:t xml:space="preserve"> to be lifted</w:t>
      </w:r>
    </w:p>
    <w:p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5F4765">
        <w:rPr>
          <w:sz w:val="24"/>
          <w:lang w:eastAsia="zh-CN"/>
        </w:rPr>
        <w:t xml:space="preserve">. Ensure load to be securely slug, properly balanced and trimmed to prevent from dislodgment </w:t>
      </w:r>
    </w:p>
    <w:p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037BC5">
        <w:rPr>
          <w:sz w:val="24"/>
          <w:lang w:eastAsia="zh-CN"/>
        </w:rPr>
        <w:t xml:space="preserve">. Lifting supervisor to </w:t>
      </w:r>
      <w:r w:rsidR="00A77316">
        <w:rPr>
          <w:sz w:val="24"/>
          <w:lang w:eastAsia="zh-CN"/>
        </w:rPr>
        <w:t xml:space="preserve">check and </w:t>
      </w:r>
      <w:r w:rsidR="00037BC5">
        <w:rPr>
          <w:sz w:val="24"/>
          <w:lang w:eastAsia="zh-CN"/>
        </w:rPr>
        <w:t>confirm load are safe to be rig</w:t>
      </w:r>
    </w:p>
    <w:p w:rsidR="00D76B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4E7B6D">
        <w:rPr>
          <w:sz w:val="24"/>
          <w:lang w:eastAsia="zh-CN"/>
        </w:rPr>
        <w:t>. All sharp edges of load shall be padded to protect lifting gears from damage</w:t>
      </w:r>
      <w:r w:rsidR="00D76B0B">
        <w:rPr>
          <w:sz w:val="24"/>
          <w:lang w:eastAsia="zh-CN"/>
        </w:rPr>
        <w:t xml:space="preserve"> </w:t>
      </w:r>
    </w:p>
    <w:p w:rsidR="004E7B6D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4E7B6D">
        <w:rPr>
          <w:sz w:val="24"/>
          <w:lang w:eastAsia="zh-CN"/>
        </w:rPr>
        <w:t xml:space="preserve">. </w:t>
      </w:r>
      <w:r w:rsidR="008A696F">
        <w:rPr>
          <w:sz w:val="24"/>
          <w:lang w:eastAsia="zh-CN"/>
        </w:rPr>
        <w:t>Tagline for load</w:t>
      </w:r>
      <w:r w:rsidR="007D0AC3">
        <w:rPr>
          <w:sz w:val="24"/>
          <w:lang w:eastAsia="zh-CN"/>
        </w:rPr>
        <w:t xml:space="preserve"> to prevent from swinging so as to prevent bodily contact with load</w:t>
      </w:r>
    </w:p>
    <w:p w:rsidR="007D0AC3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</w:t>
      </w:r>
      <w:r w:rsidR="007D0AC3">
        <w:rPr>
          <w:sz w:val="24"/>
          <w:lang w:eastAsia="zh-CN"/>
        </w:rPr>
        <w:t xml:space="preserve">. Signalman to communicate to crane operator through walkie-talkie method whenever signalman is not visible to crane operator </w:t>
      </w:r>
    </w:p>
    <w:p w:rsidR="00037BC5" w:rsidRDefault="00037BC5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37BC5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Pr="00037BC5" w:rsidRDefault="00F64B41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Kevin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7E7" w:rsidRDefault="00BF57E7">
      <w:r>
        <w:separator/>
      </w:r>
    </w:p>
  </w:endnote>
  <w:endnote w:type="continuationSeparator" w:id="0">
    <w:p w:rsidR="00BF57E7" w:rsidRDefault="00BF5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4B4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4B4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7E7" w:rsidRDefault="00BF57E7">
      <w:r>
        <w:separator/>
      </w:r>
    </w:p>
  </w:footnote>
  <w:footnote w:type="continuationSeparator" w:id="0">
    <w:p w:rsidR="00BF57E7" w:rsidRDefault="00BF57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F57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F57E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5DC"/>
    <w:rsid w:val="00037BC5"/>
    <w:rsid w:val="0005684E"/>
    <w:rsid w:val="0007152C"/>
    <w:rsid w:val="0008278E"/>
    <w:rsid w:val="00087B83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34C5"/>
    <w:rsid w:val="00155DE2"/>
    <w:rsid w:val="0017369C"/>
    <w:rsid w:val="00183C4E"/>
    <w:rsid w:val="00192797"/>
    <w:rsid w:val="001C0242"/>
    <w:rsid w:val="001C50B5"/>
    <w:rsid w:val="001D45A5"/>
    <w:rsid w:val="00206BD9"/>
    <w:rsid w:val="00211F1E"/>
    <w:rsid w:val="002409DA"/>
    <w:rsid w:val="00251AD9"/>
    <w:rsid w:val="00257C21"/>
    <w:rsid w:val="002D06E9"/>
    <w:rsid w:val="0030317F"/>
    <w:rsid w:val="00333DB7"/>
    <w:rsid w:val="00375E51"/>
    <w:rsid w:val="003A6EE4"/>
    <w:rsid w:val="003C00A6"/>
    <w:rsid w:val="003D5FEC"/>
    <w:rsid w:val="003E5648"/>
    <w:rsid w:val="00456295"/>
    <w:rsid w:val="00466C7A"/>
    <w:rsid w:val="004B0EF5"/>
    <w:rsid w:val="004E7B6D"/>
    <w:rsid w:val="00501090"/>
    <w:rsid w:val="005226B3"/>
    <w:rsid w:val="005321FF"/>
    <w:rsid w:val="005463C4"/>
    <w:rsid w:val="0057657F"/>
    <w:rsid w:val="005A0FA2"/>
    <w:rsid w:val="005D3C81"/>
    <w:rsid w:val="005F4765"/>
    <w:rsid w:val="006467DA"/>
    <w:rsid w:val="00647F9A"/>
    <w:rsid w:val="0066401C"/>
    <w:rsid w:val="00670B64"/>
    <w:rsid w:val="00693582"/>
    <w:rsid w:val="00693A65"/>
    <w:rsid w:val="006B3F8F"/>
    <w:rsid w:val="006C372C"/>
    <w:rsid w:val="006C647D"/>
    <w:rsid w:val="006F12DE"/>
    <w:rsid w:val="007036E3"/>
    <w:rsid w:val="00760813"/>
    <w:rsid w:val="00777860"/>
    <w:rsid w:val="00797545"/>
    <w:rsid w:val="007B700F"/>
    <w:rsid w:val="007D0AC3"/>
    <w:rsid w:val="007D338F"/>
    <w:rsid w:val="007D4C7E"/>
    <w:rsid w:val="007F663B"/>
    <w:rsid w:val="00826C0B"/>
    <w:rsid w:val="00832F12"/>
    <w:rsid w:val="00871396"/>
    <w:rsid w:val="0087572A"/>
    <w:rsid w:val="00885DDC"/>
    <w:rsid w:val="00895D5D"/>
    <w:rsid w:val="008A696F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00920"/>
    <w:rsid w:val="00A2540E"/>
    <w:rsid w:val="00A4691E"/>
    <w:rsid w:val="00A54791"/>
    <w:rsid w:val="00A73EA0"/>
    <w:rsid w:val="00A77316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BF57E7"/>
    <w:rsid w:val="00C15DC7"/>
    <w:rsid w:val="00C4669E"/>
    <w:rsid w:val="00C72DAD"/>
    <w:rsid w:val="00C76164"/>
    <w:rsid w:val="00C95881"/>
    <w:rsid w:val="00CD4462"/>
    <w:rsid w:val="00D07325"/>
    <w:rsid w:val="00D221DF"/>
    <w:rsid w:val="00D35F55"/>
    <w:rsid w:val="00D41A4A"/>
    <w:rsid w:val="00D76391"/>
    <w:rsid w:val="00D76B0B"/>
    <w:rsid w:val="00DA01F0"/>
    <w:rsid w:val="00E24CE8"/>
    <w:rsid w:val="00E3288E"/>
    <w:rsid w:val="00E62754"/>
    <w:rsid w:val="00E76DB5"/>
    <w:rsid w:val="00EA70C2"/>
    <w:rsid w:val="00EC1220"/>
    <w:rsid w:val="00EF55B5"/>
    <w:rsid w:val="00F03666"/>
    <w:rsid w:val="00F0611E"/>
    <w:rsid w:val="00F25404"/>
    <w:rsid w:val="00F54508"/>
    <w:rsid w:val="00F63C6A"/>
    <w:rsid w:val="00F64B41"/>
    <w:rsid w:val="00F75133"/>
    <w:rsid w:val="00F90D68"/>
    <w:rsid w:val="00FA4751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2020-07-21T06:34:00Z</cp:lastPrinted>
  <dcterms:created xsi:type="dcterms:W3CDTF">2024-06-14T03:58:00Z</dcterms:created>
  <dcterms:modified xsi:type="dcterms:W3CDTF">2024-06-14T03:58:00Z</dcterms:modified>
</cp:coreProperties>
</file>