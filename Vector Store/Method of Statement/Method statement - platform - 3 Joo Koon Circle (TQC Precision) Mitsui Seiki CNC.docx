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5609E" w:rsidRDefault="0095609E">
      <w:pPr>
        <w:rPr>
          <w:sz w:val="24"/>
        </w:rPr>
      </w:pPr>
    </w:p>
    <w:p w:rsidR="00EE527F" w:rsidRDefault="0087733D">
      <w:pPr>
        <w:rPr>
          <w:sz w:val="24"/>
          <w:lang w:eastAsia="zh-CN"/>
        </w:rPr>
      </w:pPr>
      <w:r>
        <w:rPr>
          <w:sz w:val="24"/>
        </w:rPr>
        <w:t>Date: 31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Oct</w:t>
      </w:r>
      <w:r w:rsidR="005625F0">
        <w:rPr>
          <w:sz w:val="24"/>
          <w:lang w:eastAsia="zh-CN"/>
        </w:rPr>
        <w:t xml:space="preserve"> 2023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EC6A8F">
        <w:rPr>
          <w:b/>
          <w:bCs/>
          <w:sz w:val="32"/>
          <w:u w:val="single"/>
          <w:lang w:eastAsia="zh-CN"/>
        </w:rPr>
        <w:t xml:space="preserve"> 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</w:t>
      </w:r>
      <w:r w:rsidR="00F74C5B">
        <w:rPr>
          <w:sz w:val="24"/>
          <w:lang w:eastAsia="zh-CN"/>
        </w:rPr>
        <w:t>down 1</w:t>
      </w:r>
      <w:r w:rsidR="00505ED5">
        <w:rPr>
          <w:sz w:val="24"/>
          <w:lang w:eastAsia="zh-CN"/>
        </w:rPr>
        <w:t xml:space="preserve"> unit machine from 3</w:t>
      </w:r>
      <w:r w:rsidR="00505ED5" w:rsidRPr="00505ED5">
        <w:rPr>
          <w:sz w:val="24"/>
          <w:vertAlign w:val="superscript"/>
          <w:lang w:eastAsia="zh-CN"/>
        </w:rPr>
        <w:t>rd</w:t>
      </w:r>
      <w:r w:rsidR="0095609E">
        <w:rPr>
          <w:sz w:val="24"/>
          <w:lang w:eastAsia="zh-CN"/>
        </w:rPr>
        <w:t xml:space="preserve"> floor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E1ED6" w:rsidRPr="0095609E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505ED5" w:rsidRPr="0095609E" w:rsidRDefault="0087733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Mitsui Seiki CNC</w:t>
      </w:r>
    </w:p>
    <w:p w:rsidR="00505ED5" w:rsidRPr="00505ED5" w:rsidRDefault="008773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7, 0</w:t>
      </w:r>
      <w:r w:rsidR="00505ED5">
        <w:rPr>
          <w:bCs/>
          <w:sz w:val="24"/>
          <w:szCs w:val="24"/>
          <w:lang w:eastAsia="zh-CN"/>
        </w:rPr>
        <w:t>00 kg</w:t>
      </w:r>
    </w:p>
    <w:p w:rsidR="00505ED5" w:rsidRDefault="00505E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5191C" w:rsidRPr="006F3F18" w:rsidRDefault="0087733D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03/11</w:t>
      </w:r>
      <w:r w:rsidR="005625F0">
        <w:rPr>
          <w:bCs/>
          <w:sz w:val="24"/>
          <w:szCs w:val="24"/>
          <w:lang w:eastAsia="zh-CN"/>
        </w:rPr>
        <w:t>/23</w:t>
      </w:r>
      <w:r w:rsidR="0055783F">
        <w:rPr>
          <w:bCs/>
          <w:sz w:val="24"/>
          <w:szCs w:val="24"/>
          <w:lang w:eastAsia="zh-CN"/>
        </w:rPr>
        <w:t xml:space="preserve"> (Fri)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CA5BC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TQC Precision Engineering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8773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9268C2">
        <w:rPr>
          <w:sz w:val="24"/>
          <w:lang w:eastAsia="zh-CN"/>
        </w:rPr>
        <w:t>0 ton mobile crane</w:t>
      </w:r>
    </w:p>
    <w:p w:rsidR="00F73F9D" w:rsidRDefault="009560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0B5E28"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B7036B" w:rsidRDefault="00B703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95609E" w:rsidRDefault="0095609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  <w:bookmarkStart w:id="0" w:name="_GoBack"/>
      <w:bookmarkEnd w:id="0"/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CA5BCC">
        <w:rPr>
          <w:sz w:val="24"/>
          <w:lang w:eastAsia="zh-CN"/>
        </w:rPr>
        <w:t xml:space="preserve">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D0F0A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5609E" w:rsidRDefault="0095609E" w:rsidP="009560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95609E" w:rsidRPr="0095609E" w:rsidRDefault="0095609E" w:rsidP="009560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</w:t>
      </w:r>
    </w:p>
    <w:p w:rsidR="0095609E" w:rsidRDefault="0095609E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227DB9" w:rsidRDefault="00B7036B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CA5BCC">
        <w:rPr>
          <w:sz w:val="24"/>
          <w:lang w:eastAsia="zh-CN"/>
        </w:rPr>
        <w:t xml:space="preserve">e to hoist up </w:t>
      </w:r>
      <w:r w:rsidR="0095609E">
        <w:rPr>
          <w:sz w:val="24"/>
          <w:lang w:eastAsia="zh-CN"/>
        </w:rPr>
        <w:t xml:space="preserve">machine from platform </w:t>
      </w:r>
    </w:p>
    <w:p w:rsidR="00227DB9" w:rsidRDefault="0095609E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:rsidR="0095609E" w:rsidRPr="004718CF" w:rsidRDefault="0095609E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and secured with strapping belt </w:t>
      </w:r>
    </w:p>
    <w:p w:rsidR="00EE4715" w:rsidRPr="0095609E" w:rsidRDefault="0095609E" w:rsidP="009560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another location 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  <w:r w:rsidR="009B4C6E">
        <w:rPr>
          <w:sz w:val="24"/>
          <w:szCs w:val="24"/>
          <w:lang w:eastAsia="zh-CN"/>
        </w:rPr>
        <w:t xml:space="preserve"> / Kevin Wong 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lastRenderedPageBreak/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E73" w:rsidRDefault="00597E73">
      <w:r>
        <w:separator/>
      </w:r>
    </w:p>
  </w:endnote>
  <w:endnote w:type="continuationSeparator" w:id="0">
    <w:p w:rsidR="00597E73" w:rsidRDefault="00597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60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95609E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E73" w:rsidRDefault="00597E73">
      <w:r>
        <w:separator/>
      </w:r>
    </w:p>
  </w:footnote>
  <w:footnote w:type="continuationSeparator" w:id="0">
    <w:p w:rsidR="00597E73" w:rsidRDefault="00597E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30D4"/>
    <w:rsid w:val="00055155"/>
    <w:rsid w:val="00082B95"/>
    <w:rsid w:val="000A40FC"/>
    <w:rsid w:val="000B403C"/>
    <w:rsid w:val="000B50E4"/>
    <w:rsid w:val="000B5E28"/>
    <w:rsid w:val="000C5330"/>
    <w:rsid w:val="00104E74"/>
    <w:rsid w:val="00111ACF"/>
    <w:rsid w:val="00143838"/>
    <w:rsid w:val="00153D88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191C"/>
    <w:rsid w:val="0025501E"/>
    <w:rsid w:val="00255EC6"/>
    <w:rsid w:val="00257A01"/>
    <w:rsid w:val="00296C20"/>
    <w:rsid w:val="002D0D60"/>
    <w:rsid w:val="002D6767"/>
    <w:rsid w:val="002E2C17"/>
    <w:rsid w:val="002E3A53"/>
    <w:rsid w:val="002E58A3"/>
    <w:rsid w:val="002F3BDD"/>
    <w:rsid w:val="00312526"/>
    <w:rsid w:val="003346A6"/>
    <w:rsid w:val="003441D7"/>
    <w:rsid w:val="0034627D"/>
    <w:rsid w:val="0034723C"/>
    <w:rsid w:val="00360417"/>
    <w:rsid w:val="003955FF"/>
    <w:rsid w:val="00397E30"/>
    <w:rsid w:val="003C4111"/>
    <w:rsid w:val="003C6ACB"/>
    <w:rsid w:val="003D6D29"/>
    <w:rsid w:val="003F3D55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4E3112"/>
    <w:rsid w:val="00505ED5"/>
    <w:rsid w:val="00535772"/>
    <w:rsid w:val="0055783F"/>
    <w:rsid w:val="005625F0"/>
    <w:rsid w:val="00570B53"/>
    <w:rsid w:val="00586CF3"/>
    <w:rsid w:val="00597E7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35F2D"/>
    <w:rsid w:val="00745167"/>
    <w:rsid w:val="00816353"/>
    <w:rsid w:val="00820DD4"/>
    <w:rsid w:val="0082190E"/>
    <w:rsid w:val="008254AB"/>
    <w:rsid w:val="00833E4A"/>
    <w:rsid w:val="00834943"/>
    <w:rsid w:val="00840DC8"/>
    <w:rsid w:val="0087733D"/>
    <w:rsid w:val="00891EB1"/>
    <w:rsid w:val="00893F2E"/>
    <w:rsid w:val="00894561"/>
    <w:rsid w:val="008B158D"/>
    <w:rsid w:val="008D0F0A"/>
    <w:rsid w:val="008F3B85"/>
    <w:rsid w:val="009132F0"/>
    <w:rsid w:val="009268C2"/>
    <w:rsid w:val="00934C51"/>
    <w:rsid w:val="009427E6"/>
    <w:rsid w:val="00946BB9"/>
    <w:rsid w:val="0095609E"/>
    <w:rsid w:val="009A611D"/>
    <w:rsid w:val="009B4C6E"/>
    <w:rsid w:val="00A20889"/>
    <w:rsid w:val="00A83953"/>
    <w:rsid w:val="00A9696F"/>
    <w:rsid w:val="00A96EA7"/>
    <w:rsid w:val="00AA5D1A"/>
    <w:rsid w:val="00AF4126"/>
    <w:rsid w:val="00AF6BBC"/>
    <w:rsid w:val="00B3442B"/>
    <w:rsid w:val="00B353B3"/>
    <w:rsid w:val="00B7036B"/>
    <w:rsid w:val="00B85262"/>
    <w:rsid w:val="00B87BE0"/>
    <w:rsid w:val="00B9260E"/>
    <w:rsid w:val="00BC6603"/>
    <w:rsid w:val="00BE26EE"/>
    <w:rsid w:val="00BF4281"/>
    <w:rsid w:val="00C267A1"/>
    <w:rsid w:val="00C367FB"/>
    <w:rsid w:val="00C5008E"/>
    <w:rsid w:val="00C70973"/>
    <w:rsid w:val="00C92F98"/>
    <w:rsid w:val="00CA3063"/>
    <w:rsid w:val="00CA4981"/>
    <w:rsid w:val="00CA5BCC"/>
    <w:rsid w:val="00CC0553"/>
    <w:rsid w:val="00CD738F"/>
    <w:rsid w:val="00CF1559"/>
    <w:rsid w:val="00D2682F"/>
    <w:rsid w:val="00D57347"/>
    <w:rsid w:val="00D64CFE"/>
    <w:rsid w:val="00D74038"/>
    <w:rsid w:val="00D814D8"/>
    <w:rsid w:val="00DB549E"/>
    <w:rsid w:val="00DC6C74"/>
    <w:rsid w:val="00DE3100"/>
    <w:rsid w:val="00DE78DF"/>
    <w:rsid w:val="00E117F4"/>
    <w:rsid w:val="00E462D4"/>
    <w:rsid w:val="00E56450"/>
    <w:rsid w:val="00E81C61"/>
    <w:rsid w:val="00E82249"/>
    <w:rsid w:val="00EC6A8F"/>
    <w:rsid w:val="00EE4715"/>
    <w:rsid w:val="00EE527F"/>
    <w:rsid w:val="00EE6C76"/>
    <w:rsid w:val="00EF0577"/>
    <w:rsid w:val="00F00A6B"/>
    <w:rsid w:val="00F07F94"/>
    <w:rsid w:val="00F113B7"/>
    <w:rsid w:val="00F15F20"/>
    <w:rsid w:val="00F242EB"/>
    <w:rsid w:val="00F31DB4"/>
    <w:rsid w:val="00F56E01"/>
    <w:rsid w:val="00F63313"/>
    <w:rsid w:val="00F73F9D"/>
    <w:rsid w:val="00F74C5B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5B5F8-47F2-4ED5-B81A-EFF5E5907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2023-10-31T03:05:00Z</cp:lastPrinted>
  <dcterms:created xsi:type="dcterms:W3CDTF">2023-10-31T01:30:00Z</dcterms:created>
  <dcterms:modified xsi:type="dcterms:W3CDTF">2023-10-31T03:05:00Z</dcterms:modified>
</cp:coreProperties>
</file>