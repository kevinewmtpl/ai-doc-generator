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EB429F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4D5C6C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B42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up 1 case onto lorry chassis, deliver to another factory, unload, uncrate, shift and position to 3</w:t>
      </w:r>
      <w:r w:rsidRPr="00EB429F">
        <w:rPr>
          <w:rFonts w:hint="eastAsia"/>
          <w:sz w:val="24"/>
          <w:vertAlign w:val="superscript"/>
          <w:lang w:eastAsia="zh-CN"/>
        </w:rPr>
        <w:t>rd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floor via cargo lift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case Global 07.10.07 CMM </w:t>
      </w:r>
    </w:p>
    <w:p w:rsidR="00AD7EE8" w:rsidRDefault="003953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3318 x 1818 x 1959 mm</w:t>
      </w:r>
    </w:p>
    <w:p w:rsidR="00AD7EE8" w:rsidRDefault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026</w:t>
      </w:r>
      <w:r w:rsidR="003953C6">
        <w:rPr>
          <w:bCs/>
          <w:sz w:val="24"/>
          <w:szCs w:val="24"/>
          <w:lang w:eastAsia="zh-CN"/>
        </w:rPr>
        <w:t xml:space="preserve"> kg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A33F3" w:rsidRDefault="008D732B">
      <w:pPr>
        <w:rPr>
          <w:sz w:val="24"/>
          <w:lang w:eastAsia="zh-CN"/>
        </w:rPr>
      </w:pPr>
      <w:r>
        <w:rPr>
          <w:sz w:val="24"/>
          <w:lang w:eastAsia="zh-CN"/>
        </w:rPr>
        <w:t>15/08</w:t>
      </w:r>
      <w:r w:rsidR="00EE49AD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(Thurs</w:t>
      </w:r>
      <w:r w:rsidR="00EB429F">
        <w:rPr>
          <w:sz w:val="24"/>
          <w:lang w:eastAsia="zh-CN"/>
        </w:rPr>
        <w:t>)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bookmarkStart w:id="0" w:name="_GoBack"/>
      <w:bookmarkEnd w:id="0"/>
    </w:p>
    <w:p w:rsidR="00AD7EE8" w:rsidRPr="00AD7EE8" w:rsidRDefault="00EB429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B429F" w:rsidRPr="000B14C2" w:rsidRDefault="00EB429F" w:rsidP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EB429F" w:rsidRDefault="00EB429F" w:rsidP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Move out: </w:t>
      </w:r>
      <w:r w:rsidR="00FE1A46">
        <w:rPr>
          <w:bCs/>
          <w:sz w:val="24"/>
          <w:szCs w:val="24"/>
          <w:lang w:eastAsia="zh-CN"/>
        </w:rPr>
        <w:t>38</w:t>
      </w:r>
      <w:r w:rsidR="00DA33F3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Changi North Crescent</w:t>
      </w:r>
    </w:p>
    <w:p w:rsidR="00EB429F" w:rsidRDefault="00EB429F" w:rsidP="00EB4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Move in: 65</w:t>
      </w:r>
      <w:r w:rsidR="00DA33F3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Changi North Crescent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2208" w:rsidRDefault="00395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4D5C6C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DA33F3" w:rsidRDefault="004D5C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DA33F3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F1229E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3953C6" w:rsidRPr="003953C6" w:rsidRDefault="003953C6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B429F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sling under case</w:t>
      </w:r>
    </w:p>
    <w:p w:rsidR="003953C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013297">
        <w:rPr>
          <w:b w:val="0"/>
          <w:sz w:val="24"/>
          <w:szCs w:val="24"/>
          <w:u w:val="none"/>
          <w:lang w:eastAsia="zh-CN"/>
        </w:rPr>
        <w:t>orry crane to hoist and load up case onto lorry chassis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case with strapping belt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to another factory</w:t>
      </w:r>
    </w:p>
    <w:p w:rsidR="000D2FEB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</w:t>
      </w:r>
      <w:r w:rsidR="003953C6">
        <w:rPr>
          <w:b w:val="0"/>
          <w:sz w:val="24"/>
          <w:szCs w:val="24"/>
          <w:u w:val="none"/>
          <w:lang w:eastAsia="zh-CN"/>
        </w:rPr>
        <w:t xml:space="preserve"> down case</w:t>
      </w:r>
      <w:r w:rsidR="00FE1A46">
        <w:rPr>
          <w:b w:val="0"/>
          <w:sz w:val="24"/>
          <w:szCs w:val="24"/>
          <w:u w:val="none"/>
          <w:lang w:eastAsia="zh-CN"/>
        </w:rPr>
        <w:t xml:space="preserve"> </w:t>
      </w:r>
      <w:r w:rsidR="000D2FEB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</w:p>
    <w:p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013297">
        <w:rPr>
          <w:b w:val="0"/>
          <w:sz w:val="24"/>
          <w:szCs w:val="24"/>
          <w:u w:val="none"/>
          <w:lang w:eastAsia="zh-CN"/>
        </w:rPr>
        <w:t>t sling to crane hook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:rsidR="00013297" w:rsidRDefault="000132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up machine from base and load onto machine stand</w:t>
      </w:r>
    </w:p>
    <w:p w:rsidR="00B20262" w:rsidRDefault="0001329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transport to 3</w:t>
      </w:r>
      <w:r w:rsidRPr="00013297">
        <w:rPr>
          <w:b w:val="0"/>
          <w:sz w:val="24"/>
          <w:szCs w:val="24"/>
          <w:u w:val="none"/>
          <w:vertAlign w:val="superscript"/>
          <w:lang w:eastAsia="zh-CN"/>
        </w:rPr>
        <w:t>rd</w:t>
      </w:r>
      <w:r>
        <w:rPr>
          <w:b w:val="0"/>
          <w:sz w:val="24"/>
          <w:szCs w:val="24"/>
          <w:u w:val="none"/>
          <w:lang w:eastAsia="zh-CN"/>
        </w:rPr>
        <w:t xml:space="preserve"> floor via cargo lift </w:t>
      </w:r>
    </w:p>
    <w:p w:rsidR="00446E52" w:rsidRPr="00B20262" w:rsidRDefault="00B202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BA54CF">
        <w:rPr>
          <w:b w:val="0"/>
          <w:sz w:val="24"/>
          <w:u w:val="none"/>
          <w:lang w:eastAsia="zh-CN"/>
        </w:rPr>
        <w:t xml:space="preserve">designated location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EA8" w:rsidRDefault="004D3EA8">
      <w:r>
        <w:separator/>
      </w:r>
    </w:p>
  </w:endnote>
  <w:endnote w:type="continuationSeparator" w:id="0">
    <w:p w:rsidR="004D3EA8" w:rsidRDefault="004D3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732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73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EA8" w:rsidRDefault="004D3EA8">
      <w:r>
        <w:separator/>
      </w:r>
    </w:p>
  </w:footnote>
  <w:footnote w:type="continuationSeparator" w:id="0">
    <w:p w:rsidR="004D3EA8" w:rsidRDefault="004D3E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D3E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B429F">
    <w:pPr>
      <w:pStyle w:val="Header"/>
      <w:jc w:val="center"/>
    </w:pPr>
    <w:r>
      <w:t>No. 28 Kranji Loop #05-03, Kranji Green, Singapore 739571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B429F">
      <w:t>2826020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4D3EA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3297"/>
    <w:rsid w:val="0001590F"/>
    <w:rsid w:val="00024726"/>
    <w:rsid w:val="00030034"/>
    <w:rsid w:val="000300F6"/>
    <w:rsid w:val="0003491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35455"/>
    <w:rsid w:val="002B2551"/>
    <w:rsid w:val="002D3C9B"/>
    <w:rsid w:val="003246CA"/>
    <w:rsid w:val="003417DD"/>
    <w:rsid w:val="003423C8"/>
    <w:rsid w:val="00391A33"/>
    <w:rsid w:val="0039411F"/>
    <w:rsid w:val="003953C6"/>
    <w:rsid w:val="003C74FA"/>
    <w:rsid w:val="004021A7"/>
    <w:rsid w:val="00434F01"/>
    <w:rsid w:val="00446E52"/>
    <w:rsid w:val="00457AFD"/>
    <w:rsid w:val="004D3EA8"/>
    <w:rsid w:val="004D5C6C"/>
    <w:rsid w:val="00542CC5"/>
    <w:rsid w:val="00575B76"/>
    <w:rsid w:val="005770A0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C5E9D"/>
    <w:rsid w:val="007E6F9D"/>
    <w:rsid w:val="00811254"/>
    <w:rsid w:val="008248D1"/>
    <w:rsid w:val="008500B4"/>
    <w:rsid w:val="00853AD2"/>
    <w:rsid w:val="00880294"/>
    <w:rsid w:val="008D732B"/>
    <w:rsid w:val="008F7E9B"/>
    <w:rsid w:val="00940648"/>
    <w:rsid w:val="00976D96"/>
    <w:rsid w:val="009A3EEF"/>
    <w:rsid w:val="009B0018"/>
    <w:rsid w:val="009B421A"/>
    <w:rsid w:val="009B64F4"/>
    <w:rsid w:val="00A62208"/>
    <w:rsid w:val="00A66D36"/>
    <w:rsid w:val="00A72C6E"/>
    <w:rsid w:val="00A775BD"/>
    <w:rsid w:val="00A94D77"/>
    <w:rsid w:val="00AC385A"/>
    <w:rsid w:val="00AC5253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B429F"/>
    <w:rsid w:val="00EC18FD"/>
    <w:rsid w:val="00EC657A"/>
    <w:rsid w:val="00ED0A49"/>
    <w:rsid w:val="00EE334C"/>
    <w:rsid w:val="00EE48C2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3B824-BD9B-420B-A37B-3A1810061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2024-08-12T02:37:00Z</cp:lastPrinted>
  <dcterms:created xsi:type="dcterms:W3CDTF">2024-08-12T02:37:00Z</dcterms:created>
  <dcterms:modified xsi:type="dcterms:W3CDTF">2024-08-12T02:37:00Z</dcterms:modified>
</cp:coreProperties>
</file>