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F7140">
      <w:pPr>
        <w:rPr>
          <w:sz w:val="24"/>
          <w:lang w:eastAsia="zh-CN"/>
        </w:rPr>
      </w:pPr>
      <w:r>
        <w:rPr>
          <w:sz w:val="24"/>
        </w:rPr>
        <w:t>Date: 04</w:t>
      </w:r>
      <w:r w:rsidR="005C30E8">
        <w:rPr>
          <w:sz w:val="24"/>
        </w:rPr>
        <w:t xml:space="preserve"> Feb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CA23BB"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</w:t>
      </w:r>
      <w:r w:rsidR="00C8729C">
        <w:rPr>
          <w:sz w:val="24"/>
          <w:lang w:eastAsia="zh-CN"/>
        </w:rPr>
        <w:t>unit</w:t>
      </w:r>
      <w:r w:rsidR="005C30E8">
        <w:rPr>
          <w:sz w:val="24"/>
          <w:lang w:eastAsia="zh-CN"/>
        </w:rPr>
        <w:t xml:space="preserve"> machine from low-bed</w:t>
      </w:r>
      <w:r w:rsidR="00C0343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8729C" w:rsidRDefault="005C30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X-View NSI X5000-CT Digital X-Ray </w:t>
      </w:r>
      <w:r w:rsidR="00C8729C">
        <w:rPr>
          <w:sz w:val="24"/>
          <w:lang w:eastAsia="zh-CN"/>
        </w:rPr>
        <w:t>machine</w:t>
      </w:r>
    </w:p>
    <w:p w:rsidR="005C30E8" w:rsidRDefault="005C30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394 x 252 x 310 cm</w:t>
      </w:r>
    </w:p>
    <w:p w:rsidR="00C8729C" w:rsidRDefault="00DF71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Gross W</w:t>
      </w:r>
      <w:r w:rsidR="005C30E8">
        <w:rPr>
          <w:sz w:val="24"/>
          <w:lang w:eastAsia="zh-CN"/>
        </w:rPr>
        <w:t>t: 20, 909</w:t>
      </w:r>
      <w:r w:rsidR="00C8729C">
        <w:rPr>
          <w:sz w:val="24"/>
          <w:lang w:eastAsia="zh-CN"/>
        </w:rPr>
        <w:t xml:space="preserve"> kgs </w:t>
      </w:r>
    </w:p>
    <w:p w:rsidR="00DF7140" w:rsidRPr="00C8729C" w:rsidRDefault="00506E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Net </w:t>
      </w:r>
      <w:r w:rsidR="00DF7140">
        <w:rPr>
          <w:sz w:val="24"/>
          <w:lang w:eastAsia="zh-CN"/>
        </w:rPr>
        <w:t>Wt: 16,818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5C30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15/02/2016</w:t>
      </w:r>
      <w:r w:rsidR="00C03437">
        <w:rPr>
          <w:sz w:val="24"/>
          <w:lang w:eastAsia="zh-CN"/>
        </w:rPr>
        <w:t xml:space="preserve"> – 10:00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bookmarkStart w:id="0" w:name="_GoBack"/>
      <w:bookmarkEnd w:id="0"/>
    </w:p>
    <w:p w:rsidR="00707B09" w:rsidRDefault="00CA23BB" w:rsidP="00707B09">
      <w:pPr>
        <w:pStyle w:val="Heading4"/>
      </w:pPr>
      <w:r>
        <w:t>No 180 A.M.K Ave 8</w:t>
      </w:r>
    </w:p>
    <w:p w:rsidR="00707B09" w:rsidRPr="00707B09" w:rsidRDefault="00CA23B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Polytechnic</w:t>
      </w:r>
    </w:p>
    <w:p w:rsidR="00684C71" w:rsidRDefault="00684C71">
      <w:pPr>
        <w:rPr>
          <w:lang w:eastAsia="zh-CN"/>
        </w:rPr>
      </w:pPr>
    </w:p>
    <w:p w:rsidR="00684C71" w:rsidRPr="005C30E8" w:rsidRDefault="005C30E8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5C30E8">
        <w:rPr>
          <w:sz w:val="24"/>
          <w:lang w:eastAsia="zh-CN"/>
        </w:rPr>
        <w:t xml:space="preserve"> 50 ton mobile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5C30E8" w:rsidRDefault="005C30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872D61">
        <w:rPr>
          <w:sz w:val="24"/>
          <w:lang w:eastAsia="zh-CN"/>
        </w:rPr>
        <w:t>/pallet truck</w:t>
      </w:r>
    </w:p>
    <w:p w:rsidR="00DF7140" w:rsidRDefault="00DF71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Spreader Bar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5C30E8" w:rsidRDefault="005C30E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F7140" w:rsidRDefault="00DF7140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F7140" w:rsidRDefault="00DF7140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C30E8" w:rsidRDefault="005C30E8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thunderstorms and lightning weather.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5C30E8" w:rsidRDefault="005C30E8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5C30E8" w:rsidRDefault="005C30E8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C30E8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5C30E8" w:rsidRDefault="005C30E8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CA23BB" w:rsidRDefault="00872D61" w:rsidP="00B5305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5C30E8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  <w:r w:rsidR="00CA23BB">
        <w:rPr>
          <w:sz w:val="24"/>
          <w:lang w:eastAsia="zh-CN"/>
        </w:rPr>
        <w:t xml:space="preserve"> </w:t>
      </w:r>
    </w:p>
    <w:p w:rsidR="00B5305C" w:rsidRPr="00B5305C" w:rsidRDefault="00B5305C" w:rsidP="00B5305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 near crane</w:t>
      </w:r>
    </w:p>
    <w:p w:rsidR="00684C71" w:rsidRDefault="00CA23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72D6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crate</w:t>
      </w:r>
      <w:r w:rsidR="0081336E">
        <w:rPr>
          <w:sz w:val="24"/>
          <w:lang w:eastAsia="zh-CN"/>
        </w:rPr>
        <w:t xml:space="preserve"> from </w:t>
      </w:r>
      <w:r w:rsidR="00B5305C">
        <w:rPr>
          <w:sz w:val="24"/>
          <w:lang w:eastAsia="zh-CN"/>
        </w:rPr>
        <w:t xml:space="preserve">low-bed </w:t>
      </w:r>
      <w:r w:rsidR="0081336E">
        <w:rPr>
          <w:sz w:val="24"/>
          <w:lang w:eastAsia="zh-CN"/>
        </w:rPr>
        <w:t>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C03437">
        <w:rPr>
          <w:sz w:val="24"/>
          <w:lang w:eastAsia="zh-CN"/>
        </w:rPr>
        <w:t>o machine base</w:t>
      </w:r>
      <w:r>
        <w:rPr>
          <w:sz w:val="24"/>
          <w:lang w:eastAsia="zh-CN"/>
        </w:rPr>
        <w:t xml:space="preserve"> for the move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>signated location inside workshop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5305C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5646" w:rsidRDefault="00B55646">
      <w:r>
        <w:separator/>
      </w:r>
    </w:p>
  </w:endnote>
  <w:endnote w:type="continuationSeparator" w:id="0">
    <w:p w:rsidR="00B55646" w:rsidRDefault="00B55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6EB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6EB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5646" w:rsidRDefault="00B55646">
      <w:r>
        <w:separator/>
      </w:r>
    </w:p>
  </w:footnote>
  <w:footnote w:type="continuationSeparator" w:id="0">
    <w:p w:rsidR="00B55646" w:rsidRDefault="00B556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5564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>Tel : 2824175, 2828203, 2826020, Fax : 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5564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205704"/>
    <w:rsid w:val="00452ED6"/>
    <w:rsid w:val="00506EB7"/>
    <w:rsid w:val="005C30E8"/>
    <w:rsid w:val="00684C71"/>
    <w:rsid w:val="006B6525"/>
    <w:rsid w:val="00707B09"/>
    <w:rsid w:val="007E7225"/>
    <w:rsid w:val="00805829"/>
    <w:rsid w:val="0081336E"/>
    <w:rsid w:val="00872D61"/>
    <w:rsid w:val="00A64537"/>
    <w:rsid w:val="00B5305C"/>
    <w:rsid w:val="00B55646"/>
    <w:rsid w:val="00C03437"/>
    <w:rsid w:val="00C8729C"/>
    <w:rsid w:val="00CA23BB"/>
    <w:rsid w:val="00DF7140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2016-02-04T07:33:00Z</cp:lastPrinted>
  <dcterms:created xsi:type="dcterms:W3CDTF">2016-02-02T02:20:00Z</dcterms:created>
  <dcterms:modified xsi:type="dcterms:W3CDTF">2016-02-04T07:33:00Z</dcterms:modified>
</cp:coreProperties>
</file>