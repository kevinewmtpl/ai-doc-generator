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077D02" w:rsidRDefault="00077D02">
      <w:pPr>
        <w:rPr>
          <w:sz w:val="24"/>
        </w:rPr>
      </w:pPr>
    </w:p>
    <w:p w:rsidR="006467DA" w:rsidRDefault="00277CF3">
      <w:pPr>
        <w:rPr>
          <w:sz w:val="24"/>
          <w:lang w:eastAsia="zh-CN"/>
        </w:rPr>
      </w:pPr>
      <w:r>
        <w:rPr>
          <w:sz w:val="24"/>
        </w:rPr>
        <w:t>Date: 02</w:t>
      </w:r>
      <w:r w:rsidRPr="00277CF3">
        <w:rPr>
          <w:sz w:val="24"/>
          <w:vertAlign w:val="superscript"/>
        </w:rPr>
        <w:t>nd</w:t>
      </w:r>
      <w:r>
        <w:rPr>
          <w:sz w:val="24"/>
        </w:rPr>
        <w:t xml:space="preserve"> Dec</w:t>
      </w:r>
      <w:r w:rsidR="005C6EA2">
        <w:rPr>
          <w:sz w:val="24"/>
        </w:rPr>
        <w:t xml:space="preserve"> 2020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5C6EA2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277CF3">
        <w:rPr>
          <w:sz w:val="24"/>
          <w:lang w:eastAsia="zh-CN"/>
        </w:rPr>
        <w:t xml:space="preserve"> 2</w:t>
      </w:r>
      <w:r w:rsidR="00E36ABC">
        <w:rPr>
          <w:sz w:val="24"/>
          <w:lang w:eastAsia="zh-CN"/>
        </w:rPr>
        <w:t xml:space="preserve"> unit machine with accessories</w:t>
      </w:r>
      <w:r w:rsidR="001C20A3">
        <w:rPr>
          <w:sz w:val="24"/>
          <w:lang w:eastAsia="zh-CN"/>
        </w:rPr>
        <w:t xml:space="preserve"> </w:t>
      </w:r>
      <w:r w:rsidR="00414238">
        <w:rPr>
          <w:sz w:val="24"/>
          <w:lang w:eastAsia="zh-CN"/>
        </w:rPr>
        <w:t>from production</w:t>
      </w:r>
      <w:r w:rsidR="001C20A3">
        <w:rPr>
          <w:sz w:val="24"/>
          <w:lang w:eastAsia="zh-CN"/>
        </w:rPr>
        <w:t xml:space="preserve"> room to loading area, hoist </w:t>
      </w:r>
      <w:r w:rsidR="00414238">
        <w:rPr>
          <w:sz w:val="24"/>
          <w:lang w:eastAsia="zh-CN"/>
        </w:rPr>
        <w:t>and load</w:t>
      </w:r>
      <w:r w:rsidR="003B14A8">
        <w:rPr>
          <w:sz w:val="24"/>
          <w:lang w:eastAsia="zh-CN"/>
        </w:rPr>
        <w:t xml:space="preserve"> onto wooden base </w:t>
      </w:r>
      <w:r w:rsidR="00263CE1">
        <w:rPr>
          <w:sz w:val="24"/>
          <w:lang w:eastAsia="zh-CN"/>
        </w:rPr>
        <w:t xml:space="preserve">for packing, </w:t>
      </w:r>
      <w:r w:rsidR="003B14A8">
        <w:rPr>
          <w:sz w:val="24"/>
          <w:lang w:eastAsia="zh-CN"/>
        </w:rPr>
        <w:t xml:space="preserve">after </w:t>
      </w:r>
      <w:r w:rsidR="00626FBE">
        <w:rPr>
          <w:sz w:val="24"/>
          <w:lang w:eastAsia="zh-CN"/>
        </w:rPr>
        <w:t>pa</w:t>
      </w:r>
      <w:r w:rsidR="00B01373">
        <w:rPr>
          <w:sz w:val="24"/>
          <w:lang w:eastAsia="zh-CN"/>
        </w:rPr>
        <w:t>cki</w:t>
      </w:r>
      <w:r w:rsidR="001C20A3">
        <w:rPr>
          <w:sz w:val="24"/>
          <w:lang w:eastAsia="zh-CN"/>
        </w:rPr>
        <w:t xml:space="preserve">ng stuff onto </w:t>
      </w:r>
      <w:r w:rsidR="00277CF3">
        <w:rPr>
          <w:sz w:val="24"/>
          <w:lang w:eastAsia="zh-CN"/>
        </w:rPr>
        <w:t xml:space="preserve">1 x 20ft FR and 1 x 20ft GP container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8E2898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36ABC" w:rsidRDefault="00277CF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1 unit Union Horizontal Boring </w:t>
      </w:r>
    </w:p>
    <w:p w:rsidR="00077D02" w:rsidRDefault="00277CF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525 x 310 x 310 cm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277CF3" w:rsidRDefault="00277CF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Wt: 10, 000 kg</w:t>
      </w:r>
    </w:p>
    <w:p w:rsidR="00277CF3" w:rsidRDefault="00277CF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</w:p>
    <w:p w:rsidR="00277CF3" w:rsidRDefault="00277CF3" w:rsidP="00C26AC4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1 unit Manual Torque Up</w:t>
      </w:r>
    </w:p>
    <w:p w:rsidR="00077D02" w:rsidRDefault="00277CF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>Dim: 345 x 165 x 160 cm</w:t>
      </w:r>
      <w:r w:rsidR="00077D02">
        <w:rPr>
          <w:b/>
          <w:sz w:val="24"/>
          <w:szCs w:val="24"/>
          <w:lang w:eastAsia="zh-CN"/>
        </w:rPr>
        <w:t xml:space="preserve"> </w:t>
      </w:r>
    </w:p>
    <w:p w:rsidR="00E64C1C" w:rsidRPr="00E36ABC" w:rsidRDefault="00277CF3">
      <w:pPr>
        <w:pStyle w:val="Header"/>
        <w:tabs>
          <w:tab w:val="clear" w:pos="4320"/>
          <w:tab w:val="clear" w:pos="8640"/>
        </w:tabs>
        <w:rPr>
          <w:b/>
          <w:sz w:val="24"/>
          <w:szCs w:val="24"/>
          <w:lang w:eastAsia="zh-CN"/>
        </w:rPr>
      </w:pPr>
      <w:r>
        <w:rPr>
          <w:b/>
          <w:sz w:val="24"/>
          <w:szCs w:val="24"/>
          <w:lang w:eastAsia="zh-CN"/>
        </w:rPr>
        <w:t xml:space="preserve">Wt: 2, 000 kg </w:t>
      </w:r>
    </w:p>
    <w:p w:rsidR="003A4EC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Pr="00263CE1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9D4EFB" w:rsidRDefault="00277CF3">
      <w:pPr>
        <w:rPr>
          <w:sz w:val="24"/>
          <w:lang w:eastAsia="zh-CN"/>
        </w:rPr>
      </w:pPr>
      <w:r>
        <w:rPr>
          <w:sz w:val="24"/>
          <w:lang w:eastAsia="zh-CN"/>
        </w:rPr>
        <w:t>10/12</w:t>
      </w:r>
      <w:r w:rsidR="005C6EA2">
        <w:rPr>
          <w:sz w:val="24"/>
          <w:lang w:eastAsia="zh-CN"/>
        </w:rPr>
        <w:t>/2020</w:t>
      </w:r>
      <w:r w:rsidR="00263CE1">
        <w:rPr>
          <w:sz w:val="24"/>
          <w:lang w:eastAsia="zh-CN"/>
        </w:rPr>
        <w:t xml:space="preserve"> 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30134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 am</w:t>
      </w:r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9D4EFB" w:rsidRDefault="006467DA" w:rsidP="009D4EF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BB4FA8" w:rsidRPr="009D4EFB" w:rsidRDefault="00277CF3" w:rsidP="009D4EFB">
      <w:pPr>
        <w:pStyle w:val="Header"/>
        <w:tabs>
          <w:tab w:val="clear" w:pos="4320"/>
          <w:tab w:val="clear" w:pos="8640"/>
        </w:tabs>
        <w:rPr>
          <w:b/>
          <w:bCs/>
          <w:sz w:val="24"/>
          <w:szCs w:val="24"/>
          <w:u w:val="single"/>
          <w:lang w:eastAsia="zh-CN"/>
        </w:rPr>
      </w:pPr>
      <w:r>
        <w:rPr>
          <w:sz w:val="24"/>
          <w:szCs w:val="24"/>
        </w:rPr>
        <w:t>10 Gul Circle</w:t>
      </w:r>
    </w:p>
    <w:p w:rsidR="00515133" w:rsidRPr="003C5B60" w:rsidRDefault="00277CF3" w:rsidP="003C5B60">
      <w:pPr>
        <w:pStyle w:val="Heading4"/>
      </w:pPr>
      <w:r>
        <w:t>OMS Oilfield Services</w:t>
      </w:r>
      <w:r w:rsidR="00673B40">
        <w:t xml:space="preserve"> Pte Ltd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A909CF" w:rsidRPr="00277CF3" w:rsidRDefault="00B01373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0F02CA">
        <w:rPr>
          <w:bCs/>
          <w:sz w:val="24"/>
          <w:lang w:eastAsia="zh-CN"/>
        </w:rPr>
        <w:t>633 lorry loader</w:t>
      </w:r>
    </w:p>
    <w:p w:rsidR="008D2441" w:rsidRDefault="00E36A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Rollers/pallet truck </w:t>
      </w:r>
    </w:p>
    <w:p w:rsidR="001C20A3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909CF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277CF3" w:rsidRDefault="001C20A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</w:p>
    <w:p w:rsidR="00077D02" w:rsidRDefault="00277CF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Hydraulic/hand jack </w:t>
      </w:r>
      <w:r w:rsidR="001268A8"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DE64F0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05009E" w:rsidRDefault="0005009E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DE64F0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  <w:r w:rsidR="0005009E">
        <w:rPr>
          <w:b/>
          <w:bCs/>
          <w:sz w:val="32"/>
          <w:szCs w:val="32"/>
          <w:u w:val="single"/>
          <w:lang w:eastAsia="zh-CN"/>
        </w:rPr>
        <w:t xml:space="preserve">  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B01373" w:rsidRDefault="00B01373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F02CA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5F0816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77D02">
        <w:rPr>
          <w:sz w:val="24"/>
          <w:lang w:eastAsia="zh-CN"/>
        </w:rPr>
        <w:t xml:space="preserve"> loader</w:t>
      </w:r>
      <w:r w:rsidR="0005684E">
        <w:rPr>
          <w:sz w:val="24"/>
          <w:lang w:eastAsia="zh-CN"/>
        </w:rPr>
        <w:t xml:space="preserve"> </w:t>
      </w:r>
      <w:r w:rsidR="00077D02"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0F02CA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95315" w:rsidRDefault="00695315">
      <w:pPr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C46407">
        <w:rPr>
          <w:sz w:val="24"/>
          <w:lang w:eastAsia="zh-CN"/>
        </w:rPr>
        <w:t xml:space="preserve">ccess to be </w:t>
      </w:r>
      <w:r w:rsidR="0012265D">
        <w:rPr>
          <w:sz w:val="24"/>
          <w:lang w:eastAsia="zh-CN"/>
        </w:rPr>
        <w:t xml:space="preserve">restricted to the site area, </w:t>
      </w:r>
      <w:r w:rsidR="00C46407">
        <w:rPr>
          <w:sz w:val="24"/>
          <w:lang w:eastAsia="zh-CN"/>
        </w:rPr>
        <w:t xml:space="preserve">be cordoned off with </w:t>
      </w:r>
      <w:r>
        <w:rPr>
          <w:sz w:val="24"/>
          <w:lang w:eastAsia="zh-CN"/>
        </w:rPr>
        <w:t>safety cones, red/white tape and lifting in operation signage</w:t>
      </w:r>
      <w:r w:rsidR="00C46407">
        <w:rPr>
          <w:sz w:val="24"/>
          <w:lang w:eastAsia="zh-CN"/>
        </w:rPr>
        <w:t>.</w:t>
      </w:r>
    </w:p>
    <w:p w:rsidR="00077D02" w:rsidRDefault="006467DA" w:rsidP="00077D0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077D02" w:rsidP="00077D02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5F0816">
        <w:t>.</w:t>
      </w:r>
      <w:r w:rsidR="001268A8">
        <w:rPr>
          <w:rFonts w:hint="eastAsia"/>
        </w:rPr>
        <w:t>O</w:t>
      </w:r>
      <w:r w:rsidR="005F0816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30317F" w:rsidRDefault="002C77F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</w:t>
      </w:r>
      <w:r w:rsidR="00626FBE">
        <w:rPr>
          <w:sz w:val="24"/>
          <w:lang w:eastAsia="zh-CN"/>
        </w:rPr>
        <w:t xml:space="preserve"> to 3”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 w:rsidR="002A0FF7">
        <w:rPr>
          <w:sz w:val="24"/>
          <w:lang w:eastAsia="zh-CN"/>
        </w:rPr>
        <w:t>under machine bed</w:t>
      </w:r>
    </w:p>
    <w:p w:rsidR="00B01373" w:rsidRPr="00A909CF" w:rsidRDefault="00871396" w:rsidP="00A909C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A909CF">
        <w:rPr>
          <w:sz w:val="24"/>
          <w:lang w:eastAsia="zh-CN"/>
        </w:rPr>
        <w:t xml:space="preserve">from production </w:t>
      </w:r>
      <w:r w:rsidR="00695315">
        <w:rPr>
          <w:sz w:val="24"/>
          <w:lang w:eastAsia="zh-CN"/>
        </w:rPr>
        <w:t xml:space="preserve">area </w:t>
      </w:r>
    </w:p>
    <w:p w:rsidR="00B01373" w:rsidRDefault="00B01373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machine to designated </w:t>
      </w:r>
      <w:r w:rsidR="00A909CF">
        <w:rPr>
          <w:sz w:val="24"/>
          <w:lang w:eastAsia="zh-CN"/>
        </w:rPr>
        <w:t>hoisting/</w:t>
      </w:r>
      <w:r>
        <w:rPr>
          <w:sz w:val="24"/>
          <w:lang w:eastAsia="zh-CN"/>
        </w:rPr>
        <w:t>packing area</w:t>
      </w:r>
    </w:p>
    <w:p w:rsidR="00695315" w:rsidRDefault="0012265D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Lay out</w:t>
      </w:r>
      <w:r w:rsidR="002A0FF7">
        <w:rPr>
          <w:sz w:val="24"/>
          <w:lang w:eastAsia="zh-CN"/>
        </w:rPr>
        <w:t xml:space="preserve"> </w:t>
      </w:r>
      <w:r w:rsidR="00695315">
        <w:rPr>
          <w:sz w:val="24"/>
          <w:lang w:eastAsia="zh-CN"/>
        </w:rPr>
        <w:t xml:space="preserve">wooden base </w:t>
      </w:r>
      <w:r>
        <w:rPr>
          <w:sz w:val="24"/>
          <w:lang w:eastAsia="zh-CN"/>
        </w:rPr>
        <w:t>for packing</w:t>
      </w:r>
    </w:p>
    <w:p w:rsidR="0012265D" w:rsidRPr="00FD2850" w:rsidRDefault="00263CE1" w:rsidP="00FD285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Attached lifting gears to crane hook and secured to hoisting point </w:t>
      </w:r>
      <w:r w:rsidR="00FD2850">
        <w:rPr>
          <w:sz w:val="24"/>
          <w:lang w:eastAsia="zh-CN"/>
        </w:rPr>
        <w:t>of machine to be lifted</w:t>
      </w:r>
    </w:p>
    <w:p w:rsidR="006F12DE" w:rsidRDefault="008023F0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loader</w:t>
      </w:r>
      <w:r w:rsidR="00695315">
        <w:rPr>
          <w:sz w:val="24"/>
          <w:lang w:eastAsia="zh-CN"/>
        </w:rPr>
        <w:t xml:space="preserve"> to h</w:t>
      </w:r>
      <w:r w:rsidR="00A909CF">
        <w:rPr>
          <w:sz w:val="24"/>
          <w:lang w:eastAsia="zh-CN"/>
        </w:rPr>
        <w:t xml:space="preserve">oist up machine </w:t>
      </w:r>
      <w:r w:rsidR="00B01373">
        <w:rPr>
          <w:sz w:val="24"/>
          <w:lang w:eastAsia="zh-CN"/>
        </w:rPr>
        <w:t>and load onto wooden base for packing</w:t>
      </w:r>
    </w:p>
    <w:p w:rsidR="002A0FF7" w:rsidRPr="00B01373" w:rsidRDefault="002A0FF7" w:rsidP="00B013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Pack </w:t>
      </w:r>
      <w:r w:rsidR="00B830DD">
        <w:rPr>
          <w:sz w:val="24"/>
          <w:lang w:eastAsia="zh-CN"/>
        </w:rPr>
        <w:t xml:space="preserve">to form a case </w:t>
      </w:r>
    </w:p>
    <w:p w:rsidR="00626FBE" w:rsidRDefault="00626FBE" w:rsidP="00626FB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3F0E02">
        <w:rPr>
          <w:sz w:val="24"/>
          <w:lang w:eastAsia="zh-CN"/>
        </w:rPr>
        <w:t xml:space="preserve">hoist up case and </w:t>
      </w:r>
      <w:r w:rsidR="00FD2850">
        <w:rPr>
          <w:sz w:val="24"/>
          <w:lang w:eastAsia="zh-CN"/>
        </w:rPr>
        <w:t>load onto</w:t>
      </w:r>
      <w:r w:rsidR="00092D3A">
        <w:rPr>
          <w:sz w:val="24"/>
          <w:lang w:eastAsia="zh-CN"/>
        </w:rPr>
        <w:t xml:space="preserve"> container</w:t>
      </w:r>
    </w:p>
    <w:p w:rsidR="00A909CF" w:rsidRPr="00092D3A" w:rsidRDefault="00092D3A" w:rsidP="00092D3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choking wood and lashing wire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077D02" w:rsidRDefault="00077D02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077D02" w:rsidRDefault="00077D02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9046A" w:rsidRDefault="00077D02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077D02" w:rsidRDefault="0099046A" w:rsidP="00077D0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FD2850" w:rsidRDefault="00895D5D" w:rsidP="00077D0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FD2850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722F" w:rsidRDefault="0011722F">
      <w:r>
        <w:separator/>
      </w:r>
    </w:p>
  </w:endnote>
  <w:endnote w:type="continuationSeparator" w:id="0">
    <w:p w:rsidR="0011722F" w:rsidRDefault="001172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77D02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77D0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722F" w:rsidRDefault="0011722F">
      <w:r>
        <w:separator/>
      </w:r>
    </w:p>
  </w:footnote>
  <w:footnote w:type="continuationSeparator" w:id="0">
    <w:p w:rsidR="0011722F" w:rsidRDefault="001172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11722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11722F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009E"/>
    <w:rsid w:val="0005684E"/>
    <w:rsid w:val="00061F4D"/>
    <w:rsid w:val="000627D7"/>
    <w:rsid w:val="0007152C"/>
    <w:rsid w:val="00077D02"/>
    <w:rsid w:val="00092D3A"/>
    <w:rsid w:val="000A4E07"/>
    <w:rsid w:val="000C68D5"/>
    <w:rsid w:val="000D3C89"/>
    <w:rsid w:val="000D3F7C"/>
    <w:rsid w:val="000D6FCC"/>
    <w:rsid w:val="000E0C67"/>
    <w:rsid w:val="000F02CA"/>
    <w:rsid w:val="0011722F"/>
    <w:rsid w:val="001218B2"/>
    <w:rsid w:val="0012265D"/>
    <w:rsid w:val="001268A8"/>
    <w:rsid w:val="00140D68"/>
    <w:rsid w:val="00141D73"/>
    <w:rsid w:val="00164396"/>
    <w:rsid w:val="0017369C"/>
    <w:rsid w:val="00192797"/>
    <w:rsid w:val="001C20A3"/>
    <w:rsid w:val="00257C21"/>
    <w:rsid w:val="00263CE1"/>
    <w:rsid w:val="00277CF3"/>
    <w:rsid w:val="002958B3"/>
    <w:rsid w:val="002A0FF7"/>
    <w:rsid w:val="002C77FC"/>
    <w:rsid w:val="002E06E4"/>
    <w:rsid w:val="00301345"/>
    <w:rsid w:val="0030317F"/>
    <w:rsid w:val="00333DB7"/>
    <w:rsid w:val="00343445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F08EF"/>
    <w:rsid w:val="00515133"/>
    <w:rsid w:val="005463C4"/>
    <w:rsid w:val="0057657F"/>
    <w:rsid w:val="005A423E"/>
    <w:rsid w:val="005C6889"/>
    <w:rsid w:val="005C6EA2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7175B9"/>
    <w:rsid w:val="00760813"/>
    <w:rsid w:val="007D338F"/>
    <w:rsid w:val="008023F0"/>
    <w:rsid w:val="00842B0F"/>
    <w:rsid w:val="00871396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A228D"/>
    <w:rsid w:val="009D4EFB"/>
    <w:rsid w:val="009F4FEB"/>
    <w:rsid w:val="00A2540E"/>
    <w:rsid w:val="00A73EA0"/>
    <w:rsid w:val="00A909CF"/>
    <w:rsid w:val="00AA67DA"/>
    <w:rsid w:val="00B01373"/>
    <w:rsid w:val="00B06871"/>
    <w:rsid w:val="00B16B6D"/>
    <w:rsid w:val="00B5518F"/>
    <w:rsid w:val="00B742F4"/>
    <w:rsid w:val="00B830DD"/>
    <w:rsid w:val="00BB4FA8"/>
    <w:rsid w:val="00BC21D9"/>
    <w:rsid w:val="00C26AC4"/>
    <w:rsid w:val="00C46407"/>
    <w:rsid w:val="00C95881"/>
    <w:rsid w:val="00CC713A"/>
    <w:rsid w:val="00D01712"/>
    <w:rsid w:val="00D07325"/>
    <w:rsid w:val="00D13A71"/>
    <w:rsid w:val="00D21E63"/>
    <w:rsid w:val="00D42896"/>
    <w:rsid w:val="00D50218"/>
    <w:rsid w:val="00DA3BBC"/>
    <w:rsid w:val="00DE64F0"/>
    <w:rsid w:val="00E17A37"/>
    <w:rsid w:val="00E20A58"/>
    <w:rsid w:val="00E3288E"/>
    <w:rsid w:val="00E36ABC"/>
    <w:rsid w:val="00E64C1C"/>
    <w:rsid w:val="00E76DB5"/>
    <w:rsid w:val="00EB07C2"/>
    <w:rsid w:val="00EC1220"/>
    <w:rsid w:val="00EF0349"/>
    <w:rsid w:val="00EF0424"/>
    <w:rsid w:val="00F1525C"/>
    <w:rsid w:val="00F25404"/>
    <w:rsid w:val="00F75133"/>
    <w:rsid w:val="00FB6E6F"/>
    <w:rsid w:val="00FD2099"/>
    <w:rsid w:val="00FD2850"/>
    <w:rsid w:val="00FE3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2529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2020-12-02T06:30:00Z</cp:lastPrinted>
  <dcterms:created xsi:type="dcterms:W3CDTF">2020-12-02T02:30:00Z</dcterms:created>
  <dcterms:modified xsi:type="dcterms:W3CDTF">2020-12-02T06:30:00Z</dcterms:modified>
</cp:coreProperties>
</file>