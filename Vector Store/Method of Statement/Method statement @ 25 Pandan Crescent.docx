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50EB" w:rsidRDefault="009950EB">
      <w:pPr>
        <w:rPr>
          <w:sz w:val="24"/>
        </w:rPr>
      </w:pPr>
    </w:p>
    <w:p w:rsidR="006467DA" w:rsidRDefault="002647A7">
      <w:pPr>
        <w:rPr>
          <w:sz w:val="24"/>
          <w:lang w:eastAsia="zh-CN"/>
        </w:rPr>
      </w:pPr>
      <w:r>
        <w:rPr>
          <w:sz w:val="24"/>
        </w:rPr>
        <w:t>Date: 16</w:t>
      </w:r>
      <w:r w:rsidRPr="002647A7">
        <w:rPr>
          <w:sz w:val="24"/>
          <w:vertAlign w:val="superscript"/>
        </w:rPr>
        <w:t>th</w:t>
      </w:r>
      <w:r>
        <w:rPr>
          <w:sz w:val="24"/>
        </w:rPr>
        <w:t xml:space="preserve"> July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647A7" w:rsidRDefault="002647A7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>1 unit Oven and 1 unit Printing</w:t>
      </w:r>
      <w:r w:rsidR="00A64CEA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5</w:t>
      </w:r>
      <w:r w:rsidRPr="002647A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  <w:r w:rsidR="00AA67D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loading area via cargo lift, hoist and load up onto lorry chassis for disposal</w:t>
      </w:r>
    </w:p>
    <w:p w:rsidR="00E55E28" w:rsidRPr="002647A7" w:rsidRDefault="002647A7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relocate 7 unit Oven within production at 5</w:t>
      </w:r>
      <w:r w:rsidRPr="002647A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 </w:t>
      </w:r>
      <w:r w:rsidR="00A64CEA">
        <w:rPr>
          <w:sz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2647A7">
      <w:pPr>
        <w:rPr>
          <w:sz w:val="24"/>
          <w:lang w:eastAsia="zh-CN"/>
        </w:rPr>
      </w:pPr>
      <w:r>
        <w:rPr>
          <w:sz w:val="24"/>
          <w:lang w:eastAsia="zh-CN"/>
        </w:rPr>
        <w:t>29/07/24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2647A7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EC38B3">
        <w:rPr>
          <w:sz w:val="24"/>
          <w:szCs w:val="24"/>
          <w:lang w:eastAsia="zh-CN"/>
        </w:rPr>
        <w:t xml:space="preserve">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725A" w:rsidRDefault="002647A7" w:rsidP="002647A7">
      <w:pPr>
        <w:pStyle w:val="Heading4"/>
        <w:rPr>
          <w:szCs w:val="24"/>
        </w:rPr>
      </w:pPr>
      <w:r>
        <w:rPr>
          <w:szCs w:val="24"/>
        </w:rPr>
        <w:t xml:space="preserve">25 Pandan Crescent </w:t>
      </w:r>
    </w:p>
    <w:p w:rsidR="002647A7" w:rsidRPr="002647A7" w:rsidRDefault="00936AC4" w:rsidP="002647A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 &amp; U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479F3" w:rsidRPr="00637D82" w:rsidRDefault="002647A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E31419">
        <w:rPr>
          <w:bCs/>
          <w:sz w:val="24"/>
          <w:lang w:eastAsia="zh-CN"/>
        </w:rPr>
        <w:t xml:space="preserve"> x</w:t>
      </w:r>
      <w:r w:rsidR="00E812E3">
        <w:rPr>
          <w:bCs/>
          <w:sz w:val="24"/>
          <w:lang w:eastAsia="zh-CN"/>
        </w:rPr>
        <w:t xml:space="preserve"> lorry loader</w:t>
      </w:r>
      <w:r w:rsidR="008D3165">
        <w:rPr>
          <w:bCs/>
          <w:sz w:val="24"/>
          <w:lang w:eastAsia="zh-CN"/>
        </w:rPr>
        <w:t xml:space="preserve"> </w:t>
      </w:r>
    </w:p>
    <w:p w:rsidR="00637D82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D94B2F">
        <w:rPr>
          <w:sz w:val="24"/>
          <w:lang w:eastAsia="zh-CN"/>
        </w:rPr>
        <w:t>/p</w:t>
      </w:r>
      <w:r w:rsidR="000D3F7C">
        <w:rPr>
          <w:sz w:val="24"/>
          <w:lang w:eastAsia="zh-CN"/>
        </w:rPr>
        <w:t>allet truck</w:t>
      </w:r>
    </w:p>
    <w:p w:rsidR="00637D82" w:rsidRDefault="00E314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0C5068">
        <w:rPr>
          <w:sz w:val="24"/>
          <w:lang w:eastAsia="zh-CN"/>
        </w:rPr>
        <w:t>rowbar</w:t>
      </w:r>
    </w:p>
    <w:p w:rsidR="008F4CC7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0C5068">
        <w:rPr>
          <w:sz w:val="24"/>
          <w:lang w:eastAsia="zh-CN"/>
        </w:rPr>
        <w:t xml:space="preserve"> / 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  <w:r w:rsidR="001268A8">
        <w:rPr>
          <w:sz w:val="24"/>
          <w:lang w:eastAsia="zh-CN"/>
        </w:rPr>
        <w:t xml:space="preserve">  </w:t>
      </w:r>
    </w:p>
    <w:p w:rsidR="002F64D5" w:rsidRDefault="002F64D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E3141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F64D5" w:rsidRDefault="002F64D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E31419">
        <w:rPr>
          <w:sz w:val="24"/>
          <w:lang w:eastAsia="zh-CN"/>
        </w:rPr>
        <w:t xml:space="preserve">ervisor, rigger, signalman, </w:t>
      </w:r>
      <w:r w:rsidR="00192797">
        <w:rPr>
          <w:sz w:val="24"/>
          <w:lang w:eastAsia="zh-CN"/>
        </w:rPr>
        <w:t>lorry</w:t>
      </w:r>
      <w:r w:rsidR="009950EB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115146" w:rsidRDefault="00115146" w:rsidP="00B7533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115146" w:rsidP="00B7533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2F64D5" w:rsidRPr="002F64D5" w:rsidRDefault="002F64D5" w:rsidP="00B7533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u w:val="none"/>
          <w:lang w:eastAsia="zh-CN"/>
        </w:rPr>
        <w:t xml:space="preserve">        </w:t>
      </w:r>
      <w:r>
        <w:rPr>
          <w:sz w:val="24"/>
          <w:szCs w:val="24"/>
          <w:lang w:eastAsia="zh-CN"/>
        </w:rPr>
        <w:t>(1)</w:t>
      </w:r>
    </w:p>
    <w:p w:rsidR="00D54EB5" w:rsidRPr="009964A2" w:rsidRDefault="00D54EB5" w:rsidP="00D54E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machine to 3” high using crowbar    </w:t>
      </w:r>
    </w:p>
    <w:p w:rsidR="00D54EB5" w:rsidRPr="0030317F" w:rsidRDefault="00D54EB5" w:rsidP="00D54E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0C5068">
        <w:rPr>
          <w:sz w:val="24"/>
          <w:lang w:eastAsia="zh-CN"/>
        </w:rPr>
        <w:t>to hoisting bay</w:t>
      </w:r>
      <w:r w:rsidR="002F64D5">
        <w:rPr>
          <w:sz w:val="24"/>
          <w:lang w:eastAsia="zh-CN"/>
        </w:rPr>
        <w:t xml:space="preserve"> via cargo lift </w:t>
      </w:r>
    </w:p>
    <w:p w:rsidR="002F64D5" w:rsidRDefault="00E3141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F64D5">
        <w:rPr>
          <w:sz w:val="24"/>
          <w:lang w:eastAsia="zh-CN"/>
        </w:rPr>
        <w:t xml:space="preserve">ttached required sling </w:t>
      </w:r>
      <w:r w:rsidR="003D3C7A">
        <w:rPr>
          <w:sz w:val="24"/>
          <w:lang w:eastAsia="zh-CN"/>
        </w:rPr>
        <w:t>to cr</w:t>
      </w:r>
      <w:r w:rsidR="002F64D5">
        <w:rPr>
          <w:sz w:val="24"/>
          <w:lang w:eastAsia="zh-CN"/>
        </w:rPr>
        <w:t>ane hook</w:t>
      </w:r>
    </w:p>
    <w:p w:rsidR="003D3C7A" w:rsidRPr="00895D5D" w:rsidRDefault="002F64D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950E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9950EB">
        <w:rPr>
          <w:sz w:val="24"/>
          <w:lang w:eastAsia="zh-CN"/>
        </w:rPr>
        <w:t xml:space="preserve">to </w:t>
      </w:r>
      <w:r w:rsidR="00D87BF3">
        <w:rPr>
          <w:sz w:val="24"/>
          <w:lang w:eastAsia="zh-CN"/>
        </w:rPr>
        <w:t>rigging</w:t>
      </w:r>
      <w:r w:rsidR="003D3C7A">
        <w:rPr>
          <w:sz w:val="24"/>
          <w:lang w:eastAsia="zh-CN"/>
        </w:rPr>
        <w:t xml:space="preserve"> point of load to be lifted </w:t>
      </w:r>
    </w:p>
    <w:p w:rsidR="009D0E62" w:rsidRPr="002F64D5" w:rsidRDefault="000C5068" w:rsidP="002F64D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loader</w:t>
      </w:r>
      <w:r w:rsidR="0088186F">
        <w:rPr>
          <w:sz w:val="24"/>
          <w:lang w:eastAsia="zh-CN"/>
        </w:rPr>
        <w:t xml:space="preserve">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8D3165">
        <w:rPr>
          <w:sz w:val="24"/>
          <w:lang w:eastAsia="zh-CN"/>
        </w:rPr>
        <w:t xml:space="preserve">and </w:t>
      </w:r>
      <w:r w:rsidR="005A107A" w:rsidRPr="008D3165">
        <w:rPr>
          <w:sz w:val="24"/>
          <w:lang w:eastAsia="zh-CN"/>
        </w:rPr>
        <w:t xml:space="preserve">load </w:t>
      </w:r>
      <w:r w:rsidR="00291745" w:rsidRPr="008D3165">
        <w:rPr>
          <w:sz w:val="24"/>
          <w:lang w:eastAsia="zh-CN"/>
        </w:rPr>
        <w:t xml:space="preserve">machine </w:t>
      </w:r>
      <w:r w:rsidRPr="008D3165">
        <w:rPr>
          <w:sz w:val="24"/>
          <w:lang w:eastAsia="zh-CN"/>
        </w:rPr>
        <w:t xml:space="preserve">onto </w:t>
      </w:r>
      <w:r w:rsidR="005A107A" w:rsidRPr="008D3165">
        <w:rPr>
          <w:sz w:val="24"/>
          <w:lang w:eastAsia="zh-CN"/>
        </w:rPr>
        <w:t>lorry chassis</w:t>
      </w:r>
    </w:p>
    <w:p w:rsidR="00BF0F28" w:rsidRDefault="00871396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</w:t>
      </w:r>
      <w:r w:rsidR="000D3C89" w:rsidRPr="005B49D8">
        <w:rPr>
          <w:sz w:val="24"/>
          <w:lang w:eastAsia="zh-CN"/>
        </w:rPr>
        <w:t>ecured</w:t>
      </w:r>
      <w:r w:rsidR="000D3F7C" w:rsidRPr="005B49D8">
        <w:rPr>
          <w:sz w:val="24"/>
          <w:lang w:eastAsia="zh-CN"/>
        </w:rPr>
        <w:t xml:space="preserve"> </w:t>
      </w:r>
      <w:r w:rsidR="00927E99" w:rsidRPr="005B49D8">
        <w:rPr>
          <w:sz w:val="24"/>
          <w:lang w:eastAsia="zh-CN"/>
        </w:rPr>
        <w:t>machine with</w:t>
      </w:r>
      <w:r w:rsidR="00F93EEE">
        <w:rPr>
          <w:sz w:val="24"/>
          <w:lang w:eastAsia="zh-CN"/>
        </w:rPr>
        <w:t xml:space="preserve"> strapping</w:t>
      </w:r>
      <w:r w:rsidR="002F64D5">
        <w:rPr>
          <w:sz w:val="24"/>
          <w:lang w:eastAsia="zh-CN"/>
        </w:rPr>
        <w:t xml:space="preserve"> belt</w:t>
      </w:r>
    </w:p>
    <w:p w:rsidR="002F64D5" w:rsidRDefault="002F64D5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scrapyard for disposal </w:t>
      </w:r>
    </w:p>
    <w:p w:rsidR="002F64D5" w:rsidRDefault="002F64D5" w:rsidP="002F64D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2F64D5" w:rsidRPr="00D54EB5" w:rsidRDefault="00D54EB5" w:rsidP="002F64D5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(2)</w:t>
      </w:r>
    </w:p>
    <w:p w:rsidR="00D54EB5" w:rsidRPr="009964A2" w:rsidRDefault="00D54EB5" w:rsidP="00D54EB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machine to 3” high using crowbar    </w:t>
      </w:r>
    </w:p>
    <w:p w:rsidR="00D54EB5" w:rsidRPr="0030317F" w:rsidRDefault="00D54EB5" w:rsidP="00D54EB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D54EB5" w:rsidRDefault="00D54EB5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oven from existing location</w:t>
      </w:r>
    </w:p>
    <w:p w:rsidR="00D54EB5" w:rsidRDefault="00D54EB5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Transfer to new location within production </w:t>
      </w:r>
    </w:p>
    <w:p w:rsidR="00287C1E" w:rsidRPr="00D54EB5" w:rsidRDefault="00D54EB5" w:rsidP="00D54EB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AC3F94" w:rsidRPr="00D54EB5">
        <w:rPr>
          <w:sz w:val="24"/>
          <w:lang w:eastAsia="zh-CN"/>
        </w:rPr>
        <w:t xml:space="preserve">at the </w:t>
      </w:r>
      <w:r>
        <w:rPr>
          <w:sz w:val="24"/>
          <w:lang w:eastAsia="zh-CN"/>
        </w:rPr>
        <w:t xml:space="preserve">new </w:t>
      </w:r>
      <w:r w:rsidR="00AC3F94" w:rsidRPr="00D54EB5">
        <w:rPr>
          <w:sz w:val="24"/>
          <w:lang w:eastAsia="zh-CN"/>
        </w:rPr>
        <w:t>designated location</w:t>
      </w:r>
    </w:p>
    <w:p w:rsidR="006F12DE" w:rsidRPr="00501090" w:rsidRDefault="00D9399F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D54EB5">
        <w:rPr>
          <w:sz w:val="24"/>
          <w:lang w:eastAsia="zh-CN"/>
        </w:rPr>
        <w:t xml:space="preserve">from </w:t>
      </w:r>
      <w:r w:rsidR="000C5068">
        <w:rPr>
          <w:sz w:val="24"/>
          <w:lang w:eastAsia="zh-CN"/>
        </w:rPr>
        <w:t>pallet truck</w:t>
      </w:r>
      <w:r w:rsidR="00287C1E">
        <w:rPr>
          <w:sz w:val="24"/>
          <w:lang w:eastAsia="zh-CN"/>
        </w:rPr>
        <w:t xml:space="preserve"> and insert levelling pad under machine bed</w:t>
      </w:r>
      <w:r w:rsidR="00E812E3">
        <w:rPr>
          <w:sz w:val="24"/>
          <w:lang w:eastAsia="zh-CN"/>
        </w:rPr>
        <w:t xml:space="preserve"> 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D3165" w:rsidRDefault="008D3165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34C08" w:rsidRDefault="00D54EB5" w:rsidP="00D54E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 w:rsidRPr="00F34C08">
        <w:rPr>
          <w:sz w:val="24"/>
          <w:lang w:eastAsia="zh-CN"/>
        </w:rPr>
        <w:t>Best Regards</w:t>
      </w:r>
    </w:p>
    <w:p w:rsidR="00115146" w:rsidRDefault="0085693B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D54EB5">
        <w:rPr>
          <w:sz w:val="24"/>
          <w:lang w:eastAsia="zh-CN"/>
        </w:rPr>
        <w:t xml:space="preserve">/ Zailani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0AC8" w:rsidRDefault="00C30AC8">
      <w:r>
        <w:separator/>
      </w:r>
    </w:p>
  </w:endnote>
  <w:endnote w:type="continuationSeparator" w:id="0">
    <w:p w:rsidR="00C30AC8" w:rsidRDefault="00C30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F002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F00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0AC8" w:rsidRDefault="00C30AC8">
      <w:r>
        <w:separator/>
      </w:r>
    </w:p>
  </w:footnote>
  <w:footnote w:type="continuationSeparator" w:id="0">
    <w:p w:rsidR="00C30AC8" w:rsidRDefault="00C30A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30A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2647A7">
    <w:pPr>
      <w:pStyle w:val="Header"/>
      <w:jc w:val="center"/>
    </w:pPr>
    <w:r>
      <w:t>No. 28 Kranji Loop #05-03, Kranji Green, Singapore 739571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 w:rsidR="002647A7">
      <w:t>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30AC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FEB"/>
    <w:rsid w:val="0005684E"/>
    <w:rsid w:val="0006638F"/>
    <w:rsid w:val="0007152C"/>
    <w:rsid w:val="000A4E07"/>
    <w:rsid w:val="000C5068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57C21"/>
    <w:rsid w:val="002647A7"/>
    <w:rsid w:val="00287C1E"/>
    <w:rsid w:val="00291745"/>
    <w:rsid w:val="002B5203"/>
    <w:rsid w:val="002C21A8"/>
    <w:rsid w:val="002F64D5"/>
    <w:rsid w:val="0030317F"/>
    <w:rsid w:val="003150A8"/>
    <w:rsid w:val="00315412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343CB"/>
    <w:rsid w:val="00466C7A"/>
    <w:rsid w:val="004F002B"/>
    <w:rsid w:val="00501090"/>
    <w:rsid w:val="00514615"/>
    <w:rsid w:val="005178AC"/>
    <w:rsid w:val="005463C4"/>
    <w:rsid w:val="00560E61"/>
    <w:rsid w:val="0057657F"/>
    <w:rsid w:val="005A107A"/>
    <w:rsid w:val="005B49D8"/>
    <w:rsid w:val="005D3036"/>
    <w:rsid w:val="005D3C81"/>
    <w:rsid w:val="00600802"/>
    <w:rsid w:val="00637D82"/>
    <w:rsid w:val="006467DA"/>
    <w:rsid w:val="0065017D"/>
    <w:rsid w:val="0066401C"/>
    <w:rsid w:val="00693582"/>
    <w:rsid w:val="006B3F8F"/>
    <w:rsid w:val="006B586E"/>
    <w:rsid w:val="006E13C9"/>
    <w:rsid w:val="006F12DE"/>
    <w:rsid w:val="007100C9"/>
    <w:rsid w:val="00760813"/>
    <w:rsid w:val="00777860"/>
    <w:rsid w:val="007D338F"/>
    <w:rsid w:val="007F5650"/>
    <w:rsid w:val="00813088"/>
    <w:rsid w:val="00813B5A"/>
    <w:rsid w:val="0085693B"/>
    <w:rsid w:val="00871396"/>
    <w:rsid w:val="0088186F"/>
    <w:rsid w:val="00885DDC"/>
    <w:rsid w:val="00895D5D"/>
    <w:rsid w:val="008A2EEA"/>
    <w:rsid w:val="008D2441"/>
    <w:rsid w:val="008D3165"/>
    <w:rsid w:val="008F4CC7"/>
    <w:rsid w:val="00927E99"/>
    <w:rsid w:val="00936AC4"/>
    <w:rsid w:val="00971AE8"/>
    <w:rsid w:val="0099046A"/>
    <w:rsid w:val="00991C9B"/>
    <w:rsid w:val="009950EB"/>
    <w:rsid w:val="009964A2"/>
    <w:rsid w:val="009A228D"/>
    <w:rsid w:val="009A2E85"/>
    <w:rsid w:val="009C2D37"/>
    <w:rsid w:val="009C725A"/>
    <w:rsid w:val="009D0E62"/>
    <w:rsid w:val="009F4FEB"/>
    <w:rsid w:val="009F7FEB"/>
    <w:rsid w:val="00A22F95"/>
    <w:rsid w:val="00A2540E"/>
    <w:rsid w:val="00A27B3B"/>
    <w:rsid w:val="00A30A97"/>
    <w:rsid w:val="00A3272C"/>
    <w:rsid w:val="00A47F45"/>
    <w:rsid w:val="00A64CEA"/>
    <w:rsid w:val="00A73EA0"/>
    <w:rsid w:val="00A81B01"/>
    <w:rsid w:val="00AA67DA"/>
    <w:rsid w:val="00AC3F94"/>
    <w:rsid w:val="00B06871"/>
    <w:rsid w:val="00B07113"/>
    <w:rsid w:val="00B16B6D"/>
    <w:rsid w:val="00B22EA7"/>
    <w:rsid w:val="00B53A03"/>
    <w:rsid w:val="00B70FCD"/>
    <w:rsid w:val="00B742E8"/>
    <w:rsid w:val="00B742F4"/>
    <w:rsid w:val="00B75333"/>
    <w:rsid w:val="00BA5295"/>
    <w:rsid w:val="00BF0F28"/>
    <w:rsid w:val="00C12777"/>
    <w:rsid w:val="00C15DC7"/>
    <w:rsid w:val="00C30AC8"/>
    <w:rsid w:val="00C43519"/>
    <w:rsid w:val="00C4669E"/>
    <w:rsid w:val="00C72DAD"/>
    <w:rsid w:val="00C95881"/>
    <w:rsid w:val="00CA6CB0"/>
    <w:rsid w:val="00D07325"/>
    <w:rsid w:val="00D54EB5"/>
    <w:rsid w:val="00D7035C"/>
    <w:rsid w:val="00D82A6B"/>
    <w:rsid w:val="00D87BF3"/>
    <w:rsid w:val="00D9399F"/>
    <w:rsid w:val="00D94B2F"/>
    <w:rsid w:val="00DA01F0"/>
    <w:rsid w:val="00DA2624"/>
    <w:rsid w:val="00DE0F54"/>
    <w:rsid w:val="00DF78E8"/>
    <w:rsid w:val="00E20738"/>
    <w:rsid w:val="00E31419"/>
    <w:rsid w:val="00E3288E"/>
    <w:rsid w:val="00E455AB"/>
    <w:rsid w:val="00E50267"/>
    <w:rsid w:val="00E55E28"/>
    <w:rsid w:val="00E76DB5"/>
    <w:rsid w:val="00E812E3"/>
    <w:rsid w:val="00E96050"/>
    <w:rsid w:val="00EC1220"/>
    <w:rsid w:val="00EC38B3"/>
    <w:rsid w:val="00EE2EEF"/>
    <w:rsid w:val="00F00E2D"/>
    <w:rsid w:val="00F03B09"/>
    <w:rsid w:val="00F10AC7"/>
    <w:rsid w:val="00F25404"/>
    <w:rsid w:val="00F34C08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2023-07-28T05:22:00Z</cp:lastPrinted>
  <dcterms:created xsi:type="dcterms:W3CDTF">2024-07-16T02:46:00Z</dcterms:created>
  <dcterms:modified xsi:type="dcterms:W3CDTF">2024-07-16T03:15:00Z</dcterms:modified>
</cp:coreProperties>
</file>