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5B0195">
      <w:pPr>
        <w:rPr>
          <w:sz w:val="24"/>
          <w:lang w:eastAsia="zh-CN"/>
        </w:rPr>
      </w:pPr>
      <w:r>
        <w:rPr>
          <w:sz w:val="24"/>
        </w:rPr>
        <w:t>Date: 31</w:t>
      </w:r>
      <w:r w:rsidRPr="005B0195">
        <w:rPr>
          <w:sz w:val="24"/>
          <w:vertAlign w:val="superscript"/>
        </w:rPr>
        <w:t>st</w:t>
      </w:r>
      <w:r>
        <w:rPr>
          <w:sz w:val="24"/>
        </w:rPr>
        <w:t xml:space="preserve"> 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36CA2" w:rsidRPr="00664361" w:rsidRDefault="006467DA" w:rsidP="00B36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36CA2">
        <w:rPr>
          <w:sz w:val="24"/>
          <w:lang w:eastAsia="zh-CN"/>
        </w:rPr>
        <w:t xml:space="preserve">shift </w:t>
      </w:r>
      <w:r w:rsidR="00F10375">
        <w:rPr>
          <w:sz w:val="24"/>
          <w:lang w:eastAsia="zh-CN"/>
        </w:rPr>
        <w:t xml:space="preserve">out </w:t>
      </w:r>
      <w:r w:rsidR="005E393E">
        <w:rPr>
          <w:sz w:val="24"/>
          <w:lang w:eastAsia="zh-CN"/>
        </w:rPr>
        <w:t>1 unit machine</w:t>
      </w:r>
      <w:r w:rsidR="00B04ED8">
        <w:rPr>
          <w:sz w:val="24"/>
          <w:lang w:eastAsia="zh-CN"/>
        </w:rPr>
        <w:t xml:space="preserve"> from production</w:t>
      </w:r>
      <w:r w:rsidR="004537FF">
        <w:rPr>
          <w:sz w:val="24"/>
          <w:lang w:eastAsia="zh-CN"/>
        </w:rPr>
        <w:t xml:space="preserve"> to loading bay</w:t>
      </w:r>
      <w:r w:rsidR="00B04ED8">
        <w:rPr>
          <w:sz w:val="24"/>
          <w:lang w:eastAsia="zh-CN"/>
        </w:rPr>
        <w:t xml:space="preserve">, load </w:t>
      </w:r>
      <w:r w:rsidR="005B0195">
        <w:rPr>
          <w:sz w:val="24"/>
          <w:lang w:eastAsia="zh-CN"/>
        </w:rPr>
        <w:t xml:space="preserve">up </w:t>
      </w:r>
      <w:r w:rsidR="00B04ED8">
        <w:rPr>
          <w:sz w:val="24"/>
          <w:lang w:eastAsia="zh-CN"/>
        </w:rPr>
        <w:t>onto lorry cha</w:t>
      </w:r>
      <w:r w:rsidR="005B0195">
        <w:rPr>
          <w:sz w:val="24"/>
          <w:lang w:eastAsia="zh-CN"/>
        </w:rPr>
        <w:t xml:space="preserve">ssis and deliver to another location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0375" w:rsidRDefault="00E3416C">
      <w:pPr>
        <w:rPr>
          <w:sz w:val="24"/>
          <w:lang w:eastAsia="zh-CN"/>
        </w:rPr>
      </w:pPr>
      <w:r>
        <w:rPr>
          <w:sz w:val="24"/>
          <w:lang w:eastAsia="zh-CN"/>
        </w:rPr>
        <w:t>11/04/23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4ED8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B04ED8" w:rsidRDefault="00E341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B04ED8" w:rsidRPr="00B04ED8" w:rsidRDefault="00B04E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C6EB3" w:rsidRDefault="0087086E" w:rsidP="00BC6EB3">
      <w:pPr>
        <w:pStyle w:val="Heading4"/>
        <w:rPr>
          <w:szCs w:val="24"/>
        </w:rPr>
      </w:pPr>
      <w:r>
        <w:rPr>
          <w:szCs w:val="24"/>
        </w:rPr>
        <w:t>Micro-Mechanics</w:t>
      </w:r>
      <w:r w:rsidR="00AD380F">
        <w:rPr>
          <w:szCs w:val="24"/>
        </w:rPr>
        <w:t xml:space="preserve"> P</w:t>
      </w:r>
      <w:r w:rsidR="00B36CA2">
        <w:rPr>
          <w:szCs w:val="24"/>
        </w:rPr>
        <w:t xml:space="preserve">te </w:t>
      </w:r>
      <w:r w:rsidR="00AD380F">
        <w:rPr>
          <w:szCs w:val="24"/>
        </w:rPr>
        <w:t>L</w:t>
      </w:r>
      <w:r w:rsidR="00B36CA2">
        <w:rPr>
          <w:szCs w:val="24"/>
        </w:rPr>
        <w:t>td</w:t>
      </w:r>
    </w:p>
    <w:p w:rsidR="00BC6EB3" w:rsidRPr="00BC6EB3" w:rsidRDefault="00BC6EB3" w:rsidP="00BC6E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4 Kaki Bukit Ave 1 #01-07</w:t>
      </w:r>
    </w:p>
    <w:p w:rsidR="006467DA" w:rsidRDefault="006467DA" w:rsidP="00DE111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E1110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4537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D380F">
        <w:rPr>
          <w:sz w:val="24"/>
          <w:lang w:eastAsia="zh-CN"/>
        </w:rPr>
        <w:t xml:space="preserve"> x </w:t>
      </w:r>
      <w:r w:rsidR="00BC6EB3">
        <w:rPr>
          <w:sz w:val="24"/>
          <w:lang w:eastAsia="zh-CN"/>
        </w:rPr>
        <w:t>633 lorry loader</w:t>
      </w:r>
    </w:p>
    <w:p w:rsidR="005B0195" w:rsidRDefault="005B01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6467DA" w:rsidRDefault="005B01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F33B8D">
        <w:rPr>
          <w:sz w:val="24"/>
          <w:lang w:eastAsia="zh-CN"/>
        </w:rPr>
        <w:t>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1110" w:rsidRDefault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E111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E1110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B01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DE1110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36CA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0375" w:rsidRDefault="00F10375" w:rsidP="00DE111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537FF" w:rsidRDefault="001268A8" w:rsidP="00DE11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DE1110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DE1110" w:rsidRPr="004537FF" w:rsidRDefault="00DE1110" w:rsidP="00DE11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92D7F" w:rsidRDefault="00BC6EB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492D7F">
        <w:rPr>
          <w:sz w:val="24"/>
          <w:lang w:eastAsia="zh-CN"/>
        </w:rPr>
        <w:t>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C6EB3">
        <w:rPr>
          <w:sz w:val="24"/>
          <w:lang w:eastAsia="zh-CN"/>
        </w:rPr>
        <w:t xml:space="preserve">safety </w:t>
      </w:r>
      <w:r w:rsidR="00BC6EB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B36CA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E1110">
        <w:t>.</w:t>
      </w:r>
      <w:r w:rsidR="001268A8">
        <w:rPr>
          <w:rFonts w:hint="eastAsia"/>
        </w:rPr>
        <w:t>O</w:t>
      </w:r>
      <w:r w:rsidR="00DE111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DE1110" w:rsidRDefault="006467DA" w:rsidP="00DE1110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DE1110" w:rsidRDefault="005B0195" w:rsidP="00DE11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at</w:t>
      </w:r>
      <w:r w:rsidR="00492D7F">
        <w:rPr>
          <w:sz w:val="24"/>
          <w:lang w:eastAsia="zh-CN"/>
        </w:rPr>
        <w:t xml:space="preserve"> d</w:t>
      </w:r>
      <w:r w:rsidR="004537FF">
        <w:rPr>
          <w:sz w:val="24"/>
          <w:lang w:eastAsia="zh-CN"/>
        </w:rPr>
        <w:t>esignated loading/unloading bay</w:t>
      </w:r>
      <w:r w:rsidR="00492D7F">
        <w:rPr>
          <w:sz w:val="24"/>
          <w:lang w:eastAsia="zh-CN"/>
        </w:rPr>
        <w:t xml:space="preserve"> </w:t>
      </w:r>
    </w:p>
    <w:p w:rsidR="0087086E" w:rsidRDefault="00DE1110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5D5D">
        <w:rPr>
          <w:sz w:val="24"/>
          <w:lang w:eastAsia="zh-CN"/>
        </w:rPr>
        <w:t xml:space="preserve">out machine </w:t>
      </w:r>
      <w:r w:rsidR="0087086E">
        <w:rPr>
          <w:sz w:val="24"/>
          <w:lang w:eastAsia="zh-CN"/>
        </w:rPr>
        <w:t xml:space="preserve">from </w:t>
      </w:r>
      <w:r w:rsidR="00E3416C">
        <w:rPr>
          <w:sz w:val="24"/>
          <w:lang w:eastAsia="zh-CN"/>
        </w:rPr>
        <w:t>tenant</w:t>
      </w:r>
      <w:r w:rsidR="004537FF">
        <w:rPr>
          <w:sz w:val="24"/>
          <w:lang w:eastAsia="zh-CN"/>
        </w:rPr>
        <w:t xml:space="preserve"> premise at ground floor to loading bay</w:t>
      </w:r>
    </w:p>
    <w:p w:rsidR="002A47A2" w:rsidRDefault="005B0195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Push and l</w:t>
      </w:r>
      <w:r w:rsidR="002A47A2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2A47A2">
        <w:rPr>
          <w:sz w:val="24"/>
          <w:lang w:eastAsia="zh-CN"/>
        </w:rPr>
        <w:t>machine onto</w:t>
      </w:r>
      <w:r>
        <w:rPr>
          <w:sz w:val="24"/>
          <w:lang w:eastAsia="zh-CN"/>
        </w:rPr>
        <w:t xml:space="preserve"> lorry chassis via loading bay ramp up  </w:t>
      </w:r>
    </w:p>
    <w:p w:rsidR="00492D7F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  <w:r w:rsidR="005B0195">
        <w:rPr>
          <w:sz w:val="24"/>
          <w:lang w:eastAsia="zh-CN"/>
        </w:rPr>
        <w:t xml:space="preserve"> prior to moving out of premise</w:t>
      </w:r>
    </w:p>
    <w:p w:rsidR="002A47A2" w:rsidRPr="005B0195" w:rsidRDefault="005B0195" w:rsidP="005B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3416C">
        <w:rPr>
          <w:sz w:val="24"/>
          <w:lang w:eastAsia="zh-CN"/>
        </w:rPr>
        <w:t xml:space="preserve">and deliver </w:t>
      </w:r>
      <w:bookmarkStart w:id="0" w:name="_GoBack"/>
      <w:bookmarkEnd w:id="0"/>
      <w:r>
        <w:rPr>
          <w:sz w:val="24"/>
          <w:lang w:eastAsia="zh-CN"/>
        </w:rPr>
        <w:t xml:space="preserve">machine to another location </w:t>
      </w:r>
    </w:p>
    <w:p w:rsidR="00492D7F" w:rsidRDefault="0099046A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D7F">
        <w:rPr>
          <w:sz w:val="24"/>
          <w:lang w:eastAsia="zh-CN"/>
        </w:rPr>
        <w:t>Once job complete, team leader will instruct the team t</w:t>
      </w:r>
      <w:r w:rsidR="00492D7F">
        <w:rPr>
          <w:sz w:val="24"/>
          <w:lang w:eastAsia="zh-CN"/>
        </w:rPr>
        <w:t>o perform proper housekeeping</w:t>
      </w:r>
    </w:p>
    <w:p w:rsidR="006467DA" w:rsidRPr="00492D7F" w:rsidRDefault="00492D7F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492D7F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E393E" w:rsidRDefault="0099046A" w:rsidP="005E393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33B8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DF6" w:rsidRDefault="009A7DF6">
      <w:r>
        <w:separator/>
      </w:r>
    </w:p>
  </w:endnote>
  <w:endnote w:type="continuationSeparator" w:id="0">
    <w:p w:rsidR="009A7DF6" w:rsidRDefault="009A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416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41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DF6" w:rsidRDefault="009A7DF6">
      <w:r>
        <w:separator/>
      </w:r>
    </w:p>
  </w:footnote>
  <w:footnote w:type="continuationSeparator" w:id="0">
    <w:p w:rsidR="009A7DF6" w:rsidRDefault="009A7D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A7D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04ED8">
    <w:pPr>
      <w:pStyle w:val="Header"/>
      <w:jc w:val="center"/>
    </w:pPr>
    <w:r>
      <w:t>Tel</w:t>
    </w:r>
    <w:r w:rsidR="006467DA">
      <w:t xml:space="preserve">: </w:t>
    </w:r>
    <w:r w:rsidR="00DE1110">
      <w:t>6</w:t>
    </w:r>
    <w:r w:rsidR="006467DA">
      <w:t xml:space="preserve">2824175, </w:t>
    </w:r>
    <w:r w:rsidR="00DE1110">
      <w:t>6</w:t>
    </w:r>
    <w:r w:rsidR="006467DA">
      <w:t xml:space="preserve">2828203, </w:t>
    </w:r>
    <w:r w:rsidR="00DE1110">
      <w:t>6</w:t>
    </w:r>
    <w:r>
      <w:t>2826020, Fax</w:t>
    </w:r>
    <w:r w:rsidR="006467DA">
      <w:t xml:space="preserve">: </w:t>
    </w:r>
    <w:r w:rsidR="00DE111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A7DF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DE1110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72B9D"/>
    <w:multiLevelType w:val="hybridMultilevel"/>
    <w:tmpl w:val="E9A613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5EDD"/>
    <w:rsid w:val="000C68D5"/>
    <w:rsid w:val="000D3C89"/>
    <w:rsid w:val="001268A8"/>
    <w:rsid w:val="00135E80"/>
    <w:rsid w:val="00141D73"/>
    <w:rsid w:val="00257C21"/>
    <w:rsid w:val="002A47A2"/>
    <w:rsid w:val="003207E2"/>
    <w:rsid w:val="004374F8"/>
    <w:rsid w:val="004537FF"/>
    <w:rsid w:val="00466C7A"/>
    <w:rsid w:val="00492D7F"/>
    <w:rsid w:val="005B0195"/>
    <w:rsid w:val="005E393E"/>
    <w:rsid w:val="00620AAC"/>
    <w:rsid w:val="0064524C"/>
    <w:rsid w:val="006467DA"/>
    <w:rsid w:val="00664361"/>
    <w:rsid w:val="00664D8F"/>
    <w:rsid w:val="006767C9"/>
    <w:rsid w:val="00720B1D"/>
    <w:rsid w:val="0087086E"/>
    <w:rsid w:val="00882960"/>
    <w:rsid w:val="00895D5D"/>
    <w:rsid w:val="0091188F"/>
    <w:rsid w:val="00932786"/>
    <w:rsid w:val="009338CF"/>
    <w:rsid w:val="00971AE8"/>
    <w:rsid w:val="0099046A"/>
    <w:rsid w:val="009A7DF6"/>
    <w:rsid w:val="009B7008"/>
    <w:rsid w:val="00AD380F"/>
    <w:rsid w:val="00B04ED8"/>
    <w:rsid w:val="00B36CA2"/>
    <w:rsid w:val="00BC6EB3"/>
    <w:rsid w:val="00BE4962"/>
    <w:rsid w:val="00D41771"/>
    <w:rsid w:val="00D8028C"/>
    <w:rsid w:val="00DC0C41"/>
    <w:rsid w:val="00DE08ED"/>
    <w:rsid w:val="00DE1110"/>
    <w:rsid w:val="00E3416C"/>
    <w:rsid w:val="00E76DB5"/>
    <w:rsid w:val="00EC1220"/>
    <w:rsid w:val="00F10375"/>
    <w:rsid w:val="00F33B8D"/>
    <w:rsid w:val="00F8301C"/>
    <w:rsid w:val="00FE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2020-08-11T07:43:00Z</cp:lastPrinted>
  <dcterms:created xsi:type="dcterms:W3CDTF">2023-03-31T02:43:00Z</dcterms:created>
  <dcterms:modified xsi:type="dcterms:W3CDTF">2023-03-31T04:47:00Z</dcterms:modified>
</cp:coreProperties>
</file>