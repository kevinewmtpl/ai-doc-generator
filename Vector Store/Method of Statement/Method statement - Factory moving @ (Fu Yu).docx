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BB29C9">
      <w:pPr>
        <w:rPr>
          <w:sz w:val="24"/>
          <w:lang w:eastAsia="zh-CN"/>
        </w:rPr>
      </w:pPr>
      <w:r>
        <w:rPr>
          <w:sz w:val="24"/>
        </w:rPr>
        <w:t>Date: 20</w:t>
      </w:r>
      <w:r w:rsidR="00FB49E7" w:rsidRPr="00FB49E7">
        <w:rPr>
          <w:sz w:val="24"/>
          <w:vertAlign w:val="superscript"/>
        </w:rPr>
        <w:t>th</w:t>
      </w:r>
      <w:r w:rsidR="00FB49E7">
        <w:rPr>
          <w:sz w:val="24"/>
        </w:rPr>
        <w:t xml:space="preserve"> 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FB49E7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and deliver to new factory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B29C9" w:rsidRDefault="00BB29C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28/02/23 – 15/03/23 </w:t>
      </w:r>
    </w:p>
    <w:p w:rsidR="00B75333" w:rsidRDefault="00BB29C9">
      <w:pPr>
        <w:rPr>
          <w:sz w:val="24"/>
          <w:lang w:eastAsia="zh-CN"/>
        </w:rPr>
      </w:pPr>
      <w:r>
        <w:rPr>
          <w:sz w:val="24"/>
          <w:lang w:eastAsia="zh-CN"/>
        </w:rPr>
        <w:t>(</w:t>
      </w:r>
      <w:r w:rsidR="009F60BC">
        <w:rPr>
          <w:sz w:val="24"/>
          <w:lang w:eastAsia="zh-CN"/>
        </w:rPr>
        <w:t xml:space="preserve">Refer to attaches list </w:t>
      </w:r>
      <w:r>
        <w:rPr>
          <w:sz w:val="24"/>
          <w:lang w:eastAsia="zh-CN"/>
        </w:rPr>
        <w:t xml:space="preserve">for actual date of moving) 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725A" w:rsidRDefault="00FB49E7" w:rsidP="009C725A">
      <w:pPr>
        <w:pStyle w:val="Heading4"/>
        <w:rPr>
          <w:szCs w:val="24"/>
        </w:rPr>
      </w:pPr>
      <w:r>
        <w:rPr>
          <w:szCs w:val="24"/>
        </w:rPr>
        <w:t xml:space="preserve">Fu Yu Corporation Limited </w:t>
      </w:r>
    </w:p>
    <w:p w:rsidR="009C725A" w:rsidRDefault="00FB49E7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out: 8 Tuas Dr 1</w:t>
      </w:r>
    </w:p>
    <w:p w:rsidR="009C725A" w:rsidRPr="009C725A" w:rsidRDefault="00FB49E7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9 Tuas Dr</w:t>
      </w:r>
      <w:r w:rsidR="009C725A">
        <w:rPr>
          <w:sz w:val="24"/>
          <w:szCs w:val="24"/>
          <w:lang w:eastAsia="zh-CN"/>
        </w:rPr>
        <w:t xml:space="preserve"> 1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F4CC7" w:rsidRDefault="00F21CB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5D3036">
        <w:rPr>
          <w:bCs/>
          <w:sz w:val="24"/>
          <w:lang w:eastAsia="zh-CN"/>
        </w:rPr>
        <w:t>0</w:t>
      </w:r>
      <w:r w:rsidR="0088186F">
        <w:rPr>
          <w:bCs/>
          <w:sz w:val="24"/>
          <w:lang w:eastAsia="zh-CN"/>
        </w:rPr>
        <w:t xml:space="preserve"> ton mobile crane</w:t>
      </w:r>
      <w:r>
        <w:rPr>
          <w:bCs/>
          <w:sz w:val="24"/>
          <w:lang w:eastAsia="zh-CN"/>
        </w:rPr>
        <w:t xml:space="preserve"> (for hoisting of H8 Horizontal Machining Centre) </w:t>
      </w:r>
    </w:p>
    <w:p w:rsidR="0088186F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1479F3" w:rsidRPr="00637D82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Forklift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637D82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BB29C9">
        <w:rPr>
          <w:sz w:val="24"/>
          <w:lang w:eastAsia="zh-CN"/>
        </w:rPr>
        <w:t>/w</w:t>
      </w:r>
      <w:bookmarkStart w:id="0" w:name="_GoBack"/>
      <w:bookmarkEnd w:id="0"/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FB49E7" w:rsidRDefault="00FB49E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F21CB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AC3F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3D3C7A">
        <w:rPr>
          <w:sz w:val="24"/>
          <w:lang w:eastAsia="zh-CN"/>
        </w:rPr>
        <w:t>controller to control movement of vehicle and personnel within the vicinity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EC38B3">
        <w:rPr>
          <w:sz w:val="24"/>
          <w:lang w:eastAsia="zh-CN"/>
        </w:rPr>
        <w:t>to hoisting area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</w:t>
      </w:r>
      <w:r w:rsidR="00F21CBE">
        <w:rPr>
          <w:sz w:val="24"/>
          <w:lang w:eastAsia="zh-CN"/>
        </w:rPr>
        <w:t xml:space="preserve">ane hook and secured to </w:t>
      </w:r>
      <w:r w:rsidR="00D87BF3">
        <w:rPr>
          <w:sz w:val="24"/>
          <w:lang w:eastAsia="zh-CN"/>
        </w:rPr>
        <w:t>rigging</w:t>
      </w:r>
      <w:r>
        <w:rPr>
          <w:sz w:val="24"/>
          <w:lang w:eastAsia="zh-CN"/>
        </w:rPr>
        <w:t xml:space="preserve"> point of load to be lifted </w:t>
      </w:r>
    </w:p>
    <w:p w:rsidR="005A107A" w:rsidRDefault="00A64CE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Mobile/lorry </w:t>
      </w:r>
      <w:r w:rsidR="0088186F">
        <w:rPr>
          <w:sz w:val="24"/>
          <w:lang w:eastAsia="zh-CN"/>
        </w:rPr>
        <w:t xml:space="preserve">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3D3C7A">
        <w:rPr>
          <w:sz w:val="24"/>
          <w:lang w:eastAsia="zh-CN"/>
        </w:rPr>
        <w:t>1ft above ground to check on balancing</w:t>
      </w:r>
    </w:p>
    <w:p w:rsidR="00291745" w:rsidRDefault="005A10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up and load </w:t>
      </w:r>
      <w:r w:rsidR="00291745">
        <w:rPr>
          <w:sz w:val="24"/>
          <w:lang w:eastAsia="zh-CN"/>
        </w:rPr>
        <w:t xml:space="preserve">machine </w:t>
      </w:r>
      <w:r w:rsidR="00FD722F">
        <w:rPr>
          <w:sz w:val="24"/>
          <w:lang w:eastAsia="zh-CN"/>
        </w:rPr>
        <w:t xml:space="preserve">onto </w:t>
      </w:r>
      <w:r w:rsidR="00F21CBE">
        <w:rPr>
          <w:sz w:val="24"/>
          <w:lang w:eastAsia="zh-CN"/>
        </w:rPr>
        <w:t>lorry/</w:t>
      </w:r>
      <w:r w:rsidR="00FD722F">
        <w:rPr>
          <w:sz w:val="24"/>
          <w:lang w:eastAsia="zh-CN"/>
        </w:rPr>
        <w:t>low bed</w:t>
      </w:r>
      <w:r>
        <w:rPr>
          <w:sz w:val="24"/>
          <w:lang w:eastAsia="zh-CN"/>
        </w:rPr>
        <w:t xml:space="preserve">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</w:t>
      </w:r>
      <w:r w:rsidR="00F21CBE">
        <w:rPr>
          <w:sz w:val="24"/>
          <w:lang w:eastAsia="zh-CN"/>
        </w:rPr>
        <w:t xml:space="preserve"> all sling from machine rigging</w:t>
      </w:r>
      <w:r>
        <w:rPr>
          <w:sz w:val="24"/>
          <w:lang w:eastAsia="zh-CN"/>
        </w:rPr>
        <w:t xml:space="preserve">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BF0F28" w:rsidRPr="005B49D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factory, unload </w:t>
      </w:r>
      <w:r w:rsidR="00F21CBE">
        <w:rPr>
          <w:sz w:val="24"/>
          <w:lang w:eastAsia="zh-CN"/>
        </w:rPr>
        <w:t xml:space="preserve">and hoist down </w:t>
      </w:r>
      <w:r>
        <w:rPr>
          <w:sz w:val="24"/>
          <w:lang w:eastAsia="zh-CN"/>
        </w:rPr>
        <w:t xml:space="preserve">machine from </w:t>
      </w:r>
      <w:r w:rsidR="00F21CBE">
        <w:rPr>
          <w:sz w:val="24"/>
          <w:lang w:eastAsia="zh-CN"/>
        </w:rPr>
        <w:t xml:space="preserve">lorry/low bed </w:t>
      </w:r>
      <w:r>
        <w:rPr>
          <w:sz w:val="24"/>
          <w:lang w:eastAsia="zh-CN"/>
        </w:rPr>
        <w:t>chassis</w:t>
      </w:r>
    </w:p>
    <w:p w:rsidR="00F21CBE" w:rsidRDefault="00F21CB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21CBE" w:rsidRDefault="00F21CB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21CBE" w:rsidRDefault="006467DA" w:rsidP="00F21C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Pr="00F21CBE" w:rsidRDefault="0099046A" w:rsidP="00F21CB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F21CBE">
        <w:rPr>
          <w:sz w:val="24"/>
          <w:lang w:eastAsia="zh-CN"/>
        </w:rPr>
        <w:lastRenderedPageBreak/>
        <w:t>Best Regards</w:t>
      </w:r>
    </w:p>
    <w:p w:rsidR="00115146" w:rsidRDefault="00F21CBE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0F0" w:rsidRDefault="00C660F0">
      <w:r>
        <w:separator/>
      </w:r>
    </w:p>
  </w:endnote>
  <w:endnote w:type="continuationSeparator" w:id="0">
    <w:p w:rsidR="00C660F0" w:rsidRDefault="00C66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29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29C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0F0" w:rsidRDefault="00C660F0">
      <w:r>
        <w:separator/>
      </w:r>
    </w:p>
  </w:footnote>
  <w:footnote w:type="continuationSeparator" w:id="0">
    <w:p w:rsidR="00C660F0" w:rsidRDefault="00C660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660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660F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91745"/>
    <w:rsid w:val="002B5203"/>
    <w:rsid w:val="002C21A8"/>
    <w:rsid w:val="0030317F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30C0B"/>
    <w:rsid w:val="00466C7A"/>
    <w:rsid w:val="00501090"/>
    <w:rsid w:val="00514615"/>
    <w:rsid w:val="005463C4"/>
    <w:rsid w:val="0055787B"/>
    <w:rsid w:val="0057657F"/>
    <w:rsid w:val="005A107A"/>
    <w:rsid w:val="005B49D8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F12DE"/>
    <w:rsid w:val="007100C9"/>
    <w:rsid w:val="00760813"/>
    <w:rsid w:val="00777860"/>
    <w:rsid w:val="007D338F"/>
    <w:rsid w:val="00813088"/>
    <w:rsid w:val="00813B5A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60BC"/>
    <w:rsid w:val="009F7FEB"/>
    <w:rsid w:val="00A22F95"/>
    <w:rsid w:val="00A2540E"/>
    <w:rsid w:val="00A47F45"/>
    <w:rsid w:val="00A64CEA"/>
    <w:rsid w:val="00A73EA0"/>
    <w:rsid w:val="00A81B01"/>
    <w:rsid w:val="00AA67DA"/>
    <w:rsid w:val="00AC3F94"/>
    <w:rsid w:val="00AD2DF8"/>
    <w:rsid w:val="00B06871"/>
    <w:rsid w:val="00B16B6D"/>
    <w:rsid w:val="00B22EA7"/>
    <w:rsid w:val="00B742E8"/>
    <w:rsid w:val="00B742F4"/>
    <w:rsid w:val="00B75333"/>
    <w:rsid w:val="00BA5295"/>
    <w:rsid w:val="00BB29C9"/>
    <w:rsid w:val="00BF0F28"/>
    <w:rsid w:val="00C15DC7"/>
    <w:rsid w:val="00C43519"/>
    <w:rsid w:val="00C4669E"/>
    <w:rsid w:val="00C660F0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ED0F08"/>
    <w:rsid w:val="00F03B09"/>
    <w:rsid w:val="00F21CBE"/>
    <w:rsid w:val="00F25404"/>
    <w:rsid w:val="00F63C6A"/>
    <w:rsid w:val="00F75133"/>
    <w:rsid w:val="00F93EEE"/>
    <w:rsid w:val="00FB49E7"/>
    <w:rsid w:val="00FD2099"/>
    <w:rsid w:val="00FD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2023-02-20T01:27:00Z</cp:lastPrinted>
  <dcterms:created xsi:type="dcterms:W3CDTF">2023-02-17T01:23:00Z</dcterms:created>
  <dcterms:modified xsi:type="dcterms:W3CDTF">2023-02-20T01:27:00Z</dcterms:modified>
</cp:coreProperties>
</file>