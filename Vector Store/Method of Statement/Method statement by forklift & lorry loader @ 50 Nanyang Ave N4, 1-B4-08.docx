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D6B2E">
      <w:pPr>
        <w:rPr>
          <w:sz w:val="24"/>
          <w:lang w:eastAsia="zh-CN"/>
        </w:rPr>
      </w:pPr>
      <w:r>
        <w:rPr>
          <w:sz w:val="24"/>
        </w:rPr>
        <w:t>Date: 04</w:t>
      </w:r>
      <w:r w:rsidRPr="000D6B2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63CE9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70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forklift</w:t>
      </w:r>
      <w:r w:rsidR="00D51831">
        <w:rPr>
          <w:sz w:val="24"/>
          <w:lang w:eastAsia="zh-CN"/>
        </w:rPr>
        <w:t xml:space="preserve"> from lorry chassis,</w:t>
      </w:r>
      <w:r w:rsidR="00F147AF">
        <w:rPr>
          <w:sz w:val="24"/>
          <w:lang w:eastAsia="zh-CN"/>
        </w:rPr>
        <w:t xml:space="preserve"> using forklift </w:t>
      </w:r>
      <w:r>
        <w:rPr>
          <w:sz w:val="24"/>
          <w:lang w:eastAsia="zh-CN"/>
        </w:rPr>
        <w:t>to fork down case</w:t>
      </w:r>
      <w:r w:rsidR="00563CE9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 xml:space="preserve">using pallet truck to </w:t>
      </w:r>
      <w:r w:rsidR="001A565A">
        <w:rPr>
          <w:sz w:val="24"/>
          <w:lang w:eastAsia="zh-CN"/>
        </w:rPr>
        <w:t>shift and positio</w:t>
      </w:r>
      <w:r w:rsidR="00D51831">
        <w:rPr>
          <w:sz w:val="24"/>
          <w:lang w:eastAsia="zh-CN"/>
        </w:rPr>
        <w:t>n to location</w:t>
      </w:r>
      <w:r w:rsidR="00563CE9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563CE9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195 x 150 x 223 cm / Wt: 1, 174 kg</w:t>
      </w:r>
    </w:p>
    <w:p w:rsidR="000D6B2E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2: 107 x 106 x 201 cm / Wt: 347 kg</w:t>
      </w:r>
    </w:p>
    <w:p w:rsidR="000D6B2E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3: 122 x 82 x 167 cm / Wt: 261 kg</w:t>
      </w:r>
    </w:p>
    <w:p w:rsidR="000D6B2E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4: 122 x 82 x 167 cm / Wt: 221 kg</w:t>
      </w:r>
    </w:p>
    <w:p w:rsidR="000D6B2E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5: 149 x 99 x 96 cm / Wt: 154 kg</w:t>
      </w:r>
    </w:p>
    <w:p w:rsidR="000D6B2E" w:rsidRPr="00563CE9" w:rsidRDefault="000D6B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Box 6: 82 x 122 x 76 cm / Wt: 60 kg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D6B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0D6B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D6B2E" w:rsidRDefault="000D6B2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50 Nanyang Ave N4, 1-B4-08 </w:t>
      </w:r>
    </w:p>
    <w:p w:rsidR="001A565A" w:rsidRPr="000B14C2" w:rsidRDefault="000D6B2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Nanyang Technological University, School Of Materials Science &amp; Engineering 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5B3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5D02" w:rsidRDefault="003155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</w:t>
      </w:r>
      <w:bookmarkStart w:id="0" w:name="_GoBack"/>
      <w:bookmarkEnd w:id="0"/>
      <w:r w:rsidR="006D5D02">
        <w:rPr>
          <w:sz w:val="24"/>
          <w:lang w:eastAsia="zh-CN"/>
        </w:rPr>
        <w:t xml:space="preserve"> (to lay out for floor protection) 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0D6B2E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0D6B2E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221328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0D6B2E" w:rsidRDefault="000D6B2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565A" w:rsidRDefault="00315593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  <w:r w:rsidR="001A565A">
        <w:rPr>
          <w:sz w:val="24"/>
          <w:szCs w:val="24"/>
        </w:rPr>
        <w:t xml:space="preserve"> 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221328">
        <w:rPr>
          <w:b w:val="0"/>
          <w:sz w:val="24"/>
          <w:szCs w:val="24"/>
          <w:u w:val="none"/>
          <w:lang w:eastAsia="zh-CN"/>
        </w:rPr>
        <w:t>s</w:t>
      </w:r>
      <w:r w:rsidR="001D682C">
        <w:rPr>
          <w:b w:val="0"/>
          <w:sz w:val="24"/>
          <w:szCs w:val="24"/>
          <w:u w:val="none"/>
          <w:lang w:eastAsia="zh-CN"/>
        </w:rPr>
        <w:t xml:space="preserve">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</w:t>
      </w:r>
      <w:r w:rsidR="004023AC">
        <w:rPr>
          <w:b w:val="0"/>
          <w:sz w:val="24"/>
          <w:szCs w:val="24"/>
          <w:u w:val="none"/>
          <w:lang w:eastAsia="zh-CN"/>
        </w:rPr>
        <w:t xml:space="preserve">forwarder lorry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221328">
        <w:rPr>
          <w:b w:val="0"/>
          <w:sz w:val="24"/>
          <w:u w:val="none"/>
          <w:lang w:eastAsia="zh-CN"/>
        </w:rPr>
        <w:t>ine to location</w:t>
      </w:r>
      <w:r w:rsidR="00563CE9">
        <w:rPr>
          <w:b w:val="0"/>
          <w:sz w:val="24"/>
          <w:u w:val="none"/>
          <w:lang w:eastAsia="zh-CN"/>
        </w:rPr>
        <w:t xml:space="preserve">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93" w:rsidRDefault="00D07F93">
      <w:r>
        <w:separator/>
      </w:r>
    </w:p>
  </w:endnote>
  <w:endnote w:type="continuationSeparator" w:id="0">
    <w:p w:rsidR="00D07F93" w:rsidRDefault="00D0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559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55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93" w:rsidRDefault="00D07F93">
      <w:r>
        <w:separator/>
      </w:r>
    </w:p>
  </w:footnote>
  <w:footnote w:type="continuationSeparator" w:id="0">
    <w:p w:rsidR="00D07F93" w:rsidRDefault="00D07F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07F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07F9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D6B2E"/>
    <w:rsid w:val="000E48B7"/>
    <w:rsid w:val="00147418"/>
    <w:rsid w:val="001603BC"/>
    <w:rsid w:val="0018220D"/>
    <w:rsid w:val="001A565A"/>
    <w:rsid w:val="001A79AD"/>
    <w:rsid w:val="001D682C"/>
    <w:rsid w:val="001F45D6"/>
    <w:rsid w:val="00221328"/>
    <w:rsid w:val="00282A7E"/>
    <w:rsid w:val="00297257"/>
    <w:rsid w:val="002E5BAE"/>
    <w:rsid w:val="00301CCE"/>
    <w:rsid w:val="00315593"/>
    <w:rsid w:val="0037060D"/>
    <w:rsid w:val="00372A1A"/>
    <w:rsid w:val="00387587"/>
    <w:rsid w:val="00391A33"/>
    <w:rsid w:val="004021A7"/>
    <w:rsid w:val="004023AC"/>
    <w:rsid w:val="00430975"/>
    <w:rsid w:val="00446E52"/>
    <w:rsid w:val="0045403D"/>
    <w:rsid w:val="004A70F3"/>
    <w:rsid w:val="004E645C"/>
    <w:rsid w:val="00542CC5"/>
    <w:rsid w:val="0055138B"/>
    <w:rsid w:val="00563CE9"/>
    <w:rsid w:val="00575B76"/>
    <w:rsid w:val="005A2F6A"/>
    <w:rsid w:val="005B3BD9"/>
    <w:rsid w:val="005E3EC3"/>
    <w:rsid w:val="00625B41"/>
    <w:rsid w:val="006B0D6D"/>
    <w:rsid w:val="006D186A"/>
    <w:rsid w:val="006D5D02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5EA0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24A22"/>
    <w:rsid w:val="00C84C45"/>
    <w:rsid w:val="00CC2333"/>
    <w:rsid w:val="00CD01C9"/>
    <w:rsid w:val="00CD4E44"/>
    <w:rsid w:val="00CE2BC7"/>
    <w:rsid w:val="00D07F93"/>
    <w:rsid w:val="00D51831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A12A2"/>
    <w:rsid w:val="00FA16F6"/>
    <w:rsid w:val="00FB714A"/>
    <w:rsid w:val="00FC7A38"/>
    <w:rsid w:val="00FD0AC7"/>
    <w:rsid w:val="00FE6EDB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11593-1DAC-4E7B-AD6F-879C6E0E7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2021-04-26T04:32:00Z</cp:lastPrinted>
  <dcterms:created xsi:type="dcterms:W3CDTF">2021-08-03T07:41:00Z</dcterms:created>
  <dcterms:modified xsi:type="dcterms:W3CDTF">2021-08-03T07:41:00Z</dcterms:modified>
</cp:coreProperties>
</file>