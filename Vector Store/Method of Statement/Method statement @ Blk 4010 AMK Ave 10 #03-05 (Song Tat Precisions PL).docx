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6C196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960C94">
        <w:rPr>
          <w:sz w:val="24"/>
        </w:rPr>
        <w:t>14</w:t>
      </w:r>
      <w:r w:rsidR="001B0057" w:rsidRPr="001B0057">
        <w:rPr>
          <w:sz w:val="24"/>
          <w:vertAlign w:val="superscript"/>
        </w:rPr>
        <w:t>th</w:t>
      </w:r>
      <w:r w:rsidR="001B0057">
        <w:rPr>
          <w:sz w:val="24"/>
        </w:rPr>
        <w:t xml:space="preserve"> Mar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1B0057">
        <w:rPr>
          <w:sz w:val="24"/>
          <w:lang w:eastAsia="zh-CN"/>
        </w:rPr>
        <w:t xml:space="preserve"> up 2</w:t>
      </w:r>
      <w:r w:rsidR="005B20D1">
        <w:rPr>
          <w:sz w:val="24"/>
          <w:lang w:eastAsia="zh-CN"/>
        </w:rPr>
        <w:t xml:space="preserve"> unit</w:t>
      </w:r>
      <w:r w:rsidR="00312672">
        <w:rPr>
          <w:sz w:val="24"/>
          <w:lang w:eastAsia="zh-CN"/>
        </w:rPr>
        <w:t xml:space="preserve"> machine</w:t>
      </w:r>
      <w:r w:rsidR="00AA67D2">
        <w:rPr>
          <w:sz w:val="24"/>
          <w:lang w:eastAsia="zh-CN"/>
        </w:rPr>
        <w:t xml:space="preserve"> to 3</w:t>
      </w:r>
      <w:r w:rsidR="00AA67D2" w:rsidRPr="00AA67D2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1B0057">
        <w:rPr>
          <w:sz w:val="24"/>
          <w:lang w:eastAsia="zh-CN"/>
        </w:rPr>
        <w:t xml:space="preserve"> through wall hacking</w:t>
      </w:r>
      <w:r w:rsidR="009638EC">
        <w:rPr>
          <w:sz w:val="24"/>
          <w:lang w:eastAsia="zh-CN"/>
        </w:rPr>
        <w:t xml:space="preserve">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  <w:r w:rsidR="00196BF5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6BF5" w:rsidRDefault="00196B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96BF5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VCN 530</w:t>
      </w:r>
    </w:p>
    <w:p w:rsidR="00196BF5" w:rsidRDefault="00960C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3000 x 3000 x 2900</w:t>
      </w:r>
      <w:r w:rsidR="001B0057">
        <w:rPr>
          <w:bCs/>
          <w:sz w:val="24"/>
          <w:szCs w:val="24"/>
          <w:lang w:eastAsia="zh-CN"/>
        </w:rPr>
        <w:t xml:space="preserve"> mm</w:t>
      </w:r>
    </w:p>
    <w:p w:rsidR="00196BF5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960C94">
        <w:rPr>
          <w:bCs/>
          <w:sz w:val="24"/>
          <w:szCs w:val="24"/>
          <w:lang w:eastAsia="zh-CN"/>
        </w:rPr>
        <w:t xml:space="preserve"> 6, 80</w:t>
      </w:r>
      <w:r w:rsidR="00136200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</w:t>
      </w:r>
      <w:r w:rsidR="00196BF5">
        <w:rPr>
          <w:bCs/>
          <w:sz w:val="24"/>
          <w:szCs w:val="24"/>
          <w:lang w:eastAsia="zh-CN"/>
        </w:rPr>
        <w:t>kg</w:t>
      </w:r>
      <w:r w:rsidR="00136200">
        <w:rPr>
          <w:bCs/>
          <w:sz w:val="24"/>
          <w:szCs w:val="24"/>
          <w:lang w:eastAsia="zh-CN"/>
        </w:rPr>
        <w:t xml:space="preserve"> </w:t>
      </w:r>
    </w:p>
    <w:p w:rsidR="00196BF5" w:rsidRPr="00196BF5" w:rsidRDefault="00196BF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333A15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700EF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960C94" w:rsidRDefault="00136200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02/04/22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00EF8" w:rsidRDefault="00700E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700EF8" w:rsidRDefault="001B00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00EF8">
        <w:rPr>
          <w:bCs/>
          <w:sz w:val="24"/>
          <w:szCs w:val="24"/>
          <w:lang w:eastAsia="zh-CN"/>
        </w:rPr>
        <w:t xml:space="preserve"> am </w:t>
      </w:r>
    </w:p>
    <w:p w:rsidR="00700EF8" w:rsidRPr="00700EF8" w:rsidRDefault="00700E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307BF">
      <w:pPr>
        <w:pStyle w:val="Heading4"/>
      </w:pPr>
      <w:r>
        <w:t xml:space="preserve">Blk 4010 </w:t>
      </w:r>
      <w:r w:rsidR="001B0057">
        <w:t>A.M.K Ave 10 #03-05</w:t>
      </w:r>
    </w:p>
    <w:p w:rsidR="00894879" w:rsidRPr="00894879" w:rsidRDefault="00E307B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Song Tat Precisions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E307BF" w:rsidRDefault="00E307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00EF8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307BF">
        <w:rPr>
          <w:sz w:val="24"/>
          <w:lang w:eastAsia="zh-CN"/>
        </w:rPr>
        <w:t>/s</w:t>
      </w:r>
      <w:r w:rsidR="00700EF8">
        <w:rPr>
          <w:sz w:val="24"/>
          <w:lang w:eastAsia="zh-CN"/>
        </w:rPr>
        <w:t>hackle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196BF5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960C94" w:rsidRDefault="00960C94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196BF5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6BF5" w:rsidRDefault="00196BF5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E307BF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E307BF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136200">
        <w:rPr>
          <w:sz w:val="24"/>
          <w:lang w:eastAsia="zh-CN"/>
        </w:rPr>
        <w:t>floor wall hacking</w:t>
      </w:r>
      <w:r w:rsidR="001D6D98">
        <w:rPr>
          <w:sz w:val="24"/>
          <w:lang w:eastAsia="zh-CN"/>
        </w:rPr>
        <w:t xml:space="preserve">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E307BF">
        <w:rPr>
          <w:sz w:val="24"/>
          <w:lang w:eastAsia="zh-CN"/>
        </w:rPr>
        <w:t>e crane to hoist up machine to 3</w:t>
      </w:r>
      <w:r w:rsidR="00E307BF" w:rsidRPr="00E307BF">
        <w:rPr>
          <w:sz w:val="24"/>
          <w:vertAlign w:val="superscript"/>
          <w:lang w:eastAsia="zh-CN"/>
        </w:rPr>
        <w:t>rd</w:t>
      </w:r>
      <w:r w:rsidR="00E307BF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7E23" w:rsidRDefault="00E27E23" w:rsidP="00E27E2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333A15" w:rsidRPr="00333A15" w:rsidRDefault="00333A15" w:rsidP="00E27E2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Hacking work by Wofook Renovation &amp; Contractor</w:t>
      </w:r>
      <w:bookmarkStart w:id="0" w:name="_GoBack"/>
      <w:bookmarkEnd w:id="0"/>
    </w:p>
    <w:p w:rsidR="00E27E23" w:rsidRDefault="00E27E23" w:rsidP="00E27E2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 hack 1 layer internal parapet wall and make good upon job completion</w:t>
      </w:r>
    </w:p>
    <w:p w:rsidR="00E27E23" w:rsidRDefault="00E27E23" w:rsidP="00E27E2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Dismantle sun breaker and make good upon job completion</w:t>
      </w:r>
    </w:p>
    <w:p w:rsidR="00E27E23" w:rsidRDefault="00E27E23" w:rsidP="00E27E2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lastRenderedPageBreak/>
        <w:t>Dismantle door frame, hack L shape wall, dismantle window frame and make good upon job completion</w:t>
      </w:r>
    </w:p>
    <w:p w:rsidR="00E27E23" w:rsidRPr="00E27E23" w:rsidRDefault="00E27E23" w:rsidP="00E27E2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3C5" w:rsidRDefault="000903C5">
      <w:r>
        <w:separator/>
      </w:r>
    </w:p>
  </w:endnote>
  <w:endnote w:type="continuationSeparator" w:id="0">
    <w:p w:rsidR="000903C5" w:rsidRDefault="00090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3A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3A1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3C5" w:rsidRDefault="000903C5">
      <w:r>
        <w:separator/>
      </w:r>
    </w:p>
  </w:footnote>
  <w:footnote w:type="continuationSeparator" w:id="0">
    <w:p w:rsidR="000903C5" w:rsidRDefault="000903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903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6B5CBC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903C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6B5CBC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03C5"/>
    <w:rsid w:val="000B0ED4"/>
    <w:rsid w:val="000E037C"/>
    <w:rsid w:val="000E0C97"/>
    <w:rsid w:val="001118AC"/>
    <w:rsid w:val="00136200"/>
    <w:rsid w:val="00173D1D"/>
    <w:rsid w:val="00196BF5"/>
    <w:rsid w:val="001A3D96"/>
    <w:rsid w:val="001B0057"/>
    <w:rsid w:val="001D6D98"/>
    <w:rsid w:val="00273671"/>
    <w:rsid w:val="00274035"/>
    <w:rsid w:val="00280E65"/>
    <w:rsid w:val="00281171"/>
    <w:rsid w:val="002A1A4A"/>
    <w:rsid w:val="002F4DDD"/>
    <w:rsid w:val="002F4ECC"/>
    <w:rsid w:val="00312672"/>
    <w:rsid w:val="00333A15"/>
    <w:rsid w:val="00380264"/>
    <w:rsid w:val="003A4006"/>
    <w:rsid w:val="0041584E"/>
    <w:rsid w:val="004913AB"/>
    <w:rsid w:val="00491CDF"/>
    <w:rsid w:val="004A347D"/>
    <w:rsid w:val="00545E3A"/>
    <w:rsid w:val="00577153"/>
    <w:rsid w:val="005B20D1"/>
    <w:rsid w:val="005B6B72"/>
    <w:rsid w:val="005C216D"/>
    <w:rsid w:val="00664E02"/>
    <w:rsid w:val="00665EE0"/>
    <w:rsid w:val="00672CA0"/>
    <w:rsid w:val="006B5CBC"/>
    <w:rsid w:val="006C1968"/>
    <w:rsid w:val="00700EF8"/>
    <w:rsid w:val="00701B5C"/>
    <w:rsid w:val="007148B3"/>
    <w:rsid w:val="00722A7B"/>
    <w:rsid w:val="007276CD"/>
    <w:rsid w:val="00764E4E"/>
    <w:rsid w:val="0078020B"/>
    <w:rsid w:val="007D3772"/>
    <w:rsid w:val="007E1A8A"/>
    <w:rsid w:val="008333D2"/>
    <w:rsid w:val="00840101"/>
    <w:rsid w:val="00894879"/>
    <w:rsid w:val="008E451B"/>
    <w:rsid w:val="00902F17"/>
    <w:rsid w:val="00960C94"/>
    <w:rsid w:val="009638EC"/>
    <w:rsid w:val="00966F5B"/>
    <w:rsid w:val="00A10F11"/>
    <w:rsid w:val="00A34640"/>
    <w:rsid w:val="00AA67D2"/>
    <w:rsid w:val="00B21972"/>
    <w:rsid w:val="00B3374E"/>
    <w:rsid w:val="00B545DC"/>
    <w:rsid w:val="00B56650"/>
    <w:rsid w:val="00B57912"/>
    <w:rsid w:val="00B7163D"/>
    <w:rsid w:val="00C3785C"/>
    <w:rsid w:val="00C44C52"/>
    <w:rsid w:val="00CC3D1F"/>
    <w:rsid w:val="00CD4486"/>
    <w:rsid w:val="00D00F22"/>
    <w:rsid w:val="00D2603B"/>
    <w:rsid w:val="00D83EFC"/>
    <w:rsid w:val="00D856F6"/>
    <w:rsid w:val="00DF225D"/>
    <w:rsid w:val="00E27E23"/>
    <w:rsid w:val="00E307BF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2021-05-07T02:05:00Z</cp:lastPrinted>
  <dcterms:created xsi:type="dcterms:W3CDTF">2022-03-10T02:04:00Z</dcterms:created>
  <dcterms:modified xsi:type="dcterms:W3CDTF">2022-03-14T01:26:00Z</dcterms:modified>
</cp:coreProperties>
</file>