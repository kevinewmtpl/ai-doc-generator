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73D5F">
        <w:rPr>
          <w:sz w:val="24"/>
        </w:rPr>
        <w:t>23</w:t>
      </w:r>
      <w:r w:rsidR="00C73D5F">
        <w:rPr>
          <w:sz w:val="24"/>
          <w:vertAlign w:val="superscript"/>
        </w:rPr>
        <w:t xml:space="preserve">rd </w:t>
      </w:r>
      <w:r w:rsidR="00C73D5F">
        <w:rPr>
          <w:sz w:val="24"/>
        </w:rPr>
        <w:t>Nov</w:t>
      </w:r>
      <w:r w:rsidR="00614C9E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C73D5F">
        <w:rPr>
          <w:sz w:val="24"/>
          <w:lang w:eastAsia="zh-CN"/>
        </w:rPr>
        <w:t xml:space="preserve"> up 1 unit machine to 5</w:t>
      </w:r>
      <w:r w:rsidR="00C73D5F" w:rsidRPr="00C73D5F">
        <w:rPr>
          <w:sz w:val="24"/>
          <w:vertAlign w:val="superscript"/>
          <w:lang w:eastAsia="zh-CN"/>
        </w:rPr>
        <w:t>th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24142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06-10/</w:t>
      </w:r>
      <w:r w:rsidR="00627B15">
        <w:rPr>
          <w:sz w:val="24"/>
          <w:lang w:eastAsia="zh-CN"/>
        </w:rPr>
        <w:t>12</w:t>
      </w:r>
      <w:bookmarkStart w:id="0" w:name="_GoBack"/>
      <w:bookmarkEnd w:id="0"/>
      <w:r w:rsidR="00614C9E">
        <w:rPr>
          <w:sz w:val="24"/>
          <w:lang w:eastAsia="zh-CN"/>
        </w:rPr>
        <w:t>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C73D5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C73D5F">
        <w:t>05-08</w:t>
      </w:r>
    </w:p>
    <w:p w:rsidR="00894879" w:rsidRPr="00894879" w:rsidRDefault="00C73D5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Samco</w:t>
      </w:r>
      <w:r w:rsidR="000010C6">
        <w:rPr>
          <w:sz w:val="24"/>
          <w:szCs w:val="24"/>
          <w:lang w:eastAsia="zh-CN"/>
        </w:rPr>
        <w:t xml:space="preserve"> Enterprise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73D5F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C73D5F">
        <w:rPr>
          <w:sz w:val="24"/>
          <w:vertAlign w:val="superscript"/>
          <w:lang w:eastAsia="zh-CN"/>
        </w:rPr>
        <w:t>th</w:t>
      </w:r>
      <w:r w:rsidR="000010C6">
        <w:rPr>
          <w:sz w:val="24"/>
          <w:lang w:eastAsia="zh-CN"/>
        </w:rPr>
        <w:t xml:space="preserve"> floor swing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B47C31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crane to hoist up machine to 5</w:t>
      </w:r>
      <w:r w:rsidR="00C73D5F" w:rsidRPr="00C73D5F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85C" w:rsidRDefault="00DE785C">
      <w:r>
        <w:separator/>
      </w:r>
    </w:p>
  </w:endnote>
  <w:endnote w:type="continuationSeparator" w:id="0">
    <w:p w:rsidR="00DE785C" w:rsidRDefault="00DE7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7B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7B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85C" w:rsidRDefault="00DE785C">
      <w:r>
        <w:separator/>
      </w:r>
    </w:p>
  </w:footnote>
  <w:footnote w:type="continuationSeparator" w:id="0">
    <w:p w:rsidR="00DE785C" w:rsidRDefault="00DE78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E78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E785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E037C"/>
    <w:rsid w:val="000E0C97"/>
    <w:rsid w:val="00133800"/>
    <w:rsid w:val="00173D1D"/>
    <w:rsid w:val="001A3D96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12672"/>
    <w:rsid w:val="00331B25"/>
    <w:rsid w:val="00380264"/>
    <w:rsid w:val="0041438D"/>
    <w:rsid w:val="00461C5D"/>
    <w:rsid w:val="004913AB"/>
    <w:rsid w:val="00491CDF"/>
    <w:rsid w:val="00577153"/>
    <w:rsid w:val="005B20D1"/>
    <w:rsid w:val="005C216D"/>
    <w:rsid w:val="005F137B"/>
    <w:rsid w:val="00614C9E"/>
    <w:rsid w:val="00627B15"/>
    <w:rsid w:val="00653602"/>
    <w:rsid w:val="00664E02"/>
    <w:rsid w:val="00672CA0"/>
    <w:rsid w:val="00701B5C"/>
    <w:rsid w:val="00722A7B"/>
    <w:rsid w:val="007276CD"/>
    <w:rsid w:val="00776933"/>
    <w:rsid w:val="0078020B"/>
    <w:rsid w:val="007D3772"/>
    <w:rsid w:val="007E1A8A"/>
    <w:rsid w:val="008333D2"/>
    <w:rsid w:val="00856B70"/>
    <w:rsid w:val="00894879"/>
    <w:rsid w:val="00902F17"/>
    <w:rsid w:val="00966F5B"/>
    <w:rsid w:val="00A10F11"/>
    <w:rsid w:val="00A856B4"/>
    <w:rsid w:val="00B21972"/>
    <w:rsid w:val="00B47C31"/>
    <w:rsid w:val="00B56650"/>
    <w:rsid w:val="00B57912"/>
    <w:rsid w:val="00B7163D"/>
    <w:rsid w:val="00C3785C"/>
    <w:rsid w:val="00C44C52"/>
    <w:rsid w:val="00C73D5F"/>
    <w:rsid w:val="00C8751E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2022-11-23T06:00:00Z</cp:lastPrinted>
  <dcterms:created xsi:type="dcterms:W3CDTF">2022-11-23T02:59:00Z</dcterms:created>
  <dcterms:modified xsi:type="dcterms:W3CDTF">2022-11-23T06:00:00Z</dcterms:modified>
</cp:coreProperties>
</file>