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C40C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F3E3A6F" w14:textId="77777777" w:rsidR="00707F2B" w:rsidRDefault="00707F2B">
      <w:pPr>
        <w:rPr>
          <w:sz w:val="24"/>
        </w:rPr>
      </w:pPr>
    </w:p>
    <w:p w14:paraId="64A720B2" w14:textId="5D5D5834" w:rsidR="00985804" w:rsidRDefault="00C70E30">
      <w:pPr>
        <w:rPr>
          <w:sz w:val="24"/>
        </w:rPr>
      </w:pPr>
      <w:r>
        <w:rPr>
          <w:sz w:val="24"/>
        </w:rPr>
        <w:t xml:space="preserve">Date: </w:t>
      </w:r>
      <w:r w:rsidR="003E2B37">
        <w:rPr>
          <w:sz w:val="24"/>
        </w:rPr>
        <w:t>2</w:t>
      </w:r>
      <w:r w:rsidR="00D30400">
        <w:rPr>
          <w:sz w:val="24"/>
        </w:rPr>
        <w:t>4</w:t>
      </w:r>
      <w:r w:rsidR="00D30400" w:rsidRPr="00D30400">
        <w:rPr>
          <w:sz w:val="24"/>
          <w:vertAlign w:val="superscript"/>
        </w:rPr>
        <w:t>th</w:t>
      </w:r>
      <w:r w:rsidR="003E2B37">
        <w:rPr>
          <w:sz w:val="24"/>
        </w:rPr>
        <w:t xml:space="preserve"> July</w:t>
      </w:r>
      <w:r w:rsidR="00985804">
        <w:rPr>
          <w:sz w:val="24"/>
        </w:rPr>
        <w:t xml:space="preserve"> 202</w:t>
      </w:r>
      <w:r w:rsidR="00A476C0">
        <w:rPr>
          <w:sz w:val="24"/>
        </w:rPr>
        <w:t>5</w:t>
      </w:r>
    </w:p>
    <w:p w14:paraId="31944D5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66CC28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7FB2E90D" w14:textId="4698F04F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3E2B37">
        <w:rPr>
          <w:sz w:val="24"/>
          <w:lang w:eastAsia="zh-CN"/>
        </w:rPr>
        <w:t xml:space="preserve">30 cases of 6 units machine and accessories from Malaysia low-bed and lorry,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0DA3A5B7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19190C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9D62436" w14:textId="56A61598" w:rsidR="0022210C" w:rsidRPr="00BF1F53" w:rsidRDefault="003E2B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packing list attach   </w:t>
      </w:r>
      <w:r w:rsidR="0022210C">
        <w:rPr>
          <w:sz w:val="24"/>
          <w:szCs w:val="24"/>
          <w:lang w:eastAsia="zh-CN"/>
        </w:rPr>
        <w:t xml:space="preserve"> </w:t>
      </w:r>
    </w:p>
    <w:p w14:paraId="5FB996DF" w14:textId="77777777" w:rsidR="00985804" w:rsidRDefault="0098580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16D0DA" w14:textId="3A68C0CF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C572046" w14:textId="5EEC3566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E854CE">
        <w:rPr>
          <w:sz w:val="24"/>
          <w:lang w:eastAsia="zh-CN"/>
        </w:rPr>
        <w:t>ed</w:t>
      </w:r>
    </w:p>
    <w:p w14:paraId="157DF8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B4C18B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2057AF2" w14:textId="77777777" w:rsidR="0022210C" w:rsidRDefault="0098580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</w:p>
    <w:p w14:paraId="64BF494F" w14:textId="5DFDE3BC" w:rsidR="0022210C" w:rsidRDefault="0022210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31/07/25 – 01/08/25 (to unload </w:t>
      </w:r>
      <w:r w:rsidR="003E2B37">
        <w:rPr>
          <w:sz w:val="24"/>
          <w:lang w:eastAsia="zh-CN"/>
        </w:rPr>
        <w:t xml:space="preserve">2 units </w:t>
      </w:r>
      <w:r>
        <w:rPr>
          <w:sz w:val="24"/>
          <w:lang w:eastAsia="zh-CN"/>
        </w:rPr>
        <w:t>CNC Machining Center)</w:t>
      </w:r>
    </w:p>
    <w:p w14:paraId="3769046F" w14:textId="77777777" w:rsidR="003E2B37" w:rsidRDefault="003E2B37" w:rsidP="003E2B37">
      <w:pPr>
        <w:rPr>
          <w:sz w:val="24"/>
          <w:lang w:eastAsia="zh-CN"/>
        </w:rPr>
      </w:pPr>
      <w:r>
        <w:rPr>
          <w:sz w:val="24"/>
          <w:lang w:eastAsia="zh-CN"/>
        </w:rPr>
        <w:t>05/08/25 – 06/08/25 (to unload 2 units CNC Machining Centre)</w:t>
      </w:r>
    </w:p>
    <w:p w14:paraId="52DBE55F" w14:textId="134B21DB" w:rsidR="003E2B37" w:rsidRDefault="003E2B37" w:rsidP="003E2B37">
      <w:pPr>
        <w:rPr>
          <w:sz w:val="24"/>
          <w:lang w:eastAsia="zh-CN"/>
        </w:rPr>
      </w:pPr>
      <w:r>
        <w:rPr>
          <w:sz w:val="24"/>
          <w:lang w:eastAsia="zh-CN"/>
        </w:rPr>
        <w:t>07/08/25 – 08/08/25 (to unload 2 units CNC Machining Centre)</w:t>
      </w:r>
    </w:p>
    <w:p w14:paraId="6CC14B6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763E4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40FD4B" w14:textId="5879BDA3" w:rsidR="00C94FC9" w:rsidRDefault="009858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C94FC9">
        <w:rPr>
          <w:bCs/>
          <w:sz w:val="24"/>
          <w:szCs w:val="24"/>
          <w:lang w:eastAsia="zh-CN"/>
        </w:rPr>
        <w:t>am</w:t>
      </w:r>
    </w:p>
    <w:p w14:paraId="3D42009C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1E3CC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B0DC162" w14:textId="77777777" w:rsidR="00BA65F8" w:rsidRDefault="00936603" w:rsidP="00BA65F8">
      <w:pPr>
        <w:pStyle w:val="Heading4"/>
      </w:pPr>
      <w:r>
        <w:t xml:space="preserve">16 Seletar Aerospace Crescent </w:t>
      </w:r>
    </w:p>
    <w:p w14:paraId="49C09D73" w14:textId="77777777"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14:paraId="7D651E3D" w14:textId="77777777" w:rsidR="0089628B" w:rsidRPr="0089628B" w:rsidRDefault="0089628B" w:rsidP="0089628B">
      <w:pPr>
        <w:rPr>
          <w:lang w:eastAsia="zh-CN"/>
        </w:rPr>
      </w:pPr>
    </w:p>
    <w:p w14:paraId="2B4605B8" w14:textId="77777777" w:rsidR="00936603" w:rsidRPr="000402C3" w:rsidRDefault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936603">
        <w:rPr>
          <w:sz w:val="24"/>
          <w:lang w:eastAsia="zh-CN"/>
        </w:rPr>
        <w:t xml:space="preserve"> </w:t>
      </w:r>
    </w:p>
    <w:p w14:paraId="59AFA951" w14:textId="03B4148E" w:rsidR="003E2B37" w:rsidRDefault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3E2B37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 xml:space="preserve">mobile crane </w:t>
      </w:r>
    </w:p>
    <w:p w14:paraId="58CFE5E2" w14:textId="2E852B35" w:rsidR="002B61C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  <w:r w:rsidR="002B61C3">
        <w:rPr>
          <w:sz w:val="24"/>
          <w:lang w:eastAsia="zh-CN"/>
        </w:rPr>
        <w:t xml:space="preserve"> </w:t>
      </w:r>
    </w:p>
    <w:p w14:paraId="38562B8D" w14:textId="7F3CC9C3" w:rsidR="009C64C2" w:rsidRDefault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short tail low bed  </w:t>
      </w:r>
      <w:r w:rsidR="00534F50">
        <w:rPr>
          <w:sz w:val="24"/>
          <w:lang w:eastAsia="zh-CN"/>
        </w:rPr>
        <w:t xml:space="preserve"> </w:t>
      </w:r>
    </w:p>
    <w:p w14:paraId="5CD1938B" w14:textId="77777777"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F3C23">
        <w:rPr>
          <w:sz w:val="24"/>
          <w:lang w:eastAsia="zh-CN"/>
        </w:rPr>
        <w:t xml:space="preserve"> </w:t>
      </w:r>
    </w:p>
    <w:p w14:paraId="7CBA9526" w14:textId="77777777" w:rsidR="002B61C3" w:rsidRDefault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1614BC" w14:textId="5A154310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3D2656F3" w14:textId="67A65DCE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2A9A0E41" w14:textId="3500253D" w:rsidR="00985804" w:rsidRDefault="00985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02E27C6D" w14:textId="0F085FA4" w:rsidR="00AD680E" w:rsidRDefault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14:paraId="45CC1466" w14:textId="77777777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5B957702" w14:textId="77777777" w:rsidR="00985804" w:rsidRDefault="0098580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1376CBE" w14:textId="10035CB3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6537DC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4C0D2371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2F159253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99B3FAF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3E70BF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51C3ECE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65689C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16B1612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43A6B82" w14:textId="702691AE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</w:t>
      </w:r>
      <w:r w:rsidR="00985804">
        <w:rPr>
          <w:sz w:val="24"/>
          <w:lang w:eastAsia="zh-CN"/>
        </w:rPr>
        <w:t xml:space="preserve"> and </w:t>
      </w:r>
      <w:r w:rsidR="002B61C3">
        <w:rPr>
          <w:sz w:val="24"/>
          <w:lang w:eastAsia="zh-CN"/>
        </w:rPr>
        <w:t>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703B323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016515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28FA408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B9492B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DCE093D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64456C48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5658019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940D160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16ACFE1C" w14:textId="113AC891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D30400">
        <w:rPr>
          <w:sz w:val="24"/>
          <w:lang w:eastAsia="zh-CN"/>
        </w:rPr>
        <w:t>mobile crane</w:t>
      </w:r>
      <w:r>
        <w:rPr>
          <w:sz w:val="24"/>
          <w:lang w:eastAsia="zh-CN"/>
        </w:rPr>
        <w:t xml:space="preserve"> </w:t>
      </w:r>
      <w:r w:rsidR="003E2B37">
        <w:rPr>
          <w:sz w:val="24"/>
          <w:lang w:eastAsia="zh-CN"/>
        </w:rPr>
        <w:t>at designated unloading area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392D5707" w14:textId="4EA53C5D" w:rsidR="00D30400" w:rsidRDefault="00D3040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timber mats as base plate </w:t>
      </w:r>
    </w:p>
    <w:p w14:paraId="38633C85" w14:textId="78D3D22F" w:rsidR="003E2B37" w:rsidRDefault="003E2B3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near crane</w:t>
      </w:r>
    </w:p>
    <w:p w14:paraId="059D2E6D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14:paraId="389E4F0A" w14:textId="77777777" w:rsidR="002B61C3" w:rsidRDefault="002B61C3" w:rsidP="002B61C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17E2D1C" w14:textId="2F2D19A4" w:rsidR="00D30400" w:rsidRPr="002B61C3" w:rsidRDefault="00534F50" w:rsidP="002B61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3E2B37">
        <w:rPr>
          <w:sz w:val="24"/>
          <w:lang w:eastAsia="zh-CN"/>
        </w:rPr>
        <w:t>low-bed</w:t>
      </w:r>
      <w:r>
        <w:rPr>
          <w:sz w:val="24"/>
          <w:lang w:eastAsia="zh-CN"/>
        </w:rPr>
        <w:t xml:space="preserve"> to the ground</w:t>
      </w:r>
    </w:p>
    <w:p w14:paraId="5FD1E07E" w14:textId="04A55056" w:rsidR="00C92278" w:rsidRPr="00D30400" w:rsidRDefault="00534F50" w:rsidP="00D304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78325D7E" w14:textId="15CC75DA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3F399B9E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2013C528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317F5152" w14:textId="0527F2CF" w:rsidR="002C7DE3" w:rsidRDefault="00D3040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2B61C3">
        <w:rPr>
          <w:sz w:val="24"/>
          <w:lang w:eastAsia="zh-CN"/>
        </w:rPr>
        <w:t xml:space="preserve"> short tail low bed and transfer to behind door entrance </w:t>
      </w:r>
      <w:r w:rsidR="002C7DE3">
        <w:rPr>
          <w:sz w:val="24"/>
          <w:lang w:eastAsia="zh-CN"/>
        </w:rPr>
        <w:t xml:space="preserve"> </w:t>
      </w:r>
    </w:p>
    <w:p w14:paraId="7C5F7CB2" w14:textId="3B026713" w:rsidR="006467DA" w:rsidRPr="00C90E43" w:rsidRDefault="002B61C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and l</w:t>
      </w:r>
      <w:r w:rsidR="001A46A7">
        <w:rPr>
          <w:sz w:val="24"/>
          <w:lang w:eastAsia="zh-CN"/>
        </w:rPr>
        <w:t>ower</w:t>
      </w:r>
      <w:r w:rsidR="002C7DE3">
        <w:rPr>
          <w:sz w:val="24"/>
          <w:lang w:eastAsia="zh-CN"/>
        </w:rPr>
        <w:t xml:space="preserve"> down to near ground level</w:t>
      </w:r>
    </w:p>
    <w:p w14:paraId="763FA48F" w14:textId="77777777"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0298F15F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407080E2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70D40DC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14:paraId="127E11D7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097F1763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BB0DFDE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893C9C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10BD62" w14:textId="66CF0CEE" w:rsidR="0099046A" w:rsidRDefault="002B61C3" w:rsidP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703E3E34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EE5366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A65858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9303C" w14:textId="77777777" w:rsidR="004A6FC8" w:rsidRDefault="004A6FC8">
      <w:r>
        <w:separator/>
      </w:r>
    </w:p>
  </w:endnote>
  <w:endnote w:type="continuationSeparator" w:id="0">
    <w:p w14:paraId="0A421364" w14:textId="77777777" w:rsidR="004A6FC8" w:rsidRDefault="004A6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E9561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02C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02C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9F2FB" w14:textId="77777777" w:rsidR="004A6FC8" w:rsidRDefault="004A6FC8">
      <w:r>
        <w:separator/>
      </w:r>
    </w:p>
  </w:footnote>
  <w:footnote w:type="continuationSeparator" w:id="0">
    <w:p w14:paraId="3D13DDFA" w14:textId="77777777" w:rsidR="004A6FC8" w:rsidRDefault="004A6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569C7" w14:textId="09A22802" w:rsidR="006467DA" w:rsidRPr="00EB63A3" w:rsidRDefault="00E854CE" w:rsidP="00EB63A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C25D613" wp14:editId="5EEA862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63A3">
      <w:rPr>
        <w:b/>
        <w:sz w:val="28"/>
      </w:rPr>
      <w:t xml:space="preserve">                     </w:t>
    </w:r>
    <w:r w:rsidR="006467DA">
      <w:rPr>
        <w:b/>
        <w:sz w:val="28"/>
      </w:rPr>
      <w:t xml:space="preserve"> </w:t>
    </w:r>
    <w:r w:rsidR="006467DA">
      <w:rPr>
        <w:b/>
        <w:color w:val="0000FF"/>
        <w:sz w:val="28"/>
      </w:rPr>
      <w:t>ERIC WONG MACHINERY TRANSPORTATION PTE LTD</w:t>
    </w:r>
  </w:p>
  <w:p w14:paraId="4C97AA9E" w14:textId="5FA95481" w:rsidR="006467DA" w:rsidRDefault="00C70E30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7179597F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C70E30">
      <w:t>2826020</w:t>
    </w:r>
  </w:p>
  <w:p w14:paraId="576B3EC4" w14:textId="77777777" w:rsidR="006467DA" w:rsidRDefault="006467DA">
    <w:pPr>
      <w:pStyle w:val="Header"/>
      <w:jc w:val="center"/>
    </w:pPr>
    <w:r>
      <w:t>GST Reg No. : M2-8923804 – 2</w:t>
    </w:r>
  </w:p>
  <w:p w14:paraId="4853D91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BD2DA9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759085">
    <w:abstractNumId w:val="2"/>
  </w:num>
  <w:num w:numId="2" w16cid:durableId="1590507669">
    <w:abstractNumId w:val="4"/>
  </w:num>
  <w:num w:numId="3" w16cid:durableId="705788604">
    <w:abstractNumId w:val="0"/>
  </w:num>
  <w:num w:numId="4" w16cid:durableId="767115333">
    <w:abstractNumId w:val="9"/>
  </w:num>
  <w:num w:numId="5" w16cid:durableId="1461805723">
    <w:abstractNumId w:val="5"/>
  </w:num>
  <w:num w:numId="6" w16cid:durableId="1309284108">
    <w:abstractNumId w:val="6"/>
  </w:num>
  <w:num w:numId="7" w16cid:durableId="607197720">
    <w:abstractNumId w:val="3"/>
  </w:num>
  <w:num w:numId="8" w16cid:durableId="2086687735">
    <w:abstractNumId w:val="7"/>
  </w:num>
  <w:num w:numId="9" w16cid:durableId="592906658">
    <w:abstractNumId w:val="1"/>
  </w:num>
  <w:num w:numId="10" w16cid:durableId="706369650">
    <w:abstractNumId w:val="8"/>
  </w:num>
  <w:num w:numId="11" w16cid:durableId="11294517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2416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402C3"/>
    <w:rsid w:val="000611E1"/>
    <w:rsid w:val="0007152C"/>
    <w:rsid w:val="00083372"/>
    <w:rsid w:val="00085FEE"/>
    <w:rsid w:val="00090DD9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A7DE9"/>
    <w:rsid w:val="001F5380"/>
    <w:rsid w:val="00210BA1"/>
    <w:rsid w:val="002210C1"/>
    <w:rsid w:val="0022210C"/>
    <w:rsid w:val="00241657"/>
    <w:rsid w:val="00257C21"/>
    <w:rsid w:val="002B396C"/>
    <w:rsid w:val="002B61C3"/>
    <w:rsid w:val="002C7DE3"/>
    <w:rsid w:val="002D3984"/>
    <w:rsid w:val="002F10BC"/>
    <w:rsid w:val="00334C7D"/>
    <w:rsid w:val="003403FB"/>
    <w:rsid w:val="00370545"/>
    <w:rsid w:val="003C43A5"/>
    <w:rsid w:val="003D3BEA"/>
    <w:rsid w:val="003E2B37"/>
    <w:rsid w:val="00415A40"/>
    <w:rsid w:val="00466C7A"/>
    <w:rsid w:val="004A4219"/>
    <w:rsid w:val="004A6BCA"/>
    <w:rsid w:val="004A6FC8"/>
    <w:rsid w:val="004B2133"/>
    <w:rsid w:val="004C039D"/>
    <w:rsid w:val="004C7894"/>
    <w:rsid w:val="00503185"/>
    <w:rsid w:val="00503E70"/>
    <w:rsid w:val="005333BC"/>
    <w:rsid w:val="00534F50"/>
    <w:rsid w:val="00557513"/>
    <w:rsid w:val="00566474"/>
    <w:rsid w:val="00580C7E"/>
    <w:rsid w:val="00581AFF"/>
    <w:rsid w:val="005D4E08"/>
    <w:rsid w:val="00633349"/>
    <w:rsid w:val="00634800"/>
    <w:rsid w:val="006467DA"/>
    <w:rsid w:val="00663BC0"/>
    <w:rsid w:val="006A44F2"/>
    <w:rsid w:val="006D3F41"/>
    <w:rsid w:val="006D440D"/>
    <w:rsid w:val="006F6DC8"/>
    <w:rsid w:val="007025B2"/>
    <w:rsid w:val="007066F2"/>
    <w:rsid w:val="00707F2B"/>
    <w:rsid w:val="007131A7"/>
    <w:rsid w:val="00724AD3"/>
    <w:rsid w:val="00726125"/>
    <w:rsid w:val="00735210"/>
    <w:rsid w:val="00742D33"/>
    <w:rsid w:val="00746A35"/>
    <w:rsid w:val="00763719"/>
    <w:rsid w:val="00797013"/>
    <w:rsid w:val="007F701F"/>
    <w:rsid w:val="008225C1"/>
    <w:rsid w:val="008274F1"/>
    <w:rsid w:val="00830444"/>
    <w:rsid w:val="008512EB"/>
    <w:rsid w:val="00860CD2"/>
    <w:rsid w:val="008649AC"/>
    <w:rsid w:val="008721A6"/>
    <w:rsid w:val="00892332"/>
    <w:rsid w:val="00895D5D"/>
    <w:rsid w:val="0089628B"/>
    <w:rsid w:val="008F4F95"/>
    <w:rsid w:val="00933FF0"/>
    <w:rsid w:val="00936603"/>
    <w:rsid w:val="009705A8"/>
    <w:rsid w:val="00971AE8"/>
    <w:rsid w:val="00985804"/>
    <w:rsid w:val="0099046A"/>
    <w:rsid w:val="00994F2F"/>
    <w:rsid w:val="009A58FC"/>
    <w:rsid w:val="009B5A5C"/>
    <w:rsid w:val="009B6AB6"/>
    <w:rsid w:val="009C64C2"/>
    <w:rsid w:val="009F3C23"/>
    <w:rsid w:val="009F4519"/>
    <w:rsid w:val="00A1115F"/>
    <w:rsid w:val="00A2504F"/>
    <w:rsid w:val="00A476C0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F1F53"/>
    <w:rsid w:val="00C03735"/>
    <w:rsid w:val="00C06A97"/>
    <w:rsid w:val="00C25A49"/>
    <w:rsid w:val="00C2776F"/>
    <w:rsid w:val="00C42774"/>
    <w:rsid w:val="00C70E30"/>
    <w:rsid w:val="00C90E43"/>
    <w:rsid w:val="00C92278"/>
    <w:rsid w:val="00C94FC9"/>
    <w:rsid w:val="00C95881"/>
    <w:rsid w:val="00D055AF"/>
    <w:rsid w:val="00D30400"/>
    <w:rsid w:val="00D352DF"/>
    <w:rsid w:val="00D51A21"/>
    <w:rsid w:val="00DB6F3A"/>
    <w:rsid w:val="00DD2777"/>
    <w:rsid w:val="00DE134E"/>
    <w:rsid w:val="00DE29B7"/>
    <w:rsid w:val="00DE6763"/>
    <w:rsid w:val="00E4630B"/>
    <w:rsid w:val="00E76DB5"/>
    <w:rsid w:val="00E854CE"/>
    <w:rsid w:val="00E95798"/>
    <w:rsid w:val="00E95AFF"/>
    <w:rsid w:val="00E95CFA"/>
    <w:rsid w:val="00EB63A3"/>
    <w:rsid w:val="00EC1220"/>
    <w:rsid w:val="00EC1B89"/>
    <w:rsid w:val="00EC37A1"/>
    <w:rsid w:val="00EC4A3E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293FC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11</cp:revision>
  <cp:lastPrinted>2023-12-15T00:28:00Z</cp:lastPrinted>
  <dcterms:created xsi:type="dcterms:W3CDTF">2025-07-14T01:04:00Z</dcterms:created>
  <dcterms:modified xsi:type="dcterms:W3CDTF">2025-07-24T00:53:00Z</dcterms:modified>
</cp:coreProperties>
</file>