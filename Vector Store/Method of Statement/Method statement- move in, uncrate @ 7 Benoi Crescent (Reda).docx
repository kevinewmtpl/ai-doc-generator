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B2FCA" w:rsidRDefault="004B2FCA">
      <w:pPr>
        <w:rPr>
          <w:sz w:val="24"/>
        </w:rPr>
      </w:pPr>
    </w:p>
    <w:p w:rsidR="00684C71" w:rsidRDefault="00E24C39">
      <w:pPr>
        <w:rPr>
          <w:sz w:val="24"/>
          <w:lang w:eastAsia="zh-CN"/>
        </w:rPr>
      </w:pPr>
      <w:r>
        <w:rPr>
          <w:sz w:val="24"/>
        </w:rPr>
        <w:t>Date: 17</w:t>
      </w:r>
      <w:r w:rsidRPr="00E24C39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F24DC6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4DC6" w:rsidRDefault="00F24DC6" w:rsidP="00F24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24C39">
        <w:rPr>
          <w:sz w:val="24"/>
          <w:lang w:eastAsia="zh-CN"/>
        </w:rPr>
        <w:t xml:space="preserve">unload 1 unit conveyor from lorry chassis, </w:t>
      </w:r>
      <w:r>
        <w:rPr>
          <w:sz w:val="24"/>
          <w:lang w:eastAsia="zh-CN"/>
        </w:rPr>
        <w:t>shift and position into customer premise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0E079B" w:rsidRDefault="00E24C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4B2FCA">
        <w:rPr>
          <w:sz w:val="24"/>
          <w:szCs w:val="24"/>
          <w:lang w:eastAsia="zh-CN"/>
        </w:rPr>
        <w:t xml:space="preserve">chip </w:t>
      </w:r>
      <w:r>
        <w:rPr>
          <w:sz w:val="24"/>
          <w:szCs w:val="24"/>
          <w:lang w:eastAsia="zh-CN"/>
        </w:rPr>
        <w:t xml:space="preserve">conveyor </w:t>
      </w:r>
    </w:p>
    <w:p w:rsidR="004B2FCA" w:rsidRDefault="004B2F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342 x 100 x 210 kg </w:t>
      </w:r>
      <w:bookmarkStart w:id="0" w:name="_GoBack"/>
      <w:bookmarkEnd w:id="0"/>
    </w:p>
    <w:p w:rsidR="004B2FCA" w:rsidRPr="00E24C39" w:rsidRDefault="004B2F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550 kg 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E24C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17/10/</w:t>
      </w:r>
      <w:r w:rsidR="00F24DC6">
        <w:rPr>
          <w:sz w:val="24"/>
          <w:lang w:eastAsia="zh-CN"/>
        </w:rPr>
        <w:t>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E24C3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24C39" w:rsidP="00707B09">
      <w:pPr>
        <w:pStyle w:val="Heading4"/>
      </w:pPr>
      <w:r>
        <w:t xml:space="preserve">7 Benoi Crescent </w:t>
      </w:r>
    </w:p>
    <w:p w:rsidR="00707B09" w:rsidRPr="00707B09" w:rsidRDefault="00E24C3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Reda Production Systems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E24C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24C39">
        <w:rPr>
          <w:sz w:val="24"/>
          <w:lang w:eastAsia="zh-CN"/>
        </w:rPr>
        <w:t xml:space="preserve">ebbing sling </w:t>
      </w:r>
    </w:p>
    <w:p w:rsidR="000E079B" w:rsidRDefault="002730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E24C39" w:rsidRDefault="00E24C3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1587E" w:rsidRDefault="0071587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27302B" w:rsidRPr="00E85CC3" w:rsidRDefault="00E24C39" w:rsidP="00E85C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conveyor</w:t>
      </w:r>
      <w:r w:rsidR="0027302B" w:rsidRPr="00E85CC3">
        <w:rPr>
          <w:sz w:val="24"/>
          <w:lang w:eastAsia="zh-CN"/>
        </w:rPr>
        <w:t xml:space="preserve"> case</w:t>
      </w:r>
      <w:r w:rsidR="003346E1" w:rsidRPr="00E85CC3">
        <w:rPr>
          <w:sz w:val="24"/>
          <w:lang w:eastAsia="zh-CN"/>
        </w:rPr>
        <w:t xml:space="preserve"> </w:t>
      </w:r>
      <w:r w:rsidR="0027302B" w:rsidRPr="00E85CC3">
        <w:rPr>
          <w:sz w:val="24"/>
          <w:lang w:eastAsia="zh-CN"/>
        </w:rPr>
        <w:t xml:space="preserve">and put aside </w:t>
      </w:r>
    </w:p>
    <w:p w:rsid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</w:t>
      </w:r>
    </w:p>
    <w:p w:rsidR="00E24C39" w:rsidRPr="0027302B" w:rsidRDefault="00E24C39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conveyor</w:t>
      </w:r>
    </w:p>
    <w:p w:rsidR="002827E4" w:rsidRPr="00E24C39" w:rsidRDefault="00E24C39" w:rsidP="00E24C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conveyor</w:t>
      </w:r>
      <w:r w:rsidR="002827E4" w:rsidRPr="00E24C39">
        <w:rPr>
          <w:sz w:val="24"/>
          <w:lang w:eastAsia="zh-CN"/>
        </w:rPr>
        <w:t xml:space="preserve"> away from base</w:t>
      </w:r>
    </w:p>
    <w:p w:rsidR="00E9120A" w:rsidRPr="00431476" w:rsidRDefault="00E24C39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2827E4">
        <w:rPr>
          <w:sz w:val="24"/>
          <w:lang w:eastAsia="zh-CN"/>
        </w:rPr>
        <w:t>ower do</w:t>
      </w:r>
      <w:r>
        <w:rPr>
          <w:sz w:val="24"/>
          <w:lang w:eastAsia="zh-CN"/>
        </w:rPr>
        <w:t>wn conveyor</w:t>
      </w:r>
      <w:r w:rsidR="0027302B">
        <w:rPr>
          <w:sz w:val="24"/>
          <w:lang w:eastAsia="zh-CN"/>
        </w:rPr>
        <w:t xml:space="preserve"> to near ground level</w:t>
      </w:r>
      <w:r w:rsidR="00100317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E24C39">
        <w:rPr>
          <w:sz w:val="24"/>
          <w:lang w:eastAsia="zh-CN"/>
        </w:rPr>
        <w:t>under conveyor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E24C39">
        <w:rPr>
          <w:sz w:val="24"/>
          <w:lang w:eastAsia="zh-CN"/>
        </w:rPr>
        <w:t xml:space="preserve">ort </w:t>
      </w:r>
      <w:r w:rsidR="0027302B">
        <w:rPr>
          <w:sz w:val="24"/>
          <w:lang w:eastAsia="zh-CN"/>
        </w:rPr>
        <w:t xml:space="preserve">into factory premise at ground floor </w:t>
      </w:r>
    </w:p>
    <w:p w:rsidR="006175E6" w:rsidRDefault="00512C02" w:rsidP="008F65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590C22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>at the designated location</w:t>
      </w:r>
    </w:p>
    <w:p w:rsidR="00684C71" w:rsidRPr="00E24C39" w:rsidRDefault="0081336E" w:rsidP="00E24C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24C39">
        <w:rPr>
          <w:sz w:val="24"/>
          <w:lang w:eastAsia="zh-CN"/>
        </w:rPr>
        <w:t>Once job complete, team leader will instruct t</w:t>
      </w:r>
      <w:r w:rsidR="00A64537" w:rsidRPr="00E24C39">
        <w:rPr>
          <w:sz w:val="24"/>
          <w:lang w:eastAsia="zh-CN"/>
        </w:rPr>
        <w:t>he team to perform proper house</w:t>
      </w:r>
      <w:r w:rsidRPr="00E24C39">
        <w:rPr>
          <w:sz w:val="24"/>
          <w:lang w:eastAsia="zh-CN"/>
        </w:rPr>
        <w:t>keeping</w:t>
      </w:r>
    </w:p>
    <w:p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7306" w:rsidRDefault="00387306">
      <w:r>
        <w:separator/>
      </w:r>
    </w:p>
  </w:endnote>
  <w:endnote w:type="continuationSeparator" w:id="0">
    <w:p w:rsidR="00387306" w:rsidRDefault="00387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26FE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26F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7306" w:rsidRDefault="00387306">
      <w:r>
        <w:separator/>
      </w:r>
    </w:p>
  </w:footnote>
  <w:footnote w:type="continuationSeparator" w:id="0">
    <w:p w:rsidR="00387306" w:rsidRDefault="003873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8730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F24DC6">
    <w:pPr>
      <w:pStyle w:val="Header"/>
      <w:jc w:val="center"/>
    </w:pPr>
    <w:r>
      <w:t xml:space="preserve">28 Kranji Loop #05-03 Kranji Green </w:t>
    </w:r>
  </w:p>
  <w:p w:rsidR="00F24DC6" w:rsidRDefault="00F24DC6">
    <w:pPr>
      <w:pStyle w:val="Header"/>
      <w:jc w:val="center"/>
    </w:pPr>
    <w:r>
      <w:t>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F24DC6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8730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84BA1"/>
    <w:rsid w:val="000B06C5"/>
    <w:rsid w:val="000B5367"/>
    <w:rsid w:val="000C46C5"/>
    <w:rsid w:val="000E079B"/>
    <w:rsid w:val="00100317"/>
    <w:rsid w:val="0013400B"/>
    <w:rsid w:val="00171CEF"/>
    <w:rsid w:val="0019646E"/>
    <w:rsid w:val="001A07FF"/>
    <w:rsid w:val="001F0EA4"/>
    <w:rsid w:val="00205704"/>
    <w:rsid w:val="0025248E"/>
    <w:rsid w:val="0027302B"/>
    <w:rsid w:val="002827E4"/>
    <w:rsid w:val="002865C2"/>
    <w:rsid w:val="00294E87"/>
    <w:rsid w:val="0030061F"/>
    <w:rsid w:val="003346E1"/>
    <w:rsid w:val="0034240F"/>
    <w:rsid w:val="00370D03"/>
    <w:rsid w:val="00387306"/>
    <w:rsid w:val="003B5F47"/>
    <w:rsid w:val="003E3971"/>
    <w:rsid w:val="00425424"/>
    <w:rsid w:val="00431476"/>
    <w:rsid w:val="00444C41"/>
    <w:rsid w:val="004B2FCA"/>
    <w:rsid w:val="00512C02"/>
    <w:rsid w:val="00590C22"/>
    <w:rsid w:val="00593E22"/>
    <w:rsid w:val="0059472C"/>
    <w:rsid w:val="006175E6"/>
    <w:rsid w:val="0063389C"/>
    <w:rsid w:val="006405BB"/>
    <w:rsid w:val="00684C71"/>
    <w:rsid w:val="00685287"/>
    <w:rsid w:val="006B6525"/>
    <w:rsid w:val="00707B09"/>
    <w:rsid w:val="0071587E"/>
    <w:rsid w:val="007167EE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74E58"/>
    <w:rsid w:val="008B11D4"/>
    <w:rsid w:val="008D1F25"/>
    <w:rsid w:val="008D3552"/>
    <w:rsid w:val="008F6594"/>
    <w:rsid w:val="008F7C86"/>
    <w:rsid w:val="00941E75"/>
    <w:rsid w:val="00952F7F"/>
    <w:rsid w:val="009C1EC8"/>
    <w:rsid w:val="009E56D8"/>
    <w:rsid w:val="009E6EFA"/>
    <w:rsid w:val="00A26F7E"/>
    <w:rsid w:val="00A26FEF"/>
    <w:rsid w:val="00A30C5A"/>
    <w:rsid w:val="00A525B4"/>
    <w:rsid w:val="00A64537"/>
    <w:rsid w:val="00AE39C9"/>
    <w:rsid w:val="00B03E9B"/>
    <w:rsid w:val="00B15AE3"/>
    <w:rsid w:val="00B70004"/>
    <w:rsid w:val="00BB3673"/>
    <w:rsid w:val="00BB614A"/>
    <w:rsid w:val="00BD75E9"/>
    <w:rsid w:val="00BE1B01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36401"/>
    <w:rsid w:val="00DB001C"/>
    <w:rsid w:val="00E24C39"/>
    <w:rsid w:val="00E85CC3"/>
    <w:rsid w:val="00E9120A"/>
    <w:rsid w:val="00EA7ED5"/>
    <w:rsid w:val="00EC1A7D"/>
    <w:rsid w:val="00ED5922"/>
    <w:rsid w:val="00F176B3"/>
    <w:rsid w:val="00F24DC6"/>
    <w:rsid w:val="00F3464B"/>
    <w:rsid w:val="00F85339"/>
    <w:rsid w:val="00FD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592D4-C1F9-48EB-B81B-3FAAA26FF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2023-10-02T02:38:00Z</cp:lastPrinted>
  <dcterms:created xsi:type="dcterms:W3CDTF">2024-10-17T01:01:00Z</dcterms:created>
  <dcterms:modified xsi:type="dcterms:W3CDTF">2024-10-17T01:05:00Z</dcterms:modified>
</cp:coreProperties>
</file>