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D60E3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5A242A1" w14:textId="0741F5C3" w:rsidR="00684C71" w:rsidRDefault="00C21EC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90F42">
        <w:rPr>
          <w:sz w:val="24"/>
        </w:rPr>
        <w:t>27</w:t>
      </w:r>
      <w:r w:rsidR="00790F42">
        <w:rPr>
          <w:sz w:val="24"/>
          <w:vertAlign w:val="superscript"/>
        </w:rPr>
        <w:t xml:space="preserve">th </w:t>
      </w:r>
      <w:r w:rsidR="00790F42">
        <w:rPr>
          <w:sz w:val="24"/>
        </w:rPr>
        <w:t>Oct</w:t>
      </w:r>
      <w:r w:rsidR="00B50D2E">
        <w:rPr>
          <w:sz w:val="24"/>
        </w:rPr>
        <w:t xml:space="preserve"> 2025</w:t>
      </w:r>
    </w:p>
    <w:p w14:paraId="6CE3188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F306DDF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FF3EFD5" w14:textId="4D01811F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50D2E">
        <w:rPr>
          <w:sz w:val="24"/>
          <w:lang w:eastAsia="zh-CN"/>
        </w:rPr>
        <w:t>hoist down</w:t>
      </w:r>
      <w:r w:rsidR="00B754D7">
        <w:rPr>
          <w:sz w:val="24"/>
          <w:lang w:eastAsia="zh-CN"/>
        </w:rPr>
        <w:t xml:space="preserve">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</w:t>
      </w:r>
      <w:r w:rsidR="007F55FD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2C44A6D5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0C0F4CC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57C1185" w14:textId="688D85CD"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31B11">
        <w:rPr>
          <w:b/>
          <w:sz w:val="24"/>
          <w:lang w:eastAsia="zh-CN"/>
        </w:rPr>
        <w:t>t Bruderer BSTA</w:t>
      </w:r>
      <w:r w:rsidR="006F65EA">
        <w:rPr>
          <w:b/>
          <w:sz w:val="24"/>
          <w:lang w:eastAsia="zh-CN"/>
        </w:rPr>
        <w:t xml:space="preserve"> 50-95C2</w:t>
      </w:r>
    </w:p>
    <w:p w14:paraId="63B90C3B" w14:textId="79D47F05"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B754D7">
        <w:rPr>
          <w:sz w:val="24"/>
          <w:lang w:eastAsia="zh-CN"/>
        </w:rPr>
        <w:t>2</w:t>
      </w:r>
      <w:r w:rsidR="00790F42">
        <w:rPr>
          <w:sz w:val="24"/>
          <w:lang w:eastAsia="zh-CN"/>
        </w:rPr>
        <w:t>50 x 130 x 140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14:paraId="4D17295F" w14:textId="40869243"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8,</w:t>
      </w:r>
      <w:r w:rsidR="00790F42">
        <w:rPr>
          <w:sz w:val="24"/>
          <w:lang w:eastAsia="zh-CN"/>
        </w:rPr>
        <w:t>0</w:t>
      </w:r>
      <w:r w:rsidR="00FE09CB">
        <w:rPr>
          <w:sz w:val="24"/>
          <w:lang w:eastAsia="zh-CN"/>
        </w:rPr>
        <w:t>00 kg</w:t>
      </w:r>
      <w:r w:rsidR="00C21ECF">
        <w:rPr>
          <w:sz w:val="24"/>
          <w:lang w:eastAsia="zh-CN"/>
        </w:rPr>
        <w:t xml:space="preserve"> </w:t>
      </w:r>
    </w:p>
    <w:p w14:paraId="0C9AF79C" w14:textId="77777777"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19C3D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77AAA01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7D8CA3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2D2A8BB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69FAE00" w14:textId="03F4AEA1" w:rsidR="00684C71" w:rsidRDefault="006F65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03/11</w:t>
      </w:r>
      <w:r w:rsidR="00B50D2E">
        <w:rPr>
          <w:sz w:val="24"/>
          <w:lang w:eastAsia="zh-CN"/>
        </w:rPr>
        <w:t>/25</w:t>
      </w:r>
    </w:p>
    <w:p w14:paraId="16E32C5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27E2A3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2E5E6F" w14:textId="5C2DF7C5" w:rsidR="003B63D2" w:rsidRPr="003B63D2" w:rsidRDefault="00790F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14:00</w:t>
      </w:r>
      <w:r w:rsidR="007F55FD">
        <w:rPr>
          <w:bCs/>
          <w:sz w:val="24"/>
          <w:szCs w:val="24"/>
          <w:lang w:eastAsia="zh-CN"/>
        </w:rPr>
        <w:t xml:space="preserve"> pm </w:t>
      </w:r>
      <w:r w:rsidR="00C21ECF">
        <w:rPr>
          <w:bCs/>
          <w:sz w:val="24"/>
          <w:szCs w:val="24"/>
          <w:lang w:eastAsia="zh-CN"/>
        </w:rPr>
        <w:t xml:space="preserve"> </w:t>
      </w:r>
    </w:p>
    <w:p w14:paraId="72E98C48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4B79CB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30319EE" w14:textId="74B91279" w:rsidR="00707B09" w:rsidRDefault="00790F42" w:rsidP="00707B09">
      <w:pPr>
        <w:pStyle w:val="Heading4"/>
      </w:pPr>
      <w:r>
        <w:t xml:space="preserve">31 Senoko South Rd </w:t>
      </w:r>
    </w:p>
    <w:p w14:paraId="79067AF3" w14:textId="7DC20C9F" w:rsidR="00707B09" w:rsidRPr="00707B09" w:rsidRDefault="00707B09" w:rsidP="00707B09">
      <w:pPr>
        <w:rPr>
          <w:sz w:val="24"/>
          <w:szCs w:val="24"/>
          <w:lang w:eastAsia="zh-CN"/>
        </w:rPr>
      </w:pPr>
    </w:p>
    <w:p w14:paraId="08A7C506" w14:textId="77777777" w:rsidR="00684C71" w:rsidRDefault="00684C71">
      <w:pPr>
        <w:rPr>
          <w:lang w:eastAsia="zh-CN"/>
        </w:rPr>
      </w:pPr>
    </w:p>
    <w:p w14:paraId="273E3DB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0572303" w14:textId="4A916E1E" w:rsidR="00884ECD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14:paraId="79E6E461" w14:textId="77777777"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14:paraId="7E08900E" w14:textId="53230F95" w:rsidR="007F55FD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14:paraId="3A8239A8" w14:textId="0CF47A9B" w:rsidR="004F241A" w:rsidRDefault="004F24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54E334D9" w14:textId="77777777"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14:paraId="2B6F39C2" w14:textId="77777777"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507818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6C01A8EE" w14:textId="77777777"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16BAA0D5" w14:textId="77777777"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0B8D44A" w14:textId="77777777"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B4C43F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AD9628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40A6A7D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482D80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AA638F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E547CF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8009A6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2F4E55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3DCFD94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FF8E36B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A3952BE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42818D2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4CE2F0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DAB094C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73236DBC" w14:textId="3871D37E" w:rsidR="007F55FD" w:rsidRPr="007F55FD" w:rsidRDefault="00B50D2E" w:rsidP="007F55F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059088F9" w14:textId="74AF1C15" w:rsidR="00FE09CB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sling to crane hook </w:t>
      </w:r>
    </w:p>
    <w:p w14:paraId="54A4DFF0" w14:textId="15F740C4" w:rsidR="00B50D2E" w:rsidRDefault="00B50D2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14:paraId="14E35C33" w14:textId="77777777"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14:paraId="7154DCA7" w14:textId="39362A48" w:rsidR="00B754D7" w:rsidRPr="00FE09CB" w:rsidRDefault="00B50D2E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</w:t>
      </w:r>
      <w:r w:rsidR="00B754D7">
        <w:rPr>
          <w:sz w:val="24"/>
          <w:lang w:eastAsia="zh-CN"/>
        </w:rPr>
        <w:t xml:space="preserve"> do</w:t>
      </w:r>
      <w:r w:rsidR="00C21ECF">
        <w:rPr>
          <w:sz w:val="24"/>
          <w:lang w:eastAsia="zh-CN"/>
        </w:rPr>
        <w:t>wn machine to near ground level</w:t>
      </w:r>
    </w:p>
    <w:p w14:paraId="5FA1E17C" w14:textId="77777777"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14:paraId="08840C6D" w14:textId="77777777" w:rsidR="001F29C4" w:rsidRDefault="00C8729C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</w:t>
      </w:r>
      <w:r w:rsidR="00570082">
        <w:rPr>
          <w:sz w:val="24"/>
          <w:lang w:eastAsia="zh-CN"/>
        </w:rPr>
        <w:t>ed</w:t>
      </w:r>
    </w:p>
    <w:p w14:paraId="1BDECA34" w14:textId="5B87EC60" w:rsidR="00F3464B" w:rsidRPr="001F29C4" w:rsidRDefault="00685287" w:rsidP="001F29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29C4">
        <w:rPr>
          <w:sz w:val="24"/>
          <w:lang w:eastAsia="zh-CN"/>
        </w:rPr>
        <w:t>Transport</w:t>
      </w:r>
      <w:r w:rsidR="0081336E" w:rsidRPr="001F29C4">
        <w:rPr>
          <w:sz w:val="24"/>
          <w:lang w:eastAsia="zh-CN"/>
        </w:rPr>
        <w:t xml:space="preserve"> </w:t>
      </w:r>
      <w:r w:rsidR="004E5848" w:rsidRPr="001F29C4">
        <w:rPr>
          <w:sz w:val="24"/>
          <w:lang w:eastAsia="zh-CN"/>
        </w:rPr>
        <w:t>machine into production area at ground floor</w:t>
      </w:r>
    </w:p>
    <w:p w14:paraId="4CFFECCE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112C725B" w14:textId="77777777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08E51FE8" w14:textId="77777777" w:rsidR="00F12596" w:rsidRDefault="00F12596" w:rsidP="00F125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905CB18" w14:textId="77777777" w:rsidR="00F12596" w:rsidRDefault="00F12596" w:rsidP="00F12596">
      <w:pPr>
        <w:pStyle w:val="ListParagraph"/>
        <w:rPr>
          <w:sz w:val="24"/>
          <w:lang w:eastAsia="zh-CN"/>
        </w:rPr>
      </w:pPr>
    </w:p>
    <w:p w14:paraId="712BC687" w14:textId="03199E93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76C0F1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78BF4D8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5F3CD63D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3BF3BED9" w14:textId="1B06E9F3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50D2E">
        <w:rPr>
          <w:sz w:val="24"/>
        </w:rPr>
        <w:t xml:space="preserve">Kevin Wong / </w:t>
      </w:r>
      <w:r>
        <w:rPr>
          <w:sz w:val="24"/>
        </w:rPr>
        <w:t>Zailani</w:t>
      </w:r>
    </w:p>
    <w:p w14:paraId="10ED58C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7C72E0B7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23B69" w14:textId="77777777" w:rsidR="00CD2B2E" w:rsidRDefault="00CD2B2E">
      <w:r>
        <w:separator/>
      </w:r>
    </w:p>
  </w:endnote>
  <w:endnote w:type="continuationSeparator" w:id="0">
    <w:p w14:paraId="487A7118" w14:textId="77777777" w:rsidR="00CD2B2E" w:rsidRDefault="00CD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3017E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07E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07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902D3" w14:textId="77777777" w:rsidR="00CD2B2E" w:rsidRDefault="00CD2B2E">
      <w:r>
        <w:separator/>
      </w:r>
    </w:p>
  </w:footnote>
  <w:footnote w:type="continuationSeparator" w:id="0">
    <w:p w14:paraId="0BB54E55" w14:textId="77777777" w:rsidR="00CD2B2E" w:rsidRDefault="00CD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11FC8" w14:textId="0053732E" w:rsidR="00684C71" w:rsidRPr="00570082" w:rsidRDefault="007F55FD" w:rsidP="0057008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733FA19" wp14:editId="2395C34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398B">
      <w:rPr>
        <w:b/>
        <w:color w:val="0000FF"/>
        <w:sz w:val="28"/>
      </w:rPr>
      <w:t xml:space="preserve">                </w:t>
    </w:r>
    <w:r w:rsidR="0081336E">
      <w:rPr>
        <w:b/>
        <w:color w:val="0000FF"/>
        <w:sz w:val="28"/>
      </w:rPr>
      <w:t>ERIC WONG MACHINERY TRANSPORTATION PTE LTD</w:t>
    </w:r>
  </w:p>
  <w:p w14:paraId="126D05C3" w14:textId="1DB52D92" w:rsidR="00684C71" w:rsidRDefault="00B50D2E">
    <w:pPr>
      <w:pStyle w:val="Header"/>
      <w:jc w:val="center"/>
    </w:pPr>
    <w:r>
      <w:t>28 Kranji Loop #05-03</w:t>
    </w:r>
    <w:r w:rsidR="0081336E">
      <w:t xml:space="preserve">, </w:t>
    </w:r>
    <w:r>
      <w:t xml:space="preserve">Kranji Green, </w:t>
    </w:r>
    <w:r w:rsidR="0081336E">
      <w:t xml:space="preserve">Singapore </w:t>
    </w:r>
    <w:r>
      <w:t>739571</w:t>
    </w:r>
  </w:p>
  <w:p w14:paraId="7B82D5F7" w14:textId="69582D4B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6557538C" w14:textId="77777777" w:rsidR="00684C71" w:rsidRDefault="0081336E">
    <w:pPr>
      <w:pStyle w:val="Header"/>
      <w:jc w:val="center"/>
    </w:pPr>
    <w:r>
      <w:t>GST Reg No. : M2-8923804 – 2</w:t>
    </w:r>
  </w:p>
  <w:p w14:paraId="622D1493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67B28C3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6992360">
    <w:abstractNumId w:val="2"/>
  </w:num>
  <w:num w:numId="2" w16cid:durableId="1702704952">
    <w:abstractNumId w:val="4"/>
  </w:num>
  <w:num w:numId="3" w16cid:durableId="428280808">
    <w:abstractNumId w:val="0"/>
  </w:num>
  <w:num w:numId="4" w16cid:durableId="1504663789">
    <w:abstractNumId w:val="9"/>
  </w:num>
  <w:num w:numId="5" w16cid:durableId="751006254">
    <w:abstractNumId w:val="5"/>
  </w:num>
  <w:num w:numId="6" w16cid:durableId="606275274">
    <w:abstractNumId w:val="6"/>
  </w:num>
  <w:num w:numId="7" w16cid:durableId="1054503885">
    <w:abstractNumId w:val="3"/>
  </w:num>
  <w:num w:numId="8" w16cid:durableId="780805459">
    <w:abstractNumId w:val="7"/>
  </w:num>
  <w:num w:numId="9" w16cid:durableId="1438253639">
    <w:abstractNumId w:val="1"/>
  </w:num>
  <w:num w:numId="10" w16cid:durableId="1934313422">
    <w:abstractNumId w:val="8"/>
  </w:num>
  <w:num w:numId="11" w16cid:durableId="4885232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107E"/>
    <w:rsid w:val="00065F27"/>
    <w:rsid w:val="000801A2"/>
    <w:rsid w:val="00080409"/>
    <w:rsid w:val="000C46C5"/>
    <w:rsid w:val="000D3FBF"/>
    <w:rsid w:val="001064C0"/>
    <w:rsid w:val="001461FD"/>
    <w:rsid w:val="00146296"/>
    <w:rsid w:val="001A07FF"/>
    <w:rsid w:val="001A1E38"/>
    <w:rsid w:val="001C398B"/>
    <w:rsid w:val="001F29C4"/>
    <w:rsid w:val="00205704"/>
    <w:rsid w:val="002407E2"/>
    <w:rsid w:val="002755D3"/>
    <w:rsid w:val="002859AC"/>
    <w:rsid w:val="00294E87"/>
    <w:rsid w:val="0030061F"/>
    <w:rsid w:val="003577F9"/>
    <w:rsid w:val="00370B7A"/>
    <w:rsid w:val="00370D03"/>
    <w:rsid w:val="003878A1"/>
    <w:rsid w:val="003B63D2"/>
    <w:rsid w:val="003B6B19"/>
    <w:rsid w:val="003E5173"/>
    <w:rsid w:val="00425424"/>
    <w:rsid w:val="004C0961"/>
    <w:rsid w:val="004C19B3"/>
    <w:rsid w:val="004C6F5B"/>
    <w:rsid w:val="004E5848"/>
    <w:rsid w:val="004F241A"/>
    <w:rsid w:val="004F4D24"/>
    <w:rsid w:val="00570082"/>
    <w:rsid w:val="005C3290"/>
    <w:rsid w:val="00660116"/>
    <w:rsid w:val="00684C71"/>
    <w:rsid w:val="00685287"/>
    <w:rsid w:val="00685CC4"/>
    <w:rsid w:val="006A63E7"/>
    <w:rsid w:val="006B6525"/>
    <w:rsid w:val="006F65EA"/>
    <w:rsid w:val="00707B09"/>
    <w:rsid w:val="007127FF"/>
    <w:rsid w:val="00716965"/>
    <w:rsid w:val="00722098"/>
    <w:rsid w:val="007223C5"/>
    <w:rsid w:val="00731B11"/>
    <w:rsid w:val="00790F42"/>
    <w:rsid w:val="007C1E4D"/>
    <w:rsid w:val="007E7225"/>
    <w:rsid w:val="007F55FD"/>
    <w:rsid w:val="00805829"/>
    <w:rsid w:val="00806F72"/>
    <w:rsid w:val="0081336E"/>
    <w:rsid w:val="00833A70"/>
    <w:rsid w:val="00837980"/>
    <w:rsid w:val="00837A79"/>
    <w:rsid w:val="00872D61"/>
    <w:rsid w:val="00884ECD"/>
    <w:rsid w:val="008B11D4"/>
    <w:rsid w:val="008D1F25"/>
    <w:rsid w:val="008D3552"/>
    <w:rsid w:val="009145EA"/>
    <w:rsid w:val="00927B06"/>
    <w:rsid w:val="00936E8A"/>
    <w:rsid w:val="00952F7F"/>
    <w:rsid w:val="00986386"/>
    <w:rsid w:val="009C1EC8"/>
    <w:rsid w:val="00A05251"/>
    <w:rsid w:val="00A12727"/>
    <w:rsid w:val="00A525B4"/>
    <w:rsid w:val="00A64537"/>
    <w:rsid w:val="00A75235"/>
    <w:rsid w:val="00A87646"/>
    <w:rsid w:val="00AD4078"/>
    <w:rsid w:val="00AE370C"/>
    <w:rsid w:val="00B32823"/>
    <w:rsid w:val="00B35068"/>
    <w:rsid w:val="00B50D2E"/>
    <w:rsid w:val="00B62108"/>
    <w:rsid w:val="00B70004"/>
    <w:rsid w:val="00B754D7"/>
    <w:rsid w:val="00B76B7C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3B36"/>
    <w:rsid w:val="00C95DDA"/>
    <w:rsid w:val="00CA23BB"/>
    <w:rsid w:val="00CD2B2E"/>
    <w:rsid w:val="00CF5149"/>
    <w:rsid w:val="00CF6063"/>
    <w:rsid w:val="00CF7EA9"/>
    <w:rsid w:val="00D167D6"/>
    <w:rsid w:val="00D93CDD"/>
    <w:rsid w:val="00DB001C"/>
    <w:rsid w:val="00DB3AF8"/>
    <w:rsid w:val="00DE08CC"/>
    <w:rsid w:val="00DF2CD5"/>
    <w:rsid w:val="00DF684A"/>
    <w:rsid w:val="00E9120A"/>
    <w:rsid w:val="00EB496F"/>
    <w:rsid w:val="00F12596"/>
    <w:rsid w:val="00F176B3"/>
    <w:rsid w:val="00F3147A"/>
    <w:rsid w:val="00F3464B"/>
    <w:rsid w:val="00F40B59"/>
    <w:rsid w:val="00F51776"/>
    <w:rsid w:val="00F73592"/>
    <w:rsid w:val="00FC51ED"/>
    <w:rsid w:val="00FE09CB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0372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F12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2025-08-07T01:17:00Z</cp:lastPrinted>
  <dcterms:created xsi:type="dcterms:W3CDTF">2025-10-27T00:52:00Z</dcterms:created>
  <dcterms:modified xsi:type="dcterms:W3CDTF">2025-10-30T01:54:00Z</dcterms:modified>
</cp:coreProperties>
</file>