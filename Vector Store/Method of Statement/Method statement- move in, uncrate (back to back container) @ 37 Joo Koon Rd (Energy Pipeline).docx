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9E9C7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55DC0D7" w14:textId="3CA7577B" w:rsidR="00684C71" w:rsidRDefault="00F5543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5359C">
        <w:rPr>
          <w:sz w:val="24"/>
        </w:rPr>
        <w:t>30</w:t>
      </w:r>
      <w:r w:rsidR="0015359C" w:rsidRPr="0015359C">
        <w:rPr>
          <w:sz w:val="24"/>
          <w:vertAlign w:val="superscript"/>
        </w:rPr>
        <w:t>th</w:t>
      </w:r>
      <w:r w:rsidR="0015359C">
        <w:rPr>
          <w:sz w:val="24"/>
        </w:rPr>
        <w:t xml:space="preserve"> Dec</w:t>
      </w:r>
      <w:r w:rsidR="007C30A0">
        <w:rPr>
          <w:sz w:val="24"/>
        </w:rPr>
        <w:t xml:space="preserve"> 2024</w:t>
      </w:r>
    </w:p>
    <w:p w14:paraId="58BBE7D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BB95CD3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12AD5F4" w14:textId="4CAF6966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15359C">
        <w:rPr>
          <w:sz w:val="24"/>
          <w:lang w:eastAsia="zh-CN"/>
        </w:rPr>
        <w:t>machine and accessories from lorry chassis</w:t>
      </w:r>
      <w:r w:rsidR="00280BBC">
        <w:rPr>
          <w:sz w:val="24"/>
          <w:lang w:eastAsia="zh-CN"/>
        </w:rPr>
        <w:t xml:space="preserve">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</w:p>
    <w:p w14:paraId="735EE088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9D8BB04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A8B5ACD" w14:textId="105A6461" w:rsidR="007C30A0" w:rsidRDefault="0015359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</w:t>
      </w:r>
    </w:p>
    <w:p w14:paraId="4DB26ACA" w14:textId="479A154E" w:rsidR="00A858E9" w:rsidRPr="0015359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50B79A0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E9CE5CC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4288220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14D640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76C19D0" w14:textId="5CFAB9AF" w:rsidR="00684C71" w:rsidRDefault="00153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30/12</w:t>
      </w:r>
      <w:r w:rsidR="007C30A0">
        <w:rPr>
          <w:sz w:val="24"/>
          <w:lang w:eastAsia="zh-CN"/>
        </w:rPr>
        <w:t>/24</w:t>
      </w:r>
    </w:p>
    <w:p w14:paraId="5926FBC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79507FC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B602577" w14:textId="2B50311D" w:rsidR="003B63D2" w:rsidRPr="003B63D2" w:rsidRDefault="001535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728A14AD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64837DF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B9425C7" w14:textId="77777777" w:rsidR="00707B09" w:rsidRDefault="00F55439" w:rsidP="00707B09">
      <w:pPr>
        <w:pStyle w:val="Heading4"/>
      </w:pPr>
      <w:r>
        <w:t xml:space="preserve">37 Joo Koon Rd </w:t>
      </w:r>
    </w:p>
    <w:p w14:paraId="4D7A0CDF" w14:textId="77777777" w:rsidR="00707B09" w:rsidRPr="00707B09" w:rsidRDefault="00F554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Energy Pipeline Services</w:t>
      </w:r>
      <w:r w:rsidR="00196D20">
        <w:rPr>
          <w:sz w:val="24"/>
          <w:szCs w:val="24"/>
          <w:lang w:eastAsia="zh-CN"/>
        </w:rPr>
        <w:t xml:space="preserve"> Pte Ltd</w:t>
      </w:r>
    </w:p>
    <w:p w14:paraId="5E4CAF16" w14:textId="77777777" w:rsidR="00684C71" w:rsidRDefault="00684C71">
      <w:pPr>
        <w:rPr>
          <w:lang w:eastAsia="zh-CN"/>
        </w:rPr>
      </w:pPr>
    </w:p>
    <w:p w14:paraId="3EE5C44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FA86144" w14:textId="562F5CEB" w:rsidR="00280BBC" w:rsidRDefault="00153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49A83662" w14:textId="77777777" w:rsidR="00684C71" w:rsidRDefault="00F554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553B2EC8" w14:textId="77777777" w:rsidR="00F55439" w:rsidRDefault="00F554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14:paraId="5A7E9F0C" w14:textId="77777777" w:rsidR="00280BBC" w:rsidRDefault="00F554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46A87AE2" w14:textId="77777777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55439">
        <w:rPr>
          <w:sz w:val="24"/>
          <w:lang w:eastAsia="zh-CN"/>
        </w:rPr>
        <w:t>ire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487EFCAE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AB06B1D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D0A117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364C416B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26767B37" w14:textId="77777777" w:rsidR="00A858E9" w:rsidRDefault="00A858E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61C28D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3715F56" w14:textId="77777777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operation will be </w:t>
      </w:r>
      <w:proofErr w:type="gramStart"/>
      <w:r>
        <w:rPr>
          <w:sz w:val="24"/>
          <w:lang w:eastAsia="zh-CN"/>
        </w:rPr>
        <w:t>carry</w:t>
      </w:r>
      <w:proofErr w:type="gramEnd"/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2F631DFD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882522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A962A1D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DDA57C1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7C6549F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4D2CA0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59CD418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C8171FC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6CFEC582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04EBFAD3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C022806" w14:textId="77777777" w:rsidR="00F3464B" w:rsidRPr="00F55439" w:rsidRDefault="0081336E" w:rsidP="00F55439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 w:rsidR="00F55439">
        <w:rPr>
          <w:sz w:val="24"/>
          <w:lang w:eastAsia="zh-CN"/>
        </w:rPr>
        <w:t xml:space="preserve">     </w:t>
      </w:r>
    </w:p>
    <w:p w14:paraId="29C650F0" w14:textId="77777777" w:rsidR="00F55439" w:rsidRDefault="00F55439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inside factory premise</w:t>
      </w:r>
    </w:p>
    <w:p w14:paraId="1D2AC288" w14:textId="64DC52AD" w:rsidR="00196D20" w:rsidRPr="0015359C" w:rsidRDefault="00F55439" w:rsidP="0015359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5359C">
        <w:rPr>
          <w:sz w:val="24"/>
          <w:lang w:eastAsia="zh-CN"/>
        </w:rPr>
        <w:t>Using crane to pull out machine</w:t>
      </w:r>
      <w:r w:rsidR="007C30A0" w:rsidRPr="0015359C">
        <w:rPr>
          <w:sz w:val="24"/>
          <w:lang w:eastAsia="zh-CN"/>
        </w:rPr>
        <w:t xml:space="preserve"> </w:t>
      </w:r>
      <w:r w:rsidR="00280BBC" w:rsidRPr="0015359C">
        <w:rPr>
          <w:sz w:val="24"/>
          <w:lang w:eastAsia="zh-CN"/>
        </w:rPr>
        <w:t>from container onto l</w:t>
      </w:r>
    </w:p>
    <w:p w14:paraId="0C75A79D" w14:textId="77777777" w:rsidR="00280BBC" w:rsidRDefault="00684E5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196D20">
        <w:rPr>
          <w:sz w:val="24"/>
          <w:lang w:eastAsia="zh-CN"/>
        </w:rPr>
        <w:t xml:space="preserve">ttached sling to crane hook </w:t>
      </w:r>
    </w:p>
    <w:p w14:paraId="18ABDB19" w14:textId="77777777" w:rsidR="00684E57" w:rsidRDefault="00684E5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 </w:t>
      </w:r>
    </w:p>
    <w:p w14:paraId="1401163E" w14:textId="77777777"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14:paraId="08BEF8EE" w14:textId="77777777"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14:paraId="216082FA" w14:textId="77777777" w:rsidR="00684E57" w:rsidRPr="00F55439" w:rsidRDefault="00A46187" w:rsidP="00F554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684E57">
        <w:rPr>
          <w:sz w:val="24"/>
          <w:lang w:eastAsia="zh-CN"/>
        </w:rPr>
        <w:t xml:space="preserve"> near ground leve</w:t>
      </w:r>
      <w:r w:rsidR="00F55439">
        <w:rPr>
          <w:sz w:val="24"/>
          <w:lang w:eastAsia="zh-CN"/>
        </w:rPr>
        <w:t>l</w:t>
      </w:r>
    </w:p>
    <w:p w14:paraId="0E8D735C" w14:textId="77777777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55439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F55439">
        <w:rPr>
          <w:sz w:val="24"/>
          <w:lang w:eastAsia="zh-CN"/>
        </w:rPr>
        <w:t xml:space="preserve"> machine bed</w:t>
      </w:r>
    </w:p>
    <w:p w14:paraId="638F4F49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F55439">
        <w:rPr>
          <w:sz w:val="24"/>
          <w:lang w:eastAsia="zh-CN"/>
        </w:rPr>
        <w:t>machine to location</w:t>
      </w:r>
    </w:p>
    <w:p w14:paraId="0BE18C93" w14:textId="77777777" w:rsidR="00684C71" w:rsidRPr="00684E57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  <w:r w:rsidRPr="00684E57">
        <w:rPr>
          <w:sz w:val="24"/>
          <w:lang w:eastAsia="zh-CN"/>
        </w:rPr>
        <w:t xml:space="preserve"> </w:t>
      </w:r>
    </w:p>
    <w:p w14:paraId="66DA89D7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68E6DDE9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7BDC278E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7E672B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6ECBA155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14F92554" w14:textId="77777777" w:rsidR="00684C71" w:rsidRDefault="00F55439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  <w:r>
        <w:rPr>
          <w:sz w:val="24"/>
        </w:rPr>
        <w:t xml:space="preserve"> </w:t>
      </w:r>
    </w:p>
    <w:p w14:paraId="3519CD46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39E4D464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20CA4" w14:textId="77777777" w:rsidR="00E20830" w:rsidRDefault="00E20830">
      <w:r>
        <w:separator/>
      </w:r>
    </w:p>
  </w:endnote>
  <w:endnote w:type="continuationSeparator" w:id="0">
    <w:p w14:paraId="34D5A696" w14:textId="77777777" w:rsidR="00E20830" w:rsidRDefault="00E2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5F70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1EF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1EF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D0F12" w14:textId="77777777" w:rsidR="00E20830" w:rsidRDefault="00E20830">
      <w:r>
        <w:separator/>
      </w:r>
    </w:p>
  </w:footnote>
  <w:footnote w:type="continuationSeparator" w:id="0">
    <w:p w14:paraId="31D6605E" w14:textId="77777777" w:rsidR="00E20830" w:rsidRDefault="00E20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2E557A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1DE67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D91F4C6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3682665" w14:textId="77777777" w:rsidR="00684C71" w:rsidRDefault="00F5543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D95E20E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F55439">
      <w:t>62826020</w:t>
    </w:r>
  </w:p>
  <w:p w14:paraId="7A0E2C8B" w14:textId="77777777" w:rsidR="00684C71" w:rsidRDefault="00F55439">
    <w:pPr>
      <w:pStyle w:val="Header"/>
      <w:jc w:val="center"/>
    </w:pPr>
    <w:r>
      <w:t>Co. Reg. No: 199603812</w:t>
    </w:r>
    <w:proofErr w:type="gramStart"/>
    <w:r>
      <w:t xml:space="preserve">E  </w:t>
    </w:r>
    <w:r w:rsidR="0081336E">
      <w:t>GST</w:t>
    </w:r>
    <w:proofErr w:type="gramEnd"/>
    <w:r w:rsidR="0081336E">
      <w:t xml:space="preserve"> Reg No. : M2-8923804 – 2</w:t>
    </w:r>
  </w:p>
  <w:p w14:paraId="0CCFBB46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85019C4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2734419">
    <w:abstractNumId w:val="2"/>
  </w:num>
  <w:num w:numId="2" w16cid:durableId="277102107">
    <w:abstractNumId w:val="4"/>
  </w:num>
  <w:num w:numId="3" w16cid:durableId="1055853616">
    <w:abstractNumId w:val="0"/>
  </w:num>
  <w:num w:numId="4" w16cid:durableId="153765128">
    <w:abstractNumId w:val="9"/>
  </w:num>
  <w:num w:numId="5" w16cid:durableId="1025208162">
    <w:abstractNumId w:val="5"/>
  </w:num>
  <w:num w:numId="6" w16cid:durableId="1791826370">
    <w:abstractNumId w:val="6"/>
  </w:num>
  <w:num w:numId="7" w16cid:durableId="1042286720">
    <w:abstractNumId w:val="3"/>
  </w:num>
  <w:num w:numId="8" w16cid:durableId="1376194325">
    <w:abstractNumId w:val="7"/>
  </w:num>
  <w:num w:numId="9" w16cid:durableId="729770024">
    <w:abstractNumId w:val="1"/>
  </w:num>
  <w:num w:numId="10" w16cid:durableId="84613497">
    <w:abstractNumId w:val="8"/>
  </w:num>
  <w:num w:numId="11" w16cid:durableId="151676814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5359C"/>
    <w:rsid w:val="00156817"/>
    <w:rsid w:val="00167908"/>
    <w:rsid w:val="00196D20"/>
    <w:rsid w:val="001A07FF"/>
    <w:rsid w:val="001A1E38"/>
    <w:rsid w:val="00205704"/>
    <w:rsid w:val="00224CB6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425424"/>
    <w:rsid w:val="00452C96"/>
    <w:rsid w:val="0047763D"/>
    <w:rsid w:val="00480924"/>
    <w:rsid w:val="00486D5E"/>
    <w:rsid w:val="004B19D1"/>
    <w:rsid w:val="004C6F5B"/>
    <w:rsid w:val="004E5848"/>
    <w:rsid w:val="005A2371"/>
    <w:rsid w:val="005C3290"/>
    <w:rsid w:val="00684C71"/>
    <w:rsid w:val="00684E57"/>
    <w:rsid w:val="00685287"/>
    <w:rsid w:val="006B6525"/>
    <w:rsid w:val="00707B09"/>
    <w:rsid w:val="00716965"/>
    <w:rsid w:val="007223C5"/>
    <w:rsid w:val="007C1E4D"/>
    <w:rsid w:val="007C30A0"/>
    <w:rsid w:val="007E1EF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7240E"/>
    <w:rsid w:val="009C1EC8"/>
    <w:rsid w:val="00A46187"/>
    <w:rsid w:val="00A525B4"/>
    <w:rsid w:val="00A64537"/>
    <w:rsid w:val="00A858E9"/>
    <w:rsid w:val="00AD4078"/>
    <w:rsid w:val="00B35068"/>
    <w:rsid w:val="00B43C44"/>
    <w:rsid w:val="00B62108"/>
    <w:rsid w:val="00B70004"/>
    <w:rsid w:val="00B71C46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E20830"/>
    <w:rsid w:val="00E9120A"/>
    <w:rsid w:val="00EB496F"/>
    <w:rsid w:val="00F04EFC"/>
    <w:rsid w:val="00F176B3"/>
    <w:rsid w:val="00F3464B"/>
    <w:rsid w:val="00F52627"/>
    <w:rsid w:val="00F55439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5FFBF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2023-07-10T05:12:00Z</cp:lastPrinted>
  <dcterms:created xsi:type="dcterms:W3CDTF">2024-11-05T05:58:00Z</dcterms:created>
  <dcterms:modified xsi:type="dcterms:W3CDTF">2024-12-30T02:57:00Z</dcterms:modified>
</cp:coreProperties>
</file>