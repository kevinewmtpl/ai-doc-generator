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C3988" w:rsidRDefault="00AC3988">
      <w:pPr>
        <w:rPr>
          <w:sz w:val="24"/>
        </w:rPr>
      </w:pPr>
    </w:p>
    <w:p w:rsidR="00FC7A38" w:rsidRDefault="00CD0C6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C3E1B">
        <w:rPr>
          <w:sz w:val="24"/>
        </w:rPr>
        <w:t>16 March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AC3E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 x Chevalier Smart V1640 CNC SG machine and accessory from customer premise at ground floor for packing, fork up onto Malaysia lorry.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Default="00AC3E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units Chevalier Smart </w:t>
      </w:r>
      <w:proofErr w:type="spellStart"/>
      <w:r>
        <w:rPr>
          <w:bCs/>
          <w:sz w:val="24"/>
          <w:szCs w:val="24"/>
          <w:lang w:eastAsia="zh-CN"/>
        </w:rPr>
        <w:t>Smart</w:t>
      </w:r>
      <w:proofErr w:type="spellEnd"/>
      <w:r>
        <w:rPr>
          <w:bCs/>
          <w:sz w:val="24"/>
          <w:szCs w:val="24"/>
          <w:lang w:eastAsia="zh-CN"/>
        </w:rPr>
        <w:t xml:space="preserve"> V1640 CNC SG (Dim: 430 x 240 x 240cm/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3.5ton-each)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038F0" w:rsidRDefault="00F147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C6049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Default="00AC3E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16/03/2020</w:t>
      </w:r>
    </w:p>
    <w:p w:rsidR="007C6049" w:rsidRDefault="007C6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C6049" w:rsidRDefault="007C6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7C6049" w:rsidRPr="007C6049" w:rsidRDefault="00AC3E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10am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Pr="000B14C2" w:rsidRDefault="00AC3E1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ASM at 30 &amp; 32 </w:t>
      </w:r>
      <w:proofErr w:type="spellStart"/>
      <w:r>
        <w:rPr>
          <w:bCs/>
          <w:sz w:val="24"/>
          <w:szCs w:val="24"/>
          <w:lang w:eastAsia="zh-CN"/>
        </w:rPr>
        <w:t>Tuas</w:t>
      </w:r>
      <w:proofErr w:type="spellEnd"/>
      <w:r>
        <w:rPr>
          <w:bCs/>
          <w:sz w:val="24"/>
          <w:szCs w:val="24"/>
          <w:lang w:eastAsia="zh-CN"/>
        </w:rPr>
        <w:t xml:space="preserve"> Ave 8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CD0C63">
        <w:rPr>
          <w:sz w:val="24"/>
          <w:lang w:eastAsia="zh-CN"/>
        </w:rPr>
        <w:t xml:space="preserve"> </w:t>
      </w:r>
      <w:r w:rsidR="00AC3E1B">
        <w:rPr>
          <w:sz w:val="24"/>
          <w:lang w:eastAsia="zh-CN"/>
        </w:rPr>
        <w:t>x lorry crane</w:t>
      </w:r>
      <w:r w:rsidR="00CD0C63">
        <w:rPr>
          <w:sz w:val="24"/>
          <w:lang w:eastAsia="zh-CN"/>
        </w:rPr>
        <w:t xml:space="preserve"> 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038F0">
        <w:rPr>
          <w:sz w:val="24"/>
          <w:lang w:eastAsia="zh-CN"/>
        </w:rPr>
        <w:t xml:space="preserve">/rollers </w:t>
      </w:r>
    </w:p>
    <w:p w:rsidR="006D186A" w:rsidRDefault="00905C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AC3E1B" w:rsidRDefault="00AC3E1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obstacles on crane packing area.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7C6049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C3E1B" w:rsidRDefault="00AC3E1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C3E1B" w:rsidRDefault="00AC3E1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C3E1B" w:rsidRDefault="00AC3E1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C3E1B" w:rsidRDefault="00AC3E1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45193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AC3E1B" w:rsidRDefault="00AC3E1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C3E1B" w:rsidRPr="008248D1" w:rsidRDefault="00AC3E1B" w:rsidP="00AC3E1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C3E1B" w:rsidRDefault="00AC3E1B" w:rsidP="00AC3E1B">
      <w:r>
        <w:rPr>
          <w:sz w:val="24"/>
          <w:szCs w:val="24"/>
        </w:rPr>
        <w:t>All personnel at site to ensure that risk control are known and supervisor has to ensure that risk control are in place</w:t>
      </w:r>
      <w:r>
        <w:t xml:space="preserve">  </w:t>
      </w:r>
    </w:p>
    <w:p w:rsidR="00AC3E1B" w:rsidRDefault="00AC3E1B" w:rsidP="00AC3E1B">
      <w:pPr>
        <w:rPr>
          <w:sz w:val="24"/>
          <w:szCs w:val="24"/>
        </w:rPr>
      </w:pPr>
      <w:r>
        <w:rPr>
          <w:sz w:val="24"/>
          <w:szCs w:val="24"/>
        </w:rPr>
        <w:t>All our workers are equip with standard PPE (safety shoe, safety helmet)</w:t>
      </w:r>
    </w:p>
    <w:p w:rsidR="00AC3E1B" w:rsidRPr="00AD14A5" w:rsidRDefault="00AC3E1B" w:rsidP="00AC3E1B">
      <w:pPr>
        <w:rPr>
          <w:sz w:val="24"/>
          <w:szCs w:val="24"/>
        </w:rPr>
      </w:pPr>
      <w:r>
        <w:rPr>
          <w:sz w:val="24"/>
          <w:szCs w:val="24"/>
        </w:rPr>
        <w:t>M.O.M certified forklift operator will be involved in this operation</w:t>
      </w:r>
      <w: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CD01C9" w:rsidRDefault="00763FA8" w:rsidP="00AC3E1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</w:p>
    <w:p w:rsidR="00AC3E1B" w:rsidRPr="00205704" w:rsidRDefault="00AC3E1B" w:rsidP="00AC3E1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rFonts w:hint="eastAsia"/>
          <w:lang w:eastAsia="zh-CN"/>
        </w:rPr>
        <w:t>JOB SCOPE</w:t>
      </w:r>
    </w:p>
    <w:p w:rsidR="00AC3E1B" w:rsidRDefault="00AC3E1B" w:rsidP="00AC3E1B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AC3E1B" w:rsidRPr="009547E5" w:rsidRDefault="00AC3E1B" w:rsidP="00AC3E1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and accessory from workshop</w:t>
      </w:r>
    </w:p>
    <w:p w:rsidR="00AC3E1B" w:rsidRDefault="00AC3E1B" w:rsidP="00AC3E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up machine</w:t>
      </w:r>
    </w:p>
    <w:p w:rsidR="0096775E" w:rsidRDefault="0096775E" w:rsidP="00AC3E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Malaysia lorry</w:t>
      </w:r>
    </w:p>
    <w:p w:rsidR="0096775E" w:rsidRDefault="0096775E" w:rsidP="00AC3E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 prior to moving out of premise</w:t>
      </w:r>
    </w:p>
    <w:p w:rsidR="0096775E" w:rsidRDefault="0096775E" w:rsidP="0096775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6775E" w:rsidRDefault="0096775E" w:rsidP="0096775E">
      <w:pPr>
        <w:ind w:left="720"/>
        <w:rPr>
          <w:sz w:val="24"/>
        </w:rPr>
      </w:pPr>
      <w:r>
        <w:rPr>
          <w:sz w:val="24"/>
        </w:rPr>
        <w:t>Best Regards</w:t>
      </w:r>
    </w:p>
    <w:p w:rsidR="0096775E" w:rsidRDefault="0096775E" w:rsidP="0096775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96775E" w:rsidRDefault="0096775E" w:rsidP="0096775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96775E" w:rsidRDefault="0096775E" w:rsidP="0096775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t xml:space="preserve">              </w:t>
      </w:r>
      <w:r>
        <w:rPr>
          <w:sz w:val="24"/>
        </w:rPr>
        <w:t>Tel: 62824175</w:t>
      </w:r>
      <w:r>
        <w:tab/>
      </w:r>
      <w:bookmarkStart w:id="0" w:name="_GoBack"/>
      <w:bookmarkEnd w:id="0"/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F8A" w:rsidRDefault="007B1F8A">
      <w:r>
        <w:separator/>
      </w:r>
    </w:p>
  </w:endnote>
  <w:endnote w:type="continuationSeparator" w:id="0">
    <w:p w:rsidR="007B1F8A" w:rsidRDefault="007B1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6775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775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F8A" w:rsidRDefault="007B1F8A">
      <w:r>
        <w:separator/>
      </w:r>
    </w:p>
  </w:footnote>
  <w:footnote w:type="continuationSeparator" w:id="0">
    <w:p w:rsidR="007B1F8A" w:rsidRDefault="007B1F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677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96775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47263"/>
    <w:rsid w:val="000513CC"/>
    <w:rsid w:val="000831DB"/>
    <w:rsid w:val="00083B53"/>
    <w:rsid w:val="000B14C2"/>
    <w:rsid w:val="000E48B7"/>
    <w:rsid w:val="00147418"/>
    <w:rsid w:val="00157564"/>
    <w:rsid w:val="001603BC"/>
    <w:rsid w:val="0018220D"/>
    <w:rsid w:val="001A79AD"/>
    <w:rsid w:val="001F45D6"/>
    <w:rsid w:val="00297257"/>
    <w:rsid w:val="002E5BAE"/>
    <w:rsid w:val="00391A33"/>
    <w:rsid w:val="0040063A"/>
    <w:rsid w:val="004021A7"/>
    <w:rsid w:val="00430975"/>
    <w:rsid w:val="00446E52"/>
    <w:rsid w:val="00467CCD"/>
    <w:rsid w:val="00542CC5"/>
    <w:rsid w:val="00575B76"/>
    <w:rsid w:val="005A2F6A"/>
    <w:rsid w:val="005E3EC3"/>
    <w:rsid w:val="00625B41"/>
    <w:rsid w:val="00677DC4"/>
    <w:rsid w:val="006B0D6D"/>
    <w:rsid w:val="006C4117"/>
    <w:rsid w:val="006D186A"/>
    <w:rsid w:val="006F120D"/>
    <w:rsid w:val="006F658B"/>
    <w:rsid w:val="007016C9"/>
    <w:rsid w:val="007038F0"/>
    <w:rsid w:val="007071FD"/>
    <w:rsid w:val="00711935"/>
    <w:rsid w:val="0073503C"/>
    <w:rsid w:val="00763FA8"/>
    <w:rsid w:val="007A5D4B"/>
    <w:rsid w:val="007B1F8A"/>
    <w:rsid w:val="007C6049"/>
    <w:rsid w:val="007E5948"/>
    <w:rsid w:val="007E6F9D"/>
    <w:rsid w:val="008248D1"/>
    <w:rsid w:val="00853AD2"/>
    <w:rsid w:val="00855470"/>
    <w:rsid w:val="008F7E9B"/>
    <w:rsid w:val="00905C55"/>
    <w:rsid w:val="00940648"/>
    <w:rsid w:val="0096775E"/>
    <w:rsid w:val="00976D96"/>
    <w:rsid w:val="009B0018"/>
    <w:rsid w:val="009B421A"/>
    <w:rsid w:val="009B64F4"/>
    <w:rsid w:val="009C3595"/>
    <w:rsid w:val="009F1764"/>
    <w:rsid w:val="00A061A4"/>
    <w:rsid w:val="00A27EBC"/>
    <w:rsid w:val="00A72C6E"/>
    <w:rsid w:val="00A96948"/>
    <w:rsid w:val="00AC385A"/>
    <w:rsid w:val="00AC3988"/>
    <w:rsid w:val="00AC3E1B"/>
    <w:rsid w:val="00AD14A5"/>
    <w:rsid w:val="00AF5C78"/>
    <w:rsid w:val="00B014B7"/>
    <w:rsid w:val="00B36E1D"/>
    <w:rsid w:val="00B62E7E"/>
    <w:rsid w:val="00B776A5"/>
    <w:rsid w:val="00BE0949"/>
    <w:rsid w:val="00C236CF"/>
    <w:rsid w:val="00C84C45"/>
    <w:rsid w:val="00CC2333"/>
    <w:rsid w:val="00CD01C9"/>
    <w:rsid w:val="00CD0C63"/>
    <w:rsid w:val="00CD4E44"/>
    <w:rsid w:val="00CF6E89"/>
    <w:rsid w:val="00D04C2D"/>
    <w:rsid w:val="00D04C47"/>
    <w:rsid w:val="00D14288"/>
    <w:rsid w:val="00D63E8A"/>
    <w:rsid w:val="00D95D0B"/>
    <w:rsid w:val="00DA0070"/>
    <w:rsid w:val="00DA0349"/>
    <w:rsid w:val="00DB3F61"/>
    <w:rsid w:val="00DD6A1A"/>
    <w:rsid w:val="00DE52F9"/>
    <w:rsid w:val="00DF421F"/>
    <w:rsid w:val="00E30442"/>
    <w:rsid w:val="00E35857"/>
    <w:rsid w:val="00E40E90"/>
    <w:rsid w:val="00E45193"/>
    <w:rsid w:val="00E95973"/>
    <w:rsid w:val="00EA2FB5"/>
    <w:rsid w:val="00EC18FD"/>
    <w:rsid w:val="00ED0A49"/>
    <w:rsid w:val="00EE334C"/>
    <w:rsid w:val="00F147AF"/>
    <w:rsid w:val="00F83D1F"/>
    <w:rsid w:val="00FA12A2"/>
    <w:rsid w:val="00FC1B0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4BB6C-BA34-4575-AC8C-3EB8CBDD1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221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2020-03-16T02:50:00Z</cp:lastPrinted>
  <dcterms:created xsi:type="dcterms:W3CDTF">2020-03-16T02:50:00Z</dcterms:created>
  <dcterms:modified xsi:type="dcterms:W3CDTF">2020-03-16T02:50:00Z</dcterms:modified>
</cp:coreProperties>
</file>