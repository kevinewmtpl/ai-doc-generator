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E0FA5" w14:textId="77777777" w:rsidR="00407D87" w:rsidRDefault="00407D87" w:rsidP="00407D87">
      <w:pPr>
        <w:pStyle w:val="Title"/>
        <w:jc w:val="left"/>
        <w:rPr>
          <w:lang w:eastAsia="zh-CN"/>
        </w:rPr>
      </w:pPr>
    </w:p>
    <w:p w14:paraId="3B932371" w14:textId="0841E941" w:rsidR="00407D87" w:rsidRDefault="00407D87" w:rsidP="00407D8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02F301E" w14:textId="77777777" w:rsidR="00B349F8" w:rsidRDefault="00B349F8" w:rsidP="00407D87">
      <w:pPr>
        <w:rPr>
          <w:sz w:val="24"/>
        </w:rPr>
      </w:pPr>
    </w:p>
    <w:p w14:paraId="65531C65" w14:textId="203D0680" w:rsidR="00407D87" w:rsidRDefault="00407D87" w:rsidP="00407D8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F116F">
        <w:rPr>
          <w:sz w:val="24"/>
        </w:rPr>
        <w:t>07</w:t>
      </w:r>
      <w:r w:rsidR="002F116F" w:rsidRPr="002F116F">
        <w:rPr>
          <w:sz w:val="24"/>
          <w:vertAlign w:val="superscript"/>
        </w:rPr>
        <w:t>th</w:t>
      </w:r>
      <w:r w:rsidR="002F116F">
        <w:rPr>
          <w:sz w:val="24"/>
        </w:rPr>
        <w:t xml:space="preserve"> Aug 2025</w:t>
      </w:r>
    </w:p>
    <w:p w14:paraId="40753844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BFC5FEB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BF8A4B2" w14:textId="60D6BBF1" w:rsidR="00407D87" w:rsidRPr="00214990" w:rsidRDefault="00407D87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r w:rsidR="0080629E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 xml:space="preserve"> unit machine</w:t>
      </w:r>
      <w:r w:rsidR="0080629E">
        <w:rPr>
          <w:bCs/>
          <w:sz w:val="24"/>
          <w:szCs w:val="24"/>
          <w:lang w:eastAsia="zh-CN"/>
        </w:rPr>
        <w:t xml:space="preserve"> from existing location</w:t>
      </w:r>
      <w:r w:rsidR="002F116F">
        <w:rPr>
          <w:bCs/>
          <w:sz w:val="24"/>
          <w:szCs w:val="24"/>
          <w:lang w:eastAsia="zh-CN"/>
        </w:rPr>
        <w:t xml:space="preserve"> at Bay 4 to loading bay, hoist up onto low-bed, transfer to Bay 5, unload, shift and position into factory premise </w:t>
      </w:r>
    </w:p>
    <w:p w14:paraId="1CD310EA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3CA916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400F2014" w14:textId="253FFF93" w:rsidR="0080629E" w:rsidRDefault="00407D87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</w:t>
      </w:r>
      <w:r w:rsidR="0080629E">
        <w:rPr>
          <w:bCs/>
          <w:sz w:val="24"/>
          <w:szCs w:val="24"/>
          <w:lang w:eastAsia="zh-CN"/>
        </w:rPr>
        <w:t>it</w:t>
      </w:r>
      <w:proofErr w:type="gramEnd"/>
      <w:r w:rsidR="0080629E">
        <w:rPr>
          <w:bCs/>
          <w:sz w:val="24"/>
          <w:szCs w:val="24"/>
          <w:lang w:eastAsia="zh-CN"/>
        </w:rPr>
        <w:t xml:space="preserve"> </w:t>
      </w:r>
      <w:r w:rsidR="002F116F">
        <w:rPr>
          <w:bCs/>
          <w:sz w:val="24"/>
          <w:szCs w:val="24"/>
          <w:lang w:eastAsia="zh-CN"/>
        </w:rPr>
        <w:t>STN 550 Lathe machine</w:t>
      </w:r>
    </w:p>
    <w:p w14:paraId="708B29C8" w14:textId="70BBE1BD" w:rsidR="00407D87" w:rsidRPr="002005C2" w:rsidRDefault="0080629E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2F116F">
        <w:rPr>
          <w:bCs/>
          <w:sz w:val="24"/>
          <w:szCs w:val="24"/>
          <w:lang w:eastAsia="zh-CN"/>
        </w:rPr>
        <w:t>20</w:t>
      </w:r>
      <w:r>
        <w:rPr>
          <w:bCs/>
          <w:sz w:val="24"/>
          <w:szCs w:val="24"/>
          <w:lang w:eastAsia="zh-CN"/>
        </w:rPr>
        <w:t xml:space="preserve">, 000 kg </w:t>
      </w:r>
    </w:p>
    <w:p w14:paraId="25CEC668" w14:textId="77777777" w:rsidR="00407D87" w:rsidRPr="00311434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89E5B3A" w14:textId="77777777" w:rsidR="00407D87" w:rsidRPr="00011C41" w:rsidRDefault="00407D87" w:rsidP="00407D87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3E1E7293" w14:textId="77777777" w:rsidR="00407D87" w:rsidRPr="0012420B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311E3537" w14:textId="77777777" w:rsidR="00407D87" w:rsidRPr="0012420B" w:rsidRDefault="00407D87" w:rsidP="00407D8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0A598AC" w14:textId="2B9D811A" w:rsidR="00407D87" w:rsidRDefault="00407D87" w:rsidP="0080629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14:paraId="2D698800" w14:textId="512FB10D" w:rsidR="0080629E" w:rsidRPr="0080629E" w:rsidRDefault="0080629E" w:rsidP="0080629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BDECDFC" w14:textId="77777777" w:rsidR="00407D87" w:rsidRDefault="00407D87" w:rsidP="00407D87">
      <w:pPr>
        <w:rPr>
          <w:sz w:val="24"/>
          <w:lang w:eastAsia="zh-CN"/>
        </w:rPr>
      </w:pPr>
    </w:p>
    <w:p w14:paraId="1D910BAC" w14:textId="77777777" w:rsidR="00407D87" w:rsidRPr="00011C41" w:rsidRDefault="00407D87" w:rsidP="00407D8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799821" w14:textId="408EC1DD" w:rsidR="00407D87" w:rsidRPr="00011C41" w:rsidRDefault="00407D87" w:rsidP="00407D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2F116F">
        <w:rPr>
          <w:bCs/>
          <w:sz w:val="24"/>
          <w:szCs w:val="24"/>
          <w:lang w:eastAsia="zh-CN"/>
        </w:rPr>
        <w:t>30</w:t>
      </w:r>
      <w:r>
        <w:rPr>
          <w:bCs/>
          <w:sz w:val="24"/>
          <w:szCs w:val="24"/>
          <w:lang w:eastAsia="zh-CN"/>
        </w:rPr>
        <w:t xml:space="preserve"> am  </w:t>
      </w:r>
    </w:p>
    <w:p w14:paraId="33CE113E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378368B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5D11CC2" w14:textId="77777777" w:rsidR="00407D87" w:rsidRDefault="00407D87" w:rsidP="00407D87">
      <w:pPr>
        <w:pStyle w:val="Heading4"/>
      </w:pPr>
      <w:r>
        <w:t xml:space="preserve">273 Jalan Ahmad Ibrahim </w:t>
      </w:r>
    </w:p>
    <w:p w14:paraId="3249030A" w14:textId="77777777" w:rsidR="00407D87" w:rsidRPr="00211B45" w:rsidRDefault="00407D87" w:rsidP="00407D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14:paraId="360651D4" w14:textId="77777777" w:rsidR="00407D87" w:rsidRDefault="00407D87" w:rsidP="00407D87">
      <w:pPr>
        <w:rPr>
          <w:lang w:eastAsia="zh-CN"/>
        </w:rPr>
      </w:pPr>
    </w:p>
    <w:p w14:paraId="2B7DF886" w14:textId="77777777" w:rsidR="00407D87" w:rsidRPr="00A87152" w:rsidRDefault="00407D87" w:rsidP="00407D87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AB40399" w14:textId="0225AF44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14:paraId="6BE0678E" w14:textId="39B24930" w:rsidR="002F116F" w:rsidRDefault="002F116F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100ton mobile crane</w:t>
      </w:r>
    </w:p>
    <w:p w14:paraId="5281BBCD" w14:textId="731D9D84" w:rsidR="0080629E" w:rsidRDefault="0080629E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F116F">
        <w:rPr>
          <w:sz w:val="24"/>
          <w:lang w:eastAsia="zh-CN"/>
        </w:rPr>
        <w:t>low-bed</w:t>
      </w:r>
    </w:p>
    <w:p w14:paraId="06FAD309" w14:textId="7762D57F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0629E">
        <w:rPr>
          <w:sz w:val="24"/>
          <w:lang w:eastAsia="zh-CN"/>
        </w:rPr>
        <w:t xml:space="preserve">ydraulic/hand </w:t>
      </w:r>
      <w:r>
        <w:rPr>
          <w:sz w:val="24"/>
          <w:lang w:eastAsia="zh-CN"/>
        </w:rPr>
        <w:t>jack</w:t>
      </w:r>
    </w:p>
    <w:p w14:paraId="5F7EBA90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33191D42" w14:textId="77777777" w:rsid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BC80C4B" w14:textId="3DDA4519" w:rsidR="00407D87" w:rsidRDefault="00531DD2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</w:t>
      </w:r>
      <w:r w:rsidR="00407D87">
        <w:rPr>
          <w:sz w:val="24"/>
          <w:lang w:eastAsia="zh-CN"/>
        </w:rPr>
        <w:t>oller/</w:t>
      </w:r>
      <w:r>
        <w:rPr>
          <w:sz w:val="24"/>
          <w:lang w:eastAsia="zh-CN"/>
        </w:rPr>
        <w:t>rollers</w:t>
      </w:r>
    </w:p>
    <w:p w14:paraId="76A178C8" w14:textId="5230C28B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(for epoxy floor protection)</w:t>
      </w:r>
    </w:p>
    <w:p w14:paraId="3E1C4B88" w14:textId="77777777" w:rsidR="00E8568A" w:rsidRDefault="00E8568A" w:rsidP="00E8568A">
      <w:pPr>
        <w:jc w:val="center"/>
        <w:rPr>
          <w:sz w:val="24"/>
          <w:lang w:eastAsia="zh-CN"/>
        </w:rPr>
      </w:pPr>
    </w:p>
    <w:p w14:paraId="38D46977" w14:textId="3449F566" w:rsidR="00407D87" w:rsidRPr="002005C2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7DED3B2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new location</w:t>
      </w:r>
    </w:p>
    <w:p w14:paraId="1DF6D91A" w14:textId="0A7BB6E4" w:rsid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not involved enter unintentionally </w:t>
      </w:r>
    </w:p>
    <w:p w14:paraId="493FDD45" w14:textId="77777777" w:rsid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E1B2132" w14:textId="755ED533" w:rsidR="00B349F8" w:rsidRDefault="00B349F8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5B41FC2" w14:textId="53C146A9" w:rsid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521E26CD" w14:textId="348E5B6A" w:rsidR="00B349F8" w:rsidRP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14:paraId="542A5BF5" w14:textId="77777777" w:rsidR="00B349F8" w:rsidRDefault="00B349F8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75DCEE0" w14:textId="6DB15B43" w:rsidR="00B349F8" w:rsidRDefault="00B349F8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14:paraId="512CD51B" w14:textId="244BDB7B" w:rsidR="00B349F8" w:rsidRPr="00B349F8" w:rsidRDefault="00B349F8" w:rsidP="00407D8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mobile/lorry crane operator will be involved in this operation </w:t>
      </w:r>
    </w:p>
    <w:p w14:paraId="4A6C28DB" w14:textId="77777777" w:rsidR="00407D87" w:rsidRDefault="00407D87" w:rsidP="00407D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268478E" w14:textId="77777777" w:rsidR="00407D87" w:rsidRPr="008248D1" w:rsidRDefault="00407D87" w:rsidP="00407D8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978422" w14:textId="77777777" w:rsidR="00B349F8" w:rsidRDefault="00B349F8" w:rsidP="00407D87">
      <w:pPr>
        <w:rPr>
          <w:sz w:val="24"/>
          <w:szCs w:val="24"/>
        </w:rPr>
      </w:pPr>
      <w:r>
        <w:rPr>
          <w:sz w:val="24"/>
          <w:szCs w:val="24"/>
        </w:rPr>
        <w:t>Barricade off work area with safety cones, red/white tape and lifting in operation signage</w:t>
      </w:r>
    </w:p>
    <w:p w14:paraId="658DDEF0" w14:textId="698125E4" w:rsidR="00407D87" w:rsidRDefault="00407D87" w:rsidP="00407D87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>
        <w:t xml:space="preserve">  </w:t>
      </w:r>
    </w:p>
    <w:p w14:paraId="0EAE7A8D" w14:textId="77777777" w:rsidR="00407D87" w:rsidRDefault="00407D87" w:rsidP="00407D87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are </w:t>
      </w:r>
      <w:proofErr w:type="gramStart"/>
      <w:r>
        <w:rPr>
          <w:sz w:val="24"/>
          <w:szCs w:val="24"/>
        </w:rPr>
        <w:t>equip</w:t>
      </w:r>
      <w:proofErr w:type="gramEnd"/>
      <w:r>
        <w:rPr>
          <w:sz w:val="24"/>
          <w:szCs w:val="24"/>
        </w:rPr>
        <w:t xml:space="preserve"> with standard PPE (safety shoe, safety glass)</w:t>
      </w:r>
    </w:p>
    <w:p w14:paraId="56A03323" w14:textId="77777777" w:rsidR="00407D87" w:rsidRDefault="00407D87" w:rsidP="00407D87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14:paraId="5AD69D3B" w14:textId="77777777" w:rsidR="00407D87" w:rsidRDefault="00407D87" w:rsidP="00407D87">
      <w:r>
        <w:rPr>
          <w:sz w:val="24"/>
          <w:szCs w:val="24"/>
        </w:rPr>
        <w:t xml:space="preserve">Lifting operation are supervise by M.O.M certified lifting supervisor, rigger and signalman </w:t>
      </w:r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765AC044" w14:textId="77777777" w:rsidR="00407D87" w:rsidRDefault="00407D87" w:rsidP="00407D87">
      <w:pPr>
        <w:rPr>
          <w:b/>
          <w:sz w:val="32"/>
          <w:szCs w:val="32"/>
          <w:u w:val="single"/>
          <w:lang w:eastAsia="zh-CN"/>
        </w:rPr>
      </w:pPr>
    </w:p>
    <w:p w14:paraId="128ED6C2" w14:textId="77777777" w:rsidR="00407D87" w:rsidRPr="006919D2" w:rsidRDefault="00407D87" w:rsidP="00407D87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0CD1933E" w14:textId="4F0377AD" w:rsidR="00407D87" w:rsidRPr="006476FC" w:rsidRDefault="00407D87" w:rsidP="00407D8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Lift up machine using </w:t>
      </w:r>
      <w:r w:rsidR="0080629E">
        <w:rPr>
          <w:b w:val="0"/>
          <w:sz w:val="24"/>
          <w:u w:val="none"/>
          <w:lang w:eastAsia="zh-CN"/>
        </w:rPr>
        <w:t>hydraulic/</w:t>
      </w:r>
      <w:r>
        <w:rPr>
          <w:b w:val="0"/>
          <w:sz w:val="24"/>
          <w:u w:val="none"/>
          <w:lang w:eastAsia="zh-CN"/>
        </w:rPr>
        <w:t>hand jack</w:t>
      </w:r>
    </w:p>
    <w:p w14:paraId="5F0A5EEE" w14:textId="2FE0AB10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</w:t>
      </w:r>
      <w:r w:rsidR="0080629E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under machine b</w:t>
      </w:r>
      <w:r w:rsidR="00531DD2">
        <w:rPr>
          <w:b w:val="0"/>
          <w:sz w:val="24"/>
          <w:u w:val="none"/>
          <w:lang w:eastAsia="zh-CN"/>
        </w:rPr>
        <w:t>ed</w:t>
      </w:r>
      <w:r>
        <w:rPr>
          <w:b w:val="0"/>
          <w:sz w:val="24"/>
          <w:u w:val="none"/>
          <w:lang w:eastAsia="zh-CN"/>
        </w:rPr>
        <w:t xml:space="preserve"> </w:t>
      </w:r>
    </w:p>
    <w:p w14:paraId="2BE8AD26" w14:textId="40DC7A65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</w:t>
      </w:r>
      <w:r w:rsidR="0080629E">
        <w:rPr>
          <w:b w:val="0"/>
          <w:sz w:val="24"/>
          <w:u w:val="none"/>
          <w:lang w:eastAsia="zh-CN"/>
        </w:rPr>
        <w:t>existing location</w:t>
      </w:r>
      <w:r>
        <w:rPr>
          <w:b w:val="0"/>
          <w:sz w:val="24"/>
          <w:u w:val="none"/>
          <w:lang w:eastAsia="zh-CN"/>
        </w:rPr>
        <w:t xml:space="preserve"> to loading area </w:t>
      </w:r>
    </w:p>
    <w:p w14:paraId="184758BC" w14:textId="3DC8A49A" w:rsidR="00407D87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Riggers to i</w:t>
      </w:r>
      <w:r w:rsidR="00407D87">
        <w:rPr>
          <w:b w:val="0"/>
          <w:sz w:val="24"/>
          <w:u w:val="none"/>
          <w:lang w:eastAsia="zh-CN"/>
        </w:rPr>
        <w:t xml:space="preserve">nsert sling to crane hook </w:t>
      </w:r>
    </w:p>
    <w:p w14:paraId="46F5169C" w14:textId="72FF12EE" w:rsidR="0080629E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sling to rigging point of machine</w:t>
      </w:r>
    </w:p>
    <w:p w14:paraId="0423D42E" w14:textId="19845190" w:rsidR="00407D87" w:rsidRDefault="002F116F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Mobile</w:t>
      </w:r>
      <w:r w:rsidR="0080629E">
        <w:rPr>
          <w:b w:val="0"/>
          <w:sz w:val="24"/>
          <w:u w:val="none"/>
          <w:lang w:eastAsia="zh-CN"/>
        </w:rPr>
        <w:t xml:space="preserve"> crane to h</w:t>
      </w:r>
      <w:r w:rsidR="00407D87">
        <w:rPr>
          <w:b w:val="0"/>
          <w:sz w:val="24"/>
          <w:u w:val="none"/>
          <w:lang w:eastAsia="zh-CN"/>
        </w:rPr>
        <w:t xml:space="preserve">oist up machine and load </w:t>
      </w:r>
      <w:r w:rsidR="0080629E">
        <w:rPr>
          <w:b w:val="0"/>
          <w:sz w:val="24"/>
          <w:u w:val="none"/>
          <w:lang w:eastAsia="zh-CN"/>
        </w:rPr>
        <w:t xml:space="preserve">up onto </w:t>
      </w:r>
      <w:r>
        <w:rPr>
          <w:b w:val="0"/>
          <w:sz w:val="24"/>
          <w:u w:val="none"/>
          <w:lang w:eastAsia="zh-CN"/>
        </w:rPr>
        <w:t>low-bed</w:t>
      </w:r>
      <w:r w:rsidR="00407D87">
        <w:rPr>
          <w:b w:val="0"/>
          <w:sz w:val="24"/>
          <w:u w:val="none"/>
          <w:lang w:eastAsia="zh-CN"/>
        </w:rPr>
        <w:t xml:space="preserve"> </w:t>
      </w:r>
    </w:p>
    <w:p w14:paraId="6D8F9ECF" w14:textId="02B21184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machine </w:t>
      </w:r>
      <w:r w:rsidR="0080629E">
        <w:rPr>
          <w:b w:val="0"/>
          <w:sz w:val="24"/>
          <w:u w:val="none"/>
          <w:lang w:eastAsia="zh-CN"/>
        </w:rPr>
        <w:t xml:space="preserve">to bay </w:t>
      </w:r>
      <w:r w:rsidR="00B349F8">
        <w:rPr>
          <w:b w:val="0"/>
          <w:sz w:val="24"/>
          <w:u w:val="none"/>
          <w:lang w:eastAsia="zh-CN"/>
        </w:rPr>
        <w:t>5</w:t>
      </w:r>
    </w:p>
    <w:p w14:paraId="3E7B1528" w14:textId="77777777" w:rsidR="00531DD2" w:rsidRDefault="00531DD2" w:rsidP="00407D87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39CC4A95" w14:textId="590F63F8" w:rsidR="00407D87" w:rsidRDefault="00B349F8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Mobile</w:t>
      </w:r>
      <w:r w:rsidR="0080629E">
        <w:rPr>
          <w:b w:val="0"/>
          <w:sz w:val="24"/>
          <w:u w:val="none"/>
          <w:lang w:eastAsia="zh-CN"/>
        </w:rPr>
        <w:t xml:space="preserve"> crane to h</w:t>
      </w:r>
      <w:r w:rsidR="00407D87">
        <w:rPr>
          <w:b w:val="0"/>
          <w:sz w:val="24"/>
          <w:u w:val="none"/>
          <w:lang w:eastAsia="zh-CN"/>
        </w:rPr>
        <w:t xml:space="preserve">oist down machine from </w:t>
      </w:r>
      <w:r>
        <w:rPr>
          <w:b w:val="0"/>
          <w:sz w:val="24"/>
          <w:u w:val="none"/>
          <w:lang w:eastAsia="zh-CN"/>
        </w:rPr>
        <w:t>low-bed</w:t>
      </w:r>
    </w:p>
    <w:p w14:paraId="649C79F3" w14:textId="77151634" w:rsidR="0080629E" w:rsidRDefault="0080629E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machine to near ground level</w:t>
      </w:r>
    </w:p>
    <w:p w14:paraId="6D5618CF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rollers under machine bed</w:t>
      </w:r>
    </w:p>
    <w:p w14:paraId="1B029F82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and transport machine into factory premise </w:t>
      </w:r>
    </w:p>
    <w:p w14:paraId="4EADFDB1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14:paraId="03EA4360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 and insert levelling pad under machine bed</w:t>
      </w:r>
    </w:p>
    <w:p w14:paraId="4D2765B5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B75B48E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14:paraId="6D9CA9B0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E26B9C1" w14:textId="77777777" w:rsidR="00407D87" w:rsidRDefault="00407D87" w:rsidP="00407D87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EB0DB7C" w14:textId="6E96D4F1" w:rsidR="00407D87" w:rsidRPr="00BF5C83" w:rsidRDefault="00407D87" w:rsidP="00407D8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14:paraId="01E0EAA2" w14:textId="0456A344" w:rsidR="00407D87" w:rsidRDefault="0080629E" w:rsidP="00407D8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407D87">
        <w:rPr>
          <w:b w:val="0"/>
          <w:sz w:val="24"/>
          <w:u w:val="none"/>
        </w:rPr>
        <w:t>Zailani</w:t>
      </w:r>
      <w:proofErr w:type="spellEnd"/>
    </w:p>
    <w:p w14:paraId="2C960060" w14:textId="77777777" w:rsidR="00407D87" w:rsidRDefault="00407D87" w:rsidP="00407D8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11992D36" w14:textId="77777777" w:rsidR="00407D87" w:rsidRPr="0001590F" w:rsidRDefault="00407D87" w:rsidP="00407D8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 62824175</w:t>
      </w:r>
    </w:p>
    <w:p w14:paraId="49722D51" w14:textId="71328E89" w:rsidR="006467DA" w:rsidRPr="00407D87" w:rsidRDefault="006467DA" w:rsidP="00407D87"/>
    <w:sectPr w:rsidR="006467DA" w:rsidRPr="00407D8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726CF1" w14:textId="77777777" w:rsidR="004242D5" w:rsidRDefault="004242D5">
      <w:r>
        <w:separator/>
      </w:r>
    </w:p>
  </w:endnote>
  <w:endnote w:type="continuationSeparator" w:id="0">
    <w:p w14:paraId="1FB36A9E" w14:textId="77777777" w:rsidR="004242D5" w:rsidRDefault="0042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CE721" w14:textId="2216A218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65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E8568A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A4344" w14:textId="77777777" w:rsidR="004242D5" w:rsidRDefault="004242D5">
      <w:r>
        <w:separator/>
      </w:r>
    </w:p>
  </w:footnote>
  <w:footnote w:type="continuationSeparator" w:id="0">
    <w:p w14:paraId="29BF6ADF" w14:textId="77777777" w:rsidR="004242D5" w:rsidRDefault="00424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F4B85" w14:textId="7843356C" w:rsidR="006467DA" w:rsidRPr="0080629E" w:rsidRDefault="00407D87" w:rsidP="0080629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9D41095" wp14:editId="4B9F3EB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116F">
      <w:rPr>
        <w:b/>
        <w:color w:val="0000FF"/>
        <w:sz w:val="28"/>
      </w:rPr>
      <w:t xml:space="preserve">                  </w:t>
    </w:r>
    <w:r w:rsidR="0080629E">
      <w:rPr>
        <w:b/>
        <w:color w:val="0000FF"/>
        <w:sz w:val="28"/>
      </w:rPr>
      <w:t xml:space="preserve"> </w:t>
    </w:r>
    <w:r w:rsidR="006467DA">
      <w:rPr>
        <w:b/>
        <w:color w:val="0000FF"/>
        <w:sz w:val="28"/>
      </w:rPr>
      <w:t>ERIC WONG MACHINERY TRANSPORTATION PTE LTD</w:t>
    </w:r>
  </w:p>
  <w:p w14:paraId="6390DE65" w14:textId="01FF4D91" w:rsidR="006467DA" w:rsidRDefault="002F116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539347</w:t>
    </w:r>
  </w:p>
  <w:p w14:paraId="47B0A18E" w14:textId="1E9A31BE" w:rsidR="006467DA" w:rsidRDefault="00913CA3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5E32AEC2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9673113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66D2959E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600466">
    <w:abstractNumId w:val="2"/>
  </w:num>
  <w:num w:numId="2" w16cid:durableId="1565683291">
    <w:abstractNumId w:val="4"/>
  </w:num>
  <w:num w:numId="3" w16cid:durableId="905064706">
    <w:abstractNumId w:val="0"/>
  </w:num>
  <w:num w:numId="4" w16cid:durableId="1097142326">
    <w:abstractNumId w:val="9"/>
  </w:num>
  <w:num w:numId="5" w16cid:durableId="1016076065">
    <w:abstractNumId w:val="5"/>
  </w:num>
  <w:num w:numId="6" w16cid:durableId="1420249195">
    <w:abstractNumId w:val="6"/>
  </w:num>
  <w:num w:numId="7" w16cid:durableId="97527567">
    <w:abstractNumId w:val="3"/>
  </w:num>
  <w:num w:numId="8" w16cid:durableId="1914705786">
    <w:abstractNumId w:val="7"/>
  </w:num>
  <w:num w:numId="9" w16cid:durableId="1086539304">
    <w:abstractNumId w:val="1"/>
  </w:num>
  <w:num w:numId="10" w16cid:durableId="1302266909">
    <w:abstractNumId w:val="8"/>
  </w:num>
  <w:num w:numId="11" w16cid:durableId="179872003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245779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A25D2"/>
    <w:rsid w:val="001F5380"/>
    <w:rsid w:val="00210BA1"/>
    <w:rsid w:val="00241657"/>
    <w:rsid w:val="00257C21"/>
    <w:rsid w:val="002D6D8A"/>
    <w:rsid w:val="002F116F"/>
    <w:rsid w:val="00334C7D"/>
    <w:rsid w:val="003C43A5"/>
    <w:rsid w:val="003D3BEA"/>
    <w:rsid w:val="003E3B6B"/>
    <w:rsid w:val="00407D87"/>
    <w:rsid w:val="00415A40"/>
    <w:rsid w:val="004242D5"/>
    <w:rsid w:val="00466C7A"/>
    <w:rsid w:val="004B1970"/>
    <w:rsid w:val="004C039D"/>
    <w:rsid w:val="004C2617"/>
    <w:rsid w:val="00503E70"/>
    <w:rsid w:val="00531DD2"/>
    <w:rsid w:val="005333BC"/>
    <w:rsid w:val="00534F50"/>
    <w:rsid w:val="00557513"/>
    <w:rsid w:val="00566474"/>
    <w:rsid w:val="00581AFF"/>
    <w:rsid w:val="005C0841"/>
    <w:rsid w:val="00634800"/>
    <w:rsid w:val="006467DA"/>
    <w:rsid w:val="00663BC0"/>
    <w:rsid w:val="006D440D"/>
    <w:rsid w:val="007066F2"/>
    <w:rsid w:val="00724AD3"/>
    <w:rsid w:val="00735210"/>
    <w:rsid w:val="00742D33"/>
    <w:rsid w:val="00743EF6"/>
    <w:rsid w:val="00746A35"/>
    <w:rsid w:val="007F701F"/>
    <w:rsid w:val="0080629E"/>
    <w:rsid w:val="008225C1"/>
    <w:rsid w:val="008274F1"/>
    <w:rsid w:val="00860CD2"/>
    <w:rsid w:val="00892332"/>
    <w:rsid w:val="00895D5D"/>
    <w:rsid w:val="0089628B"/>
    <w:rsid w:val="00913CA3"/>
    <w:rsid w:val="00933FF0"/>
    <w:rsid w:val="00971AE8"/>
    <w:rsid w:val="0099046A"/>
    <w:rsid w:val="009B25E0"/>
    <w:rsid w:val="009B5A5C"/>
    <w:rsid w:val="009F3770"/>
    <w:rsid w:val="00A1115F"/>
    <w:rsid w:val="00A84205"/>
    <w:rsid w:val="00A93B6F"/>
    <w:rsid w:val="00AB583B"/>
    <w:rsid w:val="00B349F8"/>
    <w:rsid w:val="00B61A87"/>
    <w:rsid w:val="00BA1CDC"/>
    <w:rsid w:val="00BA65F8"/>
    <w:rsid w:val="00BF1F53"/>
    <w:rsid w:val="00BF5DBB"/>
    <w:rsid w:val="00C03735"/>
    <w:rsid w:val="00C25A49"/>
    <w:rsid w:val="00C90E43"/>
    <w:rsid w:val="00C95881"/>
    <w:rsid w:val="00D5045F"/>
    <w:rsid w:val="00D51A21"/>
    <w:rsid w:val="00DB6F3A"/>
    <w:rsid w:val="00E4630B"/>
    <w:rsid w:val="00E76DB5"/>
    <w:rsid w:val="00E8568A"/>
    <w:rsid w:val="00E86532"/>
    <w:rsid w:val="00E95CFA"/>
    <w:rsid w:val="00EC1220"/>
    <w:rsid w:val="00EC1B89"/>
    <w:rsid w:val="00EC37A1"/>
    <w:rsid w:val="00EF789A"/>
    <w:rsid w:val="00F161A3"/>
    <w:rsid w:val="00F36CE9"/>
    <w:rsid w:val="00F77A1A"/>
    <w:rsid w:val="00FB5E18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74748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2018-05-14T04:46:00Z</cp:lastPrinted>
  <dcterms:created xsi:type="dcterms:W3CDTF">2025-08-06T06:25:00Z</dcterms:created>
  <dcterms:modified xsi:type="dcterms:W3CDTF">2025-08-06T06:25:00Z</dcterms:modified>
</cp:coreProperties>
</file>