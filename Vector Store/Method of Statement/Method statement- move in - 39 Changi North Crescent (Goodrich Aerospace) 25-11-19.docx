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2827E4">
      <w:pPr>
        <w:rPr>
          <w:sz w:val="24"/>
          <w:lang w:eastAsia="zh-CN"/>
        </w:rPr>
      </w:pPr>
      <w:r>
        <w:rPr>
          <w:sz w:val="24"/>
        </w:rPr>
        <w:t>Date: 22</w:t>
      </w:r>
      <w:r w:rsidRPr="002827E4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6175E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827E4">
        <w:rPr>
          <w:sz w:val="24"/>
          <w:lang w:eastAsia="zh-CN"/>
        </w:rPr>
        <w:t>unload 3 cases of 1 unit machine from 1 x 20ft GP container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XO55-500 3D Coordinate CMM</w:t>
      </w:r>
    </w:p>
    <w:p w:rsidR="00767049" w:rsidRDefault="002827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158 x 148 x 177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278 kg</w:t>
      </w:r>
    </w:p>
    <w:p w:rsidR="002827E4" w:rsidRDefault="002827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2: 107 x 128 x 130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210 kg</w:t>
      </w:r>
    </w:p>
    <w:p w:rsidR="0087327A" w:rsidRDefault="0087327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140 x 110 x 103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235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827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25/11</w:t>
      </w:r>
      <w:r w:rsidR="006175E6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87327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12C02" w:rsidP="00707B09">
      <w:pPr>
        <w:pStyle w:val="Heading4"/>
      </w:pPr>
      <w:r>
        <w:t>39 Changi North Crescent</w:t>
      </w:r>
    </w:p>
    <w:p w:rsidR="00707B09" w:rsidRPr="00707B09" w:rsidRDefault="00512C0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Goodrich Aerospace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7327A" w:rsidRDefault="0087327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76704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7327A" w:rsidRDefault="0087327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2827E4">
        <w:rPr>
          <w:sz w:val="24"/>
          <w:lang w:eastAsia="zh-CN"/>
        </w:rPr>
        <w:t xml:space="preserve"> at designated location (back to back with container)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 from container onto lorry chassis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>under machine stand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area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8E8" w:rsidRDefault="000548E8">
      <w:r>
        <w:separator/>
      </w:r>
    </w:p>
  </w:endnote>
  <w:endnote w:type="continuationSeparator" w:id="0">
    <w:p w:rsidR="000548E8" w:rsidRDefault="00054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327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327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8E8" w:rsidRDefault="000548E8">
      <w:r>
        <w:separator/>
      </w:r>
    </w:p>
  </w:footnote>
  <w:footnote w:type="continuationSeparator" w:id="0">
    <w:p w:rsidR="000548E8" w:rsidRDefault="00054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7327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7327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30061F"/>
    <w:rsid w:val="00370D03"/>
    <w:rsid w:val="00425424"/>
    <w:rsid w:val="00431476"/>
    <w:rsid w:val="00512C02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C1EC8"/>
    <w:rsid w:val="00A525B4"/>
    <w:rsid w:val="00A64537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328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2019-10-14T05:47:00Z</cp:lastPrinted>
  <dcterms:created xsi:type="dcterms:W3CDTF">2019-11-22T05:58:00Z</dcterms:created>
  <dcterms:modified xsi:type="dcterms:W3CDTF">2019-11-22T05:58:00Z</dcterms:modified>
</cp:coreProperties>
</file>