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5056B0" w:rsidRDefault="005056B0">
      <w:pPr>
        <w:rPr>
          <w:sz w:val="24"/>
        </w:rPr>
      </w:pPr>
    </w:p>
    <w:p w:rsidR="00EE527F" w:rsidRDefault="000565C2">
      <w:pPr>
        <w:rPr>
          <w:sz w:val="24"/>
          <w:lang w:eastAsia="zh-CN"/>
        </w:rPr>
      </w:pPr>
      <w:r>
        <w:rPr>
          <w:sz w:val="24"/>
        </w:rPr>
        <w:t>Date: 11</w:t>
      </w:r>
      <w:r w:rsidRPr="000565C2">
        <w:rPr>
          <w:sz w:val="24"/>
          <w:vertAlign w:val="superscript"/>
        </w:rPr>
        <w:t>th</w:t>
      </w:r>
      <w:r>
        <w:rPr>
          <w:sz w:val="24"/>
        </w:rPr>
        <w:t xml:space="preserve"> Mar 2024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43B4A" w:rsidRDefault="00033E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up machine</w:t>
      </w:r>
      <w:r w:rsidR="00360DBE">
        <w:rPr>
          <w:sz w:val="24"/>
          <w:lang w:eastAsia="zh-CN"/>
        </w:rPr>
        <w:t xml:space="preserve"> </w:t>
      </w:r>
      <w:r w:rsidR="00516F87">
        <w:rPr>
          <w:sz w:val="24"/>
          <w:lang w:eastAsia="zh-CN"/>
        </w:rPr>
        <w:t xml:space="preserve">and accessories </w:t>
      </w:r>
      <w:r w:rsidR="00360DBE">
        <w:rPr>
          <w:sz w:val="24"/>
          <w:lang w:eastAsia="zh-CN"/>
        </w:rPr>
        <w:t xml:space="preserve">using </w:t>
      </w:r>
      <w:r w:rsidR="00E87FDA">
        <w:rPr>
          <w:sz w:val="24"/>
          <w:lang w:eastAsia="zh-CN"/>
        </w:rPr>
        <w:t xml:space="preserve">factory </w:t>
      </w:r>
      <w:r w:rsidR="00360DBE">
        <w:rPr>
          <w:sz w:val="24"/>
          <w:lang w:eastAsia="zh-CN"/>
        </w:rPr>
        <w:t>overhead crane</w:t>
      </w:r>
      <w:r w:rsidR="00D20784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>load onto wooden base</w:t>
      </w:r>
      <w:r w:rsidR="008919BC">
        <w:rPr>
          <w:sz w:val="24"/>
          <w:lang w:eastAsia="zh-CN"/>
        </w:rPr>
        <w:t xml:space="preserve">, </w:t>
      </w:r>
      <w:r w:rsidR="00D20784">
        <w:rPr>
          <w:sz w:val="24"/>
          <w:lang w:eastAsia="zh-CN"/>
        </w:rPr>
        <w:t>shift out</w:t>
      </w:r>
      <w:r>
        <w:rPr>
          <w:sz w:val="24"/>
          <w:lang w:eastAsia="zh-CN"/>
        </w:rPr>
        <w:t xml:space="preserve"> </w:t>
      </w:r>
      <w:r w:rsidR="00D20784">
        <w:rPr>
          <w:sz w:val="24"/>
          <w:lang w:eastAsia="zh-CN"/>
        </w:rPr>
        <w:t>to loading b</w:t>
      </w:r>
      <w:r>
        <w:rPr>
          <w:sz w:val="24"/>
          <w:lang w:eastAsia="zh-CN"/>
        </w:rPr>
        <w:t xml:space="preserve">ay </w:t>
      </w:r>
      <w:bookmarkStart w:id="0" w:name="_GoBack"/>
      <w:bookmarkEnd w:id="0"/>
      <w:r>
        <w:rPr>
          <w:sz w:val="24"/>
          <w:lang w:eastAsia="zh-CN"/>
        </w:rPr>
        <w:t>for packing, aft</w:t>
      </w:r>
      <w:r w:rsidR="000565C2">
        <w:rPr>
          <w:sz w:val="24"/>
          <w:lang w:eastAsia="zh-CN"/>
        </w:rPr>
        <w:t xml:space="preserve">er packing, load onto customer arranged 1 x 40ft OT and 4 x 40ft HQ </w:t>
      </w:r>
      <w:r>
        <w:rPr>
          <w:sz w:val="24"/>
          <w:lang w:eastAsia="zh-CN"/>
        </w:rPr>
        <w:t xml:space="preserve"> </w:t>
      </w:r>
      <w:r w:rsidR="000565C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container </w:t>
      </w:r>
    </w:p>
    <w:p w:rsidR="0015341D" w:rsidRDefault="001534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5341D" w:rsidRDefault="0015341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033E0D" w:rsidRDefault="000565C2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HBM 130 Horizontal Boring</w:t>
      </w:r>
      <w:r w:rsidR="00033E0D">
        <w:rPr>
          <w:b/>
          <w:sz w:val="24"/>
          <w:szCs w:val="24"/>
          <w:lang w:eastAsia="zh-CN"/>
        </w:rPr>
        <w:t xml:space="preserve"> machine</w:t>
      </w:r>
    </w:p>
    <w:p w:rsidR="00033E0D" w:rsidRDefault="000565C2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Packing list refer to attached </w:t>
      </w:r>
    </w:p>
    <w:p w:rsidR="0078517D" w:rsidRPr="00545425" w:rsidRDefault="00033E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033E0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075DD7" w:rsidRDefault="008E4A36">
      <w:pPr>
        <w:rPr>
          <w:sz w:val="24"/>
          <w:lang w:eastAsia="zh-CN"/>
        </w:rPr>
      </w:pPr>
      <w:r>
        <w:rPr>
          <w:sz w:val="24"/>
          <w:lang w:eastAsia="zh-CN"/>
        </w:rPr>
        <w:t>20-27</w:t>
      </w:r>
      <w:r w:rsidR="000565C2">
        <w:rPr>
          <w:sz w:val="24"/>
          <w:lang w:eastAsia="zh-CN"/>
        </w:rPr>
        <w:t>/03/24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33E0D" w:rsidRDefault="00033E0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33E0D" w:rsidRDefault="00033E0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 am</w:t>
      </w:r>
    </w:p>
    <w:p w:rsidR="00033E0D" w:rsidRPr="00033E0D" w:rsidRDefault="00033E0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E77FE" w:rsidRDefault="000565C2" w:rsidP="00A57E24">
      <w:pPr>
        <w:pStyle w:val="Heading4"/>
      </w:pPr>
      <w:r>
        <w:t xml:space="preserve">10 Gul Circle </w:t>
      </w:r>
    </w:p>
    <w:p w:rsidR="00A57E24" w:rsidRPr="00A57E24" w:rsidRDefault="000565C2" w:rsidP="00A57E2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OMS Oilfield Services</w:t>
      </w:r>
      <w:r w:rsidR="003F18B6">
        <w:rPr>
          <w:sz w:val="24"/>
          <w:szCs w:val="24"/>
          <w:lang w:eastAsia="zh-CN"/>
        </w:rPr>
        <w:t xml:space="preserve"> Pte Ltd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20784" w:rsidRDefault="00033E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633 lorry loader</w:t>
      </w:r>
    </w:p>
    <w:p w:rsidR="005056B0" w:rsidRDefault="000565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Customer 50ton overhead crane </w:t>
      </w:r>
    </w:p>
    <w:p w:rsidR="000565C2" w:rsidRDefault="000172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1C36A6">
        <w:rPr>
          <w:sz w:val="24"/>
          <w:lang w:eastAsia="zh-CN"/>
        </w:rPr>
        <w:t>ire</w:t>
      </w:r>
    </w:p>
    <w:p w:rsidR="001C36A6" w:rsidRDefault="000565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D20784">
        <w:rPr>
          <w:sz w:val="24"/>
          <w:lang w:eastAsia="zh-CN"/>
        </w:rPr>
        <w:t>ebbing</w:t>
      </w:r>
      <w:r w:rsidR="001C36A6">
        <w:rPr>
          <w:sz w:val="24"/>
          <w:lang w:eastAsia="zh-CN"/>
        </w:rPr>
        <w:t xml:space="preserve"> </w:t>
      </w:r>
      <w:r w:rsidR="003033AF">
        <w:rPr>
          <w:sz w:val="24"/>
          <w:lang w:eastAsia="zh-CN"/>
        </w:rPr>
        <w:t>sling</w:t>
      </w:r>
    </w:p>
    <w:p w:rsidR="000565C2" w:rsidRDefault="000565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5056B0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</w:t>
      </w:r>
    </w:p>
    <w:p w:rsidR="00EE527F" w:rsidRPr="00017290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BC5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</w:t>
      </w:r>
      <w:r w:rsidR="003033AF">
        <w:rPr>
          <w:sz w:val="24"/>
          <w:lang w:eastAsia="zh-CN"/>
        </w:rPr>
        <w:t xml:space="preserve">lear </w:t>
      </w:r>
      <w:r>
        <w:rPr>
          <w:sz w:val="24"/>
          <w:lang w:eastAsia="zh-CN"/>
        </w:rPr>
        <w:t xml:space="preserve">all </w:t>
      </w:r>
      <w:r w:rsidR="003033AF">
        <w:rPr>
          <w:sz w:val="24"/>
          <w:lang w:eastAsia="zh-CN"/>
        </w:rPr>
        <w:t xml:space="preserve">obstruction </w:t>
      </w:r>
      <w:r>
        <w:rPr>
          <w:sz w:val="24"/>
          <w:lang w:eastAsia="zh-CN"/>
        </w:rPr>
        <w:t xml:space="preserve">in </w:t>
      </w:r>
      <w:r w:rsidR="00B60F81">
        <w:rPr>
          <w:sz w:val="24"/>
          <w:lang w:eastAsia="zh-CN"/>
        </w:rPr>
        <w:t>way of packing</w:t>
      </w:r>
      <w:r w:rsidR="003033A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and working </w:t>
      </w:r>
      <w:r w:rsidR="003033AF">
        <w:rPr>
          <w:sz w:val="24"/>
          <w:lang w:eastAsia="zh-CN"/>
        </w:rPr>
        <w:t>area</w:t>
      </w:r>
      <w:r w:rsidR="00EE527F">
        <w:rPr>
          <w:sz w:val="24"/>
          <w:lang w:eastAsia="zh-CN"/>
        </w:rPr>
        <w:t xml:space="preserve"> </w:t>
      </w:r>
    </w:p>
    <w:p w:rsidR="00B60F81" w:rsidRDefault="00EE527F" w:rsidP="008221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0565C2" w:rsidRDefault="000565C2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0565C2" w:rsidRDefault="008018EB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033E0D">
        <w:rPr>
          <w:sz w:val="24"/>
          <w:lang w:eastAsia="zh-CN"/>
        </w:rPr>
        <w:t xml:space="preserve">signalman, 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033E0D">
        <w:rPr>
          <w:sz w:val="24"/>
          <w:lang w:eastAsia="zh-CN"/>
        </w:rPr>
        <w:t>loader</w:t>
      </w:r>
      <w:r w:rsidR="007B2926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1C36A6" w:rsidRDefault="001C36A6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A87E64" w:rsidRPr="007B2719" w:rsidRDefault="00A87E64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>Lifting operation are supervise by M.O.M certified lifting supervisor, rigger and signalman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E77FE" w:rsidRPr="001645BC" w:rsidRDefault="00EE527F" w:rsidP="001645B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:rsidR="000565C2" w:rsidRDefault="000565C2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 to insert sling to crane </w:t>
      </w:r>
      <w:r w:rsidR="008E4A36">
        <w:rPr>
          <w:sz w:val="24"/>
          <w:lang w:eastAsia="zh-CN"/>
        </w:rPr>
        <w:t>hook</w:t>
      </w:r>
    </w:p>
    <w:p w:rsidR="000565C2" w:rsidRDefault="000565C2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:rsidR="00D76F88" w:rsidRDefault="008E4A36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</w:t>
      </w:r>
      <w:r w:rsidR="00017290">
        <w:rPr>
          <w:sz w:val="24"/>
          <w:lang w:eastAsia="zh-CN"/>
        </w:rPr>
        <w:t xml:space="preserve">sing factory </w:t>
      </w:r>
      <w:r w:rsidR="000565C2">
        <w:rPr>
          <w:sz w:val="24"/>
          <w:lang w:eastAsia="zh-CN"/>
        </w:rPr>
        <w:t xml:space="preserve">50ton </w:t>
      </w:r>
      <w:r w:rsidR="00017290">
        <w:rPr>
          <w:sz w:val="24"/>
          <w:lang w:eastAsia="zh-CN"/>
        </w:rPr>
        <w:t>overhead crane</w:t>
      </w:r>
      <w:r>
        <w:rPr>
          <w:sz w:val="24"/>
          <w:lang w:eastAsia="zh-CN"/>
        </w:rPr>
        <w:t xml:space="preserve"> to hoist up machine</w:t>
      </w:r>
    </w:p>
    <w:p w:rsidR="00816B59" w:rsidRPr="008E4A36" w:rsidRDefault="00033E0D" w:rsidP="008E4A3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</w:t>
      </w:r>
      <w:r w:rsidR="008E4A36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machine onto wooden base</w:t>
      </w:r>
    </w:p>
    <w:p w:rsidR="00033E0D" w:rsidRDefault="00816B59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 to form a case </w:t>
      </w:r>
      <w:r w:rsidR="00033E0D">
        <w:rPr>
          <w:sz w:val="24"/>
          <w:lang w:eastAsia="zh-CN"/>
        </w:rPr>
        <w:t xml:space="preserve"> </w:t>
      </w:r>
    </w:p>
    <w:p w:rsidR="00440B76" w:rsidRDefault="00816B59" w:rsidP="00816B5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load up cases onto </w:t>
      </w:r>
      <w:r w:rsidR="008E4A36">
        <w:rPr>
          <w:sz w:val="24"/>
          <w:lang w:eastAsia="zh-CN"/>
        </w:rPr>
        <w:t xml:space="preserve">low </w:t>
      </w:r>
      <w:r>
        <w:rPr>
          <w:sz w:val="24"/>
          <w:lang w:eastAsia="zh-CN"/>
        </w:rPr>
        <w:t>container</w:t>
      </w:r>
    </w:p>
    <w:p w:rsidR="00816B59" w:rsidRPr="00816B59" w:rsidRDefault="00816B59" w:rsidP="00816B5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case </w:t>
      </w:r>
      <w:r w:rsidR="008E4A36">
        <w:rPr>
          <w:sz w:val="24"/>
          <w:lang w:eastAsia="zh-CN"/>
        </w:rPr>
        <w:t>with chocking wood and lashing</w:t>
      </w:r>
      <w:r>
        <w:rPr>
          <w:sz w:val="24"/>
          <w:lang w:eastAsia="zh-CN"/>
        </w:rPr>
        <w:t xml:space="preserve"> belt </w:t>
      </w:r>
    </w:p>
    <w:p w:rsidR="00816B59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816B59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6A5466">
        <w:rPr>
          <w:sz w:val="24"/>
          <w:lang w:eastAsia="zh-CN"/>
        </w:rPr>
        <w:t>ll debris</w:t>
      </w:r>
      <w:r w:rsidR="00440B76">
        <w:rPr>
          <w:sz w:val="24"/>
          <w:lang w:eastAsia="zh-CN"/>
        </w:rPr>
        <w:t xml:space="preserve"> </w:t>
      </w:r>
      <w:r w:rsidR="006A5466">
        <w:rPr>
          <w:sz w:val="24"/>
          <w:lang w:eastAsia="zh-CN"/>
        </w:rPr>
        <w:t>will be clear and dispose</w:t>
      </w:r>
    </w:p>
    <w:p w:rsidR="00816B59" w:rsidRPr="00827A8F" w:rsidRDefault="00816B59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:rsidR="003F18B6" w:rsidRPr="00033E0D" w:rsidRDefault="003F18B6" w:rsidP="00033E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5056B0" w:rsidP="005056B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6F7BC9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8E4A36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816B59">
        <w:rPr>
          <w:sz w:val="24"/>
          <w:szCs w:val="24"/>
        </w:rPr>
        <w:t xml:space="preserve">Kevin Wong </w:t>
      </w:r>
      <w:r>
        <w:rPr>
          <w:sz w:val="24"/>
          <w:szCs w:val="24"/>
        </w:rPr>
        <w:t xml:space="preserve">/ Zailani </w:t>
      </w:r>
    </w:p>
    <w:p w:rsidR="00816B59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CA3063" w:rsidRDefault="00816B59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50334">
        <w:rPr>
          <w:sz w:val="24"/>
          <w:szCs w:val="24"/>
        </w:rPr>
        <w:t>Tel: 62824175</w:t>
      </w:r>
    </w:p>
    <w:p w:rsidR="00EE527F" w:rsidRDefault="00E50334">
      <w:r>
        <w:rPr>
          <w:sz w:val="24"/>
          <w:szCs w:val="24"/>
        </w:rPr>
        <w:t xml:space="preserve">           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66C6" w:rsidRDefault="004F66C6">
      <w:r>
        <w:separator/>
      </w:r>
    </w:p>
  </w:endnote>
  <w:endnote w:type="continuationSeparator" w:id="0">
    <w:p w:rsidR="004F66C6" w:rsidRDefault="004F66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16F8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16F8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66C6" w:rsidRDefault="004F66C6">
      <w:r>
        <w:separator/>
      </w:r>
    </w:p>
  </w:footnote>
  <w:footnote w:type="continuationSeparator" w:id="0">
    <w:p w:rsidR="004F66C6" w:rsidRDefault="004F66C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4F66C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017290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2826020, Fax</w:t>
    </w:r>
    <w:r w:rsidR="00EE527F">
      <w:t xml:space="preserve">: </w:t>
    </w:r>
    <w:r w:rsidR="008018E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4F66C6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017290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68A1"/>
    <w:rsid w:val="00017290"/>
    <w:rsid w:val="00033E0D"/>
    <w:rsid w:val="00037A80"/>
    <w:rsid w:val="000565C2"/>
    <w:rsid w:val="00075DD7"/>
    <w:rsid w:val="00133B61"/>
    <w:rsid w:val="0015341D"/>
    <w:rsid w:val="00160D36"/>
    <w:rsid w:val="001645BC"/>
    <w:rsid w:val="00193DFA"/>
    <w:rsid w:val="001962CB"/>
    <w:rsid w:val="001C36A6"/>
    <w:rsid w:val="00251834"/>
    <w:rsid w:val="00284372"/>
    <w:rsid w:val="002E5ACE"/>
    <w:rsid w:val="003033AF"/>
    <w:rsid w:val="00360DBE"/>
    <w:rsid w:val="00384407"/>
    <w:rsid w:val="003C4111"/>
    <w:rsid w:val="003F18B6"/>
    <w:rsid w:val="0042603E"/>
    <w:rsid w:val="00440B76"/>
    <w:rsid w:val="004725E1"/>
    <w:rsid w:val="004C14F0"/>
    <w:rsid w:val="004D115D"/>
    <w:rsid w:val="004F66C6"/>
    <w:rsid w:val="005056B0"/>
    <w:rsid w:val="00516F87"/>
    <w:rsid w:val="00543B4A"/>
    <w:rsid w:val="00545425"/>
    <w:rsid w:val="0057327B"/>
    <w:rsid w:val="005778E5"/>
    <w:rsid w:val="005B1491"/>
    <w:rsid w:val="005C3925"/>
    <w:rsid w:val="005C5283"/>
    <w:rsid w:val="005E6269"/>
    <w:rsid w:val="006A0465"/>
    <w:rsid w:val="006A5466"/>
    <w:rsid w:val="006B42B0"/>
    <w:rsid w:val="006D1B10"/>
    <w:rsid w:val="006F7BC9"/>
    <w:rsid w:val="007046DC"/>
    <w:rsid w:val="0074581A"/>
    <w:rsid w:val="0078517D"/>
    <w:rsid w:val="00792F41"/>
    <w:rsid w:val="007B2719"/>
    <w:rsid w:val="007B2926"/>
    <w:rsid w:val="007C40B7"/>
    <w:rsid w:val="007F335E"/>
    <w:rsid w:val="008018EB"/>
    <w:rsid w:val="00811DF3"/>
    <w:rsid w:val="00816B59"/>
    <w:rsid w:val="008221E2"/>
    <w:rsid w:val="008254AB"/>
    <w:rsid w:val="00827A8F"/>
    <w:rsid w:val="00840DC8"/>
    <w:rsid w:val="00864E24"/>
    <w:rsid w:val="008919BC"/>
    <w:rsid w:val="008A646D"/>
    <w:rsid w:val="008E4A36"/>
    <w:rsid w:val="00904449"/>
    <w:rsid w:val="00953C8B"/>
    <w:rsid w:val="00961486"/>
    <w:rsid w:val="00A36F93"/>
    <w:rsid w:val="00A40342"/>
    <w:rsid w:val="00A57E24"/>
    <w:rsid w:val="00A87E64"/>
    <w:rsid w:val="00B14E86"/>
    <w:rsid w:val="00B5267F"/>
    <w:rsid w:val="00B60F81"/>
    <w:rsid w:val="00BC585D"/>
    <w:rsid w:val="00BD0D0D"/>
    <w:rsid w:val="00C475F0"/>
    <w:rsid w:val="00C74E26"/>
    <w:rsid w:val="00C844B7"/>
    <w:rsid w:val="00CA3063"/>
    <w:rsid w:val="00CB1A7A"/>
    <w:rsid w:val="00D00A75"/>
    <w:rsid w:val="00D02D29"/>
    <w:rsid w:val="00D20784"/>
    <w:rsid w:val="00D75EF4"/>
    <w:rsid w:val="00D76F88"/>
    <w:rsid w:val="00DE77FE"/>
    <w:rsid w:val="00DF2260"/>
    <w:rsid w:val="00E11985"/>
    <w:rsid w:val="00E50334"/>
    <w:rsid w:val="00E82891"/>
    <w:rsid w:val="00E87FDA"/>
    <w:rsid w:val="00EE527F"/>
    <w:rsid w:val="00EE69E5"/>
    <w:rsid w:val="00F04050"/>
    <w:rsid w:val="00F110BD"/>
    <w:rsid w:val="00F24168"/>
    <w:rsid w:val="00FA7946"/>
    <w:rsid w:val="00FD48D4"/>
    <w:rsid w:val="00FE3BE4"/>
    <w:rsid w:val="00F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1985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styleId="SubtleEmphasis">
    <w:name w:val="Subtle Emphasis"/>
    <w:uiPriority w:val="19"/>
    <w:qFormat/>
    <w:rsid w:val="00E11985"/>
    <w:rPr>
      <w:i/>
      <w:iCs/>
      <w:color w:val="404040"/>
    </w:rPr>
  </w:style>
  <w:style w:type="character" w:customStyle="1" w:styleId="Heading5Char">
    <w:name w:val="Heading 5 Char"/>
    <w:link w:val="Heading5"/>
    <w:uiPriority w:val="9"/>
    <w:rsid w:val="00E11985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2069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2017-12-11T04:52:00Z</cp:lastPrinted>
  <dcterms:created xsi:type="dcterms:W3CDTF">2024-09-26T01:33:00Z</dcterms:created>
  <dcterms:modified xsi:type="dcterms:W3CDTF">2024-09-26T01:33:00Z</dcterms:modified>
</cp:coreProperties>
</file>