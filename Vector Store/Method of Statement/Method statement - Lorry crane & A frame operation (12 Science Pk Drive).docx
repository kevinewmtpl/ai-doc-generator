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26402">
      <w:pPr>
        <w:rPr>
          <w:sz w:val="24"/>
          <w:lang w:eastAsia="zh-CN"/>
        </w:rPr>
      </w:pPr>
      <w:r>
        <w:rPr>
          <w:sz w:val="24"/>
        </w:rPr>
        <w:t>Date: 01</w:t>
      </w:r>
      <w:r w:rsidRPr="00626402">
        <w:rPr>
          <w:sz w:val="24"/>
          <w:vertAlign w:val="superscript"/>
        </w:rPr>
        <w:t>st</w:t>
      </w:r>
      <w:r>
        <w:rPr>
          <w:sz w:val="24"/>
        </w:rPr>
        <w:t xml:space="preserve"> Feb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90024D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024D">
        <w:rPr>
          <w:sz w:val="24"/>
          <w:lang w:eastAsia="zh-CN"/>
        </w:rPr>
        <w:t xml:space="preserve">unload 9 packages of 1 set Anaerobic Fermenter Reactor @ total weight of 1150 kgs from lorry chassis, </w:t>
      </w:r>
      <w:r w:rsidR="0084724A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0024D">
        <w:rPr>
          <w:sz w:val="24"/>
          <w:lang w:eastAsia="zh-CN"/>
        </w:rPr>
        <w:t>factory</w:t>
      </w:r>
    </w:p>
    <w:p w:rsidR="003571AC" w:rsidRPr="0090024D" w:rsidRDefault="00626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tilt up 2000L Digester</w:t>
      </w:r>
      <w:r w:rsidR="0090024D">
        <w:rPr>
          <w:sz w:val="24"/>
          <w:lang w:eastAsia="zh-CN"/>
        </w:rPr>
        <w:t xml:space="preserve"> inside factory and position to location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6467DA" w:rsidRDefault="00626402">
      <w:pPr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BD7626">
        <w:rPr>
          <w:sz w:val="24"/>
          <w:lang w:eastAsia="zh-CN"/>
        </w:rPr>
        <w:t>/02/2018   -   10</w:t>
      </w:r>
      <w:r w:rsidR="003571AC">
        <w:rPr>
          <w:sz w:val="24"/>
          <w:lang w:eastAsia="zh-CN"/>
        </w:rPr>
        <w:t xml:space="preserve">:00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14B73" w:rsidRDefault="00BD7626" w:rsidP="00E14B73">
      <w:pPr>
        <w:pStyle w:val="Heading4"/>
      </w:pPr>
      <w:r>
        <w:t>12 Science Park Drive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BD7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‘A’ frame structure with </w:t>
      </w:r>
      <w:r w:rsidR="000D7011">
        <w:rPr>
          <w:sz w:val="24"/>
          <w:lang w:eastAsia="zh-CN"/>
        </w:rPr>
        <w:t xml:space="preserve">2/3 ton </w:t>
      </w:r>
      <w:r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D7626" w:rsidRDefault="00BD762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E14B73" w:rsidRDefault="00BD7626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packages</w:t>
      </w:r>
      <w:r w:rsidR="00E14B73">
        <w:rPr>
          <w:sz w:val="24"/>
          <w:lang w:eastAsia="zh-CN"/>
        </w:rPr>
        <w:t xml:space="preserve"> from lorry chassis</w:t>
      </w:r>
    </w:p>
    <w:p w:rsidR="006467DA" w:rsidRPr="00B61A87" w:rsidRDefault="00E14B7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equipment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E14B73" w:rsidRPr="00BD7626" w:rsidRDefault="0089628B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14B73">
        <w:rPr>
          <w:sz w:val="24"/>
          <w:lang w:eastAsia="zh-CN"/>
        </w:rPr>
        <w:t>up and detach equipment</w:t>
      </w:r>
      <w:r w:rsidR="00A84205">
        <w:rPr>
          <w:sz w:val="24"/>
          <w:lang w:eastAsia="zh-CN"/>
        </w:rPr>
        <w:t xml:space="preserve"> from base</w:t>
      </w:r>
      <w:r w:rsidR="00E14B73" w:rsidRPr="00BD7626">
        <w:rPr>
          <w:sz w:val="24"/>
          <w:lang w:eastAsia="zh-CN"/>
        </w:rPr>
        <w:t xml:space="preserve"> 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E14B73">
        <w:rPr>
          <w:sz w:val="24"/>
          <w:lang w:eastAsia="zh-CN"/>
        </w:rPr>
        <w:t>equipment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>and position equipment</w:t>
      </w:r>
      <w:r w:rsidR="00BD7626">
        <w:rPr>
          <w:sz w:val="24"/>
          <w:lang w:eastAsia="zh-CN"/>
        </w:rPr>
        <w:t xml:space="preserve"> to location</w:t>
      </w:r>
    </w:p>
    <w:p w:rsidR="000D7011" w:rsidRPr="000D7011" w:rsidRDefault="00BD7626" w:rsidP="000D7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‘A’ frame structure an</w:t>
      </w:r>
      <w:r w:rsidR="00626402">
        <w:rPr>
          <w:sz w:val="24"/>
          <w:lang w:eastAsia="zh-CN"/>
        </w:rPr>
        <w:t>d chain block to tilt up 2000L Digester</w:t>
      </w:r>
    </w:p>
    <w:p w:rsidR="00BD7626" w:rsidRDefault="0021712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designated location</w:t>
      </w:r>
    </w:p>
    <w:p w:rsidR="000D7011" w:rsidRPr="00EF789A" w:rsidRDefault="000D701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lift up 1 unit horizontal motor onto digester top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72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72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26C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26CA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17127"/>
    <w:rsid w:val="00241657"/>
    <w:rsid w:val="00257C21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2018-02-01T01:53:00Z</cp:lastPrinted>
  <dcterms:created xsi:type="dcterms:W3CDTF">2018-01-31T06:05:00Z</dcterms:created>
  <dcterms:modified xsi:type="dcterms:W3CDTF">2018-02-01T01:53:00Z</dcterms:modified>
</cp:coreProperties>
</file>