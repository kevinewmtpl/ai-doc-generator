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94378C">
      <w:pPr>
        <w:rPr>
          <w:sz w:val="24"/>
          <w:lang w:eastAsia="zh-CN"/>
        </w:rPr>
      </w:pPr>
      <w:r>
        <w:rPr>
          <w:sz w:val="24"/>
        </w:rPr>
        <w:t>Date: 09</w:t>
      </w:r>
      <w:r w:rsidRPr="0094378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F068FE">
        <w:rPr>
          <w:sz w:val="24"/>
        </w:rPr>
        <w:t xml:space="preserve"> 2024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F068FE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F068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Agma Vertical Machining Center </w:t>
      </w:r>
    </w:p>
    <w:p w:rsidR="00214F4E" w:rsidRDefault="00AC6C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214F4E">
        <w:rPr>
          <w:bCs/>
          <w:sz w:val="24"/>
          <w:szCs w:val="24"/>
          <w:lang w:eastAsia="zh-CN"/>
        </w:rPr>
        <w:t>375 x 230 x 255 cm</w:t>
      </w:r>
    </w:p>
    <w:p w:rsidR="009427E6" w:rsidRDefault="00F068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990</w:t>
      </w:r>
      <w:r w:rsidR="00F73F9D">
        <w:rPr>
          <w:bCs/>
          <w:sz w:val="24"/>
          <w:szCs w:val="24"/>
          <w:lang w:eastAsia="zh-CN"/>
        </w:rPr>
        <w:t xml:space="preserve"> kg</w:t>
      </w:r>
      <w:r>
        <w:rPr>
          <w:bCs/>
          <w:sz w:val="24"/>
          <w:szCs w:val="24"/>
          <w:lang w:eastAsia="zh-CN"/>
        </w:rPr>
        <w:t xml:space="preserve"> 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822AD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25/10/24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bookmarkStart w:id="0" w:name="_GoBack"/>
      <w:bookmarkEnd w:id="0"/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22E05" w:rsidP="00893F2E">
      <w:pPr>
        <w:pStyle w:val="Heading4"/>
      </w:pPr>
      <w:r>
        <w:t xml:space="preserve">JTC Space @ 164 Gul Circle </w:t>
      </w:r>
      <w:r w:rsidR="00F068FE">
        <w:t>#01-09</w:t>
      </w:r>
    </w:p>
    <w:p w:rsidR="004718CF" w:rsidRPr="004718CF" w:rsidRDefault="00F068F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Beril Engineering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F73F9D" w:rsidRDefault="001E1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E1CEA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1E1CEA"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SelfRetracting lifeline </w:t>
      </w:r>
    </w:p>
    <w:p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:rsidR="0097495D" w:rsidRDefault="0097495D">
      <w:pPr>
        <w:pStyle w:val="BodyText2"/>
      </w:pPr>
      <w:r>
        <w:t>a. Lifting Supervisor</w:t>
      </w:r>
    </w:p>
    <w:p w:rsidR="0097495D" w:rsidRDefault="0097495D">
      <w:pPr>
        <w:pStyle w:val="BodyText2"/>
      </w:pPr>
      <w:r>
        <w:t>b. Mobile Crane Operator</w:t>
      </w:r>
    </w:p>
    <w:p w:rsidR="0097495D" w:rsidRDefault="0097495D">
      <w:pPr>
        <w:pStyle w:val="BodyText2"/>
      </w:pPr>
      <w:r>
        <w:t>c. Lorry Loader Operator</w:t>
      </w:r>
    </w:p>
    <w:p w:rsidR="0097495D" w:rsidRDefault="0097495D">
      <w:pPr>
        <w:pStyle w:val="BodyText2"/>
      </w:pPr>
      <w:r>
        <w:t xml:space="preserve">d. Signalman </w:t>
      </w:r>
    </w:p>
    <w:p w:rsidR="0094378C" w:rsidRDefault="0097495D">
      <w:pPr>
        <w:pStyle w:val="BodyText2"/>
      </w:pPr>
      <w:r>
        <w:t>e. Signalman</w:t>
      </w:r>
    </w:p>
    <w:p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Lower down machine onto platform</w:t>
      </w:r>
    </w:p>
    <w:p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517" w:rsidRDefault="00101517">
      <w:r>
        <w:separator/>
      </w:r>
    </w:p>
  </w:endnote>
  <w:endnote w:type="continuationSeparator" w:id="0">
    <w:p w:rsidR="00101517" w:rsidRDefault="00101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517" w:rsidRDefault="00101517">
      <w:r>
        <w:separator/>
      </w:r>
    </w:p>
  </w:footnote>
  <w:footnote w:type="continuationSeparator" w:id="0">
    <w:p w:rsidR="00101517" w:rsidRDefault="001015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C645BA">
    <w:pPr>
      <w:pStyle w:val="Header"/>
      <w:jc w:val="center"/>
    </w:pPr>
    <w:r>
      <w:t>28 Kranji Loop #05-03, Kranji Green, Singapore 739571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520"/>
    <w:rsid w:val="00055155"/>
    <w:rsid w:val="00061D0F"/>
    <w:rsid w:val="00082B95"/>
    <w:rsid w:val="000B50E4"/>
    <w:rsid w:val="000B5563"/>
    <w:rsid w:val="000C5330"/>
    <w:rsid w:val="00101517"/>
    <w:rsid w:val="00104E74"/>
    <w:rsid w:val="00111AC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B30"/>
    <w:rsid w:val="00214F4E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00002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15D97"/>
    <w:rsid w:val="00724B2C"/>
    <w:rsid w:val="00724BC1"/>
    <w:rsid w:val="0072599D"/>
    <w:rsid w:val="00745167"/>
    <w:rsid w:val="007E63BB"/>
    <w:rsid w:val="00820DD4"/>
    <w:rsid w:val="00822AD0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378C"/>
    <w:rsid w:val="00946BB9"/>
    <w:rsid w:val="009702F7"/>
    <w:rsid w:val="00974645"/>
    <w:rsid w:val="0097495D"/>
    <w:rsid w:val="009A611D"/>
    <w:rsid w:val="00A1452F"/>
    <w:rsid w:val="00A9696F"/>
    <w:rsid w:val="00A96EA7"/>
    <w:rsid w:val="00AA5D1A"/>
    <w:rsid w:val="00AC6CAA"/>
    <w:rsid w:val="00AF4126"/>
    <w:rsid w:val="00AF6BBC"/>
    <w:rsid w:val="00B00BB8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526D6"/>
    <w:rsid w:val="00C645BA"/>
    <w:rsid w:val="00C92F98"/>
    <w:rsid w:val="00C9599A"/>
    <w:rsid w:val="00CA3063"/>
    <w:rsid w:val="00CA498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68FE"/>
    <w:rsid w:val="00F07F94"/>
    <w:rsid w:val="00F113B7"/>
    <w:rsid w:val="00F15F20"/>
    <w:rsid w:val="00F31DB4"/>
    <w:rsid w:val="00F56E01"/>
    <w:rsid w:val="00F63313"/>
    <w:rsid w:val="00F73F9D"/>
    <w:rsid w:val="00F801E7"/>
    <w:rsid w:val="00F9204F"/>
    <w:rsid w:val="00FA5213"/>
    <w:rsid w:val="00FD3870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2024-10-24T03:17:00Z</cp:lastPrinted>
  <dcterms:created xsi:type="dcterms:W3CDTF">2024-10-09T05:26:00Z</dcterms:created>
  <dcterms:modified xsi:type="dcterms:W3CDTF">2024-10-24T03:17:00Z</dcterms:modified>
</cp:coreProperties>
</file>