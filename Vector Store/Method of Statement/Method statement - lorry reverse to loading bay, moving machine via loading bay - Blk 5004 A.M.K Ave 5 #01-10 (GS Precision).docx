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063B5" w:rsidRDefault="00C063B5">
      <w:pPr>
        <w:rPr>
          <w:sz w:val="24"/>
        </w:rPr>
      </w:pPr>
    </w:p>
    <w:p w:rsidR="006467DA" w:rsidRDefault="007B28D7">
      <w:pPr>
        <w:rPr>
          <w:sz w:val="24"/>
          <w:lang w:eastAsia="zh-CN"/>
        </w:rPr>
      </w:pPr>
      <w:r>
        <w:rPr>
          <w:sz w:val="24"/>
        </w:rPr>
        <w:t>Date: 08</w:t>
      </w:r>
      <w:r w:rsidRPr="007B28D7">
        <w:rPr>
          <w:sz w:val="24"/>
          <w:vertAlign w:val="superscript"/>
        </w:rPr>
        <w:t>th</w:t>
      </w:r>
      <w:r>
        <w:rPr>
          <w:sz w:val="24"/>
        </w:rPr>
        <w:t xml:space="preserve"> Jan </w:t>
      </w:r>
      <w:r w:rsidR="009A0BD4">
        <w:rPr>
          <w:sz w:val="24"/>
        </w:rPr>
        <w:t>2</w:t>
      </w:r>
      <w:r>
        <w:rPr>
          <w:sz w:val="24"/>
        </w:rPr>
        <w:t>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E3B1A" w:rsidRPr="007B28D7" w:rsidRDefault="007B28D7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shift out machineries from tenant premise at ground floor to loading platform, hoist up and load onto low-bed/lorry chassis 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7B28D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B28D7">
      <w:pPr>
        <w:rPr>
          <w:sz w:val="24"/>
          <w:lang w:eastAsia="zh-CN"/>
        </w:rPr>
      </w:pPr>
      <w:r>
        <w:rPr>
          <w:sz w:val="24"/>
          <w:lang w:eastAsia="zh-CN"/>
        </w:rPr>
        <w:t>12-18/01/2021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94632" w:rsidRDefault="009A0BD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494632">
        <w:rPr>
          <w:b/>
          <w:bCs/>
          <w:sz w:val="32"/>
          <w:u w:val="single"/>
          <w:lang w:eastAsia="zh-CN"/>
        </w:rPr>
        <w:t xml:space="preserve"> of Operation</w:t>
      </w:r>
    </w:p>
    <w:p w:rsid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r>
        <w:t xml:space="preserve">Blk </w:t>
      </w:r>
      <w:r w:rsidR="007B28D7">
        <w:t>5004</w:t>
      </w:r>
      <w:r w:rsidR="004E3B1A">
        <w:t xml:space="preserve"> A.M.K Ave 5 #01-10</w:t>
      </w:r>
    </w:p>
    <w:p w:rsidR="005C0BC7" w:rsidRPr="00257C21" w:rsidRDefault="007B28D7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GS Precision</w:t>
      </w:r>
      <w:r w:rsidR="005C0BC7">
        <w:rPr>
          <w:sz w:val="24"/>
          <w:szCs w:val="24"/>
          <w:lang w:eastAsia="zh-CN"/>
        </w:rPr>
        <w:t xml:space="preserve">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467DA" w:rsidRDefault="009A0B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57BD2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static </w:t>
      </w:r>
      <w:r w:rsidR="00A57BD2">
        <w:rPr>
          <w:sz w:val="24"/>
          <w:lang w:eastAsia="zh-CN"/>
        </w:rPr>
        <w:t>633 lorry loader</w:t>
      </w:r>
      <w:r>
        <w:rPr>
          <w:sz w:val="24"/>
          <w:lang w:eastAsia="zh-CN"/>
        </w:rPr>
        <w:t xml:space="preserve"> (for hoisting machine from loading platform to movable low-bed/lorry</w:t>
      </w:r>
    </w:p>
    <w:p w:rsidR="007B28D7" w:rsidRDefault="007B28D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static low-bed (act as</w:t>
      </w:r>
      <w:r w:rsidR="009A0BD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platform </w:t>
      </w:r>
      <w:r w:rsidR="009A0BD4">
        <w:rPr>
          <w:sz w:val="24"/>
          <w:lang w:eastAsia="zh-CN"/>
        </w:rPr>
        <w:t>for machine loading)</w:t>
      </w:r>
    </w:p>
    <w:p w:rsidR="009A0BD4" w:rsidRDefault="009A0B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9A0BD4" w:rsidRDefault="009A0B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lorry </w:t>
      </w:r>
    </w:p>
    <w:p w:rsidR="006467DA" w:rsidRDefault="00C063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9A0BD4" w:rsidRDefault="009A0B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 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80144C" w:rsidRDefault="0080144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DF39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A0BD4">
        <w:rPr>
          <w:sz w:val="24"/>
          <w:lang w:eastAsia="zh-CN"/>
        </w:rPr>
        <w:t xml:space="preserve"> lifting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A0BD4" w:rsidRDefault="009A0BD4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A0BD4" w:rsidRDefault="009A0BD4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A0BD4" w:rsidRDefault="009A0BD4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crane operator </w:t>
      </w:r>
      <w:r w:rsidR="008D38DE">
        <w:rPr>
          <w:sz w:val="24"/>
          <w:szCs w:val="24"/>
          <w:lang w:eastAsia="zh-CN"/>
        </w:rPr>
        <w:t>will be involved in this operation (attached all lifting crew certificate)</w:t>
      </w:r>
    </w:p>
    <w:p w:rsidR="008D38DE" w:rsidRDefault="008D38D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D38DE" w:rsidRDefault="008D38DE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8D38DE" w:rsidRDefault="008D38D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8D38DE" w:rsidRPr="008D38DE" w:rsidRDefault="008D38D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9A0BD4" w:rsidRDefault="009A0BD4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8D38DE">
        <w:rPr>
          <w:sz w:val="24"/>
          <w:lang w:eastAsia="zh-CN"/>
        </w:rPr>
        <w:t xml:space="preserve">controller to control </w:t>
      </w:r>
      <w:r>
        <w:rPr>
          <w:sz w:val="24"/>
          <w:lang w:eastAsia="zh-CN"/>
        </w:rPr>
        <w:t>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6467DA" w:rsidRDefault="006467DA" w:rsidP="00547A9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8D38DE" w:rsidRDefault="008D38DE" w:rsidP="00547A92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8D38DE" w:rsidRPr="00547A92" w:rsidRDefault="008D38DE" w:rsidP="00547A9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bookmarkStart w:id="0" w:name="_GoBack"/>
      <w:bookmarkEnd w:id="0"/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DF39CD" w:rsidRDefault="00DF39C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lorry loader </w:t>
      </w:r>
      <w:r w:rsidR="001C168C" w:rsidRPr="00DF39CD">
        <w:rPr>
          <w:sz w:val="24"/>
          <w:lang w:eastAsia="zh-CN"/>
        </w:rPr>
        <w:t>in front of tenant door entrance</w:t>
      </w:r>
    </w:p>
    <w:p w:rsidR="00AE6327" w:rsidRPr="00DF39CD" w:rsidRDefault="00DF39C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Flush up lorry to level with loading bay</w:t>
      </w:r>
    </w:p>
    <w:p w:rsidR="00FF0DF6" w:rsidRPr="00DF39CD" w:rsidRDefault="00DF39CD" w:rsidP="00DF39C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and i</w:t>
      </w:r>
      <w:r w:rsidR="0031325A" w:rsidRPr="00DF39CD">
        <w:rPr>
          <w:sz w:val="24"/>
          <w:lang w:eastAsia="zh-CN"/>
        </w:rPr>
        <w:t>nsert rollers</w:t>
      </w:r>
      <w:r w:rsidR="00FF0DF6" w:rsidRPr="00DF39CD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F39CD">
        <w:rPr>
          <w:sz w:val="24"/>
          <w:lang w:eastAsia="zh-CN"/>
        </w:rPr>
        <w:t>from lorry chassis</w:t>
      </w:r>
      <w:r w:rsidR="00D111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E3B1A" w:rsidRDefault="0099046A" w:rsidP="004E3B1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71F9" w:rsidRDefault="003B71F9">
      <w:r>
        <w:separator/>
      </w:r>
    </w:p>
  </w:endnote>
  <w:endnote w:type="continuationSeparator" w:id="0">
    <w:p w:rsidR="003B71F9" w:rsidRDefault="003B7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D38D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D38D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71F9" w:rsidRDefault="003B71F9">
      <w:r>
        <w:separator/>
      </w:r>
    </w:p>
  </w:footnote>
  <w:footnote w:type="continuationSeparator" w:id="0">
    <w:p w:rsidR="003B71F9" w:rsidRDefault="003B71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B71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B71F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198"/>
    <w:rsid w:val="00035A1B"/>
    <w:rsid w:val="0007152C"/>
    <w:rsid w:val="000B1BC2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11C09"/>
    <w:rsid w:val="00224144"/>
    <w:rsid w:val="00257C21"/>
    <w:rsid w:val="002B78FC"/>
    <w:rsid w:val="002F791A"/>
    <w:rsid w:val="0031325A"/>
    <w:rsid w:val="003A5734"/>
    <w:rsid w:val="003B71F9"/>
    <w:rsid w:val="003D2F0E"/>
    <w:rsid w:val="00420DA0"/>
    <w:rsid w:val="0046470C"/>
    <w:rsid w:val="00466C7A"/>
    <w:rsid w:val="00494632"/>
    <w:rsid w:val="004E3B1A"/>
    <w:rsid w:val="004F291C"/>
    <w:rsid w:val="005053DB"/>
    <w:rsid w:val="00547A92"/>
    <w:rsid w:val="005A4C80"/>
    <w:rsid w:val="005C0BC7"/>
    <w:rsid w:val="005D6724"/>
    <w:rsid w:val="00613B79"/>
    <w:rsid w:val="00634FB5"/>
    <w:rsid w:val="00642D30"/>
    <w:rsid w:val="006467DA"/>
    <w:rsid w:val="006F0D62"/>
    <w:rsid w:val="007B28D7"/>
    <w:rsid w:val="007F5784"/>
    <w:rsid w:val="007F6241"/>
    <w:rsid w:val="0080144C"/>
    <w:rsid w:val="00853A9B"/>
    <w:rsid w:val="00895D5D"/>
    <w:rsid w:val="008A584A"/>
    <w:rsid w:val="008D38DE"/>
    <w:rsid w:val="008F0C05"/>
    <w:rsid w:val="00947639"/>
    <w:rsid w:val="00971AE8"/>
    <w:rsid w:val="0099046A"/>
    <w:rsid w:val="009A0BD4"/>
    <w:rsid w:val="00A57BD2"/>
    <w:rsid w:val="00A952EB"/>
    <w:rsid w:val="00AA68FF"/>
    <w:rsid w:val="00AD4265"/>
    <w:rsid w:val="00AE6327"/>
    <w:rsid w:val="00AF60C1"/>
    <w:rsid w:val="00B575EA"/>
    <w:rsid w:val="00B8433B"/>
    <w:rsid w:val="00C04D58"/>
    <w:rsid w:val="00C063B5"/>
    <w:rsid w:val="00C21D12"/>
    <w:rsid w:val="00CA18BB"/>
    <w:rsid w:val="00CB2E4C"/>
    <w:rsid w:val="00D1112A"/>
    <w:rsid w:val="00DB44E3"/>
    <w:rsid w:val="00DF39CD"/>
    <w:rsid w:val="00E26426"/>
    <w:rsid w:val="00E441E4"/>
    <w:rsid w:val="00E55579"/>
    <w:rsid w:val="00E76DB5"/>
    <w:rsid w:val="00EC1220"/>
    <w:rsid w:val="00F60975"/>
    <w:rsid w:val="00F60C48"/>
    <w:rsid w:val="00F70221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770B66-9B1C-4557-96F0-EB077589C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2020-08-12T06:01:00Z</cp:lastPrinted>
  <dcterms:created xsi:type="dcterms:W3CDTF">2021-01-08T02:31:00Z</dcterms:created>
  <dcterms:modified xsi:type="dcterms:W3CDTF">2021-01-08T02:31:00Z</dcterms:modified>
</cp:coreProperties>
</file>