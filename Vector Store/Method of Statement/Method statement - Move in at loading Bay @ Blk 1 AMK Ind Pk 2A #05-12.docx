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306A1F" w:rsidRDefault="00306A1F">
      <w:pPr>
        <w:rPr>
          <w:sz w:val="24"/>
        </w:rPr>
      </w:pPr>
    </w:p>
    <w:p w:rsidR="006467DA" w:rsidRDefault="00807BDA">
      <w:pPr>
        <w:rPr>
          <w:sz w:val="24"/>
          <w:lang w:eastAsia="zh-CN"/>
        </w:rPr>
      </w:pPr>
      <w:r>
        <w:rPr>
          <w:sz w:val="24"/>
        </w:rPr>
        <w:t>Date: 21</w:t>
      </w:r>
      <w:r>
        <w:rPr>
          <w:sz w:val="24"/>
          <w:vertAlign w:val="superscript"/>
        </w:rPr>
        <w:t xml:space="preserve">st </w:t>
      </w:r>
      <w:r>
        <w:rPr>
          <w:sz w:val="24"/>
        </w:rPr>
        <w:t>Feb</w:t>
      </w:r>
      <w:r w:rsidR="00775FB6">
        <w:rPr>
          <w:sz w:val="24"/>
        </w:rPr>
        <w:t xml:space="preserve"> 2023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DF6692" w:rsidRPr="000B5071" w:rsidRDefault="00DF669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unload 1 unit machine at loading bay, shift and position to 4</w:t>
      </w:r>
      <w:r w:rsidRPr="00DF6692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floor via cargo lift </w:t>
      </w:r>
    </w:p>
    <w:p w:rsidR="008B106D" w:rsidRDefault="008B106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1649AA" w:rsidRDefault="00697081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</w:t>
      </w:r>
      <w:r w:rsidR="00170082">
        <w:rPr>
          <w:b/>
          <w:bCs/>
          <w:sz w:val="32"/>
          <w:szCs w:val="32"/>
          <w:u w:val="single"/>
          <w:lang w:eastAsia="zh-CN"/>
        </w:rPr>
        <w:t xml:space="preserve"> Spec</w:t>
      </w:r>
    </w:p>
    <w:p w:rsidR="00775FB6" w:rsidRPr="00807BDA" w:rsidRDefault="00807BDA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  <w:r>
        <w:rPr>
          <w:bCs/>
          <w:sz w:val="24"/>
          <w:szCs w:val="24"/>
          <w:lang w:eastAsia="zh-CN"/>
        </w:rPr>
        <w:t>1 unit Kira PVC-30</w:t>
      </w:r>
    </w:p>
    <w:p w:rsidR="00697081" w:rsidRDefault="00807BD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>: 2, 20</w:t>
      </w:r>
      <w:r w:rsidR="00BF30EC">
        <w:rPr>
          <w:bCs/>
          <w:sz w:val="24"/>
          <w:szCs w:val="24"/>
          <w:lang w:eastAsia="zh-CN"/>
        </w:rPr>
        <w:t xml:space="preserve"> </w:t>
      </w:r>
      <w:r w:rsidR="00775FB6">
        <w:rPr>
          <w:bCs/>
          <w:sz w:val="24"/>
          <w:szCs w:val="24"/>
          <w:lang w:eastAsia="zh-CN"/>
        </w:rPr>
        <w:t>0</w:t>
      </w:r>
      <w:r w:rsidR="00107715">
        <w:rPr>
          <w:bCs/>
          <w:sz w:val="24"/>
          <w:szCs w:val="24"/>
          <w:lang w:eastAsia="zh-CN"/>
        </w:rPr>
        <w:t xml:space="preserve"> kg</w:t>
      </w:r>
    </w:p>
    <w:p w:rsidR="00DF6692" w:rsidRPr="001533D0" w:rsidRDefault="00DF669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46470C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8B10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775FB6">
      <w:pPr>
        <w:rPr>
          <w:sz w:val="24"/>
          <w:lang w:eastAsia="zh-CN"/>
        </w:rPr>
      </w:pPr>
      <w:r>
        <w:rPr>
          <w:sz w:val="24"/>
          <w:lang w:eastAsia="zh-CN"/>
        </w:rPr>
        <w:t>/23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8B106D" w:rsidRDefault="008B10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8B106D" w:rsidRPr="008B106D" w:rsidRDefault="0069708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09:30 am </w:t>
      </w:r>
      <w:bookmarkStart w:id="0" w:name="_GoBack"/>
      <w:bookmarkEnd w:id="0"/>
    </w:p>
    <w:p w:rsidR="00306A1F" w:rsidRDefault="00306A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97081" w:rsidRPr="00697081" w:rsidRDefault="00807BDA" w:rsidP="00807BDA">
      <w:pPr>
        <w:pStyle w:val="Heading4"/>
        <w:rPr>
          <w:szCs w:val="24"/>
        </w:rPr>
      </w:pPr>
      <w:proofErr w:type="spellStart"/>
      <w:r>
        <w:rPr>
          <w:szCs w:val="24"/>
        </w:rPr>
        <w:t>Blk</w:t>
      </w:r>
      <w:proofErr w:type="spellEnd"/>
      <w:r>
        <w:rPr>
          <w:szCs w:val="24"/>
        </w:rPr>
        <w:t xml:space="preserve"> 1 A.M.K </w:t>
      </w:r>
      <w:proofErr w:type="spellStart"/>
      <w:r>
        <w:rPr>
          <w:szCs w:val="24"/>
        </w:rPr>
        <w:t>Ind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Pk</w:t>
      </w:r>
      <w:proofErr w:type="spellEnd"/>
      <w:r>
        <w:rPr>
          <w:szCs w:val="24"/>
        </w:rPr>
        <w:t xml:space="preserve"> 2A #05-12</w:t>
      </w:r>
    </w:p>
    <w:p w:rsidR="006467DA" w:rsidRDefault="006467DA" w:rsidP="0046470C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46470C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8B106D" w:rsidRDefault="00DF669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99427F">
        <w:rPr>
          <w:sz w:val="24"/>
          <w:lang w:eastAsia="zh-CN"/>
        </w:rPr>
        <w:t xml:space="preserve"> x</w:t>
      </w:r>
      <w:r w:rsidR="00064B51">
        <w:rPr>
          <w:sz w:val="24"/>
          <w:lang w:eastAsia="zh-CN"/>
        </w:rPr>
        <w:t xml:space="preserve"> 633 lorry loader</w:t>
      </w:r>
    </w:p>
    <w:p w:rsidR="00697081" w:rsidRDefault="008B106D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99427F">
        <w:rPr>
          <w:sz w:val="24"/>
          <w:lang w:eastAsia="zh-CN"/>
        </w:rPr>
        <w:t>allet truck</w:t>
      </w:r>
      <w:r w:rsidR="00F73904">
        <w:rPr>
          <w:sz w:val="24"/>
          <w:lang w:eastAsia="zh-CN"/>
        </w:rPr>
        <w:t xml:space="preserve"> </w:t>
      </w:r>
      <w:r w:rsidR="00170082">
        <w:rPr>
          <w:sz w:val="24"/>
          <w:lang w:eastAsia="zh-CN"/>
        </w:rPr>
        <w:t xml:space="preserve"> </w:t>
      </w:r>
      <w:r w:rsidR="00323983">
        <w:rPr>
          <w:sz w:val="24"/>
          <w:lang w:eastAsia="zh-CN"/>
        </w:rPr>
        <w:t xml:space="preserve"> </w:t>
      </w:r>
    </w:p>
    <w:p w:rsidR="00107715" w:rsidRDefault="00107715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07715" w:rsidRDefault="00107715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Obstacles </w:t>
      </w:r>
    </w:p>
    <w:p w:rsidR="00775FB6" w:rsidRDefault="00F7720E" w:rsidP="0046470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obstacle at</w:t>
      </w:r>
      <w:r w:rsidR="00107715">
        <w:rPr>
          <w:sz w:val="24"/>
          <w:szCs w:val="24"/>
          <w:lang w:eastAsia="zh-CN"/>
        </w:rPr>
        <w:t xml:space="preserve"> loading/unloading bay</w:t>
      </w:r>
    </w:p>
    <w:p w:rsidR="00807BDA" w:rsidRDefault="00807BDA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07715" w:rsidRDefault="0046470C" w:rsidP="0046470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D86C8A" w:rsidRPr="00107715" w:rsidRDefault="006467DA" w:rsidP="00107715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323983">
        <w:rPr>
          <w:sz w:val="24"/>
          <w:lang w:eastAsia="zh-CN"/>
        </w:rPr>
        <w:t xml:space="preserve">safety </w:t>
      </w:r>
      <w:r w:rsidR="00323983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D86C8A" w:rsidRDefault="00D86C8A" w:rsidP="0099427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</w:p>
    <w:p w:rsidR="00807BDA" w:rsidRDefault="00807BDA" w:rsidP="0099427F">
      <w:pPr>
        <w:pStyle w:val="Title"/>
        <w:jc w:val="left"/>
        <w:rPr>
          <w:sz w:val="32"/>
          <w:szCs w:val="32"/>
          <w:lang w:eastAsia="zh-CN"/>
        </w:rPr>
      </w:pPr>
    </w:p>
    <w:p w:rsidR="00D86C8A" w:rsidRDefault="00D86C8A" w:rsidP="0099427F">
      <w:pPr>
        <w:pStyle w:val="Title"/>
        <w:jc w:val="left"/>
        <w:rPr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lastRenderedPageBreak/>
        <w:t>Environment</w:t>
      </w:r>
    </w:p>
    <w:p w:rsidR="00D86C8A" w:rsidRDefault="00D86C8A" w:rsidP="0099427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No operation will be carry out on heavy rain, thunderstorms and lighting weather </w:t>
      </w:r>
    </w:p>
    <w:p w:rsidR="00D86C8A" w:rsidRPr="00775FB6" w:rsidRDefault="00D86C8A" w:rsidP="0099427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All debris will be clear and disposed </w:t>
      </w:r>
    </w:p>
    <w:p w:rsidR="00D86C8A" w:rsidRPr="00D86C8A" w:rsidRDefault="00D86C8A" w:rsidP="0099427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</w:p>
    <w:p w:rsidR="00562CE3" w:rsidRPr="00A37A23" w:rsidRDefault="00F7720E" w:rsidP="00A37A2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u w:val="none"/>
          <w:lang w:eastAsia="zh-CN"/>
        </w:rPr>
        <w:t xml:space="preserve">                                   </w:t>
      </w:r>
      <w:r w:rsidR="00A37A23">
        <w:rPr>
          <w:u w:val="none"/>
          <w:lang w:eastAsia="zh-CN"/>
        </w:rPr>
        <w:t xml:space="preserve">    </w:t>
      </w:r>
      <w:r w:rsidR="006467DA">
        <w:rPr>
          <w:rFonts w:hint="eastAsia"/>
          <w:lang w:eastAsia="zh-CN"/>
        </w:rPr>
        <w:t>JOB SCOPE</w:t>
      </w:r>
    </w:p>
    <w:p w:rsidR="00A37A23" w:rsidRDefault="00A37A23" w:rsidP="0017008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lorry to loading bay</w:t>
      </w:r>
    </w:p>
    <w:p w:rsidR="00623774" w:rsidRDefault="00623774" w:rsidP="0017008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 under machine bed</w:t>
      </w:r>
    </w:p>
    <w:p w:rsidR="00623774" w:rsidRDefault="00775FB6" w:rsidP="0017008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machine from</w:t>
      </w:r>
      <w:r w:rsidR="00623774">
        <w:rPr>
          <w:sz w:val="24"/>
          <w:lang w:eastAsia="zh-CN"/>
        </w:rPr>
        <w:t xml:space="preserve"> lorry chassis </w:t>
      </w:r>
    </w:p>
    <w:p w:rsidR="00623774" w:rsidRDefault="00623774" w:rsidP="0017008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to tenant premise at 4</w:t>
      </w:r>
      <w:r w:rsidRPr="00623774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floor via cargo lift </w:t>
      </w:r>
    </w:p>
    <w:p w:rsidR="00623774" w:rsidRDefault="00623774" w:rsidP="0017008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Position machine at the designated location   </w:t>
      </w:r>
    </w:p>
    <w:p w:rsidR="00C96E35" w:rsidRPr="00170082" w:rsidRDefault="00623774" w:rsidP="0017008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</w:t>
      </w:r>
      <w:r w:rsidR="0046470C" w:rsidRPr="00170082">
        <w:rPr>
          <w:sz w:val="24"/>
          <w:lang w:eastAsia="zh-CN"/>
        </w:rPr>
        <w:t>hift</w:t>
      </w:r>
      <w:r w:rsidR="00DF6692">
        <w:rPr>
          <w:sz w:val="24"/>
          <w:lang w:eastAsia="zh-CN"/>
        </w:rPr>
        <w:t xml:space="preserve"> out </w:t>
      </w:r>
      <w:r>
        <w:rPr>
          <w:sz w:val="24"/>
          <w:lang w:eastAsia="zh-CN"/>
        </w:rPr>
        <w:t xml:space="preserve">1 unit </w:t>
      </w:r>
      <w:r w:rsidR="00DF6692">
        <w:rPr>
          <w:sz w:val="24"/>
          <w:lang w:eastAsia="zh-CN"/>
        </w:rPr>
        <w:t>machine from 4</w:t>
      </w:r>
      <w:r w:rsidR="00DF6692" w:rsidRPr="00DF6692">
        <w:rPr>
          <w:sz w:val="24"/>
          <w:vertAlign w:val="superscript"/>
          <w:lang w:eastAsia="zh-CN"/>
        </w:rPr>
        <w:t>th</w:t>
      </w:r>
      <w:r w:rsidR="00F73904">
        <w:rPr>
          <w:sz w:val="24"/>
          <w:lang w:eastAsia="zh-CN"/>
        </w:rPr>
        <w:t xml:space="preserve"> </w:t>
      </w:r>
      <w:r w:rsidR="00A37A23">
        <w:rPr>
          <w:sz w:val="24"/>
          <w:lang w:eastAsia="zh-CN"/>
        </w:rPr>
        <w:t>floor via cargo lift</w:t>
      </w:r>
      <w:r w:rsidR="00697081">
        <w:rPr>
          <w:sz w:val="24"/>
          <w:lang w:eastAsia="zh-CN"/>
        </w:rPr>
        <w:t xml:space="preserve"> to loading bay</w:t>
      </w:r>
    </w:p>
    <w:p w:rsidR="00895D5D" w:rsidRDefault="00697081" w:rsidP="003239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Load </w:t>
      </w:r>
      <w:r w:rsidR="00F73904">
        <w:rPr>
          <w:sz w:val="24"/>
          <w:lang w:eastAsia="zh-CN"/>
        </w:rPr>
        <w:t xml:space="preserve">up </w:t>
      </w:r>
      <w:r>
        <w:rPr>
          <w:sz w:val="24"/>
          <w:lang w:eastAsia="zh-CN"/>
        </w:rPr>
        <w:t>machine</w:t>
      </w:r>
      <w:r w:rsidR="00170082">
        <w:rPr>
          <w:sz w:val="24"/>
          <w:lang w:eastAsia="zh-CN"/>
        </w:rPr>
        <w:t xml:space="preserve"> onto lorry chassis</w:t>
      </w:r>
    </w:p>
    <w:p w:rsidR="00170082" w:rsidRDefault="00697081" w:rsidP="003239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</w:t>
      </w:r>
      <w:r w:rsidR="00170082">
        <w:rPr>
          <w:sz w:val="24"/>
          <w:lang w:eastAsia="zh-CN"/>
        </w:rPr>
        <w:t xml:space="preserve"> with strapping belt </w:t>
      </w:r>
      <w:r>
        <w:rPr>
          <w:sz w:val="24"/>
          <w:lang w:eastAsia="zh-CN"/>
        </w:rPr>
        <w:t>prior to moving out of premise</w:t>
      </w:r>
    </w:p>
    <w:p w:rsidR="00EF0110" w:rsidRPr="00697081" w:rsidRDefault="00697081" w:rsidP="006970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and</w:t>
      </w:r>
      <w:r w:rsidR="00F73904">
        <w:rPr>
          <w:sz w:val="24"/>
          <w:lang w:eastAsia="zh-CN"/>
        </w:rPr>
        <w:t xml:space="preserve"> deliver</w:t>
      </w:r>
      <w:r w:rsidR="00775FB6">
        <w:rPr>
          <w:sz w:val="24"/>
          <w:lang w:eastAsia="zh-CN"/>
        </w:rPr>
        <w:t xml:space="preserve"> machine Eric Wong warehouse</w:t>
      </w:r>
      <w:r w:rsidR="00DF6692">
        <w:rPr>
          <w:sz w:val="24"/>
          <w:lang w:eastAsia="zh-CN"/>
        </w:rPr>
        <w:t xml:space="preserve"> </w:t>
      </w:r>
      <w:r w:rsidR="00F73904">
        <w:rPr>
          <w:sz w:val="24"/>
          <w:lang w:eastAsia="zh-CN"/>
        </w:rPr>
        <w:t xml:space="preserve"> </w:t>
      </w:r>
    </w:p>
    <w:p w:rsidR="00EF0110" w:rsidRDefault="0099046A" w:rsidP="00250EF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BA671E">
        <w:rPr>
          <w:sz w:val="24"/>
          <w:lang w:eastAsia="zh-CN"/>
        </w:rPr>
        <w:t xml:space="preserve">Once job complete, team leader will instruct the team to perform </w:t>
      </w:r>
      <w:r w:rsidR="00DC68C8">
        <w:rPr>
          <w:sz w:val="24"/>
          <w:lang w:eastAsia="zh-CN"/>
        </w:rPr>
        <w:t>proper housekeeping</w:t>
      </w:r>
    </w:p>
    <w:p w:rsidR="00F73904" w:rsidRPr="00250EFA" w:rsidRDefault="00F73904" w:rsidP="00250EF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</w:p>
    <w:p w:rsidR="0099427F" w:rsidRPr="00BA671E" w:rsidRDefault="006467DA" w:rsidP="00BA67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427F" w:rsidRDefault="0099427F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5C0BC7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6412B" w:rsidRDefault="0006412B">
      <w:r>
        <w:separator/>
      </w:r>
    </w:p>
  </w:endnote>
  <w:endnote w:type="continuationSeparator" w:id="0">
    <w:p w:rsidR="0006412B" w:rsidRDefault="000641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BF30EC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BF30EC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6412B" w:rsidRDefault="0006412B">
      <w:r>
        <w:separator/>
      </w:r>
    </w:p>
  </w:footnote>
  <w:footnote w:type="continuationSeparator" w:id="0">
    <w:p w:rsidR="0006412B" w:rsidRDefault="0006412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06412B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467DA" w:rsidRDefault="00BA671E">
    <w:pPr>
      <w:pStyle w:val="Header"/>
      <w:jc w:val="center"/>
    </w:pPr>
    <w:r>
      <w:t>Tel</w:t>
    </w:r>
    <w:r w:rsidR="006467DA">
      <w:t xml:space="preserve">: </w:t>
    </w:r>
    <w:r w:rsidR="0099427F">
      <w:t>6</w:t>
    </w:r>
    <w:r w:rsidR="006467DA">
      <w:t xml:space="preserve">2824175, </w:t>
    </w:r>
    <w:r w:rsidR="0099427F">
      <w:t>6</w:t>
    </w:r>
    <w:r w:rsidR="006467DA">
      <w:t xml:space="preserve">2828203, </w:t>
    </w:r>
    <w:r w:rsidR="0099427F">
      <w:t>6</w:t>
    </w:r>
    <w:r>
      <w:t>2826020, Fax</w:t>
    </w:r>
    <w:r w:rsidR="006467DA">
      <w:t xml:space="preserve">: </w:t>
    </w:r>
    <w:r w:rsidR="0099427F">
      <w:t>6</w:t>
    </w:r>
    <w:r w:rsidR="006467DA">
      <w:t>2865602</w:t>
    </w:r>
  </w:p>
  <w:p w:rsidR="006467DA" w:rsidRDefault="006467DA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467DA" w:rsidRDefault="0006412B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BA671E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99427F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6412B"/>
    <w:rsid w:val="00064B51"/>
    <w:rsid w:val="00070CB5"/>
    <w:rsid w:val="0007152C"/>
    <w:rsid w:val="000B5071"/>
    <w:rsid w:val="000C68D5"/>
    <w:rsid w:val="000D3C89"/>
    <w:rsid w:val="00107715"/>
    <w:rsid w:val="001268A8"/>
    <w:rsid w:val="00141D73"/>
    <w:rsid w:val="001458A9"/>
    <w:rsid w:val="001533D0"/>
    <w:rsid w:val="00162A3D"/>
    <w:rsid w:val="001649AA"/>
    <w:rsid w:val="00170082"/>
    <w:rsid w:val="0018268E"/>
    <w:rsid w:val="00211C09"/>
    <w:rsid w:val="0021769A"/>
    <w:rsid w:val="00237932"/>
    <w:rsid w:val="00250EFA"/>
    <w:rsid w:val="00257C21"/>
    <w:rsid w:val="00283E62"/>
    <w:rsid w:val="002B2384"/>
    <w:rsid w:val="002F035F"/>
    <w:rsid w:val="002F791A"/>
    <w:rsid w:val="003038EA"/>
    <w:rsid w:val="0030538F"/>
    <w:rsid w:val="00306A1F"/>
    <w:rsid w:val="00323983"/>
    <w:rsid w:val="00346E42"/>
    <w:rsid w:val="003F57AE"/>
    <w:rsid w:val="00420DA0"/>
    <w:rsid w:val="0046470C"/>
    <w:rsid w:val="00466C7A"/>
    <w:rsid w:val="00562CE3"/>
    <w:rsid w:val="005C0BC7"/>
    <w:rsid w:val="005D6724"/>
    <w:rsid w:val="00623774"/>
    <w:rsid w:val="006467DA"/>
    <w:rsid w:val="0065228C"/>
    <w:rsid w:val="00677443"/>
    <w:rsid w:val="00697081"/>
    <w:rsid w:val="00716161"/>
    <w:rsid w:val="00775FB6"/>
    <w:rsid w:val="00795791"/>
    <w:rsid w:val="007F321A"/>
    <w:rsid w:val="007F5A32"/>
    <w:rsid w:val="00807BDA"/>
    <w:rsid w:val="0084186B"/>
    <w:rsid w:val="00895D5D"/>
    <w:rsid w:val="008B106D"/>
    <w:rsid w:val="008F0C05"/>
    <w:rsid w:val="00971AE8"/>
    <w:rsid w:val="0099046A"/>
    <w:rsid w:val="0099427F"/>
    <w:rsid w:val="009E6147"/>
    <w:rsid w:val="00A244C1"/>
    <w:rsid w:val="00A37A23"/>
    <w:rsid w:val="00A46B56"/>
    <w:rsid w:val="00AA1CEE"/>
    <w:rsid w:val="00AB6ED6"/>
    <w:rsid w:val="00B4366E"/>
    <w:rsid w:val="00B71575"/>
    <w:rsid w:val="00B86842"/>
    <w:rsid w:val="00BA671E"/>
    <w:rsid w:val="00BB1353"/>
    <w:rsid w:val="00BF30EC"/>
    <w:rsid w:val="00BF32AB"/>
    <w:rsid w:val="00C21D12"/>
    <w:rsid w:val="00C96E35"/>
    <w:rsid w:val="00CA4C9C"/>
    <w:rsid w:val="00CB2E4C"/>
    <w:rsid w:val="00CE7AB0"/>
    <w:rsid w:val="00D86C8A"/>
    <w:rsid w:val="00DC68C8"/>
    <w:rsid w:val="00DF38C9"/>
    <w:rsid w:val="00DF6692"/>
    <w:rsid w:val="00E02AFB"/>
    <w:rsid w:val="00E441E4"/>
    <w:rsid w:val="00E76DB5"/>
    <w:rsid w:val="00E86A29"/>
    <w:rsid w:val="00EC1220"/>
    <w:rsid w:val="00EF0110"/>
    <w:rsid w:val="00F079B7"/>
    <w:rsid w:val="00F159DB"/>
    <w:rsid w:val="00F73904"/>
    <w:rsid w:val="00F7720E"/>
    <w:rsid w:val="00FE7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1</Pages>
  <Words>245</Words>
  <Characters>1399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1641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2022-03-14T05:26:00Z</cp:lastPrinted>
  <dcterms:created xsi:type="dcterms:W3CDTF">2023-02-20T06:20:00Z</dcterms:created>
  <dcterms:modified xsi:type="dcterms:W3CDTF">2023-02-20T06:20:00Z</dcterms:modified>
</cp:coreProperties>
</file>