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110025" w:rsidRDefault="00110025">
      <w:pPr>
        <w:rPr>
          <w:sz w:val="24"/>
        </w:rPr>
      </w:pPr>
    </w:p>
    <w:p w:rsidR="00EE527F" w:rsidRDefault="008F615B">
      <w:pPr>
        <w:rPr>
          <w:sz w:val="24"/>
          <w:lang w:eastAsia="zh-CN"/>
        </w:rPr>
      </w:pPr>
      <w:r>
        <w:rPr>
          <w:sz w:val="24"/>
        </w:rPr>
        <w:t>Date: 24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Mar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2E5A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8F615B">
        <w:rPr>
          <w:sz w:val="24"/>
          <w:lang w:eastAsia="zh-CN"/>
        </w:rPr>
        <w:t xml:space="preserve">reverse 1 x 40ft OT container into factory, </w:t>
      </w:r>
      <w:r w:rsidR="00110025">
        <w:rPr>
          <w:sz w:val="24"/>
          <w:lang w:eastAsia="zh-CN"/>
        </w:rPr>
        <w:t xml:space="preserve">using customer overhead crane to unload </w:t>
      </w:r>
      <w:r w:rsidR="00A40342">
        <w:rPr>
          <w:sz w:val="24"/>
          <w:lang w:eastAsia="zh-CN"/>
        </w:rPr>
        <w:t xml:space="preserve">and position </w:t>
      </w:r>
      <w:r w:rsidR="007B2926">
        <w:rPr>
          <w:sz w:val="24"/>
          <w:lang w:eastAsia="zh-CN"/>
        </w:rPr>
        <w:t xml:space="preserve">to </w:t>
      </w:r>
      <w:r w:rsidR="00A40342">
        <w:rPr>
          <w:sz w:val="24"/>
          <w:lang w:eastAsia="zh-CN"/>
        </w:rPr>
        <w:t xml:space="preserve">designated </w:t>
      </w:r>
      <w:r w:rsidR="007B2926">
        <w:rPr>
          <w:sz w:val="24"/>
          <w:lang w:eastAsia="zh-CN"/>
        </w:rPr>
        <w:t>location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45425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F615B" w:rsidRDefault="006E12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 w:rsidR="008F615B">
        <w:rPr>
          <w:sz w:val="24"/>
          <w:szCs w:val="24"/>
          <w:lang w:eastAsia="zh-CN"/>
        </w:rPr>
        <w:t xml:space="preserve"> unit SC-36 CNC Lathe </w:t>
      </w:r>
    </w:p>
    <w:p w:rsidR="008F615B" w:rsidRDefault="008F615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</w:t>
      </w:r>
      <w:r w:rsidR="006E1266">
        <w:rPr>
          <w:sz w:val="24"/>
          <w:szCs w:val="24"/>
          <w:lang w:eastAsia="zh-CN"/>
        </w:rPr>
        <w:t xml:space="preserve"> 17, 000 kg each</w:t>
      </w:r>
    </w:p>
    <w:p w:rsidR="006E1266" w:rsidRDefault="006E12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SC-25 CNC Lathe</w:t>
      </w:r>
    </w:p>
    <w:p w:rsidR="006E1266" w:rsidRDefault="006E12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9, 000 kg</w:t>
      </w:r>
    </w:p>
    <w:p w:rsidR="008F615B" w:rsidRPr="008F615B" w:rsidRDefault="008F615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6E1266">
      <w:pPr>
        <w:rPr>
          <w:sz w:val="24"/>
          <w:lang w:eastAsia="zh-CN"/>
        </w:rPr>
      </w:pPr>
      <w:r>
        <w:rPr>
          <w:sz w:val="24"/>
          <w:lang w:eastAsia="zh-CN"/>
        </w:rPr>
        <w:t>1st unit – 28/03/2020</w:t>
      </w:r>
    </w:p>
    <w:p w:rsidR="006E1266" w:rsidRDefault="006E1266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Pr="006E1266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unit – ETA 05/04/20</w:t>
      </w:r>
    </w:p>
    <w:p w:rsidR="006E1266" w:rsidRDefault="006E1266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Pr="006E126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unit – TBA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8F615B" w:rsidP="00F110BD">
      <w:pPr>
        <w:pStyle w:val="Heading4"/>
      </w:pPr>
      <w:r>
        <w:t xml:space="preserve">No 80 </w:t>
      </w:r>
      <w:proofErr w:type="spellStart"/>
      <w:r>
        <w:t>Tuas</w:t>
      </w:r>
      <w:proofErr w:type="spellEnd"/>
      <w:r>
        <w:t xml:space="preserve"> West Drive</w:t>
      </w:r>
    </w:p>
    <w:p w:rsidR="00DE77FE" w:rsidRPr="00DE77FE" w:rsidRDefault="008F615B" w:rsidP="00DE77FE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Dril</w:t>
      </w:r>
      <w:proofErr w:type="spellEnd"/>
      <w:r>
        <w:rPr>
          <w:sz w:val="24"/>
          <w:szCs w:val="24"/>
          <w:lang w:eastAsia="zh-CN"/>
        </w:rPr>
        <w:t>-Quip Asia</w:t>
      </w:r>
      <w:r w:rsidR="00D83A06">
        <w:rPr>
          <w:sz w:val="24"/>
          <w:szCs w:val="24"/>
          <w:lang w:eastAsia="zh-CN"/>
        </w:rPr>
        <w:t xml:space="preserve"> </w:t>
      </w:r>
      <w:proofErr w:type="spellStart"/>
      <w:r w:rsidR="00D83A06">
        <w:rPr>
          <w:sz w:val="24"/>
          <w:szCs w:val="24"/>
          <w:lang w:eastAsia="zh-CN"/>
        </w:rPr>
        <w:t>Pte</w:t>
      </w:r>
      <w:proofErr w:type="spellEnd"/>
      <w:r w:rsidR="00D83A06">
        <w:rPr>
          <w:sz w:val="24"/>
          <w:szCs w:val="24"/>
          <w:lang w:eastAsia="zh-CN"/>
        </w:rPr>
        <w:t xml:space="preserve">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8F61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110025">
        <w:rPr>
          <w:sz w:val="24"/>
          <w:lang w:eastAsia="zh-CN"/>
        </w:rPr>
        <w:t xml:space="preserve">x 633 </w:t>
      </w:r>
      <w:r w:rsidR="00DE77FE">
        <w:rPr>
          <w:sz w:val="24"/>
          <w:lang w:eastAsia="zh-CN"/>
        </w:rPr>
        <w:t>l</w:t>
      </w:r>
      <w:r w:rsidR="00110025">
        <w:rPr>
          <w:sz w:val="24"/>
          <w:lang w:eastAsia="zh-CN"/>
        </w:rPr>
        <w:t>orry loader</w:t>
      </w:r>
    </w:p>
    <w:p w:rsidR="00110025" w:rsidRDefault="00110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Customer </w:t>
      </w:r>
      <w:r w:rsidR="008F615B">
        <w:rPr>
          <w:sz w:val="24"/>
          <w:lang w:eastAsia="zh-CN"/>
        </w:rPr>
        <w:t>20</w:t>
      </w:r>
      <w:r w:rsidR="00C54A37">
        <w:rPr>
          <w:sz w:val="24"/>
          <w:lang w:eastAsia="zh-CN"/>
        </w:rPr>
        <w:t xml:space="preserve"> </w:t>
      </w:r>
      <w:r w:rsidR="008F615B">
        <w:rPr>
          <w:sz w:val="24"/>
          <w:lang w:eastAsia="zh-CN"/>
        </w:rPr>
        <w:t xml:space="preserve">ton </w:t>
      </w:r>
      <w:r>
        <w:rPr>
          <w:sz w:val="24"/>
          <w:lang w:eastAsia="zh-CN"/>
        </w:rPr>
        <w:t>overhead crane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</w:p>
    <w:p w:rsidR="002D2B22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7B7511" w:rsidRDefault="007B751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D2B22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E1266" w:rsidRDefault="006E1266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3B721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10025" w:rsidRDefault="00110025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2D2B22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83A0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2E5ACE" w:rsidRDefault="002E5ACE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location (back to back with container)</w:t>
      </w:r>
    </w:p>
    <w:p w:rsidR="00DE77FE" w:rsidRPr="001C36A6" w:rsidRDefault="001C36A6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</w:t>
      </w:r>
      <w:r w:rsidR="002E5ACE">
        <w:rPr>
          <w:sz w:val="24"/>
          <w:lang w:eastAsia="zh-CN"/>
        </w:rPr>
        <w:t xml:space="preserve"> </w:t>
      </w:r>
      <w:r w:rsidR="003B7218">
        <w:rPr>
          <w:sz w:val="24"/>
          <w:lang w:eastAsia="zh-CN"/>
        </w:rPr>
        <w:t xml:space="preserve">base </w:t>
      </w:r>
      <w:r w:rsidR="002E5ACE">
        <w:rPr>
          <w:sz w:val="24"/>
          <w:lang w:eastAsia="zh-CN"/>
        </w:rPr>
        <w:t>from container and load onto lorry chassis</w:t>
      </w:r>
    </w:p>
    <w:p w:rsidR="00DE77FE" w:rsidRDefault="00E8289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into </w:t>
      </w:r>
      <w:r w:rsidR="002D2B22">
        <w:rPr>
          <w:sz w:val="24"/>
          <w:lang w:eastAsia="zh-CN"/>
        </w:rPr>
        <w:t>factory</w:t>
      </w:r>
      <w:r w:rsidR="0015341D">
        <w:rPr>
          <w:sz w:val="24"/>
          <w:lang w:eastAsia="zh-CN"/>
        </w:rPr>
        <w:t xml:space="preserve"> production area</w:t>
      </w:r>
    </w:p>
    <w:p w:rsidR="002D2B22" w:rsidRDefault="002D2B22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crane to unload from lorry chassis</w:t>
      </w:r>
    </w:p>
    <w:p w:rsidR="005C3925" w:rsidRDefault="007B7511" w:rsidP="007B75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main table onto foundation </w:t>
      </w:r>
    </w:p>
    <w:p w:rsidR="007B7511" w:rsidRPr="007B7511" w:rsidRDefault="007B7511" w:rsidP="007B75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balanced item and put aside </w:t>
      </w:r>
    </w:p>
    <w:p w:rsidR="00EE527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7B7511" w:rsidRPr="00827A8F" w:rsidRDefault="007B7511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1547" w:rsidRDefault="00B51547">
      <w:r>
        <w:separator/>
      </w:r>
    </w:p>
  </w:endnote>
  <w:endnote w:type="continuationSeparator" w:id="0">
    <w:p w:rsidR="00B51547" w:rsidRDefault="00B51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E126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E126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1547" w:rsidRDefault="00B51547">
      <w:r>
        <w:separator/>
      </w:r>
    </w:p>
  </w:footnote>
  <w:footnote w:type="continuationSeparator" w:id="0">
    <w:p w:rsidR="00B51547" w:rsidRDefault="00B515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6E126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6E126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DCA05BA"/>
    <w:multiLevelType w:val="hybridMultilevel"/>
    <w:tmpl w:val="1968E968"/>
    <w:lvl w:ilvl="0" w:tplc="28AE11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DEE6203"/>
    <w:multiLevelType w:val="hybridMultilevel"/>
    <w:tmpl w:val="64F80B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10025"/>
    <w:rsid w:val="00133B61"/>
    <w:rsid w:val="0015341D"/>
    <w:rsid w:val="00173FFD"/>
    <w:rsid w:val="001C36A6"/>
    <w:rsid w:val="00251834"/>
    <w:rsid w:val="00284372"/>
    <w:rsid w:val="002D2B22"/>
    <w:rsid w:val="002E5ACE"/>
    <w:rsid w:val="003033AF"/>
    <w:rsid w:val="003B7218"/>
    <w:rsid w:val="003C4111"/>
    <w:rsid w:val="0042603E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C7D6F"/>
    <w:rsid w:val="006D0497"/>
    <w:rsid w:val="006D1B10"/>
    <w:rsid w:val="006E1266"/>
    <w:rsid w:val="006F7BC9"/>
    <w:rsid w:val="0074581A"/>
    <w:rsid w:val="00792F41"/>
    <w:rsid w:val="007B2719"/>
    <w:rsid w:val="007B2926"/>
    <w:rsid w:val="007B7511"/>
    <w:rsid w:val="007F335E"/>
    <w:rsid w:val="008018EB"/>
    <w:rsid w:val="00811DF3"/>
    <w:rsid w:val="008221E2"/>
    <w:rsid w:val="008254AB"/>
    <w:rsid w:val="00827A8F"/>
    <w:rsid w:val="00840DC8"/>
    <w:rsid w:val="00864E24"/>
    <w:rsid w:val="008E6A45"/>
    <w:rsid w:val="008F615B"/>
    <w:rsid w:val="00A36F93"/>
    <w:rsid w:val="00A40342"/>
    <w:rsid w:val="00B14E86"/>
    <w:rsid w:val="00B30F65"/>
    <w:rsid w:val="00B51547"/>
    <w:rsid w:val="00BD0D0D"/>
    <w:rsid w:val="00C475F0"/>
    <w:rsid w:val="00C54A37"/>
    <w:rsid w:val="00CA3063"/>
    <w:rsid w:val="00CB1A7A"/>
    <w:rsid w:val="00D02D29"/>
    <w:rsid w:val="00D477E1"/>
    <w:rsid w:val="00D75EF4"/>
    <w:rsid w:val="00D83A06"/>
    <w:rsid w:val="00DE77FE"/>
    <w:rsid w:val="00DF2260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298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2019-08-02T03:34:00Z</cp:lastPrinted>
  <dcterms:created xsi:type="dcterms:W3CDTF">2020-03-27T02:10:00Z</dcterms:created>
  <dcterms:modified xsi:type="dcterms:W3CDTF">2020-03-27T02:10:00Z</dcterms:modified>
</cp:coreProperties>
</file>