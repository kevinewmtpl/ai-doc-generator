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4A07" w:rsidRDefault="00534A07">
      <w:pPr>
        <w:rPr>
          <w:sz w:val="24"/>
        </w:rPr>
      </w:pPr>
    </w:p>
    <w:p w:rsidR="006467DA" w:rsidRDefault="00534A07">
      <w:pPr>
        <w:rPr>
          <w:sz w:val="24"/>
          <w:lang w:eastAsia="zh-CN"/>
        </w:rPr>
      </w:pPr>
      <w:r>
        <w:rPr>
          <w:sz w:val="24"/>
        </w:rPr>
        <w:t>Date: 04</w:t>
      </w:r>
      <w:r w:rsidRPr="00534A07">
        <w:rPr>
          <w:sz w:val="24"/>
          <w:vertAlign w:val="superscript"/>
        </w:rPr>
        <w:t>th</w:t>
      </w:r>
      <w:r w:rsidR="002E232C">
        <w:rPr>
          <w:sz w:val="24"/>
        </w:rPr>
        <w:t xml:space="preserve"> Aug</w:t>
      </w:r>
      <w:r w:rsidR="00306A1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49AA">
        <w:rPr>
          <w:sz w:val="24"/>
          <w:lang w:eastAsia="zh-CN"/>
        </w:rPr>
        <w:t>shift out below item</w:t>
      </w:r>
      <w:r w:rsidR="006021B5">
        <w:rPr>
          <w:sz w:val="24"/>
          <w:lang w:eastAsia="zh-CN"/>
        </w:rPr>
        <w:t xml:space="preserve"> from workshop</w:t>
      </w:r>
      <w:r w:rsidR="001649AA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</w:t>
      </w:r>
      <w:r w:rsidR="002E232C">
        <w:rPr>
          <w:sz w:val="24"/>
          <w:lang w:eastAsia="zh-CN"/>
        </w:rPr>
        <w:t xml:space="preserve">or fork </w:t>
      </w:r>
      <w:r w:rsidR="000B5071">
        <w:rPr>
          <w:sz w:val="24"/>
          <w:lang w:eastAsia="zh-CN"/>
        </w:rPr>
        <w:t xml:space="preserve">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533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Item to dispose</w:t>
      </w:r>
    </w:p>
    <w:p w:rsidR="001533D0" w:rsidRPr="001533D0" w:rsidRDefault="001533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quotation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E232C">
      <w:pPr>
        <w:rPr>
          <w:sz w:val="24"/>
          <w:lang w:eastAsia="zh-CN"/>
        </w:rPr>
      </w:pPr>
      <w:r>
        <w:rPr>
          <w:sz w:val="24"/>
          <w:lang w:eastAsia="zh-CN"/>
        </w:rPr>
        <w:t>13/08</w:t>
      </w:r>
      <w:r w:rsidR="00306A1F">
        <w:rPr>
          <w:sz w:val="24"/>
          <w:lang w:eastAsia="zh-CN"/>
        </w:rPr>
        <w:t>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562C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533D0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C0BC7" w:rsidRDefault="002E232C" w:rsidP="002E23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Collection</w:t>
      </w:r>
    </w:p>
    <w:p w:rsidR="00534A07" w:rsidRDefault="002E232C" w:rsidP="002E2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 Joint Lab N3-B4C-03 ground floor</w:t>
      </w:r>
    </w:p>
    <w:p w:rsidR="002E232C" w:rsidRDefault="00534A07" w:rsidP="002E2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Fusionopolis, Kinesis Building F2 #03-07</w:t>
      </w:r>
      <w:r w:rsidR="002E232C">
        <w:rPr>
          <w:bCs/>
          <w:sz w:val="24"/>
          <w:szCs w:val="24"/>
          <w:lang w:eastAsia="zh-CN"/>
        </w:rPr>
        <w:t xml:space="preserve"> </w:t>
      </w:r>
    </w:p>
    <w:p w:rsidR="002E232C" w:rsidRPr="002E232C" w:rsidRDefault="002E232C" w:rsidP="002E2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NTU Valley Block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2E2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2E232C" w:rsidRDefault="002E2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E232C" w:rsidRDefault="002E2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:rsidR="002E232C" w:rsidRDefault="002E2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2E232C" w:rsidRDefault="002E2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:rsidR="006467DA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34A07" w:rsidRDefault="00534A07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2E232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34A07" w:rsidRDefault="00534A07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E232C" w:rsidRDefault="002E232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2E232C" w:rsidRDefault="002E232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</w:t>
      </w:r>
      <w:r w:rsidR="006021B5">
        <w:rPr>
          <w:sz w:val="24"/>
          <w:szCs w:val="24"/>
          <w:lang w:eastAsia="zh-CN"/>
        </w:rPr>
        <w:t xml:space="preserve">supervisor, rigger, signalman lorry loader and forklift operator will be involved in this operation </w:t>
      </w:r>
    </w:p>
    <w:p w:rsidR="006021B5" w:rsidRPr="002E232C" w:rsidRDefault="006021B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021B5" w:rsidRDefault="006021B5" w:rsidP="00562CE3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6021B5" w:rsidRPr="00562CE3" w:rsidRDefault="006021B5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6021B5" w:rsidRDefault="000B5071" w:rsidP="006021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021B5">
        <w:rPr>
          <w:sz w:val="24"/>
          <w:lang w:eastAsia="zh-CN"/>
        </w:rPr>
        <w:t>To s</w:t>
      </w:r>
      <w:r w:rsidR="0046470C" w:rsidRPr="006021B5">
        <w:rPr>
          <w:sz w:val="24"/>
          <w:lang w:eastAsia="zh-CN"/>
        </w:rPr>
        <w:t>hift</w:t>
      </w:r>
      <w:r w:rsidRPr="006021B5">
        <w:rPr>
          <w:sz w:val="24"/>
          <w:lang w:eastAsia="zh-CN"/>
        </w:rPr>
        <w:t xml:space="preserve"> out a</w:t>
      </w:r>
      <w:r w:rsidR="00562CE3" w:rsidRPr="006021B5">
        <w:rPr>
          <w:sz w:val="24"/>
          <w:lang w:eastAsia="zh-CN"/>
        </w:rPr>
        <w:t xml:space="preserve">ll unused item from </w:t>
      </w:r>
      <w:r w:rsidR="006021B5">
        <w:rPr>
          <w:sz w:val="24"/>
          <w:lang w:eastAsia="zh-CN"/>
        </w:rPr>
        <w:t>workshop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0B5071">
        <w:rPr>
          <w:sz w:val="24"/>
          <w:lang w:eastAsia="zh-CN"/>
        </w:rPr>
        <w:t xml:space="preserve"> item</w:t>
      </w:r>
      <w:r>
        <w:rPr>
          <w:sz w:val="24"/>
          <w:lang w:eastAsia="zh-CN"/>
        </w:rPr>
        <w:t xml:space="preserve"> 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 w:rsidR="000B5071">
        <w:rPr>
          <w:sz w:val="24"/>
          <w:lang w:eastAsia="zh-CN"/>
        </w:rPr>
        <w:t>loader</w:t>
      </w:r>
      <w:r w:rsidR="006021B5">
        <w:rPr>
          <w:sz w:val="24"/>
          <w:lang w:eastAsia="zh-CN"/>
        </w:rPr>
        <w:t xml:space="preserve"> or forklift</w:t>
      </w:r>
      <w:r>
        <w:rPr>
          <w:sz w:val="24"/>
          <w:lang w:eastAsia="zh-CN"/>
        </w:rPr>
        <w:t xml:space="preserve"> to </w:t>
      </w:r>
      <w:r w:rsidR="003F57A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6467DA" w:rsidRPr="001649AA" w:rsidRDefault="0099046A" w:rsidP="00164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C72" w:rsidRDefault="00C70C72">
      <w:r>
        <w:separator/>
      </w:r>
    </w:p>
  </w:endnote>
  <w:endnote w:type="continuationSeparator" w:id="0">
    <w:p w:rsidR="00C70C72" w:rsidRDefault="00C7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4A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4A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C72" w:rsidRDefault="00C70C72">
      <w:r>
        <w:separator/>
      </w:r>
    </w:p>
  </w:footnote>
  <w:footnote w:type="continuationSeparator" w:id="0">
    <w:p w:rsidR="00C70C72" w:rsidRDefault="00C70C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70C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70C7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49AA"/>
    <w:rsid w:val="00211C09"/>
    <w:rsid w:val="0021769A"/>
    <w:rsid w:val="00237932"/>
    <w:rsid w:val="00257C21"/>
    <w:rsid w:val="002B2384"/>
    <w:rsid w:val="002E232C"/>
    <w:rsid w:val="002F791A"/>
    <w:rsid w:val="003038EA"/>
    <w:rsid w:val="0030538F"/>
    <w:rsid w:val="00306A1F"/>
    <w:rsid w:val="00323983"/>
    <w:rsid w:val="003F57AE"/>
    <w:rsid w:val="00420DA0"/>
    <w:rsid w:val="0046470C"/>
    <w:rsid w:val="00466C7A"/>
    <w:rsid w:val="00534A07"/>
    <w:rsid w:val="00562CE3"/>
    <w:rsid w:val="005C0BC7"/>
    <w:rsid w:val="005D6724"/>
    <w:rsid w:val="006021B5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70C7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2019-09-12T07:32:00Z</cp:lastPrinted>
  <dcterms:created xsi:type="dcterms:W3CDTF">2020-08-03T03:25:00Z</dcterms:created>
  <dcterms:modified xsi:type="dcterms:W3CDTF">2020-08-04T02:44:00Z</dcterms:modified>
</cp:coreProperties>
</file>