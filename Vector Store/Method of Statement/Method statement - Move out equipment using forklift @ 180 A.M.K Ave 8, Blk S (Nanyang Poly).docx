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Pr="00044182" w:rsidRDefault="000B210B">
      <w:pPr>
        <w:rPr>
          <w:b/>
          <w:sz w:val="24"/>
        </w:rPr>
      </w:pPr>
      <w:r>
        <w:rPr>
          <w:b/>
          <w:sz w:val="24"/>
        </w:rPr>
        <w:t>Reference No: EW/Q/0863</w:t>
      </w:r>
      <w:r w:rsidR="00044182">
        <w:rPr>
          <w:b/>
          <w:sz w:val="24"/>
        </w:rPr>
        <w:t>/23</w:t>
      </w:r>
    </w:p>
    <w:p w:rsidR="00044182" w:rsidRDefault="00044182">
      <w:pPr>
        <w:rPr>
          <w:sz w:val="24"/>
        </w:rPr>
      </w:pPr>
    </w:p>
    <w:p w:rsidR="006467DA" w:rsidRDefault="000B210B">
      <w:pPr>
        <w:rPr>
          <w:sz w:val="24"/>
          <w:lang w:eastAsia="zh-CN"/>
        </w:rPr>
      </w:pPr>
      <w:r>
        <w:rPr>
          <w:sz w:val="24"/>
        </w:rPr>
        <w:t>Date: 15</w:t>
      </w:r>
      <w:r w:rsidRPr="000B210B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DE3D8C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0B210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</w:t>
      </w:r>
      <w:r w:rsidR="00F30A75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DE3D8C">
        <w:rPr>
          <w:sz w:val="24"/>
          <w:lang w:eastAsia="zh-CN"/>
        </w:rPr>
        <w:t xml:space="preserve">and load </w:t>
      </w:r>
      <w:r w:rsidR="000576FB">
        <w:rPr>
          <w:sz w:val="24"/>
          <w:lang w:eastAsia="zh-CN"/>
        </w:rPr>
        <w:t>o</w:t>
      </w:r>
      <w:r w:rsidR="00DE3D8C">
        <w:rPr>
          <w:sz w:val="24"/>
          <w:lang w:eastAsia="zh-CN"/>
        </w:rPr>
        <w:t xml:space="preserve">nto lorry chassis and deliver to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F30A75" w:rsidRPr="000B210B" w:rsidRDefault="000B210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of 3 item Laser EOSM270 3D Printer</w:t>
      </w:r>
    </w:p>
    <w:p w:rsidR="00DE3D8C" w:rsidRDefault="000B2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Item 1: 210 x 95 x 190 cm / Wt: 1, 100 kg</w:t>
      </w:r>
    </w:p>
    <w:p w:rsidR="000B210B" w:rsidRDefault="000B2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Item 2: 80 x 90 x 145 cm</w:t>
      </w:r>
    </w:p>
    <w:p w:rsidR="000B210B" w:rsidRDefault="000B2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Item 3: 55 x 55 x 70 cm</w:t>
      </w:r>
    </w:p>
    <w:p w:rsidR="000B210B" w:rsidRDefault="000B2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B210B" w:rsidRDefault="000B210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Nabertherm Furnace </w:t>
      </w:r>
    </w:p>
    <w:p w:rsidR="000B210B" w:rsidRDefault="000B2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90 x 90 x 140 cm </w:t>
      </w:r>
    </w:p>
    <w:p w:rsidR="000B210B" w:rsidRPr="000B210B" w:rsidRDefault="000B21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260 kg 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B210B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29636A">
        <w:rPr>
          <w:sz w:val="24"/>
          <w:lang w:eastAsia="zh-CN"/>
        </w:rPr>
        <w:t>/08/23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163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A7D95" w:rsidRDefault="005A7D95" w:rsidP="005A7D95">
      <w:pPr>
        <w:pStyle w:val="Heading4"/>
      </w:pPr>
      <w:r>
        <w:t>180 A.M.K Ave 8</w:t>
      </w:r>
    </w:p>
    <w:p w:rsidR="005A7D95" w:rsidRPr="005A7D95" w:rsidRDefault="00297FA1" w:rsidP="005A7D9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Polytechnic, Blk S</w:t>
      </w:r>
    </w:p>
    <w:p w:rsidR="00515133" w:rsidRPr="003C5B60" w:rsidRDefault="00515133" w:rsidP="003C5B60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3D8C">
        <w:rPr>
          <w:sz w:val="24"/>
          <w:lang w:eastAsia="zh-CN"/>
        </w:rPr>
        <w:t>3ton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B9577D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297FA1" w:rsidRDefault="00297F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04418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B210B" w:rsidRDefault="000B210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3D8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7FA1" w:rsidRDefault="00297FA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297FA1">
        <w:rPr>
          <w:sz w:val="24"/>
          <w:lang w:eastAsia="zh-CN"/>
        </w:rPr>
        <w:t xml:space="preserve"> lifting supervisor, riggers, signalman, lorry loader &amp;</w:t>
      </w:r>
      <w:bookmarkStart w:id="0" w:name="_GoBack"/>
      <w:bookmarkEnd w:id="0"/>
      <w:r w:rsidR="00C83E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297FA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F955E2">
        <w:rPr>
          <w:sz w:val="24"/>
          <w:lang w:eastAsia="zh-CN"/>
        </w:rPr>
        <w:t xml:space="preserve"> d</w:t>
      </w:r>
      <w:r w:rsidR="002C2661">
        <w:rPr>
          <w:sz w:val="24"/>
          <w:lang w:eastAsia="zh-CN"/>
        </w:rPr>
        <w:t>own forklift from lorry chassis</w:t>
      </w:r>
    </w:p>
    <w:p w:rsidR="00695315" w:rsidRPr="00DE3D8C" w:rsidRDefault="00F955E2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E3D8C">
        <w:rPr>
          <w:sz w:val="24"/>
          <w:lang w:eastAsia="zh-CN"/>
        </w:rPr>
        <w:t>To s</w:t>
      </w:r>
      <w:r w:rsidR="00871396" w:rsidRPr="00DE3D8C">
        <w:rPr>
          <w:sz w:val="24"/>
          <w:lang w:eastAsia="zh-CN"/>
        </w:rPr>
        <w:t>hift</w:t>
      </w:r>
      <w:r w:rsidR="00C54E49" w:rsidRPr="00DE3D8C">
        <w:rPr>
          <w:sz w:val="24"/>
          <w:lang w:eastAsia="zh-CN"/>
        </w:rPr>
        <w:t xml:space="preserve"> out machine</w:t>
      </w:r>
      <w:r w:rsidR="000D3F7C" w:rsidRPr="00DE3D8C">
        <w:rPr>
          <w:sz w:val="24"/>
          <w:lang w:eastAsia="zh-CN"/>
        </w:rPr>
        <w:t xml:space="preserve"> </w:t>
      </w:r>
      <w:r w:rsidR="005A7D95">
        <w:rPr>
          <w:sz w:val="24"/>
          <w:lang w:eastAsia="zh-CN"/>
        </w:rPr>
        <w:t>from workshop</w:t>
      </w:r>
      <w:r w:rsidR="00990ADC" w:rsidRPr="00DE3D8C">
        <w:rPr>
          <w:sz w:val="24"/>
          <w:lang w:eastAsia="zh-CN"/>
        </w:rPr>
        <w:t xml:space="preserve"> to loading area</w:t>
      </w:r>
    </w:p>
    <w:p w:rsidR="00F955E2" w:rsidRPr="00074A43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5A7D95">
        <w:rPr>
          <w:sz w:val="24"/>
          <w:lang w:eastAsia="zh-CN"/>
        </w:rPr>
        <w:t>t to fork and load up machine</w:t>
      </w:r>
      <w:r w:rsidR="00DE3D8C">
        <w:rPr>
          <w:sz w:val="24"/>
          <w:lang w:eastAsia="zh-CN"/>
        </w:rPr>
        <w:t xml:space="preserve"> onto lorry chassis </w:t>
      </w:r>
    </w:p>
    <w:p w:rsidR="00990ADC" w:rsidRPr="00DE3D8C" w:rsidRDefault="005A7D95" w:rsidP="00DE3D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990ADC" w:rsidRPr="00DE3D8C">
        <w:rPr>
          <w:sz w:val="24"/>
          <w:lang w:eastAsia="zh-CN"/>
        </w:rPr>
        <w:t xml:space="preserve">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</w:t>
      </w:r>
      <w:r w:rsidR="005A7D95">
        <w:rPr>
          <w:sz w:val="24"/>
          <w:lang w:eastAsia="zh-CN"/>
        </w:rPr>
        <w:t xml:space="preserve">and deliver machine </w:t>
      </w:r>
      <w:r w:rsidR="00F955E2">
        <w:rPr>
          <w:sz w:val="24"/>
          <w:lang w:eastAsia="zh-CN"/>
        </w:rPr>
        <w:t>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DE3D8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526" w:rsidRDefault="00BC2526">
      <w:r>
        <w:separator/>
      </w:r>
    </w:p>
  </w:endnote>
  <w:endnote w:type="continuationSeparator" w:id="0">
    <w:p w:rsidR="00BC2526" w:rsidRDefault="00BC2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7F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7F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526" w:rsidRDefault="00BC2526">
      <w:r>
        <w:separator/>
      </w:r>
    </w:p>
  </w:footnote>
  <w:footnote w:type="continuationSeparator" w:id="0">
    <w:p w:rsidR="00BC2526" w:rsidRDefault="00BC25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C25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C252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4182"/>
    <w:rsid w:val="0005684E"/>
    <w:rsid w:val="000576FB"/>
    <w:rsid w:val="00061F4D"/>
    <w:rsid w:val="0007152C"/>
    <w:rsid w:val="00074A43"/>
    <w:rsid w:val="00092D3A"/>
    <w:rsid w:val="000A4E07"/>
    <w:rsid w:val="000B210B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3C11"/>
    <w:rsid w:val="001B6A66"/>
    <w:rsid w:val="001C20A3"/>
    <w:rsid w:val="001E3E1E"/>
    <w:rsid w:val="00257C21"/>
    <w:rsid w:val="0027551A"/>
    <w:rsid w:val="002958B3"/>
    <w:rsid w:val="0029636A"/>
    <w:rsid w:val="00297FA1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A7D95"/>
    <w:rsid w:val="005B0E75"/>
    <w:rsid w:val="005B3024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02405"/>
    <w:rsid w:val="00A2540E"/>
    <w:rsid w:val="00A25834"/>
    <w:rsid w:val="00A26522"/>
    <w:rsid w:val="00A73EA0"/>
    <w:rsid w:val="00A909CF"/>
    <w:rsid w:val="00AA67DA"/>
    <w:rsid w:val="00B01373"/>
    <w:rsid w:val="00B06871"/>
    <w:rsid w:val="00B16B6D"/>
    <w:rsid w:val="00B448ED"/>
    <w:rsid w:val="00B742F4"/>
    <w:rsid w:val="00B830DD"/>
    <w:rsid w:val="00B9577D"/>
    <w:rsid w:val="00BB4FA8"/>
    <w:rsid w:val="00BC21D9"/>
    <w:rsid w:val="00BC2526"/>
    <w:rsid w:val="00C061F4"/>
    <w:rsid w:val="00C23451"/>
    <w:rsid w:val="00C26AC4"/>
    <w:rsid w:val="00C44E17"/>
    <w:rsid w:val="00C46407"/>
    <w:rsid w:val="00C54E49"/>
    <w:rsid w:val="00C83E61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146D"/>
    <w:rsid w:val="00DA3BBC"/>
    <w:rsid w:val="00DE2B0B"/>
    <w:rsid w:val="00DE3D8C"/>
    <w:rsid w:val="00E17A37"/>
    <w:rsid w:val="00E2467B"/>
    <w:rsid w:val="00E3288E"/>
    <w:rsid w:val="00E76DB5"/>
    <w:rsid w:val="00EB07C2"/>
    <w:rsid w:val="00EC1220"/>
    <w:rsid w:val="00EF0349"/>
    <w:rsid w:val="00EF0424"/>
    <w:rsid w:val="00F16368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FEF5F-84A6-473E-BCCB-1C0CDBAD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2023-08-15T05:24:00Z</cp:lastPrinted>
  <dcterms:created xsi:type="dcterms:W3CDTF">2023-08-15T05:08:00Z</dcterms:created>
  <dcterms:modified xsi:type="dcterms:W3CDTF">2023-08-15T05:24:00Z</dcterms:modified>
</cp:coreProperties>
</file>