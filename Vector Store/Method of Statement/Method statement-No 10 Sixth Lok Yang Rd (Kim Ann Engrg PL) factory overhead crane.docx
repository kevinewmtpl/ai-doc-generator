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1C05FC">
      <w:pPr>
        <w:rPr>
          <w:sz w:val="24"/>
          <w:lang w:eastAsia="zh-CN"/>
        </w:rPr>
      </w:pPr>
      <w:r>
        <w:rPr>
          <w:sz w:val="24"/>
        </w:rPr>
        <w:t>Date: 09</w:t>
      </w:r>
      <w:r w:rsidRPr="001C05FC">
        <w:rPr>
          <w:sz w:val="24"/>
          <w:vertAlign w:val="superscript"/>
        </w:rPr>
        <w:t>th</w:t>
      </w:r>
      <w:r>
        <w:rPr>
          <w:sz w:val="24"/>
        </w:rPr>
        <w:t xml:space="preserve"> Nov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F241C" w:rsidRDefault="0081336E" w:rsidP="00A36C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C05FC">
        <w:rPr>
          <w:sz w:val="24"/>
          <w:lang w:eastAsia="zh-CN"/>
        </w:rPr>
        <w:t xml:space="preserve">unload 2 packages of 1 unit </w:t>
      </w:r>
      <w:r w:rsidR="007B4F04">
        <w:rPr>
          <w:sz w:val="24"/>
          <w:lang w:eastAsia="zh-CN"/>
        </w:rPr>
        <w:t>machine from 1</w:t>
      </w:r>
      <w:r w:rsidR="001C05FC">
        <w:rPr>
          <w:sz w:val="24"/>
          <w:lang w:eastAsia="zh-CN"/>
        </w:rPr>
        <w:t xml:space="preserve"> x 40ft OT and 1 x 20ft FR </w:t>
      </w:r>
      <w:r w:rsidR="00496E5B" w:rsidRPr="00A36C11">
        <w:rPr>
          <w:sz w:val="24"/>
          <w:lang w:eastAsia="zh-CN"/>
        </w:rPr>
        <w:t xml:space="preserve">container, uncrate, </w:t>
      </w:r>
      <w:r w:rsidR="00DC294D" w:rsidRPr="00A36C11">
        <w:rPr>
          <w:sz w:val="24"/>
          <w:lang w:eastAsia="zh-CN"/>
        </w:rPr>
        <w:t>shift and position machine to location</w:t>
      </w:r>
      <w:r w:rsidR="00FD77AF" w:rsidRPr="00A36C11">
        <w:rPr>
          <w:sz w:val="24"/>
          <w:lang w:eastAsia="zh-CN"/>
        </w:rPr>
        <w:t xml:space="preserve"> by using factory overhead crane</w:t>
      </w:r>
    </w:p>
    <w:p w:rsidR="004404DC" w:rsidRDefault="004404DC" w:rsidP="00A36C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404DC" w:rsidRDefault="004404DC" w:rsidP="00A36C1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404DC" w:rsidRPr="004404DC" w:rsidRDefault="001C05FC" w:rsidP="00A36C1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Everising </w:t>
      </w:r>
      <w:r w:rsidR="00D66B56">
        <w:rPr>
          <w:sz w:val="24"/>
          <w:szCs w:val="24"/>
          <w:lang w:eastAsia="zh-CN"/>
        </w:rPr>
        <w:t xml:space="preserve">VBS1013-60 </w:t>
      </w:r>
      <w:bookmarkStart w:id="0" w:name="_GoBack"/>
      <w:bookmarkEnd w:id="0"/>
      <w:r>
        <w:rPr>
          <w:sz w:val="24"/>
          <w:szCs w:val="24"/>
          <w:lang w:eastAsia="zh-CN"/>
        </w:rPr>
        <w:t xml:space="preserve">Band Saw machine </w:t>
      </w:r>
    </w:p>
    <w:p w:rsidR="008F241C" w:rsidRPr="008F241C" w:rsidRDefault="008F24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1C05F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C05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12/11/22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C05FC" w:rsidRDefault="001C05F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C05FC" w:rsidRDefault="001C05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1C05FC" w:rsidRPr="001C05FC" w:rsidRDefault="001C05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B4F04" w:rsidP="00707B09">
      <w:pPr>
        <w:pStyle w:val="Heading4"/>
      </w:pPr>
      <w:r>
        <w:t>10</w:t>
      </w:r>
      <w:r w:rsidRPr="007B4F04">
        <w:rPr>
          <w:vertAlign w:val="superscript"/>
        </w:rPr>
        <w:t>th</w:t>
      </w:r>
      <w:r>
        <w:t xml:space="preserve"> Sixth Lok Yang Rd</w:t>
      </w:r>
    </w:p>
    <w:p w:rsidR="007B4F04" w:rsidRPr="007B4F04" w:rsidRDefault="007B4F04" w:rsidP="007B4F0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Kim Ann Engineering Pte Ltd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35F90" w:rsidRDefault="007B4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FD77AF">
        <w:rPr>
          <w:sz w:val="24"/>
          <w:lang w:eastAsia="zh-CN"/>
        </w:rPr>
        <w:t>actory overhead crane</w:t>
      </w:r>
    </w:p>
    <w:p w:rsidR="004D4F79" w:rsidRDefault="00644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4D4F79">
        <w:rPr>
          <w:sz w:val="24"/>
          <w:lang w:eastAsia="zh-CN"/>
        </w:rPr>
        <w:t>l</w:t>
      </w:r>
      <w:r>
        <w:rPr>
          <w:sz w:val="24"/>
          <w:lang w:eastAsia="zh-CN"/>
        </w:rPr>
        <w:t>orry loader</w:t>
      </w:r>
    </w:p>
    <w:p w:rsidR="0064461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96E5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644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DC5DBE" w:rsidRDefault="007B4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operation </w:t>
      </w:r>
      <w:r w:rsidR="00DC5DBE">
        <w:rPr>
          <w:sz w:val="24"/>
          <w:lang w:eastAsia="zh-CN"/>
        </w:rPr>
        <w:t>will be carry out on heavy rain, thunderstorms and lightning weather</w:t>
      </w:r>
    </w:p>
    <w:p w:rsidR="00644611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644611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C5DB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C5DB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</w:t>
      </w:r>
      <w:r w:rsidR="00A44831">
        <w:rPr>
          <w:sz w:val="24"/>
          <w:lang w:eastAsia="zh-CN"/>
        </w:rPr>
        <w:t xml:space="preserve"> rigger, signalman</w:t>
      </w:r>
      <w:r w:rsidR="00A10F90">
        <w:rPr>
          <w:sz w:val="24"/>
          <w:lang w:eastAsia="zh-CN"/>
        </w:rPr>
        <w:t xml:space="preserve"> and lorry loader operator</w:t>
      </w:r>
      <w:r w:rsidR="00A44831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8F241C" w:rsidRDefault="008F241C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 w:rsidR="00A36C1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DC5DBE">
        <w:t>.</w:t>
      </w:r>
      <w:r w:rsidR="00A64537">
        <w:rPr>
          <w:rFonts w:hint="eastAsia"/>
        </w:rPr>
        <w:t>O</w:t>
      </w:r>
      <w:r w:rsidR="00DC5DBE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7B4F04" w:rsidRDefault="0081336E" w:rsidP="007B4F0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1323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3666" w:rsidRDefault="00006D40" w:rsidP="00A36C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manpower to site</w:t>
      </w:r>
    </w:p>
    <w:p w:rsidR="00006D40" w:rsidRDefault="00006D40" w:rsidP="00A36C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into inside factory premise</w:t>
      </w:r>
    </w:p>
    <w:p w:rsidR="00006D40" w:rsidRPr="00A36C11" w:rsidRDefault="00006D40" w:rsidP="00A36C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overhead crane hook and secured to rigging point of machine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</w:t>
      </w:r>
      <w:r w:rsidR="00251D21">
        <w:rPr>
          <w:sz w:val="24"/>
          <w:lang w:eastAsia="zh-CN"/>
        </w:rPr>
        <w:t xml:space="preserve"> hoist down</w:t>
      </w:r>
      <w:r w:rsidR="00006D40">
        <w:rPr>
          <w:sz w:val="24"/>
          <w:lang w:eastAsia="zh-CN"/>
        </w:rPr>
        <w:t xml:space="preserve"> machine from container </w:t>
      </w:r>
    </w:p>
    <w:p w:rsidR="00893666" w:rsidRPr="00251D21" w:rsidRDefault="00251D21" w:rsidP="00251D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006D40">
        <w:rPr>
          <w:sz w:val="24"/>
          <w:lang w:eastAsia="zh-CN"/>
        </w:rPr>
        <w:t xml:space="preserve">ower </w:t>
      </w:r>
      <w:r>
        <w:rPr>
          <w:sz w:val="24"/>
          <w:lang w:eastAsia="zh-CN"/>
        </w:rPr>
        <w:t xml:space="preserve">down machine to near ground level </w:t>
      </w:r>
    </w:p>
    <w:p w:rsidR="001973AD" w:rsidRPr="00251D21" w:rsidRDefault="00251D21" w:rsidP="00251D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to machine location </w:t>
      </w:r>
      <w:r w:rsidR="00A36C11" w:rsidRPr="00251D21">
        <w:rPr>
          <w:sz w:val="24"/>
          <w:lang w:eastAsia="zh-CN"/>
        </w:rPr>
        <w:t xml:space="preserve"> </w:t>
      </w:r>
    </w:p>
    <w:p w:rsidR="00A36C11" w:rsidRDefault="00251D21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 position mac</w:t>
      </w:r>
      <w:r w:rsidR="00644611">
        <w:rPr>
          <w:sz w:val="24"/>
          <w:lang w:eastAsia="zh-CN"/>
        </w:rPr>
        <w:t>hine at the designated location</w:t>
      </w:r>
    </w:p>
    <w:p w:rsidR="00644611" w:rsidRPr="00FD77AF" w:rsidRDefault="00644611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rigging point</w:t>
      </w:r>
    </w:p>
    <w:p w:rsidR="0064461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4461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A10F90" w:rsidRPr="00006D40" w:rsidRDefault="0081336E" w:rsidP="00006D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35F90" w:rsidRDefault="00535F90" w:rsidP="0083012A">
      <w:pPr>
        <w:ind w:left="720"/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8E9" w:rsidRDefault="00F978E9">
      <w:r>
        <w:separator/>
      </w:r>
    </w:p>
  </w:endnote>
  <w:endnote w:type="continuationSeparator" w:id="0">
    <w:p w:rsidR="00F978E9" w:rsidRDefault="00F97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6B5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6B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8E9" w:rsidRDefault="00F978E9">
      <w:r>
        <w:separator/>
      </w:r>
    </w:p>
  </w:footnote>
  <w:footnote w:type="continuationSeparator" w:id="0">
    <w:p w:rsidR="00F978E9" w:rsidRDefault="00F978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978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978E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FFC6F53"/>
    <w:multiLevelType w:val="hybridMultilevel"/>
    <w:tmpl w:val="29749C9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6D40"/>
    <w:rsid w:val="000801A2"/>
    <w:rsid w:val="000D1431"/>
    <w:rsid w:val="001973AD"/>
    <w:rsid w:val="001C05FC"/>
    <w:rsid w:val="00205704"/>
    <w:rsid w:val="0023701D"/>
    <w:rsid w:val="00251D21"/>
    <w:rsid w:val="004135BC"/>
    <w:rsid w:val="004404DC"/>
    <w:rsid w:val="00496E5B"/>
    <w:rsid w:val="004D2F53"/>
    <w:rsid w:val="004D4F79"/>
    <w:rsid w:val="004F1323"/>
    <w:rsid w:val="00535F90"/>
    <w:rsid w:val="005A6332"/>
    <w:rsid w:val="005E5B29"/>
    <w:rsid w:val="00644611"/>
    <w:rsid w:val="00684C71"/>
    <w:rsid w:val="006B6525"/>
    <w:rsid w:val="00707B09"/>
    <w:rsid w:val="007602C7"/>
    <w:rsid w:val="007B4F04"/>
    <w:rsid w:val="007D680E"/>
    <w:rsid w:val="007E7225"/>
    <w:rsid w:val="0081336E"/>
    <w:rsid w:val="0083012A"/>
    <w:rsid w:val="00893666"/>
    <w:rsid w:val="008F1C49"/>
    <w:rsid w:val="008F241C"/>
    <w:rsid w:val="009466C0"/>
    <w:rsid w:val="00A10F90"/>
    <w:rsid w:val="00A36C11"/>
    <w:rsid w:val="00A44831"/>
    <w:rsid w:val="00A64537"/>
    <w:rsid w:val="00A92D92"/>
    <w:rsid w:val="00A95161"/>
    <w:rsid w:val="00D00B7A"/>
    <w:rsid w:val="00D66B56"/>
    <w:rsid w:val="00D81C08"/>
    <w:rsid w:val="00DC294D"/>
    <w:rsid w:val="00DC5DBE"/>
    <w:rsid w:val="00E9120A"/>
    <w:rsid w:val="00F978E9"/>
    <w:rsid w:val="00FB544C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2022-11-09T00:50:00Z</cp:lastPrinted>
  <dcterms:created xsi:type="dcterms:W3CDTF">2022-11-08T08:02:00Z</dcterms:created>
  <dcterms:modified xsi:type="dcterms:W3CDTF">2022-11-09T00:50:00Z</dcterms:modified>
</cp:coreProperties>
</file>