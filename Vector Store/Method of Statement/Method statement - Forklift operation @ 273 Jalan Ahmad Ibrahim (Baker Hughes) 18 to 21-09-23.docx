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866DF" w:rsidRDefault="009866DF">
      <w:pPr>
        <w:rPr>
          <w:sz w:val="24"/>
        </w:rPr>
      </w:pPr>
    </w:p>
    <w:p w:rsidR="00684C71" w:rsidRDefault="00A41AB6">
      <w:pPr>
        <w:rPr>
          <w:sz w:val="24"/>
          <w:lang w:eastAsia="zh-CN"/>
        </w:rPr>
      </w:pPr>
      <w:r>
        <w:rPr>
          <w:sz w:val="24"/>
        </w:rPr>
        <w:t>Date: 13</w:t>
      </w:r>
      <w:r w:rsidRPr="00A41AB6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bookmarkStart w:id="0" w:name="_GoBack"/>
      <w:bookmarkEnd w:id="0"/>
      <w:r w:rsidR="009866DF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41AB6">
        <w:rPr>
          <w:sz w:val="24"/>
          <w:lang w:eastAsia="zh-CN"/>
        </w:rPr>
        <w:t xml:space="preserve">unload </w:t>
      </w:r>
      <w:r w:rsidR="000C25A1">
        <w:rPr>
          <w:sz w:val="24"/>
          <w:lang w:eastAsia="zh-CN"/>
        </w:rPr>
        <w:t xml:space="preserve">machine </w:t>
      </w:r>
      <w:r w:rsidR="00A41AB6">
        <w:rPr>
          <w:sz w:val="24"/>
          <w:lang w:eastAsia="zh-CN"/>
        </w:rPr>
        <w:t xml:space="preserve">and accessories </w:t>
      </w:r>
      <w:r w:rsidR="000C25A1">
        <w:rPr>
          <w:sz w:val="24"/>
          <w:lang w:eastAsia="zh-CN"/>
        </w:rPr>
        <w:t>from</w:t>
      </w:r>
      <w:r>
        <w:rPr>
          <w:sz w:val="24"/>
          <w:lang w:eastAsia="zh-CN"/>
        </w:rPr>
        <w:t xml:space="preserve"> </w:t>
      </w:r>
      <w:r w:rsidR="00A41AB6">
        <w:rPr>
          <w:sz w:val="24"/>
          <w:lang w:eastAsia="zh-CN"/>
        </w:rPr>
        <w:t xml:space="preserve">1 x 40ft </w:t>
      </w:r>
      <w:r w:rsidR="00404C45">
        <w:rPr>
          <w:sz w:val="24"/>
          <w:lang w:eastAsia="zh-CN"/>
        </w:rPr>
        <w:t xml:space="preserve">FR </w:t>
      </w:r>
      <w:r w:rsidR="00A41AB6">
        <w:rPr>
          <w:sz w:val="24"/>
          <w:lang w:eastAsia="zh-CN"/>
        </w:rPr>
        <w:t xml:space="preserve">and 2 x 40ft HQ </w:t>
      </w:r>
      <w:r w:rsidR="00404C45">
        <w:rPr>
          <w:sz w:val="24"/>
          <w:lang w:eastAsia="zh-CN"/>
        </w:rPr>
        <w:t>container</w:t>
      </w:r>
      <w:r w:rsidR="000C25A1">
        <w:rPr>
          <w:sz w:val="24"/>
          <w:lang w:eastAsia="zh-CN"/>
        </w:rPr>
        <w:t xml:space="preserve"> </w:t>
      </w:r>
      <w:r w:rsidR="003C5A3D">
        <w:rPr>
          <w:sz w:val="24"/>
          <w:lang w:eastAsia="zh-CN"/>
        </w:rPr>
        <w:t xml:space="preserve">using </w:t>
      </w:r>
      <w:r w:rsidR="00A41AB6">
        <w:rPr>
          <w:sz w:val="24"/>
          <w:lang w:eastAsia="zh-CN"/>
        </w:rPr>
        <w:t xml:space="preserve">forklift, </w:t>
      </w:r>
      <w:r w:rsidR="00404C45">
        <w:rPr>
          <w:sz w:val="24"/>
          <w:lang w:eastAsia="zh-CN"/>
        </w:rPr>
        <w:t>uncrate,</w:t>
      </w:r>
      <w:r w:rsidR="000E3CEF">
        <w:rPr>
          <w:sz w:val="24"/>
          <w:lang w:eastAsia="zh-CN"/>
        </w:rPr>
        <w:t xml:space="preserve"> </w:t>
      </w:r>
      <w:r w:rsidR="00404C45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A41AB6" w:rsidRDefault="00A41AB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packing list attached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1AB6" w:rsidRDefault="00A41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A41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18-21/09</w:t>
      </w:r>
      <w:r w:rsidR="000C25A1">
        <w:rPr>
          <w:sz w:val="24"/>
          <w:lang w:eastAsia="zh-CN"/>
        </w:rPr>
        <w:t>/23</w:t>
      </w:r>
      <w:r w:rsidR="00FB1D5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9866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C5A3D">
        <w:rPr>
          <w:bCs/>
          <w:sz w:val="24"/>
          <w:szCs w:val="24"/>
          <w:lang w:eastAsia="zh-CN"/>
        </w:rPr>
        <w:t xml:space="preserve">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866DF" w:rsidP="00707B09">
      <w:pPr>
        <w:pStyle w:val="Heading4"/>
      </w:pPr>
      <w:r>
        <w:t>273 Jalan Ahmad Ibrahim</w:t>
      </w:r>
    </w:p>
    <w:p w:rsidR="00707B09" w:rsidRPr="00707B09" w:rsidRDefault="009866D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C5A3D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41AB6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A41AB6" w:rsidRDefault="00A41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3C5A3D" w:rsidRDefault="00A41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3C5A3D">
        <w:rPr>
          <w:sz w:val="24"/>
          <w:lang w:eastAsia="zh-CN"/>
        </w:rPr>
        <w:t>ton forklift</w:t>
      </w:r>
    </w:p>
    <w:p w:rsidR="00A41AB6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74908" w:rsidRDefault="00A41A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jack/woodblock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C25A1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A41AB6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41AB6" w:rsidRDefault="00A41AB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</w:p>
    <w:p w:rsidR="00A41AB6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</w:t>
      </w:r>
    </w:p>
    <w:p w:rsidR="00684C71" w:rsidRDefault="00A41AB6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A41AB6">
        <w:t xml:space="preserve">lifting supervisor, rigger, signalman, lorry loader and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866DF" w:rsidRDefault="0081336E" w:rsidP="009866D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0C25A1" w:rsidRDefault="00A41AB6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</w:t>
      </w:r>
      <w:r w:rsidR="003C5A3D">
        <w:rPr>
          <w:sz w:val="24"/>
          <w:lang w:eastAsia="zh-CN"/>
        </w:rPr>
        <w:t>ton forklift t</w:t>
      </w:r>
      <w:r w:rsidR="00CC68AB">
        <w:rPr>
          <w:sz w:val="24"/>
          <w:lang w:eastAsia="zh-CN"/>
        </w:rPr>
        <w:t xml:space="preserve">o fork </w:t>
      </w:r>
      <w:r w:rsidR="00404C45">
        <w:rPr>
          <w:sz w:val="24"/>
          <w:lang w:eastAsia="zh-CN"/>
        </w:rPr>
        <w:t>down case from FR container</w:t>
      </w:r>
      <w:r w:rsidR="009866DF">
        <w:rPr>
          <w:sz w:val="24"/>
          <w:lang w:eastAsia="zh-CN"/>
        </w:rPr>
        <w:t xml:space="preserve"> to the ground</w:t>
      </w:r>
    </w:p>
    <w:p w:rsidR="000C25A1" w:rsidRPr="003A5845" w:rsidRDefault="009866DF" w:rsidP="003A584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0C25A1" w:rsidRPr="003C5A3D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</w:t>
      </w:r>
      <w:r w:rsidR="000C383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and 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6476A5">
        <w:rPr>
          <w:sz w:val="24"/>
          <w:lang w:eastAsia="zh-CN"/>
        </w:rPr>
        <w:t>loading bay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 w:rsidR="004B2EB9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</w:t>
      </w:r>
      <w:r w:rsidR="003A5845">
        <w:rPr>
          <w:sz w:val="24"/>
          <w:lang w:eastAsia="zh-CN"/>
        </w:rPr>
        <w:t xml:space="preserve"> machine base</w:t>
      </w:r>
      <w:r w:rsidR="00087EB6" w:rsidRPr="004A4171">
        <w:rPr>
          <w:sz w:val="24"/>
          <w:lang w:eastAsia="zh-CN"/>
        </w:rPr>
        <w:t xml:space="preserve">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B2EB9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B2EB9">
        <w:rPr>
          <w:sz w:val="24"/>
          <w:lang w:eastAsia="zh-CN"/>
        </w:rPr>
        <w:t>osition</w:t>
      </w:r>
      <w:r w:rsidR="0081336E">
        <w:rPr>
          <w:sz w:val="24"/>
          <w:lang w:eastAsia="zh-CN"/>
        </w:rPr>
        <w:t xml:space="preserve">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4B2EB9">
        <w:rPr>
          <w:sz w:val="24"/>
          <w:lang w:eastAsia="zh-CN"/>
        </w:rPr>
        <w:t xml:space="preserve"> </w:t>
      </w:r>
    </w:p>
    <w:p w:rsidR="005E1BC5" w:rsidRDefault="004B2E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4A4171">
        <w:rPr>
          <w:sz w:val="24"/>
          <w:lang w:eastAsia="zh-CN"/>
        </w:rPr>
        <w:t xml:space="preserve"> from rollers</w:t>
      </w:r>
      <w:r w:rsidR="005E1BC5"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41AB6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544" w:rsidRDefault="00341544">
      <w:r>
        <w:separator/>
      </w:r>
    </w:p>
  </w:endnote>
  <w:endnote w:type="continuationSeparator" w:id="0">
    <w:p w:rsidR="00341544" w:rsidRDefault="0034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1A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1A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544" w:rsidRDefault="00341544">
      <w:r>
        <w:separator/>
      </w:r>
    </w:p>
  </w:footnote>
  <w:footnote w:type="continuationSeparator" w:id="0">
    <w:p w:rsidR="00341544" w:rsidRDefault="003415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415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4154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25A1"/>
    <w:rsid w:val="000C383D"/>
    <w:rsid w:val="000C457E"/>
    <w:rsid w:val="000D1431"/>
    <w:rsid w:val="000E3CEF"/>
    <w:rsid w:val="00186976"/>
    <w:rsid w:val="0019663F"/>
    <w:rsid w:val="001C4D94"/>
    <w:rsid w:val="001E6F13"/>
    <w:rsid w:val="00205704"/>
    <w:rsid w:val="00243E85"/>
    <w:rsid w:val="0024431B"/>
    <w:rsid w:val="00273D8A"/>
    <w:rsid w:val="00341544"/>
    <w:rsid w:val="00346CCC"/>
    <w:rsid w:val="003A5845"/>
    <w:rsid w:val="003C5A3D"/>
    <w:rsid w:val="003F707F"/>
    <w:rsid w:val="00401D73"/>
    <w:rsid w:val="00404C45"/>
    <w:rsid w:val="004135BC"/>
    <w:rsid w:val="00485E72"/>
    <w:rsid w:val="004A4171"/>
    <w:rsid w:val="004B2EB9"/>
    <w:rsid w:val="005374CE"/>
    <w:rsid w:val="00565649"/>
    <w:rsid w:val="00574908"/>
    <w:rsid w:val="005A2537"/>
    <w:rsid w:val="005A52DE"/>
    <w:rsid w:val="005E1BC5"/>
    <w:rsid w:val="005F551E"/>
    <w:rsid w:val="005F6FB3"/>
    <w:rsid w:val="00626F3D"/>
    <w:rsid w:val="006304BE"/>
    <w:rsid w:val="00633247"/>
    <w:rsid w:val="006476A5"/>
    <w:rsid w:val="00684C71"/>
    <w:rsid w:val="006B6525"/>
    <w:rsid w:val="00707B09"/>
    <w:rsid w:val="00752A9A"/>
    <w:rsid w:val="00775260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866DF"/>
    <w:rsid w:val="009B5798"/>
    <w:rsid w:val="00A240E9"/>
    <w:rsid w:val="00A2607D"/>
    <w:rsid w:val="00A32709"/>
    <w:rsid w:val="00A41AB6"/>
    <w:rsid w:val="00A64537"/>
    <w:rsid w:val="00A820F7"/>
    <w:rsid w:val="00AD1A94"/>
    <w:rsid w:val="00B249B5"/>
    <w:rsid w:val="00B402A2"/>
    <w:rsid w:val="00B45C00"/>
    <w:rsid w:val="00B64100"/>
    <w:rsid w:val="00B67319"/>
    <w:rsid w:val="00BB6C2A"/>
    <w:rsid w:val="00BF198D"/>
    <w:rsid w:val="00C37171"/>
    <w:rsid w:val="00C50BB1"/>
    <w:rsid w:val="00C9531B"/>
    <w:rsid w:val="00CC68AB"/>
    <w:rsid w:val="00CD1256"/>
    <w:rsid w:val="00CF1999"/>
    <w:rsid w:val="00E403B8"/>
    <w:rsid w:val="00E52CFD"/>
    <w:rsid w:val="00E64041"/>
    <w:rsid w:val="00E80CF6"/>
    <w:rsid w:val="00E9120A"/>
    <w:rsid w:val="00EE7375"/>
    <w:rsid w:val="00F13A50"/>
    <w:rsid w:val="00F2058D"/>
    <w:rsid w:val="00F81349"/>
    <w:rsid w:val="00FB1D57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2023-02-24T07:44:00Z</cp:lastPrinted>
  <dcterms:created xsi:type="dcterms:W3CDTF">2023-09-12T07:47:00Z</dcterms:created>
  <dcterms:modified xsi:type="dcterms:W3CDTF">2023-09-12T07:47:00Z</dcterms:modified>
</cp:coreProperties>
</file>