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4178BA" w14:textId="77777777" w:rsidR="00B42E49" w:rsidRDefault="00B42E49">
      <w:pPr>
        <w:pStyle w:val="Title"/>
        <w:jc w:val="left"/>
        <w:rPr>
          <w:lang w:eastAsia="zh-CN"/>
        </w:rPr>
      </w:pPr>
    </w:p>
    <w:p w14:paraId="0BBB8952" w14:textId="74C8250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E1ACA1A" w14:textId="77777777" w:rsidR="00B42E49" w:rsidRDefault="00B42E49">
      <w:pPr>
        <w:rPr>
          <w:sz w:val="24"/>
        </w:rPr>
      </w:pPr>
    </w:p>
    <w:p w14:paraId="0C4D0329" w14:textId="7C867A9D" w:rsidR="00684C71" w:rsidRDefault="0059208D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9F640B">
        <w:rPr>
          <w:sz w:val="24"/>
        </w:rPr>
        <w:t>0</w:t>
      </w:r>
      <w:r w:rsidR="00112121">
        <w:rPr>
          <w:sz w:val="24"/>
        </w:rPr>
        <w:t>9</w:t>
      </w:r>
      <w:r w:rsidR="006B26CB" w:rsidRPr="006B26CB">
        <w:rPr>
          <w:sz w:val="24"/>
          <w:vertAlign w:val="superscript"/>
        </w:rPr>
        <w:t>th</w:t>
      </w:r>
      <w:r w:rsidR="006B26CB">
        <w:rPr>
          <w:sz w:val="24"/>
        </w:rPr>
        <w:t xml:space="preserve"> </w:t>
      </w:r>
      <w:r w:rsidR="00BE3DB7">
        <w:rPr>
          <w:sz w:val="24"/>
          <w:lang w:eastAsia="zh-CN"/>
        </w:rPr>
        <w:t>June 2025</w:t>
      </w:r>
    </w:p>
    <w:p w14:paraId="017EF0F3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7DEE3E77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7DF512B" w14:textId="304C444D" w:rsidR="00684C71" w:rsidRDefault="001121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</w:t>
      </w:r>
      <w:r w:rsidR="00FE09CB"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FE09CB"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</w:t>
      </w:r>
      <w:r w:rsidR="00BE3DB7">
        <w:rPr>
          <w:sz w:val="24"/>
          <w:lang w:eastAsia="zh-CN"/>
        </w:rPr>
        <w:t>o</w:t>
      </w:r>
      <w:r w:rsidR="0089636E">
        <w:rPr>
          <w:sz w:val="24"/>
          <w:lang w:eastAsia="zh-CN"/>
        </w:rPr>
        <w:t>rry chassis</w:t>
      </w:r>
      <w:r w:rsidR="00FE09CB">
        <w:rPr>
          <w:sz w:val="24"/>
          <w:lang w:eastAsia="zh-CN"/>
        </w:rPr>
        <w:t xml:space="preserve"> to the ground, </w:t>
      </w:r>
      <w:r w:rsidR="00EA6C19">
        <w:rPr>
          <w:sz w:val="24"/>
          <w:lang w:eastAsia="zh-CN"/>
        </w:rPr>
        <w:t xml:space="preserve">insert </w:t>
      </w:r>
      <w:r w:rsidR="00BF36B6">
        <w:rPr>
          <w:sz w:val="24"/>
          <w:lang w:eastAsia="zh-CN"/>
        </w:rPr>
        <w:t xml:space="preserve">pallet truck under </w:t>
      </w:r>
      <w:r w:rsidR="00DF2CD5">
        <w:rPr>
          <w:sz w:val="24"/>
          <w:lang w:eastAsia="zh-CN"/>
        </w:rPr>
        <w:t>machine b</w:t>
      </w:r>
      <w:r w:rsidR="00BF36B6">
        <w:rPr>
          <w:sz w:val="24"/>
          <w:lang w:eastAsia="zh-CN"/>
        </w:rPr>
        <w:t>ed</w:t>
      </w:r>
      <w:r w:rsidR="00DF2CD5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14:paraId="04D87A61" w14:textId="4AF773EE" w:rsidR="00112121" w:rsidRDefault="001121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out 1 unit used machine from production to loading area, hoist up and load onto lorry chassis for disposal </w:t>
      </w:r>
    </w:p>
    <w:p w14:paraId="0D39C042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B914B16" w14:textId="77777777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17C8665D" w14:textId="69BC8CDF" w:rsidR="00112121" w:rsidRPr="00112121" w:rsidRDefault="00112121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Move in</w:t>
      </w:r>
    </w:p>
    <w:p w14:paraId="69A868E6" w14:textId="50D1B2E2" w:rsidR="00BF36B6" w:rsidRDefault="00A9248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uni</w:t>
      </w:r>
      <w:r w:rsidR="00EA6C19">
        <w:rPr>
          <w:b/>
          <w:sz w:val="24"/>
          <w:lang w:eastAsia="zh-CN"/>
        </w:rPr>
        <w:t xml:space="preserve">t </w:t>
      </w:r>
      <w:r w:rsidR="00BF36B6">
        <w:rPr>
          <w:b/>
          <w:sz w:val="24"/>
          <w:lang w:eastAsia="zh-CN"/>
        </w:rPr>
        <w:t>Okamoto ACC64GX</w:t>
      </w:r>
    </w:p>
    <w:p w14:paraId="19F5B1E6" w14:textId="77777777" w:rsidR="00112121" w:rsidRDefault="00BF36B6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Dim: 2740 x 2450 x 1850 mm</w:t>
      </w:r>
      <w:r w:rsidR="00112121">
        <w:rPr>
          <w:b/>
          <w:sz w:val="24"/>
          <w:lang w:eastAsia="zh-CN"/>
        </w:rPr>
        <w:t xml:space="preserve"> / </w:t>
      </w:r>
      <w:proofErr w:type="spellStart"/>
      <w:r>
        <w:rPr>
          <w:b/>
          <w:sz w:val="24"/>
          <w:lang w:eastAsia="zh-CN"/>
        </w:rPr>
        <w:t>Wt</w:t>
      </w:r>
      <w:proofErr w:type="spellEnd"/>
      <w:r>
        <w:rPr>
          <w:b/>
          <w:sz w:val="24"/>
          <w:lang w:eastAsia="zh-CN"/>
        </w:rPr>
        <w:t xml:space="preserve">: 3, 000 kg </w:t>
      </w:r>
    </w:p>
    <w:p w14:paraId="50FC5302" w14:textId="77777777" w:rsidR="00112121" w:rsidRDefault="00112121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</w:p>
    <w:p w14:paraId="0A766373" w14:textId="59E2CA27" w:rsidR="00112121" w:rsidRDefault="00112121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Move out</w:t>
      </w:r>
    </w:p>
    <w:p w14:paraId="71C0C803" w14:textId="00DF9AA6" w:rsidR="00112121" w:rsidRDefault="00112121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unit used Okamoto ACC64</w:t>
      </w:r>
    </w:p>
    <w:p w14:paraId="376929DF" w14:textId="1FA1667D" w:rsidR="00112121" w:rsidRPr="00112121" w:rsidRDefault="00112121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Dim: 2740 x 2450 x 1850 mm / </w:t>
      </w:r>
      <w:proofErr w:type="spellStart"/>
      <w:r>
        <w:rPr>
          <w:b/>
          <w:sz w:val="24"/>
          <w:lang w:eastAsia="zh-CN"/>
        </w:rPr>
        <w:t>Wt</w:t>
      </w:r>
      <w:proofErr w:type="spellEnd"/>
      <w:r>
        <w:rPr>
          <w:b/>
          <w:sz w:val="24"/>
          <w:lang w:eastAsia="zh-CN"/>
        </w:rPr>
        <w:t xml:space="preserve">: 3, 000 kg </w:t>
      </w:r>
    </w:p>
    <w:p w14:paraId="30C5BF48" w14:textId="01B67D94" w:rsidR="0047763D" w:rsidRPr="00BF36B6" w:rsidRDefault="00BF36B6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 </w:t>
      </w:r>
    </w:p>
    <w:p w14:paraId="3D5E4C09" w14:textId="56DD22A2" w:rsidR="00684C71" w:rsidRPr="00B42E49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 w:rsidR="0081336E">
        <w:rPr>
          <w:b/>
          <w:bCs/>
          <w:sz w:val="32"/>
          <w:u w:val="single"/>
          <w:lang w:eastAsia="zh-CN"/>
        </w:rPr>
        <w:t>Assessment</w:t>
      </w:r>
    </w:p>
    <w:p w14:paraId="6597D075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0C24F485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0C547E5" w14:textId="77777777"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B63CACC" w14:textId="5A12D300" w:rsidR="00684C71" w:rsidRDefault="00BF36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17</w:t>
      </w:r>
      <w:r w:rsidR="00BE3DB7">
        <w:rPr>
          <w:sz w:val="24"/>
          <w:lang w:eastAsia="zh-CN"/>
        </w:rPr>
        <w:t>/06/25</w:t>
      </w:r>
    </w:p>
    <w:p w14:paraId="2E67CD34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F3801BE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02A7C0EA" w14:textId="0040D7EB" w:rsidR="003B63D2" w:rsidRPr="003B63D2" w:rsidRDefault="00B42E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10:30</w:t>
      </w:r>
      <w:r w:rsidR="0089636E">
        <w:rPr>
          <w:bCs/>
          <w:sz w:val="24"/>
          <w:szCs w:val="24"/>
          <w:lang w:eastAsia="zh-CN"/>
        </w:rPr>
        <w:t xml:space="preserve"> am </w:t>
      </w:r>
    </w:p>
    <w:p w14:paraId="78A07592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ECB5475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973E4FF" w14:textId="6CDD9634" w:rsidR="00707B09" w:rsidRDefault="00BF36B6" w:rsidP="00707B09">
      <w:pPr>
        <w:pStyle w:val="Heading4"/>
      </w:pPr>
      <w:r>
        <w:t xml:space="preserve">18 Tractor Rd </w:t>
      </w:r>
      <w:r w:rsidR="0089636E">
        <w:t xml:space="preserve"> </w:t>
      </w:r>
    </w:p>
    <w:p w14:paraId="0E24D1F9" w14:textId="0C8BF357" w:rsidR="00707B09" w:rsidRPr="00707B09" w:rsidRDefault="00BF36B6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NOK Precision </w:t>
      </w:r>
      <w:r w:rsidR="00591056">
        <w:rPr>
          <w:sz w:val="24"/>
          <w:szCs w:val="24"/>
          <w:lang w:eastAsia="zh-CN"/>
        </w:rPr>
        <w:t xml:space="preserve">Component (S) Pte Ltd </w:t>
      </w:r>
    </w:p>
    <w:p w14:paraId="3597EDF0" w14:textId="77777777" w:rsidR="00684C71" w:rsidRDefault="00684C71">
      <w:pPr>
        <w:rPr>
          <w:lang w:eastAsia="zh-CN"/>
        </w:rPr>
      </w:pPr>
    </w:p>
    <w:p w14:paraId="208FD7AC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9519FE6" w14:textId="7A9F99A7" w:rsidR="004E5848" w:rsidRDefault="00BF36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14:paraId="5B702028" w14:textId="2905E5AB" w:rsidR="00684C71" w:rsidRDefault="006B26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14:paraId="778E840E" w14:textId="113B5D0B" w:rsidR="002B79BE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F36B6">
        <w:rPr>
          <w:sz w:val="24"/>
          <w:lang w:eastAsia="zh-CN"/>
        </w:rPr>
        <w:t>ebbing</w:t>
      </w:r>
      <w:r w:rsidR="0089636E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7285CC5D" w14:textId="66E52B8B" w:rsidR="0089636E" w:rsidRDefault="00896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14:paraId="4058B98F" w14:textId="3DD670E3" w:rsidR="00C00BDD" w:rsidRDefault="00BF36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B42E49">
        <w:rPr>
          <w:sz w:val="24"/>
          <w:lang w:eastAsia="zh-CN"/>
        </w:rPr>
        <w:t>/w</w:t>
      </w:r>
      <w:r w:rsidR="00A9248D">
        <w:rPr>
          <w:sz w:val="24"/>
          <w:lang w:eastAsia="zh-CN"/>
        </w:rPr>
        <w:t xml:space="preserve">oodblock </w:t>
      </w:r>
      <w:r w:rsidR="002B79BE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 xml:space="preserve"> </w:t>
      </w:r>
    </w:p>
    <w:p w14:paraId="26D36CD5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802DE9B" w14:textId="77777777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41228EC4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65CBC05B" w14:textId="77777777" w:rsidR="00A9248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549F4404" w14:textId="77777777" w:rsidR="00A9248D" w:rsidRDefault="00A9248D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D0128F0" w14:textId="77777777"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308C7713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17C0DF5C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5D457C86" w14:textId="77777777"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4DC7120C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690C2961" w14:textId="1878C366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>r, rigger, signalman and</w:t>
      </w:r>
      <w:r w:rsidR="006D58AB">
        <w:rPr>
          <w:sz w:val="24"/>
          <w:lang w:eastAsia="zh-CN"/>
        </w:rPr>
        <w:t xml:space="preserve">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129C51F9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20167DF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5AFA8225" w14:textId="77777777"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575F9EC1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0A5A3FBD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472FEAA5" w14:textId="3F28E184" w:rsidR="004F01EA" w:rsidRDefault="004F01EA">
      <w:pPr>
        <w:pStyle w:val="BodyText2"/>
      </w:pPr>
      <w:r>
        <w:t xml:space="preserve">All submitted certificate shall be made available at all time </w:t>
      </w:r>
    </w:p>
    <w:p w14:paraId="434BDF2C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50BD6696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0D156CE6" w14:textId="23979E40"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89636E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14:paraId="09FF7652" w14:textId="7131752F" w:rsidR="00EA6C19" w:rsidRDefault="00EA6C19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timber mats as base plate</w:t>
      </w:r>
    </w:p>
    <w:p w14:paraId="127F020F" w14:textId="77777777" w:rsidR="00B42E49" w:rsidRDefault="00B42E49" w:rsidP="00B42E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D7EA2A9" w14:textId="77777777" w:rsidR="00B42E49" w:rsidRDefault="00B42E49" w:rsidP="00B42E49">
      <w:pPr>
        <w:pStyle w:val="ListParagraph"/>
        <w:rPr>
          <w:sz w:val="24"/>
          <w:lang w:eastAsia="zh-CN"/>
        </w:rPr>
      </w:pPr>
    </w:p>
    <w:p w14:paraId="286AD533" w14:textId="31B89D80" w:rsidR="00FE09CB" w:rsidRPr="00B42E49" w:rsidRDefault="00A9248D" w:rsidP="00B42E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42E49">
        <w:rPr>
          <w:sz w:val="24"/>
          <w:lang w:eastAsia="zh-CN"/>
        </w:rPr>
        <w:t>Rigger to i</w:t>
      </w:r>
      <w:r w:rsidR="00DE08CC" w:rsidRPr="00B42E49">
        <w:rPr>
          <w:sz w:val="24"/>
          <w:lang w:eastAsia="zh-CN"/>
        </w:rPr>
        <w:t>nsert s</w:t>
      </w:r>
      <w:r w:rsidRPr="00B42E49">
        <w:rPr>
          <w:sz w:val="24"/>
          <w:lang w:eastAsia="zh-CN"/>
        </w:rPr>
        <w:t xml:space="preserve">ling to crane hook </w:t>
      </w:r>
    </w:p>
    <w:p w14:paraId="2581BBDA" w14:textId="77777777" w:rsidR="00A9248D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14:paraId="7D10681E" w14:textId="77777777" w:rsidR="0059208D" w:rsidRDefault="0059208D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from lorry chassis </w:t>
      </w:r>
    </w:p>
    <w:p w14:paraId="79774380" w14:textId="77777777" w:rsidR="001A07FF" w:rsidRPr="008F369E" w:rsidRDefault="0059208D" w:rsidP="008F369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lower down </w:t>
      </w:r>
      <w:r w:rsidR="00370B7A" w:rsidRPr="00FE09CB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1A1E38" w:rsidRPr="00FE09CB">
        <w:rPr>
          <w:sz w:val="24"/>
          <w:lang w:eastAsia="zh-CN"/>
        </w:rPr>
        <w:t>to near ground level</w:t>
      </w:r>
    </w:p>
    <w:p w14:paraId="6F658866" w14:textId="1C0CDF04"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BF36B6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14:paraId="252E977C" w14:textId="77777777"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14:paraId="07762F37" w14:textId="77777777"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14:paraId="79603449" w14:textId="3043BD0E" w:rsidR="006D58AB" w:rsidRPr="00B42E49" w:rsidRDefault="00685287" w:rsidP="00B42E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BF36B6">
        <w:rPr>
          <w:sz w:val="24"/>
          <w:lang w:eastAsia="zh-CN"/>
        </w:rPr>
        <w:t>pallet truck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14:paraId="15745CCB" w14:textId="1016DC2E" w:rsidR="0089636E" w:rsidRPr="006D58AB" w:rsidRDefault="0081336E" w:rsidP="006D58A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592F7CD9" w14:textId="1169732E"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0DD576AA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51360577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207C786E" w14:textId="77777777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6224D166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A9248D">
        <w:rPr>
          <w:sz w:val="24"/>
        </w:rPr>
        <w:t xml:space="preserve">Kevin Wong / </w:t>
      </w:r>
      <w:proofErr w:type="spellStart"/>
      <w:r>
        <w:rPr>
          <w:sz w:val="24"/>
        </w:rPr>
        <w:t>Zailani</w:t>
      </w:r>
      <w:proofErr w:type="spellEnd"/>
    </w:p>
    <w:p w14:paraId="39823429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5317D745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AC6981" w14:textId="77777777" w:rsidR="00CA1884" w:rsidRDefault="00CA1884">
      <w:r>
        <w:separator/>
      </w:r>
    </w:p>
  </w:endnote>
  <w:endnote w:type="continuationSeparator" w:id="0">
    <w:p w14:paraId="340E40DD" w14:textId="77777777" w:rsidR="00CA1884" w:rsidRDefault="00CA1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2D7B30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5197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5197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635EDB" w14:textId="77777777" w:rsidR="00CA1884" w:rsidRDefault="00CA1884">
      <w:r>
        <w:separator/>
      </w:r>
    </w:p>
  </w:footnote>
  <w:footnote w:type="continuationSeparator" w:id="0">
    <w:p w14:paraId="2CC4D91D" w14:textId="77777777" w:rsidR="00CA1884" w:rsidRDefault="00CA18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4935E4" w14:textId="65995936" w:rsidR="00684C71" w:rsidRPr="00DA6F28" w:rsidRDefault="00BE3DB7" w:rsidP="00DA6F2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B7FB4F6" wp14:editId="5961BB3D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6F28">
      <w:rPr>
        <w:b/>
        <w:color w:val="0000FF"/>
        <w:sz w:val="28"/>
      </w:rPr>
      <w:t xml:space="preserve">                  </w:t>
    </w:r>
    <w:r w:rsidR="0081336E">
      <w:rPr>
        <w:b/>
        <w:color w:val="0000FF"/>
        <w:sz w:val="28"/>
      </w:rPr>
      <w:t>ERIC WONG MACHINERY TRANSPORTATION PTE LTD</w:t>
    </w:r>
  </w:p>
  <w:p w14:paraId="33A52167" w14:textId="77777777" w:rsidR="00684C71" w:rsidRDefault="008F369E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0FF4163" w14:textId="77777777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 w:rsidR="008F369E">
      <w:t>62826020</w:t>
    </w:r>
  </w:p>
  <w:p w14:paraId="3B7C4C0E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2A7E8DCD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412CDB5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1219880">
    <w:abstractNumId w:val="2"/>
  </w:num>
  <w:num w:numId="2" w16cid:durableId="366027058">
    <w:abstractNumId w:val="4"/>
  </w:num>
  <w:num w:numId="3" w16cid:durableId="1400519711">
    <w:abstractNumId w:val="0"/>
  </w:num>
  <w:num w:numId="4" w16cid:durableId="2123068459">
    <w:abstractNumId w:val="9"/>
  </w:num>
  <w:num w:numId="5" w16cid:durableId="312221099">
    <w:abstractNumId w:val="5"/>
  </w:num>
  <w:num w:numId="6" w16cid:durableId="703486312">
    <w:abstractNumId w:val="6"/>
  </w:num>
  <w:num w:numId="7" w16cid:durableId="1755735632">
    <w:abstractNumId w:val="3"/>
  </w:num>
  <w:num w:numId="8" w16cid:durableId="528227353">
    <w:abstractNumId w:val="7"/>
  </w:num>
  <w:num w:numId="9" w16cid:durableId="2130541111">
    <w:abstractNumId w:val="1"/>
  </w:num>
  <w:num w:numId="10" w16cid:durableId="985429702">
    <w:abstractNumId w:val="8"/>
  </w:num>
  <w:num w:numId="11" w16cid:durableId="211937096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603AF"/>
    <w:rsid w:val="000801A2"/>
    <w:rsid w:val="00080409"/>
    <w:rsid w:val="000C46C5"/>
    <w:rsid w:val="001064C0"/>
    <w:rsid w:val="00112121"/>
    <w:rsid w:val="00112D07"/>
    <w:rsid w:val="00151974"/>
    <w:rsid w:val="00180280"/>
    <w:rsid w:val="00194C7A"/>
    <w:rsid w:val="001A07FF"/>
    <w:rsid w:val="001A1E38"/>
    <w:rsid w:val="00205704"/>
    <w:rsid w:val="00216071"/>
    <w:rsid w:val="00221454"/>
    <w:rsid w:val="002467A8"/>
    <w:rsid w:val="002859AC"/>
    <w:rsid w:val="00294E87"/>
    <w:rsid w:val="002B79BE"/>
    <w:rsid w:val="0030061F"/>
    <w:rsid w:val="0030245E"/>
    <w:rsid w:val="0035220F"/>
    <w:rsid w:val="00370B7A"/>
    <w:rsid w:val="00370D03"/>
    <w:rsid w:val="003B63D2"/>
    <w:rsid w:val="003E70B3"/>
    <w:rsid w:val="00425424"/>
    <w:rsid w:val="0047763D"/>
    <w:rsid w:val="004C6F5B"/>
    <w:rsid w:val="004E5848"/>
    <w:rsid w:val="004F01EA"/>
    <w:rsid w:val="00501041"/>
    <w:rsid w:val="00542502"/>
    <w:rsid w:val="00591056"/>
    <w:rsid w:val="0059208D"/>
    <w:rsid w:val="005A2371"/>
    <w:rsid w:val="005C3290"/>
    <w:rsid w:val="006412B9"/>
    <w:rsid w:val="00684C71"/>
    <w:rsid w:val="00685287"/>
    <w:rsid w:val="006B26CB"/>
    <w:rsid w:val="006B6525"/>
    <w:rsid w:val="006C492D"/>
    <w:rsid w:val="006D103C"/>
    <w:rsid w:val="006D58AB"/>
    <w:rsid w:val="00707B09"/>
    <w:rsid w:val="00707E93"/>
    <w:rsid w:val="00716965"/>
    <w:rsid w:val="007223C5"/>
    <w:rsid w:val="007C1E4D"/>
    <w:rsid w:val="007E7225"/>
    <w:rsid w:val="00805829"/>
    <w:rsid w:val="0081336E"/>
    <w:rsid w:val="00833A70"/>
    <w:rsid w:val="0084617C"/>
    <w:rsid w:val="00846C30"/>
    <w:rsid w:val="00872D61"/>
    <w:rsid w:val="0089240A"/>
    <w:rsid w:val="0089636E"/>
    <w:rsid w:val="008B11D4"/>
    <w:rsid w:val="008C54AF"/>
    <w:rsid w:val="008D1F25"/>
    <w:rsid w:val="008D3552"/>
    <w:rsid w:val="008F369E"/>
    <w:rsid w:val="00927B06"/>
    <w:rsid w:val="00952F7F"/>
    <w:rsid w:val="00993B70"/>
    <w:rsid w:val="009A6414"/>
    <w:rsid w:val="009A7C27"/>
    <w:rsid w:val="009C1EC8"/>
    <w:rsid w:val="009F640B"/>
    <w:rsid w:val="00A525B4"/>
    <w:rsid w:val="00A5466A"/>
    <w:rsid w:val="00A64537"/>
    <w:rsid w:val="00A9248D"/>
    <w:rsid w:val="00AD4078"/>
    <w:rsid w:val="00B35068"/>
    <w:rsid w:val="00B42E49"/>
    <w:rsid w:val="00B43C44"/>
    <w:rsid w:val="00B62108"/>
    <w:rsid w:val="00B644F1"/>
    <w:rsid w:val="00B70004"/>
    <w:rsid w:val="00B776C2"/>
    <w:rsid w:val="00BD6E7B"/>
    <w:rsid w:val="00BE3DB7"/>
    <w:rsid w:val="00BF36B6"/>
    <w:rsid w:val="00C008B3"/>
    <w:rsid w:val="00C00BDD"/>
    <w:rsid w:val="00C02507"/>
    <w:rsid w:val="00C03437"/>
    <w:rsid w:val="00C168E6"/>
    <w:rsid w:val="00C259E8"/>
    <w:rsid w:val="00C32361"/>
    <w:rsid w:val="00C33FF4"/>
    <w:rsid w:val="00C778E8"/>
    <w:rsid w:val="00C8729C"/>
    <w:rsid w:val="00CA1884"/>
    <w:rsid w:val="00CA23BB"/>
    <w:rsid w:val="00CA46B3"/>
    <w:rsid w:val="00CC59E7"/>
    <w:rsid w:val="00CF5149"/>
    <w:rsid w:val="00CF6063"/>
    <w:rsid w:val="00CF7EA9"/>
    <w:rsid w:val="00D43FF8"/>
    <w:rsid w:val="00DA6F28"/>
    <w:rsid w:val="00DB001C"/>
    <w:rsid w:val="00DB3AF8"/>
    <w:rsid w:val="00DE08CC"/>
    <w:rsid w:val="00DF2CD5"/>
    <w:rsid w:val="00E9120A"/>
    <w:rsid w:val="00EA6C19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CF0006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B42E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3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2865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2025-06-05T06:08:00Z</cp:lastPrinted>
  <dcterms:created xsi:type="dcterms:W3CDTF">2025-06-09T00:49:00Z</dcterms:created>
  <dcterms:modified xsi:type="dcterms:W3CDTF">2025-06-09T00:49:00Z</dcterms:modified>
</cp:coreProperties>
</file>