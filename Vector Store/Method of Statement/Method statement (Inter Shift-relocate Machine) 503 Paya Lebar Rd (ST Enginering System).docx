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71655F" w:rsidRDefault="0071655F">
      <w:pPr>
        <w:rPr>
          <w:sz w:val="24"/>
        </w:rPr>
      </w:pPr>
    </w:p>
    <w:p w:rsidR="00FC7A38" w:rsidRDefault="0071655F">
      <w:pPr>
        <w:rPr>
          <w:sz w:val="24"/>
          <w:lang w:eastAsia="zh-CN"/>
        </w:rPr>
      </w:pPr>
      <w:r>
        <w:rPr>
          <w:sz w:val="24"/>
        </w:rPr>
        <w:t>Date: 31</w:t>
      </w:r>
      <w:r w:rsidRPr="0071655F">
        <w:rPr>
          <w:sz w:val="24"/>
          <w:vertAlign w:val="superscript"/>
        </w:rPr>
        <w:t>st</w:t>
      </w:r>
      <w:r>
        <w:rPr>
          <w:sz w:val="24"/>
        </w:rPr>
        <w:t xml:space="preserve"> May</w:t>
      </w:r>
      <w:r w:rsidR="003408ED">
        <w:rPr>
          <w:sz w:val="24"/>
        </w:rPr>
        <w:t xml:space="preserve"> 2022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71655F">
        <w:rPr>
          <w:bCs/>
          <w:sz w:val="24"/>
          <w:szCs w:val="24"/>
          <w:lang w:eastAsia="zh-CN"/>
        </w:rPr>
        <w:t>te 1</w:t>
      </w:r>
      <w:r w:rsidR="00311434">
        <w:rPr>
          <w:bCs/>
          <w:sz w:val="24"/>
          <w:szCs w:val="24"/>
          <w:lang w:eastAsia="zh-CN"/>
        </w:rPr>
        <w:t xml:space="preserve"> unit machine within workshop</w:t>
      </w:r>
      <w:r w:rsidR="0036363B">
        <w:rPr>
          <w:bCs/>
          <w:sz w:val="24"/>
          <w:szCs w:val="24"/>
          <w:lang w:eastAsia="zh-CN"/>
        </w:rPr>
        <w:t xml:space="preserve"> premise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11434" w:rsidRDefault="0031143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11434" w:rsidRDefault="0071655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x Denver Lathe</w:t>
      </w:r>
    </w:p>
    <w:p w:rsidR="0071655F" w:rsidRDefault="0071655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200 x 130 x 180 cm</w:t>
      </w:r>
    </w:p>
    <w:p w:rsidR="0071655F" w:rsidRDefault="0071655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1, 500 kg </w:t>
      </w:r>
    </w:p>
    <w:p w:rsidR="00311434" w:rsidRPr="00311434" w:rsidRDefault="0031143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  <w:bookmarkStart w:id="0" w:name="_GoBack"/>
      <w:bookmarkEnd w:id="0"/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408E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 o</w:t>
      </w:r>
      <w:r w:rsidR="00297DF5">
        <w:rPr>
          <w:b/>
          <w:bCs/>
          <w:sz w:val="32"/>
          <w:u w:val="single"/>
          <w:lang w:eastAsia="zh-CN"/>
        </w:rPr>
        <w:t>f Operation</w:t>
      </w:r>
    </w:p>
    <w:p w:rsidR="00FC7A38" w:rsidRDefault="0071655F">
      <w:pPr>
        <w:rPr>
          <w:sz w:val="24"/>
          <w:lang w:eastAsia="zh-CN"/>
        </w:rPr>
      </w:pPr>
      <w:r>
        <w:rPr>
          <w:sz w:val="24"/>
          <w:lang w:eastAsia="zh-CN"/>
        </w:rPr>
        <w:t>03/06</w:t>
      </w:r>
      <w:r w:rsidR="003408ED">
        <w:rPr>
          <w:sz w:val="24"/>
          <w:lang w:eastAsia="zh-CN"/>
        </w:rPr>
        <w:t>/22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408ED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FB5994">
        <w:rPr>
          <w:b/>
          <w:sz w:val="32"/>
          <w:szCs w:val="32"/>
          <w:u w:val="single"/>
          <w:lang w:eastAsia="zh-CN"/>
        </w:rPr>
        <w:t>f Operation</w:t>
      </w:r>
    </w:p>
    <w:p w:rsidR="00FC7A38" w:rsidRPr="00011C41" w:rsidRDefault="0031143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354427">
        <w:rPr>
          <w:bCs/>
          <w:sz w:val="24"/>
          <w:szCs w:val="24"/>
          <w:lang w:eastAsia="zh-CN"/>
        </w:rPr>
        <w:t xml:space="preserve"> am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71655F" w:rsidP="00DE75B9">
      <w:pPr>
        <w:pStyle w:val="Heading4"/>
      </w:pPr>
      <w:r>
        <w:t xml:space="preserve">503 Paya Lebar Rd </w:t>
      </w:r>
    </w:p>
    <w:p w:rsidR="00211B45" w:rsidRPr="00211B45" w:rsidRDefault="003408ED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ST Engineering System </w:t>
      </w:r>
      <w:r w:rsidR="00311434">
        <w:rPr>
          <w:sz w:val="24"/>
          <w:szCs w:val="24"/>
          <w:lang w:eastAsia="zh-CN"/>
        </w:rPr>
        <w:t xml:space="preserve"> 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333FD8" w:rsidRDefault="0036363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</w:t>
      </w:r>
      <w:r w:rsidR="00BF5C83">
        <w:rPr>
          <w:sz w:val="24"/>
          <w:lang w:eastAsia="zh-CN"/>
        </w:rPr>
        <w:t>rowbar</w:t>
      </w:r>
      <w:r w:rsidR="003408ED">
        <w:rPr>
          <w:sz w:val="24"/>
          <w:lang w:eastAsia="zh-CN"/>
        </w:rPr>
        <w:t>/w</w:t>
      </w:r>
      <w:r w:rsidR="00214990">
        <w:rPr>
          <w:sz w:val="24"/>
          <w:lang w:eastAsia="zh-CN"/>
        </w:rPr>
        <w:t>oodblock</w:t>
      </w:r>
    </w:p>
    <w:p w:rsidR="003408ED" w:rsidRDefault="003544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A86533">
        <w:rPr>
          <w:sz w:val="24"/>
          <w:lang w:eastAsia="zh-CN"/>
        </w:rPr>
        <w:t>allet truck</w:t>
      </w:r>
      <w:r w:rsidR="00311434">
        <w:rPr>
          <w:sz w:val="24"/>
          <w:lang w:eastAsia="zh-CN"/>
        </w:rPr>
        <w:t>/rollers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 w:rsidR="003408ED">
        <w:rPr>
          <w:sz w:val="24"/>
          <w:szCs w:val="24"/>
        </w:rPr>
        <w:t>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1655F" w:rsidRDefault="0071655F">
      <w:pPr>
        <w:pStyle w:val="Title"/>
        <w:jc w:val="left"/>
        <w:rPr>
          <w:sz w:val="32"/>
          <w:szCs w:val="32"/>
          <w:lang w:eastAsia="zh-CN"/>
        </w:rPr>
      </w:pPr>
    </w:p>
    <w:p w:rsidR="00FC7A38" w:rsidRDefault="008248D1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lastRenderedPageBreak/>
        <w:t>Job Scope</w:t>
      </w:r>
    </w:p>
    <w:p w:rsidR="00FC7A38" w:rsidRPr="006476FC" w:rsidRDefault="00297DF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A828A0">
        <w:rPr>
          <w:b w:val="0"/>
          <w:sz w:val="24"/>
          <w:u w:val="none"/>
          <w:lang w:eastAsia="zh-CN"/>
        </w:rPr>
        <w:t>p machine</w:t>
      </w:r>
      <w:r w:rsidR="003458F0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using</w:t>
      </w:r>
      <w:r w:rsidR="0036363B">
        <w:rPr>
          <w:b w:val="0"/>
          <w:sz w:val="24"/>
          <w:u w:val="none"/>
          <w:lang w:eastAsia="zh-CN"/>
        </w:rPr>
        <w:t xml:space="preserve"> </w:t>
      </w:r>
      <w:r w:rsidR="00BF5C83">
        <w:rPr>
          <w:b w:val="0"/>
          <w:sz w:val="24"/>
          <w:u w:val="none"/>
          <w:lang w:eastAsia="zh-CN"/>
        </w:rPr>
        <w:t>crowbar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>pallet truck</w:t>
      </w:r>
      <w:r w:rsidR="00311434">
        <w:rPr>
          <w:b w:val="0"/>
          <w:sz w:val="24"/>
          <w:u w:val="none"/>
          <w:lang w:eastAsia="zh-CN"/>
        </w:rPr>
        <w:t xml:space="preserve">/rollers </w:t>
      </w:r>
      <w:r w:rsidR="00354427">
        <w:rPr>
          <w:b w:val="0"/>
          <w:sz w:val="24"/>
          <w:u w:val="none"/>
          <w:lang w:eastAsia="zh-CN"/>
        </w:rPr>
        <w:t>under</w:t>
      </w:r>
      <w:r w:rsidR="00A828A0">
        <w:rPr>
          <w:b w:val="0"/>
          <w:sz w:val="24"/>
          <w:u w:val="none"/>
          <w:lang w:eastAsia="zh-CN"/>
        </w:rPr>
        <w:t xml:space="preserve">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 xml:space="preserve">out </w:t>
      </w:r>
      <w:r w:rsidR="003408ED">
        <w:rPr>
          <w:b w:val="0"/>
          <w:sz w:val="24"/>
          <w:u w:val="none"/>
          <w:lang w:eastAsia="zh-CN"/>
        </w:rPr>
        <w:t>machine from existing</w:t>
      </w:r>
      <w:r w:rsidR="001C737A">
        <w:rPr>
          <w:b w:val="0"/>
          <w:sz w:val="24"/>
          <w:u w:val="none"/>
          <w:lang w:eastAsia="zh-CN"/>
        </w:rPr>
        <w:t xml:space="preserve"> location </w:t>
      </w:r>
    </w:p>
    <w:p w:rsidR="00FC7A38" w:rsidRDefault="0036363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machine 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311434">
        <w:rPr>
          <w:b w:val="0"/>
          <w:sz w:val="24"/>
          <w:u w:val="none"/>
          <w:lang w:eastAsia="zh-CN"/>
        </w:rPr>
        <w:t xml:space="preserve">new location within workshop </w:t>
      </w:r>
    </w:p>
    <w:p w:rsidR="00297DF5" w:rsidRDefault="0035442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 the</w:t>
      </w:r>
      <w:r w:rsidR="00297DF5">
        <w:rPr>
          <w:b w:val="0"/>
          <w:sz w:val="24"/>
          <w:u w:val="none"/>
          <w:lang w:eastAsia="zh-CN"/>
        </w:rPr>
        <w:t xml:space="preserve"> designated location</w:t>
      </w:r>
    </w:p>
    <w:p w:rsidR="00A80AA7" w:rsidRDefault="0035442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machine </w:t>
      </w:r>
      <w:r w:rsidR="00A3139E">
        <w:rPr>
          <w:b w:val="0"/>
          <w:sz w:val="24"/>
          <w:u w:val="none"/>
          <w:lang w:eastAsia="zh-CN"/>
        </w:rPr>
        <w:t xml:space="preserve">from rollers/pallet truck </w:t>
      </w:r>
      <w:r>
        <w:rPr>
          <w:b w:val="0"/>
          <w:sz w:val="24"/>
          <w:u w:val="none"/>
          <w:lang w:eastAsia="zh-CN"/>
        </w:rPr>
        <w:t>and insert levelling pad under machine bed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BF5C83">
        <w:rPr>
          <w:b w:val="0"/>
          <w:sz w:val="24"/>
          <w:u w:val="none"/>
          <w:lang w:eastAsia="zh-CN"/>
        </w:rPr>
        <w:t>proper housekeeping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7A11" w:rsidRDefault="00FF7A11">
      <w:r>
        <w:separator/>
      </w:r>
    </w:p>
  </w:endnote>
  <w:endnote w:type="continuationSeparator" w:id="0">
    <w:p w:rsidR="00FF7A11" w:rsidRDefault="00FF7A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1655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7A11" w:rsidRDefault="00FF7A11">
      <w:r>
        <w:separator/>
      </w:r>
    </w:p>
  </w:footnote>
  <w:footnote w:type="continuationSeparator" w:id="0">
    <w:p w:rsidR="00FF7A11" w:rsidRDefault="00FF7A1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FF7A1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FF7A11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A6C84"/>
    <w:rsid w:val="0012420B"/>
    <w:rsid w:val="001C737A"/>
    <w:rsid w:val="001D5981"/>
    <w:rsid w:val="001F45D6"/>
    <w:rsid w:val="00211B45"/>
    <w:rsid w:val="00214990"/>
    <w:rsid w:val="002151CF"/>
    <w:rsid w:val="002231AD"/>
    <w:rsid w:val="002878D6"/>
    <w:rsid w:val="00297DF5"/>
    <w:rsid w:val="002A594A"/>
    <w:rsid w:val="002B71E2"/>
    <w:rsid w:val="00311434"/>
    <w:rsid w:val="00333FD8"/>
    <w:rsid w:val="003408ED"/>
    <w:rsid w:val="003458F0"/>
    <w:rsid w:val="00354427"/>
    <w:rsid w:val="0036363B"/>
    <w:rsid w:val="00405E45"/>
    <w:rsid w:val="00483CC1"/>
    <w:rsid w:val="00495410"/>
    <w:rsid w:val="00520A90"/>
    <w:rsid w:val="00525462"/>
    <w:rsid w:val="00530F7B"/>
    <w:rsid w:val="005C1EB6"/>
    <w:rsid w:val="005E3EC3"/>
    <w:rsid w:val="006476FC"/>
    <w:rsid w:val="006A3AAD"/>
    <w:rsid w:val="006B0D6D"/>
    <w:rsid w:val="0071655F"/>
    <w:rsid w:val="00716D20"/>
    <w:rsid w:val="00781B51"/>
    <w:rsid w:val="007B15D6"/>
    <w:rsid w:val="007E6F9D"/>
    <w:rsid w:val="008248D1"/>
    <w:rsid w:val="00846465"/>
    <w:rsid w:val="00905071"/>
    <w:rsid w:val="00940648"/>
    <w:rsid w:val="009438BA"/>
    <w:rsid w:val="009D72AB"/>
    <w:rsid w:val="00A3139E"/>
    <w:rsid w:val="00A35AA2"/>
    <w:rsid w:val="00A43743"/>
    <w:rsid w:val="00A62478"/>
    <w:rsid w:val="00A72C6E"/>
    <w:rsid w:val="00A80AA7"/>
    <w:rsid w:val="00A828A0"/>
    <w:rsid w:val="00A82E7B"/>
    <w:rsid w:val="00A86533"/>
    <w:rsid w:val="00A87152"/>
    <w:rsid w:val="00AB44EB"/>
    <w:rsid w:val="00AE4B06"/>
    <w:rsid w:val="00B014B7"/>
    <w:rsid w:val="00BB1ED3"/>
    <w:rsid w:val="00BF15DF"/>
    <w:rsid w:val="00BF5C83"/>
    <w:rsid w:val="00CD561C"/>
    <w:rsid w:val="00CE270B"/>
    <w:rsid w:val="00D44A04"/>
    <w:rsid w:val="00D567A9"/>
    <w:rsid w:val="00DE52F9"/>
    <w:rsid w:val="00DE75B9"/>
    <w:rsid w:val="00EE7CA0"/>
    <w:rsid w:val="00F0771A"/>
    <w:rsid w:val="00F132A8"/>
    <w:rsid w:val="00F224B9"/>
    <w:rsid w:val="00FB5994"/>
    <w:rsid w:val="00FC7A38"/>
    <w:rsid w:val="00FD2737"/>
    <w:rsid w:val="00FF6A23"/>
    <w:rsid w:val="00FF7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1AF0B4-FEE8-415B-9123-4CD1E312F1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1401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2022-01-10T07:37:00Z</cp:lastPrinted>
  <dcterms:created xsi:type="dcterms:W3CDTF">2022-05-31T03:49:00Z</dcterms:created>
  <dcterms:modified xsi:type="dcterms:W3CDTF">2022-05-31T03:49:00Z</dcterms:modified>
</cp:coreProperties>
</file>