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D95CD7">
      <w:pPr>
        <w:rPr>
          <w:sz w:val="24"/>
          <w:lang w:eastAsia="zh-CN"/>
        </w:rPr>
      </w:pPr>
      <w:r>
        <w:rPr>
          <w:sz w:val="24"/>
        </w:rPr>
        <w:t>Date: 14</w:t>
      </w:r>
      <w:r w:rsidRPr="00D95CD7">
        <w:rPr>
          <w:sz w:val="24"/>
          <w:vertAlign w:val="superscript"/>
        </w:rPr>
        <w:t>th</w:t>
      </w:r>
      <w:r>
        <w:rPr>
          <w:sz w:val="24"/>
        </w:rPr>
        <w:t xml:space="preserve"> Aug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7F37CA" w:rsidRDefault="00D95C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A65F8"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BF1F5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2</w:t>
      </w:r>
      <w:r w:rsidR="00BF1F53">
        <w:rPr>
          <w:sz w:val="24"/>
          <w:lang w:eastAsia="zh-CN"/>
        </w:rPr>
        <w:t xml:space="preserve"> </w:t>
      </w:r>
      <w:r w:rsidR="00AB583B">
        <w:rPr>
          <w:sz w:val="24"/>
          <w:lang w:eastAsia="zh-CN"/>
        </w:rPr>
        <w:t>uni</w:t>
      </w:r>
      <w:r w:rsidR="009721E5">
        <w:rPr>
          <w:sz w:val="24"/>
          <w:lang w:eastAsia="zh-CN"/>
        </w:rPr>
        <w:t xml:space="preserve">t </w:t>
      </w:r>
      <w:r>
        <w:rPr>
          <w:sz w:val="24"/>
          <w:lang w:eastAsia="zh-CN"/>
        </w:rPr>
        <w:t xml:space="preserve">Lathe </w:t>
      </w:r>
      <w:r w:rsidR="00BF1F53">
        <w:rPr>
          <w:sz w:val="24"/>
          <w:lang w:eastAsia="zh-CN"/>
        </w:rPr>
        <w:t>machine</w:t>
      </w:r>
      <w:r w:rsidR="0024165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from lorry chassis,</w:t>
      </w:r>
      <w:r w:rsidR="006133E8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 w:rsidR="00BA65F8">
        <w:rPr>
          <w:sz w:val="24"/>
          <w:lang w:eastAsia="zh-CN"/>
        </w:rPr>
        <w:t xml:space="preserve"> into </w:t>
      </w:r>
      <w:r>
        <w:rPr>
          <w:sz w:val="24"/>
          <w:lang w:eastAsia="zh-CN"/>
        </w:rPr>
        <w:t>the workshop at ground floor</w:t>
      </w:r>
    </w:p>
    <w:p w:rsidR="00D95CD7" w:rsidRPr="00D95CD7" w:rsidRDefault="00D95C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A43A96">
        <w:rPr>
          <w:sz w:val="24"/>
          <w:lang w:eastAsia="zh-CN"/>
        </w:rPr>
        <w:t xml:space="preserve">To shift out </w:t>
      </w:r>
      <w:r w:rsidR="0083210C">
        <w:rPr>
          <w:sz w:val="24"/>
          <w:lang w:eastAsia="zh-CN"/>
        </w:rPr>
        <w:t>1 unit used Nantong</w:t>
      </w:r>
      <w:bookmarkStart w:id="0" w:name="_GoBack"/>
      <w:bookmarkEnd w:id="0"/>
      <w:r w:rsidR="00A43A96">
        <w:rPr>
          <w:sz w:val="24"/>
          <w:lang w:eastAsia="zh-CN"/>
        </w:rPr>
        <w:t xml:space="preserve"> Milling from workshop and load onto lorry chassis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3A9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A43A9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16/08/2017  </w:t>
      </w:r>
    </w:p>
    <w:p w:rsidR="00A43A96" w:rsidRDefault="00A43A9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7F37CA" w:rsidP="00BA65F8">
      <w:pPr>
        <w:pStyle w:val="Heading4"/>
      </w:pPr>
      <w:r>
        <w:t>No 21 Tampines Ave 1</w:t>
      </w:r>
    </w:p>
    <w:p w:rsidR="00BA65F8" w:rsidRPr="00BA65F8" w:rsidRDefault="007F37CA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Temasek Po</w:t>
      </w:r>
      <w:r w:rsidR="00D95CD7">
        <w:rPr>
          <w:sz w:val="24"/>
          <w:szCs w:val="24"/>
          <w:lang w:eastAsia="zh-CN"/>
        </w:rPr>
        <w:t>lytechnic</w:t>
      </w:r>
      <w:r w:rsidR="00A43A96">
        <w:rPr>
          <w:sz w:val="24"/>
          <w:szCs w:val="24"/>
          <w:lang w:eastAsia="zh-CN"/>
        </w:rPr>
        <w:t>, Blk 16 #01-68</w:t>
      </w:r>
    </w:p>
    <w:p w:rsidR="0089628B" w:rsidRPr="0089628B" w:rsidRDefault="0089628B" w:rsidP="0089628B">
      <w:pPr>
        <w:rPr>
          <w:lang w:eastAsia="zh-CN"/>
        </w:rPr>
      </w:pPr>
    </w:p>
    <w:p w:rsidR="006467DA" w:rsidRPr="005E7DC3" w:rsidRDefault="005E7DC3" w:rsidP="005E7DC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7F37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D95C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5E7DC3" w:rsidRDefault="005E7D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5E7DC3" w:rsidRDefault="005E7DC3" w:rsidP="005E7D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7668A" w:rsidRDefault="0047668A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5E7DC3" w:rsidRDefault="005E7DC3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A43A96">
        <w:rPr>
          <w:sz w:val="24"/>
          <w:lang w:eastAsia="zh-CN"/>
        </w:rPr>
        <w:t>n this operation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43A96" w:rsidRDefault="00A43A96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E7DC3" w:rsidRDefault="005E7DC3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Default="00A8420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241657" w:rsidRPr="007F37CA" w:rsidRDefault="006467DA" w:rsidP="007F3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  <w:r w:rsidR="000D3F7C" w:rsidRPr="0047668A">
        <w:rPr>
          <w:sz w:val="24"/>
          <w:lang w:eastAsia="zh-CN"/>
        </w:rPr>
        <w:t xml:space="preserve"> </w:t>
      </w:r>
    </w:p>
    <w:p w:rsidR="00A84205" w:rsidRPr="00A84205" w:rsidRDefault="007F37CA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l</w:t>
      </w:r>
      <w:r w:rsidR="0047668A">
        <w:rPr>
          <w:sz w:val="24"/>
          <w:lang w:eastAsia="zh-CN"/>
        </w:rPr>
        <w:t>ower down</w:t>
      </w:r>
      <w:r w:rsidR="00A84205">
        <w:rPr>
          <w:sz w:val="24"/>
          <w:lang w:eastAsia="zh-CN"/>
        </w:rPr>
        <w:t xml:space="preserve"> machine </w:t>
      </w:r>
      <w:r w:rsidR="006133E8">
        <w:rPr>
          <w:sz w:val="24"/>
          <w:lang w:eastAsia="zh-CN"/>
        </w:rPr>
        <w:t xml:space="preserve">from lorry chassis </w:t>
      </w:r>
      <w:r w:rsidR="00A84205">
        <w:rPr>
          <w:sz w:val="24"/>
          <w:lang w:eastAsia="zh-CN"/>
        </w:rPr>
        <w:t>onto the ground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F37CA">
        <w:rPr>
          <w:sz w:val="24"/>
          <w:lang w:eastAsia="zh-CN"/>
        </w:rPr>
        <w:t>p</w:t>
      </w:r>
      <w:r>
        <w:rPr>
          <w:sz w:val="24"/>
          <w:lang w:eastAsia="zh-CN"/>
        </w:rPr>
        <w:t xml:space="preserve">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 xml:space="preserve">and position </w:t>
      </w:r>
      <w:r w:rsidR="00A43A96">
        <w:rPr>
          <w:sz w:val="24"/>
          <w:lang w:eastAsia="zh-CN"/>
        </w:rPr>
        <w:t xml:space="preserve">lathe </w:t>
      </w:r>
      <w:r w:rsidR="0089628B">
        <w:rPr>
          <w:sz w:val="24"/>
          <w:lang w:eastAsia="zh-CN"/>
        </w:rPr>
        <w:t>machine</w:t>
      </w:r>
      <w:r w:rsidR="00A43A96">
        <w:rPr>
          <w:sz w:val="24"/>
          <w:lang w:eastAsia="zh-CN"/>
        </w:rPr>
        <w:t xml:space="preserve"> into workshop at ground floor</w:t>
      </w:r>
    </w:p>
    <w:p w:rsidR="00A43A96" w:rsidRPr="00A43A96" w:rsidRDefault="00A43A96" w:rsidP="00A43A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1 unit milling from workshop and load onto lorry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A43A96" w:rsidRDefault="00A43A96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A43A96" w:rsidRPr="00A43A96" w:rsidRDefault="00A43A96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A43A96" w:rsidRDefault="00A43A96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689B" w:rsidRDefault="006D689B">
      <w:r>
        <w:separator/>
      </w:r>
    </w:p>
  </w:endnote>
  <w:endnote w:type="continuationSeparator" w:id="0">
    <w:p w:rsidR="006D689B" w:rsidRDefault="006D6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3210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3210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689B" w:rsidRDefault="006D689B">
      <w:r>
        <w:separator/>
      </w:r>
    </w:p>
  </w:footnote>
  <w:footnote w:type="continuationSeparator" w:id="0">
    <w:p w:rsidR="006D689B" w:rsidRDefault="006D68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D689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7F37CA">
      <w:t>6</w:t>
    </w:r>
    <w:r>
      <w:t xml:space="preserve">2824175, </w:t>
    </w:r>
    <w:r w:rsidR="007F37CA">
      <w:t>6</w:t>
    </w:r>
    <w:r>
      <w:t xml:space="preserve">2828203, </w:t>
    </w:r>
    <w:r w:rsidR="007F37CA">
      <w:t>6</w:t>
    </w:r>
    <w:r>
      <w:t xml:space="preserve">2826020, Fax : </w:t>
    </w:r>
    <w:r w:rsidR="007F37CA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D689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7F37CA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68D5"/>
    <w:rsid w:val="000D3C89"/>
    <w:rsid w:val="000D3F7C"/>
    <w:rsid w:val="001268A8"/>
    <w:rsid w:val="00136332"/>
    <w:rsid w:val="00141D73"/>
    <w:rsid w:val="001F5380"/>
    <w:rsid w:val="00241657"/>
    <w:rsid w:val="00257C21"/>
    <w:rsid w:val="003C43A5"/>
    <w:rsid w:val="003D3BEA"/>
    <w:rsid w:val="00466C7A"/>
    <w:rsid w:val="0047668A"/>
    <w:rsid w:val="0050234D"/>
    <w:rsid w:val="005333BC"/>
    <w:rsid w:val="005E7DC3"/>
    <w:rsid w:val="006133E8"/>
    <w:rsid w:val="00634800"/>
    <w:rsid w:val="006467DA"/>
    <w:rsid w:val="00663BC0"/>
    <w:rsid w:val="006D689B"/>
    <w:rsid w:val="00735210"/>
    <w:rsid w:val="00742D33"/>
    <w:rsid w:val="007F37CA"/>
    <w:rsid w:val="0083210C"/>
    <w:rsid w:val="00895D5D"/>
    <w:rsid w:val="0089628B"/>
    <w:rsid w:val="00933FF0"/>
    <w:rsid w:val="00971AE8"/>
    <w:rsid w:val="009721E5"/>
    <w:rsid w:val="0099046A"/>
    <w:rsid w:val="00A1115F"/>
    <w:rsid w:val="00A43A96"/>
    <w:rsid w:val="00A84205"/>
    <w:rsid w:val="00A93B6F"/>
    <w:rsid w:val="00AB583B"/>
    <w:rsid w:val="00BA65F8"/>
    <w:rsid w:val="00BF1F53"/>
    <w:rsid w:val="00C95881"/>
    <w:rsid w:val="00D95CD7"/>
    <w:rsid w:val="00E76DB5"/>
    <w:rsid w:val="00EB325F"/>
    <w:rsid w:val="00EC1220"/>
    <w:rsid w:val="00EC37A1"/>
    <w:rsid w:val="00EF789A"/>
    <w:rsid w:val="00F071FB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2016-04-27T06:16:00Z</cp:lastPrinted>
  <dcterms:created xsi:type="dcterms:W3CDTF">2017-08-14T02:20:00Z</dcterms:created>
  <dcterms:modified xsi:type="dcterms:W3CDTF">2017-08-14T02:43:00Z</dcterms:modified>
</cp:coreProperties>
</file>