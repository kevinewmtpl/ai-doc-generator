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B0419" w:rsidRDefault="00CB0419">
      <w:pPr>
        <w:rPr>
          <w:sz w:val="24"/>
        </w:rPr>
      </w:pPr>
    </w:p>
    <w:p w:rsidR="00684C71" w:rsidRDefault="00604224">
      <w:pPr>
        <w:rPr>
          <w:sz w:val="24"/>
          <w:lang w:eastAsia="zh-CN"/>
        </w:rPr>
      </w:pPr>
      <w:r>
        <w:rPr>
          <w:sz w:val="24"/>
        </w:rPr>
        <w:t>Date: 05</w:t>
      </w:r>
      <w:r w:rsidRPr="00604224">
        <w:rPr>
          <w:sz w:val="24"/>
          <w:vertAlign w:val="superscript"/>
        </w:rPr>
        <w:t>th</w:t>
      </w:r>
      <w:r>
        <w:rPr>
          <w:sz w:val="24"/>
        </w:rPr>
        <w:t xml:space="preserve"> Oct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E57C2">
        <w:rPr>
          <w:sz w:val="24"/>
          <w:lang w:eastAsia="zh-CN"/>
        </w:rPr>
        <w:t xml:space="preserve">18 cases of </w:t>
      </w:r>
      <w:r w:rsidR="00604224">
        <w:rPr>
          <w:sz w:val="24"/>
          <w:lang w:eastAsia="zh-CN"/>
        </w:rPr>
        <w:t xml:space="preserve">4 </w:t>
      </w:r>
      <w:r w:rsidR="000D5E23">
        <w:rPr>
          <w:sz w:val="24"/>
          <w:lang w:eastAsia="zh-CN"/>
        </w:rPr>
        <w:t xml:space="preserve">unit 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604224">
        <w:rPr>
          <w:sz w:val="24"/>
          <w:lang w:eastAsia="zh-CN"/>
        </w:rPr>
        <w:t>1 x 40ft FR, 2 x 40ft HQ container</w:t>
      </w:r>
      <w:r w:rsidR="00C4609B">
        <w:rPr>
          <w:sz w:val="24"/>
          <w:lang w:eastAsia="zh-CN"/>
        </w:rPr>
        <w:t>,</w:t>
      </w:r>
      <w:r w:rsidR="00604224">
        <w:rPr>
          <w:sz w:val="24"/>
          <w:lang w:eastAsia="zh-CN"/>
        </w:rPr>
        <w:t xml:space="preserve"> uncrate,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04224" w:rsidRPr="005C6A66" w:rsidRDefault="007E57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Mazak VRC</w:t>
      </w:r>
      <w:r w:rsidR="00604224">
        <w:rPr>
          <w:b/>
          <w:sz w:val="24"/>
          <w:szCs w:val="24"/>
          <w:lang w:eastAsia="zh-CN"/>
        </w:rPr>
        <w:t>600</w:t>
      </w:r>
      <w:r>
        <w:rPr>
          <w:b/>
          <w:sz w:val="24"/>
          <w:szCs w:val="24"/>
          <w:lang w:eastAsia="zh-CN"/>
        </w:rPr>
        <w:t>N</w:t>
      </w:r>
    </w:p>
    <w:p w:rsidR="00B608D7" w:rsidRDefault="007E57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604224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>3.320m x 2.540m x 3.220m / G/N Wt: 9, 600 kg / 8</w:t>
      </w:r>
      <w:r w:rsidR="00BC4114">
        <w:rPr>
          <w:sz w:val="24"/>
          <w:szCs w:val="24"/>
          <w:lang w:eastAsia="zh-CN"/>
        </w:rPr>
        <w:t xml:space="preserve">, </w:t>
      </w:r>
      <w:r>
        <w:rPr>
          <w:sz w:val="24"/>
          <w:szCs w:val="24"/>
          <w:lang w:eastAsia="zh-CN"/>
        </w:rPr>
        <w:t>490</w:t>
      </w:r>
      <w:r w:rsidR="00BC4114">
        <w:rPr>
          <w:sz w:val="24"/>
          <w:szCs w:val="24"/>
          <w:lang w:eastAsia="zh-CN"/>
        </w:rPr>
        <w:t xml:space="preserve"> kg</w:t>
      </w:r>
    </w:p>
    <w:p w:rsidR="007E57C2" w:rsidRDefault="007E57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4.310m x 2.100m x 2.200m / G/N Wt: 1, 610 kg / 1, 000 kg</w:t>
      </w:r>
    </w:p>
    <w:p w:rsidR="007E57C2" w:rsidRDefault="007E57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2.900m x 2.090m x 1.840m / G/N Wt: 690 kg / 260 kg</w:t>
      </w:r>
    </w:p>
    <w:p w:rsidR="007E57C2" w:rsidRDefault="007E57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1.680m x 1.020m x 0.920m / G/N Wt: 200 kg / 100 kg </w:t>
      </w:r>
    </w:p>
    <w:p w:rsidR="007E57C2" w:rsidRDefault="007E57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E57C2" w:rsidRDefault="007E57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VN70DEM</w:t>
      </w:r>
    </w:p>
    <w:p w:rsidR="007E57C2" w:rsidRDefault="007E57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4.300m x 3.600m x 3.310m / G/N Wt: 11, 960 kg / </w:t>
      </w:r>
      <w:r w:rsidR="00BC4114">
        <w:rPr>
          <w:sz w:val="24"/>
          <w:szCs w:val="24"/>
          <w:lang w:eastAsia="zh-CN"/>
        </w:rPr>
        <w:t>10, 540 kg</w:t>
      </w:r>
    </w:p>
    <w:p w:rsidR="00BC4114" w:rsidRDefault="00BC41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4.810m x 1.720m x 2.220m / G/N Wt: 2, 760 kg / 2, 130 kg</w:t>
      </w:r>
    </w:p>
    <w:p w:rsidR="00BC4114" w:rsidRDefault="00BC41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4.600m x 2.280m x 2.040m / G/N Wt: 1, 500 kg / 170 kg</w:t>
      </w:r>
    </w:p>
    <w:p w:rsidR="00BC4114" w:rsidRDefault="00BC41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3.170m x 2.130m x 1.890m / G/N Wt: 1, 080 kg / 560 kg</w:t>
      </w:r>
    </w:p>
    <w:p w:rsidR="00BC4114" w:rsidRDefault="00BC41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5.370m x 2.280m x 1.690m / G/N Wt: 1, 520 kg / 730 kg </w:t>
      </w:r>
    </w:p>
    <w:p w:rsidR="00BC4114" w:rsidRDefault="00BC41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C4114" w:rsidRDefault="00E345E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VCN700D</w:t>
      </w:r>
    </w:p>
    <w:p w:rsidR="00E345E0" w:rsidRDefault="00E345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4.300m x 3.600m x 3.310m / G/N Wt: 11, 930 kg / 10, 510 kg </w:t>
      </w:r>
    </w:p>
    <w:p w:rsidR="00E345E0" w:rsidRDefault="00E345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4.810m x 1.720m x 2.220m / G/N Wt: 2, 770 kg / 2, 140 kg</w:t>
      </w:r>
    </w:p>
    <w:p w:rsidR="00E345E0" w:rsidRDefault="00E345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4.600m x 2.280m x 2.040m / G/N Wt: 1, 500 kg / 170 kg</w:t>
      </w:r>
    </w:p>
    <w:p w:rsidR="00E345E0" w:rsidRDefault="00E345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3.170m x 2.130m x 1.890m / G/N Wt: 1, 070 kg / 550 kg</w:t>
      </w:r>
    </w:p>
    <w:p w:rsidR="00E345E0" w:rsidRPr="00E345E0" w:rsidRDefault="00E345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5.370m x 2.280m x 1.690m / G/N Wt: 1, 530 kg / 740 kg </w:t>
      </w:r>
    </w:p>
    <w:p w:rsidR="00BC4114" w:rsidRPr="007E57C2" w:rsidRDefault="00BC41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7B4A" w:rsidRDefault="00577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5C6A66" w:rsidRPr="008E20C6" w:rsidRDefault="006042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  <w:r w:rsidR="00473D73">
        <w:rPr>
          <w:sz w:val="24"/>
          <w:lang w:eastAsia="zh-CN"/>
        </w:rPr>
        <w:t xml:space="preserve"> 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604224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Dolphin</w:t>
      </w:r>
      <w:r w:rsidR="005A46D9">
        <w:rPr>
          <w:sz w:val="24"/>
          <w:szCs w:val="24"/>
          <w:lang w:eastAsia="zh-CN"/>
        </w:rPr>
        <w:t xml:space="preserve">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14763" w:rsidRDefault="006042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8A3A39">
        <w:rPr>
          <w:sz w:val="24"/>
          <w:lang w:eastAsia="zh-CN"/>
        </w:rPr>
        <w:t>ry loader</w:t>
      </w:r>
    </w:p>
    <w:p w:rsidR="00604224" w:rsidRDefault="006042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B608D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A91C3C" w:rsidRDefault="00A91C3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CB0419" w:rsidRPr="00577B4A" w:rsidRDefault="00CB0419" w:rsidP="00577B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001658">
        <w:rPr>
          <w:sz w:val="24"/>
          <w:lang w:eastAsia="zh-CN"/>
        </w:rPr>
        <w:t xml:space="preserve"> </w:t>
      </w:r>
      <w:r w:rsidR="008A3A39"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 and secured onto crane hook</w:t>
      </w:r>
    </w:p>
    <w:p w:rsidR="00604224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down case from container</w:t>
      </w:r>
    </w:p>
    <w:p w:rsidR="00604224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case onto the ground</w:t>
      </w:r>
    </w:p>
    <w:p w:rsidR="00604224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604224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onto rigging point of machine</w:t>
      </w:r>
    </w:p>
    <w:p w:rsidR="00604224" w:rsidRPr="008E20C6" w:rsidRDefault="00604224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Hoist up and detach machine from base </w:t>
      </w:r>
    </w:p>
    <w:p w:rsidR="007C4166" w:rsidRDefault="00604224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</w:t>
      </w:r>
      <w:r w:rsidR="004932B9">
        <w:rPr>
          <w:sz w:val="24"/>
          <w:lang w:eastAsia="zh-CN"/>
        </w:rPr>
        <w:t xml:space="preserve">away from base </w:t>
      </w:r>
    </w:p>
    <w:p w:rsidR="00577B4A" w:rsidRPr="00CB0419" w:rsidRDefault="00577B4A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577B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 w:rsidR="00E345E0">
        <w:rPr>
          <w:sz w:val="24"/>
          <w:lang w:eastAsia="zh-CN"/>
        </w:rPr>
        <w:t xml:space="preserve"> </w:t>
      </w:r>
      <w:bookmarkStart w:id="0" w:name="_GoBack"/>
      <w:bookmarkEnd w:id="0"/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736" w:rsidRDefault="00463736">
      <w:r>
        <w:separator/>
      </w:r>
    </w:p>
  </w:endnote>
  <w:endnote w:type="continuationSeparator" w:id="0">
    <w:p w:rsidR="00463736" w:rsidRDefault="00463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45E0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45E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736" w:rsidRDefault="00463736">
      <w:r>
        <w:separator/>
      </w:r>
    </w:p>
  </w:footnote>
  <w:footnote w:type="continuationSeparator" w:id="0">
    <w:p w:rsidR="00463736" w:rsidRDefault="004637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6373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6373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47A08"/>
    <w:rsid w:val="000801A2"/>
    <w:rsid w:val="000B5021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63736"/>
    <w:rsid w:val="0047011D"/>
    <w:rsid w:val="00473D73"/>
    <w:rsid w:val="004932B9"/>
    <w:rsid w:val="004D4712"/>
    <w:rsid w:val="0052004B"/>
    <w:rsid w:val="00577B4A"/>
    <w:rsid w:val="005A2A69"/>
    <w:rsid w:val="005A46D9"/>
    <w:rsid w:val="005A7503"/>
    <w:rsid w:val="005C6A66"/>
    <w:rsid w:val="005D6225"/>
    <w:rsid w:val="00604224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D0F1C"/>
    <w:rsid w:val="007E57C2"/>
    <w:rsid w:val="007E7225"/>
    <w:rsid w:val="007F03CF"/>
    <w:rsid w:val="0081336E"/>
    <w:rsid w:val="00821507"/>
    <w:rsid w:val="008A3A39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91C3C"/>
    <w:rsid w:val="00AB507F"/>
    <w:rsid w:val="00B45C00"/>
    <w:rsid w:val="00B608D7"/>
    <w:rsid w:val="00B701FE"/>
    <w:rsid w:val="00BC4114"/>
    <w:rsid w:val="00C4609B"/>
    <w:rsid w:val="00C56570"/>
    <w:rsid w:val="00CB0419"/>
    <w:rsid w:val="00D26C25"/>
    <w:rsid w:val="00D322A1"/>
    <w:rsid w:val="00D64822"/>
    <w:rsid w:val="00E22F5B"/>
    <w:rsid w:val="00E345E0"/>
    <w:rsid w:val="00E53B31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5D821-1E7B-409B-9A48-AC0FEDB84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3639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2021-02-05T02:25:00Z</cp:lastPrinted>
  <dcterms:created xsi:type="dcterms:W3CDTF">2022-10-05T07:45:00Z</dcterms:created>
  <dcterms:modified xsi:type="dcterms:W3CDTF">2022-10-05T07:45:00Z</dcterms:modified>
</cp:coreProperties>
</file>