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44FD5A" w14:textId="77777777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7B85856" w14:textId="77777777" w:rsidR="00EE527F" w:rsidRDefault="00EE527F">
      <w:pPr>
        <w:jc w:val="center"/>
        <w:rPr>
          <w:sz w:val="22"/>
        </w:rPr>
      </w:pPr>
    </w:p>
    <w:p w14:paraId="3621B1C9" w14:textId="3A1675E5" w:rsidR="00EE527F" w:rsidRDefault="009E48BA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17A2A">
        <w:rPr>
          <w:sz w:val="24"/>
        </w:rPr>
        <w:t>02</w:t>
      </w:r>
      <w:r w:rsidR="00017A2A" w:rsidRPr="00017A2A">
        <w:rPr>
          <w:sz w:val="24"/>
          <w:vertAlign w:val="superscript"/>
        </w:rPr>
        <w:t>nd</w:t>
      </w:r>
      <w:r w:rsidR="00017A2A">
        <w:rPr>
          <w:sz w:val="24"/>
        </w:rPr>
        <w:t xml:space="preserve"> Apr</w:t>
      </w:r>
      <w:r w:rsidR="006C6720">
        <w:rPr>
          <w:sz w:val="24"/>
          <w:lang w:eastAsia="zh-CN"/>
        </w:rPr>
        <w:t xml:space="preserve"> 2025</w:t>
      </w:r>
    </w:p>
    <w:p w14:paraId="45AE3DF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88D082C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57F6416" w14:textId="71523CE8" w:rsidR="009E48BA" w:rsidRDefault="00F347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</w:t>
      </w:r>
      <w:r w:rsidR="00017A2A">
        <w:rPr>
          <w:sz w:val="24"/>
          <w:lang w:eastAsia="zh-CN"/>
        </w:rPr>
        <w:t xml:space="preserve">equipment </w:t>
      </w:r>
      <w:r>
        <w:rPr>
          <w:sz w:val="24"/>
          <w:lang w:eastAsia="zh-CN"/>
        </w:rPr>
        <w:t>from lorry chassis</w:t>
      </w:r>
      <w:r w:rsidR="006C6720">
        <w:rPr>
          <w:sz w:val="24"/>
          <w:lang w:eastAsia="zh-CN"/>
        </w:rPr>
        <w:t xml:space="preserve"> to the ground,</w:t>
      </w:r>
      <w:r w:rsidR="00017A2A">
        <w:rPr>
          <w:sz w:val="24"/>
          <w:lang w:eastAsia="zh-CN"/>
        </w:rPr>
        <w:t xml:space="preserve"> </w:t>
      </w:r>
      <w:r w:rsidR="009E48BA">
        <w:rPr>
          <w:sz w:val="24"/>
          <w:lang w:eastAsia="zh-CN"/>
        </w:rPr>
        <w:t>s</w:t>
      </w:r>
      <w:r>
        <w:rPr>
          <w:sz w:val="24"/>
          <w:lang w:eastAsia="zh-CN"/>
        </w:rPr>
        <w:t>hift</w:t>
      </w:r>
      <w:r w:rsidR="009E48BA">
        <w:rPr>
          <w:sz w:val="24"/>
          <w:lang w:eastAsia="zh-CN"/>
        </w:rPr>
        <w:t xml:space="preserve"> &amp; position into </w:t>
      </w:r>
      <w:r w:rsidR="006C6720">
        <w:rPr>
          <w:sz w:val="24"/>
          <w:lang w:eastAsia="zh-CN"/>
        </w:rPr>
        <w:t>factory</w:t>
      </w:r>
      <w:r w:rsidR="009E48BA">
        <w:rPr>
          <w:sz w:val="24"/>
          <w:lang w:eastAsia="zh-CN"/>
        </w:rPr>
        <w:t xml:space="preserve"> premises at ground floor.</w:t>
      </w:r>
    </w:p>
    <w:p w14:paraId="632F939B" w14:textId="77777777"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33E8590" w14:textId="2296D553"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0096C081" w14:textId="4039AB97" w:rsidR="00945F2F" w:rsidRDefault="00017A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set panel</w:t>
      </w:r>
    </w:p>
    <w:p w14:paraId="6191B08B" w14:textId="45509AE8" w:rsidR="006C6720" w:rsidRDefault="006C67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017A2A">
        <w:rPr>
          <w:bCs/>
          <w:sz w:val="24"/>
          <w:szCs w:val="24"/>
          <w:lang w:eastAsia="zh-CN"/>
        </w:rPr>
        <w:t>1470 x 680 x 1820</w:t>
      </w:r>
      <w:r w:rsidR="00393E0C">
        <w:rPr>
          <w:bCs/>
          <w:sz w:val="24"/>
          <w:szCs w:val="24"/>
          <w:lang w:eastAsia="zh-CN"/>
        </w:rPr>
        <w:t xml:space="preserve"> mm </w:t>
      </w:r>
      <w:r>
        <w:rPr>
          <w:bCs/>
          <w:sz w:val="24"/>
          <w:szCs w:val="24"/>
          <w:lang w:eastAsia="zh-CN"/>
        </w:rPr>
        <w:t>/ W</w:t>
      </w:r>
      <w:proofErr w:type="spellStart"/>
      <w:r>
        <w:rPr>
          <w:bCs/>
          <w:sz w:val="24"/>
          <w:szCs w:val="24"/>
          <w:lang w:eastAsia="zh-CN"/>
        </w:rPr>
        <w:t>t</w:t>
      </w:r>
      <w:proofErr w:type="spellEnd"/>
      <w:r>
        <w:rPr>
          <w:bCs/>
          <w:sz w:val="24"/>
          <w:szCs w:val="24"/>
          <w:lang w:eastAsia="zh-CN"/>
        </w:rPr>
        <w:t>:</w:t>
      </w:r>
      <w:r w:rsidR="00017A2A">
        <w:rPr>
          <w:bCs/>
          <w:sz w:val="24"/>
          <w:szCs w:val="24"/>
          <w:lang w:eastAsia="zh-CN"/>
        </w:rPr>
        <w:t xml:space="preserve"> 25</w:t>
      </w:r>
      <w:r w:rsidR="00CA1505">
        <w:rPr>
          <w:bCs/>
          <w:sz w:val="24"/>
          <w:szCs w:val="24"/>
          <w:lang w:eastAsia="zh-CN"/>
        </w:rPr>
        <w:t xml:space="preserve">0 kg </w:t>
      </w:r>
      <w:r w:rsidR="00393E0C">
        <w:rPr>
          <w:bCs/>
          <w:sz w:val="24"/>
          <w:szCs w:val="24"/>
          <w:lang w:eastAsia="zh-CN"/>
        </w:rPr>
        <w:t>each</w:t>
      </w:r>
    </w:p>
    <w:p w14:paraId="3263CA83" w14:textId="7BAAF340" w:rsidR="00CE1C99" w:rsidRDefault="00393E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control panel</w:t>
      </w:r>
      <w:r w:rsidR="006C6720">
        <w:rPr>
          <w:bCs/>
          <w:sz w:val="24"/>
          <w:szCs w:val="24"/>
          <w:lang w:eastAsia="zh-CN"/>
        </w:rPr>
        <w:t xml:space="preserve"> </w:t>
      </w:r>
    </w:p>
    <w:p w14:paraId="626FD386" w14:textId="535D81FD" w:rsidR="006C6720" w:rsidRDefault="006C67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393E0C">
        <w:rPr>
          <w:bCs/>
          <w:sz w:val="24"/>
          <w:szCs w:val="24"/>
          <w:lang w:eastAsia="zh-CN"/>
        </w:rPr>
        <w:t xml:space="preserve">570 x 450 x 1330 mm / </w:t>
      </w:r>
      <w:proofErr w:type="spellStart"/>
      <w:r w:rsidR="00393E0C">
        <w:rPr>
          <w:bCs/>
          <w:sz w:val="24"/>
          <w:szCs w:val="24"/>
          <w:lang w:eastAsia="zh-CN"/>
        </w:rPr>
        <w:t>Wt</w:t>
      </w:r>
      <w:proofErr w:type="spellEnd"/>
      <w:r w:rsidR="00393E0C">
        <w:rPr>
          <w:bCs/>
          <w:sz w:val="24"/>
          <w:szCs w:val="24"/>
          <w:lang w:eastAsia="zh-CN"/>
        </w:rPr>
        <w:t xml:space="preserve">: 60 kg </w:t>
      </w:r>
    </w:p>
    <w:p w14:paraId="3AF81E84" w14:textId="77777777"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BB76F4A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73552B6" w14:textId="15679DC6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6C6720">
        <w:rPr>
          <w:sz w:val="24"/>
          <w:lang w:eastAsia="zh-CN"/>
        </w:rPr>
        <w:t>ed</w:t>
      </w:r>
    </w:p>
    <w:p w14:paraId="43B2C804" w14:textId="77777777" w:rsidR="007E2FF0" w:rsidRPr="007E2FF0" w:rsidRDefault="007E2FF0" w:rsidP="007E2FF0">
      <w:pPr>
        <w:rPr>
          <w:sz w:val="24"/>
          <w:lang w:eastAsia="zh-CN"/>
        </w:rPr>
      </w:pPr>
    </w:p>
    <w:p w14:paraId="3CB00843" w14:textId="77777777" w:rsidR="00EE527F" w:rsidRDefault="001525C4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14:paraId="4839BEC4" w14:textId="0739EFA1" w:rsidR="00DC1E88" w:rsidRPr="00DC1E88" w:rsidRDefault="00017A2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03/04</w:t>
      </w:r>
      <w:r w:rsidR="006C6720">
        <w:rPr>
          <w:bCs/>
          <w:sz w:val="24"/>
          <w:szCs w:val="24"/>
          <w:lang w:eastAsia="zh-CN"/>
        </w:rPr>
        <w:t>/25</w:t>
      </w:r>
    </w:p>
    <w:p w14:paraId="6A584988" w14:textId="77777777"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809C890" w14:textId="77777777" w:rsidR="001525C4" w:rsidRDefault="001525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0A601435" w14:textId="77777777" w:rsidR="001525C4" w:rsidRDefault="00E42C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</w:t>
      </w:r>
      <w:r w:rsidR="009E48BA">
        <w:rPr>
          <w:bCs/>
          <w:sz w:val="24"/>
          <w:szCs w:val="24"/>
          <w:lang w:eastAsia="zh-CN"/>
        </w:rPr>
        <w:t>.00am</w:t>
      </w:r>
    </w:p>
    <w:p w14:paraId="22F3EB34" w14:textId="77777777" w:rsidR="001525C4" w:rsidRPr="001525C4" w:rsidRDefault="001525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292FB57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BC0FD17" w14:textId="7EEC76F6" w:rsidR="00F028EE" w:rsidRPr="00F34715" w:rsidRDefault="006C6720" w:rsidP="00F028E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First</w:t>
      </w:r>
      <w:r w:rsidR="00F34715" w:rsidRPr="00F34715">
        <w:rPr>
          <w:sz w:val="24"/>
          <w:szCs w:val="24"/>
          <w:lang w:eastAsia="zh-CN"/>
        </w:rPr>
        <w:t xml:space="preserve"> Lok Y</w:t>
      </w:r>
      <w:r w:rsidR="00F028EE" w:rsidRPr="00F34715">
        <w:rPr>
          <w:sz w:val="24"/>
          <w:szCs w:val="24"/>
          <w:lang w:eastAsia="zh-CN"/>
        </w:rPr>
        <w:t>ang Road</w:t>
      </w:r>
    </w:p>
    <w:p w14:paraId="15BA35F3" w14:textId="631463A6" w:rsidR="00CE1C99" w:rsidRPr="00CE1C99" w:rsidRDefault="006C6720" w:rsidP="00CE1C99">
      <w:pPr>
        <w:rPr>
          <w:lang w:eastAsia="zh-CN"/>
        </w:rPr>
      </w:pPr>
      <w:r>
        <w:rPr>
          <w:sz w:val="24"/>
          <w:szCs w:val="24"/>
          <w:lang w:eastAsia="zh-CN"/>
        </w:rPr>
        <w:t xml:space="preserve">Nippon Paint </w:t>
      </w:r>
      <w:r w:rsidR="00F34715">
        <w:rPr>
          <w:lang w:eastAsia="zh-CN"/>
        </w:rPr>
        <w:br/>
      </w:r>
    </w:p>
    <w:p w14:paraId="23B4668C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5ACED655" w14:textId="77777777" w:rsidR="00373A8D" w:rsidRDefault="00F347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945F2F">
        <w:rPr>
          <w:sz w:val="24"/>
          <w:lang w:eastAsia="zh-CN"/>
        </w:rPr>
        <w:t xml:space="preserve">x </w:t>
      </w:r>
      <w:r w:rsidR="00E35113">
        <w:rPr>
          <w:sz w:val="24"/>
          <w:lang w:eastAsia="zh-CN"/>
        </w:rPr>
        <w:t>lorry loader</w:t>
      </w:r>
    </w:p>
    <w:p w14:paraId="4C01740A" w14:textId="22DAA875" w:rsidR="00186153" w:rsidRDefault="00DC56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F34715">
        <w:rPr>
          <w:sz w:val="24"/>
          <w:lang w:eastAsia="zh-CN"/>
        </w:rPr>
        <w:t>webbing sling</w:t>
      </w:r>
    </w:p>
    <w:p w14:paraId="5AACCFA3" w14:textId="6CE942E9" w:rsidR="00F34715" w:rsidRDefault="00F347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</w:t>
      </w:r>
      <w:r w:rsidR="006C6720">
        <w:rPr>
          <w:sz w:val="24"/>
          <w:lang w:eastAsia="zh-CN"/>
        </w:rPr>
        <w:t>t</w:t>
      </w:r>
      <w:r>
        <w:rPr>
          <w:sz w:val="24"/>
          <w:lang w:eastAsia="zh-CN"/>
        </w:rPr>
        <w:t xml:space="preserve">ruck </w:t>
      </w:r>
    </w:p>
    <w:p w14:paraId="32A69807" w14:textId="77777777"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C230907" w14:textId="77777777"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14:paraId="271E2C22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4B8FDEFB" w14:textId="77777777" w:rsidR="0062342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696A19B9" w14:textId="77777777" w:rsidR="00F34715" w:rsidRDefault="00F34715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2F29165" w14:textId="77777777" w:rsidR="00EE527F" w:rsidRPr="00623427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6EC0B3CB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71BE665C" w14:textId="77777777"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3069BBC1" w14:textId="77777777"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35496FB" w14:textId="77777777"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3F30FA0B" w14:textId="7EF64026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14:paraId="54F55030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2121342" w14:textId="77777777" w:rsidR="00F34715" w:rsidRPr="004E758D" w:rsidRDefault="00F34715" w:rsidP="00F347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6A79B24D" w14:textId="77777777" w:rsidR="00F34715" w:rsidRDefault="00F34715" w:rsidP="00F3471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59BA2051" w14:textId="77777777" w:rsidR="00F34715" w:rsidRDefault="00F34715" w:rsidP="00F3471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</w:t>
      </w:r>
      <w:r>
        <w:rPr>
          <w:sz w:val="24"/>
          <w:lang w:eastAsia="zh-CN"/>
        </w:rPr>
        <w:t xml:space="preserve"> safety</w:t>
      </w:r>
      <w:r>
        <w:rPr>
          <w:rFonts w:hint="eastAsia"/>
          <w:sz w:val="24"/>
          <w:lang w:eastAsia="zh-CN"/>
        </w:rPr>
        <w:t xml:space="preserve"> helmet)</w:t>
      </w:r>
    </w:p>
    <w:p w14:paraId="5476B64A" w14:textId="77777777" w:rsidR="00F34715" w:rsidRDefault="00F34715" w:rsidP="00F3471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and lifting gear with M.O.M certificate</w:t>
      </w:r>
    </w:p>
    <w:p w14:paraId="693C202E" w14:textId="77777777" w:rsidR="00F34715" w:rsidRDefault="00F34715" w:rsidP="00F34715">
      <w:pPr>
        <w:pStyle w:val="BodyText2"/>
      </w:pPr>
      <w:r>
        <w:rPr>
          <w:rFonts w:hint="eastAsia"/>
        </w:rPr>
        <w:t>Lifting operation are supervise by M</w:t>
      </w:r>
      <w:r>
        <w:t>.</w:t>
      </w:r>
      <w:r>
        <w:rPr>
          <w:rFonts w:hint="eastAsia"/>
        </w:rPr>
        <w:t>O</w:t>
      </w:r>
      <w:r>
        <w:t>.</w:t>
      </w:r>
      <w:r>
        <w:rPr>
          <w:rFonts w:hint="eastAsia"/>
        </w:rPr>
        <w:t>M certified lifting supervisor, rigger and sign</w:t>
      </w:r>
      <w:r>
        <w:t>al</w:t>
      </w:r>
      <w:r>
        <w:rPr>
          <w:rFonts w:hint="eastAsia"/>
        </w:rPr>
        <w:t>man</w:t>
      </w:r>
    </w:p>
    <w:p w14:paraId="42AB62BF" w14:textId="77777777" w:rsidR="00F34715" w:rsidRDefault="00F34715" w:rsidP="00F34715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3F811A7" w14:textId="77777777" w:rsidR="00F34715" w:rsidRPr="00217127" w:rsidRDefault="00F34715" w:rsidP="00F34715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  <w:r>
        <w:rPr>
          <w:sz w:val="32"/>
          <w:szCs w:val="32"/>
          <w:lang w:eastAsia="zh-CN"/>
        </w:rPr>
        <w:t>Job Scope</w:t>
      </w:r>
    </w:p>
    <w:p w14:paraId="1ECA0C76" w14:textId="77777777" w:rsidR="00F34715" w:rsidRDefault="00F34715" w:rsidP="00F347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hoisting area</w:t>
      </w:r>
    </w:p>
    <w:p w14:paraId="70AE8CFF" w14:textId="461BF62B" w:rsidR="006C6720" w:rsidRDefault="006C6720" w:rsidP="00F347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lorry chassis to the ground</w:t>
      </w:r>
    </w:p>
    <w:p w14:paraId="051F3814" w14:textId="7C84ABFE" w:rsidR="006C6720" w:rsidRPr="006C6720" w:rsidRDefault="006C6720" w:rsidP="006C672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and put aside </w:t>
      </w:r>
    </w:p>
    <w:p w14:paraId="12C6D185" w14:textId="77777777" w:rsidR="006C6720" w:rsidRDefault="006C6720" w:rsidP="00F347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F34715" w:rsidRPr="00A2495E">
        <w:rPr>
          <w:sz w:val="24"/>
          <w:lang w:eastAsia="zh-CN"/>
        </w:rPr>
        <w:t xml:space="preserve">nsert sling to </w:t>
      </w:r>
      <w:r w:rsidR="00F34715">
        <w:rPr>
          <w:sz w:val="24"/>
          <w:lang w:eastAsia="zh-CN"/>
        </w:rPr>
        <w:t xml:space="preserve">crane hook </w:t>
      </w:r>
    </w:p>
    <w:p w14:paraId="484CC7B5" w14:textId="40D6C713" w:rsidR="00F34715" w:rsidRPr="00A2495E" w:rsidRDefault="006C6720" w:rsidP="00F347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F34715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F34715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>rigging point of robot arm</w:t>
      </w:r>
    </w:p>
    <w:p w14:paraId="56A6AC4D" w14:textId="5E12E857" w:rsidR="00F34715" w:rsidRPr="00CA1505" w:rsidRDefault="006C6720" w:rsidP="00CA15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F34715">
        <w:rPr>
          <w:sz w:val="24"/>
          <w:lang w:eastAsia="zh-CN"/>
        </w:rPr>
        <w:t xml:space="preserve">oist up </w:t>
      </w:r>
      <w:r>
        <w:rPr>
          <w:sz w:val="24"/>
          <w:lang w:eastAsia="zh-CN"/>
        </w:rPr>
        <w:t>and mount onto metal plate</w:t>
      </w:r>
    </w:p>
    <w:p w14:paraId="532CDCAA" w14:textId="0D2080A1" w:rsidR="00F34715" w:rsidRPr="00A2495E" w:rsidRDefault="00F34715" w:rsidP="00F347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>
        <w:rPr>
          <w:sz w:val="24"/>
          <w:lang w:eastAsia="zh-CN"/>
        </w:rPr>
        <w:t>pallet truck unde</w:t>
      </w:r>
      <w:r w:rsidR="00CA1505">
        <w:rPr>
          <w:sz w:val="24"/>
          <w:lang w:eastAsia="zh-CN"/>
        </w:rPr>
        <w:t xml:space="preserve">r plate bed </w:t>
      </w:r>
    </w:p>
    <w:p w14:paraId="7B1A45AA" w14:textId="7ABCD1A9" w:rsidR="00F34715" w:rsidRDefault="00F34715" w:rsidP="00F347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and </w:t>
      </w:r>
      <w:r>
        <w:rPr>
          <w:sz w:val="24"/>
          <w:lang w:eastAsia="zh-CN"/>
        </w:rPr>
        <w:t xml:space="preserve">transport into factory premise at ground floor </w:t>
      </w:r>
    </w:p>
    <w:p w14:paraId="39EF77C7" w14:textId="371AEF1D" w:rsidR="00F34715" w:rsidRPr="009C1705" w:rsidRDefault="00F34715" w:rsidP="00F347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at the designated location</w:t>
      </w:r>
    </w:p>
    <w:p w14:paraId="32D2F239" w14:textId="518391E7" w:rsidR="00F34715" w:rsidRPr="00CA1505" w:rsidRDefault="00CA1505" w:rsidP="00CA15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A1505">
        <w:rPr>
          <w:sz w:val="24"/>
          <w:lang w:eastAsia="zh-CN"/>
        </w:rPr>
        <w:t xml:space="preserve"> </w:t>
      </w:r>
      <w:r w:rsidR="00F34715" w:rsidRPr="00CA1505">
        <w:rPr>
          <w:sz w:val="24"/>
          <w:lang w:eastAsia="zh-CN"/>
        </w:rPr>
        <w:t>Once job complete, team leader will instruct the team to perform proper housekeeping</w:t>
      </w:r>
    </w:p>
    <w:p w14:paraId="61A341E2" w14:textId="5C4A0775" w:rsidR="00F34715" w:rsidRPr="00A2495E" w:rsidRDefault="00CA1505" w:rsidP="00F3471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r w:rsidR="00F34715">
        <w:rPr>
          <w:sz w:val="24"/>
          <w:lang w:eastAsia="zh-CN"/>
        </w:rPr>
        <w:t>All debris will be clear and dispose</w:t>
      </w:r>
    </w:p>
    <w:p w14:paraId="4F235863" w14:textId="1F0D04F3" w:rsidR="00F34715" w:rsidRPr="00544EE3" w:rsidRDefault="00CA1505" w:rsidP="00F3471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</w:t>
      </w:r>
      <w:r w:rsidR="00F34715">
        <w:rPr>
          <w:sz w:val="24"/>
          <w:lang w:eastAsia="zh-CN"/>
        </w:rPr>
        <w:t>Job complete</w:t>
      </w:r>
    </w:p>
    <w:p w14:paraId="1A02AD47" w14:textId="77777777"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73BE3210" w14:textId="77777777"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629395A2" w14:textId="6770037F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E1C99">
        <w:rPr>
          <w:sz w:val="24"/>
          <w:szCs w:val="24"/>
        </w:rPr>
        <w:t xml:space="preserve">Kevin Wong </w:t>
      </w:r>
      <w:r w:rsidR="00CA1505">
        <w:rPr>
          <w:sz w:val="24"/>
          <w:szCs w:val="24"/>
        </w:rPr>
        <w:t xml:space="preserve">/ </w:t>
      </w:r>
      <w:proofErr w:type="spellStart"/>
      <w:r w:rsidR="00CA1505">
        <w:rPr>
          <w:sz w:val="24"/>
          <w:szCs w:val="24"/>
        </w:rPr>
        <w:t>Zailani</w:t>
      </w:r>
      <w:proofErr w:type="spellEnd"/>
    </w:p>
    <w:p w14:paraId="52E05193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02A6598F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6AAE5F" w14:textId="77777777" w:rsidR="00073ED2" w:rsidRDefault="00073ED2">
      <w:r>
        <w:separator/>
      </w:r>
    </w:p>
  </w:endnote>
  <w:endnote w:type="continuationSeparator" w:id="0">
    <w:p w14:paraId="419EC82B" w14:textId="77777777" w:rsidR="00073ED2" w:rsidRDefault="00073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F045D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42C6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42C6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F80AF4" w14:textId="77777777" w:rsidR="00073ED2" w:rsidRDefault="00073ED2">
      <w:r>
        <w:separator/>
      </w:r>
    </w:p>
  </w:footnote>
  <w:footnote w:type="continuationSeparator" w:id="0">
    <w:p w14:paraId="6A9FF477" w14:textId="77777777" w:rsidR="00073ED2" w:rsidRDefault="00073E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A32726" w14:textId="29E9B057" w:rsidR="00EE527F" w:rsidRPr="00CA6046" w:rsidRDefault="00393E0C" w:rsidP="00CA6046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42618F6" wp14:editId="1AD32CAB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A6046">
      <w:rPr>
        <w:b/>
        <w:sz w:val="28"/>
      </w:rPr>
      <w:t xml:space="preserve">                  </w:t>
    </w:r>
    <w:r w:rsidR="00EE527F">
      <w:rPr>
        <w:b/>
        <w:sz w:val="28"/>
      </w:rPr>
      <w:t xml:space="preserve"> </w:t>
    </w:r>
    <w:r w:rsidR="00EE527F">
      <w:rPr>
        <w:b/>
        <w:color w:val="0000FF"/>
        <w:sz w:val="28"/>
      </w:rPr>
      <w:t>ERIC WONG MACHINERY TRANSPORTATION PTE LTD</w:t>
    </w:r>
  </w:p>
  <w:p w14:paraId="2721DEF5" w14:textId="1DD6BC3A" w:rsidR="00EE527F" w:rsidRDefault="006C6720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EE527F">
      <w:t xml:space="preserve">, </w:t>
    </w:r>
    <w:proofErr w:type="spellStart"/>
    <w:r>
      <w:t>Kranji</w:t>
    </w:r>
    <w:proofErr w:type="spellEnd"/>
    <w:r>
      <w:t xml:space="preserve"> Green, </w:t>
    </w:r>
    <w:r w:rsidR="00EE527F">
      <w:t xml:space="preserve">Singapore </w:t>
    </w:r>
    <w:r>
      <w:t>739571</w:t>
    </w:r>
  </w:p>
  <w:p w14:paraId="5973241C" w14:textId="19F6D908" w:rsidR="00EE527F" w:rsidRDefault="00FD4A46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</w:t>
    </w:r>
  </w:p>
  <w:p w14:paraId="313D2E79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32CABCE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3C7BB21" w14:textId="77777777" w:rsidR="00EE527F" w:rsidRDefault="00FD4A46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49463748">
    <w:abstractNumId w:val="3"/>
  </w:num>
  <w:num w:numId="2" w16cid:durableId="983775663">
    <w:abstractNumId w:val="5"/>
  </w:num>
  <w:num w:numId="3" w16cid:durableId="277181620">
    <w:abstractNumId w:val="0"/>
  </w:num>
  <w:num w:numId="4" w16cid:durableId="785468945">
    <w:abstractNumId w:val="10"/>
  </w:num>
  <w:num w:numId="5" w16cid:durableId="1956397965">
    <w:abstractNumId w:val="6"/>
  </w:num>
  <w:num w:numId="6" w16cid:durableId="1424229460">
    <w:abstractNumId w:val="7"/>
  </w:num>
  <w:num w:numId="7" w16cid:durableId="2030645885">
    <w:abstractNumId w:val="4"/>
  </w:num>
  <w:num w:numId="8" w16cid:durableId="960498811">
    <w:abstractNumId w:val="8"/>
  </w:num>
  <w:num w:numId="9" w16cid:durableId="721444591">
    <w:abstractNumId w:val="2"/>
  </w:num>
  <w:num w:numId="10" w16cid:durableId="1757049886">
    <w:abstractNumId w:val="9"/>
  </w:num>
  <w:num w:numId="11" w16cid:durableId="207153278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03041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018"/>
    <w:rsid w:val="00004C51"/>
    <w:rsid w:val="00017A2A"/>
    <w:rsid w:val="00060982"/>
    <w:rsid w:val="00073ED2"/>
    <w:rsid w:val="00093A2F"/>
    <w:rsid w:val="000A77B9"/>
    <w:rsid w:val="00141C71"/>
    <w:rsid w:val="001525C4"/>
    <w:rsid w:val="0017768F"/>
    <w:rsid w:val="00186153"/>
    <w:rsid w:val="001D1C80"/>
    <w:rsid w:val="001D7BC0"/>
    <w:rsid w:val="00214CA3"/>
    <w:rsid w:val="0023540F"/>
    <w:rsid w:val="00251834"/>
    <w:rsid w:val="00274BF0"/>
    <w:rsid w:val="002A1405"/>
    <w:rsid w:val="002D0D60"/>
    <w:rsid w:val="00373A8D"/>
    <w:rsid w:val="00393E0C"/>
    <w:rsid w:val="003C4111"/>
    <w:rsid w:val="003E1B45"/>
    <w:rsid w:val="0040331B"/>
    <w:rsid w:val="004224BD"/>
    <w:rsid w:val="0042603E"/>
    <w:rsid w:val="00432BC5"/>
    <w:rsid w:val="00460D58"/>
    <w:rsid w:val="004725E1"/>
    <w:rsid w:val="004872DF"/>
    <w:rsid w:val="00495727"/>
    <w:rsid w:val="004C47B9"/>
    <w:rsid w:val="004D5933"/>
    <w:rsid w:val="00513727"/>
    <w:rsid w:val="0061759B"/>
    <w:rsid w:val="00623427"/>
    <w:rsid w:val="006362BB"/>
    <w:rsid w:val="00664D20"/>
    <w:rsid w:val="006A0465"/>
    <w:rsid w:val="006B1BF6"/>
    <w:rsid w:val="006C6720"/>
    <w:rsid w:val="006F110F"/>
    <w:rsid w:val="00700106"/>
    <w:rsid w:val="007151FC"/>
    <w:rsid w:val="00716D8F"/>
    <w:rsid w:val="00733502"/>
    <w:rsid w:val="007C5834"/>
    <w:rsid w:val="007D1A3A"/>
    <w:rsid w:val="007E2FF0"/>
    <w:rsid w:val="007E6356"/>
    <w:rsid w:val="008254AB"/>
    <w:rsid w:val="0082563E"/>
    <w:rsid w:val="00840DC8"/>
    <w:rsid w:val="0088777C"/>
    <w:rsid w:val="008B580F"/>
    <w:rsid w:val="008E7A2D"/>
    <w:rsid w:val="00945F2F"/>
    <w:rsid w:val="00970E4B"/>
    <w:rsid w:val="009E2E9E"/>
    <w:rsid w:val="009E4230"/>
    <w:rsid w:val="009E48BA"/>
    <w:rsid w:val="009E694C"/>
    <w:rsid w:val="00A04987"/>
    <w:rsid w:val="00A04D63"/>
    <w:rsid w:val="00A15241"/>
    <w:rsid w:val="00A44954"/>
    <w:rsid w:val="00A46072"/>
    <w:rsid w:val="00AC4808"/>
    <w:rsid w:val="00AD4C31"/>
    <w:rsid w:val="00AE3199"/>
    <w:rsid w:val="00B17596"/>
    <w:rsid w:val="00B469FA"/>
    <w:rsid w:val="00B814A1"/>
    <w:rsid w:val="00B85262"/>
    <w:rsid w:val="00B8750E"/>
    <w:rsid w:val="00B965F7"/>
    <w:rsid w:val="00BC6BCE"/>
    <w:rsid w:val="00C24C40"/>
    <w:rsid w:val="00C43DA6"/>
    <w:rsid w:val="00CA1505"/>
    <w:rsid w:val="00CA3063"/>
    <w:rsid w:val="00CA6046"/>
    <w:rsid w:val="00CE1C99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C56AE"/>
    <w:rsid w:val="00DE5FCD"/>
    <w:rsid w:val="00E214BC"/>
    <w:rsid w:val="00E35113"/>
    <w:rsid w:val="00E400F3"/>
    <w:rsid w:val="00E42C64"/>
    <w:rsid w:val="00E43D50"/>
    <w:rsid w:val="00E91028"/>
    <w:rsid w:val="00EA18DF"/>
    <w:rsid w:val="00EE527F"/>
    <w:rsid w:val="00F028EE"/>
    <w:rsid w:val="00F34715"/>
    <w:rsid w:val="00F63A7E"/>
    <w:rsid w:val="00F753CD"/>
    <w:rsid w:val="00F844A0"/>
    <w:rsid w:val="00FD41B2"/>
    <w:rsid w:val="00FD4A46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9E998B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2025-04-02T02:41:00Z</cp:lastPrinted>
  <dcterms:created xsi:type="dcterms:W3CDTF">2025-04-02T02:40:00Z</dcterms:created>
  <dcterms:modified xsi:type="dcterms:W3CDTF">2025-04-02T02:41:00Z</dcterms:modified>
</cp:coreProperties>
</file>