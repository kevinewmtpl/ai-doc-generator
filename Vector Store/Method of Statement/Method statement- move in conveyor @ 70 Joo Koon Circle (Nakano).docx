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5B383D">
      <w:pPr>
        <w:rPr>
          <w:sz w:val="24"/>
          <w:lang w:eastAsia="zh-CN"/>
        </w:rPr>
      </w:pPr>
      <w:r>
        <w:rPr>
          <w:sz w:val="24"/>
        </w:rPr>
        <w:t>Date: 04</w:t>
      </w:r>
      <w:r w:rsidRPr="005B383D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462EA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831E56">
        <w:rPr>
          <w:sz w:val="24"/>
          <w:lang w:eastAsia="zh-CN"/>
        </w:rPr>
        <w:t>3 packages of 1 unit Chip Conveyor</w:t>
      </w:r>
      <w:bookmarkStart w:id="0" w:name="_GoBack"/>
      <w:bookmarkEnd w:id="0"/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462EA6">
        <w:rPr>
          <w:sz w:val="24"/>
          <w:lang w:eastAsia="zh-CN"/>
        </w:rPr>
        <w:t xml:space="preserve">lorry chassis, </w:t>
      </w:r>
      <w:r w:rsidR="005B383D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62EA6" w:rsidRDefault="005B383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Crate 1: 276 x 133 x 107</w:t>
      </w:r>
      <w:r w:rsidR="00462EA6"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cm / Wt: 45</w:t>
      </w:r>
      <w:r w:rsidR="00462EA6">
        <w:rPr>
          <w:b/>
          <w:sz w:val="24"/>
          <w:lang w:eastAsia="zh-CN"/>
        </w:rPr>
        <w:t>0 kg</w:t>
      </w:r>
    </w:p>
    <w:p w:rsidR="00462EA6" w:rsidRDefault="005B383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Crate 2: 457 x 94 x 126 cm / Wt: </w:t>
      </w:r>
      <w:r w:rsidR="00462EA6">
        <w:rPr>
          <w:b/>
          <w:sz w:val="24"/>
          <w:lang w:eastAsia="zh-CN"/>
        </w:rPr>
        <w:t>60</w:t>
      </w:r>
      <w:r>
        <w:rPr>
          <w:b/>
          <w:sz w:val="24"/>
          <w:lang w:eastAsia="zh-CN"/>
        </w:rPr>
        <w:t>0</w:t>
      </w:r>
      <w:r w:rsidR="00462EA6">
        <w:rPr>
          <w:b/>
          <w:sz w:val="24"/>
          <w:lang w:eastAsia="zh-CN"/>
        </w:rPr>
        <w:t xml:space="preserve"> kg</w:t>
      </w:r>
    </w:p>
    <w:p w:rsidR="00DF0A71" w:rsidRPr="00462EA6" w:rsidRDefault="005B383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Crate 3: 211 x 72 x 94 cm / Wt: 350</w:t>
      </w:r>
      <w:r w:rsidR="00462EA6">
        <w:rPr>
          <w:b/>
          <w:sz w:val="24"/>
          <w:lang w:eastAsia="zh-CN"/>
        </w:rPr>
        <w:t xml:space="preserve"> kg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5352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B38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0A3C05">
        <w:rPr>
          <w:sz w:val="24"/>
          <w:lang w:eastAsia="zh-CN"/>
        </w:rPr>
        <w:t>/05</w:t>
      </w:r>
      <w:r w:rsidR="00462EA6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r w:rsidR="00375249">
        <w:rPr>
          <w:b/>
          <w:bCs/>
          <w:sz w:val="32"/>
          <w:u w:val="single"/>
          <w:lang w:eastAsia="zh-CN"/>
        </w:rPr>
        <w:t xml:space="preserve">               </w:t>
      </w:r>
    </w:p>
    <w:p w:rsidR="003B63D2" w:rsidRPr="003B63D2" w:rsidRDefault="005352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62EA6" w:rsidP="00707B09">
      <w:pPr>
        <w:pStyle w:val="Heading4"/>
      </w:pPr>
      <w:r>
        <w:t>70 Joo Koon Circle</w:t>
      </w:r>
    </w:p>
    <w:p w:rsidR="00707B09" w:rsidRPr="00707B09" w:rsidRDefault="00462EA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Nakano Metal Press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462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3528F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5B383D" w:rsidRDefault="005B38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C00BDD" w:rsidRDefault="00462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E6EA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462EA6" w:rsidRDefault="00462EA6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5B383D" w:rsidRDefault="0081336E" w:rsidP="006E6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41E3C" w:rsidRPr="005B383D" w:rsidRDefault="00F176B3" w:rsidP="006E6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CF6063">
        <w:t>.</w:t>
      </w:r>
      <w:r>
        <w:rPr>
          <w:rFonts w:hint="eastAsia"/>
        </w:rPr>
        <w:t>O</w:t>
      </w:r>
      <w:r w:rsidR="00CF6063">
        <w:t>.</w:t>
      </w:r>
      <w:r>
        <w:rPr>
          <w:rFonts w:hint="eastAsia"/>
        </w:rPr>
        <w:t xml:space="preserve">M certified </w:t>
      </w:r>
      <w:r w:rsidR="005B383D">
        <w:rPr>
          <w:rFonts w:hint="eastAsia"/>
        </w:rPr>
        <w:t xml:space="preserve">lifting supervisor, rigger and signalman will be involved in the operation </w:t>
      </w:r>
      <w:r w:rsidR="00462EA6">
        <w:rPr>
          <w:rFonts w:hint="eastAsia"/>
        </w:rPr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462EA6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</w:t>
      </w:r>
    </w:p>
    <w:p w:rsidR="00280BBC" w:rsidRDefault="005B383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crate</w:t>
      </w:r>
      <w:r w:rsidR="00462EA6">
        <w:rPr>
          <w:sz w:val="24"/>
          <w:lang w:eastAsia="zh-CN"/>
        </w:rPr>
        <w:t xml:space="preserve"> from</w:t>
      </w:r>
      <w:r w:rsidR="00280BBC">
        <w:rPr>
          <w:sz w:val="24"/>
          <w:lang w:eastAsia="zh-CN"/>
        </w:rPr>
        <w:t xml:space="preserve"> lorry chassis</w:t>
      </w:r>
      <w:r w:rsidR="00462EA6">
        <w:rPr>
          <w:sz w:val="24"/>
          <w:lang w:eastAsia="zh-CN"/>
        </w:rPr>
        <w:t xml:space="preserve"> to the round</w:t>
      </w:r>
    </w:p>
    <w:p w:rsidR="0053528F" w:rsidRPr="006E6EA6" w:rsidRDefault="005B383D" w:rsidP="006E6E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684C71" w:rsidRDefault="005B383D" w:rsidP="005B38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462EA6" w:rsidRPr="005B383D">
        <w:rPr>
          <w:sz w:val="24"/>
          <w:lang w:eastAsia="zh-CN"/>
        </w:rPr>
        <w:t xml:space="preserve"> and detach equipment from base</w:t>
      </w:r>
    </w:p>
    <w:p w:rsidR="00831E56" w:rsidRPr="005B383D" w:rsidRDefault="00831E56" w:rsidP="005B38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equipment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>
        <w:rPr>
          <w:sz w:val="24"/>
          <w:lang w:eastAsia="zh-CN"/>
        </w:rPr>
        <w:t xml:space="preserve">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4C71" w:rsidRPr="00462EA6" w:rsidRDefault="00F3464B" w:rsidP="00462E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E6EA6">
        <w:rPr>
          <w:sz w:val="24"/>
          <w:lang w:eastAsia="zh-CN"/>
        </w:rPr>
        <w:t>osition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462EA6">
        <w:rPr>
          <w:sz w:val="24"/>
          <w:lang w:eastAsia="zh-CN"/>
        </w:rPr>
        <w:t xml:space="preserve">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4497" w:rsidRDefault="00734497">
      <w:r>
        <w:separator/>
      </w:r>
    </w:p>
  </w:endnote>
  <w:endnote w:type="continuationSeparator" w:id="0">
    <w:p w:rsidR="00734497" w:rsidRDefault="00734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1E5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1E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4497" w:rsidRDefault="00734497">
      <w:r>
        <w:separator/>
      </w:r>
    </w:p>
  </w:footnote>
  <w:footnote w:type="continuationSeparator" w:id="0">
    <w:p w:rsidR="00734497" w:rsidRDefault="007344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344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3449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A3C05"/>
    <w:rsid w:val="000C46C5"/>
    <w:rsid w:val="000C6859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75249"/>
    <w:rsid w:val="003B63D2"/>
    <w:rsid w:val="003D03A3"/>
    <w:rsid w:val="00425424"/>
    <w:rsid w:val="00452C96"/>
    <w:rsid w:val="00462EA6"/>
    <w:rsid w:val="0047763D"/>
    <w:rsid w:val="00480924"/>
    <w:rsid w:val="004B19D1"/>
    <w:rsid w:val="004C6F5B"/>
    <w:rsid w:val="004E36B5"/>
    <w:rsid w:val="004E5848"/>
    <w:rsid w:val="0053528F"/>
    <w:rsid w:val="005A2371"/>
    <w:rsid w:val="005B383D"/>
    <w:rsid w:val="005C3290"/>
    <w:rsid w:val="005F2F7D"/>
    <w:rsid w:val="00684C71"/>
    <w:rsid w:val="00685287"/>
    <w:rsid w:val="006B6525"/>
    <w:rsid w:val="006E6EA6"/>
    <w:rsid w:val="00707B09"/>
    <w:rsid w:val="00716965"/>
    <w:rsid w:val="007223C5"/>
    <w:rsid w:val="00734497"/>
    <w:rsid w:val="007C1E4D"/>
    <w:rsid w:val="007E7225"/>
    <w:rsid w:val="00805829"/>
    <w:rsid w:val="0081336E"/>
    <w:rsid w:val="00831E56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8E8"/>
    <w:rsid w:val="00DB3AF8"/>
    <w:rsid w:val="00DD7F54"/>
    <w:rsid w:val="00DE08CC"/>
    <w:rsid w:val="00DF0A71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2023-04-20T05:04:00Z</cp:lastPrinted>
  <dcterms:created xsi:type="dcterms:W3CDTF">2023-05-04T04:10:00Z</dcterms:created>
  <dcterms:modified xsi:type="dcterms:W3CDTF">2023-05-04T04:10:00Z</dcterms:modified>
</cp:coreProperties>
</file>