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E877C9">
      <w:pPr>
        <w:rPr>
          <w:sz w:val="24"/>
          <w:lang w:eastAsia="zh-CN"/>
        </w:rPr>
      </w:pPr>
      <w:r>
        <w:rPr>
          <w:sz w:val="24"/>
        </w:rPr>
        <w:t>Date: 16</w:t>
      </w:r>
      <w:r w:rsidRPr="00E877C9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Default="0071728C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71728C">
        <w:rPr>
          <w:sz w:val="24"/>
          <w:lang w:eastAsia="zh-CN"/>
        </w:rPr>
        <w:t>1)</w:t>
      </w:r>
      <w:r>
        <w:rPr>
          <w:sz w:val="24"/>
          <w:lang w:eastAsia="zh-CN"/>
        </w:rPr>
        <w:t xml:space="preserve"> </w:t>
      </w:r>
      <w:r w:rsidR="00E44403">
        <w:rPr>
          <w:sz w:val="24"/>
          <w:lang w:eastAsia="zh-CN"/>
        </w:rPr>
        <w:t>To shift out and hoist down 2</w:t>
      </w:r>
      <w:r>
        <w:rPr>
          <w:sz w:val="24"/>
          <w:lang w:eastAsia="zh-CN"/>
        </w:rPr>
        <w:t xml:space="preserve"> units </w:t>
      </w:r>
      <w:r w:rsidR="000045A5">
        <w:rPr>
          <w:sz w:val="24"/>
          <w:lang w:eastAsia="zh-CN"/>
        </w:rPr>
        <w:t>machine</w:t>
      </w:r>
      <w:r w:rsidR="00765A6E">
        <w:rPr>
          <w:sz w:val="24"/>
          <w:lang w:eastAsia="zh-CN"/>
        </w:rPr>
        <w:t>s from 3</w:t>
      </w:r>
      <w:r w:rsidR="00765A6E" w:rsidRPr="00765A6E">
        <w:rPr>
          <w:sz w:val="24"/>
          <w:vertAlign w:val="superscript"/>
          <w:lang w:eastAsia="zh-CN"/>
        </w:rPr>
        <w:t>rd</w:t>
      </w:r>
      <w:r w:rsidR="00765A6E">
        <w:rPr>
          <w:sz w:val="24"/>
          <w:lang w:eastAsia="zh-CN"/>
        </w:rPr>
        <w:t xml:space="preserve"> floor</w:t>
      </w:r>
      <w:r w:rsidR="000045A5">
        <w:rPr>
          <w:sz w:val="24"/>
          <w:lang w:eastAsia="zh-CN"/>
        </w:rPr>
        <w:t xml:space="preserve">, </w:t>
      </w:r>
      <w:r w:rsidR="00765A6E">
        <w:rPr>
          <w:sz w:val="24"/>
          <w:lang w:eastAsia="zh-CN"/>
        </w:rPr>
        <w:t>shift and position in</w:t>
      </w:r>
      <w:r w:rsidR="00E877C9">
        <w:rPr>
          <w:sz w:val="24"/>
          <w:lang w:eastAsia="zh-CN"/>
        </w:rPr>
        <w:t>to ground floor premise @ #02-19</w:t>
      </w:r>
    </w:p>
    <w:p w:rsidR="0071728C" w:rsidRDefault="0071728C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728C" w:rsidRPr="0071728C" w:rsidRDefault="0071728C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E877C9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</w:t>
      </w:r>
      <w:r w:rsidR="00E877C9">
        <w:rPr>
          <w:sz w:val="24"/>
          <w:lang w:eastAsia="zh-CN"/>
        </w:rPr>
        <w:t xml:space="preserve">out 2 unit machine from #02-19, hoist and load up onto lorry chassis, transport and deliver to another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44403" w:rsidRDefault="00E4440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44403" w:rsidRDefault="00E444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To be hoist down from 3</w:t>
      </w:r>
      <w:r w:rsidRPr="00E44403">
        <w:rPr>
          <w:b/>
          <w:sz w:val="24"/>
          <w:szCs w:val="24"/>
          <w:u w:val="single"/>
          <w:vertAlign w:val="superscript"/>
          <w:lang w:eastAsia="zh-CN"/>
        </w:rPr>
        <w:t>rd</w:t>
      </w:r>
      <w:r>
        <w:rPr>
          <w:b/>
          <w:sz w:val="24"/>
          <w:szCs w:val="24"/>
          <w:u w:val="single"/>
          <w:lang w:eastAsia="zh-CN"/>
        </w:rPr>
        <w:t xml:space="preserve"> floor </w:t>
      </w:r>
      <w:r>
        <w:rPr>
          <w:sz w:val="24"/>
          <w:szCs w:val="24"/>
          <w:lang w:eastAsia="zh-CN"/>
        </w:rPr>
        <w:t xml:space="preserve"> </w:t>
      </w:r>
    </w:p>
    <w:p w:rsidR="00E44403" w:rsidRDefault="00E444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Alpha 1550xx CNC Lathe machine </w:t>
      </w:r>
    </w:p>
    <w:p w:rsidR="00E44403" w:rsidRDefault="00E444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360 x 200 x 170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500 kg</w:t>
      </w:r>
    </w:p>
    <w:p w:rsidR="00E44403" w:rsidRDefault="00E444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44403" w:rsidRDefault="00E444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CZ6285 Lathe machine</w:t>
      </w:r>
    </w:p>
    <w:p w:rsidR="00E44403" w:rsidRPr="00E44403" w:rsidRDefault="00E444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400 x 150 x 170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 000 kg</w:t>
      </w:r>
    </w:p>
    <w:p w:rsidR="00E44403" w:rsidRDefault="00E4440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E877C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18/01/24</w:t>
      </w:r>
      <w:r w:rsidR="00E44403">
        <w:rPr>
          <w:sz w:val="24"/>
          <w:lang w:eastAsia="zh-CN"/>
        </w:rPr>
        <w:t xml:space="preserve"> (Thursday)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B</w:t>
      </w:r>
      <w:r w:rsidR="00765A6E">
        <w:rPr>
          <w:sz w:val="24"/>
          <w:lang w:eastAsia="zh-CN"/>
        </w:rPr>
        <w:t>l</w:t>
      </w:r>
      <w:r w:rsidR="00E877C9">
        <w:rPr>
          <w:sz w:val="24"/>
          <w:lang w:eastAsia="zh-CN"/>
        </w:rPr>
        <w:t>k</w:t>
      </w:r>
      <w:proofErr w:type="spellEnd"/>
      <w:r w:rsidR="00E877C9">
        <w:rPr>
          <w:sz w:val="24"/>
          <w:lang w:eastAsia="zh-CN"/>
        </w:rPr>
        <w:t xml:space="preserve"> 1 Kaki Bukit Ave 3 #02-19 &amp; #03-06</w:t>
      </w:r>
    </w:p>
    <w:p w:rsidR="00CE5139" w:rsidRPr="00894879" w:rsidRDefault="00E877C9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lang w:eastAsia="zh-CN"/>
        </w:rPr>
        <w:t>Sekai</w:t>
      </w:r>
      <w:proofErr w:type="spellEnd"/>
      <w:r>
        <w:rPr>
          <w:sz w:val="24"/>
          <w:lang w:eastAsia="zh-CN"/>
        </w:rPr>
        <w:t xml:space="preserve"> Marine</w:t>
      </w:r>
      <w:r w:rsidR="00F1400F">
        <w:rPr>
          <w:sz w:val="24"/>
          <w:lang w:eastAsia="zh-CN"/>
        </w:rPr>
        <w:t xml:space="preserve"> </w:t>
      </w:r>
      <w:proofErr w:type="spellStart"/>
      <w:r w:rsidR="00F1400F">
        <w:rPr>
          <w:sz w:val="24"/>
          <w:lang w:eastAsia="zh-CN"/>
        </w:rPr>
        <w:t>Pte</w:t>
      </w:r>
      <w:proofErr w:type="spellEnd"/>
      <w:r w:rsidR="00F1400F">
        <w:rPr>
          <w:sz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E444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765A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045A5">
        <w:rPr>
          <w:sz w:val="24"/>
          <w:lang w:eastAsia="zh-CN"/>
        </w:rPr>
        <w:t xml:space="preserve">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94FEF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794FEF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C75B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E877C9" w:rsidRDefault="00E877C9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E444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E4440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</w:t>
      </w:r>
      <w:r w:rsidR="00765A6E">
        <w:rPr>
          <w:sz w:val="24"/>
          <w:lang w:eastAsia="zh-CN"/>
        </w:rPr>
        <w:t>oist up platform to 3</w:t>
      </w:r>
      <w:r w:rsidR="00765A6E" w:rsidRPr="00765A6E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wall hacking</w:t>
      </w:r>
      <w:r w:rsidR="00F1400F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E44403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E44403" w:rsidRDefault="00E444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insert sling to crane hook </w:t>
      </w:r>
    </w:p>
    <w:p w:rsidR="00E44403" w:rsidRDefault="00E444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0045A5" w:rsidRPr="00765A6E" w:rsidRDefault="00E44403" w:rsidP="00765A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C51278">
        <w:rPr>
          <w:sz w:val="24"/>
          <w:lang w:eastAsia="zh-CN"/>
        </w:rPr>
        <w:t xml:space="preserve"> crane to hoist down mac</w:t>
      </w:r>
      <w:r w:rsidR="000045A5">
        <w:rPr>
          <w:sz w:val="24"/>
          <w:lang w:eastAsia="zh-CN"/>
        </w:rPr>
        <w:t>hine and load</w:t>
      </w:r>
      <w:r w:rsidR="00D3097D">
        <w:rPr>
          <w:sz w:val="24"/>
          <w:lang w:eastAsia="zh-CN"/>
        </w:rPr>
        <w:t xml:space="preserve"> lorry</w:t>
      </w:r>
      <w:r w:rsidR="000045A5">
        <w:rPr>
          <w:sz w:val="24"/>
          <w:lang w:eastAsia="zh-CN"/>
        </w:rPr>
        <w:t xml:space="preserve"> chassis</w:t>
      </w:r>
    </w:p>
    <w:p w:rsidR="00765A6E" w:rsidRDefault="00DD0B5C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Transfer machine to #02-19</w:t>
      </w:r>
    </w:p>
    <w:p w:rsidR="00DD0B5C" w:rsidRDefault="00DD0B5C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lorry chassis</w:t>
      </w:r>
    </w:p>
    <w:p w:rsidR="00794FEF" w:rsidRDefault="00DD0B5C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65A6E">
        <w:rPr>
          <w:sz w:val="24"/>
          <w:lang w:eastAsia="zh-CN"/>
        </w:rPr>
        <w:t>hift and position into</w:t>
      </w:r>
      <w:r w:rsidR="00794FEF">
        <w:rPr>
          <w:sz w:val="24"/>
          <w:lang w:eastAsia="zh-CN"/>
        </w:rPr>
        <w:t xml:space="preserve"> factory premise</w:t>
      </w:r>
    </w:p>
    <w:p w:rsidR="00794FEF" w:rsidRDefault="00794FEF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2 unit machine from #02-19 and load up onto lorry </w:t>
      </w:r>
    </w:p>
    <w:p w:rsidR="006A1EEF" w:rsidRPr="00C51278" w:rsidRDefault="00794FEF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and deliver to another location </w:t>
      </w:r>
      <w:r w:rsidR="000045A5">
        <w:rPr>
          <w:sz w:val="24"/>
          <w:lang w:eastAsia="zh-CN"/>
        </w:rPr>
        <w:t xml:space="preserve">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E877C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77E9A">
        <w:rPr>
          <w:sz w:val="24"/>
          <w:szCs w:val="24"/>
        </w:rPr>
        <w:t xml:space="preserve">Kevin Wong </w:t>
      </w:r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328B" w:rsidRDefault="00E9328B">
      <w:r>
        <w:separator/>
      </w:r>
    </w:p>
  </w:endnote>
  <w:endnote w:type="continuationSeparator" w:id="0">
    <w:p w:rsidR="00E9328B" w:rsidRDefault="00E93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4FE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4FE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328B" w:rsidRDefault="00E9328B">
      <w:r>
        <w:separator/>
      </w:r>
    </w:p>
  </w:footnote>
  <w:footnote w:type="continuationSeparator" w:id="0">
    <w:p w:rsidR="00E9328B" w:rsidRDefault="00E932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932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E9328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F7290"/>
    <w:multiLevelType w:val="hybridMultilevel"/>
    <w:tmpl w:val="F0D49D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262E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87B68"/>
    <w:rsid w:val="001A35E8"/>
    <w:rsid w:val="001A6A39"/>
    <w:rsid w:val="002504BF"/>
    <w:rsid w:val="00260ECA"/>
    <w:rsid w:val="002742AB"/>
    <w:rsid w:val="002C75B7"/>
    <w:rsid w:val="002E4A72"/>
    <w:rsid w:val="002F74BB"/>
    <w:rsid w:val="00307CA4"/>
    <w:rsid w:val="00325A14"/>
    <w:rsid w:val="00365AE7"/>
    <w:rsid w:val="00380264"/>
    <w:rsid w:val="003A65DB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31773"/>
    <w:rsid w:val="0066065E"/>
    <w:rsid w:val="00661197"/>
    <w:rsid w:val="00664E02"/>
    <w:rsid w:val="0067272B"/>
    <w:rsid w:val="00697E4D"/>
    <w:rsid w:val="006A1EEF"/>
    <w:rsid w:val="006B7AEF"/>
    <w:rsid w:val="006C35D4"/>
    <w:rsid w:val="006C6E9C"/>
    <w:rsid w:val="006D50A2"/>
    <w:rsid w:val="00700075"/>
    <w:rsid w:val="00701B5C"/>
    <w:rsid w:val="007025EF"/>
    <w:rsid w:val="0071728C"/>
    <w:rsid w:val="007324F5"/>
    <w:rsid w:val="0074480A"/>
    <w:rsid w:val="007647F1"/>
    <w:rsid w:val="00765A6E"/>
    <w:rsid w:val="0077253C"/>
    <w:rsid w:val="00780070"/>
    <w:rsid w:val="0079106E"/>
    <w:rsid w:val="00794FEF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5065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47E2A"/>
    <w:rsid w:val="00DC2B24"/>
    <w:rsid w:val="00DC6037"/>
    <w:rsid w:val="00DD0B5C"/>
    <w:rsid w:val="00DF0896"/>
    <w:rsid w:val="00E11B0D"/>
    <w:rsid w:val="00E44403"/>
    <w:rsid w:val="00E46E5F"/>
    <w:rsid w:val="00E77E9A"/>
    <w:rsid w:val="00E877C9"/>
    <w:rsid w:val="00E9328B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2024-01-16T00:52:00Z</cp:lastPrinted>
  <dcterms:created xsi:type="dcterms:W3CDTF">2024-01-15T08:22:00Z</dcterms:created>
  <dcterms:modified xsi:type="dcterms:W3CDTF">2024-01-16T00:52:00Z</dcterms:modified>
</cp:coreProperties>
</file>