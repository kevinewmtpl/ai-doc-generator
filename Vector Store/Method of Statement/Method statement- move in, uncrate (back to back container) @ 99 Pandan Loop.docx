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0568A" w:rsidRDefault="00F0568A">
      <w:pPr>
        <w:rPr>
          <w:sz w:val="24"/>
        </w:rPr>
      </w:pPr>
    </w:p>
    <w:p w:rsidR="00684C71" w:rsidRDefault="00DF6DD1">
      <w:pPr>
        <w:rPr>
          <w:sz w:val="24"/>
          <w:lang w:eastAsia="zh-CN"/>
        </w:rPr>
      </w:pPr>
      <w:r>
        <w:rPr>
          <w:sz w:val="24"/>
        </w:rPr>
        <w:t>Date: 18</w:t>
      </w:r>
      <w:r w:rsidRPr="00DF6DD1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7C30A0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96D20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7C30A0">
        <w:rPr>
          <w:sz w:val="24"/>
          <w:lang w:eastAsia="zh-CN"/>
        </w:rPr>
        <w:t xml:space="preserve">3 packages of </w:t>
      </w:r>
      <w:r w:rsidR="00196D20">
        <w:rPr>
          <w:sz w:val="24"/>
          <w:lang w:eastAsia="zh-CN"/>
        </w:rPr>
        <w:t xml:space="preserve">1 unit </w:t>
      </w:r>
      <w:r w:rsidR="00224CB6">
        <w:rPr>
          <w:sz w:val="24"/>
          <w:lang w:eastAsia="zh-CN"/>
        </w:rPr>
        <w:t>machine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DF6DD1">
        <w:rPr>
          <w:sz w:val="24"/>
          <w:lang w:eastAsia="zh-CN"/>
        </w:rPr>
        <w:t>1 x 40ft HQ</w:t>
      </w:r>
      <w:r w:rsidR="00224CB6">
        <w:rPr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 xml:space="preserve">container, 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  <w:r w:rsidR="00196D20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C30A0" w:rsidRDefault="00DF6DD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Refer to attached </w:t>
      </w:r>
    </w:p>
    <w:p w:rsidR="00196D20" w:rsidRPr="00241E3C" w:rsidRDefault="00196D2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 </w:t>
      </w:r>
    </w:p>
    <w:p w:rsidR="00684C71" w:rsidRPr="00F0568A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</w:p>
    <w:p w:rsidR="00684C71" w:rsidRDefault="00241E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DF6D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19/06</w:t>
      </w:r>
      <w:r w:rsidR="007C30A0">
        <w:rPr>
          <w:sz w:val="24"/>
          <w:lang w:eastAsia="zh-CN"/>
        </w:rPr>
        <w:t>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7C30A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86D5E">
        <w:rPr>
          <w:bCs/>
          <w:sz w:val="24"/>
          <w:szCs w:val="24"/>
          <w:lang w:eastAsia="zh-CN"/>
        </w:rPr>
        <w:t xml:space="preserve"> am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F6DD1" w:rsidP="00707B09">
      <w:pPr>
        <w:pStyle w:val="Heading4"/>
      </w:pPr>
      <w:r>
        <w:t xml:space="preserve">99 Pandan Loop </w:t>
      </w:r>
    </w:p>
    <w:p w:rsidR="00707B09" w:rsidRPr="00707B09" w:rsidRDefault="00DF6DD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Prestige Laundry &amp; Cleaning</w:t>
      </w:r>
      <w:r w:rsidR="00196D20">
        <w:rPr>
          <w:sz w:val="24"/>
          <w:szCs w:val="24"/>
          <w:lang w:eastAsia="zh-CN"/>
        </w:rPr>
        <w:t xml:space="preserve">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0568A" w:rsidRDefault="00196D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:rsidR="00684C71" w:rsidRDefault="00DF6D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DE08CC">
        <w:rPr>
          <w:sz w:val="24"/>
          <w:lang w:eastAsia="zh-CN"/>
        </w:rPr>
        <w:t>allet truck</w:t>
      </w:r>
    </w:p>
    <w:p w:rsidR="00280BBC" w:rsidRDefault="00396B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241E3C">
        <w:rPr>
          <w:sz w:val="24"/>
          <w:lang w:eastAsia="zh-CN"/>
        </w:rPr>
        <w:t>rowbar</w:t>
      </w:r>
      <w:r w:rsidR="00196D20">
        <w:rPr>
          <w:sz w:val="24"/>
          <w:lang w:eastAsia="zh-CN"/>
        </w:rPr>
        <w:t xml:space="preserve">/woodblock </w:t>
      </w:r>
    </w:p>
    <w:p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F6DD1">
        <w:rPr>
          <w:sz w:val="24"/>
          <w:lang w:eastAsia="zh-CN"/>
        </w:rPr>
        <w:t>ire/w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:rsidR="00196D20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:rsidR="00DF6DD1" w:rsidRDefault="00DF6DD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96D20">
        <w:rPr>
          <w:sz w:val="24"/>
          <w:lang w:eastAsia="zh-CN"/>
        </w:rPr>
        <w:t>r, rigger, signalman and</w:t>
      </w:r>
      <w:r w:rsidR="00224CB6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</w:t>
      </w:r>
      <w:r w:rsidR="00196D20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DD5783">
        <w:t xml:space="preserve">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Pr="00F0568A" w:rsidRDefault="00280BBC" w:rsidP="00F0568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0568A">
        <w:rPr>
          <w:sz w:val="24"/>
          <w:lang w:eastAsia="zh-CN"/>
        </w:rPr>
        <w:t>Reverse lorry back to back with container</w:t>
      </w:r>
    </w:p>
    <w:p w:rsidR="00196D20" w:rsidRDefault="00280BBC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pull out machine </w:t>
      </w:r>
      <w:r w:rsidR="007C30A0">
        <w:rPr>
          <w:sz w:val="24"/>
          <w:lang w:eastAsia="zh-CN"/>
        </w:rPr>
        <w:t xml:space="preserve">skid </w:t>
      </w:r>
      <w:r>
        <w:rPr>
          <w:sz w:val="24"/>
          <w:lang w:eastAsia="zh-CN"/>
        </w:rPr>
        <w:t>from container onto lorry chassis</w:t>
      </w:r>
    </w:p>
    <w:p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attached sling to crane hook</w:t>
      </w:r>
    </w:p>
    <w:p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skid </w:t>
      </w:r>
    </w:p>
    <w:p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to near ground level</w:t>
      </w:r>
    </w:p>
    <w:p w:rsidR="00684C71" w:rsidRPr="00DF6DD1" w:rsidRDefault="00C8729C" w:rsidP="00DF6DD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F6DD1">
        <w:rPr>
          <w:sz w:val="24"/>
          <w:lang w:eastAsia="zh-CN"/>
        </w:rPr>
        <w:t xml:space="preserve">Insert </w:t>
      </w:r>
      <w:r w:rsidR="00DF6DD1">
        <w:rPr>
          <w:sz w:val="24"/>
          <w:lang w:eastAsia="zh-CN"/>
        </w:rPr>
        <w:t>rollers/</w:t>
      </w:r>
      <w:r w:rsidR="00396B85" w:rsidRPr="00DF6DD1">
        <w:rPr>
          <w:sz w:val="24"/>
          <w:lang w:eastAsia="zh-CN"/>
        </w:rPr>
        <w:t>pallet truck</w:t>
      </w:r>
      <w:r w:rsidR="00DD5783" w:rsidRPr="00DF6DD1">
        <w:rPr>
          <w:sz w:val="24"/>
          <w:lang w:eastAsia="zh-CN"/>
        </w:rPr>
        <w:t xml:space="preserve"> </w:t>
      </w:r>
      <w:r w:rsidR="001A1E38" w:rsidRPr="00DF6DD1">
        <w:rPr>
          <w:sz w:val="24"/>
          <w:lang w:eastAsia="zh-CN"/>
        </w:rPr>
        <w:t>under</w:t>
      </w:r>
      <w:r w:rsidR="00DF6DD1">
        <w:rPr>
          <w:sz w:val="24"/>
          <w:lang w:eastAsia="zh-CN"/>
        </w:rPr>
        <w:t xml:space="preserve"> machine bed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4C71" w:rsidRPr="00684E57" w:rsidRDefault="00F3464B" w:rsidP="00684E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684E57">
        <w:rPr>
          <w:sz w:val="24"/>
          <w:lang w:eastAsia="zh-CN"/>
        </w:rPr>
        <w:t>ignated location</w:t>
      </w:r>
      <w:r w:rsidRPr="00684E57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DF6DD1">
      <w:pPr>
        <w:rPr>
          <w:sz w:val="24"/>
        </w:rPr>
      </w:pPr>
      <w:r>
        <w:rPr>
          <w:sz w:val="24"/>
        </w:rPr>
        <w:t xml:space="preserve">            </w:t>
      </w:r>
      <w:r w:rsidR="00224CB6">
        <w:rPr>
          <w:sz w:val="24"/>
        </w:rPr>
        <w:t xml:space="preserve">Kevin Wong </w:t>
      </w:r>
      <w:r>
        <w:rPr>
          <w:sz w:val="24"/>
        </w:rPr>
        <w:t>/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6902" w:rsidRDefault="00F36902">
      <w:r>
        <w:separator/>
      </w:r>
    </w:p>
  </w:endnote>
  <w:endnote w:type="continuationSeparator" w:id="0">
    <w:p w:rsidR="00F36902" w:rsidRDefault="00F36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F6DD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F6DD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6902" w:rsidRDefault="00F36902">
      <w:r>
        <w:separator/>
      </w:r>
    </w:p>
  </w:footnote>
  <w:footnote w:type="continuationSeparator" w:id="0">
    <w:p w:rsidR="00F36902" w:rsidRDefault="00F369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3690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DF6DD1">
    <w:pPr>
      <w:pStyle w:val="Header"/>
      <w:jc w:val="center"/>
    </w:pPr>
    <w:r>
      <w:t>No. 28 Kranji Loop #05-03, Kranji Green, Singapore 739571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</w:t>
    </w:r>
    <w:r w:rsidR="00DF6DD1">
      <w:t>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3690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2671"/>
    <w:rsid w:val="000801A2"/>
    <w:rsid w:val="00080409"/>
    <w:rsid w:val="000C46C5"/>
    <w:rsid w:val="0010207A"/>
    <w:rsid w:val="001064C0"/>
    <w:rsid w:val="00156817"/>
    <w:rsid w:val="00167908"/>
    <w:rsid w:val="00196D20"/>
    <w:rsid w:val="001A07FF"/>
    <w:rsid w:val="001A1E38"/>
    <w:rsid w:val="00205704"/>
    <w:rsid w:val="00224CB6"/>
    <w:rsid w:val="00241E3C"/>
    <w:rsid w:val="002743B6"/>
    <w:rsid w:val="00280BBC"/>
    <w:rsid w:val="002859AC"/>
    <w:rsid w:val="00294E87"/>
    <w:rsid w:val="002B79BE"/>
    <w:rsid w:val="0030061F"/>
    <w:rsid w:val="0031448D"/>
    <w:rsid w:val="00370B7A"/>
    <w:rsid w:val="00370D03"/>
    <w:rsid w:val="00396B85"/>
    <w:rsid w:val="003B63D2"/>
    <w:rsid w:val="00425424"/>
    <w:rsid w:val="00452C96"/>
    <w:rsid w:val="0047763D"/>
    <w:rsid w:val="00480924"/>
    <w:rsid w:val="00486D5E"/>
    <w:rsid w:val="004B19D1"/>
    <w:rsid w:val="004C6F5B"/>
    <w:rsid w:val="004E5848"/>
    <w:rsid w:val="005A2371"/>
    <w:rsid w:val="005C3290"/>
    <w:rsid w:val="00684C71"/>
    <w:rsid w:val="00684E57"/>
    <w:rsid w:val="00685287"/>
    <w:rsid w:val="006B6525"/>
    <w:rsid w:val="00707B09"/>
    <w:rsid w:val="00716965"/>
    <w:rsid w:val="007223C5"/>
    <w:rsid w:val="00765D23"/>
    <w:rsid w:val="0077649A"/>
    <w:rsid w:val="007C1E4D"/>
    <w:rsid w:val="007C30A0"/>
    <w:rsid w:val="007E7225"/>
    <w:rsid w:val="00805829"/>
    <w:rsid w:val="0081336E"/>
    <w:rsid w:val="0082570C"/>
    <w:rsid w:val="00833A70"/>
    <w:rsid w:val="00872D61"/>
    <w:rsid w:val="008B11D4"/>
    <w:rsid w:val="008C079C"/>
    <w:rsid w:val="008D1F25"/>
    <w:rsid w:val="008D3552"/>
    <w:rsid w:val="00927B06"/>
    <w:rsid w:val="00952F7F"/>
    <w:rsid w:val="009C1EC8"/>
    <w:rsid w:val="00A46187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01E67"/>
    <w:rsid w:val="00D43FF8"/>
    <w:rsid w:val="00DB001C"/>
    <w:rsid w:val="00DB3AF8"/>
    <w:rsid w:val="00DD5783"/>
    <w:rsid w:val="00DE08CC"/>
    <w:rsid w:val="00DF2CD5"/>
    <w:rsid w:val="00DF6DD1"/>
    <w:rsid w:val="00E9120A"/>
    <w:rsid w:val="00EB496F"/>
    <w:rsid w:val="00EE1BAE"/>
    <w:rsid w:val="00F04EFC"/>
    <w:rsid w:val="00F0568A"/>
    <w:rsid w:val="00F176B3"/>
    <w:rsid w:val="00F3464B"/>
    <w:rsid w:val="00F36902"/>
    <w:rsid w:val="00F52627"/>
    <w:rsid w:val="00F73592"/>
    <w:rsid w:val="00FA4BBD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2023-07-10T05:12:00Z</cp:lastPrinted>
  <dcterms:created xsi:type="dcterms:W3CDTF">2024-06-18T07:30:00Z</dcterms:created>
  <dcterms:modified xsi:type="dcterms:W3CDTF">2024-06-18T07:30:00Z</dcterms:modified>
</cp:coreProperties>
</file>