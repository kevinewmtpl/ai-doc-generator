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F124B" w:rsidRDefault="009F124B">
      <w:pPr>
        <w:rPr>
          <w:sz w:val="24"/>
        </w:rPr>
      </w:pPr>
    </w:p>
    <w:p w:rsidR="000E0C97" w:rsidRDefault="00FE681C">
      <w:pPr>
        <w:rPr>
          <w:sz w:val="24"/>
          <w:lang w:eastAsia="zh-CN"/>
        </w:rPr>
      </w:pPr>
      <w:r>
        <w:rPr>
          <w:sz w:val="24"/>
        </w:rPr>
        <w:t>Date: 29</w:t>
      </w:r>
      <w:r>
        <w:rPr>
          <w:sz w:val="24"/>
          <w:vertAlign w:val="superscript"/>
        </w:rPr>
        <w:t>th</w:t>
      </w:r>
      <w:r w:rsidR="00AE0D55">
        <w:rPr>
          <w:sz w:val="24"/>
        </w:rPr>
        <w:t xml:space="preserve"> Oct</w:t>
      </w:r>
      <w:r w:rsidR="00CE1C3F">
        <w:rPr>
          <w:sz w:val="24"/>
          <w:lang w:eastAsia="zh-CN"/>
        </w:rPr>
        <w:t xml:space="preserve">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F124B" w:rsidRPr="0034475E" w:rsidRDefault="00B510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FE681C">
        <w:rPr>
          <w:sz w:val="24"/>
          <w:lang w:eastAsia="zh-CN"/>
        </w:rPr>
        <w:t xml:space="preserve">unload </w:t>
      </w:r>
      <w:r w:rsidR="009F124B">
        <w:rPr>
          <w:sz w:val="24"/>
          <w:lang w:eastAsia="zh-CN"/>
        </w:rPr>
        <w:t xml:space="preserve">1 unit machine </w:t>
      </w:r>
      <w:r w:rsidR="00FE681C">
        <w:rPr>
          <w:sz w:val="24"/>
          <w:lang w:eastAsia="zh-CN"/>
        </w:rPr>
        <w:t xml:space="preserve">from 1 x 20ft container, hoist up </w:t>
      </w:r>
      <w:r w:rsidR="009F124B">
        <w:rPr>
          <w:sz w:val="24"/>
          <w:lang w:eastAsia="zh-CN"/>
        </w:rPr>
        <w:t>to 3</w:t>
      </w:r>
      <w:r w:rsidR="009F124B" w:rsidRPr="009F124B">
        <w:rPr>
          <w:sz w:val="24"/>
          <w:vertAlign w:val="superscript"/>
          <w:lang w:eastAsia="zh-CN"/>
        </w:rPr>
        <w:t>rd</w:t>
      </w:r>
      <w:r w:rsidR="009F124B">
        <w:rPr>
          <w:sz w:val="24"/>
          <w:lang w:eastAsia="zh-CN"/>
        </w:rPr>
        <w:t xml:space="preserve"> floor </w:t>
      </w:r>
      <w:r w:rsidR="00A74C82">
        <w:rPr>
          <w:sz w:val="24"/>
          <w:lang w:eastAsia="zh-CN"/>
        </w:rPr>
        <w:t xml:space="preserve">through shutter door </w:t>
      </w:r>
      <w:r w:rsidR="0034475E">
        <w:rPr>
          <w:sz w:val="24"/>
          <w:lang w:eastAsia="zh-CN"/>
        </w:rPr>
        <w:t xml:space="preserve">opening </w:t>
      </w:r>
      <w:r w:rsidR="009F124B">
        <w:rPr>
          <w:sz w:val="24"/>
          <w:lang w:eastAsia="zh-CN"/>
        </w:rPr>
        <w:t>by using</w:t>
      </w:r>
      <w:r w:rsidR="00A776CE">
        <w:rPr>
          <w:sz w:val="24"/>
          <w:lang w:eastAsia="zh-CN"/>
        </w:rPr>
        <w:t xml:space="preserve"> </w:t>
      </w:r>
      <w:r w:rsidR="00C6293E">
        <w:rPr>
          <w:sz w:val="24"/>
          <w:lang w:eastAsia="zh-CN"/>
        </w:rPr>
        <w:t>lorry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76D51" w:rsidRDefault="00F76D5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F76D51" w:rsidRPr="009F124B" w:rsidRDefault="00FE681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Versa Genius 50 Cleaning Line </w:t>
      </w:r>
    </w:p>
    <w:p w:rsidR="00AE0D55" w:rsidRDefault="00FE68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370 x 140 x 220 cm</w:t>
      </w:r>
      <w:r w:rsidR="00AE0D55">
        <w:rPr>
          <w:bCs/>
          <w:sz w:val="24"/>
          <w:szCs w:val="24"/>
          <w:lang w:eastAsia="zh-CN"/>
        </w:rPr>
        <w:t xml:space="preserve">      </w:t>
      </w:r>
    </w:p>
    <w:p w:rsidR="00F76D51" w:rsidRDefault="00FE68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520</w:t>
      </w:r>
      <w:r w:rsidR="00F76D51">
        <w:rPr>
          <w:bCs/>
          <w:sz w:val="24"/>
          <w:szCs w:val="24"/>
          <w:lang w:eastAsia="zh-CN"/>
        </w:rPr>
        <w:t xml:space="preserve"> kgs</w:t>
      </w:r>
    </w:p>
    <w:p w:rsidR="00F76D51" w:rsidRDefault="00F76D5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B510A9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B7163D" w:rsidRDefault="0034475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 of Operation </w:t>
      </w:r>
    </w:p>
    <w:p w:rsidR="000E0C97" w:rsidRPr="0062549B" w:rsidRDefault="00FE68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01/11</w:t>
      </w:r>
      <w:r w:rsidR="00B510A9">
        <w:rPr>
          <w:bCs/>
          <w:sz w:val="24"/>
          <w:szCs w:val="24"/>
          <w:lang w:eastAsia="zh-CN"/>
        </w:rPr>
        <w:t>/2019</w:t>
      </w:r>
    </w:p>
    <w:p w:rsidR="0034475E" w:rsidRDefault="0034475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4475E" w:rsidRDefault="0034475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4475E" w:rsidRDefault="0034475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34475E" w:rsidRPr="0034475E" w:rsidRDefault="0034475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4879" w:rsidRDefault="00FE681C" w:rsidP="00A776CE">
      <w:pPr>
        <w:pStyle w:val="Heading4"/>
      </w:pPr>
      <w:r>
        <w:t>70 Tuas South St 5</w:t>
      </w:r>
    </w:p>
    <w:p w:rsidR="00A776CE" w:rsidRPr="00A776CE" w:rsidRDefault="00FE681C" w:rsidP="00A776C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Tecnisco Advanced Materials</w:t>
      </w:r>
      <w:r w:rsidR="00A776CE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B3E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633 </w:t>
      </w:r>
      <w:r w:rsidR="00FE681C">
        <w:rPr>
          <w:sz w:val="24"/>
          <w:lang w:eastAsia="zh-CN"/>
        </w:rPr>
        <w:t xml:space="preserve">PALFINGER </w:t>
      </w:r>
      <w:r>
        <w:rPr>
          <w:sz w:val="24"/>
          <w:lang w:eastAsia="zh-CN"/>
        </w:rPr>
        <w:t>lorry loader</w:t>
      </w:r>
      <w:r w:rsidR="00160B74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 xml:space="preserve"> </w:t>
      </w:r>
    </w:p>
    <w:p w:rsidR="006254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FE681C" w:rsidRDefault="00FE68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webbing sling</w:t>
      </w:r>
    </w:p>
    <w:p w:rsidR="000E0C97" w:rsidRDefault="006254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  <w:r w:rsidR="00B510A9">
        <w:rPr>
          <w:sz w:val="24"/>
          <w:lang w:eastAsia="zh-CN"/>
        </w:rPr>
        <w:t xml:space="preserve"> </w:t>
      </w:r>
      <w:r w:rsidR="00D45839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  </w:t>
      </w:r>
    </w:p>
    <w:p w:rsidR="00D45839" w:rsidRDefault="00D458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F76D51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9F124B" w:rsidRDefault="009F124B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343F4" w:rsidRDefault="006343F4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F76D51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E0D55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E681C" w:rsidRDefault="00FE681C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160B74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7E79F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74C82">
        <w:rPr>
          <w:sz w:val="24"/>
          <w:lang w:eastAsia="zh-CN"/>
        </w:rPr>
        <w:t xml:space="preserve"> </w:t>
      </w:r>
      <w:r w:rsidR="00D45839">
        <w:rPr>
          <w:sz w:val="24"/>
          <w:lang w:eastAsia="zh-CN"/>
        </w:rPr>
        <w:t xml:space="preserve">1 </w:t>
      </w:r>
      <w:r w:rsidR="00A74C82">
        <w:rPr>
          <w:sz w:val="24"/>
          <w:lang w:eastAsia="zh-CN"/>
        </w:rPr>
        <w:t xml:space="preserve">x </w:t>
      </w:r>
      <w:r w:rsidR="00626C7F">
        <w:rPr>
          <w:sz w:val="24"/>
          <w:lang w:eastAsia="zh-CN"/>
        </w:rPr>
        <w:t xml:space="preserve">PALFINGER </w:t>
      </w:r>
      <w:r>
        <w:rPr>
          <w:sz w:val="24"/>
          <w:lang w:eastAsia="zh-CN"/>
        </w:rPr>
        <w:t>lorry loader</w:t>
      </w:r>
      <w:r w:rsidR="000E0C97">
        <w:rPr>
          <w:sz w:val="24"/>
          <w:lang w:eastAsia="zh-CN"/>
        </w:rPr>
        <w:t xml:space="preserve"> at designated hoisting area for the lift</w:t>
      </w:r>
    </w:p>
    <w:p w:rsidR="00D45839" w:rsidRPr="005B5162" w:rsidRDefault="00A74C82" w:rsidP="005B516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</w:t>
      </w:r>
    </w:p>
    <w:p w:rsidR="00A74C82" w:rsidRDefault="00D4583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one end of wire sling to machine hoisting point and another end onto crane hook </w:t>
      </w:r>
    </w:p>
    <w:p w:rsidR="00D45839" w:rsidRDefault="00D4583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slowly to check on balancing</w:t>
      </w:r>
    </w:p>
    <w:p w:rsidR="00D45839" w:rsidRDefault="00D4583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</w:t>
      </w:r>
      <w:r w:rsidR="005B5162">
        <w:rPr>
          <w:sz w:val="24"/>
          <w:lang w:eastAsia="zh-CN"/>
        </w:rPr>
        <w:t>balancing if achieved, hoist up machine slowly to 3</w:t>
      </w:r>
      <w:r w:rsidR="005B5162" w:rsidRPr="005B5162">
        <w:rPr>
          <w:sz w:val="24"/>
          <w:vertAlign w:val="superscript"/>
          <w:lang w:eastAsia="zh-CN"/>
        </w:rPr>
        <w:t>rd</w:t>
      </w:r>
      <w:r w:rsidR="005B5162">
        <w:rPr>
          <w:sz w:val="24"/>
          <w:lang w:eastAsia="zh-CN"/>
        </w:rPr>
        <w:t xml:space="preserve"> level shutter door opening</w:t>
      </w:r>
    </w:p>
    <w:p w:rsidR="000E0C97" w:rsidRDefault="005B5162" w:rsidP="00D458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round level</w:t>
      </w:r>
    </w:p>
    <w:p w:rsidR="005B5162" w:rsidRDefault="005B5162" w:rsidP="00D458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</w:t>
      </w:r>
      <w:r w:rsidR="00B510A9">
        <w:rPr>
          <w:sz w:val="24"/>
          <w:lang w:eastAsia="zh-CN"/>
        </w:rPr>
        <w:t xml:space="preserve"> truck/rollers under machine base</w:t>
      </w:r>
    </w:p>
    <w:p w:rsidR="00B510A9" w:rsidRDefault="00B510A9" w:rsidP="00D458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at designated location</w:t>
      </w:r>
    </w:p>
    <w:p w:rsidR="00A36133" w:rsidRPr="00B510A9" w:rsidRDefault="000E0C97" w:rsidP="00B510A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510A9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421688" w:rsidRPr="00AD0D6A" w:rsidRDefault="00421688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AD0D6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0E0C97" w:rsidRPr="00A776CE" w:rsidRDefault="00AD0D6A" w:rsidP="00A776CE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</w:t>
      </w:r>
      <w:r w:rsidR="000D387A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0F76" w:rsidRDefault="00340F76">
      <w:r>
        <w:separator/>
      </w:r>
    </w:p>
  </w:endnote>
  <w:endnote w:type="continuationSeparator" w:id="0">
    <w:p w:rsidR="00340F76" w:rsidRDefault="00340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343F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343F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0F76" w:rsidRDefault="00340F76">
      <w:r>
        <w:separator/>
      </w:r>
    </w:p>
  </w:footnote>
  <w:footnote w:type="continuationSeparator" w:id="0">
    <w:p w:rsidR="00340F76" w:rsidRDefault="00340F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40F7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A74C82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40F7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47DD5"/>
    <w:rsid w:val="00093181"/>
    <w:rsid w:val="00095FB6"/>
    <w:rsid w:val="000B006E"/>
    <w:rsid w:val="000B3EF8"/>
    <w:rsid w:val="000D387A"/>
    <w:rsid w:val="000D7332"/>
    <w:rsid w:val="000E0C97"/>
    <w:rsid w:val="00113F52"/>
    <w:rsid w:val="00160B74"/>
    <w:rsid w:val="00164C97"/>
    <w:rsid w:val="001A6A39"/>
    <w:rsid w:val="001C405F"/>
    <w:rsid w:val="002504BF"/>
    <w:rsid w:val="00273C85"/>
    <w:rsid w:val="002E4A72"/>
    <w:rsid w:val="002F74BB"/>
    <w:rsid w:val="00325A14"/>
    <w:rsid w:val="00340F76"/>
    <w:rsid w:val="0034475E"/>
    <w:rsid w:val="00380264"/>
    <w:rsid w:val="003D39E1"/>
    <w:rsid w:val="003E7594"/>
    <w:rsid w:val="00421688"/>
    <w:rsid w:val="00485C2A"/>
    <w:rsid w:val="00491CDF"/>
    <w:rsid w:val="004B58C0"/>
    <w:rsid w:val="00501586"/>
    <w:rsid w:val="00535283"/>
    <w:rsid w:val="0055302B"/>
    <w:rsid w:val="00553D4E"/>
    <w:rsid w:val="00555140"/>
    <w:rsid w:val="0058407C"/>
    <w:rsid w:val="005A0566"/>
    <w:rsid w:val="005B5162"/>
    <w:rsid w:val="005D0189"/>
    <w:rsid w:val="00617105"/>
    <w:rsid w:val="0062549B"/>
    <w:rsid w:val="00626B34"/>
    <w:rsid w:val="00626C7F"/>
    <w:rsid w:val="006343F4"/>
    <w:rsid w:val="0066065E"/>
    <w:rsid w:val="00664E02"/>
    <w:rsid w:val="006C35D4"/>
    <w:rsid w:val="006D50A2"/>
    <w:rsid w:val="006F7E59"/>
    <w:rsid w:val="00701B5C"/>
    <w:rsid w:val="007647F1"/>
    <w:rsid w:val="00780070"/>
    <w:rsid w:val="0079106E"/>
    <w:rsid w:val="007B3C9D"/>
    <w:rsid w:val="007C38B4"/>
    <w:rsid w:val="007D0FC6"/>
    <w:rsid w:val="007D7E31"/>
    <w:rsid w:val="007E79FE"/>
    <w:rsid w:val="007F4E41"/>
    <w:rsid w:val="008269D7"/>
    <w:rsid w:val="00841DFE"/>
    <w:rsid w:val="008527AC"/>
    <w:rsid w:val="00880E98"/>
    <w:rsid w:val="008859F1"/>
    <w:rsid w:val="00894879"/>
    <w:rsid w:val="00896688"/>
    <w:rsid w:val="008A6E1D"/>
    <w:rsid w:val="008B01F8"/>
    <w:rsid w:val="008B4A83"/>
    <w:rsid w:val="008F0E24"/>
    <w:rsid w:val="00917E83"/>
    <w:rsid w:val="00941D6A"/>
    <w:rsid w:val="00960269"/>
    <w:rsid w:val="009731FA"/>
    <w:rsid w:val="009A1954"/>
    <w:rsid w:val="009A451B"/>
    <w:rsid w:val="009A7D53"/>
    <w:rsid w:val="009F124B"/>
    <w:rsid w:val="00A33F6A"/>
    <w:rsid w:val="00A36133"/>
    <w:rsid w:val="00A41B6E"/>
    <w:rsid w:val="00A74C82"/>
    <w:rsid w:val="00A776CE"/>
    <w:rsid w:val="00A91BDA"/>
    <w:rsid w:val="00A95F40"/>
    <w:rsid w:val="00AA331E"/>
    <w:rsid w:val="00AD0D6A"/>
    <w:rsid w:val="00AD3198"/>
    <w:rsid w:val="00AE0D55"/>
    <w:rsid w:val="00AE5FEA"/>
    <w:rsid w:val="00AF2F6E"/>
    <w:rsid w:val="00AF70F2"/>
    <w:rsid w:val="00B0609B"/>
    <w:rsid w:val="00B11FB4"/>
    <w:rsid w:val="00B510A9"/>
    <w:rsid w:val="00B7163D"/>
    <w:rsid w:val="00BC0413"/>
    <w:rsid w:val="00BF18F3"/>
    <w:rsid w:val="00C14F12"/>
    <w:rsid w:val="00C32763"/>
    <w:rsid w:val="00C44C52"/>
    <w:rsid w:val="00C6293E"/>
    <w:rsid w:val="00C6754C"/>
    <w:rsid w:val="00CC263E"/>
    <w:rsid w:val="00CE1C3F"/>
    <w:rsid w:val="00CE6A14"/>
    <w:rsid w:val="00D00F22"/>
    <w:rsid w:val="00D27B24"/>
    <w:rsid w:val="00D45839"/>
    <w:rsid w:val="00DE0323"/>
    <w:rsid w:val="00EB50F2"/>
    <w:rsid w:val="00EE773D"/>
    <w:rsid w:val="00F03CFD"/>
    <w:rsid w:val="00F33583"/>
    <w:rsid w:val="00F338D8"/>
    <w:rsid w:val="00F65C61"/>
    <w:rsid w:val="00F76D51"/>
    <w:rsid w:val="00FC4C88"/>
    <w:rsid w:val="00FD425A"/>
    <w:rsid w:val="00FE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2019-09-20T05:44:00Z</cp:lastPrinted>
  <dcterms:created xsi:type="dcterms:W3CDTF">2019-10-25T07:56:00Z</dcterms:created>
  <dcterms:modified xsi:type="dcterms:W3CDTF">2019-10-25T07:59:00Z</dcterms:modified>
</cp:coreProperties>
</file>