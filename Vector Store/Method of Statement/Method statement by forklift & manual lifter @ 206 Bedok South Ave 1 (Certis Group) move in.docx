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73F95" w:rsidRDefault="00173F95">
      <w:pPr>
        <w:rPr>
          <w:sz w:val="24"/>
        </w:rPr>
      </w:pPr>
    </w:p>
    <w:p w:rsidR="00FC7A38" w:rsidRDefault="00527D47">
      <w:pPr>
        <w:rPr>
          <w:sz w:val="24"/>
          <w:lang w:eastAsia="zh-CN"/>
        </w:rPr>
      </w:pPr>
      <w:r>
        <w:rPr>
          <w:sz w:val="24"/>
        </w:rPr>
        <w:t>Date: 19</w:t>
      </w:r>
      <w:r w:rsidRPr="00527D47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B81811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E961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29A0">
        <w:rPr>
          <w:rFonts w:hint="eastAsia"/>
          <w:sz w:val="24"/>
          <w:lang w:eastAsia="zh-CN"/>
        </w:rPr>
        <w:t xml:space="preserve">o fork down 1 unit </w:t>
      </w:r>
      <w:r w:rsidR="00527D47">
        <w:rPr>
          <w:sz w:val="24"/>
          <w:lang w:eastAsia="zh-CN"/>
        </w:rPr>
        <w:t>machine from lorry</w:t>
      </w:r>
      <w:r w:rsidR="008129A0">
        <w:rPr>
          <w:sz w:val="24"/>
          <w:lang w:eastAsia="zh-CN"/>
        </w:rPr>
        <w:t xml:space="preserve"> chassis</w:t>
      </w:r>
      <w:r w:rsidR="00527D47">
        <w:rPr>
          <w:sz w:val="24"/>
          <w:lang w:eastAsia="zh-CN"/>
        </w:rPr>
        <w:t xml:space="preserve">, shift and position into factory premise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0856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D95D0B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0856AF" w:rsidRDefault="00B81811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1 unit machine</w:t>
      </w:r>
    </w:p>
    <w:p w:rsidR="00173F95" w:rsidRDefault="00173F95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Dim: 106 x 106 cm </w:t>
      </w:r>
    </w:p>
    <w:p w:rsidR="00B81811" w:rsidRPr="00ED0900" w:rsidRDefault="00B81811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Wt: 680 kg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527D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30/09</w:t>
      </w:r>
      <w:r w:rsidR="00173F95">
        <w:rPr>
          <w:bCs/>
          <w:sz w:val="24"/>
          <w:szCs w:val="24"/>
          <w:lang w:eastAsia="zh-CN"/>
        </w:rPr>
        <w:t>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527D47" w:rsidRDefault="00527D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1A6F8A" w:rsidRDefault="00527D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11:30</w:t>
      </w:r>
      <w:r w:rsidR="00173F95">
        <w:rPr>
          <w:bCs/>
          <w:sz w:val="24"/>
          <w:szCs w:val="24"/>
          <w:lang w:eastAsia="zh-CN"/>
        </w:rPr>
        <w:t xml:space="preserve"> am 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E9611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206 Bedok South Ave 1</w:t>
      </w:r>
    </w:p>
    <w:p w:rsidR="007E0784" w:rsidRPr="000B14C2" w:rsidRDefault="00E9611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Certis Group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F1764" w:rsidRDefault="00B81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9C6110">
        <w:rPr>
          <w:sz w:val="24"/>
          <w:lang w:eastAsia="zh-CN"/>
        </w:rPr>
        <w:t>lorry loader</w:t>
      </w:r>
      <w:bookmarkStart w:id="0" w:name="_GoBack"/>
      <w:bookmarkEnd w:id="0"/>
      <w:r w:rsidR="000856AF">
        <w:rPr>
          <w:sz w:val="24"/>
          <w:lang w:eastAsia="zh-CN"/>
        </w:rPr>
        <w:t xml:space="preserve">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9C6110" w:rsidRDefault="009C61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reach stacker (to be operated by Certis personnel)</w:t>
      </w:r>
    </w:p>
    <w:p w:rsidR="00173F95" w:rsidRDefault="00173F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Canvas/PVC plate (to lay out for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527D47" w:rsidRDefault="00527D47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129A0" w:rsidRDefault="008129A0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9C3595" w:rsidRPr="009C3595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P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527D47" w:rsidRDefault="00527D47" w:rsidP="00527D4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Certis personnel will assist to fork down machine from lorry chassis </w:t>
      </w:r>
    </w:p>
    <w:p w:rsidR="00527D47" w:rsidRDefault="00527D47" w:rsidP="00527D4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To transport machine into production using pallet truck </w:t>
      </w:r>
    </w:p>
    <w:p w:rsidR="00F97056" w:rsidRDefault="008129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Fork </w:t>
      </w:r>
      <w:r w:rsidR="00527D47">
        <w:rPr>
          <w:b w:val="0"/>
          <w:sz w:val="24"/>
          <w:szCs w:val="24"/>
          <w:u w:val="none"/>
          <w:lang w:eastAsia="zh-CN"/>
        </w:rPr>
        <w:t>up machine onto</w:t>
      </w:r>
      <w:r w:rsidR="00F97056">
        <w:rPr>
          <w:b w:val="0"/>
          <w:sz w:val="24"/>
          <w:szCs w:val="24"/>
          <w:u w:val="none"/>
          <w:lang w:eastAsia="zh-CN"/>
        </w:rPr>
        <w:t xml:space="preserve"> platform </w:t>
      </w:r>
    </w:p>
    <w:p w:rsidR="00B81811" w:rsidRDefault="003F119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Shift and p</w:t>
      </w:r>
      <w:r w:rsidR="00527D47">
        <w:rPr>
          <w:b w:val="0"/>
          <w:sz w:val="24"/>
          <w:szCs w:val="24"/>
          <w:u w:val="none"/>
          <w:lang w:eastAsia="zh-CN"/>
        </w:rPr>
        <w:t xml:space="preserve">osition at the designated location </w:t>
      </w:r>
    </w:p>
    <w:p w:rsidR="00763FA8" w:rsidRPr="00527D47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0856AF">
        <w:rPr>
          <w:b w:val="0"/>
          <w:sz w:val="24"/>
          <w:u w:val="none"/>
          <w:lang w:eastAsia="zh-CN"/>
        </w:rPr>
        <w:t>d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B0A1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</w:t>
      </w:r>
      <w:r w:rsidR="00B81811">
        <w:rPr>
          <w:b w:val="0"/>
          <w:sz w:val="24"/>
          <w:u w:val="none"/>
          <w:lang w:eastAsia="zh-CN"/>
        </w:rPr>
        <w:t>/ 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FEC" w:rsidRDefault="00DF3FEC">
      <w:r>
        <w:separator/>
      </w:r>
    </w:p>
  </w:endnote>
  <w:endnote w:type="continuationSeparator" w:id="0">
    <w:p w:rsidR="00DF3FEC" w:rsidRDefault="00DF3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3516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351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FEC" w:rsidRDefault="00DF3FEC">
      <w:r>
        <w:separator/>
      </w:r>
    </w:p>
  </w:footnote>
  <w:footnote w:type="continuationSeparator" w:id="0">
    <w:p w:rsidR="00DF3FEC" w:rsidRDefault="00DF3F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F3FE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173F95">
    <w:pPr>
      <w:pStyle w:val="Header"/>
      <w:jc w:val="center"/>
    </w:pPr>
    <w:r>
      <w:t>28 Kranji Loop #05-03</w:t>
    </w:r>
    <w:r w:rsidR="00DE52F9">
      <w:t xml:space="preserve">, </w:t>
    </w:r>
    <w:r>
      <w:t xml:space="preserve">Kranji Green, </w:t>
    </w:r>
    <w:r w:rsidR="00DE52F9">
      <w:t xml:space="preserve">Singapore </w:t>
    </w:r>
    <w:r>
      <w:t>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173F95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F3FE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27B"/>
    <w:rsid w:val="000053DD"/>
    <w:rsid w:val="0001590F"/>
    <w:rsid w:val="00040D1C"/>
    <w:rsid w:val="00083B53"/>
    <w:rsid w:val="000856AF"/>
    <w:rsid w:val="00093347"/>
    <w:rsid w:val="000B14C2"/>
    <w:rsid w:val="000E48B7"/>
    <w:rsid w:val="00147418"/>
    <w:rsid w:val="001603BC"/>
    <w:rsid w:val="00173F95"/>
    <w:rsid w:val="0018220D"/>
    <w:rsid w:val="00186A86"/>
    <w:rsid w:val="001A6F8A"/>
    <w:rsid w:val="001A79AD"/>
    <w:rsid w:val="001B254F"/>
    <w:rsid w:val="001D4801"/>
    <w:rsid w:val="001D682C"/>
    <w:rsid w:val="001D7DDD"/>
    <w:rsid w:val="001E65B0"/>
    <w:rsid w:val="001F45D6"/>
    <w:rsid w:val="00282A7E"/>
    <w:rsid w:val="00297257"/>
    <w:rsid w:val="002E5BAE"/>
    <w:rsid w:val="003468C4"/>
    <w:rsid w:val="00372A1A"/>
    <w:rsid w:val="00376590"/>
    <w:rsid w:val="00387587"/>
    <w:rsid w:val="00391A33"/>
    <w:rsid w:val="003F119D"/>
    <w:rsid w:val="003F54F0"/>
    <w:rsid w:val="004021A7"/>
    <w:rsid w:val="00430975"/>
    <w:rsid w:val="00446E52"/>
    <w:rsid w:val="0045403D"/>
    <w:rsid w:val="004A70F3"/>
    <w:rsid w:val="004E645C"/>
    <w:rsid w:val="004F3680"/>
    <w:rsid w:val="00527D47"/>
    <w:rsid w:val="00542CC5"/>
    <w:rsid w:val="00543A97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47129"/>
    <w:rsid w:val="00763FA8"/>
    <w:rsid w:val="00775C89"/>
    <w:rsid w:val="007A5D4B"/>
    <w:rsid w:val="007A7F42"/>
    <w:rsid w:val="007E0784"/>
    <w:rsid w:val="007E6F9D"/>
    <w:rsid w:val="008129A0"/>
    <w:rsid w:val="008248D1"/>
    <w:rsid w:val="00833EE1"/>
    <w:rsid w:val="00853AD2"/>
    <w:rsid w:val="00883F1F"/>
    <w:rsid w:val="008937B8"/>
    <w:rsid w:val="008A0920"/>
    <w:rsid w:val="008E0EAC"/>
    <w:rsid w:val="008F7E9B"/>
    <w:rsid w:val="009028AD"/>
    <w:rsid w:val="0091553A"/>
    <w:rsid w:val="009159B3"/>
    <w:rsid w:val="00940648"/>
    <w:rsid w:val="0095706B"/>
    <w:rsid w:val="00976D96"/>
    <w:rsid w:val="00996B91"/>
    <w:rsid w:val="009B0018"/>
    <w:rsid w:val="009B421A"/>
    <w:rsid w:val="009B64F4"/>
    <w:rsid w:val="009C3595"/>
    <w:rsid w:val="009C6110"/>
    <w:rsid w:val="009F1764"/>
    <w:rsid w:val="00A02AB1"/>
    <w:rsid w:val="00A666CD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81811"/>
    <w:rsid w:val="00BB6644"/>
    <w:rsid w:val="00BD01BD"/>
    <w:rsid w:val="00BE0949"/>
    <w:rsid w:val="00C059E8"/>
    <w:rsid w:val="00C236CF"/>
    <w:rsid w:val="00C2416E"/>
    <w:rsid w:val="00C33E06"/>
    <w:rsid w:val="00C659F0"/>
    <w:rsid w:val="00C84C45"/>
    <w:rsid w:val="00CC2333"/>
    <w:rsid w:val="00CC385E"/>
    <w:rsid w:val="00CD01C9"/>
    <w:rsid w:val="00CD4E44"/>
    <w:rsid w:val="00CE04C8"/>
    <w:rsid w:val="00CE2BC7"/>
    <w:rsid w:val="00CF67E5"/>
    <w:rsid w:val="00D12EE8"/>
    <w:rsid w:val="00D63E8A"/>
    <w:rsid w:val="00D95D0B"/>
    <w:rsid w:val="00DA0070"/>
    <w:rsid w:val="00DA0349"/>
    <w:rsid w:val="00DD0292"/>
    <w:rsid w:val="00DD6A1A"/>
    <w:rsid w:val="00DE52F9"/>
    <w:rsid w:val="00DF3FEC"/>
    <w:rsid w:val="00DF421F"/>
    <w:rsid w:val="00E04147"/>
    <w:rsid w:val="00E24283"/>
    <w:rsid w:val="00E30442"/>
    <w:rsid w:val="00E35857"/>
    <w:rsid w:val="00E40E90"/>
    <w:rsid w:val="00E54E30"/>
    <w:rsid w:val="00E70F0A"/>
    <w:rsid w:val="00E75EA7"/>
    <w:rsid w:val="00E96112"/>
    <w:rsid w:val="00EB0A1D"/>
    <w:rsid w:val="00EC18FD"/>
    <w:rsid w:val="00ED0900"/>
    <w:rsid w:val="00ED0A49"/>
    <w:rsid w:val="00EE334C"/>
    <w:rsid w:val="00F0002F"/>
    <w:rsid w:val="00F147AF"/>
    <w:rsid w:val="00F25720"/>
    <w:rsid w:val="00F35168"/>
    <w:rsid w:val="00F7763D"/>
    <w:rsid w:val="00F83D1F"/>
    <w:rsid w:val="00F866AA"/>
    <w:rsid w:val="00F97056"/>
    <w:rsid w:val="00FA12A2"/>
    <w:rsid w:val="00FA16F6"/>
    <w:rsid w:val="00FC7A38"/>
    <w:rsid w:val="00FD0AC7"/>
    <w:rsid w:val="00FE6EDB"/>
    <w:rsid w:val="00FF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0EF4-3B73-4C70-A27C-116B6D5E8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28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2023-08-14T05:55:00Z</cp:lastPrinted>
  <dcterms:created xsi:type="dcterms:W3CDTF">2024-09-18T05:09:00Z</dcterms:created>
  <dcterms:modified xsi:type="dcterms:W3CDTF">2024-09-20T01:34:00Z</dcterms:modified>
</cp:coreProperties>
</file>