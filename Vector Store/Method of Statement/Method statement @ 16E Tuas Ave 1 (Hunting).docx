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C00D0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E5F0F26" w14:textId="77777777" w:rsidR="00BF4B40" w:rsidRDefault="00BF4B40">
      <w:pPr>
        <w:rPr>
          <w:sz w:val="24"/>
        </w:rPr>
      </w:pPr>
    </w:p>
    <w:p w14:paraId="2C280BFF" w14:textId="2258A5A1" w:rsidR="00684C71" w:rsidRDefault="004B7FCE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F4B40">
        <w:rPr>
          <w:sz w:val="24"/>
        </w:rPr>
        <w:t>07</w:t>
      </w:r>
      <w:r w:rsidR="00BF4B40" w:rsidRPr="00BF4B40">
        <w:rPr>
          <w:sz w:val="24"/>
          <w:vertAlign w:val="superscript"/>
        </w:rPr>
        <w:t>th</w:t>
      </w:r>
      <w:r w:rsidR="00BF4B40">
        <w:rPr>
          <w:sz w:val="24"/>
        </w:rPr>
        <w:t xml:space="preserve"> Apr 2025</w:t>
      </w:r>
    </w:p>
    <w:p w14:paraId="176106B6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04B3C21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14E6074" w14:textId="598F7D01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954D9">
        <w:rPr>
          <w:sz w:val="24"/>
          <w:lang w:eastAsia="zh-CN"/>
        </w:rPr>
        <w:t>hoist down</w:t>
      </w:r>
      <w:r>
        <w:rPr>
          <w:sz w:val="24"/>
          <w:lang w:eastAsia="zh-CN"/>
        </w:rPr>
        <w:t xml:space="preserve"> </w:t>
      </w:r>
      <w:r w:rsidR="0024606E">
        <w:rPr>
          <w:sz w:val="24"/>
          <w:lang w:eastAsia="zh-CN"/>
        </w:rPr>
        <w:t>1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 w:rsidR="00BC05DB">
        <w:rPr>
          <w:sz w:val="24"/>
          <w:lang w:eastAsia="zh-CN"/>
        </w:rPr>
        <w:t xml:space="preserve"> </w:t>
      </w:r>
      <w:r w:rsidR="00FE0FF3">
        <w:rPr>
          <w:sz w:val="24"/>
          <w:lang w:eastAsia="zh-CN"/>
        </w:rPr>
        <w:t xml:space="preserve">and accessories </w:t>
      </w:r>
      <w:r w:rsidR="00BC05DB">
        <w:rPr>
          <w:sz w:val="24"/>
          <w:lang w:eastAsia="zh-CN"/>
        </w:rPr>
        <w:t xml:space="preserve">from </w:t>
      </w:r>
      <w:r w:rsidR="00FE0FF3">
        <w:rPr>
          <w:sz w:val="24"/>
          <w:lang w:eastAsia="zh-CN"/>
        </w:rPr>
        <w:t>lorry chassis</w:t>
      </w:r>
      <w:r w:rsidR="00837F27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</w:t>
      </w:r>
      <w:r w:rsidR="0024606E">
        <w:rPr>
          <w:sz w:val="24"/>
          <w:lang w:eastAsia="zh-CN"/>
        </w:rPr>
        <w:t xml:space="preserve">hift and position into factory </w:t>
      </w:r>
      <w:r>
        <w:rPr>
          <w:sz w:val="24"/>
          <w:lang w:eastAsia="zh-CN"/>
        </w:rPr>
        <w:t xml:space="preserve">premise </w:t>
      </w:r>
      <w:r w:rsidR="00837F27">
        <w:rPr>
          <w:sz w:val="24"/>
          <w:lang w:eastAsia="zh-CN"/>
        </w:rPr>
        <w:t>at ground floor</w:t>
      </w:r>
    </w:p>
    <w:p w14:paraId="16D73143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889A783" w14:textId="77777777"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33EC3411" w14:textId="77777777" w:rsidR="00D71D95" w:rsidRDefault="004B7FC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Nigata machine </w:t>
      </w:r>
    </w:p>
    <w:p w14:paraId="07964419" w14:textId="77777777" w:rsidR="0024606E" w:rsidRDefault="0024606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</w:t>
      </w:r>
      <w:r w:rsidR="004B7FCE">
        <w:rPr>
          <w:b/>
          <w:bCs/>
          <w:sz w:val="24"/>
          <w:szCs w:val="24"/>
          <w:lang w:eastAsia="zh-CN"/>
        </w:rPr>
        <w:t xml:space="preserve"> 5.73 x 3.3 x 3.55</w:t>
      </w:r>
    </w:p>
    <w:p w14:paraId="2ABF3758" w14:textId="77777777" w:rsidR="0024606E" w:rsidRPr="0024606E" w:rsidRDefault="0024606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Wt: </w:t>
      </w:r>
      <w:r w:rsidR="004B7FCE">
        <w:rPr>
          <w:b/>
          <w:bCs/>
          <w:sz w:val="24"/>
          <w:szCs w:val="24"/>
          <w:lang w:eastAsia="zh-CN"/>
        </w:rPr>
        <w:t>20</w:t>
      </w:r>
      <w:r w:rsidR="00844EDA">
        <w:rPr>
          <w:b/>
          <w:bCs/>
          <w:sz w:val="24"/>
          <w:szCs w:val="24"/>
          <w:lang w:eastAsia="zh-CN"/>
        </w:rPr>
        <w:t>, 5</w:t>
      </w:r>
      <w:r w:rsidR="00B733A5">
        <w:rPr>
          <w:b/>
          <w:bCs/>
          <w:sz w:val="24"/>
          <w:szCs w:val="24"/>
          <w:lang w:eastAsia="zh-CN"/>
        </w:rPr>
        <w:t xml:space="preserve">00 kg </w:t>
      </w:r>
    </w:p>
    <w:p w14:paraId="04BAF0A8" w14:textId="77777777"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2AF0DAA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0ABE1D0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3D02C519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E50366F" w14:textId="77777777"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34BBC6EA" w14:textId="53CE0B60" w:rsidR="00FE0FF3" w:rsidRDefault="00FE0F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2CABF13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710FAFE" w14:textId="77777777"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4179B9DD" w14:textId="0B6D9B0B" w:rsid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5DC3A15" w14:textId="77777777"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CAD3FED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D7A2A29" w14:textId="77777777" w:rsidR="00707B09" w:rsidRDefault="0024606E" w:rsidP="00707B09">
      <w:pPr>
        <w:pStyle w:val="Heading4"/>
      </w:pPr>
      <w:r>
        <w:t>16E Tuas Ave 1 #01-61</w:t>
      </w:r>
    </w:p>
    <w:p w14:paraId="12B0302D" w14:textId="77777777" w:rsidR="00684C71" w:rsidRDefault="0024606E" w:rsidP="0024606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Hunting Energy Services Pte Ltd</w:t>
      </w:r>
    </w:p>
    <w:p w14:paraId="0C34FA8E" w14:textId="77777777" w:rsidR="0024606E" w:rsidRPr="0024606E" w:rsidRDefault="0024606E" w:rsidP="0024606E">
      <w:pPr>
        <w:rPr>
          <w:sz w:val="24"/>
          <w:szCs w:val="24"/>
          <w:lang w:eastAsia="zh-CN"/>
        </w:rPr>
      </w:pPr>
    </w:p>
    <w:p w14:paraId="677CC2A5" w14:textId="77777777"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559230BA" w14:textId="6E55D9CA" w:rsidR="0024606E" w:rsidRDefault="00BF4B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</w:t>
      </w:r>
      <w:r w:rsidR="007C44FF">
        <w:rPr>
          <w:sz w:val="24"/>
          <w:lang w:eastAsia="zh-CN"/>
        </w:rPr>
        <w:t>orry loader</w:t>
      </w:r>
    </w:p>
    <w:p w14:paraId="64643878" w14:textId="77777777" w:rsidR="0084094C" w:rsidRDefault="008409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14:paraId="73D738D2" w14:textId="77777777" w:rsidR="00650074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707B09">
        <w:rPr>
          <w:sz w:val="24"/>
          <w:lang w:eastAsia="zh-CN"/>
        </w:rPr>
        <w:t xml:space="preserve"> rollers</w:t>
      </w:r>
    </w:p>
    <w:p w14:paraId="22ABB957" w14:textId="77777777" w:rsidR="0084094C" w:rsidRDefault="008409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14:paraId="30F20B8F" w14:textId="5B722447" w:rsidR="00723BEB" w:rsidRDefault="00723B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BF4B40">
        <w:rPr>
          <w:sz w:val="24"/>
          <w:lang w:eastAsia="zh-CN"/>
        </w:rPr>
        <w:t>/hand</w:t>
      </w:r>
      <w:r>
        <w:rPr>
          <w:sz w:val="24"/>
          <w:lang w:eastAsia="zh-CN"/>
        </w:rPr>
        <w:t xml:space="preserve"> jack</w:t>
      </w:r>
    </w:p>
    <w:p w14:paraId="50B23554" w14:textId="77777777" w:rsidR="00463987" w:rsidRDefault="00723B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463987">
        <w:rPr>
          <w:sz w:val="24"/>
          <w:lang w:eastAsia="zh-CN"/>
        </w:rPr>
        <w:t xml:space="preserve">ebbing </w:t>
      </w:r>
      <w:r w:rsidR="0084094C">
        <w:rPr>
          <w:sz w:val="24"/>
          <w:lang w:eastAsia="zh-CN"/>
        </w:rPr>
        <w:t>sling</w:t>
      </w:r>
    </w:p>
    <w:p w14:paraId="5FB4C330" w14:textId="77777777" w:rsidR="00650074" w:rsidRDefault="002460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9D0FBE">
        <w:rPr>
          <w:sz w:val="24"/>
          <w:lang w:eastAsia="zh-CN"/>
        </w:rPr>
        <w:t>hackle</w:t>
      </w:r>
    </w:p>
    <w:p w14:paraId="34B0E2F4" w14:textId="77777777" w:rsidR="0084094C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(to lay out for floor protection)</w:t>
      </w:r>
    </w:p>
    <w:p w14:paraId="1C4DA182" w14:textId="77777777" w:rsidR="00BF4B40" w:rsidRDefault="00BF4B4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0FF6E4E" w14:textId="06E1B79C"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62375AA2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14:paraId="009CF0D1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14:paraId="1FCF3973" w14:textId="77777777" w:rsidR="00656040" w:rsidRDefault="0065604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BDBBB1B" w14:textId="77777777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67A5E757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14:paraId="62A8E5D2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048594BD" w14:textId="77777777"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3A7DC46" w14:textId="77777777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9BA1317" w14:textId="77777777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14:paraId="627B32E5" w14:textId="77777777"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B5C575B" w14:textId="77777777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0900192" w14:textId="77777777"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7F990AC3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723BE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14:paraId="2D3EDB0B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5F6606BE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81D8761" w14:textId="77777777"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4FDF84B4" w14:textId="5EF14AA0" w:rsidR="009D0FBE" w:rsidRDefault="00723BEB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410512">
        <w:rPr>
          <w:sz w:val="24"/>
          <w:lang w:eastAsia="zh-CN"/>
        </w:rPr>
        <w:t xml:space="preserve"> </w:t>
      </w:r>
      <w:r w:rsidR="00BF4B40">
        <w:rPr>
          <w:sz w:val="24"/>
          <w:lang w:eastAsia="zh-CN"/>
        </w:rPr>
        <w:t>lorry</w:t>
      </w:r>
      <w:r w:rsidR="00E33CBC">
        <w:rPr>
          <w:sz w:val="24"/>
          <w:lang w:eastAsia="zh-CN"/>
        </w:rPr>
        <w:t xml:space="preserve"> crane at designated unloading area</w:t>
      </w:r>
    </w:p>
    <w:p w14:paraId="1C83A98F" w14:textId="49CBC294" w:rsidR="00880467" w:rsidRPr="00BF4B40" w:rsidRDefault="00723BEB" w:rsidP="00BF4B4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on site </w:t>
      </w:r>
      <w:r w:rsidR="00FE0FF3">
        <w:rPr>
          <w:sz w:val="24"/>
          <w:lang w:eastAsia="zh-CN"/>
        </w:rPr>
        <w:t xml:space="preserve">with outrigger fully extended and resting on metal plate/timber mats as base plate </w:t>
      </w:r>
    </w:p>
    <w:p w14:paraId="020C9F3B" w14:textId="77777777" w:rsidR="00E33CBC" w:rsidRDefault="00723BEB" w:rsidP="00723BE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625D4E" w:rsidRPr="00723BEB">
        <w:rPr>
          <w:sz w:val="24"/>
          <w:lang w:eastAsia="zh-CN"/>
        </w:rPr>
        <w:t xml:space="preserve">ttached sling to crane hook </w:t>
      </w:r>
    </w:p>
    <w:p w14:paraId="39454A77" w14:textId="77777777" w:rsidR="00FE0FF3" w:rsidRPr="00723BEB" w:rsidRDefault="00FE0FF3" w:rsidP="00723BE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Pr="00723BEB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Pr="00723BEB">
        <w:rPr>
          <w:sz w:val="24"/>
          <w:lang w:eastAsia="zh-CN"/>
        </w:rPr>
        <w:t>to rigging point of machine</w:t>
      </w:r>
    </w:p>
    <w:p w14:paraId="32467B45" w14:textId="61D799DE" w:rsidR="00723BEB" w:rsidRDefault="00625D4E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723BEB">
        <w:rPr>
          <w:sz w:val="24"/>
          <w:lang w:eastAsia="zh-CN"/>
        </w:rPr>
        <w:t xml:space="preserve"> up machine from lo</w:t>
      </w:r>
      <w:r w:rsidR="00BF4B40">
        <w:rPr>
          <w:sz w:val="24"/>
          <w:lang w:eastAsia="zh-CN"/>
        </w:rPr>
        <w:t xml:space="preserve">rry chassis </w:t>
      </w:r>
    </w:p>
    <w:p w14:paraId="282CD81F" w14:textId="3435BE4E" w:rsidR="00AF5391" w:rsidRPr="00BF4B40" w:rsidRDefault="00BF4B40" w:rsidP="00BF4B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41482A" w:rsidRPr="00BF4B40">
        <w:rPr>
          <w:sz w:val="24"/>
          <w:lang w:eastAsia="zh-CN"/>
        </w:rPr>
        <w:t xml:space="preserve">ower down machine slowly </w:t>
      </w:r>
      <w:r w:rsidR="00057FF4" w:rsidRPr="00BF4B40">
        <w:rPr>
          <w:sz w:val="24"/>
          <w:lang w:eastAsia="zh-CN"/>
        </w:rPr>
        <w:t>to near ground level</w:t>
      </w:r>
    </w:p>
    <w:p w14:paraId="5B6BF261" w14:textId="4C379F26" w:rsidR="008954D9" w:rsidRDefault="00B4600F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8954D9">
        <w:rPr>
          <w:sz w:val="24"/>
          <w:lang w:eastAsia="zh-CN"/>
        </w:rPr>
        <w:t xml:space="preserve"> rollers </w:t>
      </w:r>
      <w:r w:rsidR="00BF4B40">
        <w:rPr>
          <w:sz w:val="24"/>
          <w:lang w:eastAsia="zh-CN"/>
        </w:rPr>
        <w:t>under</w:t>
      </w:r>
      <w:r w:rsidR="008954D9">
        <w:rPr>
          <w:sz w:val="24"/>
          <w:lang w:eastAsia="zh-CN"/>
        </w:rPr>
        <w:t xml:space="preserve"> machine b</w:t>
      </w:r>
      <w:r w:rsidR="00BF4B40">
        <w:rPr>
          <w:sz w:val="24"/>
          <w:lang w:eastAsia="zh-CN"/>
        </w:rPr>
        <w:t>ed</w:t>
      </w:r>
    </w:p>
    <w:p w14:paraId="573E5A43" w14:textId="77777777" w:rsidR="00684C71" w:rsidRPr="0041482A" w:rsidRDefault="008954D9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rollers </w:t>
      </w:r>
      <w:r w:rsidR="0081336E">
        <w:rPr>
          <w:sz w:val="24"/>
          <w:lang w:eastAsia="zh-CN"/>
        </w:rPr>
        <w:t xml:space="preserve">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14:paraId="0E19B32E" w14:textId="77777777"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B733A5">
        <w:rPr>
          <w:sz w:val="24"/>
          <w:lang w:eastAsia="zh-CN"/>
        </w:rPr>
        <w:t xml:space="preserve">machine into factory premise </w:t>
      </w:r>
    </w:p>
    <w:p w14:paraId="0AFBA256" w14:textId="77777777"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14:paraId="728F80AD" w14:textId="77777777"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14:paraId="064858F9" w14:textId="77777777"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208A0022" w14:textId="77777777"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14:paraId="6933CA40" w14:textId="77777777"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02E2F868" w14:textId="77777777"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58606A9F" w14:textId="77777777" w:rsidR="008954D9" w:rsidRDefault="008954D9">
      <w:pPr>
        <w:ind w:left="720"/>
        <w:rPr>
          <w:sz w:val="24"/>
        </w:rPr>
      </w:pPr>
    </w:p>
    <w:p w14:paraId="05E7427D" w14:textId="77777777" w:rsidR="00684C71" w:rsidRDefault="00B733A5" w:rsidP="00B733A5">
      <w:pPr>
        <w:rPr>
          <w:sz w:val="24"/>
        </w:rPr>
      </w:pPr>
      <w:r>
        <w:rPr>
          <w:sz w:val="24"/>
        </w:rPr>
        <w:lastRenderedPageBreak/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13EE6F08" w14:textId="77777777" w:rsidR="00684C71" w:rsidRDefault="00B733A5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>/ Zailani</w:t>
      </w:r>
    </w:p>
    <w:p w14:paraId="3D265388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025F6925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5C038F" w14:textId="77777777" w:rsidR="00C24811" w:rsidRDefault="00C24811">
      <w:r>
        <w:separator/>
      </w:r>
    </w:p>
  </w:endnote>
  <w:endnote w:type="continuationSeparator" w:id="0">
    <w:p w14:paraId="2C1A1A02" w14:textId="77777777" w:rsidR="00C24811" w:rsidRDefault="00C24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B34E84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40AC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40AC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AAFBDD" w14:textId="77777777" w:rsidR="00C24811" w:rsidRDefault="00C24811">
      <w:r>
        <w:separator/>
      </w:r>
    </w:p>
  </w:footnote>
  <w:footnote w:type="continuationSeparator" w:id="0">
    <w:p w14:paraId="6099A80E" w14:textId="77777777" w:rsidR="00C24811" w:rsidRDefault="00C24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ACBFA2" w14:textId="4490684E" w:rsidR="00684C71" w:rsidRDefault="007B1B79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96BEA16" wp14:editId="7ABD206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6409093" w14:textId="77777777"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25F758BB" w14:textId="77777777" w:rsidR="00684C71" w:rsidRDefault="004B7FCE">
    <w:pPr>
      <w:pStyle w:val="Header"/>
      <w:jc w:val="center"/>
    </w:pPr>
    <w:r>
      <w:t>No. 28 Kranji Loop #05-03, Kranji Green, Singapore 739571</w:t>
    </w:r>
  </w:p>
  <w:p w14:paraId="1D13C531" w14:textId="77777777"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4B7FCE">
      <w:t>2826020</w:t>
    </w:r>
  </w:p>
  <w:p w14:paraId="1A80B8AD" w14:textId="77777777" w:rsidR="00684C71" w:rsidRDefault="0081336E">
    <w:pPr>
      <w:pStyle w:val="Header"/>
      <w:jc w:val="center"/>
    </w:pPr>
    <w:r>
      <w:t>GST Reg No. : M2-8923804 – 2</w:t>
    </w:r>
  </w:p>
  <w:p w14:paraId="57399073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667702E" w14:textId="77777777"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4185524">
    <w:abstractNumId w:val="2"/>
  </w:num>
  <w:num w:numId="2" w16cid:durableId="2100127941">
    <w:abstractNumId w:val="4"/>
  </w:num>
  <w:num w:numId="3" w16cid:durableId="150298557">
    <w:abstractNumId w:val="0"/>
  </w:num>
  <w:num w:numId="4" w16cid:durableId="698122203">
    <w:abstractNumId w:val="9"/>
  </w:num>
  <w:num w:numId="5" w16cid:durableId="1552644169">
    <w:abstractNumId w:val="5"/>
  </w:num>
  <w:num w:numId="6" w16cid:durableId="1221132718">
    <w:abstractNumId w:val="6"/>
  </w:num>
  <w:num w:numId="7" w16cid:durableId="685329476">
    <w:abstractNumId w:val="3"/>
  </w:num>
  <w:num w:numId="8" w16cid:durableId="1216435147">
    <w:abstractNumId w:val="7"/>
  </w:num>
  <w:num w:numId="9" w16cid:durableId="1182813709">
    <w:abstractNumId w:val="1"/>
  </w:num>
  <w:num w:numId="10" w16cid:durableId="736705852">
    <w:abstractNumId w:val="8"/>
  </w:num>
  <w:num w:numId="11" w16cid:durableId="36132225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1665B"/>
    <w:rsid w:val="000247B2"/>
    <w:rsid w:val="000343CD"/>
    <w:rsid w:val="00057FF4"/>
    <w:rsid w:val="00070794"/>
    <w:rsid w:val="000801A2"/>
    <w:rsid w:val="00090AFE"/>
    <w:rsid w:val="000C4536"/>
    <w:rsid w:val="000D1431"/>
    <w:rsid w:val="001A2B56"/>
    <w:rsid w:val="001B649D"/>
    <w:rsid w:val="001C67C6"/>
    <w:rsid w:val="001C782A"/>
    <w:rsid w:val="001E2E7F"/>
    <w:rsid w:val="00205704"/>
    <w:rsid w:val="0024606E"/>
    <w:rsid w:val="002639DB"/>
    <w:rsid w:val="002D3928"/>
    <w:rsid w:val="00352C91"/>
    <w:rsid w:val="003A38CC"/>
    <w:rsid w:val="003C5C9D"/>
    <w:rsid w:val="003D017C"/>
    <w:rsid w:val="003E4695"/>
    <w:rsid w:val="00404EF6"/>
    <w:rsid w:val="00410512"/>
    <w:rsid w:val="004135BC"/>
    <w:rsid w:val="0041482A"/>
    <w:rsid w:val="00430E18"/>
    <w:rsid w:val="00463987"/>
    <w:rsid w:val="0047011D"/>
    <w:rsid w:val="004B7FCE"/>
    <w:rsid w:val="004E4771"/>
    <w:rsid w:val="005056C2"/>
    <w:rsid w:val="00517802"/>
    <w:rsid w:val="0052796F"/>
    <w:rsid w:val="00596BDF"/>
    <w:rsid w:val="005D7370"/>
    <w:rsid w:val="00620E16"/>
    <w:rsid w:val="00625D4E"/>
    <w:rsid w:val="006304BE"/>
    <w:rsid w:val="00650074"/>
    <w:rsid w:val="00650243"/>
    <w:rsid w:val="00656040"/>
    <w:rsid w:val="00684C71"/>
    <w:rsid w:val="006B6525"/>
    <w:rsid w:val="006D0ED2"/>
    <w:rsid w:val="006F37C2"/>
    <w:rsid w:val="00707B09"/>
    <w:rsid w:val="007130E5"/>
    <w:rsid w:val="00723BEB"/>
    <w:rsid w:val="00727BA7"/>
    <w:rsid w:val="007A0232"/>
    <w:rsid w:val="007B1B79"/>
    <w:rsid w:val="007C44FF"/>
    <w:rsid w:val="007E7225"/>
    <w:rsid w:val="007F48C2"/>
    <w:rsid w:val="0081336E"/>
    <w:rsid w:val="00837F27"/>
    <w:rsid w:val="0084094C"/>
    <w:rsid w:val="00844EDA"/>
    <w:rsid w:val="008453A8"/>
    <w:rsid w:val="00867645"/>
    <w:rsid w:val="00872CB0"/>
    <w:rsid w:val="00880467"/>
    <w:rsid w:val="008954D9"/>
    <w:rsid w:val="008E3BAF"/>
    <w:rsid w:val="008F1C49"/>
    <w:rsid w:val="009B5AD9"/>
    <w:rsid w:val="009D0FBE"/>
    <w:rsid w:val="009E1D32"/>
    <w:rsid w:val="00A12C7E"/>
    <w:rsid w:val="00A1710F"/>
    <w:rsid w:val="00A32709"/>
    <w:rsid w:val="00A32DA3"/>
    <w:rsid w:val="00A35A1E"/>
    <w:rsid w:val="00A64537"/>
    <w:rsid w:val="00A66247"/>
    <w:rsid w:val="00A67883"/>
    <w:rsid w:val="00A70F6E"/>
    <w:rsid w:val="00A9008E"/>
    <w:rsid w:val="00AA35FB"/>
    <w:rsid w:val="00AD174E"/>
    <w:rsid w:val="00AE1961"/>
    <w:rsid w:val="00AF5391"/>
    <w:rsid w:val="00B022AE"/>
    <w:rsid w:val="00B164A4"/>
    <w:rsid w:val="00B27FFB"/>
    <w:rsid w:val="00B4002A"/>
    <w:rsid w:val="00B40AC5"/>
    <w:rsid w:val="00B45C00"/>
    <w:rsid w:val="00B4600F"/>
    <w:rsid w:val="00B733A5"/>
    <w:rsid w:val="00B93460"/>
    <w:rsid w:val="00BC05DB"/>
    <w:rsid w:val="00BC5A20"/>
    <w:rsid w:val="00BF4B40"/>
    <w:rsid w:val="00BF67C0"/>
    <w:rsid w:val="00C24811"/>
    <w:rsid w:val="00C76645"/>
    <w:rsid w:val="00D106FE"/>
    <w:rsid w:val="00D1424C"/>
    <w:rsid w:val="00D35E8E"/>
    <w:rsid w:val="00D54FB8"/>
    <w:rsid w:val="00D55394"/>
    <w:rsid w:val="00D71D95"/>
    <w:rsid w:val="00D86DCD"/>
    <w:rsid w:val="00D9328F"/>
    <w:rsid w:val="00DC634B"/>
    <w:rsid w:val="00E273BB"/>
    <w:rsid w:val="00E33CBC"/>
    <w:rsid w:val="00E615DC"/>
    <w:rsid w:val="00E9120A"/>
    <w:rsid w:val="00EF0653"/>
    <w:rsid w:val="00EF2DCD"/>
    <w:rsid w:val="00F65ED0"/>
    <w:rsid w:val="00F772D1"/>
    <w:rsid w:val="00F81AF7"/>
    <w:rsid w:val="00F93DDA"/>
    <w:rsid w:val="00FA40A4"/>
    <w:rsid w:val="00FE0FF3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698386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129</TotalTime>
  <Pages>3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2024-06-26T02:08:00Z</cp:lastPrinted>
  <dcterms:created xsi:type="dcterms:W3CDTF">2025-04-07T05:08:00Z</dcterms:created>
  <dcterms:modified xsi:type="dcterms:W3CDTF">2025-04-07T05:08:00Z</dcterms:modified>
</cp:coreProperties>
</file>