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02066" w:rsidRDefault="00F02066">
      <w:pPr>
        <w:rPr>
          <w:sz w:val="24"/>
        </w:rPr>
      </w:pPr>
    </w:p>
    <w:p w:rsidR="00FC7A38" w:rsidRDefault="00D56BFE">
      <w:pPr>
        <w:rPr>
          <w:sz w:val="24"/>
          <w:lang w:eastAsia="zh-CN"/>
        </w:rPr>
      </w:pPr>
      <w:r>
        <w:rPr>
          <w:sz w:val="24"/>
        </w:rPr>
        <w:t>Date: 22</w:t>
      </w:r>
      <w:r w:rsidRPr="00D56BFE">
        <w:rPr>
          <w:sz w:val="24"/>
          <w:vertAlign w:val="superscript"/>
        </w:rPr>
        <w:t>nd</w:t>
      </w:r>
      <w:r>
        <w:rPr>
          <w:sz w:val="24"/>
        </w:rPr>
        <w:t xml:space="preserve"> Feb</w:t>
      </w:r>
      <w:r w:rsidR="00214956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F7C7E" w:rsidRPr="006F6838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175F21">
        <w:rPr>
          <w:rFonts w:hint="eastAsia"/>
          <w:sz w:val="24"/>
          <w:lang w:eastAsia="zh-CN"/>
        </w:rPr>
        <w:t xml:space="preserve">forklift from lorry chassis, </w:t>
      </w:r>
      <w:r w:rsidR="000134D2">
        <w:rPr>
          <w:sz w:val="24"/>
          <w:lang w:eastAsia="zh-CN"/>
        </w:rPr>
        <w:t xml:space="preserve">using forklift to </w:t>
      </w:r>
      <w:r w:rsidR="001F7C7E">
        <w:rPr>
          <w:sz w:val="24"/>
          <w:lang w:eastAsia="zh-CN"/>
        </w:rPr>
        <w:t xml:space="preserve">fork </w:t>
      </w:r>
      <w:r w:rsidR="00D56BFE">
        <w:rPr>
          <w:sz w:val="24"/>
          <w:lang w:eastAsia="zh-CN"/>
        </w:rPr>
        <w:t>down machine from lorry chassis, s</w:t>
      </w:r>
      <w:r w:rsidR="00EB0226">
        <w:rPr>
          <w:sz w:val="24"/>
          <w:lang w:eastAsia="zh-CN"/>
        </w:rPr>
        <w:t>hift &amp; position into carpark area</w:t>
      </w:r>
      <w:r w:rsidR="00D56BFE">
        <w:rPr>
          <w:sz w:val="24"/>
          <w:lang w:eastAsia="zh-CN"/>
        </w:rPr>
        <w:t xml:space="preserve">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D56BF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056F43">
        <w:rPr>
          <w:b/>
          <w:bCs/>
          <w:sz w:val="32"/>
          <w:szCs w:val="32"/>
          <w:u w:val="single"/>
          <w:lang w:eastAsia="zh-CN"/>
        </w:rPr>
        <w:t>Spec</w:t>
      </w:r>
    </w:p>
    <w:p w:rsidR="00D56BFE" w:rsidRDefault="00D56B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SmartX-50G</w:t>
      </w:r>
    </w:p>
    <w:p w:rsidR="00D56BFE" w:rsidRDefault="00D56B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323 x 162 x 183 cm</w:t>
      </w:r>
    </w:p>
    <w:p w:rsidR="00214956" w:rsidRDefault="00D56B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1, 000 </w:t>
      </w:r>
      <w:r w:rsidR="00214956">
        <w:rPr>
          <w:bCs/>
          <w:sz w:val="24"/>
          <w:szCs w:val="24"/>
          <w:lang w:eastAsia="zh-CN"/>
        </w:rPr>
        <w:t>kgs)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D56B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</w:t>
      </w:r>
      <w:r w:rsidR="00214956">
        <w:rPr>
          <w:bCs/>
          <w:sz w:val="24"/>
          <w:szCs w:val="24"/>
          <w:lang w:eastAsia="zh-CN"/>
        </w:rPr>
        <w:t>/02/24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DA66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15:00 pm</w:t>
      </w:r>
      <w:bookmarkStart w:id="0" w:name="_GoBack"/>
      <w:bookmarkEnd w:id="0"/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443E0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F3572" w:rsidRPr="003443E0" w:rsidRDefault="00D56BFE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10 Simei Ave</w:t>
      </w:r>
      <w:r w:rsidR="006F3572">
        <w:rPr>
          <w:bCs/>
          <w:sz w:val="24"/>
          <w:szCs w:val="24"/>
          <w:lang w:eastAsia="zh-CN"/>
        </w:rPr>
        <w:t xml:space="preserve"> </w:t>
      </w:r>
    </w:p>
    <w:p w:rsidR="006F6838" w:rsidRDefault="00D56BF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ITE Simei</w:t>
      </w:r>
    </w:p>
    <w:p w:rsidR="001F7C7E" w:rsidRPr="000B14C2" w:rsidRDefault="001F7C7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6F35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3443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2.5</w:t>
      </w:r>
      <w:r w:rsidR="00175F21">
        <w:rPr>
          <w:sz w:val="24"/>
          <w:lang w:eastAsia="zh-CN"/>
        </w:rPr>
        <w:t xml:space="preserve"> forklift </w:t>
      </w:r>
    </w:p>
    <w:p w:rsidR="009F176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2EA7">
        <w:rPr>
          <w:sz w:val="24"/>
          <w:lang w:eastAsia="zh-CN"/>
        </w:rPr>
        <w:t>ire/w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:rsidR="00C854F7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EC2EA7">
        <w:rPr>
          <w:sz w:val="24"/>
          <w:lang w:eastAsia="zh-CN"/>
        </w:rPr>
        <w:t xml:space="preserve">     </w:t>
      </w:r>
      <w:r w:rsidR="00C854F7">
        <w:rPr>
          <w:sz w:val="24"/>
          <w:lang w:eastAsia="zh-CN"/>
        </w:rPr>
        <w:t xml:space="preserve"> </w:t>
      </w:r>
    </w:p>
    <w:p w:rsidR="007E0784" w:rsidRDefault="003443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</w:t>
      </w:r>
      <w:r w:rsidR="001F7C7E">
        <w:rPr>
          <w:sz w:val="24"/>
          <w:lang w:eastAsia="zh-CN"/>
        </w:rPr>
        <w:t>te for floor protection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02066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1F7C7E" w:rsidRDefault="001F7C7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Pr="00F02066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2EA7" w:rsidRDefault="00EC2EA7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02066" w:rsidRDefault="00D56BF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>
        <w:rPr>
          <w:b w:val="0"/>
          <w:sz w:val="24"/>
          <w:szCs w:val="24"/>
          <w:u w:val="none"/>
          <w:lang w:eastAsia="zh-CN"/>
        </w:rPr>
        <w:t xml:space="preserve"> to the ground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F7C7E">
        <w:rPr>
          <w:b w:val="0"/>
          <w:sz w:val="24"/>
          <w:szCs w:val="24"/>
          <w:u w:val="none"/>
          <w:lang w:eastAsia="zh-CN"/>
        </w:rPr>
        <w:t xml:space="preserve"> down machine from </w:t>
      </w:r>
      <w:r w:rsidR="00F02066">
        <w:rPr>
          <w:b w:val="0"/>
          <w:sz w:val="24"/>
          <w:szCs w:val="24"/>
          <w:u w:val="none"/>
          <w:lang w:eastAsia="zh-CN"/>
        </w:rPr>
        <w:t>lorry chassis</w:t>
      </w:r>
    </w:p>
    <w:p w:rsidR="00D56BFE" w:rsidRDefault="00EB022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Transfer to carpark area</w:t>
      </w:r>
    </w:p>
    <w:p w:rsidR="00F02066" w:rsidRDefault="00D56BF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P</w:t>
      </w:r>
      <w:r w:rsidR="001F7C7E">
        <w:rPr>
          <w:b w:val="0"/>
          <w:sz w:val="24"/>
          <w:szCs w:val="24"/>
          <w:u w:val="none"/>
          <w:lang w:eastAsia="zh-CN"/>
        </w:rPr>
        <w:t xml:space="preserve">osition at </w:t>
      </w:r>
      <w:r>
        <w:rPr>
          <w:b w:val="0"/>
          <w:sz w:val="24"/>
          <w:szCs w:val="24"/>
          <w:u w:val="none"/>
          <w:lang w:eastAsia="zh-CN"/>
        </w:rPr>
        <w:t xml:space="preserve">the </w:t>
      </w:r>
      <w:r w:rsidR="001F7C7E">
        <w:rPr>
          <w:b w:val="0"/>
          <w:sz w:val="24"/>
          <w:szCs w:val="24"/>
          <w:u w:val="none"/>
          <w:lang w:eastAsia="zh-CN"/>
        </w:rPr>
        <w:t xml:space="preserve">designated location </w:t>
      </w:r>
      <w:r w:rsidR="00F02066">
        <w:rPr>
          <w:b w:val="0"/>
          <w:sz w:val="24"/>
          <w:szCs w:val="24"/>
          <w:u w:val="none"/>
          <w:lang w:eastAsia="zh-CN"/>
        </w:rPr>
        <w:t xml:space="preserve"> </w:t>
      </w:r>
    </w:p>
    <w:p w:rsidR="00763FA8" w:rsidRPr="00F02066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2AE6" w:rsidRDefault="00F82AE6">
      <w:r>
        <w:separator/>
      </w:r>
    </w:p>
  </w:endnote>
  <w:endnote w:type="continuationSeparator" w:id="0">
    <w:p w:rsidR="00F82AE6" w:rsidRDefault="00F82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A66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66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2AE6" w:rsidRDefault="00F82AE6">
      <w:r>
        <w:separator/>
      </w:r>
    </w:p>
  </w:footnote>
  <w:footnote w:type="continuationSeparator" w:id="0">
    <w:p w:rsidR="00F82AE6" w:rsidRDefault="00F82A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82A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82AE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34D2"/>
    <w:rsid w:val="0001590F"/>
    <w:rsid w:val="00040D1C"/>
    <w:rsid w:val="0005281A"/>
    <w:rsid w:val="00056F43"/>
    <w:rsid w:val="00083B53"/>
    <w:rsid w:val="000B14C2"/>
    <w:rsid w:val="000E48B7"/>
    <w:rsid w:val="00147418"/>
    <w:rsid w:val="0015089C"/>
    <w:rsid w:val="0015558E"/>
    <w:rsid w:val="001603BC"/>
    <w:rsid w:val="00173DB0"/>
    <w:rsid w:val="00175F21"/>
    <w:rsid w:val="0018220D"/>
    <w:rsid w:val="001A79AD"/>
    <w:rsid w:val="001D682C"/>
    <w:rsid w:val="001F45D6"/>
    <w:rsid w:val="001F7C7E"/>
    <w:rsid w:val="00214956"/>
    <w:rsid w:val="00282A7E"/>
    <w:rsid w:val="00297257"/>
    <w:rsid w:val="002E5BAE"/>
    <w:rsid w:val="003443E0"/>
    <w:rsid w:val="0035111F"/>
    <w:rsid w:val="00372A1A"/>
    <w:rsid w:val="00387587"/>
    <w:rsid w:val="00391A33"/>
    <w:rsid w:val="003B7E9C"/>
    <w:rsid w:val="003E0F83"/>
    <w:rsid w:val="003F0657"/>
    <w:rsid w:val="004021A7"/>
    <w:rsid w:val="00430975"/>
    <w:rsid w:val="00446E52"/>
    <w:rsid w:val="0045403D"/>
    <w:rsid w:val="004A70F3"/>
    <w:rsid w:val="004C0C54"/>
    <w:rsid w:val="004E645C"/>
    <w:rsid w:val="00542CC5"/>
    <w:rsid w:val="005511F6"/>
    <w:rsid w:val="0055138B"/>
    <w:rsid w:val="00575B76"/>
    <w:rsid w:val="005A2F6A"/>
    <w:rsid w:val="005E3EC3"/>
    <w:rsid w:val="00625B41"/>
    <w:rsid w:val="00671155"/>
    <w:rsid w:val="006764C6"/>
    <w:rsid w:val="006A3164"/>
    <w:rsid w:val="006B0D6D"/>
    <w:rsid w:val="006D186A"/>
    <w:rsid w:val="006F120D"/>
    <w:rsid w:val="006F3572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D0940"/>
    <w:rsid w:val="007E0784"/>
    <w:rsid w:val="007E6F9D"/>
    <w:rsid w:val="007F0AD5"/>
    <w:rsid w:val="008248D1"/>
    <w:rsid w:val="00843016"/>
    <w:rsid w:val="00853AD2"/>
    <w:rsid w:val="00864557"/>
    <w:rsid w:val="00883F1F"/>
    <w:rsid w:val="008937B8"/>
    <w:rsid w:val="00893B2F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C6410"/>
    <w:rsid w:val="00AD14A5"/>
    <w:rsid w:val="00AF5C78"/>
    <w:rsid w:val="00B014B7"/>
    <w:rsid w:val="00B36E1D"/>
    <w:rsid w:val="00B62E7E"/>
    <w:rsid w:val="00B776A5"/>
    <w:rsid w:val="00BA743F"/>
    <w:rsid w:val="00BE0949"/>
    <w:rsid w:val="00C0371B"/>
    <w:rsid w:val="00C236CF"/>
    <w:rsid w:val="00C2416E"/>
    <w:rsid w:val="00C5548A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16CB5"/>
    <w:rsid w:val="00D24D51"/>
    <w:rsid w:val="00D4532B"/>
    <w:rsid w:val="00D56BFE"/>
    <w:rsid w:val="00D63E8A"/>
    <w:rsid w:val="00D95D0B"/>
    <w:rsid w:val="00DA0070"/>
    <w:rsid w:val="00DA0349"/>
    <w:rsid w:val="00DA66CA"/>
    <w:rsid w:val="00DD6A1A"/>
    <w:rsid w:val="00DE52F9"/>
    <w:rsid w:val="00DF421F"/>
    <w:rsid w:val="00E04147"/>
    <w:rsid w:val="00E30442"/>
    <w:rsid w:val="00E35857"/>
    <w:rsid w:val="00E40E90"/>
    <w:rsid w:val="00E852D5"/>
    <w:rsid w:val="00EB0226"/>
    <w:rsid w:val="00EC18FD"/>
    <w:rsid w:val="00EC2EA7"/>
    <w:rsid w:val="00ED0A49"/>
    <w:rsid w:val="00EE334C"/>
    <w:rsid w:val="00F02066"/>
    <w:rsid w:val="00F147AF"/>
    <w:rsid w:val="00F57A5C"/>
    <w:rsid w:val="00F82AE6"/>
    <w:rsid w:val="00F83D1F"/>
    <w:rsid w:val="00FA12A2"/>
    <w:rsid w:val="00FA16F6"/>
    <w:rsid w:val="00FC7A38"/>
    <w:rsid w:val="00FD0AC7"/>
    <w:rsid w:val="00FD1FE2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9FBAB-1E12-4B01-98BD-639F242F1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2024-02-22T08:29:00Z</cp:lastPrinted>
  <dcterms:created xsi:type="dcterms:W3CDTF">2024-02-22T06:54:00Z</dcterms:created>
  <dcterms:modified xsi:type="dcterms:W3CDTF">2024-02-22T08:29:00Z</dcterms:modified>
</cp:coreProperties>
</file>