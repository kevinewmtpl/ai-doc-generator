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AE4373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9EC4FE5" w14:textId="77777777" w:rsidR="002D28FD" w:rsidRDefault="002D28FD">
      <w:pPr>
        <w:rPr>
          <w:sz w:val="24"/>
        </w:rPr>
      </w:pPr>
    </w:p>
    <w:p w14:paraId="432C4A12" w14:textId="036DE4B9" w:rsidR="00EE527F" w:rsidRDefault="005244EB">
      <w:pPr>
        <w:rPr>
          <w:sz w:val="24"/>
          <w:lang w:eastAsia="zh-CN"/>
        </w:rPr>
      </w:pPr>
      <w:r>
        <w:rPr>
          <w:sz w:val="24"/>
        </w:rPr>
        <w:t>Date: 1</w:t>
      </w:r>
      <w:r w:rsidR="00873A93">
        <w:rPr>
          <w:sz w:val="24"/>
        </w:rPr>
        <w:t>9</w:t>
      </w:r>
      <w:r w:rsidR="00873A93" w:rsidRPr="00873A93">
        <w:rPr>
          <w:sz w:val="24"/>
          <w:vertAlign w:val="superscript"/>
        </w:rPr>
        <w:t>th</w:t>
      </w:r>
      <w:r w:rsidR="00873A93">
        <w:rPr>
          <w:sz w:val="24"/>
        </w:rPr>
        <w:t xml:space="preserve"> Nov 2025</w:t>
      </w:r>
    </w:p>
    <w:p w14:paraId="15227F9D" w14:textId="77777777"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786732A" w14:textId="77777777"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BFCF6E3" w14:textId="77777777"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820DD4">
        <w:rPr>
          <w:sz w:val="24"/>
          <w:lang w:eastAsia="zh-CN"/>
        </w:rPr>
        <w:t>1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>using platform and mobile</w:t>
      </w:r>
      <w:r w:rsidR="006972B9">
        <w:rPr>
          <w:sz w:val="24"/>
          <w:lang w:eastAsia="zh-CN"/>
        </w:rPr>
        <w:t>/lorry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14:paraId="22983A22" w14:textId="77777777"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4FAF1C2" w14:textId="77777777"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6A197D49" w14:textId="1F102570" w:rsidR="009427E6" w:rsidRDefault="00873A9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Mazak VCN-600 </w:t>
      </w:r>
      <w:r w:rsidR="00F60C93">
        <w:rPr>
          <w:bCs/>
          <w:sz w:val="24"/>
          <w:szCs w:val="24"/>
          <w:lang w:eastAsia="zh-CN"/>
        </w:rPr>
        <w:t xml:space="preserve">with accessories </w:t>
      </w:r>
    </w:p>
    <w:p w14:paraId="48037D14" w14:textId="0B356E72" w:rsidR="00F73F9D" w:rsidRDefault="002D28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3094 x 2200 x 2543 mm</w:t>
      </w:r>
    </w:p>
    <w:p w14:paraId="34ED9F11" w14:textId="4D949ED0" w:rsidR="002D28FD" w:rsidRDefault="002D28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6, 550 kg</w:t>
      </w:r>
    </w:p>
    <w:p w14:paraId="09224997" w14:textId="77777777" w:rsidR="002D28FD" w:rsidRDefault="002D28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8E24720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BCF6ED1" w14:textId="2463E9DB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873A93">
        <w:rPr>
          <w:sz w:val="24"/>
          <w:lang w:eastAsia="zh-CN"/>
        </w:rPr>
        <w:t>ed</w:t>
      </w:r>
    </w:p>
    <w:p w14:paraId="4FDB19BF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3779BB7" w14:textId="77777777"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E9D8177" w14:textId="68C8B684" w:rsidR="00C267A1" w:rsidRPr="006F3F18" w:rsidRDefault="00873A93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24/11/25</w:t>
      </w:r>
      <w:r w:rsidR="004A61CB">
        <w:rPr>
          <w:bCs/>
          <w:sz w:val="24"/>
          <w:szCs w:val="24"/>
          <w:lang w:eastAsia="zh-CN"/>
        </w:rPr>
        <w:t xml:space="preserve"> </w:t>
      </w:r>
    </w:p>
    <w:p w14:paraId="3B7C7EBC" w14:textId="77777777"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216B73B" w14:textId="77777777"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14:paraId="44BCCFAC" w14:textId="23D5C62A" w:rsidR="00F60C93" w:rsidRPr="00F31DB4" w:rsidRDefault="00F60C9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 12:00 pm</w:t>
      </w:r>
    </w:p>
    <w:p w14:paraId="4CD043DC" w14:textId="77777777"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CC827B6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5A85452" w14:textId="1F0DD310" w:rsidR="00B85262" w:rsidRDefault="000F7E68" w:rsidP="00893F2E">
      <w:pPr>
        <w:pStyle w:val="Heading4"/>
      </w:pPr>
      <w:r>
        <w:t>2</w:t>
      </w:r>
      <w:r w:rsidR="005244EB">
        <w:t>A</w:t>
      </w:r>
      <w:r w:rsidR="006E5F57">
        <w:t xml:space="preserve"> Changi North St 2</w:t>
      </w:r>
    </w:p>
    <w:p w14:paraId="35B7BA83" w14:textId="4BEF6EFA" w:rsidR="004718CF" w:rsidRPr="004718CF" w:rsidRDefault="00950140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</w:t>
      </w:r>
      <w:r w:rsidR="006F3F18">
        <w:rPr>
          <w:sz w:val="24"/>
          <w:szCs w:val="24"/>
          <w:lang w:eastAsia="zh-CN"/>
        </w:rPr>
        <w:t xml:space="preserve"> L</w:t>
      </w:r>
      <w:r w:rsidR="00873A93">
        <w:rPr>
          <w:sz w:val="24"/>
          <w:szCs w:val="24"/>
          <w:lang w:eastAsia="zh-CN"/>
        </w:rPr>
        <w:t>imited</w:t>
      </w:r>
      <w:r w:rsidR="00AF4126">
        <w:rPr>
          <w:sz w:val="24"/>
          <w:szCs w:val="24"/>
          <w:lang w:eastAsia="zh-CN"/>
        </w:rPr>
        <w:tab/>
      </w:r>
    </w:p>
    <w:p w14:paraId="647AFC91" w14:textId="77777777"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5D3843BB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528B3CD7" w14:textId="147BE733" w:rsidR="009268C2" w:rsidRDefault="006972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9268C2">
        <w:rPr>
          <w:sz w:val="24"/>
          <w:lang w:eastAsia="zh-CN"/>
        </w:rPr>
        <w:t>0ton mobile crane</w:t>
      </w:r>
    </w:p>
    <w:p w14:paraId="42A9F120" w14:textId="5FB2FF41" w:rsidR="00F73F9D" w:rsidRDefault="00F60C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14:paraId="0C943D7B" w14:textId="77777777"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2E075DE5" w14:textId="77777777"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14:paraId="6BA9D53C" w14:textId="02054E82"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14:paraId="6D663DBB" w14:textId="77777777"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14:paraId="065B0E2C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E3B5C5D" w14:textId="77777777"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76534655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14:paraId="73BE101B" w14:textId="77777777" w:rsidR="0095014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4B7B8115" w14:textId="77777777" w:rsidR="002D28FD" w:rsidRDefault="002D28FD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69BD8AC" w14:textId="69C1D0FE"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73D3FBC6" w14:textId="76DBDB4B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F60C93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266ECB19" w14:textId="77777777"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037254C7" w14:textId="77777777"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42B0FD6" w14:textId="77777777"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30B71C4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14:paraId="39182AB2" w14:textId="77777777"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F2AB4DF" w14:textId="77777777"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5469B06B" w14:textId="77777777"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14:paraId="75A1D7CD" w14:textId="77777777"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14:paraId="5CE0D8FE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38F17C7D" w14:textId="77777777"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14:paraId="234196B0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63E9829" w14:textId="77777777"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4A60158A" w14:textId="6C9FD5AD" w:rsidR="008254AB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  <w:r w:rsidR="00F60C93">
        <w:rPr>
          <w:sz w:val="24"/>
          <w:lang w:eastAsia="zh-CN"/>
        </w:rPr>
        <w:t>ing work</w:t>
      </w:r>
    </w:p>
    <w:p w14:paraId="714EA664" w14:textId="13330CFF" w:rsidR="00F60C93" w:rsidRPr="00E82249" w:rsidRDefault="00F60C93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63273542" w14:textId="77777777"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14:paraId="723314EB" w14:textId="77777777"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14:paraId="2CB66373" w14:textId="6BBB03EB"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6972B9">
        <w:rPr>
          <w:sz w:val="24"/>
          <w:lang w:eastAsia="zh-CN"/>
        </w:rPr>
        <w:t xml:space="preserve"> secured using 1 x 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14:paraId="6C11F1CA" w14:textId="77777777"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0775C95F" w14:textId="6B78CDCB" w:rsidR="00227DB9" w:rsidRDefault="006972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9268C2">
        <w:rPr>
          <w:sz w:val="24"/>
          <w:lang w:eastAsia="zh-CN"/>
        </w:rPr>
        <w:t>0ton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F73F9D">
        <w:rPr>
          <w:sz w:val="24"/>
          <w:lang w:eastAsia="zh-CN"/>
        </w:rPr>
        <w:t>e to hoist up machine to 2</w:t>
      </w:r>
      <w:r w:rsidR="00F73F9D" w:rsidRPr="00F73F9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14:paraId="4CBB0612" w14:textId="77777777"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14:paraId="3DE4C219" w14:textId="77777777"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73F9D">
        <w:rPr>
          <w:sz w:val="24"/>
          <w:lang w:eastAsia="zh-CN"/>
        </w:rPr>
        <w:t xml:space="preserve"> machine bed</w:t>
      </w:r>
    </w:p>
    <w:p w14:paraId="0BF6FF98" w14:textId="77777777" w:rsidR="00F73F9D" w:rsidRDefault="00F73F9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 pulley is slowly release to control the moving speed of machine</w:t>
      </w:r>
    </w:p>
    <w:p w14:paraId="3AE7EC61" w14:textId="40883113" w:rsidR="00EE4715" w:rsidRPr="00F60C93" w:rsidRDefault="00EE4715" w:rsidP="00F60C9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  <w:r w:rsidR="00F60C93">
        <w:rPr>
          <w:sz w:val="24"/>
          <w:lang w:eastAsia="zh-CN"/>
        </w:rPr>
        <w:t xml:space="preserve">and position </w:t>
      </w:r>
      <w:r w:rsidR="006972B9" w:rsidRPr="00F60C93">
        <w:rPr>
          <w:sz w:val="24"/>
          <w:lang w:eastAsia="zh-CN"/>
        </w:rPr>
        <w:t>at</w:t>
      </w:r>
      <w:r w:rsidR="00FF3CFC" w:rsidRPr="00F60C93">
        <w:rPr>
          <w:sz w:val="24"/>
          <w:lang w:eastAsia="zh-CN"/>
        </w:rPr>
        <w:t xml:space="preserve"> the</w:t>
      </w:r>
      <w:r w:rsidRPr="00F60C93">
        <w:rPr>
          <w:sz w:val="24"/>
          <w:lang w:eastAsia="zh-CN"/>
        </w:rPr>
        <w:t xml:space="preserve"> designated location</w:t>
      </w:r>
    </w:p>
    <w:p w14:paraId="6E6425E5" w14:textId="77777777"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14:paraId="130EA82C" w14:textId="77777777"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14:paraId="34565BB4" w14:textId="77777777"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008D950" w14:textId="77777777"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14:paraId="1E85B27F" w14:textId="77777777"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14:paraId="0A1D834A" w14:textId="0D3FAFA2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F60C93">
        <w:rPr>
          <w:sz w:val="24"/>
          <w:szCs w:val="24"/>
          <w:lang w:eastAsia="zh-CN"/>
        </w:rPr>
        <w:t xml:space="preserve">Kevin Wong /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14:paraId="2942567F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14:paraId="70FD0AD8" w14:textId="77777777"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14:paraId="3695EFF7" w14:textId="77777777"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lastRenderedPageBreak/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051D0E" w14:textId="77777777" w:rsidR="00E57C89" w:rsidRDefault="00E57C89">
      <w:r>
        <w:separator/>
      </w:r>
    </w:p>
  </w:endnote>
  <w:endnote w:type="continuationSeparator" w:id="0">
    <w:p w14:paraId="1F73CFC8" w14:textId="77777777" w:rsidR="00E57C89" w:rsidRDefault="00E57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E6A213" w14:textId="203ABE6F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A61C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F60C93">
      <w:rPr>
        <w:rStyle w:val="PageNumber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EB3B47" w14:textId="77777777" w:rsidR="00E57C89" w:rsidRDefault="00E57C89">
      <w:r>
        <w:separator/>
      </w:r>
    </w:p>
  </w:footnote>
  <w:footnote w:type="continuationSeparator" w:id="0">
    <w:p w14:paraId="6044B473" w14:textId="77777777" w:rsidR="00E57C89" w:rsidRDefault="00E57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324D03" w14:textId="77777777"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14:paraId="3FC15A9C" w14:textId="07D6D26B" w:rsidR="00EE527F" w:rsidRDefault="00873A93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8B158D">
      <w:t xml:space="preserve">, </w:t>
    </w:r>
    <w:proofErr w:type="spellStart"/>
    <w:r>
      <w:t>Kranji</w:t>
    </w:r>
    <w:proofErr w:type="spellEnd"/>
    <w:r>
      <w:t xml:space="preserve"> Green, </w:t>
    </w:r>
    <w:r w:rsidR="008B158D">
      <w:t xml:space="preserve">Singapore </w:t>
    </w:r>
    <w:r>
      <w:t>739571</w:t>
    </w:r>
  </w:p>
  <w:p w14:paraId="77BDE970" w14:textId="0331C495"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>2824175, 62828203, 62826020</w:t>
    </w:r>
  </w:p>
  <w:p w14:paraId="4BB15490" w14:textId="77777777"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Reg </w:t>
    </w:r>
    <w:proofErr w:type="gramStart"/>
    <w:r w:rsidR="008B158D">
      <w:t>No. :</w:t>
    </w:r>
    <w:proofErr w:type="gramEnd"/>
    <w:r w:rsidR="008B158D">
      <w:t xml:space="preserve"> M2-8923804-2</w:t>
    </w:r>
  </w:p>
  <w:p w14:paraId="6D060149" w14:textId="77777777"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14:paraId="1A6C39B8" w14:textId="77777777"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14:paraId="44EF0669" w14:textId="77777777"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39040955">
    <w:abstractNumId w:val="2"/>
  </w:num>
  <w:num w:numId="2" w16cid:durableId="124590869">
    <w:abstractNumId w:val="4"/>
  </w:num>
  <w:num w:numId="3" w16cid:durableId="1263760179">
    <w:abstractNumId w:val="0"/>
  </w:num>
  <w:num w:numId="4" w16cid:durableId="441386014">
    <w:abstractNumId w:val="9"/>
  </w:num>
  <w:num w:numId="5" w16cid:durableId="132910880">
    <w:abstractNumId w:val="5"/>
  </w:num>
  <w:num w:numId="6" w16cid:durableId="555898549">
    <w:abstractNumId w:val="6"/>
  </w:num>
  <w:num w:numId="7" w16cid:durableId="243229593">
    <w:abstractNumId w:val="3"/>
  </w:num>
  <w:num w:numId="8" w16cid:durableId="1846555746">
    <w:abstractNumId w:val="7"/>
  </w:num>
  <w:num w:numId="9" w16cid:durableId="18090051">
    <w:abstractNumId w:val="1"/>
  </w:num>
  <w:num w:numId="10" w16cid:durableId="1024592700">
    <w:abstractNumId w:val="8"/>
  </w:num>
  <w:num w:numId="11" w16cid:durableId="175593725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03E"/>
    <w:rsid w:val="00055155"/>
    <w:rsid w:val="00082B95"/>
    <w:rsid w:val="000B50E4"/>
    <w:rsid w:val="000C5330"/>
    <w:rsid w:val="000C7A44"/>
    <w:rsid w:val="000F7E68"/>
    <w:rsid w:val="00104E74"/>
    <w:rsid w:val="00111ACF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96C20"/>
    <w:rsid w:val="002A1D40"/>
    <w:rsid w:val="002D0D60"/>
    <w:rsid w:val="002D28FD"/>
    <w:rsid w:val="002D6767"/>
    <w:rsid w:val="002E2C17"/>
    <w:rsid w:val="002E3A53"/>
    <w:rsid w:val="002E58A3"/>
    <w:rsid w:val="00312526"/>
    <w:rsid w:val="00324F27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A61CB"/>
    <w:rsid w:val="004E1ED6"/>
    <w:rsid w:val="004E2512"/>
    <w:rsid w:val="005244EB"/>
    <w:rsid w:val="00535772"/>
    <w:rsid w:val="00570B53"/>
    <w:rsid w:val="00586CF3"/>
    <w:rsid w:val="005A2B75"/>
    <w:rsid w:val="005C1B72"/>
    <w:rsid w:val="005C39AA"/>
    <w:rsid w:val="005D78E1"/>
    <w:rsid w:val="005E2BD5"/>
    <w:rsid w:val="00617017"/>
    <w:rsid w:val="00666E6F"/>
    <w:rsid w:val="006972B9"/>
    <w:rsid w:val="006A0465"/>
    <w:rsid w:val="006D5595"/>
    <w:rsid w:val="006E1EF3"/>
    <w:rsid w:val="006E5F57"/>
    <w:rsid w:val="006F3F18"/>
    <w:rsid w:val="00724B2C"/>
    <w:rsid w:val="0072599D"/>
    <w:rsid w:val="00745167"/>
    <w:rsid w:val="00820DD4"/>
    <w:rsid w:val="008254AB"/>
    <w:rsid w:val="00833E4A"/>
    <w:rsid w:val="00834943"/>
    <w:rsid w:val="00840DC8"/>
    <w:rsid w:val="00873A93"/>
    <w:rsid w:val="00893F2E"/>
    <w:rsid w:val="00894561"/>
    <w:rsid w:val="008B158D"/>
    <w:rsid w:val="008F3B85"/>
    <w:rsid w:val="009132F0"/>
    <w:rsid w:val="009268C2"/>
    <w:rsid w:val="00934C51"/>
    <w:rsid w:val="009427E6"/>
    <w:rsid w:val="00946BB9"/>
    <w:rsid w:val="00950140"/>
    <w:rsid w:val="009A611D"/>
    <w:rsid w:val="009F5B87"/>
    <w:rsid w:val="00A02DB1"/>
    <w:rsid w:val="00A40A04"/>
    <w:rsid w:val="00A9696F"/>
    <w:rsid w:val="00A96EA7"/>
    <w:rsid w:val="00AA5D1A"/>
    <w:rsid w:val="00AF4126"/>
    <w:rsid w:val="00AF6BBC"/>
    <w:rsid w:val="00B31EF8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92F98"/>
    <w:rsid w:val="00CA3063"/>
    <w:rsid w:val="00CA4981"/>
    <w:rsid w:val="00CC0553"/>
    <w:rsid w:val="00CD738F"/>
    <w:rsid w:val="00CF1559"/>
    <w:rsid w:val="00CF28A2"/>
    <w:rsid w:val="00D07EA4"/>
    <w:rsid w:val="00D179C5"/>
    <w:rsid w:val="00D57347"/>
    <w:rsid w:val="00D64CFE"/>
    <w:rsid w:val="00D74038"/>
    <w:rsid w:val="00DB549E"/>
    <w:rsid w:val="00DC6C74"/>
    <w:rsid w:val="00E117F4"/>
    <w:rsid w:val="00E56450"/>
    <w:rsid w:val="00E57C89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0C93"/>
    <w:rsid w:val="00F63313"/>
    <w:rsid w:val="00F73F9D"/>
    <w:rsid w:val="00F9204F"/>
    <w:rsid w:val="00FA5213"/>
    <w:rsid w:val="00FE1B1E"/>
    <w:rsid w:val="00FF3CFC"/>
    <w:rsid w:val="00FF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54A1D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CCAA3-8BDD-450B-A1CB-3B36E8AA2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2025-11-19T02:36:00Z</cp:lastPrinted>
  <dcterms:created xsi:type="dcterms:W3CDTF">2022-02-15T01:03:00Z</dcterms:created>
  <dcterms:modified xsi:type="dcterms:W3CDTF">2025-11-19T02:36:00Z</dcterms:modified>
</cp:coreProperties>
</file>