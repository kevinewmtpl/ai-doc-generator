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8C98C" w14:textId="77777777" w:rsidR="0038653A" w:rsidRDefault="0038653A">
      <w:pPr>
        <w:pStyle w:val="Title"/>
        <w:jc w:val="left"/>
        <w:rPr>
          <w:lang w:eastAsia="zh-CN"/>
        </w:rPr>
      </w:pPr>
    </w:p>
    <w:p w14:paraId="7F5747B9" w14:textId="6BD0B912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1EA42A" w14:textId="7BE4CEA6" w:rsidR="00FC7A38" w:rsidRDefault="00854E8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655BC">
        <w:rPr>
          <w:sz w:val="24"/>
        </w:rPr>
        <w:t>2</w:t>
      </w:r>
      <w:r w:rsidR="008B4C2A">
        <w:rPr>
          <w:sz w:val="24"/>
        </w:rPr>
        <w:t>6</w:t>
      </w:r>
      <w:r w:rsidR="007655BC" w:rsidRPr="007655BC">
        <w:rPr>
          <w:sz w:val="24"/>
          <w:vertAlign w:val="superscript"/>
        </w:rPr>
        <w:t>th</w:t>
      </w:r>
      <w:r w:rsidR="007655BC">
        <w:rPr>
          <w:sz w:val="24"/>
        </w:rPr>
        <w:t xml:space="preserve"> Aug</w:t>
      </w:r>
      <w:r w:rsidR="00291670">
        <w:rPr>
          <w:sz w:val="24"/>
        </w:rPr>
        <w:t xml:space="preserve"> 2025</w:t>
      </w:r>
    </w:p>
    <w:p w14:paraId="7A8CBFE9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4AB59F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CA7FAA1" w14:textId="741965CB" w:rsidR="00FC7A38" w:rsidRDefault="00D7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674B7">
        <w:rPr>
          <w:sz w:val="24"/>
          <w:lang w:eastAsia="zh-CN"/>
        </w:rPr>
        <w:t xml:space="preserve">fork </w:t>
      </w:r>
      <w:r w:rsidR="007655BC">
        <w:rPr>
          <w:sz w:val="24"/>
          <w:lang w:eastAsia="zh-CN"/>
        </w:rPr>
        <w:t xml:space="preserve">up </w:t>
      </w:r>
      <w:r w:rsidR="00D46439">
        <w:rPr>
          <w:sz w:val="24"/>
          <w:lang w:eastAsia="zh-CN"/>
        </w:rPr>
        <w:t xml:space="preserve">1 unit machine </w:t>
      </w:r>
      <w:r w:rsidR="0038653A">
        <w:rPr>
          <w:sz w:val="24"/>
          <w:lang w:eastAsia="zh-CN"/>
        </w:rPr>
        <w:t xml:space="preserve">from ground floor </w:t>
      </w:r>
      <w:r w:rsidR="007655BC">
        <w:rPr>
          <w:sz w:val="24"/>
          <w:lang w:eastAsia="zh-CN"/>
        </w:rPr>
        <w:t>to</w:t>
      </w:r>
      <w:r w:rsidR="00D46439">
        <w:rPr>
          <w:sz w:val="24"/>
          <w:lang w:eastAsia="zh-CN"/>
        </w:rPr>
        <w:t xml:space="preserve"> m</w:t>
      </w:r>
      <w:r w:rsidR="0038653A">
        <w:rPr>
          <w:sz w:val="24"/>
          <w:lang w:eastAsia="zh-CN"/>
        </w:rPr>
        <w:t>ezzanine</w:t>
      </w:r>
      <w:r w:rsidR="00D46439">
        <w:rPr>
          <w:sz w:val="24"/>
          <w:lang w:eastAsia="zh-CN"/>
        </w:rPr>
        <w:t xml:space="preserve"> floor </w:t>
      </w:r>
      <w:r w:rsidR="00D674B7">
        <w:rPr>
          <w:sz w:val="24"/>
          <w:lang w:eastAsia="zh-CN"/>
        </w:rPr>
        <w:t xml:space="preserve">using forklift, </w:t>
      </w:r>
      <w:r w:rsidR="0038653A">
        <w:rPr>
          <w:sz w:val="24"/>
          <w:lang w:eastAsia="zh-CN"/>
        </w:rPr>
        <w:t xml:space="preserve">shift and position to location </w:t>
      </w:r>
      <w:r w:rsidR="00854E8F">
        <w:rPr>
          <w:sz w:val="24"/>
          <w:lang w:eastAsia="zh-CN"/>
        </w:rPr>
        <w:t xml:space="preserve"> </w:t>
      </w:r>
    </w:p>
    <w:p w14:paraId="1346C36A" w14:textId="77777777"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C37394" w14:textId="77777777"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74BFEA11" w14:textId="24C30927" w:rsidR="00D72C4E" w:rsidRDefault="00D464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38653A">
        <w:rPr>
          <w:bCs/>
          <w:sz w:val="24"/>
          <w:szCs w:val="24"/>
          <w:lang w:eastAsia="zh-CN"/>
        </w:rPr>
        <w:t>Hwacheon Vesta 1000</w:t>
      </w:r>
    </w:p>
    <w:p w14:paraId="0E1061E5" w14:textId="3F42BF56" w:rsidR="003F0B79" w:rsidRDefault="00B426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F24151">
        <w:rPr>
          <w:bCs/>
          <w:sz w:val="24"/>
          <w:szCs w:val="24"/>
          <w:lang w:eastAsia="zh-CN"/>
        </w:rPr>
        <w:t xml:space="preserve"> 5, 040</w:t>
      </w:r>
      <w:r>
        <w:rPr>
          <w:bCs/>
          <w:sz w:val="24"/>
          <w:szCs w:val="24"/>
          <w:lang w:eastAsia="zh-CN"/>
        </w:rPr>
        <w:t xml:space="preserve"> kg </w:t>
      </w:r>
    </w:p>
    <w:p w14:paraId="1D000404" w14:textId="3CA35AE5" w:rsidR="00D46439" w:rsidRPr="0038653A" w:rsidRDefault="00D4643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BFD5363" w14:textId="77777777" w:rsidR="00854E8F" w:rsidRDefault="00854E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3074CCFE" w14:textId="77777777" w:rsid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0BE8EAF4" w14:textId="77777777" w:rsidR="00854E8F" w:rsidRP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8A5717" w14:textId="4EF1B1F9" w:rsidR="00DF421F" w:rsidRPr="007A5D4B" w:rsidRDefault="008C10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F6287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33BD147" w14:textId="4338AC5B" w:rsidR="008C100A" w:rsidRDefault="0038653A">
      <w:pPr>
        <w:rPr>
          <w:sz w:val="24"/>
          <w:lang w:eastAsia="zh-CN"/>
        </w:rPr>
      </w:pPr>
      <w:r>
        <w:rPr>
          <w:sz w:val="24"/>
          <w:lang w:eastAsia="zh-CN"/>
        </w:rPr>
        <w:t>29/09</w:t>
      </w:r>
      <w:r w:rsidR="00291670">
        <w:rPr>
          <w:sz w:val="24"/>
          <w:lang w:eastAsia="zh-CN"/>
        </w:rPr>
        <w:t>/25</w:t>
      </w:r>
      <w:r w:rsidR="00221975">
        <w:rPr>
          <w:sz w:val="24"/>
          <w:lang w:eastAsia="zh-CN"/>
        </w:rPr>
        <w:t xml:space="preserve">   </w:t>
      </w:r>
    </w:p>
    <w:p w14:paraId="18D870AB" w14:textId="77777777" w:rsidR="008C100A" w:rsidRDefault="008C100A">
      <w:pPr>
        <w:rPr>
          <w:sz w:val="24"/>
          <w:lang w:eastAsia="zh-CN"/>
        </w:rPr>
      </w:pPr>
    </w:p>
    <w:p w14:paraId="34BB434B" w14:textId="1072819B" w:rsidR="00D46439" w:rsidRDefault="00D46439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F9B6667" w14:textId="190D2673" w:rsidR="00D46439" w:rsidRPr="00D46439" w:rsidRDefault="00D4643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10:00 am </w:t>
      </w:r>
    </w:p>
    <w:p w14:paraId="7847A7D1" w14:textId="68F8B54F" w:rsidR="00D46439" w:rsidRPr="00D46439" w:rsidRDefault="00D46439">
      <w:pPr>
        <w:rPr>
          <w:b/>
          <w:bCs/>
          <w:sz w:val="24"/>
          <w:u w:val="single"/>
          <w:lang w:eastAsia="zh-CN"/>
        </w:rPr>
      </w:pPr>
    </w:p>
    <w:p w14:paraId="42670B9D" w14:textId="77777777" w:rsidR="000B14C2" w:rsidRPr="00BF6287" w:rsidRDefault="00DE52F9" w:rsidP="00BF6287">
      <w:pPr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C8AAACC" w14:textId="70228D3E" w:rsidR="003F0B79" w:rsidRDefault="00056920" w:rsidP="003F0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Seletar Aerospace Link</w:t>
      </w:r>
    </w:p>
    <w:p w14:paraId="0635686B" w14:textId="60CF759F" w:rsidR="006D186A" w:rsidRDefault="0005692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Avimac</w:t>
      </w:r>
      <w:r w:rsidR="0038653A">
        <w:rPr>
          <w:bCs/>
          <w:sz w:val="24"/>
          <w:szCs w:val="24"/>
          <w:lang w:eastAsia="zh-CN"/>
        </w:rPr>
        <w:t xml:space="preserve"> Pte Ltd</w:t>
      </w:r>
    </w:p>
    <w:p w14:paraId="25BAD218" w14:textId="77777777"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B1A9CA4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38CF6BB" w14:textId="6629A3E5" w:rsidR="00BF6287" w:rsidRDefault="003865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C100A">
        <w:rPr>
          <w:sz w:val="24"/>
          <w:lang w:eastAsia="zh-CN"/>
        </w:rPr>
        <w:t xml:space="preserve"> x 633 lorry loader</w:t>
      </w:r>
    </w:p>
    <w:p w14:paraId="11E22C05" w14:textId="77777777" w:rsidR="00A62208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8C100A">
        <w:rPr>
          <w:sz w:val="24"/>
          <w:lang w:eastAsia="zh-CN"/>
        </w:rPr>
        <w:t xml:space="preserve"> ton </w:t>
      </w:r>
      <w:r w:rsidR="00A62208">
        <w:rPr>
          <w:sz w:val="24"/>
          <w:lang w:eastAsia="zh-CN"/>
        </w:rPr>
        <w:t>forklift</w:t>
      </w:r>
    </w:p>
    <w:p w14:paraId="0DE80F94" w14:textId="67C94CB3" w:rsidR="0038653A" w:rsidRDefault="003865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2CBAE221" w14:textId="1485B33C" w:rsidR="0038653A" w:rsidRDefault="003865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459C333F" w14:textId="4B55CB31"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14:paraId="419F685D" w14:textId="77777777" w:rsidR="00221975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14:paraId="28BCBDF9" w14:textId="77777777" w:rsidR="0038653A" w:rsidRDefault="0038653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D149C7B" w14:textId="5A9BDEBC" w:rsidR="00FC7A38" w:rsidRPr="00221975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AC40BFA" w14:textId="62617700" w:rsidR="00A0574E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</w:t>
      </w:r>
      <w:r w:rsidR="00B4263A">
        <w:rPr>
          <w:sz w:val="24"/>
          <w:lang w:eastAsia="zh-CN"/>
        </w:rPr>
        <w:t xml:space="preserve">on </w:t>
      </w:r>
      <w:r w:rsidR="00A0574E">
        <w:rPr>
          <w:sz w:val="24"/>
          <w:lang w:eastAsia="zh-CN"/>
        </w:rPr>
        <w:t>loading/unloading area</w:t>
      </w:r>
    </w:p>
    <w:p w14:paraId="3E0C41DF" w14:textId="77777777" w:rsidR="00BF6287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  <w:r w:rsidR="00D674B7">
        <w:rPr>
          <w:sz w:val="24"/>
          <w:lang w:eastAsia="zh-CN"/>
        </w:rPr>
        <w:t xml:space="preserve"> </w:t>
      </w:r>
    </w:p>
    <w:p w14:paraId="049C4C44" w14:textId="77777777" w:rsidR="003F0B79" w:rsidRDefault="003F0B79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DC9C1B0" w14:textId="259CE49C" w:rsidR="008C100A" w:rsidRPr="0038653A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56EF5388" w14:textId="69897DD4" w:rsidR="00D94A88" w:rsidRPr="00B4263A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36646ACA" w14:textId="77777777"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5618DD1" w14:textId="77777777" w:rsidR="00FC7A38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A8A5AE0" w14:textId="77777777" w:rsidR="005E3EC3" w:rsidRPr="00BF6287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38CD15F2" w14:textId="736362F8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38653A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3CCF8A9" w14:textId="0535ED77"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B4263A">
        <w:rPr>
          <w:sz w:val="24"/>
          <w:szCs w:val="24"/>
        </w:rPr>
        <w:t xml:space="preserve">forklift operator will be involved in this operation </w:t>
      </w:r>
      <w:r w:rsidR="00DE52F9">
        <w:t xml:space="preserve">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96C6202" w14:textId="77777777"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14:paraId="6DF8AEE1" w14:textId="77777777"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7859EADE" w14:textId="50F915DC" w:rsidR="0039411F" w:rsidRPr="0039411F" w:rsidRDefault="00530B7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</w:t>
      </w:r>
      <w:r w:rsidR="0038653A">
        <w:rPr>
          <w:b w:val="0"/>
          <w:sz w:val="24"/>
          <w:szCs w:val="24"/>
          <w:u w:val="none"/>
          <w:lang w:eastAsia="zh-CN"/>
        </w:rPr>
        <w:t xml:space="preserve"> from ground floor</w:t>
      </w:r>
      <w:r w:rsidR="005C1F6E">
        <w:rPr>
          <w:b w:val="0"/>
          <w:sz w:val="24"/>
          <w:szCs w:val="24"/>
          <w:u w:val="none"/>
          <w:lang w:eastAsia="zh-CN"/>
        </w:rPr>
        <w:t xml:space="preserve"> to near </w:t>
      </w:r>
      <w:r w:rsidR="003F0B79">
        <w:rPr>
          <w:b w:val="0"/>
          <w:sz w:val="24"/>
          <w:szCs w:val="24"/>
          <w:u w:val="none"/>
          <w:lang w:eastAsia="zh-CN"/>
        </w:rPr>
        <w:t>m</w:t>
      </w:r>
      <w:r w:rsidR="0038653A">
        <w:rPr>
          <w:b w:val="0"/>
          <w:sz w:val="24"/>
          <w:szCs w:val="24"/>
          <w:u w:val="none"/>
          <w:lang w:eastAsia="zh-CN"/>
        </w:rPr>
        <w:t>ezzanine</w:t>
      </w:r>
      <w:r w:rsidR="00D674B7">
        <w:rPr>
          <w:b w:val="0"/>
          <w:sz w:val="24"/>
          <w:szCs w:val="24"/>
          <w:u w:val="none"/>
          <w:lang w:eastAsia="zh-CN"/>
        </w:rPr>
        <w:t xml:space="preserve"> floor </w:t>
      </w:r>
    </w:p>
    <w:p w14:paraId="2C942DAD" w14:textId="54139DC4"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 the center of gravity</w:t>
      </w:r>
    </w:p>
    <w:p w14:paraId="4BA91665" w14:textId="77777777" w:rsidR="007C576A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7C576A">
        <w:rPr>
          <w:b w:val="0"/>
          <w:sz w:val="24"/>
          <w:u w:val="none"/>
          <w:lang w:eastAsia="zh-CN"/>
        </w:rPr>
        <w:t xml:space="preserve">lowly </w:t>
      </w:r>
      <w:r>
        <w:rPr>
          <w:b w:val="0"/>
          <w:sz w:val="24"/>
          <w:u w:val="none"/>
          <w:lang w:eastAsia="zh-CN"/>
        </w:rPr>
        <w:t xml:space="preserve">lift up machine </w:t>
      </w:r>
      <w:r w:rsidR="007C576A">
        <w:rPr>
          <w:b w:val="0"/>
          <w:sz w:val="24"/>
          <w:u w:val="none"/>
          <w:lang w:eastAsia="zh-CN"/>
        </w:rPr>
        <w:t>to check on balancing</w:t>
      </w:r>
    </w:p>
    <w:p w14:paraId="6312C4A9" w14:textId="20AADA8B" w:rsidR="00B4263A" w:rsidRDefault="005C1F6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When</w:t>
      </w:r>
      <w:r w:rsidR="00530B72">
        <w:rPr>
          <w:b w:val="0"/>
          <w:sz w:val="24"/>
          <w:u w:val="none"/>
          <w:lang w:eastAsia="zh-CN"/>
        </w:rPr>
        <w:t xml:space="preserve"> </w:t>
      </w:r>
      <w:r w:rsidR="00AA2D7A">
        <w:rPr>
          <w:b w:val="0"/>
          <w:sz w:val="24"/>
          <w:u w:val="none"/>
          <w:lang w:eastAsia="zh-CN"/>
        </w:rPr>
        <w:t>well balanced</w:t>
      </w:r>
      <w:r w:rsidR="0038653A">
        <w:rPr>
          <w:b w:val="0"/>
          <w:sz w:val="24"/>
          <w:u w:val="none"/>
          <w:lang w:eastAsia="zh-CN"/>
        </w:rPr>
        <w:t xml:space="preserve">, to fork up </w:t>
      </w:r>
      <w:r w:rsidR="00162A4D">
        <w:rPr>
          <w:b w:val="0"/>
          <w:sz w:val="24"/>
          <w:u w:val="none"/>
          <w:lang w:eastAsia="zh-CN"/>
        </w:rPr>
        <w:t xml:space="preserve">machine </w:t>
      </w:r>
      <w:r w:rsidR="0038653A">
        <w:rPr>
          <w:b w:val="0"/>
          <w:sz w:val="24"/>
          <w:u w:val="none"/>
          <w:lang w:eastAsia="zh-CN"/>
        </w:rPr>
        <w:t xml:space="preserve">to mezzanine floor             </w:t>
      </w:r>
    </w:p>
    <w:p w14:paraId="61E87B74" w14:textId="77777777" w:rsidR="00162A4D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530B72">
        <w:rPr>
          <w:b w:val="0"/>
          <w:sz w:val="24"/>
          <w:u w:val="none"/>
          <w:lang w:eastAsia="zh-CN"/>
        </w:rPr>
        <w:t xml:space="preserve">ower </w:t>
      </w:r>
      <w:r w:rsidR="00AA2D7A">
        <w:rPr>
          <w:b w:val="0"/>
          <w:sz w:val="24"/>
          <w:u w:val="none"/>
          <w:lang w:eastAsia="zh-CN"/>
        </w:rPr>
        <w:t xml:space="preserve">down </w:t>
      </w:r>
      <w:r>
        <w:rPr>
          <w:b w:val="0"/>
          <w:sz w:val="24"/>
          <w:u w:val="none"/>
          <w:lang w:eastAsia="zh-CN"/>
        </w:rPr>
        <w:t>machine to near ground level</w:t>
      </w:r>
    </w:p>
    <w:p w14:paraId="22324A7B" w14:textId="77777777" w:rsidR="00162A4D" w:rsidRDefault="00162A4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30CD04A6" w14:textId="5AFAE645" w:rsidR="005E3EC3" w:rsidRDefault="00162A4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to the designated location </w:t>
      </w:r>
      <w:r w:rsidR="00B4263A">
        <w:rPr>
          <w:b w:val="0"/>
          <w:sz w:val="24"/>
          <w:u w:val="none"/>
          <w:lang w:eastAsia="zh-CN"/>
        </w:rPr>
        <w:t xml:space="preserve"> </w:t>
      </w:r>
    </w:p>
    <w:p w14:paraId="5A09AB05" w14:textId="622F3B1A" w:rsidR="00B4263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C9C42BC" w14:textId="3FF2BF2D" w:rsidR="00AD14A5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BF6287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11B91D23" w14:textId="77777777" w:rsidR="00BF6287" w:rsidRPr="003417DD" w:rsidRDefault="00BF62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59F7E7E" w14:textId="77777777"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52C452C8" w14:textId="77777777"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50A8A689" w14:textId="1BCECC45" w:rsidR="00FC7A38" w:rsidRDefault="00B4263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Kevin Won</w:t>
      </w:r>
      <w:r w:rsidR="00056920">
        <w:rPr>
          <w:b w:val="0"/>
          <w:sz w:val="24"/>
          <w:u w:val="none"/>
          <w:lang w:eastAsia="zh-CN"/>
        </w:rPr>
        <w:t xml:space="preserve">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7109B47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5D9CF1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4E5A7D5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3A5CE" w14:textId="77777777" w:rsidR="008335A3" w:rsidRDefault="008335A3">
      <w:r>
        <w:separator/>
      </w:r>
    </w:p>
  </w:endnote>
  <w:endnote w:type="continuationSeparator" w:id="0">
    <w:p w14:paraId="0C6BAD5A" w14:textId="77777777" w:rsidR="008335A3" w:rsidRDefault="00833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1B813" w14:textId="480413A0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F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5F321A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CF95B" w14:textId="77777777" w:rsidR="008335A3" w:rsidRDefault="008335A3">
      <w:r>
        <w:separator/>
      </w:r>
    </w:p>
  </w:footnote>
  <w:footnote w:type="continuationSeparator" w:id="0">
    <w:p w14:paraId="36FF4A84" w14:textId="77777777" w:rsidR="008335A3" w:rsidRDefault="00833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898DD" w14:textId="22D12CC7" w:rsidR="00FC7A38" w:rsidRPr="005F321A" w:rsidRDefault="00056920" w:rsidP="005F321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AAEBB23" wp14:editId="6E7CCF0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8653A">
      <w:rPr>
        <w:b/>
        <w:color w:val="0000FF"/>
        <w:sz w:val="28"/>
      </w:rPr>
      <w:t xml:space="preserve">                </w:t>
    </w:r>
    <w:r w:rsidR="005F321A">
      <w:rPr>
        <w:b/>
        <w:color w:val="0000FF"/>
        <w:sz w:val="28"/>
      </w:rPr>
      <w:t xml:space="preserve">   </w:t>
    </w:r>
    <w:r w:rsidR="00DE52F9">
      <w:rPr>
        <w:b/>
        <w:color w:val="0000FF"/>
        <w:sz w:val="28"/>
      </w:rPr>
      <w:t>ERIC WONG MACHINERY TRANSPORTATION PTE LTD</w:t>
    </w:r>
  </w:p>
  <w:p w14:paraId="46CD4D92" w14:textId="77777777" w:rsidR="00FC7A38" w:rsidRDefault="00DE52F9">
    <w:pPr>
      <w:pStyle w:val="Header"/>
      <w:jc w:val="center"/>
    </w:pPr>
    <w:r>
      <w:t>No. 30, Defu Lane 7, Singapore 539347</w:t>
    </w:r>
  </w:p>
  <w:p w14:paraId="4D25BA79" w14:textId="77777777"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3B6F8508" w14:textId="77777777" w:rsidR="00FC7A38" w:rsidRDefault="003417DD">
    <w:pPr>
      <w:pStyle w:val="Header"/>
      <w:jc w:val="center"/>
    </w:pPr>
    <w:r>
      <w:t>GST Reg No</w:t>
    </w:r>
    <w:r w:rsidR="00DE52F9">
      <w:t>: M2-8923804 – 2</w:t>
    </w:r>
  </w:p>
  <w:p w14:paraId="404F4BEA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D2018D7" w14:textId="77777777"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0032792">
    <w:abstractNumId w:val="2"/>
  </w:num>
  <w:num w:numId="2" w16cid:durableId="2018729831">
    <w:abstractNumId w:val="4"/>
  </w:num>
  <w:num w:numId="3" w16cid:durableId="1357849191">
    <w:abstractNumId w:val="0"/>
  </w:num>
  <w:num w:numId="4" w16cid:durableId="1008366542">
    <w:abstractNumId w:val="10"/>
  </w:num>
  <w:num w:numId="5" w16cid:durableId="2004777136">
    <w:abstractNumId w:val="5"/>
  </w:num>
  <w:num w:numId="6" w16cid:durableId="1040202681">
    <w:abstractNumId w:val="6"/>
  </w:num>
  <w:num w:numId="7" w16cid:durableId="1466435150">
    <w:abstractNumId w:val="3"/>
  </w:num>
  <w:num w:numId="8" w16cid:durableId="606353986">
    <w:abstractNumId w:val="8"/>
  </w:num>
  <w:num w:numId="9" w16cid:durableId="341586521">
    <w:abstractNumId w:val="1"/>
  </w:num>
  <w:num w:numId="10" w16cid:durableId="2007782258">
    <w:abstractNumId w:val="9"/>
  </w:num>
  <w:num w:numId="11" w16cid:durableId="76677398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6946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590F"/>
    <w:rsid w:val="00024726"/>
    <w:rsid w:val="00030034"/>
    <w:rsid w:val="00045D1C"/>
    <w:rsid w:val="00056920"/>
    <w:rsid w:val="00081029"/>
    <w:rsid w:val="00083B53"/>
    <w:rsid w:val="000B14C2"/>
    <w:rsid w:val="000E48B7"/>
    <w:rsid w:val="001155B0"/>
    <w:rsid w:val="0014679B"/>
    <w:rsid w:val="00147418"/>
    <w:rsid w:val="0015504B"/>
    <w:rsid w:val="001603BC"/>
    <w:rsid w:val="00162A4D"/>
    <w:rsid w:val="00173D3B"/>
    <w:rsid w:val="0018220D"/>
    <w:rsid w:val="001A79AD"/>
    <w:rsid w:val="001F45D6"/>
    <w:rsid w:val="00205D54"/>
    <w:rsid w:val="00221975"/>
    <w:rsid w:val="00291670"/>
    <w:rsid w:val="002B16FE"/>
    <w:rsid w:val="002B2551"/>
    <w:rsid w:val="0034136F"/>
    <w:rsid w:val="003417DD"/>
    <w:rsid w:val="0038653A"/>
    <w:rsid w:val="00391A33"/>
    <w:rsid w:val="0039411F"/>
    <w:rsid w:val="003A1907"/>
    <w:rsid w:val="003A6A6C"/>
    <w:rsid w:val="003C74FA"/>
    <w:rsid w:val="003F0B79"/>
    <w:rsid w:val="004021A7"/>
    <w:rsid w:val="00434F01"/>
    <w:rsid w:val="00446E52"/>
    <w:rsid w:val="00491BF1"/>
    <w:rsid w:val="004B7E4E"/>
    <w:rsid w:val="00530B72"/>
    <w:rsid w:val="00542CC5"/>
    <w:rsid w:val="00575B76"/>
    <w:rsid w:val="005A2946"/>
    <w:rsid w:val="005C1F6E"/>
    <w:rsid w:val="005E3EC3"/>
    <w:rsid w:val="005E6573"/>
    <w:rsid w:val="005F321A"/>
    <w:rsid w:val="00606B9F"/>
    <w:rsid w:val="00625B41"/>
    <w:rsid w:val="006B0D6D"/>
    <w:rsid w:val="006B61F9"/>
    <w:rsid w:val="006D186A"/>
    <w:rsid w:val="006F120D"/>
    <w:rsid w:val="006F658B"/>
    <w:rsid w:val="007071FD"/>
    <w:rsid w:val="0075315F"/>
    <w:rsid w:val="007655BC"/>
    <w:rsid w:val="00791F42"/>
    <w:rsid w:val="007A5D4B"/>
    <w:rsid w:val="007C576A"/>
    <w:rsid w:val="007D03BA"/>
    <w:rsid w:val="007E6F9D"/>
    <w:rsid w:val="008248D1"/>
    <w:rsid w:val="008335A3"/>
    <w:rsid w:val="008500B4"/>
    <w:rsid w:val="00853AD2"/>
    <w:rsid w:val="00854E8F"/>
    <w:rsid w:val="00897284"/>
    <w:rsid w:val="008A2403"/>
    <w:rsid w:val="008B4C2A"/>
    <w:rsid w:val="008C100A"/>
    <w:rsid w:val="008E28F3"/>
    <w:rsid w:val="008F7E9B"/>
    <w:rsid w:val="00940648"/>
    <w:rsid w:val="00944EFB"/>
    <w:rsid w:val="00976D96"/>
    <w:rsid w:val="009B0018"/>
    <w:rsid w:val="009B421A"/>
    <w:rsid w:val="009B64F4"/>
    <w:rsid w:val="00A0574E"/>
    <w:rsid w:val="00A61969"/>
    <w:rsid w:val="00A62208"/>
    <w:rsid w:val="00A72C6E"/>
    <w:rsid w:val="00A94D77"/>
    <w:rsid w:val="00AA2D7A"/>
    <w:rsid w:val="00AC2291"/>
    <w:rsid w:val="00AC385A"/>
    <w:rsid w:val="00AD14A5"/>
    <w:rsid w:val="00AF34B8"/>
    <w:rsid w:val="00B014B7"/>
    <w:rsid w:val="00B36E1D"/>
    <w:rsid w:val="00B4263A"/>
    <w:rsid w:val="00B4392B"/>
    <w:rsid w:val="00B62E7E"/>
    <w:rsid w:val="00B776A5"/>
    <w:rsid w:val="00BC1E8B"/>
    <w:rsid w:val="00BE0949"/>
    <w:rsid w:val="00BF6287"/>
    <w:rsid w:val="00C84C45"/>
    <w:rsid w:val="00CB59CF"/>
    <w:rsid w:val="00CC2333"/>
    <w:rsid w:val="00CC302A"/>
    <w:rsid w:val="00CD01C9"/>
    <w:rsid w:val="00CD4E44"/>
    <w:rsid w:val="00CE3013"/>
    <w:rsid w:val="00D10C1C"/>
    <w:rsid w:val="00D46439"/>
    <w:rsid w:val="00D469DC"/>
    <w:rsid w:val="00D63E8A"/>
    <w:rsid w:val="00D674B7"/>
    <w:rsid w:val="00D72C4E"/>
    <w:rsid w:val="00D94A88"/>
    <w:rsid w:val="00DA0070"/>
    <w:rsid w:val="00DA0349"/>
    <w:rsid w:val="00DD6A1A"/>
    <w:rsid w:val="00DE52F9"/>
    <w:rsid w:val="00DE700F"/>
    <w:rsid w:val="00DF421F"/>
    <w:rsid w:val="00E17D42"/>
    <w:rsid w:val="00E30442"/>
    <w:rsid w:val="00E35857"/>
    <w:rsid w:val="00EC18FD"/>
    <w:rsid w:val="00EC657A"/>
    <w:rsid w:val="00ED0A49"/>
    <w:rsid w:val="00ED4EE5"/>
    <w:rsid w:val="00EE334C"/>
    <w:rsid w:val="00F24151"/>
    <w:rsid w:val="00FA12A2"/>
    <w:rsid w:val="00FC7A38"/>
    <w:rsid w:val="00FD0AC7"/>
    <w:rsid w:val="00FE6EDB"/>
    <w:rsid w:val="00F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73DA9"/>
  <w15:chartTrackingRefBased/>
  <w15:docId w15:val="{720E5DC1-945C-4F99-A2F5-CBE2802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0CC6E-616D-444C-AE1A-BF25B1680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6</cp:revision>
  <cp:lastPrinted>2025-01-07T06:40:00Z</cp:lastPrinted>
  <dcterms:created xsi:type="dcterms:W3CDTF">2025-08-25T03:13:00Z</dcterms:created>
  <dcterms:modified xsi:type="dcterms:W3CDTF">2025-08-26T01:11:00Z</dcterms:modified>
</cp:coreProperties>
</file>