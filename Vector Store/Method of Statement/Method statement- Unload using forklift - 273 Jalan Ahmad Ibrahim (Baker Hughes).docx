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0D03FD">
      <w:pPr>
        <w:rPr>
          <w:sz w:val="24"/>
          <w:lang w:eastAsia="zh-CN"/>
        </w:rPr>
      </w:pPr>
      <w:r>
        <w:rPr>
          <w:sz w:val="24"/>
        </w:rPr>
        <w:t>Date: 10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Sep 2019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0D03F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unload 1 unit machine and </w:t>
      </w:r>
      <w:r>
        <w:rPr>
          <w:sz w:val="24"/>
          <w:lang w:eastAsia="zh-CN"/>
        </w:rPr>
        <w:t xml:space="preserve">accessories </w:t>
      </w:r>
      <w:r w:rsidR="00F65555">
        <w:rPr>
          <w:sz w:val="24"/>
          <w:lang w:eastAsia="zh-CN"/>
        </w:rPr>
        <w:t>from lorry chassis</w:t>
      </w:r>
      <w:r>
        <w:rPr>
          <w:sz w:val="24"/>
          <w:lang w:eastAsia="zh-CN"/>
        </w:rPr>
        <w:t xml:space="preserve"> using forklift</w:t>
      </w:r>
      <w:r w:rsidR="00F65555">
        <w:rPr>
          <w:sz w:val="24"/>
          <w:lang w:eastAsia="zh-CN"/>
        </w:rPr>
        <w:t>,</w:t>
      </w:r>
      <w:r w:rsidR="0025074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transport and unload at door entrance, shift and position into </w:t>
      </w:r>
      <w:r w:rsidR="0025074A">
        <w:rPr>
          <w:sz w:val="24"/>
          <w:lang w:eastAsia="zh-CN"/>
        </w:rPr>
        <w:t>premise</w:t>
      </w:r>
      <w:r>
        <w:rPr>
          <w:sz w:val="24"/>
          <w:lang w:eastAsia="zh-CN"/>
        </w:rPr>
        <w:t xml:space="preserve"> using pallet truck </w:t>
      </w:r>
    </w:p>
    <w:p w:rsidR="003B7ED4" w:rsidRDefault="003B7E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B7ED4" w:rsidRDefault="003B7ED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3B7ED4" w:rsidRDefault="000D03F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x Cut P550 </w:t>
      </w:r>
    </w:p>
    <w:p w:rsidR="003B7ED4" w:rsidRDefault="000D03F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267 x 223 x 254</w:t>
      </w:r>
      <w:r w:rsidR="00BC5999">
        <w:rPr>
          <w:sz w:val="24"/>
          <w:szCs w:val="24"/>
          <w:lang w:eastAsia="zh-CN"/>
        </w:rPr>
        <w:t xml:space="preserve"> cm</w:t>
      </w:r>
    </w:p>
    <w:p w:rsidR="003B7ED4" w:rsidRPr="003B7ED4" w:rsidRDefault="000D03F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3, 496</w:t>
      </w:r>
      <w:r w:rsidR="004D6C28">
        <w:rPr>
          <w:sz w:val="24"/>
          <w:szCs w:val="24"/>
          <w:lang w:eastAsia="zh-CN"/>
        </w:rPr>
        <w:t xml:space="preserve"> kgs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CD7D8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1D21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19</w:t>
      </w:r>
      <w:bookmarkStart w:id="0" w:name="_GoBack"/>
      <w:bookmarkEnd w:id="0"/>
      <w:r w:rsidR="000D03FD">
        <w:rPr>
          <w:sz w:val="24"/>
          <w:lang w:eastAsia="zh-CN"/>
        </w:rPr>
        <w:t>/09/2019</w:t>
      </w:r>
    </w:p>
    <w:p w:rsidR="00CD7D83" w:rsidRDefault="00CD7D8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D7D83" w:rsidRDefault="00CD7D8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CD7D83" w:rsidRPr="00CD7D83" w:rsidRDefault="00CD7D83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12:00 pm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D03FD" w:rsidRDefault="000D03FD" w:rsidP="000D03FD">
      <w:pPr>
        <w:pStyle w:val="Heading4"/>
      </w:pPr>
      <w:r>
        <w:t>273 Jalan Ahmad Ibrahim</w:t>
      </w:r>
    </w:p>
    <w:p w:rsidR="000D03FD" w:rsidRPr="000D03FD" w:rsidRDefault="000D03FD" w:rsidP="000D03FD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Baker Hughes Singapore Pte</w:t>
      </w:r>
    </w:p>
    <w:p w:rsidR="00684C71" w:rsidRDefault="00684C71" w:rsidP="001F2B4E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F2B4E" w:rsidRPr="001F2B4E" w:rsidRDefault="001F2B4E" w:rsidP="001F2B4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F058FF" w:rsidRDefault="000D03F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F058FF">
        <w:rPr>
          <w:sz w:val="24"/>
          <w:lang w:eastAsia="zh-CN"/>
        </w:rPr>
        <w:t xml:space="preserve"> x </w:t>
      </w:r>
      <w:r>
        <w:rPr>
          <w:sz w:val="24"/>
          <w:lang w:eastAsia="zh-CN"/>
        </w:rPr>
        <w:t>633 lorry loader</w:t>
      </w:r>
    </w:p>
    <w:p w:rsidR="0025074A" w:rsidRDefault="000D03F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4.5</w:t>
      </w:r>
      <w:r w:rsidR="0025074A">
        <w:rPr>
          <w:sz w:val="24"/>
          <w:lang w:eastAsia="zh-CN"/>
        </w:rPr>
        <w:t xml:space="preserve"> ton forklift</w:t>
      </w:r>
    </w:p>
    <w:p w:rsidR="00707B09" w:rsidRDefault="000D03F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r</w:t>
      </w:r>
      <w:r w:rsidR="0025074A">
        <w:rPr>
          <w:sz w:val="24"/>
          <w:lang w:eastAsia="zh-CN"/>
        </w:rPr>
        <w:t>ollers</w:t>
      </w:r>
    </w:p>
    <w:p w:rsidR="000D03FD" w:rsidRDefault="000D03F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5ton pallet truck</w:t>
      </w:r>
    </w:p>
    <w:p w:rsidR="000D03FD" w:rsidRDefault="000D03F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Canvas/metal plate </w:t>
      </w:r>
      <w:r w:rsidR="00CD7D83">
        <w:rPr>
          <w:sz w:val="24"/>
          <w:lang w:eastAsia="zh-CN"/>
        </w:rPr>
        <w:t xml:space="preserve">(for floor protection)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1F2B4E" w:rsidRDefault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Obstacles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586574">
        <w:rPr>
          <w:sz w:val="24"/>
          <w:lang w:eastAsia="zh-CN"/>
        </w:rPr>
        <w:t xml:space="preserve"> obstacle at</w:t>
      </w:r>
      <w:r w:rsidR="0025074A">
        <w:rPr>
          <w:sz w:val="24"/>
          <w:lang w:eastAsia="zh-CN"/>
        </w:rPr>
        <w:t xml:space="preserve"> unloading bay</w:t>
      </w:r>
      <w:r>
        <w:rPr>
          <w:sz w:val="24"/>
          <w:lang w:eastAsia="zh-CN"/>
        </w:rPr>
        <w:t xml:space="preserve"> </w:t>
      </w:r>
    </w:p>
    <w:p w:rsidR="00684C71" w:rsidRPr="0025074A" w:rsidRDefault="0058657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are not involved enter unintentionally </w:t>
      </w:r>
    </w:p>
    <w:p w:rsidR="00CD7D83" w:rsidRDefault="00CD7D83" w:rsidP="001F2B4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38762F" w:rsidRDefault="001F2B4E" w:rsidP="001F2B4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D5255C" w:rsidRDefault="0081336E" w:rsidP="00784B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</w:t>
      </w:r>
      <w:r w:rsidR="0025074A">
        <w:rPr>
          <w:rFonts w:hint="eastAsia"/>
          <w:sz w:val="24"/>
          <w:lang w:eastAsia="zh-CN"/>
        </w:rPr>
        <w:t>ard P.P.E. (safety shoes</w:t>
      </w:r>
      <w:r w:rsidR="000D03FD">
        <w:rPr>
          <w:rFonts w:hint="eastAsia"/>
          <w:sz w:val="24"/>
          <w:lang w:eastAsia="zh-CN"/>
        </w:rPr>
        <w:t>, safety helmet</w:t>
      </w:r>
      <w:r>
        <w:rPr>
          <w:rFonts w:hint="eastAsia"/>
          <w:sz w:val="24"/>
          <w:lang w:eastAsia="zh-CN"/>
        </w:rPr>
        <w:t>)</w:t>
      </w:r>
    </w:p>
    <w:p w:rsidR="00205704" w:rsidRPr="00784B51" w:rsidRDefault="000D03FD" w:rsidP="00784B51">
      <w:pPr>
        <w:rPr>
          <w:sz w:val="24"/>
          <w:lang w:eastAsia="zh-CN"/>
        </w:rPr>
      </w:pPr>
      <w:r>
        <w:rPr>
          <w:sz w:val="24"/>
          <w:lang w:eastAsia="zh-CN"/>
        </w:rPr>
        <w:t>M.O.M c</w:t>
      </w:r>
      <w:r w:rsidR="004D6C28">
        <w:rPr>
          <w:sz w:val="24"/>
          <w:lang w:eastAsia="zh-CN"/>
        </w:rPr>
        <w:t xml:space="preserve">ertified lifting supervisor, rigger, signalman, lorry loader and forklift operator will be involved in this operation </w:t>
      </w:r>
      <w:r w:rsidR="0081336E">
        <w:rPr>
          <w:sz w:val="24"/>
          <w:lang w:eastAsia="zh-CN"/>
        </w:rPr>
        <w:t xml:space="preserve">                                                                                                              </w:t>
      </w:r>
      <w:r w:rsidR="00D5255C">
        <w:rPr>
          <w:sz w:val="24"/>
          <w:lang w:eastAsia="zh-CN"/>
        </w:rPr>
        <w:t xml:space="preserve">                              </w:t>
      </w:r>
    </w:p>
    <w:p w:rsidR="00CD7D83" w:rsidRDefault="00F058FF" w:rsidP="0025074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84C71" w:rsidRPr="0025074A" w:rsidRDefault="00CD7D83" w:rsidP="0025074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</w:t>
      </w:r>
      <w:r w:rsidR="0081336E">
        <w:rPr>
          <w:b w:val="0"/>
          <w:sz w:val="20"/>
          <w:u w:val="none"/>
          <w:lang w:eastAsia="zh-CN"/>
        </w:rPr>
        <w:t xml:space="preserve">  </w:t>
      </w:r>
      <w:r w:rsidR="0025074A">
        <w:rPr>
          <w:rFonts w:hint="eastAsia"/>
          <w:lang w:eastAsia="zh-CN"/>
        </w:rPr>
        <w:t>JOB SCOPE</w:t>
      </w:r>
      <w:r w:rsidR="0081336E">
        <w:rPr>
          <w:sz w:val="24"/>
          <w:lang w:eastAsia="zh-CN"/>
        </w:rPr>
        <w:t xml:space="preserve">      </w:t>
      </w:r>
    </w:p>
    <w:p w:rsidR="00F65555" w:rsidRDefault="00CD7D83" w:rsidP="00C417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deploy lorry loader at designated unloading area</w:t>
      </w:r>
    </w:p>
    <w:p w:rsidR="00CD7D83" w:rsidRDefault="00CD7D83" w:rsidP="00C4175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loader to hoist down forklift </w:t>
      </w:r>
    </w:p>
    <w:p w:rsidR="00684C71" w:rsidRPr="00CD7D83" w:rsidRDefault="00F65555" w:rsidP="00CD7D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D7D83">
        <w:rPr>
          <w:sz w:val="24"/>
          <w:lang w:eastAsia="zh-CN"/>
        </w:rPr>
        <w:t xml:space="preserve">Using forklift </w:t>
      </w:r>
      <w:r w:rsidR="00C744A4" w:rsidRPr="00CD7D83">
        <w:rPr>
          <w:sz w:val="24"/>
          <w:lang w:eastAsia="zh-CN"/>
        </w:rPr>
        <w:t>to fork down machine from lorry chassis</w:t>
      </w:r>
    </w:p>
    <w:p w:rsidR="00CD7D83" w:rsidRDefault="00586574" w:rsidP="00CD7D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to</w:t>
      </w:r>
      <w:r w:rsidR="00CD7D83">
        <w:rPr>
          <w:sz w:val="24"/>
          <w:lang w:eastAsia="zh-CN"/>
        </w:rPr>
        <w:t xml:space="preserve"> main door entrance</w:t>
      </w:r>
    </w:p>
    <w:p w:rsidR="00586574" w:rsidRPr="00CD7D83" w:rsidRDefault="00586574" w:rsidP="00CD7D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wooden block</w:t>
      </w:r>
    </w:p>
    <w:p w:rsidR="00310929" w:rsidRPr="00C744A4" w:rsidRDefault="00CD7D83" w:rsidP="00C744A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pallet truck under </w:t>
      </w:r>
      <w:r w:rsidR="00C744A4">
        <w:rPr>
          <w:sz w:val="24"/>
          <w:lang w:eastAsia="zh-CN"/>
        </w:rPr>
        <w:t>machine base</w:t>
      </w:r>
    </w:p>
    <w:p w:rsidR="00CD7D83" w:rsidRDefault="00D03E7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and </w:t>
      </w:r>
      <w:r w:rsidR="00CD7D83">
        <w:rPr>
          <w:sz w:val="24"/>
          <w:lang w:eastAsia="zh-CN"/>
        </w:rPr>
        <w:t xml:space="preserve">transport machine into production area </w:t>
      </w:r>
    </w:p>
    <w:p w:rsidR="00684C71" w:rsidRDefault="00CD7D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>
        <w:rPr>
          <w:sz w:val="24"/>
          <w:lang w:eastAsia="zh-CN"/>
        </w:rPr>
        <w:t>signated location</w:t>
      </w:r>
    </w:p>
    <w:p w:rsidR="00CD7D83" w:rsidRDefault="00CD7D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pallet truck and insert levelling pad under machine bed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CD7D83">
        <w:rPr>
          <w:sz w:val="24"/>
          <w:lang w:eastAsia="zh-CN"/>
        </w:rPr>
        <w:t>, all debris</w:t>
      </w:r>
      <w:r w:rsidR="00A64537">
        <w:rPr>
          <w:sz w:val="24"/>
          <w:lang w:eastAsia="zh-CN"/>
        </w:rPr>
        <w:t xml:space="preserve">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D03E74" w:rsidP="00D03E74">
      <w:pPr>
        <w:ind w:left="720"/>
        <w:rPr>
          <w:sz w:val="24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97331" w:rsidRDefault="00197331">
      <w:r>
        <w:separator/>
      </w:r>
    </w:p>
  </w:endnote>
  <w:endnote w:type="continuationSeparator" w:id="0">
    <w:p w:rsidR="00197331" w:rsidRDefault="001973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D218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D218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97331" w:rsidRDefault="00197331">
      <w:r>
        <w:separator/>
      </w:r>
    </w:p>
  </w:footnote>
  <w:footnote w:type="continuationSeparator" w:id="0">
    <w:p w:rsidR="00197331" w:rsidRDefault="0019733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19733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CD7D83">
    <w:pPr>
      <w:pStyle w:val="Header"/>
      <w:jc w:val="center"/>
    </w:pPr>
    <w:r>
      <w:t>Tel</w:t>
    </w:r>
    <w:r w:rsidR="0081336E">
      <w:t xml:space="preserve">: </w:t>
    </w:r>
    <w:r w:rsidR="001F2B4E">
      <w:t>6</w:t>
    </w:r>
    <w:r w:rsidR="0081336E">
      <w:t xml:space="preserve">2824175, </w:t>
    </w:r>
    <w:r w:rsidR="001F2B4E">
      <w:t>6</w:t>
    </w:r>
    <w:r w:rsidR="0081336E">
      <w:t xml:space="preserve">2828203, </w:t>
    </w:r>
    <w:r w:rsidR="001F2B4E">
      <w:t>6</w:t>
    </w:r>
    <w:r>
      <w:t>2826020, Fax</w:t>
    </w:r>
    <w:r w:rsidR="0081336E">
      <w:t xml:space="preserve">: </w:t>
    </w:r>
    <w:r w:rsidR="001F2B4E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197331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CD7D83">
    <w:pPr>
      <w:pStyle w:val="Header"/>
      <w:jc w:val="center"/>
      <w:rPr>
        <w:sz w:val="22"/>
      </w:rPr>
    </w:pPr>
    <w:r>
      <w:rPr>
        <w:sz w:val="22"/>
      </w:rPr>
      <w:t>e-mail</w:t>
    </w:r>
    <w:r w:rsidR="001F2B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C4BD5"/>
    <w:rsid w:val="000D03FD"/>
    <w:rsid w:val="00197331"/>
    <w:rsid w:val="001C645A"/>
    <w:rsid w:val="001D218F"/>
    <w:rsid w:val="001F2B4E"/>
    <w:rsid w:val="00205704"/>
    <w:rsid w:val="0025074A"/>
    <w:rsid w:val="002B0BEC"/>
    <w:rsid w:val="00310929"/>
    <w:rsid w:val="0038762F"/>
    <w:rsid w:val="003B7ED4"/>
    <w:rsid w:val="00494A64"/>
    <w:rsid w:val="004D6C28"/>
    <w:rsid w:val="005129F3"/>
    <w:rsid w:val="00586574"/>
    <w:rsid w:val="006700D2"/>
    <w:rsid w:val="00684C71"/>
    <w:rsid w:val="006B6525"/>
    <w:rsid w:val="00707B09"/>
    <w:rsid w:val="00784B51"/>
    <w:rsid w:val="007E7225"/>
    <w:rsid w:val="00805829"/>
    <w:rsid w:val="0081336E"/>
    <w:rsid w:val="00872D61"/>
    <w:rsid w:val="009B42B4"/>
    <w:rsid w:val="009E6235"/>
    <w:rsid w:val="00A64537"/>
    <w:rsid w:val="00BC5999"/>
    <w:rsid w:val="00C03437"/>
    <w:rsid w:val="00C41758"/>
    <w:rsid w:val="00C744A4"/>
    <w:rsid w:val="00CA3A7D"/>
    <w:rsid w:val="00CD7D83"/>
    <w:rsid w:val="00D03E74"/>
    <w:rsid w:val="00D5255C"/>
    <w:rsid w:val="00DC1B5D"/>
    <w:rsid w:val="00DD2E15"/>
    <w:rsid w:val="00DE0664"/>
    <w:rsid w:val="00E26D66"/>
    <w:rsid w:val="00E86AD9"/>
    <w:rsid w:val="00E9120A"/>
    <w:rsid w:val="00EC29CB"/>
    <w:rsid w:val="00F058FF"/>
    <w:rsid w:val="00F60267"/>
    <w:rsid w:val="00F65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13</TotalTime>
  <Pages>2</Pages>
  <Words>328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2195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9</cp:revision>
  <cp:lastPrinted>2019-09-10T03:20:00Z</cp:lastPrinted>
  <dcterms:created xsi:type="dcterms:W3CDTF">2019-09-10T02:31:00Z</dcterms:created>
  <dcterms:modified xsi:type="dcterms:W3CDTF">2019-09-17T09:32:00Z</dcterms:modified>
</cp:coreProperties>
</file>