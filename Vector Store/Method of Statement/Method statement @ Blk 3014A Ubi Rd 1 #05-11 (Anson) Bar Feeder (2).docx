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B6427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B5530FD" w14:textId="77777777" w:rsidR="00EB108E" w:rsidRDefault="00EB108E">
      <w:pPr>
        <w:rPr>
          <w:sz w:val="24"/>
        </w:rPr>
      </w:pPr>
    </w:p>
    <w:p w14:paraId="61A0D665" w14:textId="0CB6C94C"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F2BAA">
        <w:rPr>
          <w:sz w:val="24"/>
        </w:rPr>
        <w:t>15</w:t>
      </w:r>
      <w:r w:rsidR="002F2BAA" w:rsidRPr="002F2BAA">
        <w:rPr>
          <w:sz w:val="24"/>
          <w:vertAlign w:val="superscript"/>
        </w:rPr>
        <w:t>th</w:t>
      </w:r>
      <w:r w:rsidR="002F2BAA">
        <w:rPr>
          <w:sz w:val="24"/>
        </w:rPr>
        <w:t xml:space="preserve"> Dec</w:t>
      </w:r>
      <w:r w:rsidR="00D6250E">
        <w:rPr>
          <w:sz w:val="24"/>
          <w:lang w:eastAsia="zh-CN"/>
        </w:rPr>
        <w:t xml:space="preserve"> 2025</w:t>
      </w:r>
    </w:p>
    <w:p w14:paraId="724DCFB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E27407B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2DC9EDCC" w14:textId="77777777" w:rsidR="00EB38FD" w:rsidRDefault="00177436" w:rsidP="00EB3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B38FD">
        <w:rPr>
          <w:rFonts w:hint="eastAsia"/>
          <w:sz w:val="24"/>
          <w:lang w:eastAsia="zh-CN"/>
        </w:rPr>
        <w:t xml:space="preserve">To </w:t>
      </w:r>
      <w:r w:rsidR="00EB38FD">
        <w:rPr>
          <w:sz w:val="24"/>
          <w:lang w:eastAsia="zh-CN"/>
        </w:rPr>
        <w:t>hoist up 1 unit Bar Feeder to 5</w:t>
      </w:r>
      <w:r w:rsidR="00EB38FD" w:rsidRPr="002C5106">
        <w:rPr>
          <w:sz w:val="24"/>
          <w:vertAlign w:val="superscript"/>
          <w:lang w:eastAsia="zh-CN"/>
        </w:rPr>
        <w:t>th</w:t>
      </w:r>
      <w:r w:rsidR="00EB38FD">
        <w:rPr>
          <w:sz w:val="24"/>
          <w:lang w:eastAsia="zh-CN"/>
        </w:rPr>
        <w:t xml:space="preserve"> floor through swing gate opening by using lorry loader</w:t>
      </w:r>
    </w:p>
    <w:p w14:paraId="36B481BA" w14:textId="77777777" w:rsidR="00EB38FD" w:rsidRDefault="00EB38FD" w:rsidP="00EB3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 unit machine at loading bay, shift and position to 5</w:t>
      </w:r>
      <w:r w:rsidRPr="0017743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14:paraId="1A5874C5" w14:textId="79053BB1" w:rsidR="00EB38FD" w:rsidRDefault="00EB38FD" w:rsidP="004815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115CBA3" w14:textId="6573C1CB"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21BBC960" w14:textId="3B6B4177" w:rsidR="00EB38FD" w:rsidRDefault="0048151B" w:rsidP="00EB38F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hoisting</w:t>
      </w:r>
    </w:p>
    <w:p w14:paraId="0B84089E" w14:textId="77777777" w:rsidR="00EB108E" w:rsidRDefault="00EB108E" w:rsidP="00EB38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Bar Feeder</w:t>
      </w:r>
    </w:p>
    <w:p w14:paraId="3C2939EC" w14:textId="30641B9C" w:rsidR="00EB38FD" w:rsidRDefault="00EB38FD" w:rsidP="00EB38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3515 x 4585 x 1268 mm </w:t>
      </w:r>
    </w:p>
    <w:p w14:paraId="5EA15963" w14:textId="77777777" w:rsidR="002F2BAA" w:rsidRDefault="00EB38FD" w:rsidP="00EB38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400 kg</w:t>
      </w:r>
    </w:p>
    <w:p w14:paraId="6521C747" w14:textId="77777777" w:rsidR="002F2BAA" w:rsidRDefault="002F2BAA" w:rsidP="00EB38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86D16E4" w14:textId="77777777" w:rsidR="002F2BAA" w:rsidRDefault="002F2BAA" w:rsidP="00EB38F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cargo lift</w:t>
      </w:r>
    </w:p>
    <w:p w14:paraId="4B8C1B42" w14:textId="77777777" w:rsidR="002F2BAA" w:rsidRDefault="002F2BAA" w:rsidP="00EB38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BO126 VR machine</w:t>
      </w:r>
    </w:p>
    <w:p w14:paraId="607C17B9" w14:textId="3E1A3277" w:rsidR="00EB38FD" w:rsidRPr="0048151B" w:rsidRDefault="002F2BAA" w:rsidP="00EB38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 000 kg </w:t>
      </w:r>
      <w:r w:rsidR="00EB38FD">
        <w:rPr>
          <w:sz w:val="24"/>
          <w:szCs w:val="24"/>
          <w:lang w:eastAsia="zh-CN"/>
        </w:rPr>
        <w:t xml:space="preserve"> </w:t>
      </w:r>
    </w:p>
    <w:p w14:paraId="5BEBB0FE" w14:textId="77777777" w:rsidR="00EB38FD" w:rsidRDefault="00EB38F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5B5E08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D742F27" w14:textId="6EBE3EA3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D6250E">
        <w:rPr>
          <w:sz w:val="24"/>
          <w:lang w:eastAsia="zh-CN"/>
        </w:rPr>
        <w:t>ed</w:t>
      </w:r>
    </w:p>
    <w:p w14:paraId="1D41D246" w14:textId="1375F06C" w:rsidR="00EE527F" w:rsidRDefault="00D625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14:paraId="012C7883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7DE7837" w14:textId="77777777" w:rsidR="00EB108E" w:rsidRDefault="00EB108E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0AC91889" w14:textId="29450506" w:rsidR="00EE527F" w:rsidRDefault="00EB108E">
      <w:pPr>
        <w:rPr>
          <w:sz w:val="24"/>
          <w:lang w:eastAsia="zh-CN"/>
        </w:rPr>
      </w:pPr>
      <w:r>
        <w:rPr>
          <w:sz w:val="24"/>
          <w:lang w:eastAsia="zh-CN"/>
        </w:rPr>
        <w:t>15/02/26 – 15/03/26</w:t>
      </w:r>
    </w:p>
    <w:p w14:paraId="5FBEE725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39B64E72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1EC3F09" w14:textId="57FB007E" w:rsidR="00BD3C0C" w:rsidRPr="00BD3C0C" w:rsidRDefault="002F2B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14:paraId="7F3B0B04" w14:textId="77777777"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2294F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4BA5D31" w14:textId="41D26A40" w:rsidR="0042603E" w:rsidRDefault="00E47B96" w:rsidP="008254AB">
      <w:pPr>
        <w:pStyle w:val="Heading4"/>
      </w:pPr>
      <w:r>
        <w:t>B</w:t>
      </w:r>
      <w:r w:rsidR="00177436">
        <w:t>lk 3014A Ubi Rd 1 #05-1</w:t>
      </w:r>
      <w:r w:rsidR="00D6250E">
        <w:t>0</w:t>
      </w:r>
    </w:p>
    <w:p w14:paraId="1C95EBE2" w14:textId="77777777" w:rsidR="00840DC8" w:rsidRPr="00840DC8" w:rsidRDefault="00D52D45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Anson Industries Technologies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14:paraId="3E86F0BA" w14:textId="77777777" w:rsidR="00EE527F" w:rsidRDefault="00EE527F">
      <w:pPr>
        <w:rPr>
          <w:lang w:eastAsia="zh-CN"/>
        </w:rPr>
      </w:pPr>
    </w:p>
    <w:p w14:paraId="59CDEF2D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B582EE6" w14:textId="1A4A8317" w:rsidR="0017743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77436">
        <w:rPr>
          <w:sz w:val="24"/>
          <w:lang w:eastAsia="zh-CN"/>
        </w:rPr>
        <w:t xml:space="preserve"> loader</w:t>
      </w:r>
    </w:p>
    <w:p w14:paraId="23BB2ED1" w14:textId="5A5D0117" w:rsidR="00141959" w:rsidRDefault="001774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14:paraId="0259E3D6" w14:textId="77777777" w:rsidR="00177436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4D864702" w14:textId="77777777" w:rsidR="00EE527F" w:rsidRDefault="001774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14:paraId="5C12D41A" w14:textId="4616E57B"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595FBE3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366064EC" w14:textId="77777777" w:rsidR="0048151B" w:rsidRDefault="00EE527F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680C9757" w14:textId="77777777" w:rsidR="002F2BAA" w:rsidRDefault="002F2BAA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682C63C" w14:textId="0E0EC79D" w:rsidR="00EE527F" w:rsidRPr="0048151B" w:rsidRDefault="009E678E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1FBE73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9E678E">
        <w:rPr>
          <w:sz w:val="24"/>
          <w:lang w:eastAsia="zh-CN"/>
        </w:rPr>
        <w:t>derstorms and lightning weather</w:t>
      </w:r>
    </w:p>
    <w:p w14:paraId="77E195F2" w14:textId="77777777"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4425FE0" w14:textId="77777777" w:rsidR="00177436" w:rsidRDefault="00177436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164CAB3" w14:textId="77777777"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2C102F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319B20E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7495A91" w14:textId="77777777"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C70045" w14:textId="4B5483E5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22623268" w14:textId="77777777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2C34835E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75A080D7" w14:textId="77777777"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14:paraId="297BB430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9BC677D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1BDAD5EB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4B93FB8E" w14:textId="2F7197A1" w:rsidR="0048151B" w:rsidRDefault="0048151B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                     </w:t>
      </w:r>
    </w:p>
    <w:p w14:paraId="354D51FE" w14:textId="4AB3EA93" w:rsidR="00177436" w:rsidRDefault="00D6250E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EF62AA" w:rsidRPr="00BD3C0C">
        <w:rPr>
          <w:sz w:val="24"/>
          <w:lang w:eastAsia="zh-CN"/>
        </w:rPr>
        <w:t>nsert webbing sling</w:t>
      </w:r>
      <w:r w:rsidR="00177436">
        <w:rPr>
          <w:sz w:val="24"/>
          <w:lang w:eastAsia="zh-CN"/>
        </w:rPr>
        <w:t xml:space="preserve"> to </w:t>
      </w:r>
      <w:r w:rsidR="0048151B">
        <w:rPr>
          <w:sz w:val="24"/>
          <w:lang w:eastAsia="zh-CN"/>
        </w:rPr>
        <w:t xml:space="preserve">lorry </w:t>
      </w:r>
      <w:r w:rsidR="00177436">
        <w:rPr>
          <w:sz w:val="24"/>
          <w:lang w:eastAsia="zh-CN"/>
        </w:rPr>
        <w:t>crane hook</w:t>
      </w:r>
    </w:p>
    <w:p w14:paraId="724F4AE5" w14:textId="77777777" w:rsidR="00EF62AA" w:rsidRPr="00BD3C0C" w:rsidRDefault="00177436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B6533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B6533">
        <w:rPr>
          <w:sz w:val="24"/>
          <w:lang w:eastAsia="zh-CN"/>
        </w:rPr>
        <w:t>onto Bar Feeder rigging</w:t>
      </w:r>
      <w:r w:rsidR="00EF62AA"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14:paraId="66F93A49" w14:textId="77777777"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2C5106">
        <w:rPr>
          <w:sz w:val="24"/>
          <w:lang w:eastAsia="zh-CN"/>
        </w:rPr>
        <w:t>to 5</w:t>
      </w:r>
      <w:r w:rsidR="002C5106" w:rsidRPr="002C510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14:paraId="023DEF8B" w14:textId="77777777" w:rsidR="00EE527F" w:rsidRDefault="00177436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to the ground </w:t>
      </w:r>
    </w:p>
    <w:p w14:paraId="1D1B65FD" w14:textId="77777777"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5B6533">
        <w:rPr>
          <w:sz w:val="24"/>
          <w:lang w:eastAsia="zh-CN"/>
        </w:rPr>
        <w:t>on</w:t>
      </w:r>
      <w:r>
        <w:rPr>
          <w:sz w:val="24"/>
          <w:lang w:eastAsia="zh-CN"/>
        </w:rPr>
        <w:t>to Bar Feeder stand</w:t>
      </w:r>
    </w:p>
    <w:p w14:paraId="3F24611F" w14:textId="77777777"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14:paraId="71AEB44E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56481091" w14:textId="58D7E175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  <w:r w:rsidR="0048151B">
        <w:rPr>
          <w:sz w:val="24"/>
          <w:lang w:eastAsia="zh-CN"/>
        </w:rPr>
        <w:t xml:space="preserve">   </w:t>
      </w:r>
    </w:p>
    <w:p w14:paraId="25B06AD0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BFE62C2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691FAB54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EFCA348" w14:textId="0176B618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6250E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3D110555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5106513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C7EF30" w14:textId="77777777" w:rsidR="00145607" w:rsidRDefault="00145607">
      <w:r>
        <w:separator/>
      </w:r>
    </w:p>
  </w:endnote>
  <w:endnote w:type="continuationSeparator" w:id="0">
    <w:p w14:paraId="31243352" w14:textId="77777777" w:rsidR="00145607" w:rsidRDefault="00145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653764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F3A6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F3A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8C31E9" w14:textId="77777777" w:rsidR="00145607" w:rsidRDefault="00145607">
      <w:r>
        <w:separator/>
      </w:r>
    </w:p>
  </w:footnote>
  <w:footnote w:type="continuationSeparator" w:id="0">
    <w:p w14:paraId="7567BD90" w14:textId="77777777" w:rsidR="00145607" w:rsidRDefault="00145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768C1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17AB95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2E6A89C2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833AE0E" w14:textId="61BD5BD4" w:rsidR="00EE527F" w:rsidRDefault="00D6250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r>
      <w:t xml:space="preserve">Kranj Green, </w:t>
    </w:r>
    <w:r w:rsidR="00EE527F">
      <w:t xml:space="preserve">Singapore </w:t>
    </w:r>
    <w:r>
      <w:t>739571</w:t>
    </w:r>
  </w:p>
  <w:p w14:paraId="01A937BA" w14:textId="31687696"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</w:t>
    </w:r>
  </w:p>
  <w:p w14:paraId="53CB9444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03C94C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04E50AF" w14:textId="77777777"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231715">
    <w:abstractNumId w:val="2"/>
  </w:num>
  <w:num w:numId="2" w16cid:durableId="448279276">
    <w:abstractNumId w:val="4"/>
  </w:num>
  <w:num w:numId="3" w16cid:durableId="1430807474">
    <w:abstractNumId w:val="0"/>
  </w:num>
  <w:num w:numId="4" w16cid:durableId="2047752452">
    <w:abstractNumId w:val="9"/>
  </w:num>
  <w:num w:numId="5" w16cid:durableId="169295745">
    <w:abstractNumId w:val="5"/>
  </w:num>
  <w:num w:numId="6" w16cid:durableId="933246381">
    <w:abstractNumId w:val="6"/>
  </w:num>
  <w:num w:numId="7" w16cid:durableId="179590978">
    <w:abstractNumId w:val="3"/>
  </w:num>
  <w:num w:numId="8" w16cid:durableId="1653438137">
    <w:abstractNumId w:val="7"/>
  </w:num>
  <w:num w:numId="9" w16cid:durableId="1991445281">
    <w:abstractNumId w:val="1"/>
  </w:num>
  <w:num w:numId="10" w16cid:durableId="1119297666">
    <w:abstractNumId w:val="8"/>
  </w:num>
  <w:num w:numId="11" w16cid:durableId="12094204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53289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077CE"/>
    <w:rsid w:val="000128D4"/>
    <w:rsid w:val="00063D68"/>
    <w:rsid w:val="00081630"/>
    <w:rsid w:val="000B1776"/>
    <w:rsid w:val="000F12E7"/>
    <w:rsid w:val="00103580"/>
    <w:rsid w:val="00141959"/>
    <w:rsid w:val="00145607"/>
    <w:rsid w:val="00177436"/>
    <w:rsid w:val="001B2688"/>
    <w:rsid w:val="001D236B"/>
    <w:rsid w:val="00251834"/>
    <w:rsid w:val="00255E64"/>
    <w:rsid w:val="002C5106"/>
    <w:rsid w:val="002D1F09"/>
    <w:rsid w:val="002F2BAA"/>
    <w:rsid w:val="00300D93"/>
    <w:rsid w:val="00300E30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7640C"/>
    <w:rsid w:val="0048151B"/>
    <w:rsid w:val="004D3589"/>
    <w:rsid w:val="004E2C2F"/>
    <w:rsid w:val="004F6A44"/>
    <w:rsid w:val="00512C3F"/>
    <w:rsid w:val="00552A68"/>
    <w:rsid w:val="005B6533"/>
    <w:rsid w:val="00605CE3"/>
    <w:rsid w:val="0065661F"/>
    <w:rsid w:val="00683482"/>
    <w:rsid w:val="00691F2F"/>
    <w:rsid w:val="006A0465"/>
    <w:rsid w:val="006C66D8"/>
    <w:rsid w:val="007208CE"/>
    <w:rsid w:val="007250C7"/>
    <w:rsid w:val="007B3F22"/>
    <w:rsid w:val="008254AB"/>
    <w:rsid w:val="00840DC8"/>
    <w:rsid w:val="00880CD7"/>
    <w:rsid w:val="00884C68"/>
    <w:rsid w:val="00894A9E"/>
    <w:rsid w:val="008D1D28"/>
    <w:rsid w:val="008F3CE7"/>
    <w:rsid w:val="00900916"/>
    <w:rsid w:val="00917B6D"/>
    <w:rsid w:val="00960CE8"/>
    <w:rsid w:val="00997640"/>
    <w:rsid w:val="009C51A6"/>
    <w:rsid w:val="009E678E"/>
    <w:rsid w:val="00A26699"/>
    <w:rsid w:val="00A303EC"/>
    <w:rsid w:val="00A4217E"/>
    <w:rsid w:val="00A55562"/>
    <w:rsid w:val="00A558F1"/>
    <w:rsid w:val="00AA5E43"/>
    <w:rsid w:val="00AD13C8"/>
    <w:rsid w:val="00AD5DD6"/>
    <w:rsid w:val="00AE6710"/>
    <w:rsid w:val="00AF3A62"/>
    <w:rsid w:val="00B24742"/>
    <w:rsid w:val="00B5131F"/>
    <w:rsid w:val="00B535E6"/>
    <w:rsid w:val="00B70C15"/>
    <w:rsid w:val="00BD3C0C"/>
    <w:rsid w:val="00C05257"/>
    <w:rsid w:val="00C35759"/>
    <w:rsid w:val="00C40F26"/>
    <w:rsid w:val="00C76ABF"/>
    <w:rsid w:val="00C91B06"/>
    <w:rsid w:val="00CA3063"/>
    <w:rsid w:val="00CC772F"/>
    <w:rsid w:val="00CD431A"/>
    <w:rsid w:val="00CF7395"/>
    <w:rsid w:val="00D10D34"/>
    <w:rsid w:val="00D445B3"/>
    <w:rsid w:val="00D52D45"/>
    <w:rsid w:val="00D6250E"/>
    <w:rsid w:val="00DC4505"/>
    <w:rsid w:val="00DD2574"/>
    <w:rsid w:val="00E0268F"/>
    <w:rsid w:val="00E12D5A"/>
    <w:rsid w:val="00E47B96"/>
    <w:rsid w:val="00EA1691"/>
    <w:rsid w:val="00EB108E"/>
    <w:rsid w:val="00EB38FD"/>
    <w:rsid w:val="00EB5E8A"/>
    <w:rsid w:val="00EE527F"/>
    <w:rsid w:val="00EF62AA"/>
    <w:rsid w:val="00F2519B"/>
    <w:rsid w:val="00F37194"/>
    <w:rsid w:val="00F373F1"/>
    <w:rsid w:val="00F42C14"/>
    <w:rsid w:val="00F57A6C"/>
    <w:rsid w:val="00F7633A"/>
    <w:rsid w:val="00F9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8BEFE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CB7EF-40AD-4ABD-B4F0-68B181204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32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16</cp:revision>
  <cp:lastPrinted>2025-12-15T00:55:00Z</cp:lastPrinted>
  <dcterms:created xsi:type="dcterms:W3CDTF">2023-11-16T23:46:00Z</dcterms:created>
  <dcterms:modified xsi:type="dcterms:W3CDTF">2025-12-15T00:55:00Z</dcterms:modified>
</cp:coreProperties>
</file>