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D737C" w:rsidRDefault="00FD737C">
      <w:pPr>
        <w:rPr>
          <w:sz w:val="24"/>
        </w:rPr>
      </w:pPr>
    </w:p>
    <w:p w:rsidR="006467DA" w:rsidRDefault="00FD737C">
      <w:pPr>
        <w:rPr>
          <w:sz w:val="24"/>
          <w:lang w:eastAsia="zh-CN"/>
        </w:rPr>
      </w:pPr>
      <w:r>
        <w:rPr>
          <w:sz w:val="24"/>
        </w:rPr>
        <w:t>Date: 28</w:t>
      </w:r>
      <w:r w:rsidRPr="00FD737C">
        <w:rPr>
          <w:sz w:val="24"/>
          <w:vertAlign w:val="superscript"/>
        </w:rPr>
        <w:t>th</w:t>
      </w:r>
      <w:r>
        <w:rPr>
          <w:sz w:val="24"/>
        </w:rPr>
        <w:t xml:space="preserve"> Oct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494D36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 w:rsidR="00186731"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 from production room to</w:t>
      </w:r>
      <w:r w:rsidR="00FD737C">
        <w:rPr>
          <w:sz w:val="24"/>
          <w:lang w:eastAsia="zh-CN"/>
        </w:rPr>
        <w:t xml:space="preserve"> loading area, hoist</w:t>
      </w:r>
      <w:r w:rsidR="00703C2A">
        <w:rPr>
          <w:sz w:val="24"/>
          <w:lang w:eastAsia="zh-CN"/>
        </w:rPr>
        <w:t xml:space="preserve"> and lay down machine, l</w:t>
      </w:r>
      <w:r w:rsidR="00CD4C97">
        <w:rPr>
          <w:sz w:val="24"/>
          <w:lang w:eastAsia="zh-CN"/>
        </w:rPr>
        <w:t>oad onto low bed</w:t>
      </w:r>
      <w:r w:rsidR="00DC2DDB">
        <w:rPr>
          <w:sz w:val="24"/>
          <w:lang w:eastAsia="zh-CN"/>
        </w:rPr>
        <w:t xml:space="preserve"> an</w:t>
      </w:r>
      <w:r w:rsidR="00FD737C">
        <w:rPr>
          <w:sz w:val="24"/>
          <w:lang w:eastAsia="zh-CN"/>
        </w:rPr>
        <w:t>d deliver to Kng Seng</w:t>
      </w:r>
      <w:r>
        <w:rPr>
          <w:sz w:val="24"/>
          <w:lang w:eastAsia="zh-CN"/>
        </w:rPr>
        <w:t xml:space="preserve"> warehouse </w:t>
      </w:r>
      <w:r w:rsidR="00DC2DDB">
        <w:rPr>
          <w:sz w:val="24"/>
          <w:lang w:eastAsia="zh-CN"/>
        </w:rPr>
        <w:t xml:space="preserve">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FD737C">
        <w:rPr>
          <w:bCs/>
          <w:sz w:val="24"/>
          <w:szCs w:val="24"/>
          <w:lang w:eastAsia="zh-CN"/>
        </w:rPr>
        <w:t>Chin Fong 160ton Double Crank</w:t>
      </w:r>
      <w:r w:rsidR="00462ADF">
        <w:rPr>
          <w:bCs/>
          <w:sz w:val="24"/>
          <w:szCs w:val="24"/>
          <w:lang w:eastAsia="zh-CN"/>
        </w:rPr>
        <w:t xml:space="preserve"> </w:t>
      </w:r>
      <w:r w:rsidR="00FD737C">
        <w:rPr>
          <w:bCs/>
          <w:sz w:val="24"/>
          <w:szCs w:val="24"/>
          <w:lang w:eastAsia="zh-CN"/>
        </w:rPr>
        <w:t>Press</w:t>
      </w:r>
    </w:p>
    <w:p w:rsidR="00462ADF" w:rsidRDefault="00FD73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21</w:t>
      </w:r>
      <w:r w:rsidR="00B5503E">
        <w:rPr>
          <w:bCs/>
          <w:sz w:val="24"/>
          <w:szCs w:val="24"/>
          <w:lang w:eastAsia="zh-CN"/>
        </w:rPr>
        <w:t>, 0</w:t>
      </w:r>
      <w:r w:rsidR="00791E72">
        <w:rPr>
          <w:bCs/>
          <w:sz w:val="24"/>
          <w:szCs w:val="24"/>
          <w:lang w:eastAsia="zh-CN"/>
        </w:rPr>
        <w:t>00</w:t>
      </w:r>
      <w:r w:rsidR="00186731">
        <w:rPr>
          <w:bCs/>
          <w:sz w:val="24"/>
          <w:szCs w:val="24"/>
          <w:lang w:eastAsia="zh-CN"/>
        </w:rPr>
        <w:t xml:space="preserve"> kg </w:t>
      </w:r>
      <w:r w:rsidR="00B5503E">
        <w:rPr>
          <w:bCs/>
          <w:sz w:val="24"/>
          <w:szCs w:val="24"/>
          <w:lang w:eastAsia="zh-CN"/>
        </w:rPr>
        <w:t xml:space="preserve">  </w:t>
      </w:r>
    </w:p>
    <w:p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D737C">
      <w:pPr>
        <w:rPr>
          <w:sz w:val="24"/>
          <w:lang w:eastAsia="zh-CN"/>
        </w:rPr>
      </w:pPr>
      <w:r>
        <w:rPr>
          <w:sz w:val="24"/>
          <w:lang w:eastAsia="zh-CN"/>
        </w:rPr>
        <w:t>29/10/24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FD737C" w:rsidP="00A810F9">
      <w:pPr>
        <w:pStyle w:val="Heading4"/>
      </w:pPr>
      <w:r>
        <w:t>33 Gul Lane</w:t>
      </w:r>
    </w:p>
    <w:p w:rsidR="000F4B87" w:rsidRPr="000F4B87" w:rsidRDefault="00FD737C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Bauman Spring Company</w:t>
      </w:r>
      <w:r w:rsidR="00841DC0">
        <w:rPr>
          <w:sz w:val="24"/>
          <w:szCs w:val="24"/>
          <w:lang w:eastAsia="zh-CN"/>
        </w:rPr>
        <w:t xml:space="preserve"> (S) Pte Ltd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94D36" w:rsidRDefault="00FD737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</w:t>
      </w:r>
      <w:r w:rsidR="00494D36">
        <w:rPr>
          <w:bCs/>
          <w:sz w:val="24"/>
          <w:lang w:eastAsia="zh-CN"/>
        </w:rPr>
        <w:t>0ton mobile crane</w:t>
      </w:r>
    </w:p>
    <w:p w:rsidR="00FD737C" w:rsidRDefault="00FD737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633 lorry crane</w:t>
      </w:r>
    </w:p>
    <w:p w:rsidR="001059A6" w:rsidRPr="00B01373" w:rsidRDefault="00791E7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bed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5503E">
        <w:rPr>
          <w:sz w:val="24"/>
          <w:lang w:eastAsia="zh-CN"/>
        </w:rPr>
        <w:t xml:space="preserve"> sling/s</w:t>
      </w:r>
      <w:r w:rsidR="00186731">
        <w:rPr>
          <w:sz w:val="24"/>
          <w:lang w:eastAsia="zh-CN"/>
        </w:rPr>
        <w:t xml:space="preserve">hackle </w:t>
      </w:r>
    </w:p>
    <w:p w:rsidR="00462ADF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494D36" w:rsidRDefault="00494D3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462AD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B5503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Default="004924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4924DB" w:rsidRDefault="004924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helmet</w:t>
      </w:r>
    </w:p>
    <w:p w:rsidR="004924DB" w:rsidRPr="004924DB" w:rsidRDefault="004924D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4924DB">
        <w:rPr>
          <w:sz w:val="24"/>
          <w:lang w:eastAsia="zh-CN"/>
        </w:rPr>
        <w:t xml:space="preserve">                               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4924DB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</w:t>
      </w:r>
      <w:r>
        <w:t>:</w:t>
      </w:r>
    </w:p>
    <w:p w:rsidR="004924DB" w:rsidRDefault="004924DB">
      <w:pPr>
        <w:pStyle w:val="BodyText2"/>
      </w:pPr>
      <w:r>
        <w:t>a. Lifting Supervisor</w:t>
      </w:r>
    </w:p>
    <w:p w:rsidR="004924DB" w:rsidRDefault="004924DB">
      <w:pPr>
        <w:pStyle w:val="BodyText2"/>
      </w:pPr>
      <w:r>
        <w:t>b. Mobile Crane Operator</w:t>
      </w:r>
    </w:p>
    <w:p w:rsidR="004924DB" w:rsidRDefault="004924DB">
      <w:pPr>
        <w:pStyle w:val="BodyText2"/>
      </w:pPr>
      <w:r>
        <w:t>c. Lorry Crane Operator</w:t>
      </w:r>
    </w:p>
    <w:p w:rsidR="004924DB" w:rsidRDefault="004924DB">
      <w:pPr>
        <w:pStyle w:val="BodyText2"/>
      </w:pPr>
      <w:r>
        <w:t>d. Signalman</w:t>
      </w:r>
    </w:p>
    <w:p w:rsidR="004924DB" w:rsidRDefault="004924DB">
      <w:pPr>
        <w:pStyle w:val="BodyText2"/>
      </w:pPr>
      <w:r>
        <w:t>e. Riggerman</w:t>
      </w:r>
    </w:p>
    <w:p w:rsidR="004924DB" w:rsidRDefault="004924DB">
      <w:pPr>
        <w:pStyle w:val="BodyText2"/>
      </w:pPr>
      <w:r>
        <w:t>f. Skill Mover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41DC0">
        <w:rPr>
          <w:sz w:val="24"/>
          <w:lang w:eastAsia="zh-CN"/>
        </w:rPr>
        <w:t>from production area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841DC0">
        <w:rPr>
          <w:sz w:val="24"/>
          <w:lang w:eastAsia="zh-CN"/>
        </w:rPr>
        <w:t xml:space="preserve"> to loading bay</w:t>
      </w:r>
    </w:p>
    <w:p w:rsidR="004924DB" w:rsidRDefault="004924D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4DB">
        <w:rPr>
          <w:sz w:val="24"/>
          <w:lang w:eastAsia="zh-CN"/>
        </w:rPr>
        <w:t>Rigger to a</w:t>
      </w:r>
      <w:r w:rsidR="001059A6" w:rsidRPr="004924DB">
        <w:rPr>
          <w:sz w:val="24"/>
          <w:lang w:eastAsia="zh-CN"/>
        </w:rPr>
        <w:t xml:space="preserve">ttached required lifting gears to crane hook </w:t>
      </w:r>
    </w:p>
    <w:p w:rsidR="004924DB" w:rsidRPr="004924DB" w:rsidRDefault="004924DB" w:rsidP="004924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to rigging point of machine </w:t>
      </w:r>
    </w:p>
    <w:p w:rsidR="001059A6" w:rsidRDefault="00791E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059A6">
        <w:rPr>
          <w:sz w:val="24"/>
          <w:lang w:eastAsia="zh-CN"/>
        </w:rPr>
        <w:t>oist up machine</w:t>
      </w:r>
      <w:r w:rsidR="004924DB">
        <w:rPr>
          <w:sz w:val="24"/>
          <w:lang w:eastAsia="zh-CN"/>
        </w:rPr>
        <w:t xml:space="preserve"> 1ft above ground</w:t>
      </w:r>
    </w:p>
    <w:p w:rsidR="00B01373" w:rsidRPr="00DC2DDB" w:rsidRDefault="001059A6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4924DB">
        <w:rPr>
          <w:sz w:val="24"/>
          <w:lang w:eastAsia="zh-CN"/>
        </w:rPr>
        <w:t>se 55ton lorry loader to assist</w:t>
      </w:r>
      <w:r>
        <w:rPr>
          <w:sz w:val="24"/>
          <w:lang w:eastAsia="zh-CN"/>
        </w:rPr>
        <w:t xml:space="preserve"> lay</w:t>
      </w:r>
      <w:r w:rsidR="004924DB">
        <w:rPr>
          <w:sz w:val="24"/>
          <w:lang w:eastAsia="zh-CN"/>
        </w:rPr>
        <w:t>ing</w:t>
      </w:r>
      <w:r>
        <w:rPr>
          <w:sz w:val="24"/>
          <w:lang w:eastAsia="zh-CN"/>
        </w:rPr>
        <w:t xml:space="preserve">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841DC0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10936">
        <w:rPr>
          <w:sz w:val="24"/>
          <w:lang w:eastAsia="zh-CN"/>
        </w:rPr>
        <w:t xml:space="preserve">up machine and load onto low bed </w:t>
      </w:r>
    </w:p>
    <w:p w:rsidR="00494D36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</w:t>
      </w:r>
      <w:r w:rsidR="00494D36">
        <w:rPr>
          <w:sz w:val="24"/>
          <w:lang w:eastAsia="zh-CN"/>
        </w:rPr>
        <w:t>pping belt/chain</w:t>
      </w:r>
      <w:r w:rsidR="00A04FF3">
        <w:rPr>
          <w:sz w:val="24"/>
          <w:lang w:eastAsia="zh-CN"/>
        </w:rPr>
        <w:t xml:space="preserve"> sling</w:t>
      </w:r>
    </w:p>
    <w:p w:rsidR="00494D36" w:rsidRPr="00494D36" w:rsidRDefault="00494D36" w:rsidP="00494D3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1D17F5">
        <w:rPr>
          <w:sz w:val="24"/>
          <w:lang w:eastAsia="zh-CN"/>
        </w:rPr>
        <w:t xml:space="preserve">ransport out </w:t>
      </w:r>
      <w:r w:rsidR="00A04FF3">
        <w:rPr>
          <w:sz w:val="24"/>
          <w:lang w:eastAsia="zh-CN"/>
        </w:rPr>
        <w:t>and deliver machine to Kng Seng</w:t>
      </w:r>
      <w:r>
        <w:rPr>
          <w:sz w:val="24"/>
          <w:lang w:eastAsia="zh-CN"/>
        </w:rPr>
        <w:t xml:space="preserve"> warehouse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A04FF3" w:rsidRDefault="006467DA" w:rsidP="00791E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Pr="00A04FF3" w:rsidRDefault="00A04FF3" w:rsidP="00A04FF3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</w:t>
      </w:r>
      <w:bookmarkStart w:id="0" w:name="_GoBack"/>
      <w:bookmarkEnd w:id="0"/>
      <w:r w:rsidR="0099046A" w:rsidRPr="00A04FF3">
        <w:rPr>
          <w:sz w:val="24"/>
          <w:lang w:eastAsia="zh-CN"/>
        </w:rPr>
        <w:t>Best Regards</w:t>
      </w:r>
    </w:p>
    <w:p w:rsidR="0099046A" w:rsidRDefault="00791E72" w:rsidP="00791E72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494D36"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99046A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7CFE" w:rsidRDefault="001D7CFE">
      <w:r>
        <w:separator/>
      </w:r>
    </w:p>
  </w:endnote>
  <w:endnote w:type="continuationSeparator" w:id="0">
    <w:p w:rsidR="001D7CFE" w:rsidRDefault="001D7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4FF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4FF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7CFE" w:rsidRDefault="001D7CFE">
      <w:r>
        <w:separator/>
      </w:r>
    </w:p>
  </w:footnote>
  <w:footnote w:type="continuationSeparator" w:id="0">
    <w:p w:rsidR="001D7CFE" w:rsidRDefault="001D7C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D7C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FD737C">
    <w:pPr>
      <w:pStyle w:val="Header"/>
      <w:jc w:val="center"/>
    </w:pPr>
    <w:r>
      <w:t>28 Kranji Loop #05-03</w:t>
    </w:r>
    <w:r w:rsidR="006467DA">
      <w:t>,</w:t>
    </w:r>
    <w:r>
      <w:t xml:space="preserve"> Kranji Green, Singapore 739571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FD737C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D7CF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5DBB"/>
    <w:rsid w:val="00007BC8"/>
    <w:rsid w:val="0005684E"/>
    <w:rsid w:val="0007152C"/>
    <w:rsid w:val="000A4E07"/>
    <w:rsid w:val="000C073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D7CFE"/>
    <w:rsid w:val="001E4CF5"/>
    <w:rsid w:val="0023138C"/>
    <w:rsid w:val="00257C21"/>
    <w:rsid w:val="0029012A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559B7"/>
    <w:rsid w:val="00462ADF"/>
    <w:rsid w:val="00466C7A"/>
    <w:rsid w:val="004924DB"/>
    <w:rsid w:val="00494D36"/>
    <w:rsid w:val="004E15A1"/>
    <w:rsid w:val="005463C4"/>
    <w:rsid w:val="0057657F"/>
    <w:rsid w:val="005B1251"/>
    <w:rsid w:val="005C2E6D"/>
    <w:rsid w:val="005D3C81"/>
    <w:rsid w:val="00626FBE"/>
    <w:rsid w:val="006467DA"/>
    <w:rsid w:val="0066401C"/>
    <w:rsid w:val="00693582"/>
    <w:rsid w:val="006A4128"/>
    <w:rsid w:val="006A7A66"/>
    <w:rsid w:val="006C2700"/>
    <w:rsid w:val="006D63A9"/>
    <w:rsid w:val="006F12DE"/>
    <w:rsid w:val="00703C2A"/>
    <w:rsid w:val="00760813"/>
    <w:rsid w:val="007637FD"/>
    <w:rsid w:val="00791E72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04FF3"/>
    <w:rsid w:val="00A2540E"/>
    <w:rsid w:val="00A56148"/>
    <w:rsid w:val="00A73EA0"/>
    <w:rsid w:val="00A80D6D"/>
    <w:rsid w:val="00A810F9"/>
    <w:rsid w:val="00A81D65"/>
    <w:rsid w:val="00A94492"/>
    <w:rsid w:val="00AA67DA"/>
    <w:rsid w:val="00AC41D9"/>
    <w:rsid w:val="00AE470F"/>
    <w:rsid w:val="00B0075E"/>
    <w:rsid w:val="00B01373"/>
    <w:rsid w:val="00B06871"/>
    <w:rsid w:val="00B10936"/>
    <w:rsid w:val="00B16B6D"/>
    <w:rsid w:val="00B5503E"/>
    <w:rsid w:val="00B742F4"/>
    <w:rsid w:val="00BC21D9"/>
    <w:rsid w:val="00BC39F9"/>
    <w:rsid w:val="00C26AC4"/>
    <w:rsid w:val="00C95881"/>
    <w:rsid w:val="00CD4C97"/>
    <w:rsid w:val="00D07325"/>
    <w:rsid w:val="00D13A71"/>
    <w:rsid w:val="00D64A6E"/>
    <w:rsid w:val="00DA1AED"/>
    <w:rsid w:val="00DC2DDB"/>
    <w:rsid w:val="00DD24D3"/>
    <w:rsid w:val="00E05F88"/>
    <w:rsid w:val="00E17A37"/>
    <w:rsid w:val="00E3288E"/>
    <w:rsid w:val="00E37886"/>
    <w:rsid w:val="00E76DB5"/>
    <w:rsid w:val="00EB4A08"/>
    <w:rsid w:val="00EC1220"/>
    <w:rsid w:val="00EE3682"/>
    <w:rsid w:val="00F25404"/>
    <w:rsid w:val="00F43906"/>
    <w:rsid w:val="00F75133"/>
    <w:rsid w:val="00F766BA"/>
    <w:rsid w:val="00FD2099"/>
    <w:rsid w:val="00FD737C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2F06C-637C-4B6C-B28F-12195973A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2023-12-14T00:46:00Z</cp:lastPrinted>
  <dcterms:created xsi:type="dcterms:W3CDTF">2024-10-28T01:22:00Z</dcterms:created>
  <dcterms:modified xsi:type="dcterms:W3CDTF">2024-10-28T01:22:00Z</dcterms:modified>
</cp:coreProperties>
</file>