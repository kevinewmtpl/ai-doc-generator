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036DC1">
      <w:pPr>
        <w:rPr>
          <w:sz w:val="24"/>
          <w:lang w:eastAsia="zh-CN"/>
        </w:rPr>
      </w:pPr>
      <w:r>
        <w:rPr>
          <w:sz w:val="24"/>
        </w:rPr>
        <w:t>Date: 26</w:t>
      </w:r>
      <w:r w:rsidR="0013505D" w:rsidRPr="0013505D">
        <w:rPr>
          <w:sz w:val="24"/>
          <w:vertAlign w:val="superscript"/>
        </w:rPr>
        <w:t>th</w:t>
      </w:r>
      <w:r w:rsidR="0013505D">
        <w:rPr>
          <w:sz w:val="24"/>
        </w:rPr>
        <w:t xml:space="preserve"> July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E71885" w:rsidP="001350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A026C">
        <w:rPr>
          <w:sz w:val="24"/>
          <w:lang w:eastAsia="zh-CN"/>
        </w:rPr>
        <w:t>oist</w:t>
      </w:r>
      <w:r>
        <w:rPr>
          <w:sz w:val="24"/>
          <w:lang w:eastAsia="zh-CN"/>
        </w:rPr>
        <w:t>ing of machineries @</w:t>
      </w:r>
      <w:bookmarkStart w:id="0" w:name="_GoBack"/>
      <w:bookmarkEnd w:id="0"/>
      <w:r w:rsidR="007A245E">
        <w:rPr>
          <w:sz w:val="24"/>
          <w:lang w:eastAsia="zh-CN"/>
        </w:rPr>
        <w:t xml:space="preserve"> 3</w:t>
      </w:r>
      <w:r w:rsidR="007A245E" w:rsidRPr="007A245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026C" w:rsidRDefault="005A02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Spec </w:t>
      </w:r>
    </w:p>
    <w:p w:rsidR="005A026C" w:rsidRDefault="0013505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13505D" w:rsidRP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RXP500 CNC</w:t>
      </w:r>
    </w:p>
    <w:p w:rsidR="005A026C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265 x 215 x 235 cm / Wt: 5, 500 kg</w:t>
      </w:r>
    </w:p>
    <w:p w:rsid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3505D" w:rsidRDefault="00E7188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Hoist down &amp; hoist back </w:t>
      </w:r>
      <w:r w:rsidR="0013505D">
        <w:rPr>
          <w:b/>
          <w:bCs/>
          <w:sz w:val="24"/>
          <w:szCs w:val="24"/>
          <w:u w:val="single"/>
          <w:lang w:eastAsia="zh-CN"/>
        </w:rPr>
        <w:t>up after new machine in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Hurco VMX24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E71885">
        <w:rPr>
          <w:bCs/>
          <w:sz w:val="24"/>
          <w:szCs w:val="24"/>
          <w:lang w:eastAsia="zh-CN"/>
        </w:rPr>
        <w:t>295 x 230 x 254 cm / Wt: 4, 710 kg</w:t>
      </w:r>
    </w:p>
    <w:p w:rsidR="0013505D" w:rsidRP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3505D" w:rsidRDefault="0013505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Hoist down &amp; load onto lorry 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Mikron HSM 500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260 x 200 x 260 cm / Wt: </w:t>
      </w:r>
      <w:r w:rsidR="00E71885">
        <w:rPr>
          <w:bCs/>
          <w:sz w:val="24"/>
          <w:szCs w:val="24"/>
          <w:lang w:eastAsia="zh-CN"/>
        </w:rPr>
        <w:t xml:space="preserve">5, 500 kg 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13505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14/08/22 (Sunday)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5A02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  <w:r w:rsidR="005A026C">
        <w:t>2024 Bukit Batok St 23 #03-38</w:t>
      </w:r>
    </w:p>
    <w:p w:rsidR="00B85262" w:rsidRPr="004872DF" w:rsidRDefault="005A026C" w:rsidP="004872DF">
      <w:pPr>
        <w:pStyle w:val="Heading4"/>
      </w:pPr>
      <w:r>
        <w:t xml:space="preserve">LC Precision 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A245E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036D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5A026C">
        <w:rPr>
          <w:sz w:val="24"/>
          <w:lang w:eastAsia="zh-CN"/>
        </w:rPr>
        <w:t xml:space="preserve">  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036DC1" w:rsidRDefault="00036DC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5A026C" w:rsidRDefault="005A026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7A245E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026C">
        <w:rPr>
          <w:sz w:val="24"/>
          <w:lang w:eastAsia="zh-CN"/>
        </w:rPr>
        <w:t>mobile/lorry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7A245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5A026C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</w:t>
      </w:r>
      <w:r w:rsidR="007A245E">
        <w:rPr>
          <w:sz w:val="24"/>
          <w:lang w:eastAsia="zh-CN"/>
        </w:rPr>
        <w:t xml:space="preserve"> crane to hoist up machine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A245E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A026C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026C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BEA" w:rsidRDefault="004B0BEA">
      <w:r>
        <w:separator/>
      </w:r>
    </w:p>
  </w:endnote>
  <w:endnote w:type="continuationSeparator" w:id="0">
    <w:p w:rsidR="004B0BEA" w:rsidRDefault="004B0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188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188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BEA" w:rsidRDefault="004B0BEA">
      <w:r>
        <w:separator/>
      </w:r>
    </w:p>
  </w:footnote>
  <w:footnote w:type="continuationSeparator" w:id="0">
    <w:p w:rsidR="004B0BEA" w:rsidRDefault="004B0B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B0B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B0BE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07EA7"/>
    <w:multiLevelType w:val="hybridMultilevel"/>
    <w:tmpl w:val="994803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36DC1"/>
    <w:rsid w:val="000560F9"/>
    <w:rsid w:val="00060982"/>
    <w:rsid w:val="000747A8"/>
    <w:rsid w:val="00093A2F"/>
    <w:rsid w:val="000A4B74"/>
    <w:rsid w:val="000A77B9"/>
    <w:rsid w:val="000B2F2C"/>
    <w:rsid w:val="00132211"/>
    <w:rsid w:val="0013505D"/>
    <w:rsid w:val="00141C71"/>
    <w:rsid w:val="00141CF9"/>
    <w:rsid w:val="0017768F"/>
    <w:rsid w:val="00180033"/>
    <w:rsid w:val="00186153"/>
    <w:rsid w:val="001B4EC9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B0BEA"/>
    <w:rsid w:val="004D5933"/>
    <w:rsid w:val="004F07E0"/>
    <w:rsid w:val="005908DA"/>
    <w:rsid w:val="005A026C"/>
    <w:rsid w:val="005B35C9"/>
    <w:rsid w:val="005D7A88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A245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E36B6"/>
    <w:rsid w:val="008F11A0"/>
    <w:rsid w:val="00904AE4"/>
    <w:rsid w:val="00930530"/>
    <w:rsid w:val="00945F2F"/>
    <w:rsid w:val="00956D51"/>
    <w:rsid w:val="00957CA2"/>
    <w:rsid w:val="00970E4B"/>
    <w:rsid w:val="0099108C"/>
    <w:rsid w:val="009E694C"/>
    <w:rsid w:val="00A04987"/>
    <w:rsid w:val="00A46072"/>
    <w:rsid w:val="00A96A93"/>
    <w:rsid w:val="00AC4808"/>
    <w:rsid w:val="00AD4C31"/>
    <w:rsid w:val="00AE44FA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71885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D6F28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2022-07-25T07:41:00Z</cp:lastPrinted>
  <dcterms:created xsi:type="dcterms:W3CDTF">2022-07-21T07:57:00Z</dcterms:created>
  <dcterms:modified xsi:type="dcterms:W3CDTF">2022-07-25T07:41:00Z</dcterms:modified>
</cp:coreProperties>
</file>