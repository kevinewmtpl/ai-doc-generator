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CA689D">
      <w:pPr>
        <w:rPr>
          <w:sz w:val="24"/>
          <w:lang w:eastAsia="zh-CN"/>
        </w:rPr>
      </w:pPr>
      <w:r>
        <w:rPr>
          <w:sz w:val="24"/>
        </w:rPr>
        <w:t>Date: 16</w:t>
      </w:r>
      <w:r w:rsidRPr="00CA689D">
        <w:rPr>
          <w:sz w:val="24"/>
          <w:vertAlign w:val="superscript"/>
        </w:rPr>
        <w:t>th</w:t>
      </w:r>
      <w:r w:rsidR="007E19D8">
        <w:rPr>
          <w:sz w:val="24"/>
        </w:rPr>
        <w:t xml:space="preserve"> Aug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805C6">
        <w:rPr>
          <w:sz w:val="24"/>
          <w:lang w:eastAsia="zh-CN"/>
        </w:rPr>
        <w:t xml:space="preserve">unload </w:t>
      </w:r>
      <w:r w:rsidR="00B90ABA">
        <w:rPr>
          <w:sz w:val="24"/>
          <w:lang w:eastAsia="zh-CN"/>
        </w:rPr>
        <w:t>machine and parts</w:t>
      </w:r>
      <w:r w:rsidR="00CA689D">
        <w:rPr>
          <w:sz w:val="24"/>
          <w:lang w:eastAsia="zh-CN"/>
        </w:rPr>
        <w:t xml:space="preserve"> from </w:t>
      </w:r>
      <w:r w:rsidR="007B7FFA">
        <w:rPr>
          <w:sz w:val="24"/>
          <w:lang w:eastAsia="zh-CN"/>
        </w:rPr>
        <w:t>trailer, lowbed using forklift and lorry loader</w:t>
      </w:r>
      <w:r w:rsidR="00DC47BB">
        <w:rPr>
          <w:sz w:val="24"/>
          <w:lang w:eastAsia="zh-CN"/>
        </w:rPr>
        <w:t>, uncrate</w:t>
      </w:r>
      <w:r w:rsidR="007F701F">
        <w:rPr>
          <w:sz w:val="24"/>
          <w:lang w:eastAsia="zh-CN"/>
        </w:rPr>
        <w:t>,</w:t>
      </w:r>
      <w:r w:rsidR="00C25A49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 w:rsidR="001805C6">
        <w:rPr>
          <w:sz w:val="24"/>
          <w:lang w:eastAsia="zh-CN"/>
        </w:rPr>
        <w:t xml:space="preserve"> to the designated location </w:t>
      </w:r>
      <w:r w:rsidR="007B7FFA">
        <w:rPr>
          <w:sz w:val="24"/>
          <w:lang w:eastAsia="zh-CN"/>
        </w:rPr>
        <w:t xml:space="preserve">at ground floor 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A689D" w:rsidRDefault="00CA689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Vacuum Heat-Treatment Line</w:t>
      </w:r>
    </w:p>
    <w:p w:rsidR="007E19D8" w:rsidRPr="00CA689D" w:rsidRDefault="00CA689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Refer to packing list </w:t>
      </w:r>
    </w:p>
    <w:p w:rsidR="006467DA" w:rsidRPr="007E19D8" w:rsidRDefault="006467D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E0BAB" w:rsidRDefault="00E2353F" w:rsidP="007E19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A689D" w:rsidRDefault="00CA689D" w:rsidP="007E19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</w:t>
      </w:r>
      <w:r w:rsidR="00CF4BCB">
        <w:rPr>
          <w:bCs/>
          <w:sz w:val="24"/>
          <w:szCs w:val="24"/>
          <w:lang w:eastAsia="zh-CN"/>
        </w:rPr>
        <w:t>:</w:t>
      </w:r>
    </w:p>
    <w:p w:rsidR="007E19D8" w:rsidRPr="007E19D8" w:rsidRDefault="00CA689D" w:rsidP="007E19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18/08/21 – 30/10/21</w:t>
      </w:r>
    </w:p>
    <w:p w:rsidR="009E0BAB" w:rsidRDefault="009E0BA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95868" w:rsidRDefault="0049586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495868" w:rsidRDefault="00F038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495868" w:rsidRPr="00495868" w:rsidRDefault="004958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213B0F" w:rsidP="00BA65F8">
      <w:pPr>
        <w:pStyle w:val="Heading4"/>
      </w:pPr>
      <w:r>
        <w:t xml:space="preserve">11 Bulim Walk </w:t>
      </w:r>
      <w:bookmarkStart w:id="0" w:name="_GoBack"/>
      <w:bookmarkEnd w:id="0"/>
    </w:p>
    <w:p w:rsidR="00BA65F8" w:rsidRPr="00BA65F8" w:rsidRDefault="00CA689D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Shimano (S)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E19D8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</w:t>
      </w:r>
      <w:r w:rsidR="001805C6">
        <w:rPr>
          <w:sz w:val="24"/>
          <w:lang w:eastAsia="zh-CN"/>
        </w:rPr>
        <w:t>ry loader</w:t>
      </w:r>
    </w:p>
    <w:p w:rsidR="00CA689D" w:rsidRDefault="00CA68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100ton lorry loader</w:t>
      </w:r>
    </w:p>
    <w:p w:rsidR="00CA689D" w:rsidRDefault="00CA68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16ton forklift</w:t>
      </w:r>
    </w:p>
    <w:p w:rsidR="00CF4BCB" w:rsidRDefault="00CA68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4.5ton forklift</w:t>
      </w:r>
    </w:p>
    <w:p w:rsidR="006467DA" w:rsidRDefault="00CF4B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Trailer/lowbed </w:t>
      </w:r>
      <w:r w:rsidR="00CA689D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EF2351" w:rsidRDefault="001805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1805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in way of working area </w:t>
      </w:r>
      <w:r w:rsidR="00D51A21">
        <w:rPr>
          <w:sz w:val="24"/>
          <w:lang w:eastAsia="zh-CN"/>
        </w:rPr>
        <w:t>and route to machine position</w:t>
      </w:r>
    </w:p>
    <w:p w:rsidR="00CF4BCB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Pr="009E0BAB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7E19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EF2351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5B477F" w:rsidRDefault="005B477F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C47BB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F4BCB">
        <w:rPr>
          <w:sz w:val="24"/>
          <w:lang w:eastAsia="zh-CN"/>
        </w:rPr>
        <w:t xml:space="preserve">ervisor, rigger, signalman, 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CF4BCB">
        <w:rPr>
          <w:sz w:val="24"/>
          <w:lang w:eastAsia="zh-CN"/>
        </w:rPr>
        <w:t xml:space="preserve">and forklift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CF4BCB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964E9" w:rsidRDefault="002964E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CF4BCB" w:rsidRDefault="00CF4BCB" w:rsidP="001805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100 ton lorry loader at designated loading area</w:t>
      </w:r>
    </w:p>
    <w:p w:rsidR="00CF4BCB" w:rsidRDefault="00CF4BCB" w:rsidP="001805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lowbed to near crane</w:t>
      </w:r>
    </w:p>
    <w:p w:rsidR="00CF4BCB" w:rsidRDefault="00CF4BCB" w:rsidP="001805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100 ton lorry loader to hoist down case to the ground</w:t>
      </w:r>
    </w:p>
    <w:p w:rsidR="007B7FFA" w:rsidRDefault="00CF4BCB" w:rsidP="001805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CF4BCB" w:rsidRDefault="007B7FFA" w:rsidP="001805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crane hook and secured to load to be lifted </w:t>
      </w:r>
    </w:p>
    <w:p w:rsidR="00CF4BCB" w:rsidRDefault="00CF4BCB" w:rsidP="001805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CF4BCB" w:rsidRDefault="00CF4BCB" w:rsidP="001805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back machine onto lowbed chassis </w:t>
      </w:r>
    </w:p>
    <w:p w:rsidR="00EF2351" w:rsidRDefault="00CF4BCB" w:rsidP="001805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and lowbed into </w:t>
      </w:r>
      <w:r w:rsidR="007B7FFA">
        <w:rPr>
          <w:sz w:val="24"/>
          <w:lang w:eastAsia="zh-CN"/>
        </w:rPr>
        <w:t xml:space="preserve">inside </w:t>
      </w:r>
      <w:r>
        <w:rPr>
          <w:sz w:val="24"/>
          <w:lang w:eastAsia="zh-CN"/>
        </w:rPr>
        <w:t xml:space="preserve">factory premise </w:t>
      </w:r>
      <w:r w:rsidR="001805C6">
        <w:rPr>
          <w:sz w:val="24"/>
          <w:lang w:eastAsia="zh-CN"/>
        </w:rPr>
        <w:t xml:space="preserve"> </w:t>
      </w:r>
    </w:p>
    <w:p w:rsidR="00C90E43" w:rsidRPr="007E19D8" w:rsidRDefault="00066066" w:rsidP="007E19D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E19D8">
        <w:rPr>
          <w:sz w:val="24"/>
          <w:lang w:eastAsia="zh-CN"/>
        </w:rPr>
        <w:t xml:space="preserve">Attached lifting gears onto overhead crane hook and secured to load to be lifted </w:t>
      </w:r>
    </w:p>
    <w:p w:rsidR="00184575" w:rsidRPr="007B7FFA" w:rsidRDefault="007B7FFA" w:rsidP="007B7F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lowbed and load </w:t>
      </w:r>
      <w:r w:rsidR="00066066">
        <w:rPr>
          <w:sz w:val="24"/>
          <w:lang w:eastAsia="zh-CN"/>
        </w:rPr>
        <w:t>to</w:t>
      </w:r>
      <w:r>
        <w:rPr>
          <w:sz w:val="24"/>
          <w:lang w:eastAsia="zh-CN"/>
        </w:rPr>
        <w:t xml:space="preserve"> near ground level</w:t>
      </w:r>
    </w:p>
    <w:p w:rsidR="00184575" w:rsidRPr="00893800" w:rsidRDefault="00893800" w:rsidP="0089380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Pr="00893800">
        <w:rPr>
          <w:sz w:val="24"/>
          <w:lang w:eastAsia="zh-CN"/>
        </w:rPr>
        <w:t xml:space="preserve">ower down machine at the designated location </w:t>
      </w:r>
    </w:p>
    <w:p w:rsidR="00873301" w:rsidRDefault="00893800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873301">
        <w:rPr>
          <w:sz w:val="24"/>
          <w:lang w:eastAsia="zh-CN"/>
        </w:rPr>
        <w:t xml:space="preserve">ssist customer engineer to install machine parts </w:t>
      </w:r>
    </w:p>
    <w:p w:rsidR="00184575" w:rsidRPr="00893800" w:rsidRDefault="0099046A" w:rsidP="0089380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93800">
        <w:rPr>
          <w:sz w:val="24"/>
          <w:lang w:eastAsia="zh-CN"/>
        </w:rPr>
        <w:t>Once job complete, team leader will instruct the team t</w:t>
      </w:r>
      <w:r w:rsidR="00184575" w:rsidRPr="00893800">
        <w:rPr>
          <w:sz w:val="24"/>
          <w:lang w:eastAsia="zh-CN"/>
        </w:rPr>
        <w:t>o perform proper housekeeping</w:t>
      </w:r>
    </w:p>
    <w:p w:rsidR="006467DA" w:rsidRPr="00184575" w:rsidRDefault="00184575" w:rsidP="001845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84575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231C" w:rsidRDefault="0089231C">
      <w:r>
        <w:separator/>
      </w:r>
    </w:p>
  </w:endnote>
  <w:endnote w:type="continuationSeparator" w:id="0">
    <w:p w:rsidR="0089231C" w:rsidRDefault="00892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13B0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13B0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231C" w:rsidRDefault="0089231C">
      <w:r>
        <w:separator/>
      </w:r>
    </w:p>
  </w:footnote>
  <w:footnote w:type="continuationSeparator" w:id="0">
    <w:p w:rsidR="0089231C" w:rsidRDefault="008923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9231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C47BB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9231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CC3"/>
    <w:rsid w:val="00066066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52327"/>
    <w:rsid w:val="001805C6"/>
    <w:rsid w:val="00184575"/>
    <w:rsid w:val="001F5380"/>
    <w:rsid w:val="00210BA1"/>
    <w:rsid w:val="00213B0F"/>
    <w:rsid w:val="00241657"/>
    <w:rsid w:val="00257C21"/>
    <w:rsid w:val="002964E9"/>
    <w:rsid w:val="00301085"/>
    <w:rsid w:val="00334C7D"/>
    <w:rsid w:val="003A5315"/>
    <w:rsid w:val="003C43A5"/>
    <w:rsid w:val="003D3BEA"/>
    <w:rsid w:val="00415A40"/>
    <w:rsid w:val="00465196"/>
    <w:rsid w:val="00466C7A"/>
    <w:rsid w:val="00495868"/>
    <w:rsid w:val="004C039D"/>
    <w:rsid w:val="00503E70"/>
    <w:rsid w:val="005333BC"/>
    <w:rsid w:val="00557513"/>
    <w:rsid w:val="00566474"/>
    <w:rsid w:val="0059742D"/>
    <w:rsid w:val="005B477F"/>
    <w:rsid w:val="00634800"/>
    <w:rsid w:val="006467DA"/>
    <w:rsid w:val="00663BC0"/>
    <w:rsid w:val="006C0EE8"/>
    <w:rsid w:val="006D440D"/>
    <w:rsid w:val="006E23B9"/>
    <w:rsid w:val="007066F2"/>
    <w:rsid w:val="00735210"/>
    <w:rsid w:val="00742D33"/>
    <w:rsid w:val="00746A35"/>
    <w:rsid w:val="00786E6F"/>
    <w:rsid w:val="007B7FFA"/>
    <w:rsid w:val="007E19D8"/>
    <w:rsid w:val="007F701F"/>
    <w:rsid w:val="008225C1"/>
    <w:rsid w:val="008274F1"/>
    <w:rsid w:val="00860CD2"/>
    <w:rsid w:val="00873301"/>
    <w:rsid w:val="0089231C"/>
    <w:rsid w:val="00892332"/>
    <w:rsid w:val="00893800"/>
    <w:rsid w:val="00895D5D"/>
    <w:rsid w:val="0089628B"/>
    <w:rsid w:val="00933FF0"/>
    <w:rsid w:val="00971AE8"/>
    <w:rsid w:val="0099046A"/>
    <w:rsid w:val="009B5A5C"/>
    <w:rsid w:val="009D4C2A"/>
    <w:rsid w:val="009E0BAB"/>
    <w:rsid w:val="00A1115F"/>
    <w:rsid w:val="00A27C49"/>
    <w:rsid w:val="00A372C2"/>
    <w:rsid w:val="00A84205"/>
    <w:rsid w:val="00A93B6F"/>
    <w:rsid w:val="00AB583B"/>
    <w:rsid w:val="00B61A87"/>
    <w:rsid w:val="00B90ABA"/>
    <w:rsid w:val="00BA65F8"/>
    <w:rsid w:val="00BF1F53"/>
    <w:rsid w:val="00C25A49"/>
    <w:rsid w:val="00C90E43"/>
    <w:rsid w:val="00C95881"/>
    <w:rsid w:val="00CA689D"/>
    <w:rsid w:val="00CF490C"/>
    <w:rsid w:val="00CF4BCB"/>
    <w:rsid w:val="00D51A21"/>
    <w:rsid w:val="00DB6F3A"/>
    <w:rsid w:val="00DC47BB"/>
    <w:rsid w:val="00E2353F"/>
    <w:rsid w:val="00E4630B"/>
    <w:rsid w:val="00E76DB5"/>
    <w:rsid w:val="00E95CFA"/>
    <w:rsid w:val="00EC1220"/>
    <w:rsid w:val="00EC1B89"/>
    <w:rsid w:val="00EC37A1"/>
    <w:rsid w:val="00EF2351"/>
    <w:rsid w:val="00EF789A"/>
    <w:rsid w:val="00F0381F"/>
    <w:rsid w:val="00F36CE9"/>
    <w:rsid w:val="00F77A1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2018-05-14T04:46:00Z</cp:lastPrinted>
  <dcterms:created xsi:type="dcterms:W3CDTF">2021-08-16T04:07:00Z</dcterms:created>
  <dcterms:modified xsi:type="dcterms:W3CDTF">2021-08-16T05:05:00Z</dcterms:modified>
</cp:coreProperties>
</file>