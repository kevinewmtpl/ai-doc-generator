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7BD2" w:rsidRDefault="00A57BD2">
      <w:pPr>
        <w:rPr>
          <w:sz w:val="24"/>
        </w:rPr>
      </w:pPr>
    </w:p>
    <w:p w:rsidR="006467DA" w:rsidRDefault="0077591E">
      <w:pPr>
        <w:rPr>
          <w:sz w:val="24"/>
          <w:lang w:eastAsia="zh-CN"/>
        </w:rPr>
      </w:pPr>
      <w:r>
        <w:rPr>
          <w:sz w:val="24"/>
        </w:rPr>
        <w:t>Date: 15</w:t>
      </w:r>
      <w:r w:rsidR="00085BF1" w:rsidRPr="00085BF1">
        <w:rPr>
          <w:sz w:val="24"/>
          <w:vertAlign w:val="superscript"/>
        </w:rPr>
        <w:t>th</w:t>
      </w:r>
      <w:r w:rsidR="00085BF1"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050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</w:t>
      </w:r>
      <w:r w:rsidR="00085BF1">
        <w:rPr>
          <w:sz w:val="24"/>
          <w:lang w:eastAsia="zh-CN"/>
        </w:rPr>
        <w:t xml:space="preserve">ncrate case, using forklift to detach machine from base,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3C21" w:rsidRDefault="00050804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Laser machine </w:t>
      </w:r>
      <w:r w:rsidR="00AA3C21">
        <w:rPr>
          <w:sz w:val="24"/>
          <w:szCs w:val="24"/>
          <w:lang w:eastAsia="zh-CN"/>
        </w:rPr>
        <w:t xml:space="preserve">                                                                                                                                             </w:t>
      </w:r>
    </w:p>
    <w:p w:rsidR="00AF60C1" w:rsidRDefault="00E16DF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Dim: 275 x 256 x 226 cm</w:t>
      </w:r>
    </w:p>
    <w:p w:rsidR="00AF60C1" w:rsidRDefault="00E16DF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000</w:t>
      </w:r>
      <w:r w:rsidR="00AF60C1">
        <w:rPr>
          <w:sz w:val="24"/>
          <w:szCs w:val="24"/>
          <w:lang w:eastAsia="zh-CN"/>
        </w:rPr>
        <w:t xml:space="preserve"> kgs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85BF1">
      <w:pPr>
        <w:rPr>
          <w:sz w:val="24"/>
          <w:lang w:eastAsia="zh-CN"/>
        </w:rPr>
      </w:pPr>
      <w:r>
        <w:rPr>
          <w:sz w:val="24"/>
          <w:lang w:eastAsia="zh-CN"/>
        </w:rPr>
        <w:t>18/01/2020</w:t>
      </w:r>
      <w:r w:rsidR="0077591E">
        <w:rPr>
          <w:sz w:val="24"/>
          <w:lang w:eastAsia="zh-CN"/>
        </w:rPr>
        <w:t xml:space="preserve">   -   After 1 pm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7759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1pm – 5pm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085BF1">
        <w:t>5012 A.M.K Ave 5 #01-05</w:t>
      </w:r>
    </w:p>
    <w:p w:rsidR="005C0BC7" w:rsidRPr="00257C21" w:rsidRDefault="00085BF1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085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57BD2">
        <w:rPr>
          <w:sz w:val="24"/>
          <w:lang w:eastAsia="zh-CN"/>
        </w:rPr>
        <w:t xml:space="preserve"> x 633 lorry loader</w:t>
      </w:r>
    </w:p>
    <w:p w:rsidR="00050804" w:rsidRDefault="00050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 – to transport forklift</w:t>
      </w:r>
    </w:p>
    <w:p w:rsidR="00035A1B" w:rsidRDefault="00085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 ton forklift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77591E" w:rsidRDefault="0077591E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7759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035A1B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</w:t>
      </w:r>
      <w:r w:rsidR="00085BF1">
        <w:rPr>
          <w:sz w:val="24"/>
          <w:lang w:eastAsia="zh-CN"/>
        </w:rPr>
        <w:t xml:space="preserve">e tape and </w:t>
      </w:r>
      <w:r>
        <w:rPr>
          <w:sz w:val="24"/>
          <w:lang w:eastAsia="zh-CN"/>
        </w:rPr>
        <w:t>signage</w:t>
      </w:r>
    </w:p>
    <w:p w:rsidR="006467D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1268A8">
      <w:pPr>
        <w:pStyle w:val="BodyText2"/>
      </w:pPr>
      <w:r>
        <w:rPr>
          <w:rFonts w:hint="eastAsia"/>
        </w:rPr>
        <w:t>M</w:t>
      </w:r>
      <w:r w:rsidR="00AE6327">
        <w:t>.</w:t>
      </w:r>
      <w:r>
        <w:rPr>
          <w:rFonts w:hint="eastAsia"/>
        </w:rPr>
        <w:t>O</w:t>
      </w:r>
      <w:r w:rsidR="00AE6327">
        <w:t>.</w:t>
      </w:r>
      <w:r>
        <w:rPr>
          <w:rFonts w:hint="eastAsia"/>
        </w:rPr>
        <w:t xml:space="preserve">M certified </w:t>
      </w:r>
      <w:r w:rsidR="00085BF1">
        <w:rPr>
          <w:rFonts w:hint="eastAsia"/>
        </w:rPr>
        <w:t>forklift operator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A5734" w:rsidRPr="0077591E" w:rsidRDefault="00F60C48" w:rsidP="0077591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85BF1">
        <w:rPr>
          <w:sz w:val="24"/>
          <w:lang w:eastAsia="zh-CN"/>
        </w:rPr>
        <w:t xml:space="preserve">Lay out platform </w:t>
      </w:r>
      <w:r w:rsidR="001C168C" w:rsidRPr="00085BF1">
        <w:rPr>
          <w:sz w:val="24"/>
          <w:lang w:eastAsia="zh-CN"/>
        </w:rPr>
        <w:t xml:space="preserve">directly in front of tenant door entrance </w:t>
      </w:r>
      <w:r w:rsidRPr="00085BF1">
        <w:rPr>
          <w:sz w:val="24"/>
          <w:lang w:eastAsia="zh-CN"/>
        </w:rPr>
        <w:t xml:space="preserve">for </w:t>
      </w:r>
      <w:r w:rsidR="00494632" w:rsidRPr="00085BF1">
        <w:rPr>
          <w:sz w:val="24"/>
          <w:lang w:eastAsia="zh-CN"/>
        </w:rPr>
        <w:t>machine pathway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AE6327" w:rsidRDefault="0077591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</w:t>
      </w:r>
      <w:r w:rsidR="00AE6327">
        <w:rPr>
          <w:sz w:val="24"/>
          <w:lang w:eastAsia="zh-CN"/>
        </w:rPr>
        <w:t xml:space="preserve">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085BF1" w:rsidRDefault="0099046A" w:rsidP="00085BF1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AA3C21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AA3C21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A7A" w:rsidRDefault="00745A7A">
      <w:r>
        <w:separator/>
      </w:r>
    </w:p>
  </w:endnote>
  <w:endnote w:type="continuationSeparator" w:id="0">
    <w:p w:rsidR="00745A7A" w:rsidRDefault="0074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591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59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A7A" w:rsidRDefault="00745A7A">
      <w:r>
        <w:separator/>
      </w:r>
    </w:p>
  </w:footnote>
  <w:footnote w:type="continuationSeparator" w:id="0">
    <w:p w:rsidR="00745A7A" w:rsidRDefault="00745A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45A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45A7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50804"/>
    <w:rsid w:val="0007152C"/>
    <w:rsid w:val="00085BF1"/>
    <w:rsid w:val="000C68D5"/>
    <w:rsid w:val="000D3C89"/>
    <w:rsid w:val="001268A8"/>
    <w:rsid w:val="00141D73"/>
    <w:rsid w:val="00181905"/>
    <w:rsid w:val="00190565"/>
    <w:rsid w:val="001C168C"/>
    <w:rsid w:val="001C756A"/>
    <w:rsid w:val="00205484"/>
    <w:rsid w:val="00211C09"/>
    <w:rsid w:val="00257C21"/>
    <w:rsid w:val="002B78FC"/>
    <w:rsid w:val="002F791A"/>
    <w:rsid w:val="0031325A"/>
    <w:rsid w:val="003A5734"/>
    <w:rsid w:val="003D2F0E"/>
    <w:rsid w:val="00420DA0"/>
    <w:rsid w:val="0046470C"/>
    <w:rsid w:val="00466C7A"/>
    <w:rsid w:val="00494632"/>
    <w:rsid w:val="005053DB"/>
    <w:rsid w:val="005C0BC7"/>
    <w:rsid w:val="005D6724"/>
    <w:rsid w:val="00613B79"/>
    <w:rsid w:val="00634FB5"/>
    <w:rsid w:val="00642D30"/>
    <w:rsid w:val="006467DA"/>
    <w:rsid w:val="00745A7A"/>
    <w:rsid w:val="0077591E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9A4330"/>
    <w:rsid w:val="00A57BD2"/>
    <w:rsid w:val="00A952EB"/>
    <w:rsid w:val="00AA3C21"/>
    <w:rsid w:val="00AA68FF"/>
    <w:rsid w:val="00AE6327"/>
    <w:rsid w:val="00AF60C1"/>
    <w:rsid w:val="00B575EA"/>
    <w:rsid w:val="00C04D58"/>
    <w:rsid w:val="00C21D12"/>
    <w:rsid w:val="00CA18BB"/>
    <w:rsid w:val="00CB2E4C"/>
    <w:rsid w:val="00D1112A"/>
    <w:rsid w:val="00DB44E3"/>
    <w:rsid w:val="00E16DFA"/>
    <w:rsid w:val="00E26426"/>
    <w:rsid w:val="00E441E4"/>
    <w:rsid w:val="00E55579"/>
    <w:rsid w:val="00E76DB5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319AE-51FD-443C-B725-880D7609A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2019-10-25T07:25:00Z</cp:lastPrinted>
  <dcterms:created xsi:type="dcterms:W3CDTF">2020-01-10T05:17:00Z</dcterms:created>
  <dcterms:modified xsi:type="dcterms:W3CDTF">2020-01-15T01:54:00Z</dcterms:modified>
</cp:coreProperties>
</file>