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500139">
      <w:pPr>
        <w:rPr>
          <w:sz w:val="24"/>
          <w:lang w:eastAsia="zh-CN"/>
        </w:rPr>
      </w:pPr>
      <w:r>
        <w:rPr>
          <w:sz w:val="24"/>
        </w:rPr>
        <w:t>Date: 08</w:t>
      </w:r>
      <w:r w:rsidRPr="00500139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185000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500139">
        <w:rPr>
          <w:sz w:val="24"/>
          <w:lang w:eastAsia="zh-CN"/>
        </w:rPr>
        <w:t>2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2F4968">
        <w:rPr>
          <w:sz w:val="24"/>
          <w:lang w:eastAsia="zh-CN"/>
        </w:rPr>
        <w:t xml:space="preserve"> and accessories</w:t>
      </w:r>
      <w:r w:rsidR="00A2540E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A81B01">
        <w:rPr>
          <w:sz w:val="24"/>
          <w:lang w:eastAsia="zh-CN"/>
        </w:rPr>
        <w:t xml:space="preserve"> hoist up </w:t>
      </w:r>
      <w:r w:rsidR="00185000">
        <w:rPr>
          <w:sz w:val="24"/>
          <w:lang w:eastAsia="zh-CN"/>
        </w:rPr>
        <w:t xml:space="preserve">onto lorry </w:t>
      </w:r>
      <w:r w:rsidR="00927E99">
        <w:rPr>
          <w:sz w:val="24"/>
          <w:lang w:eastAsia="zh-CN"/>
        </w:rPr>
        <w:t>chassis</w:t>
      </w:r>
      <w:r w:rsidR="002F4968">
        <w:rPr>
          <w:sz w:val="24"/>
          <w:lang w:eastAsia="zh-CN"/>
        </w:rPr>
        <w:t xml:space="preserve"> </w:t>
      </w:r>
      <w:r w:rsidR="00500139">
        <w:rPr>
          <w:sz w:val="24"/>
          <w:lang w:eastAsia="zh-CN"/>
        </w:rPr>
        <w:t xml:space="preserve">and deliver to Eric Wong warehouse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81B01" w:rsidRPr="00E55E28" w:rsidRDefault="00500139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Makino EDNC 65</w:t>
      </w:r>
      <w:r w:rsidR="002F4968">
        <w:rPr>
          <w:b/>
          <w:sz w:val="24"/>
          <w:szCs w:val="24"/>
          <w:lang w:eastAsia="zh-CN"/>
        </w:rPr>
        <w:t xml:space="preserve"> </w:t>
      </w:r>
    </w:p>
    <w:p w:rsidR="005D3C81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320 x 250 x 280</w:t>
      </w:r>
      <w:r w:rsidR="00A81B01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6, 4</w:t>
      </w:r>
      <w:r w:rsidR="00185000">
        <w:rPr>
          <w:sz w:val="24"/>
          <w:szCs w:val="24"/>
          <w:lang w:eastAsia="zh-CN"/>
        </w:rPr>
        <w:t>00 kg</w:t>
      </w:r>
    </w:p>
    <w:p w:rsidR="00500139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500139" w:rsidRDefault="00500139" w:rsidP="005001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Makino Max 65</w:t>
      </w:r>
    </w:p>
    <w:p w:rsidR="00500139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240 x 220 x 230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4, 500 kg</w:t>
      </w:r>
    </w:p>
    <w:p w:rsidR="00500139" w:rsidRPr="00500139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383D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proofErr w:type="gramStart"/>
      <w:r>
        <w:rPr>
          <w:b/>
          <w:bCs/>
          <w:sz w:val="32"/>
          <w:u w:val="single"/>
          <w:lang w:eastAsia="zh-CN"/>
        </w:rPr>
        <w:t>Of</w:t>
      </w:r>
      <w:proofErr w:type="gramEnd"/>
      <w:r>
        <w:rPr>
          <w:b/>
          <w:bCs/>
          <w:sz w:val="32"/>
          <w:u w:val="single"/>
          <w:lang w:eastAsia="zh-CN"/>
        </w:rPr>
        <w:t xml:space="preserve"> Operation</w:t>
      </w:r>
    </w:p>
    <w:p w:rsidR="00B75333" w:rsidRDefault="00500139">
      <w:pPr>
        <w:rPr>
          <w:sz w:val="24"/>
          <w:lang w:eastAsia="zh-CN"/>
        </w:rPr>
      </w:pPr>
      <w:r>
        <w:rPr>
          <w:sz w:val="24"/>
          <w:lang w:eastAsia="zh-CN"/>
        </w:rPr>
        <w:t>09/09</w:t>
      </w:r>
      <w:r w:rsidR="00185000">
        <w:rPr>
          <w:sz w:val="24"/>
          <w:lang w:eastAsia="zh-CN"/>
        </w:rPr>
        <w:t>/2020</w:t>
      </w:r>
      <w:r>
        <w:rPr>
          <w:sz w:val="24"/>
          <w:lang w:eastAsia="zh-CN"/>
        </w:rPr>
        <w:t xml:space="preserve"> (Wed) </w:t>
      </w:r>
    </w:p>
    <w:p w:rsidR="00EC38B3" w:rsidRDefault="00EC38B3">
      <w:pPr>
        <w:rPr>
          <w:sz w:val="24"/>
          <w:lang w:eastAsia="zh-CN"/>
        </w:rPr>
      </w:pPr>
    </w:p>
    <w:p w:rsidR="00EC38B3" w:rsidRDefault="00EC38B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500139" w:rsidP="00EC38B3">
      <w:pPr>
        <w:pStyle w:val="Heading4"/>
      </w:pPr>
      <w:r>
        <w:t xml:space="preserve">5 </w:t>
      </w:r>
      <w:proofErr w:type="spellStart"/>
      <w:r>
        <w:t>Tuas</w:t>
      </w:r>
      <w:proofErr w:type="spellEnd"/>
      <w:r>
        <w:t xml:space="preserve"> </w:t>
      </w:r>
      <w:proofErr w:type="spellStart"/>
      <w:r>
        <w:t>Dr</w:t>
      </w:r>
      <w:proofErr w:type="spellEnd"/>
      <w:r>
        <w:t xml:space="preserve"> 1</w:t>
      </w:r>
    </w:p>
    <w:p w:rsidR="00EC38B3" w:rsidRPr="00EC38B3" w:rsidRDefault="00500139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Fu Yu Corporation Limited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Default="002F49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185000" w:rsidRPr="00185000" w:rsidRDefault="002F49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Hand jack</w:t>
      </w:r>
      <w:r w:rsidR="00185000">
        <w:rPr>
          <w:bCs/>
          <w:sz w:val="24"/>
          <w:lang w:eastAsia="zh-CN"/>
        </w:rPr>
        <w:t xml:space="preserve">/woodblock </w:t>
      </w:r>
    </w:p>
    <w:p w:rsidR="009964A2" w:rsidRDefault="002F4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383DD5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185000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50013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500139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A828E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28E2">
        <w:rPr>
          <w:sz w:val="24"/>
          <w:lang w:eastAsia="zh-CN"/>
        </w:rPr>
        <w:t>rollers</w:t>
      </w:r>
      <w:r w:rsidR="00500139">
        <w:rPr>
          <w:sz w:val="24"/>
          <w:lang w:eastAsia="zh-CN"/>
        </w:rPr>
        <w:t>/pallet truck</w:t>
      </w:r>
      <w:r w:rsidR="00185000">
        <w:rPr>
          <w:sz w:val="24"/>
          <w:lang w:eastAsia="zh-CN"/>
        </w:rPr>
        <w:t xml:space="preserve"> </w:t>
      </w:r>
      <w:r w:rsidR="00A828E2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  <w:r w:rsidR="009964A2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:rsidR="00185000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secured sling to rigging point of load to be lifted </w:t>
      </w:r>
    </w:p>
    <w:p w:rsidR="00A4416B" w:rsidRPr="00895D5D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1ft above ground to check on balancing </w:t>
      </w:r>
    </w:p>
    <w:p w:rsidR="00E76DB5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927E99">
        <w:rPr>
          <w:sz w:val="24"/>
          <w:lang w:eastAsia="zh-CN"/>
        </w:rPr>
        <w:t>lorry chassis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A4416B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BF0F28">
        <w:rPr>
          <w:sz w:val="24"/>
          <w:lang w:eastAsia="zh-CN"/>
        </w:rPr>
        <w:t xml:space="preserve">machine </w:t>
      </w:r>
      <w:r w:rsidR="00500139">
        <w:rPr>
          <w:sz w:val="24"/>
          <w:lang w:eastAsia="zh-CN"/>
        </w:rPr>
        <w:t>to Eric Wong warehouse</w:t>
      </w:r>
      <w:bookmarkStart w:id="0" w:name="_GoBack"/>
      <w:bookmarkEnd w:id="0"/>
    </w:p>
    <w:p w:rsidR="006467DA" w:rsidRPr="00185000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08E2" w:rsidRDefault="002008E2">
      <w:r>
        <w:separator/>
      </w:r>
    </w:p>
  </w:endnote>
  <w:endnote w:type="continuationSeparator" w:id="0">
    <w:p w:rsidR="002008E2" w:rsidRDefault="00200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0013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0013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08E2" w:rsidRDefault="002008E2">
      <w:r>
        <w:separator/>
      </w:r>
    </w:p>
  </w:footnote>
  <w:footnote w:type="continuationSeparator" w:id="0">
    <w:p w:rsidR="002008E2" w:rsidRDefault="002008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0013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500139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92797"/>
    <w:rsid w:val="002008E2"/>
    <w:rsid w:val="00257C21"/>
    <w:rsid w:val="002C21A8"/>
    <w:rsid w:val="002F4968"/>
    <w:rsid w:val="0030317F"/>
    <w:rsid w:val="00307DE4"/>
    <w:rsid w:val="00333DB7"/>
    <w:rsid w:val="00375E51"/>
    <w:rsid w:val="00383DD5"/>
    <w:rsid w:val="003B65E1"/>
    <w:rsid w:val="003D5FEC"/>
    <w:rsid w:val="004011BA"/>
    <w:rsid w:val="0046046C"/>
    <w:rsid w:val="00466C7A"/>
    <w:rsid w:val="00500139"/>
    <w:rsid w:val="00501090"/>
    <w:rsid w:val="005139D9"/>
    <w:rsid w:val="005463C4"/>
    <w:rsid w:val="0057657F"/>
    <w:rsid w:val="005D3C81"/>
    <w:rsid w:val="006467DA"/>
    <w:rsid w:val="0066401C"/>
    <w:rsid w:val="00693582"/>
    <w:rsid w:val="006B3F8F"/>
    <w:rsid w:val="006B586E"/>
    <w:rsid w:val="006F12DE"/>
    <w:rsid w:val="00760813"/>
    <w:rsid w:val="00777860"/>
    <w:rsid w:val="007D338F"/>
    <w:rsid w:val="007E6B7C"/>
    <w:rsid w:val="00813B5A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4416B"/>
    <w:rsid w:val="00A73EA0"/>
    <w:rsid w:val="00A81B01"/>
    <w:rsid w:val="00A828E2"/>
    <w:rsid w:val="00AA67DA"/>
    <w:rsid w:val="00B06871"/>
    <w:rsid w:val="00B16B6D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82A6B"/>
    <w:rsid w:val="00DA01F0"/>
    <w:rsid w:val="00E3288E"/>
    <w:rsid w:val="00E55E28"/>
    <w:rsid w:val="00E76DB5"/>
    <w:rsid w:val="00E820E2"/>
    <w:rsid w:val="00E96050"/>
    <w:rsid w:val="00EC1220"/>
    <w:rsid w:val="00EC38B3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2020-08-25T08:21:00Z</cp:lastPrinted>
  <dcterms:created xsi:type="dcterms:W3CDTF">2020-09-08T03:11:00Z</dcterms:created>
  <dcterms:modified xsi:type="dcterms:W3CDTF">2020-09-08T03:11:00Z</dcterms:modified>
</cp:coreProperties>
</file>