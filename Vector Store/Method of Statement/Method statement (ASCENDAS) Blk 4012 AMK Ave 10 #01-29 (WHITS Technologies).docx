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83C4A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E74CB2" w:rsidRPr="00E74CB2">
        <w:rPr>
          <w:sz w:val="24"/>
          <w:vertAlign w:val="superscript"/>
        </w:rPr>
        <w:t>th</w:t>
      </w:r>
      <w:r w:rsidR="00E74CB2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and hoist down 3 unit</w:t>
      </w:r>
      <w:r w:rsidR="00191219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E74CB2" w:rsidRPr="005C0BC7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machine from customer premise, hoist up and load onto forwarder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74CB2">
      <w:pPr>
        <w:rPr>
          <w:sz w:val="24"/>
          <w:lang w:eastAsia="zh-CN"/>
        </w:rPr>
      </w:pPr>
      <w:r>
        <w:rPr>
          <w:sz w:val="24"/>
          <w:lang w:eastAsia="zh-CN"/>
        </w:rPr>
        <w:t>18/01/2018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191219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74CB2">
      <w:pPr>
        <w:pStyle w:val="Heading4"/>
      </w:pPr>
      <w:r>
        <w:t>Blk 4012 AMK Ave 10</w:t>
      </w:r>
      <w:r w:rsidR="0031325A">
        <w:t xml:space="preserve"> #01-</w:t>
      </w:r>
      <w:r>
        <w:t>10</w:t>
      </w:r>
    </w:p>
    <w:p w:rsidR="005C0BC7" w:rsidRPr="00257C21" w:rsidRDefault="00E74CB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WHITS Technologies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191219">
        <w:rPr>
          <w:sz w:val="24"/>
          <w:lang w:eastAsia="zh-CN"/>
        </w:rPr>
        <w:t xml:space="preserve">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24EF2" w:rsidRDefault="00E24EF2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91219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24EF2">
        <w:t>.</w:t>
      </w:r>
      <w:r w:rsidR="001268A8">
        <w:rPr>
          <w:rFonts w:hint="eastAsia"/>
        </w:rPr>
        <w:t>O</w:t>
      </w:r>
      <w:r w:rsidR="00E24EF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E24EF2" w:rsidRDefault="0046470C" w:rsidP="00E24EF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E76DB5" w:rsidRPr="00191219" w:rsidRDefault="006467DA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24EF2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CC5EE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FF0DF6">
        <w:rPr>
          <w:sz w:val="24"/>
          <w:lang w:eastAsia="zh-CN"/>
        </w:rPr>
        <w:t xml:space="preserve"> under machine base</w:t>
      </w:r>
    </w:p>
    <w:p w:rsidR="00E24EF2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E24EF2">
        <w:rPr>
          <w:sz w:val="24"/>
          <w:lang w:eastAsia="zh-CN"/>
        </w:rPr>
        <w:t xml:space="preserve">machine </w:t>
      </w:r>
      <w:r w:rsidR="00FC641C">
        <w:rPr>
          <w:sz w:val="24"/>
          <w:lang w:eastAsia="zh-CN"/>
        </w:rPr>
        <w:t>from platform</w:t>
      </w:r>
    </w:p>
    <w:p w:rsidR="000D3C89" w:rsidRPr="00FF0DF6" w:rsidRDefault="00CC5EE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FF0DF6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 xml:space="preserve">into </w:t>
      </w:r>
      <w:r w:rsidR="00191219">
        <w:rPr>
          <w:sz w:val="24"/>
          <w:lang w:eastAsia="zh-CN"/>
        </w:rPr>
        <w:t xml:space="preserve">tenant </w:t>
      </w:r>
      <w:r w:rsidR="00E24EF2">
        <w:rPr>
          <w:sz w:val="24"/>
          <w:lang w:eastAsia="zh-CN"/>
        </w:rPr>
        <w:t>premise at ground floor</w:t>
      </w:r>
      <w:r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9121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C641C" w:rsidRP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7B5" w:rsidRDefault="00C517B5">
      <w:r>
        <w:separator/>
      </w:r>
    </w:p>
  </w:endnote>
  <w:endnote w:type="continuationSeparator" w:id="0">
    <w:p w:rsidR="00C517B5" w:rsidRDefault="00C5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3C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3C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7B5" w:rsidRDefault="00C517B5">
      <w:r>
        <w:separator/>
      </w:r>
    </w:p>
  </w:footnote>
  <w:footnote w:type="continuationSeparator" w:id="0">
    <w:p w:rsidR="00C517B5" w:rsidRDefault="00C517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517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517B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5053DB"/>
    <w:rsid w:val="005C0BC7"/>
    <w:rsid w:val="005D6724"/>
    <w:rsid w:val="006467DA"/>
    <w:rsid w:val="006E531F"/>
    <w:rsid w:val="00895D5D"/>
    <w:rsid w:val="008F0C05"/>
    <w:rsid w:val="00971AE8"/>
    <w:rsid w:val="00983C4A"/>
    <w:rsid w:val="0099046A"/>
    <w:rsid w:val="00C21D12"/>
    <w:rsid w:val="00C517B5"/>
    <w:rsid w:val="00CB2E4C"/>
    <w:rsid w:val="00CC5EE6"/>
    <w:rsid w:val="00E24EF2"/>
    <w:rsid w:val="00E441E4"/>
    <w:rsid w:val="00E55579"/>
    <w:rsid w:val="00E74CB2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2018-01-15T01:23:00Z</cp:lastPrinted>
  <dcterms:created xsi:type="dcterms:W3CDTF">2018-01-12T06:37:00Z</dcterms:created>
  <dcterms:modified xsi:type="dcterms:W3CDTF">2018-01-15T01:23:00Z</dcterms:modified>
</cp:coreProperties>
</file>