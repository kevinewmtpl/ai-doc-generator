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FD90AA" w14:textId="77777777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72A3968E" w14:textId="77777777" w:rsidR="00066CCE" w:rsidRDefault="00066CCE">
      <w:pPr>
        <w:rPr>
          <w:sz w:val="24"/>
        </w:rPr>
      </w:pPr>
    </w:p>
    <w:p w14:paraId="08D3CCC3" w14:textId="34BEC432" w:rsidR="006467DA" w:rsidRDefault="00066CCE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BF10F4">
        <w:rPr>
          <w:sz w:val="24"/>
        </w:rPr>
        <w:t>19</w:t>
      </w:r>
      <w:r w:rsidR="00BF10F4">
        <w:rPr>
          <w:sz w:val="24"/>
          <w:vertAlign w:val="superscript"/>
        </w:rPr>
        <w:t xml:space="preserve">th </w:t>
      </w:r>
      <w:r w:rsidR="00BF10F4">
        <w:rPr>
          <w:sz w:val="24"/>
          <w:lang w:eastAsia="zh-CN"/>
        </w:rPr>
        <w:t>Mar 2025</w:t>
      </w:r>
    </w:p>
    <w:p w14:paraId="4062FC07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306B724F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250D0B68" w14:textId="77777777" w:rsidR="00A81B01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38120C">
        <w:rPr>
          <w:sz w:val="24"/>
          <w:lang w:eastAsia="zh-CN"/>
        </w:rPr>
        <w:t>1</w:t>
      </w:r>
      <w:r w:rsidR="00927E99">
        <w:rPr>
          <w:sz w:val="24"/>
          <w:lang w:eastAsia="zh-CN"/>
        </w:rPr>
        <w:t xml:space="preserve"> </w:t>
      </w:r>
      <w:r w:rsidR="00A81B01">
        <w:rPr>
          <w:sz w:val="24"/>
          <w:lang w:eastAsia="zh-CN"/>
        </w:rPr>
        <w:t>unit</w:t>
      </w:r>
      <w:r w:rsidR="00927E99">
        <w:rPr>
          <w:sz w:val="24"/>
          <w:lang w:eastAsia="zh-CN"/>
        </w:rPr>
        <w:t xml:space="preserve"> </w:t>
      </w:r>
      <w:r w:rsidR="00A33D58">
        <w:rPr>
          <w:sz w:val="24"/>
          <w:lang w:eastAsia="zh-CN"/>
        </w:rPr>
        <w:t>machine</w:t>
      </w:r>
      <w:r w:rsidR="00A2540E"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>from production</w:t>
      </w:r>
      <w:r w:rsidR="00AA67DA"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>to loading bay</w:t>
      </w:r>
      <w:r w:rsidR="000D3F7C">
        <w:rPr>
          <w:sz w:val="24"/>
          <w:lang w:eastAsia="zh-CN"/>
        </w:rPr>
        <w:t>,</w:t>
      </w:r>
      <w:r w:rsidR="00A81B01">
        <w:rPr>
          <w:sz w:val="24"/>
          <w:lang w:eastAsia="zh-CN"/>
        </w:rPr>
        <w:t xml:space="preserve"> hoist up </w:t>
      </w:r>
      <w:r w:rsidR="00185000">
        <w:rPr>
          <w:sz w:val="24"/>
          <w:lang w:eastAsia="zh-CN"/>
        </w:rPr>
        <w:t xml:space="preserve">onto lorry </w:t>
      </w:r>
      <w:r w:rsidR="00927E99">
        <w:rPr>
          <w:sz w:val="24"/>
          <w:lang w:eastAsia="zh-CN"/>
        </w:rPr>
        <w:t>chassis</w:t>
      </w:r>
      <w:r w:rsidR="002F4968">
        <w:rPr>
          <w:sz w:val="24"/>
          <w:lang w:eastAsia="zh-CN"/>
        </w:rPr>
        <w:t xml:space="preserve"> </w:t>
      </w:r>
      <w:r w:rsidR="00500139">
        <w:rPr>
          <w:sz w:val="24"/>
          <w:lang w:eastAsia="zh-CN"/>
        </w:rPr>
        <w:t>an</w:t>
      </w:r>
      <w:r w:rsidR="00FE454C">
        <w:rPr>
          <w:sz w:val="24"/>
          <w:lang w:eastAsia="zh-CN"/>
        </w:rPr>
        <w:t xml:space="preserve">d deliver to another location </w:t>
      </w:r>
    </w:p>
    <w:p w14:paraId="007B4BEF" w14:textId="77777777" w:rsidR="00A81B01" w:rsidRDefault="00A81B01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51CB750" w14:textId="77777777" w:rsidR="00A81B01" w:rsidRDefault="00A81B0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09B14757" w14:textId="216403DE" w:rsidR="00A33D58" w:rsidRDefault="00066CCE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Bruderer </w:t>
      </w:r>
      <w:r w:rsidR="00BF10F4">
        <w:rPr>
          <w:sz w:val="24"/>
          <w:szCs w:val="24"/>
          <w:lang w:eastAsia="zh-CN"/>
        </w:rPr>
        <w:t>BSTA50</w:t>
      </w:r>
    </w:p>
    <w:p w14:paraId="710A9A53" w14:textId="15B93E56" w:rsidR="00A33D58" w:rsidRDefault="00066CCE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</w:t>
      </w:r>
      <w:r w:rsidR="00BF10F4">
        <w:rPr>
          <w:sz w:val="24"/>
          <w:szCs w:val="24"/>
          <w:lang w:eastAsia="zh-CN"/>
        </w:rPr>
        <w:t>90</w:t>
      </w:r>
      <w:r>
        <w:rPr>
          <w:sz w:val="24"/>
          <w:szCs w:val="24"/>
          <w:lang w:eastAsia="zh-CN"/>
        </w:rPr>
        <w:t xml:space="preserve"> x </w:t>
      </w:r>
      <w:r w:rsidR="00BF10F4">
        <w:rPr>
          <w:sz w:val="24"/>
          <w:szCs w:val="24"/>
          <w:lang w:eastAsia="zh-CN"/>
        </w:rPr>
        <w:t>200</w:t>
      </w:r>
      <w:r>
        <w:rPr>
          <w:sz w:val="24"/>
          <w:szCs w:val="24"/>
          <w:lang w:eastAsia="zh-CN"/>
        </w:rPr>
        <w:t xml:space="preserve"> x 2</w:t>
      </w:r>
      <w:r w:rsidR="00BF10F4">
        <w:rPr>
          <w:sz w:val="24"/>
          <w:szCs w:val="24"/>
          <w:lang w:eastAsia="zh-CN"/>
        </w:rPr>
        <w:t>60</w:t>
      </w:r>
      <w:r w:rsidR="00A33D58">
        <w:rPr>
          <w:sz w:val="24"/>
          <w:szCs w:val="24"/>
          <w:lang w:eastAsia="zh-CN"/>
        </w:rPr>
        <w:t xml:space="preserve"> cm</w:t>
      </w:r>
    </w:p>
    <w:p w14:paraId="3ECF4FCF" w14:textId="52A4D3E1" w:rsidR="00500139" w:rsidRPr="0038120C" w:rsidRDefault="00066CCE" w:rsidP="0050013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</w:t>
      </w:r>
      <w:r w:rsidR="00BF10F4">
        <w:rPr>
          <w:sz w:val="24"/>
          <w:szCs w:val="24"/>
          <w:lang w:eastAsia="zh-CN"/>
        </w:rPr>
        <w:t>8</w:t>
      </w:r>
      <w:r w:rsidR="00D57EBE">
        <w:rPr>
          <w:sz w:val="24"/>
          <w:szCs w:val="24"/>
          <w:lang w:eastAsia="zh-CN"/>
        </w:rPr>
        <w:t>, 5</w:t>
      </w:r>
      <w:r w:rsidR="00A33D58">
        <w:rPr>
          <w:sz w:val="24"/>
          <w:szCs w:val="24"/>
          <w:lang w:eastAsia="zh-CN"/>
        </w:rPr>
        <w:t xml:space="preserve">00 kg </w:t>
      </w:r>
      <w:r w:rsidR="0038120C">
        <w:rPr>
          <w:b/>
          <w:sz w:val="24"/>
          <w:szCs w:val="24"/>
          <w:lang w:eastAsia="zh-CN"/>
        </w:rPr>
        <w:t xml:space="preserve"> </w:t>
      </w:r>
      <w:r w:rsidR="002F4968">
        <w:rPr>
          <w:b/>
          <w:sz w:val="24"/>
          <w:szCs w:val="24"/>
          <w:lang w:eastAsia="zh-CN"/>
        </w:rPr>
        <w:t xml:space="preserve"> </w:t>
      </w:r>
    </w:p>
    <w:p w14:paraId="32359EC7" w14:textId="77777777" w:rsidR="00500139" w:rsidRPr="00500139" w:rsidRDefault="00500139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4E190552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30EDEA24" w14:textId="638265EC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BF10F4">
        <w:rPr>
          <w:sz w:val="24"/>
          <w:lang w:eastAsia="zh-CN"/>
        </w:rPr>
        <w:t>ed</w:t>
      </w:r>
    </w:p>
    <w:p w14:paraId="323C2844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8E19397" w14:textId="77777777" w:rsidR="006467DA" w:rsidRDefault="00A33D5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 o</w:t>
      </w:r>
      <w:r w:rsidR="00383DD5">
        <w:rPr>
          <w:b/>
          <w:bCs/>
          <w:sz w:val="32"/>
          <w:u w:val="single"/>
          <w:lang w:eastAsia="zh-CN"/>
        </w:rPr>
        <w:t>f Operation</w:t>
      </w:r>
    </w:p>
    <w:p w14:paraId="10E7EE5C" w14:textId="5055A226" w:rsidR="00B75333" w:rsidRDefault="00BF10F4">
      <w:pPr>
        <w:rPr>
          <w:sz w:val="24"/>
          <w:lang w:eastAsia="zh-CN"/>
        </w:rPr>
      </w:pPr>
      <w:r>
        <w:rPr>
          <w:sz w:val="24"/>
          <w:lang w:eastAsia="zh-CN"/>
        </w:rPr>
        <w:t>26/03/25</w:t>
      </w:r>
    </w:p>
    <w:p w14:paraId="2CB0057B" w14:textId="77777777" w:rsidR="00EC38B3" w:rsidRDefault="00EC38B3">
      <w:pPr>
        <w:rPr>
          <w:sz w:val="24"/>
          <w:lang w:eastAsia="zh-CN"/>
        </w:rPr>
      </w:pPr>
    </w:p>
    <w:p w14:paraId="77CF1327" w14:textId="77777777" w:rsidR="00EC38B3" w:rsidRDefault="00A33D58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EC38B3">
        <w:rPr>
          <w:b/>
          <w:sz w:val="32"/>
          <w:szCs w:val="32"/>
          <w:u w:val="single"/>
          <w:lang w:eastAsia="zh-CN"/>
        </w:rPr>
        <w:t>f Operation</w:t>
      </w:r>
    </w:p>
    <w:p w14:paraId="5E1EA658" w14:textId="77777777" w:rsidR="00BF0F28" w:rsidRDefault="00EC38B3" w:rsidP="00383DD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 am</w:t>
      </w:r>
    </w:p>
    <w:p w14:paraId="58E05C74" w14:textId="77777777" w:rsidR="00383DD5" w:rsidRPr="00383DD5" w:rsidRDefault="00383DD5" w:rsidP="00383DD5">
      <w:pPr>
        <w:rPr>
          <w:sz w:val="24"/>
          <w:szCs w:val="24"/>
          <w:lang w:eastAsia="zh-CN"/>
        </w:rPr>
      </w:pPr>
    </w:p>
    <w:p w14:paraId="3247A9DB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024BF6A0" w14:textId="77777777" w:rsidR="0038120C" w:rsidRPr="0038120C" w:rsidRDefault="00066CCE" w:rsidP="0038120C">
      <w:pPr>
        <w:pStyle w:val="Heading4"/>
      </w:pPr>
      <w:r>
        <w:t>6 Gul St 5</w:t>
      </w:r>
    </w:p>
    <w:p w14:paraId="37411737" w14:textId="77777777" w:rsidR="00EC38B3" w:rsidRPr="00EC38B3" w:rsidRDefault="00066CCE" w:rsidP="00EC38B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FCI Connectors</w:t>
      </w:r>
      <w:r w:rsidR="0038120C">
        <w:rPr>
          <w:sz w:val="24"/>
          <w:szCs w:val="24"/>
          <w:lang w:eastAsia="zh-CN"/>
        </w:rPr>
        <w:t xml:space="preserve"> Pte Ltd</w:t>
      </w:r>
    </w:p>
    <w:p w14:paraId="57247093" w14:textId="77777777" w:rsidR="006467DA" w:rsidRDefault="006467DA">
      <w:pPr>
        <w:rPr>
          <w:lang w:eastAsia="zh-CN"/>
        </w:rPr>
      </w:pPr>
    </w:p>
    <w:p w14:paraId="2BFF8ED8" w14:textId="77777777"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0617CD56" w14:textId="77777777" w:rsidR="0018765E" w:rsidRDefault="00EA670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185000">
        <w:rPr>
          <w:bCs/>
          <w:sz w:val="24"/>
          <w:lang w:eastAsia="zh-CN"/>
        </w:rPr>
        <w:t xml:space="preserve"> x 633 </w:t>
      </w:r>
      <w:r w:rsidR="00140D68">
        <w:rPr>
          <w:bCs/>
          <w:sz w:val="24"/>
          <w:lang w:eastAsia="zh-CN"/>
        </w:rPr>
        <w:t>lorry</w:t>
      </w:r>
      <w:r w:rsidR="00185000">
        <w:rPr>
          <w:bCs/>
          <w:sz w:val="24"/>
          <w:lang w:eastAsia="zh-CN"/>
        </w:rPr>
        <w:t xml:space="preserve"> loader</w:t>
      </w:r>
      <w:r w:rsidR="0018765E">
        <w:rPr>
          <w:bCs/>
          <w:sz w:val="24"/>
          <w:lang w:eastAsia="zh-CN"/>
        </w:rPr>
        <w:t xml:space="preserve"> </w:t>
      </w:r>
    </w:p>
    <w:p w14:paraId="5A2D200D" w14:textId="77777777" w:rsidR="00A33D58" w:rsidRDefault="002F4968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Hand</w:t>
      </w:r>
      <w:r w:rsidR="00A33D58">
        <w:rPr>
          <w:bCs/>
          <w:sz w:val="24"/>
          <w:lang w:eastAsia="zh-CN"/>
        </w:rPr>
        <w:t>/hydraulic</w:t>
      </w:r>
      <w:r>
        <w:rPr>
          <w:bCs/>
          <w:sz w:val="24"/>
          <w:lang w:eastAsia="zh-CN"/>
        </w:rPr>
        <w:t xml:space="preserve"> jack</w:t>
      </w:r>
    </w:p>
    <w:p w14:paraId="10337B53" w14:textId="77777777" w:rsidR="00185000" w:rsidRPr="00185000" w:rsidRDefault="00A33D58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W</w:t>
      </w:r>
      <w:r w:rsidR="00185000">
        <w:rPr>
          <w:bCs/>
          <w:sz w:val="24"/>
          <w:lang w:eastAsia="zh-CN"/>
        </w:rPr>
        <w:t xml:space="preserve">oodblock </w:t>
      </w:r>
    </w:p>
    <w:p w14:paraId="220EE882" w14:textId="77777777" w:rsidR="009964A2" w:rsidRDefault="002F4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</w:p>
    <w:p w14:paraId="30FA9666" w14:textId="77777777" w:rsidR="0018765E" w:rsidRDefault="00A33D5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wire </w:t>
      </w:r>
      <w:r w:rsidR="00185000">
        <w:rPr>
          <w:sz w:val="24"/>
          <w:lang w:eastAsia="zh-CN"/>
        </w:rPr>
        <w:t>sling</w:t>
      </w:r>
    </w:p>
    <w:p w14:paraId="1868925C" w14:textId="77777777" w:rsidR="00185000" w:rsidRDefault="001850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EC39BF3" w14:textId="77777777" w:rsidR="00693582" w:rsidRPr="00B75333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3142B2E3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14:paraId="66D580CF" w14:textId="77777777" w:rsidR="0018765E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33D58">
        <w:rPr>
          <w:sz w:val="24"/>
          <w:lang w:eastAsia="zh-CN"/>
        </w:rPr>
        <w:t xml:space="preserve"> involved enter unintentionally </w:t>
      </w:r>
    </w:p>
    <w:p w14:paraId="27BB76F1" w14:textId="77777777" w:rsidR="00066CCE" w:rsidRDefault="00066CCE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DCECB0C" w14:textId="77777777" w:rsidR="006467DA" w:rsidRPr="00500139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14:paraId="615080D8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14:paraId="686BD77A" w14:textId="77777777" w:rsidR="0038120C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14:paraId="0C364A93" w14:textId="77777777" w:rsidR="00A33D58" w:rsidRDefault="00A33D5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19D7A86B" w14:textId="77777777" w:rsidR="006467DA" w:rsidRPr="0038120C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0164E180" w14:textId="77777777"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185000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 w:rsidR="00B75333">
        <w:rPr>
          <w:sz w:val="24"/>
          <w:lang w:eastAsia="zh-CN"/>
        </w:rPr>
        <w:t xml:space="preserve">l be involve </w:t>
      </w:r>
      <w:r>
        <w:rPr>
          <w:sz w:val="24"/>
          <w:lang w:eastAsia="zh-CN"/>
        </w:rPr>
        <w:t>i</w:t>
      </w:r>
      <w:r w:rsidR="00EC38B3">
        <w:rPr>
          <w:sz w:val="24"/>
          <w:lang w:eastAsia="zh-CN"/>
        </w:rPr>
        <w:t xml:space="preserve">n this operation </w:t>
      </w:r>
    </w:p>
    <w:p w14:paraId="162B89B3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F4E5339" w14:textId="77777777"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ADB83B8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B7533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7258E90B" w14:textId="77777777"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</w:t>
      </w:r>
      <w:r w:rsidR="00B75333">
        <w:rPr>
          <w:rFonts w:hint="eastAsia"/>
          <w:sz w:val="24"/>
          <w:lang w:eastAsia="zh-CN"/>
        </w:rPr>
        <w:t>ting gear with M.O.M certificate</w:t>
      </w:r>
      <w:r w:rsidR="00192797">
        <w:rPr>
          <w:sz w:val="24"/>
          <w:lang w:eastAsia="zh-CN"/>
        </w:rPr>
        <w:tab/>
      </w:r>
    </w:p>
    <w:p w14:paraId="57F14038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B75333">
        <w:t>.</w:t>
      </w:r>
      <w:r w:rsidR="001268A8">
        <w:rPr>
          <w:rFonts w:hint="eastAsia"/>
        </w:rPr>
        <w:t>O</w:t>
      </w:r>
      <w:r w:rsidR="00B75333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14:paraId="5D399842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0592F5BF" w14:textId="77777777" w:rsidR="006467DA" w:rsidRPr="00B75333" w:rsidRDefault="006467DA" w:rsidP="00B75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14:paraId="71EA44B9" w14:textId="77777777" w:rsidR="009964A2" w:rsidRPr="009964A2" w:rsidRDefault="00A828E2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</w:t>
      </w:r>
      <w:r w:rsidR="00066CCE">
        <w:rPr>
          <w:sz w:val="24"/>
          <w:lang w:eastAsia="zh-CN"/>
        </w:rPr>
        <w:t xml:space="preserve"> up machine </w:t>
      </w:r>
    </w:p>
    <w:p w14:paraId="435B7115" w14:textId="77777777" w:rsidR="006467DA" w:rsidRPr="0030317F" w:rsidRDefault="00EC38B3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828E2">
        <w:rPr>
          <w:sz w:val="24"/>
          <w:lang w:eastAsia="zh-CN"/>
        </w:rPr>
        <w:t>rollers</w:t>
      </w:r>
      <w:r w:rsidR="00185000">
        <w:rPr>
          <w:sz w:val="24"/>
          <w:lang w:eastAsia="zh-CN"/>
        </w:rPr>
        <w:t xml:space="preserve"> </w:t>
      </w:r>
      <w:r w:rsidR="00A828E2">
        <w:rPr>
          <w:sz w:val="24"/>
          <w:lang w:eastAsia="zh-CN"/>
        </w:rPr>
        <w:t>under</w:t>
      </w:r>
      <w:r w:rsidR="0030317F">
        <w:rPr>
          <w:sz w:val="24"/>
          <w:lang w:eastAsia="zh-CN"/>
        </w:rPr>
        <w:t xml:space="preserve"> machine base</w:t>
      </w:r>
      <w:r w:rsidR="009964A2">
        <w:rPr>
          <w:sz w:val="24"/>
          <w:lang w:eastAsia="zh-CN"/>
        </w:rPr>
        <w:t xml:space="preserve"> </w:t>
      </w:r>
    </w:p>
    <w:p w14:paraId="260E007B" w14:textId="77777777"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185000">
        <w:rPr>
          <w:sz w:val="24"/>
          <w:lang w:eastAsia="zh-CN"/>
        </w:rPr>
        <w:t>from production to loading bay</w:t>
      </w:r>
    </w:p>
    <w:p w14:paraId="02353DF6" w14:textId="77D901C1" w:rsidR="00185000" w:rsidRDefault="00A441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Riggers to </w:t>
      </w:r>
      <w:r w:rsidR="00BF10F4">
        <w:rPr>
          <w:sz w:val="24"/>
          <w:lang w:eastAsia="zh-CN"/>
        </w:rPr>
        <w:t>insert</w:t>
      </w:r>
      <w:r>
        <w:rPr>
          <w:sz w:val="24"/>
          <w:lang w:eastAsia="zh-CN"/>
        </w:rPr>
        <w:t xml:space="preserve"> </w:t>
      </w:r>
      <w:r w:rsidR="00D57EBE">
        <w:rPr>
          <w:sz w:val="24"/>
          <w:lang w:eastAsia="zh-CN"/>
        </w:rPr>
        <w:t xml:space="preserve">required </w:t>
      </w:r>
      <w:r w:rsidR="00BF10F4">
        <w:rPr>
          <w:sz w:val="24"/>
          <w:lang w:eastAsia="zh-CN"/>
        </w:rPr>
        <w:t>sling to crane hook</w:t>
      </w:r>
    </w:p>
    <w:p w14:paraId="752271B4" w14:textId="34BB22A9" w:rsidR="00BF10F4" w:rsidRDefault="00BF10F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</w:t>
      </w:r>
      <w:r>
        <w:rPr>
          <w:sz w:val="24"/>
          <w:lang w:eastAsia="zh-CN"/>
        </w:rPr>
        <w:t>sling to rigging point of machine</w:t>
      </w:r>
    </w:p>
    <w:p w14:paraId="4F96C096" w14:textId="77777777" w:rsidR="00A4416B" w:rsidRPr="00895D5D" w:rsidRDefault="00A441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loader to hoist up machine 1ft above ground to check on balancing </w:t>
      </w:r>
    </w:p>
    <w:p w14:paraId="65671980" w14:textId="77777777" w:rsidR="00E76DB5" w:rsidRDefault="00A441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balanced, h</w:t>
      </w:r>
      <w:r w:rsidR="00693582">
        <w:rPr>
          <w:sz w:val="24"/>
          <w:lang w:eastAsia="zh-CN"/>
        </w:rPr>
        <w:t xml:space="preserve">oist up </w:t>
      </w:r>
      <w:r w:rsidR="00871396">
        <w:rPr>
          <w:sz w:val="24"/>
          <w:lang w:eastAsia="zh-CN"/>
        </w:rPr>
        <w:t xml:space="preserve">and load </w:t>
      </w:r>
      <w:r w:rsidR="00693582">
        <w:rPr>
          <w:sz w:val="24"/>
          <w:lang w:eastAsia="zh-CN"/>
        </w:rPr>
        <w:t xml:space="preserve">machine </w:t>
      </w:r>
      <w:r w:rsidR="003B65E1">
        <w:rPr>
          <w:sz w:val="24"/>
          <w:lang w:eastAsia="zh-CN"/>
        </w:rPr>
        <w:t xml:space="preserve">onto </w:t>
      </w:r>
      <w:r w:rsidR="00D57EBE">
        <w:rPr>
          <w:sz w:val="24"/>
          <w:lang w:eastAsia="zh-CN"/>
        </w:rPr>
        <w:t>lorry</w:t>
      </w:r>
      <w:r w:rsidR="00927E99">
        <w:rPr>
          <w:sz w:val="24"/>
          <w:lang w:eastAsia="zh-CN"/>
        </w:rPr>
        <w:t xml:space="preserve"> chassis</w:t>
      </w:r>
    </w:p>
    <w:p w14:paraId="3F4A40A1" w14:textId="77777777" w:rsidR="00A33D58" w:rsidRDefault="00A33D5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</w:t>
      </w:r>
      <w:r w:rsidR="00D57EBE">
        <w:rPr>
          <w:sz w:val="24"/>
          <w:lang w:eastAsia="zh-CN"/>
        </w:rPr>
        <w:t xml:space="preserve"> all sling from machine rigging</w:t>
      </w:r>
      <w:r>
        <w:rPr>
          <w:sz w:val="24"/>
          <w:lang w:eastAsia="zh-CN"/>
        </w:rPr>
        <w:t xml:space="preserve"> point</w:t>
      </w:r>
    </w:p>
    <w:p w14:paraId="1E9E475E" w14:textId="77777777" w:rsidR="00BF0F28" w:rsidRDefault="00871396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 w:rsidR="00927E99">
        <w:rPr>
          <w:sz w:val="24"/>
          <w:lang w:eastAsia="zh-CN"/>
        </w:rPr>
        <w:t>machine with</w:t>
      </w:r>
      <w:r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 xml:space="preserve">strapping </w:t>
      </w:r>
      <w:r>
        <w:rPr>
          <w:sz w:val="24"/>
          <w:lang w:eastAsia="zh-CN"/>
        </w:rPr>
        <w:t xml:space="preserve">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</w:t>
      </w:r>
      <w:r w:rsidR="006B3F8F">
        <w:rPr>
          <w:sz w:val="24"/>
          <w:lang w:eastAsia="zh-CN"/>
        </w:rPr>
        <w:t xml:space="preserve">customer </w:t>
      </w:r>
      <w:r w:rsidR="000D3C89">
        <w:rPr>
          <w:sz w:val="24"/>
          <w:lang w:eastAsia="zh-CN"/>
        </w:rPr>
        <w:t>premise</w:t>
      </w:r>
    </w:p>
    <w:p w14:paraId="3924A3AF" w14:textId="77777777" w:rsidR="00A4416B" w:rsidRDefault="00A4416B" w:rsidP="0018500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EC38B3">
        <w:rPr>
          <w:sz w:val="24"/>
          <w:lang w:eastAsia="zh-CN"/>
        </w:rPr>
        <w:t xml:space="preserve"> </w:t>
      </w:r>
      <w:r w:rsidR="00A33D58">
        <w:rPr>
          <w:sz w:val="24"/>
          <w:lang w:eastAsia="zh-CN"/>
        </w:rPr>
        <w:t xml:space="preserve">and deliver </w:t>
      </w:r>
      <w:r w:rsidR="00BF0F28">
        <w:rPr>
          <w:sz w:val="24"/>
          <w:lang w:eastAsia="zh-CN"/>
        </w:rPr>
        <w:t xml:space="preserve">machine </w:t>
      </w:r>
      <w:r w:rsidR="00FE454C">
        <w:rPr>
          <w:sz w:val="24"/>
          <w:lang w:eastAsia="zh-CN"/>
        </w:rPr>
        <w:t xml:space="preserve">to another location </w:t>
      </w:r>
    </w:p>
    <w:p w14:paraId="4DA855CD" w14:textId="77777777" w:rsidR="00D57EBE" w:rsidRDefault="00A4416B" w:rsidP="0018500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14:paraId="4DF08286" w14:textId="77777777" w:rsidR="006467DA" w:rsidRPr="00185000" w:rsidRDefault="00D57EBE" w:rsidP="0018500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  <w:r w:rsidR="00A4416B">
        <w:rPr>
          <w:sz w:val="24"/>
          <w:lang w:eastAsia="zh-CN"/>
        </w:rPr>
        <w:t xml:space="preserve"> </w:t>
      </w:r>
    </w:p>
    <w:p w14:paraId="1ECC1B7C" w14:textId="77777777"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17471E7E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1E699554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14:paraId="53926AEA" w14:textId="77777777" w:rsidR="0099046A" w:rsidRDefault="00066CCE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proofErr w:type="spellStart"/>
      <w:r w:rsidR="0099046A">
        <w:rPr>
          <w:sz w:val="24"/>
          <w:lang w:eastAsia="zh-CN"/>
        </w:rPr>
        <w:t>Zailani</w:t>
      </w:r>
      <w:proofErr w:type="spellEnd"/>
      <w:r w:rsidR="006467DA">
        <w:tab/>
      </w:r>
    </w:p>
    <w:p w14:paraId="331C8413" w14:textId="77777777"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6803AA69" w14:textId="77777777"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4EB233" w14:textId="77777777" w:rsidR="00F35120" w:rsidRDefault="00F35120">
      <w:r>
        <w:separator/>
      </w:r>
    </w:p>
  </w:endnote>
  <w:endnote w:type="continuationSeparator" w:id="0">
    <w:p w14:paraId="61801AD0" w14:textId="77777777" w:rsidR="00F35120" w:rsidRDefault="00F351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679796" w14:textId="77777777"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66CC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66CC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1B315C" w14:textId="77777777" w:rsidR="00F35120" w:rsidRDefault="00F35120">
      <w:r>
        <w:separator/>
      </w:r>
    </w:p>
  </w:footnote>
  <w:footnote w:type="continuationSeparator" w:id="0">
    <w:p w14:paraId="19CAD690" w14:textId="77777777" w:rsidR="00F35120" w:rsidRDefault="00F351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412C11" w14:textId="77777777" w:rsidR="00183C4E" w:rsidRDefault="00000000">
    <w:pPr>
      <w:pStyle w:val="Header"/>
      <w:jc w:val="center"/>
      <w:rPr>
        <w:b/>
        <w:sz w:val="26"/>
      </w:rPr>
    </w:pPr>
    <w:r>
      <w:rPr>
        <w:noProof/>
      </w:rPr>
      <w:pict w14:anchorId="42C21C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79446FE0" w14:textId="77777777"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5184CD33" w14:textId="733F02D6" w:rsidR="00183C4E" w:rsidRDefault="00BF10F4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183C4E">
      <w:t xml:space="preserve">, </w:t>
    </w:r>
    <w:proofErr w:type="spellStart"/>
    <w:r>
      <w:t>Kranji</w:t>
    </w:r>
    <w:proofErr w:type="spellEnd"/>
    <w:r>
      <w:t xml:space="preserve"> Green, </w:t>
    </w:r>
    <w:r w:rsidR="00183C4E">
      <w:t xml:space="preserve">Singapore </w:t>
    </w:r>
    <w:r>
      <w:t>739571</w:t>
    </w:r>
  </w:p>
  <w:p w14:paraId="6EC0FBDC" w14:textId="2DD98593" w:rsidR="00183C4E" w:rsidRDefault="00B75333">
    <w:pPr>
      <w:pStyle w:val="Header"/>
      <w:jc w:val="center"/>
    </w:pPr>
    <w:r>
      <w:t>Tel</w:t>
    </w:r>
    <w:r w:rsidR="00183C4E">
      <w:t xml:space="preserve">: 62824175, 62828203, </w:t>
    </w:r>
    <w:r>
      <w:t>6282602</w:t>
    </w:r>
    <w:r w:rsidR="00BF10F4">
      <w:t>0</w:t>
    </w:r>
  </w:p>
  <w:p w14:paraId="7C8B1B0F" w14:textId="77777777" w:rsidR="00183C4E" w:rsidRDefault="00183C4E">
    <w:pPr>
      <w:pStyle w:val="Header"/>
      <w:jc w:val="center"/>
    </w:pPr>
    <w:r>
      <w:t>GST Reg No. : M2-8923804 – 2</w:t>
    </w:r>
  </w:p>
  <w:p w14:paraId="7F99FD44" w14:textId="77777777" w:rsidR="00183C4E" w:rsidRDefault="00183C4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51960C6B" w14:textId="77777777" w:rsidR="00183C4E" w:rsidRDefault="00B75333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16764766">
    <w:abstractNumId w:val="3"/>
  </w:num>
  <w:num w:numId="2" w16cid:durableId="37440252">
    <w:abstractNumId w:val="6"/>
  </w:num>
  <w:num w:numId="3" w16cid:durableId="165440930">
    <w:abstractNumId w:val="1"/>
  </w:num>
  <w:num w:numId="4" w16cid:durableId="167408440">
    <w:abstractNumId w:val="13"/>
  </w:num>
  <w:num w:numId="5" w16cid:durableId="2138601077">
    <w:abstractNumId w:val="7"/>
  </w:num>
  <w:num w:numId="6" w16cid:durableId="1474787649">
    <w:abstractNumId w:val="9"/>
  </w:num>
  <w:num w:numId="7" w16cid:durableId="209460201">
    <w:abstractNumId w:val="5"/>
  </w:num>
  <w:num w:numId="8" w16cid:durableId="1022319618">
    <w:abstractNumId w:val="10"/>
  </w:num>
  <w:num w:numId="9" w16cid:durableId="1851211960">
    <w:abstractNumId w:val="2"/>
  </w:num>
  <w:num w:numId="10" w16cid:durableId="1992053995">
    <w:abstractNumId w:val="11"/>
  </w:num>
  <w:num w:numId="11" w16cid:durableId="52883767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74132974">
    <w:abstractNumId w:val="0"/>
  </w:num>
  <w:num w:numId="13" w16cid:durableId="1974096978">
    <w:abstractNumId w:val="8"/>
  </w:num>
  <w:num w:numId="14" w16cid:durableId="961114426">
    <w:abstractNumId w:val="12"/>
  </w:num>
  <w:num w:numId="15" w16cid:durableId="5500741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68A8"/>
    <w:rsid w:val="0005684E"/>
    <w:rsid w:val="0006638F"/>
    <w:rsid w:val="00066CCE"/>
    <w:rsid w:val="0007152C"/>
    <w:rsid w:val="000A4E07"/>
    <w:rsid w:val="000C68D5"/>
    <w:rsid w:val="000D3C89"/>
    <w:rsid w:val="000D3F7C"/>
    <w:rsid w:val="000E0C67"/>
    <w:rsid w:val="001218B2"/>
    <w:rsid w:val="00124C33"/>
    <w:rsid w:val="001268A8"/>
    <w:rsid w:val="00140D68"/>
    <w:rsid w:val="00141D73"/>
    <w:rsid w:val="0017369C"/>
    <w:rsid w:val="00183C4E"/>
    <w:rsid w:val="00185000"/>
    <w:rsid w:val="0018765E"/>
    <w:rsid w:val="00192797"/>
    <w:rsid w:val="002008E2"/>
    <w:rsid w:val="00257C21"/>
    <w:rsid w:val="002C21A8"/>
    <w:rsid w:val="002F4968"/>
    <w:rsid w:val="0030317F"/>
    <w:rsid w:val="00307DE4"/>
    <w:rsid w:val="00333DB7"/>
    <w:rsid w:val="0037527A"/>
    <w:rsid w:val="00375E51"/>
    <w:rsid w:val="0038120C"/>
    <w:rsid w:val="00383DD5"/>
    <w:rsid w:val="003B65E1"/>
    <w:rsid w:val="003D5FEC"/>
    <w:rsid w:val="004011BA"/>
    <w:rsid w:val="0046046C"/>
    <w:rsid w:val="004668E7"/>
    <w:rsid w:val="00466C7A"/>
    <w:rsid w:val="00500139"/>
    <w:rsid w:val="00501090"/>
    <w:rsid w:val="005139D9"/>
    <w:rsid w:val="005463C4"/>
    <w:rsid w:val="0057657F"/>
    <w:rsid w:val="005D3C81"/>
    <w:rsid w:val="006467DA"/>
    <w:rsid w:val="0066401C"/>
    <w:rsid w:val="00693582"/>
    <w:rsid w:val="006B3F8F"/>
    <w:rsid w:val="006B586E"/>
    <w:rsid w:val="006F12DE"/>
    <w:rsid w:val="00742469"/>
    <w:rsid w:val="00760813"/>
    <w:rsid w:val="00777860"/>
    <w:rsid w:val="00785259"/>
    <w:rsid w:val="007D338F"/>
    <w:rsid w:val="007E6B7C"/>
    <w:rsid w:val="00813B5A"/>
    <w:rsid w:val="00871396"/>
    <w:rsid w:val="00885DDC"/>
    <w:rsid w:val="00895D5D"/>
    <w:rsid w:val="008D2441"/>
    <w:rsid w:val="00921658"/>
    <w:rsid w:val="00927E99"/>
    <w:rsid w:val="00971AE8"/>
    <w:rsid w:val="0099046A"/>
    <w:rsid w:val="009964A2"/>
    <w:rsid w:val="009A228D"/>
    <w:rsid w:val="009F4FEB"/>
    <w:rsid w:val="00A22F95"/>
    <w:rsid w:val="00A2540E"/>
    <w:rsid w:val="00A33D58"/>
    <w:rsid w:val="00A4416B"/>
    <w:rsid w:val="00A73EA0"/>
    <w:rsid w:val="00A81250"/>
    <w:rsid w:val="00A81B01"/>
    <w:rsid w:val="00A828E2"/>
    <w:rsid w:val="00A87AA4"/>
    <w:rsid w:val="00AA67DA"/>
    <w:rsid w:val="00B06871"/>
    <w:rsid w:val="00B16B6D"/>
    <w:rsid w:val="00B742F4"/>
    <w:rsid w:val="00B75333"/>
    <w:rsid w:val="00BF0F28"/>
    <w:rsid w:val="00BF10F4"/>
    <w:rsid w:val="00C15DC7"/>
    <w:rsid w:val="00C43519"/>
    <w:rsid w:val="00C4669E"/>
    <w:rsid w:val="00C72DAD"/>
    <w:rsid w:val="00C95881"/>
    <w:rsid w:val="00D07325"/>
    <w:rsid w:val="00D57EBE"/>
    <w:rsid w:val="00D71E49"/>
    <w:rsid w:val="00D82A6B"/>
    <w:rsid w:val="00DA01F0"/>
    <w:rsid w:val="00E3288E"/>
    <w:rsid w:val="00E55E28"/>
    <w:rsid w:val="00E76DB5"/>
    <w:rsid w:val="00E820E2"/>
    <w:rsid w:val="00E96050"/>
    <w:rsid w:val="00EA6703"/>
    <w:rsid w:val="00EC1220"/>
    <w:rsid w:val="00EC38B3"/>
    <w:rsid w:val="00F0714A"/>
    <w:rsid w:val="00F25404"/>
    <w:rsid w:val="00F35120"/>
    <w:rsid w:val="00F63C6A"/>
    <w:rsid w:val="00F75133"/>
    <w:rsid w:val="00FD2099"/>
    <w:rsid w:val="00FE454C"/>
    <w:rsid w:val="00FF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50EF4E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2236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2023-05-29T02:04:00Z</cp:lastPrinted>
  <dcterms:created xsi:type="dcterms:W3CDTF">2024-06-05T02:52:00Z</dcterms:created>
  <dcterms:modified xsi:type="dcterms:W3CDTF">2025-03-19T02:01:00Z</dcterms:modified>
</cp:coreProperties>
</file>