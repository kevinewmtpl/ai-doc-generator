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D377E" w:rsidRDefault="003D377E">
      <w:pPr>
        <w:rPr>
          <w:sz w:val="24"/>
        </w:rPr>
      </w:pPr>
    </w:p>
    <w:p w:rsidR="006467DA" w:rsidRDefault="003D377E">
      <w:pPr>
        <w:rPr>
          <w:sz w:val="24"/>
          <w:lang w:eastAsia="zh-CN"/>
        </w:rPr>
      </w:pPr>
      <w:r>
        <w:rPr>
          <w:sz w:val="24"/>
        </w:rPr>
        <w:t>Date: 13</w:t>
      </w:r>
      <w:r w:rsidRPr="003D377E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7C356D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3D377E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D377E">
        <w:rPr>
          <w:sz w:val="24"/>
          <w:lang w:eastAsia="zh-CN"/>
        </w:rPr>
        <w:t xml:space="preserve">unload </w:t>
      </w:r>
      <w:r w:rsidR="007C356D">
        <w:rPr>
          <w:sz w:val="24"/>
          <w:lang w:eastAsia="zh-CN"/>
        </w:rPr>
        <w:t xml:space="preserve">1 unit machine </w:t>
      </w:r>
      <w:r w:rsidR="00AB0D83">
        <w:rPr>
          <w:sz w:val="24"/>
          <w:lang w:eastAsia="zh-CN"/>
        </w:rPr>
        <w:t xml:space="preserve">from </w:t>
      </w:r>
      <w:r w:rsidR="003D377E">
        <w:rPr>
          <w:sz w:val="24"/>
          <w:lang w:eastAsia="zh-CN"/>
        </w:rPr>
        <w:t>M’sia lorry to loading bay</w:t>
      </w:r>
      <w:r w:rsidR="00AB0D83">
        <w:rPr>
          <w:sz w:val="24"/>
          <w:lang w:eastAsia="zh-CN"/>
        </w:rPr>
        <w:t xml:space="preserve"> using forklift, </w:t>
      </w:r>
      <w:r w:rsidR="003D377E">
        <w:rPr>
          <w:sz w:val="24"/>
          <w:lang w:eastAsia="zh-CN"/>
        </w:rPr>
        <w:t xml:space="preserve">shift and transport to </w:t>
      </w:r>
    </w:p>
    <w:p w:rsidR="004E758D" w:rsidRPr="0063312A" w:rsidRDefault="003D37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Pr="003D377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1B725E">
        <w:rPr>
          <w:sz w:val="24"/>
          <w:lang w:eastAsia="zh-CN"/>
        </w:rPr>
        <w:t>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3D377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7C356D">
        <w:rPr>
          <w:sz w:val="24"/>
          <w:szCs w:val="24"/>
          <w:lang w:eastAsia="zh-CN"/>
        </w:rPr>
        <w:t xml:space="preserve">machine </w:t>
      </w:r>
    </w:p>
    <w:p w:rsidR="003D377E" w:rsidRDefault="003D377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240 x 130 x 130 cm</w:t>
      </w:r>
    </w:p>
    <w:p w:rsidR="007C356D" w:rsidRDefault="003D377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52</w:t>
      </w:r>
      <w:r w:rsidR="007C356D">
        <w:rPr>
          <w:sz w:val="24"/>
          <w:szCs w:val="24"/>
          <w:lang w:eastAsia="zh-CN"/>
        </w:rPr>
        <w:t>0 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D377E">
      <w:pPr>
        <w:rPr>
          <w:sz w:val="24"/>
          <w:lang w:eastAsia="zh-CN"/>
        </w:rPr>
      </w:pPr>
      <w:r>
        <w:rPr>
          <w:sz w:val="24"/>
          <w:lang w:eastAsia="zh-CN"/>
        </w:rPr>
        <w:t>16/08</w:t>
      </w:r>
      <w:r w:rsidR="007C356D">
        <w:rPr>
          <w:sz w:val="24"/>
          <w:lang w:eastAsia="zh-CN"/>
        </w:rPr>
        <w:t>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7F47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44EE3" w:rsidRPr="003D377E" w:rsidRDefault="003D377E" w:rsidP="003D377E">
      <w:pPr>
        <w:pStyle w:val="Heading4"/>
      </w:pPr>
      <w:r>
        <w:t>438A Alexandra Rd #02-01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AB0D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3D377E">
        <w:rPr>
          <w:sz w:val="24"/>
          <w:lang w:eastAsia="zh-CN"/>
        </w:rPr>
        <w:t>s on loading/unloading</w:t>
      </w:r>
      <w:r w:rsidR="0063312A">
        <w:rPr>
          <w:sz w:val="24"/>
          <w:lang w:eastAsia="zh-CN"/>
        </w:rPr>
        <w:t xml:space="preserve">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3D37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AB0D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AB0D83" w:rsidRPr="00AB0D83" w:rsidRDefault="00AB0D83" w:rsidP="00AB0D8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certified forklift operator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Pr="003D377E" w:rsidRDefault="00AB0D83" w:rsidP="003D377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3D377E">
        <w:rPr>
          <w:sz w:val="24"/>
          <w:lang w:eastAsia="zh-CN"/>
        </w:rPr>
        <w:t xml:space="preserve">ng forklift to unload machine from M’sia lorry </w:t>
      </w:r>
    </w:p>
    <w:p w:rsidR="005A3BAE" w:rsidRPr="003D377E" w:rsidRDefault="00AB0D83" w:rsidP="003D377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D377E">
        <w:rPr>
          <w:sz w:val="24"/>
          <w:lang w:eastAsia="zh-CN"/>
        </w:rPr>
        <w:t>Transport and unload at loading bay</w:t>
      </w:r>
    </w:p>
    <w:p w:rsidR="00670783" w:rsidRDefault="00AB0D8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s</w:t>
      </w:r>
      <w:r w:rsidR="00742D33" w:rsidRPr="009C1705">
        <w:rPr>
          <w:sz w:val="24"/>
          <w:lang w:eastAsia="zh-CN"/>
        </w:rPr>
        <w:t xml:space="preserve">hift </w:t>
      </w:r>
      <w:r w:rsidR="005435B6" w:rsidRPr="009C1705">
        <w:rPr>
          <w:sz w:val="24"/>
          <w:lang w:eastAsia="zh-CN"/>
        </w:rPr>
        <w:t xml:space="preserve">and </w:t>
      </w:r>
      <w:r w:rsidR="003D377E">
        <w:rPr>
          <w:sz w:val="24"/>
          <w:lang w:eastAsia="zh-CN"/>
        </w:rPr>
        <w:t>transport machine to 2</w:t>
      </w:r>
      <w:r w:rsidR="003D377E" w:rsidRPr="003D377E">
        <w:rPr>
          <w:sz w:val="24"/>
          <w:vertAlign w:val="superscript"/>
          <w:lang w:eastAsia="zh-CN"/>
        </w:rPr>
        <w:t>nd</w:t>
      </w:r>
      <w:r w:rsidR="00A2495E">
        <w:rPr>
          <w:sz w:val="24"/>
          <w:lang w:eastAsia="zh-CN"/>
        </w:rPr>
        <w:t xml:space="preserve"> </w:t>
      </w:r>
      <w:r w:rsidR="00A868C6">
        <w:rPr>
          <w:sz w:val="24"/>
          <w:lang w:eastAsia="zh-CN"/>
        </w:rPr>
        <w:t xml:space="preserve">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D377E">
        <w:rPr>
          <w:sz w:val="24"/>
          <w:lang w:eastAsia="zh-CN"/>
        </w:rPr>
        <w:t>, if any,</w:t>
      </w:r>
      <w:r>
        <w:rPr>
          <w:sz w:val="24"/>
          <w:lang w:eastAsia="zh-CN"/>
        </w:rPr>
        <w:t xml:space="preserve">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196" w:rsidRDefault="00ED6196">
      <w:r>
        <w:separator/>
      </w:r>
    </w:p>
  </w:endnote>
  <w:endnote w:type="continuationSeparator" w:id="0">
    <w:p w:rsidR="00ED6196" w:rsidRDefault="00ED6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F47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F47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196" w:rsidRDefault="00ED6196">
      <w:r>
        <w:separator/>
      </w:r>
    </w:p>
  </w:footnote>
  <w:footnote w:type="continuationSeparator" w:id="0">
    <w:p w:rsidR="00ED6196" w:rsidRDefault="00ED61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D619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D619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7406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36872"/>
    <w:rsid w:val="003571AC"/>
    <w:rsid w:val="003C43A5"/>
    <w:rsid w:val="003D377E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7F47B1"/>
    <w:rsid w:val="00802765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A1115F"/>
    <w:rsid w:val="00A20137"/>
    <w:rsid w:val="00A2495E"/>
    <w:rsid w:val="00A61759"/>
    <w:rsid w:val="00A84205"/>
    <w:rsid w:val="00A868C6"/>
    <w:rsid w:val="00A93B6F"/>
    <w:rsid w:val="00AB0D83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D6196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2021-08-13T02:28:00Z</cp:lastPrinted>
  <dcterms:created xsi:type="dcterms:W3CDTF">2021-08-13T02:11:00Z</dcterms:created>
  <dcterms:modified xsi:type="dcterms:W3CDTF">2021-08-13T02:28:00Z</dcterms:modified>
</cp:coreProperties>
</file>