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57C22">
      <w:pPr>
        <w:rPr>
          <w:sz w:val="24"/>
          <w:lang w:eastAsia="zh-CN"/>
        </w:rPr>
      </w:pPr>
      <w:r>
        <w:rPr>
          <w:sz w:val="24"/>
        </w:rPr>
        <w:t>Date: 21 March</w:t>
      </w:r>
      <w:r w:rsidR="00E22908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00D4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84E6F">
        <w:rPr>
          <w:sz w:val="24"/>
          <w:lang w:eastAsia="zh-CN"/>
        </w:rPr>
        <w:t>2 unit</w:t>
      </w:r>
      <w:r w:rsidR="00D34626">
        <w:rPr>
          <w:sz w:val="24"/>
          <w:lang w:eastAsia="zh-CN"/>
        </w:rPr>
        <w:t xml:space="preserve"> machine</w:t>
      </w:r>
      <w:r w:rsidR="004A00D4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F84E6F">
        <w:rPr>
          <w:sz w:val="24"/>
          <w:lang w:eastAsia="zh-CN"/>
        </w:rPr>
        <w:t>1</w:t>
      </w:r>
      <w:r w:rsidR="004A00D4">
        <w:rPr>
          <w:sz w:val="24"/>
          <w:lang w:eastAsia="zh-CN"/>
        </w:rPr>
        <w:t xml:space="preserve"> x 40ft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</w:t>
      </w:r>
      <w:r w:rsidR="00F84E6F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F84E6F" w:rsidRDefault="00F84E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4E6F" w:rsidRDefault="00F84E6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4E6F" w:rsidRDefault="00F84E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Mazak QTN-350 CNC </w:t>
      </w:r>
    </w:p>
    <w:p w:rsidR="00F84E6F" w:rsidRDefault="00F84E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: 358 x 205 x 200 cm</w:t>
      </w:r>
    </w:p>
    <w:p w:rsidR="00F84E6F" w:rsidRPr="00F84E6F" w:rsidRDefault="00F84E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7,200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57C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23/03</w:t>
      </w:r>
      <w:r w:rsidR="00E22908">
        <w:rPr>
          <w:sz w:val="24"/>
          <w:lang w:eastAsia="zh-CN"/>
        </w:rPr>
        <w:t>/2016</w:t>
      </w:r>
      <w:r w:rsidR="00F5796F"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>–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57C22" w:rsidP="00707B09">
      <w:pPr>
        <w:pStyle w:val="Heading4"/>
      </w:pPr>
      <w:r>
        <w:t>No 273 Jalan Ahmad Ibrahim</w:t>
      </w:r>
    </w:p>
    <w:p w:rsidR="00707B09" w:rsidRPr="00707B09" w:rsidRDefault="00757C2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 w:rsidR="00D3462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E22908" w:rsidRDefault="00D34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E22908">
        <w:rPr>
          <w:sz w:val="24"/>
          <w:lang w:eastAsia="zh-CN"/>
        </w:rPr>
        <w:t>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22908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  <w:r w:rsidR="00F344C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F84E6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44C0" w:rsidRDefault="00F344C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84E6F" w:rsidRDefault="004A00D4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2908" w:rsidRDefault="00E22908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757C22">
        <w:rPr>
          <w:sz w:val="24"/>
          <w:lang w:eastAsia="zh-CN"/>
        </w:rPr>
        <w:t xml:space="preserve"> (back to back with container)</w:t>
      </w:r>
    </w:p>
    <w:p w:rsidR="00684C71" w:rsidRDefault="00E22908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757C22" w:rsidRDefault="00757C22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 to the ground</w:t>
      </w:r>
    </w:p>
    <w:p w:rsidR="00757C22" w:rsidRPr="0043335E" w:rsidRDefault="00757C22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 w:rsidR="00757C22">
        <w:rPr>
          <w:sz w:val="24"/>
          <w:lang w:eastAsia="zh-CN"/>
        </w:rPr>
        <w:t xml:space="preserve"> 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03B" w:rsidRDefault="005E303B">
      <w:r>
        <w:separator/>
      </w:r>
    </w:p>
  </w:endnote>
  <w:endnote w:type="continuationSeparator" w:id="0">
    <w:p w:rsidR="005E303B" w:rsidRDefault="005E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0E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0E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03B" w:rsidRDefault="005E303B">
      <w:r>
        <w:separator/>
      </w:r>
    </w:p>
  </w:footnote>
  <w:footnote w:type="continuationSeparator" w:id="0">
    <w:p w:rsidR="005E303B" w:rsidRDefault="005E30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E30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E303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04583"/>
    <w:rsid w:val="00205704"/>
    <w:rsid w:val="0043335E"/>
    <w:rsid w:val="004A00D4"/>
    <w:rsid w:val="005A0EDA"/>
    <w:rsid w:val="005E303B"/>
    <w:rsid w:val="00620B59"/>
    <w:rsid w:val="00684C71"/>
    <w:rsid w:val="006B6525"/>
    <w:rsid w:val="00707B09"/>
    <w:rsid w:val="00757C22"/>
    <w:rsid w:val="007E7225"/>
    <w:rsid w:val="00805829"/>
    <w:rsid w:val="0081336E"/>
    <w:rsid w:val="00872D61"/>
    <w:rsid w:val="00A40EDF"/>
    <w:rsid w:val="00A64537"/>
    <w:rsid w:val="00C03437"/>
    <w:rsid w:val="00C80B32"/>
    <w:rsid w:val="00C8729C"/>
    <w:rsid w:val="00CA23BB"/>
    <w:rsid w:val="00D34626"/>
    <w:rsid w:val="00E22908"/>
    <w:rsid w:val="00E9120A"/>
    <w:rsid w:val="00F2704C"/>
    <w:rsid w:val="00F344C0"/>
    <w:rsid w:val="00F5796F"/>
    <w:rsid w:val="00F8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2016-03-21T07:30:00Z</cp:lastPrinted>
  <dcterms:created xsi:type="dcterms:W3CDTF">2016-03-21T01:53:00Z</dcterms:created>
  <dcterms:modified xsi:type="dcterms:W3CDTF">2016-03-21T07:30:00Z</dcterms:modified>
</cp:coreProperties>
</file>