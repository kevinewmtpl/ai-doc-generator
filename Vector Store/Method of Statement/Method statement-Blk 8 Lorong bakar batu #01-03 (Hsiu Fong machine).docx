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DC51E9">
      <w:pPr>
        <w:rPr>
          <w:sz w:val="24"/>
          <w:lang w:eastAsia="zh-CN"/>
        </w:rPr>
      </w:pPr>
      <w:r>
        <w:rPr>
          <w:sz w:val="24"/>
        </w:rPr>
        <w:t>Date: 02 March 2016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D637C" w:rsidRPr="00A5634E" w:rsidRDefault="009170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C5999">
        <w:rPr>
          <w:sz w:val="24"/>
          <w:lang w:eastAsia="zh-CN"/>
        </w:rPr>
        <w:t>unload 1</w:t>
      </w:r>
      <w:r w:rsidR="00E26D66">
        <w:rPr>
          <w:sz w:val="24"/>
          <w:lang w:eastAsia="zh-CN"/>
        </w:rPr>
        <w:t xml:space="preserve"> unit </w:t>
      </w:r>
      <w:r w:rsidR="00DC51E9">
        <w:rPr>
          <w:sz w:val="24"/>
          <w:lang w:eastAsia="zh-CN"/>
        </w:rPr>
        <w:t xml:space="preserve">CNC </w:t>
      </w:r>
      <w:r w:rsidR="00E26D66">
        <w:rPr>
          <w:sz w:val="24"/>
          <w:lang w:eastAsia="zh-CN"/>
        </w:rPr>
        <w:t>mach</w:t>
      </w:r>
      <w:r>
        <w:rPr>
          <w:sz w:val="24"/>
          <w:lang w:eastAsia="zh-CN"/>
        </w:rPr>
        <w:t>ine from 1 x 40ft FR and 1 x 20</w:t>
      </w:r>
      <w:r w:rsidR="00DC51E9">
        <w:rPr>
          <w:sz w:val="24"/>
          <w:lang w:eastAsia="zh-CN"/>
        </w:rPr>
        <w:t>ft</w:t>
      </w:r>
      <w:r>
        <w:rPr>
          <w:sz w:val="24"/>
          <w:lang w:eastAsia="zh-CN"/>
        </w:rPr>
        <w:t xml:space="preserve"> GP container, uncrate, </w:t>
      </w:r>
      <w:r w:rsidR="0081336E">
        <w:rPr>
          <w:sz w:val="24"/>
          <w:lang w:eastAsia="zh-CN"/>
        </w:rPr>
        <w:t xml:space="preserve">shift and position into customer premise </w:t>
      </w:r>
      <w:r w:rsidR="00E26D66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9170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18/03/2016</w:t>
      </w:r>
      <w:r w:rsidR="00ED637C">
        <w:rPr>
          <w:sz w:val="24"/>
          <w:lang w:eastAsia="zh-CN"/>
        </w:rPr>
        <w:t xml:space="preserve"> – 09:3</w:t>
      </w:r>
      <w:r w:rsidR="00C03437">
        <w:rPr>
          <w:sz w:val="24"/>
          <w:lang w:eastAsia="zh-CN"/>
        </w:rPr>
        <w:t>0</w:t>
      </w:r>
      <w:r w:rsidR="0038762F">
        <w:rPr>
          <w:sz w:val="24"/>
          <w:lang w:eastAsia="zh-CN"/>
        </w:rPr>
        <w:t xml:space="preserve"> </w:t>
      </w:r>
      <w:r w:rsidR="00302947">
        <w:rPr>
          <w:sz w:val="24"/>
          <w:lang w:eastAsia="zh-CN"/>
        </w:rPr>
        <w:t>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917013" w:rsidP="00DC51E9">
      <w:pPr>
        <w:pStyle w:val="Heading4"/>
      </w:pPr>
      <w:proofErr w:type="spellStart"/>
      <w:r>
        <w:t>Blk</w:t>
      </w:r>
      <w:proofErr w:type="spellEnd"/>
      <w:r>
        <w:t xml:space="preserve"> 8 </w:t>
      </w:r>
      <w:proofErr w:type="spellStart"/>
      <w:r>
        <w:t>Lorong</w:t>
      </w:r>
      <w:proofErr w:type="spellEnd"/>
      <w:r>
        <w:t xml:space="preserve"> Bakar </w:t>
      </w:r>
      <w:proofErr w:type="spellStart"/>
      <w:r>
        <w:t>Batu</w:t>
      </w:r>
      <w:proofErr w:type="spellEnd"/>
      <w:r>
        <w:t xml:space="preserve"> #01-03</w:t>
      </w:r>
    </w:p>
    <w:p w:rsidR="00DC51E9" w:rsidRPr="00DC51E9" w:rsidRDefault="00DC51E9" w:rsidP="00DC51E9">
      <w:pPr>
        <w:rPr>
          <w:lang w:eastAsia="zh-CN"/>
        </w:rPr>
      </w:pPr>
    </w:p>
    <w:p w:rsidR="00684C71" w:rsidRDefault="00684C71" w:rsidP="001F2B4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DC51E9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38762F" w:rsidRDefault="0030294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DC51E9">
        <w:rPr>
          <w:sz w:val="24"/>
          <w:lang w:eastAsia="zh-CN"/>
        </w:rPr>
        <w:t xml:space="preserve"> x 50 ton mobile</w:t>
      </w:r>
      <w:r w:rsidR="001F2B4E">
        <w:rPr>
          <w:sz w:val="24"/>
          <w:lang w:eastAsia="zh-CN"/>
        </w:rPr>
        <w:t xml:space="preserve"> crane</w:t>
      </w:r>
    </w:p>
    <w:p w:rsidR="00DC51E9" w:rsidRDefault="00DC51E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DC51E9" w:rsidRDefault="00DC51E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684C71" w:rsidRDefault="00A563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  <w:r w:rsidR="00387C45">
        <w:rPr>
          <w:sz w:val="24"/>
          <w:lang w:eastAsia="zh-CN"/>
        </w:rPr>
        <w:t>/rollers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310929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1F2B4E" w:rsidRDefault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E26D66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E26D66">
        <w:rPr>
          <w:sz w:val="24"/>
          <w:lang w:eastAsia="zh-CN"/>
        </w:rPr>
        <w:t xml:space="preserve"> involved enter 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E26D66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38762F" w:rsidRDefault="00707B09" w:rsidP="001F2B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E26D66">
        <w:rPr>
          <w:sz w:val="24"/>
          <w:lang w:eastAsia="zh-CN"/>
        </w:rPr>
        <w:t xml:space="preserve">r, rigger, signalman and </w:t>
      </w:r>
      <w:r w:rsidR="00DC51E9">
        <w:rPr>
          <w:sz w:val="24"/>
          <w:lang w:eastAsia="zh-CN"/>
        </w:rPr>
        <w:t>mobile/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DC51E9" w:rsidRDefault="00DC51E9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38762F" w:rsidRDefault="001F2B4E" w:rsidP="001F2B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and</w:t>
      </w:r>
      <w:r w:rsidR="0038762F">
        <w:rPr>
          <w:rFonts w:hint="eastAsia"/>
          <w:sz w:val="24"/>
          <w:lang w:eastAsia="zh-CN"/>
        </w:rPr>
        <w:t xml:space="preserve">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72D61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872D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Default="00872D61" w:rsidP="00C417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917013">
        <w:rPr>
          <w:sz w:val="24"/>
          <w:lang w:eastAsia="zh-CN"/>
        </w:rPr>
        <w:t>mobile/lorry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  <w:r w:rsidR="0081336E" w:rsidRPr="00C41758">
        <w:rPr>
          <w:sz w:val="24"/>
          <w:lang w:eastAsia="zh-CN"/>
        </w:rPr>
        <w:t xml:space="preserve"> </w:t>
      </w:r>
    </w:p>
    <w:p w:rsidR="00917013" w:rsidRDefault="00917013" w:rsidP="00C417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Lay out platform for machine pathway </w:t>
      </w:r>
    </w:p>
    <w:p w:rsidR="00917013" w:rsidRDefault="00917013" w:rsidP="00C417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 from FR container</w:t>
      </w:r>
    </w:p>
    <w:p w:rsidR="00917013" w:rsidRPr="00C41758" w:rsidRDefault="00917013" w:rsidP="00C417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</w:p>
    <w:p w:rsidR="00E9120A" w:rsidRPr="00A5634E" w:rsidRDefault="00387C45" w:rsidP="00A5634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and detach machine from base</w:t>
      </w:r>
    </w:p>
    <w:p w:rsidR="00684C71" w:rsidRDefault="0091701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platform</w:t>
      </w:r>
    </w:p>
    <w:p w:rsidR="00805829" w:rsidRDefault="0080582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</w:p>
    <w:p w:rsidR="00310929" w:rsidRPr="00302947" w:rsidRDefault="003B7ED4" w:rsidP="0030294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</w:t>
      </w:r>
      <w:r w:rsidR="00917013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</w:t>
      </w:r>
      <w:r w:rsidR="00C03437">
        <w:rPr>
          <w:sz w:val="24"/>
          <w:lang w:eastAsia="zh-CN"/>
        </w:rPr>
        <w:t>o machine base</w:t>
      </w:r>
    </w:p>
    <w:p w:rsidR="00684C71" w:rsidRDefault="00D03E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designated location inside factory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D03E74" w:rsidP="00D03E74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4A64" w:rsidRDefault="00494A64">
      <w:r>
        <w:separator/>
      </w:r>
    </w:p>
  </w:endnote>
  <w:endnote w:type="continuationSeparator" w:id="0">
    <w:p w:rsidR="00494A64" w:rsidRDefault="00494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C51E9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C51E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4A64" w:rsidRDefault="00494A64">
      <w:r>
        <w:separator/>
      </w:r>
    </w:p>
  </w:footnote>
  <w:footnote w:type="continuationSeparator" w:id="0">
    <w:p w:rsidR="00494A64" w:rsidRDefault="00494A6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DC51E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1F2B4E">
      <w:t>6</w:t>
    </w:r>
    <w:r>
      <w:t xml:space="preserve">2824175, </w:t>
    </w:r>
    <w:r w:rsidR="001F2B4E">
      <w:t>6</w:t>
    </w:r>
    <w:r>
      <w:t xml:space="preserve">2828203, </w:t>
    </w:r>
    <w:r w:rsidR="001F2B4E">
      <w:t>6</w:t>
    </w:r>
    <w:r>
      <w:t xml:space="preserve">2826020, Fax : </w:t>
    </w:r>
    <w:r w:rsidR="001F2B4E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DC51E9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1F2B4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1C645A"/>
    <w:rsid w:val="001F2B4E"/>
    <w:rsid w:val="00205704"/>
    <w:rsid w:val="00302947"/>
    <w:rsid w:val="00310929"/>
    <w:rsid w:val="0038762F"/>
    <w:rsid w:val="00387C45"/>
    <w:rsid w:val="003B7ED4"/>
    <w:rsid w:val="00494A64"/>
    <w:rsid w:val="006700D2"/>
    <w:rsid w:val="00684C71"/>
    <w:rsid w:val="006B6525"/>
    <w:rsid w:val="00707B09"/>
    <w:rsid w:val="007E7225"/>
    <w:rsid w:val="00805829"/>
    <w:rsid w:val="0081336E"/>
    <w:rsid w:val="00872D61"/>
    <w:rsid w:val="00917013"/>
    <w:rsid w:val="00A5634E"/>
    <w:rsid w:val="00A64537"/>
    <w:rsid w:val="00BC5999"/>
    <w:rsid w:val="00C03437"/>
    <w:rsid w:val="00C41758"/>
    <w:rsid w:val="00D03E74"/>
    <w:rsid w:val="00DC1B5D"/>
    <w:rsid w:val="00DC51E9"/>
    <w:rsid w:val="00DE0664"/>
    <w:rsid w:val="00E26D66"/>
    <w:rsid w:val="00E9120A"/>
    <w:rsid w:val="00EC29CB"/>
    <w:rsid w:val="00ED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292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2311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2015-10-27T01:13:00Z</cp:lastPrinted>
  <dcterms:created xsi:type="dcterms:W3CDTF">2016-03-03T05:19:00Z</dcterms:created>
  <dcterms:modified xsi:type="dcterms:W3CDTF">2016-03-03T05:19:00Z</dcterms:modified>
</cp:coreProperties>
</file>