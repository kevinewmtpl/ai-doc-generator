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95DDB" w:rsidRDefault="00395DDB">
      <w:pPr>
        <w:rPr>
          <w:sz w:val="24"/>
        </w:rPr>
      </w:pPr>
    </w:p>
    <w:p w:rsidR="00EE527F" w:rsidRDefault="00C034AB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B25B6">
        <w:rPr>
          <w:sz w:val="24"/>
        </w:rPr>
        <w:t>25</w:t>
      </w:r>
      <w:r w:rsidR="001A1344" w:rsidRPr="001A1344">
        <w:rPr>
          <w:sz w:val="24"/>
          <w:vertAlign w:val="superscript"/>
        </w:rPr>
        <w:t>th</w:t>
      </w:r>
      <w:r w:rsidR="0002103D">
        <w:rPr>
          <w:sz w:val="24"/>
        </w:rPr>
        <w:t xml:space="preserve"> Sep</w:t>
      </w:r>
      <w:r w:rsidR="001B6D1B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95DDB">
        <w:rPr>
          <w:sz w:val="24"/>
          <w:lang w:eastAsia="zh-CN"/>
        </w:rPr>
        <w:t>h</w:t>
      </w:r>
      <w:r w:rsidR="00F26709">
        <w:rPr>
          <w:sz w:val="24"/>
          <w:lang w:eastAsia="zh-CN"/>
        </w:rPr>
        <w:t>oist up 1 unit new Motor to 7</w:t>
      </w:r>
      <w:r w:rsidR="00F26709" w:rsidRPr="00F26709">
        <w:rPr>
          <w:sz w:val="24"/>
          <w:vertAlign w:val="superscript"/>
          <w:lang w:eastAsia="zh-CN"/>
        </w:rPr>
        <w:t>th</w:t>
      </w:r>
      <w:r w:rsidR="00F26709">
        <w:rPr>
          <w:sz w:val="24"/>
          <w:lang w:eastAsia="zh-CN"/>
        </w:rPr>
        <w:t xml:space="preserve"> floor roof top and hoist down 1 unit used Motor from 7</w:t>
      </w:r>
      <w:r w:rsidR="00F26709" w:rsidRPr="00F26709">
        <w:rPr>
          <w:sz w:val="24"/>
          <w:vertAlign w:val="superscript"/>
          <w:lang w:eastAsia="zh-CN"/>
        </w:rPr>
        <w:t>th</w:t>
      </w:r>
      <w:r w:rsidR="00F26709">
        <w:rPr>
          <w:sz w:val="24"/>
          <w:lang w:eastAsia="zh-CN"/>
        </w:rPr>
        <w:t xml:space="preserve"> floor roof top to ground floor</w:t>
      </w:r>
    </w:p>
    <w:p w:rsid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26709" w:rsidRDefault="00F26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Motor Spec</w:t>
      </w:r>
    </w:p>
    <w:p w:rsidR="00F26709" w:rsidRDefault="00F26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210991">
        <w:rPr>
          <w:sz w:val="24"/>
          <w:szCs w:val="24"/>
          <w:lang w:eastAsia="zh-CN"/>
        </w:rPr>
        <w:t xml:space="preserve"> 121cm x 60cm</w:t>
      </w:r>
    </w:p>
    <w:p w:rsidR="00F26709" w:rsidRDefault="006743A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265</w:t>
      </w:r>
      <w:r w:rsidR="00F26709">
        <w:rPr>
          <w:sz w:val="24"/>
          <w:szCs w:val="24"/>
          <w:lang w:eastAsia="zh-CN"/>
        </w:rPr>
        <w:t xml:space="preserve"> kgs</w:t>
      </w:r>
    </w:p>
    <w:p w:rsidR="00F26709" w:rsidRPr="00F26709" w:rsidRDefault="00F26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Of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251471" w:rsidRDefault="001A1344" w:rsidP="00B95137">
      <w:pPr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02103D">
        <w:rPr>
          <w:sz w:val="24"/>
          <w:lang w:eastAsia="zh-CN"/>
        </w:rPr>
        <w:t>/09</w:t>
      </w:r>
      <w:r w:rsidR="00724371">
        <w:rPr>
          <w:sz w:val="24"/>
          <w:lang w:eastAsia="zh-CN"/>
        </w:rPr>
        <w:t>/2018</w:t>
      </w:r>
    </w:p>
    <w:p w:rsidR="001B6D1B" w:rsidRPr="00F72AC3" w:rsidRDefault="001B6D1B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1B6D1B" w:rsidRDefault="001A1344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</w:t>
      </w:r>
      <w:r w:rsidR="001B6D1B">
        <w:rPr>
          <w:sz w:val="24"/>
          <w:szCs w:val="24"/>
          <w:lang w:eastAsia="zh-CN"/>
        </w:rPr>
        <w:t>0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F26709" w:rsidP="00F26709">
      <w:pPr>
        <w:pStyle w:val="Heading4"/>
      </w:pPr>
      <w:r>
        <w:t xml:space="preserve">18 Woodlands Loop </w:t>
      </w:r>
    </w:p>
    <w:p w:rsidR="00F26709" w:rsidRPr="00F26709" w:rsidRDefault="00F26709" w:rsidP="00F267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Edmund Optics Singapore Pte Ltd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F26709">
        <w:rPr>
          <w:sz w:val="24"/>
          <w:lang w:eastAsia="zh-CN"/>
        </w:rPr>
        <w:t xml:space="preserve"> 50 ton </w:t>
      </w:r>
      <w:r w:rsidR="006743A7">
        <w:rPr>
          <w:sz w:val="24"/>
          <w:lang w:eastAsia="zh-CN"/>
        </w:rPr>
        <w:t xml:space="preserve">mobile crane 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2670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sling</w:t>
      </w:r>
      <w:r w:rsidR="00F26709">
        <w:rPr>
          <w:sz w:val="24"/>
          <w:lang w:eastAsia="zh-CN"/>
        </w:rPr>
        <w:t>/shackle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C3E6C" w:rsidRDefault="004C3E6C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C034AB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0120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0120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F26709">
        <w:rPr>
          <w:sz w:val="24"/>
          <w:lang w:eastAsia="zh-CN"/>
        </w:rPr>
        <w:t>and mobile</w:t>
      </w:r>
      <w:r w:rsidR="00926AFA">
        <w:rPr>
          <w:sz w:val="24"/>
          <w:lang w:eastAsia="zh-CN"/>
        </w:rPr>
        <w:t xml:space="preserve">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C3E6C" w:rsidRDefault="004C3E6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7B25B6" w:rsidRDefault="002F2EEC" w:rsidP="00DB38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bookmarkStart w:id="0" w:name="_GoBack"/>
      <w:bookmarkEnd w:id="0"/>
    </w:p>
    <w:p w:rsidR="007B25B6" w:rsidRDefault="007B25B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30120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7B25B6" w:rsidRPr="007B25B6" w:rsidRDefault="00F26709" w:rsidP="007B2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1B6D1B" w:rsidRDefault="004C3E6C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</w:t>
      </w:r>
      <w:r w:rsidR="0092327E">
        <w:rPr>
          <w:sz w:val="24"/>
          <w:lang w:eastAsia="zh-CN"/>
        </w:rPr>
        <w:t xml:space="preserve">and shackle </w:t>
      </w:r>
      <w:r>
        <w:rPr>
          <w:sz w:val="24"/>
          <w:lang w:eastAsia="zh-CN"/>
        </w:rPr>
        <w:t>to motor hoisting point</w:t>
      </w:r>
    </w:p>
    <w:p w:rsidR="004C3E6C" w:rsidRDefault="004C3E6C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new motor to 7</w:t>
      </w:r>
      <w:r w:rsidRPr="004C3E6C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roof top </w:t>
      </w:r>
    </w:p>
    <w:p w:rsidR="004C3E6C" w:rsidRDefault="004C3E6C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motor at the designated location</w:t>
      </w:r>
    </w:p>
    <w:p w:rsidR="004C3E6C" w:rsidRDefault="004C3E6C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old motor from 7</w:t>
      </w:r>
      <w:r w:rsidRPr="004C3E6C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roof top to the ground</w:t>
      </w:r>
    </w:p>
    <w:p w:rsidR="00217387" w:rsidRPr="004C3E6C" w:rsidRDefault="004C3E6C" w:rsidP="004C3E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motor to the designated location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</w:t>
      </w:r>
      <w:r w:rsidR="004C3E6C">
        <w:rPr>
          <w:sz w:val="24"/>
          <w:lang w:eastAsia="zh-CN"/>
        </w:rPr>
        <w:t>, if any</w:t>
      </w:r>
      <w:r w:rsidRPr="00A1692F">
        <w:rPr>
          <w:sz w:val="24"/>
          <w:lang w:eastAsia="zh-CN"/>
        </w:rPr>
        <w:t xml:space="preserve">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F605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65D2" w:rsidRDefault="003F65D2">
      <w:r>
        <w:separator/>
      </w:r>
    </w:p>
  </w:endnote>
  <w:endnote w:type="continuationSeparator" w:id="0">
    <w:p w:rsidR="003F65D2" w:rsidRDefault="003F6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B38A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B38A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65D2" w:rsidRDefault="003F65D2">
      <w:r>
        <w:separator/>
      </w:r>
    </w:p>
  </w:footnote>
  <w:footnote w:type="continuationSeparator" w:id="0">
    <w:p w:rsidR="003F65D2" w:rsidRDefault="003F65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F65D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B6D1B">
      <w:t>6</w:t>
    </w:r>
    <w:r>
      <w:t xml:space="preserve">2824175, </w:t>
    </w:r>
    <w:r w:rsidR="001B6D1B">
      <w:t>6</w:t>
    </w:r>
    <w:r>
      <w:t xml:space="preserve">2828203, </w:t>
    </w:r>
    <w:r w:rsidR="001B6D1B">
      <w:t>6</w:t>
    </w:r>
    <w:r>
      <w:t xml:space="preserve">2826020, Fax : </w:t>
    </w:r>
    <w:r w:rsidR="001B6D1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F65D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103D"/>
    <w:rsid w:val="000C7132"/>
    <w:rsid w:val="001410FA"/>
    <w:rsid w:val="001A1344"/>
    <w:rsid w:val="001A7138"/>
    <w:rsid w:val="001B6D1B"/>
    <w:rsid w:val="001C1CBF"/>
    <w:rsid w:val="00210991"/>
    <w:rsid w:val="00217387"/>
    <w:rsid w:val="00232A30"/>
    <w:rsid w:val="00251471"/>
    <w:rsid w:val="00251834"/>
    <w:rsid w:val="00252BFD"/>
    <w:rsid w:val="00261F89"/>
    <w:rsid w:val="002D02B1"/>
    <w:rsid w:val="002F2EEC"/>
    <w:rsid w:val="00301207"/>
    <w:rsid w:val="00314F31"/>
    <w:rsid w:val="00334FC0"/>
    <w:rsid w:val="00342A68"/>
    <w:rsid w:val="003736DC"/>
    <w:rsid w:val="00395DDB"/>
    <w:rsid w:val="003F65D2"/>
    <w:rsid w:val="0042603E"/>
    <w:rsid w:val="004725E1"/>
    <w:rsid w:val="004C2874"/>
    <w:rsid w:val="004C3E6C"/>
    <w:rsid w:val="0056442E"/>
    <w:rsid w:val="00605682"/>
    <w:rsid w:val="0062053C"/>
    <w:rsid w:val="006743A7"/>
    <w:rsid w:val="00692F36"/>
    <w:rsid w:val="006A0465"/>
    <w:rsid w:val="006A3DCE"/>
    <w:rsid w:val="006A4F9C"/>
    <w:rsid w:val="006E08FD"/>
    <w:rsid w:val="0070747D"/>
    <w:rsid w:val="007168B6"/>
    <w:rsid w:val="00724371"/>
    <w:rsid w:val="007B25B6"/>
    <w:rsid w:val="007D36F0"/>
    <w:rsid w:val="00824625"/>
    <w:rsid w:val="008254AB"/>
    <w:rsid w:val="00840DC8"/>
    <w:rsid w:val="00867684"/>
    <w:rsid w:val="0092327E"/>
    <w:rsid w:val="00926AFA"/>
    <w:rsid w:val="00931972"/>
    <w:rsid w:val="00A1692F"/>
    <w:rsid w:val="00A2128A"/>
    <w:rsid w:val="00A27E28"/>
    <w:rsid w:val="00A92C9C"/>
    <w:rsid w:val="00AF4F6B"/>
    <w:rsid w:val="00B95137"/>
    <w:rsid w:val="00BF1BA5"/>
    <w:rsid w:val="00C034AB"/>
    <w:rsid w:val="00C373BA"/>
    <w:rsid w:val="00C84581"/>
    <w:rsid w:val="00CA3063"/>
    <w:rsid w:val="00CB71DF"/>
    <w:rsid w:val="00CC4461"/>
    <w:rsid w:val="00CF74CA"/>
    <w:rsid w:val="00D4100D"/>
    <w:rsid w:val="00D46EC1"/>
    <w:rsid w:val="00DB38A1"/>
    <w:rsid w:val="00E47915"/>
    <w:rsid w:val="00E8617D"/>
    <w:rsid w:val="00E92B6B"/>
    <w:rsid w:val="00ED3DEC"/>
    <w:rsid w:val="00EE527F"/>
    <w:rsid w:val="00F04E34"/>
    <w:rsid w:val="00F26709"/>
    <w:rsid w:val="00F44634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20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2018-09-25T05:59:00Z</cp:lastPrinted>
  <dcterms:created xsi:type="dcterms:W3CDTF">2018-09-12T06:17:00Z</dcterms:created>
  <dcterms:modified xsi:type="dcterms:W3CDTF">2018-09-25T05:59:00Z</dcterms:modified>
</cp:coreProperties>
</file>