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75851" w14:textId="77777777" w:rsidR="00175316" w:rsidRDefault="00175316">
      <w:pPr>
        <w:pStyle w:val="Title"/>
        <w:jc w:val="left"/>
        <w:rPr>
          <w:lang w:eastAsia="zh-CN"/>
        </w:rPr>
      </w:pPr>
    </w:p>
    <w:p w14:paraId="4F9B249F" w14:textId="4E2C990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D8D5E9" w14:textId="77777777" w:rsidR="001E0418" w:rsidRDefault="001E0418">
      <w:pPr>
        <w:rPr>
          <w:sz w:val="24"/>
        </w:rPr>
      </w:pPr>
    </w:p>
    <w:p w14:paraId="5292FF92" w14:textId="4922AE17" w:rsidR="006467DA" w:rsidRDefault="00152B8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8140C">
        <w:rPr>
          <w:sz w:val="24"/>
        </w:rPr>
        <w:t>28</w:t>
      </w:r>
      <w:r w:rsidR="0028140C" w:rsidRPr="0028140C">
        <w:rPr>
          <w:sz w:val="24"/>
          <w:vertAlign w:val="superscript"/>
        </w:rPr>
        <w:t>th</w:t>
      </w:r>
      <w:r w:rsidR="0028140C">
        <w:rPr>
          <w:sz w:val="24"/>
        </w:rPr>
        <w:t xml:space="preserve"> May 202</w:t>
      </w:r>
      <w:r w:rsidR="00FC2BB7">
        <w:rPr>
          <w:sz w:val="24"/>
        </w:rPr>
        <w:t>5</w:t>
      </w:r>
    </w:p>
    <w:p w14:paraId="6C63592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A603A8F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8B35080" w14:textId="770CEAD9"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28140C">
        <w:rPr>
          <w:sz w:val="24"/>
          <w:lang w:eastAsia="zh-CN"/>
        </w:rPr>
        <w:t>2</w:t>
      </w:r>
      <w:r w:rsidR="00EB1B30">
        <w:rPr>
          <w:sz w:val="24"/>
          <w:lang w:eastAsia="zh-CN"/>
        </w:rPr>
        <w:t xml:space="preserve"> unit</w:t>
      </w:r>
      <w:r w:rsidR="0028140C">
        <w:rPr>
          <w:sz w:val="24"/>
          <w:lang w:eastAsia="zh-CN"/>
        </w:rPr>
        <w:t>s</w:t>
      </w:r>
      <w:r w:rsidR="00EB1B30">
        <w:rPr>
          <w:sz w:val="24"/>
          <w:lang w:eastAsia="zh-CN"/>
        </w:rPr>
        <w:t xml:space="preserve"> machine fro</w:t>
      </w:r>
      <w:r w:rsidR="003B55DA"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</w:t>
      </w:r>
      <w:r w:rsidR="003B55DA">
        <w:rPr>
          <w:sz w:val="24"/>
          <w:lang w:eastAsia="zh-CN"/>
        </w:rPr>
        <w:t xml:space="preserve">t to fork </w:t>
      </w:r>
      <w:r w:rsidR="0028140C">
        <w:rPr>
          <w:sz w:val="24"/>
          <w:lang w:eastAsia="zh-CN"/>
        </w:rPr>
        <w:t>and load up onto lorry chassis</w:t>
      </w:r>
      <w:r w:rsidR="00BB223A">
        <w:rPr>
          <w:sz w:val="24"/>
          <w:lang w:eastAsia="zh-CN"/>
        </w:rPr>
        <w:t xml:space="preserve">, transport and deliver to scrapyard for disposal </w:t>
      </w:r>
    </w:p>
    <w:p w14:paraId="3223FC18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8AE409" w14:textId="77777777"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05AF367" w14:textId="5A374FFA" w:rsidR="00C77E09" w:rsidRDefault="00152B8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28140C">
        <w:rPr>
          <w:b/>
          <w:sz w:val="24"/>
          <w:szCs w:val="24"/>
          <w:lang w:eastAsia="zh-CN"/>
        </w:rPr>
        <w:t>Waida Jig Grinding</w:t>
      </w:r>
    </w:p>
    <w:p w14:paraId="12C7BCA5" w14:textId="2C23BD94" w:rsidR="0028140C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225 x 190 x 270 cm</w:t>
      </w:r>
    </w:p>
    <w:p w14:paraId="344FA0B6" w14:textId="43C4348D" w:rsidR="0028140C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3, 500 kg </w:t>
      </w:r>
    </w:p>
    <w:p w14:paraId="5A880390" w14:textId="77777777" w:rsidR="0028140C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14:paraId="5117A1C0" w14:textId="7CF67EAF" w:rsidR="0028140C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Matsuura Horizontal Mill</w:t>
      </w:r>
    </w:p>
    <w:p w14:paraId="667A9AEF" w14:textId="0BA1B28E" w:rsidR="0028140C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360 x 240 x 250 cm</w:t>
      </w:r>
    </w:p>
    <w:p w14:paraId="4C3890DB" w14:textId="5F88D47C" w:rsidR="008C6250" w:rsidRPr="00152B89" w:rsidRDefault="0028140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8, 000 kg </w:t>
      </w:r>
    </w:p>
    <w:p w14:paraId="311A049D" w14:textId="77777777"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E2FD9D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CC41E84" w14:textId="568C35D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28140C">
        <w:rPr>
          <w:sz w:val="24"/>
          <w:lang w:eastAsia="zh-CN"/>
        </w:rPr>
        <w:t>ed</w:t>
      </w:r>
    </w:p>
    <w:p w14:paraId="2AD35D8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9B8115D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95C835" w14:textId="0B774449" w:rsidR="00152B89" w:rsidRDefault="0028140C">
      <w:pPr>
        <w:rPr>
          <w:sz w:val="24"/>
          <w:lang w:eastAsia="zh-CN"/>
        </w:rPr>
      </w:pPr>
      <w:r>
        <w:rPr>
          <w:sz w:val="24"/>
          <w:lang w:eastAsia="zh-CN"/>
        </w:rPr>
        <w:t>03/06/25</w:t>
      </w:r>
    </w:p>
    <w:p w14:paraId="7F2E5C50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9858B5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8FE41B" w14:textId="1F89F833" w:rsidR="0063312A" w:rsidRDefault="002814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14:paraId="2E2EBD2C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21C00E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75B4F13" w14:textId="77777777" w:rsidR="008C6250" w:rsidRDefault="00152B89" w:rsidP="008C6250">
      <w:pPr>
        <w:pStyle w:val="Heading4"/>
      </w:pPr>
      <w:r>
        <w:t xml:space="preserve">285 Jalan Ahmad Ibrahim </w:t>
      </w:r>
      <w:r w:rsidR="00E44F77">
        <w:t xml:space="preserve"> </w:t>
      </w:r>
    </w:p>
    <w:p w14:paraId="24F54560" w14:textId="77777777" w:rsidR="0063312A" w:rsidRPr="0063312A" w:rsidRDefault="00152B89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r w:rsidR="001E0418">
        <w:rPr>
          <w:sz w:val="24"/>
          <w:szCs w:val="24"/>
          <w:lang w:eastAsia="zh-CN"/>
        </w:rPr>
        <w:t xml:space="preserve">Factory Solutions Asia Pacific </w:t>
      </w:r>
    </w:p>
    <w:p w14:paraId="70733390" w14:textId="77777777" w:rsidR="0089628B" w:rsidRPr="0089628B" w:rsidRDefault="0089628B" w:rsidP="0089628B">
      <w:pPr>
        <w:rPr>
          <w:lang w:eastAsia="zh-CN"/>
        </w:rPr>
      </w:pPr>
    </w:p>
    <w:p w14:paraId="04A031FE" w14:textId="77777777" w:rsidR="00175316" w:rsidRDefault="00175316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E8E044A" w14:textId="10AA95B3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794750CA" w14:textId="059D19BE" w:rsidR="006467DA" w:rsidRDefault="00281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8C6250">
        <w:rPr>
          <w:sz w:val="24"/>
          <w:lang w:eastAsia="zh-CN"/>
        </w:rPr>
        <w:t>lorry loader</w:t>
      </w:r>
    </w:p>
    <w:p w14:paraId="3FF34148" w14:textId="77777777" w:rsidR="00D85C2F" w:rsidRDefault="007A0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14:paraId="721C3035" w14:textId="77777777" w:rsidR="00EC0512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14:paraId="22928458" w14:textId="4E2FC441" w:rsidR="0028140C" w:rsidRDefault="00281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3E726547" w14:textId="76F14FE2"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14:paraId="46EE4AE7" w14:textId="69C22BCE" w:rsidR="006467DA" w:rsidRDefault="00281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8C6250">
        <w:rPr>
          <w:sz w:val="24"/>
          <w:lang w:eastAsia="zh-CN"/>
        </w:rPr>
        <w:t>plate</w:t>
      </w:r>
      <w:r>
        <w:rPr>
          <w:sz w:val="24"/>
          <w:lang w:eastAsia="zh-CN"/>
        </w:rPr>
        <w:t>/canvas</w:t>
      </w:r>
      <w:r w:rsidR="008C6250">
        <w:rPr>
          <w:sz w:val="24"/>
          <w:lang w:eastAsia="zh-CN"/>
        </w:rPr>
        <w:t xml:space="preserve"> (to lay out f</w:t>
      </w:r>
      <w:r w:rsidR="00E44F77">
        <w:rPr>
          <w:sz w:val="24"/>
          <w:lang w:eastAsia="zh-CN"/>
        </w:rPr>
        <w:t>or floor protection</w:t>
      </w:r>
      <w:r w:rsidR="00EC0512">
        <w:rPr>
          <w:sz w:val="24"/>
          <w:lang w:eastAsia="zh-CN"/>
        </w:rPr>
        <w:t>)</w:t>
      </w:r>
      <w:r w:rsidR="001268A8">
        <w:rPr>
          <w:sz w:val="24"/>
          <w:lang w:eastAsia="zh-CN"/>
        </w:rPr>
        <w:t xml:space="preserve"> </w:t>
      </w:r>
    </w:p>
    <w:p w14:paraId="3EBC590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AF7A71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8F91D4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14:paraId="27E56A5D" w14:textId="77777777"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33A20C51" w14:textId="77777777" w:rsidR="0028140C" w:rsidRDefault="0028140C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72E3A64" w14:textId="741A6503"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382E88B" w14:textId="77777777"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401FEAA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379A717" w14:textId="77777777"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0BED75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A15BA7" w14:textId="77777777"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245C75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14:paraId="59FD6537" w14:textId="77777777"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14:paraId="6920DE8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D068C75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14:paraId="6F47380C" w14:textId="77777777"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14:paraId="1A3E1282" w14:textId="77777777"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necessary equipment for the moving job</w:t>
      </w:r>
    </w:p>
    <w:p w14:paraId="5A58B94D" w14:textId="77777777" w:rsidR="001E0418" w:rsidRDefault="001E0418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</w:t>
      </w:r>
      <w:r w:rsidR="00EC0512">
        <w:rPr>
          <w:sz w:val="24"/>
          <w:lang w:eastAsia="zh-CN"/>
        </w:rPr>
        <w:t xml:space="preserve">ack up machine </w:t>
      </w:r>
      <w:r>
        <w:rPr>
          <w:sz w:val="24"/>
          <w:lang w:eastAsia="zh-CN"/>
        </w:rPr>
        <w:t>to 4” high</w:t>
      </w:r>
    </w:p>
    <w:p w14:paraId="18C9A208" w14:textId="77777777" w:rsidR="00E44F77" w:rsidRPr="001E0418" w:rsidRDefault="001E0418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EC0512">
        <w:rPr>
          <w:sz w:val="24"/>
          <w:lang w:eastAsia="zh-CN"/>
        </w:rPr>
        <w:t xml:space="preserve">under machine bed </w:t>
      </w:r>
    </w:p>
    <w:p w14:paraId="0A59C555" w14:textId="77777777" w:rsidR="00FA1238" w:rsidRPr="00345048" w:rsidRDefault="001E0418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E44F7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production</w:t>
      </w:r>
      <w:r w:rsidR="00381103">
        <w:rPr>
          <w:sz w:val="24"/>
          <w:lang w:eastAsia="zh-CN"/>
        </w:rPr>
        <w:t xml:space="preserve"> to loading area</w:t>
      </w:r>
    </w:p>
    <w:p w14:paraId="47E1ED9E" w14:textId="77777777" w:rsidR="0028140C" w:rsidRDefault="00E44F77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381103">
        <w:rPr>
          <w:sz w:val="24"/>
          <w:lang w:eastAsia="zh-CN"/>
        </w:rPr>
        <w:t>10ton forklift to fork up machine</w:t>
      </w:r>
    </w:p>
    <w:p w14:paraId="61B1B944" w14:textId="77777777" w:rsidR="0028140C" w:rsidRDefault="0028140C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07E24372" w14:textId="77777777" w:rsidR="0028140C" w:rsidRDefault="0028140C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14:paraId="30F3F8BD" w14:textId="0F1FD4C6" w:rsidR="00381103" w:rsidRPr="00E44F77" w:rsidRDefault="0028140C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scrap</w:t>
      </w:r>
      <w:r w:rsidR="00BB223A">
        <w:rPr>
          <w:sz w:val="24"/>
          <w:lang w:eastAsia="zh-CN"/>
        </w:rPr>
        <w:t xml:space="preserve">yard for disposal </w:t>
      </w:r>
      <w:r w:rsidR="00381103">
        <w:rPr>
          <w:sz w:val="24"/>
          <w:lang w:eastAsia="zh-CN"/>
        </w:rPr>
        <w:t xml:space="preserve"> </w:t>
      </w:r>
    </w:p>
    <w:p w14:paraId="1284BCD0" w14:textId="77777777" w:rsidR="00175316" w:rsidRDefault="00175316" w:rsidP="0017531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2D4B0B7" w14:textId="06054069" w:rsidR="00885A6B" w:rsidRPr="00BB223A" w:rsidRDefault="0099046A" w:rsidP="00BB22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B223A">
        <w:rPr>
          <w:sz w:val="24"/>
          <w:lang w:eastAsia="zh-CN"/>
        </w:rPr>
        <w:t xml:space="preserve">Once job complete, team leader will instruct the team </w:t>
      </w:r>
      <w:r w:rsidR="00885A6B" w:rsidRPr="00BB223A">
        <w:rPr>
          <w:sz w:val="24"/>
          <w:lang w:eastAsia="zh-CN"/>
        </w:rPr>
        <w:t>to perform proper housekeeping</w:t>
      </w:r>
    </w:p>
    <w:p w14:paraId="248C2BE8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07D2B70" w14:textId="77777777"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F83E74" w14:textId="77777777"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A80CF0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A92B55A" w14:textId="77777777"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194422E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5FCA0C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FFBE9" w14:textId="77777777" w:rsidR="00A4391B" w:rsidRDefault="00A4391B">
      <w:r>
        <w:separator/>
      </w:r>
    </w:p>
  </w:endnote>
  <w:endnote w:type="continuationSeparator" w:id="0">
    <w:p w14:paraId="720D8FEB" w14:textId="77777777" w:rsidR="00A4391B" w:rsidRDefault="00A4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B1905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500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50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C8AA2" w14:textId="77777777" w:rsidR="00A4391B" w:rsidRDefault="00A4391B">
      <w:r>
        <w:separator/>
      </w:r>
    </w:p>
  </w:footnote>
  <w:footnote w:type="continuationSeparator" w:id="0">
    <w:p w14:paraId="352A1E13" w14:textId="77777777" w:rsidR="00A4391B" w:rsidRDefault="00A43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0B4A4D" w14:textId="7BA398DF" w:rsidR="006467DA" w:rsidRPr="00175316" w:rsidRDefault="00BB223A" w:rsidP="0017531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16D332F" wp14:editId="23D68AE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5316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602E3660" w14:textId="2B60A3D8" w:rsidR="006467DA" w:rsidRDefault="0028140C">
    <w:pPr>
      <w:pStyle w:val="Header"/>
      <w:jc w:val="center"/>
    </w:pPr>
    <w:r>
      <w:t>28 Kranji Green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67E8E8E0" w14:textId="7C277993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6D3AB7B5" w14:textId="77777777" w:rsidR="006467DA" w:rsidRDefault="006467DA">
    <w:pPr>
      <w:pStyle w:val="Header"/>
      <w:jc w:val="center"/>
    </w:pPr>
    <w:r>
      <w:t>GST Reg No. : M2-8923804 – 2</w:t>
    </w:r>
  </w:p>
  <w:p w14:paraId="00A68EE6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0C4AFA6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1056815">
    <w:abstractNumId w:val="2"/>
  </w:num>
  <w:num w:numId="2" w16cid:durableId="2100520140">
    <w:abstractNumId w:val="4"/>
  </w:num>
  <w:num w:numId="3" w16cid:durableId="53823538">
    <w:abstractNumId w:val="0"/>
  </w:num>
  <w:num w:numId="4" w16cid:durableId="265311664">
    <w:abstractNumId w:val="9"/>
  </w:num>
  <w:num w:numId="5" w16cid:durableId="1233080986">
    <w:abstractNumId w:val="5"/>
  </w:num>
  <w:num w:numId="6" w16cid:durableId="1426534278">
    <w:abstractNumId w:val="6"/>
  </w:num>
  <w:num w:numId="7" w16cid:durableId="1522205341">
    <w:abstractNumId w:val="3"/>
  </w:num>
  <w:num w:numId="8" w16cid:durableId="1608197563">
    <w:abstractNumId w:val="7"/>
  </w:num>
  <w:num w:numId="9" w16cid:durableId="2004970507">
    <w:abstractNumId w:val="1"/>
  </w:num>
  <w:num w:numId="10" w16cid:durableId="799154351">
    <w:abstractNumId w:val="8"/>
  </w:num>
  <w:num w:numId="11" w16cid:durableId="138251424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4E19"/>
    <w:rsid w:val="00063B47"/>
    <w:rsid w:val="00066D49"/>
    <w:rsid w:val="0007152C"/>
    <w:rsid w:val="00083372"/>
    <w:rsid w:val="000C60E8"/>
    <w:rsid w:val="000C68D5"/>
    <w:rsid w:val="000D3C89"/>
    <w:rsid w:val="000D3F7C"/>
    <w:rsid w:val="000D7011"/>
    <w:rsid w:val="000F1F4B"/>
    <w:rsid w:val="001268A8"/>
    <w:rsid w:val="00136332"/>
    <w:rsid w:val="00141D73"/>
    <w:rsid w:val="00147D28"/>
    <w:rsid w:val="00152B89"/>
    <w:rsid w:val="00175316"/>
    <w:rsid w:val="00193A39"/>
    <w:rsid w:val="001A46C3"/>
    <w:rsid w:val="001C7F7C"/>
    <w:rsid w:val="001E0418"/>
    <w:rsid w:val="001E712A"/>
    <w:rsid w:val="001F1B4E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28140C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D3281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64C9F"/>
    <w:rsid w:val="007805EF"/>
    <w:rsid w:val="007A02F9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36DBA"/>
    <w:rsid w:val="00A4391B"/>
    <w:rsid w:val="00A84205"/>
    <w:rsid w:val="00A93B6F"/>
    <w:rsid w:val="00AB583B"/>
    <w:rsid w:val="00AF1287"/>
    <w:rsid w:val="00B11F89"/>
    <w:rsid w:val="00B54175"/>
    <w:rsid w:val="00B61A87"/>
    <w:rsid w:val="00BA65F8"/>
    <w:rsid w:val="00BB223A"/>
    <w:rsid w:val="00BD7626"/>
    <w:rsid w:val="00BF1F53"/>
    <w:rsid w:val="00C40962"/>
    <w:rsid w:val="00C77E09"/>
    <w:rsid w:val="00C83E46"/>
    <w:rsid w:val="00C95881"/>
    <w:rsid w:val="00D06CBE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C2BB7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80E8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7667B-F4E5-4311-978D-C5D56F00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2024-03-04T02:24:00Z</cp:lastPrinted>
  <dcterms:created xsi:type="dcterms:W3CDTF">2025-05-28T06:09:00Z</dcterms:created>
  <dcterms:modified xsi:type="dcterms:W3CDTF">2025-06-02T02:27:00Z</dcterms:modified>
</cp:coreProperties>
</file>