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610A3" w:rsidRDefault="00F610A3">
      <w:pPr>
        <w:rPr>
          <w:sz w:val="24"/>
        </w:rPr>
      </w:pPr>
    </w:p>
    <w:p w:rsidR="006467DA" w:rsidRDefault="00A93E63">
      <w:pPr>
        <w:rPr>
          <w:sz w:val="24"/>
          <w:lang w:eastAsia="zh-CN"/>
        </w:rPr>
      </w:pPr>
      <w:r>
        <w:rPr>
          <w:sz w:val="24"/>
        </w:rPr>
        <w:t>Date: 11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Nov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8538A" w:rsidRPr="00F610A3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93E63">
        <w:rPr>
          <w:sz w:val="24"/>
          <w:lang w:eastAsia="zh-CN"/>
        </w:rPr>
        <w:t>shift out 6</w:t>
      </w:r>
      <w:r w:rsidR="006B330A">
        <w:rPr>
          <w:sz w:val="24"/>
          <w:lang w:eastAsia="zh-CN"/>
        </w:rPr>
        <w:t xml:space="preserve"> unit</w:t>
      </w:r>
      <w:r w:rsidR="00716161">
        <w:rPr>
          <w:sz w:val="24"/>
          <w:lang w:eastAsia="zh-CN"/>
        </w:rPr>
        <w:t xml:space="preserve"> </w:t>
      </w:r>
      <w:r w:rsidR="00B92070">
        <w:rPr>
          <w:sz w:val="24"/>
          <w:lang w:eastAsia="zh-CN"/>
        </w:rPr>
        <w:t>machine</w:t>
      </w:r>
      <w:r w:rsidR="00A93E63">
        <w:rPr>
          <w:sz w:val="24"/>
          <w:lang w:eastAsia="zh-CN"/>
        </w:rPr>
        <w:t xml:space="preserve"> and accessories</w:t>
      </w:r>
      <w:r w:rsidR="005C0BC7">
        <w:rPr>
          <w:sz w:val="24"/>
          <w:lang w:eastAsia="zh-CN"/>
        </w:rPr>
        <w:t xml:space="preserve"> </w:t>
      </w:r>
      <w:r w:rsidR="00CA15D2">
        <w:rPr>
          <w:sz w:val="24"/>
          <w:lang w:eastAsia="zh-CN"/>
        </w:rPr>
        <w:t>from production room</w:t>
      </w:r>
      <w:r w:rsidR="006B330A">
        <w:rPr>
          <w:sz w:val="24"/>
          <w:lang w:eastAsia="zh-CN"/>
        </w:rPr>
        <w:t xml:space="preserve"> in</w:t>
      </w:r>
      <w:r w:rsidR="002F791A">
        <w:rPr>
          <w:sz w:val="24"/>
          <w:lang w:eastAsia="zh-CN"/>
        </w:rPr>
        <w:t>to platform</w:t>
      </w:r>
      <w:r w:rsidR="0046470C">
        <w:rPr>
          <w:sz w:val="24"/>
          <w:lang w:eastAsia="zh-CN"/>
        </w:rPr>
        <w:t>, hoist up</w:t>
      </w:r>
      <w:r w:rsidR="00A93E63">
        <w:rPr>
          <w:sz w:val="24"/>
          <w:lang w:eastAsia="zh-CN"/>
        </w:rPr>
        <w:t xml:space="preserve"> and load onto 2</w:t>
      </w:r>
      <w:r w:rsidR="006C3823">
        <w:rPr>
          <w:sz w:val="24"/>
          <w:lang w:eastAsia="zh-CN"/>
        </w:rPr>
        <w:t xml:space="preserve"> x </w:t>
      </w:r>
      <w:r w:rsidR="006B330A">
        <w:rPr>
          <w:sz w:val="24"/>
          <w:lang w:eastAsia="zh-CN"/>
        </w:rPr>
        <w:t>M’sia lorry</w:t>
      </w:r>
      <w:r w:rsidR="00A93E63">
        <w:rPr>
          <w:sz w:val="24"/>
          <w:lang w:eastAsia="zh-CN"/>
        </w:rPr>
        <w:t xml:space="preserve"> and 2 x M’sia low-bed </w:t>
      </w:r>
      <w:r w:rsidR="006B330A">
        <w:rPr>
          <w:sz w:val="24"/>
          <w:lang w:eastAsia="zh-CN"/>
        </w:rPr>
        <w:t xml:space="preserve"> </w:t>
      </w:r>
    </w:p>
    <w:p w:rsidR="00431B3C" w:rsidRPr="00431B3C" w:rsidRDefault="00431B3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BB0D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467DA" w:rsidRDefault="00A93E63" w:rsidP="00CA15D2">
      <w:pPr>
        <w:rPr>
          <w:sz w:val="24"/>
          <w:lang w:eastAsia="zh-CN"/>
        </w:rPr>
      </w:pPr>
      <w:r>
        <w:rPr>
          <w:sz w:val="24"/>
          <w:lang w:eastAsia="zh-CN"/>
        </w:rPr>
        <w:t>20/11/24 (Wednes</w:t>
      </w:r>
      <w:r w:rsidR="001738FF">
        <w:rPr>
          <w:sz w:val="24"/>
          <w:lang w:eastAsia="zh-CN"/>
        </w:rPr>
        <w:t>day</w:t>
      </w:r>
      <w:r w:rsidR="006B330A">
        <w:rPr>
          <w:sz w:val="24"/>
          <w:lang w:eastAsia="zh-CN"/>
        </w:rPr>
        <w:t xml:space="preserve">) </w:t>
      </w:r>
      <w:bookmarkStart w:id="0" w:name="_GoBack"/>
      <w:bookmarkEnd w:id="0"/>
    </w:p>
    <w:p w:rsidR="00CA15D2" w:rsidRPr="00CA15D2" w:rsidRDefault="00CA15D2" w:rsidP="00CA15D2">
      <w:pPr>
        <w:rPr>
          <w:sz w:val="24"/>
          <w:lang w:eastAsia="zh-CN"/>
        </w:rPr>
      </w:pPr>
    </w:p>
    <w:p w:rsidR="00BB0DA2" w:rsidRDefault="00A93E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BB0DA2">
        <w:rPr>
          <w:b/>
          <w:bCs/>
          <w:sz w:val="32"/>
          <w:u w:val="single"/>
          <w:lang w:eastAsia="zh-CN"/>
        </w:rPr>
        <w:t>f Operation</w:t>
      </w:r>
    </w:p>
    <w:p w:rsidR="00BB0DA2" w:rsidRDefault="00A93E6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BB0DA2">
        <w:rPr>
          <w:bCs/>
          <w:sz w:val="24"/>
          <w:szCs w:val="24"/>
          <w:lang w:eastAsia="zh-CN"/>
        </w:rPr>
        <w:t xml:space="preserve"> am</w:t>
      </w:r>
    </w:p>
    <w:p w:rsidR="00BB0DA2" w:rsidRPr="00BB0DA2" w:rsidRDefault="00BB0D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6B330A">
      <w:pPr>
        <w:pStyle w:val="Heading4"/>
      </w:pPr>
      <w:r>
        <w:t>Blk 3014A Ubi Rd 1 #01-</w:t>
      </w:r>
      <w:r w:rsidR="005C0BC7">
        <w:t>12</w:t>
      </w:r>
    </w:p>
    <w:p w:rsidR="005C0BC7" w:rsidRPr="00257C21" w:rsidRDefault="005C0BC7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Amax Precision (S)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B8538A" w:rsidRDefault="00B920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A15D2">
        <w:rPr>
          <w:sz w:val="24"/>
          <w:lang w:eastAsia="zh-CN"/>
        </w:rPr>
        <w:t>633</w:t>
      </w:r>
      <w:r w:rsidR="00431B3C">
        <w:rPr>
          <w:sz w:val="24"/>
          <w:lang w:eastAsia="zh-CN"/>
        </w:rPr>
        <w:t xml:space="preserve"> </w:t>
      </w:r>
      <w:r w:rsidR="00CA15D2">
        <w:rPr>
          <w:sz w:val="24"/>
          <w:lang w:eastAsia="zh-CN"/>
        </w:rPr>
        <w:t>lorry loader</w:t>
      </w:r>
    </w:p>
    <w:p w:rsidR="006B330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B920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>
        <w:rPr>
          <w:sz w:val="24"/>
          <w:lang w:eastAsia="zh-CN"/>
        </w:rPr>
        <w:t xml:space="preserve"> / pallet truck</w:t>
      </w:r>
    </w:p>
    <w:p w:rsidR="00A93E63" w:rsidRDefault="00A93E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jack/woodblock </w:t>
      </w:r>
    </w:p>
    <w:p w:rsidR="00A93E63" w:rsidRDefault="00431B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66C7A">
        <w:rPr>
          <w:sz w:val="24"/>
          <w:lang w:eastAsia="zh-CN"/>
        </w:rPr>
        <w:t>ire</w:t>
      </w:r>
      <w:r w:rsidR="00B92070">
        <w:rPr>
          <w:sz w:val="24"/>
          <w:lang w:eastAsia="zh-CN"/>
        </w:rPr>
        <w:t xml:space="preserve"> </w:t>
      </w:r>
      <w:r w:rsidR="00A93E63">
        <w:rPr>
          <w:sz w:val="24"/>
          <w:lang w:eastAsia="zh-CN"/>
        </w:rPr>
        <w:t>sling</w:t>
      </w:r>
    </w:p>
    <w:p w:rsidR="00BB0DA2" w:rsidRDefault="00A93E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  <w:r w:rsidR="001268A8">
        <w:rPr>
          <w:sz w:val="24"/>
          <w:lang w:eastAsia="zh-CN"/>
        </w:rPr>
        <w:t xml:space="preserve"> </w:t>
      </w:r>
    </w:p>
    <w:p w:rsidR="00BB0DA2" w:rsidRDefault="00BB0DA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BB0DA2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92070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431B3C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E3E09" w:rsidRDefault="00AE3E09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31B3C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9207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9207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B92070">
        <w:rPr>
          <w:sz w:val="24"/>
          <w:lang w:eastAsia="zh-CN"/>
        </w:rPr>
        <w:t xml:space="preserve"> signalman and</w:t>
      </w:r>
      <w:r w:rsidR="00716161">
        <w:rPr>
          <w:sz w:val="24"/>
          <w:lang w:eastAsia="zh-CN"/>
        </w:rPr>
        <w:t xml:space="preserve"> lorry crane operator</w:t>
      </w:r>
      <w:r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431B3C" w:rsidRDefault="00431B3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60807" w:rsidRDefault="00260807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260807" w:rsidRDefault="00260807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B92070">
        <w:rPr>
          <w:sz w:val="24"/>
          <w:lang w:eastAsia="zh-CN"/>
        </w:rPr>
        <w:t xml:space="preserve">safety </w:t>
      </w:r>
      <w:r w:rsidR="000553C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60807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260807">
        <w:t>.</w:t>
      </w:r>
      <w:r w:rsidR="001268A8">
        <w:rPr>
          <w:rFonts w:hint="eastAsia"/>
        </w:rPr>
        <w:t>O</w:t>
      </w:r>
      <w:r w:rsidR="00260807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260807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92070" w:rsidRDefault="006467DA" w:rsidP="00B9207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6467DA" w:rsidRDefault="000553C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</w:t>
      </w:r>
      <w:r w:rsidR="006467DA">
        <w:rPr>
          <w:sz w:val="24"/>
          <w:lang w:eastAsia="zh-CN"/>
        </w:rPr>
        <w:t xml:space="preserve"> at designated area for the lift</w:t>
      </w:r>
      <w:r>
        <w:rPr>
          <w:sz w:val="24"/>
          <w:lang w:eastAsia="zh-CN"/>
        </w:rPr>
        <w:t xml:space="preserve">ing work </w:t>
      </w:r>
    </w:p>
    <w:p w:rsidR="00E76DB5" w:rsidRDefault="00E76D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with safety cones, red white tape </w:t>
      </w:r>
      <w:r w:rsidR="000553C2">
        <w:rPr>
          <w:sz w:val="24"/>
          <w:lang w:eastAsia="zh-CN"/>
        </w:rPr>
        <w:t xml:space="preserve">and lifting in operation signage </w:t>
      </w:r>
    </w:p>
    <w:p w:rsidR="000553C2" w:rsidRDefault="00E667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platform from lorry chassis</w:t>
      </w:r>
    </w:p>
    <w:p w:rsidR="006467DA" w:rsidRDefault="000553C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E667D4">
        <w:rPr>
          <w:sz w:val="24"/>
          <w:lang w:eastAsia="zh-CN"/>
        </w:rPr>
        <w:t xml:space="preserve">ay out </w:t>
      </w:r>
      <w:r>
        <w:rPr>
          <w:sz w:val="24"/>
          <w:lang w:eastAsia="zh-CN"/>
        </w:rPr>
        <w:t xml:space="preserve">platform </w:t>
      </w:r>
      <w:r w:rsidR="00E667D4">
        <w:rPr>
          <w:sz w:val="24"/>
          <w:lang w:eastAsia="zh-CN"/>
        </w:rPr>
        <w:t>in front of tenant shutter gate opening</w:t>
      </w:r>
      <w:r>
        <w:rPr>
          <w:sz w:val="24"/>
          <w:lang w:eastAsia="zh-CN"/>
        </w:rPr>
        <w:t xml:space="preserve"> </w:t>
      </w:r>
      <w:r w:rsidR="005C0BC7">
        <w:rPr>
          <w:sz w:val="24"/>
          <w:lang w:eastAsia="zh-CN"/>
        </w:rPr>
        <w:t xml:space="preserve">for </w:t>
      </w:r>
      <w:r w:rsidR="006467DA">
        <w:rPr>
          <w:sz w:val="24"/>
          <w:lang w:eastAsia="zh-CN"/>
        </w:rPr>
        <w:t>machine pathway</w:t>
      </w:r>
    </w:p>
    <w:p w:rsidR="000553C2" w:rsidRDefault="0046470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C21D12">
        <w:rPr>
          <w:sz w:val="24"/>
          <w:lang w:eastAsia="zh-CN"/>
        </w:rPr>
        <w:t xml:space="preserve">chine </w:t>
      </w:r>
      <w:r w:rsidR="002F791A">
        <w:rPr>
          <w:sz w:val="24"/>
          <w:lang w:eastAsia="zh-CN"/>
        </w:rPr>
        <w:t xml:space="preserve">from production room </w:t>
      </w:r>
    </w:p>
    <w:p w:rsidR="00895D5D" w:rsidRDefault="000553C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</w:t>
      </w:r>
      <w:r w:rsidR="00C21D12">
        <w:rPr>
          <w:sz w:val="24"/>
          <w:lang w:eastAsia="zh-CN"/>
        </w:rPr>
        <w:t>in</w:t>
      </w:r>
      <w:r w:rsidR="00895D5D">
        <w:rPr>
          <w:sz w:val="24"/>
          <w:lang w:eastAsia="zh-CN"/>
        </w:rPr>
        <w:t>to platform</w:t>
      </w:r>
    </w:p>
    <w:p w:rsidR="000553C2" w:rsidRDefault="000553C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secured sling to crane hook</w:t>
      </w:r>
    </w:p>
    <w:p w:rsidR="000553C2" w:rsidRPr="00895D5D" w:rsidRDefault="000553C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431B3C" w:rsidRDefault="00CA15D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431B3C">
        <w:rPr>
          <w:sz w:val="24"/>
          <w:lang w:eastAsia="zh-CN"/>
        </w:rPr>
        <w:t>lorry crane to h</w:t>
      </w:r>
      <w:r w:rsidR="00895D5D">
        <w:rPr>
          <w:sz w:val="24"/>
          <w:lang w:eastAsia="zh-CN"/>
        </w:rPr>
        <w:t>oist up machine from pl</w:t>
      </w:r>
      <w:r w:rsidR="008F0C05">
        <w:rPr>
          <w:sz w:val="24"/>
          <w:lang w:eastAsia="zh-CN"/>
        </w:rPr>
        <w:t>at</w:t>
      </w:r>
      <w:r w:rsidR="002F791A">
        <w:rPr>
          <w:sz w:val="24"/>
          <w:lang w:eastAsia="zh-CN"/>
        </w:rPr>
        <w:t>for</w:t>
      </w:r>
      <w:r w:rsidR="00260807">
        <w:rPr>
          <w:sz w:val="24"/>
          <w:lang w:eastAsia="zh-CN"/>
        </w:rPr>
        <w:t xml:space="preserve">m </w:t>
      </w:r>
    </w:p>
    <w:p w:rsidR="00E76DB5" w:rsidRDefault="00431B3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60807">
        <w:rPr>
          <w:sz w:val="24"/>
          <w:lang w:eastAsia="zh-CN"/>
        </w:rPr>
        <w:t xml:space="preserve">oad </w:t>
      </w:r>
      <w:r w:rsidR="00CA15D2">
        <w:rPr>
          <w:sz w:val="24"/>
          <w:lang w:eastAsia="zh-CN"/>
        </w:rPr>
        <w:t>machine onto Malaysia lorry</w:t>
      </w:r>
    </w:p>
    <w:p w:rsidR="000D3C89" w:rsidRPr="00895D5D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machine with strapping belt prior to moving out of </w:t>
      </w:r>
      <w:r w:rsidR="000D3C89">
        <w:rPr>
          <w:sz w:val="24"/>
          <w:lang w:eastAsia="zh-CN"/>
        </w:rPr>
        <w:t xml:space="preserve"> premise </w:t>
      </w:r>
    </w:p>
    <w:p w:rsidR="006C382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6C3823">
        <w:rPr>
          <w:sz w:val="24"/>
          <w:lang w:eastAsia="zh-CN"/>
        </w:rPr>
        <w:t>o perform proper housekeeping</w:t>
      </w:r>
    </w:p>
    <w:p w:rsidR="006467DA" w:rsidRPr="0099046A" w:rsidRDefault="006C382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CA15D2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BB0DA2" w:rsidRDefault="006467DA" w:rsidP="00BB0D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10A3" w:rsidRDefault="00F610A3" w:rsidP="00BB0DA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BB0DA2" w:rsidRDefault="0099046A" w:rsidP="00BB0DA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BB0DA2">
        <w:rPr>
          <w:sz w:val="24"/>
          <w:lang w:eastAsia="zh-CN"/>
        </w:rPr>
        <w:t>Best Regards</w:t>
      </w:r>
    </w:p>
    <w:p w:rsidR="0099046A" w:rsidRDefault="000553C2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4E8B" w:rsidRDefault="00744E8B">
      <w:r>
        <w:separator/>
      </w:r>
    </w:p>
  </w:endnote>
  <w:endnote w:type="continuationSeparator" w:id="0">
    <w:p w:rsidR="00744E8B" w:rsidRDefault="00744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E660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E660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4E8B" w:rsidRDefault="00744E8B">
      <w:r>
        <w:separator/>
      </w:r>
    </w:p>
  </w:footnote>
  <w:footnote w:type="continuationSeparator" w:id="0">
    <w:p w:rsidR="00744E8B" w:rsidRDefault="00744E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44E8B" w:rsidP="00B92070">
    <w:pPr>
      <w:pStyle w:val="Head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0553C2">
    <w:pPr>
      <w:pStyle w:val="Header"/>
      <w:jc w:val="center"/>
    </w:pPr>
    <w:r>
      <w:t>28 Kranji Loop #05-03, Kranji Green, Singapore 739571</w:t>
    </w:r>
  </w:p>
  <w:p w:rsidR="006467DA" w:rsidRDefault="00CA15D2">
    <w:pPr>
      <w:pStyle w:val="Header"/>
      <w:jc w:val="center"/>
    </w:pPr>
    <w:r>
      <w:t>Tel</w:t>
    </w:r>
    <w:r w:rsidR="006467DA">
      <w:t xml:space="preserve">: </w:t>
    </w:r>
    <w:r w:rsidR="00B92070">
      <w:t>6</w:t>
    </w:r>
    <w:r w:rsidR="006467DA">
      <w:t xml:space="preserve">2824175, </w:t>
    </w:r>
    <w:r w:rsidR="00B92070">
      <w:t>6</w:t>
    </w:r>
    <w:r w:rsidR="006467DA">
      <w:t xml:space="preserve">2828203, </w:t>
    </w:r>
    <w:r w:rsidR="00B92070">
      <w:t>6</w:t>
    </w:r>
    <w:r w:rsidR="000553C2">
      <w:t>2826020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44E8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CA15D2">
    <w:pPr>
      <w:pStyle w:val="Header"/>
      <w:jc w:val="center"/>
      <w:rPr>
        <w:sz w:val="22"/>
      </w:rPr>
    </w:pPr>
    <w:r>
      <w:rPr>
        <w:sz w:val="22"/>
      </w:rPr>
      <w:t>e-mail</w:t>
    </w:r>
    <w:r w:rsidR="00B9207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53C2"/>
    <w:rsid w:val="0007152C"/>
    <w:rsid w:val="000C68D5"/>
    <w:rsid w:val="000D3C89"/>
    <w:rsid w:val="000F0D14"/>
    <w:rsid w:val="001268A8"/>
    <w:rsid w:val="00141D73"/>
    <w:rsid w:val="001738FF"/>
    <w:rsid w:val="001D77B5"/>
    <w:rsid w:val="00211C09"/>
    <w:rsid w:val="00257C21"/>
    <w:rsid w:val="00260807"/>
    <w:rsid w:val="002F791A"/>
    <w:rsid w:val="003E660C"/>
    <w:rsid w:val="00420DA0"/>
    <w:rsid w:val="00431B3C"/>
    <w:rsid w:val="0046470C"/>
    <w:rsid w:val="00466C7A"/>
    <w:rsid w:val="004E071C"/>
    <w:rsid w:val="00553E1A"/>
    <w:rsid w:val="005C0BC7"/>
    <w:rsid w:val="005D4DDF"/>
    <w:rsid w:val="005D6724"/>
    <w:rsid w:val="006227E9"/>
    <w:rsid w:val="006467DA"/>
    <w:rsid w:val="0065291B"/>
    <w:rsid w:val="006972ED"/>
    <w:rsid w:val="006B330A"/>
    <w:rsid w:val="006C3823"/>
    <w:rsid w:val="00716161"/>
    <w:rsid w:val="00744E8B"/>
    <w:rsid w:val="0077593E"/>
    <w:rsid w:val="00894105"/>
    <w:rsid w:val="00895D5D"/>
    <w:rsid w:val="008C0380"/>
    <w:rsid w:val="008F0C05"/>
    <w:rsid w:val="00925C9F"/>
    <w:rsid w:val="00971AE8"/>
    <w:rsid w:val="0099046A"/>
    <w:rsid w:val="009F20D4"/>
    <w:rsid w:val="00A244C1"/>
    <w:rsid w:val="00A52113"/>
    <w:rsid w:val="00A93E63"/>
    <w:rsid w:val="00AE3E09"/>
    <w:rsid w:val="00B74931"/>
    <w:rsid w:val="00B8538A"/>
    <w:rsid w:val="00B92070"/>
    <w:rsid w:val="00BB0DA2"/>
    <w:rsid w:val="00C04AF1"/>
    <w:rsid w:val="00C21D12"/>
    <w:rsid w:val="00C56682"/>
    <w:rsid w:val="00C66B15"/>
    <w:rsid w:val="00C76862"/>
    <w:rsid w:val="00CA15D2"/>
    <w:rsid w:val="00CB2E4C"/>
    <w:rsid w:val="00D15F80"/>
    <w:rsid w:val="00E441E4"/>
    <w:rsid w:val="00E64DCD"/>
    <w:rsid w:val="00E667D4"/>
    <w:rsid w:val="00E76DB5"/>
    <w:rsid w:val="00E850C2"/>
    <w:rsid w:val="00EC1220"/>
    <w:rsid w:val="00F1403D"/>
    <w:rsid w:val="00F159DB"/>
    <w:rsid w:val="00F610A3"/>
    <w:rsid w:val="00F76A0A"/>
    <w:rsid w:val="00F8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126</TotalTime>
  <Pages>1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24</cp:revision>
  <cp:lastPrinted>2024-11-11T02:35:00Z</cp:lastPrinted>
  <dcterms:created xsi:type="dcterms:W3CDTF">2020-09-02T02:32:00Z</dcterms:created>
  <dcterms:modified xsi:type="dcterms:W3CDTF">2024-11-11T02:35:00Z</dcterms:modified>
</cp:coreProperties>
</file>