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0A32C342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21E85">
        <w:rPr>
          <w:sz w:val="24"/>
        </w:rPr>
        <w:t>1</w:t>
      </w:r>
      <w:r w:rsidR="005D47D2">
        <w:rPr>
          <w:sz w:val="24"/>
        </w:rPr>
        <w:t>9</w:t>
      </w:r>
      <w:r w:rsidR="00F21E85">
        <w:rPr>
          <w:sz w:val="24"/>
          <w:vertAlign w:val="superscript"/>
        </w:rPr>
        <w:t xml:space="preserve">th </w:t>
      </w:r>
      <w:r w:rsidR="00F21E85">
        <w:rPr>
          <w:sz w:val="24"/>
        </w:rPr>
        <w:t>Dec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21F46393" w:rsidR="00D95D0B" w:rsidRPr="006F6838" w:rsidRDefault="00F21E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5D47D2">
        <w:rPr>
          <w:sz w:val="24"/>
          <w:lang w:eastAsia="zh-CN"/>
        </w:rPr>
        <w:t>ncrate case, u</w:t>
      </w:r>
      <w:r w:rsidR="00F147AF">
        <w:rPr>
          <w:sz w:val="24"/>
          <w:lang w:eastAsia="zh-CN"/>
        </w:rPr>
        <w:t xml:space="preserve">sing forklift to </w:t>
      </w:r>
      <w:r w:rsidR="005D47D2">
        <w:rPr>
          <w:sz w:val="24"/>
          <w:lang w:eastAsia="zh-CN"/>
        </w:rPr>
        <w:t>fork and detach machine from base</w:t>
      </w:r>
      <w:r w:rsidR="000B5EFF">
        <w:rPr>
          <w:sz w:val="24"/>
          <w:lang w:eastAsia="zh-CN"/>
        </w:rPr>
        <w:t>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2F01C5EE" w:rsidR="00E72755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5D47D2">
        <w:rPr>
          <w:bCs/>
          <w:sz w:val="24"/>
          <w:szCs w:val="24"/>
          <w:lang w:eastAsia="zh-CN"/>
        </w:rPr>
        <w:t xml:space="preserve">Mitutoyo CMM / </w:t>
      </w:r>
      <w:proofErr w:type="spellStart"/>
      <w:r w:rsidR="005D47D2">
        <w:rPr>
          <w:bCs/>
          <w:sz w:val="24"/>
          <w:szCs w:val="24"/>
          <w:lang w:eastAsia="zh-CN"/>
        </w:rPr>
        <w:t>Crysta</w:t>
      </w:r>
      <w:proofErr w:type="spellEnd"/>
      <w:r w:rsidR="005D47D2">
        <w:rPr>
          <w:bCs/>
          <w:sz w:val="24"/>
          <w:szCs w:val="24"/>
          <w:lang w:eastAsia="zh-CN"/>
        </w:rPr>
        <w:t>-Apex</w:t>
      </w:r>
    </w:p>
    <w:p w14:paraId="66B32F57" w14:textId="22A691AE" w:rsidR="003A214A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5D47D2">
        <w:rPr>
          <w:bCs/>
          <w:sz w:val="24"/>
          <w:szCs w:val="24"/>
          <w:lang w:eastAsia="zh-CN"/>
        </w:rPr>
        <w:t>315 x 244 x 269 cm</w:t>
      </w:r>
    </w:p>
    <w:p w14:paraId="5AC5116A" w14:textId="18E1986B" w:rsidR="000B5EFF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5D47D2">
        <w:rPr>
          <w:bCs/>
          <w:sz w:val="24"/>
          <w:szCs w:val="24"/>
          <w:lang w:eastAsia="zh-CN"/>
        </w:rPr>
        <w:t>7, 639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4D4511AC" w:rsidR="00F147AF" w:rsidRPr="0073503C" w:rsidRDefault="005D47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F21E85">
        <w:rPr>
          <w:bCs/>
          <w:sz w:val="24"/>
          <w:szCs w:val="24"/>
          <w:lang w:eastAsia="zh-CN"/>
        </w:rPr>
        <w:t>/12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004E6491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5D47D2">
        <w:rPr>
          <w:bCs/>
          <w:sz w:val="24"/>
          <w:szCs w:val="24"/>
          <w:lang w:eastAsia="zh-CN"/>
        </w:rPr>
        <w:t>00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6EEAF39A" w:rsidR="00D15AA2" w:rsidRDefault="005D47D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80 Tuas West Dr</w:t>
      </w:r>
      <w:r w:rsidR="00814A8C">
        <w:rPr>
          <w:bCs/>
          <w:sz w:val="24"/>
          <w:szCs w:val="24"/>
          <w:lang w:eastAsia="zh-CN"/>
        </w:rPr>
        <w:t xml:space="preserve"> </w:t>
      </w:r>
    </w:p>
    <w:p w14:paraId="7EB325D4" w14:textId="112CA2AD" w:rsidR="007E0784" w:rsidRDefault="005D47D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Innovex</w:t>
      </w:r>
      <w:proofErr w:type="spellEnd"/>
      <w:r>
        <w:rPr>
          <w:bCs/>
          <w:sz w:val="24"/>
          <w:szCs w:val="24"/>
          <w:lang w:eastAsia="zh-CN"/>
        </w:rPr>
        <w:t xml:space="preserve"> Asia</w:t>
      </w:r>
      <w:r w:rsidR="003A214A">
        <w:rPr>
          <w:bCs/>
          <w:sz w:val="24"/>
          <w:szCs w:val="24"/>
          <w:lang w:eastAsia="zh-CN"/>
        </w:rPr>
        <w:t xml:space="preserve">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46524077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4ABFB42C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1486D">
        <w:rPr>
          <w:sz w:val="24"/>
          <w:lang w:eastAsia="zh-CN"/>
        </w:rPr>
        <w:t>10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522844F2" w14:textId="4BA76773" w:rsidR="00096EDE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60B45760" w14:textId="25D5D3D5" w:rsidR="009F1764" w:rsidRDefault="00096E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4D43CA0F" w14:textId="075DD316" w:rsidR="007E0784" w:rsidRDefault="005D47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A214A">
        <w:rPr>
          <w:sz w:val="24"/>
          <w:lang w:eastAsia="zh-CN"/>
        </w:rPr>
        <w:t>allet truck</w:t>
      </w:r>
    </w:p>
    <w:p w14:paraId="17D9AC40" w14:textId="379CBA0C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5BFC8830" w14:textId="77777777" w:rsidR="00885F02" w:rsidRDefault="00885F0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31531940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5B70F503" w14:textId="550E4395"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  <w:r w:rsidR="009C3595">
        <w:rPr>
          <w:sz w:val="24"/>
          <w:szCs w:val="24"/>
          <w:lang w:eastAsia="zh-CN"/>
        </w:rPr>
        <w:t xml:space="preserve">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2A98EBA5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5A2312">
        <w:rPr>
          <w:sz w:val="24"/>
          <w:szCs w:val="24"/>
        </w:rPr>
        <w:t>p</w:t>
      </w:r>
      <w:r w:rsidR="005D47D2">
        <w:rPr>
          <w:sz w:val="24"/>
          <w:szCs w:val="24"/>
        </w:rPr>
        <w:t>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2AF7D30A" w14:textId="681B55A3" w:rsidR="003A214A" w:rsidRDefault="001F33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machine case </w:t>
      </w:r>
    </w:p>
    <w:p w14:paraId="1C970529" w14:textId="77777777" w:rsidR="005D47D2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</w:t>
      </w:r>
    </w:p>
    <w:p w14:paraId="29627C31" w14:textId="46A5EC1B" w:rsidR="003A214A" w:rsidRPr="00E72755" w:rsidRDefault="005D47D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Load up machine onto machine stand </w:t>
      </w:r>
      <w:r w:rsidR="003A214A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72843475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5D47D2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2AF1851D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</w:t>
      </w:r>
      <w:r w:rsidR="00F21E85">
        <w:rPr>
          <w:b w:val="0"/>
          <w:sz w:val="24"/>
          <w:u w:val="none"/>
          <w:lang w:eastAsia="zh-CN"/>
        </w:rPr>
        <w:t>rollers/</w:t>
      </w:r>
      <w:r w:rsidR="00175F21">
        <w:rPr>
          <w:b w:val="0"/>
          <w:sz w:val="24"/>
          <w:u w:val="none"/>
          <w:lang w:eastAsia="zh-CN"/>
        </w:rPr>
        <w:t>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02016E69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6937A8C9" w14:textId="77777777" w:rsidR="00F21E85" w:rsidRDefault="00F21E8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3957EF9" w14:textId="135CC67F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5CF72" w14:textId="77777777" w:rsidR="002F2656" w:rsidRDefault="002F2656">
      <w:r>
        <w:separator/>
      </w:r>
    </w:p>
  </w:endnote>
  <w:endnote w:type="continuationSeparator" w:id="0">
    <w:p w14:paraId="7CA365A9" w14:textId="77777777" w:rsidR="002F2656" w:rsidRDefault="002F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EF4D5" w14:textId="77777777" w:rsidR="002F2656" w:rsidRDefault="002F2656">
      <w:r>
        <w:separator/>
      </w:r>
    </w:p>
  </w:footnote>
  <w:footnote w:type="continuationSeparator" w:id="0">
    <w:p w14:paraId="19252E88" w14:textId="77777777" w:rsidR="002F2656" w:rsidRDefault="002F2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DB34462" w:rsidR="00FC7A38" w:rsidRPr="00885F02" w:rsidRDefault="00096EDE" w:rsidP="00885F0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576CDF3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5F02">
      <w:rPr>
        <w:b/>
        <w:sz w:val="28"/>
      </w:rPr>
      <w:t xml:space="preserve">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96EDE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3352"/>
    <w:rsid w:val="001F45D6"/>
    <w:rsid w:val="0025786A"/>
    <w:rsid w:val="00281456"/>
    <w:rsid w:val="00282A7E"/>
    <w:rsid w:val="00297257"/>
    <w:rsid w:val="002D5C62"/>
    <w:rsid w:val="002E5BAE"/>
    <w:rsid w:val="002F2656"/>
    <w:rsid w:val="00360A65"/>
    <w:rsid w:val="00372A1A"/>
    <w:rsid w:val="00387587"/>
    <w:rsid w:val="00391A33"/>
    <w:rsid w:val="003A214A"/>
    <w:rsid w:val="003B5737"/>
    <w:rsid w:val="003B7E9C"/>
    <w:rsid w:val="003C57D8"/>
    <w:rsid w:val="003F58DA"/>
    <w:rsid w:val="004021A7"/>
    <w:rsid w:val="004261D0"/>
    <w:rsid w:val="00430975"/>
    <w:rsid w:val="00435995"/>
    <w:rsid w:val="004413EB"/>
    <w:rsid w:val="00446E52"/>
    <w:rsid w:val="0045403D"/>
    <w:rsid w:val="004A70F3"/>
    <w:rsid w:val="004E645C"/>
    <w:rsid w:val="0051486D"/>
    <w:rsid w:val="00542CC5"/>
    <w:rsid w:val="0055138B"/>
    <w:rsid w:val="00575B76"/>
    <w:rsid w:val="005944AF"/>
    <w:rsid w:val="005A2312"/>
    <w:rsid w:val="005A2F6A"/>
    <w:rsid w:val="005D47D2"/>
    <w:rsid w:val="005E3EC3"/>
    <w:rsid w:val="00611AFD"/>
    <w:rsid w:val="00625B41"/>
    <w:rsid w:val="006709AC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0E52"/>
    <w:rsid w:val="00711935"/>
    <w:rsid w:val="0073503C"/>
    <w:rsid w:val="007468DF"/>
    <w:rsid w:val="00746D1B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3BE8"/>
    <w:rsid w:val="00864557"/>
    <w:rsid w:val="00883F1F"/>
    <w:rsid w:val="00885F02"/>
    <w:rsid w:val="008937B8"/>
    <w:rsid w:val="008C3313"/>
    <w:rsid w:val="008F7E9B"/>
    <w:rsid w:val="009144E9"/>
    <w:rsid w:val="0093381E"/>
    <w:rsid w:val="00940648"/>
    <w:rsid w:val="009412A1"/>
    <w:rsid w:val="00951BE3"/>
    <w:rsid w:val="0095706B"/>
    <w:rsid w:val="00976D96"/>
    <w:rsid w:val="0097704D"/>
    <w:rsid w:val="009874B5"/>
    <w:rsid w:val="009B0018"/>
    <w:rsid w:val="009B421A"/>
    <w:rsid w:val="009B64F4"/>
    <w:rsid w:val="009C3595"/>
    <w:rsid w:val="009F1764"/>
    <w:rsid w:val="00A30847"/>
    <w:rsid w:val="00A70F2C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50E91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34070"/>
    <w:rsid w:val="00D579B6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E4228"/>
    <w:rsid w:val="00EF689E"/>
    <w:rsid w:val="00F147AF"/>
    <w:rsid w:val="00F21E85"/>
    <w:rsid w:val="00F53333"/>
    <w:rsid w:val="00F57A5C"/>
    <w:rsid w:val="00F83D1F"/>
    <w:rsid w:val="00FA12A2"/>
    <w:rsid w:val="00FA16F6"/>
    <w:rsid w:val="00FB1C9A"/>
    <w:rsid w:val="00FC17C0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2025-12-19T01:46:00Z</cp:lastPrinted>
  <dcterms:created xsi:type="dcterms:W3CDTF">2025-12-19T00:58:00Z</dcterms:created>
  <dcterms:modified xsi:type="dcterms:W3CDTF">2025-12-19T01:46:00Z</dcterms:modified>
</cp:coreProperties>
</file>