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E3996">
      <w:pPr>
        <w:rPr>
          <w:sz w:val="24"/>
          <w:lang w:eastAsia="zh-CN"/>
        </w:rPr>
      </w:pPr>
      <w:r>
        <w:rPr>
          <w:sz w:val="24"/>
        </w:rPr>
        <w:t>Date: 18th</w:t>
      </w:r>
      <w:r w:rsidR="00DA4C75">
        <w:rPr>
          <w:sz w:val="24"/>
        </w:rPr>
        <w:t xml:space="preserve"> Sep</w:t>
      </w:r>
      <w:r>
        <w:rPr>
          <w:sz w:val="24"/>
        </w:rPr>
        <w:t>tember</w:t>
      </w:r>
      <w:r w:rsidR="005D47DB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E3996" w:rsidRDefault="007E3996" w:rsidP="007E39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out 1 unit equipment from ground floor to loading area, </w:t>
      </w:r>
      <w:r>
        <w:rPr>
          <w:sz w:val="24"/>
          <w:lang w:eastAsia="zh-CN"/>
        </w:rPr>
        <w:t>hoist up onto lorry chassis.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B6F9E" w:rsidRDefault="004B6F9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E3996" w:rsidRDefault="007E3996" w:rsidP="007E39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Troop TP-50+8WPC Wire Cut Machine</w:t>
      </w:r>
    </w:p>
    <w:p w:rsidR="007E3996" w:rsidRDefault="007E3996" w:rsidP="007E39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Est </w:t>
      </w:r>
      <w:proofErr w:type="gramStart"/>
      <w:r>
        <w:rPr>
          <w:sz w:val="24"/>
          <w:szCs w:val="24"/>
          <w:lang w:eastAsia="zh-CN"/>
        </w:rPr>
        <w:t xml:space="preserve">(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proofErr w:type="gramEnd"/>
      <w:r>
        <w:rPr>
          <w:sz w:val="24"/>
          <w:szCs w:val="24"/>
          <w:lang w:eastAsia="zh-CN"/>
        </w:rPr>
        <w:t>: 2.5Tons)</w:t>
      </w:r>
    </w:p>
    <w:p w:rsidR="004B6F9E" w:rsidRPr="004B6F9E" w:rsidRDefault="004B6F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E3996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7E3996">
      <w:pPr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DA4C75">
        <w:rPr>
          <w:sz w:val="24"/>
          <w:lang w:eastAsia="zh-CN"/>
        </w:rPr>
        <w:t>/09</w:t>
      </w:r>
      <w:r w:rsidR="004B6F9E">
        <w:rPr>
          <w:sz w:val="24"/>
          <w:lang w:eastAsia="zh-CN"/>
        </w:rPr>
        <w:t>/2019</w:t>
      </w:r>
      <w:r>
        <w:rPr>
          <w:sz w:val="24"/>
          <w:lang w:eastAsia="zh-CN"/>
        </w:rPr>
        <w:t xml:space="preserve"> /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140D68" w:rsidRDefault="007E3996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No. 63 Nanyang Drive (Technical Staff Room)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4B6F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4B6F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webbing sling</w:t>
      </w:r>
    </w:p>
    <w:p w:rsidR="00597A70" w:rsidRDefault="004B6F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Canvas/plywood (for floor protection)</w:t>
      </w:r>
      <w:r w:rsidR="00597A7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CD776D" w:rsidRDefault="00CD776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518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5185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E5185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</w:t>
      </w:r>
      <w:r w:rsidR="00770EF0">
        <w:rPr>
          <w:sz w:val="24"/>
          <w:lang w:eastAsia="zh-CN"/>
        </w:rPr>
        <w:t>ved in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A1298" w:rsidRDefault="00CA12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PPE Requirement </w:t>
      </w:r>
    </w:p>
    <w:p w:rsidR="00CA1298" w:rsidRDefault="00CA12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CA1298" w:rsidRDefault="00CA12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CA1298" w:rsidRDefault="00CA12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glass</w:t>
      </w:r>
    </w:p>
    <w:p w:rsidR="00CA1298" w:rsidRPr="00CA1298" w:rsidRDefault="00CA12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CA1298">
        <w:rPr>
          <w:rFonts w:hint="eastAsia"/>
          <w:sz w:val="24"/>
          <w:lang w:eastAsia="zh-CN"/>
        </w:rPr>
        <w:t xml:space="preserve">ly equip with standard P.P.E. 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E5185">
        <w:t>.</w:t>
      </w:r>
      <w:r w:rsidR="001268A8">
        <w:rPr>
          <w:rFonts w:hint="eastAsia"/>
        </w:rPr>
        <w:t>O</w:t>
      </w:r>
      <w:r w:rsidR="008E5185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Pr="004B6F9E" w:rsidRDefault="006467DA" w:rsidP="004B6F9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</w:t>
      </w:r>
      <w:r w:rsidR="004B6F9E">
        <w:rPr>
          <w:b w:val="0"/>
          <w:sz w:val="20"/>
          <w:u w:val="none"/>
          <w:lang w:eastAsia="zh-CN"/>
        </w:rPr>
        <w:t xml:space="preserve">                          </w:t>
      </w:r>
      <w:r w:rsidR="007D338F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6467DA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4B6F9E">
        <w:rPr>
          <w:sz w:val="24"/>
          <w:lang w:eastAsia="zh-CN"/>
        </w:rPr>
        <w:t>onto machine stand</w:t>
      </w:r>
    </w:p>
    <w:p w:rsidR="00895D5D" w:rsidRPr="007E3996" w:rsidRDefault="004B6F9E" w:rsidP="007E39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pallet truck </w:t>
      </w:r>
    </w:p>
    <w:p w:rsidR="00155DE2" w:rsidRDefault="00CD776D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 </w:t>
      </w:r>
    </w:p>
    <w:p w:rsidR="00CA1298" w:rsidRDefault="00CA12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Riggerman</w:t>
      </w:r>
      <w:proofErr w:type="spellEnd"/>
      <w:r>
        <w:rPr>
          <w:sz w:val="24"/>
          <w:lang w:eastAsia="zh-CN"/>
        </w:rPr>
        <w:t xml:space="preserve"> to secured webbing sling to machine</w:t>
      </w:r>
      <w:r w:rsidR="00DA4C75">
        <w:rPr>
          <w:sz w:val="24"/>
          <w:lang w:eastAsia="zh-CN"/>
        </w:rPr>
        <w:t xml:space="preserve"> lifting point</w:t>
      </w:r>
    </w:p>
    <w:p w:rsidR="00CA1298" w:rsidRDefault="00CA12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Signalman will give signal t</w:t>
      </w:r>
      <w:r w:rsidR="00DA4C75">
        <w:rPr>
          <w:sz w:val="24"/>
          <w:lang w:eastAsia="zh-CN"/>
        </w:rPr>
        <w:t xml:space="preserve">o lorry loader operator to </w:t>
      </w:r>
      <w:r>
        <w:rPr>
          <w:sz w:val="24"/>
          <w:lang w:eastAsia="zh-CN"/>
        </w:rPr>
        <w:t>lift</w:t>
      </w:r>
      <w:r w:rsidR="00DA4C75">
        <w:rPr>
          <w:sz w:val="24"/>
          <w:lang w:eastAsia="zh-CN"/>
        </w:rPr>
        <w:t xml:space="preserve"> up machine slowly and check on balancing </w:t>
      </w:r>
    </w:p>
    <w:p w:rsidR="008E5185" w:rsidRDefault="00CA12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Lifting supervisor to check and confirm load are safe to be rig</w:t>
      </w:r>
    </w:p>
    <w:p w:rsidR="00E77072" w:rsidRDefault="00CA12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8E5185" w:rsidRDefault="00E7707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</w:t>
      </w:r>
      <w:r w:rsidR="008E5185">
        <w:rPr>
          <w:sz w:val="24"/>
          <w:lang w:eastAsia="zh-CN"/>
        </w:rPr>
        <w:t xml:space="preserve"> </w:t>
      </w:r>
    </w:p>
    <w:p w:rsidR="00C12B1D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C12B1D" w:rsidRPr="00E77072" w:rsidRDefault="00E77072" w:rsidP="00E770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out of premise and deliver to new location</w:t>
      </w:r>
      <w:r w:rsidR="00C12B1D">
        <w:rPr>
          <w:sz w:val="24"/>
          <w:lang w:eastAsia="zh-CN"/>
        </w:rPr>
        <w:t xml:space="preserve"> </w:t>
      </w:r>
    </w:p>
    <w:p w:rsidR="00E77072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E77072">
        <w:rPr>
          <w:sz w:val="24"/>
          <w:lang w:eastAsia="zh-CN"/>
        </w:rPr>
        <w:t>o perform proper housekeeping</w:t>
      </w:r>
    </w:p>
    <w:p w:rsidR="006467DA" w:rsidRPr="0099046A" w:rsidRDefault="00E77072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51AD9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Pr="007E3996" w:rsidRDefault="006467DA" w:rsidP="007E39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77072" w:rsidRDefault="00E77072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2A8" w:rsidRDefault="001072A8">
      <w:r>
        <w:separator/>
      </w:r>
    </w:p>
  </w:endnote>
  <w:endnote w:type="continuationSeparator" w:id="0">
    <w:p w:rsidR="001072A8" w:rsidRDefault="00107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399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39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2A8" w:rsidRDefault="001072A8">
      <w:r>
        <w:separator/>
      </w:r>
    </w:p>
  </w:footnote>
  <w:footnote w:type="continuationSeparator" w:id="0">
    <w:p w:rsidR="001072A8" w:rsidRDefault="00107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E399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DA4C7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E399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DA4C75">
      <w:rPr>
        <w:sz w:val="22"/>
      </w:rPr>
      <w:t>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82D54"/>
    <w:rsid w:val="000A4E07"/>
    <w:rsid w:val="000C68D5"/>
    <w:rsid w:val="000D3C89"/>
    <w:rsid w:val="000D3F7C"/>
    <w:rsid w:val="000E0C67"/>
    <w:rsid w:val="001072A8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1F2B7F"/>
    <w:rsid w:val="00251AD9"/>
    <w:rsid w:val="00257C21"/>
    <w:rsid w:val="0030317F"/>
    <w:rsid w:val="00333DB7"/>
    <w:rsid w:val="00375E51"/>
    <w:rsid w:val="003D5FEC"/>
    <w:rsid w:val="00456295"/>
    <w:rsid w:val="00466C7A"/>
    <w:rsid w:val="004B6F9E"/>
    <w:rsid w:val="004C4FA3"/>
    <w:rsid w:val="004D6122"/>
    <w:rsid w:val="00501090"/>
    <w:rsid w:val="005463C4"/>
    <w:rsid w:val="0057657F"/>
    <w:rsid w:val="00597A70"/>
    <w:rsid w:val="005D3C81"/>
    <w:rsid w:val="005D47DB"/>
    <w:rsid w:val="006467DA"/>
    <w:rsid w:val="00646C36"/>
    <w:rsid w:val="0066401C"/>
    <w:rsid w:val="00670B64"/>
    <w:rsid w:val="006816F1"/>
    <w:rsid w:val="00693582"/>
    <w:rsid w:val="006B3F8F"/>
    <w:rsid w:val="006F12DE"/>
    <w:rsid w:val="00726B36"/>
    <w:rsid w:val="00760813"/>
    <w:rsid w:val="00770EF0"/>
    <w:rsid w:val="00777860"/>
    <w:rsid w:val="00797545"/>
    <w:rsid w:val="007D338F"/>
    <w:rsid w:val="007D4C7E"/>
    <w:rsid w:val="007E3996"/>
    <w:rsid w:val="007F663B"/>
    <w:rsid w:val="00871396"/>
    <w:rsid w:val="0087572A"/>
    <w:rsid w:val="00885DDC"/>
    <w:rsid w:val="00895D5D"/>
    <w:rsid w:val="008C067B"/>
    <w:rsid w:val="008C7C96"/>
    <w:rsid w:val="008D2441"/>
    <w:rsid w:val="008E5185"/>
    <w:rsid w:val="008E6C00"/>
    <w:rsid w:val="00971AE8"/>
    <w:rsid w:val="0099046A"/>
    <w:rsid w:val="009A18A9"/>
    <w:rsid w:val="009A228D"/>
    <w:rsid w:val="009C27E3"/>
    <w:rsid w:val="009F4FEB"/>
    <w:rsid w:val="00A2540E"/>
    <w:rsid w:val="00A73EA0"/>
    <w:rsid w:val="00A9491E"/>
    <w:rsid w:val="00AA67DA"/>
    <w:rsid w:val="00B06871"/>
    <w:rsid w:val="00B16B6D"/>
    <w:rsid w:val="00B742F4"/>
    <w:rsid w:val="00C12B1D"/>
    <w:rsid w:val="00C15DC7"/>
    <w:rsid w:val="00C4669E"/>
    <w:rsid w:val="00C72DAD"/>
    <w:rsid w:val="00C95881"/>
    <w:rsid w:val="00CA1298"/>
    <w:rsid w:val="00CD776D"/>
    <w:rsid w:val="00D07325"/>
    <w:rsid w:val="00D221DF"/>
    <w:rsid w:val="00D35F55"/>
    <w:rsid w:val="00D41A4A"/>
    <w:rsid w:val="00DA01F0"/>
    <w:rsid w:val="00DA4C75"/>
    <w:rsid w:val="00DD4C8D"/>
    <w:rsid w:val="00DE5B82"/>
    <w:rsid w:val="00E3288E"/>
    <w:rsid w:val="00E371E0"/>
    <w:rsid w:val="00E76DB5"/>
    <w:rsid w:val="00E77072"/>
    <w:rsid w:val="00E92566"/>
    <w:rsid w:val="00EC1220"/>
    <w:rsid w:val="00EF55B5"/>
    <w:rsid w:val="00F25404"/>
    <w:rsid w:val="00F63C6A"/>
    <w:rsid w:val="00F75133"/>
    <w:rsid w:val="00FD2099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321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2019-09-03T07:36:00Z</cp:lastPrinted>
  <dcterms:created xsi:type="dcterms:W3CDTF">2019-09-18T02:28:00Z</dcterms:created>
  <dcterms:modified xsi:type="dcterms:W3CDTF">2019-09-18T02:28:00Z</dcterms:modified>
</cp:coreProperties>
</file>