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FC2E5D" w:rsidRDefault="00FC2E5D">
      <w:pPr>
        <w:rPr>
          <w:sz w:val="24"/>
        </w:rPr>
      </w:pPr>
    </w:p>
    <w:p w:rsidR="00EE527F" w:rsidRDefault="00947F0F">
      <w:pPr>
        <w:rPr>
          <w:sz w:val="24"/>
          <w:lang w:eastAsia="zh-CN"/>
        </w:rPr>
      </w:pPr>
      <w:r>
        <w:rPr>
          <w:sz w:val="24"/>
        </w:rPr>
        <w:t>Date: 04</w:t>
      </w:r>
      <w:r w:rsidRPr="00947F0F">
        <w:rPr>
          <w:sz w:val="24"/>
          <w:vertAlign w:val="superscript"/>
        </w:rPr>
        <w:t>th</w:t>
      </w:r>
      <w:r>
        <w:rPr>
          <w:sz w:val="24"/>
        </w:rPr>
        <w:t xml:space="preserve"> Nov</w:t>
      </w:r>
      <w:r w:rsidR="00FC2E5D">
        <w:rPr>
          <w:sz w:val="24"/>
        </w:rPr>
        <w:t xml:space="preserve"> </w:t>
      </w:r>
      <w:r w:rsidR="00CA0D71">
        <w:rPr>
          <w:sz w:val="24"/>
        </w:rPr>
        <w:t>2019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945F2F" w:rsidRPr="00FC2E5D" w:rsidRDefault="00DC1E8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</w:t>
      </w:r>
      <w:r w:rsidR="00F26BD3">
        <w:rPr>
          <w:sz w:val="24"/>
          <w:lang w:eastAsia="zh-CN"/>
        </w:rPr>
        <w:t xml:space="preserve"> hoist up 1 unit machine to 2</w:t>
      </w:r>
      <w:r w:rsidR="00F26BD3" w:rsidRPr="00F26BD3">
        <w:rPr>
          <w:sz w:val="24"/>
          <w:vertAlign w:val="superscript"/>
          <w:lang w:eastAsia="zh-CN"/>
        </w:rPr>
        <w:t>nd</w:t>
      </w:r>
      <w:r w:rsidR="00945F2F">
        <w:rPr>
          <w:sz w:val="24"/>
          <w:lang w:eastAsia="zh-CN"/>
        </w:rPr>
        <w:t xml:space="preserve"> floor </w:t>
      </w:r>
      <w:r w:rsidR="003A3CF3">
        <w:rPr>
          <w:sz w:val="24"/>
          <w:lang w:eastAsia="zh-CN"/>
        </w:rPr>
        <w:t xml:space="preserve">through swing gate opening </w:t>
      </w:r>
      <w:r w:rsidR="0042603E">
        <w:rPr>
          <w:sz w:val="24"/>
          <w:lang w:eastAsia="zh-CN"/>
        </w:rPr>
        <w:t xml:space="preserve">by using platform and </w:t>
      </w:r>
      <w:r w:rsidR="00FC2E5D">
        <w:rPr>
          <w:sz w:val="24"/>
          <w:lang w:eastAsia="zh-CN"/>
        </w:rPr>
        <w:t>lorry crane</w:t>
      </w:r>
    </w:p>
    <w:p w:rsidR="00A46072" w:rsidRPr="00A46072" w:rsidRDefault="00A4607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373A8D" w:rsidRDefault="00EE527F" w:rsidP="007E2FF0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7E2FF0" w:rsidRPr="007E2FF0" w:rsidRDefault="007E2FF0" w:rsidP="007E2FF0">
      <w:pPr>
        <w:rPr>
          <w:sz w:val="24"/>
          <w:lang w:eastAsia="zh-CN"/>
        </w:rPr>
      </w:pPr>
    </w:p>
    <w:p w:rsidR="00EE527F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DC1E88" w:rsidRDefault="00F26BD3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11/11/2019 (Monday)</w:t>
      </w: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Time of Operation</w:t>
      </w: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09:30 am</w:t>
      </w:r>
    </w:p>
    <w:p w:rsidR="003A3CF3" w:rsidRPr="00F26BD3" w:rsidRDefault="003A3CF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A46072" w:rsidRDefault="00226CE1" w:rsidP="004872DF">
      <w:pPr>
        <w:pStyle w:val="Heading4"/>
      </w:pPr>
      <w:r>
        <w:t>Blk 30 Kallang Place #02-14</w:t>
      </w:r>
      <w:bookmarkStart w:id="0" w:name="_GoBack"/>
      <w:bookmarkEnd w:id="0"/>
      <w:r w:rsidR="00FC2E5D">
        <w:t>/15</w:t>
      </w:r>
    </w:p>
    <w:p w:rsidR="00B85262" w:rsidRPr="004872DF" w:rsidRDefault="00FC2E5D" w:rsidP="004872DF">
      <w:pPr>
        <w:pStyle w:val="Heading4"/>
      </w:pPr>
      <w:r>
        <w:t>Extruplast</w:t>
      </w:r>
      <w:r w:rsidR="003A3CF3">
        <w:t xml:space="preserve"> Pte Ltd </w:t>
      </w:r>
    </w:p>
    <w:p w:rsidR="00373A8D" w:rsidRDefault="00373A8D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373A8D" w:rsidRDefault="003A3CF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945F2F">
        <w:rPr>
          <w:sz w:val="24"/>
          <w:lang w:eastAsia="zh-CN"/>
        </w:rPr>
        <w:t xml:space="preserve"> x </w:t>
      </w:r>
      <w:r w:rsidR="00FC2E5D">
        <w:rPr>
          <w:sz w:val="24"/>
          <w:lang w:eastAsia="zh-CN"/>
        </w:rPr>
        <w:t xml:space="preserve">633 </w:t>
      </w:r>
      <w:r w:rsidR="00225487">
        <w:rPr>
          <w:sz w:val="24"/>
          <w:lang w:eastAsia="zh-CN"/>
        </w:rPr>
        <w:t>lorry loader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F26BD3" w:rsidRDefault="00CA0D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42603E">
        <w:rPr>
          <w:sz w:val="24"/>
          <w:lang w:eastAsia="zh-CN"/>
        </w:rPr>
        <w:t>ire sling</w:t>
      </w:r>
    </w:p>
    <w:p w:rsidR="00225487" w:rsidRDefault="00F26BD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3A3CF3">
        <w:rPr>
          <w:sz w:val="24"/>
          <w:lang w:eastAsia="zh-CN"/>
        </w:rPr>
        <w:t>hackle</w:t>
      </w:r>
    </w:p>
    <w:p w:rsidR="00225487" w:rsidRPr="00225487" w:rsidRDefault="002254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872DF">
        <w:rPr>
          <w:sz w:val="24"/>
          <w:lang w:eastAsia="zh-CN"/>
        </w:rPr>
        <w:t>obstacle on crane parking area</w:t>
      </w:r>
    </w:p>
    <w:p w:rsidR="00225487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FC2E5D" w:rsidRDefault="00FC2E5D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3A3C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E400F3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46072">
        <w:rPr>
          <w:sz w:val="24"/>
          <w:lang w:eastAsia="zh-CN"/>
        </w:rPr>
        <w:t xml:space="preserve">be </w:t>
      </w:r>
      <w:r w:rsidR="00E400F3">
        <w:rPr>
          <w:sz w:val="24"/>
          <w:lang w:eastAsia="zh-CN"/>
        </w:rPr>
        <w:t>clear and dispose</w:t>
      </w:r>
    </w:p>
    <w:p w:rsidR="00FC2E5D" w:rsidRDefault="00FC2E5D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F26BD3" w:rsidRDefault="00F26BD3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E400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E400F3">
        <w:rPr>
          <w:sz w:val="24"/>
          <w:lang w:eastAsia="zh-CN"/>
        </w:rPr>
        <w:t xml:space="preserve">and </w:t>
      </w:r>
      <w:r w:rsidR="00945F2F">
        <w:rPr>
          <w:sz w:val="24"/>
          <w:lang w:eastAsia="zh-CN"/>
        </w:rPr>
        <w:t>lorry</w:t>
      </w:r>
      <w:r w:rsidR="001D7BC0">
        <w:rPr>
          <w:sz w:val="24"/>
          <w:lang w:eastAsia="zh-CN"/>
        </w:rPr>
        <w:t xml:space="preserve">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 w:rsidR="00945F2F">
        <w:rPr>
          <w:sz w:val="24"/>
          <w:lang w:eastAsia="zh-CN"/>
        </w:rPr>
        <w:t>(attached all lifting crew certificate)</w:t>
      </w:r>
    </w:p>
    <w:p w:rsidR="004D5933" w:rsidRDefault="004D593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EE527F" w:rsidRPr="00FC2E5D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1759B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61759B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</w:t>
      </w:r>
      <w:r w:rsidR="0061759B">
        <w:rPr>
          <w:sz w:val="24"/>
          <w:lang w:eastAsia="zh-CN"/>
        </w:rPr>
        <w:t>)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186153">
        <w:t>.</w:t>
      </w:r>
      <w:r w:rsidR="0042603E">
        <w:rPr>
          <w:rFonts w:hint="eastAsia"/>
        </w:rPr>
        <w:t>O</w:t>
      </w:r>
      <w:r w:rsidR="00186153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61759B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82563E" w:rsidRDefault="00EE527F" w:rsidP="0082563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4D5933" w:rsidRPr="00C43DA6" w:rsidRDefault="00F26BD3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Deployment of </w:t>
      </w:r>
      <w:r w:rsidR="00B424C8">
        <w:rPr>
          <w:sz w:val="24"/>
          <w:lang w:eastAsia="zh-CN"/>
        </w:rPr>
        <w:t xml:space="preserve">lorry </w:t>
      </w:r>
      <w:r w:rsidR="00EE527F">
        <w:rPr>
          <w:sz w:val="24"/>
          <w:lang w:eastAsia="zh-CN"/>
        </w:rPr>
        <w:t>cran</w:t>
      </w:r>
      <w:r w:rsidR="00B424C8">
        <w:rPr>
          <w:sz w:val="24"/>
          <w:lang w:eastAsia="zh-CN"/>
        </w:rPr>
        <w:t xml:space="preserve">e </w:t>
      </w:r>
      <w:r w:rsidR="0040331B">
        <w:rPr>
          <w:sz w:val="24"/>
          <w:lang w:eastAsia="zh-CN"/>
        </w:rPr>
        <w:t>at d</w:t>
      </w:r>
      <w:r w:rsidR="00C43DA6">
        <w:rPr>
          <w:sz w:val="24"/>
          <w:lang w:eastAsia="zh-CN"/>
        </w:rPr>
        <w:t>esig</w:t>
      </w:r>
      <w:r w:rsidR="00B424C8">
        <w:rPr>
          <w:sz w:val="24"/>
          <w:lang w:eastAsia="zh-CN"/>
        </w:rPr>
        <w:t>nated hoisting area</w:t>
      </w:r>
    </w:p>
    <w:p w:rsidR="008254AB" w:rsidRDefault="003A3CF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down machine from lorry chassis </w:t>
      </w:r>
      <w:r w:rsidR="004D5933">
        <w:rPr>
          <w:sz w:val="24"/>
          <w:lang w:eastAsia="zh-CN"/>
        </w:rPr>
        <w:t>on</w:t>
      </w:r>
      <w:r w:rsidR="008254AB">
        <w:rPr>
          <w:sz w:val="24"/>
          <w:lang w:eastAsia="zh-CN"/>
        </w:rPr>
        <w:t>to platform</w:t>
      </w:r>
    </w:p>
    <w:p w:rsidR="008254AB" w:rsidRDefault="0018615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</w:t>
      </w:r>
      <w:r w:rsidR="008254AB">
        <w:rPr>
          <w:sz w:val="24"/>
          <w:lang w:eastAsia="zh-CN"/>
        </w:rPr>
        <w:t xml:space="preserve"> </w:t>
      </w:r>
      <w:r w:rsidR="004725E1">
        <w:rPr>
          <w:sz w:val="24"/>
          <w:lang w:eastAsia="zh-CN"/>
        </w:rPr>
        <w:t>onto platform with strapping belt</w:t>
      </w:r>
      <w:r w:rsidR="008254AB">
        <w:rPr>
          <w:sz w:val="24"/>
          <w:lang w:eastAsia="zh-CN"/>
        </w:rPr>
        <w:t xml:space="preserve"> </w:t>
      </w:r>
    </w:p>
    <w:p w:rsidR="00EE527F" w:rsidRPr="004725E1" w:rsidRDefault="004725E1" w:rsidP="004725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</w:t>
      </w:r>
      <w:r w:rsidR="004872DF">
        <w:rPr>
          <w:sz w:val="24"/>
          <w:lang w:eastAsia="zh-CN"/>
        </w:rPr>
        <w:t>t</w:t>
      </w:r>
      <w:r w:rsidR="00D9518E">
        <w:rPr>
          <w:sz w:val="24"/>
          <w:lang w:eastAsia="zh-CN"/>
        </w:rPr>
        <w:t xml:space="preserve">form together </w:t>
      </w:r>
      <w:r w:rsidR="00F26BD3">
        <w:rPr>
          <w:sz w:val="24"/>
          <w:lang w:eastAsia="zh-CN"/>
        </w:rPr>
        <w:t>with machine to 2</w:t>
      </w:r>
      <w:r w:rsidR="00F26BD3">
        <w:rPr>
          <w:sz w:val="24"/>
          <w:vertAlign w:val="superscript"/>
          <w:lang w:eastAsia="zh-CN"/>
        </w:rPr>
        <w:t>nd</w:t>
      </w:r>
      <w:r w:rsidR="00C43DA6">
        <w:rPr>
          <w:sz w:val="24"/>
          <w:lang w:eastAsia="zh-CN"/>
        </w:rPr>
        <w:t xml:space="preserve"> </w:t>
      </w:r>
      <w:r w:rsidR="00E400F3">
        <w:rPr>
          <w:sz w:val="24"/>
          <w:lang w:eastAsia="zh-CN"/>
        </w:rPr>
        <w:t>floor</w:t>
      </w:r>
      <w:r>
        <w:rPr>
          <w:sz w:val="24"/>
          <w:lang w:eastAsia="zh-CN"/>
        </w:rPr>
        <w:t xml:space="preserve"> </w:t>
      </w:r>
      <w:r w:rsidR="00186153">
        <w:rPr>
          <w:sz w:val="24"/>
          <w:lang w:eastAsia="zh-CN"/>
        </w:rPr>
        <w:t xml:space="preserve">swing gate </w:t>
      </w:r>
      <w:r>
        <w:rPr>
          <w:sz w:val="24"/>
          <w:lang w:eastAsia="zh-CN"/>
        </w:rPr>
        <w:t>opening</w:t>
      </w:r>
    </w:p>
    <w:p w:rsidR="00EE527F" w:rsidRDefault="00CA306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A0465">
        <w:rPr>
          <w:sz w:val="24"/>
          <w:lang w:eastAsia="zh-CN"/>
        </w:rPr>
        <w:t xml:space="preserve">tabilize platform effectively and ensure </w:t>
      </w:r>
      <w:r w:rsidR="00B424C8">
        <w:rPr>
          <w:sz w:val="24"/>
          <w:lang w:eastAsia="zh-CN"/>
        </w:rPr>
        <w:t xml:space="preserve">platform 3ft metal plate protruding </w:t>
      </w:r>
      <w:r w:rsidR="006A0465">
        <w:rPr>
          <w:sz w:val="24"/>
          <w:lang w:eastAsia="zh-CN"/>
        </w:rPr>
        <w:t xml:space="preserve">is fully </w:t>
      </w:r>
      <w:r w:rsidR="00B424C8">
        <w:rPr>
          <w:sz w:val="24"/>
          <w:lang w:eastAsia="zh-CN"/>
        </w:rPr>
        <w:t xml:space="preserve">lean and </w:t>
      </w:r>
      <w:r w:rsidR="006A0465">
        <w:rPr>
          <w:sz w:val="24"/>
          <w:lang w:eastAsia="zh-CN"/>
        </w:rPr>
        <w:t xml:space="preserve">rested on the </w:t>
      </w:r>
      <w:r w:rsidR="00B85990">
        <w:rPr>
          <w:sz w:val="24"/>
          <w:lang w:eastAsia="zh-CN"/>
        </w:rPr>
        <w:t xml:space="preserve">building </w:t>
      </w:r>
      <w:r w:rsidR="006A0465">
        <w:rPr>
          <w:sz w:val="24"/>
          <w:lang w:eastAsia="zh-CN"/>
        </w:rPr>
        <w:t>opening slab</w:t>
      </w:r>
    </w:p>
    <w:p w:rsidR="00EE527F" w:rsidRPr="006A0465" w:rsidRDefault="00EE527F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CA0D71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CA0D71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840DC8" w:rsidRDefault="0040331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</w:t>
      </w:r>
      <w:r w:rsidR="00B424C8">
        <w:rPr>
          <w:sz w:val="24"/>
          <w:lang w:eastAsia="zh-CN"/>
        </w:rPr>
        <w:t xml:space="preserve"> </w:t>
      </w:r>
      <w:r w:rsidR="00F844A0">
        <w:rPr>
          <w:sz w:val="24"/>
          <w:lang w:eastAsia="zh-CN"/>
        </w:rPr>
        <w:t>under</w:t>
      </w:r>
      <w:r w:rsidR="00186153">
        <w:rPr>
          <w:sz w:val="24"/>
          <w:lang w:eastAsia="zh-CN"/>
        </w:rPr>
        <w:t xml:space="preserve"> machine base</w:t>
      </w:r>
    </w:p>
    <w:p w:rsidR="00CA0D71" w:rsidRDefault="0040331B" w:rsidP="0006098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EE527F">
        <w:rPr>
          <w:sz w:val="24"/>
          <w:lang w:eastAsia="zh-CN"/>
        </w:rPr>
        <w:t xml:space="preserve">hift </w:t>
      </w:r>
      <w:r w:rsidR="006A0465">
        <w:rPr>
          <w:sz w:val="24"/>
          <w:lang w:eastAsia="zh-CN"/>
        </w:rPr>
        <w:t xml:space="preserve">out </w:t>
      </w:r>
      <w:r w:rsidR="00430E91">
        <w:rPr>
          <w:sz w:val="24"/>
          <w:lang w:eastAsia="zh-CN"/>
        </w:rPr>
        <w:t>machine</w:t>
      </w:r>
      <w:r w:rsidR="00CA0D71">
        <w:rPr>
          <w:sz w:val="24"/>
          <w:lang w:eastAsia="zh-CN"/>
        </w:rPr>
        <w:t xml:space="preserve"> </w:t>
      </w:r>
      <w:r w:rsidR="006A0465">
        <w:rPr>
          <w:sz w:val="24"/>
          <w:lang w:eastAsia="zh-CN"/>
        </w:rPr>
        <w:t xml:space="preserve">from platform </w:t>
      </w:r>
    </w:p>
    <w:p w:rsidR="00D015DC" w:rsidRPr="00060982" w:rsidRDefault="00CA0D71" w:rsidP="0006098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EE527F">
        <w:rPr>
          <w:sz w:val="24"/>
          <w:lang w:eastAsia="zh-CN"/>
        </w:rPr>
        <w:t xml:space="preserve">osition </w:t>
      </w:r>
      <w:r>
        <w:rPr>
          <w:sz w:val="24"/>
          <w:lang w:eastAsia="zh-CN"/>
        </w:rPr>
        <w:t xml:space="preserve">machine </w:t>
      </w:r>
      <w:r w:rsidR="00F26BD3">
        <w:rPr>
          <w:sz w:val="24"/>
          <w:lang w:eastAsia="zh-CN"/>
        </w:rPr>
        <w:t>to the designated location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CA0D71">
        <w:rPr>
          <w:sz w:val="24"/>
          <w:lang w:eastAsia="zh-CN"/>
        </w:rPr>
        <w:t xml:space="preserve"> </w:t>
      </w:r>
      <w:r w:rsidR="0082563E">
        <w:rPr>
          <w:sz w:val="24"/>
          <w:lang w:eastAsia="zh-CN"/>
        </w:rPr>
        <w:t xml:space="preserve">will be </w:t>
      </w:r>
      <w:r>
        <w:rPr>
          <w:sz w:val="24"/>
          <w:lang w:eastAsia="zh-CN"/>
        </w:rPr>
        <w:t>clear</w:t>
      </w:r>
      <w:r w:rsidR="0082563E">
        <w:rPr>
          <w:sz w:val="24"/>
          <w:lang w:eastAsia="zh-CN"/>
        </w:rPr>
        <w:t xml:space="preserve"> and dispose</w:t>
      </w:r>
    </w:p>
    <w:p w:rsidR="00D9518E" w:rsidRPr="00B424C8" w:rsidRDefault="00EE527F" w:rsidP="00B424C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C2E5D" w:rsidRDefault="00FC2E5D" w:rsidP="00FC2E5D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EE527F" w:rsidRPr="00FC2E5D" w:rsidRDefault="00FC2E5D" w:rsidP="00FC2E5D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Best 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42B77" w:rsidRDefault="00C42B77">
      <w:r>
        <w:separator/>
      </w:r>
    </w:p>
  </w:endnote>
  <w:endnote w:type="continuationSeparator" w:id="0">
    <w:p w:rsidR="00C42B77" w:rsidRDefault="00C42B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26CE1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26CE1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42B77" w:rsidRDefault="00C42B77">
      <w:r>
        <w:separator/>
      </w:r>
    </w:p>
  </w:footnote>
  <w:footnote w:type="continuationSeparator" w:id="0">
    <w:p w:rsidR="00C42B77" w:rsidRDefault="00C42B7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C42B77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B17867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EE527F">
      <w:t xml:space="preserve">2824175, </w:t>
    </w:r>
    <w:r w:rsidR="001D7BC0">
      <w:t>6</w:t>
    </w:r>
    <w:r w:rsidR="00EE527F">
      <w:t xml:space="preserve">2828203, </w:t>
    </w:r>
    <w:r w:rsidR="001D7BC0">
      <w:t>6</w:t>
    </w:r>
    <w:r>
      <w:t>2826020, Fax</w:t>
    </w:r>
    <w:r w:rsidR="00EE527F">
      <w:t xml:space="preserve">: </w:t>
    </w:r>
    <w:r w:rsidR="001D7BC0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C42B77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B17867">
    <w:pPr>
      <w:pStyle w:val="Header"/>
      <w:jc w:val="center"/>
      <w:rPr>
        <w:sz w:val="22"/>
      </w:rPr>
    </w:pPr>
    <w:r>
      <w:rPr>
        <w:sz w:val="22"/>
      </w:rPr>
      <w:t>e-mail</w:t>
    </w:r>
    <w:r w:rsidR="001D7BC0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BC358A5"/>
    <w:multiLevelType w:val="hybridMultilevel"/>
    <w:tmpl w:val="BAC24D2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0"/>
  </w:num>
  <w:num w:numId="5">
    <w:abstractNumId w:val="6"/>
  </w:num>
  <w:num w:numId="6">
    <w:abstractNumId w:val="7"/>
  </w:num>
  <w:num w:numId="7">
    <w:abstractNumId w:val="4"/>
  </w:num>
  <w:num w:numId="8">
    <w:abstractNumId w:val="8"/>
  </w:num>
  <w:num w:numId="9">
    <w:abstractNumId w:val="2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4018"/>
    <w:rsid w:val="00004C51"/>
    <w:rsid w:val="00060982"/>
    <w:rsid w:val="0007653C"/>
    <w:rsid w:val="00093A2F"/>
    <w:rsid w:val="000A4B74"/>
    <w:rsid w:val="000A77B9"/>
    <w:rsid w:val="00132211"/>
    <w:rsid w:val="00141C71"/>
    <w:rsid w:val="0017768F"/>
    <w:rsid w:val="00180033"/>
    <w:rsid w:val="00186153"/>
    <w:rsid w:val="001D1C80"/>
    <w:rsid w:val="001D7BC0"/>
    <w:rsid w:val="00214CA3"/>
    <w:rsid w:val="00225487"/>
    <w:rsid w:val="00226CE1"/>
    <w:rsid w:val="00251834"/>
    <w:rsid w:val="00274BF0"/>
    <w:rsid w:val="002A1405"/>
    <w:rsid w:val="002B4194"/>
    <w:rsid w:val="002D0D60"/>
    <w:rsid w:val="002E7473"/>
    <w:rsid w:val="00373A8D"/>
    <w:rsid w:val="0038272B"/>
    <w:rsid w:val="00395A8D"/>
    <w:rsid w:val="003A3CF3"/>
    <w:rsid w:val="003C4111"/>
    <w:rsid w:val="003E1B45"/>
    <w:rsid w:val="0040331B"/>
    <w:rsid w:val="004224BD"/>
    <w:rsid w:val="0042603E"/>
    <w:rsid w:val="00430E91"/>
    <w:rsid w:val="00432BC5"/>
    <w:rsid w:val="004725E1"/>
    <w:rsid w:val="004872DF"/>
    <w:rsid w:val="00487B0F"/>
    <w:rsid w:val="00495727"/>
    <w:rsid w:val="004D5933"/>
    <w:rsid w:val="004F07E0"/>
    <w:rsid w:val="005B35C9"/>
    <w:rsid w:val="005E132E"/>
    <w:rsid w:val="00612CA3"/>
    <w:rsid w:val="0061759B"/>
    <w:rsid w:val="006362BB"/>
    <w:rsid w:val="00664D20"/>
    <w:rsid w:val="006A0465"/>
    <w:rsid w:val="00700106"/>
    <w:rsid w:val="00707759"/>
    <w:rsid w:val="00733502"/>
    <w:rsid w:val="007C5834"/>
    <w:rsid w:val="007D1A3A"/>
    <w:rsid w:val="007E2FF0"/>
    <w:rsid w:val="007E6356"/>
    <w:rsid w:val="008067B7"/>
    <w:rsid w:val="008254AB"/>
    <w:rsid w:val="0082563E"/>
    <w:rsid w:val="00840DC8"/>
    <w:rsid w:val="0088777C"/>
    <w:rsid w:val="00904AE4"/>
    <w:rsid w:val="00945F2F"/>
    <w:rsid w:val="00947F0F"/>
    <w:rsid w:val="00957CA2"/>
    <w:rsid w:val="00970E4B"/>
    <w:rsid w:val="009E694C"/>
    <w:rsid w:val="00A04987"/>
    <w:rsid w:val="00A46072"/>
    <w:rsid w:val="00AC4808"/>
    <w:rsid w:val="00AD4C31"/>
    <w:rsid w:val="00B17867"/>
    <w:rsid w:val="00B424C8"/>
    <w:rsid w:val="00B469FA"/>
    <w:rsid w:val="00B814A1"/>
    <w:rsid w:val="00B85262"/>
    <w:rsid w:val="00B85990"/>
    <w:rsid w:val="00B8750E"/>
    <w:rsid w:val="00B965F7"/>
    <w:rsid w:val="00BC6BCE"/>
    <w:rsid w:val="00C42B77"/>
    <w:rsid w:val="00C43DA6"/>
    <w:rsid w:val="00CA0D71"/>
    <w:rsid w:val="00CA3063"/>
    <w:rsid w:val="00D015DC"/>
    <w:rsid w:val="00D14B56"/>
    <w:rsid w:val="00D664B7"/>
    <w:rsid w:val="00D668A8"/>
    <w:rsid w:val="00D73F2B"/>
    <w:rsid w:val="00D916F7"/>
    <w:rsid w:val="00D9518E"/>
    <w:rsid w:val="00DA4D77"/>
    <w:rsid w:val="00DC1E88"/>
    <w:rsid w:val="00DE5FCD"/>
    <w:rsid w:val="00E07110"/>
    <w:rsid w:val="00E400F3"/>
    <w:rsid w:val="00E43D50"/>
    <w:rsid w:val="00E91028"/>
    <w:rsid w:val="00EA18DF"/>
    <w:rsid w:val="00EC3274"/>
    <w:rsid w:val="00EE527F"/>
    <w:rsid w:val="00F26BD3"/>
    <w:rsid w:val="00F37496"/>
    <w:rsid w:val="00F63A7E"/>
    <w:rsid w:val="00F844A0"/>
    <w:rsid w:val="00F853FF"/>
    <w:rsid w:val="00FB6F59"/>
    <w:rsid w:val="00FC2E5D"/>
    <w:rsid w:val="00FD41B2"/>
    <w:rsid w:val="00FF6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8</TotalTime>
  <Pages>1</Pages>
  <Words>372</Words>
  <Characters>2126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2494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10</cp:revision>
  <cp:lastPrinted>2019-11-04T01:21:00Z</cp:lastPrinted>
  <dcterms:created xsi:type="dcterms:W3CDTF">2019-10-23T07:30:00Z</dcterms:created>
  <dcterms:modified xsi:type="dcterms:W3CDTF">2019-11-04T01:21:00Z</dcterms:modified>
</cp:coreProperties>
</file>