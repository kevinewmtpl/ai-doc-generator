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5532F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E54F62E" w14:textId="77777777" w:rsidR="001E0418" w:rsidRDefault="001E0418">
      <w:pPr>
        <w:rPr>
          <w:sz w:val="24"/>
        </w:rPr>
      </w:pPr>
    </w:p>
    <w:p w14:paraId="1C754730" w14:textId="55E753AE" w:rsidR="006467DA" w:rsidRDefault="00C566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4725D">
        <w:rPr>
          <w:sz w:val="24"/>
        </w:rPr>
        <w:t>16</w:t>
      </w:r>
      <w:r w:rsidR="00A4725D">
        <w:rPr>
          <w:sz w:val="24"/>
          <w:vertAlign w:val="superscript"/>
        </w:rPr>
        <w:t xml:space="preserve">th </w:t>
      </w:r>
      <w:r w:rsidR="00A4725D">
        <w:rPr>
          <w:sz w:val="24"/>
          <w:lang w:eastAsia="zh-CN"/>
        </w:rPr>
        <w:t>May 2025</w:t>
      </w:r>
    </w:p>
    <w:p w14:paraId="5A38CC6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05C489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08519C0E" w14:textId="53854568"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EB1B30">
        <w:rPr>
          <w:sz w:val="24"/>
          <w:lang w:eastAsia="zh-CN"/>
        </w:rPr>
        <w:t xml:space="preserve"> unit machine </w:t>
      </w:r>
      <w:r w:rsidR="00CF3AE5">
        <w:rPr>
          <w:sz w:val="24"/>
          <w:lang w:eastAsia="zh-CN"/>
        </w:rPr>
        <w:t xml:space="preserve">10m away within production </w:t>
      </w:r>
    </w:p>
    <w:p w14:paraId="3DDC8839" w14:textId="77777777"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062C2F4" w14:textId="77777777"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77DDF915" w14:textId="77A793BF" w:rsidR="008C6250" w:rsidRPr="00152B89" w:rsidRDefault="00C5661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A4725D">
        <w:rPr>
          <w:b/>
          <w:sz w:val="24"/>
          <w:szCs w:val="24"/>
          <w:lang w:eastAsia="zh-CN"/>
        </w:rPr>
        <w:t>small tooling machine / Wt: 1, 000 kg</w:t>
      </w:r>
    </w:p>
    <w:p w14:paraId="19A990CB" w14:textId="77777777"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924807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860D1A3" w14:textId="7B7A5D41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A4725D">
        <w:rPr>
          <w:sz w:val="24"/>
          <w:lang w:eastAsia="zh-CN"/>
        </w:rPr>
        <w:t>ed</w:t>
      </w:r>
    </w:p>
    <w:p w14:paraId="2557187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952FE5A" w14:textId="77777777"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FF48A1B" w14:textId="20DFFD99" w:rsidR="00152B89" w:rsidRDefault="00C56618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4725D">
        <w:rPr>
          <w:sz w:val="24"/>
          <w:lang w:eastAsia="zh-CN"/>
        </w:rPr>
        <w:t>9/05/25</w:t>
      </w:r>
    </w:p>
    <w:p w14:paraId="0362E542" w14:textId="77777777"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01D857" w14:textId="77777777"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5D54065" w14:textId="77777777" w:rsidR="0063312A" w:rsidRDefault="00C566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5570B">
        <w:rPr>
          <w:bCs/>
          <w:sz w:val="24"/>
          <w:szCs w:val="24"/>
          <w:lang w:eastAsia="zh-CN"/>
        </w:rPr>
        <w:t xml:space="preserve"> am </w:t>
      </w:r>
    </w:p>
    <w:p w14:paraId="711444C5" w14:textId="77777777"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19F30D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321FBA1" w14:textId="77777777" w:rsidR="008C6250" w:rsidRDefault="00C56618" w:rsidP="008C6250">
      <w:pPr>
        <w:pStyle w:val="Heading4"/>
      </w:pPr>
      <w:r>
        <w:t xml:space="preserve">249 Jalan Boon Lay </w:t>
      </w:r>
      <w:r w:rsidR="00152B89">
        <w:t xml:space="preserve"> </w:t>
      </w:r>
      <w:r w:rsidR="00E44F77">
        <w:t xml:space="preserve"> </w:t>
      </w:r>
    </w:p>
    <w:p w14:paraId="09BF2090" w14:textId="77777777" w:rsidR="0063312A" w:rsidRPr="0063312A" w:rsidRDefault="00C56618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</w:p>
    <w:p w14:paraId="0450FC53" w14:textId="77777777" w:rsidR="0089628B" w:rsidRPr="0089628B" w:rsidRDefault="0089628B" w:rsidP="0089628B">
      <w:pPr>
        <w:rPr>
          <w:lang w:eastAsia="zh-CN"/>
        </w:rPr>
      </w:pPr>
    </w:p>
    <w:p w14:paraId="31EC9E9F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D8E0284" w14:textId="77777777"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14:paraId="1A0A53B8" w14:textId="06951FA6" w:rsidR="00EC0512" w:rsidRDefault="00A47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14:paraId="193A7F61" w14:textId="77777777" w:rsidR="008C6250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C2F">
        <w:rPr>
          <w:sz w:val="24"/>
          <w:lang w:eastAsia="zh-CN"/>
        </w:rPr>
        <w:t xml:space="preserve">oodblock </w:t>
      </w:r>
      <w:r w:rsidR="00E44F77">
        <w:rPr>
          <w:sz w:val="24"/>
          <w:lang w:eastAsia="zh-CN"/>
        </w:rPr>
        <w:t xml:space="preserve"> </w:t>
      </w:r>
    </w:p>
    <w:p w14:paraId="7435754A" w14:textId="76F5BA6D" w:rsidR="006467DA" w:rsidRDefault="00A47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C6250">
        <w:rPr>
          <w:sz w:val="24"/>
          <w:lang w:eastAsia="zh-CN"/>
        </w:rPr>
        <w:t>allet truck</w:t>
      </w:r>
    </w:p>
    <w:p w14:paraId="41E19BE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26EF39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BB40C4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14:paraId="45493227" w14:textId="77777777" w:rsidR="00C77E09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2415DAF6" w14:textId="77777777" w:rsidR="00C56618" w:rsidRDefault="00C5661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57DCC35" w14:textId="77777777" w:rsidR="006467DA" w:rsidRPr="00C77E0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DF5B4E0" w14:textId="733C77B4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D1092B1" w14:textId="77777777" w:rsidR="00CF3AE5" w:rsidRDefault="00CF3A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628D31C" w14:textId="77777777"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14:paraId="50B18A38" w14:textId="359CD441" w:rsidR="006467DA" w:rsidRPr="00A4725D" w:rsidRDefault="006467DA" w:rsidP="008C625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 w:rsidR="00A4725D">
        <w:rPr>
          <w:sz w:val="24"/>
          <w:lang w:eastAsia="zh-CN"/>
        </w:rPr>
        <w:t xml:space="preserve">) </w:t>
      </w:r>
    </w:p>
    <w:p w14:paraId="46105ACA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C77C60E" w14:textId="77777777"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14:paraId="128C0B60" w14:textId="4F340A63" w:rsidR="001E0418" w:rsidRPr="00CF3AE5" w:rsidRDefault="00CF3AE5" w:rsidP="00CF3A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</w:t>
      </w:r>
      <w:r w:rsidR="00EC0512" w:rsidRPr="00CF3AE5">
        <w:rPr>
          <w:sz w:val="24"/>
          <w:lang w:eastAsia="zh-CN"/>
        </w:rPr>
        <w:t xml:space="preserve">up machine </w:t>
      </w:r>
      <w:r w:rsidR="001E0418" w:rsidRPr="00CF3AE5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3</w:t>
      </w:r>
      <w:r w:rsidR="001E0418" w:rsidRPr="00CF3AE5">
        <w:rPr>
          <w:sz w:val="24"/>
          <w:lang w:eastAsia="zh-CN"/>
        </w:rPr>
        <w:t>” high</w:t>
      </w:r>
    </w:p>
    <w:p w14:paraId="219D1D25" w14:textId="2E47CCA0" w:rsidR="00E44F77" w:rsidRPr="001E0418" w:rsidRDefault="001E0418" w:rsidP="001E04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CF3AE5">
        <w:rPr>
          <w:sz w:val="24"/>
          <w:lang w:eastAsia="zh-CN"/>
        </w:rPr>
        <w:t xml:space="preserve"> </w:t>
      </w:r>
      <w:r w:rsidR="00C56618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</w:t>
      </w:r>
      <w:r w:rsidR="00EC0512">
        <w:rPr>
          <w:sz w:val="24"/>
          <w:lang w:eastAsia="zh-CN"/>
        </w:rPr>
        <w:t xml:space="preserve">under machine bed </w:t>
      </w:r>
    </w:p>
    <w:p w14:paraId="2FAEC72B" w14:textId="56BF3213" w:rsidR="00381103" w:rsidRPr="00CF3AE5" w:rsidRDefault="001E0418" w:rsidP="00CF3A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E44F77">
        <w:rPr>
          <w:sz w:val="24"/>
          <w:lang w:eastAsia="zh-CN"/>
        </w:rPr>
        <w:t>ma</w:t>
      </w:r>
      <w:r w:rsidR="00CF3AE5">
        <w:rPr>
          <w:sz w:val="24"/>
          <w:lang w:eastAsia="zh-CN"/>
        </w:rPr>
        <w:t xml:space="preserve">chine from existing location </w:t>
      </w:r>
    </w:p>
    <w:p w14:paraId="5F1B8B72" w14:textId="4955C62F" w:rsidR="00E44F77" w:rsidRDefault="00E44F77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2317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CF3AE5">
        <w:rPr>
          <w:sz w:val="24"/>
          <w:lang w:eastAsia="zh-CN"/>
        </w:rPr>
        <w:t xml:space="preserve">10m away within production </w:t>
      </w:r>
    </w:p>
    <w:p w14:paraId="2AC7F3CB" w14:textId="035633E0" w:rsidR="00670783" w:rsidRPr="00CF3AE5" w:rsidRDefault="00670783" w:rsidP="00CF3A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F3AE5">
        <w:rPr>
          <w:sz w:val="24"/>
          <w:lang w:eastAsia="zh-CN"/>
        </w:rPr>
        <w:t xml:space="preserve">Position </w:t>
      </w:r>
      <w:r w:rsidR="005435B6" w:rsidRPr="00CF3AE5">
        <w:rPr>
          <w:sz w:val="24"/>
          <w:lang w:eastAsia="zh-CN"/>
        </w:rPr>
        <w:t>machine</w:t>
      </w:r>
      <w:r w:rsidRPr="00CF3AE5">
        <w:rPr>
          <w:sz w:val="24"/>
          <w:lang w:eastAsia="zh-CN"/>
        </w:rPr>
        <w:t xml:space="preserve"> at</w:t>
      </w:r>
      <w:r w:rsidR="00A20137" w:rsidRPr="00CF3AE5">
        <w:rPr>
          <w:sz w:val="24"/>
          <w:lang w:eastAsia="zh-CN"/>
        </w:rPr>
        <w:t xml:space="preserve"> </w:t>
      </w:r>
      <w:r w:rsidR="00CF3AE5">
        <w:rPr>
          <w:sz w:val="24"/>
          <w:lang w:eastAsia="zh-CN"/>
        </w:rPr>
        <w:t>new</w:t>
      </w:r>
      <w:r w:rsidR="00A20137" w:rsidRPr="00CF3AE5">
        <w:rPr>
          <w:sz w:val="24"/>
          <w:lang w:eastAsia="zh-CN"/>
        </w:rPr>
        <w:t xml:space="preserve"> designated location</w:t>
      </w:r>
    </w:p>
    <w:p w14:paraId="53E07D00" w14:textId="2687F1A3" w:rsidR="00E44F77" w:rsidRPr="005435B6" w:rsidRDefault="001E0418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</w:t>
      </w:r>
      <w:r w:rsidR="00CF3AE5">
        <w:rPr>
          <w:sz w:val="24"/>
          <w:lang w:eastAsia="zh-CN"/>
        </w:rPr>
        <w:t xml:space="preserve">pallet truck </w:t>
      </w:r>
      <w:r>
        <w:rPr>
          <w:sz w:val="24"/>
          <w:lang w:eastAsia="zh-CN"/>
        </w:rPr>
        <w:t xml:space="preserve">and insert levelling pad under machine bed </w:t>
      </w:r>
    </w:p>
    <w:p w14:paraId="66284310" w14:textId="77777777"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14:paraId="31A1A364" w14:textId="77777777"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2106005B" w14:textId="77777777"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E487267" w14:textId="77777777"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C59E75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00C82EA" w14:textId="77777777"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5B073F72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019DC98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8C1245" w14:textId="77777777" w:rsidR="00665434" w:rsidRDefault="00665434">
      <w:r>
        <w:separator/>
      </w:r>
    </w:p>
  </w:endnote>
  <w:endnote w:type="continuationSeparator" w:id="0">
    <w:p w14:paraId="6B81569F" w14:textId="77777777" w:rsidR="00665434" w:rsidRDefault="00665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59F69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66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66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53209" w14:textId="77777777" w:rsidR="00665434" w:rsidRDefault="00665434">
      <w:r>
        <w:separator/>
      </w:r>
    </w:p>
  </w:footnote>
  <w:footnote w:type="continuationSeparator" w:id="0">
    <w:p w14:paraId="685BDB37" w14:textId="77777777" w:rsidR="00665434" w:rsidRDefault="00665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43559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605735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74F4F87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8AAD0B8" w14:textId="77777777" w:rsidR="006467DA" w:rsidRDefault="006467DA">
    <w:pPr>
      <w:pStyle w:val="Header"/>
      <w:jc w:val="center"/>
    </w:pPr>
    <w:r>
      <w:t>No. 30, Defu Lane 7, Singapore 539347</w:t>
    </w:r>
  </w:p>
  <w:p w14:paraId="4C162B83" w14:textId="77777777"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14:paraId="0990266C" w14:textId="77777777" w:rsidR="006467DA" w:rsidRDefault="006467DA">
    <w:pPr>
      <w:pStyle w:val="Header"/>
      <w:jc w:val="center"/>
    </w:pPr>
    <w:r>
      <w:t>GST Reg No. : M2-8923804 – 2</w:t>
    </w:r>
  </w:p>
  <w:p w14:paraId="7A1EAAF0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590B1C0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4974149">
    <w:abstractNumId w:val="2"/>
  </w:num>
  <w:num w:numId="2" w16cid:durableId="598216134">
    <w:abstractNumId w:val="4"/>
  </w:num>
  <w:num w:numId="3" w16cid:durableId="1607544645">
    <w:abstractNumId w:val="0"/>
  </w:num>
  <w:num w:numId="4" w16cid:durableId="1029910157">
    <w:abstractNumId w:val="9"/>
  </w:num>
  <w:num w:numId="5" w16cid:durableId="1001280602">
    <w:abstractNumId w:val="5"/>
  </w:num>
  <w:num w:numId="6" w16cid:durableId="1708872524">
    <w:abstractNumId w:val="6"/>
  </w:num>
  <w:num w:numId="7" w16cid:durableId="46032567">
    <w:abstractNumId w:val="3"/>
  </w:num>
  <w:num w:numId="8" w16cid:durableId="152573899">
    <w:abstractNumId w:val="7"/>
  </w:num>
  <w:num w:numId="9" w16cid:durableId="896863503">
    <w:abstractNumId w:val="1"/>
  </w:num>
  <w:num w:numId="10" w16cid:durableId="1269891181">
    <w:abstractNumId w:val="8"/>
  </w:num>
  <w:num w:numId="11" w16cid:durableId="173258161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52B89"/>
    <w:rsid w:val="00193A39"/>
    <w:rsid w:val="001A46C3"/>
    <w:rsid w:val="001C7F7C"/>
    <w:rsid w:val="001E0418"/>
    <w:rsid w:val="001E712A"/>
    <w:rsid w:val="001F5380"/>
    <w:rsid w:val="002135F7"/>
    <w:rsid w:val="00217127"/>
    <w:rsid w:val="002171C6"/>
    <w:rsid w:val="002370A3"/>
    <w:rsid w:val="00237E43"/>
    <w:rsid w:val="00241657"/>
    <w:rsid w:val="0025537D"/>
    <w:rsid w:val="00257C21"/>
    <w:rsid w:val="00266D8F"/>
    <w:rsid w:val="00306E86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97A81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65434"/>
    <w:rsid w:val="00670783"/>
    <w:rsid w:val="006A5823"/>
    <w:rsid w:val="006D440D"/>
    <w:rsid w:val="006E7AD0"/>
    <w:rsid w:val="007066F2"/>
    <w:rsid w:val="00735210"/>
    <w:rsid w:val="00742D33"/>
    <w:rsid w:val="007805EF"/>
    <w:rsid w:val="007A02F9"/>
    <w:rsid w:val="008225C1"/>
    <w:rsid w:val="00823172"/>
    <w:rsid w:val="0084724A"/>
    <w:rsid w:val="00877E79"/>
    <w:rsid w:val="00885003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257C6"/>
    <w:rsid w:val="00A36DBA"/>
    <w:rsid w:val="00A4725D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52C7A"/>
    <w:rsid w:val="00C56618"/>
    <w:rsid w:val="00C77E09"/>
    <w:rsid w:val="00C83E46"/>
    <w:rsid w:val="00C95881"/>
    <w:rsid w:val="00CF3AE5"/>
    <w:rsid w:val="00D06CBE"/>
    <w:rsid w:val="00D23AAF"/>
    <w:rsid w:val="00D51A21"/>
    <w:rsid w:val="00D56A91"/>
    <w:rsid w:val="00D85C2F"/>
    <w:rsid w:val="00DA3F5C"/>
    <w:rsid w:val="00E14B73"/>
    <w:rsid w:val="00E14D44"/>
    <w:rsid w:val="00E44F77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70605"/>
    <w:rsid w:val="00F9439B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B189B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D93BE-7149-47BC-AD01-A28CED640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2024-03-04T02:24:00Z</cp:lastPrinted>
  <dcterms:created xsi:type="dcterms:W3CDTF">2024-06-05T05:07:00Z</dcterms:created>
  <dcterms:modified xsi:type="dcterms:W3CDTF">2025-05-16T03:08:00Z</dcterms:modified>
</cp:coreProperties>
</file>