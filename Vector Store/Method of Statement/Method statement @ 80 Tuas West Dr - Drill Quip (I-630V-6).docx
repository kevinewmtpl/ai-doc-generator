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66C4A4" w14:textId="77777777" w:rsidR="002D0F87" w:rsidRDefault="002D0F87">
      <w:pPr>
        <w:pStyle w:val="Title"/>
        <w:jc w:val="left"/>
        <w:rPr>
          <w:lang w:eastAsia="zh-CN"/>
        </w:rPr>
      </w:pPr>
    </w:p>
    <w:p w14:paraId="7B8CEC82" w14:textId="5BD0B96F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A26CB" w14:textId="77777777" w:rsidR="009A38A9" w:rsidRDefault="009A38A9">
      <w:pPr>
        <w:rPr>
          <w:sz w:val="24"/>
        </w:rPr>
      </w:pPr>
    </w:p>
    <w:p w14:paraId="658F256B" w14:textId="064F00E7" w:rsidR="006467DA" w:rsidRDefault="00F542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B5742">
        <w:rPr>
          <w:sz w:val="24"/>
        </w:rPr>
        <w:t>30</w:t>
      </w:r>
      <w:r w:rsidR="005C47D6">
        <w:rPr>
          <w:sz w:val="24"/>
          <w:vertAlign w:val="superscript"/>
        </w:rPr>
        <w:t xml:space="preserve">th </w:t>
      </w:r>
      <w:r w:rsidR="005C47D6">
        <w:rPr>
          <w:sz w:val="24"/>
        </w:rPr>
        <w:t>July</w:t>
      </w:r>
      <w:r w:rsidR="00795896">
        <w:rPr>
          <w:sz w:val="24"/>
        </w:rPr>
        <w:t xml:space="preserve"> 2025</w:t>
      </w:r>
    </w:p>
    <w:p w14:paraId="3F9B546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5011DA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56DA5DCA" w14:textId="35303E07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case</w:t>
      </w:r>
      <w:r w:rsidR="001F0C2B">
        <w:rPr>
          <w:sz w:val="24"/>
          <w:lang w:eastAsia="zh-CN"/>
        </w:rPr>
        <w:t>s</w:t>
      </w:r>
      <w:r w:rsidR="00F91C9C">
        <w:rPr>
          <w:sz w:val="24"/>
          <w:lang w:eastAsia="zh-CN"/>
        </w:rPr>
        <w:t xml:space="preserve"> from </w:t>
      </w:r>
      <w:r w:rsidR="00795896">
        <w:rPr>
          <w:sz w:val="24"/>
          <w:lang w:eastAsia="zh-CN"/>
        </w:rPr>
        <w:t>2</w:t>
      </w:r>
      <w:r w:rsidR="002D3728">
        <w:rPr>
          <w:sz w:val="24"/>
          <w:lang w:eastAsia="zh-CN"/>
        </w:rPr>
        <w:t xml:space="preserve"> x </w:t>
      </w:r>
      <w:r w:rsidR="00795896">
        <w:rPr>
          <w:sz w:val="24"/>
          <w:lang w:eastAsia="zh-CN"/>
        </w:rPr>
        <w:t>4</w:t>
      </w:r>
      <w:r w:rsidR="00F91C9C">
        <w:rPr>
          <w:sz w:val="24"/>
          <w:lang w:eastAsia="zh-CN"/>
        </w:rPr>
        <w:t>0ft FR</w:t>
      </w:r>
      <w:r w:rsidR="005C47D6">
        <w:rPr>
          <w:sz w:val="24"/>
          <w:lang w:eastAsia="zh-CN"/>
        </w:rPr>
        <w:t xml:space="preserve"> and 1 x 20ft GP</w:t>
      </w:r>
      <w:r w:rsidR="00F91C9C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124CDFFC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39729B" w14:textId="77777777"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6360E15" w14:textId="68695B5D" w:rsidR="001F0C2B" w:rsidRDefault="005C47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I-630V/6</w:t>
      </w:r>
    </w:p>
    <w:p w14:paraId="16FFF6AE" w14:textId="77777777" w:rsidR="005C47D6" w:rsidRDefault="005C47D6" w:rsidP="005C47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632 x 350 x 362 cm /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26, 400 kg / 29, 600 kg </w:t>
      </w:r>
    </w:p>
    <w:p w14:paraId="74A73937" w14:textId="7008A24C" w:rsidR="005C47D6" w:rsidRDefault="005C47D6" w:rsidP="005C47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526 x 200 x 340 cm /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4, 900 kg / 5, 800 kg </w:t>
      </w:r>
    </w:p>
    <w:p w14:paraId="4E4AE22C" w14:textId="19660343" w:rsidR="005C47D6" w:rsidRDefault="005C47D6" w:rsidP="005C47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387 x 237 x 218 cm /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050 kg / 1, 600 kg </w:t>
      </w:r>
    </w:p>
    <w:p w14:paraId="29D3A11B" w14:textId="5160D001" w:rsidR="005C47D6" w:rsidRDefault="005C47D6" w:rsidP="005C47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300 x 210 x 135 cm /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900 kg / 1, 200 kg </w:t>
      </w:r>
    </w:p>
    <w:p w14:paraId="36D84A99" w14:textId="553B9483" w:rsidR="005C47D6" w:rsidRDefault="005C47D6" w:rsidP="005C47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162 x 107 x 192 cm /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600 kg / 700 kg </w:t>
      </w:r>
    </w:p>
    <w:p w14:paraId="7CEBCDE1" w14:textId="77777777"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46287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78B8DFD" w14:textId="6D010E97"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B74B75">
        <w:rPr>
          <w:sz w:val="24"/>
          <w:lang w:eastAsia="zh-CN"/>
        </w:rPr>
        <w:t>ed</w:t>
      </w:r>
    </w:p>
    <w:p w14:paraId="0FD2E945" w14:textId="77777777"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4BC50C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380B6A1" w14:textId="23B3F130" w:rsidR="006467DA" w:rsidRDefault="00765C30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3FF34C3F" w14:textId="77777777" w:rsidR="002D0F87" w:rsidRDefault="002D0F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F0FF27" w14:textId="668964F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3796EB4" w14:textId="61C8B163" w:rsidR="00C94FC9" w:rsidRDefault="001F0C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EE5733">
        <w:rPr>
          <w:bCs/>
          <w:sz w:val="24"/>
          <w:szCs w:val="24"/>
          <w:lang w:eastAsia="zh-CN"/>
        </w:rPr>
        <w:t xml:space="preserve"> am </w:t>
      </w:r>
    </w:p>
    <w:p w14:paraId="1498F331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AB665C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26A9DD7" w14:textId="0FEAF9FB" w:rsidR="00EE6C2D" w:rsidRDefault="001F0C2B" w:rsidP="00EE6C2D">
      <w:pPr>
        <w:pStyle w:val="Heading4"/>
      </w:pPr>
      <w:r>
        <w:t>80 Tuas West Dr</w:t>
      </w:r>
    </w:p>
    <w:p w14:paraId="5F361D31" w14:textId="3A80E530" w:rsidR="00BA65F8" w:rsidRPr="00EE6C2D" w:rsidRDefault="001F0C2B" w:rsidP="00EE6C2D">
      <w:pPr>
        <w:pStyle w:val="Heading4"/>
      </w:pPr>
      <w:proofErr w:type="spellStart"/>
      <w:r>
        <w:t>Dril</w:t>
      </w:r>
      <w:proofErr w:type="spellEnd"/>
      <w:r>
        <w:t>-Quip</w:t>
      </w:r>
      <w:r w:rsidR="00EE6C2D">
        <w:t xml:space="preserve"> Asia </w:t>
      </w:r>
      <w:r>
        <w:t xml:space="preserve">Pacific </w:t>
      </w:r>
      <w:r w:rsidR="00EE6C2D">
        <w:t>Pte 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14:paraId="3A0AC3B5" w14:textId="77777777" w:rsidR="0089628B" w:rsidRPr="0089628B" w:rsidRDefault="0089628B" w:rsidP="0089628B">
      <w:pPr>
        <w:rPr>
          <w:lang w:eastAsia="zh-CN"/>
        </w:rPr>
      </w:pPr>
    </w:p>
    <w:p w14:paraId="4583A6E1" w14:textId="77777777" w:rsidR="005C47D6" w:rsidRDefault="005C47D6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5E3DDB0" w14:textId="77777777" w:rsidR="002B5742" w:rsidRDefault="002B5742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A02C79A" w14:textId="1FE240FD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7B03868" w14:textId="75BAD2B4" w:rsidR="00F54240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</w:t>
      </w:r>
      <w:r w:rsidR="001F0C2B">
        <w:rPr>
          <w:sz w:val="24"/>
          <w:lang w:eastAsia="zh-CN"/>
        </w:rPr>
        <w:t>00ton mobile crane</w:t>
      </w:r>
    </w:p>
    <w:p w14:paraId="7CB4763C" w14:textId="663196F4" w:rsidR="00430169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1FF0">
        <w:rPr>
          <w:sz w:val="24"/>
          <w:lang w:eastAsia="zh-CN"/>
        </w:rPr>
        <w:t>633 lorry loader</w:t>
      </w:r>
    </w:p>
    <w:p w14:paraId="3228CE83" w14:textId="414106E1" w:rsidR="006467DA" w:rsidRDefault="00B74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</w:t>
      </w:r>
      <w:r>
        <w:rPr>
          <w:sz w:val="24"/>
          <w:lang w:eastAsia="zh-CN"/>
        </w:rPr>
        <w:t xml:space="preserve">rollers </w:t>
      </w:r>
    </w:p>
    <w:p w14:paraId="62875506" w14:textId="77777777"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7CD5B46C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2D778CFF" w14:textId="77777777"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5E68CC8E" w14:textId="77777777"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14:paraId="757C4D15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301B3493" w14:textId="77777777" w:rsidR="002D0F87" w:rsidRDefault="002D0F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CA6153E" w14:textId="0E92C84F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A89B3A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1FBEF0FB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7B2F8DB2" w14:textId="77777777"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5BCE90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F104F8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FC84A2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1D2B9E1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C31A72E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7E7839F" w14:textId="3872CB43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2D0F87">
        <w:rPr>
          <w:sz w:val="24"/>
          <w:lang w:eastAsia="zh-CN"/>
        </w:rPr>
        <w:t>mobile/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7B16AE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C5E77AF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F2239A9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F0ACE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C8DCC63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76E6CB80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0F19F00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7388395" w14:textId="77777777" w:rsidR="002D0F87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</w:p>
    <w:p w14:paraId="11BFE421" w14:textId="77777777" w:rsidR="002D0F87" w:rsidRDefault="002D0F87" w:rsidP="00C25A49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66FB1DB" w14:textId="77777777" w:rsidR="002B5742" w:rsidRDefault="005C47D6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</w:t>
      </w:r>
    </w:p>
    <w:p w14:paraId="711A0033" w14:textId="71922480" w:rsidR="006467DA" w:rsidRPr="00E4630B" w:rsidRDefault="002B5742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</w:t>
      </w:r>
      <w:r w:rsidR="005C47D6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14:paraId="0D86A58F" w14:textId="452ADD2F"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6C1058">
        <w:rPr>
          <w:sz w:val="24"/>
          <w:lang w:eastAsia="zh-CN"/>
        </w:rPr>
        <w:t>mobile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14:paraId="018A0A56" w14:textId="7D25CA4F"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14:paraId="27BB3F3D" w14:textId="77777777"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14:paraId="5575D144" w14:textId="77777777"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14:paraId="23E9F555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617594F2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76DFE44C" w14:textId="77777777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14:paraId="06463664" w14:textId="77777777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6DF11535" w14:textId="77777777" w:rsidR="006C1058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</w:t>
      </w:r>
      <w:r w:rsidR="006C1058">
        <w:rPr>
          <w:sz w:val="24"/>
          <w:lang w:eastAsia="zh-CN"/>
        </w:rPr>
        <w:t>near ground level</w:t>
      </w:r>
    </w:p>
    <w:p w14:paraId="162F28BA" w14:textId="77777777" w:rsidR="006C1058" w:rsidRDefault="006C1058" w:rsidP="006C10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  <w:r w:rsidR="002C7DE3">
        <w:rPr>
          <w:sz w:val="24"/>
          <w:lang w:eastAsia="zh-CN"/>
        </w:rPr>
        <w:t xml:space="preserve"> </w:t>
      </w:r>
    </w:p>
    <w:p w14:paraId="52ECDECF" w14:textId="01041F3D" w:rsidR="000D3C89" w:rsidRPr="006C1058" w:rsidRDefault="001A46A7" w:rsidP="006C10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1058">
        <w:rPr>
          <w:sz w:val="24"/>
          <w:lang w:eastAsia="zh-CN"/>
        </w:rPr>
        <w:t>S</w:t>
      </w:r>
      <w:r w:rsidR="00742D33" w:rsidRPr="006C1058">
        <w:rPr>
          <w:sz w:val="24"/>
          <w:lang w:eastAsia="zh-CN"/>
        </w:rPr>
        <w:t xml:space="preserve">hift </w:t>
      </w:r>
      <w:r w:rsidR="009B5A5C" w:rsidRPr="006C1058">
        <w:rPr>
          <w:sz w:val="24"/>
          <w:lang w:eastAsia="zh-CN"/>
        </w:rPr>
        <w:t xml:space="preserve">and transport </w:t>
      </w:r>
      <w:r w:rsidR="006F22E8" w:rsidRPr="006C1058">
        <w:rPr>
          <w:sz w:val="24"/>
          <w:lang w:eastAsia="zh-CN"/>
        </w:rPr>
        <w:t xml:space="preserve">machine </w:t>
      </w:r>
      <w:r w:rsidRPr="006C1058">
        <w:rPr>
          <w:sz w:val="24"/>
          <w:lang w:eastAsia="zh-CN"/>
        </w:rPr>
        <w:t xml:space="preserve">into </w:t>
      </w:r>
      <w:r w:rsidR="00B61A87" w:rsidRPr="006C1058">
        <w:rPr>
          <w:sz w:val="24"/>
          <w:lang w:eastAsia="zh-CN"/>
        </w:rPr>
        <w:t>factory</w:t>
      </w:r>
      <w:r w:rsidR="00724AD3" w:rsidRPr="006C1058">
        <w:rPr>
          <w:sz w:val="24"/>
          <w:lang w:eastAsia="zh-CN"/>
        </w:rPr>
        <w:t xml:space="preserve"> </w:t>
      </w:r>
      <w:r w:rsidRPr="006C1058">
        <w:rPr>
          <w:sz w:val="24"/>
          <w:lang w:eastAsia="zh-CN"/>
        </w:rPr>
        <w:t>premise</w:t>
      </w:r>
      <w:r w:rsidR="002210C1" w:rsidRPr="006C1058">
        <w:rPr>
          <w:sz w:val="24"/>
          <w:lang w:eastAsia="zh-CN"/>
        </w:rPr>
        <w:t xml:space="preserve"> at ground floor </w:t>
      </w:r>
    </w:p>
    <w:p w14:paraId="642C937F" w14:textId="77777777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14:paraId="1D236959" w14:textId="77777777"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14:paraId="728D389F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2EC21BEE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14:paraId="67B65027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8B4C695" w14:textId="77777777" w:rsidR="00B74B75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C2DB97" w14:textId="60704114" w:rsidR="0099046A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596EF636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0E864F7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E76080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B33DF7" w14:textId="77777777" w:rsidR="00E74E64" w:rsidRDefault="00E74E64">
      <w:r>
        <w:separator/>
      </w:r>
    </w:p>
  </w:endnote>
  <w:endnote w:type="continuationSeparator" w:id="0">
    <w:p w14:paraId="2A8AB1FC" w14:textId="77777777" w:rsidR="00E74E64" w:rsidRDefault="00E7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D42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434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434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90AF0" w14:textId="77777777" w:rsidR="00E74E64" w:rsidRDefault="00E74E64">
      <w:r>
        <w:separator/>
      </w:r>
    </w:p>
  </w:footnote>
  <w:footnote w:type="continuationSeparator" w:id="0">
    <w:p w14:paraId="4BF6057D" w14:textId="77777777" w:rsidR="00E74E64" w:rsidRDefault="00E74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73CBF" w14:textId="7712ECD3" w:rsidR="006467DA" w:rsidRPr="002D0F87" w:rsidRDefault="006C1058" w:rsidP="002D0F8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B2DA8F9" wp14:editId="1BB74A5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0F87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22D248D3" w14:textId="3BC2DE76" w:rsidR="006467DA" w:rsidRDefault="00795896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>,</w:t>
    </w:r>
    <w:r>
      <w:t xml:space="preserve"> </w:t>
    </w:r>
    <w:proofErr w:type="spellStart"/>
    <w:r>
      <w:t>Kranji</w:t>
    </w:r>
    <w:proofErr w:type="spellEnd"/>
    <w:r>
      <w:t xml:space="preserve"> Green,</w:t>
    </w:r>
    <w:r w:rsidR="006467DA">
      <w:t xml:space="preserve"> Singapore </w:t>
    </w:r>
    <w:r>
      <w:t>739571</w:t>
    </w:r>
  </w:p>
  <w:p w14:paraId="78408D88" w14:textId="629D5DBD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5F82942A" w14:textId="5CAEE031" w:rsidR="006467DA" w:rsidRDefault="006467DA">
    <w:pPr>
      <w:pStyle w:val="Header"/>
      <w:jc w:val="center"/>
    </w:pPr>
    <w:r>
      <w:t xml:space="preserve">GST Reg </w:t>
    </w:r>
    <w:proofErr w:type="gramStart"/>
    <w:r>
      <w:t>No.</w:t>
    </w:r>
    <w:r w:rsidR="00795896">
      <w:t xml:space="preserve"> </w:t>
    </w:r>
    <w:r>
      <w:t>:</w:t>
    </w:r>
    <w:proofErr w:type="gramEnd"/>
    <w:r>
      <w:t xml:space="preserve"> M2-8923804 – 2</w:t>
    </w:r>
  </w:p>
  <w:p w14:paraId="2F7AEF8B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446AA2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379345">
    <w:abstractNumId w:val="2"/>
  </w:num>
  <w:num w:numId="2" w16cid:durableId="887062230">
    <w:abstractNumId w:val="4"/>
  </w:num>
  <w:num w:numId="3" w16cid:durableId="861825706">
    <w:abstractNumId w:val="0"/>
  </w:num>
  <w:num w:numId="4" w16cid:durableId="764807408">
    <w:abstractNumId w:val="9"/>
  </w:num>
  <w:num w:numId="5" w16cid:durableId="388380002">
    <w:abstractNumId w:val="5"/>
  </w:num>
  <w:num w:numId="6" w16cid:durableId="1080323436">
    <w:abstractNumId w:val="6"/>
  </w:num>
  <w:num w:numId="7" w16cid:durableId="475686875">
    <w:abstractNumId w:val="3"/>
  </w:num>
  <w:num w:numId="8" w16cid:durableId="2021276303">
    <w:abstractNumId w:val="7"/>
  </w:num>
  <w:num w:numId="9" w16cid:durableId="833028721">
    <w:abstractNumId w:val="1"/>
  </w:num>
  <w:num w:numId="10" w16cid:durableId="723407835">
    <w:abstractNumId w:val="8"/>
  </w:num>
  <w:num w:numId="11" w16cid:durableId="52437104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8823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35253"/>
    <w:rsid w:val="00041B5C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13717"/>
    <w:rsid w:val="001268A8"/>
    <w:rsid w:val="00136332"/>
    <w:rsid w:val="00141D73"/>
    <w:rsid w:val="00147D28"/>
    <w:rsid w:val="001851BA"/>
    <w:rsid w:val="00195C31"/>
    <w:rsid w:val="001A1840"/>
    <w:rsid w:val="001A46A7"/>
    <w:rsid w:val="001A4F28"/>
    <w:rsid w:val="001F0C2B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B5742"/>
    <w:rsid w:val="002C1022"/>
    <w:rsid w:val="002C7DE3"/>
    <w:rsid w:val="002D0F87"/>
    <w:rsid w:val="002D3728"/>
    <w:rsid w:val="002D3984"/>
    <w:rsid w:val="00334C7D"/>
    <w:rsid w:val="003403FB"/>
    <w:rsid w:val="003575DA"/>
    <w:rsid w:val="003811DD"/>
    <w:rsid w:val="00393D34"/>
    <w:rsid w:val="003C43A5"/>
    <w:rsid w:val="003D3BEA"/>
    <w:rsid w:val="003D4113"/>
    <w:rsid w:val="0040545C"/>
    <w:rsid w:val="00415A40"/>
    <w:rsid w:val="0042603C"/>
    <w:rsid w:val="00430169"/>
    <w:rsid w:val="0043451A"/>
    <w:rsid w:val="004430F2"/>
    <w:rsid w:val="004443A0"/>
    <w:rsid w:val="00466311"/>
    <w:rsid w:val="00466C7A"/>
    <w:rsid w:val="00480BD2"/>
    <w:rsid w:val="004953B3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7565A"/>
    <w:rsid w:val="00580C7E"/>
    <w:rsid w:val="00581A5E"/>
    <w:rsid w:val="00581AFF"/>
    <w:rsid w:val="005C47D6"/>
    <w:rsid w:val="00634800"/>
    <w:rsid w:val="006467DA"/>
    <w:rsid w:val="00663BC0"/>
    <w:rsid w:val="00691C1C"/>
    <w:rsid w:val="0069630F"/>
    <w:rsid w:val="006A0EBC"/>
    <w:rsid w:val="006C1058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65C30"/>
    <w:rsid w:val="00771FF0"/>
    <w:rsid w:val="00773EB3"/>
    <w:rsid w:val="00795896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64D26"/>
    <w:rsid w:val="008721A6"/>
    <w:rsid w:val="00884D46"/>
    <w:rsid w:val="00892332"/>
    <w:rsid w:val="00895D5D"/>
    <w:rsid w:val="0089628B"/>
    <w:rsid w:val="008B3746"/>
    <w:rsid w:val="008D13A9"/>
    <w:rsid w:val="00933FF0"/>
    <w:rsid w:val="00936603"/>
    <w:rsid w:val="00971AE8"/>
    <w:rsid w:val="0099046A"/>
    <w:rsid w:val="00994F2F"/>
    <w:rsid w:val="00995E60"/>
    <w:rsid w:val="009A38A9"/>
    <w:rsid w:val="009B5A5C"/>
    <w:rsid w:val="009B6AB6"/>
    <w:rsid w:val="009E11F6"/>
    <w:rsid w:val="009E2421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50BA1"/>
    <w:rsid w:val="00B61A87"/>
    <w:rsid w:val="00B74B75"/>
    <w:rsid w:val="00BA65F8"/>
    <w:rsid w:val="00BD025E"/>
    <w:rsid w:val="00BF1F53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54348"/>
    <w:rsid w:val="00DA0341"/>
    <w:rsid w:val="00DA7162"/>
    <w:rsid w:val="00DA74D6"/>
    <w:rsid w:val="00DB1928"/>
    <w:rsid w:val="00DB6F3A"/>
    <w:rsid w:val="00DE134E"/>
    <w:rsid w:val="00DE29B7"/>
    <w:rsid w:val="00E4630B"/>
    <w:rsid w:val="00E74E64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54240"/>
    <w:rsid w:val="00F77A1A"/>
    <w:rsid w:val="00F81846"/>
    <w:rsid w:val="00F87411"/>
    <w:rsid w:val="00F91991"/>
    <w:rsid w:val="00F91C9C"/>
    <w:rsid w:val="00FA2044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AA7C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2025-07-30T02:28:00Z</cp:lastPrinted>
  <dcterms:created xsi:type="dcterms:W3CDTF">2025-07-23T05:07:00Z</dcterms:created>
  <dcterms:modified xsi:type="dcterms:W3CDTF">2025-07-30T02:28:00Z</dcterms:modified>
</cp:coreProperties>
</file>