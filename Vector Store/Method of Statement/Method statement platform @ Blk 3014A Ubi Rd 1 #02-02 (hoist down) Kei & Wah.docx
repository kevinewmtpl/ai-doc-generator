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D6B9E" w14:textId="77777777" w:rsidR="00541B38" w:rsidRDefault="00541B38">
      <w:pPr>
        <w:pStyle w:val="Title"/>
        <w:jc w:val="left"/>
        <w:rPr>
          <w:lang w:eastAsia="zh-CN"/>
        </w:rPr>
      </w:pPr>
    </w:p>
    <w:p w14:paraId="4F0CEC7A" w14:textId="37204AAC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DD8DEE9" w14:textId="77777777" w:rsidR="004377BA" w:rsidRDefault="004377BA">
      <w:pPr>
        <w:rPr>
          <w:sz w:val="24"/>
        </w:rPr>
      </w:pPr>
    </w:p>
    <w:p w14:paraId="43EC5B46" w14:textId="2E95D9B7" w:rsidR="00EE527F" w:rsidRDefault="00E41FF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F56DC">
        <w:rPr>
          <w:sz w:val="24"/>
        </w:rPr>
        <w:t>20</w:t>
      </w:r>
      <w:r w:rsidR="00EF56DC" w:rsidRPr="00EF56DC">
        <w:rPr>
          <w:sz w:val="24"/>
          <w:vertAlign w:val="superscript"/>
        </w:rPr>
        <w:t>th</w:t>
      </w:r>
      <w:r w:rsidR="00EF56DC">
        <w:rPr>
          <w:sz w:val="24"/>
        </w:rPr>
        <w:t xml:space="preserve"> May 2025</w:t>
      </w:r>
    </w:p>
    <w:p w14:paraId="5D7662F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1BFBC6E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3AC96DC" w14:textId="386D691A" w:rsidR="00885958" w:rsidRDefault="00B31D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5F32BE">
        <w:rPr>
          <w:sz w:val="24"/>
          <w:lang w:eastAsia="zh-CN"/>
        </w:rPr>
        <w:t xml:space="preserve">hoist down </w:t>
      </w:r>
      <w:r>
        <w:rPr>
          <w:sz w:val="24"/>
          <w:lang w:eastAsia="zh-CN"/>
        </w:rPr>
        <w:t>4</w:t>
      </w:r>
      <w:r w:rsidR="00E41FFD">
        <w:rPr>
          <w:sz w:val="24"/>
          <w:lang w:eastAsia="zh-CN"/>
        </w:rPr>
        <w:t xml:space="preserve"> unit</w:t>
      </w:r>
      <w:r w:rsidR="00EF56DC">
        <w:rPr>
          <w:sz w:val="24"/>
          <w:lang w:eastAsia="zh-CN"/>
        </w:rPr>
        <w:t>s</w:t>
      </w:r>
      <w:r w:rsidR="00E41FFD">
        <w:rPr>
          <w:sz w:val="24"/>
          <w:lang w:eastAsia="zh-CN"/>
        </w:rPr>
        <w:t xml:space="preserve"> machine from </w:t>
      </w:r>
      <w:r>
        <w:rPr>
          <w:sz w:val="24"/>
          <w:lang w:eastAsia="zh-CN"/>
        </w:rPr>
        <w:t>2</w:t>
      </w:r>
      <w:r w:rsidRPr="00B31D7A">
        <w:rPr>
          <w:sz w:val="24"/>
          <w:vertAlign w:val="superscript"/>
          <w:lang w:eastAsia="zh-CN"/>
        </w:rPr>
        <w:t>nd</w:t>
      </w:r>
      <w:r w:rsidR="00E41FFD">
        <w:rPr>
          <w:sz w:val="24"/>
          <w:lang w:eastAsia="zh-CN"/>
        </w:rPr>
        <w:t xml:space="preserve"> floor through swing gate </w:t>
      </w:r>
      <w:r w:rsidR="00885958">
        <w:rPr>
          <w:sz w:val="24"/>
          <w:lang w:eastAsia="zh-CN"/>
        </w:rPr>
        <w:t>opening by using platform, mobile/lorry crane and</w:t>
      </w:r>
      <w:r w:rsidR="00A641DB">
        <w:rPr>
          <w:sz w:val="24"/>
          <w:lang w:eastAsia="zh-CN"/>
        </w:rPr>
        <w:t xml:space="preserve"> load o</w:t>
      </w:r>
      <w:r w:rsidR="00AB3C71">
        <w:rPr>
          <w:sz w:val="24"/>
          <w:lang w:eastAsia="zh-CN"/>
        </w:rPr>
        <w:t>nto</w:t>
      </w:r>
      <w:r>
        <w:rPr>
          <w:sz w:val="24"/>
          <w:lang w:eastAsia="zh-CN"/>
        </w:rPr>
        <w:t xml:space="preserve"> </w:t>
      </w:r>
      <w:r w:rsidR="00E30748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chassis</w:t>
      </w:r>
    </w:p>
    <w:p w14:paraId="6B3E2377" w14:textId="5865D8E5" w:rsidR="00B31D7A" w:rsidRPr="0017768F" w:rsidRDefault="00B31D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7 unit</w:t>
      </w:r>
      <w:r w:rsidR="00EF56DC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machine from 2</w:t>
      </w:r>
      <w:r w:rsidRPr="00B31D7A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loading bay via cargo lift</w:t>
      </w:r>
      <w:r w:rsidR="00EF56DC">
        <w:rPr>
          <w:sz w:val="24"/>
          <w:lang w:eastAsia="zh-CN"/>
        </w:rPr>
        <w:t xml:space="preserve">, load up onto lorry chassis </w:t>
      </w:r>
      <w:r>
        <w:rPr>
          <w:sz w:val="24"/>
          <w:lang w:eastAsia="zh-CN"/>
        </w:rPr>
        <w:t xml:space="preserve"> </w:t>
      </w:r>
    </w:p>
    <w:p w14:paraId="1F245A07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09E8BCB" w14:textId="77777777" w:rsidR="00512A9D" w:rsidRPr="00885958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0CF6D515" w14:textId="2B3D1942" w:rsidR="00BA6E59" w:rsidRDefault="00B31D7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Via hoisting </w:t>
      </w:r>
    </w:p>
    <w:p w14:paraId="06ED78FB" w14:textId="05AAEC8E" w:rsidR="00B31D7A" w:rsidRDefault="00B31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Agie Charmiles Cut E600</w:t>
      </w:r>
    </w:p>
    <w:p w14:paraId="3874D9DB" w14:textId="532850A6" w:rsidR="00B31D7A" w:rsidRDefault="00B31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Mitsui MSG-300 Surface Grinder</w:t>
      </w:r>
    </w:p>
    <w:p w14:paraId="4F47BD0B" w14:textId="3BB2BD10" w:rsidR="00B31D7A" w:rsidRDefault="00B31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Sodick AL400P Wirecut</w:t>
      </w:r>
    </w:p>
    <w:p w14:paraId="0A25A923" w14:textId="0B2F7E15" w:rsidR="00B31D7A" w:rsidRDefault="00B31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Sodick ALN 600G Wirecut </w:t>
      </w:r>
    </w:p>
    <w:p w14:paraId="2327EE31" w14:textId="77777777" w:rsidR="00B31D7A" w:rsidRDefault="00B31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43939A3" w14:textId="2DBA976D" w:rsidR="00B31D7A" w:rsidRDefault="00B31D7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Via cargo lift</w:t>
      </w:r>
    </w:p>
    <w:p w14:paraId="19B35320" w14:textId="4A291D66" w:rsidR="00B31D7A" w:rsidRDefault="00B31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Okamoto Surface Grinder</w:t>
      </w:r>
    </w:p>
    <w:p w14:paraId="5B71875A" w14:textId="1574F552" w:rsidR="00B31D7A" w:rsidRDefault="00B31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Kuroda Surface Grinder</w:t>
      </w:r>
    </w:p>
    <w:p w14:paraId="268ADB93" w14:textId="4A5F7052" w:rsidR="00B31D7A" w:rsidRDefault="00B31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Mitsui Surface Grinder </w:t>
      </w:r>
    </w:p>
    <w:p w14:paraId="1AC6C5C4" w14:textId="7C72570E" w:rsidR="00B31D7A" w:rsidRDefault="00B31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Okamoto 52 Surface Grinder</w:t>
      </w:r>
    </w:p>
    <w:p w14:paraId="377EDEDE" w14:textId="4ADF6880" w:rsidR="00B31D7A" w:rsidRDefault="00B31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Wasino TSA1 Surface Grinder</w:t>
      </w:r>
    </w:p>
    <w:p w14:paraId="06CD1A6A" w14:textId="0D0C353C" w:rsidR="00B31D7A" w:rsidRPr="00B31D7A" w:rsidRDefault="00B31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CG Grinder </w:t>
      </w:r>
    </w:p>
    <w:p w14:paraId="745934EF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D509868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7F390B1" w14:textId="684B91E8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EF56DC">
        <w:rPr>
          <w:sz w:val="24"/>
          <w:lang w:eastAsia="zh-CN"/>
        </w:rPr>
        <w:t>ed</w:t>
      </w:r>
    </w:p>
    <w:p w14:paraId="1602B803" w14:textId="77777777" w:rsidR="007E2FF0" w:rsidRPr="007E2FF0" w:rsidRDefault="007E2FF0" w:rsidP="007E2FF0">
      <w:pPr>
        <w:rPr>
          <w:sz w:val="24"/>
          <w:lang w:eastAsia="zh-CN"/>
        </w:rPr>
      </w:pPr>
    </w:p>
    <w:p w14:paraId="0159F92D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3B8DBA8" w14:textId="4067BCCF" w:rsidR="00DC1E88" w:rsidRPr="00E41FFD" w:rsidRDefault="00EF56DC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31/05/25</w:t>
      </w:r>
      <w:r w:rsidR="00541B38">
        <w:rPr>
          <w:bCs/>
          <w:sz w:val="24"/>
          <w:szCs w:val="24"/>
          <w:lang w:eastAsia="zh-CN"/>
        </w:rPr>
        <w:t xml:space="preserve"> (Saturday)</w:t>
      </w:r>
    </w:p>
    <w:p w14:paraId="15CFB199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BDCF972" w14:textId="0B2EF144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Time of Operation</w:t>
      </w:r>
    </w:p>
    <w:p w14:paraId="475A7377" w14:textId="77777777" w:rsidR="00304CC9" w:rsidRPr="00E41FFD" w:rsidRDefault="00E41F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2609F7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14:paraId="740C6907" w14:textId="77777777" w:rsidR="00BA6E59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B2638B7" w14:textId="77777777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45A9209" w14:textId="72A94F0F" w:rsidR="00A46072" w:rsidRDefault="00E41FFD" w:rsidP="004872DF">
      <w:pPr>
        <w:pStyle w:val="Heading4"/>
      </w:pPr>
      <w:r>
        <w:t>Blk 301</w:t>
      </w:r>
      <w:r w:rsidR="00EF56DC">
        <w:t>4</w:t>
      </w:r>
      <w:r>
        <w:t>A</w:t>
      </w:r>
      <w:r w:rsidR="00885958">
        <w:t xml:space="preserve"> Ubi Rd</w:t>
      </w:r>
      <w:r>
        <w:t xml:space="preserve"> 1 #0</w:t>
      </w:r>
      <w:r w:rsidR="00EF56DC">
        <w:t>2-01/02</w:t>
      </w:r>
    </w:p>
    <w:p w14:paraId="41A116AC" w14:textId="7ADF2A42" w:rsidR="00B85262" w:rsidRPr="004872DF" w:rsidRDefault="00EF56DC" w:rsidP="004872DF">
      <w:pPr>
        <w:pStyle w:val="Heading4"/>
      </w:pPr>
      <w:r>
        <w:t>Kei &amp; Wah Engineering</w:t>
      </w:r>
      <w:r w:rsidR="00556D99">
        <w:t xml:space="preserve"> Pte Ltd</w:t>
      </w:r>
      <w:r w:rsidR="00885958">
        <w:t xml:space="preserve"> </w:t>
      </w:r>
    </w:p>
    <w:p w14:paraId="5BEF8F30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05501F4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28389521" w14:textId="77777777"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1DBDE244" w14:textId="0B465524" w:rsidR="00782621" w:rsidRDefault="00EF56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E30748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x </w:t>
      </w:r>
      <w:r w:rsidR="00E30748">
        <w:rPr>
          <w:sz w:val="24"/>
          <w:lang w:eastAsia="zh-CN"/>
        </w:rPr>
        <w:t>lorry crane</w:t>
      </w:r>
    </w:p>
    <w:p w14:paraId="012FB0BF" w14:textId="63F93AED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1D9C4F27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109554C0" w14:textId="77777777" w:rsidR="00247B59" w:rsidRDefault="00247B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4BE116F7" w14:textId="77777777" w:rsidR="002609F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153ACF52" w14:textId="77777777" w:rsidR="00B96719" w:rsidRDefault="00B9671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C3046D2" w14:textId="77777777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319AB7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7AD3275A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119999F7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CB44C5B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BE21EA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14:paraId="6CBF574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0383C10B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709187D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1A15B3A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4D98DDA9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7C7C82BE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4FB0B7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14:paraId="498AC1CC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B399C81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1C35E233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A337034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6E420FC" w14:textId="77777777" w:rsidR="00541B38" w:rsidRDefault="00541B38">
      <w:pPr>
        <w:rPr>
          <w:sz w:val="24"/>
          <w:lang w:eastAsia="zh-CN"/>
        </w:rPr>
      </w:pPr>
    </w:p>
    <w:p w14:paraId="02646525" w14:textId="66C3215F"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6088DF48" w14:textId="77777777" w:rsidR="00EE527F" w:rsidRDefault="00932131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14:paraId="7DEAB8C1" w14:textId="77777777" w:rsidR="00932131" w:rsidRDefault="00932131">
      <w:pPr>
        <w:pStyle w:val="BodyText2"/>
      </w:pPr>
      <w:r>
        <w:t xml:space="preserve">a. Lifting Supervisor </w:t>
      </w:r>
    </w:p>
    <w:p w14:paraId="30BEAEAA" w14:textId="77777777" w:rsidR="00932131" w:rsidRDefault="00932131">
      <w:pPr>
        <w:pStyle w:val="BodyText2"/>
      </w:pPr>
      <w:r>
        <w:t xml:space="preserve">b. Mobile Crane Operator </w:t>
      </w:r>
    </w:p>
    <w:p w14:paraId="1E3F6EA0" w14:textId="77777777" w:rsidR="00932131" w:rsidRDefault="00932131">
      <w:pPr>
        <w:pStyle w:val="BodyText2"/>
      </w:pPr>
      <w:r>
        <w:t>c. Lorry Loader Operator</w:t>
      </w:r>
    </w:p>
    <w:p w14:paraId="0283B2D1" w14:textId="77777777" w:rsidR="00932131" w:rsidRDefault="00932131">
      <w:pPr>
        <w:pStyle w:val="BodyText2"/>
      </w:pPr>
      <w:r>
        <w:t>d. Signalman</w:t>
      </w:r>
    </w:p>
    <w:p w14:paraId="116FA25E" w14:textId="77777777" w:rsidR="00932131" w:rsidRDefault="00932131">
      <w:pPr>
        <w:pStyle w:val="BodyText2"/>
      </w:pPr>
      <w:r>
        <w:t>e. Riggerman</w:t>
      </w:r>
    </w:p>
    <w:p w14:paraId="02B4AA99" w14:textId="77777777" w:rsidR="00247B59" w:rsidRDefault="00932131" w:rsidP="00247B59">
      <w:pPr>
        <w:pStyle w:val="BodyText2"/>
      </w:pPr>
      <w:r>
        <w:t xml:space="preserve">f. Skill Mover </w:t>
      </w:r>
    </w:p>
    <w:p w14:paraId="72FF0315" w14:textId="77777777" w:rsidR="00EF56DC" w:rsidRDefault="00247B59" w:rsidP="00247B59">
      <w:pPr>
        <w:pStyle w:val="BodyText2"/>
        <w:rPr>
          <w:sz w:val="20"/>
        </w:rPr>
      </w:pPr>
      <w:r>
        <w:t xml:space="preserve">  </w:t>
      </w:r>
      <w:r w:rsidR="00EE527F">
        <w:rPr>
          <w:sz w:val="20"/>
        </w:rPr>
        <w:t xml:space="preserve">   </w:t>
      </w:r>
      <w:r>
        <w:rPr>
          <w:sz w:val="20"/>
        </w:rPr>
        <w:t xml:space="preserve">                                                               </w:t>
      </w:r>
      <w:r w:rsidR="00EE527F">
        <w:rPr>
          <w:sz w:val="20"/>
        </w:rPr>
        <w:t xml:space="preserve">  </w:t>
      </w:r>
    </w:p>
    <w:p w14:paraId="21015440" w14:textId="77777777" w:rsidR="00EF56DC" w:rsidRDefault="00EF56DC" w:rsidP="00247B59">
      <w:pPr>
        <w:pStyle w:val="BodyText2"/>
        <w:rPr>
          <w:sz w:val="20"/>
        </w:rPr>
      </w:pPr>
    </w:p>
    <w:p w14:paraId="68016DC5" w14:textId="6D99981C" w:rsidR="00EE527F" w:rsidRPr="00247B59" w:rsidRDefault="00EF56DC" w:rsidP="00247B59">
      <w:pPr>
        <w:pStyle w:val="BodyText2"/>
        <w:rPr>
          <w:b/>
          <w:sz w:val="32"/>
          <w:szCs w:val="32"/>
          <w:u w:val="single"/>
        </w:rPr>
      </w:pPr>
      <w:r>
        <w:rPr>
          <w:sz w:val="20"/>
        </w:rPr>
        <w:t xml:space="preserve">                                                                              </w:t>
      </w:r>
      <w:r w:rsidR="00EE527F">
        <w:rPr>
          <w:sz w:val="20"/>
        </w:rPr>
        <w:t xml:space="preserve"> </w:t>
      </w:r>
      <w:r w:rsidR="00247B59">
        <w:rPr>
          <w:b/>
          <w:sz w:val="32"/>
          <w:szCs w:val="32"/>
          <w:u w:val="single"/>
        </w:rPr>
        <w:t>Job Scope</w:t>
      </w:r>
    </w:p>
    <w:p w14:paraId="19DD15A2" w14:textId="7777777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5193A405" w14:textId="77777777" w:rsidR="00932131" w:rsidRDefault="00932131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28082830" w14:textId="77777777"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932131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 </w:t>
      </w:r>
    </w:p>
    <w:p w14:paraId="5BFA8124" w14:textId="63DAB80D"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5F32BE">
        <w:rPr>
          <w:sz w:val="24"/>
          <w:lang w:eastAsia="zh-CN"/>
        </w:rPr>
        <w:t xml:space="preserve"> crane to hoist up platform to</w:t>
      </w:r>
      <w:r w:rsidR="00800598">
        <w:rPr>
          <w:sz w:val="24"/>
          <w:lang w:eastAsia="zh-CN"/>
        </w:rPr>
        <w:t xml:space="preserve"> 2</w:t>
      </w:r>
      <w:r w:rsidR="00800598" w:rsidRPr="00800598">
        <w:rPr>
          <w:sz w:val="24"/>
          <w:vertAlign w:val="superscript"/>
          <w:lang w:eastAsia="zh-CN"/>
        </w:rPr>
        <w:t>nd</w:t>
      </w:r>
      <w:r w:rsidR="00800598">
        <w:rPr>
          <w:sz w:val="24"/>
          <w:lang w:eastAsia="zh-CN"/>
        </w:rPr>
        <w:t xml:space="preserve"> </w:t>
      </w:r>
      <w:r w:rsidR="00E30748">
        <w:rPr>
          <w:sz w:val="24"/>
          <w:lang w:eastAsia="zh-CN"/>
        </w:rPr>
        <w:t>floor s</w:t>
      </w:r>
      <w:r w:rsidR="00800598">
        <w:rPr>
          <w:sz w:val="24"/>
          <w:lang w:eastAsia="zh-CN"/>
        </w:rPr>
        <w:t>w</w:t>
      </w:r>
      <w:r w:rsidR="00E30748">
        <w:rPr>
          <w:sz w:val="24"/>
          <w:lang w:eastAsia="zh-CN"/>
        </w:rPr>
        <w:t>ing gate</w:t>
      </w:r>
      <w:r w:rsidRPr="00F369A7">
        <w:rPr>
          <w:sz w:val="24"/>
          <w:lang w:eastAsia="zh-CN"/>
        </w:rPr>
        <w:t xml:space="preserve"> opening </w:t>
      </w:r>
    </w:p>
    <w:p w14:paraId="34393BC3" w14:textId="77777777"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12B68115" w14:textId="77777777"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7E82C2EA" w14:textId="77777777"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797C855D" w14:textId="77777777"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14:paraId="39153274" w14:textId="77777777" w:rsidR="00FC784F" w:rsidRPr="001B2EBA" w:rsidRDefault="00FC784F" w:rsidP="00FC784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161FD2">
        <w:rPr>
          <w:sz w:val="24"/>
          <w:lang w:eastAsia="zh-CN"/>
        </w:rPr>
        <w:t xml:space="preserve">l pulley and slowly pull in machine into platform </w:t>
      </w:r>
      <w:r>
        <w:rPr>
          <w:sz w:val="24"/>
          <w:lang w:eastAsia="zh-CN"/>
        </w:rPr>
        <w:t xml:space="preserve"> </w:t>
      </w:r>
    </w:p>
    <w:p w14:paraId="7D3D54BE" w14:textId="77777777"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Riggerman to insert sling to crane hook </w:t>
      </w:r>
    </w:p>
    <w:p w14:paraId="34E8FD9A" w14:textId="77777777" w:rsidR="00932131" w:rsidRDefault="00932131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rigging point of machine</w:t>
      </w:r>
    </w:p>
    <w:p w14:paraId="6955CB18" w14:textId="77777777" w:rsidR="00F369A7" w:rsidRDefault="00F772A5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 xml:space="preserve">Mobile crane to </w:t>
      </w:r>
      <w:r w:rsidR="00FC784F">
        <w:rPr>
          <w:sz w:val="24"/>
          <w:lang w:eastAsia="zh-CN"/>
        </w:rPr>
        <w:t xml:space="preserve">hoist up machine from platform </w:t>
      </w:r>
    </w:p>
    <w:p w14:paraId="1B5D42DE" w14:textId="77777777" w:rsidR="0068706B" w:rsidRDefault="00932131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FC784F">
        <w:rPr>
          <w:sz w:val="24"/>
          <w:lang w:eastAsia="zh-CN"/>
        </w:rPr>
        <w:t>ower down machine to the ground</w:t>
      </w:r>
    </w:p>
    <w:p w14:paraId="63DB0EBF" w14:textId="1EEC7EE4" w:rsidR="00FC784F" w:rsidRDefault="00FC784F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14:paraId="65D195E4" w14:textId="77777777" w:rsidR="00932131" w:rsidRDefault="00FC784F" w:rsidP="00161F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161FD2">
        <w:rPr>
          <w:sz w:val="24"/>
          <w:lang w:eastAsia="zh-CN"/>
        </w:rPr>
        <w:t>with strapping belt prior to moving out of site premise</w:t>
      </w:r>
    </w:p>
    <w:p w14:paraId="34704A3C" w14:textId="77777777" w:rsidR="00EE527F" w:rsidRPr="00E30748" w:rsidRDefault="00EE527F" w:rsidP="00E307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30748">
        <w:rPr>
          <w:sz w:val="24"/>
          <w:lang w:eastAsia="zh-CN"/>
        </w:rPr>
        <w:t>Once job complete, team leader will instruct the team to perform proper housekeeping</w:t>
      </w:r>
    </w:p>
    <w:p w14:paraId="196678A4" w14:textId="77777777" w:rsidR="00541B38" w:rsidRDefault="00541B38" w:rsidP="00541B3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2DCA3AE" w14:textId="58D25DD4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58039C7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533572E4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44856860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4D01F2A8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14:paraId="5EC6F151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1124ABE9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D7ED96" w14:textId="77777777" w:rsidR="00263AFF" w:rsidRDefault="00263AFF">
      <w:r>
        <w:separator/>
      </w:r>
    </w:p>
  </w:endnote>
  <w:endnote w:type="continuationSeparator" w:id="0">
    <w:p w14:paraId="46F4CD8D" w14:textId="77777777" w:rsidR="00263AFF" w:rsidRDefault="00263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3D6722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083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083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DD3DE6" w14:textId="77777777" w:rsidR="00263AFF" w:rsidRDefault="00263AFF">
      <w:r>
        <w:separator/>
      </w:r>
    </w:p>
  </w:footnote>
  <w:footnote w:type="continuationSeparator" w:id="0">
    <w:p w14:paraId="02DA2B5B" w14:textId="77777777" w:rsidR="00263AFF" w:rsidRDefault="00263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1CAEA" w14:textId="5FA4F463" w:rsidR="00EE527F" w:rsidRPr="00541B38" w:rsidRDefault="00800598" w:rsidP="00541B3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9707CF3" wp14:editId="4CDA24B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41B38">
      <w:rPr>
        <w:b/>
        <w:sz w:val="28"/>
      </w:rPr>
      <w:t xml:space="preserve">                  </w:t>
    </w:r>
    <w:r w:rsidR="00EE527F">
      <w:rPr>
        <w:b/>
        <w:sz w:val="28"/>
      </w:rPr>
      <w:t xml:space="preserve"> </w:t>
    </w:r>
    <w:r w:rsidR="00EE527F">
      <w:rPr>
        <w:b/>
        <w:color w:val="0000FF"/>
        <w:sz w:val="28"/>
      </w:rPr>
      <w:t>ERIC WONG MACHINERY TRANSPORTATION PTE LTD</w:t>
    </w:r>
  </w:p>
  <w:p w14:paraId="222224FD" w14:textId="77777777" w:rsidR="00EE527F" w:rsidRDefault="00885958">
    <w:pPr>
      <w:pStyle w:val="Header"/>
      <w:jc w:val="center"/>
    </w:pPr>
    <w:r>
      <w:t xml:space="preserve">            No. 28 Kranji Loop #05-03, Kranji Green, Singapore 739571</w:t>
    </w:r>
  </w:p>
  <w:p w14:paraId="12F1B74F" w14:textId="77777777" w:rsidR="00EE527F" w:rsidRDefault="00885958">
    <w:pPr>
      <w:pStyle w:val="Header"/>
      <w:jc w:val="center"/>
    </w:pPr>
    <w:r>
      <w:t xml:space="preserve">        </w:t>
    </w:r>
    <w:r w:rsidR="00B17867"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14:paraId="5E120A6B" w14:textId="77777777" w:rsidR="00EE527F" w:rsidRDefault="00885958">
    <w:pPr>
      <w:pStyle w:val="Header"/>
      <w:jc w:val="center"/>
    </w:pPr>
    <w:r>
      <w:t xml:space="preserve">                 Co.Reg. No: 199603812E   </w:t>
    </w:r>
    <w:r w:rsidR="00EE527F">
      <w:t>GST Reg No. : M2-8923804 – 2</w:t>
    </w:r>
  </w:p>
  <w:p w14:paraId="752697F7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4A0CA8D" w14:textId="77777777" w:rsidR="00EE527F" w:rsidRDefault="00885958">
    <w:pPr>
      <w:pStyle w:val="Header"/>
      <w:jc w:val="center"/>
      <w:rPr>
        <w:sz w:val="22"/>
      </w:rPr>
    </w:pPr>
    <w:r>
      <w:rPr>
        <w:sz w:val="22"/>
      </w:rPr>
      <w:t xml:space="preserve">  </w:t>
    </w:r>
    <w:r w:rsidR="00B17867"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71457978">
    <w:abstractNumId w:val="3"/>
  </w:num>
  <w:num w:numId="2" w16cid:durableId="2033726551">
    <w:abstractNumId w:val="5"/>
  </w:num>
  <w:num w:numId="3" w16cid:durableId="1797796653">
    <w:abstractNumId w:val="0"/>
  </w:num>
  <w:num w:numId="4" w16cid:durableId="1111436719">
    <w:abstractNumId w:val="10"/>
  </w:num>
  <w:num w:numId="5" w16cid:durableId="1250431409">
    <w:abstractNumId w:val="6"/>
  </w:num>
  <w:num w:numId="6" w16cid:durableId="1263995831">
    <w:abstractNumId w:val="7"/>
  </w:num>
  <w:num w:numId="7" w16cid:durableId="1089697744">
    <w:abstractNumId w:val="4"/>
  </w:num>
  <w:num w:numId="8" w16cid:durableId="1744644263">
    <w:abstractNumId w:val="8"/>
  </w:num>
  <w:num w:numId="9" w16cid:durableId="43146427">
    <w:abstractNumId w:val="2"/>
  </w:num>
  <w:num w:numId="10" w16cid:durableId="1650942380">
    <w:abstractNumId w:val="9"/>
  </w:num>
  <w:num w:numId="11" w16cid:durableId="133518630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4155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430A5"/>
    <w:rsid w:val="00060982"/>
    <w:rsid w:val="00074CCC"/>
    <w:rsid w:val="000751DB"/>
    <w:rsid w:val="000839BB"/>
    <w:rsid w:val="00090E16"/>
    <w:rsid w:val="00093A2F"/>
    <w:rsid w:val="000A4B74"/>
    <w:rsid w:val="000A77B9"/>
    <w:rsid w:val="000B2C4D"/>
    <w:rsid w:val="000B2F2C"/>
    <w:rsid w:val="00132211"/>
    <w:rsid w:val="00141C71"/>
    <w:rsid w:val="00161FD2"/>
    <w:rsid w:val="00174C18"/>
    <w:rsid w:val="0017768F"/>
    <w:rsid w:val="00180033"/>
    <w:rsid w:val="00186153"/>
    <w:rsid w:val="00194883"/>
    <w:rsid w:val="001A16F2"/>
    <w:rsid w:val="001B2EBA"/>
    <w:rsid w:val="001B3AAA"/>
    <w:rsid w:val="001B3B1F"/>
    <w:rsid w:val="001D1C80"/>
    <w:rsid w:val="001D38AF"/>
    <w:rsid w:val="001D6265"/>
    <w:rsid w:val="001D7BC0"/>
    <w:rsid w:val="00214CA3"/>
    <w:rsid w:val="00222830"/>
    <w:rsid w:val="00225487"/>
    <w:rsid w:val="00236E8D"/>
    <w:rsid w:val="00247B59"/>
    <w:rsid w:val="00251834"/>
    <w:rsid w:val="002609F7"/>
    <w:rsid w:val="00263AFF"/>
    <w:rsid w:val="0026667A"/>
    <w:rsid w:val="00274BF0"/>
    <w:rsid w:val="00281296"/>
    <w:rsid w:val="0029590D"/>
    <w:rsid w:val="002A1405"/>
    <w:rsid w:val="002B29A9"/>
    <w:rsid w:val="002B4194"/>
    <w:rsid w:val="002C083E"/>
    <w:rsid w:val="002D0D60"/>
    <w:rsid w:val="002D3B07"/>
    <w:rsid w:val="002E18E7"/>
    <w:rsid w:val="002E7473"/>
    <w:rsid w:val="002F6AEC"/>
    <w:rsid w:val="00304CC9"/>
    <w:rsid w:val="00317E1C"/>
    <w:rsid w:val="003631BE"/>
    <w:rsid w:val="00373A8D"/>
    <w:rsid w:val="003758B9"/>
    <w:rsid w:val="0038272B"/>
    <w:rsid w:val="00387BA3"/>
    <w:rsid w:val="00395A8D"/>
    <w:rsid w:val="00395C6B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377BA"/>
    <w:rsid w:val="00462D1E"/>
    <w:rsid w:val="004725E1"/>
    <w:rsid w:val="004801C0"/>
    <w:rsid w:val="0048350E"/>
    <w:rsid w:val="00486FF0"/>
    <w:rsid w:val="004872DF"/>
    <w:rsid w:val="00487B0F"/>
    <w:rsid w:val="00491A93"/>
    <w:rsid w:val="004949D8"/>
    <w:rsid w:val="00495727"/>
    <w:rsid w:val="00496A2A"/>
    <w:rsid w:val="004C32DA"/>
    <w:rsid w:val="004C392C"/>
    <w:rsid w:val="004D5933"/>
    <w:rsid w:val="004F07E0"/>
    <w:rsid w:val="004F78BB"/>
    <w:rsid w:val="00512A9D"/>
    <w:rsid w:val="005405DF"/>
    <w:rsid w:val="00541B38"/>
    <w:rsid w:val="00550D01"/>
    <w:rsid w:val="00556D99"/>
    <w:rsid w:val="005966C4"/>
    <w:rsid w:val="005B35C9"/>
    <w:rsid w:val="005C69FA"/>
    <w:rsid w:val="005E132E"/>
    <w:rsid w:val="005F2F7B"/>
    <w:rsid w:val="005F32BE"/>
    <w:rsid w:val="0061759B"/>
    <w:rsid w:val="006208BE"/>
    <w:rsid w:val="00635B49"/>
    <w:rsid w:val="006362BB"/>
    <w:rsid w:val="0064156E"/>
    <w:rsid w:val="006519B6"/>
    <w:rsid w:val="0065257A"/>
    <w:rsid w:val="00660815"/>
    <w:rsid w:val="00664D20"/>
    <w:rsid w:val="0068706B"/>
    <w:rsid w:val="006A0465"/>
    <w:rsid w:val="006F14A4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57CF3"/>
    <w:rsid w:val="00782621"/>
    <w:rsid w:val="00782718"/>
    <w:rsid w:val="007B6717"/>
    <w:rsid w:val="007C5834"/>
    <w:rsid w:val="007D1A3A"/>
    <w:rsid w:val="007E07F3"/>
    <w:rsid w:val="007E2FF0"/>
    <w:rsid w:val="007E6356"/>
    <w:rsid w:val="007F57D3"/>
    <w:rsid w:val="007F59CA"/>
    <w:rsid w:val="00800598"/>
    <w:rsid w:val="00805766"/>
    <w:rsid w:val="008067B7"/>
    <w:rsid w:val="0081772B"/>
    <w:rsid w:val="008254AB"/>
    <w:rsid w:val="0082563E"/>
    <w:rsid w:val="00840DC8"/>
    <w:rsid w:val="0084612B"/>
    <w:rsid w:val="00861C71"/>
    <w:rsid w:val="0088087E"/>
    <w:rsid w:val="00885958"/>
    <w:rsid w:val="0088777C"/>
    <w:rsid w:val="008A5148"/>
    <w:rsid w:val="008B3B91"/>
    <w:rsid w:val="008C1DD6"/>
    <w:rsid w:val="008F01F6"/>
    <w:rsid w:val="008F2319"/>
    <w:rsid w:val="008F6CAF"/>
    <w:rsid w:val="0090213C"/>
    <w:rsid w:val="00904AE4"/>
    <w:rsid w:val="00932131"/>
    <w:rsid w:val="0094185F"/>
    <w:rsid w:val="00945F2F"/>
    <w:rsid w:val="00955CBA"/>
    <w:rsid w:val="00957CA2"/>
    <w:rsid w:val="00970E4B"/>
    <w:rsid w:val="0099108C"/>
    <w:rsid w:val="009A1F80"/>
    <w:rsid w:val="009E694C"/>
    <w:rsid w:val="009F7297"/>
    <w:rsid w:val="00A04987"/>
    <w:rsid w:val="00A1127F"/>
    <w:rsid w:val="00A2618C"/>
    <w:rsid w:val="00A33F02"/>
    <w:rsid w:val="00A459AF"/>
    <w:rsid w:val="00A46072"/>
    <w:rsid w:val="00A641DB"/>
    <w:rsid w:val="00A65BC3"/>
    <w:rsid w:val="00A94515"/>
    <w:rsid w:val="00AB3C71"/>
    <w:rsid w:val="00AC4808"/>
    <w:rsid w:val="00AD4C31"/>
    <w:rsid w:val="00AF3C1D"/>
    <w:rsid w:val="00B12330"/>
    <w:rsid w:val="00B173D1"/>
    <w:rsid w:val="00B17867"/>
    <w:rsid w:val="00B23F7B"/>
    <w:rsid w:val="00B24B7C"/>
    <w:rsid w:val="00B253FF"/>
    <w:rsid w:val="00B31D7A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96719"/>
    <w:rsid w:val="00BA6E59"/>
    <w:rsid w:val="00BA75FC"/>
    <w:rsid w:val="00BC2F04"/>
    <w:rsid w:val="00BC6BCE"/>
    <w:rsid w:val="00BF2DAD"/>
    <w:rsid w:val="00BF32C5"/>
    <w:rsid w:val="00C02A5C"/>
    <w:rsid w:val="00C140CE"/>
    <w:rsid w:val="00C24B7E"/>
    <w:rsid w:val="00C31A09"/>
    <w:rsid w:val="00C43DA6"/>
    <w:rsid w:val="00C45B69"/>
    <w:rsid w:val="00C50CC7"/>
    <w:rsid w:val="00C65685"/>
    <w:rsid w:val="00C753A3"/>
    <w:rsid w:val="00C87CD7"/>
    <w:rsid w:val="00CA0D71"/>
    <w:rsid w:val="00CA3063"/>
    <w:rsid w:val="00CB572F"/>
    <w:rsid w:val="00CB710F"/>
    <w:rsid w:val="00CC27F9"/>
    <w:rsid w:val="00CC2D5D"/>
    <w:rsid w:val="00CE271F"/>
    <w:rsid w:val="00CF627C"/>
    <w:rsid w:val="00D015DC"/>
    <w:rsid w:val="00D07A05"/>
    <w:rsid w:val="00D14B56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6CDB"/>
    <w:rsid w:val="00DF7994"/>
    <w:rsid w:val="00E30748"/>
    <w:rsid w:val="00E3431D"/>
    <w:rsid w:val="00E400F3"/>
    <w:rsid w:val="00E41FFD"/>
    <w:rsid w:val="00E43D50"/>
    <w:rsid w:val="00E45494"/>
    <w:rsid w:val="00E519DB"/>
    <w:rsid w:val="00E72650"/>
    <w:rsid w:val="00E72AA3"/>
    <w:rsid w:val="00E72B52"/>
    <w:rsid w:val="00E91028"/>
    <w:rsid w:val="00EA18DF"/>
    <w:rsid w:val="00EA3D83"/>
    <w:rsid w:val="00EC3274"/>
    <w:rsid w:val="00EE527F"/>
    <w:rsid w:val="00EE7A41"/>
    <w:rsid w:val="00EF2BA3"/>
    <w:rsid w:val="00EF56DC"/>
    <w:rsid w:val="00F07B52"/>
    <w:rsid w:val="00F338FD"/>
    <w:rsid w:val="00F340B9"/>
    <w:rsid w:val="00F369A7"/>
    <w:rsid w:val="00F63A7E"/>
    <w:rsid w:val="00F772A5"/>
    <w:rsid w:val="00F844A0"/>
    <w:rsid w:val="00F853FF"/>
    <w:rsid w:val="00FB47D2"/>
    <w:rsid w:val="00FB6F59"/>
    <w:rsid w:val="00FC784F"/>
    <w:rsid w:val="00FD2BC4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78D5C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3578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2024-09-30T05:11:00Z</cp:lastPrinted>
  <dcterms:created xsi:type="dcterms:W3CDTF">2025-05-19T05:34:00Z</dcterms:created>
  <dcterms:modified xsi:type="dcterms:W3CDTF">2025-05-19T05:36:00Z</dcterms:modified>
</cp:coreProperties>
</file>