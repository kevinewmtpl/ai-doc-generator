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20A41" w:rsidRDefault="00020A41">
      <w:pPr>
        <w:rPr>
          <w:sz w:val="24"/>
        </w:rPr>
      </w:pPr>
    </w:p>
    <w:p w:rsidR="006467DA" w:rsidRDefault="00427ACA">
      <w:pPr>
        <w:rPr>
          <w:sz w:val="24"/>
          <w:lang w:eastAsia="zh-CN"/>
        </w:rPr>
      </w:pPr>
      <w:r>
        <w:rPr>
          <w:sz w:val="24"/>
        </w:rPr>
        <w:t>Date: 12</w:t>
      </w:r>
      <w:bookmarkStart w:id="0" w:name="_GoBack"/>
      <w:bookmarkEnd w:id="0"/>
      <w:r w:rsidR="00020A41" w:rsidRPr="00020A41">
        <w:rPr>
          <w:sz w:val="24"/>
          <w:vertAlign w:val="superscript"/>
        </w:rPr>
        <w:t>th</w:t>
      </w:r>
      <w:r w:rsidR="00020A41">
        <w:rPr>
          <w:sz w:val="24"/>
        </w:rPr>
        <w:t xml:space="preserve"> Apr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F60C1" w:rsidRPr="00020A41" w:rsidRDefault="006467DA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42346">
        <w:rPr>
          <w:sz w:val="24"/>
          <w:lang w:eastAsia="zh-CN"/>
        </w:rPr>
        <w:t xml:space="preserve">hoist down </w:t>
      </w:r>
      <w:r w:rsidR="00D757A0">
        <w:rPr>
          <w:sz w:val="24"/>
          <w:lang w:eastAsia="zh-CN"/>
        </w:rPr>
        <w:t xml:space="preserve">1 unit machine from </w:t>
      </w:r>
      <w:r w:rsidR="00E26426">
        <w:rPr>
          <w:sz w:val="24"/>
          <w:lang w:eastAsia="zh-CN"/>
        </w:rPr>
        <w:t>lorry chassis</w:t>
      </w:r>
      <w:r w:rsidR="00942346">
        <w:rPr>
          <w:sz w:val="24"/>
          <w:lang w:eastAsia="zh-CN"/>
        </w:rPr>
        <w:t xml:space="preserve">,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4E3B1A" w:rsidRDefault="004E3B1A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757A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20A41">
      <w:pPr>
        <w:rPr>
          <w:sz w:val="24"/>
          <w:lang w:eastAsia="zh-CN"/>
        </w:rPr>
      </w:pPr>
      <w:r>
        <w:rPr>
          <w:sz w:val="24"/>
          <w:lang w:eastAsia="zh-CN"/>
        </w:rPr>
        <w:t>Est: 17</w:t>
      </w:r>
      <w:r w:rsidR="00427ACA">
        <w:rPr>
          <w:sz w:val="24"/>
          <w:lang w:eastAsia="zh-CN"/>
        </w:rPr>
        <w:t>-24</w:t>
      </w:r>
      <w:r>
        <w:rPr>
          <w:sz w:val="24"/>
          <w:lang w:eastAsia="zh-CN"/>
        </w:rPr>
        <w:t>/04/21</w:t>
      </w:r>
      <w:r w:rsidR="00D757A0"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D757A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494632">
        <w:rPr>
          <w:b/>
          <w:bCs/>
          <w:sz w:val="32"/>
          <w:u w:val="single"/>
          <w:lang w:eastAsia="zh-CN"/>
        </w:rPr>
        <w:t xml:space="preserve"> of Operation</w:t>
      </w:r>
    </w:p>
    <w:p w:rsidR="00494632" w:rsidRDefault="00020A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D757A0">
        <w:rPr>
          <w:bCs/>
          <w:sz w:val="24"/>
          <w:szCs w:val="24"/>
          <w:lang w:eastAsia="zh-CN"/>
        </w:rPr>
        <w:t xml:space="preserve"> am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D757A0">
        <w:t>115A Commonwealth Drive #01-05</w:t>
      </w:r>
    </w:p>
    <w:p w:rsidR="005C0BC7" w:rsidRPr="00257C21" w:rsidRDefault="00D757A0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Acot Precision Engineering </w:t>
      </w:r>
      <w:r w:rsidR="005C0BC7">
        <w:rPr>
          <w:sz w:val="24"/>
          <w:szCs w:val="24"/>
          <w:lang w:eastAsia="zh-CN"/>
        </w:rPr>
        <w:t>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0565" w:rsidRDefault="00A57B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 lorry loader</w:t>
      </w:r>
    </w:p>
    <w:p w:rsidR="006467DA" w:rsidRDefault="00020A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platform/metal plate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FF0DF6">
        <w:rPr>
          <w:sz w:val="24"/>
          <w:lang w:eastAsia="zh-CN"/>
        </w:rPr>
        <w:t>/pallet truck</w:t>
      </w:r>
    </w:p>
    <w:p w:rsidR="006467DA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D757A0" w:rsidRDefault="00D757A0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BE38A6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20A41" w:rsidRDefault="00020A4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20A41" w:rsidRDefault="00020A4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F60C48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1C168C">
        <w:rPr>
          <w:sz w:val="24"/>
          <w:lang w:eastAsia="zh-CN"/>
        </w:rPr>
        <w:t xml:space="preserve">directly in front of tenant door entrance </w:t>
      </w:r>
      <w:r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942346">
        <w:rPr>
          <w:sz w:val="24"/>
          <w:lang w:eastAsia="zh-CN"/>
        </w:rPr>
        <w:t>own machine</w:t>
      </w:r>
      <w:r w:rsidR="00D757A0">
        <w:rPr>
          <w:sz w:val="24"/>
          <w:lang w:eastAsia="zh-CN"/>
        </w:rPr>
        <w:t xml:space="preserve"> from lorry</w:t>
      </w:r>
      <w:r w:rsidR="00942346">
        <w:rPr>
          <w:sz w:val="24"/>
          <w:lang w:eastAsia="zh-CN"/>
        </w:rPr>
        <w:t xml:space="preserve"> chassis</w:t>
      </w:r>
    </w:p>
    <w:p w:rsidR="00AE6327" w:rsidRPr="00942346" w:rsidRDefault="00F60C48" w:rsidP="0094234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42346"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942346">
        <w:rPr>
          <w:sz w:val="24"/>
          <w:lang w:eastAsia="zh-CN"/>
        </w:rPr>
        <w:t>/pallet truck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20A41" w:rsidRPr="00942346" w:rsidRDefault="00942346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REMARK:</w:t>
      </w:r>
    </w:p>
    <w:p w:rsidR="00020A41" w:rsidRDefault="00020A41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To dismantle wooden door, door frame and make good upon job completion </w:t>
      </w:r>
    </w:p>
    <w:p w:rsidR="00020A41" w:rsidRDefault="00020A41" w:rsidP="004E3B1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5E21" w:rsidRDefault="00F05E21">
      <w:r>
        <w:separator/>
      </w:r>
    </w:p>
  </w:endnote>
  <w:endnote w:type="continuationSeparator" w:id="0">
    <w:p w:rsidR="00F05E21" w:rsidRDefault="00F0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7AC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7AC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5E21" w:rsidRDefault="00F05E21">
      <w:r>
        <w:separator/>
      </w:r>
    </w:p>
  </w:footnote>
  <w:footnote w:type="continuationSeparator" w:id="0">
    <w:p w:rsidR="00F05E21" w:rsidRDefault="00F05E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05E2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05E2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A41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36992"/>
    <w:rsid w:val="00257C21"/>
    <w:rsid w:val="002B78FC"/>
    <w:rsid w:val="002F791A"/>
    <w:rsid w:val="0031325A"/>
    <w:rsid w:val="003A5734"/>
    <w:rsid w:val="003D2F0E"/>
    <w:rsid w:val="00420DA0"/>
    <w:rsid w:val="00427ACA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509DC"/>
    <w:rsid w:val="006F0D62"/>
    <w:rsid w:val="007F5784"/>
    <w:rsid w:val="007F6241"/>
    <w:rsid w:val="00853A9B"/>
    <w:rsid w:val="00895D5D"/>
    <w:rsid w:val="008A584A"/>
    <w:rsid w:val="008F0C05"/>
    <w:rsid w:val="00942346"/>
    <w:rsid w:val="00947639"/>
    <w:rsid w:val="00971AE8"/>
    <w:rsid w:val="0099046A"/>
    <w:rsid w:val="00A57BD2"/>
    <w:rsid w:val="00A952EB"/>
    <w:rsid w:val="00AA68FF"/>
    <w:rsid w:val="00AD4265"/>
    <w:rsid w:val="00AE6327"/>
    <w:rsid w:val="00AF60C1"/>
    <w:rsid w:val="00B575EA"/>
    <w:rsid w:val="00BE38A6"/>
    <w:rsid w:val="00C04D58"/>
    <w:rsid w:val="00C21D12"/>
    <w:rsid w:val="00CA18BB"/>
    <w:rsid w:val="00CB2E4C"/>
    <w:rsid w:val="00D1112A"/>
    <w:rsid w:val="00D757A0"/>
    <w:rsid w:val="00DB44E3"/>
    <w:rsid w:val="00E26426"/>
    <w:rsid w:val="00E441E4"/>
    <w:rsid w:val="00E55579"/>
    <w:rsid w:val="00E76DB5"/>
    <w:rsid w:val="00EC1220"/>
    <w:rsid w:val="00F05E21"/>
    <w:rsid w:val="00F60975"/>
    <w:rsid w:val="00F60C48"/>
    <w:rsid w:val="00F77B12"/>
    <w:rsid w:val="00F8609E"/>
    <w:rsid w:val="00FD6810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3EFDB-6FEE-4152-BCF2-B1FCBD6FD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2020-07-14T05:58:00Z</cp:lastPrinted>
  <dcterms:created xsi:type="dcterms:W3CDTF">2020-07-14T05:40:00Z</dcterms:created>
  <dcterms:modified xsi:type="dcterms:W3CDTF">2021-04-12T00:46:00Z</dcterms:modified>
</cp:coreProperties>
</file>