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61585">
      <w:pPr>
        <w:rPr>
          <w:sz w:val="24"/>
          <w:lang w:eastAsia="zh-CN"/>
        </w:rPr>
      </w:pPr>
      <w:r>
        <w:rPr>
          <w:sz w:val="24"/>
        </w:rPr>
        <w:t>Date: 19</w:t>
      </w:r>
      <w:r w:rsidR="00093599" w:rsidRPr="00093599">
        <w:rPr>
          <w:sz w:val="24"/>
          <w:vertAlign w:val="superscript"/>
        </w:rPr>
        <w:t>th</w:t>
      </w:r>
      <w:r w:rsidR="00093599">
        <w:rPr>
          <w:sz w:val="24"/>
        </w:rPr>
        <w:t xml:space="preserve"> Aug </w:t>
      </w:r>
      <w:r w:rsidR="00D46E5E">
        <w:rPr>
          <w:sz w:val="24"/>
          <w:lang w:eastAsia="zh-CN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7A17B2">
        <w:rPr>
          <w:sz w:val="24"/>
          <w:lang w:eastAsia="zh-CN"/>
        </w:rPr>
        <w:t xml:space="preserve">hoist and load up onto wooden base </w:t>
      </w:r>
      <w:r w:rsidR="00361585">
        <w:rPr>
          <w:sz w:val="24"/>
          <w:lang w:eastAsia="zh-CN"/>
        </w:rPr>
        <w:t xml:space="preserve">for other transport to pack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77B9" w:rsidRPr="00361585" w:rsidRDefault="0036158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E500H2</w:t>
      </w:r>
    </w:p>
    <w:p w:rsidR="007A17B2" w:rsidRPr="00361585" w:rsidRDefault="002333E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</w:t>
      </w:r>
      <w:r w:rsidR="00361585">
        <w:rPr>
          <w:sz w:val="24"/>
          <w:szCs w:val="24"/>
          <w:lang w:eastAsia="zh-CN"/>
        </w:rPr>
        <w:t xml:space="preserve">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513E9" w:rsidRPr="002409DA" w:rsidRDefault="007A17B2">
      <w:pPr>
        <w:rPr>
          <w:sz w:val="24"/>
          <w:lang w:eastAsia="zh-CN"/>
        </w:rPr>
      </w:pPr>
      <w:r>
        <w:rPr>
          <w:sz w:val="24"/>
          <w:lang w:eastAsia="zh-CN"/>
        </w:rPr>
        <w:t>22/08/24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614B71">
        <w:rPr>
          <w:bCs/>
          <w:sz w:val="24"/>
          <w:lang w:eastAsia="zh-CN"/>
        </w:rPr>
        <w:t>10</w:t>
      </w:r>
      <w:r w:rsidR="00DE182F">
        <w:rPr>
          <w:bCs/>
          <w:sz w:val="24"/>
          <w:lang w:eastAsia="zh-CN"/>
        </w:rPr>
        <w:t>0</w:t>
      </w:r>
      <w:r w:rsidR="00EF6CEA">
        <w:rPr>
          <w:bCs/>
          <w:sz w:val="24"/>
          <w:lang w:eastAsia="zh-CN"/>
        </w:rPr>
        <w:t xml:space="preserve">ton mobile </w:t>
      </w:r>
      <w:r w:rsidR="00811194">
        <w:rPr>
          <w:bCs/>
          <w:sz w:val="24"/>
          <w:lang w:eastAsia="zh-CN"/>
        </w:rPr>
        <w:t>crane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loader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:rsidR="008D2441" w:rsidRPr="00614B7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14B71" w:rsidRDefault="00614B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off low plug)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09359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:rsidR="007A17B2" w:rsidRDefault="007A17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  <w:r w:rsidR="006D759B">
        <w:rPr>
          <w:sz w:val="24"/>
          <w:lang w:eastAsia="zh-CN"/>
        </w:rPr>
        <w:t xml:space="preserve">                      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 and let it sit on solid woodblock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cut off all stud 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653B25" w:rsidRPr="006927A6" w:rsidRDefault="00211D14" w:rsidP="00692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 xml:space="preserve">sling lifting </w:t>
      </w:r>
      <w:r w:rsidR="00211D14">
        <w:rPr>
          <w:sz w:val="24"/>
          <w:lang w:eastAsia="zh-CN"/>
        </w:rPr>
        <w:t>to c</w:t>
      </w:r>
      <w:r>
        <w:rPr>
          <w:sz w:val="24"/>
          <w:lang w:eastAsia="zh-CN"/>
        </w:rPr>
        <w:t>rane hook</w:t>
      </w:r>
    </w:p>
    <w:p w:rsidR="00A217F6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 w:rsidR="006927A6">
        <w:rPr>
          <w:sz w:val="24"/>
          <w:lang w:eastAsia="zh-CN"/>
        </w:rPr>
        <w:t xml:space="preserve"> point of machine 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</w:t>
      </w:r>
      <w:r w:rsidR="004F30D5">
        <w:rPr>
          <w:sz w:val="24"/>
          <w:lang w:eastAsia="zh-CN"/>
        </w:rPr>
        <w:t>ane operator to hoist up machine</w:t>
      </w:r>
    </w:p>
    <w:p w:rsidR="00155DE2" w:rsidRPr="004F30D5" w:rsidRDefault="00790012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F30D5">
        <w:rPr>
          <w:sz w:val="24"/>
          <w:lang w:eastAsia="zh-CN"/>
        </w:rPr>
        <w:t>L</w:t>
      </w:r>
      <w:r w:rsidR="00404F5E" w:rsidRPr="004F30D5">
        <w:rPr>
          <w:sz w:val="24"/>
          <w:lang w:eastAsia="zh-CN"/>
        </w:rPr>
        <w:t xml:space="preserve">oad </w:t>
      </w:r>
      <w:r w:rsidR="006927A6">
        <w:rPr>
          <w:sz w:val="24"/>
          <w:lang w:eastAsia="zh-CN"/>
        </w:rPr>
        <w:t>up machine onto wooden base</w:t>
      </w:r>
      <w:r w:rsidR="00101EB0">
        <w:rPr>
          <w:sz w:val="24"/>
          <w:lang w:eastAsia="zh-CN"/>
        </w:rPr>
        <w:t xml:space="preserve"> for other transport to pack </w:t>
      </w:r>
    </w:p>
    <w:p w:rsidR="005226B3" w:rsidRPr="007A17B2" w:rsidRDefault="006927A6" w:rsidP="007A17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211D14">
        <w:rPr>
          <w:sz w:val="24"/>
          <w:lang w:eastAsia="zh-CN"/>
        </w:rPr>
        <w:t xml:space="preserve">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Zailani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E05" w:rsidRDefault="003A4E05">
      <w:r>
        <w:separator/>
      </w:r>
    </w:p>
  </w:endnote>
  <w:endnote w:type="continuationSeparator" w:id="0">
    <w:p w:rsidR="003A4E05" w:rsidRDefault="003A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C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E05" w:rsidRDefault="003A4E05">
      <w:r>
        <w:separator/>
      </w:r>
    </w:p>
  </w:footnote>
  <w:footnote w:type="continuationSeparator" w:id="0">
    <w:p w:rsidR="003A4E05" w:rsidRDefault="003A4E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A4E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46E5E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A4E0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FA8"/>
    <w:rsid w:val="000208EC"/>
    <w:rsid w:val="00026EAD"/>
    <w:rsid w:val="00031304"/>
    <w:rsid w:val="0005684E"/>
    <w:rsid w:val="0007152C"/>
    <w:rsid w:val="00093599"/>
    <w:rsid w:val="00094D4F"/>
    <w:rsid w:val="000A4E07"/>
    <w:rsid w:val="000C68D5"/>
    <w:rsid w:val="000D3C89"/>
    <w:rsid w:val="000D3F7C"/>
    <w:rsid w:val="000E0C67"/>
    <w:rsid w:val="000E45EC"/>
    <w:rsid w:val="00101EB0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7602F"/>
    <w:rsid w:val="00183C4E"/>
    <w:rsid w:val="00192797"/>
    <w:rsid w:val="001C50B5"/>
    <w:rsid w:val="001D45A5"/>
    <w:rsid w:val="001E660B"/>
    <w:rsid w:val="00203C67"/>
    <w:rsid w:val="00206BD9"/>
    <w:rsid w:val="00211D14"/>
    <w:rsid w:val="00211F1E"/>
    <w:rsid w:val="002333ED"/>
    <w:rsid w:val="002409DA"/>
    <w:rsid w:val="00251AD9"/>
    <w:rsid w:val="00257C21"/>
    <w:rsid w:val="002A49A6"/>
    <w:rsid w:val="002D59AA"/>
    <w:rsid w:val="0030317F"/>
    <w:rsid w:val="00330B11"/>
    <w:rsid w:val="00333DB7"/>
    <w:rsid w:val="00361585"/>
    <w:rsid w:val="00375E51"/>
    <w:rsid w:val="003A1B9C"/>
    <w:rsid w:val="003A4E05"/>
    <w:rsid w:val="003A6EE4"/>
    <w:rsid w:val="003D2469"/>
    <w:rsid w:val="003D5FEC"/>
    <w:rsid w:val="00404F5E"/>
    <w:rsid w:val="00413FC3"/>
    <w:rsid w:val="00422825"/>
    <w:rsid w:val="00456295"/>
    <w:rsid w:val="00466C7A"/>
    <w:rsid w:val="004C7689"/>
    <w:rsid w:val="004F30D5"/>
    <w:rsid w:val="00501090"/>
    <w:rsid w:val="005177B9"/>
    <w:rsid w:val="005226B3"/>
    <w:rsid w:val="005463C4"/>
    <w:rsid w:val="005513E9"/>
    <w:rsid w:val="0056215F"/>
    <w:rsid w:val="0057657F"/>
    <w:rsid w:val="0059398E"/>
    <w:rsid w:val="005B7A45"/>
    <w:rsid w:val="005D3C81"/>
    <w:rsid w:val="00614B71"/>
    <w:rsid w:val="006467DA"/>
    <w:rsid w:val="00647F9A"/>
    <w:rsid w:val="00653B25"/>
    <w:rsid w:val="00663860"/>
    <w:rsid w:val="0066401C"/>
    <w:rsid w:val="00670B64"/>
    <w:rsid w:val="006927A6"/>
    <w:rsid w:val="00693582"/>
    <w:rsid w:val="006B3F8F"/>
    <w:rsid w:val="006C0033"/>
    <w:rsid w:val="006C647D"/>
    <w:rsid w:val="006D5172"/>
    <w:rsid w:val="006D759B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17B2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26BE"/>
    <w:rsid w:val="00885DDC"/>
    <w:rsid w:val="00895D5D"/>
    <w:rsid w:val="00897119"/>
    <w:rsid w:val="008A101F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03C9B"/>
    <w:rsid w:val="00A20F20"/>
    <w:rsid w:val="00A217F6"/>
    <w:rsid w:val="00A2540E"/>
    <w:rsid w:val="00A45A54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AF507B"/>
    <w:rsid w:val="00B04994"/>
    <w:rsid w:val="00B06871"/>
    <w:rsid w:val="00B11E28"/>
    <w:rsid w:val="00B16B6D"/>
    <w:rsid w:val="00B30D36"/>
    <w:rsid w:val="00B568EA"/>
    <w:rsid w:val="00B742F4"/>
    <w:rsid w:val="00B86C01"/>
    <w:rsid w:val="00BC3D19"/>
    <w:rsid w:val="00C15DC7"/>
    <w:rsid w:val="00C4669E"/>
    <w:rsid w:val="00C72DAD"/>
    <w:rsid w:val="00C76164"/>
    <w:rsid w:val="00C95881"/>
    <w:rsid w:val="00D07325"/>
    <w:rsid w:val="00D221DF"/>
    <w:rsid w:val="00D3396D"/>
    <w:rsid w:val="00D359B5"/>
    <w:rsid w:val="00D35F55"/>
    <w:rsid w:val="00D41A4A"/>
    <w:rsid w:val="00D46E5E"/>
    <w:rsid w:val="00D6115A"/>
    <w:rsid w:val="00DA01F0"/>
    <w:rsid w:val="00DE182F"/>
    <w:rsid w:val="00DF724C"/>
    <w:rsid w:val="00E3288E"/>
    <w:rsid w:val="00E5183B"/>
    <w:rsid w:val="00E52895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A1974"/>
    <w:rsid w:val="00FC40A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26</cp:revision>
  <cp:lastPrinted>2024-07-03T00:52:00Z</cp:lastPrinted>
  <dcterms:created xsi:type="dcterms:W3CDTF">2024-08-13T05:49:00Z</dcterms:created>
  <dcterms:modified xsi:type="dcterms:W3CDTF">2024-08-19T01:05:00Z</dcterms:modified>
</cp:coreProperties>
</file>