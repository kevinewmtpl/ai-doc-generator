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723B2D">
      <w:pPr>
        <w:rPr>
          <w:sz w:val="24"/>
          <w:lang w:eastAsia="zh-CN"/>
        </w:rPr>
      </w:pPr>
      <w:r>
        <w:rPr>
          <w:sz w:val="24"/>
        </w:rPr>
        <w:t>Date: 28</w:t>
      </w:r>
      <w:r w:rsidRPr="00723B2D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FA1CD7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5B790A" w:rsidRPr="00646F3E" w:rsidRDefault="00D17E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Using manual lifter</w:t>
      </w:r>
      <w:r w:rsidR="008F4763">
        <w:rPr>
          <w:bCs/>
          <w:sz w:val="24"/>
          <w:szCs w:val="24"/>
          <w:lang w:eastAsia="zh-CN"/>
        </w:rPr>
        <w:t xml:space="preserve"> to replace</w:t>
      </w:r>
      <w:r w:rsidR="00646F3E">
        <w:rPr>
          <w:bCs/>
          <w:sz w:val="24"/>
          <w:szCs w:val="24"/>
          <w:lang w:eastAsia="zh-CN"/>
        </w:rPr>
        <w:t xml:space="preserve"> old polishing plate</w:t>
      </w:r>
      <w:r w:rsidR="00C5385A">
        <w:rPr>
          <w:bCs/>
          <w:sz w:val="24"/>
          <w:szCs w:val="24"/>
          <w:lang w:eastAsia="zh-CN"/>
        </w:rPr>
        <w:t xml:space="preserve"> </w:t>
      </w:r>
      <w:r w:rsidR="00646F3E">
        <w:rPr>
          <w:bCs/>
          <w:sz w:val="24"/>
          <w:szCs w:val="24"/>
          <w:lang w:eastAsia="zh-CN"/>
        </w:rPr>
        <w:t xml:space="preserve">from machine and replace with new polishing plate </w:t>
      </w:r>
    </w:p>
    <w:p w:rsidR="005B790A" w:rsidRPr="005B790A" w:rsidRDefault="005B790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723B2D">
      <w:pPr>
        <w:rPr>
          <w:sz w:val="24"/>
          <w:lang w:eastAsia="zh-CN"/>
        </w:rPr>
      </w:pPr>
      <w:r>
        <w:rPr>
          <w:sz w:val="24"/>
          <w:lang w:eastAsia="zh-CN"/>
        </w:rPr>
        <w:t>04/07</w:t>
      </w:r>
      <w:r w:rsidR="00FA1CD7">
        <w:rPr>
          <w:sz w:val="24"/>
          <w:lang w:eastAsia="zh-CN"/>
        </w:rPr>
        <w:t>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723B2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646F3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8 Tractor Road</w:t>
      </w:r>
    </w:p>
    <w:p w:rsidR="00810F75" w:rsidRPr="00211B45" w:rsidRDefault="00646F3E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</w:t>
      </w:r>
      <w:r w:rsidR="00C5385A">
        <w:rPr>
          <w:sz w:val="24"/>
          <w:szCs w:val="24"/>
          <w:lang w:eastAsia="zh-CN"/>
        </w:rPr>
        <w:t xml:space="preserve"> (S)</w:t>
      </w:r>
      <w:r w:rsidR="001507C7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74229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lifter</w:t>
      </w:r>
      <w:r w:rsidR="00C5385A">
        <w:rPr>
          <w:sz w:val="24"/>
          <w:lang w:eastAsia="zh-CN"/>
        </w:rPr>
        <w:t xml:space="preserve"> </w:t>
      </w:r>
    </w:p>
    <w:p w:rsidR="00646F3E" w:rsidRPr="00646F3E" w:rsidRDefault="00646F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C4210A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40404" w:rsidRPr="00646F3E" w:rsidRDefault="008E4E6A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7637E9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stacker lift out old polishing plate from machine</w:t>
      </w:r>
    </w:p>
    <w:p w:rsidR="00C4210A" w:rsidRDefault="00646F3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plate</w:t>
      </w:r>
      <w:r w:rsidR="00C4210A">
        <w:rPr>
          <w:b w:val="0"/>
          <w:sz w:val="24"/>
          <w:u w:val="none"/>
          <w:lang w:eastAsia="zh-CN"/>
        </w:rPr>
        <w:t xml:space="preserve"> to ground level and put aside</w:t>
      </w:r>
    </w:p>
    <w:p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Uncrate case for new plate </w:t>
      </w:r>
    </w:p>
    <w:p w:rsid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manual stacker to lift up </w:t>
      </w:r>
      <w:r w:rsidR="00646F3E">
        <w:rPr>
          <w:b w:val="0"/>
          <w:sz w:val="24"/>
          <w:u w:val="none"/>
          <w:lang w:eastAsia="zh-CN"/>
        </w:rPr>
        <w:t xml:space="preserve">new polishing plate </w:t>
      </w:r>
    </w:p>
    <w:p w:rsidR="00C4210A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Lower down plate and let it sit onto machine </w:t>
      </w:r>
    </w:p>
    <w:p w:rsidR="00732D76" w:rsidRDefault="00732D7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Readjust plate to properly aligned with machine </w:t>
      </w:r>
    </w:p>
    <w:p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team to perform proper housekeeping</w:t>
      </w:r>
    </w:p>
    <w:p w:rsidR="00A85D41" w:rsidRDefault="00A85D4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All debris will be clear and dispose</w:t>
      </w:r>
    </w:p>
    <w:p w:rsidR="007B15D6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  <w:r w:rsidR="00C4210A">
        <w:rPr>
          <w:b w:val="0"/>
          <w:sz w:val="24"/>
          <w:u w:val="none"/>
          <w:lang w:eastAsia="zh-CN"/>
        </w:rPr>
        <w:t xml:space="preserve"> </w:t>
      </w:r>
    </w:p>
    <w:p w:rsidR="00C4210A" w:rsidRPr="00C4210A" w:rsidRDefault="00C4210A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D3D" w:rsidRDefault="00CE0D3D">
      <w:r>
        <w:separator/>
      </w:r>
    </w:p>
  </w:endnote>
  <w:endnote w:type="continuationSeparator" w:id="0">
    <w:p w:rsidR="00CE0D3D" w:rsidRDefault="00CE0D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3B2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D3D" w:rsidRDefault="00CE0D3D">
      <w:r>
        <w:separator/>
      </w:r>
    </w:p>
  </w:footnote>
  <w:footnote w:type="continuationSeparator" w:id="0">
    <w:p w:rsidR="00CE0D3D" w:rsidRDefault="00CE0D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E0D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E0D3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C2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0C5DBD"/>
    <w:rsid w:val="00102211"/>
    <w:rsid w:val="0012420B"/>
    <w:rsid w:val="0014170F"/>
    <w:rsid w:val="001507C7"/>
    <w:rsid w:val="001C737A"/>
    <w:rsid w:val="001D5981"/>
    <w:rsid w:val="001F45D6"/>
    <w:rsid w:val="00211B45"/>
    <w:rsid w:val="00214990"/>
    <w:rsid w:val="002151CF"/>
    <w:rsid w:val="002231AD"/>
    <w:rsid w:val="00260329"/>
    <w:rsid w:val="002878D6"/>
    <w:rsid w:val="002A38D6"/>
    <w:rsid w:val="002A594A"/>
    <w:rsid w:val="002B71E2"/>
    <w:rsid w:val="00314D7A"/>
    <w:rsid w:val="00333FD8"/>
    <w:rsid w:val="003458F0"/>
    <w:rsid w:val="003B7322"/>
    <w:rsid w:val="003C2499"/>
    <w:rsid w:val="003E5D75"/>
    <w:rsid w:val="00405E45"/>
    <w:rsid w:val="00483CC1"/>
    <w:rsid w:val="00495410"/>
    <w:rsid w:val="004C6A75"/>
    <w:rsid w:val="004C7207"/>
    <w:rsid w:val="00520A90"/>
    <w:rsid w:val="00525462"/>
    <w:rsid w:val="00530F7B"/>
    <w:rsid w:val="00540404"/>
    <w:rsid w:val="005B790A"/>
    <w:rsid w:val="005C1EB6"/>
    <w:rsid w:val="005E3EC3"/>
    <w:rsid w:val="00600A84"/>
    <w:rsid w:val="00636FCF"/>
    <w:rsid w:val="00646F3E"/>
    <w:rsid w:val="006476FC"/>
    <w:rsid w:val="0068450C"/>
    <w:rsid w:val="006A3AAD"/>
    <w:rsid w:val="006B0D6D"/>
    <w:rsid w:val="00716D20"/>
    <w:rsid w:val="00721331"/>
    <w:rsid w:val="00723719"/>
    <w:rsid w:val="00723B2D"/>
    <w:rsid w:val="00732D76"/>
    <w:rsid w:val="00734B1C"/>
    <w:rsid w:val="00735CB8"/>
    <w:rsid w:val="007637E9"/>
    <w:rsid w:val="007B15D6"/>
    <w:rsid w:val="007B4500"/>
    <w:rsid w:val="007E6F9D"/>
    <w:rsid w:val="007F1791"/>
    <w:rsid w:val="00810F75"/>
    <w:rsid w:val="008248D1"/>
    <w:rsid w:val="00846465"/>
    <w:rsid w:val="008C0629"/>
    <w:rsid w:val="008C6226"/>
    <w:rsid w:val="008E4E6A"/>
    <w:rsid w:val="008F4763"/>
    <w:rsid w:val="00940648"/>
    <w:rsid w:val="009438BA"/>
    <w:rsid w:val="0098540E"/>
    <w:rsid w:val="009D72AB"/>
    <w:rsid w:val="00A35AA2"/>
    <w:rsid w:val="00A62478"/>
    <w:rsid w:val="00A72C6E"/>
    <w:rsid w:val="00A828A0"/>
    <w:rsid w:val="00A85D41"/>
    <w:rsid w:val="00A86533"/>
    <w:rsid w:val="00A87152"/>
    <w:rsid w:val="00AB44EB"/>
    <w:rsid w:val="00AE4B06"/>
    <w:rsid w:val="00B014B7"/>
    <w:rsid w:val="00B13C12"/>
    <w:rsid w:val="00BA58D7"/>
    <w:rsid w:val="00BD1425"/>
    <w:rsid w:val="00BF15DF"/>
    <w:rsid w:val="00C4210A"/>
    <w:rsid w:val="00C5385A"/>
    <w:rsid w:val="00CD561C"/>
    <w:rsid w:val="00CE0D3D"/>
    <w:rsid w:val="00D17E3B"/>
    <w:rsid w:val="00D44A04"/>
    <w:rsid w:val="00D567A9"/>
    <w:rsid w:val="00DE52F9"/>
    <w:rsid w:val="00DE75B9"/>
    <w:rsid w:val="00ED18C9"/>
    <w:rsid w:val="00EE7CA0"/>
    <w:rsid w:val="00F0771A"/>
    <w:rsid w:val="00F132A8"/>
    <w:rsid w:val="00F15B3E"/>
    <w:rsid w:val="00F224B9"/>
    <w:rsid w:val="00F82FDE"/>
    <w:rsid w:val="00FA1CD7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B28A6-DBE3-405E-8E6E-1A902B4CD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1368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2023-06-28T06:44:00Z</cp:lastPrinted>
  <dcterms:created xsi:type="dcterms:W3CDTF">2023-05-09T03:29:00Z</dcterms:created>
  <dcterms:modified xsi:type="dcterms:W3CDTF">2023-06-28T06:44:00Z</dcterms:modified>
</cp:coreProperties>
</file>