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041112">
      <w:pPr>
        <w:rPr>
          <w:sz w:val="24"/>
          <w:lang w:eastAsia="zh-CN"/>
        </w:rPr>
      </w:pPr>
      <w:r>
        <w:rPr>
          <w:sz w:val="24"/>
        </w:rPr>
        <w:t>Date: 02</w:t>
      </w:r>
      <w:r w:rsidRPr="00041112">
        <w:rPr>
          <w:sz w:val="24"/>
          <w:vertAlign w:val="superscript"/>
        </w:rPr>
        <w:t>nd</w:t>
      </w:r>
      <w:r>
        <w:rPr>
          <w:sz w:val="24"/>
        </w:rPr>
        <w:t xml:space="preserve"> June</w:t>
      </w:r>
      <w:r w:rsidR="00001DD1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ED4127">
        <w:rPr>
          <w:sz w:val="24"/>
          <w:lang w:eastAsia="zh-CN"/>
        </w:rPr>
        <w:t xml:space="preserve"> and hoist down 1</w:t>
      </w:r>
      <w:r w:rsidR="00041112">
        <w:rPr>
          <w:sz w:val="24"/>
          <w:lang w:eastAsia="zh-CN"/>
        </w:rPr>
        <w:t xml:space="preserve"> unit Automation Trolley, LUL machine</w:t>
      </w:r>
      <w:r w:rsidR="006B352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0D5B75" w:rsidP="00B95137">
      <w:pPr>
        <w:rPr>
          <w:sz w:val="24"/>
          <w:lang w:eastAsia="zh-CN"/>
        </w:rPr>
      </w:pPr>
      <w:r>
        <w:rPr>
          <w:sz w:val="24"/>
          <w:lang w:eastAsia="zh-CN"/>
        </w:rPr>
        <w:t>22</w:t>
      </w:r>
      <w:bookmarkStart w:id="0" w:name="_GoBack"/>
      <w:bookmarkEnd w:id="0"/>
      <w:r w:rsidR="00041112">
        <w:rPr>
          <w:sz w:val="24"/>
          <w:lang w:eastAsia="zh-CN"/>
        </w:rPr>
        <w:t>/06</w:t>
      </w:r>
      <w:r w:rsidR="00C32AF9">
        <w:rPr>
          <w:sz w:val="24"/>
          <w:lang w:eastAsia="zh-CN"/>
        </w:rPr>
        <w:t>/</w:t>
      </w:r>
      <w:r w:rsidR="00001DD1">
        <w:rPr>
          <w:sz w:val="24"/>
          <w:lang w:eastAsia="zh-CN"/>
        </w:rPr>
        <w:t>2021</w:t>
      </w:r>
      <w:r w:rsidR="001D4205">
        <w:rPr>
          <w:sz w:val="24"/>
          <w:lang w:eastAsia="zh-CN"/>
        </w:rPr>
        <w:t xml:space="preserve"> 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41112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>
        <w:rPr>
          <w:sz w:val="24"/>
          <w:lang w:eastAsia="zh-CN"/>
        </w:rPr>
        <w:t xml:space="preserve"> from platform </w:t>
      </w:r>
      <w:r w:rsidR="00CA4D90">
        <w:rPr>
          <w:sz w:val="24"/>
          <w:lang w:eastAsia="zh-CN"/>
        </w:rPr>
        <w:t>and load onto wooden base</w:t>
      </w:r>
    </w:p>
    <w:p w:rsidR="00217387" w:rsidRPr="00041112" w:rsidRDefault="00CA4D90" w:rsidP="000411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to form a case     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3F8" w:rsidRDefault="00A123F8">
      <w:r>
        <w:separator/>
      </w:r>
    </w:p>
  </w:endnote>
  <w:endnote w:type="continuationSeparator" w:id="0">
    <w:p w:rsidR="00A123F8" w:rsidRDefault="00A12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5B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5B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3F8" w:rsidRDefault="00A123F8">
      <w:r>
        <w:separator/>
      </w:r>
    </w:p>
  </w:footnote>
  <w:footnote w:type="continuationSeparator" w:id="0">
    <w:p w:rsidR="00A123F8" w:rsidRDefault="00A123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123F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123F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30E13"/>
    <w:rsid w:val="00041112"/>
    <w:rsid w:val="00057F9E"/>
    <w:rsid w:val="00062575"/>
    <w:rsid w:val="00085F36"/>
    <w:rsid w:val="0009020A"/>
    <w:rsid w:val="000C7132"/>
    <w:rsid w:val="000D5B75"/>
    <w:rsid w:val="000E2408"/>
    <w:rsid w:val="001410FA"/>
    <w:rsid w:val="00163257"/>
    <w:rsid w:val="001A7138"/>
    <w:rsid w:val="001B6D1B"/>
    <w:rsid w:val="001C1CBF"/>
    <w:rsid w:val="001C27A2"/>
    <w:rsid w:val="001D4205"/>
    <w:rsid w:val="00217387"/>
    <w:rsid w:val="00222F7C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725E1"/>
    <w:rsid w:val="004C024F"/>
    <w:rsid w:val="004C2874"/>
    <w:rsid w:val="005212E4"/>
    <w:rsid w:val="0056442E"/>
    <w:rsid w:val="005C5DDE"/>
    <w:rsid w:val="00605682"/>
    <w:rsid w:val="0062053C"/>
    <w:rsid w:val="00692F36"/>
    <w:rsid w:val="006A0465"/>
    <w:rsid w:val="006A4F9C"/>
    <w:rsid w:val="006B352E"/>
    <w:rsid w:val="00701A85"/>
    <w:rsid w:val="0070747D"/>
    <w:rsid w:val="007168B6"/>
    <w:rsid w:val="0077169A"/>
    <w:rsid w:val="007D36F0"/>
    <w:rsid w:val="00801BC4"/>
    <w:rsid w:val="008254AB"/>
    <w:rsid w:val="00840DC8"/>
    <w:rsid w:val="008C363D"/>
    <w:rsid w:val="008D5DE7"/>
    <w:rsid w:val="00923F3D"/>
    <w:rsid w:val="00926AFA"/>
    <w:rsid w:val="00931972"/>
    <w:rsid w:val="00A123F8"/>
    <w:rsid w:val="00A1692F"/>
    <w:rsid w:val="00A27E28"/>
    <w:rsid w:val="00A92C9C"/>
    <w:rsid w:val="00AF4F6B"/>
    <w:rsid w:val="00B13489"/>
    <w:rsid w:val="00B256BB"/>
    <w:rsid w:val="00B95137"/>
    <w:rsid w:val="00BA4D21"/>
    <w:rsid w:val="00BB01E4"/>
    <w:rsid w:val="00BF1BA5"/>
    <w:rsid w:val="00C32AF9"/>
    <w:rsid w:val="00C373BA"/>
    <w:rsid w:val="00C764C9"/>
    <w:rsid w:val="00C84581"/>
    <w:rsid w:val="00CA3063"/>
    <w:rsid w:val="00CA4D90"/>
    <w:rsid w:val="00CB71DF"/>
    <w:rsid w:val="00CC4461"/>
    <w:rsid w:val="00CF74CA"/>
    <w:rsid w:val="00D06F43"/>
    <w:rsid w:val="00D4100D"/>
    <w:rsid w:val="00D46EC1"/>
    <w:rsid w:val="00D74D8B"/>
    <w:rsid w:val="00D94436"/>
    <w:rsid w:val="00E8617D"/>
    <w:rsid w:val="00EB22E8"/>
    <w:rsid w:val="00EC5880"/>
    <w:rsid w:val="00EC673C"/>
    <w:rsid w:val="00ED3DEC"/>
    <w:rsid w:val="00ED4127"/>
    <w:rsid w:val="00EE527F"/>
    <w:rsid w:val="00F6058B"/>
    <w:rsid w:val="00F72AC3"/>
    <w:rsid w:val="00F7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2021-06-03T06:42:00Z</cp:lastPrinted>
  <dcterms:created xsi:type="dcterms:W3CDTF">2021-06-01T07:55:00Z</dcterms:created>
  <dcterms:modified xsi:type="dcterms:W3CDTF">2021-06-03T06:42:00Z</dcterms:modified>
</cp:coreProperties>
</file>