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9F2F60">
      <w:pPr>
        <w:rPr>
          <w:sz w:val="24"/>
          <w:lang w:eastAsia="zh-CN"/>
        </w:rPr>
      </w:pPr>
      <w:r>
        <w:rPr>
          <w:sz w:val="24"/>
        </w:rPr>
        <w:t>Date: 01</w:t>
      </w:r>
      <w:r w:rsidRPr="009F2F60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431803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>hassis, shift and positi</w:t>
      </w:r>
      <w:r w:rsidR="00D4640E">
        <w:rPr>
          <w:sz w:val="24"/>
          <w:lang w:eastAsia="zh-CN"/>
        </w:rPr>
        <w:t>on into factory premise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4318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Mitsui 250MHD</w:t>
      </w:r>
      <w:r w:rsidR="001A73B6">
        <w:rPr>
          <w:sz w:val="24"/>
          <w:szCs w:val="24"/>
          <w:lang w:eastAsia="zh-CN"/>
        </w:rPr>
        <w:t xml:space="preserve"> Grinder</w:t>
      </w:r>
    </w:p>
    <w:p w:rsidR="007B35A7" w:rsidRDefault="004318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181 x 203</w:t>
      </w:r>
      <w:r w:rsidR="00584EDD">
        <w:rPr>
          <w:sz w:val="24"/>
          <w:szCs w:val="24"/>
          <w:lang w:eastAsia="zh-CN"/>
        </w:rPr>
        <w:t xml:space="preserve"> cm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431803">
        <w:rPr>
          <w:sz w:val="24"/>
          <w:szCs w:val="24"/>
          <w:lang w:eastAsia="zh-CN"/>
        </w:rPr>
        <w:t xml:space="preserve"> 1, 25</w:t>
      </w:r>
      <w:r w:rsidR="00584EDD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914C8">
      <w:pPr>
        <w:rPr>
          <w:sz w:val="24"/>
          <w:lang w:eastAsia="zh-CN"/>
        </w:rPr>
      </w:pPr>
      <w:r>
        <w:rPr>
          <w:sz w:val="24"/>
          <w:lang w:eastAsia="zh-CN"/>
        </w:rPr>
        <w:t>27/12/21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914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7B35A7" w:rsidP="0016380F">
      <w:pPr>
        <w:pStyle w:val="Heading4"/>
      </w:pPr>
      <w:r>
        <w:t>60 Tuas Ave 11</w:t>
      </w:r>
    </w:p>
    <w:p w:rsidR="00544EE3" w:rsidRPr="00544EE3" w:rsidRDefault="007B35A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Panduit </w:t>
      </w:r>
      <w:r w:rsidR="00085FFB">
        <w:rPr>
          <w:sz w:val="24"/>
          <w:szCs w:val="24"/>
          <w:lang w:eastAsia="zh-CN"/>
        </w:rPr>
        <w:t>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584E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87D13">
        <w:rPr>
          <w:sz w:val="24"/>
          <w:lang w:eastAsia="zh-CN"/>
        </w:rPr>
        <w:t>ire</w:t>
      </w:r>
      <w:r w:rsidR="00431803"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7B35A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431803">
        <w:rPr>
          <w:sz w:val="24"/>
          <w:lang w:eastAsia="zh-CN"/>
        </w:rPr>
        <w:t xml:space="preserve">sling to crane hook and secured onto </w:t>
      </w:r>
      <w:r w:rsidR="000716A4" w:rsidRPr="00A2495E">
        <w:rPr>
          <w:sz w:val="24"/>
          <w:lang w:eastAsia="zh-CN"/>
        </w:rPr>
        <w:t xml:space="preserve">hoisting point </w:t>
      </w:r>
      <w:r w:rsidR="00431803">
        <w:rPr>
          <w:sz w:val="24"/>
          <w:lang w:eastAsia="zh-CN"/>
        </w:rPr>
        <w:t xml:space="preserve">of machine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down machine </w:t>
      </w:r>
      <w:r w:rsidR="00E87D13">
        <w:rPr>
          <w:sz w:val="24"/>
          <w:lang w:eastAsia="zh-CN"/>
        </w:rPr>
        <w:t>from lorry chassis to near ground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87D13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431803">
        <w:rPr>
          <w:sz w:val="24"/>
          <w:lang w:eastAsia="zh-CN"/>
        </w:rPr>
        <w:t>into factory premise</w:t>
      </w:r>
      <w:r w:rsidR="00D4640E">
        <w:rPr>
          <w:sz w:val="24"/>
          <w:lang w:eastAsia="zh-CN"/>
        </w:rPr>
        <w:t xml:space="preserve">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D4640E" w:rsidRPr="00A2495E" w:rsidRDefault="00D4640E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1D4" w:rsidRDefault="004E01D4">
      <w:r>
        <w:separator/>
      </w:r>
    </w:p>
  </w:endnote>
  <w:endnote w:type="continuationSeparator" w:id="0">
    <w:p w:rsidR="004E01D4" w:rsidRDefault="004E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640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64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1D4" w:rsidRDefault="004E01D4">
      <w:r>
        <w:separator/>
      </w:r>
    </w:p>
  </w:footnote>
  <w:footnote w:type="continuationSeparator" w:id="0">
    <w:p w:rsidR="004E01D4" w:rsidRDefault="004E0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E01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E01D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85FFB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A73B6"/>
    <w:rsid w:val="001B725E"/>
    <w:rsid w:val="001F5380"/>
    <w:rsid w:val="00217127"/>
    <w:rsid w:val="00241657"/>
    <w:rsid w:val="00257C21"/>
    <w:rsid w:val="00266D8F"/>
    <w:rsid w:val="00286653"/>
    <w:rsid w:val="0031273D"/>
    <w:rsid w:val="003571AC"/>
    <w:rsid w:val="003C43A5"/>
    <w:rsid w:val="003D1FFC"/>
    <w:rsid w:val="003D3BEA"/>
    <w:rsid w:val="003E0C0F"/>
    <w:rsid w:val="003F58E1"/>
    <w:rsid w:val="00431803"/>
    <w:rsid w:val="00446BA3"/>
    <w:rsid w:val="004625F3"/>
    <w:rsid w:val="00466C7A"/>
    <w:rsid w:val="00496D2A"/>
    <w:rsid w:val="004E01D4"/>
    <w:rsid w:val="004E758D"/>
    <w:rsid w:val="005174D9"/>
    <w:rsid w:val="00532FD3"/>
    <w:rsid w:val="005333BC"/>
    <w:rsid w:val="0053425E"/>
    <w:rsid w:val="005435B6"/>
    <w:rsid w:val="00544EE3"/>
    <w:rsid w:val="00584EDD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B35A7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9F2F60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D7E73"/>
    <w:rsid w:val="00BF1A8A"/>
    <w:rsid w:val="00BF1F53"/>
    <w:rsid w:val="00BF66A8"/>
    <w:rsid w:val="00C32615"/>
    <w:rsid w:val="00C40962"/>
    <w:rsid w:val="00C83E46"/>
    <w:rsid w:val="00C914C8"/>
    <w:rsid w:val="00C95881"/>
    <w:rsid w:val="00D06CBE"/>
    <w:rsid w:val="00D4640E"/>
    <w:rsid w:val="00D5150E"/>
    <w:rsid w:val="00D51A21"/>
    <w:rsid w:val="00D82924"/>
    <w:rsid w:val="00DB2A3D"/>
    <w:rsid w:val="00DE40A9"/>
    <w:rsid w:val="00E04FC8"/>
    <w:rsid w:val="00E14B73"/>
    <w:rsid w:val="00E14D44"/>
    <w:rsid w:val="00E76DB5"/>
    <w:rsid w:val="00E87D13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99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2021-12-01T02:54:00Z</cp:lastPrinted>
  <dcterms:created xsi:type="dcterms:W3CDTF">2021-11-18T07:50:00Z</dcterms:created>
  <dcterms:modified xsi:type="dcterms:W3CDTF">2021-12-01T02:54:00Z</dcterms:modified>
</cp:coreProperties>
</file>