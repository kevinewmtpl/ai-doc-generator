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A4C15">
      <w:pPr>
        <w:rPr>
          <w:sz w:val="24"/>
          <w:lang w:eastAsia="zh-CN"/>
        </w:rPr>
      </w:pPr>
      <w:r>
        <w:rPr>
          <w:sz w:val="24"/>
        </w:rPr>
        <w:t>Date: 23</w:t>
      </w:r>
      <w:r w:rsidR="00DD2574">
        <w:rPr>
          <w:sz w:val="24"/>
        </w:rPr>
        <w:t xml:space="preserve"> April</w:t>
      </w:r>
      <w:r w:rsidR="00552A68">
        <w:rPr>
          <w:sz w:val="24"/>
        </w:rPr>
        <w:t xml:space="preserve"> 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2603E">
        <w:rPr>
          <w:sz w:val="24"/>
          <w:lang w:eastAsia="zh-CN"/>
        </w:rPr>
        <w:t>hoist up 1</w:t>
      </w:r>
      <w:r w:rsidR="002A4C15">
        <w:rPr>
          <w:sz w:val="24"/>
          <w:lang w:eastAsia="zh-CN"/>
        </w:rPr>
        <w:t xml:space="preserve"> unit machine to 7</w:t>
      </w:r>
      <w:r w:rsidR="00DD2574" w:rsidRPr="00DD2574">
        <w:rPr>
          <w:sz w:val="24"/>
          <w:vertAlign w:val="superscript"/>
          <w:lang w:eastAsia="zh-CN"/>
        </w:rPr>
        <w:t>th</w:t>
      </w:r>
      <w:r w:rsidR="00DD257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DD2574">
        <w:rPr>
          <w:sz w:val="24"/>
          <w:lang w:eastAsia="zh-CN"/>
        </w:rPr>
        <w:t xml:space="preserve">or </w:t>
      </w:r>
    </w:p>
    <w:p w:rsidR="007250C7" w:rsidRDefault="007250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250C7" w:rsidRPr="007250C7" w:rsidRDefault="007250C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E527F" w:rsidRDefault="002A4C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Hurco CM 6 CNC Lathe</w:t>
      </w:r>
    </w:p>
    <w:p w:rsidR="007250C7" w:rsidRDefault="007250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2A4C15">
        <w:rPr>
          <w:bCs/>
          <w:sz w:val="24"/>
          <w:szCs w:val="24"/>
          <w:lang w:eastAsia="zh-CN"/>
        </w:rPr>
        <w:t>2.4</w:t>
      </w:r>
      <w:r w:rsidR="00C35759">
        <w:rPr>
          <w:bCs/>
          <w:sz w:val="24"/>
          <w:szCs w:val="24"/>
          <w:lang w:eastAsia="zh-CN"/>
        </w:rPr>
        <w:t xml:space="preserve"> </w:t>
      </w:r>
      <w:r w:rsidR="002A4C15">
        <w:rPr>
          <w:bCs/>
          <w:sz w:val="24"/>
          <w:szCs w:val="24"/>
          <w:lang w:eastAsia="zh-CN"/>
        </w:rPr>
        <w:t xml:space="preserve">x 1.7 x 1.7 </w:t>
      </w:r>
    </w:p>
    <w:p w:rsidR="00C35759" w:rsidRDefault="002A4C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3200</w:t>
      </w:r>
      <w:r w:rsidR="00C35759">
        <w:rPr>
          <w:bCs/>
          <w:sz w:val="24"/>
          <w:szCs w:val="24"/>
          <w:lang w:eastAsia="zh-CN"/>
        </w:rPr>
        <w:t xml:space="preserve"> kgs </w:t>
      </w:r>
    </w:p>
    <w:p w:rsidR="007250C7" w:rsidRPr="007250C7" w:rsidRDefault="007250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2A4C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To be advised </w:t>
      </w:r>
      <w:r w:rsidR="00BB2A8B">
        <w:rPr>
          <w:sz w:val="24"/>
          <w:lang w:eastAsia="zh-CN"/>
        </w:rPr>
        <w:t>(prior to approval from management)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Pr="00BB2A8B" w:rsidRDefault="00BB2A8B" w:rsidP="00BB2A8B">
      <w:pPr>
        <w:pStyle w:val="Heading4"/>
      </w:pPr>
      <w:r>
        <w:t>No 7 Gambas Crescent #07-12</w:t>
      </w: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EE527F" w:rsidRDefault="002A4C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</w:t>
      </w:r>
      <w:r w:rsidR="008254AB">
        <w:rPr>
          <w:sz w:val="24"/>
          <w:lang w:eastAsia="zh-CN"/>
        </w:rPr>
        <w:t xml:space="preserve"> crane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A4C15">
        <w:rPr>
          <w:sz w:val="24"/>
          <w:lang w:eastAsia="zh-CN"/>
        </w:rPr>
        <w:t>ire</w:t>
      </w:r>
      <w:r w:rsidR="00BB2A8B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EE527F" w:rsidRDefault="00EE527F" w:rsidP="00385586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2A4C1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2A4C1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2A4C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EE527F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0077CE" w:rsidRDefault="002A4C1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to 7</w:t>
      </w:r>
      <w:r w:rsidRPr="002A4C1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BB2A8B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opening</w:t>
      </w:r>
    </w:p>
    <w:p w:rsidR="002A4C15" w:rsidRPr="000077CE" w:rsidRDefault="002A4C1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</w:t>
      </w:r>
    </w:p>
    <w:p w:rsidR="00840DC8" w:rsidRDefault="002A4C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>nsert rollers</w:t>
      </w:r>
      <w:r w:rsidR="00385586">
        <w:rPr>
          <w:sz w:val="24"/>
          <w:lang w:eastAsia="zh-CN"/>
        </w:rPr>
        <w:t>/pallet truck</w:t>
      </w:r>
      <w:r w:rsidR="00840DC8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and position 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F45" w:rsidRDefault="00390F45">
      <w:r>
        <w:separator/>
      </w:r>
    </w:p>
  </w:endnote>
  <w:endnote w:type="continuationSeparator" w:id="0">
    <w:p w:rsidR="00390F45" w:rsidRDefault="00390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2A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2A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F45" w:rsidRDefault="00390F45">
      <w:r>
        <w:separator/>
      </w:r>
    </w:p>
  </w:footnote>
  <w:footnote w:type="continuationSeparator" w:id="0">
    <w:p w:rsidR="00390F45" w:rsidRDefault="00390F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90F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>Tel : 2824175, 2828203, 2826020, Fax : 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90F4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251834"/>
    <w:rsid w:val="002A4C15"/>
    <w:rsid w:val="00385586"/>
    <w:rsid w:val="00390F45"/>
    <w:rsid w:val="003B701A"/>
    <w:rsid w:val="0042603E"/>
    <w:rsid w:val="004725E1"/>
    <w:rsid w:val="004D3589"/>
    <w:rsid w:val="00552A68"/>
    <w:rsid w:val="006A0465"/>
    <w:rsid w:val="007250C7"/>
    <w:rsid w:val="008254AB"/>
    <w:rsid w:val="00840DC8"/>
    <w:rsid w:val="00880CD7"/>
    <w:rsid w:val="00884C68"/>
    <w:rsid w:val="00BB2A8B"/>
    <w:rsid w:val="00C35759"/>
    <w:rsid w:val="00CA3063"/>
    <w:rsid w:val="00CC772F"/>
    <w:rsid w:val="00D10D34"/>
    <w:rsid w:val="00DD2574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24C0E-BE12-4B8C-AEAF-5EF48A46E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2015-01-05T01:09:00Z</cp:lastPrinted>
  <dcterms:created xsi:type="dcterms:W3CDTF">2015-04-22T05:48:00Z</dcterms:created>
  <dcterms:modified xsi:type="dcterms:W3CDTF">2015-04-22T05:54:00Z</dcterms:modified>
</cp:coreProperties>
</file>