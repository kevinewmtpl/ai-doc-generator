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20809" w:rsidRDefault="00520809">
      <w:pPr>
        <w:rPr>
          <w:sz w:val="24"/>
        </w:rPr>
      </w:pPr>
    </w:p>
    <w:p w:rsidR="006467DA" w:rsidRDefault="00BC290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D59A4">
        <w:rPr>
          <w:sz w:val="24"/>
        </w:rPr>
        <w:t>22</w:t>
      </w:r>
      <w:r w:rsidR="009D59A4" w:rsidRPr="009D59A4">
        <w:rPr>
          <w:sz w:val="24"/>
          <w:vertAlign w:val="superscript"/>
        </w:rPr>
        <w:t>nd</w:t>
      </w:r>
      <w:r w:rsidR="009D59A4">
        <w:rPr>
          <w:sz w:val="24"/>
        </w:rPr>
        <w:t xml:space="preserve"> Feb</w:t>
      </w:r>
      <w:r w:rsidR="00D6361F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D59A4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9D59A4">
        <w:rPr>
          <w:sz w:val="24"/>
          <w:lang w:eastAsia="zh-CN"/>
        </w:rPr>
        <w:t>from workshop</w:t>
      </w:r>
      <w:r w:rsidR="002409DA">
        <w:rPr>
          <w:sz w:val="24"/>
          <w:lang w:eastAsia="zh-CN"/>
        </w:rPr>
        <w:t xml:space="preserve"> area to loading bay</w:t>
      </w:r>
      <w:r w:rsidR="00111E78">
        <w:rPr>
          <w:sz w:val="24"/>
          <w:lang w:eastAsia="zh-CN"/>
        </w:rPr>
        <w:t xml:space="preserve">, </w:t>
      </w:r>
      <w:r w:rsidR="007A7D60">
        <w:rPr>
          <w:sz w:val="24"/>
          <w:lang w:eastAsia="zh-CN"/>
        </w:rPr>
        <w:t>hoist up onto lorry chassis and deliver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A7D60" w:rsidRDefault="009D59A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Makino Lathe machine </w:t>
      </w:r>
    </w:p>
    <w:p w:rsidR="009D59A4" w:rsidRDefault="009D59A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AF25C9">
        <w:rPr>
          <w:sz w:val="24"/>
          <w:szCs w:val="24"/>
          <w:lang w:eastAsia="zh-CN"/>
        </w:rPr>
        <w:t xml:space="preserve"> 165 x 100 x 140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 cm </w:t>
      </w:r>
    </w:p>
    <w:p w:rsidR="00D6361F" w:rsidRDefault="009D59A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350</w:t>
      </w:r>
      <w:r w:rsidR="00D6361F">
        <w:rPr>
          <w:sz w:val="24"/>
          <w:szCs w:val="24"/>
          <w:lang w:eastAsia="zh-CN"/>
        </w:rPr>
        <w:t xml:space="preserve"> kg</w:t>
      </w:r>
    </w:p>
    <w:p w:rsidR="00FB4E4E" w:rsidRDefault="00FB4E4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9D59A4">
      <w:pPr>
        <w:rPr>
          <w:sz w:val="24"/>
          <w:lang w:eastAsia="zh-CN"/>
        </w:rPr>
      </w:pPr>
      <w:r>
        <w:rPr>
          <w:sz w:val="24"/>
          <w:lang w:eastAsia="zh-CN"/>
        </w:rPr>
        <w:t>22/02</w:t>
      </w:r>
      <w:r w:rsidR="00D6361F">
        <w:rPr>
          <w:sz w:val="24"/>
          <w:lang w:eastAsia="zh-CN"/>
        </w:rPr>
        <w:t>/2021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9D59A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</w:p>
    <w:p w:rsidR="00520809" w:rsidRDefault="005208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361F" w:rsidRDefault="009D59A4" w:rsidP="00D6361F">
      <w:pPr>
        <w:pStyle w:val="Heading4"/>
      </w:pPr>
      <w:r>
        <w:t xml:space="preserve">1 Chua Chu Kang Grove </w:t>
      </w:r>
    </w:p>
    <w:p w:rsidR="00D6361F" w:rsidRPr="00D6361F" w:rsidRDefault="009D59A4" w:rsidP="00D6361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West, Blk 5, School of Engineering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557CF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D63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9B7F8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D59A4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6361F" w:rsidRDefault="00D636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D6361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9D59A4" w:rsidRDefault="009D59A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9D59A4" w:rsidRDefault="009D59A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D63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B7F84" w:rsidRDefault="009B7F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600978">
        <w:rPr>
          <w:sz w:val="24"/>
          <w:lang w:eastAsia="zh-CN"/>
        </w:rPr>
        <w:t xml:space="preserve"> at designated hoisting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9D59A4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6009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</w:t>
      </w:r>
      <w:r w:rsidR="00FD6726">
        <w:rPr>
          <w:sz w:val="24"/>
          <w:lang w:eastAsia="zh-CN"/>
        </w:rPr>
        <w:t xml:space="preserve">sling to </w:t>
      </w:r>
      <w:r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9B7F84">
        <w:rPr>
          <w:sz w:val="24"/>
          <w:lang w:eastAsia="zh-CN"/>
        </w:rPr>
        <w:t xml:space="preserve"> onto lorry chassis</w:t>
      </w:r>
    </w:p>
    <w:p w:rsidR="00155DE2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</w:t>
      </w:r>
      <w:r w:rsidR="009B7F84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B7F84">
        <w:rPr>
          <w:sz w:val="24"/>
          <w:lang w:eastAsia="zh-CN"/>
        </w:rPr>
        <w:t xml:space="preserve"> machine with strapping belt prior to moving out of premise</w:t>
      </w:r>
      <w:r w:rsidR="00600978">
        <w:rPr>
          <w:sz w:val="24"/>
          <w:lang w:eastAsia="zh-CN"/>
        </w:rPr>
        <w:t xml:space="preserve"> and deliver to another location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42F2" w:rsidRDefault="008342F2">
      <w:r>
        <w:separator/>
      </w:r>
    </w:p>
  </w:endnote>
  <w:endnote w:type="continuationSeparator" w:id="0">
    <w:p w:rsidR="008342F2" w:rsidRDefault="00834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F25C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F25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42F2" w:rsidRDefault="008342F2">
      <w:r>
        <w:separator/>
      </w:r>
    </w:p>
  </w:footnote>
  <w:footnote w:type="continuationSeparator" w:id="0">
    <w:p w:rsidR="008342F2" w:rsidRDefault="008342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342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342F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61B0E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409DA"/>
    <w:rsid w:val="00240B85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4C1FD3"/>
    <w:rsid w:val="00501090"/>
    <w:rsid w:val="00520809"/>
    <w:rsid w:val="005226B3"/>
    <w:rsid w:val="005366A1"/>
    <w:rsid w:val="005463C4"/>
    <w:rsid w:val="00557CFF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142A4"/>
    <w:rsid w:val="008342F2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B7F84"/>
    <w:rsid w:val="009D59A4"/>
    <w:rsid w:val="009E2BF0"/>
    <w:rsid w:val="009F4FEB"/>
    <w:rsid w:val="00A2540E"/>
    <w:rsid w:val="00A4691E"/>
    <w:rsid w:val="00A73EA0"/>
    <w:rsid w:val="00A81D33"/>
    <w:rsid w:val="00A9491E"/>
    <w:rsid w:val="00AA67DA"/>
    <w:rsid w:val="00AC4152"/>
    <w:rsid w:val="00AD5F61"/>
    <w:rsid w:val="00AF25C9"/>
    <w:rsid w:val="00B06871"/>
    <w:rsid w:val="00B16B6D"/>
    <w:rsid w:val="00B444AC"/>
    <w:rsid w:val="00B568EA"/>
    <w:rsid w:val="00B742F4"/>
    <w:rsid w:val="00B86C01"/>
    <w:rsid w:val="00BC290D"/>
    <w:rsid w:val="00C15DC7"/>
    <w:rsid w:val="00C165CF"/>
    <w:rsid w:val="00C4669E"/>
    <w:rsid w:val="00C72DAD"/>
    <w:rsid w:val="00C76164"/>
    <w:rsid w:val="00C95881"/>
    <w:rsid w:val="00D07325"/>
    <w:rsid w:val="00D221DF"/>
    <w:rsid w:val="00D35F55"/>
    <w:rsid w:val="00D41A4A"/>
    <w:rsid w:val="00D6361F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B4E4E"/>
    <w:rsid w:val="00FC204F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2021-02-22T02:20:00Z</dcterms:created>
  <dcterms:modified xsi:type="dcterms:W3CDTF">2021-02-22T02:20:00Z</dcterms:modified>
</cp:coreProperties>
</file>