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522B6" w14:textId="77777777" w:rsidR="00F71B8C" w:rsidRDefault="00F71B8C">
      <w:pPr>
        <w:pStyle w:val="Title"/>
        <w:jc w:val="left"/>
        <w:rPr>
          <w:lang w:eastAsia="zh-CN"/>
        </w:rPr>
      </w:pPr>
    </w:p>
    <w:p w14:paraId="3AA246F6" w14:textId="717A037F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F6DA806" w14:textId="6912AF1A" w:rsidR="00684C71" w:rsidRDefault="009D4D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25F87">
        <w:rPr>
          <w:sz w:val="24"/>
        </w:rPr>
        <w:t>0</w:t>
      </w:r>
      <w:r w:rsidR="00E30EFA">
        <w:rPr>
          <w:sz w:val="24"/>
        </w:rPr>
        <w:t>7</w:t>
      </w:r>
      <w:r w:rsidR="00E30EFA">
        <w:rPr>
          <w:sz w:val="24"/>
          <w:vertAlign w:val="superscript"/>
        </w:rPr>
        <w:t>th</w:t>
      </w:r>
      <w:r w:rsidR="00F25F87">
        <w:rPr>
          <w:sz w:val="24"/>
        </w:rPr>
        <w:t xml:space="preserve"> Apr</w:t>
      </w:r>
      <w:r w:rsidR="00272800">
        <w:rPr>
          <w:sz w:val="24"/>
        </w:rPr>
        <w:t xml:space="preserve"> 2025</w:t>
      </w:r>
    </w:p>
    <w:p w14:paraId="5CD3F294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A0DF01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3C11B92" w14:textId="15005FD3" w:rsidR="00F24DC6" w:rsidRDefault="00F24DC6" w:rsidP="00F24D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25F87">
        <w:rPr>
          <w:sz w:val="24"/>
          <w:lang w:eastAsia="zh-CN"/>
        </w:rPr>
        <w:t>hoist down</w:t>
      </w:r>
      <w:r>
        <w:rPr>
          <w:sz w:val="24"/>
          <w:lang w:eastAsia="zh-CN"/>
        </w:rPr>
        <w:t xml:space="preserve"> </w:t>
      </w:r>
      <w:r w:rsidR="0092157C">
        <w:rPr>
          <w:sz w:val="24"/>
          <w:lang w:eastAsia="zh-CN"/>
        </w:rPr>
        <w:t>1 unit machine</w:t>
      </w:r>
      <w:r w:rsidR="00794F62">
        <w:rPr>
          <w:sz w:val="24"/>
          <w:lang w:eastAsia="zh-CN"/>
        </w:rPr>
        <w:t xml:space="preserve"> from lorry chassis, </w:t>
      </w:r>
      <w:r>
        <w:rPr>
          <w:sz w:val="24"/>
          <w:lang w:eastAsia="zh-CN"/>
        </w:rPr>
        <w:t xml:space="preserve">shift and position </w:t>
      </w:r>
      <w:r w:rsidR="00F25F87">
        <w:rPr>
          <w:sz w:val="24"/>
          <w:lang w:eastAsia="zh-CN"/>
        </w:rPr>
        <w:t>into factory premise at ground floor</w:t>
      </w:r>
    </w:p>
    <w:p w14:paraId="724B68C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1FEC792" w14:textId="1B5B3F76" w:rsidR="00A30C5A" w:rsidRDefault="0092157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767049">
        <w:rPr>
          <w:b/>
          <w:sz w:val="32"/>
          <w:szCs w:val="32"/>
          <w:u w:val="single"/>
          <w:lang w:eastAsia="zh-CN"/>
        </w:rPr>
        <w:t>Spec</w:t>
      </w:r>
    </w:p>
    <w:p w14:paraId="140F3B60" w14:textId="7D46B6EC" w:rsidR="000E079B" w:rsidRDefault="009215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F25F87">
        <w:rPr>
          <w:sz w:val="24"/>
          <w:szCs w:val="24"/>
          <w:lang w:eastAsia="zh-CN"/>
        </w:rPr>
        <w:t xml:space="preserve"> 3VKF-40 Milling</w:t>
      </w:r>
    </w:p>
    <w:p w14:paraId="6F4F63F2" w14:textId="1FC5A313" w:rsidR="0092157C" w:rsidRPr="008F6594" w:rsidRDefault="009215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E30EFA">
        <w:rPr>
          <w:sz w:val="24"/>
          <w:szCs w:val="24"/>
          <w:lang w:eastAsia="zh-CN"/>
        </w:rPr>
        <w:t>1, 250</w:t>
      </w:r>
      <w:r>
        <w:rPr>
          <w:sz w:val="24"/>
          <w:szCs w:val="24"/>
          <w:lang w:eastAsia="zh-CN"/>
        </w:rPr>
        <w:t xml:space="preserve"> kg </w:t>
      </w:r>
    </w:p>
    <w:p w14:paraId="27658D4C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DEA51A8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14B8AF3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6A1E5BED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B97029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A109F4C" w14:textId="35F6FC08" w:rsidR="00684C71" w:rsidRDefault="00F25F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14:paraId="7ABC0E9B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B895502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E8EFB93" w14:textId="60351A29" w:rsidR="006175E6" w:rsidRPr="006175E6" w:rsidRDefault="00E30E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14:paraId="4E562C0A" w14:textId="77777777"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AE45C5D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7D6984" w14:textId="321F5734" w:rsidR="0092157C" w:rsidRPr="0092157C" w:rsidRDefault="00F25F87" w:rsidP="0092157C">
      <w:pPr>
        <w:pStyle w:val="Heading4"/>
      </w:pPr>
      <w:r>
        <w:t>16 Tuas Ave 7</w:t>
      </w:r>
    </w:p>
    <w:p w14:paraId="5232BE0A" w14:textId="65F1DA58" w:rsidR="00272800" w:rsidRDefault="00F25F87" w:rsidP="00272800">
      <w:pPr>
        <w:pStyle w:val="Heading4"/>
      </w:pPr>
      <w:r>
        <w:t>ST Land</w:t>
      </w:r>
    </w:p>
    <w:p w14:paraId="7FB15760" w14:textId="77777777" w:rsidR="00272800" w:rsidRPr="00707B09" w:rsidRDefault="00272800" w:rsidP="00272800">
      <w:pPr>
        <w:rPr>
          <w:sz w:val="24"/>
          <w:szCs w:val="24"/>
          <w:lang w:eastAsia="zh-CN"/>
        </w:rPr>
      </w:pPr>
    </w:p>
    <w:p w14:paraId="588F2B6E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57C8014" w14:textId="77777777" w:rsidR="0092157C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14:paraId="20E3BF46" w14:textId="742BE605" w:rsidR="00684C71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14:paraId="5C2DAC41" w14:textId="025CA6D4"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25F87">
        <w:rPr>
          <w:sz w:val="24"/>
          <w:lang w:eastAsia="zh-CN"/>
        </w:rPr>
        <w:t>ire</w:t>
      </w:r>
      <w:r w:rsidR="0071587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51EBB5BE" w14:textId="77777777" w:rsidR="0092157C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92157C">
        <w:rPr>
          <w:sz w:val="24"/>
          <w:lang w:eastAsia="zh-CN"/>
        </w:rPr>
        <w:t xml:space="preserve"> </w:t>
      </w:r>
    </w:p>
    <w:p w14:paraId="2570EAEB" w14:textId="45C2816B" w:rsidR="00D01225" w:rsidRDefault="00794F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302B">
        <w:rPr>
          <w:sz w:val="24"/>
          <w:lang w:eastAsia="zh-CN"/>
        </w:rPr>
        <w:t>oodblock</w:t>
      </w:r>
    </w:p>
    <w:p w14:paraId="36B83108" w14:textId="77777777" w:rsidR="008F6594" w:rsidRDefault="008F65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3DD207" w14:textId="00943C2A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5AF336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7258ABDB" w14:textId="77777777" w:rsidR="00A377EA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1C9C5882" w14:textId="77777777" w:rsidR="00F71B8C" w:rsidRDefault="00F71B8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D1845A0" w14:textId="21718F8A" w:rsidR="00684C71" w:rsidRPr="00A377EA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733E377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5CAA2BFD" w14:textId="77777777"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076667FF" w14:textId="77777777"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B0685E" w14:textId="77777777"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0A0C9F8" w14:textId="77777777"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4371179E" w14:textId="77777777"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4A3F125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067161A" w14:textId="77777777" w:rsidR="0071587E" w:rsidRDefault="0071587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0DC78804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3AB9A725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7F4E064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F546514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13B69798" w14:textId="77777777"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14:paraId="5EE26846" w14:textId="367C62F4" w:rsidR="0027302B" w:rsidRPr="00E85CC3" w:rsidRDefault="00FA7935" w:rsidP="00E85C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  <w:r w:rsidR="0027302B" w:rsidRPr="00E85CC3">
        <w:rPr>
          <w:sz w:val="24"/>
          <w:lang w:eastAsia="zh-CN"/>
        </w:rPr>
        <w:t xml:space="preserve"> </w:t>
      </w:r>
    </w:p>
    <w:p w14:paraId="2EC73F44" w14:textId="77777777" w:rsidR="0027302B" w:rsidRDefault="009D4DA6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14:paraId="2CD2D485" w14:textId="0635D599" w:rsidR="009D4DA6" w:rsidRPr="0027302B" w:rsidRDefault="009D4DA6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</w:t>
      </w:r>
      <w:r w:rsidR="009E6D9A">
        <w:rPr>
          <w:sz w:val="24"/>
          <w:lang w:eastAsia="zh-CN"/>
        </w:rPr>
        <w:t>machine</w:t>
      </w:r>
    </w:p>
    <w:p w14:paraId="2F2FAA5D" w14:textId="3A4E2069"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</w:t>
      </w:r>
      <w:r w:rsidR="009D4DA6">
        <w:rPr>
          <w:sz w:val="24"/>
          <w:lang w:eastAsia="zh-CN"/>
        </w:rPr>
        <w:t xml:space="preserve"> up </w:t>
      </w:r>
      <w:r w:rsidR="009E6D9A">
        <w:rPr>
          <w:sz w:val="24"/>
          <w:lang w:eastAsia="zh-CN"/>
        </w:rPr>
        <w:t>machine</w:t>
      </w:r>
      <w:r w:rsidR="00FA7935">
        <w:rPr>
          <w:sz w:val="24"/>
          <w:lang w:eastAsia="zh-CN"/>
        </w:rPr>
        <w:t xml:space="preserve"> from lorry chassis</w:t>
      </w:r>
      <w:r w:rsidR="00E85CC3">
        <w:rPr>
          <w:sz w:val="24"/>
          <w:lang w:eastAsia="zh-CN"/>
        </w:rPr>
        <w:t xml:space="preserve"> </w:t>
      </w:r>
    </w:p>
    <w:p w14:paraId="7FE0D396" w14:textId="57CA7082" w:rsidR="00E9120A" w:rsidRPr="00FA7935" w:rsidRDefault="008F7C86" w:rsidP="00FA79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</w:t>
      </w:r>
      <w:r w:rsidR="00FA7935">
        <w:rPr>
          <w:sz w:val="24"/>
          <w:lang w:eastAsia="zh-CN"/>
        </w:rPr>
        <w:t>crane and l</w:t>
      </w:r>
      <w:r w:rsidR="002827E4" w:rsidRPr="00FA7935">
        <w:rPr>
          <w:sz w:val="24"/>
          <w:lang w:eastAsia="zh-CN"/>
        </w:rPr>
        <w:t>ower do</w:t>
      </w:r>
      <w:r w:rsidR="0027302B" w:rsidRPr="00FA7935">
        <w:rPr>
          <w:sz w:val="24"/>
          <w:lang w:eastAsia="zh-CN"/>
        </w:rPr>
        <w:t xml:space="preserve">wn </w:t>
      </w:r>
      <w:r w:rsidR="009E6D9A">
        <w:rPr>
          <w:sz w:val="24"/>
          <w:lang w:eastAsia="zh-CN"/>
        </w:rPr>
        <w:t xml:space="preserve">machine </w:t>
      </w:r>
      <w:r w:rsidR="0027302B" w:rsidRPr="00FA7935">
        <w:rPr>
          <w:sz w:val="24"/>
          <w:lang w:eastAsia="zh-CN"/>
        </w:rPr>
        <w:t>to near ground level</w:t>
      </w:r>
      <w:r w:rsidR="00100317" w:rsidRPr="00FA7935">
        <w:rPr>
          <w:sz w:val="24"/>
          <w:lang w:eastAsia="zh-CN"/>
        </w:rPr>
        <w:t xml:space="preserve"> </w:t>
      </w:r>
    </w:p>
    <w:p w14:paraId="6F222CEE" w14:textId="35EE64C3"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 xml:space="preserve">under </w:t>
      </w:r>
      <w:r w:rsidR="009E6D9A">
        <w:rPr>
          <w:sz w:val="24"/>
          <w:lang w:eastAsia="zh-CN"/>
        </w:rPr>
        <w:t>machine</w:t>
      </w:r>
      <w:r w:rsidR="00FA7935">
        <w:rPr>
          <w:sz w:val="24"/>
          <w:lang w:eastAsia="zh-CN"/>
        </w:rPr>
        <w:t xml:space="preserve"> bed</w:t>
      </w:r>
    </w:p>
    <w:p w14:paraId="0D22A804" w14:textId="6F357949"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</w:t>
      </w:r>
      <w:r w:rsidR="00F25F87">
        <w:rPr>
          <w:sz w:val="24"/>
          <w:lang w:eastAsia="zh-CN"/>
        </w:rPr>
        <w:t xml:space="preserve">into factory premise </w:t>
      </w:r>
    </w:p>
    <w:p w14:paraId="26E13C41" w14:textId="280508E0" w:rsidR="002865C2" w:rsidRPr="00D01225" w:rsidRDefault="00512C02" w:rsidP="00D012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at the designated location</w:t>
      </w:r>
    </w:p>
    <w:p w14:paraId="77D20C1E" w14:textId="77777777" w:rsidR="00FA7935" w:rsidRDefault="00FA7935" w:rsidP="00FA793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55D8433" w14:textId="77777777" w:rsidR="009E6D9A" w:rsidRDefault="009E6D9A" w:rsidP="009E6D9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FA57D62" w14:textId="77777777" w:rsidR="009E6D9A" w:rsidRDefault="009E6D9A" w:rsidP="009E6D9A">
      <w:pPr>
        <w:pStyle w:val="ListParagraph"/>
        <w:rPr>
          <w:sz w:val="24"/>
          <w:lang w:eastAsia="zh-CN"/>
        </w:rPr>
      </w:pPr>
    </w:p>
    <w:p w14:paraId="29D15A76" w14:textId="4B116506"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F883A54" w14:textId="77777777"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832A413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9CD3489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7065381E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7626DA9F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794F62">
        <w:rPr>
          <w:sz w:val="24"/>
        </w:rPr>
        <w:t xml:space="preserve">Kevin Wong / </w:t>
      </w:r>
      <w:r>
        <w:rPr>
          <w:sz w:val="24"/>
        </w:rPr>
        <w:t>Zailani</w:t>
      </w:r>
    </w:p>
    <w:p w14:paraId="4B9DEC30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047AD2F8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329AFD" w14:textId="77777777" w:rsidR="005C4880" w:rsidRDefault="005C4880">
      <w:r>
        <w:separator/>
      </w:r>
    </w:p>
  </w:endnote>
  <w:endnote w:type="continuationSeparator" w:id="0">
    <w:p w14:paraId="3027565B" w14:textId="77777777" w:rsidR="005C4880" w:rsidRDefault="005C4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2DD89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45D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45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72CE39" w14:textId="77777777" w:rsidR="005C4880" w:rsidRDefault="005C4880">
      <w:r>
        <w:separator/>
      </w:r>
    </w:p>
  </w:footnote>
  <w:footnote w:type="continuationSeparator" w:id="0">
    <w:p w14:paraId="4021CAC3" w14:textId="77777777" w:rsidR="005C4880" w:rsidRDefault="005C4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4DCC4A" w14:textId="3AB23B93" w:rsidR="00684C71" w:rsidRPr="00FA7935" w:rsidRDefault="00272800" w:rsidP="00FA793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4A0A655" wp14:editId="01548CD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6D9A">
      <w:rPr>
        <w:b/>
        <w:color w:val="0000FF"/>
        <w:sz w:val="28"/>
      </w:rPr>
      <w:t xml:space="preserve">                    </w:t>
    </w:r>
    <w:r w:rsidR="00FA7935">
      <w:rPr>
        <w:b/>
        <w:color w:val="0000FF"/>
        <w:sz w:val="28"/>
      </w:rPr>
      <w:t xml:space="preserve"> </w:t>
    </w:r>
    <w:r w:rsidR="0081336E">
      <w:rPr>
        <w:b/>
        <w:color w:val="0000FF"/>
        <w:sz w:val="28"/>
      </w:rPr>
      <w:t>ERIC WONG MACHINERY TRANSPORTATION PTE LTD</w:t>
    </w:r>
  </w:p>
  <w:p w14:paraId="5CA31FAD" w14:textId="77777777" w:rsidR="00F24DC6" w:rsidRDefault="00F24DC6" w:rsidP="009D4DA6">
    <w:pPr>
      <w:pStyle w:val="Header"/>
      <w:jc w:val="center"/>
    </w:pPr>
    <w:r>
      <w:t xml:space="preserve">28 </w:t>
    </w:r>
    <w:r w:rsidR="009D4DA6">
      <w:t xml:space="preserve">Kranji Loop #05-03 Kranji Green, </w:t>
    </w:r>
    <w:r>
      <w:t>Singapore 739571</w:t>
    </w:r>
  </w:p>
  <w:p w14:paraId="79032628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F24DC6">
      <w:t>2826020</w:t>
    </w:r>
  </w:p>
  <w:p w14:paraId="08DBC578" w14:textId="77777777" w:rsidR="00684C71" w:rsidRDefault="0081336E">
    <w:pPr>
      <w:pStyle w:val="Header"/>
      <w:jc w:val="center"/>
    </w:pPr>
    <w:r>
      <w:t>GST Reg No. : M2-8923804 – 2</w:t>
    </w:r>
  </w:p>
  <w:p w14:paraId="723346A9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42AB8D5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0562328">
    <w:abstractNumId w:val="2"/>
  </w:num>
  <w:num w:numId="2" w16cid:durableId="824980039">
    <w:abstractNumId w:val="4"/>
  </w:num>
  <w:num w:numId="3" w16cid:durableId="1593272117">
    <w:abstractNumId w:val="0"/>
  </w:num>
  <w:num w:numId="4" w16cid:durableId="44524483">
    <w:abstractNumId w:val="9"/>
  </w:num>
  <w:num w:numId="5" w16cid:durableId="364674989">
    <w:abstractNumId w:val="5"/>
  </w:num>
  <w:num w:numId="6" w16cid:durableId="1422068451">
    <w:abstractNumId w:val="6"/>
  </w:num>
  <w:num w:numId="7" w16cid:durableId="406421320">
    <w:abstractNumId w:val="3"/>
  </w:num>
  <w:num w:numId="8" w16cid:durableId="346517357">
    <w:abstractNumId w:val="7"/>
  </w:num>
  <w:num w:numId="9" w16cid:durableId="823081410">
    <w:abstractNumId w:val="1"/>
  </w:num>
  <w:num w:numId="10" w16cid:durableId="8872097">
    <w:abstractNumId w:val="8"/>
  </w:num>
  <w:num w:numId="11" w16cid:durableId="149594699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044B"/>
    <w:rsid w:val="000548E8"/>
    <w:rsid w:val="00076C95"/>
    <w:rsid w:val="000801A2"/>
    <w:rsid w:val="00080409"/>
    <w:rsid w:val="00084BA1"/>
    <w:rsid w:val="000B06C5"/>
    <w:rsid w:val="000B5367"/>
    <w:rsid w:val="000C46C5"/>
    <w:rsid w:val="000E079B"/>
    <w:rsid w:val="000E7E8F"/>
    <w:rsid w:val="00100317"/>
    <w:rsid w:val="0011422C"/>
    <w:rsid w:val="0013400B"/>
    <w:rsid w:val="00171CEF"/>
    <w:rsid w:val="0019646E"/>
    <w:rsid w:val="001A07FF"/>
    <w:rsid w:val="001F0EA4"/>
    <w:rsid w:val="00205704"/>
    <w:rsid w:val="0025248E"/>
    <w:rsid w:val="00272800"/>
    <w:rsid w:val="0027302B"/>
    <w:rsid w:val="002827E4"/>
    <w:rsid w:val="002865C2"/>
    <w:rsid w:val="00294E87"/>
    <w:rsid w:val="002B73A5"/>
    <w:rsid w:val="0030061F"/>
    <w:rsid w:val="00330D0D"/>
    <w:rsid w:val="00333D61"/>
    <w:rsid w:val="003346E1"/>
    <w:rsid w:val="0034240F"/>
    <w:rsid w:val="00370D03"/>
    <w:rsid w:val="00381B4B"/>
    <w:rsid w:val="003B591B"/>
    <w:rsid w:val="003B5F47"/>
    <w:rsid w:val="003E3971"/>
    <w:rsid w:val="00421A76"/>
    <w:rsid w:val="00425424"/>
    <w:rsid w:val="00431476"/>
    <w:rsid w:val="00444C41"/>
    <w:rsid w:val="004545DB"/>
    <w:rsid w:val="00502CCF"/>
    <w:rsid w:val="00512C02"/>
    <w:rsid w:val="00545CFC"/>
    <w:rsid w:val="00590C22"/>
    <w:rsid w:val="00593E22"/>
    <w:rsid w:val="0059472C"/>
    <w:rsid w:val="005C4880"/>
    <w:rsid w:val="006175E6"/>
    <w:rsid w:val="006210BB"/>
    <w:rsid w:val="0063389C"/>
    <w:rsid w:val="0066561D"/>
    <w:rsid w:val="00684C71"/>
    <w:rsid w:val="00685287"/>
    <w:rsid w:val="006B5B11"/>
    <w:rsid w:val="006B6525"/>
    <w:rsid w:val="00707B09"/>
    <w:rsid w:val="0071587E"/>
    <w:rsid w:val="007167EE"/>
    <w:rsid w:val="007205AC"/>
    <w:rsid w:val="00767049"/>
    <w:rsid w:val="007814C6"/>
    <w:rsid w:val="007852B8"/>
    <w:rsid w:val="00794F62"/>
    <w:rsid w:val="007E7225"/>
    <w:rsid w:val="00805829"/>
    <w:rsid w:val="0081336E"/>
    <w:rsid w:val="008540C4"/>
    <w:rsid w:val="00872D61"/>
    <w:rsid w:val="0087327A"/>
    <w:rsid w:val="00874E58"/>
    <w:rsid w:val="008B11D4"/>
    <w:rsid w:val="008D1F25"/>
    <w:rsid w:val="008D3552"/>
    <w:rsid w:val="008F6594"/>
    <w:rsid w:val="008F7C86"/>
    <w:rsid w:val="0092157C"/>
    <w:rsid w:val="00941E75"/>
    <w:rsid w:val="00952F7F"/>
    <w:rsid w:val="009C1EC8"/>
    <w:rsid w:val="009D30B8"/>
    <w:rsid w:val="009D4DA6"/>
    <w:rsid w:val="009E56D8"/>
    <w:rsid w:val="009E6D9A"/>
    <w:rsid w:val="009E6EFA"/>
    <w:rsid w:val="00A26F7E"/>
    <w:rsid w:val="00A30C5A"/>
    <w:rsid w:val="00A377EA"/>
    <w:rsid w:val="00A525B4"/>
    <w:rsid w:val="00A64537"/>
    <w:rsid w:val="00A64E04"/>
    <w:rsid w:val="00AE39C9"/>
    <w:rsid w:val="00B03E9B"/>
    <w:rsid w:val="00B15AE3"/>
    <w:rsid w:val="00B6305B"/>
    <w:rsid w:val="00B70004"/>
    <w:rsid w:val="00BB3673"/>
    <w:rsid w:val="00BB614A"/>
    <w:rsid w:val="00BD0CE7"/>
    <w:rsid w:val="00BD75E9"/>
    <w:rsid w:val="00BE1B01"/>
    <w:rsid w:val="00C03437"/>
    <w:rsid w:val="00C32361"/>
    <w:rsid w:val="00C32A1B"/>
    <w:rsid w:val="00C33FF4"/>
    <w:rsid w:val="00C8729C"/>
    <w:rsid w:val="00CA23BB"/>
    <w:rsid w:val="00CA75DA"/>
    <w:rsid w:val="00CA79ED"/>
    <w:rsid w:val="00CF5149"/>
    <w:rsid w:val="00CF6063"/>
    <w:rsid w:val="00D01225"/>
    <w:rsid w:val="00D36401"/>
    <w:rsid w:val="00D94C0F"/>
    <w:rsid w:val="00DB001C"/>
    <w:rsid w:val="00E247A5"/>
    <w:rsid w:val="00E30EFA"/>
    <w:rsid w:val="00E636BB"/>
    <w:rsid w:val="00E85CC3"/>
    <w:rsid w:val="00E9120A"/>
    <w:rsid w:val="00EA7ED5"/>
    <w:rsid w:val="00EC1A7D"/>
    <w:rsid w:val="00ED5922"/>
    <w:rsid w:val="00EE02BF"/>
    <w:rsid w:val="00F176B3"/>
    <w:rsid w:val="00F24DC6"/>
    <w:rsid w:val="00F25F87"/>
    <w:rsid w:val="00F31F0E"/>
    <w:rsid w:val="00F3464B"/>
    <w:rsid w:val="00F62800"/>
    <w:rsid w:val="00F71B8C"/>
    <w:rsid w:val="00F85339"/>
    <w:rsid w:val="00FA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FBE69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9E6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6C95-CAEC-4346-A455-9EBD2AE9F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2025-03-18T01:43:00Z</cp:lastPrinted>
  <dcterms:created xsi:type="dcterms:W3CDTF">2025-04-03T03:07:00Z</dcterms:created>
  <dcterms:modified xsi:type="dcterms:W3CDTF">2025-04-07T00:53:00Z</dcterms:modified>
</cp:coreProperties>
</file>