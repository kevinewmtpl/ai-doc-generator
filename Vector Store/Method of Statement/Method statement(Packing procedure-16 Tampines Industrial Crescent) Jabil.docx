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A2700">
      <w:pPr>
        <w:rPr>
          <w:sz w:val="24"/>
          <w:lang w:eastAsia="zh-CN"/>
        </w:rPr>
      </w:pPr>
      <w:r>
        <w:rPr>
          <w:sz w:val="24"/>
        </w:rPr>
        <w:t>Date: 10</w:t>
      </w:r>
      <w:r w:rsidR="00FE5384">
        <w:rPr>
          <w:sz w:val="24"/>
          <w:vertAlign w:val="superscript"/>
        </w:rPr>
        <w:t>th</w:t>
      </w:r>
      <w:r w:rsidR="0017178D">
        <w:rPr>
          <w:sz w:val="24"/>
        </w:rPr>
        <w:t xml:space="preserve"> Feb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8A27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vacuum pack 3</w:t>
      </w:r>
      <w:r w:rsidR="0017178D">
        <w:rPr>
          <w:sz w:val="24"/>
          <w:lang w:eastAsia="zh-CN"/>
        </w:rPr>
        <w:t xml:space="preserve"> cases of HP Powerbox at customer premise</w:t>
      </w:r>
    </w:p>
    <w:p w:rsidR="0017178D" w:rsidRDefault="00171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7178D" w:rsidRDefault="0017178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Packing Dimension </w:t>
      </w:r>
    </w:p>
    <w:p w:rsidR="0017178D" w:rsidRPr="0017178D" w:rsidRDefault="001717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135 x 100 x 115 cm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bookmarkStart w:id="0" w:name="_GoBack"/>
      <w:bookmarkEnd w:id="0"/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8A2700" w:rsidP="00B95137">
      <w:pPr>
        <w:rPr>
          <w:sz w:val="24"/>
          <w:lang w:eastAsia="zh-CN"/>
        </w:rPr>
      </w:pPr>
      <w:r>
        <w:rPr>
          <w:sz w:val="24"/>
          <w:lang w:eastAsia="zh-CN"/>
        </w:rPr>
        <w:t>12</w:t>
      </w:r>
      <w:r w:rsidR="0017178D">
        <w:rPr>
          <w:sz w:val="24"/>
          <w:lang w:eastAsia="zh-CN"/>
        </w:rPr>
        <w:t>/02/2020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17178D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17178D" w:rsidP="008254AB">
      <w:pPr>
        <w:pStyle w:val="Heading4"/>
      </w:pPr>
      <w:r>
        <w:t xml:space="preserve">16 Tampines Industrial Crescent  </w:t>
      </w:r>
    </w:p>
    <w:p w:rsidR="00EE527F" w:rsidRPr="0017178D" w:rsidRDefault="0017178D" w:rsidP="001717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Jabil Circuit (S)</w:t>
      </w:r>
      <w:r w:rsidR="006A4F9C">
        <w:rPr>
          <w:sz w:val="24"/>
          <w:szCs w:val="24"/>
          <w:lang w:eastAsia="zh-CN"/>
        </w:rPr>
        <w:t xml:space="preserve"> P</w:t>
      </w:r>
      <w:r w:rsidR="00926AFA">
        <w:rPr>
          <w:sz w:val="24"/>
          <w:szCs w:val="24"/>
          <w:lang w:eastAsia="zh-CN"/>
        </w:rPr>
        <w:t xml:space="preserve">te </w:t>
      </w:r>
      <w:r w:rsidR="006A4F9C"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17178D" w:rsidRDefault="0017178D" w:rsidP="00F6058B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427B19" w:rsidRDefault="0017178D" w:rsidP="001717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</w:t>
      </w:r>
      <w:r w:rsidR="00427B19">
        <w:rPr>
          <w:sz w:val="24"/>
          <w:lang w:eastAsia="zh-CN"/>
        </w:rPr>
        <w:t>ploy manpower to site</w:t>
      </w:r>
    </w:p>
    <w:p w:rsidR="00427B19" w:rsidRDefault="00427B19" w:rsidP="001717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packing material at packing area </w:t>
      </w:r>
    </w:p>
    <w:p w:rsidR="00427B19" w:rsidRDefault="00427B19" w:rsidP="001717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Powerbox to packing area</w:t>
      </w:r>
    </w:p>
    <w:p w:rsidR="00CA4D90" w:rsidRPr="0017178D" w:rsidRDefault="00427B19" w:rsidP="001717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CD5A06">
        <w:rPr>
          <w:sz w:val="24"/>
          <w:lang w:eastAsia="zh-CN"/>
        </w:rPr>
        <w:t>battery lifter to l</w:t>
      </w:r>
      <w:r>
        <w:rPr>
          <w:sz w:val="24"/>
          <w:lang w:eastAsia="zh-CN"/>
        </w:rPr>
        <w:t>oad Powerbox onto wooden case</w:t>
      </w:r>
    </w:p>
    <w:p w:rsidR="00CA4D90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to form a case     </w:t>
      </w:r>
    </w:p>
    <w:p w:rsidR="00217387" w:rsidRPr="00163257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CD5A06">
        <w:rPr>
          <w:sz w:val="24"/>
          <w:lang w:eastAsia="zh-CN"/>
        </w:rPr>
        <w:t>shift case and put aside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</w:t>
      </w:r>
      <w:r w:rsidR="00CD5A06">
        <w:rPr>
          <w:sz w:val="24"/>
          <w:lang w:eastAsia="zh-CN"/>
        </w:rPr>
        <w:t xml:space="preserve">packing materials and </w:t>
      </w:r>
      <w:r w:rsidR="00EE527F" w:rsidRPr="00A1692F">
        <w:rPr>
          <w:sz w:val="24"/>
          <w:lang w:eastAsia="zh-CN"/>
        </w:rPr>
        <w:t xml:space="preserve">debris will be </w:t>
      </w:r>
      <w:r w:rsidR="00CD5A06">
        <w:rPr>
          <w:sz w:val="24"/>
          <w:lang w:eastAsia="zh-CN"/>
        </w:rPr>
        <w:t>clear from the work site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E527F" w:rsidRPr="00CD5A0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</w:t>
      </w:r>
      <w:r w:rsidR="00CD5A06">
        <w:rPr>
          <w:sz w:val="24"/>
          <w:szCs w:val="24"/>
        </w:rPr>
        <w:t>Machinery Transportation Pte Ltd / Tel: 62824175</w:t>
      </w:r>
      <w:r>
        <w:t xml:space="preserve">   </w:t>
      </w:r>
      <w:r>
        <w:tab/>
      </w:r>
    </w:p>
    <w:sectPr w:rsidR="00EE527F" w:rsidRPr="00CD5A0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1EA9" w:rsidRDefault="00FB1EA9">
      <w:r>
        <w:separator/>
      </w:r>
    </w:p>
  </w:endnote>
  <w:endnote w:type="continuationSeparator" w:id="0">
    <w:p w:rsidR="00FB1EA9" w:rsidRDefault="00FB1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538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5384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1EA9" w:rsidRDefault="00FB1EA9">
      <w:r>
        <w:separator/>
      </w:r>
    </w:p>
  </w:footnote>
  <w:footnote w:type="continuationSeparator" w:id="0">
    <w:p w:rsidR="00FB1EA9" w:rsidRDefault="00FB1E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B1EA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B1EA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85F36"/>
    <w:rsid w:val="000C7132"/>
    <w:rsid w:val="001410FA"/>
    <w:rsid w:val="00163257"/>
    <w:rsid w:val="0017178D"/>
    <w:rsid w:val="001A7138"/>
    <w:rsid w:val="001B6D1B"/>
    <w:rsid w:val="001C1CBF"/>
    <w:rsid w:val="001D4205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42603E"/>
    <w:rsid w:val="00427B19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7169A"/>
    <w:rsid w:val="007D36F0"/>
    <w:rsid w:val="007E0F09"/>
    <w:rsid w:val="008254AB"/>
    <w:rsid w:val="00840DC8"/>
    <w:rsid w:val="008A2700"/>
    <w:rsid w:val="00926AFA"/>
    <w:rsid w:val="00931972"/>
    <w:rsid w:val="00A1692F"/>
    <w:rsid w:val="00A27E28"/>
    <w:rsid w:val="00A92C9C"/>
    <w:rsid w:val="00AF4F6B"/>
    <w:rsid w:val="00B95137"/>
    <w:rsid w:val="00BF1BA5"/>
    <w:rsid w:val="00C373BA"/>
    <w:rsid w:val="00C84581"/>
    <w:rsid w:val="00CA3063"/>
    <w:rsid w:val="00CA4D90"/>
    <w:rsid w:val="00CB71DF"/>
    <w:rsid w:val="00CC4461"/>
    <w:rsid w:val="00CD5A06"/>
    <w:rsid w:val="00CF74CA"/>
    <w:rsid w:val="00D4100D"/>
    <w:rsid w:val="00D46EC1"/>
    <w:rsid w:val="00E8617D"/>
    <w:rsid w:val="00ED3DEC"/>
    <w:rsid w:val="00ED4127"/>
    <w:rsid w:val="00EE527F"/>
    <w:rsid w:val="00F6058B"/>
    <w:rsid w:val="00F72AC3"/>
    <w:rsid w:val="00FB1EA9"/>
    <w:rsid w:val="00FE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867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2020-02-10T03:57:00Z</cp:lastPrinted>
  <dcterms:created xsi:type="dcterms:W3CDTF">2020-02-07T01:13:00Z</dcterms:created>
  <dcterms:modified xsi:type="dcterms:W3CDTF">2020-02-10T03:57:00Z</dcterms:modified>
</cp:coreProperties>
</file>