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4719" w:rsidRDefault="00994719">
      <w:pPr>
        <w:rPr>
          <w:sz w:val="24"/>
        </w:rPr>
      </w:pPr>
    </w:p>
    <w:p w:rsidR="00EE527F" w:rsidRDefault="00494F56">
      <w:pPr>
        <w:rPr>
          <w:sz w:val="24"/>
          <w:lang w:eastAsia="zh-CN"/>
        </w:rPr>
      </w:pPr>
      <w:r>
        <w:rPr>
          <w:sz w:val="24"/>
        </w:rPr>
        <w:t>Date: 29</w:t>
      </w:r>
      <w:r w:rsidRPr="00494F56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263717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82A8A">
        <w:rPr>
          <w:sz w:val="24"/>
          <w:lang w:eastAsia="zh-CN"/>
        </w:rPr>
        <w:t xml:space="preserve"> hoist up 1</w:t>
      </w:r>
      <w:r w:rsidR="00994719">
        <w:rPr>
          <w:sz w:val="24"/>
          <w:lang w:eastAsia="zh-CN"/>
        </w:rPr>
        <w:t xml:space="preserve"> unit machine</w:t>
      </w:r>
      <w:r w:rsidR="00945F2F">
        <w:rPr>
          <w:sz w:val="24"/>
          <w:lang w:eastAsia="zh-CN"/>
        </w:rPr>
        <w:t xml:space="preserve"> </w:t>
      </w:r>
      <w:r w:rsidR="00494F56">
        <w:rPr>
          <w:sz w:val="24"/>
          <w:lang w:eastAsia="zh-CN"/>
        </w:rPr>
        <w:t>to 3</w:t>
      </w:r>
      <w:r w:rsidR="00263717" w:rsidRPr="00263717">
        <w:rPr>
          <w:sz w:val="24"/>
          <w:vertAlign w:val="superscript"/>
          <w:lang w:eastAsia="zh-CN"/>
        </w:rPr>
        <w:t>th</w:t>
      </w:r>
      <w:r w:rsidR="00AB0AE3">
        <w:rPr>
          <w:sz w:val="24"/>
          <w:vertAlign w:val="superscript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494F56">
        <w:rPr>
          <w:sz w:val="24"/>
          <w:lang w:eastAsia="zh-CN"/>
        </w:rPr>
        <w:t>through shutter door</w:t>
      </w:r>
      <w:r w:rsidR="00994719">
        <w:rPr>
          <w:sz w:val="24"/>
          <w:lang w:eastAsia="zh-CN"/>
        </w:rPr>
        <w:t xml:space="preserve"> </w:t>
      </w:r>
      <w:r w:rsidR="003A3CF3">
        <w:rPr>
          <w:sz w:val="24"/>
          <w:lang w:eastAsia="zh-CN"/>
        </w:rPr>
        <w:t xml:space="preserve">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251E15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947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94719" w:rsidRPr="00494F56" w:rsidRDefault="00C82A8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494F56">
        <w:rPr>
          <w:b/>
          <w:bCs/>
          <w:sz w:val="24"/>
          <w:szCs w:val="24"/>
          <w:lang w:eastAsia="zh-CN"/>
        </w:rPr>
        <w:t xml:space="preserve"> unit Food Process machine</w:t>
      </w:r>
    </w:p>
    <w:p w:rsidR="00994719" w:rsidRPr="00C82A8A" w:rsidRDefault="00494F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N/Wt: 2, 5</w:t>
      </w:r>
      <w:r w:rsidR="00C82A8A">
        <w:rPr>
          <w:bCs/>
          <w:sz w:val="24"/>
          <w:szCs w:val="24"/>
          <w:lang w:eastAsia="zh-CN"/>
        </w:rPr>
        <w:t>00</w:t>
      </w:r>
      <w:r w:rsidR="00994719">
        <w:rPr>
          <w:bCs/>
          <w:sz w:val="24"/>
          <w:szCs w:val="24"/>
          <w:lang w:eastAsia="zh-CN"/>
        </w:rPr>
        <w:t xml:space="preserve"> kg </w:t>
      </w:r>
      <w:r w:rsidR="00C82A8A">
        <w:rPr>
          <w:bCs/>
          <w:sz w:val="24"/>
          <w:szCs w:val="24"/>
          <w:lang w:eastAsia="zh-CN"/>
        </w:rPr>
        <w:t xml:space="preserve"> 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94F56" w:rsidRDefault="00494F5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3252B" w:rsidRDefault="00494F5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01/06</w:t>
      </w:r>
      <w:r w:rsidR="00C82A8A">
        <w:rPr>
          <w:bCs/>
          <w:sz w:val="24"/>
          <w:szCs w:val="24"/>
          <w:lang w:eastAsia="zh-CN"/>
        </w:rPr>
        <w:t xml:space="preserve">/23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9947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393704">
        <w:rPr>
          <w:bCs/>
          <w:sz w:val="24"/>
          <w:szCs w:val="24"/>
          <w:lang w:eastAsia="zh-CN"/>
        </w:rPr>
        <w:t>:30 am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Pr="00393704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Pr="004872DF" w:rsidRDefault="00494F56" w:rsidP="004872DF">
      <w:pPr>
        <w:pStyle w:val="Heading4"/>
      </w:pPr>
      <w:r>
        <w:t xml:space="preserve">22 Chin Bee Rd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82A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70793" w:rsidRDefault="007D2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C70793">
        <w:rPr>
          <w:sz w:val="24"/>
          <w:lang w:eastAsia="zh-CN"/>
        </w:rPr>
        <w:t xml:space="preserve"> sling</w:t>
      </w:r>
    </w:p>
    <w:p w:rsidR="00225487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D2BF0">
        <w:rPr>
          <w:sz w:val="24"/>
          <w:lang w:eastAsia="zh-CN"/>
        </w:rPr>
        <w:t>hackle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C82A8A" w:rsidRDefault="00C82A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C70793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  <w:r w:rsidR="00D3252B">
        <w:rPr>
          <w:sz w:val="24"/>
          <w:lang w:eastAsia="zh-CN"/>
        </w:rPr>
        <w:t xml:space="preserve"> and route to equipment positioning </w:t>
      </w:r>
    </w:p>
    <w:p w:rsidR="00C82A8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494F56" w:rsidRDefault="00494F5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393704">
        <w:rPr>
          <w:rFonts w:hint="eastAsia"/>
        </w:rPr>
        <w:t>M qualified</w:t>
      </w:r>
      <w:r w:rsidR="0042603E">
        <w:rPr>
          <w:rFonts w:hint="eastAsia"/>
        </w:rPr>
        <w:t xml:space="preserve">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9E200D">
        <w:rPr>
          <w:b w:val="0"/>
          <w:sz w:val="20"/>
          <w:u w:val="none"/>
          <w:lang w:eastAsia="zh-CN"/>
        </w:rPr>
        <w:t xml:space="preserve">                               </w:t>
      </w:r>
      <w:r w:rsidR="009E200D"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B673CC">
        <w:rPr>
          <w:sz w:val="24"/>
          <w:lang w:eastAsia="zh-CN"/>
        </w:rPr>
        <w:t>/lorry</w:t>
      </w:r>
      <w:r w:rsidR="009E200D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F156E7" w:rsidRPr="00994719" w:rsidRDefault="00994719" w:rsidP="009947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to transport machine</w:t>
      </w:r>
      <w:r w:rsidR="009E200D">
        <w:rPr>
          <w:sz w:val="24"/>
          <w:lang w:eastAsia="zh-CN"/>
        </w:rPr>
        <w:t xml:space="preserve"> into site premise</w:t>
      </w:r>
    </w:p>
    <w:p w:rsidR="00EE527F" w:rsidRPr="00994719" w:rsidRDefault="00F156E7" w:rsidP="009947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4719">
        <w:rPr>
          <w:sz w:val="24"/>
          <w:lang w:eastAsia="zh-CN"/>
        </w:rPr>
        <w:t>Mobile crane to h</w:t>
      </w:r>
      <w:r w:rsidR="004725E1" w:rsidRPr="00994719">
        <w:rPr>
          <w:sz w:val="24"/>
          <w:lang w:eastAsia="zh-CN"/>
        </w:rPr>
        <w:t>oist up pla</w:t>
      </w:r>
      <w:r w:rsidR="004872DF" w:rsidRPr="00994719">
        <w:rPr>
          <w:sz w:val="24"/>
          <w:lang w:eastAsia="zh-CN"/>
        </w:rPr>
        <w:t>t</w:t>
      </w:r>
      <w:r w:rsidR="00494F56">
        <w:rPr>
          <w:sz w:val="24"/>
          <w:lang w:eastAsia="zh-CN"/>
        </w:rPr>
        <w:t>form to 3</w:t>
      </w:r>
      <w:r w:rsidR="00494F56" w:rsidRPr="00494F56">
        <w:rPr>
          <w:sz w:val="24"/>
          <w:vertAlign w:val="superscript"/>
          <w:lang w:eastAsia="zh-CN"/>
        </w:rPr>
        <w:t>rd</w:t>
      </w:r>
      <w:r w:rsidR="00494F56">
        <w:rPr>
          <w:sz w:val="24"/>
          <w:lang w:eastAsia="zh-CN"/>
        </w:rPr>
        <w:t xml:space="preserve"> floor shutter gate</w:t>
      </w:r>
      <w:r w:rsidR="00186153" w:rsidRPr="00994719">
        <w:rPr>
          <w:sz w:val="24"/>
          <w:lang w:eastAsia="zh-CN"/>
        </w:rPr>
        <w:t xml:space="preserve"> </w:t>
      </w:r>
      <w:r w:rsidR="004725E1" w:rsidRPr="00994719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5B78EE" w:rsidRDefault="005B78E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</w:t>
      </w:r>
      <w:r w:rsidR="008E3318">
        <w:rPr>
          <w:sz w:val="24"/>
          <w:lang w:eastAsia="zh-CN"/>
        </w:rPr>
        <w:t xml:space="preserve"> secure left and right</w:t>
      </w:r>
      <w:r w:rsidR="00F156E7">
        <w:rPr>
          <w:sz w:val="24"/>
          <w:lang w:eastAsia="zh-CN"/>
        </w:rPr>
        <w:t xml:space="preserve"> side of </w:t>
      </w:r>
      <w:r>
        <w:rPr>
          <w:sz w:val="24"/>
          <w:lang w:eastAsia="zh-CN"/>
        </w:rPr>
        <w:t xml:space="preserve">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 xml:space="preserve">building </w:t>
      </w:r>
      <w:r w:rsidR="008E3318">
        <w:rPr>
          <w:sz w:val="24"/>
          <w:lang w:eastAsia="zh-CN"/>
        </w:rPr>
        <w:t>railing/</w:t>
      </w:r>
      <w:r w:rsidR="00CA0D71">
        <w:rPr>
          <w:sz w:val="24"/>
          <w:lang w:eastAsia="zh-CN"/>
        </w:rPr>
        <w:t xml:space="preserve">pillar </w:t>
      </w:r>
      <w:r w:rsidR="00AC517D">
        <w:rPr>
          <w:sz w:val="24"/>
          <w:lang w:eastAsia="zh-CN"/>
        </w:rPr>
        <w:t>to</w:t>
      </w:r>
      <w:r w:rsidR="00F156E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prevent platform swing outward</w:t>
      </w:r>
    </w:p>
    <w:p w:rsidR="00720509" w:rsidRDefault="0072050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</w:t>
      </w:r>
      <w:r w:rsidR="00494F56">
        <w:rPr>
          <w:sz w:val="24"/>
          <w:lang w:eastAsia="zh-CN"/>
        </w:rPr>
        <w:t>e crane to hoist up machine to 3</w:t>
      </w:r>
      <w:r w:rsidR="00494F56" w:rsidRPr="00494F5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720509" w:rsidRDefault="0072050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CA0D71" w:rsidRDefault="0040331B" w:rsidP="002637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3717">
        <w:rPr>
          <w:sz w:val="24"/>
          <w:lang w:eastAsia="zh-CN"/>
        </w:rPr>
        <w:t xml:space="preserve">Insert </w:t>
      </w:r>
      <w:r w:rsidR="00720509" w:rsidRPr="00263717">
        <w:rPr>
          <w:sz w:val="24"/>
          <w:lang w:eastAsia="zh-CN"/>
        </w:rPr>
        <w:t>rollers/</w:t>
      </w:r>
      <w:r w:rsidRPr="00263717">
        <w:rPr>
          <w:sz w:val="24"/>
          <w:lang w:eastAsia="zh-CN"/>
        </w:rPr>
        <w:t>pallet truck</w:t>
      </w:r>
      <w:r w:rsidR="00B424C8" w:rsidRPr="00263717">
        <w:rPr>
          <w:sz w:val="24"/>
          <w:lang w:eastAsia="zh-CN"/>
        </w:rPr>
        <w:t xml:space="preserve"> </w:t>
      </w:r>
      <w:r w:rsidR="00F844A0" w:rsidRPr="00263717">
        <w:rPr>
          <w:sz w:val="24"/>
          <w:lang w:eastAsia="zh-CN"/>
        </w:rPr>
        <w:t>under</w:t>
      </w:r>
      <w:r w:rsidR="00720509" w:rsidRPr="00263717">
        <w:rPr>
          <w:sz w:val="24"/>
          <w:lang w:eastAsia="zh-CN"/>
        </w:rPr>
        <w:t xml:space="preserve"> machine bed</w:t>
      </w:r>
    </w:p>
    <w:p w:rsidR="00263717" w:rsidRPr="00263717" w:rsidRDefault="00263717" w:rsidP="002637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control moving speed of machine </w:t>
      </w:r>
    </w:p>
    <w:p w:rsidR="00D015DC" w:rsidRPr="00720509" w:rsidRDefault="00720509" w:rsidP="007205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88051C">
        <w:rPr>
          <w:sz w:val="24"/>
          <w:lang w:eastAsia="zh-CN"/>
        </w:rPr>
        <w:t>from platform</w:t>
      </w:r>
    </w:p>
    <w:p w:rsidR="0088051C" w:rsidRPr="00060982" w:rsidRDefault="0072050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into tenant premise </w:t>
      </w:r>
    </w:p>
    <w:p w:rsidR="00C82A8A" w:rsidRDefault="00C82A8A" w:rsidP="00C82A8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45C0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106C89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31A" w:rsidRDefault="006D031A">
      <w:r>
        <w:separator/>
      </w:r>
    </w:p>
  </w:endnote>
  <w:endnote w:type="continuationSeparator" w:id="0">
    <w:p w:rsidR="006D031A" w:rsidRDefault="006D0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4F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4F5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31A" w:rsidRDefault="006D031A">
      <w:r>
        <w:separator/>
      </w:r>
    </w:p>
  </w:footnote>
  <w:footnote w:type="continuationSeparator" w:id="0">
    <w:p w:rsidR="006D031A" w:rsidRDefault="006D0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D03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D031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95CB4"/>
    <w:rsid w:val="000A4B74"/>
    <w:rsid w:val="000A77B9"/>
    <w:rsid w:val="000B2F2C"/>
    <w:rsid w:val="000B4903"/>
    <w:rsid w:val="000D34C0"/>
    <w:rsid w:val="00106C89"/>
    <w:rsid w:val="00107B56"/>
    <w:rsid w:val="00132211"/>
    <w:rsid w:val="001337CC"/>
    <w:rsid w:val="001377D3"/>
    <w:rsid w:val="00141C71"/>
    <w:rsid w:val="00147C04"/>
    <w:rsid w:val="00156BD0"/>
    <w:rsid w:val="0017768F"/>
    <w:rsid w:val="00180033"/>
    <w:rsid w:val="00186153"/>
    <w:rsid w:val="00192705"/>
    <w:rsid w:val="001B3AAA"/>
    <w:rsid w:val="001D1C80"/>
    <w:rsid w:val="001D6265"/>
    <w:rsid w:val="001D7BC0"/>
    <w:rsid w:val="00214CA3"/>
    <w:rsid w:val="00225487"/>
    <w:rsid w:val="00251834"/>
    <w:rsid w:val="00251E15"/>
    <w:rsid w:val="00263717"/>
    <w:rsid w:val="00274BF0"/>
    <w:rsid w:val="00281296"/>
    <w:rsid w:val="0029590D"/>
    <w:rsid w:val="002A1405"/>
    <w:rsid w:val="002B4194"/>
    <w:rsid w:val="002D0D60"/>
    <w:rsid w:val="002E7473"/>
    <w:rsid w:val="003045C0"/>
    <w:rsid w:val="00317E1C"/>
    <w:rsid w:val="00373A8D"/>
    <w:rsid w:val="0038272B"/>
    <w:rsid w:val="00393704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6E5B"/>
    <w:rsid w:val="004872DF"/>
    <w:rsid w:val="00487B0F"/>
    <w:rsid w:val="004949D8"/>
    <w:rsid w:val="00494F56"/>
    <w:rsid w:val="00495727"/>
    <w:rsid w:val="004D5933"/>
    <w:rsid w:val="004F07E0"/>
    <w:rsid w:val="00500CED"/>
    <w:rsid w:val="00550D01"/>
    <w:rsid w:val="00554E13"/>
    <w:rsid w:val="005B35C9"/>
    <w:rsid w:val="005B78EE"/>
    <w:rsid w:val="005E132E"/>
    <w:rsid w:val="005F2F7B"/>
    <w:rsid w:val="0061759B"/>
    <w:rsid w:val="006362BB"/>
    <w:rsid w:val="0064156E"/>
    <w:rsid w:val="00664D20"/>
    <w:rsid w:val="006A0465"/>
    <w:rsid w:val="006D031A"/>
    <w:rsid w:val="00700106"/>
    <w:rsid w:val="00707759"/>
    <w:rsid w:val="00720509"/>
    <w:rsid w:val="00733502"/>
    <w:rsid w:val="007467B6"/>
    <w:rsid w:val="00752419"/>
    <w:rsid w:val="00771FD6"/>
    <w:rsid w:val="00782718"/>
    <w:rsid w:val="007900D9"/>
    <w:rsid w:val="007B6717"/>
    <w:rsid w:val="007C5834"/>
    <w:rsid w:val="007D1A3A"/>
    <w:rsid w:val="007D2BF0"/>
    <w:rsid w:val="007E2FF0"/>
    <w:rsid w:val="007E6356"/>
    <w:rsid w:val="007E6B97"/>
    <w:rsid w:val="00800523"/>
    <w:rsid w:val="008067B7"/>
    <w:rsid w:val="008254AB"/>
    <w:rsid w:val="0082563E"/>
    <w:rsid w:val="00840DC8"/>
    <w:rsid w:val="00877792"/>
    <w:rsid w:val="0088051C"/>
    <w:rsid w:val="00884DDF"/>
    <w:rsid w:val="0088777C"/>
    <w:rsid w:val="008A2F0A"/>
    <w:rsid w:val="008E3318"/>
    <w:rsid w:val="008F2319"/>
    <w:rsid w:val="008F6737"/>
    <w:rsid w:val="00904AE4"/>
    <w:rsid w:val="00945F2F"/>
    <w:rsid w:val="00957CA2"/>
    <w:rsid w:val="00967855"/>
    <w:rsid w:val="00970E4B"/>
    <w:rsid w:val="0099108C"/>
    <w:rsid w:val="00994719"/>
    <w:rsid w:val="009E200D"/>
    <w:rsid w:val="009E694C"/>
    <w:rsid w:val="00A04987"/>
    <w:rsid w:val="00A459AF"/>
    <w:rsid w:val="00A46072"/>
    <w:rsid w:val="00A76876"/>
    <w:rsid w:val="00AB0AE3"/>
    <w:rsid w:val="00AC4808"/>
    <w:rsid w:val="00AC517D"/>
    <w:rsid w:val="00AD4C31"/>
    <w:rsid w:val="00B17867"/>
    <w:rsid w:val="00B424C8"/>
    <w:rsid w:val="00B469FA"/>
    <w:rsid w:val="00B551BC"/>
    <w:rsid w:val="00B673CC"/>
    <w:rsid w:val="00B814A1"/>
    <w:rsid w:val="00B85262"/>
    <w:rsid w:val="00B85990"/>
    <w:rsid w:val="00B8750E"/>
    <w:rsid w:val="00B965F7"/>
    <w:rsid w:val="00BC6BCE"/>
    <w:rsid w:val="00BD1067"/>
    <w:rsid w:val="00BE45DF"/>
    <w:rsid w:val="00C43DA6"/>
    <w:rsid w:val="00C45B69"/>
    <w:rsid w:val="00C50CC7"/>
    <w:rsid w:val="00C70793"/>
    <w:rsid w:val="00C82A8A"/>
    <w:rsid w:val="00CA0D71"/>
    <w:rsid w:val="00CA3063"/>
    <w:rsid w:val="00CE271F"/>
    <w:rsid w:val="00D015DC"/>
    <w:rsid w:val="00D14B56"/>
    <w:rsid w:val="00D3252B"/>
    <w:rsid w:val="00D664B7"/>
    <w:rsid w:val="00D668A8"/>
    <w:rsid w:val="00D73F2B"/>
    <w:rsid w:val="00D916F7"/>
    <w:rsid w:val="00D9518E"/>
    <w:rsid w:val="00DA3F14"/>
    <w:rsid w:val="00DA4D77"/>
    <w:rsid w:val="00DC1E88"/>
    <w:rsid w:val="00DE4A8E"/>
    <w:rsid w:val="00DE5FCD"/>
    <w:rsid w:val="00E17F20"/>
    <w:rsid w:val="00E400F3"/>
    <w:rsid w:val="00E43D50"/>
    <w:rsid w:val="00E477DE"/>
    <w:rsid w:val="00E82703"/>
    <w:rsid w:val="00E91028"/>
    <w:rsid w:val="00EA18DF"/>
    <w:rsid w:val="00EC3274"/>
    <w:rsid w:val="00EC6986"/>
    <w:rsid w:val="00EE527F"/>
    <w:rsid w:val="00EF2BA3"/>
    <w:rsid w:val="00F156E7"/>
    <w:rsid w:val="00F63A7E"/>
    <w:rsid w:val="00F65DE5"/>
    <w:rsid w:val="00F844A0"/>
    <w:rsid w:val="00F853FF"/>
    <w:rsid w:val="00FA6C53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2022-06-14T01:24:00Z</cp:lastPrinted>
  <dcterms:created xsi:type="dcterms:W3CDTF">2023-05-29T06:29:00Z</dcterms:created>
  <dcterms:modified xsi:type="dcterms:W3CDTF">2023-05-29T06:29:00Z</dcterms:modified>
</cp:coreProperties>
</file>