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819A6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272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2 unit Robot &amp; structure to one side for drilling, after drilling shift and position back to location </w:t>
      </w:r>
      <w:r w:rsidR="00A10963">
        <w:rPr>
          <w:sz w:val="24"/>
          <w:lang w:eastAsia="zh-CN"/>
        </w:rPr>
        <w:t xml:space="preserve">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819A6">
      <w:pPr>
        <w:rPr>
          <w:sz w:val="24"/>
          <w:lang w:eastAsia="zh-CN"/>
        </w:rPr>
      </w:pPr>
      <w:r>
        <w:rPr>
          <w:sz w:val="24"/>
          <w:lang w:eastAsia="zh-CN"/>
        </w:rPr>
        <w:t>06/01/23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2729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A10963">
        <w:rPr>
          <w:bCs/>
          <w:sz w:val="24"/>
          <w:szCs w:val="24"/>
          <w:lang w:eastAsia="zh-CN"/>
        </w:rPr>
        <w:t xml:space="preserve"> am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10963" w:rsidRDefault="003012A8" w:rsidP="00B77F01">
      <w:pPr>
        <w:pStyle w:val="Heading4"/>
      </w:pPr>
      <w:r>
        <w:t>5 Cleantech Loop #01-01</w:t>
      </w:r>
    </w:p>
    <w:p w:rsidR="003012A8" w:rsidRPr="003012A8" w:rsidRDefault="003012A8" w:rsidP="003012A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CleanTech Two Block B</w:t>
      </w:r>
    </w:p>
    <w:p w:rsidR="00F1578F" w:rsidRDefault="00F1578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729D8" w:rsidRDefault="00272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2729D8" w:rsidRDefault="001819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 low mast</w:t>
      </w:r>
      <w:r w:rsidR="002729D8">
        <w:rPr>
          <w:sz w:val="24"/>
          <w:lang w:eastAsia="zh-CN"/>
        </w:rPr>
        <w:t xml:space="preserve"> forklift</w:t>
      </w:r>
    </w:p>
    <w:p w:rsidR="001819A6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DD5F34" w:rsidRDefault="00DD5F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Drilling equipment</w:t>
      </w:r>
    </w:p>
    <w:p w:rsidR="006467DA" w:rsidRDefault="001819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pvc sheet (to lay out for flooring protection) </w:t>
      </w:r>
      <w:r w:rsidR="00083372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B77F01">
        <w:rPr>
          <w:sz w:val="24"/>
          <w:lang w:eastAsia="zh-CN"/>
        </w:rPr>
        <w:t xml:space="preserve">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77F01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5C6F68" w:rsidRDefault="00DD5F34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M.O.M certified forklift </w:t>
      </w:r>
      <w:r>
        <w:rPr>
          <w:sz w:val="24"/>
          <w:lang w:eastAsia="zh-CN"/>
        </w:rPr>
        <w:t>operator</w:t>
      </w:r>
      <w:r>
        <w:rPr>
          <w:rFonts w:hint="eastAsia"/>
          <w:sz w:val="24"/>
          <w:lang w:eastAsia="zh-CN"/>
        </w:rPr>
        <w:t xml:space="preserve"> </w:t>
      </w:r>
    </w:p>
    <w:p w:rsidR="00DD5F34" w:rsidRDefault="003012A8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</w:t>
      </w:r>
    </w:p>
    <w:p w:rsidR="006467DA" w:rsidRPr="00DD5F34" w:rsidRDefault="00217127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EC669E" w:rsidRPr="001819A6" w:rsidRDefault="001819A6" w:rsidP="001819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</w:t>
      </w:r>
      <w:r w:rsidR="00EC669E" w:rsidRPr="001819A6">
        <w:rPr>
          <w:sz w:val="24"/>
          <w:lang w:eastAsia="zh-CN"/>
        </w:rPr>
        <w:t>3 ton battery forklift to shift structure to one side</w:t>
      </w:r>
    </w:p>
    <w:p w:rsidR="00EC669E" w:rsidRDefault="00DD5F34" w:rsidP="00DD5F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Drill h</w:t>
      </w:r>
      <w:r w:rsidR="00EC669E">
        <w:rPr>
          <w:sz w:val="24"/>
          <w:lang w:eastAsia="zh-CN"/>
        </w:rPr>
        <w:t xml:space="preserve">ole to fix wall plug </w:t>
      </w:r>
    </w:p>
    <w:p w:rsidR="00EC669E" w:rsidRDefault="00EC669E" w:rsidP="00DD5F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drilling shift back structure to location</w:t>
      </w:r>
    </w:p>
    <w:p w:rsidR="00B77F01" w:rsidRPr="00DD5F34" w:rsidRDefault="0099046A" w:rsidP="00DD5F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DD5F34">
        <w:rPr>
          <w:sz w:val="24"/>
          <w:lang w:eastAsia="zh-CN"/>
        </w:rPr>
        <w:t>Once job complete, team leader will instruct the team t</w:t>
      </w:r>
      <w:r w:rsidR="00B77F01" w:rsidRPr="00DD5F34">
        <w:rPr>
          <w:sz w:val="24"/>
          <w:lang w:eastAsia="zh-CN"/>
        </w:rPr>
        <w:t>o perform proper housekeeping</w:t>
      </w:r>
    </w:p>
    <w:p w:rsidR="006467DA" w:rsidRPr="0099046A" w:rsidRDefault="00B77F01" w:rsidP="00DD5F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DD5F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D5F34" w:rsidRDefault="00DD5F34" w:rsidP="00DD5F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A10963" w:rsidRDefault="0099046A" w:rsidP="00DD5F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012A8" w:rsidP="00DD5F34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DD5F34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DD5F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271F" w:rsidRDefault="0096271F">
      <w:r>
        <w:separator/>
      </w:r>
    </w:p>
  </w:endnote>
  <w:endnote w:type="continuationSeparator" w:id="0">
    <w:p w:rsidR="0096271F" w:rsidRDefault="00962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5F3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5F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271F" w:rsidRDefault="0096271F">
      <w:r>
        <w:separator/>
      </w:r>
    </w:p>
  </w:footnote>
  <w:footnote w:type="continuationSeparator" w:id="0">
    <w:p w:rsidR="0096271F" w:rsidRDefault="009627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627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D5F34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467DA">
      <w:t xml:space="preserve">2826020, Fax 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6271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819A6"/>
    <w:rsid w:val="001F5380"/>
    <w:rsid w:val="00205DB2"/>
    <w:rsid w:val="00217127"/>
    <w:rsid w:val="00241657"/>
    <w:rsid w:val="00257C21"/>
    <w:rsid w:val="002729D8"/>
    <w:rsid w:val="003012A8"/>
    <w:rsid w:val="003571AC"/>
    <w:rsid w:val="003C43A5"/>
    <w:rsid w:val="003D3BEA"/>
    <w:rsid w:val="00466C7A"/>
    <w:rsid w:val="005333BC"/>
    <w:rsid w:val="00566BA1"/>
    <w:rsid w:val="005C6F68"/>
    <w:rsid w:val="00626402"/>
    <w:rsid w:val="00634800"/>
    <w:rsid w:val="006467DA"/>
    <w:rsid w:val="00655A7C"/>
    <w:rsid w:val="00663BC0"/>
    <w:rsid w:val="006D440D"/>
    <w:rsid w:val="007066F2"/>
    <w:rsid w:val="00735210"/>
    <w:rsid w:val="00742D33"/>
    <w:rsid w:val="0079159B"/>
    <w:rsid w:val="008225C1"/>
    <w:rsid w:val="00840B2D"/>
    <w:rsid w:val="0084724A"/>
    <w:rsid w:val="00873178"/>
    <w:rsid w:val="00895D5D"/>
    <w:rsid w:val="0089628B"/>
    <w:rsid w:val="0090024D"/>
    <w:rsid w:val="00926CAD"/>
    <w:rsid w:val="0093025F"/>
    <w:rsid w:val="00933FF0"/>
    <w:rsid w:val="0096271F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957DC"/>
    <w:rsid w:val="00BA65F8"/>
    <w:rsid w:val="00BD7626"/>
    <w:rsid w:val="00BF1F53"/>
    <w:rsid w:val="00C95881"/>
    <w:rsid w:val="00D51A21"/>
    <w:rsid w:val="00DD5F34"/>
    <w:rsid w:val="00E14B73"/>
    <w:rsid w:val="00E14D44"/>
    <w:rsid w:val="00E76DB5"/>
    <w:rsid w:val="00EC1220"/>
    <w:rsid w:val="00EC37A1"/>
    <w:rsid w:val="00EC669E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2022-12-07T06:00:00Z</cp:lastPrinted>
  <dcterms:created xsi:type="dcterms:W3CDTF">2023-01-04T06:30:00Z</dcterms:created>
  <dcterms:modified xsi:type="dcterms:W3CDTF">2023-01-04T06:30:00Z</dcterms:modified>
</cp:coreProperties>
</file>