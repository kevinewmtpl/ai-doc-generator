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1B5" w:rsidRDefault="00E841B5">
      <w:pPr>
        <w:pStyle w:val="Title"/>
        <w:jc w:val="left"/>
        <w:rPr>
          <w:lang w:eastAsia="zh-CN"/>
        </w:rPr>
      </w:pPr>
    </w:p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1D0942">
      <w:pPr>
        <w:rPr>
          <w:sz w:val="24"/>
          <w:lang w:eastAsia="zh-CN"/>
        </w:rPr>
      </w:pPr>
      <w:r>
        <w:rPr>
          <w:sz w:val="24"/>
        </w:rPr>
        <w:t>Date: 23</w:t>
      </w:r>
      <w:r w:rsidRPr="001D0942">
        <w:rPr>
          <w:sz w:val="24"/>
          <w:vertAlign w:val="superscript"/>
        </w:rPr>
        <w:t>rd</w:t>
      </w:r>
      <w:r w:rsidR="00E841B5">
        <w:rPr>
          <w:sz w:val="24"/>
        </w:rPr>
        <w:t xml:space="preserve"> Dec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CF78DE" w:rsidRDefault="00BA3761" w:rsidP="00CF78D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Pr="00CF78DE" w:rsidRDefault="00CF78DE" w:rsidP="00CF78D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24"/>
          <w:szCs w:val="24"/>
          <w:lang w:eastAsia="zh-CN"/>
        </w:rPr>
        <w:t>1)</w:t>
      </w:r>
      <w:r>
        <w:rPr>
          <w:b/>
          <w:bCs/>
          <w:sz w:val="32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and </w:t>
      </w:r>
      <w:r w:rsidR="00E966CA">
        <w:rPr>
          <w:sz w:val="24"/>
          <w:lang w:eastAsia="zh-CN"/>
        </w:rPr>
        <w:t xml:space="preserve">hoist down </w:t>
      </w:r>
      <w:r w:rsidR="001D0942">
        <w:rPr>
          <w:sz w:val="24"/>
          <w:lang w:eastAsia="zh-CN"/>
        </w:rPr>
        <w:t>3/4</w:t>
      </w:r>
      <w:r w:rsidR="00E841B5">
        <w:rPr>
          <w:sz w:val="24"/>
          <w:lang w:eastAsia="zh-CN"/>
        </w:rPr>
        <w:t xml:space="preserve"> unit machine</w:t>
      </w:r>
      <w:r w:rsidR="00AE4D8E">
        <w:rPr>
          <w:sz w:val="24"/>
          <w:lang w:eastAsia="zh-CN"/>
        </w:rPr>
        <w:t xml:space="preserve"> from </w:t>
      </w:r>
      <w:r w:rsidR="00AE0062">
        <w:rPr>
          <w:sz w:val="24"/>
          <w:lang w:eastAsia="zh-CN"/>
        </w:rPr>
        <w:t>3</w:t>
      </w:r>
      <w:r w:rsidR="00AE0062" w:rsidRPr="00AE0062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 xml:space="preserve">using platform and </w:t>
      </w:r>
      <w:r w:rsidR="00E966CA">
        <w:rPr>
          <w:sz w:val="24"/>
          <w:lang w:eastAsia="zh-CN"/>
        </w:rPr>
        <w:t>lorry</w:t>
      </w:r>
      <w:r w:rsidR="00BA3761">
        <w:rPr>
          <w:sz w:val="24"/>
          <w:lang w:eastAsia="zh-CN"/>
        </w:rPr>
        <w:t xml:space="preserve"> </w:t>
      </w:r>
      <w:r w:rsidR="00BA3761" w:rsidRPr="00CF78DE">
        <w:rPr>
          <w:sz w:val="24"/>
          <w:lang w:eastAsia="zh-CN"/>
        </w:rPr>
        <w:t>crane</w:t>
      </w:r>
      <w:r w:rsidR="001D7265">
        <w:rPr>
          <w:sz w:val="24"/>
          <w:lang w:eastAsia="zh-CN"/>
        </w:rPr>
        <w:t xml:space="preserve">, load onto </w:t>
      </w:r>
      <w:r w:rsidR="00E841B5">
        <w:rPr>
          <w:sz w:val="24"/>
          <w:lang w:eastAsia="zh-CN"/>
        </w:rPr>
        <w:t>lorry chassis and transport</w:t>
      </w:r>
      <w:r w:rsidR="001D7265">
        <w:rPr>
          <w:sz w:val="24"/>
          <w:lang w:eastAsia="zh-CN"/>
        </w:rPr>
        <w:t xml:space="preserve"> to new location</w:t>
      </w:r>
    </w:p>
    <w:p w:rsidR="00993068" w:rsidRDefault="00CF78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2) </w:t>
      </w:r>
      <w:r>
        <w:rPr>
          <w:sz w:val="24"/>
          <w:lang w:eastAsia="zh-CN"/>
        </w:rPr>
        <w:t xml:space="preserve"> </w:t>
      </w:r>
      <w:r w:rsidR="00993068">
        <w:rPr>
          <w:sz w:val="24"/>
          <w:lang w:eastAsia="zh-CN"/>
        </w:rPr>
        <w:t xml:space="preserve">Shift out </w:t>
      </w:r>
      <w:r w:rsidR="00E841B5">
        <w:rPr>
          <w:sz w:val="24"/>
          <w:lang w:eastAsia="zh-CN"/>
        </w:rPr>
        <w:t xml:space="preserve">9 unit </w:t>
      </w:r>
      <w:r w:rsidR="00993068">
        <w:rPr>
          <w:sz w:val="24"/>
          <w:lang w:eastAsia="zh-CN"/>
        </w:rPr>
        <w:t>small machine</w:t>
      </w:r>
      <w:r w:rsidR="00AE0062">
        <w:rPr>
          <w:sz w:val="24"/>
          <w:lang w:eastAsia="zh-CN"/>
        </w:rPr>
        <w:t xml:space="preserve"> and accessories</w:t>
      </w:r>
      <w:r w:rsidR="00E841B5">
        <w:rPr>
          <w:sz w:val="24"/>
          <w:lang w:eastAsia="zh-CN"/>
        </w:rPr>
        <w:t xml:space="preserve"> from </w:t>
      </w:r>
      <w:r w:rsidR="005C3922">
        <w:rPr>
          <w:sz w:val="24"/>
          <w:lang w:eastAsia="zh-CN"/>
        </w:rPr>
        <w:t>3</w:t>
      </w:r>
      <w:r w:rsidR="005C3922" w:rsidRPr="005C3922">
        <w:rPr>
          <w:sz w:val="24"/>
          <w:vertAlign w:val="superscript"/>
          <w:lang w:eastAsia="zh-CN"/>
        </w:rPr>
        <w:t>rd</w:t>
      </w:r>
      <w:r w:rsidR="005C3922">
        <w:rPr>
          <w:sz w:val="24"/>
          <w:lang w:eastAsia="zh-CN"/>
        </w:rPr>
        <w:t xml:space="preserve"> floor</w:t>
      </w:r>
      <w:r w:rsidR="00AE0062">
        <w:rPr>
          <w:sz w:val="24"/>
          <w:lang w:eastAsia="zh-CN"/>
        </w:rPr>
        <w:t xml:space="preserve"> via cargo lift</w:t>
      </w:r>
      <w:r w:rsidR="00E841B5">
        <w:rPr>
          <w:sz w:val="24"/>
          <w:lang w:eastAsia="zh-CN"/>
        </w:rPr>
        <w:t xml:space="preserve"> and load onto lorry chassis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C7163A" w:rsidRDefault="001D0942" w:rsidP="00AE4D8E">
      <w:pPr>
        <w:rPr>
          <w:sz w:val="24"/>
          <w:lang w:eastAsia="zh-CN"/>
        </w:rPr>
      </w:pPr>
      <w:r>
        <w:rPr>
          <w:sz w:val="24"/>
          <w:lang w:eastAsia="zh-CN"/>
        </w:rPr>
        <w:t>29-30/12</w:t>
      </w:r>
      <w:r w:rsidR="00AE4D8E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  -   09:30 am (shift out via cargo lift)</w:t>
      </w:r>
    </w:p>
    <w:p w:rsidR="001D0942" w:rsidRDefault="001D0942" w:rsidP="00AE4D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         15:00 pm (hoisting through swing gate)</w:t>
      </w:r>
    </w:p>
    <w:p w:rsidR="00AE4D8E" w:rsidRP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E841B5" w:rsidP="00E966CA">
      <w:pPr>
        <w:pStyle w:val="Heading4"/>
      </w:pPr>
      <w:r>
        <w:t>Blk 1 Kaki Bukit Ave 3 #03-02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3975">
        <w:rPr>
          <w:sz w:val="24"/>
          <w:szCs w:val="24"/>
          <w:lang w:eastAsia="zh-CN"/>
        </w:rPr>
        <w:t>Fifth Engineering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22CB4" w:rsidRPr="00143975" w:rsidRDefault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143975" w:rsidRDefault="001439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 ton lorry crane</w:t>
      </w:r>
    </w:p>
    <w:p w:rsidR="007C7CBE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4397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43975" w:rsidRDefault="00143975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C3B85" w:rsidRDefault="00BA3761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78DE" w:rsidRDefault="00CF78DE" w:rsidP="009430F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D3D9F" w:rsidRDefault="00AE4D8E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1439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AE0062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E0062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143975">
        <w:rPr>
          <w:sz w:val="24"/>
          <w:lang w:eastAsia="zh-CN"/>
        </w:rPr>
        <w:t xml:space="preserve"> and secured using 45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room </w:t>
      </w:r>
      <w:r w:rsidR="004505CE">
        <w:rPr>
          <w:sz w:val="24"/>
          <w:lang w:eastAsia="zh-CN"/>
        </w:rPr>
        <w:t>into</w:t>
      </w:r>
      <w:r>
        <w:rPr>
          <w:sz w:val="24"/>
          <w:lang w:eastAsia="zh-CN"/>
        </w:rPr>
        <w:t xml:space="preserve">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43975">
        <w:rPr>
          <w:sz w:val="24"/>
          <w:lang w:eastAsia="zh-CN"/>
        </w:rPr>
        <w:t>0 ton lorry</w:t>
      </w:r>
      <w:r w:rsidR="00076AAF">
        <w:rPr>
          <w:sz w:val="24"/>
          <w:lang w:eastAsia="zh-CN"/>
        </w:rPr>
        <w:t xml:space="preserve"> crane to hoist down machine from</w:t>
      </w:r>
      <w:r w:rsidR="00AE0062">
        <w:rPr>
          <w:sz w:val="24"/>
          <w:lang w:eastAsia="zh-CN"/>
        </w:rPr>
        <w:t xml:space="preserve"> platform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993068">
        <w:rPr>
          <w:sz w:val="24"/>
          <w:lang w:eastAsia="zh-CN"/>
        </w:rPr>
        <w:t xml:space="preserve">n machine and load onto </w:t>
      </w:r>
      <w:r>
        <w:rPr>
          <w:sz w:val="24"/>
          <w:lang w:eastAsia="zh-CN"/>
        </w:rPr>
        <w:t>lorry chassis</w:t>
      </w:r>
    </w:p>
    <w:p w:rsidR="00E22CB4" w:rsidRPr="00076AAF" w:rsidRDefault="00076AAF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  <w:r w:rsidR="00993068">
        <w:rPr>
          <w:sz w:val="24"/>
          <w:lang w:eastAsia="zh-CN"/>
        </w:rPr>
        <w:t xml:space="preserve"> and deliver to new location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9430F4" w:rsidRDefault="009430F4" w:rsidP="00943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</w:t>
      </w:r>
      <w:r w:rsidR="00993068">
        <w:rPr>
          <w:sz w:val="24"/>
          <w:szCs w:val="24"/>
        </w:rPr>
        <w:t xml:space="preserve"> </w:t>
      </w: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ACE" w:rsidRDefault="001C1ACE">
      <w:r>
        <w:separator/>
      </w:r>
    </w:p>
  </w:endnote>
  <w:endnote w:type="continuationSeparator" w:id="0">
    <w:p w:rsidR="001C1ACE" w:rsidRDefault="001C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09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09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ACE" w:rsidRDefault="001C1ACE">
      <w:r>
        <w:separator/>
      </w:r>
    </w:p>
  </w:footnote>
  <w:footnote w:type="continuationSeparator" w:id="0">
    <w:p w:rsidR="001C1ACE" w:rsidRDefault="001C1A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1C1A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1C1ACE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335A1"/>
    <w:multiLevelType w:val="hybridMultilevel"/>
    <w:tmpl w:val="196A3D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D0A16"/>
    <w:multiLevelType w:val="hybridMultilevel"/>
    <w:tmpl w:val="ACAA866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2B33BB"/>
    <w:multiLevelType w:val="hybridMultilevel"/>
    <w:tmpl w:val="225692A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1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76AAF"/>
    <w:rsid w:val="000C3B85"/>
    <w:rsid w:val="0011495F"/>
    <w:rsid w:val="00115EE6"/>
    <w:rsid w:val="00143975"/>
    <w:rsid w:val="001C1ACE"/>
    <w:rsid w:val="001D0942"/>
    <w:rsid w:val="001D7265"/>
    <w:rsid w:val="001E6CE3"/>
    <w:rsid w:val="003972FD"/>
    <w:rsid w:val="004464DA"/>
    <w:rsid w:val="004505CE"/>
    <w:rsid w:val="004C0BCD"/>
    <w:rsid w:val="004D3D9F"/>
    <w:rsid w:val="005704D1"/>
    <w:rsid w:val="005C3922"/>
    <w:rsid w:val="0065406A"/>
    <w:rsid w:val="00654B80"/>
    <w:rsid w:val="007576C2"/>
    <w:rsid w:val="007C7CBE"/>
    <w:rsid w:val="007F13FE"/>
    <w:rsid w:val="00834A60"/>
    <w:rsid w:val="00865CD5"/>
    <w:rsid w:val="00876754"/>
    <w:rsid w:val="00892754"/>
    <w:rsid w:val="008E588E"/>
    <w:rsid w:val="008F1422"/>
    <w:rsid w:val="009430F4"/>
    <w:rsid w:val="00993068"/>
    <w:rsid w:val="009F0C47"/>
    <w:rsid w:val="00A80E91"/>
    <w:rsid w:val="00AA6CC9"/>
    <w:rsid w:val="00AE0062"/>
    <w:rsid w:val="00AE4D8E"/>
    <w:rsid w:val="00BA3761"/>
    <w:rsid w:val="00BB03AE"/>
    <w:rsid w:val="00C7163A"/>
    <w:rsid w:val="00C95F1D"/>
    <w:rsid w:val="00CD011F"/>
    <w:rsid w:val="00CF78DE"/>
    <w:rsid w:val="00D616F7"/>
    <w:rsid w:val="00DB19B3"/>
    <w:rsid w:val="00E22CB4"/>
    <w:rsid w:val="00E841B5"/>
    <w:rsid w:val="00E966CA"/>
    <w:rsid w:val="00ED3A7B"/>
    <w:rsid w:val="00F72B18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F344C-134A-4EA1-B928-EC9F3AD27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2016-10-04T07:28:00Z</cp:lastPrinted>
  <dcterms:created xsi:type="dcterms:W3CDTF">2016-12-23T02:46:00Z</dcterms:created>
  <dcterms:modified xsi:type="dcterms:W3CDTF">2016-12-23T05:29:00Z</dcterms:modified>
</cp:coreProperties>
</file>