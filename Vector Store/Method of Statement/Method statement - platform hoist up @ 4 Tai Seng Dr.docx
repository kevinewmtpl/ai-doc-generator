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41698" w14:textId="77777777" w:rsidR="005D6D97" w:rsidRDefault="005D6D97">
      <w:pPr>
        <w:pStyle w:val="Title"/>
        <w:jc w:val="left"/>
        <w:rPr>
          <w:lang w:eastAsia="zh-CN"/>
        </w:rPr>
      </w:pPr>
    </w:p>
    <w:p w14:paraId="148EE399" w14:textId="537AFDB6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8BE12BD" w14:textId="77777777" w:rsidR="004458D6" w:rsidRDefault="004458D6">
      <w:pPr>
        <w:rPr>
          <w:sz w:val="24"/>
        </w:rPr>
      </w:pPr>
    </w:p>
    <w:p w14:paraId="3EE1B24E" w14:textId="64427BB7" w:rsidR="00EE527F" w:rsidRDefault="0094378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152F1">
        <w:rPr>
          <w:sz w:val="24"/>
        </w:rPr>
        <w:t>06</w:t>
      </w:r>
      <w:r w:rsidR="005152F1" w:rsidRPr="005152F1">
        <w:rPr>
          <w:sz w:val="24"/>
          <w:vertAlign w:val="superscript"/>
        </w:rPr>
        <w:t>th</w:t>
      </w:r>
      <w:r w:rsidR="005152F1">
        <w:rPr>
          <w:sz w:val="24"/>
        </w:rPr>
        <w:t xml:space="preserve"> Feb</w:t>
      </w:r>
      <w:r w:rsidR="00CA6521">
        <w:rPr>
          <w:sz w:val="24"/>
        </w:rPr>
        <w:t>2025</w:t>
      </w:r>
    </w:p>
    <w:p w14:paraId="73822569" w14:textId="77777777"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2E22D7F" w14:textId="77777777"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9F840D3" w14:textId="71FF1464" w:rsidR="00212B30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proofErr w:type="gramStart"/>
      <w:r w:rsidR="005152F1">
        <w:rPr>
          <w:sz w:val="24"/>
          <w:lang w:eastAsia="zh-CN"/>
        </w:rPr>
        <w:t>2 unit</w:t>
      </w:r>
      <w:proofErr w:type="gramEnd"/>
      <w:r w:rsidR="005152F1">
        <w:rPr>
          <w:sz w:val="24"/>
          <w:lang w:eastAsia="zh-CN"/>
        </w:rPr>
        <w:t xml:space="preserve"> machine</w:t>
      </w:r>
      <w:r w:rsidR="009268C2">
        <w:rPr>
          <w:sz w:val="24"/>
          <w:lang w:eastAsia="zh-CN"/>
        </w:rPr>
        <w:t xml:space="preserve"> </w:t>
      </w:r>
      <w:r w:rsidR="00104E74">
        <w:rPr>
          <w:sz w:val="24"/>
          <w:lang w:eastAsia="zh-CN"/>
        </w:rPr>
        <w:t xml:space="preserve">to </w:t>
      </w:r>
      <w:r w:rsidR="005152F1">
        <w:rPr>
          <w:sz w:val="24"/>
          <w:lang w:eastAsia="zh-CN"/>
        </w:rPr>
        <w:t>4</w:t>
      </w:r>
      <w:r w:rsidR="005152F1" w:rsidRPr="005152F1">
        <w:rPr>
          <w:sz w:val="24"/>
          <w:vertAlign w:val="superscript"/>
          <w:lang w:eastAsia="zh-CN"/>
        </w:rPr>
        <w:t>th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422E05">
        <w:rPr>
          <w:sz w:val="24"/>
          <w:lang w:eastAsia="zh-CN"/>
        </w:rPr>
        <w:t xml:space="preserve">using platform and </w:t>
      </w:r>
      <w:r w:rsidR="007E63BB">
        <w:rPr>
          <w:sz w:val="24"/>
          <w:lang w:eastAsia="zh-CN"/>
        </w:rPr>
        <w:t>mobile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14:paraId="57B37620" w14:textId="57EB8A5E" w:rsidR="005152F1" w:rsidRPr="00586CF3" w:rsidRDefault="005152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hoist/unload small machine and accessories using lorry crane and forklift, shift and position to 4</w:t>
      </w:r>
      <w:r w:rsidRPr="005152F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14:paraId="63DB9067" w14:textId="77777777"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93FB0A2" w14:textId="77777777"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5229E5E3" w14:textId="2A60ECA5" w:rsidR="005152F1" w:rsidRDefault="0088128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Via h</w:t>
      </w:r>
      <w:r w:rsidR="005152F1">
        <w:rPr>
          <w:b/>
          <w:sz w:val="24"/>
          <w:szCs w:val="24"/>
          <w:u w:val="single"/>
          <w:lang w:eastAsia="zh-CN"/>
        </w:rPr>
        <w:t>oist up</w:t>
      </w:r>
    </w:p>
    <w:p w14:paraId="1D2BE804" w14:textId="77777777" w:rsidR="005152F1" w:rsidRDefault="005152F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proofErr w:type="spellStart"/>
      <w:r>
        <w:rPr>
          <w:bCs/>
          <w:sz w:val="24"/>
          <w:szCs w:val="24"/>
          <w:lang w:eastAsia="zh-CN"/>
        </w:rPr>
        <w:t>Focaseiki</w:t>
      </w:r>
      <w:proofErr w:type="spellEnd"/>
      <w:r>
        <w:rPr>
          <w:bCs/>
          <w:sz w:val="24"/>
          <w:szCs w:val="24"/>
          <w:lang w:eastAsia="zh-CN"/>
        </w:rPr>
        <w:t xml:space="preserve"> PM1100 CNC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6, 900 kg</w:t>
      </w:r>
    </w:p>
    <w:p w14:paraId="08D4E6A9" w14:textId="77777777" w:rsidR="005152F1" w:rsidRDefault="005152F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YCM NXV1020A CNC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5, 800 kg</w:t>
      </w:r>
    </w:p>
    <w:p w14:paraId="52355390" w14:textId="77777777" w:rsidR="005152F1" w:rsidRDefault="005152F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991AC01" w14:textId="77777777" w:rsidR="005152F1" w:rsidRDefault="005152F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Via cargo lift</w:t>
      </w:r>
    </w:p>
    <w:p w14:paraId="72BBC897" w14:textId="77777777" w:rsidR="005152F1" w:rsidRDefault="005152F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Lathe machine</w:t>
      </w:r>
    </w:p>
    <w:p w14:paraId="4110D5C7" w14:textId="77777777" w:rsidR="005152F1" w:rsidRDefault="005152F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proofErr w:type="spellStart"/>
      <w:r>
        <w:rPr>
          <w:bCs/>
          <w:sz w:val="24"/>
          <w:szCs w:val="24"/>
          <w:lang w:eastAsia="zh-CN"/>
        </w:rPr>
        <w:t>Wirecut</w:t>
      </w:r>
      <w:proofErr w:type="spellEnd"/>
    </w:p>
    <w:p w14:paraId="6ECD2DAC" w14:textId="77777777" w:rsidR="005152F1" w:rsidRDefault="005152F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Seiki Milling</w:t>
      </w:r>
    </w:p>
    <w:p w14:paraId="4F0D9889" w14:textId="77777777" w:rsidR="005152F1" w:rsidRDefault="005152F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2 unit</w:t>
      </w:r>
      <w:proofErr w:type="gramEnd"/>
      <w:r>
        <w:rPr>
          <w:bCs/>
          <w:sz w:val="24"/>
          <w:szCs w:val="24"/>
          <w:lang w:eastAsia="zh-CN"/>
        </w:rPr>
        <w:t xml:space="preserve"> 7ft Lathe</w:t>
      </w:r>
    </w:p>
    <w:p w14:paraId="07D03999" w14:textId="77777777" w:rsidR="005152F1" w:rsidRDefault="005152F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Robot System</w:t>
      </w:r>
    </w:p>
    <w:p w14:paraId="7B5AE515" w14:textId="47CE2EBB" w:rsidR="00FE44FC" w:rsidRDefault="005152F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Accessories/tooling/materials/cabinet</w:t>
      </w:r>
      <w:r w:rsidR="007A18BA">
        <w:rPr>
          <w:bCs/>
          <w:sz w:val="24"/>
          <w:szCs w:val="24"/>
          <w:lang w:eastAsia="zh-CN"/>
        </w:rPr>
        <w:t xml:space="preserve"> </w:t>
      </w:r>
    </w:p>
    <w:p w14:paraId="1DBD4A7E" w14:textId="77777777"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1DF7A5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5647E9E" w14:textId="6C6120A0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D16D0">
        <w:rPr>
          <w:sz w:val="24"/>
          <w:lang w:eastAsia="zh-CN"/>
        </w:rPr>
        <w:t>ed</w:t>
      </w:r>
    </w:p>
    <w:p w14:paraId="2B5A63A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5AD7F3E" w14:textId="77777777"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BF7403F" w14:textId="4D731123" w:rsidR="00C267A1" w:rsidRDefault="00FE44FC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Estimate </w:t>
      </w:r>
      <w:r w:rsidR="00DA6D9F">
        <w:rPr>
          <w:bCs/>
          <w:sz w:val="24"/>
          <w:szCs w:val="24"/>
          <w:lang w:eastAsia="zh-CN"/>
        </w:rPr>
        <w:t>4</w:t>
      </w:r>
      <w:r>
        <w:rPr>
          <w:bCs/>
          <w:sz w:val="24"/>
          <w:szCs w:val="24"/>
          <w:lang w:eastAsia="zh-CN"/>
        </w:rPr>
        <w:t xml:space="preserve"> day</w:t>
      </w:r>
      <w:r w:rsidR="00637F77">
        <w:rPr>
          <w:bCs/>
          <w:sz w:val="24"/>
          <w:szCs w:val="24"/>
          <w:lang w:eastAsia="zh-CN"/>
        </w:rPr>
        <w:t>s</w:t>
      </w:r>
      <w:r>
        <w:rPr>
          <w:bCs/>
          <w:sz w:val="24"/>
          <w:szCs w:val="24"/>
          <w:lang w:eastAsia="zh-CN"/>
        </w:rPr>
        <w:t xml:space="preserve"> job:</w:t>
      </w:r>
    </w:p>
    <w:p w14:paraId="17BACE9C" w14:textId="07AE12C9" w:rsidR="00FE44FC" w:rsidRDefault="005D6D97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</w:t>
      </w:r>
      <w:r w:rsidR="00FE44FC">
        <w:rPr>
          <w:bCs/>
          <w:sz w:val="24"/>
          <w:szCs w:val="24"/>
          <w:lang w:eastAsia="zh-CN"/>
        </w:rPr>
        <w:t>/02/25</w:t>
      </w:r>
      <w:r w:rsidR="00DA6D9F">
        <w:rPr>
          <w:bCs/>
          <w:sz w:val="24"/>
          <w:szCs w:val="24"/>
          <w:lang w:eastAsia="zh-CN"/>
        </w:rPr>
        <w:t xml:space="preserve"> – </w:t>
      </w:r>
      <w:r>
        <w:rPr>
          <w:bCs/>
          <w:sz w:val="24"/>
          <w:szCs w:val="24"/>
          <w:lang w:eastAsia="zh-CN"/>
        </w:rPr>
        <w:t>Move in small machine to 4</w:t>
      </w:r>
      <w:r w:rsidRPr="005D6D97">
        <w:rPr>
          <w:bCs/>
          <w:sz w:val="24"/>
          <w:szCs w:val="24"/>
          <w:vertAlign w:val="superscript"/>
          <w:lang w:eastAsia="zh-CN"/>
        </w:rPr>
        <w:t>th</w:t>
      </w:r>
      <w:r>
        <w:rPr>
          <w:bCs/>
          <w:sz w:val="24"/>
          <w:szCs w:val="24"/>
          <w:lang w:eastAsia="zh-CN"/>
        </w:rPr>
        <w:t xml:space="preserve"> floor via cargo lift</w:t>
      </w:r>
    </w:p>
    <w:p w14:paraId="6793E1A6" w14:textId="074750B7" w:rsidR="005D6D97" w:rsidRDefault="005D6D97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</w:t>
      </w:r>
      <w:r w:rsidR="00FE44FC">
        <w:rPr>
          <w:bCs/>
          <w:sz w:val="24"/>
          <w:szCs w:val="24"/>
          <w:lang w:eastAsia="zh-CN"/>
        </w:rPr>
        <w:t>/02/25</w:t>
      </w:r>
      <w:r w:rsidR="00DA6D9F">
        <w:rPr>
          <w:bCs/>
          <w:sz w:val="24"/>
          <w:szCs w:val="24"/>
          <w:lang w:eastAsia="zh-CN"/>
        </w:rPr>
        <w:t xml:space="preserve"> – Hoist</w:t>
      </w:r>
      <w:r>
        <w:rPr>
          <w:bCs/>
          <w:sz w:val="24"/>
          <w:szCs w:val="24"/>
          <w:lang w:eastAsia="zh-CN"/>
        </w:rPr>
        <w:t xml:space="preserve"> up</w:t>
      </w:r>
      <w:r w:rsidR="00DA6D9F">
        <w:rPr>
          <w:bCs/>
          <w:sz w:val="24"/>
          <w:szCs w:val="24"/>
          <w:lang w:eastAsia="zh-CN"/>
        </w:rPr>
        <w:t xml:space="preserve"> </w:t>
      </w:r>
      <w:proofErr w:type="gramStart"/>
      <w:r>
        <w:rPr>
          <w:bCs/>
          <w:sz w:val="24"/>
          <w:szCs w:val="24"/>
          <w:lang w:eastAsia="zh-CN"/>
        </w:rPr>
        <w:t>2 unit</w:t>
      </w:r>
      <w:proofErr w:type="gramEnd"/>
      <w:r>
        <w:rPr>
          <w:bCs/>
          <w:sz w:val="24"/>
          <w:szCs w:val="24"/>
          <w:lang w:eastAsia="zh-CN"/>
        </w:rPr>
        <w:t xml:space="preserve"> machine </w:t>
      </w:r>
    </w:p>
    <w:p w14:paraId="284B10ED" w14:textId="78509CB8" w:rsidR="00FE44FC" w:rsidRPr="006F3F18" w:rsidRDefault="005D6D97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24-25/02/25 – Move in accessories to 4</w:t>
      </w:r>
      <w:r w:rsidRPr="005D6D97">
        <w:rPr>
          <w:bCs/>
          <w:sz w:val="24"/>
          <w:szCs w:val="24"/>
          <w:vertAlign w:val="superscript"/>
          <w:lang w:eastAsia="zh-CN"/>
        </w:rPr>
        <w:t>th</w:t>
      </w:r>
      <w:r>
        <w:rPr>
          <w:bCs/>
          <w:sz w:val="24"/>
          <w:szCs w:val="24"/>
          <w:lang w:eastAsia="zh-CN"/>
        </w:rPr>
        <w:t xml:space="preserve"> floor via cargo lift</w:t>
      </w:r>
      <w:r w:rsidR="00DA6D9F">
        <w:rPr>
          <w:bCs/>
          <w:sz w:val="24"/>
          <w:szCs w:val="24"/>
          <w:lang w:eastAsia="zh-CN"/>
        </w:rPr>
        <w:t xml:space="preserve"> </w:t>
      </w:r>
    </w:p>
    <w:p w14:paraId="476878BE" w14:textId="77777777"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DECF249" w14:textId="77777777"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14:paraId="07EA4D82" w14:textId="77777777" w:rsidR="005D6D97" w:rsidRDefault="005D6D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14:paraId="56178527" w14:textId="7D24CD70" w:rsidR="00F31DB4" w:rsidRPr="00F31DB4" w:rsidRDefault="005D6D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12:00 pm</w:t>
      </w:r>
      <w:r w:rsidR="00822AD0">
        <w:rPr>
          <w:bCs/>
          <w:sz w:val="24"/>
          <w:szCs w:val="24"/>
          <w:lang w:eastAsia="zh-CN"/>
        </w:rPr>
        <w:t xml:space="preserve"> </w:t>
      </w:r>
    </w:p>
    <w:p w14:paraId="69F47DFD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lastRenderedPageBreak/>
        <w:t>Location of Operation</w:t>
      </w:r>
    </w:p>
    <w:p w14:paraId="72A240BE" w14:textId="30FB1E62" w:rsidR="005D6D97" w:rsidRDefault="005D6D97" w:rsidP="005D6D97">
      <w:pPr>
        <w:pStyle w:val="Heading4"/>
      </w:pPr>
      <w:r>
        <w:t>4 Tai Seng Drive</w:t>
      </w:r>
    </w:p>
    <w:p w14:paraId="7CED8F56" w14:textId="2723A585" w:rsidR="004718CF" w:rsidRPr="004718CF" w:rsidRDefault="005D6D97" w:rsidP="005D6D9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Nanofilm Technologies International Pte Ltd</w:t>
      </w:r>
      <w:r w:rsidR="00AF4126">
        <w:rPr>
          <w:sz w:val="24"/>
          <w:szCs w:val="24"/>
          <w:lang w:eastAsia="zh-CN"/>
        </w:rPr>
        <w:tab/>
      </w:r>
    </w:p>
    <w:p w14:paraId="40A0D71E" w14:textId="77777777"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56983EB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6BF6CF65" w14:textId="77777777" w:rsidR="007E63BB" w:rsidRDefault="007E6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>
        <w:rPr>
          <w:sz w:val="24"/>
          <w:lang w:eastAsia="zh-CN"/>
        </w:rPr>
        <w:t>50 ton</w:t>
      </w:r>
      <w:proofErr w:type="gramEnd"/>
      <w:r>
        <w:rPr>
          <w:sz w:val="24"/>
          <w:lang w:eastAsia="zh-CN"/>
        </w:rPr>
        <w:t xml:space="preserve"> mobile crane</w:t>
      </w:r>
    </w:p>
    <w:p w14:paraId="771D8BDE" w14:textId="76367232" w:rsidR="005D6D97" w:rsidRDefault="005D6D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70ton mobile crane </w:t>
      </w:r>
    </w:p>
    <w:p w14:paraId="10DA8106" w14:textId="41669C02" w:rsidR="00FE44FC" w:rsidRDefault="00F73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633 lorry </w:t>
      </w:r>
      <w:proofErr w:type="gramStart"/>
      <w:r>
        <w:rPr>
          <w:sz w:val="24"/>
          <w:lang w:eastAsia="zh-CN"/>
        </w:rPr>
        <w:t>loader</w:t>
      </w:r>
      <w:proofErr w:type="gramEnd"/>
    </w:p>
    <w:p w14:paraId="0CD891E9" w14:textId="77777777"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6B62426D" w14:textId="75581018" w:rsidR="00061D0F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>ire</w:t>
      </w:r>
      <w:r w:rsidR="007335C2">
        <w:rPr>
          <w:sz w:val="24"/>
          <w:lang w:eastAsia="zh-CN"/>
        </w:rPr>
        <w:t xml:space="preserve"> sling </w:t>
      </w:r>
    </w:p>
    <w:p w14:paraId="339B44F0" w14:textId="77777777" w:rsidR="00F068FE" w:rsidRDefault="00F068FE" w:rsidP="00F06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 </w:t>
      </w:r>
    </w:p>
    <w:p w14:paraId="66B0700B" w14:textId="77777777" w:rsidR="004458D6" w:rsidRDefault="00445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19C7536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ED858FD" w14:textId="77777777"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CDA93F7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14:paraId="086B2B19" w14:textId="77777777" w:rsidR="00214F4E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126112AF" w14:textId="77777777" w:rsidR="00214F4E" w:rsidRDefault="00214F4E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1168AAF" w14:textId="77777777"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14:paraId="48D31D8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1F14319B" w14:textId="3DC6477D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4BFC0DA" w14:textId="77777777"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B565838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  <w:r>
        <w:rPr>
          <w:b/>
          <w:sz w:val="32"/>
          <w:szCs w:val="32"/>
          <w:u w:val="single"/>
          <w:lang w:eastAsia="zh-CN"/>
        </w:rPr>
        <w:br/>
      </w:r>
      <w:r>
        <w:rPr>
          <w:sz w:val="24"/>
          <w:szCs w:val="24"/>
          <w:lang w:eastAsia="zh-CN"/>
        </w:rPr>
        <w:t>Safety helmet</w:t>
      </w:r>
    </w:p>
    <w:p w14:paraId="2A831AD6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02A949F4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3386D0AF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SelfRetracting</w:t>
      </w:r>
      <w:proofErr w:type="spellEnd"/>
      <w:r>
        <w:rPr>
          <w:sz w:val="24"/>
          <w:szCs w:val="24"/>
          <w:lang w:eastAsia="zh-CN"/>
        </w:rPr>
        <w:t xml:space="preserve"> lifeline </w:t>
      </w:r>
    </w:p>
    <w:p w14:paraId="5600A882" w14:textId="77777777" w:rsidR="00F068FE" w:rsidRP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24D7963" w14:textId="77777777"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2136B5F7" w14:textId="77777777"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14:paraId="4AEF86E4" w14:textId="77777777"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</w:t>
      </w:r>
      <w:r w:rsidR="00F068FE">
        <w:rPr>
          <w:sz w:val="24"/>
          <w:lang w:eastAsia="zh-CN"/>
        </w:rPr>
        <w:t xml:space="preserve">                                </w:t>
      </w:r>
    </w:p>
    <w:p w14:paraId="6216C193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E0D220F" w14:textId="77777777" w:rsidR="00EE527F" w:rsidRDefault="00F068FE">
      <w:pPr>
        <w:pStyle w:val="BodyText2"/>
      </w:pPr>
      <w:r>
        <w:rPr>
          <w:rFonts w:hint="eastAsia"/>
        </w:rPr>
        <w:t xml:space="preserve">Lifting crew shall be composed to the following but not limited by other trained </w:t>
      </w:r>
      <w:r w:rsidR="0097495D">
        <w:t>personnel in respect to number of crew needed for the operation</w:t>
      </w:r>
    </w:p>
    <w:p w14:paraId="78E06460" w14:textId="77777777" w:rsidR="0097495D" w:rsidRDefault="0097495D">
      <w:pPr>
        <w:pStyle w:val="BodyText2"/>
      </w:pPr>
      <w:r>
        <w:t>a. Lifting Supervisor</w:t>
      </w:r>
    </w:p>
    <w:p w14:paraId="5377A94A" w14:textId="77777777" w:rsidR="0097495D" w:rsidRDefault="0097495D">
      <w:pPr>
        <w:pStyle w:val="BodyText2"/>
      </w:pPr>
      <w:r>
        <w:t>b. Mobile Crane Operator</w:t>
      </w:r>
    </w:p>
    <w:p w14:paraId="30A663CF" w14:textId="77777777" w:rsidR="0097495D" w:rsidRDefault="0097495D">
      <w:pPr>
        <w:pStyle w:val="BodyText2"/>
      </w:pPr>
      <w:r>
        <w:t>c. Lorry Loader Operator</w:t>
      </w:r>
    </w:p>
    <w:p w14:paraId="7A4FD390" w14:textId="77777777" w:rsidR="0097495D" w:rsidRDefault="0097495D">
      <w:pPr>
        <w:pStyle w:val="BodyText2"/>
      </w:pPr>
      <w:r>
        <w:lastRenderedPageBreak/>
        <w:t xml:space="preserve">d. Signalman </w:t>
      </w:r>
    </w:p>
    <w:p w14:paraId="63743392" w14:textId="17D87A14" w:rsidR="0094378C" w:rsidRDefault="0097495D">
      <w:pPr>
        <w:pStyle w:val="BodyText2"/>
      </w:pPr>
      <w:r>
        <w:t xml:space="preserve">e. </w:t>
      </w:r>
      <w:proofErr w:type="spellStart"/>
      <w:r w:rsidR="005D6D97">
        <w:t>Rigger</w:t>
      </w:r>
      <w:r>
        <w:t>man</w:t>
      </w:r>
      <w:proofErr w:type="spellEnd"/>
    </w:p>
    <w:p w14:paraId="7BEB5668" w14:textId="77777777" w:rsidR="0097495D" w:rsidRDefault="0094378C">
      <w:pPr>
        <w:pStyle w:val="BodyText2"/>
      </w:pPr>
      <w:r>
        <w:t xml:space="preserve">f. Skill Mover </w:t>
      </w:r>
      <w:r w:rsidR="0097495D">
        <w:t xml:space="preserve"> </w:t>
      </w:r>
    </w:p>
    <w:p w14:paraId="0E5EC2FA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46AB993" w14:textId="77777777"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6D5E248D" w14:textId="58CB9F0B" w:rsidR="008254AB" w:rsidRDefault="001E1CE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97495D">
        <w:rPr>
          <w:sz w:val="24"/>
          <w:lang w:eastAsia="zh-CN"/>
        </w:rPr>
        <w:t>ment of mobile</w:t>
      </w:r>
      <w:r w:rsidR="005D6D97">
        <w:rPr>
          <w:sz w:val="24"/>
          <w:lang w:eastAsia="zh-CN"/>
        </w:rPr>
        <w:t xml:space="preserve"> </w:t>
      </w:r>
      <w:r w:rsidR="0097495D">
        <w:rPr>
          <w:sz w:val="24"/>
          <w:lang w:eastAsia="zh-CN"/>
        </w:rPr>
        <w:t>crane</w:t>
      </w:r>
      <w:r w:rsidR="009427E6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97495D">
        <w:rPr>
          <w:sz w:val="24"/>
          <w:lang w:eastAsia="zh-CN"/>
        </w:rPr>
        <w:t>esignated location for the lift</w:t>
      </w:r>
    </w:p>
    <w:p w14:paraId="4FAD217E" w14:textId="77777777" w:rsidR="0097495D" w:rsidRPr="00E82249" w:rsidRDefault="0097495D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14:paraId="3FEACABF" w14:textId="1C110772" w:rsidR="00E82249" w:rsidRPr="00E82249" w:rsidRDefault="005D6D97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</w:t>
      </w:r>
      <w:r w:rsidR="0097495D">
        <w:rPr>
          <w:sz w:val="24"/>
          <w:lang w:eastAsia="zh-CN"/>
        </w:rPr>
        <w:t>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</w:t>
      </w:r>
      <w:r>
        <w:rPr>
          <w:sz w:val="24"/>
          <w:lang w:eastAsia="zh-CN"/>
        </w:rPr>
        <w:t xml:space="preserve"> 4</w:t>
      </w:r>
      <w:r w:rsidRPr="005D6D97">
        <w:rPr>
          <w:sz w:val="24"/>
          <w:vertAlign w:val="superscript"/>
          <w:lang w:eastAsia="zh-CN"/>
        </w:rPr>
        <w:t>th</w:t>
      </w:r>
      <w:r w:rsidR="00227DB9">
        <w:rPr>
          <w:sz w:val="24"/>
          <w:lang w:eastAsia="zh-CN"/>
        </w:rPr>
        <w:t xml:space="preserve"> floor </w:t>
      </w:r>
      <w:r w:rsidR="006972B9"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14:paraId="2D70D169" w14:textId="77777777"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14:paraId="5C1E82AF" w14:textId="66154155"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061D0F">
        <w:rPr>
          <w:sz w:val="24"/>
          <w:lang w:eastAsia="zh-CN"/>
        </w:rPr>
        <w:t xml:space="preserve"> secured using 1 x</w:t>
      </w:r>
      <w:r w:rsidR="006972B9">
        <w:rPr>
          <w:sz w:val="24"/>
          <w:lang w:eastAsia="zh-CN"/>
        </w:rPr>
        <w:t xml:space="preserve"> </w:t>
      </w:r>
      <w:r w:rsidR="005D6D97">
        <w:rPr>
          <w:sz w:val="24"/>
          <w:lang w:eastAsia="zh-CN"/>
        </w:rPr>
        <w:t>mobile</w:t>
      </w:r>
      <w:r w:rsidR="009268C2">
        <w:rPr>
          <w:sz w:val="24"/>
          <w:lang w:eastAsia="zh-CN"/>
        </w:rPr>
        <w:t xml:space="preserve"> </w:t>
      </w:r>
      <w:r w:rsidR="00637F77">
        <w:rPr>
          <w:sz w:val="24"/>
          <w:lang w:eastAsia="zh-CN"/>
        </w:rPr>
        <w:t>crane</w:t>
      </w:r>
    </w:p>
    <w:p w14:paraId="19884FBD" w14:textId="77777777"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5936274A" w14:textId="77777777" w:rsidR="00637F77" w:rsidRDefault="00637F77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14:paraId="1DB551D8" w14:textId="68C4FF5D" w:rsidR="00637F77" w:rsidRPr="00637F77" w:rsidRDefault="00637F77" w:rsidP="00637F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1D67C92C" w14:textId="10CF7FDC" w:rsidR="00227DB9" w:rsidRDefault="0097495D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E63BB">
        <w:rPr>
          <w:sz w:val="24"/>
          <w:lang w:eastAsia="zh-CN"/>
        </w:rPr>
        <w:t>obile crane</w:t>
      </w:r>
      <w:r w:rsidR="00F73F9D">
        <w:rPr>
          <w:sz w:val="24"/>
          <w:lang w:eastAsia="zh-CN"/>
        </w:rPr>
        <w:t xml:space="preserve"> to hoist up machine to </w:t>
      </w:r>
      <w:r w:rsidR="005D6D97">
        <w:rPr>
          <w:sz w:val="24"/>
          <w:lang w:eastAsia="zh-CN"/>
        </w:rPr>
        <w:t>4</w:t>
      </w:r>
      <w:r w:rsidR="005D6D97" w:rsidRPr="005D6D97">
        <w:rPr>
          <w:sz w:val="24"/>
          <w:vertAlign w:val="superscript"/>
          <w:lang w:eastAsia="zh-CN"/>
        </w:rPr>
        <w:t>th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14:paraId="319D69B6" w14:textId="77777777"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14:paraId="7EED44F4" w14:textId="77777777" w:rsidR="00E82249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4627D">
        <w:rPr>
          <w:sz w:val="24"/>
          <w:lang w:eastAsia="zh-CN"/>
        </w:rPr>
        <w:t xml:space="preserve"> under</w:t>
      </w:r>
      <w:r w:rsidR="00F73F9D">
        <w:rPr>
          <w:sz w:val="24"/>
          <w:lang w:eastAsia="zh-CN"/>
        </w:rPr>
        <w:t xml:space="preserve"> machine bed</w:t>
      </w:r>
    </w:p>
    <w:p w14:paraId="6F7B3CAC" w14:textId="77777777" w:rsidR="0097495D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released and control moving speed of machine </w:t>
      </w:r>
    </w:p>
    <w:p w14:paraId="65D39263" w14:textId="77777777" w:rsidR="0034627D" w:rsidRPr="00422E05" w:rsidRDefault="00EE4715" w:rsidP="00422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2E05">
        <w:rPr>
          <w:sz w:val="24"/>
          <w:lang w:eastAsia="zh-CN"/>
        </w:rPr>
        <w:t xml:space="preserve">Shift out machine from platform </w:t>
      </w:r>
    </w:p>
    <w:p w14:paraId="66A42E3F" w14:textId="1D25D74C" w:rsidR="00637F77" w:rsidRPr="005D6D97" w:rsidRDefault="0034627D" w:rsidP="005D6D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14:paraId="2477E15F" w14:textId="77777777"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14:paraId="260DC21F" w14:textId="77777777"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14:paraId="78DCDE9C" w14:textId="77777777"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C5509D5" w14:textId="77777777" w:rsidR="00934C51" w:rsidRPr="00F068FE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14:paraId="75671C0C" w14:textId="77777777"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14:paraId="0FABF93D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C645BA">
        <w:rPr>
          <w:sz w:val="24"/>
          <w:szCs w:val="24"/>
          <w:lang w:eastAsia="zh-CN"/>
        </w:rPr>
        <w:t xml:space="preserve">Kevin Wong /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</w:p>
    <w:p w14:paraId="53855CD2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14:paraId="3E46BEF4" w14:textId="77777777"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14:paraId="3B18683D" w14:textId="77777777"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2C76E1" w14:textId="77777777" w:rsidR="00074D60" w:rsidRDefault="00074D60">
      <w:r>
        <w:separator/>
      </w:r>
    </w:p>
  </w:endnote>
  <w:endnote w:type="continuationSeparator" w:id="0">
    <w:p w14:paraId="7C863357" w14:textId="77777777" w:rsidR="00074D60" w:rsidRDefault="00074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515B6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599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599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FA6608" w14:textId="77777777" w:rsidR="00074D60" w:rsidRDefault="00074D60">
      <w:r>
        <w:separator/>
      </w:r>
    </w:p>
  </w:footnote>
  <w:footnote w:type="continuationSeparator" w:id="0">
    <w:p w14:paraId="4BEE4ED4" w14:textId="77777777" w:rsidR="00074D60" w:rsidRDefault="00074D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FA30BC" w14:textId="77777777" w:rsidR="00CA6521" w:rsidRDefault="00AF4126" w:rsidP="00AF4126">
    <w:pPr>
      <w:pStyle w:val="Header"/>
      <w:rPr>
        <w:b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</w:t>
    </w:r>
  </w:p>
  <w:p w14:paraId="3F145B14" w14:textId="77777777" w:rsidR="00CA6521" w:rsidRDefault="00CA6521" w:rsidP="00AF4126">
    <w:pPr>
      <w:pStyle w:val="Header"/>
      <w:rPr>
        <w:b/>
        <w:sz w:val="28"/>
      </w:rPr>
    </w:pPr>
  </w:p>
  <w:p w14:paraId="2A68CF7C" w14:textId="29772868" w:rsidR="00EE527F" w:rsidRDefault="00CA6521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</w:t>
    </w:r>
    <w:r w:rsidR="002051F7">
      <w:rPr>
        <w:b/>
        <w:sz w:val="28"/>
      </w:rPr>
      <w:t xml:space="preserve">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14:paraId="11EC7F1F" w14:textId="77777777" w:rsidR="00EE527F" w:rsidRDefault="00C645BA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38D58F25" w14:textId="77777777"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C645BA">
      <w:t>2824175, 62828203, 62826020</w:t>
    </w:r>
  </w:p>
  <w:p w14:paraId="73E151D5" w14:textId="77777777"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Reg </w:t>
    </w:r>
    <w:proofErr w:type="gramStart"/>
    <w:r w:rsidR="008B158D">
      <w:t>No. :</w:t>
    </w:r>
    <w:proofErr w:type="gramEnd"/>
    <w:r w:rsidR="008B158D">
      <w:t xml:space="preserve"> M2-8923804-2</w:t>
    </w:r>
  </w:p>
  <w:p w14:paraId="260D5EF4" w14:textId="77777777"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14:paraId="6A0072CE" w14:textId="77777777"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14:paraId="2E414392" w14:textId="77777777"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7385885">
    <w:abstractNumId w:val="2"/>
  </w:num>
  <w:num w:numId="2" w16cid:durableId="945040165">
    <w:abstractNumId w:val="4"/>
  </w:num>
  <w:num w:numId="3" w16cid:durableId="1282419386">
    <w:abstractNumId w:val="0"/>
  </w:num>
  <w:num w:numId="4" w16cid:durableId="1608924498">
    <w:abstractNumId w:val="9"/>
  </w:num>
  <w:num w:numId="5" w16cid:durableId="988361750">
    <w:abstractNumId w:val="5"/>
  </w:num>
  <w:num w:numId="6" w16cid:durableId="1575047330">
    <w:abstractNumId w:val="6"/>
  </w:num>
  <w:num w:numId="7" w16cid:durableId="1838644602">
    <w:abstractNumId w:val="3"/>
  </w:num>
  <w:num w:numId="8" w16cid:durableId="1191919500">
    <w:abstractNumId w:val="7"/>
  </w:num>
  <w:num w:numId="9" w16cid:durableId="1811554331">
    <w:abstractNumId w:val="1"/>
  </w:num>
  <w:num w:numId="10" w16cid:durableId="1870676796">
    <w:abstractNumId w:val="8"/>
  </w:num>
  <w:num w:numId="11" w16cid:durableId="192244376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1520"/>
    <w:rsid w:val="00055155"/>
    <w:rsid w:val="00061D0F"/>
    <w:rsid w:val="00074D60"/>
    <w:rsid w:val="00082B95"/>
    <w:rsid w:val="000B50E4"/>
    <w:rsid w:val="000B5563"/>
    <w:rsid w:val="000C5330"/>
    <w:rsid w:val="00101517"/>
    <w:rsid w:val="00104E74"/>
    <w:rsid w:val="00111ACF"/>
    <w:rsid w:val="00125D90"/>
    <w:rsid w:val="0018734B"/>
    <w:rsid w:val="001900A4"/>
    <w:rsid w:val="001940CB"/>
    <w:rsid w:val="001A171A"/>
    <w:rsid w:val="001B2065"/>
    <w:rsid w:val="001C6A42"/>
    <w:rsid w:val="001C7AD5"/>
    <w:rsid w:val="001D688B"/>
    <w:rsid w:val="001D7BC0"/>
    <w:rsid w:val="001E1CEA"/>
    <w:rsid w:val="002051F7"/>
    <w:rsid w:val="00207DC6"/>
    <w:rsid w:val="00212B30"/>
    <w:rsid w:val="00214F4E"/>
    <w:rsid w:val="002239F8"/>
    <w:rsid w:val="00227DB9"/>
    <w:rsid w:val="0025177E"/>
    <w:rsid w:val="00251834"/>
    <w:rsid w:val="00255EC6"/>
    <w:rsid w:val="00295675"/>
    <w:rsid w:val="00296C20"/>
    <w:rsid w:val="002D0D60"/>
    <w:rsid w:val="002D16D0"/>
    <w:rsid w:val="002D6767"/>
    <w:rsid w:val="002E2C17"/>
    <w:rsid w:val="002E3A53"/>
    <w:rsid w:val="002E58A3"/>
    <w:rsid w:val="00300002"/>
    <w:rsid w:val="00312526"/>
    <w:rsid w:val="0032316C"/>
    <w:rsid w:val="003346A6"/>
    <w:rsid w:val="003441D7"/>
    <w:rsid w:val="0034627D"/>
    <w:rsid w:val="0034723C"/>
    <w:rsid w:val="00363EDD"/>
    <w:rsid w:val="003955FF"/>
    <w:rsid w:val="00397E30"/>
    <w:rsid w:val="003C4111"/>
    <w:rsid w:val="003C6ACB"/>
    <w:rsid w:val="003D6D29"/>
    <w:rsid w:val="003F4923"/>
    <w:rsid w:val="0040331B"/>
    <w:rsid w:val="00422E05"/>
    <w:rsid w:val="0042603E"/>
    <w:rsid w:val="004458D6"/>
    <w:rsid w:val="004660A9"/>
    <w:rsid w:val="004718CF"/>
    <w:rsid w:val="004725E1"/>
    <w:rsid w:val="00475FBD"/>
    <w:rsid w:val="00494273"/>
    <w:rsid w:val="004D5DA5"/>
    <w:rsid w:val="004E1ED6"/>
    <w:rsid w:val="004E2512"/>
    <w:rsid w:val="005152F1"/>
    <w:rsid w:val="00523256"/>
    <w:rsid w:val="00535772"/>
    <w:rsid w:val="00553431"/>
    <w:rsid w:val="00554F06"/>
    <w:rsid w:val="005572D7"/>
    <w:rsid w:val="00570B53"/>
    <w:rsid w:val="00586CF3"/>
    <w:rsid w:val="005A2B75"/>
    <w:rsid w:val="005C39AA"/>
    <w:rsid w:val="005D6D97"/>
    <w:rsid w:val="005D78E1"/>
    <w:rsid w:val="005E2BD5"/>
    <w:rsid w:val="00606189"/>
    <w:rsid w:val="00617017"/>
    <w:rsid w:val="00637F77"/>
    <w:rsid w:val="00666E6F"/>
    <w:rsid w:val="006972B9"/>
    <w:rsid w:val="006A0465"/>
    <w:rsid w:val="006D5595"/>
    <w:rsid w:val="006E1EF3"/>
    <w:rsid w:val="006F3466"/>
    <w:rsid w:val="006F3F18"/>
    <w:rsid w:val="007013C7"/>
    <w:rsid w:val="00715D97"/>
    <w:rsid w:val="00724B2C"/>
    <w:rsid w:val="00724BC1"/>
    <w:rsid w:val="0072599D"/>
    <w:rsid w:val="007335C2"/>
    <w:rsid w:val="00735333"/>
    <w:rsid w:val="007364CC"/>
    <w:rsid w:val="00745167"/>
    <w:rsid w:val="007A18BA"/>
    <w:rsid w:val="007E63BB"/>
    <w:rsid w:val="00820DD4"/>
    <w:rsid w:val="00822AD0"/>
    <w:rsid w:val="008254AB"/>
    <w:rsid w:val="00833E4A"/>
    <w:rsid w:val="00834943"/>
    <w:rsid w:val="00840DC8"/>
    <w:rsid w:val="0088128C"/>
    <w:rsid w:val="00893F2E"/>
    <w:rsid w:val="00894561"/>
    <w:rsid w:val="008B158D"/>
    <w:rsid w:val="008C59E2"/>
    <w:rsid w:val="008F3B85"/>
    <w:rsid w:val="00905E06"/>
    <w:rsid w:val="009132F0"/>
    <w:rsid w:val="009268C2"/>
    <w:rsid w:val="00934C51"/>
    <w:rsid w:val="009427E6"/>
    <w:rsid w:val="0094378C"/>
    <w:rsid w:val="00946BB9"/>
    <w:rsid w:val="009702F7"/>
    <w:rsid w:val="00974645"/>
    <w:rsid w:val="0097495D"/>
    <w:rsid w:val="009A611D"/>
    <w:rsid w:val="00A1452F"/>
    <w:rsid w:val="00A9696F"/>
    <w:rsid w:val="00A96EA7"/>
    <w:rsid w:val="00AA5D1A"/>
    <w:rsid w:val="00AC6CAA"/>
    <w:rsid w:val="00AF407A"/>
    <w:rsid w:val="00AF4126"/>
    <w:rsid w:val="00AF6BBC"/>
    <w:rsid w:val="00B00BB8"/>
    <w:rsid w:val="00B3442B"/>
    <w:rsid w:val="00B34ABD"/>
    <w:rsid w:val="00B353B3"/>
    <w:rsid w:val="00B85262"/>
    <w:rsid w:val="00B87BE0"/>
    <w:rsid w:val="00B9260E"/>
    <w:rsid w:val="00BC6603"/>
    <w:rsid w:val="00BF4281"/>
    <w:rsid w:val="00C16BCA"/>
    <w:rsid w:val="00C267A1"/>
    <w:rsid w:val="00C5008E"/>
    <w:rsid w:val="00C526D6"/>
    <w:rsid w:val="00C645BA"/>
    <w:rsid w:val="00C90B58"/>
    <w:rsid w:val="00C92F98"/>
    <w:rsid w:val="00C9599A"/>
    <w:rsid w:val="00CA3063"/>
    <w:rsid w:val="00CA4981"/>
    <w:rsid w:val="00CA6521"/>
    <w:rsid w:val="00CC0553"/>
    <w:rsid w:val="00CC19A6"/>
    <w:rsid w:val="00CD738F"/>
    <w:rsid w:val="00CF1559"/>
    <w:rsid w:val="00D07737"/>
    <w:rsid w:val="00D57347"/>
    <w:rsid w:val="00D64CFE"/>
    <w:rsid w:val="00D74038"/>
    <w:rsid w:val="00D74615"/>
    <w:rsid w:val="00DA6D9F"/>
    <w:rsid w:val="00DB549E"/>
    <w:rsid w:val="00DC6C74"/>
    <w:rsid w:val="00E117F4"/>
    <w:rsid w:val="00E247D8"/>
    <w:rsid w:val="00E56450"/>
    <w:rsid w:val="00E81C61"/>
    <w:rsid w:val="00E82249"/>
    <w:rsid w:val="00EE4715"/>
    <w:rsid w:val="00EE527F"/>
    <w:rsid w:val="00EE6C76"/>
    <w:rsid w:val="00EF0577"/>
    <w:rsid w:val="00F00A6B"/>
    <w:rsid w:val="00F051EC"/>
    <w:rsid w:val="00F068FE"/>
    <w:rsid w:val="00F07F94"/>
    <w:rsid w:val="00F113B7"/>
    <w:rsid w:val="00F15F20"/>
    <w:rsid w:val="00F31DB4"/>
    <w:rsid w:val="00F56E01"/>
    <w:rsid w:val="00F63313"/>
    <w:rsid w:val="00F73F9D"/>
    <w:rsid w:val="00F801E7"/>
    <w:rsid w:val="00F9204F"/>
    <w:rsid w:val="00FA5213"/>
    <w:rsid w:val="00FB7F29"/>
    <w:rsid w:val="00FD3870"/>
    <w:rsid w:val="00FE1B1E"/>
    <w:rsid w:val="00FE44FC"/>
    <w:rsid w:val="00FF3CFC"/>
    <w:rsid w:val="00FF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83EB1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C9C9B-67F9-4D74-879B-DE4C9EBF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2025-01-21T05:15:00Z</cp:lastPrinted>
  <dcterms:created xsi:type="dcterms:W3CDTF">2025-02-06T05:42:00Z</dcterms:created>
  <dcterms:modified xsi:type="dcterms:W3CDTF">2025-02-06T05:43:00Z</dcterms:modified>
</cp:coreProperties>
</file>