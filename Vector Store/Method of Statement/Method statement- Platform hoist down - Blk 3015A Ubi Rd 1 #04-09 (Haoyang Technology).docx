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E77E9A">
      <w:pPr>
        <w:rPr>
          <w:sz w:val="24"/>
          <w:lang w:eastAsia="zh-CN"/>
        </w:rPr>
      </w:pPr>
      <w:r>
        <w:rPr>
          <w:sz w:val="24"/>
        </w:rPr>
        <w:t>Date: 30</w:t>
      </w:r>
      <w:r w:rsidR="000045A5">
        <w:rPr>
          <w:sz w:val="24"/>
          <w:vertAlign w:val="superscript"/>
        </w:rPr>
        <w:t xml:space="preserve">th </w:t>
      </w:r>
      <w:r w:rsidR="000045A5">
        <w:rPr>
          <w:sz w:val="24"/>
          <w:lang w:eastAsia="zh-CN"/>
        </w:rPr>
        <w:t>Jan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77E9A" w:rsidRDefault="00E77E9A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To shift out machineries from ground and load/hoist up onto lorry chassis </w:t>
      </w:r>
    </w:p>
    <w:p w:rsidR="000D2C3E" w:rsidRPr="00C6293E" w:rsidRDefault="00E77E9A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0045A5">
        <w:rPr>
          <w:sz w:val="24"/>
          <w:lang w:eastAsia="zh-CN"/>
        </w:rPr>
        <w:t>To shift out and hoist down 7 unit machine from 4</w:t>
      </w:r>
      <w:r w:rsidR="000045A5" w:rsidRPr="000045A5">
        <w:rPr>
          <w:sz w:val="24"/>
          <w:vertAlign w:val="superscript"/>
          <w:lang w:eastAsia="zh-CN"/>
        </w:rPr>
        <w:t>th</w:t>
      </w:r>
      <w:r w:rsidR="00D3097D">
        <w:rPr>
          <w:sz w:val="24"/>
          <w:lang w:eastAsia="zh-CN"/>
        </w:rPr>
        <w:t xml:space="preserve"> floor to</w:t>
      </w:r>
      <w:r w:rsidR="000045A5">
        <w:rPr>
          <w:sz w:val="24"/>
          <w:lang w:eastAsia="zh-CN"/>
        </w:rPr>
        <w:t xml:space="preserve"> the ground, load onto </w:t>
      </w:r>
      <w:r w:rsidR="00D3097D">
        <w:rPr>
          <w:sz w:val="24"/>
          <w:lang w:eastAsia="zh-CN"/>
        </w:rPr>
        <w:t xml:space="preserve">lorry </w:t>
      </w:r>
      <w:r w:rsidR="000045A5">
        <w:rPr>
          <w:sz w:val="24"/>
          <w:lang w:eastAsia="zh-CN"/>
        </w:rPr>
        <w:t xml:space="preserve">and deliver to new factory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E77E9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25/02/23   –   11/03/23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6A1E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F1400F" w:rsidP="00894879">
      <w:pPr>
        <w:rPr>
          <w:sz w:val="24"/>
          <w:lang w:eastAsia="zh-CN"/>
        </w:rPr>
      </w:pPr>
      <w:r>
        <w:rPr>
          <w:sz w:val="24"/>
          <w:lang w:eastAsia="zh-CN"/>
        </w:rPr>
        <w:t>B</w:t>
      </w:r>
      <w:r w:rsidR="000045A5">
        <w:rPr>
          <w:sz w:val="24"/>
          <w:lang w:eastAsia="zh-CN"/>
        </w:rPr>
        <w:t xml:space="preserve">lk 3015A Ubi Rd 1 </w:t>
      </w:r>
      <w:r w:rsidR="00E77E9A">
        <w:rPr>
          <w:sz w:val="24"/>
          <w:lang w:eastAsia="zh-CN"/>
        </w:rPr>
        <w:t xml:space="preserve">#01-11 &amp; </w:t>
      </w:r>
      <w:r w:rsidR="000045A5">
        <w:rPr>
          <w:sz w:val="24"/>
          <w:lang w:eastAsia="zh-CN"/>
        </w:rPr>
        <w:t>#04-09</w:t>
      </w:r>
    </w:p>
    <w:p w:rsidR="00CE5139" w:rsidRPr="00894879" w:rsidRDefault="000045A5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Haoyang</w:t>
      </w:r>
      <w:r w:rsidR="00D3097D">
        <w:rPr>
          <w:sz w:val="24"/>
          <w:lang w:eastAsia="zh-CN"/>
        </w:rPr>
        <w:t xml:space="preserve"> Technology</w:t>
      </w:r>
      <w:r w:rsidR="00F1400F">
        <w:rPr>
          <w:sz w:val="24"/>
          <w:lang w:eastAsia="zh-CN"/>
        </w:rPr>
        <w:t xml:space="preserve">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045A5" w:rsidRDefault="000045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2-3 x lorry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0045A5">
        <w:rPr>
          <w:sz w:val="24"/>
          <w:lang w:eastAsia="zh-CN"/>
        </w:rPr>
        <w:t>oist up platform to 4</w:t>
      </w:r>
      <w:r w:rsidR="000045A5" w:rsidRPr="000045A5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F1400F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BB3BBB" w:rsidRPr="00F1400F" w:rsidRDefault="00C51278" w:rsidP="00F1400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down mac</w:t>
      </w:r>
      <w:r w:rsidR="000045A5">
        <w:rPr>
          <w:sz w:val="24"/>
          <w:lang w:eastAsia="zh-CN"/>
        </w:rPr>
        <w:t>hine and load</w:t>
      </w:r>
      <w:r w:rsidR="00D3097D">
        <w:rPr>
          <w:sz w:val="24"/>
          <w:lang w:eastAsia="zh-CN"/>
        </w:rPr>
        <w:t xml:space="preserve"> lorry</w:t>
      </w:r>
      <w:r w:rsidR="000045A5">
        <w:rPr>
          <w:sz w:val="24"/>
          <w:lang w:eastAsia="zh-CN"/>
        </w:rPr>
        <w:t xml:space="preserve"> chassis</w:t>
      </w:r>
    </w:p>
    <w:p w:rsidR="000045A5" w:rsidRDefault="00D3097D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prior to moving out of premise</w:t>
      </w:r>
    </w:p>
    <w:p w:rsidR="006A1EEF" w:rsidRPr="00C51278" w:rsidRDefault="000045A5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machine to new factory </w:t>
      </w:r>
      <w:r w:rsidR="004C1965">
        <w:rPr>
          <w:sz w:val="24"/>
          <w:lang w:eastAsia="zh-CN"/>
        </w:rPr>
        <w:t xml:space="preserve"> </w:t>
      </w:r>
      <w:r w:rsidR="00D3097D">
        <w:rPr>
          <w:sz w:val="24"/>
          <w:lang w:eastAsia="zh-CN"/>
        </w:rPr>
        <w:t xml:space="preserve">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E77E9A">
        <w:rPr>
          <w:sz w:val="24"/>
          <w:szCs w:val="24"/>
        </w:rPr>
        <w:t xml:space="preserve"> / Kevin Wong </w:t>
      </w:r>
      <w:bookmarkStart w:id="0" w:name="_GoBack"/>
      <w:bookmarkEnd w:id="0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17FE" w:rsidRDefault="00C617FE">
      <w:r>
        <w:separator/>
      </w:r>
    </w:p>
  </w:endnote>
  <w:endnote w:type="continuationSeparator" w:id="0">
    <w:p w:rsidR="00C617FE" w:rsidRDefault="00C61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77E9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77E9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17FE" w:rsidRDefault="00C617FE">
      <w:r>
        <w:separator/>
      </w:r>
    </w:p>
  </w:footnote>
  <w:footnote w:type="continuationSeparator" w:id="0">
    <w:p w:rsidR="00C617FE" w:rsidRDefault="00C617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617F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C617F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45A5"/>
    <w:rsid w:val="000313E0"/>
    <w:rsid w:val="000572C5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504BF"/>
    <w:rsid w:val="00260ECA"/>
    <w:rsid w:val="002742AB"/>
    <w:rsid w:val="002E4A72"/>
    <w:rsid w:val="002F74BB"/>
    <w:rsid w:val="00307CA4"/>
    <w:rsid w:val="00325A14"/>
    <w:rsid w:val="00365AE7"/>
    <w:rsid w:val="00380264"/>
    <w:rsid w:val="003B71C2"/>
    <w:rsid w:val="003D39E1"/>
    <w:rsid w:val="003E7594"/>
    <w:rsid w:val="003F28D5"/>
    <w:rsid w:val="00421688"/>
    <w:rsid w:val="00485C2A"/>
    <w:rsid w:val="00491CDF"/>
    <w:rsid w:val="004B58C0"/>
    <w:rsid w:val="004C034C"/>
    <w:rsid w:val="004C1965"/>
    <w:rsid w:val="004E28FD"/>
    <w:rsid w:val="00501586"/>
    <w:rsid w:val="0053368D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7272B"/>
    <w:rsid w:val="00697E4D"/>
    <w:rsid w:val="006A1EEF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17FE"/>
    <w:rsid w:val="00C6293E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3097D"/>
    <w:rsid w:val="00DC6037"/>
    <w:rsid w:val="00DF0896"/>
    <w:rsid w:val="00E11B0D"/>
    <w:rsid w:val="00E46E5F"/>
    <w:rsid w:val="00E77E9A"/>
    <w:rsid w:val="00EB50F2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2788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2021-06-17T01:44:00Z</cp:lastPrinted>
  <dcterms:created xsi:type="dcterms:W3CDTF">2023-01-16T01:46:00Z</dcterms:created>
  <dcterms:modified xsi:type="dcterms:W3CDTF">2023-01-30T01:42:00Z</dcterms:modified>
</cp:coreProperties>
</file>