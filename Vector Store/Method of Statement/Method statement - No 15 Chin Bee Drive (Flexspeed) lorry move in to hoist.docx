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375D17">
      <w:pPr>
        <w:rPr>
          <w:sz w:val="24"/>
          <w:lang w:eastAsia="zh-CN"/>
        </w:rPr>
      </w:pPr>
      <w:r>
        <w:rPr>
          <w:sz w:val="24"/>
        </w:rPr>
        <w:t>Date: 08</w:t>
      </w:r>
      <w:r w:rsidR="00463B95" w:rsidRPr="00463B95">
        <w:rPr>
          <w:sz w:val="24"/>
          <w:vertAlign w:val="superscript"/>
        </w:rPr>
        <w:t>th</w:t>
      </w:r>
      <w:r>
        <w:rPr>
          <w:sz w:val="24"/>
        </w:rPr>
        <w:t xml:space="preserve"> March</w:t>
      </w:r>
      <w:r w:rsidR="00545425">
        <w:rPr>
          <w:sz w:val="24"/>
        </w:rPr>
        <w:t xml:space="preserve"> </w:t>
      </w:r>
      <w:r w:rsidR="007B2926">
        <w:rPr>
          <w:sz w:val="24"/>
        </w:rPr>
        <w:t>2016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Default="00375D1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m</w:t>
      </w:r>
      <w:r>
        <w:rPr>
          <w:sz w:val="24"/>
          <w:lang w:eastAsia="zh-CN"/>
        </w:rPr>
        <w:t>ove lorry crane inside customer premise, hoist up and load machine onto lorry chassis, secured and transport out to new location</w:t>
      </w:r>
    </w:p>
    <w:p w:rsidR="00543B4A" w:rsidRDefault="00543B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B2926" w:rsidRDefault="00543B4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543B4A" w:rsidRDefault="00543B4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x </w:t>
      </w:r>
      <w:proofErr w:type="spellStart"/>
      <w:r>
        <w:rPr>
          <w:sz w:val="24"/>
          <w:szCs w:val="24"/>
          <w:lang w:eastAsia="zh-CN"/>
        </w:rPr>
        <w:t>Hankook</w:t>
      </w:r>
      <w:proofErr w:type="spellEnd"/>
      <w:r>
        <w:rPr>
          <w:sz w:val="24"/>
          <w:szCs w:val="24"/>
          <w:lang w:eastAsia="zh-CN"/>
        </w:rPr>
        <w:t xml:space="preserve"> CNC Turning Lathe</w:t>
      </w:r>
    </w:p>
    <w:p w:rsidR="00543B4A" w:rsidRDefault="00543B4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5.5 x 8.5 x 2.0 m </w:t>
      </w:r>
    </w:p>
    <w:p w:rsidR="00543B4A" w:rsidRPr="00543B4A" w:rsidRDefault="00543B4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8500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545425" w:rsidRP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75DD7" w:rsidRDefault="00375D17">
      <w:pPr>
        <w:rPr>
          <w:sz w:val="24"/>
          <w:lang w:eastAsia="zh-CN"/>
        </w:rPr>
      </w:pPr>
      <w:r>
        <w:rPr>
          <w:sz w:val="24"/>
          <w:lang w:eastAsia="zh-CN"/>
        </w:rPr>
        <w:t>10/03</w:t>
      </w:r>
      <w:r w:rsidR="00075DD7">
        <w:rPr>
          <w:sz w:val="24"/>
          <w:lang w:eastAsia="zh-CN"/>
        </w:rPr>
        <w:t>/</w:t>
      </w:r>
      <w:r w:rsidR="007B2926">
        <w:rPr>
          <w:sz w:val="24"/>
          <w:lang w:eastAsia="zh-CN"/>
        </w:rPr>
        <w:t>2016 - 10:00 am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40DC8" w:rsidRDefault="007B2926" w:rsidP="007B2926">
      <w:pPr>
        <w:pStyle w:val="Heading4"/>
      </w:pPr>
      <w:r>
        <w:t>No 15 Chin Bee Drive</w:t>
      </w:r>
    </w:p>
    <w:p w:rsidR="007B2926" w:rsidRPr="007B2926" w:rsidRDefault="007B2926" w:rsidP="007B292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Kinetics Singapore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7458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</w:t>
      </w:r>
      <w:r w:rsidR="003033AF">
        <w:rPr>
          <w:sz w:val="24"/>
          <w:lang w:eastAsia="zh-CN"/>
        </w:rPr>
        <w:t>orry crane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</w:t>
      </w:r>
      <w:r w:rsidR="00463B95">
        <w:rPr>
          <w:sz w:val="24"/>
          <w:lang w:eastAsia="zh-CN"/>
        </w:rPr>
        <w:t xml:space="preserve">all </w:t>
      </w:r>
      <w:r>
        <w:rPr>
          <w:sz w:val="24"/>
          <w:lang w:eastAsia="zh-CN"/>
        </w:rPr>
        <w:t xml:space="preserve">obstruction </w:t>
      </w:r>
      <w:r w:rsidR="008221E2">
        <w:rPr>
          <w:sz w:val="24"/>
          <w:lang w:eastAsia="zh-CN"/>
        </w:rPr>
        <w:t>in way of working</w:t>
      </w:r>
      <w:r w:rsidR="00463B95">
        <w:rPr>
          <w:sz w:val="24"/>
          <w:lang w:eastAsia="zh-CN"/>
        </w:rPr>
        <w:t xml:space="preserve"> path</w:t>
      </w:r>
      <w:r w:rsidR="00EE527F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543B4A" w:rsidRDefault="00543B4A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116FD" w:rsidRDefault="00F116FD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8018EB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</w:t>
      </w:r>
      <w:r w:rsidR="00D75EF4">
        <w:rPr>
          <w:sz w:val="24"/>
          <w:lang w:eastAsia="zh-CN"/>
        </w:rPr>
        <w:t xml:space="preserve">etc... </w:t>
      </w:r>
      <w:r>
        <w:rPr>
          <w:rFonts w:hint="eastAsia"/>
          <w:sz w:val="24"/>
          <w:lang w:eastAsia="zh-CN"/>
        </w:rPr>
        <w:t>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Pr="007B2719" w:rsidRDefault="00EE527F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018EB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Pr="008221E2" w:rsidRDefault="008018E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EE527F" w:rsidRPr="00375D17" w:rsidRDefault="00EE527F" w:rsidP="00375D1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D75EF4" w:rsidRDefault="00F116FD" w:rsidP="008221E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D75EF4">
        <w:rPr>
          <w:sz w:val="24"/>
          <w:lang w:eastAsia="zh-CN"/>
        </w:rPr>
        <w:t xml:space="preserve">orry </w:t>
      </w:r>
      <w:r w:rsidR="00375D17">
        <w:rPr>
          <w:sz w:val="24"/>
          <w:lang w:eastAsia="zh-CN"/>
        </w:rPr>
        <w:t xml:space="preserve">crane </w:t>
      </w:r>
      <w:r>
        <w:rPr>
          <w:sz w:val="24"/>
          <w:lang w:eastAsia="zh-CN"/>
        </w:rPr>
        <w:t xml:space="preserve">to move </w:t>
      </w:r>
      <w:r w:rsidR="00D75EF4">
        <w:rPr>
          <w:sz w:val="24"/>
          <w:lang w:eastAsia="zh-CN"/>
        </w:rPr>
        <w:t xml:space="preserve">into </w:t>
      </w:r>
      <w:r w:rsidR="00375D17">
        <w:rPr>
          <w:sz w:val="24"/>
          <w:lang w:eastAsia="zh-CN"/>
        </w:rPr>
        <w:t xml:space="preserve">inside </w:t>
      </w:r>
      <w:r w:rsidR="00D75EF4">
        <w:rPr>
          <w:sz w:val="24"/>
          <w:lang w:eastAsia="zh-CN"/>
        </w:rPr>
        <w:t>customer premise</w:t>
      </w:r>
    </w:p>
    <w:p w:rsidR="00EE527F" w:rsidRDefault="00375D17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</w:t>
      </w:r>
      <w:r w:rsidR="00D75EF4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load </w:t>
      </w:r>
      <w:r w:rsidR="00463B95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onto lorry chassis</w:t>
      </w:r>
    </w:p>
    <w:p w:rsidR="00375D17" w:rsidRPr="00D75EF4" w:rsidRDefault="00375D17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</w:t>
      </w:r>
      <w:r w:rsidR="00F116FD">
        <w:rPr>
          <w:sz w:val="24"/>
          <w:lang w:eastAsia="zh-CN"/>
        </w:rPr>
        <w:t xml:space="preserve">with belt </w:t>
      </w:r>
      <w:r>
        <w:rPr>
          <w:sz w:val="24"/>
          <w:lang w:eastAsia="zh-CN"/>
        </w:rPr>
        <w:t>prior t</w:t>
      </w:r>
      <w:r w:rsidR="00F116FD">
        <w:rPr>
          <w:sz w:val="24"/>
          <w:lang w:eastAsia="zh-CN"/>
        </w:rPr>
        <w:t>o moving out of customer premise</w:t>
      </w:r>
      <w:bookmarkStart w:id="0" w:name="_GoBack"/>
      <w:bookmarkEnd w:id="0"/>
    </w:p>
    <w:p w:rsidR="00EE527F" w:rsidRPr="00827A8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 will be 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463B9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2F41" w:rsidRDefault="00792F41">
      <w:r>
        <w:separator/>
      </w:r>
    </w:p>
  </w:endnote>
  <w:endnote w:type="continuationSeparator" w:id="0">
    <w:p w:rsidR="00792F41" w:rsidRDefault="00792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04EF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04EF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2F41" w:rsidRDefault="00792F41">
      <w:r>
        <w:separator/>
      </w:r>
    </w:p>
  </w:footnote>
  <w:footnote w:type="continuationSeparator" w:id="0">
    <w:p w:rsidR="00792F41" w:rsidRDefault="00792F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C04EF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8018EB">
      <w:t>6</w:t>
    </w:r>
    <w:r>
      <w:t xml:space="preserve">2824175, </w:t>
    </w:r>
    <w:r w:rsidR="008018EB">
      <w:t>6</w:t>
    </w:r>
    <w:r>
      <w:t xml:space="preserve">2828203, </w:t>
    </w:r>
    <w:r w:rsidR="008018EB">
      <w:t>6</w:t>
    </w:r>
    <w:r>
      <w:t xml:space="preserve">2826020, Fax : </w:t>
    </w:r>
    <w:r w:rsidR="008018EB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C04EF3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018EB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133B61"/>
    <w:rsid w:val="00251834"/>
    <w:rsid w:val="003033AF"/>
    <w:rsid w:val="00375D17"/>
    <w:rsid w:val="003C4111"/>
    <w:rsid w:val="0042603E"/>
    <w:rsid w:val="00463B95"/>
    <w:rsid w:val="004725E1"/>
    <w:rsid w:val="004C14F0"/>
    <w:rsid w:val="00543B4A"/>
    <w:rsid w:val="00545425"/>
    <w:rsid w:val="0057327B"/>
    <w:rsid w:val="005778E5"/>
    <w:rsid w:val="005B1491"/>
    <w:rsid w:val="005E6269"/>
    <w:rsid w:val="006A0465"/>
    <w:rsid w:val="006A5466"/>
    <w:rsid w:val="006B42B0"/>
    <w:rsid w:val="006D1B10"/>
    <w:rsid w:val="006F7BC9"/>
    <w:rsid w:val="0074581A"/>
    <w:rsid w:val="00792F41"/>
    <w:rsid w:val="007B2719"/>
    <w:rsid w:val="007B2926"/>
    <w:rsid w:val="007F335E"/>
    <w:rsid w:val="008018EB"/>
    <w:rsid w:val="008221E2"/>
    <w:rsid w:val="008254AB"/>
    <w:rsid w:val="00827A8F"/>
    <w:rsid w:val="00840DC8"/>
    <w:rsid w:val="00864E24"/>
    <w:rsid w:val="00BD0D0D"/>
    <w:rsid w:val="00C04EF3"/>
    <w:rsid w:val="00C475F0"/>
    <w:rsid w:val="00CA3063"/>
    <w:rsid w:val="00CB1A7A"/>
    <w:rsid w:val="00D02D29"/>
    <w:rsid w:val="00D75EF4"/>
    <w:rsid w:val="00DF2260"/>
    <w:rsid w:val="00EE527F"/>
    <w:rsid w:val="00F04050"/>
    <w:rsid w:val="00F116FD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255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1869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2016-01-06T02:21:00Z</cp:lastPrinted>
  <dcterms:created xsi:type="dcterms:W3CDTF">2016-03-08T02:27:00Z</dcterms:created>
  <dcterms:modified xsi:type="dcterms:W3CDTF">2016-03-08T02:27:00Z</dcterms:modified>
</cp:coreProperties>
</file>