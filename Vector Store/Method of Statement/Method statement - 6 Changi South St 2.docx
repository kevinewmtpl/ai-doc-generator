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B3C31">
      <w:pPr>
        <w:rPr>
          <w:sz w:val="24"/>
          <w:lang w:eastAsia="zh-CN"/>
        </w:rPr>
      </w:pPr>
      <w:r>
        <w:rPr>
          <w:sz w:val="24"/>
        </w:rPr>
        <w:t>Date: 08</w:t>
      </w:r>
      <w:r w:rsidRPr="00AB3C31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BF7AEF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Default="00AB3C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2 cases</w:t>
      </w:r>
      <w:r w:rsidR="0007597D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68414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 w:rsidR="00130860">
        <w:rPr>
          <w:sz w:val="24"/>
          <w:lang w:eastAsia="zh-CN"/>
        </w:rPr>
        <w:t xml:space="preserve">customer premise </w:t>
      </w:r>
      <w:r>
        <w:rPr>
          <w:sz w:val="24"/>
          <w:lang w:eastAsia="zh-CN"/>
        </w:rPr>
        <w:t>at 4</w:t>
      </w:r>
      <w:r w:rsidRPr="00AB3C3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684142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via cargo lift</w:t>
      </w:r>
    </w:p>
    <w:p w:rsidR="00BF7AEF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7AEF" w:rsidRDefault="00BF7AE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7AEF" w:rsidRDefault="00AB3C3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cases of 1 unit 2D Optical Vision Measuring Machine</w:t>
      </w:r>
    </w:p>
    <w:p w:rsidR="00130860" w:rsidRDefault="00AB3C3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151 x 103 x 33cm / Wt: 350 kgs</w:t>
      </w:r>
    </w:p>
    <w:p w:rsidR="00130860" w:rsidRPr="00BF7AEF" w:rsidRDefault="00AB3C3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115 x 90 x 100cm / Wt: 120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174C5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B3C31">
      <w:pPr>
        <w:rPr>
          <w:sz w:val="24"/>
          <w:lang w:eastAsia="zh-CN"/>
        </w:rPr>
      </w:pPr>
      <w:r>
        <w:rPr>
          <w:sz w:val="24"/>
          <w:lang w:eastAsia="zh-CN"/>
        </w:rPr>
        <w:t>08/11</w:t>
      </w:r>
      <w:r w:rsidR="00BF7AEF">
        <w:rPr>
          <w:sz w:val="24"/>
          <w:lang w:eastAsia="zh-CN"/>
        </w:rPr>
        <w:t xml:space="preserve">/2017  </w:t>
      </w:r>
      <w:r w:rsidR="00B0550F">
        <w:rPr>
          <w:sz w:val="24"/>
          <w:lang w:eastAsia="zh-CN"/>
        </w:rPr>
        <w:t xml:space="preserve"> –</w:t>
      </w:r>
      <w:r w:rsidR="00BF7AEF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09:45</w:t>
      </w:r>
      <w:r w:rsidR="00B0550F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26C46" w:rsidRDefault="00AB3C31" w:rsidP="00F26C46">
      <w:pPr>
        <w:pStyle w:val="Heading4"/>
      </w:pPr>
      <w:r>
        <w:t>No</w:t>
      </w:r>
      <w:r w:rsidR="00F26C46">
        <w:t xml:space="preserve"> 6 Changi South St 2 #04-01/02</w:t>
      </w:r>
      <w:bookmarkStart w:id="0" w:name="_GoBack"/>
      <w:bookmarkEnd w:id="0"/>
    </w:p>
    <w:p w:rsidR="000F21AB" w:rsidRPr="000F21AB" w:rsidRDefault="00AB3C31" w:rsidP="00F26C46">
      <w:pPr>
        <w:pStyle w:val="Heading4"/>
        <w:rPr>
          <w:szCs w:val="24"/>
        </w:rPr>
      </w:pPr>
      <w:r>
        <w:t>Xilin Districentre Building 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4174C5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D4F39">
        <w:rPr>
          <w:sz w:val="24"/>
          <w:lang w:eastAsia="zh-CN"/>
        </w:rPr>
        <w:t>ire/webbing sling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0550F">
        <w:rPr>
          <w:sz w:val="24"/>
          <w:lang w:eastAsia="zh-CN"/>
        </w:rPr>
        <w:t>obstacle on crane parking area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72BCD" w:rsidRDefault="00F72BCD" w:rsidP="00BD54B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142" w:rsidRDefault="00684142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EE1E8D">
        <w:rPr>
          <w:sz w:val="24"/>
          <w:lang w:eastAsia="zh-CN"/>
        </w:rPr>
        <w:t>ervisor, rigger, signalman and</w:t>
      </w:r>
      <w:r>
        <w:rPr>
          <w:sz w:val="24"/>
          <w:lang w:eastAsia="zh-CN"/>
        </w:rPr>
        <w:t xml:space="preserve">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EE1E8D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0550F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241657" w:rsidRPr="00F26C46" w:rsidRDefault="006467DA" w:rsidP="00F26C4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F72BCD">
        <w:rPr>
          <w:sz w:val="24"/>
          <w:lang w:eastAsia="zh-CN"/>
        </w:rPr>
        <w:t>area for unloading of machine</w:t>
      </w:r>
    </w:p>
    <w:p w:rsidR="00AB3C31" w:rsidRDefault="00AB3C31" w:rsidP="006841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AB3C31" w:rsidRDefault="00AB3C31" w:rsidP="006841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EF789A" w:rsidRPr="00EE1E8D" w:rsidRDefault="00EE1E8D" w:rsidP="00EE1E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EE1E8D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 w:rsidR="00B0550F">
        <w:rPr>
          <w:sz w:val="24"/>
          <w:lang w:eastAsia="zh-CN"/>
        </w:rPr>
        <w:t xml:space="preserve"> to </w:t>
      </w:r>
      <w:r w:rsidR="00EE1E8D">
        <w:rPr>
          <w:sz w:val="24"/>
          <w:lang w:eastAsia="zh-CN"/>
        </w:rPr>
        <w:t>4</w:t>
      </w:r>
      <w:r w:rsidR="00EE1E8D" w:rsidRPr="00EE1E8D">
        <w:rPr>
          <w:sz w:val="24"/>
          <w:vertAlign w:val="superscript"/>
          <w:lang w:eastAsia="zh-CN"/>
        </w:rPr>
        <w:t>th</w:t>
      </w:r>
      <w:r w:rsidR="00EE1E8D">
        <w:rPr>
          <w:sz w:val="24"/>
          <w:lang w:eastAsia="zh-CN"/>
        </w:rPr>
        <w:t xml:space="preserve"> floor via cargo lift </w:t>
      </w:r>
    </w:p>
    <w:p w:rsidR="00EE1E8D" w:rsidRPr="00EF789A" w:rsidRDefault="00EE1E8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</w:t>
      </w:r>
      <w:r w:rsidR="00F26C46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EE1E8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1E8D" w:rsidRDefault="00EE1E8D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Remark: </w:t>
      </w:r>
    </w:p>
    <w:p w:rsidR="00EE1E8D" w:rsidRPr="00EE1E8D" w:rsidRDefault="00EE1E8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EE1E8D" w:rsidRDefault="00EE1E8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48FC" w:rsidRDefault="006548FC">
      <w:r>
        <w:separator/>
      </w:r>
    </w:p>
  </w:endnote>
  <w:endnote w:type="continuationSeparator" w:id="0">
    <w:p w:rsidR="006548FC" w:rsidRDefault="00654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26C4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26C4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48FC" w:rsidRDefault="006548FC">
      <w:r>
        <w:separator/>
      </w:r>
    </w:p>
  </w:footnote>
  <w:footnote w:type="continuationSeparator" w:id="0">
    <w:p w:rsidR="006548FC" w:rsidRDefault="006548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548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548F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410E2"/>
    <w:rsid w:val="0007152C"/>
    <w:rsid w:val="0007597D"/>
    <w:rsid w:val="00083372"/>
    <w:rsid w:val="000C68D5"/>
    <w:rsid w:val="000D3C89"/>
    <w:rsid w:val="000D3F7C"/>
    <w:rsid w:val="000F21AB"/>
    <w:rsid w:val="001268A8"/>
    <w:rsid w:val="00130860"/>
    <w:rsid w:val="00136332"/>
    <w:rsid w:val="00141D73"/>
    <w:rsid w:val="001814CD"/>
    <w:rsid w:val="001D69E0"/>
    <w:rsid w:val="001F5380"/>
    <w:rsid w:val="00201505"/>
    <w:rsid w:val="00241657"/>
    <w:rsid w:val="00257C21"/>
    <w:rsid w:val="002828C5"/>
    <w:rsid w:val="003C43A5"/>
    <w:rsid w:val="003D3BEA"/>
    <w:rsid w:val="004174C5"/>
    <w:rsid w:val="00466C7A"/>
    <w:rsid w:val="005070E5"/>
    <w:rsid w:val="005333BC"/>
    <w:rsid w:val="00634800"/>
    <w:rsid w:val="006467DA"/>
    <w:rsid w:val="006548FC"/>
    <w:rsid w:val="00663BC0"/>
    <w:rsid w:val="00684142"/>
    <w:rsid w:val="00697C97"/>
    <w:rsid w:val="006D4F39"/>
    <w:rsid w:val="00720E70"/>
    <w:rsid w:val="00735210"/>
    <w:rsid w:val="00742D33"/>
    <w:rsid w:val="007B1BD2"/>
    <w:rsid w:val="007F6DD2"/>
    <w:rsid w:val="00803AB6"/>
    <w:rsid w:val="0089334F"/>
    <w:rsid w:val="00895D5D"/>
    <w:rsid w:val="0089628B"/>
    <w:rsid w:val="00971AE8"/>
    <w:rsid w:val="0099046A"/>
    <w:rsid w:val="00A1115F"/>
    <w:rsid w:val="00A93B6F"/>
    <w:rsid w:val="00AB3C31"/>
    <w:rsid w:val="00AB583B"/>
    <w:rsid w:val="00AD1268"/>
    <w:rsid w:val="00AD765C"/>
    <w:rsid w:val="00B0550F"/>
    <w:rsid w:val="00B6471B"/>
    <w:rsid w:val="00BA65F8"/>
    <w:rsid w:val="00BD54BB"/>
    <w:rsid w:val="00BF7AEF"/>
    <w:rsid w:val="00C32CBA"/>
    <w:rsid w:val="00C4473D"/>
    <w:rsid w:val="00C95881"/>
    <w:rsid w:val="00E76DB5"/>
    <w:rsid w:val="00EC1220"/>
    <w:rsid w:val="00EC37A1"/>
    <w:rsid w:val="00EE1E8D"/>
    <w:rsid w:val="00EF789A"/>
    <w:rsid w:val="00F26C46"/>
    <w:rsid w:val="00F36CE9"/>
    <w:rsid w:val="00F7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E13F6-102A-4494-98A0-2120CC3B0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2017-03-23T01:28:00Z</cp:lastPrinted>
  <dcterms:created xsi:type="dcterms:W3CDTF">2017-11-08T01:47:00Z</dcterms:created>
  <dcterms:modified xsi:type="dcterms:W3CDTF">2017-11-08T02:00:00Z</dcterms:modified>
</cp:coreProperties>
</file>