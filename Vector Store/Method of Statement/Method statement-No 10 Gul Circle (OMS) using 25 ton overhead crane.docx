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DC294D">
      <w:pPr>
        <w:rPr>
          <w:sz w:val="24"/>
          <w:lang w:eastAsia="zh-CN"/>
        </w:rPr>
      </w:pPr>
      <w:r>
        <w:rPr>
          <w:sz w:val="24"/>
        </w:rPr>
        <w:t>Date: 15 Jan 2016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DC294D">
        <w:rPr>
          <w:sz w:val="24"/>
          <w:lang w:eastAsia="zh-CN"/>
        </w:rPr>
        <w:t>unload, shift and position machine to location</w:t>
      </w:r>
      <w:r w:rsidR="00FD77AF">
        <w:rPr>
          <w:sz w:val="24"/>
          <w:lang w:eastAsia="zh-CN"/>
        </w:rPr>
        <w:t xml:space="preserve"> by using factory overhead crane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DC294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proofErr w:type="gramStart"/>
      <w:r>
        <w:rPr>
          <w:sz w:val="24"/>
          <w:lang w:eastAsia="zh-CN"/>
        </w:rPr>
        <w:t>Est</w:t>
      </w:r>
      <w:proofErr w:type="gramEnd"/>
      <w:r>
        <w:rPr>
          <w:sz w:val="24"/>
          <w:lang w:eastAsia="zh-CN"/>
        </w:rPr>
        <w:t>: 25-26/01/2016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DC294D" w:rsidP="00707B09">
      <w:pPr>
        <w:pStyle w:val="Heading4"/>
      </w:pPr>
      <w:r>
        <w:t>No 10 Gul Circle</w:t>
      </w:r>
    </w:p>
    <w:p w:rsidR="00707B09" w:rsidRPr="00707B09" w:rsidRDefault="00DC294D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OMS Oilfield Services PL</w:t>
      </w:r>
    </w:p>
    <w:p w:rsidR="00684C71" w:rsidRDefault="00684C71">
      <w:pPr>
        <w:rPr>
          <w:lang w:eastAsia="zh-CN"/>
        </w:rPr>
      </w:pPr>
    </w:p>
    <w:p w:rsidR="00684C71" w:rsidRPr="004F1323" w:rsidRDefault="004F1323" w:rsidP="004F132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84C71" w:rsidRDefault="00DC294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25</w:t>
      </w:r>
      <w:r w:rsidR="00FD77AF">
        <w:rPr>
          <w:sz w:val="24"/>
          <w:lang w:eastAsia="zh-CN"/>
        </w:rPr>
        <w:t xml:space="preserve"> ton factory overhead crane</w:t>
      </w:r>
    </w:p>
    <w:p w:rsidR="00707B09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</w:t>
      </w:r>
      <w:r w:rsidR="0081336E">
        <w:rPr>
          <w:sz w:val="24"/>
          <w:lang w:eastAsia="zh-CN"/>
        </w:rPr>
        <w:t xml:space="preserve">sling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4F1323" w:rsidRDefault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44831">
        <w:rPr>
          <w:sz w:val="24"/>
          <w:lang w:eastAsia="zh-CN"/>
        </w:rPr>
        <w:t xml:space="preserve">obstacle on </w:t>
      </w:r>
      <w:r w:rsidR="004F1323">
        <w:rPr>
          <w:sz w:val="24"/>
          <w:lang w:eastAsia="zh-CN"/>
        </w:rPr>
        <w:t>route to machine positioning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4F1323">
        <w:rPr>
          <w:sz w:val="24"/>
          <w:lang w:eastAsia="zh-CN"/>
        </w:rPr>
        <w:t>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DC294D" w:rsidRDefault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4F1323" w:rsidRDefault="004F1323" w:rsidP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supervisor,</w:t>
      </w:r>
      <w:r w:rsidR="00A44831">
        <w:rPr>
          <w:sz w:val="24"/>
          <w:lang w:eastAsia="zh-CN"/>
        </w:rPr>
        <w:t xml:space="preserve"> rigger, signalman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</w:p>
    <w:p w:rsidR="00FD77AF" w:rsidRDefault="00FD77AF" w:rsidP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D77AF" w:rsidRDefault="00FD77AF" w:rsidP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DC294D" w:rsidRDefault="00DC294D" w:rsidP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F1323" w:rsidRDefault="004F1323" w:rsidP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A44831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83012A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4F1323" w:rsidRDefault="008133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84C71" w:rsidRPr="00205704" w:rsidRDefault="004F132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</w:t>
      </w:r>
      <w:r w:rsidR="0081336E">
        <w:rPr>
          <w:rFonts w:hint="eastAsia"/>
          <w:lang w:eastAsia="zh-CN"/>
        </w:rPr>
        <w:t>JOB SCOPE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684C71" w:rsidRDefault="00DC294D" w:rsidP="00FD77A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 to move forward into inside factory</w:t>
      </w:r>
    </w:p>
    <w:p w:rsidR="00DC294D" w:rsidRDefault="00DC294D" w:rsidP="00FD77A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Reverse container and park back to back with lorry </w:t>
      </w:r>
    </w:p>
    <w:p w:rsidR="00DC294D" w:rsidRDefault="00DC294D" w:rsidP="00FD77A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Jack up and level lorry chassis </w:t>
      </w:r>
      <w:r w:rsidR="00893666">
        <w:rPr>
          <w:sz w:val="24"/>
          <w:lang w:eastAsia="zh-CN"/>
        </w:rPr>
        <w:t>with container</w:t>
      </w:r>
    </w:p>
    <w:p w:rsidR="00893666" w:rsidRDefault="00893666" w:rsidP="00FD77A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 to pull out machine case from container and load chassis</w:t>
      </w:r>
    </w:p>
    <w:p w:rsidR="00893666" w:rsidRDefault="00893666" w:rsidP="00FD77A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factory overhead crane to hoist down case to the ground</w:t>
      </w:r>
    </w:p>
    <w:p w:rsidR="00893666" w:rsidRDefault="00893666" w:rsidP="00FD77A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Un-crate machine case</w:t>
      </w:r>
    </w:p>
    <w:p w:rsidR="00A44831" w:rsidRPr="00893666" w:rsidRDefault="00893666" w:rsidP="0089366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Overhead crane to hoist and detach machine from base </w:t>
      </w:r>
    </w:p>
    <w:p w:rsidR="001973AD" w:rsidRPr="00FD77AF" w:rsidRDefault="001973AD" w:rsidP="00FD77A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</w:t>
      </w:r>
      <w:r w:rsidR="00893666">
        <w:rPr>
          <w:sz w:val="24"/>
          <w:lang w:eastAsia="zh-CN"/>
        </w:rPr>
        <w:t>t and position machine to the</w:t>
      </w:r>
      <w:bookmarkStart w:id="0" w:name="_GoBack"/>
      <w:bookmarkEnd w:id="0"/>
      <w:r>
        <w:rPr>
          <w:sz w:val="24"/>
          <w:lang w:eastAsia="zh-CN"/>
        </w:rPr>
        <w:t xml:space="preserve"> designated location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83012A" w:rsidRDefault="0083012A" w:rsidP="0083012A">
      <w:pPr>
        <w:rPr>
          <w:sz w:val="24"/>
          <w:lang w:eastAsia="zh-CN"/>
        </w:rPr>
      </w:pPr>
    </w:p>
    <w:p w:rsidR="00684C71" w:rsidRDefault="0083012A" w:rsidP="0083012A">
      <w:pPr>
        <w:ind w:left="720"/>
        <w:rPr>
          <w:sz w:val="24"/>
        </w:rPr>
      </w:pPr>
      <w:r>
        <w:rPr>
          <w:sz w:val="24"/>
          <w:lang w:eastAsia="zh-CN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135BC" w:rsidRDefault="004135BC">
      <w:r>
        <w:separator/>
      </w:r>
    </w:p>
  </w:endnote>
  <w:endnote w:type="continuationSeparator" w:id="0">
    <w:p w:rsidR="004135BC" w:rsidRDefault="004135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93666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9366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135BC" w:rsidRDefault="004135BC">
      <w:r>
        <w:separator/>
      </w:r>
    </w:p>
  </w:footnote>
  <w:footnote w:type="continuationSeparator" w:id="0">
    <w:p w:rsidR="004135BC" w:rsidRDefault="004135B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9366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83012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893666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83012A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4F1323">
      <w:rPr>
        <w:sz w:val="22"/>
      </w:rPr>
      <w:t>: ewmtpl@</w:t>
    </w:r>
    <w:r>
      <w:rPr>
        <w:sz w:val="22"/>
      </w:rPr>
      <w:t>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D1431"/>
    <w:rsid w:val="001973AD"/>
    <w:rsid w:val="00205704"/>
    <w:rsid w:val="004135BC"/>
    <w:rsid w:val="004F1323"/>
    <w:rsid w:val="00684C71"/>
    <w:rsid w:val="006B6525"/>
    <w:rsid w:val="00707B09"/>
    <w:rsid w:val="007602C7"/>
    <w:rsid w:val="007D680E"/>
    <w:rsid w:val="007E7225"/>
    <w:rsid w:val="0081336E"/>
    <w:rsid w:val="0083012A"/>
    <w:rsid w:val="00893666"/>
    <w:rsid w:val="008F1C49"/>
    <w:rsid w:val="00A44831"/>
    <w:rsid w:val="00A64537"/>
    <w:rsid w:val="00DC294D"/>
    <w:rsid w:val="00E9120A"/>
    <w:rsid w:val="00FD7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267</Words>
  <Characters>1907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2170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2015-01-14T07:26:00Z</cp:lastPrinted>
  <dcterms:created xsi:type="dcterms:W3CDTF">2016-01-15T03:04:00Z</dcterms:created>
  <dcterms:modified xsi:type="dcterms:W3CDTF">2016-01-15T03:04:00Z</dcterms:modified>
</cp:coreProperties>
</file>