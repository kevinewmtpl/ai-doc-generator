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1CFF1" w14:textId="77777777" w:rsidR="007513CF" w:rsidRDefault="007513CF">
      <w:pPr>
        <w:pStyle w:val="Title"/>
        <w:jc w:val="left"/>
        <w:rPr>
          <w:sz w:val="32"/>
          <w:szCs w:val="32"/>
          <w:lang w:eastAsia="zh-CN"/>
        </w:rPr>
      </w:pPr>
    </w:p>
    <w:p w14:paraId="76F93228" w14:textId="17808101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73CE6C0B" w14:textId="038A73F8" w:rsidR="00EE527F" w:rsidRDefault="00776C6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F3144">
        <w:rPr>
          <w:sz w:val="24"/>
        </w:rPr>
        <w:t>28</w:t>
      </w:r>
      <w:r w:rsidR="00EF3144" w:rsidRPr="00EF3144">
        <w:rPr>
          <w:sz w:val="24"/>
          <w:vertAlign w:val="superscript"/>
        </w:rPr>
        <w:t>th</w:t>
      </w:r>
      <w:r w:rsidR="00EF3144">
        <w:rPr>
          <w:sz w:val="24"/>
        </w:rPr>
        <w:t xml:space="preserve"> Apr 2025</w:t>
      </w:r>
    </w:p>
    <w:p w14:paraId="5113E39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3102DE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EBD6995" w14:textId="42F2409B" w:rsidR="00543B4A" w:rsidRDefault="003177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 xml:space="preserve">overhead </w:t>
      </w:r>
      <w:r>
        <w:rPr>
          <w:sz w:val="24"/>
          <w:lang w:eastAsia="zh-CN"/>
        </w:rPr>
        <w:t xml:space="preserve">and lorry crane to upright column, after upright using overhead crane to position column at designated location </w:t>
      </w:r>
    </w:p>
    <w:p w14:paraId="6388463B" w14:textId="77777777"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DFB32C0" w14:textId="3BCE0425" w:rsidR="000F082E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28D6F07B" w14:textId="039871B2" w:rsidR="00D37B7C" w:rsidRDefault="0031775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Column</w:t>
      </w:r>
    </w:p>
    <w:p w14:paraId="0033536F" w14:textId="46AD0986" w:rsidR="0031775A" w:rsidRPr="00D37B7C" w:rsidRDefault="0031775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4, 500 kg </w:t>
      </w:r>
    </w:p>
    <w:p w14:paraId="58D4548E" w14:textId="77777777"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BCBC6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7959091" w14:textId="362C2541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EF3144">
        <w:rPr>
          <w:sz w:val="24"/>
          <w:lang w:eastAsia="zh-CN"/>
        </w:rPr>
        <w:t>ed</w:t>
      </w:r>
    </w:p>
    <w:p w14:paraId="7FD7E4E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74CCFB" w14:textId="77777777"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3E87E0B" w14:textId="0F210C76" w:rsidR="00D37B7C" w:rsidRDefault="00EF3144">
      <w:pPr>
        <w:rPr>
          <w:sz w:val="24"/>
          <w:lang w:eastAsia="zh-CN"/>
        </w:rPr>
      </w:pPr>
      <w:r>
        <w:rPr>
          <w:sz w:val="24"/>
          <w:lang w:eastAsia="zh-CN"/>
        </w:rPr>
        <w:t>13/05/25</w:t>
      </w:r>
    </w:p>
    <w:p w14:paraId="19384311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E719934" w14:textId="77777777"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070F11F2" w14:textId="77777777" w:rsidR="005E3CC7" w:rsidRDefault="004C18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D37B7C">
        <w:rPr>
          <w:bCs/>
          <w:sz w:val="24"/>
          <w:szCs w:val="24"/>
          <w:lang w:eastAsia="zh-CN"/>
        </w:rPr>
        <w:t xml:space="preserve"> am </w:t>
      </w:r>
    </w:p>
    <w:p w14:paraId="68303146" w14:textId="77777777"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BDF4BC2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06A1895" w14:textId="77777777" w:rsidR="00DE77FE" w:rsidRDefault="00D37B7C" w:rsidP="00A57E24">
      <w:pPr>
        <w:pStyle w:val="Heading4"/>
      </w:pPr>
      <w:r>
        <w:t xml:space="preserve">149 Gul Circle </w:t>
      </w:r>
    </w:p>
    <w:p w14:paraId="613DF46D" w14:textId="77777777" w:rsidR="00A57E24" w:rsidRPr="00A57E24" w:rsidRDefault="00D37B7C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</w:t>
      </w:r>
      <w:r w:rsidR="005E3CC7">
        <w:rPr>
          <w:sz w:val="24"/>
          <w:szCs w:val="24"/>
          <w:lang w:eastAsia="zh-CN"/>
        </w:rPr>
        <w:t xml:space="preserve"> (S)</w:t>
      </w:r>
      <w:r w:rsidR="003F18B6">
        <w:rPr>
          <w:sz w:val="24"/>
          <w:szCs w:val="24"/>
          <w:lang w:eastAsia="zh-CN"/>
        </w:rPr>
        <w:t xml:space="preserve"> Pte Ltd</w:t>
      </w:r>
    </w:p>
    <w:p w14:paraId="20D6F3CF" w14:textId="77777777" w:rsidR="00EE527F" w:rsidRDefault="00EE527F">
      <w:pPr>
        <w:rPr>
          <w:lang w:eastAsia="zh-CN"/>
        </w:rPr>
      </w:pPr>
    </w:p>
    <w:p w14:paraId="7154097D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FFCF094" w14:textId="09ADFA2D" w:rsidR="00017290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lorry </w:t>
      </w:r>
      <w:r w:rsidR="007513CF">
        <w:rPr>
          <w:sz w:val="24"/>
          <w:lang w:eastAsia="zh-CN"/>
        </w:rPr>
        <w:t>crane</w:t>
      </w:r>
    </w:p>
    <w:p w14:paraId="65A63475" w14:textId="4E7E7E7C" w:rsidR="00D37B7C" w:rsidRDefault="00EF31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20ton overhead crane </w:t>
      </w:r>
    </w:p>
    <w:p w14:paraId="34374C6A" w14:textId="77777777" w:rsidR="001C36A6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14:paraId="487B452A" w14:textId="77777777"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3C19411D" w14:textId="77777777" w:rsidR="005E3CC7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  <w:r w:rsidR="00D37B7C">
        <w:rPr>
          <w:sz w:val="24"/>
          <w:lang w:eastAsia="zh-CN"/>
        </w:rPr>
        <w:t xml:space="preserve"> </w:t>
      </w:r>
    </w:p>
    <w:p w14:paraId="2FE3BBBF" w14:textId="15803609" w:rsidR="00C64CD6" w:rsidRDefault="003A60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FMC boom lift </w:t>
      </w:r>
    </w:p>
    <w:p w14:paraId="4EA6496E" w14:textId="77777777" w:rsidR="00C81C7E" w:rsidRDefault="00C81C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C5BDFE5" w14:textId="77777777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BA9335A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3523D166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3A24F765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5293D66D" w14:textId="77777777"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C9600C6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C81C7E">
        <w:rPr>
          <w:sz w:val="24"/>
          <w:lang w:eastAsia="zh-CN"/>
        </w:rPr>
        <w:t xml:space="preserve">, rigger, </w:t>
      </w:r>
      <w:r w:rsidR="00004A84">
        <w:rPr>
          <w:sz w:val="24"/>
          <w:lang w:eastAsia="zh-CN"/>
        </w:rPr>
        <w:t xml:space="preserve">signalman </w:t>
      </w:r>
      <w:r w:rsidR="00C81C7E">
        <w:rPr>
          <w:sz w:val="24"/>
          <w:lang w:eastAsia="zh-CN"/>
        </w:rPr>
        <w:t xml:space="preserve">and lorry loader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71A851FE" w14:textId="77777777"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15E619A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CD3332C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004A84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14:paraId="4D5F2435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55FCDD98" w14:textId="77777777"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60CDEFF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77C28E7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513A1303" w14:textId="0FB9A489" w:rsidR="00D76F88" w:rsidRDefault="0031775A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factory premise</w:t>
      </w:r>
    </w:p>
    <w:p w14:paraId="3BF845EA" w14:textId="77777777" w:rsidR="003A60EE" w:rsidRDefault="003A60EE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FMC boom lift to work at height </w:t>
      </w:r>
    </w:p>
    <w:p w14:paraId="3E9EE418" w14:textId="77777777" w:rsidR="003A60EE" w:rsidRPr="003A60EE" w:rsidRDefault="00ED0A4C" w:rsidP="003A60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Riggerman to secured sling onto lifting point of load to be lifted</w:t>
      </w:r>
    </w:p>
    <w:p w14:paraId="70A14E7F" w14:textId="77777777" w:rsidR="00C64CD6" w:rsidRDefault="00ED0A4C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</w:t>
      </w:r>
      <w:r w:rsidR="003A60EE">
        <w:rPr>
          <w:sz w:val="24"/>
          <w:lang w:eastAsia="zh-CN"/>
        </w:rPr>
        <w:t>g factory overhead crane to hoist</w:t>
      </w:r>
      <w:r>
        <w:rPr>
          <w:sz w:val="24"/>
          <w:lang w:eastAsia="zh-CN"/>
        </w:rPr>
        <w:t xml:space="preserve"> up </w:t>
      </w:r>
      <w:r w:rsidR="003A60EE">
        <w:rPr>
          <w:sz w:val="24"/>
          <w:lang w:eastAsia="zh-CN"/>
        </w:rPr>
        <w:t xml:space="preserve">machine parts </w:t>
      </w:r>
    </w:p>
    <w:p w14:paraId="774D5FE9" w14:textId="77777777" w:rsidR="00D76F88" w:rsidRPr="00D76F88" w:rsidRDefault="003A60EE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part to the ground </w:t>
      </w:r>
    </w:p>
    <w:p w14:paraId="6E655E8F" w14:textId="77777777" w:rsidR="005C3925" w:rsidRDefault="003A60EE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to loading bay </w:t>
      </w:r>
    </w:p>
    <w:p w14:paraId="41E989F6" w14:textId="77777777" w:rsidR="003F18B6" w:rsidRDefault="003A60EE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lorry crane or forklift to </w:t>
      </w:r>
      <w:r w:rsidR="00961486">
        <w:rPr>
          <w:sz w:val="24"/>
          <w:lang w:eastAsia="zh-CN"/>
        </w:rPr>
        <w:t xml:space="preserve">load </w:t>
      </w:r>
      <w:r>
        <w:rPr>
          <w:sz w:val="24"/>
          <w:lang w:eastAsia="zh-CN"/>
        </w:rPr>
        <w:t xml:space="preserve">up onto </w:t>
      </w:r>
      <w:r w:rsidR="00961486">
        <w:rPr>
          <w:sz w:val="24"/>
          <w:lang w:eastAsia="zh-CN"/>
        </w:rPr>
        <w:t>lorry chassis</w:t>
      </w:r>
    </w:p>
    <w:p w14:paraId="375E7F81" w14:textId="77777777" w:rsidR="00961486" w:rsidRDefault="0096148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</w:t>
      </w:r>
      <w:r w:rsidR="004C1823">
        <w:rPr>
          <w:sz w:val="24"/>
          <w:lang w:eastAsia="zh-CN"/>
        </w:rPr>
        <w:t>red machine with strapping belt</w:t>
      </w:r>
    </w:p>
    <w:p w14:paraId="3F4E493C" w14:textId="77777777" w:rsidR="004C1823" w:rsidRDefault="004C1823" w:rsidP="003A60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 bay</w:t>
      </w:r>
    </w:p>
    <w:p w14:paraId="395C66AD" w14:textId="77777777" w:rsidR="00440B76" w:rsidRPr="003A60EE" w:rsidRDefault="004C1823" w:rsidP="003A60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662630">
        <w:rPr>
          <w:sz w:val="24"/>
          <w:lang w:eastAsia="zh-CN"/>
        </w:rPr>
        <w:t xml:space="preserve">nload, shift and position to the designated location </w:t>
      </w:r>
      <w:r w:rsidR="003A60EE">
        <w:rPr>
          <w:sz w:val="24"/>
          <w:lang w:eastAsia="zh-CN"/>
        </w:rPr>
        <w:t xml:space="preserve"> </w:t>
      </w:r>
    </w:p>
    <w:p w14:paraId="28DBD98F" w14:textId="77777777" w:rsidR="003A60EE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15360D35" w14:textId="77777777" w:rsidR="00EE527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14:paraId="55A55DF4" w14:textId="77777777" w:rsidR="003A60EE" w:rsidRPr="00827A8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4124038" w14:textId="77777777"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0B367160" w14:textId="77777777"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42A818DC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A60EE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45CE9779" w14:textId="77777777" w:rsidR="00C64CD6" w:rsidRDefault="00EE527F">
      <w:pPr>
        <w:rPr>
          <w:sz w:val="24"/>
          <w:szCs w:val="24"/>
        </w:rPr>
      </w:pPr>
      <w:r>
        <w:lastRenderedPageBreak/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2195D7D9" w14:textId="77777777" w:rsidR="00CA3063" w:rsidRDefault="00C64CD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0C865FF9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042E13" w14:textId="77777777" w:rsidR="00020CC2" w:rsidRDefault="00020CC2">
      <w:r>
        <w:separator/>
      </w:r>
    </w:p>
  </w:endnote>
  <w:endnote w:type="continuationSeparator" w:id="0">
    <w:p w14:paraId="3B34BB82" w14:textId="77777777" w:rsidR="00020CC2" w:rsidRDefault="0002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5EFF7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A3B9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3B9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263EEE" w14:textId="77777777" w:rsidR="00020CC2" w:rsidRDefault="00020CC2">
      <w:r>
        <w:separator/>
      </w:r>
    </w:p>
  </w:footnote>
  <w:footnote w:type="continuationSeparator" w:id="0">
    <w:p w14:paraId="4556D214" w14:textId="77777777" w:rsidR="00020CC2" w:rsidRDefault="0002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1B964" w14:textId="24C43DB8" w:rsidR="00EE527F" w:rsidRPr="007513CF" w:rsidRDefault="00583B6F" w:rsidP="007513C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96A2DC2" wp14:editId="051CBF4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3CF">
      <w:rPr>
        <w:b/>
        <w:color w:val="0000FF"/>
        <w:sz w:val="28"/>
      </w:rPr>
      <w:t xml:space="preserve">                </w:t>
    </w:r>
    <w:r w:rsidR="00EE527F">
      <w:rPr>
        <w:b/>
        <w:color w:val="0000FF"/>
        <w:sz w:val="28"/>
      </w:rPr>
      <w:t>ERIC WONG MACHINERY TRANSPORTATION PTE LTD</w:t>
    </w:r>
  </w:p>
  <w:p w14:paraId="1E01E794" w14:textId="77777777" w:rsidR="00EE527F" w:rsidRDefault="00D37B7C">
    <w:pPr>
      <w:pStyle w:val="Header"/>
      <w:jc w:val="center"/>
    </w:pPr>
    <w:r>
      <w:t>No. 28 Kranji Loop #05-03, Kranji Green, Singapore 739571</w:t>
    </w:r>
  </w:p>
  <w:p w14:paraId="4A1DDFB9" w14:textId="4734EE54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771C9691" w14:textId="77777777" w:rsidR="00EE527F" w:rsidRDefault="00EE527F">
    <w:pPr>
      <w:pStyle w:val="Header"/>
      <w:jc w:val="center"/>
    </w:pPr>
    <w:r>
      <w:t>GST Reg No. : M2-8923804 – 2</w:t>
    </w:r>
  </w:p>
  <w:p w14:paraId="1EC93B21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8EE1D9B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8061844">
    <w:abstractNumId w:val="2"/>
  </w:num>
  <w:num w:numId="2" w16cid:durableId="131676721">
    <w:abstractNumId w:val="4"/>
  </w:num>
  <w:num w:numId="3" w16cid:durableId="254167989">
    <w:abstractNumId w:val="0"/>
  </w:num>
  <w:num w:numId="4" w16cid:durableId="701518116">
    <w:abstractNumId w:val="9"/>
  </w:num>
  <w:num w:numId="5" w16cid:durableId="2005088238">
    <w:abstractNumId w:val="5"/>
  </w:num>
  <w:num w:numId="6" w16cid:durableId="1565144122">
    <w:abstractNumId w:val="6"/>
  </w:num>
  <w:num w:numId="7" w16cid:durableId="1618023410">
    <w:abstractNumId w:val="3"/>
  </w:num>
  <w:num w:numId="8" w16cid:durableId="1946882201">
    <w:abstractNumId w:val="7"/>
  </w:num>
  <w:num w:numId="9" w16cid:durableId="1654066940">
    <w:abstractNumId w:val="1"/>
  </w:num>
  <w:num w:numId="10" w16cid:durableId="1185436454">
    <w:abstractNumId w:val="8"/>
  </w:num>
  <w:num w:numId="11" w16cid:durableId="103850777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A84"/>
    <w:rsid w:val="000168A1"/>
    <w:rsid w:val="00017290"/>
    <w:rsid w:val="00020CC2"/>
    <w:rsid w:val="00037A80"/>
    <w:rsid w:val="00075DD7"/>
    <w:rsid w:val="000F082E"/>
    <w:rsid w:val="00133B61"/>
    <w:rsid w:val="0015129F"/>
    <w:rsid w:val="0015341D"/>
    <w:rsid w:val="00156E35"/>
    <w:rsid w:val="00160D36"/>
    <w:rsid w:val="001645BC"/>
    <w:rsid w:val="00193DFA"/>
    <w:rsid w:val="001962CB"/>
    <w:rsid w:val="001C36A6"/>
    <w:rsid w:val="002510A9"/>
    <w:rsid w:val="00251834"/>
    <w:rsid w:val="00284372"/>
    <w:rsid w:val="002D5178"/>
    <w:rsid w:val="002E5ACE"/>
    <w:rsid w:val="002F211B"/>
    <w:rsid w:val="003033AF"/>
    <w:rsid w:val="0031775A"/>
    <w:rsid w:val="00356C02"/>
    <w:rsid w:val="00360DBE"/>
    <w:rsid w:val="003A60EE"/>
    <w:rsid w:val="003C0353"/>
    <w:rsid w:val="003C4111"/>
    <w:rsid w:val="003F18B6"/>
    <w:rsid w:val="0042603E"/>
    <w:rsid w:val="00435AF6"/>
    <w:rsid w:val="00440B76"/>
    <w:rsid w:val="00465941"/>
    <w:rsid w:val="004725E1"/>
    <w:rsid w:val="004A02ED"/>
    <w:rsid w:val="004C14F0"/>
    <w:rsid w:val="004C1823"/>
    <w:rsid w:val="00537194"/>
    <w:rsid w:val="00543B4A"/>
    <w:rsid w:val="00545425"/>
    <w:rsid w:val="0057327B"/>
    <w:rsid w:val="005778E5"/>
    <w:rsid w:val="00583B6F"/>
    <w:rsid w:val="005A32E1"/>
    <w:rsid w:val="005B1491"/>
    <w:rsid w:val="005C3925"/>
    <w:rsid w:val="005C5283"/>
    <w:rsid w:val="005E3CC7"/>
    <w:rsid w:val="005E6269"/>
    <w:rsid w:val="00662630"/>
    <w:rsid w:val="006A0465"/>
    <w:rsid w:val="006A5466"/>
    <w:rsid w:val="006B42B0"/>
    <w:rsid w:val="006D1B10"/>
    <w:rsid w:val="006F7BC9"/>
    <w:rsid w:val="007046DC"/>
    <w:rsid w:val="0074581A"/>
    <w:rsid w:val="007513CF"/>
    <w:rsid w:val="00776C6F"/>
    <w:rsid w:val="0078517D"/>
    <w:rsid w:val="00792F41"/>
    <w:rsid w:val="007B2719"/>
    <w:rsid w:val="007B2926"/>
    <w:rsid w:val="007C40B7"/>
    <w:rsid w:val="007F335E"/>
    <w:rsid w:val="008018EB"/>
    <w:rsid w:val="00802533"/>
    <w:rsid w:val="00805D26"/>
    <w:rsid w:val="00811DF3"/>
    <w:rsid w:val="008221E2"/>
    <w:rsid w:val="008254AB"/>
    <w:rsid w:val="00827A8F"/>
    <w:rsid w:val="00840DC8"/>
    <w:rsid w:val="00864E24"/>
    <w:rsid w:val="008919BC"/>
    <w:rsid w:val="008A646D"/>
    <w:rsid w:val="00913C1D"/>
    <w:rsid w:val="00924100"/>
    <w:rsid w:val="00953C8B"/>
    <w:rsid w:val="00961486"/>
    <w:rsid w:val="00A36F93"/>
    <w:rsid w:val="00A40342"/>
    <w:rsid w:val="00A57E24"/>
    <w:rsid w:val="00A87E64"/>
    <w:rsid w:val="00AB5170"/>
    <w:rsid w:val="00AC5524"/>
    <w:rsid w:val="00AD2AAC"/>
    <w:rsid w:val="00B14E86"/>
    <w:rsid w:val="00B43DF1"/>
    <w:rsid w:val="00B5267F"/>
    <w:rsid w:val="00B56D22"/>
    <w:rsid w:val="00BA3B9B"/>
    <w:rsid w:val="00BC585D"/>
    <w:rsid w:val="00BD0D0D"/>
    <w:rsid w:val="00C475F0"/>
    <w:rsid w:val="00C5445F"/>
    <w:rsid w:val="00C64CD6"/>
    <w:rsid w:val="00C81C7E"/>
    <w:rsid w:val="00C844B7"/>
    <w:rsid w:val="00CA3063"/>
    <w:rsid w:val="00CB1A7A"/>
    <w:rsid w:val="00D00A75"/>
    <w:rsid w:val="00D02D29"/>
    <w:rsid w:val="00D20784"/>
    <w:rsid w:val="00D37B7C"/>
    <w:rsid w:val="00D75EF4"/>
    <w:rsid w:val="00D76F88"/>
    <w:rsid w:val="00DC3B83"/>
    <w:rsid w:val="00DE77FE"/>
    <w:rsid w:val="00DF2260"/>
    <w:rsid w:val="00E11985"/>
    <w:rsid w:val="00E50334"/>
    <w:rsid w:val="00E82891"/>
    <w:rsid w:val="00E87FDA"/>
    <w:rsid w:val="00ED0A4C"/>
    <w:rsid w:val="00EE527F"/>
    <w:rsid w:val="00EF3144"/>
    <w:rsid w:val="00F04050"/>
    <w:rsid w:val="00F110BD"/>
    <w:rsid w:val="00F24168"/>
    <w:rsid w:val="00F42CFF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0FCC9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2024-06-27T01:34:00Z</cp:lastPrinted>
  <dcterms:created xsi:type="dcterms:W3CDTF">2025-04-28T01:33:00Z</dcterms:created>
  <dcterms:modified xsi:type="dcterms:W3CDTF">2025-04-28T01:35:00Z</dcterms:modified>
</cp:coreProperties>
</file>