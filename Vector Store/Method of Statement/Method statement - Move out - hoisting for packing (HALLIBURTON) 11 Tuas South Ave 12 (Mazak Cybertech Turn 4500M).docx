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F286F">
      <w:pPr>
        <w:rPr>
          <w:sz w:val="24"/>
          <w:lang w:eastAsia="zh-CN"/>
        </w:rPr>
      </w:pPr>
      <w:r>
        <w:rPr>
          <w:sz w:val="24"/>
        </w:rPr>
        <w:t>Date: 07</w:t>
      </w:r>
      <w:r w:rsidR="00D83C0F" w:rsidRPr="00D83C0F">
        <w:rPr>
          <w:sz w:val="24"/>
          <w:vertAlign w:val="superscript"/>
        </w:rPr>
        <w:t>th</w:t>
      </w:r>
      <w:r>
        <w:rPr>
          <w:sz w:val="24"/>
        </w:rPr>
        <w:t xml:space="preserve"> November </w:t>
      </w:r>
      <w:r w:rsidR="006555E0">
        <w:rPr>
          <w:sz w:val="24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1F286F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4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5801DD">
        <w:rPr>
          <w:sz w:val="24"/>
          <w:lang w:eastAsia="zh-CN"/>
        </w:rPr>
        <w:t xml:space="preserve">ng stuff onto </w:t>
      </w:r>
      <w:r w:rsidR="00052B1B">
        <w:rPr>
          <w:sz w:val="24"/>
          <w:lang w:eastAsia="zh-CN"/>
        </w:rPr>
        <w:t xml:space="preserve">FR </w:t>
      </w:r>
      <w:r w:rsidR="001C20A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D83C0F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</w:t>
      </w:r>
      <w:r w:rsidR="001F286F">
        <w:rPr>
          <w:b/>
          <w:sz w:val="24"/>
          <w:szCs w:val="24"/>
          <w:lang w:eastAsia="zh-CN"/>
        </w:rPr>
        <w:t xml:space="preserve"> unit Mazak M</w:t>
      </w:r>
      <w:r w:rsidR="00AC2018">
        <w:rPr>
          <w:b/>
          <w:sz w:val="24"/>
          <w:szCs w:val="24"/>
          <w:lang w:eastAsia="zh-CN"/>
        </w:rPr>
        <w:t>5NRB Machine</w:t>
      </w:r>
    </w:p>
    <w:p w:rsidR="00D21E63" w:rsidRPr="0058175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F6ABC" w:rsidRDefault="000F6ABC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467DA" w:rsidRDefault="00D83C0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05/02/24 </w:t>
      </w:r>
      <w:r w:rsidR="009B131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– </w:t>
      </w:r>
      <w:r w:rsidR="009B1313">
        <w:rPr>
          <w:sz w:val="24"/>
          <w:lang w:eastAsia="zh-CN"/>
        </w:rPr>
        <w:t xml:space="preserve"> to </w:t>
      </w:r>
      <w:r>
        <w:rPr>
          <w:sz w:val="24"/>
          <w:lang w:eastAsia="zh-CN"/>
        </w:rPr>
        <w:t>shift out accessories for packing</w:t>
      </w:r>
    </w:p>
    <w:p w:rsidR="00D83C0F" w:rsidRDefault="00D83C0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06-07/02/24 </w:t>
      </w:r>
      <w:r w:rsidR="009B131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– </w:t>
      </w:r>
      <w:r w:rsidR="009B131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shift out main machine for packing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9B13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83C0F" w:rsidRDefault="00D83C0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70ton mobile crane </w:t>
      </w:r>
    </w:p>
    <w:p w:rsidR="002C77FC" w:rsidRPr="00B01373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0F6ABC" w:rsidRDefault="000F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5801DD" w:rsidRDefault="005801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D83C0F" w:rsidRDefault="00D83C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  </w:t>
      </w:r>
    </w:p>
    <w:p w:rsidR="00052B1B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0F6ABC">
        <w:rPr>
          <w:sz w:val="24"/>
          <w:lang w:eastAsia="zh-CN"/>
        </w:rPr>
        <w:t>/w</w:t>
      </w:r>
      <w:r w:rsidR="00A909CF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83C0F" w:rsidRDefault="00052B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83C0F" w:rsidRDefault="00D83C0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</w:t>
      </w:r>
      <w:r w:rsidR="000F6ABC">
        <w:rPr>
          <w:sz w:val="24"/>
          <w:lang w:eastAsia="zh-CN"/>
        </w:rPr>
        <w:t xml:space="preserve"> </w:t>
      </w:r>
      <w:r w:rsidR="00871396">
        <w:rPr>
          <w:sz w:val="24"/>
          <w:lang w:eastAsia="zh-CN"/>
        </w:rPr>
        <w:t>and</w:t>
      </w:r>
      <w:r w:rsidR="005F0816">
        <w:rPr>
          <w:sz w:val="24"/>
          <w:lang w:eastAsia="zh-CN"/>
        </w:rPr>
        <w:t xml:space="preserve"> </w:t>
      </w:r>
      <w:r w:rsidR="009B1313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6ABC">
        <w:rPr>
          <w:sz w:val="24"/>
          <w:lang w:eastAsia="zh-CN"/>
        </w:rPr>
        <w:t xml:space="preserve">and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9B131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will attached</w:t>
      </w:r>
      <w:r w:rsidR="00052B1B">
        <w:rPr>
          <w:sz w:val="24"/>
          <w:lang w:eastAsia="zh-CN"/>
        </w:rPr>
        <w:t xml:space="preserve"> sling to crane hook </w:t>
      </w:r>
    </w:p>
    <w:p w:rsidR="009B1313" w:rsidRDefault="009B131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:rsidR="006F12DE" w:rsidRDefault="009B131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3579B3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container</w:t>
      </w:r>
    </w:p>
    <w:p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B1313" w:rsidRDefault="006467DA" w:rsidP="00DA3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Pr="009B1313" w:rsidRDefault="0099046A" w:rsidP="009B131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9B1313">
        <w:rPr>
          <w:sz w:val="24"/>
          <w:lang w:eastAsia="zh-CN"/>
        </w:rPr>
        <w:t>Best Regards</w:t>
      </w:r>
    </w:p>
    <w:p w:rsidR="0099046A" w:rsidRDefault="009B131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lastRenderedPageBreak/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37EE" w:rsidRDefault="00FC37EE">
      <w:r>
        <w:separator/>
      </w:r>
    </w:p>
  </w:endnote>
  <w:endnote w:type="continuationSeparator" w:id="0">
    <w:p w:rsidR="00FC37EE" w:rsidRDefault="00FC3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5CC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5CC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37EE" w:rsidRDefault="00FC37EE">
      <w:r>
        <w:separator/>
      </w:r>
    </w:p>
  </w:footnote>
  <w:footnote w:type="continuationSeparator" w:id="0">
    <w:p w:rsidR="00FC37EE" w:rsidRDefault="00FC37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C37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1F286F">
    <w:pPr>
      <w:pStyle w:val="Header"/>
      <w:jc w:val="center"/>
    </w:pPr>
    <w:r>
      <w:t>No. 28 Kranji Loop #05-03 Kranji Green , Singapore 739571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1F286F">
      <w:t xml:space="preserve">2826020, 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C37E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2B1B"/>
    <w:rsid w:val="0005684E"/>
    <w:rsid w:val="00061F4D"/>
    <w:rsid w:val="000654D4"/>
    <w:rsid w:val="0007152C"/>
    <w:rsid w:val="00072972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0F6ABC"/>
    <w:rsid w:val="001218B2"/>
    <w:rsid w:val="0012265D"/>
    <w:rsid w:val="001268A8"/>
    <w:rsid w:val="00140D68"/>
    <w:rsid w:val="00141D73"/>
    <w:rsid w:val="00164396"/>
    <w:rsid w:val="0017369C"/>
    <w:rsid w:val="00192797"/>
    <w:rsid w:val="001A218F"/>
    <w:rsid w:val="001C20A3"/>
    <w:rsid w:val="001E3E1E"/>
    <w:rsid w:val="001F286F"/>
    <w:rsid w:val="00230699"/>
    <w:rsid w:val="00257C21"/>
    <w:rsid w:val="002633E9"/>
    <w:rsid w:val="00265CC8"/>
    <w:rsid w:val="002958B3"/>
    <w:rsid w:val="002A0FF7"/>
    <w:rsid w:val="002C61AF"/>
    <w:rsid w:val="002C77FC"/>
    <w:rsid w:val="002E06E4"/>
    <w:rsid w:val="00301345"/>
    <w:rsid w:val="0030317F"/>
    <w:rsid w:val="00333DB7"/>
    <w:rsid w:val="003579B3"/>
    <w:rsid w:val="003646BA"/>
    <w:rsid w:val="00375E51"/>
    <w:rsid w:val="00390ED7"/>
    <w:rsid w:val="003A31F6"/>
    <w:rsid w:val="003A4ECA"/>
    <w:rsid w:val="003B14A8"/>
    <w:rsid w:val="003C5B60"/>
    <w:rsid w:val="003D5FEC"/>
    <w:rsid w:val="003F03C0"/>
    <w:rsid w:val="003F0E02"/>
    <w:rsid w:val="004053AC"/>
    <w:rsid w:val="00414238"/>
    <w:rsid w:val="004559B7"/>
    <w:rsid w:val="00466C7A"/>
    <w:rsid w:val="004F08EF"/>
    <w:rsid w:val="00515133"/>
    <w:rsid w:val="005463C4"/>
    <w:rsid w:val="0057657F"/>
    <w:rsid w:val="005801DD"/>
    <w:rsid w:val="00581753"/>
    <w:rsid w:val="005D3C81"/>
    <w:rsid w:val="005F0816"/>
    <w:rsid w:val="00626FBE"/>
    <w:rsid w:val="006467DA"/>
    <w:rsid w:val="006555E0"/>
    <w:rsid w:val="0066401C"/>
    <w:rsid w:val="00664AEE"/>
    <w:rsid w:val="00673817"/>
    <w:rsid w:val="00673B40"/>
    <w:rsid w:val="00693582"/>
    <w:rsid w:val="00695315"/>
    <w:rsid w:val="006C2700"/>
    <w:rsid w:val="006F12DE"/>
    <w:rsid w:val="007175B9"/>
    <w:rsid w:val="00760813"/>
    <w:rsid w:val="007619AE"/>
    <w:rsid w:val="007D338F"/>
    <w:rsid w:val="00842B0F"/>
    <w:rsid w:val="00852BCD"/>
    <w:rsid w:val="00871396"/>
    <w:rsid w:val="00876E57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B1313"/>
    <w:rsid w:val="009F4FEB"/>
    <w:rsid w:val="00A2540E"/>
    <w:rsid w:val="00A60CB2"/>
    <w:rsid w:val="00A73EA0"/>
    <w:rsid w:val="00A808F9"/>
    <w:rsid w:val="00A909CF"/>
    <w:rsid w:val="00AA67DA"/>
    <w:rsid w:val="00AC2018"/>
    <w:rsid w:val="00AE6C39"/>
    <w:rsid w:val="00B01373"/>
    <w:rsid w:val="00B06871"/>
    <w:rsid w:val="00B16B6D"/>
    <w:rsid w:val="00B742F4"/>
    <w:rsid w:val="00B830DD"/>
    <w:rsid w:val="00BB4FA8"/>
    <w:rsid w:val="00BC21D9"/>
    <w:rsid w:val="00BC330E"/>
    <w:rsid w:val="00C26AC4"/>
    <w:rsid w:val="00C46407"/>
    <w:rsid w:val="00C95881"/>
    <w:rsid w:val="00CC713A"/>
    <w:rsid w:val="00CD0371"/>
    <w:rsid w:val="00D01712"/>
    <w:rsid w:val="00D07325"/>
    <w:rsid w:val="00D10FE6"/>
    <w:rsid w:val="00D13A71"/>
    <w:rsid w:val="00D21E63"/>
    <w:rsid w:val="00D42896"/>
    <w:rsid w:val="00D50218"/>
    <w:rsid w:val="00D83C0F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42F0"/>
    <w:rsid w:val="00F571C6"/>
    <w:rsid w:val="00F738D4"/>
    <w:rsid w:val="00F75133"/>
    <w:rsid w:val="00FB6E6F"/>
    <w:rsid w:val="00FC37EE"/>
    <w:rsid w:val="00FD2099"/>
    <w:rsid w:val="00FD4884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2022-09-08T03:13:00Z</cp:lastPrinted>
  <dcterms:created xsi:type="dcterms:W3CDTF">2024-01-29T03:34:00Z</dcterms:created>
  <dcterms:modified xsi:type="dcterms:W3CDTF">2024-11-07T01:33:00Z</dcterms:modified>
</cp:coreProperties>
</file>