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428" w:rsidRDefault="00732428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11DB1">
      <w:pPr>
        <w:rPr>
          <w:sz w:val="24"/>
          <w:lang w:eastAsia="zh-CN"/>
        </w:rPr>
      </w:pPr>
      <w:r>
        <w:rPr>
          <w:sz w:val="24"/>
        </w:rPr>
        <w:t>Date: 05</w:t>
      </w:r>
      <w:bookmarkStart w:id="0" w:name="_GoBack"/>
      <w:bookmarkEnd w:id="0"/>
      <w:r w:rsidR="00732428">
        <w:rPr>
          <w:sz w:val="24"/>
          <w:vertAlign w:val="superscript"/>
        </w:rPr>
        <w:t xml:space="preserve">th </w:t>
      </w:r>
      <w:r w:rsidR="00732428">
        <w:rPr>
          <w:sz w:val="24"/>
          <w:lang w:eastAsia="zh-CN"/>
        </w:rPr>
        <w:t>Jan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>6 cases of 1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32428">
        <w:rPr>
          <w:sz w:val="24"/>
          <w:lang w:eastAsia="zh-CN"/>
        </w:rPr>
        <w:t>1 x 40</w:t>
      </w:r>
      <w:r w:rsidR="00707B09">
        <w:rPr>
          <w:sz w:val="24"/>
          <w:lang w:eastAsia="zh-CN"/>
        </w:rPr>
        <w:t xml:space="preserve">ft </w:t>
      </w:r>
      <w:r w:rsidR="00732428">
        <w:rPr>
          <w:sz w:val="24"/>
          <w:lang w:eastAsia="zh-CN"/>
        </w:rPr>
        <w:t>FR and 2 x 40ft HQ</w:t>
      </w:r>
      <w:r w:rsidR="000E6274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 Bridge Type Machining Center / FJV-60/80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665 x 368 x 345 cm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25, 610 kgs 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06/01/2018  </w:t>
      </w:r>
      <w:r w:rsidR="00A64537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460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5A46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347B0A">
        <w:rPr>
          <w:sz w:val="24"/>
          <w:lang w:eastAsia="zh-CN"/>
        </w:rPr>
        <w:t>flooring protection)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6274" w:rsidRDefault="000E6274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32428" w:rsidRDefault="0081336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0E62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F03CF">
        <w:rPr>
          <w:sz w:val="24"/>
          <w:lang w:eastAsia="zh-CN"/>
        </w:rPr>
        <w:t xml:space="preserve"> </w:t>
      </w:r>
      <w:r w:rsidR="00650074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</w:t>
      </w:r>
      <w:r w:rsidR="00821507">
        <w:rPr>
          <w:sz w:val="24"/>
          <w:lang w:eastAsia="zh-CN"/>
        </w:rPr>
        <w:t xml:space="preserve">from container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F03CF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7F03CF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room</w:t>
      </w:r>
    </w:p>
    <w:p w:rsidR="00684C71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81336E"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32428" w:rsidRP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4F6" w:rsidRDefault="001234F6">
      <w:r>
        <w:separator/>
      </w:r>
    </w:p>
  </w:endnote>
  <w:endnote w:type="continuationSeparator" w:id="0">
    <w:p w:rsidR="001234F6" w:rsidRDefault="00123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1D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11D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4F6" w:rsidRDefault="001234F6">
      <w:r>
        <w:separator/>
      </w:r>
    </w:p>
  </w:footnote>
  <w:footnote w:type="continuationSeparator" w:id="0">
    <w:p w:rsidR="001234F6" w:rsidRDefault="001234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234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234F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C67C6"/>
    <w:rsid w:val="001D69C1"/>
    <w:rsid w:val="00205704"/>
    <w:rsid w:val="002C310F"/>
    <w:rsid w:val="002C52AA"/>
    <w:rsid w:val="002D3928"/>
    <w:rsid w:val="00311DB1"/>
    <w:rsid w:val="00347B0A"/>
    <w:rsid w:val="00352C91"/>
    <w:rsid w:val="004135BC"/>
    <w:rsid w:val="0047011D"/>
    <w:rsid w:val="004D4712"/>
    <w:rsid w:val="0052004B"/>
    <w:rsid w:val="005A46D9"/>
    <w:rsid w:val="005A7503"/>
    <w:rsid w:val="005D6225"/>
    <w:rsid w:val="0061080E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E7225"/>
    <w:rsid w:val="007F03CF"/>
    <w:rsid w:val="0081336E"/>
    <w:rsid w:val="00821507"/>
    <w:rsid w:val="008D0B63"/>
    <w:rsid w:val="008E3BAF"/>
    <w:rsid w:val="008F1C49"/>
    <w:rsid w:val="00A14E55"/>
    <w:rsid w:val="00A32709"/>
    <w:rsid w:val="00A64537"/>
    <w:rsid w:val="00B45C00"/>
    <w:rsid w:val="00C4609B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2018-01-05T00:39:00Z</cp:lastPrinted>
  <dcterms:created xsi:type="dcterms:W3CDTF">2018-01-04T06:28:00Z</dcterms:created>
  <dcterms:modified xsi:type="dcterms:W3CDTF">2018-01-05T00:39:00Z</dcterms:modified>
</cp:coreProperties>
</file>