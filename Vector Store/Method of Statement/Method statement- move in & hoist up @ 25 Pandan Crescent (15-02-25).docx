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C4FAC2" w14:textId="77777777" w:rsidR="00EB4E69" w:rsidRDefault="00EB4E69">
      <w:pPr>
        <w:pStyle w:val="Title"/>
        <w:jc w:val="left"/>
        <w:rPr>
          <w:lang w:eastAsia="zh-CN"/>
        </w:rPr>
      </w:pPr>
    </w:p>
    <w:p w14:paraId="3A36626F" w14:textId="518F9146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B384FEF" w14:textId="77777777" w:rsidR="00EB4E69" w:rsidRDefault="00EB4E69">
      <w:pPr>
        <w:rPr>
          <w:sz w:val="24"/>
        </w:rPr>
      </w:pPr>
    </w:p>
    <w:p w14:paraId="4E7A7837" w14:textId="1ED48D2A" w:rsidR="00684C71" w:rsidRDefault="004857D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75691">
        <w:rPr>
          <w:sz w:val="24"/>
        </w:rPr>
        <w:t>04</w:t>
      </w:r>
      <w:r w:rsidR="00375691" w:rsidRPr="00375691">
        <w:rPr>
          <w:sz w:val="24"/>
          <w:vertAlign w:val="superscript"/>
        </w:rPr>
        <w:t>th</w:t>
      </w:r>
      <w:r w:rsidR="00375691">
        <w:rPr>
          <w:sz w:val="24"/>
        </w:rPr>
        <w:t xml:space="preserve"> Feb 2025</w:t>
      </w:r>
    </w:p>
    <w:p w14:paraId="4B62A58E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2760EAE" w14:textId="77777777" w:rsidR="008C4C5F" w:rsidRPr="0017796D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6B5CEEC" w14:textId="26E7DA45" w:rsidR="00D71051" w:rsidRDefault="00177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284693">
        <w:rPr>
          <w:sz w:val="24"/>
          <w:lang w:eastAsia="zh-CN"/>
        </w:rPr>
        <w:t>1</w:t>
      </w:r>
      <w:r>
        <w:rPr>
          <w:sz w:val="24"/>
          <w:lang w:eastAsia="zh-CN"/>
        </w:rPr>
        <w:t xml:space="preserve"> unit </w:t>
      </w:r>
      <w:r w:rsidR="00284693">
        <w:rPr>
          <w:sz w:val="24"/>
          <w:lang w:eastAsia="zh-CN"/>
        </w:rPr>
        <w:t>tester</w:t>
      </w:r>
      <w:r>
        <w:rPr>
          <w:sz w:val="24"/>
          <w:lang w:eastAsia="zh-CN"/>
        </w:rPr>
        <w:t xml:space="preserve"> to </w:t>
      </w:r>
      <w:r w:rsidR="00375691">
        <w:rPr>
          <w:sz w:val="24"/>
          <w:lang w:eastAsia="zh-CN"/>
        </w:rPr>
        <w:t>2</w:t>
      </w:r>
      <w:r w:rsidR="00375691" w:rsidRPr="00375691">
        <w:rPr>
          <w:sz w:val="24"/>
          <w:vertAlign w:val="superscript"/>
          <w:lang w:eastAsia="zh-CN"/>
        </w:rPr>
        <w:t>nd</w:t>
      </w:r>
      <w:r w:rsidR="00D71051">
        <w:rPr>
          <w:sz w:val="24"/>
          <w:lang w:eastAsia="zh-CN"/>
        </w:rPr>
        <w:t xml:space="preserve"> floor</w:t>
      </w:r>
      <w:r w:rsidR="00881DB0">
        <w:rPr>
          <w:sz w:val="24"/>
          <w:lang w:eastAsia="zh-CN"/>
        </w:rPr>
        <w:t xml:space="preserve"> through shutter door opening</w:t>
      </w:r>
      <w:r w:rsidR="00D71051">
        <w:rPr>
          <w:sz w:val="24"/>
          <w:lang w:eastAsia="zh-CN"/>
        </w:rPr>
        <w:t xml:space="preserve"> by using platform and mobile/lorry crane </w:t>
      </w:r>
    </w:p>
    <w:p w14:paraId="67D01597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4D9243D" w14:textId="77777777" w:rsidR="00C8729C" w:rsidRDefault="00336AA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0223FB83" w14:textId="77777777" w:rsidR="00284693" w:rsidRDefault="00284693" w:rsidP="0059625D">
      <w:pPr>
        <w:pStyle w:val="Header"/>
        <w:tabs>
          <w:tab w:val="clear" w:pos="4320"/>
          <w:tab w:val="clear" w:pos="8640"/>
        </w:tabs>
        <w:rPr>
          <w:b/>
          <w:bCs/>
          <w:sz w:val="24"/>
          <w:lang w:eastAsia="zh-CN"/>
        </w:rPr>
      </w:pPr>
      <w:r>
        <w:rPr>
          <w:b/>
          <w:bCs/>
          <w:sz w:val="24"/>
          <w:lang w:eastAsia="zh-CN"/>
        </w:rPr>
        <w:t>Via hoisting</w:t>
      </w:r>
    </w:p>
    <w:p w14:paraId="094FFE99" w14:textId="1F5E5D0A" w:rsidR="0059625D" w:rsidRDefault="00881DB0" w:rsidP="00596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MOW Drop Tester</w:t>
      </w:r>
      <w:r w:rsidR="009F5470">
        <w:rPr>
          <w:sz w:val="24"/>
          <w:lang w:eastAsia="zh-CN"/>
        </w:rPr>
        <w:t xml:space="preserve"> 2</w:t>
      </w:r>
    </w:p>
    <w:p w14:paraId="7C8F6C9C" w14:textId="4573F23D" w:rsidR="00A900C8" w:rsidRDefault="00A900C8" w:rsidP="00596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205 x 135 x 260 cm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 xml:space="preserve">: </w:t>
      </w:r>
      <w:r w:rsidR="005359D0">
        <w:rPr>
          <w:sz w:val="24"/>
          <w:lang w:eastAsia="zh-CN"/>
        </w:rPr>
        <w:t>1</w:t>
      </w:r>
      <w:r>
        <w:rPr>
          <w:sz w:val="24"/>
          <w:lang w:eastAsia="zh-CN"/>
        </w:rPr>
        <w:t xml:space="preserve">, </w:t>
      </w:r>
      <w:r w:rsidR="00284693">
        <w:rPr>
          <w:sz w:val="24"/>
          <w:lang w:eastAsia="zh-CN"/>
        </w:rPr>
        <w:t>0</w:t>
      </w:r>
      <w:r>
        <w:rPr>
          <w:sz w:val="24"/>
          <w:lang w:eastAsia="zh-CN"/>
        </w:rPr>
        <w:t>00 kg</w:t>
      </w:r>
    </w:p>
    <w:p w14:paraId="5D02A2F3" w14:textId="77777777" w:rsidR="00A900C8" w:rsidRDefault="00A900C8" w:rsidP="00596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7E6DBBC" w14:textId="2A50C2DC" w:rsidR="00284693" w:rsidRPr="00284693" w:rsidRDefault="00284693" w:rsidP="0059625D">
      <w:pPr>
        <w:pStyle w:val="Header"/>
        <w:tabs>
          <w:tab w:val="clear" w:pos="4320"/>
          <w:tab w:val="clear" w:pos="8640"/>
        </w:tabs>
        <w:rPr>
          <w:b/>
          <w:bCs/>
          <w:sz w:val="24"/>
          <w:lang w:eastAsia="zh-CN"/>
        </w:rPr>
      </w:pPr>
      <w:r>
        <w:rPr>
          <w:b/>
          <w:bCs/>
          <w:sz w:val="24"/>
          <w:lang w:eastAsia="zh-CN"/>
        </w:rPr>
        <w:t xml:space="preserve">Via cargo lift </w:t>
      </w:r>
    </w:p>
    <w:p w14:paraId="23B72B31" w14:textId="77777777" w:rsidR="00A900C8" w:rsidRDefault="00881DB0" w:rsidP="00596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Granite table</w:t>
      </w:r>
    </w:p>
    <w:p w14:paraId="2050E497" w14:textId="2B2C052D" w:rsidR="00881DB0" w:rsidRDefault="00A900C8" w:rsidP="00596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170 x 100 x 70 cm </w:t>
      </w:r>
      <w:r w:rsidR="00881DB0">
        <w:rPr>
          <w:sz w:val="24"/>
          <w:lang w:eastAsia="zh-CN"/>
        </w:rPr>
        <w:t xml:space="preserve"> </w:t>
      </w:r>
    </w:p>
    <w:p w14:paraId="5CE6DD2A" w14:textId="77777777" w:rsidR="00FE09CB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FBF8D32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2987116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7D371C20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63EEE3D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2369431" w14:textId="3C544D87" w:rsidR="00684C71" w:rsidRPr="00375691" w:rsidRDefault="00375691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15/02/25</w:t>
      </w:r>
      <w:r w:rsidR="009F5470">
        <w:rPr>
          <w:bCs/>
          <w:sz w:val="24"/>
          <w:lang w:eastAsia="zh-CN"/>
        </w:rPr>
        <w:t xml:space="preserve"> (Sat)</w:t>
      </w:r>
    </w:p>
    <w:p w14:paraId="62E002D3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6D94F7D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27184B7E" w14:textId="1CB4B088" w:rsidR="003B63D2" w:rsidRPr="003B63D2" w:rsidRDefault="00A900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9F5470">
        <w:rPr>
          <w:bCs/>
          <w:sz w:val="24"/>
          <w:szCs w:val="24"/>
          <w:lang w:eastAsia="zh-CN"/>
        </w:rPr>
        <w:t xml:space="preserve"> </w:t>
      </w:r>
      <w:r w:rsidR="0047763D">
        <w:rPr>
          <w:bCs/>
          <w:sz w:val="24"/>
          <w:szCs w:val="24"/>
          <w:lang w:eastAsia="zh-CN"/>
        </w:rPr>
        <w:t xml:space="preserve"> </w:t>
      </w:r>
    </w:p>
    <w:p w14:paraId="6A14E688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EDCCD5E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7BF6072" w14:textId="290930DC" w:rsidR="00707B09" w:rsidRPr="004857D4" w:rsidRDefault="0017796D" w:rsidP="00D911CB">
      <w:pPr>
        <w:pStyle w:val="Heading4"/>
        <w:rPr>
          <w:szCs w:val="24"/>
        </w:rPr>
      </w:pPr>
      <w:r>
        <w:t>25 Pandan Crescent</w:t>
      </w:r>
      <w:r w:rsidR="009F5470">
        <w:t xml:space="preserve">        </w:t>
      </w:r>
    </w:p>
    <w:p w14:paraId="43E3D253" w14:textId="23CBAF5C" w:rsidR="00684C71" w:rsidRPr="00336AA7" w:rsidRDefault="0037569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Sunningdale Tech Ltd </w:t>
      </w:r>
      <w:r w:rsidR="0017796D">
        <w:rPr>
          <w:sz w:val="24"/>
          <w:szCs w:val="24"/>
          <w:lang w:eastAsia="zh-CN"/>
        </w:rPr>
        <w:t xml:space="preserve"> </w:t>
      </w:r>
    </w:p>
    <w:p w14:paraId="16089CFC" w14:textId="77777777" w:rsidR="00D71051" w:rsidRDefault="00D7105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37B396D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956E830" w14:textId="34310258" w:rsidR="0017796D" w:rsidRDefault="00881D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7796D">
        <w:rPr>
          <w:sz w:val="24"/>
          <w:lang w:eastAsia="zh-CN"/>
        </w:rPr>
        <w:t xml:space="preserve"> x 50ton mobile crane </w:t>
      </w:r>
    </w:p>
    <w:p w14:paraId="661627E4" w14:textId="55134244" w:rsidR="004E5848" w:rsidRDefault="002846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881DB0">
        <w:rPr>
          <w:sz w:val="24"/>
          <w:lang w:eastAsia="zh-CN"/>
        </w:rPr>
        <w:t>2</w:t>
      </w:r>
      <w:r w:rsidR="00336AA7">
        <w:rPr>
          <w:sz w:val="24"/>
          <w:lang w:eastAsia="zh-CN"/>
        </w:rPr>
        <w:t xml:space="preserve"> </w:t>
      </w:r>
      <w:r w:rsidR="00872D61">
        <w:rPr>
          <w:sz w:val="24"/>
          <w:lang w:eastAsia="zh-CN"/>
        </w:rPr>
        <w:t>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14:paraId="7B054757" w14:textId="77777777" w:rsidR="0017796D" w:rsidRDefault="00177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platform </w:t>
      </w:r>
    </w:p>
    <w:p w14:paraId="4797EEBC" w14:textId="4EA668E2" w:rsidR="00CC2F4A" w:rsidRDefault="00121F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14:paraId="2AAE81C2" w14:textId="77777777" w:rsidR="00707B09" w:rsidRDefault="00596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03B4B2B1" w14:textId="71DDADA7" w:rsidR="0017796D" w:rsidRDefault="00881D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4637E127" w14:textId="77777777" w:rsidR="00C00BDD" w:rsidRDefault="00177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51AA6">
        <w:rPr>
          <w:sz w:val="24"/>
          <w:lang w:eastAsia="zh-CN"/>
        </w:rPr>
        <w:t xml:space="preserve">oodblock </w:t>
      </w:r>
      <w:r w:rsidR="00C00BDD">
        <w:rPr>
          <w:sz w:val="24"/>
          <w:lang w:eastAsia="zh-CN"/>
        </w:rPr>
        <w:t xml:space="preserve"> </w:t>
      </w:r>
    </w:p>
    <w:p w14:paraId="5A39B62B" w14:textId="77777777" w:rsidR="00EB4E69" w:rsidRDefault="00EB4E6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BB8D4F2" w14:textId="1A5F6F33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7CCE2F63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0CFCE354" w14:textId="77777777" w:rsidR="005B477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79CF6A6F" w14:textId="77777777" w:rsidR="00A900C8" w:rsidRDefault="00A900C8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52FFB08" w14:textId="52CF67D6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4CBE5B84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3DC9A94D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7C70BA59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0BA9DE33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0EBDF35E" w14:textId="77777777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CC2F4A">
        <w:rPr>
          <w:sz w:val="24"/>
          <w:lang w:eastAsia="zh-CN"/>
        </w:rPr>
        <w:t>mobile/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282E1067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A37FC30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0D27CD4" w14:textId="77777777" w:rsidR="00CC2F4A" w:rsidRDefault="00CC2F4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460B9E1E" w14:textId="77777777" w:rsidR="00CC2F4A" w:rsidRDefault="00CC2F4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46BDBB37" w14:textId="1BB63CC4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 w:rsidR="00A900C8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77C41068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37B66768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0A162F5F" w14:textId="77777777" w:rsidR="00EB4E69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14:paraId="7F15E52B" w14:textId="77777777" w:rsidR="00EB4E69" w:rsidRDefault="00EB4E69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</w:t>
      </w:r>
    </w:p>
    <w:p w14:paraId="6BA9E3E9" w14:textId="3B472E66" w:rsidR="00684C71" w:rsidRPr="00CF6063" w:rsidRDefault="00EB4E69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14:paraId="6F994765" w14:textId="69A38284" w:rsidR="00CC2F4A" w:rsidRDefault="00C00BDD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CC2F4A">
        <w:rPr>
          <w:sz w:val="24"/>
          <w:lang w:eastAsia="zh-CN"/>
        </w:rPr>
        <w:t xml:space="preserve">ment of </w:t>
      </w:r>
      <w:r w:rsidR="00FA4A4F">
        <w:rPr>
          <w:sz w:val="24"/>
          <w:lang w:eastAsia="zh-CN"/>
        </w:rPr>
        <w:t>mobile</w:t>
      </w:r>
      <w:r w:rsidR="00881DB0">
        <w:rPr>
          <w:sz w:val="24"/>
          <w:lang w:eastAsia="zh-CN"/>
        </w:rPr>
        <w:t>/lorry</w:t>
      </w:r>
      <w:r w:rsidR="00FA4A4F">
        <w:rPr>
          <w:sz w:val="24"/>
          <w:lang w:eastAsia="zh-CN"/>
        </w:rPr>
        <w:t xml:space="preserve"> </w:t>
      </w:r>
      <w:r w:rsidR="00CC2F4A">
        <w:rPr>
          <w:sz w:val="24"/>
          <w:lang w:eastAsia="zh-CN"/>
        </w:rPr>
        <w:t>crane at designated hoisting</w:t>
      </w:r>
      <w:r w:rsidR="001A1E38">
        <w:rPr>
          <w:sz w:val="24"/>
          <w:lang w:eastAsia="zh-CN"/>
        </w:rPr>
        <w:t xml:space="preserve"> area</w:t>
      </w:r>
    </w:p>
    <w:p w14:paraId="6654E14E" w14:textId="77777777" w:rsidR="00CC2F4A" w:rsidRDefault="00CC2F4A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metal plate/timber mats as base plate</w:t>
      </w:r>
    </w:p>
    <w:p w14:paraId="43058C9D" w14:textId="77777777" w:rsidR="009F5470" w:rsidRDefault="00CC2F4A" w:rsidP="009F547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</w:t>
      </w:r>
      <w:r w:rsidR="009751BE">
        <w:rPr>
          <w:sz w:val="24"/>
          <w:lang w:eastAsia="zh-CN"/>
        </w:rPr>
        <w:t xml:space="preserve"> red/white tape and lifting in operation signage</w:t>
      </w:r>
    </w:p>
    <w:p w14:paraId="03DBB9D9" w14:textId="77777777" w:rsidR="009F5470" w:rsidRDefault="009F5470" w:rsidP="009F547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14:paraId="615451AA" w14:textId="25332188" w:rsidR="009751BE" w:rsidRPr="009F5470" w:rsidRDefault="009F5470" w:rsidP="009F547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platform</w:t>
      </w:r>
    </w:p>
    <w:p w14:paraId="7ACDC8E9" w14:textId="7076D797" w:rsidR="009751BE" w:rsidRDefault="00FA4A4F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</w:t>
      </w:r>
      <w:r w:rsidR="009751BE">
        <w:rPr>
          <w:sz w:val="24"/>
          <w:lang w:eastAsia="zh-CN"/>
        </w:rPr>
        <w:t>ob</w:t>
      </w:r>
      <w:r w:rsidR="0017796D">
        <w:rPr>
          <w:sz w:val="24"/>
          <w:lang w:eastAsia="zh-CN"/>
        </w:rPr>
        <w:t xml:space="preserve">ile crane to hoist up platform </w:t>
      </w:r>
      <w:r w:rsidR="00A900C8">
        <w:rPr>
          <w:sz w:val="24"/>
          <w:lang w:eastAsia="zh-CN"/>
        </w:rPr>
        <w:t xml:space="preserve">together with </w:t>
      </w:r>
      <w:r w:rsidR="00284693">
        <w:rPr>
          <w:sz w:val="24"/>
          <w:lang w:eastAsia="zh-CN"/>
        </w:rPr>
        <w:t>tester</w:t>
      </w:r>
      <w:r w:rsidR="00A900C8">
        <w:rPr>
          <w:sz w:val="24"/>
          <w:lang w:eastAsia="zh-CN"/>
        </w:rPr>
        <w:t xml:space="preserve"> </w:t>
      </w:r>
      <w:r w:rsidR="0017796D">
        <w:rPr>
          <w:sz w:val="24"/>
          <w:lang w:eastAsia="zh-CN"/>
        </w:rPr>
        <w:t xml:space="preserve">to </w:t>
      </w:r>
      <w:r w:rsidR="00A900C8">
        <w:rPr>
          <w:sz w:val="24"/>
          <w:lang w:eastAsia="zh-CN"/>
        </w:rPr>
        <w:t>2</w:t>
      </w:r>
      <w:r w:rsidR="00A900C8" w:rsidRPr="00A900C8">
        <w:rPr>
          <w:sz w:val="24"/>
          <w:vertAlign w:val="superscript"/>
          <w:lang w:eastAsia="zh-CN"/>
        </w:rPr>
        <w:t>nd</w:t>
      </w:r>
      <w:r w:rsidR="0017796D">
        <w:rPr>
          <w:sz w:val="24"/>
          <w:lang w:eastAsia="zh-CN"/>
        </w:rPr>
        <w:t xml:space="preserve"> floor shutter door</w:t>
      </w:r>
      <w:r w:rsidR="009751BE">
        <w:rPr>
          <w:sz w:val="24"/>
          <w:lang w:eastAsia="zh-CN"/>
        </w:rPr>
        <w:t xml:space="preserve"> opening</w:t>
      </w:r>
    </w:p>
    <w:p w14:paraId="43A190E6" w14:textId="77777777" w:rsidR="009751BE" w:rsidRDefault="009751BE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platform 3ft metal plate protruding is fully lean and rested on the building opening slab</w:t>
      </w:r>
    </w:p>
    <w:p w14:paraId="4FE8F177" w14:textId="2E544E9B" w:rsidR="00FA4A4F" w:rsidRPr="00A900C8" w:rsidRDefault="009751BE" w:rsidP="00A900C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900C8">
        <w:rPr>
          <w:sz w:val="24"/>
          <w:lang w:eastAsia="zh-CN"/>
        </w:rPr>
        <w:t>Use strong belt to secure from left and right of platform onto bu</w:t>
      </w:r>
      <w:r w:rsidR="005C678E" w:rsidRPr="00A900C8">
        <w:rPr>
          <w:sz w:val="24"/>
          <w:lang w:eastAsia="zh-CN"/>
        </w:rPr>
        <w:t xml:space="preserve">ilding railing/pillar to prevent platform swing outward </w:t>
      </w:r>
      <w:r w:rsidR="00A900C8">
        <w:rPr>
          <w:sz w:val="24"/>
          <w:lang w:eastAsia="zh-CN"/>
        </w:rPr>
        <w:t xml:space="preserve"> </w:t>
      </w:r>
      <w:r w:rsidR="00FA4A4F" w:rsidRPr="00A900C8">
        <w:rPr>
          <w:sz w:val="24"/>
          <w:lang w:eastAsia="zh-CN"/>
        </w:rPr>
        <w:t xml:space="preserve"> </w:t>
      </w:r>
    </w:p>
    <w:p w14:paraId="0CF26E55" w14:textId="3D5C7ED1" w:rsidR="005C678E" w:rsidRPr="00A900C8" w:rsidRDefault="005C678E" w:rsidP="00A900C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900C8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under </w:t>
      </w:r>
      <w:r w:rsidR="00284693">
        <w:rPr>
          <w:sz w:val="24"/>
          <w:lang w:eastAsia="zh-CN"/>
        </w:rPr>
        <w:t>tester</w:t>
      </w:r>
      <w:r>
        <w:rPr>
          <w:sz w:val="24"/>
          <w:lang w:eastAsia="zh-CN"/>
        </w:rPr>
        <w:t xml:space="preserve"> bed</w:t>
      </w:r>
    </w:p>
    <w:p w14:paraId="4B7F605C" w14:textId="4DF2E030" w:rsidR="005C678E" w:rsidRDefault="005C678E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</w:t>
      </w:r>
      <w:r w:rsidR="00284693">
        <w:rPr>
          <w:sz w:val="24"/>
          <w:lang w:eastAsia="zh-CN"/>
        </w:rPr>
        <w:t>tester</w:t>
      </w:r>
      <w:r w:rsidR="00ED732C">
        <w:rPr>
          <w:sz w:val="24"/>
          <w:lang w:eastAsia="zh-CN"/>
        </w:rPr>
        <w:t xml:space="preserve"> from platform </w:t>
      </w:r>
    </w:p>
    <w:p w14:paraId="70C9433A" w14:textId="3511E486" w:rsidR="005C678E" w:rsidRPr="00A900C8" w:rsidRDefault="00ED732C" w:rsidP="005C67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to the designated location </w:t>
      </w:r>
    </w:p>
    <w:p w14:paraId="74250E57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4CA40CA0" w14:textId="77777777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4C853B0E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2E375543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1BCEC8A1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66F3816F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4559F1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26B95AF7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2FE36ED4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9D6770" w14:textId="77777777" w:rsidR="00F854BD" w:rsidRDefault="00F854BD">
      <w:r>
        <w:separator/>
      </w:r>
    </w:p>
  </w:endnote>
  <w:endnote w:type="continuationSeparator" w:id="0">
    <w:p w14:paraId="0FE26D9B" w14:textId="77777777" w:rsidR="00F854BD" w:rsidRDefault="00F85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62A7EF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751D3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751D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4756D7" w14:textId="77777777" w:rsidR="00F854BD" w:rsidRDefault="00F854BD">
      <w:r>
        <w:separator/>
      </w:r>
    </w:p>
  </w:footnote>
  <w:footnote w:type="continuationSeparator" w:id="0">
    <w:p w14:paraId="6599FF7A" w14:textId="77777777" w:rsidR="00F854BD" w:rsidRDefault="00F854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49D409" w14:textId="2924C26C" w:rsidR="00684C71" w:rsidRDefault="00284693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3FCDD7D" wp14:editId="744C2B44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5839CF" w14:textId="77777777"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46AE7A30" w14:textId="77777777" w:rsidR="00684C71" w:rsidRDefault="008C4C5F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 </w:t>
    </w:r>
    <w:proofErr w:type="spellStart"/>
    <w:r>
      <w:t>Kranji</w:t>
    </w:r>
    <w:proofErr w:type="spellEnd"/>
    <w:r>
      <w:t xml:space="preserve"> Green</w:t>
    </w:r>
    <w:r w:rsidR="00D71051">
      <w:t>,</w:t>
    </w:r>
    <w:r>
      <w:t xml:space="preserve"> Singapore 739571</w:t>
    </w:r>
  </w:p>
  <w:p w14:paraId="2E9261EC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 w:rsidR="00D71051">
      <w:t>62826020</w:t>
    </w:r>
  </w:p>
  <w:p w14:paraId="40C37672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5A3D9D8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9E8F290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57380108">
    <w:abstractNumId w:val="2"/>
  </w:num>
  <w:num w:numId="2" w16cid:durableId="823475894">
    <w:abstractNumId w:val="4"/>
  </w:num>
  <w:num w:numId="3" w16cid:durableId="453063658">
    <w:abstractNumId w:val="0"/>
  </w:num>
  <w:num w:numId="4" w16cid:durableId="37360529">
    <w:abstractNumId w:val="9"/>
  </w:num>
  <w:num w:numId="5" w16cid:durableId="516040311">
    <w:abstractNumId w:val="5"/>
  </w:num>
  <w:num w:numId="6" w16cid:durableId="2140105299">
    <w:abstractNumId w:val="6"/>
  </w:num>
  <w:num w:numId="7" w16cid:durableId="1121875841">
    <w:abstractNumId w:val="3"/>
  </w:num>
  <w:num w:numId="8" w16cid:durableId="991788980">
    <w:abstractNumId w:val="7"/>
  </w:num>
  <w:num w:numId="9" w16cid:durableId="44456156">
    <w:abstractNumId w:val="1"/>
  </w:num>
  <w:num w:numId="10" w16cid:durableId="178082161">
    <w:abstractNumId w:val="8"/>
  </w:num>
  <w:num w:numId="11" w16cid:durableId="116000352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5114E"/>
    <w:rsid w:val="000801A2"/>
    <w:rsid w:val="00080409"/>
    <w:rsid w:val="000C46C5"/>
    <w:rsid w:val="001064C0"/>
    <w:rsid w:val="00121F4B"/>
    <w:rsid w:val="00150169"/>
    <w:rsid w:val="0017796D"/>
    <w:rsid w:val="001A07FF"/>
    <w:rsid w:val="001A1E38"/>
    <w:rsid w:val="001F5575"/>
    <w:rsid w:val="001F7A13"/>
    <w:rsid w:val="00205704"/>
    <w:rsid w:val="002751D3"/>
    <w:rsid w:val="00284693"/>
    <w:rsid w:val="002859AC"/>
    <w:rsid w:val="00294E87"/>
    <w:rsid w:val="002B79BE"/>
    <w:rsid w:val="002D4C7B"/>
    <w:rsid w:val="0030061F"/>
    <w:rsid w:val="003324AC"/>
    <w:rsid w:val="00336AA7"/>
    <w:rsid w:val="00370B7A"/>
    <w:rsid w:val="00370D03"/>
    <w:rsid w:val="00375691"/>
    <w:rsid w:val="003B5129"/>
    <w:rsid w:val="003B63D2"/>
    <w:rsid w:val="00425424"/>
    <w:rsid w:val="004559F1"/>
    <w:rsid w:val="0047763D"/>
    <w:rsid w:val="004857D4"/>
    <w:rsid w:val="004B5F75"/>
    <w:rsid w:val="004C6F5B"/>
    <w:rsid w:val="004E5848"/>
    <w:rsid w:val="00525584"/>
    <w:rsid w:val="005359D0"/>
    <w:rsid w:val="0059625D"/>
    <w:rsid w:val="005A2371"/>
    <w:rsid w:val="005B477F"/>
    <w:rsid w:val="005B7241"/>
    <w:rsid w:val="005C3290"/>
    <w:rsid w:val="005C678E"/>
    <w:rsid w:val="005C7622"/>
    <w:rsid w:val="005E7CFA"/>
    <w:rsid w:val="00684C71"/>
    <w:rsid w:val="00685287"/>
    <w:rsid w:val="006B6525"/>
    <w:rsid w:val="006D5CE6"/>
    <w:rsid w:val="00707B09"/>
    <w:rsid w:val="00716965"/>
    <w:rsid w:val="007223C5"/>
    <w:rsid w:val="00731E86"/>
    <w:rsid w:val="00751492"/>
    <w:rsid w:val="007A060F"/>
    <w:rsid w:val="007C1E4D"/>
    <w:rsid w:val="007E7225"/>
    <w:rsid w:val="00805829"/>
    <w:rsid w:val="0081336E"/>
    <w:rsid w:val="00833A70"/>
    <w:rsid w:val="00851AA6"/>
    <w:rsid w:val="00872D61"/>
    <w:rsid w:val="00881DB0"/>
    <w:rsid w:val="008B11D4"/>
    <w:rsid w:val="008B2447"/>
    <w:rsid w:val="008C3BD9"/>
    <w:rsid w:val="008C4C5F"/>
    <w:rsid w:val="008D1F25"/>
    <w:rsid w:val="008D3552"/>
    <w:rsid w:val="008F5774"/>
    <w:rsid w:val="00927B06"/>
    <w:rsid w:val="00952F7F"/>
    <w:rsid w:val="009751BE"/>
    <w:rsid w:val="00986D9E"/>
    <w:rsid w:val="009C1EC8"/>
    <w:rsid w:val="009F5470"/>
    <w:rsid w:val="00A525B4"/>
    <w:rsid w:val="00A63571"/>
    <w:rsid w:val="00A64537"/>
    <w:rsid w:val="00A900C8"/>
    <w:rsid w:val="00AD4078"/>
    <w:rsid w:val="00B35068"/>
    <w:rsid w:val="00B43C44"/>
    <w:rsid w:val="00B62108"/>
    <w:rsid w:val="00B70004"/>
    <w:rsid w:val="00B776C2"/>
    <w:rsid w:val="00B922EE"/>
    <w:rsid w:val="00BB1D24"/>
    <w:rsid w:val="00BD71AD"/>
    <w:rsid w:val="00C008B3"/>
    <w:rsid w:val="00C00BDD"/>
    <w:rsid w:val="00C03437"/>
    <w:rsid w:val="00C259E8"/>
    <w:rsid w:val="00C32361"/>
    <w:rsid w:val="00C33FF4"/>
    <w:rsid w:val="00C40120"/>
    <w:rsid w:val="00C778E8"/>
    <w:rsid w:val="00C8729C"/>
    <w:rsid w:val="00CA23BB"/>
    <w:rsid w:val="00CC2F4A"/>
    <w:rsid w:val="00CF5149"/>
    <w:rsid w:val="00CF6063"/>
    <w:rsid w:val="00CF7EA9"/>
    <w:rsid w:val="00D33CE2"/>
    <w:rsid w:val="00D43FF8"/>
    <w:rsid w:val="00D71051"/>
    <w:rsid w:val="00D911CB"/>
    <w:rsid w:val="00DB001C"/>
    <w:rsid w:val="00DB3AF8"/>
    <w:rsid w:val="00DE08CC"/>
    <w:rsid w:val="00DF2CD5"/>
    <w:rsid w:val="00DF65D3"/>
    <w:rsid w:val="00E024E9"/>
    <w:rsid w:val="00E7091A"/>
    <w:rsid w:val="00E9120A"/>
    <w:rsid w:val="00EB496F"/>
    <w:rsid w:val="00EB4E69"/>
    <w:rsid w:val="00ED732C"/>
    <w:rsid w:val="00F176B3"/>
    <w:rsid w:val="00F3464B"/>
    <w:rsid w:val="00F73592"/>
    <w:rsid w:val="00F854BD"/>
    <w:rsid w:val="00FA4A4F"/>
    <w:rsid w:val="00FE09CB"/>
    <w:rsid w:val="00FE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603A6E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F8653-B929-4FD7-9646-8F58DB1AA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3151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2025-02-04T02:06:00Z</cp:lastPrinted>
  <dcterms:created xsi:type="dcterms:W3CDTF">2025-02-04T02:05:00Z</dcterms:created>
  <dcterms:modified xsi:type="dcterms:W3CDTF">2025-02-04T02:06:00Z</dcterms:modified>
</cp:coreProperties>
</file>