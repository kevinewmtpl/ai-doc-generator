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DA52A" w14:textId="77777777" w:rsidR="005B0004" w:rsidRDefault="005B0004">
      <w:pPr>
        <w:pStyle w:val="Title"/>
        <w:jc w:val="left"/>
        <w:rPr>
          <w:sz w:val="32"/>
          <w:szCs w:val="32"/>
          <w:lang w:eastAsia="zh-CN"/>
        </w:rPr>
      </w:pPr>
    </w:p>
    <w:p w14:paraId="183B16CD" w14:textId="3EEA78EB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5E40C413" w14:textId="77777777" w:rsidR="00E53768" w:rsidRDefault="00E53768">
      <w:pPr>
        <w:rPr>
          <w:sz w:val="24"/>
        </w:rPr>
      </w:pPr>
    </w:p>
    <w:p w14:paraId="7B8CA02B" w14:textId="53CF9981" w:rsidR="00EE527F" w:rsidRDefault="00FE142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53768">
        <w:rPr>
          <w:sz w:val="24"/>
        </w:rPr>
        <w:t>07</w:t>
      </w:r>
      <w:r w:rsidR="00E53768" w:rsidRPr="00E53768">
        <w:rPr>
          <w:sz w:val="24"/>
          <w:vertAlign w:val="superscript"/>
        </w:rPr>
        <w:t>th</w:t>
      </w:r>
      <w:r w:rsidR="00E53768">
        <w:rPr>
          <w:sz w:val="24"/>
        </w:rPr>
        <w:t xml:space="preserve"> May 2025</w:t>
      </w:r>
    </w:p>
    <w:p w14:paraId="5CE99F0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98606A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5B97F2B" w14:textId="4823C2F0"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E53768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336CCC">
        <w:rPr>
          <w:sz w:val="24"/>
          <w:lang w:eastAsia="zh-CN"/>
        </w:rPr>
        <w:t xml:space="preserve"> load up onto customer a</w:t>
      </w:r>
      <w:r w:rsidR="001C1C6C">
        <w:rPr>
          <w:sz w:val="24"/>
          <w:lang w:eastAsia="zh-CN"/>
        </w:rPr>
        <w:t>rranged container</w:t>
      </w:r>
    </w:p>
    <w:p w14:paraId="68507A4C" w14:textId="77777777"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270A22D" w14:textId="77777777"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7C6BC94" w14:textId="3DBF6D33" w:rsidR="00E53768" w:rsidRDefault="00E53768" w:rsidP="00E5376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Mazak e1060 V8 Twin Pallet</w:t>
      </w:r>
    </w:p>
    <w:p w14:paraId="660AA01E" w14:textId="40A4CAAB" w:rsidR="0014405C" w:rsidRPr="009456D6" w:rsidRDefault="0014405C" w:rsidP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 </w:t>
      </w:r>
    </w:p>
    <w:p w14:paraId="40E302D5" w14:textId="77777777"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FF08D1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A612118" w14:textId="1C17D911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53768">
        <w:rPr>
          <w:sz w:val="24"/>
          <w:lang w:eastAsia="zh-CN"/>
        </w:rPr>
        <w:t>ed</w:t>
      </w:r>
    </w:p>
    <w:p w14:paraId="6B3F4D9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6916D34" w14:textId="77777777"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57293ED0" w14:textId="26DDD95F" w:rsidR="0014405C" w:rsidRPr="00E53768" w:rsidRDefault="00E47B13" w:rsidP="006A0760">
      <w:pPr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Estimate:</w:t>
      </w:r>
      <w:r w:rsidR="0014405C">
        <w:rPr>
          <w:sz w:val="24"/>
          <w:lang w:eastAsia="zh-CN"/>
        </w:rPr>
        <w:t xml:space="preserve"> </w:t>
      </w:r>
      <w:r w:rsidR="00E53768">
        <w:rPr>
          <w:sz w:val="24"/>
          <w:lang w:eastAsia="zh-CN"/>
        </w:rPr>
        <w:t>19/05/</w:t>
      </w:r>
      <w:proofErr w:type="gramStart"/>
      <w:r w:rsidR="00E53768">
        <w:rPr>
          <w:sz w:val="24"/>
          <w:lang w:eastAsia="zh-CN"/>
        </w:rPr>
        <w:t>25  -</w:t>
      </w:r>
      <w:proofErr w:type="gramEnd"/>
      <w:r w:rsidR="00E53768">
        <w:rPr>
          <w:sz w:val="24"/>
          <w:lang w:eastAsia="zh-CN"/>
        </w:rPr>
        <w:t xml:space="preserve">  2</w:t>
      </w:r>
      <w:r w:rsidR="00C7105A">
        <w:rPr>
          <w:sz w:val="24"/>
          <w:lang w:eastAsia="zh-CN"/>
        </w:rPr>
        <w:t>8</w:t>
      </w:r>
      <w:r w:rsidR="00E53768">
        <w:rPr>
          <w:sz w:val="24"/>
          <w:lang w:eastAsia="zh-CN"/>
        </w:rPr>
        <w:t>/05/25</w:t>
      </w:r>
    </w:p>
    <w:p w14:paraId="645B913E" w14:textId="77777777" w:rsidR="006A0760" w:rsidRPr="006A0760" w:rsidRDefault="006A0760" w:rsidP="006A0760">
      <w:pPr>
        <w:rPr>
          <w:sz w:val="24"/>
          <w:lang w:eastAsia="zh-CN"/>
        </w:rPr>
      </w:pPr>
    </w:p>
    <w:p w14:paraId="27DFF60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5ED4F37" w14:textId="77777777" w:rsidR="00DE77FE" w:rsidRDefault="009456D6" w:rsidP="00A57E24">
      <w:pPr>
        <w:pStyle w:val="Heading4"/>
      </w:pPr>
      <w:r>
        <w:t>51 Corporation Rd</w:t>
      </w:r>
    </w:p>
    <w:p w14:paraId="0C04DC6E" w14:textId="77777777" w:rsidR="00A57E24" w:rsidRPr="00A57E24" w:rsidRDefault="009456D6" w:rsidP="00A57E24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Avitron</w:t>
      </w:r>
      <w:proofErr w:type="spellEnd"/>
      <w:r w:rsidR="00BC0051">
        <w:rPr>
          <w:sz w:val="24"/>
          <w:szCs w:val="24"/>
          <w:lang w:eastAsia="zh-CN"/>
        </w:rPr>
        <w:t xml:space="preserve"> Pte Ltd</w:t>
      </w:r>
    </w:p>
    <w:p w14:paraId="31892D92" w14:textId="77777777" w:rsidR="00EE527F" w:rsidRDefault="00EE527F">
      <w:pPr>
        <w:rPr>
          <w:lang w:eastAsia="zh-CN"/>
        </w:rPr>
      </w:pPr>
    </w:p>
    <w:p w14:paraId="76A60A0F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ADCE15A" w14:textId="77777777"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</w:t>
      </w:r>
      <w:r w:rsidR="001C1C6C">
        <w:rPr>
          <w:sz w:val="24"/>
          <w:lang w:eastAsia="zh-CN"/>
        </w:rPr>
        <w:t xml:space="preserve"> </w:t>
      </w:r>
      <w:proofErr w:type="gramStart"/>
      <w:r w:rsidR="001C1C6C">
        <w:rPr>
          <w:sz w:val="24"/>
          <w:lang w:eastAsia="zh-CN"/>
        </w:rPr>
        <w:t>160</w:t>
      </w:r>
      <w:r w:rsidR="00017290">
        <w:rPr>
          <w:sz w:val="24"/>
          <w:lang w:eastAsia="zh-CN"/>
        </w:rPr>
        <w:t xml:space="preserve"> </w:t>
      </w:r>
      <w:r w:rsidR="003142A8">
        <w:rPr>
          <w:sz w:val="24"/>
          <w:lang w:eastAsia="zh-CN"/>
        </w:rPr>
        <w:t>ton</w:t>
      </w:r>
      <w:proofErr w:type="gramEnd"/>
      <w:r w:rsidR="003142A8">
        <w:rPr>
          <w:sz w:val="24"/>
          <w:lang w:eastAsia="zh-CN"/>
        </w:rPr>
        <w:t xml:space="preserve"> mobile crane</w:t>
      </w:r>
    </w:p>
    <w:p w14:paraId="66BE15EE" w14:textId="77777777"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14:paraId="255C3C4E" w14:textId="77777777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5E8244F1" w14:textId="77777777" w:rsidR="00E47B13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</w:t>
      </w:r>
    </w:p>
    <w:p w14:paraId="469BABC4" w14:textId="77777777"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5D194C5A" w14:textId="77777777"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14:paraId="2E9303D8" w14:textId="77777777"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14:paraId="59074591" w14:textId="77777777" w:rsidR="00634CE2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14:paraId="201EB841" w14:textId="77777777" w:rsidR="005B0004" w:rsidRDefault="005B00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04AC30" w14:textId="26262323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594E5F1D" w14:textId="77777777" w:rsidR="00971820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336CCC">
        <w:rPr>
          <w:sz w:val="24"/>
          <w:lang w:eastAsia="zh-CN"/>
        </w:rPr>
        <w:t xml:space="preserve">  </w:t>
      </w:r>
    </w:p>
    <w:p w14:paraId="46A9FD4D" w14:textId="77777777" w:rsidR="00E53768" w:rsidRDefault="00E537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A3C5C9" w14:textId="59EF26A2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BE77939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1507E893" w14:textId="77777777" w:rsidR="00E5376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76A8B55E" w14:textId="77777777" w:rsidR="005B0004" w:rsidRDefault="005B0004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98D3FE3" w14:textId="558F547A"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5AD89B8A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proofErr w:type="gramStart"/>
      <w:r>
        <w:rPr>
          <w:bCs/>
          <w:sz w:val="24"/>
          <w:szCs w:val="24"/>
          <w:lang w:eastAsia="zh-CN"/>
        </w:rPr>
        <w:t>carry</w:t>
      </w:r>
      <w:proofErr w:type="gramEnd"/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42D3E030" w14:textId="77777777"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14:paraId="554C7039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07A0BED" w14:textId="77777777"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287F68" w14:textId="77777777"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14:paraId="3C4FA6F8" w14:textId="77777777" w:rsidR="005B0004" w:rsidRDefault="005B0004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BBDAE2" w14:textId="6699FB6E"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DC91373" w14:textId="77777777"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5FC0CA7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17E2F78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70EFEF66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3FC00FF8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63176EF" w14:textId="645CBC79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 w:rsidR="00E53768">
        <w:rPr>
          <w:b w:val="0"/>
          <w:sz w:val="20"/>
          <w:u w:val="none"/>
          <w:lang w:eastAsia="zh-CN"/>
        </w:rPr>
        <w:t xml:space="preserve">        </w:t>
      </w:r>
      <w:r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14:paraId="72AC807E" w14:textId="77777777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designated loading area </w:t>
      </w:r>
    </w:p>
    <w:p w14:paraId="5ECA6186" w14:textId="77777777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</w:t>
      </w:r>
      <w:r w:rsidR="00D97DDC">
        <w:rPr>
          <w:sz w:val="24"/>
          <w:lang w:eastAsia="zh-CN"/>
        </w:rPr>
        <w:t xml:space="preserve"> on metal plate/timber mats</w:t>
      </w:r>
      <w:r>
        <w:rPr>
          <w:sz w:val="24"/>
          <w:lang w:eastAsia="zh-CN"/>
        </w:rPr>
        <w:t xml:space="preserve"> as base plate </w:t>
      </w:r>
    </w:p>
    <w:p w14:paraId="150C4659" w14:textId="77777777" w:rsidR="00544E6B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</w:t>
      </w:r>
      <w:r w:rsidR="00544E6B">
        <w:rPr>
          <w:sz w:val="24"/>
          <w:lang w:eastAsia="zh-CN"/>
        </w:rPr>
        <w:t>ack up machine using hydraulic jack</w:t>
      </w:r>
    </w:p>
    <w:p w14:paraId="12F370B1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2036FE29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14:paraId="3A583FF2" w14:textId="77777777" w:rsidR="005B0004" w:rsidRDefault="005B0004" w:rsidP="005B000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8C125C9" w14:textId="4142CA50"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will </w:t>
      </w:r>
      <w:proofErr w:type="gramStart"/>
      <w:r>
        <w:rPr>
          <w:sz w:val="24"/>
          <w:lang w:eastAsia="zh-CN"/>
        </w:rPr>
        <w:t>a</w:t>
      </w:r>
      <w:r w:rsidR="003D3E38">
        <w:rPr>
          <w:sz w:val="24"/>
          <w:lang w:eastAsia="zh-CN"/>
        </w:rPr>
        <w:t>ttached</w:t>
      </w:r>
      <w:proofErr w:type="gramEnd"/>
      <w:r w:rsidR="003D3E38">
        <w:rPr>
          <w:sz w:val="24"/>
          <w:lang w:eastAsia="zh-CN"/>
        </w:rPr>
        <w:t xml:space="preserve"> required sling to crane hook</w:t>
      </w:r>
    </w:p>
    <w:p w14:paraId="24D38762" w14:textId="77777777"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14:paraId="61FD7BB6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14:paraId="547FEF66" w14:textId="77777777" w:rsidR="00544E6B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14:paraId="4B1006AD" w14:textId="77777777" w:rsidR="00C17DAE" w:rsidRPr="004A3A58" w:rsidRDefault="00C17DAE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14:paraId="40DD06E5" w14:textId="77777777"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17DAE">
        <w:rPr>
          <w:sz w:val="24"/>
          <w:lang w:eastAsia="zh-CN"/>
        </w:rPr>
        <w:t xml:space="preserve">hoist and </w:t>
      </w:r>
      <w:r>
        <w:rPr>
          <w:sz w:val="24"/>
          <w:lang w:eastAsia="zh-CN"/>
        </w:rPr>
        <w:t xml:space="preserve">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1C1C6C">
        <w:rPr>
          <w:sz w:val="24"/>
          <w:lang w:eastAsia="zh-CN"/>
        </w:rPr>
        <w:t xml:space="preserve"> onto customer arranged container</w:t>
      </w:r>
    </w:p>
    <w:p w14:paraId="101D1E7F" w14:textId="2CEE7A1E" w:rsidR="00BC0051" w:rsidRPr="00E53768" w:rsidRDefault="00E47B13" w:rsidP="00E537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53768">
        <w:rPr>
          <w:sz w:val="24"/>
          <w:lang w:eastAsia="zh-CN"/>
        </w:rPr>
        <w:t>To s</w:t>
      </w:r>
      <w:r w:rsidR="004A3A58" w:rsidRPr="00E53768">
        <w:rPr>
          <w:sz w:val="24"/>
          <w:lang w:eastAsia="zh-CN"/>
        </w:rPr>
        <w:t xml:space="preserve">ecured </w:t>
      </w:r>
      <w:r w:rsidR="003142A8" w:rsidRPr="00E53768">
        <w:rPr>
          <w:sz w:val="24"/>
          <w:lang w:eastAsia="zh-CN"/>
        </w:rPr>
        <w:t xml:space="preserve">case with lashing wire and choking wood </w:t>
      </w:r>
    </w:p>
    <w:p w14:paraId="4827A44F" w14:textId="77777777"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3D7510D" w14:textId="77777777"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14:paraId="664D3E35" w14:textId="77777777"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C5852F7" w14:textId="77777777"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2373B429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28D347FC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4C7D6623" w14:textId="77777777"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1C43385" w14:textId="77777777"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5EF930E2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3D512D" w14:textId="77777777" w:rsidR="00357BCF" w:rsidRDefault="00357BCF">
      <w:r>
        <w:separator/>
      </w:r>
    </w:p>
  </w:endnote>
  <w:endnote w:type="continuationSeparator" w:id="0">
    <w:p w14:paraId="36AB6002" w14:textId="77777777" w:rsidR="00357BCF" w:rsidRDefault="0035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32B5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14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14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F2D9A" w14:textId="77777777" w:rsidR="00357BCF" w:rsidRDefault="00357BCF">
      <w:r>
        <w:separator/>
      </w:r>
    </w:p>
  </w:footnote>
  <w:footnote w:type="continuationSeparator" w:id="0">
    <w:p w14:paraId="45CD947E" w14:textId="77777777" w:rsidR="00357BCF" w:rsidRDefault="00357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A8F02" w14:textId="2DED74F6" w:rsidR="00EE527F" w:rsidRDefault="00E53768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903AFCE" wp14:editId="739B753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DD2A93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7B72423" w14:textId="77777777" w:rsidR="00EE527F" w:rsidRDefault="00C17DA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7F251A4" w14:textId="77777777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C17DAE">
      <w:t>2826020</w:t>
    </w:r>
  </w:p>
  <w:p w14:paraId="2632F53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BF71E53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252FE9E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1837268">
    <w:abstractNumId w:val="2"/>
  </w:num>
  <w:num w:numId="2" w16cid:durableId="1608730979">
    <w:abstractNumId w:val="4"/>
  </w:num>
  <w:num w:numId="3" w16cid:durableId="955989462">
    <w:abstractNumId w:val="0"/>
  </w:num>
  <w:num w:numId="4" w16cid:durableId="270866479">
    <w:abstractNumId w:val="9"/>
  </w:num>
  <w:num w:numId="5" w16cid:durableId="1618173565">
    <w:abstractNumId w:val="5"/>
  </w:num>
  <w:num w:numId="6" w16cid:durableId="1078357681">
    <w:abstractNumId w:val="6"/>
  </w:num>
  <w:num w:numId="7" w16cid:durableId="1776754210">
    <w:abstractNumId w:val="3"/>
  </w:num>
  <w:num w:numId="8" w16cid:durableId="329333988">
    <w:abstractNumId w:val="7"/>
  </w:num>
  <w:num w:numId="9" w16cid:durableId="1155337223">
    <w:abstractNumId w:val="1"/>
  </w:num>
  <w:num w:numId="10" w16cid:durableId="1464732238">
    <w:abstractNumId w:val="8"/>
  </w:num>
  <w:num w:numId="11" w16cid:durableId="98477625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24A1"/>
    <w:rsid w:val="000168A1"/>
    <w:rsid w:val="00017290"/>
    <w:rsid w:val="00037A80"/>
    <w:rsid w:val="00037B84"/>
    <w:rsid w:val="0007248A"/>
    <w:rsid w:val="00075DD7"/>
    <w:rsid w:val="000B549F"/>
    <w:rsid w:val="000D7AF8"/>
    <w:rsid w:val="00112142"/>
    <w:rsid w:val="00120974"/>
    <w:rsid w:val="00133B61"/>
    <w:rsid w:val="0014405C"/>
    <w:rsid w:val="00147BB8"/>
    <w:rsid w:val="0015341D"/>
    <w:rsid w:val="0016054D"/>
    <w:rsid w:val="00160D36"/>
    <w:rsid w:val="001645BC"/>
    <w:rsid w:val="00186F2A"/>
    <w:rsid w:val="00193DFA"/>
    <w:rsid w:val="001962CB"/>
    <w:rsid w:val="001C1C6C"/>
    <w:rsid w:val="001C36A6"/>
    <w:rsid w:val="001F34CD"/>
    <w:rsid w:val="00251834"/>
    <w:rsid w:val="00272781"/>
    <w:rsid w:val="00284372"/>
    <w:rsid w:val="002E5ACE"/>
    <w:rsid w:val="003033AF"/>
    <w:rsid w:val="003040BD"/>
    <w:rsid w:val="003142A8"/>
    <w:rsid w:val="00336CCC"/>
    <w:rsid w:val="0035701A"/>
    <w:rsid w:val="00357BCF"/>
    <w:rsid w:val="00360DBE"/>
    <w:rsid w:val="00370B20"/>
    <w:rsid w:val="00382843"/>
    <w:rsid w:val="00395D54"/>
    <w:rsid w:val="003C4111"/>
    <w:rsid w:val="003D3E38"/>
    <w:rsid w:val="003F18B6"/>
    <w:rsid w:val="00403275"/>
    <w:rsid w:val="0041298C"/>
    <w:rsid w:val="00415620"/>
    <w:rsid w:val="0042603E"/>
    <w:rsid w:val="00440B76"/>
    <w:rsid w:val="004433E5"/>
    <w:rsid w:val="00445267"/>
    <w:rsid w:val="004725E1"/>
    <w:rsid w:val="004766D3"/>
    <w:rsid w:val="00492B7A"/>
    <w:rsid w:val="004A3A58"/>
    <w:rsid w:val="004A6CAA"/>
    <w:rsid w:val="004B6D3E"/>
    <w:rsid w:val="004C14F0"/>
    <w:rsid w:val="00543B4A"/>
    <w:rsid w:val="00544E6B"/>
    <w:rsid w:val="00545425"/>
    <w:rsid w:val="00561ABD"/>
    <w:rsid w:val="0057327B"/>
    <w:rsid w:val="005778E5"/>
    <w:rsid w:val="005A1FD3"/>
    <w:rsid w:val="005B0004"/>
    <w:rsid w:val="005B1491"/>
    <w:rsid w:val="005C3925"/>
    <w:rsid w:val="005C5283"/>
    <w:rsid w:val="005D01B5"/>
    <w:rsid w:val="005D6556"/>
    <w:rsid w:val="005E0D6E"/>
    <w:rsid w:val="005E6269"/>
    <w:rsid w:val="0062144C"/>
    <w:rsid w:val="00634CE2"/>
    <w:rsid w:val="0064493B"/>
    <w:rsid w:val="006449D7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30414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1908"/>
    <w:rsid w:val="00875C14"/>
    <w:rsid w:val="00886727"/>
    <w:rsid w:val="008919BC"/>
    <w:rsid w:val="008A1068"/>
    <w:rsid w:val="008A646D"/>
    <w:rsid w:val="008C63C7"/>
    <w:rsid w:val="008E071C"/>
    <w:rsid w:val="009456D6"/>
    <w:rsid w:val="00950008"/>
    <w:rsid w:val="00953C8B"/>
    <w:rsid w:val="00961486"/>
    <w:rsid w:val="009618A8"/>
    <w:rsid w:val="00971820"/>
    <w:rsid w:val="009B7329"/>
    <w:rsid w:val="009D4E05"/>
    <w:rsid w:val="009E598F"/>
    <w:rsid w:val="00A21F51"/>
    <w:rsid w:val="00A24CE3"/>
    <w:rsid w:val="00A321F5"/>
    <w:rsid w:val="00A36F93"/>
    <w:rsid w:val="00A40342"/>
    <w:rsid w:val="00A57E24"/>
    <w:rsid w:val="00A81E47"/>
    <w:rsid w:val="00A86126"/>
    <w:rsid w:val="00A87E64"/>
    <w:rsid w:val="00B14E86"/>
    <w:rsid w:val="00B257C2"/>
    <w:rsid w:val="00B5051F"/>
    <w:rsid w:val="00B5267F"/>
    <w:rsid w:val="00B80756"/>
    <w:rsid w:val="00BB5A8A"/>
    <w:rsid w:val="00BC0051"/>
    <w:rsid w:val="00BC4F0A"/>
    <w:rsid w:val="00BC585D"/>
    <w:rsid w:val="00BD0D0D"/>
    <w:rsid w:val="00BE34DC"/>
    <w:rsid w:val="00C17DAE"/>
    <w:rsid w:val="00C33C74"/>
    <w:rsid w:val="00C34551"/>
    <w:rsid w:val="00C475F0"/>
    <w:rsid w:val="00C61903"/>
    <w:rsid w:val="00C6648C"/>
    <w:rsid w:val="00C7105A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97DDC"/>
    <w:rsid w:val="00DE77FE"/>
    <w:rsid w:val="00DF2260"/>
    <w:rsid w:val="00E11985"/>
    <w:rsid w:val="00E212C6"/>
    <w:rsid w:val="00E413EE"/>
    <w:rsid w:val="00E47B13"/>
    <w:rsid w:val="00E50334"/>
    <w:rsid w:val="00E533AB"/>
    <w:rsid w:val="00E53768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86503"/>
    <w:rsid w:val="00FA7946"/>
    <w:rsid w:val="00FD48D4"/>
    <w:rsid w:val="00FE1423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85B1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2025-05-07T05:17:00Z</cp:lastPrinted>
  <dcterms:created xsi:type="dcterms:W3CDTF">2025-05-07T02:04:00Z</dcterms:created>
  <dcterms:modified xsi:type="dcterms:W3CDTF">2025-05-07T05:17:00Z</dcterms:modified>
</cp:coreProperties>
</file>