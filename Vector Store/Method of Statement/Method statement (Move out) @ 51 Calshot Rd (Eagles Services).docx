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D3203" w14:textId="77777777" w:rsidR="00583A64" w:rsidRDefault="00583A64">
      <w:pPr>
        <w:pStyle w:val="Title"/>
        <w:jc w:val="left"/>
        <w:rPr>
          <w:lang w:eastAsia="zh-CN"/>
        </w:rPr>
      </w:pPr>
    </w:p>
    <w:p w14:paraId="62A320DF" w14:textId="5DA42BB2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1B1F6AA" w14:textId="77777777" w:rsidR="00583A64" w:rsidRDefault="00583A64">
      <w:pPr>
        <w:rPr>
          <w:sz w:val="24"/>
        </w:rPr>
      </w:pPr>
    </w:p>
    <w:p w14:paraId="2730E47A" w14:textId="4608FC0E" w:rsidR="006467DA" w:rsidRDefault="0036158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83A64">
        <w:rPr>
          <w:sz w:val="24"/>
        </w:rPr>
        <w:t>2</w:t>
      </w:r>
      <w:r w:rsidR="00351947">
        <w:rPr>
          <w:sz w:val="24"/>
        </w:rPr>
        <w:t>8</w:t>
      </w:r>
      <w:r w:rsidR="005C15BE" w:rsidRPr="005C15BE">
        <w:rPr>
          <w:sz w:val="24"/>
          <w:vertAlign w:val="superscript"/>
        </w:rPr>
        <w:t>th</w:t>
      </w:r>
      <w:r w:rsidR="00583A64">
        <w:rPr>
          <w:sz w:val="24"/>
        </w:rPr>
        <w:t xml:space="preserve"> Oct 2025</w:t>
      </w:r>
    </w:p>
    <w:p w14:paraId="19B9F18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D731C9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1C72D9" w14:textId="2A93A87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583A64">
        <w:rPr>
          <w:sz w:val="24"/>
          <w:lang w:eastAsia="zh-CN"/>
        </w:rPr>
        <w:t xml:space="preserve">from production to loading area, hoist and load up onto lorry chassis </w:t>
      </w:r>
      <w:r w:rsidR="00361585">
        <w:rPr>
          <w:sz w:val="24"/>
          <w:lang w:eastAsia="zh-CN"/>
        </w:rPr>
        <w:t xml:space="preserve"> </w:t>
      </w:r>
    </w:p>
    <w:p w14:paraId="226EA5D5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9DC9C4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743D8AD" w14:textId="6C9DBBCC" w:rsidR="007A17B2" w:rsidRDefault="0036158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5C15BE">
        <w:rPr>
          <w:sz w:val="24"/>
          <w:szCs w:val="24"/>
          <w:lang w:eastAsia="zh-CN"/>
        </w:rPr>
        <w:t>Milling</w:t>
      </w:r>
      <w:r w:rsidR="00583A64">
        <w:rPr>
          <w:sz w:val="24"/>
          <w:szCs w:val="24"/>
          <w:lang w:eastAsia="zh-CN"/>
        </w:rPr>
        <w:t xml:space="preserve"> machine</w:t>
      </w:r>
    </w:p>
    <w:p w14:paraId="756549A9" w14:textId="429F1DEB" w:rsidR="00583A64" w:rsidRPr="00361585" w:rsidRDefault="00583A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</w:t>
      </w:r>
      <w:r w:rsidR="00FA6824">
        <w:rPr>
          <w:sz w:val="24"/>
          <w:szCs w:val="24"/>
          <w:lang w:eastAsia="zh-CN"/>
        </w:rPr>
        <w:t>2</w:t>
      </w:r>
      <w:r>
        <w:rPr>
          <w:sz w:val="24"/>
          <w:szCs w:val="24"/>
          <w:lang w:eastAsia="zh-CN"/>
        </w:rPr>
        <w:t>00 kg</w:t>
      </w:r>
    </w:p>
    <w:p w14:paraId="50DC249C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2875649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AA1C31C" w14:textId="1AE31A9C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583A64">
        <w:rPr>
          <w:sz w:val="24"/>
          <w:lang w:eastAsia="zh-CN"/>
        </w:rPr>
        <w:t>ed</w:t>
      </w:r>
    </w:p>
    <w:p w14:paraId="6AC6EE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B787F9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581D1A2" w14:textId="0A348341" w:rsidR="005226B3" w:rsidRDefault="005C15B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30</w:t>
      </w:r>
      <w:r w:rsidR="00583A64">
        <w:rPr>
          <w:sz w:val="24"/>
          <w:szCs w:val="24"/>
          <w:lang w:eastAsia="zh-CN"/>
        </w:rPr>
        <w:t>/10/25</w:t>
      </w:r>
    </w:p>
    <w:p w14:paraId="3987EF4E" w14:textId="77777777" w:rsidR="00583A64" w:rsidRDefault="00583A64">
      <w:pPr>
        <w:rPr>
          <w:sz w:val="24"/>
          <w:szCs w:val="24"/>
          <w:lang w:eastAsia="zh-CN"/>
        </w:rPr>
      </w:pPr>
    </w:p>
    <w:p w14:paraId="6053DA5D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0BED0990" w14:textId="082C7459" w:rsidR="00811194" w:rsidRDefault="005C15B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</w:t>
      </w:r>
      <w:r w:rsidR="00811194">
        <w:rPr>
          <w:sz w:val="24"/>
          <w:szCs w:val="24"/>
          <w:lang w:eastAsia="zh-CN"/>
        </w:rPr>
        <w:t>:</w:t>
      </w:r>
      <w:r w:rsidR="00583A64">
        <w:rPr>
          <w:sz w:val="24"/>
          <w:szCs w:val="24"/>
          <w:lang w:eastAsia="zh-CN"/>
        </w:rPr>
        <w:t>00</w:t>
      </w:r>
      <w:r w:rsidR="00811194">
        <w:rPr>
          <w:sz w:val="24"/>
          <w:szCs w:val="24"/>
          <w:lang w:eastAsia="zh-CN"/>
        </w:rPr>
        <w:t xml:space="preserve"> am </w:t>
      </w:r>
    </w:p>
    <w:p w14:paraId="1F94A2BF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24342D2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0B56B72" w14:textId="0142B20D" w:rsidR="00EF6CEA" w:rsidRDefault="005C15BE" w:rsidP="001D45A5">
      <w:pPr>
        <w:pStyle w:val="Heading4"/>
      </w:pPr>
      <w:r>
        <w:t xml:space="preserve">51 Calshot Rd </w:t>
      </w:r>
    </w:p>
    <w:p w14:paraId="4AE796F5" w14:textId="6E4F6EAB" w:rsidR="003A6EE4" w:rsidRPr="00EF6CEA" w:rsidRDefault="005C15BE" w:rsidP="00EF6CEA">
      <w:pPr>
        <w:pStyle w:val="Heading4"/>
      </w:pPr>
      <w:r>
        <w:t>Eagles Services Asia Pte Ltd</w:t>
      </w:r>
    </w:p>
    <w:p w14:paraId="319704BB" w14:textId="77777777" w:rsidR="006467DA" w:rsidRDefault="006467DA">
      <w:pPr>
        <w:rPr>
          <w:lang w:eastAsia="zh-CN"/>
        </w:rPr>
      </w:pPr>
    </w:p>
    <w:p w14:paraId="099D4311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89843B7" w14:textId="02D0F9F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583A64">
        <w:rPr>
          <w:bCs/>
          <w:sz w:val="24"/>
          <w:lang w:eastAsia="zh-CN"/>
        </w:rPr>
        <w:t>l</w:t>
      </w:r>
      <w:r>
        <w:rPr>
          <w:bCs/>
          <w:sz w:val="24"/>
          <w:lang w:eastAsia="zh-CN"/>
        </w:rPr>
        <w:t>orry loader</w:t>
      </w:r>
    </w:p>
    <w:p w14:paraId="646AB166" w14:textId="7F734933" w:rsidR="00D3396D" w:rsidRDefault="00583A6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Crowbar</w:t>
      </w:r>
    </w:p>
    <w:p w14:paraId="6C2481CD" w14:textId="7777777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14:paraId="4F9476F4" w14:textId="653561DF" w:rsidR="008D2441" w:rsidRPr="00614B71" w:rsidRDefault="005C15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3A64">
        <w:rPr>
          <w:sz w:val="24"/>
          <w:lang w:eastAsia="zh-CN"/>
        </w:rPr>
        <w:t xml:space="preserve">allet truck </w:t>
      </w:r>
    </w:p>
    <w:p w14:paraId="0AAE7EEE" w14:textId="4BA2482C" w:rsidR="00D3396D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</w:t>
      </w:r>
      <w:r w:rsidR="005C15BE">
        <w:rPr>
          <w:sz w:val="24"/>
          <w:lang w:eastAsia="zh-CN"/>
        </w:rPr>
        <w:t xml:space="preserve">shackle </w:t>
      </w:r>
    </w:p>
    <w:p w14:paraId="7B216BF4" w14:textId="77777777" w:rsidR="009C1978" w:rsidRDefault="009C19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144239C" w14:textId="223F8D6E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0E16F57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21D45969" w14:textId="77777777" w:rsidR="0009359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A07A901" w14:textId="77777777" w:rsidR="00C4491B" w:rsidRDefault="00C4491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76CFEF" w14:textId="3A2AE10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B13E5E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567C633" w14:textId="77777777"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292B9953" w14:textId="77777777"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A5D64E" w14:textId="77777777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D1B16F2" w14:textId="4B57210D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34C2CFC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66AF0A" w14:textId="77777777"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55F744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FB9D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5C31D22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69417F3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10BB117E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39AC971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142ED682" w14:textId="7E3BDB3F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583A64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14:paraId="63E806C7" w14:textId="77777777" w:rsidR="007A17B2" w:rsidRDefault="007A17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  <w:r w:rsidR="006D759B">
        <w:rPr>
          <w:sz w:val="24"/>
          <w:lang w:eastAsia="zh-CN"/>
        </w:rPr>
        <w:t xml:space="preserve">                      </w:t>
      </w:r>
    </w:p>
    <w:p w14:paraId="06B23C28" w14:textId="251AE2F2" w:rsidR="001552EF" w:rsidRPr="00A441AB" w:rsidRDefault="00583A64" w:rsidP="00A441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1552EF">
        <w:rPr>
          <w:sz w:val="24"/>
          <w:lang w:eastAsia="zh-CN"/>
        </w:rPr>
        <w:t xml:space="preserve"> up machine to </w:t>
      </w:r>
      <w:r w:rsidR="005C15BE">
        <w:rPr>
          <w:sz w:val="24"/>
          <w:lang w:eastAsia="zh-CN"/>
        </w:rPr>
        <w:t>3</w:t>
      </w:r>
      <w:r w:rsidR="001552EF">
        <w:rPr>
          <w:sz w:val="24"/>
          <w:lang w:eastAsia="zh-CN"/>
        </w:rPr>
        <w:t>” high and let it sit on solid woodblock</w:t>
      </w:r>
    </w:p>
    <w:p w14:paraId="7EBA81AD" w14:textId="30A99C66"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83A64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under machine bed </w:t>
      </w:r>
    </w:p>
    <w:p w14:paraId="540DBE0F" w14:textId="784A3093" w:rsidR="00653B25" w:rsidRPr="006927A6" w:rsidRDefault="00211D14" w:rsidP="006927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441AB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17877B73" w14:textId="6ED84995" w:rsidR="00A217F6" w:rsidRPr="00583A64" w:rsidRDefault="001552EF" w:rsidP="00583A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 xml:space="preserve">sling </w:t>
      </w:r>
      <w:r w:rsidR="00211D14">
        <w:rPr>
          <w:sz w:val="24"/>
          <w:lang w:eastAsia="zh-CN"/>
        </w:rPr>
        <w:t xml:space="preserve">to </w:t>
      </w:r>
      <w:r w:rsidR="00583A64">
        <w:rPr>
          <w:sz w:val="24"/>
          <w:lang w:eastAsia="zh-CN"/>
        </w:rPr>
        <w:t xml:space="preserve">lorry </w:t>
      </w:r>
      <w:r w:rsidR="00211D14">
        <w:rPr>
          <w:sz w:val="24"/>
          <w:lang w:eastAsia="zh-CN"/>
        </w:rPr>
        <w:t>c</w:t>
      </w:r>
      <w:r>
        <w:rPr>
          <w:sz w:val="24"/>
          <w:lang w:eastAsia="zh-CN"/>
        </w:rPr>
        <w:t>rane hook</w:t>
      </w:r>
      <w:r w:rsidR="00583A64">
        <w:rPr>
          <w:sz w:val="24"/>
          <w:lang w:eastAsia="zh-CN"/>
        </w:rPr>
        <w:t xml:space="preserve"> and s</w:t>
      </w:r>
      <w:r w:rsidRPr="00583A64">
        <w:rPr>
          <w:sz w:val="24"/>
          <w:lang w:eastAsia="zh-CN"/>
        </w:rPr>
        <w:t>e</w:t>
      </w:r>
      <w:r w:rsidR="00EF6CEA" w:rsidRPr="00583A64">
        <w:rPr>
          <w:sz w:val="24"/>
          <w:lang w:eastAsia="zh-CN"/>
        </w:rPr>
        <w:t>cure</w:t>
      </w:r>
      <w:r w:rsidRPr="00583A64">
        <w:rPr>
          <w:sz w:val="24"/>
          <w:lang w:eastAsia="zh-CN"/>
        </w:rPr>
        <w:t xml:space="preserve"> </w:t>
      </w:r>
      <w:r w:rsidR="00EF6CEA" w:rsidRPr="00583A64">
        <w:rPr>
          <w:sz w:val="24"/>
          <w:lang w:eastAsia="zh-CN"/>
        </w:rPr>
        <w:t>to rigging</w:t>
      </w:r>
      <w:r w:rsidR="006927A6" w:rsidRPr="00583A64">
        <w:rPr>
          <w:sz w:val="24"/>
          <w:lang w:eastAsia="zh-CN"/>
        </w:rPr>
        <w:t xml:space="preserve"> point of machine </w:t>
      </w:r>
    </w:p>
    <w:p w14:paraId="3D977854" w14:textId="77777777" w:rsidR="005C15BE" w:rsidRDefault="00583A64" w:rsidP="005C15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load up machine onto lorry chassis </w:t>
      </w:r>
    </w:p>
    <w:p w14:paraId="2AC7337A" w14:textId="4FF67947" w:rsidR="00155DE2" w:rsidRPr="005C15BE" w:rsidRDefault="00583A64" w:rsidP="005C15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C15BE">
        <w:rPr>
          <w:sz w:val="24"/>
          <w:lang w:eastAsia="zh-CN"/>
        </w:rPr>
        <w:t xml:space="preserve">Secure with strapping belt prior to moving out of customer premise </w:t>
      </w:r>
      <w:r w:rsidR="00101EB0" w:rsidRPr="005C15BE">
        <w:rPr>
          <w:sz w:val="24"/>
          <w:lang w:eastAsia="zh-CN"/>
        </w:rPr>
        <w:t xml:space="preserve"> </w:t>
      </w:r>
    </w:p>
    <w:p w14:paraId="45857DB5" w14:textId="51774D7A" w:rsidR="00026EAD" w:rsidRPr="00583A64" w:rsidRDefault="0099046A" w:rsidP="00583A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83A64">
        <w:rPr>
          <w:sz w:val="24"/>
          <w:lang w:eastAsia="zh-CN"/>
        </w:rPr>
        <w:t xml:space="preserve">Once job complete, team leader will instruct the team </w:t>
      </w:r>
      <w:r w:rsidR="005226B3" w:rsidRPr="00583A64">
        <w:rPr>
          <w:sz w:val="24"/>
          <w:lang w:eastAsia="zh-CN"/>
        </w:rPr>
        <w:t>to perform proper housekeeping</w:t>
      </w:r>
    </w:p>
    <w:p w14:paraId="6F2497C2" w14:textId="77777777" w:rsidR="005C15BE" w:rsidRDefault="005C15BE" w:rsidP="005C15B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D346FEE" w14:textId="76EFF8B1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4FB6DBDF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1DCEC2" w14:textId="77777777"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391ACA9" w14:textId="77777777" w:rsidR="0099046A" w:rsidRPr="00404F5E" w:rsidRDefault="004F30D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14:paraId="1699B47A" w14:textId="77777777"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</w:t>
      </w:r>
      <w:proofErr w:type="spellStart"/>
      <w:r w:rsidR="004F30D5">
        <w:rPr>
          <w:sz w:val="24"/>
          <w:lang w:eastAsia="zh-CN"/>
        </w:rPr>
        <w:t>Zailani</w:t>
      </w:r>
      <w:proofErr w:type="spellEnd"/>
      <w:r w:rsidR="004F30D5">
        <w:rPr>
          <w:sz w:val="24"/>
          <w:lang w:eastAsia="zh-CN"/>
        </w:rPr>
        <w:t xml:space="preserve"> </w:t>
      </w:r>
    </w:p>
    <w:p w14:paraId="21AD6112" w14:textId="77777777"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371C496" w14:textId="77777777"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AB603" w14:textId="77777777" w:rsidR="009247DC" w:rsidRDefault="009247DC">
      <w:r>
        <w:separator/>
      </w:r>
    </w:p>
  </w:endnote>
  <w:endnote w:type="continuationSeparator" w:id="0">
    <w:p w14:paraId="09CB9ED7" w14:textId="77777777" w:rsidR="009247DC" w:rsidRDefault="00924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4A3D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3C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3C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E25A87" w14:textId="77777777" w:rsidR="009247DC" w:rsidRDefault="009247DC">
      <w:r>
        <w:separator/>
      </w:r>
    </w:p>
  </w:footnote>
  <w:footnote w:type="continuationSeparator" w:id="0">
    <w:p w14:paraId="3A7615E7" w14:textId="77777777" w:rsidR="009247DC" w:rsidRDefault="00924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6BD11" w14:textId="736DE19C" w:rsidR="00183C4E" w:rsidRPr="009C1978" w:rsidRDefault="00A441AB" w:rsidP="009C197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4D0440F" wp14:editId="0EAFD4C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15BE">
      <w:rPr>
        <w:b/>
        <w:color w:val="0000FF"/>
        <w:sz w:val="28"/>
      </w:rPr>
      <w:t xml:space="preserve">                  </w:t>
    </w:r>
    <w:r w:rsidR="009C1978">
      <w:rPr>
        <w:b/>
        <w:color w:val="0000FF"/>
        <w:sz w:val="28"/>
      </w:rPr>
      <w:t xml:space="preserve"> </w:t>
    </w:r>
    <w:r w:rsidR="00183C4E">
      <w:rPr>
        <w:b/>
        <w:color w:val="0000FF"/>
        <w:sz w:val="28"/>
      </w:rPr>
      <w:t>ERIC WONG MACHINERY TRANSPORTATION PTE LTD</w:t>
    </w:r>
  </w:p>
  <w:p w14:paraId="52A00187" w14:textId="77777777" w:rsidR="00183C4E" w:rsidRDefault="00D46E5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F677567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14:paraId="1F0FD6B3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DAC422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473BE8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4675331">
    <w:abstractNumId w:val="3"/>
  </w:num>
  <w:num w:numId="2" w16cid:durableId="861817683">
    <w:abstractNumId w:val="6"/>
  </w:num>
  <w:num w:numId="3" w16cid:durableId="1630477444">
    <w:abstractNumId w:val="1"/>
  </w:num>
  <w:num w:numId="4" w16cid:durableId="1411804155">
    <w:abstractNumId w:val="13"/>
  </w:num>
  <w:num w:numId="5" w16cid:durableId="670837216">
    <w:abstractNumId w:val="7"/>
  </w:num>
  <w:num w:numId="6" w16cid:durableId="371418474">
    <w:abstractNumId w:val="9"/>
  </w:num>
  <w:num w:numId="7" w16cid:durableId="215507326">
    <w:abstractNumId w:val="5"/>
  </w:num>
  <w:num w:numId="8" w16cid:durableId="1409234096">
    <w:abstractNumId w:val="10"/>
  </w:num>
  <w:num w:numId="9" w16cid:durableId="1922761907">
    <w:abstractNumId w:val="2"/>
  </w:num>
  <w:num w:numId="10" w16cid:durableId="1347900436">
    <w:abstractNumId w:val="11"/>
  </w:num>
  <w:num w:numId="11" w16cid:durableId="17614870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7928820">
    <w:abstractNumId w:val="0"/>
  </w:num>
  <w:num w:numId="13" w16cid:durableId="1651248005">
    <w:abstractNumId w:val="8"/>
  </w:num>
  <w:num w:numId="14" w16cid:durableId="1295477793">
    <w:abstractNumId w:val="12"/>
  </w:num>
  <w:num w:numId="15" w16cid:durableId="183599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5FA8"/>
    <w:rsid w:val="000208EC"/>
    <w:rsid w:val="00022BD6"/>
    <w:rsid w:val="00026EAD"/>
    <w:rsid w:val="00031304"/>
    <w:rsid w:val="0005684E"/>
    <w:rsid w:val="0007152C"/>
    <w:rsid w:val="00093599"/>
    <w:rsid w:val="00094D4F"/>
    <w:rsid w:val="000A4E07"/>
    <w:rsid w:val="000C6203"/>
    <w:rsid w:val="000C68D5"/>
    <w:rsid w:val="000D3C89"/>
    <w:rsid w:val="000D3F7C"/>
    <w:rsid w:val="000E0C67"/>
    <w:rsid w:val="000E45EC"/>
    <w:rsid w:val="00101EB0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73772"/>
    <w:rsid w:val="0017602F"/>
    <w:rsid w:val="00183C4E"/>
    <w:rsid w:val="00192797"/>
    <w:rsid w:val="001C50B5"/>
    <w:rsid w:val="001D45A5"/>
    <w:rsid w:val="001E5903"/>
    <w:rsid w:val="001E660B"/>
    <w:rsid w:val="00203C67"/>
    <w:rsid w:val="00206BD9"/>
    <w:rsid w:val="00211D14"/>
    <w:rsid w:val="00211F1E"/>
    <w:rsid w:val="002333ED"/>
    <w:rsid w:val="002409DA"/>
    <w:rsid w:val="00251AD9"/>
    <w:rsid w:val="00257C21"/>
    <w:rsid w:val="002A49A6"/>
    <w:rsid w:val="002D59AA"/>
    <w:rsid w:val="0030317F"/>
    <w:rsid w:val="00330B11"/>
    <w:rsid w:val="00333DB7"/>
    <w:rsid w:val="00351947"/>
    <w:rsid w:val="00361585"/>
    <w:rsid w:val="00375E51"/>
    <w:rsid w:val="003A1B9C"/>
    <w:rsid w:val="003A4E05"/>
    <w:rsid w:val="003A6EE4"/>
    <w:rsid w:val="003D2469"/>
    <w:rsid w:val="003D5FEC"/>
    <w:rsid w:val="00404F5E"/>
    <w:rsid w:val="00413FC3"/>
    <w:rsid w:val="00422825"/>
    <w:rsid w:val="00456295"/>
    <w:rsid w:val="00466C7A"/>
    <w:rsid w:val="004C7689"/>
    <w:rsid w:val="004F30D5"/>
    <w:rsid w:val="00501090"/>
    <w:rsid w:val="00514CE1"/>
    <w:rsid w:val="005177B9"/>
    <w:rsid w:val="005226B3"/>
    <w:rsid w:val="005463C4"/>
    <w:rsid w:val="005513E9"/>
    <w:rsid w:val="0056215F"/>
    <w:rsid w:val="0057657F"/>
    <w:rsid w:val="00583A64"/>
    <w:rsid w:val="0059398E"/>
    <w:rsid w:val="005B7A45"/>
    <w:rsid w:val="005C15BE"/>
    <w:rsid w:val="005D3C81"/>
    <w:rsid w:val="005F0E34"/>
    <w:rsid w:val="00607316"/>
    <w:rsid w:val="00614B71"/>
    <w:rsid w:val="006467DA"/>
    <w:rsid w:val="00647F9A"/>
    <w:rsid w:val="00653B25"/>
    <w:rsid w:val="00663860"/>
    <w:rsid w:val="0066401C"/>
    <w:rsid w:val="00670B64"/>
    <w:rsid w:val="0069153E"/>
    <w:rsid w:val="006927A6"/>
    <w:rsid w:val="00692A64"/>
    <w:rsid w:val="00693582"/>
    <w:rsid w:val="006B3F8F"/>
    <w:rsid w:val="006C0033"/>
    <w:rsid w:val="006C647D"/>
    <w:rsid w:val="006C7D43"/>
    <w:rsid w:val="006D5172"/>
    <w:rsid w:val="006D759B"/>
    <w:rsid w:val="006E6459"/>
    <w:rsid w:val="006F12DE"/>
    <w:rsid w:val="006F7683"/>
    <w:rsid w:val="007036E3"/>
    <w:rsid w:val="00727590"/>
    <w:rsid w:val="0073363D"/>
    <w:rsid w:val="00756E36"/>
    <w:rsid w:val="00760813"/>
    <w:rsid w:val="00777860"/>
    <w:rsid w:val="00787BDD"/>
    <w:rsid w:val="00790012"/>
    <w:rsid w:val="00797545"/>
    <w:rsid w:val="007A17B2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26BE"/>
    <w:rsid w:val="00885DDC"/>
    <w:rsid w:val="00895D5D"/>
    <w:rsid w:val="00897119"/>
    <w:rsid w:val="008A101F"/>
    <w:rsid w:val="008C067B"/>
    <w:rsid w:val="008C1794"/>
    <w:rsid w:val="008D2441"/>
    <w:rsid w:val="008E3ED4"/>
    <w:rsid w:val="008F5ECF"/>
    <w:rsid w:val="009247DC"/>
    <w:rsid w:val="009274E3"/>
    <w:rsid w:val="00964ED6"/>
    <w:rsid w:val="00971AE8"/>
    <w:rsid w:val="0099046A"/>
    <w:rsid w:val="009A18A9"/>
    <w:rsid w:val="009A228D"/>
    <w:rsid w:val="009B7603"/>
    <w:rsid w:val="009C1978"/>
    <w:rsid w:val="009E4370"/>
    <w:rsid w:val="009F4FEB"/>
    <w:rsid w:val="00A03C9B"/>
    <w:rsid w:val="00A12F6E"/>
    <w:rsid w:val="00A20F20"/>
    <w:rsid w:val="00A217F6"/>
    <w:rsid w:val="00A2540E"/>
    <w:rsid w:val="00A441AB"/>
    <w:rsid w:val="00A45A54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AF507B"/>
    <w:rsid w:val="00B04994"/>
    <w:rsid w:val="00B06871"/>
    <w:rsid w:val="00B11E28"/>
    <w:rsid w:val="00B16B6D"/>
    <w:rsid w:val="00B30D36"/>
    <w:rsid w:val="00B568EA"/>
    <w:rsid w:val="00B67BED"/>
    <w:rsid w:val="00B742F4"/>
    <w:rsid w:val="00B86C01"/>
    <w:rsid w:val="00BC3D19"/>
    <w:rsid w:val="00C15DC7"/>
    <w:rsid w:val="00C2690C"/>
    <w:rsid w:val="00C4491B"/>
    <w:rsid w:val="00C4669E"/>
    <w:rsid w:val="00C72DAD"/>
    <w:rsid w:val="00C76164"/>
    <w:rsid w:val="00C95881"/>
    <w:rsid w:val="00D07325"/>
    <w:rsid w:val="00D221DF"/>
    <w:rsid w:val="00D3396D"/>
    <w:rsid w:val="00D359B5"/>
    <w:rsid w:val="00D35F55"/>
    <w:rsid w:val="00D41A4A"/>
    <w:rsid w:val="00D46E5E"/>
    <w:rsid w:val="00D6115A"/>
    <w:rsid w:val="00DA01F0"/>
    <w:rsid w:val="00DE182F"/>
    <w:rsid w:val="00DF724C"/>
    <w:rsid w:val="00E3288E"/>
    <w:rsid w:val="00E5183B"/>
    <w:rsid w:val="00E52895"/>
    <w:rsid w:val="00E71843"/>
    <w:rsid w:val="00E76DB5"/>
    <w:rsid w:val="00EB03E5"/>
    <w:rsid w:val="00EC1220"/>
    <w:rsid w:val="00ED192D"/>
    <w:rsid w:val="00EF55B5"/>
    <w:rsid w:val="00EF6CEA"/>
    <w:rsid w:val="00EF7893"/>
    <w:rsid w:val="00F03236"/>
    <w:rsid w:val="00F03666"/>
    <w:rsid w:val="00F25404"/>
    <w:rsid w:val="00F63C6A"/>
    <w:rsid w:val="00F65BFE"/>
    <w:rsid w:val="00F75133"/>
    <w:rsid w:val="00F946F4"/>
    <w:rsid w:val="00FA1974"/>
    <w:rsid w:val="00FA6824"/>
    <w:rsid w:val="00FC40A4"/>
    <w:rsid w:val="00FD2099"/>
    <w:rsid w:val="00FD3AD8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7DD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583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2024-12-26T00:58:00Z</cp:lastPrinted>
  <dcterms:created xsi:type="dcterms:W3CDTF">2025-10-27T02:25:00Z</dcterms:created>
  <dcterms:modified xsi:type="dcterms:W3CDTF">2025-10-28T01:05:00Z</dcterms:modified>
</cp:coreProperties>
</file>