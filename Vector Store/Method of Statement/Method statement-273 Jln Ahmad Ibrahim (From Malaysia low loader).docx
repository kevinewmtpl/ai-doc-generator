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6D9" w:rsidRDefault="005A46D9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B455E">
      <w:pPr>
        <w:rPr>
          <w:sz w:val="24"/>
          <w:lang w:eastAsia="zh-CN"/>
        </w:rPr>
      </w:pPr>
      <w:r>
        <w:rPr>
          <w:sz w:val="24"/>
        </w:rPr>
        <w:t>Date: 09</w:t>
      </w:r>
      <w:r w:rsidRPr="004B455E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F33700">
        <w:rPr>
          <w:sz w:val="24"/>
        </w:rPr>
        <w:t>Jan</w:t>
      </w:r>
      <w:r w:rsidR="00C4609B">
        <w:rPr>
          <w:sz w:val="24"/>
        </w:rPr>
        <w:t xml:space="preserve"> </w:t>
      </w:r>
      <w:r w:rsidR="00F33700">
        <w:rPr>
          <w:sz w:val="24"/>
        </w:rPr>
        <w:t>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33700">
        <w:rPr>
          <w:sz w:val="24"/>
          <w:lang w:eastAsia="zh-CN"/>
        </w:rPr>
        <w:t>7 unit Mazak machine</w:t>
      </w:r>
      <w:r w:rsidR="0009757D">
        <w:rPr>
          <w:sz w:val="24"/>
          <w:lang w:eastAsia="zh-CN"/>
        </w:rPr>
        <w:t xml:space="preserve"> from M’sia low loader</w:t>
      </w:r>
      <w:r w:rsidR="00F33700">
        <w:rPr>
          <w:sz w:val="24"/>
          <w:lang w:eastAsia="zh-CN"/>
        </w:rPr>
        <w:t>/lorry</w:t>
      </w:r>
      <w:r w:rsidR="0009757D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8A73F4" w:rsidRDefault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11</w:t>
      </w:r>
      <w:r w:rsidR="004124F3">
        <w:rPr>
          <w:sz w:val="24"/>
          <w:lang w:eastAsia="zh-CN"/>
        </w:rPr>
        <w:t>/0</w:t>
      </w:r>
      <w:r w:rsidR="005A46D9">
        <w:rPr>
          <w:sz w:val="24"/>
          <w:lang w:eastAsia="zh-CN"/>
        </w:rPr>
        <w:t>1</w:t>
      </w:r>
      <w:r w:rsidR="004124F3">
        <w:rPr>
          <w:sz w:val="24"/>
          <w:lang w:eastAsia="zh-CN"/>
        </w:rPr>
        <w:t>/2017</w:t>
      </w:r>
      <w:r w:rsidR="0009757D">
        <w:rPr>
          <w:sz w:val="24"/>
          <w:lang w:eastAsia="zh-CN"/>
        </w:rPr>
        <w:t xml:space="preserve">   -   </w:t>
      </w:r>
      <w:r w:rsidR="008A73F4">
        <w:rPr>
          <w:sz w:val="24"/>
          <w:lang w:eastAsia="zh-CN"/>
        </w:rPr>
        <w:t xml:space="preserve">To unload 1 unit Mazak QTN350M, </w:t>
      </w:r>
      <w:r w:rsidR="00F33700">
        <w:rPr>
          <w:sz w:val="24"/>
          <w:lang w:eastAsia="zh-CN"/>
        </w:rPr>
        <w:t>1 unit Mazak Slant 50NX</w:t>
      </w:r>
      <w:r w:rsidR="008A73F4">
        <w:rPr>
          <w:sz w:val="24"/>
          <w:lang w:eastAsia="zh-CN"/>
        </w:rPr>
        <w:t>-3000U and 1 unit Mazak Slant Turn Nexus 500</w:t>
      </w:r>
    </w:p>
    <w:p w:rsidR="008A73F4" w:rsidRDefault="008A73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A73F4" w:rsidRDefault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12</w:t>
      </w:r>
      <w:r w:rsidR="008A73F4">
        <w:rPr>
          <w:sz w:val="24"/>
          <w:lang w:eastAsia="zh-CN"/>
        </w:rPr>
        <w:t>/01/2017   -   To unload 1 unit Mazak Slant Turn Nexus 500M and 1 unit Mazak Slant Turn Nexus 550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757D" w:rsidRDefault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14</w:t>
      </w:r>
      <w:r w:rsidR="0009757D">
        <w:rPr>
          <w:sz w:val="24"/>
          <w:lang w:eastAsia="zh-CN"/>
        </w:rPr>
        <w:t>/01/2017   -   To unlo</w:t>
      </w:r>
      <w:r w:rsidR="00F33700">
        <w:rPr>
          <w:sz w:val="24"/>
          <w:lang w:eastAsia="zh-CN"/>
        </w:rPr>
        <w:t>ad 1 unit Mazak Intergrex E650H</w:t>
      </w:r>
      <w:r w:rsidR="0009757D">
        <w:rPr>
          <w:sz w:val="24"/>
          <w:lang w:eastAsia="zh-CN"/>
        </w:rPr>
        <w:t xml:space="preserve"> and 1 unit Mazak ITE-E410H2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124F3" w:rsidP="00707B09">
      <w:pPr>
        <w:pStyle w:val="Heading4"/>
      </w:pPr>
      <w:r>
        <w:t>No 273 Jalan Ahmad Ibrahim</w:t>
      </w:r>
    </w:p>
    <w:p w:rsidR="00684C71" w:rsidRDefault="004124F3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460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4124F3" w:rsidRDefault="004124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 ton mobile crane</w:t>
      </w:r>
    </w:p>
    <w:p w:rsidR="00707B09" w:rsidRDefault="007063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9C2ED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4B455E">
        <w:rPr>
          <w:b w:val="0"/>
          <w:sz w:val="20"/>
          <w:u w:val="none"/>
          <w:lang w:eastAsia="zh-CN"/>
        </w:rPr>
        <w:t xml:space="preserve">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960B08">
        <w:rPr>
          <w:sz w:val="24"/>
          <w:lang w:eastAsia="zh-CN"/>
        </w:rPr>
        <w:t xml:space="preserve"> for the lift</w:t>
      </w:r>
    </w:p>
    <w:p w:rsidR="00684C71" w:rsidRDefault="000E6274" w:rsidP="00F337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33700">
        <w:rPr>
          <w:sz w:val="24"/>
          <w:lang w:eastAsia="zh-CN"/>
        </w:rPr>
        <w:t xml:space="preserve"> machine </w:t>
      </w:r>
      <w:r w:rsidR="004124F3">
        <w:rPr>
          <w:sz w:val="24"/>
          <w:lang w:eastAsia="zh-CN"/>
        </w:rPr>
        <w:t xml:space="preserve">from </w:t>
      </w:r>
      <w:r w:rsidR="00F33700">
        <w:rPr>
          <w:sz w:val="24"/>
          <w:lang w:eastAsia="zh-CN"/>
        </w:rPr>
        <w:t xml:space="preserve">M’sia </w:t>
      </w:r>
      <w:r w:rsidR="004124F3">
        <w:rPr>
          <w:sz w:val="24"/>
          <w:lang w:eastAsia="zh-CN"/>
        </w:rPr>
        <w:t>low loader</w:t>
      </w:r>
      <w:r w:rsidR="0082150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and load onto ground</w:t>
      </w:r>
    </w:p>
    <w:p w:rsidR="00F33700" w:rsidRPr="00F33700" w:rsidRDefault="00F33700" w:rsidP="00F337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and </w:t>
      </w:r>
      <w:r w:rsidR="0081336E">
        <w:rPr>
          <w:sz w:val="24"/>
          <w:lang w:eastAsia="zh-CN"/>
        </w:rPr>
        <w:t xml:space="preserve">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     </w:t>
      </w:r>
    </w:p>
    <w:p w:rsidR="00684C71" w:rsidRDefault="004B455E" w:rsidP="004B455E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D4D" w:rsidRDefault="00AE2D4D">
      <w:r>
        <w:separator/>
      </w:r>
    </w:p>
  </w:endnote>
  <w:endnote w:type="continuationSeparator" w:id="0">
    <w:p w:rsidR="00AE2D4D" w:rsidRDefault="00AE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1A0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1A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D4D" w:rsidRDefault="00AE2D4D">
      <w:r>
        <w:separator/>
      </w:r>
    </w:p>
  </w:footnote>
  <w:footnote w:type="continuationSeparator" w:id="0">
    <w:p w:rsidR="00AE2D4D" w:rsidRDefault="00AE2D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E2D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E2D4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9757D"/>
    <w:rsid w:val="000D1431"/>
    <w:rsid w:val="000E6274"/>
    <w:rsid w:val="001C67C6"/>
    <w:rsid w:val="001D69C1"/>
    <w:rsid w:val="00205704"/>
    <w:rsid w:val="002C310F"/>
    <w:rsid w:val="002C52AA"/>
    <w:rsid w:val="002D3928"/>
    <w:rsid w:val="00347B0A"/>
    <w:rsid w:val="00352C91"/>
    <w:rsid w:val="00411C02"/>
    <w:rsid w:val="004124F3"/>
    <w:rsid w:val="004135BC"/>
    <w:rsid w:val="0047011D"/>
    <w:rsid w:val="004A0853"/>
    <w:rsid w:val="004B455E"/>
    <w:rsid w:val="004D4712"/>
    <w:rsid w:val="0052004B"/>
    <w:rsid w:val="005A46D9"/>
    <w:rsid w:val="005D6225"/>
    <w:rsid w:val="0061080E"/>
    <w:rsid w:val="006304BE"/>
    <w:rsid w:val="00650074"/>
    <w:rsid w:val="0065024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A73F4"/>
    <w:rsid w:val="008D0B63"/>
    <w:rsid w:val="008E3BAF"/>
    <w:rsid w:val="008F1C49"/>
    <w:rsid w:val="00960B08"/>
    <w:rsid w:val="00987EA7"/>
    <w:rsid w:val="009C2ED8"/>
    <w:rsid w:val="00A14E55"/>
    <w:rsid w:val="00A32709"/>
    <w:rsid w:val="00A3452B"/>
    <w:rsid w:val="00A64537"/>
    <w:rsid w:val="00AE2D4D"/>
    <w:rsid w:val="00B45C00"/>
    <w:rsid w:val="00C4609B"/>
    <w:rsid w:val="00C51A0D"/>
    <w:rsid w:val="00E4450F"/>
    <w:rsid w:val="00E615DC"/>
    <w:rsid w:val="00E9120A"/>
    <w:rsid w:val="00EA2AE0"/>
    <w:rsid w:val="00F3370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2860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2017-01-06T05:24:00Z</cp:lastPrinted>
  <dcterms:created xsi:type="dcterms:W3CDTF">2016-12-28T05:21:00Z</dcterms:created>
  <dcterms:modified xsi:type="dcterms:W3CDTF">2017-01-09T01:51:00Z</dcterms:modified>
</cp:coreProperties>
</file>