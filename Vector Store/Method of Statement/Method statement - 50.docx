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161E44">
      <w:pPr>
        <w:rPr>
          <w:sz w:val="24"/>
          <w:lang w:eastAsia="zh-CN"/>
        </w:rPr>
      </w:pPr>
      <w:r>
        <w:rPr>
          <w:sz w:val="24"/>
        </w:rPr>
        <w:t>Date: 09</w:t>
      </w:r>
      <w:r w:rsidRPr="00161E44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10332">
        <w:rPr>
          <w:sz w:val="24"/>
          <w:lang w:eastAsia="zh-CN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33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3A25A5">
        <w:rPr>
          <w:sz w:val="24"/>
          <w:lang w:eastAsia="zh-CN"/>
        </w:rPr>
        <w:t xml:space="preserve"> up 2</w:t>
      </w:r>
      <w:r w:rsidR="00161E44">
        <w:rPr>
          <w:sz w:val="24"/>
          <w:lang w:eastAsia="zh-CN"/>
        </w:rPr>
        <w:t xml:space="preserve"> unit machine</w:t>
      </w:r>
      <w:r w:rsidR="003A25A5">
        <w:rPr>
          <w:sz w:val="24"/>
          <w:lang w:eastAsia="zh-CN"/>
        </w:rPr>
        <w:t>s</w:t>
      </w:r>
      <w:r w:rsidR="00161E44">
        <w:rPr>
          <w:sz w:val="24"/>
          <w:lang w:eastAsia="zh-CN"/>
        </w:rPr>
        <w:t xml:space="preserve"> </w:t>
      </w:r>
      <w:r w:rsidR="00A61BE8">
        <w:rPr>
          <w:sz w:val="24"/>
          <w:lang w:eastAsia="zh-CN"/>
        </w:rPr>
        <w:t>down from 2</w:t>
      </w:r>
      <w:r w:rsidR="00A61BE8" w:rsidRPr="00A61BE8">
        <w:rPr>
          <w:sz w:val="24"/>
          <w:vertAlign w:val="superscript"/>
          <w:lang w:eastAsia="zh-CN"/>
        </w:rPr>
        <w:t>nd</w:t>
      </w:r>
      <w:r w:rsidR="00A61BE8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, </w:t>
      </w:r>
      <w:r w:rsidR="00A61BE8">
        <w:rPr>
          <w:sz w:val="24"/>
          <w:lang w:eastAsia="zh-CN"/>
        </w:rPr>
        <w:t>Hoist up from Platform onto Low-loader.</w:t>
      </w:r>
    </w:p>
    <w:p w:rsidR="00A10332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10332" w:rsidRDefault="00A103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21972" w:rsidRDefault="00A61B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Mazak E-420 H-II</w:t>
      </w:r>
    </w:p>
    <w:p w:rsidR="00A61BE8" w:rsidRPr="00B57912" w:rsidRDefault="00A61B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1 x DMG DMU 60EVO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3A25A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28</w:t>
      </w:r>
      <w:r w:rsidRPr="003A25A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October 2017</w:t>
      </w:r>
      <w:r w:rsidR="00742230">
        <w:rPr>
          <w:sz w:val="24"/>
          <w:lang w:eastAsia="zh-CN"/>
        </w:rPr>
        <w:t xml:space="preserve"> -  </w:t>
      </w:r>
      <w:r w:rsidR="00A03A69">
        <w:rPr>
          <w:sz w:val="24"/>
          <w:lang w:eastAsia="zh-CN"/>
        </w:rPr>
        <w:t xml:space="preserve"> </w:t>
      </w:r>
      <w:r w:rsidR="00742230">
        <w:rPr>
          <w:sz w:val="24"/>
          <w:lang w:eastAsia="zh-CN"/>
        </w:rPr>
        <w:t xml:space="preserve">09:30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Pr="00894879" w:rsidRDefault="007B5CD7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50 Alps Ave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B5CD7" w:rsidRDefault="007B5C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A10332" w:rsidRDefault="003A2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</w:t>
      </w:r>
      <w:r w:rsidR="00A10332"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7B5CD7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B5CD7">
        <w:rPr>
          <w:sz w:val="24"/>
          <w:lang w:eastAsia="zh-CN"/>
        </w:rPr>
        <w:t>/</w:t>
      </w:r>
      <w:r w:rsidR="00742230">
        <w:rPr>
          <w:sz w:val="24"/>
          <w:lang w:eastAsia="zh-CN"/>
        </w:rPr>
        <w:t xml:space="preserve">round </w:t>
      </w:r>
      <w:r w:rsidR="007B5CD7">
        <w:rPr>
          <w:sz w:val="24"/>
          <w:lang w:eastAsia="zh-CN"/>
        </w:rPr>
        <w:t>webbing</w:t>
      </w:r>
      <w:r>
        <w:rPr>
          <w:sz w:val="24"/>
          <w:lang w:eastAsia="zh-CN"/>
        </w:rPr>
        <w:t xml:space="preserve"> sling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A1033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D7512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B5CD7" w:rsidRDefault="007B5CD7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42230" w:rsidRDefault="00742230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1033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A10332">
        <w:rPr>
          <w:sz w:val="24"/>
          <w:lang w:eastAsia="zh-CN"/>
        </w:rPr>
        <w:t>gger, signalman, mobile/</w:t>
      </w:r>
      <w:r w:rsidR="007A0F35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B14A96" w:rsidRDefault="00B14A96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A10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D83EFC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7B5CD7" w:rsidRDefault="007B5C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 crane to hoist up platform to 2</w:t>
      </w:r>
      <w:r w:rsidRPr="007B5CD7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 (Roller Shutter)</w:t>
      </w:r>
    </w:p>
    <w:p w:rsidR="007B5CD7" w:rsidRDefault="007B5C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7B5CD7" w:rsidRDefault="007B5C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secured </w:t>
      </w:r>
      <w:r w:rsidR="00021293">
        <w:rPr>
          <w:sz w:val="24"/>
          <w:lang w:eastAsia="zh-CN"/>
        </w:rPr>
        <w:t>using 50 ton mobile crane</w:t>
      </w:r>
    </w:p>
    <w:p w:rsidR="00021293" w:rsidRDefault="000212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742230" w:rsidRDefault="007422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to platform</w:t>
      </w:r>
    </w:p>
    <w:p w:rsidR="00742230" w:rsidRDefault="007422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 crane to hoist machinery down from 2</w:t>
      </w:r>
      <w:r w:rsidRPr="0074223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742230" w:rsidRDefault="007422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low-loader</w:t>
      </w:r>
    </w:p>
    <w:p w:rsidR="000E0C97" w:rsidRPr="00742230" w:rsidRDefault="00742230" w:rsidP="007422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customer premise and transport to new location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D75122" w:rsidRDefault="000E0C97" w:rsidP="00D751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75122" w:rsidRDefault="00D75122" w:rsidP="00D75122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5C329E" w:rsidRPr="00D75122" w:rsidRDefault="00D75122" w:rsidP="00D7512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D75122">
        <w:rPr>
          <w:b/>
          <w:sz w:val="32"/>
          <w:szCs w:val="32"/>
          <w:u w:val="single"/>
          <w:lang w:eastAsia="zh-CN"/>
        </w:rPr>
        <w:t>Remark</w:t>
      </w:r>
    </w:p>
    <w:p w:rsidR="00D75122" w:rsidRPr="00D75122" w:rsidRDefault="00D75122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D75122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0E0C97" w:rsidRPr="0038611E" w:rsidRDefault="0074223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2877" w:rsidRDefault="00AB2877">
      <w:r>
        <w:separator/>
      </w:r>
    </w:p>
  </w:endnote>
  <w:endnote w:type="continuationSeparator" w:id="0">
    <w:p w:rsidR="00AB2877" w:rsidRDefault="00AB2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B91" w:rsidRDefault="005B4B9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3A6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3A6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2877" w:rsidRDefault="00AB2877">
      <w:r>
        <w:separator/>
      </w:r>
    </w:p>
  </w:footnote>
  <w:footnote w:type="continuationSeparator" w:id="0">
    <w:p w:rsidR="00AB2877" w:rsidRDefault="00AB28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B91" w:rsidRDefault="00AB28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5B4B91" w:rsidRDefault="005B4B9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5B4B91" w:rsidRDefault="005B4B91">
    <w:pPr>
      <w:pStyle w:val="Header"/>
      <w:jc w:val="center"/>
    </w:pPr>
    <w:r>
      <w:t>No. 30, Defu Lane 7, Singapore 539347</w:t>
    </w:r>
  </w:p>
  <w:p w:rsidR="005B4B91" w:rsidRDefault="005B4B91">
    <w:pPr>
      <w:pStyle w:val="Header"/>
      <w:jc w:val="center"/>
    </w:pPr>
    <w:r>
      <w:t>Tel : 62824175, 62828203, 62826020, Fax : 62865602</w:t>
    </w:r>
  </w:p>
  <w:p w:rsidR="005B4B91" w:rsidRDefault="005B4B91">
    <w:pPr>
      <w:pStyle w:val="Header"/>
      <w:jc w:val="center"/>
    </w:pPr>
    <w:r>
      <w:t>GST Reg No. : M2-8923804 – 2</w:t>
    </w:r>
  </w:p>
  <w:p w:rsidR="005B4B91" w:rsidRDefault="00AB2877">
    <w:pPr>
      <w:pStyle w:val="Header"/>
      <w:jc w:val="center"/>
      <w:rPr>
        <w:sz w:val="22"/>
      </w:rPr>
    </w:pPr>
    <w:hyperlink r:id="rId2" w:history="1">
      <w:r w:rsidR="005B4B91">
        <w:rPr>
          <w:rStyle w:val="Hyperlink"/>
          <w:sz w:val="22"/>
        </w:rPr>
        <w:t>http://www.ericwong.com</w:t>
      </w:r>
    </w:hyperlink>
  </w:p>
  <w:p w:rsidR="005B4B91" w:rsidRDefault="005B4B9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21293"/>
    <w:rsid w:val="00071FAC"/>
    <w:rsid w:val="000E0C97"/>
    <w:rsid w:val="00161E44"/>
    <w:rsid w:val="00163B5F"/>
    <w:rsid w:val="001A3D96"/>
    <w:rsid w:val="0022066B"/>
    <w:rsid w:val="00281171"/>
    <w:rsid w:val="002D0161"/>
    <w:rsid w:val="002E007D"/>
    <w:rsid w:val="002F4DDD"/>
    <w:rsid w:val="00380264"/>
    <w:rsid w:val="0038611E"/>
    <w:rsid w:val="003A25A5"/>
    <w:rsid w:val="003F30E5"/>
    <w:rsid w:val="004346BF"/>
    <w:rsid w:val="004913AB"/>
    <w:rsid w:val="00491CDF"/>
    <w:rsid w:val="00500442"/>
    <w:rsid w:val="0052116C"/>
    <w:rsid w:val="005B4B91"/>
    <w:rsid w:val="005C329E"/>
    <w:rsid w:val="00607F44"/>
    <w:rsid w:val="00664E02"/>
    <w:rsid w:val="00672CA0"/>
    <w:rsid w:val="006F5A8E"/>
    <w:rsid w:val="00701B5C"/>
    <w:rsid w:val="00722A7B"/>
    <w:rsid w:val="007276CD"/>
    <w:rsid w:val="00742230"/>
    <w:rsid w:val="007A0F35"/>
    <w:rsid w:val="007B5CD7"/>
    <w:rsid w:val="007D3772"/>
    <w:rsid w:val="007F3574"/>
    <w:rsid w:val="008555AC"/>
    <w:rsid w:val="00894879"/>
    <w:rsid w:val="00902F17"/>
    <w:rsid w:val="00966F5B"/>
    <w:rsid w:val="00980AC3"/>
    <w:rsid w:val="00A03A69"/>
    <w:rsid w:val="00A10332"/>
    <w:rsid w:val="00A10F11"/>
    <w:rsid w:val="00A61BE8"/>
    <w:rsid w:val="00AB2877"/>
    <w:rsid w:val="00B14A96"/>
    <w:rsid w:val="00B21972"/>
    <w:rsid w:val="00B56598"/>
    <w:rsid w:val="00B56650"/>
    <w:rsid w:val="00B57912"/>
    <w:rsid w:val="00B7163D"/>
    <w:rsid w:val="00B7239B"/>
    <w:rsid w:val="00BC2479"/>
    <w:rsid w:val="00C3785C"/>
    <w:rsid w:val="00C44C52"/>
    <w:rsid w:val="00CD4486"/>
    <w:rsid w:val="00D00F22"/>
    <w:rsid w:val="00D75122"/>
    <w:rsid w:val="00D83EFC"/>
    <w:rsid w:val="00D856F6"/>
    <w:rsid w:val="00DE73E1"/>
    <w:rsid w:val="00DF225D"/>
    <w:rsid w:val="00E70F6C"/>
    <w:rsid w:val="00E917EB"/>
    <w:rsid w:val="00EA0668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DC1F4-0CCE-4CC0-A062-007C952E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2017-10-24T05:27:00Z</cp:lastPrinted>
  <dcterms:created xsi:type="dcterms:W3CDTF">2017-10-24T05:12:00Z</dcterms:created>
  <dcterms:modified xsi:type="dcterms:W3CDTF">2017-10-24T05:27:00Z</dcterms:modified>
</cp:coreProperties>
</file>