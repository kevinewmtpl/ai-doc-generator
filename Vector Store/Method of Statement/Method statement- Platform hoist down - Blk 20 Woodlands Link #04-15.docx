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FE4BCA">
      <w:pPr>
        <w:rPr>
          <w:sz w:val="24"/>
          <w:lang w:eastAsia="zh-CN"/>
        </w:rPr>
      </w:pPr>
      <w:r>
        <w:rPr>
          <w:sz w:val="24"/>
        </w:rPr>
        <w:t>Date: 15</w:t>
      </w:r>
      <w:r w:rsidRPr="00FE4BCA">
        <w:rPr>
          <w:sz w:val="24"/>
          <w:vertAlign w:val="superscript"/>
        </w:rPr>
        <w:t>th</w:t>
      </w:r>
      <w:r>
        <w:rPr>
          <w:sz w:val="24"/>
        </w:rPr>
        <w:t xml:space="preserve"> Jan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1A35E8">
        <w:rPr>
          <w:sz w:val="24"/>
          <w:lang w:eastAsia="zh-CN"/>
        </w:rPr>
        <w:t>down</w:t>
      </w:r>
      <w:r>
        <w:rPr>
          <w:sz w:val="24"/>
          <w:lang w:eastAsia="zh-CN"/>
        </w:rPr>
        <w:t xml:space="preserve"> </w:t>
      </w:r>
      <w:r w:rsidR="0063592F">
        <w:rPr>
          <w:sz w:val="24"/>
          <w:lang w:eastAsia="zh-CN"/>
        </w:rPr>
        <w:t>3</w:t>
      </w:r>
      <w:r w:rsidR="00FE4BCA">
        <w:rPr>
          <w:sz w:val="24"/>
          <w:lang w:eastAsia="zh-CN"/>
        </w:rPr>
        <w:t xml:space="preserve"> unit machine from 4</w:t>
      </w:r>
      <w:r w:rsidR="00FE4BCA" w:rsidRPr="00FE4BCA">
        <w:rPr>
          <w:sz w:val="24"/>
          <w:vertAlign w:val="superscript"/>
          <w:lang w:eastAsia="zh-CN"/>
        </w:rPr>
        <w:t>th</w:t>
      </w:r>
      <w:r w:rsidR="00FE4BCA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>floor</w:t>
      </w:r>
      <w:r w:rsidR="000A5B75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781CF6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FE4BCA" w:rsidRDefault="00477B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</w:t>
      </w:r>
      <w:r w:rsidR="00FE4BCA">
        <w:rPr>
          <w:bCs/>
          <w:sz w:val="24"/>
          <w:szCs w:val="24"/>
          <w:lang w:eastAsia="zh-CN"/>
        </w:rPr>
        <w:t xml:space="preserve">unit Vesta 660 </w:t>
      </w:r>
      <w:r w:rsidR="0063592F">
        <w:rPr>
          <w:bCs/>
          <w:sz w:val="24"/>
          <w:szCs w:val="24"/>
          <w:lang w:eastAsia="zh-CN"/>
        </w:rPr>
        <w:t>CNC</w:t>
      </w:r>
      <w:r w:rsidR="00FE4BCA">
        <w:rPr>
          <w:bCs/>
          <w:sz w:val="24"/>
          <w:szCs w:val="24"/>
          <w:lang w:eastAsia="zh-CN"/>
        </w:rPr>
        <w:t xml:space="preserve"> </w:t>
      </w:r>
    </w:p>
    <w:p w:rsidR="00477BBC" w:rsidRDefault="00FE4B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2450 x 2000 x 2400 mm</w:t>
      </w:r>
      <w:r w:rsidR="0063592F">
        <w:rPr>
          <w:bCs/>
          <w:sz w:val="24"/>
          <w:szCs w:val="24"/>
          <w:lang w:eastAsia="zh-CN"/>
        </w:rPr>
        <w:t xml:space="preserve"> / </w:t>
      </w:r>
      <w:r w:rsidR="00781CF6">
        <w:rPr>
          <w:bCs/>
          <w:sz w:val="24"/>
          <w:szCs w:val="24"/>
          <w:lang w:eastAsia="zh-CN"/>
        </w:rPr>
        <w:t xml:space="preserve">Wt: </w:t>
      </w:r>
      <w:r>
        <w:rPr>
          <w:bCs/>
          <w:sz w:val="24"/>
          <w:szCs w:val="24"/>
          <w:lang w:eastAsia="zh-CN"/>
        </w:rPr>
        <w:t>4</w:t>
      </w:r>
      <w:r w:rsidR="0063592F">
        <w:rPr>
          <w:bCs/>
          <w:sz w:val="24"/>
          <w:szCs w:val="24"/>
          <w:lang w:eastAsia="zh-CN"/>
        </w:rPr>
        <w:t>, 3</w:t>
      </w:r>
      <w:r w:rsidR="00D8140C">
        <w:rPr>
          <w:bCs/>
          <w:sz w:val="24"/>
          <w:szCs w:val="24"/>
          <w:lang w:eastAsia="zh-CN"/>
        </w:rPr>
        <w:t>00</w:t>
      </w:r>
      <w:r w:rsidR="00477BBC">
        <w:rPr>
          <w:bCs/>
          <w:sz w:val="24"/>
          <w:szCs w:val="24"/>
          <w:lang w:eastAsia="zh-CN"/>
        </w:rPr>
        <w:t xml:space="preserve"> kg</w:t>
      </w:r>
    </w:p>
    <w:p w:rsidR="0063592F" w:rsidRDefault="00FE4B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Wirecut</w:t>
      </w:r>
    </w:p>
    <w:p w:rsidR="0063592F" w:rsidRPr="00477BBC" w:rsidRDefault="006359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</w:t>
      </w:r>
      <w:r w:rsidR="00FE4BCA">
        <w:rPr>
          <w:bCs/>
          <w:sz w:val="24"/>
          <w:szCs w:val="24"/>
          <w:lang w:eastAsia="zh-CN"/>
        </w:rPr>
        <w:t>t Sodick 327 Wirecut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81CF6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FE4BC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22/01/24 (Mon)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781CF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  <w:bookmarkStart w:id="0" w:name="_GoBack"/>
      <w:bookmarkEnd w:id="0"/>
    </w:p>
    <w:p w:rsidR="00781CF6" w:rsidRPr="00781CF6" w:rsidRDefault="00781C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77BBC">
      <w:pPr>
        <w:pStyle w:val="Heading4"/>
      </w:pPr>
      <w:r>
        <w:t>Blk</w:t>
      </w:r>
      <w:r w:rsidR="00FE4BCA">
        <w:t xml:space="preserve"> 20 Woodlands Link #04-15</w:t>
      </w:r>
    </w:p>
    <w:p w:rsidR="00FE4BCA" w:rsidRPr="00FE4BCA" w:rsidRDefault="00FE4BCA" w:rsidP="00FE4B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YP Lim Precision Engineering</w:t>
      </w:r>
    </w:p>
    <w:p w:rsidR="00894879" w:rsidRPr="00894879" w:rsidRDefault="00894879" w:rsidP="00894879">
      <w:pPr>
        <w:rPr>
          <w:sz w:val="24"/>
          <w:szCs w:val="24"/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81CF6" w:rsidRDefault="00781C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0C1D59" w:rsidRDefault="00781C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FE4BCA" w:rsidRDefault="00FE4B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2-3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781C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  <w:r>
        <w:rPr>
          <w:sz w:val="24"/>
          <w:lang w:eastAsia="zh-CN"/>
        </w:rPr>
        <w:t xml:space="preserve"> </w:t>
      </w:r>
      <w:r w:rsidR="00FE4BCA">
        <w:rPr>
          <w:sz w:val="24"/>
          <w:lang w:eastAsia="zh-CN"/>
        </w:rPr>
        <w:t xml:space="preserve">   </w:t>
      </w:r>
    </w:p>
    <w:p w:rsidR="00C14F12" w:rsidRDefault="00781CF6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</w:t>
      </w:r>
      <w:r w:rsidR="000A5B75">
        <w:rPr>
          <w:sz w:val="24"/>
          <w:lang w:eastAsia="zh-CN"/>
        </w:rPr>
        <w:t>crane to h</w:t>
      </w:r>
      <w:r w:rsidR="00FE4BCA">
        <w:rPr>
          <w:sz w:val="24"/>
          <w:lang w:eastAsia="zh-CN"/>
        </w:rPr>
        <w:t>oist up platform to 4</w:t>
      </w:r>
      <w:r w:rsidR="00FE4BCA" w:rsidRPr="00FE4BCA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477BBC" w:rsidRDefault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platform</w:t>
      </w:r>
    </w:p>
    <w:p w:rsidR="000E0C97" w:rsidRDefault="00781C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477BBC">
        <w:rPr>
          <w:sz w:val="24"/>
          <w:lang w:eastAsia="zh-CN"/>
        </w:rPr>
        <w:t>hoist down machine to the ground</w:t>
      </w:r>
    </w:p>
    <w:p w:rsidR="00FE4BCA" w:rsidRDefault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63592F">
        <w:rPr>
          <w:sz w:val="24"/>
          <w:lang w:eastAsia="zh-CN"/>
        </w:rPr>
        <w:t xml:space="preserve">up </w:t>
      </w:r>
      <w:r w:rsidR="00FE4BCA">
        <w:rPr>
          <w:sz w:val="24"/>
          <w:lang w:eastAsia="zh-CN"/>
        </w:rPr>
        <w:t>machine onto lorry chassis</w:t>
      </w:r>
    </w:p>
    <w:p w:rsidR="00781CF6" w:rsidRDefault="00FE4B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81CF6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machine </w:t>
      </w:r>
      <w:r w:rsidR="00781CF6">
        <w:rPr>
          <w:sz w:val="24"/>
          <w:lang w:eastAsia="zh-CN"/>
        </w:rPr>
        <w:t>with strapping belt</w:t>
      </w:r>
    </w:p>
    <w:p w:rsidR="00477BBC" w:rsidRDefault="00781C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477BBC">
        <w:rPr>
          <w:sz w:val="24"/>
          <w:lang w:eastAsia="zh-CN"/>
        </w:rPr>
        <w:t>and deliver to another location</w:t>
      </w:r>
    </w:p>
    <w:p w:rsidR="00A36133" w:rsidRPr="00477BBC" w:rsidRDefault="000E0C97" w:rsidP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7BBC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FE4BCA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0E5B" w:rsidRDefault="00B30E5B">
      <w:r>
        <w:separator/>
      </w:r>
    </w:p>
  </w:endnote>
  <w:endnote w:type="continuationSeparator" w:id="0">
    <w:p w:rsidR="00B30E5B" w:rsidRDefault="00B30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4B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4BC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0E5B" w:rsidRDefault="00B30E5B">
      <w:r>
        <w:separator/>
      </w:r>
    </w:p>
  </w:footnote>
  <w:footnote w:type="continuationSeparator" w:id="0">
    <w:p w:rsidR="00B30E5B" w:rsidRDefault="00B30E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30E5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30E5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60523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237DA"/>
    <w:rsid w:val="002504BF"/>
    <w:rsid w:val="002517F4"/>
    <w:rsid w:val="002E4A72"/>
    <w:rsid w:val="002F74BB"/>
    <w:rsid w:val="00307CA4"/>
    <w:rsid w:val="00325A14"/>
    <w:rsid w:val="00365AE7"/>
    <w:rsid w:val="00380264"/>
    <w:rsid w:val="003A3771"/>
    <w:rsid w:val="003D39E1"/>
    <w:rsid w:val="003E7594"/>
    <w:rsid w:val="003F28D5"/>
    <w:rsid w:val="00421688"/>
    <w:rsid w:val="00422F08"/>
    <w:rsid w:val="00477BBC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3592F"/>
    <w:rsid w:val="0066065E"/>
    <w:rsid w:val="00661197"/>
    <w:rsid w:val="00664E02"/>
    <w:rsid w:val="006877F9"/>
    <w:rsid w:val="00687B65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81CF6"/>
    <w:rsid w:val="0079106E"/>
    <w:rsid w:val="007A3A92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93A6C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30E5B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8140C"/>
    <w:rsid w:val="00DC6037"/>
    <w:rsid w:val="00E11B0D"/>
    <w:rsid w:val="00EB50F2"/>
    <w:rsid w:val="00EE773D"/>
    <w:rsid w:val="00EF16FC"/>
    <w:rsid w:val="00F03CFD"/>
    <w:rsid w:val="00F33583"/>
    <w:rsid w:val="00F338D8"/>
    <w:rsid w:val="00F74690"/>
    <w:rsid w:val="00FC4C88"/>
    <w:rsid w:val="00FD425A"/>
    <w:rsid w:val="00FE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2022-01-28T06:06:00Z</cp:lastPrinted>
  <dcterms:created xsi:type="dcterms:W3CDTF">2024-01-15T02:17:00Z</dcterms:created>
  <dcterms:modified xsi:type="dcterms:W3CDTF">2024-01-15T02:17:00Z</dcterms:modified>
</cp:coreProperties>
</file>