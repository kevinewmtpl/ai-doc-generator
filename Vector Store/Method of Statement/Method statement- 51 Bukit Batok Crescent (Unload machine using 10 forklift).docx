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5074A">
      <w:pPr>
        <w:rPr>
          <w:sz w:val="24"/>
          <w:lang w:eastAsia="zh-CN"/>
        </w:rPr>
      </w:pPr>
      <w:r>
        <w:rPr>
          <w:sz w:val="24"/>
        </w:rPr>
        <w:t>Date: 30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Nov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Low loader to t</w:t>
      </w:r>
      <w:r>
        <w:rPr>
          <w:sz w:val="24"/>
          <w:lang w:eastAsia="zh-CN"/>
        </w:rPr>
        <w:t xml:space="preserve">ransport </w:t>
      </w:r>
      <w:r w:rsidR="00F65555">
        <w:rPr>
          <w:sz w:val="24"/>
          <w:lang w:eastAsia="zh-CN"/>
        </w:rPr>
        <w:t>10 ton forklift</w:t>
      </w:r>
      <w:r w:rsidR="00C744A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3</w:t>
      </w:r>
      <w:r w:rsidRPr="0025074A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ramp up, </w:t>
      </w:r>
      <w:r w:rsidR="00F65555">
        <w:rPr>
          <w:sz w:val="24"/>
          <w:lang w:eastAsia="zh-CN"/>
        </w:rPr>
        <w:t>unload forklift, and using forklift to unload machine from lorry chassis,</w:t>
      </w:r>
      <w:r>
        <w:rPr>
          <w:sz w:val="24"/>
          <w:lang w:eastAsia="zh-CN"/>
        </w:rPr>
        <w:t xml:space="preserve"> shift and position into tenant premise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2507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Takisawa LA-350L8</w:t>
      </w:r>
    </w:p>
    <w:p w:rsidR="003B7ED4" w:rsidRDefault="002507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560 x 228 x 245</w:t>
      </w:r>
      <w:r w:rsidR="00BC5999">
        <w:rPr>
          <w:sz w:val="24"/>
          <w:szCs w:val="24"/>
          <w:lang w:eastAsia="zh-CN"/>
        </w:rPr>
        <w:t xml:space="preserve"> cm</w:t>
      </w:r>
    </w:p>
    <w:p w:rsidR="003B7ED4" w:rsidRPr="003B7ED4" w:rsidRDefault="002507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500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05/12/2018   -   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Pr="0025074A" w:rsidRDefault="0025074A" w:rsidP="0025074A">
      <w:pPr>
        <w:pStyle w:val="Heading4"/>
      </w:pPr>
      <w:r>
        <w:t>51 Bukit Batok Crescent #03-21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F058FF" w:rsidRDefault="00F058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707B09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F655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F058FF" w:rsidRDefault="00F058FF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>
        <w:rPr>
          <w:rFonts w:hint="eastAsia"/>
          <w:sz w:val="24"/>
          <w:lang w:eastAsia="zh-CN"/>
        </w:rPr>
        <w:t xml:space="preserve"> etc..)</w:t>
      </w:r>
    </w:p>
    <w:p w:rsidR="00205704" w:rsidRPr="00784B51" w:rsidRDefault="00D5255C" w:rsidP="00784B51">
      <w:pPr>
        <w:rPr>
          <w:sz w:val="24"/>
          <w:lang w:eastAsia="zh-CN"/>
        </w:rPr>
      </w:pPr>
      <w:r>
        <w:rPr>
          <w:sz w:val="24"/>
          <w:lang w:eastAsia="zh-CN"/>
        </w:rPr>
        <w:t>Certified forklift operator to operate the forlift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</w:t>
      </w:r>
      <w:r>
        <w:rPr>
          <w:sz w:val="24"/>
          <w:lang w:eastAsia="zh-CN"/>
        </w:rPr>
        <w:t xml:space="preserve">                              </w:t>
      </w:r>
    </w:p>
    <w:p w:rsidR="00684C71" w:rsidRPr="0025074A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F65555" w:rsidRDefault="00F65555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 to transport 10 ton forklift to 3</w:t>
      </w:r>
      <w:r w:rsidRPr="00F65555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ramp up</w:t>
      </w:r>
    </w:p>
    <w:p w:rsidR="00F65555" w:rsidRDefault="00F65555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forklift from low loader</w:t>
      </w:r>
    </w:p>
    <w:p w:rsidR="00684C71" w:rsidRDefault="00F65555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</w:t>
      </w:r>
      <w:r w:rsidR="00C744A4">
        <w:rPr>
          <w:sz w:val="24"/>
          <w:lang w:eastAsia="zh-CN"/>
        </w:rPr>
        <w:t>to fork down machine from lorry chassis</w:t>
      </w:r>
    </w:p>
    <w:p w:rsidR="00C744A4" w:rsidRPr="00F65555" w:rsidRDefault="00C744A4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bay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C744A4">
        <w:rPr>
          <w:sz w:val="24"/>
          <w:lang w:eastAsia="zh-CN"/>
        </w:rPr>
        <w:t xml:space="preserve"> to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2E15" w:rsidRDefault="00DD2E15">
      <w:r>
        <w:separator/>
      </w:r>
    </w:p>
  </w:endnote>
  <w:endnote w:type="continuationSeparator" w:id="0">
    <w:p w:rsidR="00DD2E15" w:rsidRDefault="00DD2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58F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58F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2E15" w:rsidRDefault="00DD2E15">
      <w:r>
        <w:separator/>
      </w:r>
    </w:p>
  </w:footnote>
  <w:footnote w:type="continuationSeparator" w:id="0">
    <w:p w:rsidR="00DD2E15" w:rsidRDefault="00DD2E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D2E1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D2E1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1C645A"/>
    <w:rsid w:val="001F2B4E"/>
    <w:rsid w:val="00205704"/>
    <w:rsid w:val="0025074A"/>
    <w:rsid w:val="00310929"/>
    <w:rsid w:val="0038762F"/>
    <w:rsid w:val="003B7ED4"/>
    <w:rsid w:val="00494A64"/>
    <w:rsid w:val="006700D2"/>
    <w:rsid w:val="00684C71"/>
    <w:rsid w:val="006B6525"/>
    <w:rsid w:val="00707B09"/>
    <w:rsid w:val="00784B51"/>
    <w:rsid w:val="007E7225"/>
    <w:rsid w:val="00805829"/>
    <w:rsid w:val="0081336E"/>
    <w:rsid w:val="00872D61"/>
    <w:rsid w:val="009E6235"/>
    <w:rsid w:val="00A64537"/>
    <w:rsid w:val="00BC5999"/>
    <w:rsid w:val="00C03437"/>
    <w:rsid w:val="00C41758"/>
    <w:rsid w:val="00C744A4"/>
    <w:rsid w:val="00CA3A7D"/>
    <w:rsid w:val="00D03E74"/>
    <w:rsid w:val="00D5255C"/>
    <w:rsid w:val="00DC1B5D"/>
    <w:rsid w:val="00DD2E15"/>
    <w:rsid w:val="00DE0664"/>
    <w:rsid w:val="00E26D66"/>
    <w:rsid w:val="00E9120A"/>
    <w:rsid w:val="00EC29CB"/>
    <w:rsid w:val="00F058FF"/>
    <w:rsid w:val="00F60267"/>
    <w:rsid w:val="00F6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2018-11-30T07:19:00Z</cp:lastPrinted>
  <dcterms:created xsi:type="dcterms:W3CDTF">2018-11-30T07:08:00Z</dcterms:created>
  <dcterms:modified xsi:type="dcterms:W3CDTF">2018-11-30T07:20:00Z</dcterms:modified>
</cp:coreProperties>
</file>