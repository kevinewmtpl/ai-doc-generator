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BC550D" w14:textId="77777777" w:rsidR="00734D2E" w:rsidRDefault="00734D2E">
      <w:pPr>
        <w:pStyle w:val="Title"/>
        <w:jc w:val="left"/>
        <w:rPr>
          <w:lang w:eastAsia="zh-CN"/>
        </w:rPr>
      </w:pPr>
    </w:p>
    <w:p w14:paraId="7255329E" w14:textId="04E69A5B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5F3B5FFD" w14:textId="541F8BC0" w:rsidR="006467DA" w:rsidRDefault="00E06D66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6D3A22">
        <w:rPr>
          <w:sz w:val="24"/>
        </w:rPr>
        <w:t>0</w:t>
      </w:r>
      <w:r w:rsidR="00494E01">
        <w:rPr>
          <w:sz w:val="24"/>
        </w:rPr>
        <w:t>2</w:t>
      </w:r>
      <w:r w:rsidR="00494E01" w:rsidRPr="00494E01">
        <w:rPr>
          <w:sz w:val="24"/>
          <w:vertAlign w:val="superscript"/>
        </w:rPr>
        <w:t>nd</w:t>
      </w:r>
      <w:r w:rsidR="006D3A22">
        <w:rPr>
          <w:sz w:val="24"/>
        </w:rPr>
        <w:t xml:space="preserve"> Dec</w:t>
      </w:r>
      <w:r w:rsidR="00AA2006">
        <w:rPr>
          <w:sz w:val="24"/>
          <w:lang w:eastAsia="zh-CN"/>
        </w:rPr>
        <w:t xml:space="preserve"> 202</w:t>
      </w:r>
      <w:r w:rsidR="005038C6">
        <w:rPr>
          <w:sz w:val="24"/>
          <w:lang w:eastAsia="zh-CN"/>
        </w:rPr>
        <w:t>5</w:t>
      </w:r>
    </w:p>
    <w:p w14:paraId="03DE4D1F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02415A6F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20370255" w14:textId="709EA1AD" w:rsidR="00DF6692" w:rsidRPr="000B5071" w:rsidRDefault="00DF669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unload</w:t>
      </w:r>
      <w:r w:rsidR="00FE1C1B">
        <w:rPr>
          <w:sz w:val="24"/>
          <w:lang w:eastAsia="zh-CN"/>
        </w:rPr>
        <w:t xml:space="preserve"> and </w:t>
      </w:r>
      <w:r w:rsidR="00691D11">
        <w:rPr>
          <w:sz w:val="24"/>
          <w:lang w:eastAsia="zh-CN"/>
        </w:rPr>
        <w:t>shift</w:t>
      </w:r>
      <w:r w:rsidR="00FE1C1B">
        <w:rPr>
          <w:sz w:val="24"/>
          <w:lang w:eastAsia="zh-CN"/>
        </w:rPr>
        <w:t xml:space="preserve"> out</w:t>
      </w:r>
      <w:r>
        <w:rPr>
          <w:sz w:val="24"/>
          <w:lang w:eastAsia="zh-CN"/>
        </w:rPr>
        <w:t xml:space="preserve"> 1 </w:t>
      </w:r>
      <w:r w:rsidR="00E06D66">
        <w:rPr>
          <w:sz w:val="24"/>
          <w:lang w:eastAsia="zh-CN"/>
        </w:rPr>
        <w:t xml:space="preserve">unit machine </w:t>
      </w:r>
      <w:r w:rsidR="00FE1C1B">
        <w:rPr>
          <w:sz w:val="24"/>
          <w:lang w:eastAsia="zh-CN"/>
        </w:rPr>
        <w:t xml:space="preserve">from lorry chassis </w:t>
      </w:r>
      <w:r w:rsidR="00E06D66">
        <w:rPr>
          <w:sz w:val="24"/>
          <w:lang w:eastAsia="zh-CN"/>
        </w:rPr>
        <w:t>via</w:t>
      </w:r>
      <w:r>
        <w:rPr>
          <w:sz w:val="24"/>
          <w:lang w:eastAsia="zh-CN"/>
        </w:rPr>
        <w:t xml:space="preserve"> loading bay, position </w:t>
      </w:r>
      <w:r w:rsidR="006D3A22">
        <w:rPr>
          <w:sz w:val="24"/>
          <w:lang w:eastAsia="zh-CN"/>
        </w:rPr>
        <w:t xml:space="preserve">into tenant premise at ground floor </w:t>
      </w:r>
    </w:p>
    <w:p w14:paraId="79613E96" w14:textId="77777777" w:rsid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22AAEAD1" w14:textId="77777777" w:rsidR="001649AA" w:rsidRDefault="00697081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</w:t>
      </w:r>
      <w:r w:rsidR="00170082">
        <w:rPr>
          <w:b/>
          <w:bCs/>
          <w:sz w:val="32"/>
          <w:szCs w:val="32"/>
          <w:u w:val="single"/>
          <w:lang w:eastAsia="zh-CN"/>
        </w:rPr>
        <w:t xml:space="preserve"> Spec</w:t>
      </w:r>
    </w:p>
    <w:p w14:paraId="618E5AC4" w14:textId="7FBECEBF" w:rsidR="00F228FD" w:rsidRDefault="00E06D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</w:t>
      </w:r>
      <w:r w:rsidR="006D3A22">
        <w:rPr>
          <w:bCs/>
          <w:sz w:val="24"/>
          <w:szCs w:val="24"/>
          <w:lang w:eastAsia="zh-CN"/>
        </w:rPr>
        <w:t>Mazak QTE300 MY</w:t>
      </w:r>
    </w:p>
    <w:p w14:paraId="007D792A" w14:textId="32204D38" w:rsidR="006D3A22" w:rsidRDefault="006D3A2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3385 x 1817 x 1760 mm</w:t>
      </w:r>
    </w:p>
    <w:p w14:paraId="7B603E57" w14:textId="202F187E" w:rsidR="00691D11" w:rsidRPr="00691D11" w:rsidRDefault="00691D11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 xml:space="preserve">Wt: </w:t>
      </w:r>
      <w:r w:rsidR="006D3A22">
        <w:rPr>
          <w:bCs/>
          <w:sz w:val="24"/>
          <w:szCs w:val="24"/>
          <w:lang w:eastAsia="zh-CN"/>
        </w:rPr>
        <w:t>5, 5</w:t>
      </w:r>
      <w:r>
        <w:rPr>
          <w:bCs/>
          <w:sz w:val="24"/>
          <w:szCs w:val="24"/>
          <w:lang w:eastAsia="zh-CN"/>
        </w:rPr>
        <w:t xml:space="preserve">00 kg </w:t>
      </w:r>
    </w:p>
    <w:p w14:paraId="32003DC3" w14:textId="77777777" w:rsidR="00DF6692" w:rsidRPr="001533D0" w:rsidRDefault="00DF669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4E4E2679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2726D87C" w14:textId="64D9525B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  <w:r w:rsidR="00FE1C1B">
        <w:rPr>
          <w:sz w:val="24"/>
          <w:lang w:eastAsia="zh-CN"/>
        </w:rPr>
        <w:t>ed</w:t>
      </w:r>
    </w:p>
    <w:p w14:paraId="184BCF70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2F61AC9E" w14:textId="77777777" w:rsidR="006467DA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5127F453" w14:textId="0D228A05" w:rsidR="006467DA" w:rsidRDefault="006D3A22">
      <w:pPr>
        <w:rPr>
          <w:sz w:val="24"/>
          <w:lang w:eastAsia="zh-CN"/>
        </w:rPr>
      </w:pPr>
      <w:r>
        <w:rPr>
          <w:sz w:val="24"/>
          <w:lang w:eastAsia="zh-CN"/>
        </w:rPr>
        <w:t>13</w:t>
      </w:r>
      <w:r w:rsidR="00691D11">
        <w:rPr>
          <w:sz w:val="24"/>
          <w:lang w:eastAsia="zh-CN"/>
        </w:rPr>
        <w:t>/12</w:t>
      </w:r>
      <w:r w:rsidR="00AA2006">
        <w:rPr>
          <w:sz w:val="24"/>
          <w:lang w:eastAsia="zh-CN"/>
        </w:rPr>
        <w:t>/25</w:t>
      </w:r>
    </w:p>
    <w:p w14:paraId="04D50692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7B69D086" w14:textId="77777777"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25719B71" w14:textId="4F36D199" w:rsidR="008B106D" w:rsidRPr="008B106D" w:rsidRDefault="006D3A2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Est: </w:t>
      </w:r>
      <w:r w:rsidR="00E06D66">
        <w:rPr>
          <w:bCs/>
          <w:sz w:val="24"/>
          <w:szCs w:val="24"/>
          <w:lang w:eastAsia="zh-CN"/>
        </w:rPr>
        <w:t>1</w:t>
      </w:r>
      <w:r>
        <w:rPr>
          <w:bCs/>
          <w:sz w:val="24"/>
          <w:szCs w:val="24"/>
          <w:lang w:eastAsia="zh-CN"/>
        </w:rPr>
        <w:t>1</w:t>
      </w:r>
      <w:r w:rsidR="00F228FD">
        <w:rPr>
          <w:bCs/>
          <w:sz w:val="24"/>
          <w:szCs w:val="24"/>
          <w:lang w:eastAsia="zh-CN"/>
        </w:rPr>
        <w:t>:</w:t>
      </w:r>
      <w:r>
        <w:rPr>
          <w:bCs/>
          <w:sz w:val="24"/>
          <w:szCs w:val="24"/>
          <w:lang w:eastAsia="zh-CN"/>
        </w:rPr>
        <w:t>3</w:t>
      </w:r>
      <w:r w:rsidR="00AA2006">
        <w:rPr>
          <w:bCs/>
          <w:sz w:val="24"/>
          <w:szCs w:val="24"/>
          <w:lang w:eastAsia="zh-CN"/>
        </w:rPr>
        <w:t>0</w:t>
      </w:r>
      <w:r w:rsidR="00697081">
        <w:rPr>
          <w:bCs/>
          <w:sz w:val="24"/>
          <w:szCs w:val="24"/>
          <w:lang w:eastAsia="zh-CN"/>
        </w:rPr>
        <w:t xml:space="preserve"> am </w:t>
      </w:r>
    </w:p>
    <w:p w14:paraId="12651426" w14:textId="77777777" w:rsidR="00306A1F" w:rsidRDefault="00306A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AC29DF7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2732F45C" w14:textId="5AB30B0E" w:rsidR="00697081" w:rsidRDefault="00E06D66" w:rsidP="00697081">
      <w:pPr>
        <w:pStyle w:val="Heading4"/>
        <w:rPr>
          <w:szCs w:val="24"/>
        </w:rPr>
      </w:pPr>
      <w:r>
        <w:rPr>
          <w:szCs w:val="24"/>
        </w:rPr>
        <w:t xml:space="preserve">Blk </w:t>
      </w:r>
      <w:r w:rsidR="00691D11">
        <w:rPr>
          <w:szCs w:val="24"/>
        </w:rPr>
        <w:t>5</w:t>
      </w:r>
      <w:r w:rsidR="006D3A22">
        <w:rPr>
          <w:szCs w:val="24"/>
        </w:rPr>
        <w:t>000 A.M.K Ave 5 #01-08</w:t>
      </w:r>
    </w:p>
    <w:p w14:paraId="68D528EA" w14:textId="5F2D3463" w:rsidR="00697081" w:rsidRPr="00697081" w:rsidRDefault="006D3A22" w:rsidP="0069708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Eratech</w:t>
      </w:r>
      <w:r w:rsidR="00C76148">
        <w:rPr>
          <w:sz w:val="24"/>
          <w:szCs w:val="24"/>
          <w:lang w:eastAsia="zh-CN"/>
        </w:rPr>
        <w:t xml:space="preserve"> Pte Ltd </w:t>
      </w:r>
    </w:p>
    <w:p w14:paraId="548F7B63" w14:textId="77777777"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14:paraId="1F7D71C3" w14:textId="77777777"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14:paraId="2A8215CA" w14:textId="35671430" w:rsidR="008B106D" w:rsidRDefault="00DF669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94E01">
        <w:rPr>
          <w:sz w:val="24"/>
          <w:lang w:eastAsia="zh-CN"/>
        </w:rPr>
        <w:t>-2</w:t>
      </w:r>
      <w:r w:rsidR="0099427F">
        <w:rPr>
          <w:sz w:val="24"/>
          <w:lang w:eastAsia="zh-CN"/>
        </w:rPr>
        <w:t xml:space="preserve"> x</w:t>
      </w:r>
      <w:r w:rsidR="00064B51">
        <w:rPr>
          <w:sz w:val="24"/>
          <w:lang w:eastAsia="zh-CN"/>
        </w:rPr>
        <w:t xml:space="preserve"> 633 lorry loader</w:t>
      </w:r>
    </w:p>
    <w:p w14:paraId="6F4D7415" w14:textId="77777777" w:rsidR="00691D11" w:rsidRDefault="00E06D66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99427F">
        <w:rPr>
          <w:sz w:val="24"/>
          <w:lang w:eastAsia="zh-CN"/>
        </w:rPr>
        <w:t>allet truck</w:t>
      </w:r>
    </w:p>
    <w:p w14:paraId="6D15656B" w14:textId="77777777" w:rsidR="00734D2E" w:rsidRDefault="00691D11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Hand jack</w:t>
      </w:r>
    </w:p>
    <w:p w14:paraId="5B8AB8F4" w14:textId="68E0BDD1" w:rsidR="00697081" w:rsidRDefault="00734D2E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691D11">
        <w:rPr>
          <w:sz w:val="24"/>
          <w:lang w:eastAsia="zh-CN"/>
        </w:rPr>
        <w:t xml:space="preserve">oodblock </w:t>
      </w:r>
      <w:r w:rsidR="00F73904">
        <w:rPr>
          <w:sz w:val="24"/>
          <w:lang w:eastAsia="zh-CN"/>
        </w:rPr>
        <w:t xml:space="preserve"> </w:t>
      </w:r>
      <w:r w:rsidR="00170082">
        <w:rPr>
          <w:sz w:val="24"/>
          <w:lang w:eastAsia="zh-CN"/>
        </w:rPr>
        <w:t xml:space="preserve"> </w:t>
      </w:r>
      <w:r w:rsidR="00323983">
        <w:rPr>
          <w:sz w:val="24"/>
          <w:lang w:eastAsia="zh-CN"/>
        </w:rPr>
        <w:t xml:space="preserve"> </w:t>
      </w:r>
    </w:p>
    <w:p w14:paraId="73E648EC" w14:textId="77777777" w:rsidR="00107715" w:rsidRDefault="00107715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4886F3B" w14:textId="0FA53F29" w:rsidR="00107715" w:rsidRDefault="00107715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Obstacles </w:t>
      </w:r>
    </w:p>
    <w:p w14:paraId="6120210B" w14:textId="77777777" w:rsidR="00775FB6" w:rsidRDefault="00F7720E" w:rsidP="0046470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obstacle at</w:t>
      </w:r>
      <w:r w:rsidR="00107715">
        <w:rPr>
          <w:sz w:val="24"/>
          <w:szCs w:val="24"/>
          <w:lang w:eastAsia="zh-CN"/>
        </w:rPr>
        <w:t xml:space="preserve"> loading/unloading bay</w:t>
      </w:r>
    </w:p>
    <w:p w14:paraId="28A09171" w14:textId="77777777" w:rsidR="00E06D66" w:rsidRDefault="00E06D66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2F86BDA" w14:textId="77777777" w:rsidR="006467DA" w:rsidRPr="00107715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23D4B1A3" w14:textId="77777777" w:rsidR="00494E01" w:rsidRDefault="00494E01" w:rsidP="00107715">
      <w:pPr>
        <w:rPr>
          <w:sz w:val="24"/>
          <w:lang w:eastAsia="zh-CN"/>
        </w:rPr>
      </w:pPr>
      <w:r>
        <w:rPr>
          <w:sz w:val="24"/>
          <w:lang w:eastAsia="zh-CN"/>
        </w:rPr>
        <w:t>Assign traffic controller to control movement of vehicle and personnel within the vicinity</w:t>
      </w:r>
    </w:p>
    <w:p w14:paraId="7F4E4ED3" w14:textId="0E31B40B" w:rsidR="00D86C8A" w:rsidRPr="00107715" w:rsidRDefault="006467DA" w:rsidP="0010771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323983">
        <w:rPr>
          <w:sz w:val="24"/>
          <w:lang w:eastAsia="zh-CN"/>
        </w:rPr>
        <w:t xml:space="preserve">safety </w:t>
      </w:r>
      <w:r w:rsidR="0032398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6047E82C" w14:textId="77777777" w:rsidR="00734D2E" w:rsidRDefault="00734D2E" w:rsidP="0099427F">
      <w:pPr>
        <w:pStyle w:val="Title"/>
        <w:jc w:val="left"/>
        <w:rPr>
          <w:sz w:val="32"/>
          <w:szCs w:val="32"/>
          <w:lang w:eastAsia="zh-CN"/>
        </w:rPr>
      </w:pPr>
    </w:p>
    <w:p w14:paraId="121BADF6" w14:textId="08A941A4" w:rsidR="00D86C8A" w:rsidRDefault="00D86C8A" w:rsidP="0099427F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Environment</w:t>
      </w:r>
    </w:p>
    <w:p w14:paraId="4AED6E57" w14:textId="77777777" w:rsidR="00D86C8A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No operation will be carry out on heavy rain, thunderstorms and lighting weather </w:t>
      </w:r>
    </w:p>
    <w:p w14:paraId="11AECD62" w14:textId="77777777" w:rsidR="00D86C8A" w:rsidRPr="00775FB6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All debris will be clear and disposed </w:t>
      </w:r>
    </w:p>
    <w:p w14:paraId="7A09F0E7" w14:textId="77777777" w:rsidR="00D86C8A" w:rsidRPr="00D86C8A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</w:p>
    <w:p w14:paraId="6A6BD8FC" w14:textId="77777777" w:rsidR="00562CE3" w:rsidRPr="00A37A23" w:rsidRDefault="00F7720E" w:rsidP="00A37A2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u w:val="none"/>
          <w:lang w:eastAsia="zh-CN"/>
        </w:rPr>
        <w:t xml:space="preserve">                                   </w:t>
      </w:r>
      <w:r w:rsidR="00A37A23">
        <w:rPr>
          <w:u w:val="none"/>
          <w:lang w:eastAsia="zh-CN"/>
        </w:rPr>
        <w:t xml:space="preserve">    </w:t>
      </w:r>
      <w:r w:rsidR="006467DA">
        <w:rPr>
          <w:rFonts w:hint="eastAsia"/>
          <w:lang w:eastAsia="zh-CN"/>
        </w:rPr>
        <w:t>JOB SCOPE</w:t>
      </w:r>
    </w:p>
    <w:p w14:paraId="23E215EB" w14:textId="77777777" w:rsidR="00691D11" w:rsidRDefault="00691D11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lorry loader to site</w:t>
      </w:r>
    </w:p>
    <w:p w14:paraId="46701A2E" w14:textId="29A7C29F" w:rsidR="00A37A23" w:rsidRDefault="00A37A23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to loading bay</w:t>
      </w:r>
    </w:p>
    <w:p w14:paraId="55A9405C" w14:textId="700D3BC2" w:rsidR="00623774" w:rsidRDefault="006D3A22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 and insert rollers</w:t>
      </w:r>
      <w:r w:rsidR="00623774">
        <w:rPr>
          <w:sz w:val="24"/>
          <w:lang w:eastAsia="zh-CN"/>
        </w:rPr>
        <w:t xml:space="preserve"> under machine bed</w:t>
      </w:r>
    </w:p>
    <w:p w14:paraId="5916E79B" w14:textId="78D69C1F" w:rsidR="00623774" w:rsidRDefault="006D3A22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775FB6">
        <w:rPr>
          <w:sz w:val="24"/>
          <w:lang w:eastAsia="zh-CN"/>
        </w:rPr>
        <w:t>hift out machine from</w:t>
      </w:r>
      <w:r w:rsidR="00623774">
        <w:rPr>
          <w:sz w:val="24"/>
          <w:lang w:eastAsia="zh-CN"/>
        </w:rPr>
        <w:t xml:space="preserve"> lorry chassis </w:t>
      </w:r>
    </w:p>
    <w:p w14:paraId="5EC00B82" w14:textId="7C4EF828" w:rsidR="00623774" w:rsidRDefault="00623774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E06D66">
        <w:rPr>
          <w:sz w:val="24"/>
          <w:lang w:eastAsia="zh-CN"/>
        </w:rPr>
        <w:t xml:space="preserve">machine </w:t>
      </w:r>
      <w:r w:rsidR="006D3A22">
        <w:rPr>
          <w:sz w:val="24"/>
          <w:lang w:eastAsia="zh-CN"/>
        </w:rPr>
        <w:t>in</w:t>
      </w:r>
      <w:r>
        <w:rPr>
          <w:sz w:val="24"/>
          <w:lang w:eastAsia="zh-CN"/>
        </w:rPr>
        <w:t xml:space="preserve">to tenant premise at </w:t>
      </w:r>
      <w:r w:rsidR="006D3A22">
        <w:rPr>
          <w:sz w:val="24"/>
          <w:lang w:eastAsia="zh-CN"/>
        </w:rPr>
        <w:t xml:space="preserve">ground floor </w:t>
      </w:r>
    </w:p>
    <w:p w14:paraId="08867124" w14:textId="77777777" w:rsidR="00EF0110" w:rsidRPr="00E06D66" w:rsidRDefault="00623774" w:rsidP="00E06D6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machine at the designated location   </w:t>
      </w:r>
    </w:p>
    <w:p w14:paraId="28AF2FAC" w14:textId="77777777" w:rsidR="00EF0110" w:rsidRDefault="0099046A" w:rsidP="00250EF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A671E">
        <w:rPr>
          <w:sz w:val="24"/>
          <w:lang w:eastAsia="zh-CN"/>
        </w:rPr>
        <w:t xml:space="preserve">Once job complete, team leader will instruct the team to perform </w:t>
      </w:r>
      <w:r w:rsidR="00DC68C8">
        <w:rPr>
          <w:sz w:val="24"/>
          <w:lang w:eastAsia="zh-CN"/>
        </w:rPr>
        <w:t>proper housekeeping</w:t>
      </w:r>
    </w:p>
    <w:p w14:paraId="63C498CC" w14:textId="77777777" w:rsidR="00F73904" w:rsidRPr="00250EFA" w:rsidRDefault="00F73904" w:rsidP="00250EF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14:paraId="0826B69C" w14:textId="77777777" w:rsidR="0099427F" w:rsidRPr="00BA671E" w:rsidRDefault="006467D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503832BF" w14:textId="77777777" w:rsid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16FFAC72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14:paraId="698749D5" w14:textId="77777777" w:rsidR="0099046A" w:rsidRDefault="00E06D66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r w:rsidR="0099046A">
        <w:rPr>
          <w:sz w:val="24"/>
          <w:lang w:eastAsia="zh-CN"/>
        </w:rPr>
        <w:t>Zailani</w:t>
      </w:r>
      <w:r w:rsidR="006467DA">
        <w:tab/>
      </w:r>
    </w:p>
    <w:p w14:paraId="062867F8" w14:textId="77777777"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572944AC" w14:textId="77777777"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2EC55A" w14:textId="77777777" w:rsidR="00DC19A8" w:rsidRDefault="00DC19A8">
      <w:r>
        <w:separator/>
      </w:r>
    </w:p>
  </w:endnote>
  <w:endnote w:type="continuationSeparator" w:id="0">
    <w:p w14:paraId="53D1D048" w14:textId="77777777" w:rsidR="00DC19A8" w:rsidRDefault="00DC19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230ABC" w14:textId="77777777"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1373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1373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AEABAC" w14:textId="77777777" w:rsidR="00DC19A8" w:rsidRDefault="00DC19A8">
      <w:r>
        <w:separator/>
      </w:r>
    </w:p>
  </w:footnote>
  <w:footnote w:type="continuationSeparator" w:id="0">
    <w:p w14:paraId="4F8B7CAE" w14:textId="77777777" w:rsidR="00DC19A8" w:rsidRDefault="00DC19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CE81F4" w14:textId="2F41F01C" w:rsidR="006467DA" w:rsidRPr="00734D2E" w:rsidRDefault="00691D11" w:rsidP="00734D2E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72A8ABFE" wp14:editId="0A55B45E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34D2E">
      <w:rPr>
        <w:b/>
        <w:color w:val="0000FF"/>
        <w:sz w:val="28"/>
      </w:rPr>
      <w:t xml:space="preserve">                </w:t>
    </w:r>
    <w:r w:rsidR="006467DA">
      <w:rPr>
        <w:b/>
        <w:color w:val="0000FF"/>
        <w:sz w:val="28"/>
      </w:rPr>
      <w:t>ERIC WONG MACHINERY TRANSPORTATION PTE LTD</w:t>
    </w:r>
  </w:p>
  <w:p w14:paraId="055C52DF" w14:textId="03831EDC" w:rsidR="006467DA" w:rsidRDefault="00AA2006">
    <w:pPr>
      <w:pStyle w:val="Header"/>
      <w:jc w:val="center"/>
    </w:pPr>
    <w:r>
      <w:t>28 Kranji Loop #05-03</w:t>
    </w:r>
    <w:r w:rsidR="006467DA">
      <w:t xml:space="preserve">, </w:t>
    </w:r>
    <w:r>
      <w:t xml:space="preserve">Kranji Green, </w:t>
    </w:r>
    <w:r w:rsidR="006467DA">
      <w:t xml:space="preserve">Singapore </w:t>
    </w:r>
    <w:r>
      <w:t>739571</w:t>
    </w:r>
  </w:p>
  <w:p w14:paraId="41E3F7B3" w14:textId="564B11C4" w:rsidR="006467DA" w:rsidRDefault="00BA671E">
    <w:pPr>
      <w:pStyle w:val="Header"/>
      <w:jc w:val="center"/>
    </w:pPr>
    <w:r>
      <w:t>Tel</w:t>
    </w:r>
    <w:r w:rsidR="006467DA">
      <w:t xml:space="preserve">: </w:t>
    </w:r>
    <w:r w:rsidR="0099427F">
      <w:t>6</w:t>
    </w:r>
    <w:r w:rsidR="006467DA">
      <w:t xml:space="preserve">2824175, </w:t>
    </w:r>
    <w:r w:rsidR="0099427F">
      <w:t>6</w:t>
    </w:r>
    <w:r w:rsidR="006467DA">
      <w:t xml:space="preserve">2828203, </w:t>
    </w:r>
    <w:r w:rsidR="0099427F">
      <w:t>6</w:t>
    </w:r>
    <w:r>
      <w:t>2826020</w:t>
    </w:r>
  </w:p>
  <w:p w14:paraId="61A25AD4" w14:textId="77777777" w:rsidR="006467DA" w:rsidRDefault="006467DA">
    <w:pPr>
      <w:pStyle w:val="Header"/>
      <w:jc w:val="center"/>
    </w:pPr>
    <w:r>
      <w:t>GST Reg No. : M2-8923804 – 2</w:t>
    </w:r>
  </w:p>
  <w:p w14:paraId="2C8357D3" w14:textId="77777777" w:rsidR="006467DA" w:rsidRDefault="006467DA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45CD0734" w14:textId="77777777" w:rsidR="006467DA" w:rsidRDefault="00BA671E">
    <w:pPr>
      <w:pStyle w:val="Header"/>
      <w:jc w:val="center"/>
      <w:rPr>
        <w:sz w:val="22"/>
      </w:rPr>
    </w:pPr>
    <w:r>
      <w:rPr>
        <w:sz w:val="22"/>
      </w:rPr>
      <w:t>e-mail</w:t>
    </w:r>
    <w:r w:rsidR="0099427F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64688040">
    <w:abstractNumId w:val="2"/>
  </w:num>
  <w:num w:numId="2" w16cid:durableId="238444210">
    <w:abstractNumId w:val="4"/>
  </w:num>
  <w:num w:numId="3" w16cid:durableId="1847548765">
    <w:abstractNumId w:val="0"/>
  </w:num>
  <w:num w:numId="4" w16cid:durableId="1595363085">
    <w:abstractNumId w:val="9"/>
  </w:num>
  <w:num w:numId="5" w16cid:durableId="270358859">
    <w:abstractNumId w:val="5"/>
  </w:num>
  <w:num w:numId="6" w16cid:durableId="102187132">
    <w:abstractNumId w:val="6"/>
  </w:num>
  <w:num w:numId="7" w16cid:durableId="323121648">
    <w:abstractNumId w:val="3"/>
  </w:num>
  <w:num w:numId="8" w16cid:durableId="1257325951">
    <w:abstractNumId w:val="7"/>
  </w:num>
  <w:num w:numId="9" w16cid:durableId="991178030">
    <w:abstractNumId w:val="1"/>
  </w:num>
  <w:num w:numId="10" w16cid:durableId="1888756174">
    <w:abstractNumId w:val="8"/>
  </w:num>
  <w:num w:numId="11" w16cid:durableId="980420810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A8"/>
    <w:rsid w:val="00030AB8"/>
    <w:rsid w:val="00064B51"/>
    <w:rsid w:val="00070CB5"/>
    <w:rsid w:val="0007152C"/>
    <w:rsid w:val="000B5071"/>
    <w:rsid w:val="000C68D5"/>
    <w:rsid w:val="000D3C89"/>
    <w:rsid w:val="00107715"/>
    <w:rsid w:val="001268A8"/>
    <w:rsid w:val="00141D73"/>
    <w:rsid w:val="001458A9"/>
    <w:rsid w:val="001533D0"/>
    <w:rsid w:val="00162A3D"/>
    <w:rsid w:val="001649AA"/>
    <w:rsid w:val="00170082"/>
    <w:rsid w:val="0018268E"/>
    <w:rsid w:val="00211C09"/>
    <w:rsid w:val="0021769A"/>
    <w:rsid w:val="00235BE7"/>
    <w:rsid w:val="00237932"/>
    <w:rsid w:val="00250EFA"/>
    <w:rsid w:val="00257C21"/>
    <w:rsid w:val="00283E62"/>
    <w:rsid w:val="00293486"/>
    <w:rsid w:val="002B2384"/>
    <w:rsid w:val="002F035F"/>
    <w:rsid w:val="002F791A"/>
    <w:rsid w:val="003038EA"/>
    <w:rsid w:val="0030538F"/>
    <w:rsid w:val="00306A1F"/>
    <w:rsid w:val="00323983"/>
    <w:rsid w:val="00346E42"/>
    <w:rsid w:val="00374578"/>
    <w:rsid w:val="003C7A45"/>
    <w:rsid w:val="003F57AE"/>
    <w:rsid w:val="00420DA0"/>
    <w:rsid w:val="0046470C"/>
    <w:rsid w:val="00466C7A"/>
    <w:rsid w:val="00494E01"/>
    <w:rsid w:val="005038C6"/>
    <w:rsid w:val="005304F3"/>
    <w:rsid w:val="00562CE3"/>
    <w:rsid w:val="00597A0D"/>
    <w:rsid w:val="005B3C97"/>
    <w:rsid w:val="005C0BC7"/>
    <w:rsid w:val="005D283A"/>
    <w:rsid w:val="005D6724"/>
    <w:rsid w:val="00623774"/>
    <w:rsid w:val="006467DA"/>
    <w:rsid w:val="0065228C"/>
    <w:rsid w:val="00677443"/>
    <w:rsid w:val="00691D11"/>
    <w:rsid w:val="00697081"/>
    <w:rsid w:val="006D3A22"/>
    <w:rsid w:val="00716161"/>
    <w:rsid w:val="00734D2E"/>
    <w:rsid w:val="00775FB6"/>
    <w:rsid w:val="00795791"/>
    <w:rsid w:val="007F321A"/>
    <w:rsid w:val="007F5A32"/>
    <w:rsid w:val="0084186B"/>
    <w:rsid w:val="008449A8"/>
    <w:rsid w:val="00895D5D"/>
    <w:rsid w:val="008B106D"/>
    <w:rsid w:val="008F0C05"/>
    <w:rsid w:val="00971AE8"/>
    <w:rsid w:val="0099046A"/>
    <w:rsid w:val="0099427F"/>
    <w:rsid w:val="009D527F"/>
    <w:rsid w:val="009E6147"/>
    <w:rsid w:val="00A0447E"/>
    <w:rsid w:val="00A244C1"/>
    <w:rsid w:val="00A37A23"/>
    <w:rsid w:val="00A46B56"/>
    <w:rsid w:val="00AA1CEE"/>
    <w:rsid w:val="00AA2006"/>
    <w:rsid w:val="00AB6ED6"/>
    <w:rsid w:val="00B028CE"/>
    <w:rsid w:val="00B4366E"/>
    <w:rsid w:val="00B71575"/>
    <w:rsid w:val="00B86842"/>
    <w:rsid w:val="00BA671E"/>
    <w:rsid w:val="00BB1353"/>
    <w:rsid w:val="00BC20B1"/>
    <w:rsid w:val="00BF32AB"/>
    <w:rsid w:val="00C21D12"/>
    <w:rsid w:val="00C53C89"/>
    <w:rsid w:val="00C64F00"/>
    <w:rsid w:val="00C76148"/>
    <w:rsid w:val="00C96E35"/>
    <w:rsid w:val="00CA4C9C"/>
    <w:rsid w:val="00CB2E4C"/>
    <w:rsid w:val="00CE7AB0"/>
    <w:rsid w:val="00D2766A"/>
    <w:rsid w:val="00D4681D"/>
    <w:rsid w:val="00D86C8A"/>
    <w:rsid w:val="00DC19A8"/>
    <w:rsid w:val="00DC68C8"/>
    <w:rsid w:val="00DF38C9"/>
    <w:rsid w:val="00DF6692"/>
    <w:rsid w:val="00E02AFB"/>
    <w:rsid w:val="00E06D66"/>
    <w:rsid w:val="00E32BBD"/>
    <w:rsid w:val="00E441E4"/>
    <w:rsid w:val="00E76DB5"/>
    <w:rsid w:val="00E8193F"/>
    <w:rsid w:val="00E86A29"/>
    <w:rsid w:val="00EA7272"/>
    <w:rsid w:val="00EC1220"/>
    <w:rsid w:val="00EF0110"/>
    <w:rsid w:val="00F03ABD"/>
    <w:rsid w:val="00F079B7"/>
    <w:rsid w:val="00F1373E"/>
    <w:rsid w:val="00F159DB"/>
    <w:rsid w:val="00F228FD"/>
    <w:rsid w:val="00F61EAE"/>
    <w:rsid w:val="00F73904"/>
    <w:rsid w:val="00F7720E"/>
    <w:rsid w:val="00FB4096"/>
    <w:rsid w:val="00FD1DDA"/>
    <w:rsid w:val="00FE1C1B"/>
    <w:rsid w:val="00FE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BBE16E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19</TotalTime>
  <Pages>1</Pages>
  <Words>252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1687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6</cp:revision>
  <cp:lastPrinted>2024-05-17T02:29:00Z</cp:lastPrinted>
  <dcterms:created xsi:type="dcterms:W3CDTF">2025-12-01T02:28:00Z</dcterms:created>
  <dcterms:modified xsi:type="dcterms:W3CDTF">2025-12-02T01:06:00Z</dcterms:modified>
</cp:coreProperties>
</file>