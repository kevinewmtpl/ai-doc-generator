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1A81C82" w14:textId="77777777" w:rsidR="003C46B8" w:rsidRDefault="003C46B8">
      <w:pPr>
        <w:rPr>
          <w:sz w:val="24"/>
        </w:rPr>
      </w:pPr>
    </w:p>
    <w:p w14:paraId="295A46A0" w14:textId="4EDA9F40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5773E">
        <w:rPr>
          <w:sz w:val="24"/>
        </w:rPr>
        <w:t>09</w:t>
      </w:r>
      <w:r w:rsidR="0095773E" w:rsidRPr="0095773E">
        <w:rPr>
          <w:sz w:val="24"/>
          <w:vertAlign w:val="superscript"/>
        </w:rPr>
        <w:t>th</w:t>
      </w:r>
      <w:r w:rsidR="0095773E">
        <w:rPr>
          <w:sz w:val="24"/>
        </w:rPr>
        <w:t xml:space="preserve"> Apr</w:t>
      </w:r>
      <w:r w:rsidR="001E0F90">
        <w:rPr>
          <w:sz w:val="24"/>
          <w:lang w:eastAsia="zh-CN"/>
        </w:rPr>
        <w:t xml:space="preserve"> 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51D902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FEE6EB" w14:textId="6016A8CE"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>hoist down 1</w:t>
      </w:r>
      <w:r w:rsidR="003C46B8">
        <w:rPr>
          <w:sz w:val="24"/>
          <w:lang w:eastAsia="zh-CN"/>
        </w:rPr>
        <w:t xml:space="preserve"> unit machine from </w:t>
      </w:r>
      <w:r w:rsidR="001E0F90">
        <w:rPr>
          <w:sz w:val="24"/>
          <w:lang w:eastAsia="zh-CN"/>
        </w:rPr>
        <w:t>5</w:t>
      </w:r>
      <w:r w:rsidR="001E0F90" w:rsidRPr="001E0F90">
        <w:rPr>
          <w:sz w:val="24"/>
          <w:vertAlign w:val="superscript"/>
          <w:lang w:eastAsia="zh-CN"/>
        </w:rPr>
        <w:t>th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>through 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 xml:space="preserve">mobile/lorry crane, </w:t>
      </w:r>
      <w:r w:rsidR="00A641DB">
        <w:rPr>
          <w:sz w:val="24"/>
          <w:lang w:eastAsia="zh-CN"/>
        </w:rPr>
        <w:t>load o</w:t>
      </w:r>
      <w:r w:rsidR="00EC2E7B">
        <w:rPr>
          <w:sz w:val="24"/>
          <w:lang w:eastAsia="zh-CN"/>
        </w:rPr>
        <w:t xml:space="preserve">nto lorry </w:t>
      </w:r>
    </w:p>
    <w:p w14:paraId="7CEDCEF0" w14:textId="446D629D"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56E64">
        <w:rPr>
          <w:sz w:val="24"/>
          <w:lang w:eastAsia="zh-CN"/>
        </w:rPr>
        <w:t>To</w:t>
      </w:r>
      <w:r w:rsidR="0095773E">
        <w:rPr>
          <w:sz w:val="24"/>
          <w:lang w:eastAsia="zh-CN"/>
        </w:rPr>
        <w:t xml:space="preserve"> shift out </w:t>
      </w:r>
      <w:proofErr w:type="gramStart"/>
      <w:r w:rsidR="00766BC6">
        <w:rPr>
          <w:sz w:val="24"/>
          <w:lang w:eastAsia="zh-CN"/>
        </w:rPr>
        <w:t>3</w:t>
      </w:r>
      <w:r w:rsidR="0095773E">
        <w:rPr>
          <w:sz w:val="24"/>
          <w:lang w:eastAsia="zh-CN"/>
        </w:rPr>
        <w:t xml:space="preserve"> unit</w:t>
      </w:r>
      <w:proofErr w:type="gramEnd"/>
      <w:r w:rsidR="0095773E">
        <w:rPr>
          <w:sz w:val="24"/>
          <w:lang w:eastAsia="zh-CN"/>
        </w:rPr>
        <w:t xml:space="preserve"> machine from 5</w:t>
      </w:r>
      <w:r w:rsidR="0095773E" w:rsidRPr="0095773E">
        <w:rPr>
          <w:sz w:val="24"/>
          <w:vertAlign w:val="superscript"/>
          <w:lang w:eastAsia="zh-CN"/>
        </w:rPr>
        <w:t>th</w:t>
      </w:r>
      <w:r w:rsidR="0095773E">
        <w:rPr>
          <w:sz w:val="24"/>
          <w:lang w:eastAsia="zh-CN"/>
        </w:rPr>
        <w:t xml:space="preserve"> floor to loading bay via cargo lift</w:t>
      </w:r>
      <w:r w:rsidR="00766BC6">
        <w:rPr>
          <w:sz w:val="24"/>
          <w:lang w:eastAsia="zh-CN"/>
        </w:rPr>
        <w:t xml:space="preserve">, load onto lorry chassis </w:t>
      </w:r>
      <w:r w:rsidR="0095773E">
        <w:rPr>
          <w:sz w:val="24"/>
          <w:lang w:eastAsia="zh-CN"/>
        </w:rPr>
        <w:t xml:space="preserve">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0E8B4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619BF8B0" w14:textId="77777777"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14:paraId="37A053BA" w14:textId="0DD6993F" w:rsidR="00AB3C71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95773E">
        <w:rPr>
          <w:bCs/>
          <w:sz w:val="24"/>
          <w:szCs w:val="24"/>
          <w:lang w:eastAsia="zh-CN"/>
        </w:rPr>
        <w:t>Campro</w:t>
      </w:r>
      <w:proofErr w:type="spellEnd"/>
      <w:r w:rsidR="0095773E">
        <w:rPr>
          <w:bCs/>
          <w:sz w:val="24"/>
          <w:szCs w:val="24"/>
          <w:lang w:eastAsia="zh-CN"/>
        </w:rPr>
        <w:t xml:space="preserve"> CPL208</w:t>
      </w:r>
    </w:p>
    <w:p w14:paraId="1CB8CD9B" w14:textId="50CC6ED1" w:rsidR="00EE3F45" w:rsidRPr="003C46B8" w:rsidRDefault="00EE3F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95773E">
        <w:rPr>
          <w:bCs/>
          <w:sz w:val="24"/>
          <w:szCs w:val="24"/>
          <w:lang w:eastAsia="zh-CN"/>
        </w:rPr>
        <w:t>260 x 175 x 193 c</w:t>
      </w:r>
      <w:r w:rsidR="001E0F90">
        <w:rPr>
          <w:bCs/>
          <w:sz w:val="24"/>
          <w:szCs w:val="24"/>
          <w:lang w:eastAsia="zh-CN"/>
        </w:rPr>
        <w:t>m</w:t>
      </w:r>
      <w:r w:rsidR="0095773E"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1E0F90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 xml:space="preserve">, </w:t>
      </w:r>
      <w:r w:rsidR="0095773E">
        <w:rPr>
          <w:bCs/>
          <w:sz w:val="24"/>
          <w:szCs w:val="24"/>
          <w:lang w:eastAsia="zh-CN"/>
        </w:rPr>
        <w:t>6</w:t>
      </w:r>
      <w:r>
        <w:rPr>
          <w:bCs/>
          <w:sz w:val="24"/>
          <w:szCs w:val="24"/>
          <w:lang w:eastAsia="zh-CN"/>
        </w:rPr>
        <w:t>00 kg</w:t>
      </w:r>
    </w:p>
    <w:p w14:paraId="78B46E46" w14:textId="77777777"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CF771C2" w14:textId="7281A9D8" w:rsidR="00512A9D" w:rsidRDefault="0095773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Via cargo lift </w:t>
      </w:r>
    </w:p>
    <w:p w14:paraId="7988F2CD" w14:textId="49662314" w:rsidR="00766BC6" w:rsidRDefault="00766B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Akira Seiki CNC Lathe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500 kg</w:t>
      </w:r>
    </w:p>
    <w:p w14:paraId="7BD402E7" w14:textId="08A0459B" w:rsidR="00512A9D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</w:t>
      </w:r>
      <w:r w:rsidR="0095773E">
        <w:rPr>
          <w:bCs/>
          <w:sz w:val="24"/>
          <w:szCs w:val="24"/>
          <w:lang w:eastAsia="zh-CN"/>
        </w:rPr>
        <w:t xml:space="preserve"> Kasuga V-70 / </w:t>
      </w:r>
      <w:proofErr w:type="spellStart"/>
      <w:r w:rsidR="0095773E">
        <w:rPr>
          <w:bCs/>
          <w:sz w:val="24"/>
          <w:szCs w:val="24"/>
          <w:lang w:eastAsia="zh-CN"/>
        </w:rPr>
        <w:t>Wt</w:t>
      </w:r>
      <w:proofErr w:type="spellEnd"/>
      <w:r w:rsidR="0095773E">
        <w:rPr>
          <w:bCs/>
          <w:sz w:val="24"/>
          <w:szCs w:val="24"/>
          <w:lang w:eastAsia="zh-CN"/>
        </w:rPr>
        <w:t xml:space="preserve">: </w:t>
      </w:r>
      <w:r w:rsidR="00620DC9">
        <w:rPr>
          <w:bCs/>
          <w:sz w:val="24"/>
          <w:szCs w:val="24"/>
          <w:lang w:eastAsia="zh-CN"/>
        </w:rPr>
        <w:t>3, 8</w:t>
      </w:r>
      <w:r w:rsidR="002D0935">
        <w:rPr>
          <w:bCs/>
          <w:sz w:val="24"/>
          <w:szCs w:val="24"/>
          <w:lang w:eastAsia="zh-CN"/>
        </w:rPr>
        <w:t xml:space="preserve">00 kg </w:t>
      </w:r>
    </w:p>
    <w:p w14:paraId="0F80598C" w14:textId="102FF948" w:rsidR="00BA6E59" w:rsidRPr="00512A9D" w:rsidRDefault="009577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CPL-158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000 kg </w:t>
      </w:r>
    </w:p>
    <w:p w14:paraId="49F80CA0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1A4F69F" w14:textId="16883717" w:rsidR="0095773E" w:rsidRDefault="0095773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25/04/</w:t>
      </w:r>
      <w:proofErr w:type="gramStart"/>
      <w:r>
        <w:rPr>
          <w:bCs/>
          <w:sz w:val="24"/>
          <w:szCs w:val="24"/>
          <w:lang w:eastAsia="zh-CN"/>
        </w:rPr>
        <w:t>25  -</w:t>
      </w:r>
      <w:proofErr w:type="gramEnd"/>
      <w:r>
        <w:rPr>
          <w:bCs/>
          <w:sz w:val="24"/>
          <w:szCs w:val="24"/>
          <w:lang w:eastAsia="zh-CN"/>
        </w:rPr>
        <w:t xml:space="preserve">  move out via cargo lift (Fri) </w:t>
      </w:r>
    </w:p>
    <w:p w14:paraId="26669C19" w14:textId="0A2DAF38" w:rsidR="003C46B8" w:rsidRPr="00A56E64" w:rsidRDefault="0095773E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A56E64">
        <w:rPr>
          <w:bCs/>
          <w:sz w:val="24"/>
          <w:szCs w:val="24"/>
          <w:lang w:eastAsia="zh-CN"/>
        </w:rPr>
        <w:t>/</w:t>
      </w:r>
      <w:r w:rsidR="001E0F90">
        <w:rPr>
          <w:bCs/>
          <w:sz w:val="24"/>
          <w:szCs w:val="24"/>
          <w:lang w:eastAsia="zh-CN"/>
        </w:rPr>
        <w:t>04/</w:t>
      </w:r>
      <w:proofErr w:type="gramStart"/>
      <w:r w:rsidR="001E0F90">
        <w:rPr>
          <w:bCs/>
          <w:sz w:val="24"/>
          <w:szCs w:val="24"/>
          <w:lang w:eastAsia="zh-CN"/>
        </w:rPr>
        <w:t>25</w:t>
      </w:r>
      <w:r w:rsidR="002A1BD7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-</w:t>
      </w:r>
      <w:proofErr w:type="gramEnd"/>
      <w:r>
        <w:rPr>
          <w:bCs/>
          <w:sz w:val="24"/>
          <w:szCs w:val="24"/>
          <w:lang w:eastAsia="zh-CN"/>
        </w:rPr>
        <w:t xml:space="preserve">  move out via hoisting </w:t>
      </w:r>
      <w:r w:rsidR="002A1BD7">
        <w:rPr>
          <w:bCs/>
          <w:sz w:val="24"/>
          <w:szCs w:val="24"/>
          <w:lang w:eastAsia="zh-CN"/>
        </w:rPr>
        <w:t>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9070CA5" w14:textId="00E00B5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95773E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3E7CE7FD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A87F19" w14:textId="77777777" w:rsidR="00766BC6" w:rsidRDefault="00766B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DCAAC7" w14:textId="5A20884B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14:paraId="24907447" w14:textId="187A0A1F" w:rsidR="00A46072" w:rsidRDefault="00A56E64" w:rsidP="004872DF">
      <w:pPr>
        <w:pStyle w:val="Heading4"/>
      </w:pPr>
      <w:r>
        <w:t xml:space="preserve">Blk </w:t>
      </w:r>
      <w:r w:rsidR="0095773E">
        <w:t>1</w:t>
      </w:r>
      <w:r>
        <w:t xml:space="preserve"> A.M.K Pk 2A #0</w:t>
      </w:r>
      <w:r w:rsidR="001E0F90">
        <w:t>5-0</w:t>
      </w:r>
      <w:r w:rsidR="0095773E">
        <w:t>4 &amp; #05-13</w:t>
      </w:r>
    </w:p>
    <w:p w14:paraId="54C9956B" w14:textId="26969F9D" w:rsidR="00B85262" w:rsidRPr="004872DF" w:rsidRDefault="0095773E" w:rsidP="004872DF">
      <w:pPr>
        <w:pStyle w:val="Heading4"/>
      </w:pPr>
      <w:r>
        <w:t xml:space="preserve">IS System </w:t>
      </w:r>
      <w:r w:rsidR="003C46B8"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7B7622F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B52E2B7" w14:textId="2BBFA1EB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22310D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75D050CE" w14:textId="062D1498" w:rsidR="00782621" w:rsidRDefault="002231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</w:t>
      </w:r>
      <w:r w:rsidR="00EE3F45"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6DA05335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3AA51B27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0F8D98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EB7E5A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77777777" w:rsidR="00777B81" w:rsidRDefault="00777B81">
      <w:pPr>
        <w:pStyle w:val="BodyText2"/>
      </w:pPr>
      <w:r>
        <w:t xml:space="preserve">a. Lifting Supervisor </w:t>
      </w:r>
    </w:p>
    <w:p w14:paraId="39BF8D0C" w14:textId="77777777" w:rsidR="00777B81" w:rsidRDefault="00777B81">
      <w:pPr>
        <w:pStyle w:val="BodyText2"/>
      </w:pPr>
      <w:r>
        <w:t>b. Mobile Crane Operator</w:t>
      </w:r>
    </w:p>
    <w:p w14:paraId="0492D3F7" w14:textId="77777777" w:rsidR="00777B81" w:rsidRDefault="00777B81">
      <w:pPr>
        <w:pStyle w:val="BodyText2"/>
      </w:pPr>
      <w:r>
        <w:t>c. Lorry Crane Operator</w:t>
      </w:r>
    </w:p>
    <w:p w14:paraId="0FDA4C9A" w14:textId="77777777" w:rsidR="00777B81" w:rsidRDefault="00777B81">
      <w:pPr>
        <w:pStyle w:val="BodyText2"/>
      </w:pPr>
      <w:r>
        <w:t xml:space="preserve">d. Signalman </w:t>
      </w:r>
    </w:p>
    <w:p w14:paraId="44B96751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4C8E1C77" w:rsidR="007E758E" w:rsidRPr="00F369A7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to hoist up platform to 5</w:t>
      </w:r>
      <w:r w:rsidRPr="00E848B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7777777" w:rsidR="007E758E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26BC2AA8" w14:textId="6262A9DD" w:rsidR="002D093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machine, remove rollers and insert woodblock under machine bed </w:t>
      </w:r>
    </w:p>
    <w:p w14:paraId="5EE7B650" w14:textId="474DD296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machine onto platform with strapping belt </w:t>
      </w:r>
    </w:p>
    <w:p w14:paraId="39481485" w14:textId="230C1A87" w:rsidR="007E758E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down platform together with machine to the ground </w:t>
      </w:r>
    </w:p>
    <w:p w14:paraId="37F7681F" w14:textId="3BFCD10A" w:rsidR="002D093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onto lorry chassis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27CDD7" w14:textId="77777777" w:rsidR="004963F5" w:rsidRDefault="004963F5">
      <w:r>
        <w:separator/>
      </w:r>
    </w:p>
  </w:endnote>
  <w:endnote w:type="continuationSeparator" w:id="0">
    <w:p w14:paraId="4CE320C4" w14:textId="77777777" w:rsidR="004963F5" w:rsidRDefault="00496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18608" w14:textId="77777777" w:rsidR="004963F5" w:rsidRDefault="004963F5">
      <w:r>
        <w:separator/>
      </w:r>
    </w:p>
  </w:footnote>
  <w:footnote w:type="continuationSeparator" w:id="0">
    <w:p w14:paraId="29FDD38B" w14:textId="77777777" w:rsidR="004963F5" w:rsidRDefault="00496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63C5AFA6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0F90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3"/>
  </w:num>
  <w:num w:numId="2" w16cid:durableId="691955534">
    <w:abstractNumId w:val="5"/>
  </w:num>
  <w:num w:numId="3" w16cid:durableId="568929104">
    <w:abstractNumId w:val="0"/>
  </w:num>
  <w:num w:numId="4" w16cid:durableId="2062484275">
    <w:abstractNumId w:val="10"/>
  </w:num>
  <w:num w:numId="5" w16cid:durableId="643658770">
    <w:abstractNumId w:val="6"/>
  </w:num>
  <w:num w:numId="6" w16cid:durableId="320503753">
    <w:abstractNumId w:val="7"/>
  </w:num>
  <w:num w:numId="7" w16cid:durableId="1456024228">
    <w:abstractNumId w:val="4"/>
  </w:num>
  <w:num w:numId="8" w16cid:durableId="36976481">
    <w:abstractNumId w:val="8"/>
  </w:num>
  <w:num w:numId="9" w16cid:durableId="1646736276">
    <w:abstractNumId w:val="2"/>
  </w:num>
  <w:num w:numId="10" w16cid:durableId="1379432791">
    <w:abstractNumId w:val="9"/>
  </w:num>
  <w:num w:numId="11" w16cid:durableId="137195207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0D2669"/>
    <w:rsid w:val="000D3EE1"/>
    <w:rsid w:val="000D42CD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043"/>
    <w:rsid w:val="001B2EBA"/>
    <w:rsid w:val="001B3AAA"/>
    <w:rsid w:val="001D1C80"/>
    <w:rsid w:val="001D38AF"/>
    <w:rsid w:val="001D6265"/>
    <w:rsid w:val="001D7BC0"/>
    <w:rsid w:val="001E0F90"/>
    <w:rsid w:val="00214CA3"/>
    <w:rsid w:val="0022310D"/>
    <w:rsid w:val="00225487"/>
    <w:rsid w:val="00240608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12A9D"/>
    <w:rsid w:val="005307F1"/>
    <w:rsid w:val="005405DF"/>
    <w:rsid w:val="00544BA0"/>
    <w:rsid w:val="00550D01"/>
    <w:rsid w:val="005541DC"/>
    <w:rsid w:val="00567B2B"/>
    <w:rsid w:val="005966C4"/>
    <w:rsid w:val="005A6319"/>
    <w:rsid w:val="005B35C9"/>
    <w:rsid w:val="005C69FA"/>
    <w:rsid w:val="005E132E"/>
    <w:rsid w:val="005F2F7B"/>
    <w:rsid w:val="00604A7F"/>
    <w:rsid w:val="0061759B"/>
    <w:rsid w:val="00620DC9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B6717"/>
    <w:rsid w:val="007C5834"/>
    <w:rsid w:val="007D1A3A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82A6E"/>
    <w:rsid w:val="0088777C"/>
    <w:rsid w:val="008A5148"/>
    <w:rsid w:val="008A6AAC"/>
    <w:rsid w:val="008B3B91"/>
    <w:rsid w:val="008F2319"/>
    <w:rsid w:val="008F416F"/>
    <w:rsid w:val="008F6CAF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D3F12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E0406"/>
    <w:rsid w:val="00EE3F45"/>
    <w:rsid w:val="00EE527F"/>
    <w:rsid w:val="00EE7A41"/>
    <w:rsid w:val="00EF1902"/>
    <w:rsid w:val="00EF2BA3"/>
    <w:rsid w:val="00F11FFE"/>
    <w:rsid w:val="00F1709C"/>
    <w:rsid w:val="00F369A7"/>
    <w:rsid w:val="00F63A7E"/>
    <w:rsid w:val="00F6678A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2025-04-09T06:12:00Z</cp:lastPrinted>
  <dcterms:created xsi:type="dcterms:W3CDTF">2025-04-09T01:47:00Z</dcterms:created>
  <dcterms:modified xsi:type="dcterms:W3CDTF">2025-04-09T06:12:00Z</dcterms:modified>
</cp:coreProperties>
</file>