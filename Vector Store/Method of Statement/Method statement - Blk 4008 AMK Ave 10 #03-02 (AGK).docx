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20C6A" w:rsidRDefault="00420C6A">
      <w:pPr>
        <w:rPr>
          <w:sz w:val="24"/>
        </w:rPr>
      </w:pPr>
    </w:p>
    <w:p w:rsidR="000E0C97" w:rsidRDefault="00832B09">
      <w:pPr>
        <w:rPr>
          <w:sz w:val="24"/>
          <w:lang w:eastAsia="zh-CN"/>
        </w:rPr>
      </w:pPr>
      <w:r>
        <w:rPr>
          <w:sz w:val="24"/>
        </w:rPr>
        <w:t>Date: 06</w:t>
      </w:r>
      <w:r w:rsidRPr="00832B09">
        <w:rPr>
          <w:sz w:val="24"/>
          <w:vertAlign w:val="superscript"/>
        </w:rPr>
        <w:t>th</w:t>
      </w:r>
      <w:r>
        <w:rPr>
          <w:sz w:val="24"/>
        </w:rPr>
        <w:t xml:space="preserve"> June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24956" w:rsidRPr="00420C6A" w:rsidRDefault="006554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B21972">
        <w:rPr>
          <w:sz w:val="24"/>
          <w:lang w:eastAsia="zh-CN"/>
        </w:rPr>
        <w:t>hoist</w:t>
      </w:r>
      <w:r w:rsidR="00265CAB">
        <w:rPr>
          <w:sz w:val="24"/>
          <w:lang w:eastAsia="zh-CN"/>
        </w:rPr>
        <w:t xml:space="preserve"> up</w:t>
      </w:r>
      <w:r w:rsidR="0031063B">
        <w:rPr>
          <w:sz w:val="24"/>
          <w:lang w:eastAsia="zh-CN"/>
        </w:rPr>
        <w:t xml:space="preserve"> </w:t>
      </w:r>
      <w:r w:rsidR="00832B09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units machine </w:t>
      </w:r>
      <w:r w:rsidR="00832B09">
        <w:rPr>
          <w:sz w:val="24"/>
          <w:lang w:eastAsia="zh-CN"/>
        </w:rPr>
        <w:t>to 3</w:t>
      </w:r>
      <w:r w:rsidR="00832B09" w:rsidRPr="00832B09">
        <w:rPr>
          <w:sz w:val="24"/>
          <w:vertAlign w:val="superscript"/>
          <w:lang w:eastAsia="zh-CN"/>
        </w:rPr>
        <w:t>r</w:t>
      </w:r>
      <w:r w:rsidR="00832B09">
        <w:rPr>
          <w:sz w:val="24"/>
          <w:vertAlign w:val="superscript"/>
          <w:lang w:eastAsia="zh-CN"/>
        </w:rPr>
        <w:t>d</w:t>
      </w:r>
      <w:r w:rsidR="0031063B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832B09">
        <w:rPr>
          <w:sz w:val="24"/>
          <w:lang w:eastAsia="zh-CN"/>
        </w:rPr>
        <w:t xml:space="preserve">through swing gate opening </w:t>
      </w:r>
      <w:r w:rsidR="00C24956">
        <w:rPr>
          <w:sz w:val="24"/>
          <w:lang w:eastAsia="zh-CN"/>
        </w:rPr>
        <w:t xml:space="preserve">by using </w:t>
      </w:r>
      <w:r w:rsidR="000601B4">
        <w:rPr>
          <w:sz w:val="24"/>
          <w:lang w:eastAsia="zh-CN"/>
        </w:rPr>
        <w:t xml:space="preserve">platform and </w:t>
      </w:r>
      <w:r>
        <w:rPr>
          <w:sz w:val="24"/>
          <w:lang w:eastAsia="zh-CN"/>
        </w:rPr>
        <w:t>mobile/</w:t>
      </w:r>
      <w:r w:rsidR="00C24956">
        <w:rPr>
          <w:sz w:val="24"/>
          <w:lang w:eastAsia="zh-CN"/>
        </w:rPr>
        <w:t>lorry crane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32B09" w:rsidRDefault="00832B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832B09" w:rsidRDefault="00832B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ED400</w:t>
      </w:r>
    </w:p>
    <w:p w:rsidR="00832B09" w:rsidRDefault="00832B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2088 x 1327 x 2183 mm</w:t>
      </w:r>
    </w:p>
    <w:p w:rsidR="00832B09" w:rsidRDefault="00832B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800 kg</w:t>
      </w:r>
    </w:p>
    <w:p w:rsidR="00832B09" w:rsidRPr="00832B09" w:rsidRDefault="00832B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174C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832B09" w:rsidRDefault="00832B0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74CA5" w:rsidRDefault="00174C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74CA5" w:rsidRDefault="00832B0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74CA5" w:rsidRPr="00174CA5" w:rsidRDefault="00174C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362548">
      <w:pPr>
        <w:pStyle w:val="Heading4"/>
      </w:pPr>
      <w:r>
        <w:t>Blk 4008</w:t>
      </w:r>
      <w:r w:rsidR="0058724C">
        <w:t xml:space="preserve"> AMK Ave 10</w:t>
      </w:r>
      <w:r w:rsidR="0065549E">
        <w:t xml:space="preserve"> #0</w:t>
      </w:r>
      <w:r w:rsidR="0058724C">
        <w:t>3-02</w:t>
      </w:r>
    </w:p>
    <w:p w:rsidR="00894879" w:rsidRPr="00894879" w:rsidRDefault="0058724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AGK Technology</w:t>
      </w:r>
      <w:r w:rsidR="00C563DF">
        <w:rPr>
          <w:sz w:val="24"/>
          <w:szCs w:val="24"/>
          <w:lang w:eastAsia="zh-CN"/>
        </w:rPr>
        <w:t xml:space="preserve"> Pte Ltd</w:t>
      </w:r>
      <w:r w:rsidR="00C24956">
        <w:rPr>
          <w:sz w:val="24"/>
          <w:szCs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63B">
        <w:rPr>
          <w:sz w:val="24"/>
          <w:lang w:eastAsia="zh-CN"/>
        </w:rPr>
        <w:t xml:space="preserve"> x 50 ton </w:t>
      </w:r>
      <w:r w:rsidR="0058724C">
        <w:rPr>
          <w:sz w:val="24"/>
          <w:lang w:eastAsia="zh-CN"/>
        </w:rPr>
        <w:t>mobile crane</w:t>
      </w:r>
    </w:p>
    <w:p w:rsidR="00672CA0" w:rsidRDefault="00587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1063B">
        <w:rPr>
          <w:sz w:val="24"/>
          <w:lang w:eastAsia="zh-CN"/>
        </w:rPr>
        <w:t>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20F5D" w:rsidRDefault="00832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bookmarkStart w:id="0" w:name="_GoBack"/>
      <w:bookmarkEnd w:id="0"/>
      <w:r w:rsidR="00E20F5D">
        <w:rPr>
          <w:sz w:val="24"/>
          <w:lang w:eastAsia="zh-CN"/>
        </w:rPr>
        <w:t xml:space="preserve">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D4F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D4F0A" w:rsidRDefault="00AD09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AD093A" w:rsidRDefault="002E2C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D093A">
        <w:rPr>
          <w:sz w:val="24"/>
          <w:lang w:eastAsia="zh-CN"/>
        </w:rPr>
        <w:t>afety harness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20C6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Pr="00174CA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FD4F0A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74CA5" w:rsidRDefault="00174CA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D4F0A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F525BE">
        <w:rPr>
          <w:sz w:val="24"/>
          <w:lang w:eastAsia="zh-CN"/>
        </w:rPr>
        <w:t xml:space="preserve">gger, signalman and </w:t>
      </w:r>
      <w:r w:rsidR="00E20F5D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FD4F0A" w:rsidRPr="00E20F5D" w:rsidRDefault="00E20F5D" w:rsidP="00E20F5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265CAB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58724C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58724C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265CAB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58724C">
        <w:rPr>
          <w:sz w:val="24"/>
          <w:lang w:eastAsia="zh-CN"/>
        </w:rPr>
        <w:t xml:space="preserve"> secured using </w:t>
      </w:r>
      <w:r w:rsidR="00F525BE">
        <w:rPr>
          <w:sz w:val="24"/>
          <w:lang w:eastAsia="zh-CN"/>
        </w:rPr>
        <w:t>45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F525BE">
        <w:rPr>
          <w:sz w:val="24"/>
          <w:lang w:eastAsia="zh-CN"/>
        </w:rPr>
        <w:t xml:space="preserve">n </w:t>
      </w:r>
      <w:r w:rsidR="0058724C">
        <w:rPr>
          <w:sz w:val="24"/>
          <w:lang w:eastAsia="zh-CN"/>
        </w:rPr>
        <w:t>mobile crane to hoist up machine to 3</w:t>
      </w:r>
      <w:r w:rsidR="0058724C" w:rsidRPr="0058724C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58724C" w:rsidRDefault="000E0C97" w:rsidP="00587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8724C" w:rsidRPr="0058724C" w:rsidRDefault="0058724C" w:rsidP="00420C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E0C97" w:rsidRPr="00174CA5" w:rsidRDefault="00EC0AFE" w:rsidP="00174CA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CE6" w:rsidRDefault="00372CE6">
      <w:r>
        <w:separator/>
      </w:r>
    </w:p>
  </w:endnote>
  <w:endnote w:type="continuationSeparator" w:id="0">
    <w:p w:rsidR="00372CE6" w:rsidRDefault="00372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32B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32B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CE6" w:rsidRDefault="00372CE6">
      <w:r>
        <w:separator/>
      </w:r>
    </w:p>
  </w:footnote>
  <w:footnote w:type="continuationSeparator" w:id="0">
    <w:p w:rsidR="00372CE6" w:rsidRDefault="00372C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72C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832B0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72CE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832B0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E037C"/>
    <w:rsid w:val="000E0C97"/>
    <w:rsid w:val="00141BC1"/>
    <w:rsid w:val="00173D1D"/>
    <w:rsid w:val="00174CA5"/>
    <w:rsid w:val="001A3D96"/>
    <w:rsid w:val="002102B8"/>
    <w:rsid w:val="00265CAB"/>
    <w:rsid w:val="00280E65"/>
    <w:rsid w:val="00281171"/>
    <w:rsid w:val="002E2C81"/>
    <w:rsid w:val="002F4DDD"/>
    <w:rsid w:val="002F4ECC"/>
    <w:rsid w:val="0031063B"/>
    <w:rsid w:val="00312672"/>
    <w:rsid w:val="00362548"/>
    <w:rsid w:val="00372CE6"/>
    <w:rsid w:val="00380264"/>
    <w:rsid w:val="00420C6A"/>
    <w:rsid w:val="0044700A"/>
    <w:rsid w:val="00490E83"/>
    <w:rsid w:val="004913AB"/>
    <w:rsid w:val="00491CDF"/>
    <w:rsid w:val="004A16EB"/>
    <w:rsid w:val="0058724C"/>
    <w:rsid w:val="005922F6"/>
    <w:rsid w:val="0065549E"/>
    <w:rsid w:val="00664E02"/>
    <w:rsid w:val="00672CA0"/>
    <w:rsid w:val="00701B5C"/>
    <w:rsid w:val="00722A7B"/>
    <w:rsid w:val="007276CD"/>
    <w:rsid w:val="0078020B"/>
    <w:rsid w:val="007D3772"/>
    <w:rsid w:val="007E1A8A"/>
    <w:rsid w:val="00832B09"/>
    <w:rsid w:val="008333D2"/>
    <w:rsid w:val="00894879"/>
    <w:rsid w:val="008A1F28"/>
    <w:rsid w:val="008E4380"/>
    <w:rsid w:val="00902F17"/>
    <w:rsid w:val="00966F5B"/>
    <w:rsid w:val="009F2EED"/>
    <w:rsid w:val="00A10F11"/>
    <w:rsid w:val="00AD093A"/>
    <w:rsid w:val="00B21972"/>
    <w:rsid w:val="00B56650"/>
    <w:rsid w:val="00B57912"/>
    <w:rsid w:val="00B7163D"/>
    <w:rsid w:val="00C15964"/>
    <w:rsid w:val="00C24956"/>
    <w:rsid w:val="00C3785C"/>
    <w:rsid w:val="00C44C52"/>
    <w:rsid w:val="00C563DF"/>
    <w:rsid w:val="00CD4486"/>
    <w:rsid w:val="00D00F22"/>
    <w:rsid w:val="00D2603B"/>
    <w:rsid w:val="00D83EFC"/>
    <w:rsid w:val="00D856F6"/>
    <w:rsid w:val="00DB0F2E"/>
    <w:rsid w:val="00DF225D"/>
    <w:rsid w:val="00E20F5D"/>
    <w:rsid w:val="00E43138"/>
    <w:rsid w:val="00E70F6C"/>
    <w:rsid w:val="00EB390A"/>
    <w:rsid w:val="00EC0AFE"/>
    <w:rsid w:val="00F338D8"/>
    <w:rsid w:val="00F44EF9"/>
    <w:rsid w:val="00F525BE"/>
    <w:rsid w:val="00F8137B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2018-12-07T01:15:00Z</cp:lastPrinted>
  <dcterms:created xsi:type="dcterms:W3CDTF">2018-12-07T00:44:00Z</dcterms:created>
  <dcterms:modified xsi:type="dcterms:W3CDTF">2022-06-03T06:39:00Z</dcterms:modified>
</cp:coreProperties>
</file>