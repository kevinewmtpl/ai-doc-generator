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1D2" w:rsidRDefault="006261D2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261D2" w:rsidRDefault="006261D2">
      <w:pPr>
        <w:jc w:val="center"/>
        <w:rPr>
          <w:sz w:val="22"/>
        </w:rPr>
      </w:pPr>
    </w:p>
    <w:p w:rsidR="006261D2" w:rsidRDefault="00AC56DE">
      <w:pPr>
        <w:rPr>
          <w:sz w:val="24"/>
          <w:lang w:eastAsia="zh-CN"/>
        </w:rPr>
      </w:pPr>
      <w:r>
        <w:rPr>
          <w:sz w:val="24"/>
        </w:rPr>
        <w:t>Date</w:t>
      </w:r>
      <w:r w:rsidR="009A0EED">
        <w:rPr>
          <w:sz w:val="24"/>
        </w:rPr>
        <w:t>: 05 June</w:t>
      </w:r>
      <w:r w:rsidR="00A45BC4">
        <w:rPr>
          <w:sz w:val="24"/>
        </w:rPr>
        <w:t xml:space="preserve"> 2015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C2581" w:rsidRPr="006E6DB6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159DB">
        <w:rPr>
          <w:sz w:val="24"/>
          <w:lang w:eastAsia="zh-CN"/>
        </w:rPr>
        <w:t xml:space="preserve">hoist down </w:t>
      </w:r>
      <w:r>
        <w:rPr>
          <w:sz w:val="24"/>
          <w:lang w:eastAsia="zh-CN"/>
        </w:rPr>
        <w:t>machine</w:t>
      </w:r>
      <w:r w:rsidR="009A0EED">
        <w:rPr>
          <w:sz w:val="24"/>
          <w:lang w:eastAsia="zh-CN"/>
        </w:rPr>
        <w:t>ries from 3</w:t>
      </w:r>
      <w:r w:rsidR="009A0EED" w:rsidRPr="009A0EED">
        <w:rPr>
          <w:sz w:val="24"/>
          <w:vertAlign w:val="superscript"/>
          <w:lang w:eastAsia="zh-CN"/>
        </w:rPr>
        <w:t>rd</w:t>
      </w:r>
      <w:r w:rsidR="003F5C98">
        <w:rPr>
          <w:sz w:val="24"/>
          <w:lang w:eastAsia="zh-CN"/>
        </w:rPr>
        <w:t xml:space="preserve"> floor by using platform and mobile crane, load onto lorry and deliver to new location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261D2" w:rsidRDefault="006261D2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6261D2" w:rsidRDefault="006261D2" w:rsidP="00DF1E44">
      <w:pPr>
        <w:pStyle w:val="Header"/>
        <w:tabs>
          <w:tab w:val="clear" w:pos="4320"/>
          <w:tab w:val="clear" w:pos="8640"/>
          <w:tab w:val="left" w:pos="708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261D2" w:rsidRDefault="003F5C98">
      <w:pPr>
        <w:rPr>
          <w:sz w:val="24"/>
          <w:lang w:eastAsia="zh-CN"/>
        </w:rPr>
      </w:pPr>
      <w:r>
        <w:rPr>
          <w:sz w:val="24"/>
          <w:lang w:eastAsia="zh-CN"/>
        </w:rPr>
        <w:t>From 24-26/06</w:t>
      </w:r>
      <w:r w:rsidR="00A45BC4">
        <w:rPr>
          <w:sz w:val="24"/>
          <w:lang w:eastAsia="zh-CN"/>
        </w:rPr>
        <w:t>/2015</w:t>
      </w:r>
      <w:r w:rsidR="002D69F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- 10:0</w:t>
      </w:r>
      <w:r w:rsidR="00743B93">
        <w:rPr>
          <w:sz w:val="24"/>
          <w:lang w:eastAsia="zh-CN"/>
        </w:rPr>
        <w:t>0</w:t>
      </w:r>
      <w:r>
        <w:rPr>
          <w:sz w:val="24"/>
          <w:lang w:eastAsia="zh-CN"/>
        </w:rPr>
        <w:t xml:space="preserve"> </w:t>
      </w:r>
      <w:r w:rsidR="00743B93">
        <w:rPr>
          <w:sz w:val="24"/>
          <w:lang w:eastAsia="zh-CN"/>
        </w:rPr>
        <w:t xml:space="preserve">am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261D2" w:rsidRDefault="009A0EED">
      <w:pPr>
        <w:pStyle w:val="Heading4"/>
      </w:pPr>
      <w:r>
        <w:t>From No 88 International Rd</w:t>
      </w:r>
      <w:r w:rsidR="002D69FE">
        <w:t xml:space="preserve"> </w:t>
      </w:r>
      <w:r>
        <w:t>– No 8 Tuas West Ave</w:t>
      </w:r>
    </w:p>
    <w:p w:rsidR="00AC56DE" w:rsidRPr="00AC56DE" w:rsidRDefault="009A0EED" w:rsidP="00AC56D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Hunting Energy Services Pte Ltd</w:t>
      </w:r>
    </w:p>
    <w:p w:rsidR="006261D2" w:rsidRDefault="006261D2">
      <w:pPr>
        <w:rPr>
          <w:lang w:eastAsia="zh-CN"/>
        </w:rPr>
      </w:pPr>
    </w:p>
    <w:p w:rsidR="006261D2" w:rsidRPr="009A0EED" w:rsidRDefault="009A0EED" w:rsidP="009A0EED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261D2" w:rsidRDefault="009A0E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10</w:t>
      </w:r>
      <w:r w:rsidR="00A45BC4">
        <w:rPr>
          <w:sz w:val="24"/>
          <w:lang w:eastAsia="zh-CN"/>
        </w:rPr>
        <w:t>0 ton mobile</w:t>
      </w:r>
      <w:r w:rsidR="006261D2">
        <w:rPr>
          <w:sz w:val="24"/>
          <w:lang w:eastAsia="zh-CN"/>
        </w:rPr>
        <w:t xml:space="preserve"> crane</w:t>
      </w:r>
    </w:p>
    <w:p w:rsidR="00A45BC4" w:rsidRDefault="009A0E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5779ED">
        <w:rPr>
          <w:sz w:val="24"/>
          <w:lang w:eastAsia="zh-CN"/>
        </w:rPr>
        <w:t>orry crane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6261D2" w:rsidRDefault="00AC56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 </w:t>
      </w:r>
      <w:r w:rsidR="006261D2">
        <w:rPr>
          <w:sz w:val="24"/>
          <w:lang w:eastAsia="zh-CN"/>
        </w:rPr>
        <w:t xml:space="preserve">/ pallet truck                                          </w:t>
      </w:r>
    </w:p>
    <w:p w:rsidR="006261D2" w:rsidRDefault="009A0E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AC56DE">
        <w:rPr>
          <w:sz w:val="24"/>
          <w:lang w:eastAsia="zh-CN"/>
        </w:rPr>
        <w:t>sling</w:t>
      </w:r>
      <w:r w:rsidR="006261D2">
        <w:rPr>
          <w:sz w:val="24"/>
          <w:lang w:eastAsia="zh-CN"/>
        </w:rPr>
        <w:t xml:space="preserve">  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261D2" w:rsidRPr="009A0EED" w:rsidRDefault="009A0EE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3F5C98">
        <w:rPr>
          <w:sz w:val="24"/>
          <w:lang w:eastAsia="zh-CN"/>
        </w:rPr>
        <w:t>obstacle on crane parking area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persons who not</w:t>
      </w:r>
      <w:r w:rsidR="003F5C98">
        <w:rPr>
          <w:sz w:val="24"/>
          <w:lang w:eastAsia="zh-CN"/>
        </w:rPr>
        <w:t xml:space="preserve"> involved enter unintentionally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261D2" w:rsidRPr="009A0EED" w:rsidRDefault="009A0EED" w:rsidP="009A0EE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3F5C98">
        <w:rPr>
          <w:sz w:val="24"/>
          <w:lang w:eastAsia="zh-CN"/>
        </w:rPr>
        <w:t>derstorms and lightning weather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D69F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3F5C98">
        <w:rPr>
          <w:sz w:val="24"/>
          <w:lang w:eastAsia="zh-CN"/>
        </w:rPr>
        <w:t>d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261D2" w:rsidRPr="009A0EED" w:rsidRDefault="009A0EED" w:rsidP="009A0EE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261D2" w:rsidRDefault="00AC56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261D2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</w:t>
      </w:r>
      <w:r w:rsidR="006261D2">
        <w:rPr>
          <w:sz w:val="24"/>
          <w:lang w:eastAsia="zh-CN"/>
        </w:rPr>
        <w:t xml:space="preserve">signalman </w:t>
      </w:r>
      <w:r w:rsidR="002D69FE">
        <w:rPr>
          <w:sz w:val="24"/>
          <w:lang w:eastAsia="zh-CN"/>
        </w:rPr>
        <w:t xml:space="preserve">and </w:t>
      </w:r>
      <w:r w:rsidR="003F5C98">
        <w:rPr>
          <w:sz w:val="24"/>
          <w:lang w:eastAsia="zh-CN"/>
        </w:rPr>
        <w:t>mobile/</w:t>
      </w:r>
      <w:r w:rsidR="002D69FE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 xml:space="preserve">crane operator </w:t>
      </w:r>
      <w:r w:rsidR="006261D2">
        <w:rPr>
          <w:sz w:val="24"/>
          <w:lang w:eastAsia="zh-CN"/>
        </w:rPr>
        <w:t>will be involved in this operation (attached all lifting crews certificate)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261D2" w:rsidRPr="009A0EED" w:rsidRDefault="009A0EED" w:rsidP="00FE48C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261D2" w:rsidRDefault="006261D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AC56DE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afety shoes, helmet, safety harness etc</w:t>
      </w:r>
      <w:r w:rsidR="009A0EED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9A0EED">
        <w:rPr>
          <w:rFonts w:hint="eastAsia"/>
          <w:sz w:val="24"/>
          <w:lang w:eastAsia="zh-CN"/>
        </w:rPr>
        <w:t>nd lifting gear with M.O.M certificate</w:t>
      </w:r>
    </w:p>
    <w:p w:rsidR="006261D2" w:rsidRDefault="006261D2">
      <w:pPr>
        <w:pStyle w:val="BodyText2"/>
      </w:pPr>
      <w:r>
        <w:rPr>
          <w:rFonts w:hint="eastAsia"/>
        </w:rPr>
        <w:t xml:space="preserve">Lifting operation </w:t>
      </w:r>
      <w:r w:rsidR="00AC56DE">
        <w:rPr>
          <w:rFonts w:hint="eastAsia"/>
        </w:rPr>
        <w:t>are supervise by MOM certified lifting supervisor, rigger and signalman</w:t>
      </w:r>
    </w:p>
    <w:p w:rsidR="006261D2" w:rsidRDefault="006261D2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9A0EED" w:rsidRDefault="006261D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261D2" w:rsidRPr="00FE48CB" w:rsidRDefault="009A0EED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     </w:t>
      </w:r>
      <w:r w:rsidR="00FE48CB">
        <w:rPr>
          <w:sz w:val="32"/>
          <w:szCs w:val="32"/>
          <w:lang w:eastAsia="zh-CN"/>
        </w:rPr>
        <w:t>Job Scope</w:t>
      </w:r>
    </w:p>
    <w:p w:rsidR="006261D2" w:rsidRDefault="006261D2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261D2" w:rsidRPr="00DF1E44" w:rsidRDefault="00DF1E44" w:rsidP="00DF1E4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</w:t>
      </w:r>
      <w:r w:rsidR="009A0EED">
        <w:rPr>
          <w:sz w:val="24"/>
          <w:lang w:eastAsia="zh-CN"/>
        </w:rPr>
        <w:t>100</w:t>
      </w:r>
      <w:r>
        <w:rPr>
          <w:sz w:val="24"/>
          <w:lang w:eastAsia="zh-CN"/>
        </w:rPr>
        <w:t xml:space="preserve"> ton mobile</w:t>
      </w:r>
      <w:r w:rsidR="006261D2">
        <w:rPr>
          <w:sz w:val="24"/>
          <w:lang w:eastAsia="zh-CN"/>
        </w:rPr>
        <w:t xml:space="preserve"> crane to park at designated hoisting area for the lift</w:t>
      </w:r>
    </w:p>
    <w:p w:rsidR="008A7945" w:rsidRPr="00DF1E44" w:rsidRDefault="00DF1E44" w:rsidP="00DF1E4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DF1E44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</w:t>
      </w:r>
      <w:r w:rsidR="006261D2">
        <w:rPr>
          <w:sz w:val="24"/>
          <w:lang w:eastAsia="zh-CN"/>
        </w:rPr>
        <w:t xml:space="preserve">opening </w:t>
      </w:r>
    </w:p>
    <w:p w:rsidR="006261D2" w:rsidRDefault="008A794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and ensure it is fully rested on the opening slab</w:t>
      </w:r>
      <w:r w:rsidR="00AC56DE"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 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secured using </w:t>
      </w:r>
      <w:r w:rsidR="00DF1E44">
        <w:rPr>
          <w:sz w:val="24"/>
          <w:lang w:eastAsia="zh-CN"/>
        </w:rPr>
        <w:t>100</w:t>
      </w:r>
      <w:r w:rsidR="002D69FE">
        <w:rPr>
          <w:sz w:val="24"/>
          <w:lang w:eastAsia="zh-CN"/>
        </w:rPr>
        <w:t xml:space="preserve"> </w:t>
      </w:r>
      <w:r w:rsidR="00DF1E44">
        <w:rPr>
          <w:sz w:val="24"/>
          <w:lang w:eastAsia="zh-CN"/>
        </w:rPr>
        <w:t>ton mobile</w:t>
      </w:r>
      <w:r>
        <w:rPr>
          <w:sz w:val="24"/>
          <w:lang w:eastAsia="zh-CN"/>
        </w:rPr>
        <w:t xml:space="preserve"> crane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</w:t>
      </w:r>
      <w:r w:rsidR="00DF1E44">
        <w:rPr>
          <w:sz w:val="24"/>
          <w:lang w:eastAsia="zh-CN"/>
        </w:rPr>
        <w:t>d</w:t>
      </w:r>
      <w:r>
        <w:rPr>
          <w:sz w:val="24"/>
          <w:lang w:eastAsia="zh-CN"/>
        </w:rPr>
        <w:t xml:space="preserve"> front left and right of platform to prevent platform swing outward</w:t>
      </w:r>
    </w:p>
    <w:p w:rsidR="002D69FE" w:rsidRDefault="002D69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DF1E44">
        <w:rPr>
          <w:sz w:val="24"/>
          <w:lang w:eastAsia="zh-CN"/>
        </w:rPr>
        <w:t xml:space="preserve">out </w:t>
      </w:r>
      <w:r>
        <w:rPr>
          <w:sz w:val="24"/>
          <w:lang w:eastAsia="zh-CN"/>
        </w:rPr>
        <w:t xml:space="preserve">machine </w:t>
      </w:r>
      <w:r w:rsidR="00DF1E44">
        <w:rPr>
          <w:sz w:val="24"/>
          <w:lang w:eastAsia="zh-CN"/>
        </w:rPr>
        <w:t xml:space="preserve">from production area </w:t>
      </w:r>
      <w:r>
        <w:rPr>
          <w:sz w:val="24"/>
          <w:lang w:eastAsia="zh-CN"/>
        </w:rPr>
        <w:t>into platform</w:t>
      </w:r>
    </w:p>
    <w:p w:rsidR="006261D2" w:rsidRDefault="002D69FE" w:rsidP="002D69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DF1E44">
        <w:rPr>
          <w:sz w:val="24"/>
          <w:lang w:eastAsia="zh-CN"/>
        </w:rPr>
        <w:t>oist down and load machine onto lorry</w:t>
      </w:r>
    </w:p>
    <w:p w:rsidR="00D61A36" w:rsidRDefault="00DF1E44" w:rsidP="002D69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  <w:r w:rsidR="00D61A36">
        <w:rPr>
          <w:sz w:val="24"/>
          <w:lang w:eastAsia="zh-CN"/>
        </w:rPr>
        <w:t xml:space="preserve"> prior to moving out of premise to new location</w:t>
      </w:r>
    </w:p>
    <w:p w:rsidR="00D61A36" w:rsidRDefault="00D61A36" w:rsidP="002D69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location, hoist down machine from lorry chassis</w:t>
      </w:r>
    </w:p>
    <w:p w:rsidR="00D61A36" w:rsidRDefault="00D61A36" w:rsidP="002D69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rollers/pallet truck to machine base</w:t>
      </w:r>
    </w:p>
    <w:p w:rsidR="00DF1E44" w:rsidRPr="002D69FE" w:rsidRDefault="00D61A36" w:rsidP="002D69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to the designated location inside factory</w:t>
      </w:r>
      <w:r w:rsidR="00DF1E44">
        <w:rPr>
          <w:sz w:val="24"/>
          <w:lang w:eastAsia="zh-CN"/>
        </w:rPr>
        <w:t xml:space="preserve"> 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2D69FE">
        <w:rPr>
          <w:sz w:val="24"/>
          <w:lang w:eastAsia="zh-CN"/>
        </w:rPr>
        <w:t>, all debris will be clear and dispose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261D2" w:rsidRDefault="006261D2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261D2" w:rsidRDefault="008A7945" w:rsidP="008A7945">
      <w:pPr>
        <w:ind w:left="720"/>
        <w:rPr>
          <w:sz w:val="24"/>
          <w:szCs w:val="24"/>
        </w:rPr>
      </w:pPr>
      <w:r>
        <w:rPr>
          <w:sz w:val="24"/>
          <w:szCs w:val="24"/>
        </w:rPr>
        <w:t>Best Regards</w:t>
      </w:r>
    </w:p>
    <w:p w:rsidR="008A7945" w:rsidRPr="008A7945" w:rsidRDefault="008A7945" w:rsidP="008A7945">
      <w:pPr>
        <w:ind w:left="720"/>
        <w:rPr>
          <w:sz w:val="24"/>
          <w:szCs w:val="24"/>
        </w:rPr>
      </w:pPr>
      <w:r>
        <w:rPr>
          <w:sz w:val="24"/>
          <w:szCs w:val="24"/>
        </w:rPr>
        <w:t>Zailani</w:t>
      </w:r>
    </w:p>
    <w:p w:rsidR="008A7945" w:rsidRDefault="008A7945">
      <w:pPr>
        <w:rPr>
          <w:sz w:val="24"/>
          <w:szCs w:val="24"/>
        </w:rPr>
      </w:pPr>
      <w:r>
        <w:t xml:space="preserve">              </w:t>
      </w:r>
      <w:r>
        <w:rPr>
          <w:sz w:val="24"/>
          <w:szCs w:val="24"/>
        </w:rPr>
        <w:t>Eric Wong Machinery Transportation Pte Ltd</w:t>
      </w:r>
    </w:p>
    <w:p w:rsidR="006261D2" w:rsidRDefault="008A7945">
      <w:r>
        <w:rPr>
          <w:sz w:val="24"/>
          <w:szCs w:val="24"/>
        </w:rPr>
        <w:t xml:space="preserve">            Tel: 62824175</w:t>
      </w:r>
      <w:r w:rsidR="006261D2">
        <w:tab/>
      </w:r>
      <w:r w:rsidR="006261D2">
        <w:tab/>
        <w:t xml:space="preserve">   </w:t>
      </w:r>
      <w:r w:rsidR="006261D2">
        <w:tab/>
      </w:r>
    </w:p>
    <w:sectPr w:rsidR="006261D2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1FE6" w:rsidRDefault="007E1FE6">
      <w:r>
        <w:separator/>
      </w:r>
    </w:p>
  </w:endnote>
  <w:endnote w:type="continuationSeparator" w:id="0">
    <w:p w:rsidR="007E1FE6" w:rsidRDefault="007E1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1D2" w:rsidRDefault="006261D2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61A3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61A3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1FE6" w:rsidRDefault="007E1FE6">
      <w:r>
        <w:separator/>
      </w:r>
    </w:p>
  </w:footnote>
  <w:footnote w:type="continuationSeparator" w:id="0">
    <w:p w:rsidR="007E1FE6" w:rsidRDefault="007E1F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1D2" w:rsidRDefault="007E1FE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261D2" w:rsidRDefault="006261D2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261D2" w:rsidRDefault="006261D2">
    <w:pPr>
      <w:pStyle w:val="Header"/>
      <w:jc w:val="center"/>
    </w:pPr>
    <w:r>
      <w:t>No. 30, Defu Lane 7, Singapore 539347</w:t>
    </w:r>
  </w:p>
  <w:p w:rsidR="006261D2" w:rsidRDefault="009A0EED">
    <w:pPr>
      <w:pStyle w:val="Header"/>
      <w:jc w:val="center"/>
    </w:pPr>
    <w:r>
      <w:t>Tel</w:t>
    </w:r>
    <w:r w:rsidR="006261D2">
      <w:t xml:space="preserve">: </w:t>
    </w:r>
    <w:r>
      <w:t>6</w:t>
    </w:r>
    <w:r w:rsidR="006261D2">
      <w:t xml:space="preserve">2824175, </w:t>
    </w:r>
    <w:r>
      <w:t>6</w:t>
    </w:r>
    <w:r w:rsidR="006261D2">
      <w:t xml:space="preserve">2828203, </w:t>
    </w:r>
    <w:r>
      <w:t>6</w:t>
    </w:r>
    <w:r w:rsidR="006261D2">
      <w:t xml:space="preserve">2826020, Fax : </w:t>
    </w:r>
    <w:r>
      <w:t>6</w:t>
    </w:r>
    <w:r w:rsidR="006261D2">
      <w:t>2865602</w:t>
    </w:r>
  </w:p>
  <w:p w:rsidR="006261D2" w:rsidRDefault="006261D2">
    <w:pPr>
      <w:pStyle w:val="Header"/>
      <w:jc w:val="center"/>
    </w:pPr>
    <w:r>
      <w:t>GST Reg No. : M2-8923804 – 2</w:t>
    </w:r>
  </w:p>
  <w:p w:rsidR="006261D2" w:rsidRDefault="007E1FE6">
    <w:pPr>
      <w:pStyle w:val="Header"/>
      <w:jc w:val="center"/>
      <w:rPr>
        <w:sz w:val="22"/>
      </w:rPr>
    </w:pPr>
    <w:hyperlink r:id="rId2" w:history="1">
      <w:r w:rsidR="006261D2">
        <w:rPr>
          <w:rStyle w:val="Hyperlink"/>
          <w:sz w:val="22"/>
        </w:rPr>
        <w:t>http://www.ericwong.com</w:t>
      </w:r>
    </w:hyperlink>
  </w:p>
  <w:p w:rsidR="006261D2" w:rsidRDefault="009A0EE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C56DE"/>
    <w:rsid w:val="000D40D8"/>
    <w:rsid w:val="001E2B01"/>
    <w:rsid w:val="002841C9"/>
    <w:rsid w:val="002D69FE"/>
    <w:rsid w:val="003F5C98"/>
    <w:rsid w:val="00493AA3"/>
    <w:rsid w:val="005779ED"/>
    <w:rsid w:val="006261D2"/>
    <w:rsid w:val="006D2F3F"/>
    <w:rsid w:val="006E6DB6"/>
    <w:rsid w:val="00743B93"/>
    <w:rsid w:val="00744256"/>
    <w:rsid w:val="007C2581"/>
    <w:rsid w:val="007E1FE6"/>
    <w:rsid w:val="008A7945"/>
    <w:rsid w:val="009A0EED"/>
    <w:rsid w:val="00A445A2"/>
    <w:rsid w:val="00A45BC4"/>
    <w:rsid w:val="00AC56DE"/>
    <w:rsid w:val="00C159DB"/>
    <w:rsid w:val="00D61A36"/>
    <w:rsid w:val="00DF1E44"/>
    <w:rsid w:val="00F9267A"/>
    <w:rsid w:val="00FE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C11BB1D-DE94-4833-AA9D-97B0FF6B0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59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159DB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7F9CD-ADD0-4CB9-83A2-D48F14AA4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1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2585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2015-02-26T06:20:00Z</cp:lastPrinted>
  <dcterms:created xsi:type="dcterms:W3CDTF">2015-06-05T05:05:00Z</dcterms:created>
  <dcterms:modified xsi:type="dcterms:W3CDTF">2015-06-05T05:22:00Z</dcterms:modified>
</cp:coreProperties>
</file>