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93ED0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0F1833" w14:textId="5D1E07D8" w:rsidR="00684C71" w:rsidRDefault="00AF1A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F7901">
        <w:rPr>
          <w:sz w:val="24"/>
        </w:rPr>
        <w:t>16</w:t>
      </w:r>
      <w:r w:rsidR="00AF7901" w:rsidRPr="00AF7901">
        <w:rPr>
          <w:sz w:val="24"/>
          <w:vertAlign w:val="superscript"/>
        </w:rPr>
        <w:t>th</w:t>
      </w:r>
      <w:r w:rsidR="00AF7901">
        <w:rPr>
          <w:sz w:val="24"/>
        </w:rPr>
        <w:t xml:space="preserve"> Dec 2024</w:t>
      </w:r>
    </w:p>
    <w:p w14:paraId="0D20471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A53892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1C0A009" w14:textId="641FC567"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AF7901">
        <w:rPr>
          <w:sz w:val="24"/>
          <w:lang w:eastAsia="zh-CN"/>
        </w:rPr>
        <w:t xml:space="preserve">4 cases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  <w:r w:rsidR="00AF7901">
        <w:rPr>
          <w:sz w:val="24"/>
          <w:lang w:eastAsia="zh-CN"/>
        </w:rPr>
        <w:t xml:space="preserve"> without uncrating </w:t>
      </w:r>
    </w:p>
    <w:p w14:paraId="35C86C6F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F4BF21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1C5548E8" w14:textId="1F5796CF" w:rsidR="00294E87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Nikon SLM280 Printer machine with accessories </w:t>
      </w:r>
    </w:p>
    <w:p w14:paraId="0EDA9FAF" w14:textId="38AC4FBA" w:rsidR="00370B7A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Case 1: 210 x 145 x 225</w:t>
      </w:r>
      <w:r w:rsidR="00AF1ABE">
        <w:rPr>
          <w:sz w:val="24"/>
          <w:lang w:eastAsia="zh-CN"/>
        </w:rPr>
        <w:t xml:space="preserve"> cm</w:t>
      </w:r>
      <w:r>
        <w:rPr>
          <w:sz w:val="24"/>
          <w:lang w:eastAsia="zh-CN"/>
        </w:rPr>
        <w:t xml:space="preserve">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 1, 800 kg </w:t>
      </w:r>
    </w:p>
    <w:p w14:paraId="2458E05F" w14:textId="5BA19482" w:rsidR="00AF7901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2: 122 x 105 x 195 cm  </w:t>
      </w:r>
    </w:p>
    <w:p w14:paraId="742CC746" w14:textId="67102EDF" w:rsidR="008D1F25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3: 130 x 130 x 135 cm </w:t>
      </w:r>
    </w:p>
    <w:p w14:paraId="0C30C72B" w14:textId="46B852BF" w:rsidR="00AF7901" w:rsidRPr="008D1F25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4: 130 x 95 x 225 cm </w:t>
      </w:r>
    </w:p>
    <w:p w14:paraId="74E5CC4D" w14:textId="77777777"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DB9A3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9B6F2CA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3A8CF092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BF5EBED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468C99A" w14:textId="47742380" w:rsidR="00684C71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19/12/24</w:t>
      </w:r>
    </w:p>
    <w:p w14:paraId="330ADF0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319FCD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6BD2207" w14:textId="77777777" w:rsidR="0032347D" w:rsidRDefault="00AF79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</w:p>
    <w:p w14:paraId="57055E8E" w14:textId="08E3D05C" w:rsidR="003B63D2" w:rsidRPr="003B63D2" w:rsidRDefault="00AF790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14:00 pm</w:t>
      </w:r>
    </w:p>
    <w:p w14:paraId="04094C00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3B54A6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CF355CA" w14:textId="77777777" w:rsidR="00707B09" w:rsidRDefault="00AF1ABE" w:rsidP="002E058D">
      <w:pPr>
        <w:pStyle w:val="Heading4"/>
      </w:pPr>
      <w:r>
        <w:t>503 Paya Lebar</w:t>
      </w:r>
      <w:r w:rsidR="00DD0FA6">
        <w:t xml:space="preserve"> Rd</w:t>
      </w:r>
    </w:p>
    <w:p w14:paraId="6E2EE53F" w14:textId="09AA99F2" w:rsidR="002E058D" w:rsidRPr="002E058D" w:rsidRDefault="00AF1ABE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</w:t>
      </w:r>
      <w:r w:rsidR="00AF7901">
        <w:rPr>
          <w:sz w:val="24"/>
          <w:szCs w:val="24"/>
          <w:lang w:eastAsia="zh-CN"/>
        </w:rPr>
        <w:t>Aerospace Engines Pte Ltd</w:t>
      </w:r>
    </w:p>
    <w:p w14:paraId="181D8AF0" w14:textId="77777777" w:rsidR="00684C71" w:rsidRDefault="00684C71">
      <w:pPr>
        <w:rPr>
          <w:lang w:eastAsia="zh-CN"/>
        </w:rPr>
      </w:pPr>
    </w:p>
    <w:p w14:paraId="4067E62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CF4BB75" w14:textId="4D92D5F4"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7901">
        <w:rPr>
          <w:sz w:val="24"/>
          <w:lang w:eastAsia="zh-CN"/>
        </w:rPr>
        <w:t>-2</w:t>
      </w:r>
      <w:r w:rsidR="008F6D70">
        <w:rPr>
          <w:sz w:val="24"/>
          <w:lang w:eastAsia="zh-CN"/>
        </w:rPr>
        <w:t xml:space="preserve"> x 633 lorry loader</w:t>
      </w:r>
    </w:p>
    <w:p w14:paraId="03C8632E" w14:textId="77777777"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39918FF0" w14:textId="77777777"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727495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204BB4D1" w14:textId="5C9CDD54" w:rsidR="008F6D70" w:rsidRDefault="00323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Shackle </w:t>
      </w:r>
    </w:p>
    <w:p w14:paraId="13648C7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36DA991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10EEE9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14:paraId="64E36181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6572C18" w14:textId="77777777" w:rsidR="00FE7CFA" w:rsidRDefault="00FE7CF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74B97" w14:textId="13B9B4BB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8DBD2D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43587F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4AD9EC5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3B09A18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9148335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72FA3EB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545417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CEC0D79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16CDC61B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6F35C9E8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D8FA9C9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B71826D" w14:textId="77777777"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14:paraId="0ED442C7" w14:textId="016A02D9" w:rsidR="00AF7901" w:rsidRDefault="00AF790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1CA5538F" w14:textId="5D4B39BD"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</w:t>
      </w:r>
      <w:r w:rsidR="00AF7901">
        <w:rPr>
          <w:sz w:val="24"/>
          <w:lang w:eastAsia="zh-CN"/>
        </w:rPr>
        <w:t xml:space="preserve">case </w:t>
      </w:r>
    </w:p>
    <w:p w14:paraId="0D836520" w14:textId="2A58F5E9"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AF7901">
        <w:rPr>
          <w:sz w:val="24"/>
          <w:lang w:eastAsia="zh-CN"/>
        </w:rPr>
        <w:t>case</w:t>
      </w:r>
      <w:r w:rsidR="00370D03">
        <w:rPr>
          <w:sz w:val="24"/>
          <w:lang w:eastAsia="zh-CN"/>
        </w:rPr>
        <w:t xml:space="preserve"> from lorry chassis</w:t>
      </w:r>
      <w:r w:rsidR="00AF1ABE">
        <w:rPr>
          <w:sz w:val="24"/>
          <w:lang w:eastAsia="zh-CN"/>
        </w:rPr>
        <w:t xml:space="preserve">    </w:t>
      </w:r>
    </w:p>
    <w:p w14:paraId="04CB3DBE" w14:textId="5F48C6AC"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 xml:space="preserve">and lower down </w:t>
      </w:r>
      <w:r w:rsidR="00AF7901">
        <w:rPr>
          <w:sz w:val="24"/>
          <w:lang w:eastAsia="zh-CN"/>
        </w:rPr>
        <w:t>case</w:t>
      </w:r>
      <w:r w:rsidR="002E058D">
        <w:rPr>
          <w:sz w:val="24"/>
          <w:lang w:eastAsia="zh-CN"/>
        </w:rPr>
        <w:t xml:space="preserve"> to</w:t>
      </w:r>
      <w:r w:rsidR="00AF7901">
        <w:rPr>
          <w:sz w:val="24"/>
          <w:lang w:eastAsia="zh-CN"/>
        </w:rPr>
        <w:t xml:space="preserve"> the ground</w:t>
      </w:r>
    </w:p>
    <w:p w14:paraId="040C4F95" w14:textId="734D48F7"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F7901">
        <w:rPr>
          <w:sz w:val="24"/>
          <w:lang w:eastAsia="zh-CN"/>
        </w:rPr>
        <w:t xml:space="preserve">pallet truck under </w:t>
      </w:r>
      <w:r w:rsidR="0032347D">
        <w:rPr>
          <w:sz w:val="24"/>
          <w:lang w:eastAsia="zh-CN"/>
        </w:rPr>
        <w:t>case</w:t>
      </w:r>
    </w:p>
    <w:p w14:paraId="6755CB63" w14:textId="003CFA60"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into production area</w:t>
      </w:r>
      <w:r w:rsidR="00727495">
        <w:rPr>
          <w:sz w:val="24"/>
          <w:lang w:eastAsia="zh-CN"/>
        </w:rPr>
        <w:t xml:space="preserve"> at ground floor</w:t>
      </w:r>
    </w:p>
    <w:p w14:paraId="61688102" w14:textId="01612305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</w:t>
      </w:r>
      <w:r w:rsidR="0032347D">
        <w:rPr>
          <w:sz w:val="24"/>
          <w:lang w:eastAsia="zh-CN"/>
        </w:rPr>
        <w:t xml:space="preserve"> case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  <w:r w:rsidR="0032347D">
        <w:rPr>
          <w:sz w:val="24"/>
          <w:lang w:eastAsia="zh-CN"/>
        </w:rPr>
        <w:t xml:space="preserve"> without uncrating </w:t>
      </w:r>
    </w:p>
    <w:p w14:paraId="492A260C" w14:textId="0C77480E" w:rsidR="00A65486" w:rsidRPr="0032347D" w:rsidRDefault="0081336E" w:rsidP="003234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47D">
        <w:rPr>
          <w:sz w:val="24"/>
          <w:lang w:eastAsia="zh-CN"/>
        </w:rPr>
        <w:t>Once job complete, team leader will instruct t</w:t>
      </w:r>
      <w:r w:rsidR="00A64537" w:rsidRPr="0032347D">
        <w:rPr>
          <w:sz w:val="24"/>
          <w:lang w:eastAsia="zh-CN"/>
        </w:rPr>
        <w:t>he team to perform proper house</w:t>
      </w:r>
      <w:r w:rsidRPr="0032347D">
        <w:rPr>
          <w:sz w:val="24"/>
          <w:lang w:eastAsia="zh-CN"/>
        </w:rPr>
        <w:t>keeping</w:t>
      </w:r>
    </w:p>
    <w:p w14:paraId="710276E5" w14:textId="77777777"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14:paraId="06982103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14:paraId="15372046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EDDC909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D765389" w14:textId="7A6610F2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32347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5F6F6C95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0A58AB6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B9D5D" w14:textId="77777777" w:rsidR="000D06F1" w:rsidRDefault="000D06F1">
      <w:r>
        <w:separator/>
      </w:r>
    </w:p>
  </w:endnote>
  <w:endnote w:type="continuationSeparator" w:id="0">
    <w:p w14:paraId="5983B357" w14:textId="77777777" w:rsidR="000D06F1" w:rsidRDefault="000D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020F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54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54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0C861A" w14:textId="77777777" w:rsidR="000D06F1" w:rsidRDefault="000D06F1">
      <w:r>
        <w:separator/>
      </w:r>
    </w:p>
  </w:footnote>
  <w:footnote w:type="continuationSeparator" w:id="0">
    <w:p w14:paraId="3A262D72" w14:textId="77777777" w:rsidR="000D06F1" w:rsidRDefault="000D0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46BBB" w14:textId="45300792" w:rsidR="00684C71" w:rsidRPr="00FE7CFA" w:rsidRDefault="0032347D" w:rsidP="00FE7CF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7EEE879" wp14:editId="3DC99E87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CFA">
      <w:rPr>
        <w:b/>
        <w:color w:val="0000FF"/>
        <w:sz w:val="28"/>
      </w:rPr>
      <w:t xml:space="preserve">               </w:t>
    </w:r>
    <w:r w:rsidR="0081336E">
      <w:rPr>
        <w:b/>
        <w:color w:val="0000FF"/>
        <w:sz w:val="28"/>
      </w:rPr>
      <w:t>ERIC WONG MACHINERY TRANSPORTATION PTE LTD</w:t>
    </w:r>
  </w:p>
  <w:p w14:paraId="0A95AB12" w14:textId="15DE7EF8" w:rsidR="00684C71" w:rsidRDefault="00FE7CF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81336E">
      <w:t xml:space="preserve"> Singapore </w:t>
    </w:r>
    <w:r>
      <w:t>739571</w:t>
    </w:r>
  </w:p>
  <w:p w14:paraId="2AD0859E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14:paraId="1CA2BB1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9F04024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0D976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2341067">
    <w:abstractNumId w:val="2"/>
  </w:num>
  <w:num w:numId="2" w16cid:durableId="1488979419">
    <w:abstractNumId w:val="4"/>
  </w:num>
  <w:num w:numId="3" w16cid:durableId="1608997914">
    <w:abstractNumId w:val="0"/>
  </w:num>
  <w:num w:numId="4" w16cid:durableId="1500849159">
    <w:abstractNumId w:val="9"/>
  </w:num>
  <w:num w:numId="5" w16cid:durableId="1833065221">
    <w:abstractNumId w:val="5"/>
  </w:num>
  <w:num w:numId="6" w16cid:durableId="797146467">
    <w:abstractNumId w:val="6"/>
  </w:num>
  <w:num w:numId="7" w16cid:durableId="667631734">
    <w:abstractNumId w:val="3"/>
  </w:num>
  <w:num w:numId="8" w16cid:durableId="1278566872">
    <w:abstractNumId w:val="7"/>
  </w:num>
  <w:num w:numId="9" w16cid:durableId="74011441">
    <w:abstractNumId w:val="1"/>
  </w:num>
  <w:num w:numId="10" w16cid:durableId="70273464">
    <w:abstractNumId w:val="8"/>
  </w:num>
  <w:num w:numId="11" w16cid:durableId="161737189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40E8"/>
    <w:rsid w:val="000801A2"/>
    <w:rsid w:val="00080409"/>
    <w:rsid w:val="000C46C5"/>
    <w:rsid w:val="000D06F1"/>
    <w:rsid w:val="001064C0"/>
    <w:rsid w:val="001A07FF"/>
    <w:rsid w:val="001A1E38"/>
    <w:rsid w:val="00205704"/>
    <w:rsid w:val="002173BA"/>
    <w:rsid w:val="002859AC"/>
    <w:rsid w:val="00294E87"/>
    <w:rsid w:val="002E058D"/>
    <w:rsid w:val="002E774C"/>
    <w:rsid w:val="0030061F"/>
    <w:rsid w:val="0032347D"/>
    <w:rsid w:val="00324280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F1ABE"/>
    <w:rsid w:val="00AF7901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D0FA6"/>
    <w:rsid w:val="00DF2CD5"/>
    <w:rsid w:val="00E4619D"/>
    <w:rsid w:val="00E9120A"/>
    <w:rsid w:val="00F176B3"/>
    <w:rsid w:val="00F3464B"/>
    <w:rsid w:val="00F73592"/>
    <w:rsid w:val="00FE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EB8C5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2024-12-16T00:58:00Z</cp:lastPrinted>
  <dcterms:created xsi:type="dcterms:W3CDTF">2024-12-16T00:56:00Z</dcterms:created>
  <dcterms:modified xsi:type="dcterms:W3CDTF">2024-12-16T00:58:00Z</dcterms:modified>
</cp:coreProperties>
</file>