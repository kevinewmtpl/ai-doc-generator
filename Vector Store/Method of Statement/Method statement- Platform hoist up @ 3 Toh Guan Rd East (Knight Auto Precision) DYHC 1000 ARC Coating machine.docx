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74EE4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4C34B6F" w14:textId="77777777" w:rsidR="008252FB" w:rsidRDefault="008252FB">
      <w:pPr>
        <w:rPr>
          <w:sz w:val="24"/>
        </w:rPr>
      </w:pPr>
    </w:p>
    <w:p w14:paraId="261A538D" w14:textId="29E6C293" w:rsidR="000E0C97" w:rsidRDefault="005B21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12CFC">
        <w:rPr>
          <w:sz w:val="24"/>
        </w:rPr>
        <w:t>25</w:t>
      </w:r>
      <w:r w:rsidR="00B12CFC" w:rsidRPr="00B12CFC">
        <w:rPr>
          <w:sz w:val="24"/>
          <w:vertAlign w:val="superscript"/>
        </w:rPr>
        <w:t>th</w:t>
      </w:r>
      <w:r w:rsidR="00B12CFC">
        <w:rPr>
          <w:sz w:val="24"/>
        </w:rPr>
        <w:t xml:space="preserve"> July 2025</w:t>
      </w:r>
    </w:p>
    <w:p w14:paraId="5B04101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E9B08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25D5AE" w14:textId="74E6C4AF" w:rsidR="000D2C3E" w:rsidRPr="00C6293E" w:rsidRDefault="00F25CDC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CE1C3F">
        <w:rPr>
          <w:sz w:val="24"/>
          <w:lang w:eastAsia="zh-CN"/>
        </w:rPr>
        <w:t xml:space="preserve">oist </w:t>
      </w:r>
      <w:r w:rsidR="005B218D">
        <w:rPr>
          <w:sz w:val="24"/>
          <w:lang w:eastAsia="zh-CN"/>
        </w:rPr>
        <w:t xml:space="preserve">up </w:t>
      </w:r>
      <w:r w:rsidR="00B12CFC">
        <w:rPr>
          <w:sz w:val="24"/>
          <w:lang w:eastAsia="zh-CN"/>
        </w:rPr>
        <w:t>5</w:t>
      </w:r>
      <w:r w:rsidR="00C12508">
        <w:rPr>
          <w:sz w:val="24"/>
          <w:lang w:eastAsia="zh-CN"/>
        </w:rPr>
        <w:t xml:space="preserve"> unit</w:t>
      </w:r>
      <w:r w:rsidR="008252FB">
        <w:rPr>
          <w:sz w:val="24"/>
          <w:lang w:eastAsia="zh-CN"/>
        </w:rPr>
        <w:t>s</w:t>
      </w:r>
      <w:r w:rsidR="00C12508">
        <w:rPr>
          <w:sz w:val="24"/>
          <w:lang w:eastAsia="zh-CN"/>
        </w:rPr>
        <w:t xml:space="preserve"> </w:t>
      </w:r>
      <w:r w:rsidR="00034D7A">
        <w:rPr>
          <w:sz w:val="24"/>
          <w:lang w:eastAsia="zh-CN"/>
        </w:rPr>
        <w:t xml:space="preserve">machine </w:t>
      </w:r>
      <w:r w:rsidR="00B12CFC">
        <w:rPr>
          <w:sz w:val="24"/>
          <w:lang w:eastAsia="zh-CN"/>
        </w:rPr>
        <w:t xml:space="preserve">from ground floor </w:t>
      </w:r>
      <w:r w:rsidR="00034D7A">
        <w:rPr>
          <w:sz w:val="24"/>
          <w:lang w:eastAsia="zh-CN"/>
        </w:rPr>
        <w:t>to 3</w:t>
      </w:r>
      <w:r w:rsidR="00034D7A">
        <w:rPr>
          <w:sz w:val="24"/>
          <w:vertAlign w:val="superscript"/>
          <w:lang w:eastAsia="zh-CN"/>
        </w:rPr>
        <w:t>rd</w:t>
      </w:r>
      <w:r w:rsidR="001A35E8">
        <w:rPr>
          <w:sz w:val="24"/>
          <w:lang w:eastAsia="zh-CN"/>
        </w:rPr>
        <w:t xml:space="preserve"> floor through </w:t>
      </w:r>
      <w:r w:rsidR="00034D7A">
        <w:rPr>
          <w:sz w:val="24"/>
          <w:lang w:eastAsia="zh-CN"/>
        </w:rPr>
        <w:t xml:space="preserve">shutter door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14:paraId="13833540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9EA534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5FAAC92" w14:textId="69EF2526" w:rsidR="00B12CFC" w:rsidRP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hoisting to 3</w:t>
      </w:r>
      <w:r w:rsidRPr="00B12CFC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>
        <w:rPr>
          <w:b/>
          <w:bCs/>
          <w:sz w:val="24"/>
          <w:szCs w:val="24"/>
          <w:u w:val="single"/>
          <w:lang w:eastAsia="zh-CN"/>
        </w:rPr>
        <w:t xml:space="preserve"> floor </w:t>
      </w:r>
    </w:p>
    <w:p w14:paraId="00348447" w14:textId="2EE83578" w:rsidR="001A35E8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2</w:t>
      </w:r>
      <w:r w:rsidR="00ED36C3">
        <w:rPr>
          <w:b/>
          <w:bCs/>
          <w:sz w:val="24"/>
          <w:szCs w:val="24"/>
          <w:lang w:eastAsia="zh-CN"/>
        </w:rPr>
        <w:t xml:space="preserve"> unit</w:t>
      </w:r>
      <w:proofErr w:type="gramEnd"/>
      <w:r w:rsidR="00ED36C3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>CMX 800V / Wt: 5, 300 kg</w:t>
      </w:r>
    </w:p>
    <w:p w14:paraId="365B6B74" w14:textId="3872E4CD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NVX 5080 / Wt: 6, 500 kg</w:t>
      </w:r>
    </w:p>
    <w:p w14:paraId="543F7614" w14:textId="550B119A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Yamasaki Giken YMZ 850 / Wt: 4, 500 kg </w:t>
      </w:r>
    </w:p>
    <w:p w14:paraId="6B4A7235" w14:textId="66F53C8B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proofErr w:type="gramStart"/>
      <w:r>
        <w:rPr>
          <w:b/>
          <w:bCs/>
          <w:sz w:val="24"/>
          <w:szCs w:val="24"/>
          <w:lang w:eastAsia="zh-CN"/>
        </w:rPr>
        <w:t>1 unit</w:t>
      </w:r>
      <w:proofErr w:type="gramEnd"/>
      <w:r>
        <w:rPr>
          <w:b/>
          <w:bCs/>
          <w:sz w:val="24"/>
          <w:szCs w:val="24"/>
          <w:lang w:eastAsia="zh-CN"/>
        </w:rPr>
        <w:t xml:space="preserve"> Hurco VM20i / Wt: 4, 000 kg</w:t>
      </w:r>
    </w:p>
    <w:p w14:paraId="4BD7E7FA" w14:textId="77777777" w:rsid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3E935D1F" w14:textId="4045785A" w:rsidR="00B12CFC" w:rsidRPr="00B12CFC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cargo lift to 3</w:t>
      </w:r>
      <w:r w:rsidRPr="00B12CFC">
        <w:rPr>
          <w:b/>
          <w:bCs/>
          <w:sz w:val="24"/>
          <w:szCs w:val="24"/>
          <w:u w:val="single"/>
          <w:vertAlign w:val="superscript"/>
          <w:lang w:eastAsia="zh-CN"/>
        </w:rPr>
        <w:t>rd</w:t>
      </w:r>
      <w:r>
        <w:rPr>
          <w:b/>
          <w:bCs/>
          <w:sz w:val="24"/>
          <w:szCs w:val="24"/>
          <w:u w:val="single"/>
          <w:lang w:eastAsia="zh-CN"/>
        </w:rPr>
        <w:t xml:space="preserve"> floor </w:t>
      </w:r>
    </w:p>
    <w:p w14:paraId="6D65E242" w14:textId="77777777" w:rsidR="0033686A" w:rsidRDefault="00B12C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 units Roku Roku</w:t>
      </w:r>
    </w:p>
    <w:p w14:paraId="5117CB2D" w14:textId="6F66A871" w:rsidR="005F1066" w:rsidRPr="008252FB" w:rsidRDefault="0033686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4 units Hurco VM10i</w:t>
      </w:r>
      <w:r w:rsidR="00B12CFC">
        <w:rPr>
          <w:b/>
          <w:bCs/>
          <w:sz w:val="24"/>
          <w:szCs w:val="24"/>
          <w:lang w:eastAsia="zh-CN"/>
        </w:rPr>
        <w:t xml:space="preserve"> </w:t>
      </w:r>
    </w:p>
    <w:p w14:paraId="18DA4F66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A24AB90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BD66CEF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2C1DDA74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524E83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088052D0" w14:textId="2CEC902D" w:rsidR="0033686A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job</w:t>
      </w:r>
    </w:p>
    <w:p w14:paraId="36144802" w14:textId="634C1F44" w:rsidR="0033686A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02/08/25 (hoist up </w:t>
      </w:r>
      <w:proofErr w:type="gramStart"/>
      <w:r>
        <w:rPr>
          <w:sz w:val="24"/>
          <w:lang w:eastAsia="zh-CN"/>
        </w:rPr>
        <w:t>2 unit</w:t>
      </w:r>
      <w:proofErr w:type="gramEnd"/>
      <w:r>
        <w:rPr>
          <w:sz w:val="24"/>
          <w:lang w:eastAsia="zh-CN"/>
        </w:rPr>
        <w:t xml:space="preserve"> CMX 800V, 1 unit NVX 5080, 1 unit Yamasaki Giken YMZ 850)</w:t>
      </w:r>
    </w:p>
    <w:p w14:paraId="2B0223E2" w14:textId="19980CC5" w:rsidR="0033686A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04/08/25 (hoist up </w:t>
      </w:r>
      <w:proofErr w:type="gramStart"/>
      <w:r>
        <w:rPr>
          <w:sz w:val="24"/>
          <w:lang w:eastAsia="zh-CN"/>
        </w:rPr>
        <w:t>1 unit</w:t>
      </w:r>
      <w:proofErr w:type="gramEnd"/>
      <w:r>
        <w:rPr>
          <w:sz w:val="24"/>
          <w:lang w:eastAsia="zh-CN"/>
        </w:rPr>
        <w:t xml:space="preserve"> Hurco VM20i)</w:t>
      </w:r>
    </w:p>
    <w:p w14:paraId="0DEFD7F4" w14:textId="7BB7D444" w:rsidR="0033686A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04/08/25 (via cargo lift - 2 units Roku Roku, 4 units Hurco VM10i)</w:t>
      </w:r>
    </w:p>
    <w:p w14:paraId="28AB7739" w14:textId="77777777" w:rsidR="0033686A" w:rsidRPr="001A35E8" w:rsidRDefault="003368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62E458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02DEBEA4" w14:textId="2DEE41C3"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8252FB">
        <w:rPr>
          <w:bCs/>
          <w:sz w:val="24"/>
          <w:szCs w:val="24"/>
          <w:lang w:eastAsia="zh-CN"/>
        </w:rPr>
        <w:t>30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14:paraId="364455AC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69774E2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B6C0B4C" w14:textId="7CC69BC1" w:rsidR="000E0C97" w:rsidRDefault="0076721C">
      <w:pPr>
        <w:pStyle w:val="Heading4"/>
      </w:pPr>
      <w:r>
        <w:t xml:space="preserve">3 Toh Guan Rd East </w:t>
      </w:r>
      <w:r w:rsidR="008252FB">
        <w:t>3</w:t>
      </w:r>
      <w:r w:rsidR="008252FB" w:rsidRPr="008252FB">
        <w:rPr>
          <w:vertAlign w:val="superscript"/>
        </w:rPr>
        <w:t>rd</w:t>
      </w:r>
      <w:r w:rsidR="00F51CA3">
        <w:rPr>
          <w:vertAlign w:val="superscript"/>
        </w:rPr>
        <w:t xml:space="preserve"> </w:t>
      </w:r>
      <w:r w:rsidR="00F25CDC">
        <w:t>Level</w:t>
      </w:r>
      <w:r w:rsidR="00F51CA3">
        <w:t xml:space="preserve"> </w:t>
      </w:r>
    </w:p>
    <w:p w14:paraId="6AFA2C90" w14:textId="77777777" w:rsidR="00894879" w:rsidRPr="00894879" w:rsidRDefault="00034D7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F51CA3">
        <w:rPr>
          <w:sz w:val="24"/>
          <w:szCs w:val="24"/>
          <w:lang w:eastAsia="zh-CN"/>
        </w:rPr>
        <w:t xml:space="preserve"> Engineering Pte Ltd </w:t>
      </w:r>
    </w:p>
    <w:p w14:paraId="1A8C74DE" w14:textId="77777777" w:rsidR="00894879" w:rsidRPr="00894879" w:rsidRDefault="00894879" w:rsidP="00894879">
      <w:pPr>
        <w:rPr>
          <w:lang w:eastAsia="zh-CN"/>
        </w:rPr>
      </w:pPr>
    </w:p>
    <w:p w14:paraId="196C3980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E69699" w14:textId="6D4AA04F" w:rsidR="00ED7D94" w:rsidRDefault="007672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8252FB">
        <w:rPr>
          <w:sz w:val="24"/>
          <w:lang w:eastAsia="zh-CN"/>
        </w:rPr>
        <w:t>5</w:t>
      </w:r>
      <w:r w:rsidR="00ED7D94">
        <w:rPr>
          <w:sz w:val="24"/>
          <w:lang w:eastAsia="zh-CN"/>
        </w:rPr>
        <w:t>0 ton</w:t>
      </w:r>
      <w:proofErr w:type="gramEnd"/>
      <w:r w:rsidR="00ED7D94">
        <w:rPr>
          <w:sz w:val="24"/>
          <w:lang w:eastAsia="zh-CN"/>
        </w:rPr>
        <w:t xml:space="preserve"> mobile crane</w:t>
      </w:r>
    </w:p>
    <w:p w14:paraId="142C6724" w14:textId="77777777" w:rsidR="000C1D59" w:rsidRDefault="00F25C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14:paraId="656FF1F4" w14:textId="4B412406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14:paraId="12A203EC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6C7D25E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1823554D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E8C2ABD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2505E3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603C323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68BF841C" w14:textId="77777777" w:rsidR="008252FB" w:rsidRDefault="008252F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0600D1B" w14:textId="62F4E9F0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FE37F1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558FEE6C" w14:textId="77777777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0DBA95B5" w14:textId="77777777"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A0DE684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5144C6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52C82C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54C3A5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2E27B57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5A28FBF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287175BE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23BECE52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9FDE086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4B9B727C" w14:textId="77777777" w:rsidR="000E0C97" w:rsidRDefault="00F25CD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1C3A26D1" w14:textId="54038BF6" w:rsidR="008252FB" w:rsidRDefault="008252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14:paraId="2583D7EA" w14:textId="77777777"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034D7A">
        <w:rPr>
          <w:sz w:val="24"/>
          <w:lang w:eastAsia="zh-CN"/>
        </w:rPr>
        <w:t>platform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03D7D">
        <w:rPr>
          <w:sz w:val="24"/>
          <w:lang w:eastAsia="zh-CN"/>
        </w:rPr>
        <w:t>shutter door</w:t>
      </w:r>
      <w:r w:rsidR="00C20268">
        <w:rPr>
          <w:sz w:val="24"/>
          <w:lang w:eastAsia="zh-CN"/>
        </w:rPr>
        <w:t xml:space="preserve"> opening</w:t>
      </w:r>
    </w:p>
    <w:p w14:paraId="4DFEEFD1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F25CDC">
        <w:rPr>
          <w:sz w:val="24"/>
          <w:lang w:eastAsia="zh-CN"/>
        </w:rPr>
        <w:t xml:space="preserve"> lean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14:paraId="48430D87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4F6ABD66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4CF0C53A" w14:textId="693B4AEE" w:rsidR="00F25CDC" w:rsidRDefault="00825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F25CDC">
        <w:rPr>
          <w:sz w:val="24"/>
          <w:lang w:eastAsia="zh-CN"/>
        </w:rPr>
        <w:t>nsert sling to crane hook</w:t>
      </w:r>
    </w:p>
    <w:p w14:paraId="6ADFD43F" w14:textId="08132AE7" w:rsidR="008252FB" w:rsidRDefault="00825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to rigging point of machine </w:t>
      </w:r>
    </w:p>
    <w:p w14:paraId="4BCB0D5F" w14:textId="77777777"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34D7A">
        <w:rPr>
          <w:sz w:val="24"/>
          <w:lang w:eastAsia="zh-CN"/>
        </w:rPr>
        <w:t>hoist up machine to 3</w:t>
      </w:r>
      <w:r w:rsidR="00034D7A" w:rsidRPr="00034D7A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47CCE468" w14:textId="77777777"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14:paraId="1A633D07" w14:textId="12F97A7F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</w:t>
      </w:r>
      <w:r w:rsidR="000E0C97">
        <w:rPr>
          <w:sz w:val="24"/>
          <w:lang w:eastAsia="zh-CN"/>
        </w:rPr>
        <w:t>rollers</w:t>
      </w:r>
      <w:r w:rsidR="00F25CDC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</w:t>
      </w:r>
      <w:r w:rsidR="008252FB">
        <w:rPr>
          <w:sz w:val="24"/>
          <w:lang w:eastAsia="zh-CN"/>
        </w:rPr>
        <w:t>bed</w:t>
      </w:r>
    </w:p>
    <w:p w14:paraId="6C2907D0" w14:textId="381E7F02" w:rsidR="00F25CDC" w:rsidRDefault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</w:t>
      </w:r>
      <w:r w:rsidR="008252FB">
        <w:rPr>
          <w:sz w:val="24"/>
          <w:lang w:eastAsia="zh-CN"/>
        </w:rPr>
        <w:t>and</w:t>
      </w:r>
      <w:r>
        <w:rPr>
          <w:sz w:val="24"/>
          <w:lang w:eastAsia="zh-CN"/>
        </w:rPr>
        <w:t xml:space="preserve"> slowly release </w:t>
      </w:r>
      <w:r w:rsidR="008252FB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control moving speed of machine </w:t>
      </w:r>
    </w:p>
    <w:p w14:paraId="7D1DA155" w14:textId="77777777"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14:paraId="74C333EF" w14:textId="77777777"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14:paraId="7FAC53FA" w14:textId="77777777"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111E9D47" w14:textId="77777777" w:rsidR="00A36133" w:rsidRPr="00F25CDC" w:rsidRDefault="00A36133" w:rsidP="00F25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5E845F38" w14:textId="77777777" w:rsidR="00AD0D6A" w:rsidRDefault="00AD0D6A" w:rsidP="00701B5C">
      <w:pPr>
        <w:ind w:left="720"/>
        <w:rPr>
          <w:sz w:val="24"/>
          <w:szCs w:val="24"/>
        </w:rPr>
      </w:pPr>
    </w:p>
    <w:p w14:paraId="1745CA8D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6B784994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F25CDC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00ABA21D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5376E303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FD113" w14:textId="77777777" w:rsidR="00DA2742" w:rsidRDefault="00DA2742">
      <w:r>
        <w:separator/>
      </w:r>
    </w:p>
  </w:endnote>
  <w:endnote w:type="continuationSeparator" w:id="0">
    <w:p w14:paraId="3BE686F9" w14:textId="77777777" w:rsidR="00DA2742" w:rsidRDefault="00DA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BA583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721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72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C5D75" w14:textId="77777777" w:rsidR="00DA2742" w:rsidRDefault="00DA2742">
      <w:r>
        <w:separator/>
      </w:r>
    </w:p>
  </w:footnote>
  <w:footnote w:type="continuationSeparator" w:id="0">
    <w:p w14:paraId="30DFA2B6" w14:textId="77777777" w:rsidR="00DA2742" w:rsidRDefault="00DA2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3E9E4" w14:textId="77777777" w:rsidR="000E0C97" w:rsidRDefault="00000000">
    <w:pPr>
      <w:pStyle w:val="Header"/>
      <w:jc w:val="center"/>
      <w:rPr>
        <w:b/>
        <w:sz w:val="26"/>
      </w:rPr>
    </w:pPr>
    <w:r>
      <w:rPr>
        <w:noProof/>
      </w:rPr>
      <w:pict w14:anchorId="72C5E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0309AD6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3B0B066" w14:textId="30D60FA5" w:rsidR="000E0C97" w:rsidRDefault="008252FB">
    <w:pPr>
      <w:pStyle w:val="Header"/>
      <w:jc w:val="center"/>
    </w:pPr>
    <w:r>
      <w:t>28 Kranji Loop #05-03</w:t>
    </w:r>
    <w:r w:rsidR="000E0C97">
      <w:t xml:space="preserve">, </w:t>
    </w:r>
    <w:r>
      <w:t xml:space="preserve">Kranji Green, </w:t>
    </w:r>
    <w:r w:rsidR="000E0C97">
      <w:t xml:space="preserve">Singapore </w:t>
    </w:r>
    <w:r>
      <w:t>739571</w:t>
    </w:r>
  </w:p>
  <w:p w14:paraId="0C6C1CCA" w14:textId="09F77240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2A992A2E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0F3F469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F447D9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762103">
    <w:abstractNumId w:val="4"/>
  </w:num>
  <w:num w:numId="2" w16cid:durableId="2113669009">
    <w:abstractNumId w:val="7"/>
  </w:num>
  <w:num w:numId="3" w16cid:durableId="443962238">
    <w:abstractNumId w:val="2"/>
  </w:num>
  <w:num w:numId="4" w16cid:durableId="519971915">
    <w:abstractNumId w:val="14"/>
  </w:num>
  <w:num w:numId="5" w16cid:durableId="353045584">
    <w:abstractNumId w:val="8"/>
  </w:num>
  <w:num w:numId="6" w16cid:durableId="1770269205">
    <w:abstractNumId w:val="9"/>
  </w:num>
  <w:num w:numId="7" w16cid:durableId="314575958">
    <w:abstractNumId w:val="5"/>
  </w:num>
  <w:num w:numId="8" w16cid:durableId="102114878">
    <w:abstractNumId w:val="11"/>
  </w:num>
  <w:num w:numId="9" w16cid:durableId="908072404">
    <w:abstractNumId w:val="3"/>
  </w:num>
  <w:num w:numId="10" w16cid:durableId="900017770">
    <w:abstractNumId w:val="13"/>
  </w:num>
  <w:num w:numId="11" w16cid:durableId="154509532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4985839">
    <w:abstractNumId w:val="0"/>
  </w:num>
  <w:num w:numId="13" w16cid:durableId="608855493">
    <w:abstractNumId w:val="6"/>
  </w:num>
  <w:num w:numId="14" w16cid:durableId="1872374950">
    <w:abstractNumId w:val="15"/>
  </w:num>
  <w:num w:numId="15" w16cid:durableId="301619081">
    <w:abstractNumId w:val="12"/>
  </w:num>
  <w:num w:numId="16" w16cid:durableId="1441602650">
    <w:abstractNumId w:val="1"/>
  </w:num>
  <w:num w:numId="17" w16cid:durableId="165026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63D"/>
    <w:rsid w:val="000313E0"/>
    <w:rsid w:val="00034D7A"/>
    <w:rsid w:val="000572C5"/>
    <w:rsid w:val="00081D7A"/>
    <w:rsid w:val="00082CA1"/>
    <w:rsid w:val="00093181"/>
    <w:rsid w:val="000956DD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3686A"/>
    <w:rsid w:val="00344872"/>
    <w:rsid w:val="003648B7"/>
    <w:rsid w:val="00365AE7"/>
    <w:rsid w:val="00373417"/>
    <w:rsid w:val="00380264"/>
    <w:rsid w:val="003D39E1"/>
    <w:rsid w:val="003E7594"/>
    <w:rsid w:val="003F28D5"/>
    <w:rsid w:val="003F7A24"/>
    <w:rsid w:val="00421688"/>
    <w:rsid w:val="004312B6"/>
    <w:rsid w:val="00485818"/>
    <w:rsid w:val="00485C2A"/>
    <w:rsid w:val="00491CDF"/>
    <w:rsid w:val="004B58C0"/>
    <w:rsid w:val="004E28FD"/>
    <w:rsid w:val="00501586"/>
    <w:rsid w:val="00504DF8"/>
    <w:rsid w:val="0058407C"/>
    <w:rsid w:val="005A0566"/>
    <w:rsid w:val="005A478D"/>
    <w:rsid w:val="005B218D"/>
    <w:rsid w:val="005F1066"/>
    <w:rsid w:val="00600638"/>
    <w:rsid w:val="00617105"/>
    <w:rsid w:val="00626B34"/>
    <w:rsid w:val="006349D1"/>
    <w:rsid w:val="0066065E"/>
    <w:rsid w:val="00661197"/>
    <w:rsid w:val="00664E02"/>
    <w:rsid w:val="006C35D4"/>
    <w:rsid w:val="006C6E9C"/>
    <w:rsid w:val="006D4A1C"/>
    <w:rsid w:val="006D50A2"/>
    <w:rsid w:val="00700075"/>
    <w:rsid w:val="00701B5C"/>
    <w:rsid w:val="007025EF"/>
    <w:rsid w:val="007324F5"/>
    <w:rsid w:val="0074480A"/>
    <w:rsid w:val="00746A90"/>
    <w:rsid w:val="007647F1"/>
    <w:rsid w:val="0076721C"/>
    <w:rsid w:val="0077253C"/>
    <w:rsid w:val="00780070"/>
    <w:rsid w:val="0079106E"/>
    <w:rsid w:val="007A2723"/>
    <w:rsid w:val="007A3A92"/>
    <w:rsid w:val="007B3C9D"/>
    <w:rsid w:val="007B7385"/>
    <w:rsid w:val="007B799F"/>
    <w:rsid w:val="007C38B4"/>
    <w:rsid w:val="007D0FC6"/>
    <w:rsid w:val="007D7E31"/>
    <w:rsid w:val="00805E97"/>
    <w:rsid w:val="008252FB"/>
    <w:rsid w:val="0085320E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9B1F82"/>
    <w:rsid w:val="00A21A62"/>
    <w:rsid w:val="00A33F6A"/>
    <w:rsid w:val="00A36133"/>
    <w:rsid w:val="00A74A91"/>
    <w:rsid w:val="00A91BDA"/>
    <w:rsid w:val="00A95F40"/>
    <w:rsid w:val="00AA331E"/>
    <w:rsid w:val="00AA4893"/>
    <w:rsid w:val="00AB0CFA"/>
    <w:rsid w:val="00AC08F8"/>
    <w:rsid w:val="00AD0D6A"/>
    <w:rsid w:val="00AD3198"/>
    <w:rsid w:val="00AE5FEA"/>
    <w:rsid w:val="00AE757E"/>
    <w:rsid w:val="00AF2F6E"/>
    <w:rsid w:val="00B0609B"/>
    <w:rsid w:val="00B11FB4"/>
    <w:rsid w:val="00B12CFC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A2742"/>
    <w:rsid w:val="00DA7232"/>
    <w:rsid w:val="00DC6037"/>
    <w:rsid w:val="00E11B0D"/>
    <w:rsid w:val="00E27C55"/>
    <w:rsid w:val="00E520C0"/>
    <w:rsid w:val="00E57432"/>
    <w:rsid w:val="00EB50F2"/>
    <w:rsid w:val="00ED36C3"/>
    <w:rsid w:val="00ED7D94"/>
    <w:rsid w:val="00EE773D"/>
    <w:rsid w:val="00EF16FC"/>
    <w:rsid w:val="00F03CFD"/>
    <w:rsid w:val="00F03D7D"/>
    <w:rsid w:val="00F03F56"/>
    <w:rsid w:val="00F145EA"/>
    <w:rsid w:val="00F25CDC"/>
    <w:rsid w:val="00F33583"/>
    <w:rsid w:val="00F338D8"/>
    <w:rsid w:val="00F51CA3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35898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2023-07-26T01:09:00Z</cp:lastPrinted>
  <dcterms:created xsi:type="dcterms:W3CDTF">2023-12-18T07:52:00Z</dcterms:created>
  <dcterms:modified xsi:type="dcterms:W3CDTF">2025-07-25T05:31:00Z</dcterms:modified>
</cp:coreProperties>
</file>