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2821CF" w:rsidRDefault="002821CF">
      <w:pPr>
        <w:rPr>
          <w:sz w:val="24"/>
        </w:rPr>
      </w:pPr>
    </w:p>
    <w:p w:rsidR="00EE527F" w:rsidRDefault="006E0BED">
      <w:pPr>
        <w:rPr>
          <w:sz w:val="24"/>
          <w:lang w:eastAsia="zh-CN"/>
        </w:rPr>
      </w:pPr>
      <w:r>
        <w:rPr>
          <w:sz w:val="24"/>
        </w:rPr>
        <w:t>Date: 20</w:t>
      </w:r>
      <w:r w:rsidRPr="006E0BED">
        <w:rPr>
          <w:sz w:val="24"/>
          <w:vertAlign w:val="superscript"/>
        </w:rPr>
        <w:t>th</w:t>
      </w:r>
      <w:r>
        <w:rPr>
          <w:sz w:val="24"/>
        </w:rPr>
        <w:t xml:space="preserve"> June</w:t>
      </w:r>
      <w:r w:rsidR="00C04C77">
        <w:rPr>
          <w:sz w:val="24"/>
        </w:rPr>
        <w:t xml:space="preserve"> 2024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945F2F" w:rsidRPr="002821CF" w:rsidRDefault="006E0BE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hoist up </w:t>
      </w:r>
      <w:r w:rsidR="002821CF">
        <w:rPr>
          <w:sz w:val="24"/>
          <w:lang w:eastAsia="zh-CN"/>
        </w:rPr>
        <w:t xml:space="preserve">3 unit item of 1 set </w:t>
      </w:r>
      <w:r>
        <w:rPr>
          <w:sz w:val="24"/>
          <w:lang w:eastAsia="zh-CN"/>
        </w:rPr>
        <w:t>machine to 2</w:t>
      </w:r>
      <w:r w:rsidRPr="006E0BED">
        <w:rPr>
          <w:sz w:val="24"/>
          <w:vertAlign w:val="superscript"/>
          <w:lang w:eastAsia="zh-CN"/>
        </w:rPr>
        <w:t>nd</w:t>
      </w:r>
      <w:r w:rsidR="00C04C77">
        <w:rPr>
          <w:sz w:val="24"/>
          <w:lang w:eastAsia="zh-CN"/>
        </w:rPr>
        <w:t xml:space="preserve"> floor through swing gate openi</w:t>
      </w:r>
      <w:r>
        <w:rPr>
          <w:sz w:val="24"/>
          <w:lang w:eastAsia="zh-CN"/>
        </w:rPr>
        <w:t xml:space="preserve">ng by using platform and </w:t>
      </w:r>
      <w:r w:rsidR="005D27F6">
        <w:rPr>
          <w:sz w:val="24"/>
          <w:lang w:eastAsia="zh-CN"/>
        </w:rPr>
        <w:t xml:space="preserve">lorry </w:t>
      </w:r>
      <w:r w:rsidR="002821CF">
        <w:rPr>
          <w:sz w:val="24"/>
          <w:lang w:eastAsia="zh-CN"/>
        </w:rPr>
        <w:t xml:space="preserve">crane </w:t>
      </w:r>
    </w:p>
    <w:p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7E2FF0" w:rsidRPr="007E2FF0" w:rsidRDefault="007E2FF0" w:rsidP="007E2FF0">
      <w:pPr>
        <w:rPr>
          <w:sz w:val="24"/>
          <w:lang w:eastAsia="zh-CN"/>
        </w:rPr>
      </w:pPr>
    </w:p>
    <w:p w:rsidR="00EE527F" w:rsidRDefault="001525C4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EE527F">
        <w:rPr>
          <w:rFonts w:hint="eastAsia"/>
          <w:b/>
          <w:bCs/>
          <w:sz w:val="32"/>
          <w:u w:val="single"/>
          <w:lang w:eastAsia="zh-CN"/>
        </w:rPr>
        <w:t xml:space="preserve"> of Operation</w:t>
      </w:r>
    </w:p>
    <w:p w:rsidR="00DC1E88" w:rsidRPr="00DC1E88" w:rsidRDefault="006E0BED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29/06/24</w:t>
      </w:r>
      <w:r w:rsidR="002821CF">
        <w:rPr>
          <w:bCs/>
          <w:sz w:val="24"/>
          <w:szCs w:val="24"/>
          <w:lang w:eastAsia="zh-CN"/>
        </w:rPr>
        <w:t xml:space="preserve"> (Sat)</w:t>
      </w:r>
    </w:p>
    <w:p w:rsidR="004872DF" w:rsidRDefault="004872D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1525C4" w:rsidRDefault="001525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1525C4" w:rsidRDefault="006E0BE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Estimate: 13:00 pm </w:t>
      </w:r>
    </w:p>
    <w:p w:rsidR="001525C4" w:rsidRPr="001525C4" w:rsidRDefault="001525C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6E0BED" w:rsidP="004872DF">
      <w:pPr>
        <w:pStyle w:val="Heading4"/>
      </w:pPr>
      <w:r>
        <w:t>Blk 30 Kallang Place #02-21</w:t>
      </w:r>
    </w:p>
    <w:p w:rsidR="00FD4A46" w:rsidRDefault="006E0BED" w:rsidP="00C04C77">
      <w:pPr>
        <w:pStyle w:val="Heading4"/>
      </w:pPr>
      <w:r>
        <w:t>Energy Press</w:t>
      </w:r>
      <w:r w:rsidR="00F86189">
        <w:t xml:space="preserve"> Pte Ltd</w:t>
      </w:r>
    </w:p>
    <w:p w:rsidR="00C04C77" w:rsidRPr="00C04C77" w:rsidRDefault="00C04C77" w:rsidP="00C04C77">
      <w:pPr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4872DF" w:rsidRDefault="004D593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F86189">
        <w:rPr>
          <w:sz w:val="24"/>
          <w:lang w:eastAsia="zh-CN"/>
        </w:rPr>
        <w:t>5</w:t>
      </w:r>
      <w:r w:rsidR="00DC1E88">
        <w:rPr>
          <w:sz w:val="24"/>
          <w:lang w:eastAsia="zh-CN"/>
        </w:rPr>
        <w:t xml:space="preserve">0 ton </w:t>
      </w:r>
      <w:r w:rsidR="006E0BED">
        <w:rPr>
          <w:sz w:val="24"/>
          <w:lang w:eastAsia="zh-CN"/>
        </w:rPr>
        <w:t>lorry</w:t>
      </w:r>
      <w:r w:rsidR="004872DF">
        <w:rPr>
          <w:sz w:val="24"/>
          <w:lang w:eastAsia="zh-CN"/>
        </w:rPr>
        <w:t xml:space="preserve"> crane</w:t>
      </w:r>
    </w:p>
    <w:p w:rsidR="00373A8D" w:rsidRDefault="006E0BE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45F2F">
        <w:rPr>
          <w:sz w:val="24"/>
          <w:lang w:eastAsia="zh-CN"/>
        </w:rPr>
        <w:t xml:space="preserve"> x </w:t>
      </w:r>
      <w:r w:rsidR="00373A8D">
        <w:rPr>
          <w:sz w:val="24"/>
          <w:lang w:eastAsia="zh-CN"/>
        </w:rPr>
        <w:t>lorry 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EE527F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</w:p>
    <w:p w:rsidR="00186153" w:rsidRDefault="001861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6E0BED" w:rsidRDefault="006E0BE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6E0BED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2821CF" w:rsidRDefault="002821CF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2821CF" w:rsidRDefault="002821CF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945F2F">
        <w:rPr>
          <w:sz w:val="24"/>
          <w:lang w:eastAsia="zh-CN"/>
        </w:rPr>
        <w:t>mobile/lorry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186153">
        <w:t>.</w:t>
      </w:r>
      <w:r w:rsidR="0042603E">
        <w:rPr>
          <w:rFonts w:hint="eastAsia"/>
        </w:rPr>
        <w:t>O</w:t>
      </w:r>
      <w:r w:rsidR="0018615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82563E" w:rsidRDefault="00EE527F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4D5933" w:rsidRPr="00C43DA6" w:rsidRDefault="006E0BED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5D27F6">
        <w:rPr>
          <w:sz w:val="24"/>
          <w:lang w:eastAsia="zh-CN"/>
        </w:rPr>
        <w:t>lorry</w:t>
      </w:r>
      <w:r w:rsidR="00E400F3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</w:t>
      </w:r>
      <w:r w:rsidR="00FD4A46"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esignated hoisting area for the lift</w:t>
      </w:r>
    </w:p>
    <w:p w:rsidR="008254AB" w:rsidRDefault="0018615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</w:t>
      </w:r>
      <w:r w:rsidR="00C04C77">
        <w:rPr>
          <w:sz w:val="24"/>
          <w:lang w:eastAsia="zh-CN"/>
        </w:rPr>
        <w:t xml:space="preserve">up </w:t>
      </w:r>
      <w:r>
        <w:rPr>
          <w:sz w:val="24"/>
          <w:lang w:eastAsia="zh-CN"/>
        </w:rPr>
        <w:t>machine</w:t>
      </w:r>
      <w:r w:rsidR="004D5933">
        <w:rPr>
          <w:sz w:val="24"/>
          <w:lang w:eastAsia="zh-CN"/>
        </w:rPr>
        <w:t xml:space="preserve"> on</w:t>
      </w:r>
      <w:r w:rsidR="008254AB">
        <w:rPr>
          <w:sz w:val="24"/>
          <w:lang w:eastAsia="zh-CN"/>
        </w:rPr>
        <w:t>to platform</w:t>
      </w:r>
    </w:p>
    <w:p w:rsidR="00C04C77" w:rsidRDefault="0018615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</w:t>
      </w:r>
      <w:r w:rsidR="008254AB">
        <w:rPr>
          <w:sz w:val="24"/>
          <w:lang w:eastAsia="zh-CN"/>
        </w:rPr>
        <w:t xml:space="preserve"> </w:t>
      </w:r>
      <w:r w:rsidR="004725E1">
        <w:rPr>
          <w:sz w:val="24"/>
          <w:lang w:eastAsia="zh-CN"/>
        </w:rPr>
        <w:t>onto platform with strapping belt</w:t>
      </w:r>
    </w:p>
    <w:p w:rsidR="00C04C77" w:rsidRDefault="00C04C7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insert sling to crane hook</w:t>
      </w:r>
    </w:p>
    <w:p w:rsidR="008254AB" w:rsidRDefault="00C04C7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sling to rigging point of platform </w:t>
      </w:r>
      <w:r w:rsidR="008254AB">
        <w:rPr>
          <w:sz w:val="24"/>
          <w:lang w:eastAsia="zh-CN"/>
        </w:rPr>
        <w:t xml:space="preserve"> </w:t>
      </w:r>
    </w:p>
    <w:p w:rsidR="00EE527F" w:rsidRPr="004725E1" w:rsidRDefault="004725E1" w:rsidP="004725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4872DF">
        <w:rPr>
          <w:sz w:val="24"/>
          <w:lang w:eastAsia="zh-CN"/>
        </w:rPr>
        <w:t>t</w:t>
      </w:r>
      <w:r w:rsidR="00D9518E">
        <w:rPr>
          <w:sz w:val="24"/>
          <w:lang w:eastAsia="zh-CN"/>
        </w:rPr>
        <w:t xml:space="preserve">form together </w:t>
      </w:r>
      <w:r w:rsidR="006E0BED">
        <w:rPr>
          <w:sz w:val="24"/>
          <w:lang w:eastAsia="zh-CN"/>
        </w:rPr>
        <w:t>with machine to 2</w:t>
      </w:r>
      <w:r w:rsidR="006E0BED" w:rsidRPr="006E0BED">
        <w:rPr>
          <w:sz w:val="24"/>
          <w:vertAlign w:val="superscript"/>
          <w:lang w:eastAsia="zh-CN"/>
        </w:rPr>
        <w:t>nd</w:t>
      </w:r>
      <w:r w:rsidR="00C43DA6">
        <w:rPr>
          <w:sz w:val="24"/>
          <w:lang w:eastAsia="zh-CN"/>
        </w:rPr>
        <w:t xml:space="preserve"> </w:t>
      </w:r>
      <w:r w:rsidR="00E400F3">
        <w:rPr>
          <w:sz w:val="24"/>
          <w:lang w:eastAsia="zh-CN"/>
        </w:rPr>
        <w:t>floor</w:t>
      </w:r>
      <w:r>
        <w:rPr>
          <w:sz w:val="24"/>
          <w:lang w:eastAsia="zh-CN"/>
        </w:rPr>
        <w:t xml:space="preserve"> </w:t>
      </w:r>
      <w:r w:rsidR="00186153">
        <w:rPr>
          <w:sz w:val="24"/>
          <w:lang w:eastAsia="zh-CN"/>
        </w:rPr>
        <w:t xml:space="preserve">swing gate </w:t>
      </w:r>
      <w:r>
        <w:rPr>
          <w:sz w:val="24"/>
          <w:lang w:eastAsia="zh-CN"/>
        </w:rPr>
        <w:t>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</w:t>
      </w:r>
      <w:r w:rsidR="00FD4A46">
        <w:rPr>
          <w:sz w:val="24"/>
          <w:lang w:eastAsia="zh-CN"/>
        </w:rPr>
        <w:t xml:space="preserve">orm effectively and ensure platform 3ft metal protruding is fully lean and rested on the swing gate </w:t>
      </w:r>
      <w:r w:rsidR="006A0465">
        <w:rPr>
          <w:sz w:val="24"/>
          <w:lang w:eastAsia="zh-CN"/>
        </w:rPr>
        <w:t>opening slab</w:t>
      </w:r>
    </w:p>
    <w:p w:rsidR="00EE527F" w:rsidRPr="006A0465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FD4A46">
        <w:rPr>
          <w:sz w:val="24"/>
          <w:lang w:eastAsia="zh-CN"/>
        </w:rPr>
        <w:t>on</w:t>
      </w:r>
      <w:r>
        <w:rPr>
          <w:sz w:val="24"/>
          <w:lang w:eastAsia="zh-CN"/>
        </w:rPr>
        <w:t>to</w:t>
      </w:r>
      <w:r w:rsidR="00FD4A46">
        <w:rPr>
          <w:sz w:val="24"/>
          <w:lang w:eastAsia="zh-CN"/>
        </w:rPr>
        <w:t xml:space="preserve"> building railing/pillar to</w:t>
      </w:r>
      <w:r>
        <w:rPr>
          <w:sz w:val="24"/>
          <w:lang w:eastAsia="zh-CN"/>
        </w:rPr>
        <w:t xml:space="preserve"> prevent platform swing outward</w:t>
      </w:r>
    </w:p>
    <w:p w:rsidR="00840DC8" w:rsidRDefault="004033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F844A0">
        <w:rPr>
          <w:sz w:val="24"/>
          <w:lang w:eastAsia="zh-CN"/>
        </w:rPr>
        <w:t>/rollers under</w:t>
      </w:r>
      <w:r w:rsidR="00186153">
        <w:rPr>
          <w:sz w:val="24"/>
          <w:lang w:eastAsia="zh-CN"/>
        </w:rPr>
        <w:t xml:space="preserve"> machine base</w:t>
      </w:r>
    </w:p>
    <w:p w:rsidR="00FD4A46" w:rsidRPr="006E0BED" w:rsidRDefault="0040331B" w:rsidP="006E0BE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6E0BED">
        <w:rPr>
          <w:sz w:val="24"/>
          <w:lang w:eastAsia="zh-CN"/>
        </w:rPr>
        <w:t>S</w:t>
      </w:r>
      <w:r w:rsidR="00EE527F" w:rsidRPr="006E0BED">
        <w:rPr>
          <w:sz w:val="24"/>
          <w:lang w:eastAsia="zh-CN"/>
        </w:rPr>
        <w:t xml:space="preserve">hift </w:t>
      </w:r>
      <w:r w:rsidR="006A0465" w:rsidRPr="006E0BED">
        <w:rPr>
          <w:sz w:val="24"/>
          <w:lang w:eastAsia="zh-CN"/>
        </w:rPr>
        <w:t xml:space="preserve">out </w:t>
      </w:r>
      <w:r w:rsidR="00186153" w:rsidRPr="006E0BED">
        <w:rPr>
          <w:sz w:val="24"/>
          <w:lang w:eastAsia="zh-CN"/>
        </w:rPr>
        <w:t xml:space="preserve">machine </w:t>
      </w:r>
      <w:r w:rsidR="00FD4A46" w:rsidRPr="006E0BED">
        <w:rPr>
          <w:sz w:val="24"/>
          <w:lang w:eastAsia="zh-CN"/>
        </w:rPr>
        <w:t>from platform</w:t>
      </w:r>
    </w:p>
    <w:p w:rsidR="00D015DC" w:rsidRDefault="007B4E5A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</w:t>
      </w:r>
      <w:r w:rsidR="00FD4A46">
        <w:rPr>
          <w:sz w:val="24"/>
          <w:lang w:eastAsia="zh-CN"/>
        </w:rPr>
        <w:t xml:space="preserve">machine </w:t>
      </w:r>
      <w:r w:rsidR="00EE527F">
        <w:rPr>
          <w:sz w:val="24"/>
          <w:lang w:eastAsia="zh-CN"/>
        </w:rPr>
        <w:t>into customer premise</w:t>
      </w:r>
    </w:p>
    <w:p w:rsidR="007B4E5A" w:rsidRPr="00F86189" w:rsidRDefault="007B4E5A" w:rsidP="00F8618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EE527F" w:rsidRPr="007B4E5A" w:rsidRDefault="00EE527F" w:rsidP="007B4E5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7B4E5A"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7B4E5A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:rsidR="00D9518E" w:rsidRPr="009E4230" w:rsidRDefault="00EE527F" w:rsidP="009E423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9518E" w:rsidRPr="00D9518E" w:rsidRDefault="00D9518E" w:rsidP="00D9518E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EE527F" w:rsidRDefault="006E0BED" w:rsidP="006E0BED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1D7BC0"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7B4E5A">
        <w:rPr>
          <w:sz w:val="24"/>
          <w:szCs w:val="24"/>
        </w:rPr>
        <w:t xml:space="preserve">Kevin Wong / </w:t>
      </w:r>
      <w:r>
        <w:rPr>
          <w:sz w:val="24"/>
          <w:szCs w:val="24"/>
        </w:rPr>
        <w:t>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D2788" w:rsidRDefault="007D2788">
      <w:r>
        <w:separator/>
      </w:r>
    </w:p>
  </w:endnote>
  <w:endnote w:type="continuationSeparator" w:id="0">
    <w:p w:rsidR="007D2788" w:rsidRDefault="007D27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83F7D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83F7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D2788" w:rsidRDefault="007D2788">
      <w:r>
        <w:separator/>
      </w:r>
    </w:p>
  </w:footnote>
  <w:footnote w:type="continuationSeparator" w:id="0">
    <w:p w:rsidR="007D2788" w:rsidRDefault="007D278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7D278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FD4A46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>
      <w:t>2826020, Fax</w:t>
    </w:r>
    <w:r w:rsidR="00EE527F">
      <w:t xml:space="preserve">: </w:t>
    </w:r>
    <w:r w:rsidR="001D7BC0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7D2788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FD4A46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C51"/>
    <w:rsid w:val="00060982"/>
    <w:rsid w:val="00063316"/>
    <w:rsid w:val="00093A2F"/>
    <w:rsid w:val="000A77B9"/>
    <w:rsid w:val="00141C71"/>
    <w:rsid w:val="00146D0F"/>
    <w:rsid w:val="001525C4"/>
    <w:rsid w:val="0017768F"/>
    <w:rsid w:val="00186153"/>
    <w:rsid w:val="001D1C80"/>
    <w:rsid w:val="001D7BC0"/>
    <w:rsid w:val="00214CA3"/>
    <w:rsid w:val="00251834"/>
    <w:rsid w:val="00274BF0"/>
    <w:rsid w:val="002821CF"/>
    <w:rsid w:val="002A1405"/>
    <w:rsid w:val="002D0D60"/>
    <w:rsid w:val="002E10B0"/>
    <w:rsid w:val="00373A8D"/>
    <w:rsid w:val="003862E3"/>
    <w:rsid w:val="003C4111"/>
    <w:rsid w:val="003E1B45"/>
    <w:rsid w:val="0040331B"/>
    <w:rsid w:val="004224BD"/>
    <w:rsid w:val="0042603E"/>
    <w:rsid w:val="00432BC5"/>
    <w:rsid w:val="004725E1"/>
    <w:rsid w:val="004872DF"/>
    <w:rsid w:val="00495727"/>
    <w:rsid w:val="004A54EC"/>
    <w:rsid w:val="004B7047"/>
    <w:rsid w:val="004C47B9"/>
    <w:rsid w:val="004D5933"/>
    <w:rsid w:val="00583F7D"/>
    <w:rsid w:val="005D27F6"/>
    <w:rsid w:val="0061759B"/>
    <w:rsid w:val="006362BB"/>
    <w:rsid w:val="00664D20"/>
    <w:rsid w:val="006A0465"/>
    <w:rsid w:val="006B7908"/>
    <w:rsid w:val="006E0BED"/>
    <w:rsid w:val="00700106"/>
    <w:rsid w:val="00706AEE"/>
    <w:rsid w:val="00733502"/>
    <w:rsid w:val="007B4E5A"/>
    <w:rsid w:val="007C5834"/>
    <w:rsid w:val="007D1A3A"/>
    <w:rsid w:val="007D2788"/>
    <w:rsid w:val="007E2FF0"/>
    <w:rsid w:val="007E6356"/>
    <w:rsid w:val="00820EE6"/>
    <w:rsid w:val="008254AB"/>
    <w:rsid w:val="0082563E"/>
    <w:rsid w:val="00840DC8"/>
    <w:rsid w:val="0088777C"/>
    <w:rsid w:val="008E7A2D"/>
    <w:rsid w:val="00945F2F"/>
    <w:rsid w:val="00970E4B"/>
    <w:rsid w:val="009E4230"/>
    <w:rsid w:val="009E694C"/>
    <w:rsid w:val="00A04987"/>
    <w:rsid w:val="00A15241"/>
    <w:rsid w:val="00A46072"/>
    <w:rsid w:val="00A86384"/>
    <w:rsid w:val="00AC38AB"/>
    <w:rsid w:val="00AC4808"/>
    <w:rsid w:val="00AD4C31"/>
    <w:rsid w:val="00B469FA"/>
    <w:rsid w:val="00B814A1"/>
    <w:rsid w:val="00B85262"/>
    <w:rsid w:val="00B8750E"/>
    <w:rsid w:val="00B965F7"/>
    <w:rsid w:val="00BC6BCE"/>
    <w:rsid w:val="00C04C77"/>
    <w:rsid w:val="00C1617F"/>
    <w:rsid w:val="00C24C40"/>
    <w:rsid w:val="00C41A0B"/>
    <w:rsid w:val="00C43DA6"/>
    <w:rsid w:val="00CA3063"/>
    <w:rsid w:val="00D015DC"/>
    <w:rsid w:val="00D14B56"/>
    <w:rsid w:val="00D27211"/>
    <w:rsid w:val="00D664B7"/>
    <w:rsid w:val="00D668A8"/>
    <w:rsid w:val="00D73F2B"/>
    <w:rsid w:val="00D916F7"/>
    <w:rsid w:val="00D9518E"/>
    <w:rsid w:val="00DA4D77"/>
    <w:rsid w:val="00DC007C"/>
    <w:rsid w:val="00DC1E88"/>
    <w:rsid w:val="00DE5FCD"/>
    <w:rsid w:val="00E214BC"/>
    <w:rsid w:val="00E27408"/>
    <w:rsid w:val="00E400F3"/>
    <w:rsid w:val="00E43D50"/>
    <w:rsid w:val="00E81249"/>
    <w:rsid w:val="00E91028"/>
    <w:rsid w:val="00EA18DF"/>
    <w:rsid w:val="00EE527F"/>
    <w:rsid w:val="00F20B50"/>
    <w:rsid w:val="00F2447E"/>
    <w:rsid w:val="00F63A7E"/>
    <w:rsid w:val="00F844A0"/>
    <w:rsid w:val="00F86189"/>
    <w:rsid w:val="00FD41B2"/>
    <w:rsid w:val="00FD48C3"/>
    <w:rsid w:val="00FD4A46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398</Words>
  <Characters>2273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2666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2024-06-20T03:11:00Z</cp:lastPrinted>
  <dcterms:created xsi:type="dcterms:W3CDTF">2024-06-20T02:51:00Z</dcterms:created>
  <dcterms:modified xsi:type="dcterms:W3CDTF">2024-06-20T03:12:00Z</dcterms:modified>
</cp:coreProperties>
</file>