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4857D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C4C5F">
        <w:rPr>
          <w:sz w:val="24"/>
        </w:rPr>
        <w:t>10</w:t>
      </w:r>
      <w:r w:rsidR="008C4C5F" w:rsidRPr="008C4C5F">
        <w:rPr>
          <w:sz w:val="24"/>
          <w:vertAlign w:val="superscript"/>
        </w:rPr>
        <w:t>th</w:t>
      </w:r>
      <w:r w:rsidR="008C4C5F">
        <w:rPr>
          <w:sz w:val="24"/>
        </w:rPr>
        <w:t xml:space="preserve"> July</w:t>
      </w:r>
      <w:r w:rsidR="00D911CB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C4C5F" w:rsidRDefault="008C4C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E09CB"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unload and hoist down machine and accessories from lorry chassis to the ground, shift and position into production at ground floor</w:t>
      </w:r>
    </w:p>
    <w:p w:rsidR="00684C71" w:rsidRDefault="008C4C5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D71051">
        <w:rPr>
          <w:sz w:val="24"/>
          <w:lang w:eastAsia="zh-CN"/>
        </w:rPr>
        <w:t>To hoist up 3 unit machine to 2</w:t>
      </w:r>
      <w:r w:rsidR="00D71051" w:rsidRPr="00D71051">
        <w:rPr>
          <w:sz w:val="24"/>
          <w:vertAlign w:val="superscript"/>
          <w:lang w:eastAsia="zh-CN"/>
        </w:rPr>
        <w:t>nd</w:t>
      </w:r>
      <w:r w:rsidR="00D71051">
        <w:rPr>
          <w:sz w:val="24"/>
          <w:lang w:eastAsia="zh-CN"/>
        </w:rPr>
        <w:t xml:space="preserve"> floor by using platform and mobile/lorry crane </w:t>
      </w:r>
    </w:p>
    <w:p w:rsidR="00D71051" w:rsidRDefault="00D71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unload small machine from lorry chassis, shift and position to 2</w:t>
      </w:r>
      <w:r w:rsidRPr="00D7105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and 3</w:t>
      </w:r>
      <w:r w:rsidRPr="00D71051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336A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9625D" w:rsidRDefault="00336AA7" w:rsidP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Refer to attached list</w:t>
      </w:r>
    </w:p>
    <w:p w:rsidR="00FE09CB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71051" w:rsidRDefault="00D7105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2 day job</w:t>
      </w:r>
    </w:p>
    <w:p w:rsidR="00684C71" w:rsidRDefault="005949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4857D4">
        <w:rPr>
          <w:sz w:val="24"/>
          <w:lang w:eastAsia="zh-CN"/>
        </w:rPr>
        <w:t>/08/24</w:t>
      </w:r>
      <w:r w:rsidR="00D71051">
        <w:rPr>
          <w:sz w:val="24"/>
          <w:lang w:eastAsia="zh-CN"/>
        </w:rPr>
        <w:t xml:space="preserve"> </w:t>
      </w:r>
      <w:r w:rsidR="004857D4">
        <w:rPr>
          <w:sz w:val="24"/>
          <w:lang w:eastAsia="zh-CN"/>
        </w:rPr>
        <w:t>-</w:t>
      </w:r>
      <w:r w:rsidR="00D7105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11</w:t>
      </w:r>
      <w:bookmarkStart w:id="0" w:name="_GoBack"/>
      <w:bookmarkEnd w:id="0"/>
      <w:r w:rsidR="004857D4">
        <w:rPr>
          <w:sz w:val="24"/>
          <w:lang w:eastAsia="zh-CN"/>
        </w:rPr>
        <w:t>/08/24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D71051" w:rsidRDefault="00D710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3B63D2" w:rsidRPr="003B63D2" w:rsidRDefault="00D710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r w:rsidR="0047763D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4857D4" w:rsidRDefault="004857D4" w:rsidP="00D911CB">
      <w:pPr>
        <w:pStyle w:val="Heading4"/>
        <w:rPr>
          <w:szCs w:val="24"/>
        </w:rPr>
      </w:pPr>
      <w:r>
        <w:t>56 Serangoon North 4</w:t>
      </w:r>
    </w:p>
    <w:p w:rsidR="00684C71" w:rsidRPr="00336AA7" w:rsidRDefault="00336AA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Systems Pte Ltd</w:t>
      </w:r>
    </w:p>
    <w:p w:rsidR="00D71051" w:rsidRDefault="00D7105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36A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5 </w:t>
      </w:r>
      <w:r w:rsidR="00872D61">
        <w:rPr>
          <w:sz w:val="24"/>
          <w:lang w:eastAsia="zh-CN"/>
        </w:rPr>
        <w:t>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336AA7" w:rsidRDefault="00D710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336AA7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m</w:t>
      </w:r>
      <w:r w:rsidR="00336AA7">
        <w:rPr>
          <w:sz w:val="24"/>
          <w:lang w:eastAsia="zh-CN"/>
        </w:rPr>
        <w:t>obile crane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C2F4A" w:rsidRDefault="00CC2F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707B09" w:rsidRDefault="00596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336A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9625D" w:rsidRDefault="0059625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CC2F4A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2F4A" w:rsidRDefault="00CC2F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CC2F4A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CC2F4A">
        <w:rPr>
          <w:sz w:val="24"/>
          <w:lang w:eastAsia="zh-CN"/>
        </w:rPr>
        <w:t>ment of mobile/lorry crane at designated hoisting</w:t>
      </w:r>
      <w:r w:rsidR="001A1E38">
        <w:rPr>
          <w:sz w:val="24"/>
          <w:lang w:eastAsia="zh-CN"/>
        </w:rPr>
        <w:t xml:space="preserve"> area</w:t>
      </w:r>
    </w:p>
    <w:p w:rsidR="00CC2F4A" w:rsidRDefault="00CC2F4A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metal plate/timber mats as base plate</w:t>
      </w:r>
    </w:p>
    <w:p w:rsidR="009751BE" w:rsidRDefault="00CC2F4A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</w:t>
      </w:r>
      <w:r w:rsidR="009751BE">
        <w:rPr>
          <w:sz w:val="24"/>
          <w:lang w:eastAsia="zh-CN"/>
        </w:rPr>
        <w:t xml:space="preserve"> red/white tape and lifting in operation signage </w:t>
      </w:r>
    </w:p>
    <w:p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2</w:t>
      </w:r>
      <w:r w:rsidRPr="009751B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 floor wall hacking opening</w:t>
      </w:r>
    </w:p>
    <w:p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:rsidR="009751B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and secured using 1 x lorry crane</w:t>
      </w:r>
    </w:p>
    <w:p w:rsidR="005C678E" w:rsidRDefault="009751B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from left and right of platform onto bu</w:t>
      </w:r>
      <w:r w:rsidR="005C678E">
        <w:rPr>
          <w:sz w:val="24"/>
          <w:lang w:eastAsia="zh-CN"/>
        </w:rPr>
        <w:t xml:space="preserve">ilding railing/pillar to prevent platform swing outward 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2</w:t>
      </w:r>
      <w:r w:rsidRPr="005C678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and slowly release to control moving speed of machine </w:t>
      </w:r>
    </w:p>
    <w:p w:rsidR="005C678E" w:rsidRDefault="005C678E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and position to the designated location </w:t>
      </w:r>
    </w:p>
    <w:p w:rsidR="00BB1D24" w:rsidRDefault="005C678E" w:rsidP="005C678E">
      <w:pPr>
        <w:pStyle w:val="Header"/>
        <w:tabs>
          <w:tab w:val="clear" w:pos="4320"/>
          <w:tab w:val="clear" w:pos="8640"/>
          <w:tab w:val="left" w:pos="2430"/>
        </w:tabs>
        <w:rPr>
          <w:sz w:val="24"/>
          <w:lang w:eastAsia="zh-CN"/>
        </w:rPr>
      </w:pPr>
      <w:r>
        <w:rPr>
          <w:sz w:val="24"/>
          <w:lang w:eastAsia="zh-CN"/>
        </w:rPr>
        <w:tab/>
      </w:r>
    </w:p>
    <w:p w:rsidR="005C678E" w:rsidRPr="004559F1" w:rsidRDefault="005C678E" w:rsidP="005C678E">
      <w:pPr>
        <w:pStyle w:val="Header"/>
        <w:tabs>
          <w:tab w:val="clear" w:pos="4320"/>
          <w:tab w:val="clear" w:pos="8640"/>
          <w:tab w:val="left" w:pos="2430"/>
        </w:tabs>
        <w:rPr>
          <w:sz w:val="24"/>
          <w:lang w:eastAsia="zh-CN"/>
        </w:rPr>
      </w:pP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690" w:rsidRDefault="00B56690">
      <w:r>
        <w:separator/>
      </w:r>
    </w:p>
  </w:endnote>
  <w:endnote w:type="continuationSeparator" w:id="0">
    <w:p w:rsidR="00B56690" w:rsidRDefault="00B56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5577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57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690" w:rsidRDefault="00B56690">
      <w:r>
        <w:separator/>
      </w:r>
    </w:p>
  </w:footnote>
  <w:footnote w:type="continuationSeparator" w:id="0">
    <w:p w:rsidR="00B56690" w:rsidRDefault="00B56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566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C4C5F">
    <w:pPr>
      <w:pStyle w:val="Header"/>
      <w:jc w:val="center"/>
    </w:pPr>
    <w:r>
      <w:t>No. 28 Kranji Loop #05-03 Kranji Green</w:t>
    </w:r>
    <w:r w:rsidR="00D71051">
      <w:t>,</w:t>
    </w:r>
    <w:r>
      <w:t xml:space="preserve">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D71051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5669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1F7A13"/>
    <w:rsid w:val="00205704"/>
    <w:rsid w:val="002859AC"/>
    <w:rsid w:val="00294E87"/>
    <w:rsid w:val="002B79BE"/>
    <w:rsid w:val="002D4C7B"/>
    <w:rsid w:val="0030061F"/>
    <w:rsid w:val="003324AC"/>
    <w:rsid w:val="00336AA7"/>
    <w:rsid w:val="00370B7A"/>
    <w:rsid w:val="00370D03"/>
    <w:rsid w:val="003B5129"/>
    <w:rsid w:val="003B63D2"/>
    <w:rsid w:val="00425424"/>
    <w:rsid w:val="004559F1"/>
    <w:rsid w:val="0047763D"/>
    <w:rsid w:val="004857D4"/>
    <w:rsid w:val="004B5F75"/>
    <w:rsid w:val="004C6F5B"/>
    <w:rsid w:val="004E5848"/>
    <w:rsid w:val="00525584"/>
    <w:rsid w:val="0059490C"/>
    <w:rsid w:val="0059625D"/>
    <w:rsid w:val="005A2371"/>
    <w:rsid w:val="005B477F"/>
    <w:rsid w:val="005B7241"/>
    <w:rsid w:val="005C3290"/>
    <w:rsid w:val="005C678E"/>
    <w:rsid w:val="005C7622"/>
    <w:rsid w:val="005E7CFA"/>
    <w:rsid w:val="00684C71"/>
    <w:rsid w:val="00685287"/>
    <w:rsid w:val="006B6525"/>
    <w:rsid w:val="006C25EE"/>
    <w:rsid w:val="00707B09"/>
    <w:rsid w:val="00716965"/>
    <w:rsid w:val="007223C5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C4C5F"/>
    <w:rsid w:val="008D1F25"/>
    <w:rsid w:val="008D3552"/>
    <w:rsid w:val="008F5774"/>
    <w:rsid w:val="00927B06"/>
    <w:rsid w:val="00952F7F"/>
    <w:rsid w:val="009751BE"/>
    <w:rsid w:val="00986D9E"/>
    <w:rsid w:val="009C1EC8"/>
    <w:rsid w:val="00A525B4"/>
    <w:rsid w:val="00A64537"/>
    <w:rsid w:val="00AD4078"/>
    <w:rsid w:val="00B35068"/>
    <w:rsid w:val="00B43C44"/>
    <w:rsid w:val="00B56690"/>
    <w:rsid w:val="00B62108"/>
    <w:rsid w:val="00B70004"/>
    <w:rsid w:val="00B776C2"/>
    <w:rsid w:val="00B922EE"/>
    <w:rsid w:val="00BB1D24"/>
    <w:rsid w:val="00BD71AD"/>
    <w:rsid w:val="00C008B3"/>
    <w:rsid w:val="00C00BDD"/>
    <w:rsid w:val="00C03437"/>
    <w:rsid w:val="00C259E8"/>
    <w:rsid w:val="00C32361"/>
    <w:rsid w:val="00C33FF4"/>
    <w:rsid w:val="00C778E8"/>
    <w:rsid w:val="00C85577"/>
    <w:rsid w:val="00C8729C"/>
    <w:rsid w:val="00CA23BB"/>
    <w:rsid w:val="00CC2F4A"/>
    <w:rsid w:val="00CF5149"/>
    <w:rsid w:val="00CF6063"/>
    <w:rsid w:val="00CF7EA9"/>
    <w:rsid w:val="00D33CE2"/>
    <w:rsid w:val="00D43FF8"/>
    <w:rsid w:val="00D71051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  <w:rsid w:val="00FE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4EAA5-F275-4E4C-B4E6-9764FA2F6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2024-07-23T06:05:00Z</cp:lastPrinted>
  <dcterms:created xsi:type="dcterms:W3CDTF">2024-07-10T03:27:00Z</dcterms:created>
  <dcterms:modified xsi:type="dcterms:W3CDTF">2024-07-23T06:05:00Z</dcterms:modified>
</cp:coreProperties>
</file>