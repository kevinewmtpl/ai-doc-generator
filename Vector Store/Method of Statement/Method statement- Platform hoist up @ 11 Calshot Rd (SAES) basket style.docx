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26A6" w:rsidRDefault="000E26A6">
      <w:pPr>
        <w:rPr>
          <w:sz w:val="24"/>
        </w:rPr>
      </w:pPr>
    </w:p>
    <w:p w:rsidR="000E0C97" w:rsidRDefault="004A276E">
      <w:pPr>
        <w:rPr>
          <w:sz w:val="24"/>
          <w:lang w:eastAsia="zh-CN"/>
        </w:rPr>
      </w:pPr>
      <w:r>
        <w:rPr>
          <w:sz w:val="24"/>
        </w:rPr>
        <w:t>Date: 10</w:t>
      </w:r>
      <w:r w:rsidR="00F044B0" w:rsidRPr="00F044B0">
        <w:rPr>
          <w:sz w:val="24"/>
          <w:vertAlign w:val="superscript"/>
        </w:rPr>
        <w:t>th</w:t>
      </w:r>
      <w:r w:rsidR="00F044B0">
        <w:rPr>
          <w:sz w:val="24"/>
        </w:rPr>
        <w:t xml:space="preserve"> Jan 2024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E1C3F" w:rsidRDefault="00CE1C3F" w:rsidP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6C155C">
        <w:rPr>
          <w:sz w:val="24"/>
          <w:lang w:eastAsia="zh-CN"/>
        </w:rPr>
        <w:t xml:space="preserve"> unload cases from</w:t>
      </w:r>
      <w:r w:rsidR="008716FF">
        <w:rPr>
          <w:sz w:val="24"/>
          <w:lang w:eastAsia="zh-CN"/>
        </w:rPr>
        <w:t xml:space="preserve"> 1 x 40ft FR and 2 x 40ft HQ</w:t>
      </w:r>
      <w:r w:rsidR="006C155C">
        <w:rPr>
          <w:sz w:val="24"/>
          <w:lang w:eastAsia="zh-CN"/>
        </w:rPr>
        <w:t xml:space="preserve"> container, uncrate,</w:t>
      </w:r>
      <w:r>
        <w:rPr>
          <w:sz w:val="24"/>
          <w:lang w:eastAsia="zh-CN"/>
        </w:rPr>
        <w:t xml:space="preserve"> hoist up </w:t>
      </w:r>
      <w:r w:rsidR="000E26A6">
        <w:rPr>
          <w:sz w:val="24"/>
          <w:lang w:eastAsia="zh-CN"/>
        </w:rPr>
        <w:t>machine to 2</w:t>
      </w:r>
      <w:r w:rsidR="000E26A6" w:rsidRPr="000E26A6">
        <w:rPr>
          <w:sz w:val="24"/>
          <w:vertAlign w:val="superscript"/>
          <w:lang w:eastAsia="zh-CN"/>
        </w:rPr>
        <w:t>nd</w:t>
      </w:r>
      <w:r w:rsidR="00A33F6A">
        <w:rPr>
          <w:sz w:val="24"/>
          <w:lang w:eastAsia="zh-CN"/>
        </w:rPr>
        <w:t xml:space="preserve"> floor </w:t>
      </w:r>
      <w:r w:rsidR="00AC278C">
        <w:rPr>
          <w:sz w:val="24"/>
          <w:lang w:eastAsia="zh-CN"/>
        </w:rPr>
        <w:t>through shutter door</w:t>
      </w:r>
      <w:r w:rsidR="000C1D59">
        <w:rPr>
          <w:sz w:val="24"/>
          <w:lang w:eastAsia="zh-CN"/>
        </w:rPr>
        <w:t xml:space="preserve"> opening </w:t>
      </w:r>
      <w:r w:rsidR="00A33F6A">
        <w:rPr>
          <w:sz w:val="24"/>
          <w:lang w:eastAsia="zh-CN"/>
        </w:rPr>
        <w:t>by</w:t>
      </w:r>
      <w:r w:rsidR="00410195">
        <w:rPr>
          <w:sz w:val="24"/>
          <w:lang w:eastAsia="zh-CN"/>
        </w:rPr>
        <w:t xml:space="preserve"> using platform and mobile</w:t>
      </w:r>
      <w:r w:rsidR="00A33F6A">
        <w:rPr>
          <w:sz w:val="24"/>
          <w:lang w:eastAsia="zh-CN"/>
        </w:rPr>
        <w:t xml:space="preserve"> crane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874CA" w:rsidRDefault="001874C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1874CA" w:rsidRDefault="00F044B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10 packages of 1 unit Water Jet machine </w:t>
      </w:r>
    </w:p>
    <w:p w:rsidR="000E26A6" w:rsidRDefault="00F044B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(Refer to packing list attached)</w:t>
      </w:r>
    </w:p>
    <w:p w:rsidR="001874CA" w:rsidRPr="001874CA" w:rsidRDefault="001874C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Default="00CB472C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07/02/24</w:t>
      </w: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6804AA" w:rsidRDefault="00CB47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09:40 am</w:t>
      </w:r>
    </w:p>
    <w:p w:rsidR="0021531F" w:rsidRPr="0021531F" w:rsidRDefault="002153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F044B0">
      <w:pPr>
        <w:pStyle w:val="Heading4"/>
      </w:pPr>
      <w:r>
        <w:t xml:space="preserve">11 Calshot Rd </w:t>
      </w:r>
    </w:p>
    <w:p w:rsidR="00894879" w:rsidRPr="00894879" w:rsidRDefault="00F044B0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Singapore Aero Engine Services Pte Ltd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65389" w:rsidRDefault="0041019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16</w:t>
      </w:r>
      <w:r w:rsidR="00A65389">
        <w:rPr>
          <w:sz w:val="24"/>
          <w:lang w:eastAsia="zh-CN"/>
        </w:rPr>
        <w:t>0</w:t>
      </w:r>
      <w:r>
        <w:rPr>
          <w:sz w:val="24"/>
          <w:lang w:eastAsia="zh-CN"/>
        </w:rPr>
        <w:t xml:space="preserve"> </w:t>
      </w:r>
      <w:r w:rsidR="00A65389">
        <w:rPr>
          <w:sz w:val="24"/>
          <w:lang w:eastAsia="zh-CN"/>
        </w:rPr>
        <w:t xml:space="preserve">ton mobile crane </w:t>
      </w:r>
    </w:p>
    <w:p w:rsidR="000C1D59" w:rsidRDefault="00AC27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A65389">
        <w:rPr>
          <w:sz w:val="24"/>
          <w:lang w:eastAsia="zh-CN"/>
        </w:rPr>
        <w:t xml:space="preserve"> x 633</w:t>
      </w:r>
      <w:r w:rsidR="003444C8">
        <w:rPr>
          <w:sz w:val="24"/>
          <w:lang w:eastAsia="zh-CN"/>
        </w:rPr>
        <w:t xml:space="preserve"> 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F044B0" w:rsidRDefault="00F044B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scissor/boom lift </w:t>
      </w:r>
    </w:p>
    <w:p w:rsidR="00E51FE2" w:rsidRDefault="00E51F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09479B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79135E" w:rsidRDefault="000947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0E0C97" w:rsidRDefault="00791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floor protection) </w:t>
      </w:r>
      <w:r w:rsidR="000E0C97">
        <w:rPr>
          <w:sz w:val="24"/>
          <w:lang w:eastAsia="zh-CN"/>
        </w:rPr>
        <w:t xml:space="preserve">  </w:t>
      </w:r>
    </w:p>
    <w:p w:rsidR="00A65389" w:rsidRDefault="00A6538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21531F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0E0C97" w:rsidRPr="0021531F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AC278C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26A6" w:rsidRDefault="000E26A6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0D7332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1147D5">
        <w:rPr>
          <w:sz w:val="24"/>
          <w:lang w:eastAsia="zh-CN"/>
        </w:rPr>
        <w:t>l be involved in this operation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9479B" w:rsidRDefault="0009479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  <w:r w:rsidR="000E26A6">
        <w:rPr>
          <w:sz w:val="24"/>
          <w:szCs w:val="24"/>
          <w:lang w:eastAsia="zh-CN"/>
        </w:rPr>
        <w:t xml:space="preserve">   </w:t>
      </w:r>
    </w:p>
    <w:p w:rsidR="0009479B" w:rsidRP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1147D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421688"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1147D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A91BDA"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1147D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0E0C97"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sz w:val="24"/>
          <w:lang w:eastAsia="zh-CN"/>
        </w:rPr>
        <w:t xml:space="preserve">4) </w:t>
      </w:r>
      <w:r w:rsidR="000E0C97"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9479B" w:rsidRDefault="001147D5">
      <w:pPr>
        <w:pStyle w:val="BodyText2"/>
      </w:pPr>
      <w:r>
        <w:rPr>
          <w:rFonts w:hint="eastAsia"/>
        </w:rPr>
        <w:t>5) Lifting crew shall be composed to the following but not limited by other trained personnel in respect to the number of crew needed for the operation</w:t>
      </w:r>
      <w:r>
        <w:t>:</w:t>
      </w:r>
      <w:r>
        <w:rPr>
          <w:rFonts w:hint="eastAsia"/>
        </w:rPr>
        <w:t xml:space="preserve"> </w:t>
      </w:r>
    </w:p>
    <w:p w:rsidR="001147D5" w:rsidRDefault="001147D5">
      <w:pPr>
        <w:pStyle w:val="BodyText2"/>
      </w:pPr>
      <w:r>
        <w:t>a. Lifting Supervisor</w:t>
      </w:r>
    </w:p>
    <w:p w:rsidR="001147D5" w:rsidRDefault="001147D5">
      <w:pPr>
        <w:pStyle w:val="BodyText2"/>
      </w:pPr>
      <w:r>
        <w:t>b. Mobile Crane Operator</w:t>
      </w:r>
    </w:p>
    <w:p w:rsidR="001147D5" w:rsidRDefault="001147D5">
      <w:pPr>
        <w:pStyle w:val="BodyText2"/>
      </w:pPr>
      <w:r>
        <w:t>c. Lorry Loader Operator</w:t>
      </w:r>
    </w:p>
    <w:p w:rsidR="001147D5" w:rsidRDefault="001147D5">
      <w:pPr>
        <w:pStyle w:val="BodyText2"/>
      </w:pPr>
      <w:r>
        <w:t>d. Riggerman</w:t>
      </w:r>
    </w:p>
    <w:p w:rsidR="001147D5" w:rsidRPr="0009479B" w:rsidRDefault="001147D5">
      <w:pPr>
        <w:pStyle w:val="BodyText2"/>
      </w:pPr>
      <w:r>
        <w:t xml:space="preserve">e. Signalman 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A653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</w:t>
      </w:r>
      <w:r w:rsidR="00BB3BBB">
        <w:rPr>
          <w:sz w:val="24"/>
          <w:lang w:eastAsia="zh-CN"/>
        </w:rPr>
        <w:t>eploy</w:t>
      </w:r>
      <w:r>
        <w:rPr>
          <w:sz w:val="24"/>
          <w:lang w:eastAsia="zh-CN"/>
        </w:rPr>
        <w:t>ment of mobile/lorry crane</w:t>
      </w:r>
      <w:r w:rsidR="00BB3BBB">
        <w:rPr>
          <w:sz w:val="24"/>
          <w:lang w:eastAsia="zh-CN"/>
        </w:rPr>
        <w:t xml:space="preserve"> </w:t>
      </w:r>
      <w:r w:rsidR="008716FF">
        <w:rPr>
          <w:sz w:val="24"/>
          <w:lang w:eastAsia="zh-CN"/>
        </w:rPr>
        <w:t xml:space="preserve">at designated unloading area </w:t>
      </w:r>
    </w:p>
    <w:p w:rsidR="008716FF" w:rsidRDefault="00C8593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crane with outriggers fu</w:t>
      </w:r>
      <w:r w:rsidR="008716FF">
        <w:rPr>
          <w:sz w:val="24"/>
          <w:lang w:eastAsia="zh-CN"/>
        </w:rPr>
        <w:t>lly extended and resting on steel</w:t>
      </w:r>
      <w:r w:rsidR="00410195">
        <w:rPr>
          <w:sz w:val="24"/>
          <w:lang w:eastAsia="zh-CN"/>
        </w:rPr>
        <w:t xml:space="preserve"> plate </w:t>
      </w:r>
      <w:r w:rsidR="00F044B0">
        <w:rPr>
          <w:sz w:val="24"/>
          <w:lang w:eastAsia="zh-CN"/>
        </w:rPr>
        <w:t xml:space="preserve">as base plate </w:t>
      </w:r>
    </w:p>
    <w:p w:rsidR="008716FF" w:rsidRDefault="008716FF" w:rsidP="008716F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case from container to the ground </w:t>
      </w:r>
    </w:p>
    <w:p w:rsidR="00410195" w:rsidRDefault="008716FF" w:rsidP="008716F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 and put aside</w:t>
      </w:r>
    </w:p>
    <w:p w:rsidR="00410195" w:rsidRDefault="00410195" w:rsidP="008716F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will attached sling to crane hook</w:t>
      </w:r>
    </w:p>
    <w:p w:rsidR="00410195" w:rsidRDefault="00410195" w:rsidP="008716F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:rsidR="00410195" w:rsidRDefault="00410195" w:rsidP="008716F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410195" w:rsidRDefault="00410195" w:rsidP="008716F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machine onto platform </w:t>
      </w:r>
    </w:p>
    <w:p w:rsidR="000E26A6" w:rsidRPr="008716FF" w:rsidRDefault="00410195" w:rsidP="008716F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Secured machine onto platform with strapping belt</w:t>
      </w:r>
      <w:r w:rsidR="008716FF">
        <w:rPr>
          <w:sz w:val="24"/>
          <w:lang w:eastAsia="zh-CN"/>
        </w:rPr>
        <w:t xml:space="preserve"> </w:t>
      </w:r>
      <w:r w:rsidR="00ED261D" w:rsidRPr="008716FF">
        <w:rPr>
          <w:sz w:val="24"/>
          <w:lang w:eastAsia="zh-CN"/>
        </w:rPr>
        <w:t xml:space="preserve"> </w:t>
      </w:r>
    </w:p>
    <w:p w:rsidR="00C14F12" w:rsidRDefault="00410195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C278C">
        <w:rPr>
          <w:sz w:val="24"/>
          <w:lang w:eastAsia="zh-CN"/>
        </w:rPr>
        <w:t>obile crane to h</w:t>
      </w:r>
      <w:r w:rsidR="000C1D59">
        <w:rPr>
          <w:sz w:val="24"/>
          <w:lang w:eastAsia="zh-CN"/>
        </w:rPr>
        <w:t xml:space="preserve">oist up </w:t>
      </w:r>
      <w:r w:rsidR="000E26A6">
        <w:rPr>
          <w:sz w:val="24"/>
          <w:lang w:eastAsia="zh-CN"/>
        </w:rPr>
        <w:t>platform</w:t>
      </w:r>
      <w:r>
        <w:rPr>
          <w:sz w:val="24"/>
          <w:lang w:eastAsia="zh-CN"/>
        </w:rPr>
        <w:t xml:space="preserve"> together with machine</w:t>
      </w:r>
      <w:r w:rsidR="000E26A6">
        <w:rPr>
          <w:sz w:val="24"/>
          <w:lang w:eastAsia="zh-CN"/>
        </w:rPr>
        <w:t xml:space="preserve"> to 2</w:t>
      </w:r>
      <w:r w:rsidR="000E26A6" w:rsidRPr="000E26A6">
        <w:rPr>
          <w:sz w:val="24"/>
          <w:vertAlign w:val="superscript"/>
          <w:lang w:eastAsia="zh-CN"/>
        </w:rPr>
        <w:t>nd</w:t>
      </w:r>
      <w:r w:rsidR="00AC278C">
        <w:rPr>
          <w:sz w:val="24"/>
          <w:vertAlign w:val="superscript"/>
          <w:lang w:eastAsia="zh-CN"/>
        </w:rPr>
        <w:t xml:space="preserve"> </w:t>
      </w:r>
      <w:r w:rsidR="00AC278C">
        <w:rPr>
          <w:sz w:val="24"/>
          <w:lang w:eastAsia="zh-CN"/>
        </w:rPr>
        <w:t>floor shutter door</w:t>
      </w:r>
      <w:r w:rsidR="00C20268">
        <w:rPr>
          <w:sz w:val="24"/>
          <w:lang w:eastAsia="zh-CN"/>
        </w:rPr>
        <w:t xml:space="preserve"> opening</w:t>
      </w:r>
    </w:p>
    <w:p w:rsidR="000E0C97" w:rsidRPr="00410195" w:rsidRDefault="00C14F12" w:rsidP="0041019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D351AB">
        <w:rPr>
          <w:sz w:val="24"/>
          <w:lang w:eastAsia="zh-CN"/>
        </w:rPr>
        <w:t xml:space="preserve">an and rested on the </w:t>
      </w:r>
      <w:r w:rsidR="008716FF">
        <w:rPr>
          <w:sz w:val="24"/>
          <w:lang w:eastAsia="zh-CN"/>
        </w:rPr>
        <w:t xml:space="preserve">building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0E0C97" w:rsidRPr="00410195" w:rsidRDefault="000E0C97" w:rsidP="0041019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41019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and i</w:t>
      </w:r>
      <w:r w:rsidR="00701B5C">
        <w:rPr>
          <w:sz w:val="24"/>
          <w:lang w:eastAsia="zh-CN"/>
        </w:rPr>
        <w:t xml:space="preserve">nsert </w:t>
      </w:r>
      <w:r w:rsidR="00A65389">
        <w:rPr>
          <w:sz w:val="24"/>
          <w:lang w:eastAsia="zh-CN"/>
        </w:rPr>
        <w:t>rollers under machine bed</w:t>
      </w:r>
    </w:p>
    <w:p w:rsidR="008716FF" w:rsidRDefault="008716F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manual pulley to slowly released and control moving speed of machine 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D866BF" w:rsidRDefault="008716F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insert levelling pad under machine bed</w:t>
      </w:r>
    </w:p>
    <w:p w:rsidR="00D866BF" w:rsidRDefault="00D866BF" w:rsidP="00D866B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of forklift to unload cases of machine accessories from trailer</w:t>
      </w:r>
    </w:p>
    <w:p w:rsidR="008716FF" w:rsidRPr="00D866BF" w:rsidRDefault="00D866BF" w:rsidP="00D866B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Uncrate, shift and position accessories </w:t>
      </w:r>
      <w:bookmarkStart w:id="0" w:name="_GoBack"/>
      <w:bookmarkEnd w:id="0"/>
      <w:r>
        <w:rPr>
          <w:sz w:val="24"/>
          <w:lang w:eastAsia="zh-CN"/>
        </w:rPr>
        <w:t xml:space="preserve">to location 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  <w:r w:rsidR="008716FF">
        <w:rPr>
          <w:sz w:val="24"/>
          <w:lang w:eastAsia="zh-CN"/>
        </w:rPr>
        <w:t>d</w:t>
      </w:r>
    </w:p>
    <w:p w:rsidR="007F7364" w:rsidRPr="0021531F" w:rsidRDefault="00421688" w:rsidP="0021531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C278C" w:rsidRDefault="00AC278C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0E26A6">
      <w:pPr>
        <w:rPr>
          <w:sz w:val="24"/>
          <w:szCs w:val="24"/>
        </w:rPr>
      </w:pPr>
      <w:r>
        <w:rPr>
          <w:sz w:val="24"/>
          <w:szCs w:val="24"/>
        </w:rPr>
        <w:t xml:space="preserve">            Kevin Wong /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5375" w:rsidRDefault="00A85375">
      <w:r>
        <w:separator/>
      </w:r>
    </w:p>
  </w:endnote>
  <w:endnote w:type="continuationSeparator" w:id="0">
    <w:p w:rsidR="00A85375" w:rsidRDefault="00A853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866B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866BF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5375" w:rsidRDefault="00A85375">
      <w:r>
        <w:separator/>
      </w:r>
    </w:p>
  </w:footnote>
  <w:footnote w:type="continuationSeparator" w:id="0">
    <w:p w:rsidR="00A85375" w:rsidRDefault="00A853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A8537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A85375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2296F"/>
    <w:rsid w:val="000313E0"/>
    <w:rsid w:val="00072D8E"/>
    <w:rsid w:val="00093181"/>
    <w:rsid w:val="0009479B"/>
    <w:rsid w:val="00095FB6"/>
    <w:rsid w:val="000B006E"/>
    <w:rsid w:val="000B7B26"/>
    <w:rsid w:val="000C1D59"/>
    <w:rsid w:val="000D387A"/>
    <w:rsid w:val="000D7332"/>
    <w:rsid w:val="000E0C97"/>
    <w:rsid w:val="000E26A6"/>
    <w:rsid w:val="00113F52"/>
    <w:rsid w:val="001147D5"/>
    <w:rsid w:val="001509C4"/>
    <w:rsid w:val="00164C97"/>
    <w:rsid w:val="001748FF"/>
    <w:rsid w:val="001874CA"/>
    <w:rsid w:val="00191829"/>
    <w:rsid w:val="001A6A39"/>
    <w:rsid w:val="001F52C2"/>
    <w:rsid w:val="0021531F"/>
    <w:rsid w:val="00233B63"/>
    <w:rsid w:val="002504BF"/>
    <w:rsid w:val="002A0047"/>
    <w:rsid w:val="002A69DA"/>
    <w:rsid w:val="002E4A72"/>
    <w:rsid w:val="002F74BB"/>
    <w:rsid w:val="00325A14"/>
    <w:rsid w:val="003444C8"/>
    <w:rsid w:val="00365AE7"/>
    <w:rsid w:val="00380264"/>
    <w:rsid w:val="003939FE"/>
    <w:rsid w:val="003A03A3"/>
    <w:rsid w:val="003C3E20"/>
    <w:rsid w:val="003D39E1"/>
    <w:rsid w:val="003E7594"/>
    <w:rsid w:val="00410195"/>
    <w:rsid w:val="00421688"/>
    <w:rsid w:val="00485C2A"/>
    <w:rsid w:val="00491CDF"/>
    <w:rsid w:val="004A276E"/>
    <w:rsid w:val="004B58C0"/>
    <w:rsid w:val="004C337E"/>
    <w:rsid w:val="004F2783"/>
    <w:rsid w:val="00501586"/>
    <w:rsid w:val="00507BF1"/>
    <w:rsid w:val="0056213A"/>
    <w:rsid w:val="0058407C"/>
    <w:rsid w:val="005A0566"/>
    <w:rsid w:val="00615BC2"/>
    <w:rsid w:val="00615DCB"/>
    <w:rsid w:val="00617105"/>
    <w:rsid w:val="00626B34"/>
    <w:rsid w:val="0066065E"/>
    <w:rsid w:val="00661197"/>
    <w:rsid w:val="00664E02"/>
    <w:rsid w:val="00671BA6"/>
    <w:rsid w:val="006804AA"/>
    <w:rsid w:val="006C155C"/>
    <w:rsid w:val="006C35D4"/>
    <w:rsid w:val="006D50A2"/>
    <w:rsid w:val="006D7E3D"/>
    <w:rsid w:val="006E438F"/>
    <w:rsid w:val="00701B5C"/>
    <w:rsid w:val="007324F5"/>
    <w:rsid w:val="0074480A"/>
    <w:rsid w:val="007647F1"/>
    <w:rsid w:val="00773EC2"/>
    <w:rsid w:val="00780070"/>
    <w:rsid w:val="0078491A"/>
    <w:rsid w:val="0079106E"/>
    <w:rsid w:val="0079135E"/>
    <w:rsid w:val="007B3C9D"/>
    <w:rsid w:val="007B7385"/>
    <w:rsid w:val="007C38B4"/>
    <w:rsid w:val="007D0FC6"/>
    <w:rsid w:val="007D7E31"/>
    <w:rsid w:val="007F7364"/>
    <w:rsid w:val="00837DEA"/>
    <w:rsid w:val="008716FF"/>
    <w:rsid w:val="00880E98"/>
    <w:rsid w:val="00894879"/>
    <w:rsid w:val="008A6E1D"/>
    <w:rsid w:val="008B01F8"/>
    <w:rsid w:val="008B4A83"/>
    <w:rsid w:val="008F0E24"/>
    <w:rsid w:val="0092764B"/>
    <w:rsid w:val="00941D6A"/>
    <w:rsid w:val="009731FA"/>
    <w:rsid w:val="009A1954"/>
    <w:rsid w:val="009A451B"/>
    <w:rsid w:val="009A7D53"/>
    <w:rsid w:val="00A100F5"/>
    <w:rsid w:val="00A33F6A"/>
    <w:rsid w:val="00A36133"/>
    <w:rsid w:val="00A65389"/>
    <w:rsid w:val="00A74096"/>
    <w:rsid w:val="00A85375"/>
    <w:rsid w:val="00A91BDA"/>
    <w:rsid w:val="00A95F40"/>
    <w:rsid w:val="00AA331E"/>
    <w:rsid w:val="00AA5A3E"/>
    <w:rsid w:val="00AC278C"/>
    <w:rsid w:val="00AD0D6A"/>
    <w:rsid w:val="00AD3198"/>
    <w:rsid w:val="00AE5FEA"/>
    <w:rsid w:val="00AE757E"/>
    <w:rsid w:val="00AF2F6E"/>
    <w:rsid w:val="00B0609B"/>
    <w:rsid w:val="00B11FB4"/>
    <w:rsid w:val="00B31320"/>
    <w:rsid w:val="00B4759A"/>
    <w:rsid w:val="00B7163D"/>
    <w:rsid w:val="00B8283A"/>
    <w:rsid w:val="00B9545C"/>
    <w:rsid w:val="00BB3BBB"/>
    <w:rsid w:val="00BC0413"/>
    <w:rsid w:val="00BE4AEC"/>
    <w:rsid w:val="00BF18F3"/>
    <w:rsid w:val="00C14F12"/>
    <w:rsid w:val="00C20268"/>
    <w:rsid w:val="00C32763"/>
    <w:rsid w:val="00C44C52"/>
    <w:rsid w:val="00C6293E"/>
    <w:rsid w:val="00C6754C"/>
    <w:rsid w:val="00C8593D"/>
    <w:rsid w:val="00CB472C"/>
    <w:rsid w:val="00CB6598"/>
    <w:rsid w:val="00CC263E"/>
    <w:rsid w:val="00CE1C3F"/>
    <w:rsid w:val="00CE6A14"/>
    <w:rsid w:val="00D00F22"/>
    <w:rsid w:val="00D13CD5"/>
    <w:rsid w:val="00D2778B"/>
    <w:rsid w:val="00D27B24"/>
    <w:rsid w:val="00D351AB"/>
    <w:rsid w:val="00D866BF"/>
    <w:rsid w:val="00E11B0D"/>
    <w:rsid w:val="00E32F76"/>
    <w:rsid w:val="00E51FE2"/>
    <w:rsid w:val="00EB50F2"/>
    <w:rsid w:val="00ED261D"/>
    <w:rsid w:val="00EE773D"/>
    <w:rsid w:val="00F0025F"/>
    <w:rsid w:val="00F03CFD"/>
    <w:rsid w:val="00F044B0"/>
    <w:rsid w:val="00F225AB"/>
    <w:rsid w:val="00F33583"/>
    <w:rsid w:val="00F338D8"/>
    <w:rsid w:val="00FA5DD5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3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3465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7</cp:revision>
  <cp:lastPrinted>2024-02-05T08:09:00Z</cp:lastPrinted>
  <dcterms:created xsi:type="dcterms:W3CDTF">2024-01-10T01:19:00Z</dcterms:created>
  <dcterms:modified xsi:type="dcterms:W3CDTF">2024-02-05T08:09:00Z</dcterms:modified>
</cp:coreProperties>
</file>