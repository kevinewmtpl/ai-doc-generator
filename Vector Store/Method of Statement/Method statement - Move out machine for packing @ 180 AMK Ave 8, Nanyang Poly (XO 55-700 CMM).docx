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9317D" w:rsidRDefault="00E9317D">
      <w:pPr>
        <w:rPr>
          <w:sz w:val="24"/>
        </w:rPr>
      </w:pPr>
    </w:p>
    <w:p w:rsidR="006467DA" w:rsidRDefault="00E9317D">
      <w:pPr>
        <w:rPr>
          <w:sz w:val="24"/>
          <w:lang w:eastAsia="zh-CN"/>
        </w:rPr>
      </w:pPr>
      <w:r>
        <w:rPr>
          <w:sz w:val="24"/>
        </w:rPr>
        <w:t>Date: 03</w:t>
      </w:r>
      <w:r w:rsidRPr="00E9317D">
        <w:rPr>
          <w:sz w:val="24"/>
          <w:vertAlign w:val="superscript"/>
        </w:rPr>
        <w:t>rd</w:t>
      </w:r>
      <w:r>
        <w:rPr>
          <w:sz w:val="24"/>
        </w:rPr>
        <w:t xml:space="preserve"> June</w:t>
      </w:r>
      <w:r w:rsidR="00074A43">
        <w:rPr>
          <w:sz w:val="24"/>
          <w:lang w:eastAsia="zh-CN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6F467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E9317D">
        <w:rPr>
          <w:sz w:val="24"/>
          <w:lang w:eastAsia="zh-CN"/>
        </w:rPr>
        <w:t>1</w:t>
      </w:r>
      <w:r w:rsidR="00074A43">
        <w:rPr>
          <w:sz w:val="24"/>
          <w:lang w:eastAsia="zh-CN"/>
        </w:rPr>
        <w:t xml:space="preserve"> unit machine</w:t>
      </w:r>
      <w:r w:rsidR="00F30A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loading area, </w:t>
      </w:r>
      <w:r w:rsidR="00A66F96">
        <w:rPr>
          <w:sz w:val="24"/>
          <w:lang w:eastAsia="zh-CN"/>
        </w:rPr>
        <w:t>hoist</w:t>
      </w:r>
      <w:r w:rsidR="00074A43">
        <w:rPr>
          <w:sz w:val="24"/>
          <w:lang w:eastAsia="zh-CN"/>
        </w:rPr>
        <w:t xml:space="preserve"> up </w:t>
      </w:r>
      <w:r w:rsidR="00F62A9A">
        <w:rPr>
          <w:sz w:val="24"/>
          <w:lang w:eastAsia="zh-CN"/>
        </w:rPr>
        <w:t xml:space="preserve">onto wooden </w:t>
      </w:r>
      <w:r w:rsidR="00A66F96">
        <w:rPr>
          <w:sz w:val="24"/>
          <w:lang w:eastAsia="zh-CN"/>
        </w:rPr>
        <w:t>for packing</w:t>
      </w:r>
      <w:r w:rsidR="00074A43">
        <w:rPr>
          <w:sz w:val="24"/>
          <w:lang w:eastAsia="zh-CN"/>
        </w:rPr>
        <w:t xml:space="preserve">, </w:t>
      </w:r>
      <w:r w:rsidR="00F62A9A">
        <w:rPr>
          <w:sz w:val="24"/>
          <w:lang w:eastAsia="zh-CN"/>
        </w:rPr>
        <w:t>after packing</w:t>
      </w:r>
      <w:r w:rsidR="00E9317D">
        <w:rPr>
          <w:sz w:val="24"/>
          <w:lang w:eastAsia="zh-CN"/>
        </w:rPr>
        <w:t xml:space="preserve">, deliver to Eric Wong warehouse </w:t>
      </w:r>
      <w:r w:rsidR="00A66F96">
        <w:rPr>
          <w:sz w:val="24"/>
          <w:lang w:eastAsia="zh-CN"/>
        </w:rPr>
        <w:t xml:space="preserve">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A66F96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</w:t>
      </w:r>
      <w:r w:rsidR="00990ADC">
        <w:rPr>
          <w:b/>
          <w:sz w:val="32"/>
          <w:szCs w:val="32"/>
          <w:u w:val="single"/>
          <w:lang w:eastAsia="zh-CN"/>
        </w:rPr>
        <w:t>pec</w:t>
      </w:r>
    </w:p>
    <w:p w:rsidR="000576FB" w:rsidRDefault="00E9317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XO 55-700 CMM </w:t>
      </w:r>
    </w:p>
    <w:p w:rsidR="00E9317D" w:rsidRDefault="00E9317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178 x 148 x 186 cm </w:t>
      </w:r>
    </w:p>
    <w:p w:rsidR="00A66F96" w:rsidRPr="006F467A" w:rsidRDefault="00E9317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458</w:t>
      </w:r>
      <w:r w:rsidR="00F30A75">
        <w:rPr>
          <w:sz w:val="24"/>
          <w:szCs w:val="24"/>
          <w:lang w:eastAsia="zh-CN"/>
        </w:rPr>
        <w:t xml:space="preserve"> kg</w:t>
      </w:r>
      <w:bookmarkStart w:id="0" w:name="_GoBack"/>
      <w:bookmarkEnd w:id="0"/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9317D" w:rsidRDefault="00E9317D">
      <w:pPr>
        <w:rPr>
          <w:sz w:val="24"/>
          <w:lang w:eastAsia="zh-CN"/>
        </w:rPr>
      </w:pPr>
      <w:r>
        <w:rPr>
          <w:sz w:val="24"/>
          <w:lang w:eastAsia="zh-CN"/>
        </w:rPr>
        <w:t>09</w:t>
      </w:r>
      <w:r w:rsidR="00074A43">
        <w:rPr>
          <w:sz w:val="24"/>
          <w:lang w:eastAsia="zh-CN"/>
        </w:rPr>
        <w:t>/06/22</w:t>
      </w:r>
      <w:r>
        <w:rPr>
          <w:sz w:val="24"/>
          <w:lang w:eastAsia="zh-CN"/>
        </w:rPr>
        <w:t xml:space="preserve"> (Thursday)  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A66F9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F30A75">
        <w:rPr>
          <w:bCs/>
          <w:sz w:val="24"/>
          <w:szCs w:val="24"/>
          <w:lang w:eastAsia="zh-CN"/>
        </w:rPr>
        <w:t xml:space="preserve"> am 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9317D" w:rsidRDefault="00E9317D" w:rsidP="003C5B60">
      <w:pPr>
        <w:pStyle w:val="Heading4"/>
      </w:pPr>
      <w:r>
        <w:t>180 A.M.K Ave 8, Blk S-124</w:t>
      </w:r>
    </w:p>
    <w:p w:rsidR="00515133" w:rsidRPr="003C5B60" w:rsidRDefault="00E9317D" w:rsidP="003C5B60">
      <w:pPr>
        <w:pStyle w:val="Heading4"/>
      </w:pPr>
      <w:r>
        <w:t xml:space="preserve">Nanyang Polytechnic </w:t>
      </w:r>
      <w:r w:rsidR="00A66F96">
        <w:t xml:space="preserve">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D2441" w:rsidRPr="00A66F96" w:rsidRDefault="000576F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:rsidR="00F955E2" w:rsidRDefault="00A66F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F955E2">
        <w:rPr>
          <w:sz w:val="24"/>
          <w:lang w:eastAsia="zh-CN"/>
        </w:rPr>
        <w:t>webbing sling</w:t>
      </w:r>
    </w:p>
    <w:p w:rsidR="00990ADC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801DD">
        <w:rPr>
          <w:sz w:val="24"/>
          <w:lang w:eastAsia="zh-CN"/>
        </w:rPr>
        <w:t>allet truck</w:t>
      </w:r>
    </w:p>
    <w:p w:rsidR="00B9577D" w:rsidRDefault="00A66F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Packing materials </w:t>
      </w:r>
    </w:p>
    <w:p w:rsidR="00FF5463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A66F96" w:rsidRDefault="00A66F96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9317D" w:rsidRDefault="00E9317D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0576FB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F955E2" w:rsidRDefault="00F955E2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2345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C23451" w:rsidRDefault="00560B18">
      <w:pPr>
        <w:rPr>
          <w:sz w:val="24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  <w:r w:rsidR="00DE2B0B">
        <w:rPr>
          <w:sz w:val="24"/>
          <w:lang w:eastAsia="zh-CN"/>
        </w:rPr>
        <w:t xml:space="preserve"> </w:t>
      </w:r>
    </w:p>
    <w:p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F955E2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:rsidR="00F955E2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</w:t>
      </w:r>
      <w:r w:rsidR="00A66F96">
        <w:rPr>
          <w:sz w:val="24"/>
          <w:lang w:eastAsia="zh-CN"/>
        </w:rPr>
        <w:t>own wooden case to the ground</w:t>
      </w:r>
    </w:p>
    <w:p w:rsidR="00695315" w:rsidRPr="00074A43" w:rsidRDefault="00F955E2" w:rsidP="00074A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871396" w:rsidRPr="006F467A">
        <w:rPr>
          <w:sz w:val="24"/>
          <w:lang w:eastAsia="zh-CN"/>
        </w:rPr>
        <w:t>hift</w:t>
      </w:r>
      <w:r w:rsidR="00C54E49">
        <w:rPr>
          <w:sz w:val="24"/>
          <w:lang w:eastAsia="zh-CN"/>
        </w:rPr>
        <w:t xml:space="preserve"> out machine</w:t>
      </w:r>
      <w:r w:rsidR="000D3F7C" w:rsidRPr="006F467A">
        <w:rPr>
          <w:sz w:val="24"/>
          <w:lang w:eastAsia="zh-CN"/>
        </w:rPr>
        <w:t xml:space="preserve"> </w:t>
      </w:r>
      <w:r w:rsidR="00074A43">
        <w:rPr>
          <w:sz w:val="24"/>
          <w:lang w:eastAsia="zh-CN"/>
        </w:rPr>
        <w:t>from production</w:t>
      </w:r>
      <w:r w:rsidR="00990ADC">
        <w:rPr>
          <w:sz w:val="24"/>
          <w:lang w:eastAsia="zh-CN"/>
        </w:rPr>
        <w:t xml:space="preserve"> to loading area</w:t>
      </w:r>
    </w:p>
    <w:p w:rsidR="00F955E2" w:rsidRDefault="00A66F96" w:rsidP="00074A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C54E49">
        <w:rPr>
          <w:sz w:val="24"/>
          <w:lang w:eastAsia="zh-CN"/>
        </w:rPr>
        <w:t xml:space="preserve"> up and load machine</w:t>
      </w:r>
      <w:r w:rsidR="006F467A">
        <w:rPr>
          <w:sz w:val="24"/>
          <w:lang w:eastAsia="zh-CN"/>
        </w:rPr>
        <w:t xml:space="preserve"> </w:t>
      </w:r>
      <w:r w:rsidR="00F955E2">
        <w:rPr>
          <w:sz w:val="24"/>
          <w:lang w:eastAsia="zh-CN"/>
        </w:rPr>
        <w:t>onto wooden base</w:t>
      </w:r>
      <w:r w:rsidR="008062D2">
        <w:rPr>
          <w:sz w:val="24"/>
          <w:lang w:eastAsia="zh-CN"/>
        </w:rPr>
        <w:t xml:space="preserve"> for packing</w:t>
      </w:r>
    </w:p>
    <w:p w:rsidR="00A66F96" w:rsidRPr="00074A43" w:rsidRDefault="00A66F96" w:rsidP="00074A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 to form a case</w:t>
      </w:r>
    </w:p>
    <w:p w:rsidR="00E9317D" w:rsidRDefault="00F62A9A" w:rsidP="00A66F9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</w:t>
      </w:r>
      <w:r w:rsidR="00990ADC">
        <w:rPr>
          <w:sz w:val="24"/>
          <w:lang w:eastAsia="zh-CN"/>
        </w:rPr>
        <w:t xml:space="preserve">, load </w:t>
      </w:r>
      <w:r w:rsidR="00B9577D">
        <w:rPr>
          <w:sz w:val="24"/>
          <w:lang w:eastAsia="zh-CN"/>
        </w:rPr>
        <w:t xml:space="preserve">up </w:t>
      </w:r>
      <w:r w:rsidR="00A66F96">
        <w:rPr>
          <w:sz w:val="24"/>
          <w:lang w:eastAsia="zh-CN"/>
        </w:rPr>
        <w:t>case o</w:t>
      </w:r>
      <w:r w:rsidR="00E9317D">
        <w:rPr>
          <w:sz w:val="24"/>
          <w:lang w:eastAsia="zh-CN"/>
        </w:rPr>
        <w:t>nto lorry chassis</w:t>
      </w:r>
    </w:p>
    <w:p w:rsidR="00990ADC" w:rsidRPr="00A66F96" w:rsidRDefault="00E9317D" w:rsidP="00A66F9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Deliver case to Eric Wong warehouse</w:t>
      </w:r>
      <w:r w:rsidR="00A66F96">
        <w:rPr>
          <w:sz w:val="24"/>
          <w:lang w:eastAsia="zh-CN"/>
        </w:rPr>
        <w:t xml:space="preserve"> 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6974" w:rsidRDefault="009D6974">
      <w:r>
        <w:separator/>
      </w:r>
    </w:p>
  </w:endnote>
  <w:endnote w:type="continuationSeparator" w:id="0">
    <w:p w:rsidR="009D6974" w:rsidRDefault="009D69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9317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9317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6974" w:rsidRDefault="009D6974">
      <w:r>
        <w:separator/>
      </w:r>
    </w:p>
  </w:footnote>
  <w:footnote w:type="continuationSeparator" w:id="0">
    <w:p w:rsidR="009D6974" w:rsidRDefault="009D69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9D697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9D697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576FB"/>
    <w:rsid w:val="00061F4D"/>
    <w:rsid w:val="0007152C"/>
    <w:rsid w:val="00074A43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B0BC8"/>
    <w:rsid w:val="001C20A3"/>
    <w:rsid w:val="001E3E1E"/>
    <w:rsid w:val="00257C21"/>
    <w:rsid w:val="002958B3"/>
    <w:rsid w:val="002A0FF7"/>
    <w:rsid w:val="002C77FC"/>
    <w:rsid w:val="002E06E4"/>
    <w:rsid w:val="00301345"/>
    <w:rsid w:val="0030317F"/>
    <w:rsid w:val="00333DB7"/>
    <w:rsid w:val="003412AD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8089A"/>
    <w:rsid w:val="004D7639"/>
    <w:rsid w:val="004F08EF"/>
    <w:rsid w:val="00515133"/>
    <w:rsid w:val="005463C4"/>
    <w:rsid w:val="00560B18"/>
    <w:rsid w:val="0057657F"/>
    <w:rsid w:val="005801DD"/>
    <w:rsid w:val="005B0E75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6F467A"/>
    <w:rsid w:val="006F4DC7"/>
    <w:rsid w:val="00715CC9"/>
    <w:rsid w:val="007175B9"/>
    <w:rsid w:val="00760813"/>
    <w:rsid w:val="007D338F"/>
    <w:rsid w:val="008062D2"/>
    <w:rsid w:val="00842B0F"/>
    <w:rsid w:val="00853D5C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90ADC"/>
    <w:rsid w:val="009A228D"/>
    <w:rsid w:val="009D6974"/>
    <w:rsid w:val="009F4FEB"/>
    <w:rsid w:val="00A2540E"/>
    <w:rsid w:val="00A25834"/>
    <w:rsid w:val="00A66F96"/>
    <w:rsid w:val="00A73EA0"/>
    <w:rsid w:val="00A909CF"/>
    <w:rsid w:val="00AA67DA"/>
    <w:rsid w:val="00B01373"/>
    <w:rsid w:val="00B06871"/>
    <w:rsid w:val="00B16B6D"/>
    <w:rsid w:val="00B742F4"/>
    <w:rsid w:val="00B830DD"/>
    <w:rsid w:val="00B9577D"/>
    <w:rsid w:val="00BB4FA8"/>
    <w:rsid w:val="00BC21D9"/>
    <w:rsid w:val="00C23451"/>
    <w:rsid w:val="00C26AC4"/>
    <w:rsid w:val="00C44E17"/>
    <w:rsid w:val="00C46407"/>
    <w:rsid w:val="00C54E49"/>
    <w:rsid w:val="00C90E23"/>
    <w:rsid w:val="00C95881"/>
    <w:rsid w:val="00CA374E"/>
    <w:rsid w:val="00CC713A"/>
    <w:rsid w:val="00CD0371"/>
    <w:rsid w:val="00D01712"/>
    <w:rsid w:val="00D07325"/>
    <w:rsid w:val="00D13A71"/>
    <w:rsid w:val="00D21E63"/>
    <w:rsid w:val="00D42896"/>
    <w:rsid w:val="00D50218"/>
    <w:rsid w:val="00DA3BBC"/>
    <w:rsid w:val="00DE2B0B"/>
    <w:rsid w:val="00E17A37"/>
    <w:rsid w:val="00E2467B"/>
    <w:rsid w:val="00E3288E"/>
    <w:rsid w:val="00E76DB5"/>
    <w:rsid w:val="00E9317D"/>
    <w:rsid w:val="00EB07C2"/>
    <w:rsid w:val="00EC1220"/>
    <w:rsid w:val="00EF0349"/>
    <w:rsid w:val="00EF0424"/>
    <w:rsid w:val="00F25404"/>
    <w:rsid w:val="00F30A75"/>
    <w:rsid w:val="00F62A9A"/>
    <w:rsid w:val="00F679AC"/>
    <w:rsid w:val="00F75133"/>
    <w:rsid w:val="00F9383F"/>
    <w:rsid w:val="00F955E2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AA4689-EBF8-4DCE-A7A2-598D9539A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1892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2020-08-25T07:47:00Z</cp:lastPrinted>
  <dcterms:created xsi:type="dcterms:W3CDTF">2022-06-02T05:35:00Z</dcterms:created>
  <dcterms:modified xsi:type="dcterms:W3CDTF">2022-06-02T05:35:00Z</dcterms:modified>
</cp:coreProperties>
</file>