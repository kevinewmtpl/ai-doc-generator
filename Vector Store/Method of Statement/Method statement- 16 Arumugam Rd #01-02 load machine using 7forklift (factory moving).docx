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B210DA" w14:textId="77777777" w:rsidR="00353A7C" w:rsidRDefault="00353A7C">
      <w:pPr>
        <w:pStyle w:val="Title"/>
        <w:jc w:val="left"/>
        <w:rPr>
          <w:lang w:eastAsia="zh-CN"/>
        </w:rPr>
      </w:pPr>
    </w:p>
    <w:p w14:paraId="0F77B329" w14:textId="0A5930CE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E20D6AD" w14:textId="77777777" w:rsidR="00386928" w:rsidRDefault="00386928">
      <w:pPr>
        <w:rPr>
          <w:sz w:val="24"/>
        </w:rPr>
      </w:pPr>
    </w:p>
    <w:p w14:paraId="4CD8A02F" w14:textId="73495810" w:rsidR="00684C71" w:rsidRDefault="00E418F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0359C2">
        <w:rPr>
          <w:sz w:val="24"/>
        </w:rPr>
        <w:t>27</w:t>
      </w:r>
      <w:r w:rsidR="000359C2" w:rsidRPr="000359C2">
        <w:rPr>
          <w:sz w:val="24"/>
          <w:vertAlign w:val="superscript"/>
        </w:rPr>
        <w:t>th</w:t>
      </w:r>
      <w:r w:rsidR="000359C2">
        <w:rPr>
          <w:sz w:val="24"/>
        </w:rPr>
        <w:t xml:space="preserve"> June 2025</w:t>
      </w:r>
    </w:p>
    <w:p w14:paraId="2D86164C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C1238AE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215213C" w14:textId="28D63E8E" w:rsidR="00684C71" w:rsidRDefault="004C46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shift out machineries</w:t>
      </w:r>
      <w:r w:rsidR="004E12B0">
        <w:rPr>
          <w:rFonts w:hint="eastAsia"/>
          <w:sz w:val="24"/>
          <w:lang w:eastAsia="zh-CN"/>
        </w:rPr>
        <w:t xml:space="preserve"> from production</w:t>
      </w:r>
      <w:r w:rsidR="004E12B0">
        <w:rPr>
          <w:sz w:val="24"/>
          <w:lang w:eastAsia="zh-CN"/>
        </w:rPr>
        <w:t xml:space="preserve"> onto platform, using </w:t>
      </w:r>
      <w:r w:rsidR="00AF4396">
        <w:rPr>
          <w:sz w:val="24"/>
          <w:lang w:eastAsia="zh-CN"/>
        </w:rPr>
        <w:t xml:space="preserve">lorry and </w:t>
      </w:r>
      <w:r>
        <w:rPr>
          <w:sz w:val="24"/>
          <w:lang w:eastAsia="zh-CN"/>
        </w:rPr>
        <w:t xml:space="preserve">forklift to </w:t>
      </w:r>
      <w:r w:rsidR="004E12B0">
        <w:rPr>
          <w:sz w:val="24"/>
          <w:lang w:eastAsia="zh-CN"/>
        </w:rPr>
        <w:t xml:space="preserve">load up onto </w:t>
      </w:r>
      <w:r w:rsidR="00AF4396">
        <w:rPr>
          <w:sz w:val="24"/>
          <w:lang w:eastAsia="zh-CN"/>
        </w:rPr>
        <w:t xml:space="preserve">customer arrange container </w:t>
      </w:r>
    </w:p>
    <w:p w14:paraId="6FA8D336" w14:textId="77777777" w:rsidR="003B7ED4" w:rsidRDefault="003B7E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ABBA558" w14:textId="77777777" w:rsidR="003B7ED4" w:rsidRDefault="003B7ED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4BC2FC02" w14:textId="77777777" w:rsidR="003B7ED4" w:rsidRPr="003B7ED4" w:rsidRDefault="004E12B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Refer to attached list </w:t>
      </w:r>
    </w:p>
    <w:p w14:paraId="124AA6CE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4EDEAA7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464FDCE3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00D9D09A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F245925" w14:textId="77777777" w:rsidR="00684C71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16504443" w14:textId="227F9093" w:rsidR="00AF4396" w:rsidRPr="00AF4396" w:rsidRDefault="00AF439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Estimate:</w:t>
      </w:r>
      <w:r w:rsidR="00E14A40">
        <w:rPr>
          <w:bCs/>
          <w:sz w:val="24"/>
          <w:lang w:eastAsia="zh-CN"/>
        </w:rPr>
        <w:t xml:space="preserve"> 3 days job</w:t>
      </w:r>
    </w:p>
    <w:p w14:paraId="61C651A9" w14:textId="1EF41F93" w:rsidR="00E418F6" w:rsidRDefault="00E14A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11</w:t>
      </w:r>
      <w:r w:rsidR="00AF4396">
        <w:rPr>
          <w:sz w:val="24"/>
          <w:lang w:eastAsia="zh-CN"/>
        </w:rPr>
        <w:t>/07/25  -  1</w:t>
      </w:r>
      <w:r>
        <w:rPr>
          <w:sz w:val="24"/>
          <w:lang w:eastAsia="zh-CN"/>
        </w:rPr>
        <w:t>3</w:t>
      </w:r>
      <w:r w:rsidR="00AF4396">
        <w:rPr>
          <w:sz w:val="24"/>
          <w:lang w:eastAsia="zh-CN"/>
        </w:rPr>
        <w:t>/07/25</w:t>
      </w:r>
    </w:p>
    <w:p w14:paraId="1037A494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1B16F9F" w14:textId="77777777" w:rsidR="00FD2778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4F1406E5" w14:textId="1849BCB7" w:rsidR="00B020E0" w:rsidRPr="004E12B0" w:rsidRDefault="00AF439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</w:t>
      </w:r>
      <w:r w:rsidR="004E12B0">
        <w:rPr>
          <w:bCs/>
          <w:sz w:val="24"/>
          <w:szCs w:val="24"/>
          <w:lang w:eastAsia="zh-CN"/>
        </w:rPr>
        <w:t xml:space="preserve">0 am </w:t>
      </w:r>
    </w:p>
    <w:p w14:paraId="4E595AC1" w14:textId="77777777" w:rsidR="00FD2778" w:rsidRDefault="00FD277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4FB769A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E01DFA4" w14:textId="5D316C31" w:rsidR="00707B09" w:rsidRDefault="00AF4396" w:rsidP="0025074A">
      <w:pPr>
        <w:pStyle w:val="Heading4"/>
      </w:pPr>
      <w:r>
        <w:t>16 Arumugam Rd #01-02</w:t>
      </w:r>
    </w:p>
    <w:p w14:paraId="38ED6D6C" w14:textId="1D739877" w:rsidR="0046606F" w:rsidRPr="0046606F" w:rsidRDefault="00E418F6" w:rsidP="0046606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</w:t>
      </w:r>
      <w:r w:rsidR="00AF4396">
        <w:rPr>
          <w:sz w:val="24"/>
          <w:szCs w:val="24"/>
          <w:lang w:eastAsia="zh-CN"/>
        </w:rPr>
        <w:t xml:space="preserve">lignment Tool (S) </w:t>
      </w:r>
      <w:r w:rsidR="0046606F">
        <w:rPr>
          <w:sz w:val="24"/>
          <w:szCs w:val="24"/>
          <w:lang w:eastAsia="zh-CN"/>
        </w:rPr>
        <w:t>Pte Ltd</w:t>
      </w:r>
    </w:p>
    <w:p w14:paraId="078B8FB8" w14:textId="77777777" w:rsidR="00684C71" w:rsidRDefault="00684C71" w:rsidP="001F2B4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10154443" w14:textId="77777777" w:rsidR="001F2B4E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1AE87D95" w14:textId="70C4B02B" w:rsidR="00F058FF" w:rsidRDefault="00AF43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1-2</w:t>
      </w:r>
      <w:r w:rsidR="00F058FF">
        <w:rPr>
          <w:sz w:val="24"/>
          <w:lang w:eastAsia="zh-CN"/>
        </w:rPr>
        <w:t xml:space="preserve"> x lorry crane</w:t>
      </w:r>
    </w:p>
    <w:p w14:paraId="64267C4B" w14:textId="77777777" w:rsidR="00386928" w:rsidRDefault="003869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lowbed (to transport forklift) </w:t>
      </w:r>
    </w:p>
    <w:p w14:paraId="337B27CF" w14:textId="76ACE02C" w:rsidR="0025074A" w:rsidRDefault="002507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AF4396">
        <w:rPr>
          <w:sz w:val="24"/>
          <w:lang w:eastAsia="zh-CN"/>
        </w:rPr>
        <w:t>7</w:t>
      </w:r>
      <w:r>
        <w:rPr>
          <w:sz w:val="24"/>
          <w:lang w:eastAsia="zh-CN"/>
        </w:rPr>
        <w:t>ton forklift</w:t>
      </w:r>
    </w:p>
    <w:p w14:paraId="1259AC7A" w14:textId="77777777" w:rsidR="00353A7C" w:rsidRDefault="00353A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D0D18E4" w14:textId="77777777" w:rsidR="007F63FA" w:rsidRDefault="007F63F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6B2EC85" w14:textId="56412AA0" w:rsidR="00B020E0" w:rsidRDefault="00B020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 (to lay out for machine pathway)</w:t>
      </w:r>
    </w:p>
    <w:p w14:paraId="6D4DC95F" w14:textId="0AAF3A81" w:rsidR="00AF4396" w:rsidRDefault="004E12B0" w:rsidP="004E12B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25074A">
        <w:rPr>
          <w:sz w:val="24"/>
          <w:lang w:eastAsia="zh-CN"/>
        </w:rPr>
        <w:t>ollers</w:t>
      </w:r>
      <w:r w:rsidR="00AF4396">
        <w:rPr>
          <w:sz w:val="24"/>
          <w:lang w:eastAsia="zh-CN"/>
        </w:rPr>
        <w:t>/p</w:t>
      </w:r>
      <w:r>
        <w:rPr>
          <w:sz w:val="24"/>
          <w:lang w:eastAsia="zh-CN"/>
        </w:rPr>
        <w:t>allet truck</w:t>
      </w:r>
    </w:p>
    <w:p w14:paraId="7909E448" w14:textId="5FC45552" w:rsidR="00AF4396" w:rsidRDefault="00AF4396" w:rsidP="004E12B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14:paraId="4DE7D7CE" w14:textId="7709F8D0" w:rsidR="004E12B0" w:rsidRDefault="00AF4396" w:rsidP="004E12B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  <w:r w:rsidR="004E12B0">
        <w:rPr>
          <w:sz w:val="24"/>
          <w:lang w:eastAsia="zh-CN"/>
        </w:rPr>
        <w:t xml:space="preserve"> </w:t>
      </w:r>
    </w:p>
    <w:p w14:paraId="524ECDE8" w14:textId="77777777" w:rsidR="00896CDD" w:rsidRDefault="00896C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43E0F7B" w14:textId="77777777" w:rsidR="00684C71" w:rsidRPr="001F2B4E" w:rsidRDefault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14:paraId="4BE49F20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25074A">
        <w:rPr>
          <w:sz w:val="24"/>
          <w:lang w:eastAsia="zh-CN"/>
        </w:rPr>
        <w:t xml:space="preserve"> obstacle on unloading bay</w:t>
      </w:r>
      <w:r>
        <w:rPr>
          <w:sz w:val="24"/>
          <w:lang w:eastAsia="zh-CN"/>
        </w:rPr>
        <w:t xml:space="preserve"> </w:t>
      </w:r>
    </w:p>
    <w:p w14:paraId="1CB9665E" w14:textId="77777777" w:rsidR="00E418F6" w:rsidRDefault="008A4961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 who are not involved enter unintentionally</w:t>
      </w:r>
    </w:p>
    <w:p w14:paraId="3B74440C" w14:textId="77777777" w:rsidR="000359C2" w:rsidRDefault="000359C2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F98F287" w14:textId="41823692" w:rsidR="008A4961" w:rsidRPr="00E418F6" w:rsidRDefault="008A4961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799CD85E" w14:textId="77777777"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No operation will be carry out on heavy rain, thunderstorms and lightning weather</w:t>
      </w:r>
    </w:p>
    <w:p w14:paraId="11257840" w14:textId="77777777"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All debris will be clear and dispose</w:t>
      </w:r>
    </w:p>
    <w:p w14:paraId="6582EA84" w14:textId="77777777" w:rsidR="00FD2778" w:rsidRDefault="00FD2778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A6BBDCA" w14:textId="50A8F396" w:rsidR="004C460D" w:rsidRDefault="00353A7C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P.P.E Required</w:t>
      </w:r>
    </w:p>
    <w:p w14:paraId="425CE78B" w14:textId="0A15C5F3" w:rsidR="004C460D" w:rsidRDefault="00353A7C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Safety shoe</w:t>
      </w:r>
    </w:p>
    <w:p w14:paraId="3EE37345" w14:textId="0002420E" w:rsidR="00353A7C" w:rsidRDefault="00353A7C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Safety helmet</w:t>
      </w:r>
    </w:p>
    <w:p w14:paraId="012B8E53" w14:textId="77777777" w:rsidR="004C460D" w:rsidRPr="004C460D" w:rsidRDefault="004C460D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EFFBCEC" w14:textId="77777777" w:rsidR="00684C71" w:rsidRPr="008A4961" w:rsidRDefault="001F2B4E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3FFA179" w14:textId="577AA2B5" w:rsidR="008A4961" w:rsidRDefault="008A4961" w:rsidP="00784B5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70E26802" w14:textId="42A681DE" w:rsidR="008A4961" w:rsidRDefault="008A4961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</w:t>
      </w:r>
      <w:r w:rsidR="00FD2778">
        <w:rPr>
          <w:sz w:val="24"/>
          <w:lang w:eastAsia="zh-CN"/>
        </w:rPr>
        <w:t xml:space="preserve">and </w:t>
      </w:r>
      <w:r w:rsidR="00353A7C">
        <w:rPr>
          <w:sz w:val="24"/>
          <w:lang w:eastAsia="zh-CN"/>
        </w:rPr>
        <w:t>lifting in operation signage</w:t>
      </w:r>
    </w:p>
    <w:p w14:paraId="524FF2F9" w14:textId="77777777" w:rsidR="00353A7C" w:rsidRDefault="0081336E" w:rsidP="00784B51">
      <w:pPr>
        <w:rPr>
          <w:sz w:val="24"/>
          <w:lang w:eastAsia="zh-CN"/>
        </w:rPr>
      </w:pPr>
      <w:r>
        <w:rPr>
          <w:sz w:val="24"/>
          <w:lang w:eastAsia="zh-CN"/>
        </w:rPr>
        <w:t>All personnel have to ensure that risk control are known and supervisor has to ensure that risk control are in placed</w:t>
      </w:r>
    </w:p>
    <w:p w14:paraId="34F2B088" w14:textId="77777777" w:rsidR="00353A7C" w:rsidRDefault="00353A7C" w:rsidP="00784B51">
      <w:pPr>
        <w:rPr>
          <w:sz w:val="24"/>
          <w:lang w:eastAsia="zh-CN"/>
        </w:rPr>
      </w:pPr>
      <w:r>
        <w:rPr>
          <w:sz w:val="24"/>
          <w:lang w:eastAsia="zh-CN"/>
        </w:rPr>
        <w:t>Lifting machine and lifting gear with M.O.M certificate</w:t>
      </w:r>
    </w:p>
    <w:p w14:paraId="39A232F1" w14:textId="77777777" w:rsidR="00353A7C" w:rsidRDefault="00353A7C" w:rsidP="00784B51">
      <w:pPr>
        <w:rPr>
          <w:sz w:val="24"/>
          <w:lang w:eastAsia="zh-CN"/>
        </w:rPr>
      </w:pPr>
      <w:r>
        <w:rPr>
          <w:sz w:val="24"/>
          <w:lang w:eastAsia="zh-CN"/>
        </w:rPr>
        <w:t>Lifting crew shall be composed to the following but not limited by other trained personnel in respect to number of crew needed for the operation:</w:t>
      </w:r>
    </w:p>
    <w:p w14:paraId="40538E4E" w14:textId="28802C0E" w:rsidR="00353A7C" w:rsidRDefault="00353A7C" w:rsidP="00353A7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a. </w:t>
      </w:r>
      <w:r w:rsidRPr="00353A7C">
        <w:rPr>
          <w:sz w:val="24"/>
          <w:lang w:eastAsia="zh-CN"/>
        </w:rPr>
        <w:t>Lifting Supervisor</w:t>
      </w:r>
    </w:p>
    <w:p w14:paraId="0720905C" w14:textId="77777777" w:rsidR="00353A7C" w:rsidRDefault="00353A7C" w:rsidP="00353A7C">
      <w:pPr>
        <w:rPr>
          <w:sz w:val="24"/>
          <w:lang w:eastAsia="zh-CN"/>
        </w:rPr>
      </w:pPr>
      <w:r>
        <w:rPr>
          <w:sz w:val="24"/>
          <w:lang w:eastAsia="zh-CN"/>
        </w:rPr>
        <w:t>b. Lorry Loader Operator</w:t>
      </w:r>
    </w:p>
    <w:p w14:paraId="16580D84" w14:textId="0C3CBFB7" w:rsidR="00353A7C" w:rsidRDefault="00353A7C" w:rsidP="00353A7C">
      <w:pPr>
        <w:rPr>
          <w:sz w:val="24"/>
          <w:lang w:eastAsia="zh-CN"/>
        </w:rPr>
      </w:pPr>
      <w:r>
        <w:rPr>
          <w:sz w:val="24"/>
          <w:lang w:eastAsia="zh-CN"/>
        </w:rPr>
        <w:t>c. Signalman</w:t>
      </w:r>
    </w:p>
    <w:p w14:paraId="66162004" w14:textId="684D24B4" w:rsidR="00353A7C" w:rsidRDefault="00353A7C" w:rsidP="00353A7C">
      <w:pPr>
        <w:rPr>
          <w:sz w:val="24"/>
          <w:lang w:eastAsia="zh-CN"/>
        </w:rPr>
      </w:pPr>
      <w:r>
        <w:rPr>
          <w:sz w:val="24"/>
          <w:lang w:eastAsia="zh-CN"/>
        </w:rPr>
        <w:t>d. Riggerman</w:t>
      </w:r>
    </w:p>
    <w:p w14:paraId="1AC75D46" w14:textId="595F3494" w:rsidR="00353A7C" w:rsidRDefault="00353A7C" w:rsidP="00353A7C">
      <w:pPr>
        <w:rPr>
          <w:sz w:val="24"/>
          <w:lang w:eastAsia="zh-CN"/>
        </w:rPr>
      </w:pPr>
      <w:r>
        <w:rPr>
          <w:sz w:val="24"/>
          <w:lang w:eastAsia="zh-CN"/>
        </w:rPr>
        <w:t>e. Forklift Operator</w:t>
      </w:r>
    </w:p>
    <w:p w14:paraId="6BF72BD6" w14:textId="327EF830" w:rsidR="00353A7C" w:rsidRDefault="00353A7C" w:rsidP="00353A7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f. Skill Mover </w:t>
      </w:r>
    </w:p>
    <w:p w14:paraId="57927430" w14:textId="77777777" w:rsidR="00353A7C" w:rsidRDefault="0081336E" w:rsidP="00784B51">
      <w:pPr>
        <w:rPr>
          <w:sz w:val="24"/>
          <w:lang w:eastAsia="zh-CN"/>
        </w:rPr>
      </w:pPr>
      <w:r w:rsidRPr="00353A7C">
        <w:rPr>
          <w:sz w:val="24"/>
          <w:lang w:eastAsia="zh-CN"/>
        </w:rPr>
        <w:t xml:space="preserve">                                                                                                                          </w:t>
      </w:r>
    </w:p>
    <w:p w14:paraId="5155488B" w14:textId="77777777" w:rsidR="007F63FA" w:rsidRDefault="0081336E" w:rsidP="00353A7C">
      <w:pPr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                                                </w:t>
      </w:r>
      <w:r w:rsidR="00310B83">
        <w:rPr>
          <w:sz w:val="24"/>
          <w:lang w:eastAsia="zh-CN"/>
        </w:rPr>
        <w:t xml:space="preserve">      </w:t>
      </w:r>
      <w:r>
        <w:rPr>
          <w:sz w:val="24"/>
          <w:lang w:eastAsia="zh-CN"/>
        </w:rPr>
        <w:t xml:space="preserve"> </w:t>
      </w:r>
    </w:p>
    <w:p w14:paraId="17236260" w14:textId="29071987" w:rsidR="00684C71" w:rsidRPr="00353A7C" w:rsidRDefault="007F63FA" w:rsidP="00353A7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                                                      </w:t>
      </w:r>
      <w:r w:rsidR="00310B83">
        <w:rPr>
          <w:b/>
          <w:bCs/>
          <w:sz w:val="32"/>
          <w:szCs w:val="32"/>
          <w:u w:val="single"/>
          <w:lang w:eastAsia="zh-CN"/>
        </w:rPr>
        <w:t>Job Scope</w:t>
      </w:r>
      <w:r w:rsidR="0081336E">
        <w:rPr>
          <w:sz w:val="24"/>
          <w:lang w:eastAsia="zh-CN"/>
        </w:rPr>
        <w:t xml:space="preserve">    </w:t>
      </w:r>
    </w:p>
    <w:p w14:paraId="4381AF3A" w14:textId="77777777" w:rsidR="00E97987" w:rsidRDefault="00E9798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bay</w:t>
      </w:r>
    </w:p>
    <w:p w14:paraId="612C204E" w14:textId="0CDACBF0" w:rsidR="003B2B81" w:rsidRDefault="00310B83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Fork down </w:t>
      </w:r>
      <w:r w:rsidR="00E418F6">
        <w:rPr>
          <w:sz w:val="24"/>
          <w:lang w:eastAsia="zh-CN"/>
        </w:rPr>
        <w:t>platform</w:t>
      </w:r>
      <w:r>
        <w:rPr>
          <w:sz w:val="24"/>
          <w:lang w:eastAsia="zh-CN"/>
        </w:rPr>
        <w:t xml:space="preserve"> and lay out</w:t>
      </w:r>
      <w:r w:rsidR="00E418F6">
        <w:rPr>
          <w:sz w:val="24"/>
          <w:lang w:eastAsia="zh-CN"/>
        </w:rPr>
        <w:t xml:space="preserve"> </w:t>
      </w:r>
      <w:r w:rsidR="003B2B81">
        <w:rPr>
          <w:sz w:val="24"/>
          <w:lang w:eastAsia="zh-CN"/>
        </w:rPr>
        <w:t>directly in front of tenant door entrance for machine pathway</w:t>
      </w:r>
    </w:p>
    <w:p w14:paraId="74E0412D" w14:textId="77777777" w:rsidR="004E75D7" w:rsidRDefault="004E75D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machine from production to loading bay</w:t>
      </w:r>
    </w:p>
    <w:p w14:paraId="5A314A51" w14:textId="77777777" w:rsidR="004E75D7" w:rsidRDefault="004E75D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machine onto platform </w:t>
      </w:r>
    </w:p>
    <w:p w14:paraId="2FFCDFB7" w14:textId="187351CE" w:rsidR="004E75D7" w:rsidRDefault="004E75D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</w:t>
      </w:r>
      <w:r w:rsidR="00353A7C">
        <w:rPr>
          <w:sz w:val="24"/>
          <w:lang w:eastAsia="zh-CN"/>
        </w:rPr>
        <w:t xml:space="preserve">or lorry crane </w:t>
      </w:r>
      <w:r>
        <w:rPr>
          <w:sz w:val="24"/>
          <w:lang w:eastAsia="zh-CN"/>
        </w:rPr>
        <w:t xml:space="preserve">to </w:t>
      </w:r>
      <w:r w:rsidR="00353A7C">
        <w:rPr>
          <w:sz w:val="24"/>
          <w:lang w:eastAsia="zh-CN"/>
        </w:rPr>
        <w:t>lift</w:t>
      </w:r>
      <w:r>
        <w:rPr>
          <w:sz w:val="24"/>
          <w:lang w:eastAsia="zh-CN"/>
        </w:rPr>
        <w:t xml:space="preserve"> up machine </w:t>
      </w:r>
    </w:p>
    <w:p w14:paraId="131F449A" w14:textId="7999B561" w:rsidR="004E75D7" w:rsidRDefault="004E75D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machine </w:t>
      </w:r>
      <w:r w:rsidR="00353A7C">
        <w:rPr>
          <w:sz w:val="24"/>
          <w:lang w:eastAsia="zh-CN"/>
        </w:rPr>
        <w:t>into container</w:t>
      </w:r>
    </w:p>
    <w:p w14:paraId="1D609926" w14:textId="3C5C899C" w:rsidR="008D17DA" w:rsidRPr="00353A7C" w:rsidRDefault="004E75D7" w:rsidP="00353A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</w:t>
      </w:r>
      <w:r w:rsidR="00353A7C">
        <w:rPr>
          <w:sz w:val="24"/>
          <w:lang w:eastAsia="zh-CN"/>
        </w:rPr>
        <w:t xml:space="preserve">and chocking wood </w:t>
      </w:r>
    </w:p>
    <w:p w14:paraId="1DDFFD6E" w14:textId="77777777" w:rsidR="008D17D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350A2866" w14:textId="77777777" w:rsidR="00684C71" w:rsidRDefault="008D17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14:paraId="61BC96D0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1AF28786" w14:textId="77777777"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14:paraId="6545F0FA" w14:textId="77777777" w:rsidR="00684C71" w:rsidRPr="00272A93" w:rsidRDefault="00D03E74" w:rsidP="00272A93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14:paraId="473A83BB" w14:textId="77777777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696DB8">
        <w:rPr>
          <w:sz w:val="24"/>
        </w:rPr>
        <w:t xml:space="preserve">Kevin Wong </w:t>
      </w:r>
      <w:r w:rsidR="004E75D7">
        <w:rPr>
          <w:sz w:val="24"/>
        </w:rPr>
        <w:t>/ Zailani</w:t>
      </w:r>
    </w:p>
    <w:p w14:paraId="2ADC7FC4" w14:textId="77777777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681E4C15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EDF225" w14:textId="77777777" w:rsidR="00D02276" w:rsidRDefault="00D02276">
      <w:r>
        <w:separator/>
      </w:r>
    </w:p>
  </w:endnote>
  <w:endnote w:type="continuationSeparator" w:id="0">
    <w:p w14:paraId="2C5C32BA" w14:textId="77777777" w:rsidR="00D02276" w:rsidRDefault="00D02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6E9D13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418F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418F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C926E7" w14:textId="77777777" w:rsidR="00D02276" w:rsidRDefault="00D02276">
      <w:r>
        <w:separator/>
      </w:r>
    </w:p>
  </w:footnote>
  <w:footnote w:type="continuationSeparator" w:id="0">
    <w:p w14:paraId="667C04B9" w14:textId="77777777" w:rsidR="00D02276" w:rsidRDefault="00D022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3E595E" w14:textId="52B71F86" w:rsidR="00684C71" w:rsidRPr="007F63FA" w:rsidRDefault="00AF4396" w:rsidP="007F63FA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D59E62E" wp14:editId="667AC812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F63FA">
      <w:rPr>
        <w:b/>
        <w:color w:val="0000FF"/>
        <w:sz w:val="28"/>
      </w:rPr>
      <w:t xml:space="preserve">                   </w:t>
    </w:r>
    <w:r w:rsidR="0081336E">
      <w:rPr>
        <w:b/>
        <w:color w:val="0000FF"/>
        <w:sz w:val="28"/>
      </w:rPr>
      <w:t>ERIC WONG MACHINERY TRANSPORTATION PTE LTD</w:t>
    </w:r>
  </w:p>
  <w:p w14:paraId="66F7158E" w14:textId="77777777" w:rsidR="00684C71" w:rsidRDefault="004E12B0">
    <w:pPr>
      <w:pStyle w:val="Header"/>
      <w:jc w:val="center"/>
    </w:pPr>
    <w:r>
      <w:t>No. 28 Kranji Loop #05-03, Kranji Green, Singapore 739571</w:t>
    </w:r>
  </w:p>
  <w:p w14:paraId="3002E172" w14:textId="77777777" w:rsidR="00684C71" w:rsidRDefault="008D17DA">
    <w:pPr>
      <w:pStyle w:val="Header"/>
      <w:jc w:val="center"/>
    </w:pPr>
    <w:r>
      <w:t>Tel</w:t>
    </w:r>
    <w:r w:rsidR="0081336E">
      <w:t xml:space="preserve">: </w:t>
    </w:r>
    <w:r w:rsidR="001F2B4E">
      <w:t>6</w:t>
    </w:r>
    <w:r w:rsidR="0081336E">
      <w:t xml:space="preserve">2824175, </w:t>
    </w:r>
    <w:r w:rsidR="001F2B4E">
      <w:t>6</w:t>
    </w:r>
    <w:r w:rsidR="0081336E">
      <w:t xml:space="preserve">2828203, </w:t>
    </w:r>
    <w:r w:rsidR="001F2B4E">
      <w:t>6</w:t>
    </w:r>
    <w:r w:rsidR="004E12B0">
      <w:t>2826020</w:t>
    </w:r>
  </w:p>
  <w:p w14:paraId="798FABBA" w14:textId="77777777" w:rsidR="00684C71" w:rsidRDefault="0081336E">
    <w:pPr>
      <w:pStyle w:val="Header"/>
      <w:jc w:val="center"/>
    </w:pPr>
    <w:r>
      <w:t>GST Reg No. : M2-8923804 – 2</w:t>
    </w:r>
  </w:p>
  <w:p w14:paraId="17BBEC31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F60E3C0" w14:textId="77777777" w:rsidR="00684C71" w:rsidRDefault="008D17DA">
    <w:pPr>
      <w:pStyle w:val="Header"/>
      <w:jc w:val="center"/>
      <w:rPr>
        <w:sz w:val="22"/>
      </w:rPr>
    </w:pPr>
    <w:r>
      <w:rPr>
        <w:sz w:val="22"/>
      </w:rPr>
      <w:t>e-mail</w:t>
    </w:r>
    <w:r w:rsidR="001F2B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A3A68FD"/>
    <w:multiLevelType w:val="hybridMultilevel"/>
    <w:tmpl w:val="4C7EEE88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4483019">
    <w:abstractNumId w:val="2"/>
  </w:num>
  <w:num w:numId="2" w16cid:durableId="1390768838">
    <w:abstractNumId w:val="4"/>
  </w:num>
  <w:num w:numId="3" w16cid:durableId="4090687">
    <w:abstractNumId w:val="0"/>
  </w:num>
  <w:num w:numId="4" w16cid:durableId="1123233092">
    <w:abstractNumId w:val="9"/>
  </w:num>
  <w:num w:numId="5" w16cid:durableId="1944218684">
    <w:abstractNumId w:val="5"/>
  </w:num>
  <w:num w:numId="6" w16cid:durableId="191504152">
    <w:abstractNumId w:val="6"/>
  </w:num>
  <w:num w:numId="7" w16cid:durableId="735057912">
    <w:abstractNumId w:val="3"/>
  </w:num>
  <w:num w:numId="8" w16cid:durableId="847252090">
    <w:abstractNumId w:val="7"/>
  </w:num>
  <w:num w:numId="9" w16cid:durableId="299070422">
    <w:abstractNumId w:val="1"/>
  </w:num>
  <w:num w:numId="10" w16cid:durableId="998118041">
    <w:abstractNumId w:val="8"/>
  </w:num>
  <w:num w:numId="11" w16cid:durableId="125084358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562946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359C2"/>
    <w:rsid w:val="0006713D"/>
    <w:rsid w:val="000801A2"/>
    <w:rsid w:val="000C4BD5"/>
    <w:rsid w:val="000F577A"/>
    <w:rsid w:val="001352B7"/>
    <w:rsid w:val="001878B9"/>
    <w:rsid w:val="001C5A49"/>
    <w:rsid w:val="001C645A"/>
    <w:rsid w:val="001F2B4E"/>
    <w:rsid w:val="002040E8"/>
    <w:rsid w:val="00205704"/>
    <w:rsid w:val="0021479B"/>
    <w:rsid w:val="002249EF"/>
    <w:rsid w:val="0025074A"/>
    <w:rsid w:val="0026724A"/>
    <w:rsid w:val="00272A93"/>
    <w:rsid w:val="00296179"/>
    <w:rsid w:val="00302BD3"/>
    <w:rsid w:val="00310929"/>
    <w:rsid w:val="00310B83"/>
    <w:rsid w:val="00345354"/>
    <w:rsid w:val="0034564D"/>
    <w:rsid w:val="00353A7C"/>
    <w:rsid w:val="00386928"/>
    <w:rsid w:val="0038762F"/>
    <w:rsid w:val="003B2B81"/>
    <w:rsid w:val="003B7ED4"/>
    <w:rsid w:val="00414451"/>
    <w:rsid w:val="00424421"/>
    <w:rsid w:val="00430053"/>
    <w:rsid w:val="0043403C"/>
    <w:rsid w:val="0046606F"/>
    <w:rsid w:val="00486558"/>
    <w:rsid w:val="00494A64"/>
    <w:rsid w:val="004C460D"/>
    <w:rsid w:val="004D7084"/>
    <w:rsid w:val="004E12B0"/>
    <w:rsid w:val="004E7394"/>
    <w:rsid w:val="004E75D7"/>
    <w:rsid w:val="005254B7"/>
    <w:rsid w:val="005654AB"/>
    <w:rsid w:val="005F0DBD"/>
    <w:rsid w:val="006700D2"/>
    <w:rsid w:val="00684C71"/>
    <w:rsid w:val="00696DB8"/>
    <w:rsid w:val="006B6525"/>
    <w:rsid w:val="006E7958"/>
    <w:rsid w:val="00707B09"/>
    <w:rsid w:val="00784B51"/>
    <w:rsid w:val="007A3F54"/>
    <w:rsid w:val="007D64B7"/>
    <w:rsid w:val="007E7225"/>
    <w:rsid w:val="007F63FA"/>
    <w:rsid w:val="00805829"/>
    <w:rsid w:val="0081336E"/>
    <w:rsid w:val="00872D61"/>
    <w:rsid w:val="00874104"/>
    <w:rsid w:val="00896CDD"/>
    <w:rsid w:val="008A1481"/>
    <w:rsid w:val="008A4961"/>
    <w:rsid w:val="008D17DA"/>
    <w:rsid w:val="009377D3"/>
    <w:rsid w:val="00964921"/>
    <w:rsid w:val="009D538C"/>
    <w:rsid w:val="009E6235"/>
    <w:rsid w:val="00A64537"/>
    <w:rsid w:val="00A65F59"/>
    <w:rsid w:val="00A758E9"/>
    <w:rsid w:val="00AF4396"/>
    <w:rsid w:val="00B020E0"/>
    <w:rsid w:val="00B32487"/>
    <w:rsid w:val="00BA4A2E"/>
    <w:rsid w:val="00BC4309"/>
    <w:rsid w:val="00BC5999"/>
    <w:rsid w:val="00C03437"/>
    <w:rsid w:val="00C41758"/>
    <w:rsid w:val="00C6016F"/>
    <w:rsid w:val="00C744A4"/>
    <w:rsid w:val="00C92D2B"/>
    <w:rsid w:val="00CA3A7D"/>
    <w:rsid w:val="00CD73E4"/>
    <w:rsid w:val="00CE378B"/>
    <w:rsid w:val="00CE5931"/>
    <w:rsid w:val="00CF5762"/>
    <w:rsid w:val="00D02276"/>
    <w:rsid w:val="00D03E74"/>
    <w:rsid w:val="00D5255C"/>
    <w:rsid w:val="00D911EC"/>
    <w:rsid w:val="00DA3C4F"/>
    <w:rsid w:val="00DC1B5D"/>
    <w:rsid w:val="00DD2E15"/>
    <w:rsid w:val="00DE0664"/>
    <w:rsid w:val="00E14A40"/>
    <w:rsid w:val="00E26D66"/>
    <w:rsid w:val="00E418F6"/>
    <w:rsid w:val="00E9120A"/>
    <w:rsid w:val="00E97987"/>
    <w:rsid w:val="00EC29CB"/>
    <w:rsid w:val="00ED106D"/>
    <w:rsid w:val="00F021EF"/>
    <w:rsid w:val="00F058FF"/>
    <w:rsid w:val="00F14483"/>
    <w:rsid w:val="00F228B0"/>
    <w:rsid w:val="00F60267"/>
    <w:rsid w:val="00F65555"/>
    <w:rsid w:val="00FA26C6"/>
    <w:rsid w:val="00FA7086"/>
    <w:rsid w:val="00FD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241E16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353A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24</TotalTime>
  <Pages>1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2444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10</cp:revision>
  <cp:lastPrinted>2024-07-10T01:18:00Z</cp:lastPrinted>
  <dcterms:created xsi:type="dcterms:W3CDTF">2025-06-26T01:22:00Z</dcterms:created>
  <dcterms:modified xsi:type="dcterms:W3CDTF">2025-06-27T01:36:00Z</dcterms:modified>
</cp:coreProperties>
</file>