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FA7CFB" w:rsidRDefault="00FA7CFB">
      <w:pPr>
        <w:rPr>
          <w:sz w:val="24"/>
        </w:rPr>
      </w:pPr>
    </w:p>
    <w:p w:rsidR="00EE527F" w:rsidRDefault="00153DB3">
      <w:pPr>
        <w:rPr>
          <w:sz w:val="24"/>
          <w:lang w:eastAsia="zh-CN"/>
        </w:rPr>
      </w:pPr>
      <w:r>
        <w:rPr>
          <w:sz w:val="24"/>
        </w:rPr>
        <w:t>Date: 10</w:t>
      </w:r>
      <w:r w:rsidRPr="00153DB3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F878B7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FA7CFB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153DB3">
        <w:rPr>
          <w:sz w:val="24"/>
          <w:lang w:eastAsia="zh-CN"/>
        </w:rPr>
        <w:t xml:space="preserve">ntling machine frame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153DB3">
      <w:pPr>
        <w:rPr>
          <w:sz w:val="24"/>
          <w:lang w:eastAsia="zh-CN"/>
        </w:rPr>
      </w:pPr>
      <w:r>
        <w:rPr>
          <w:sz w:val="24"/>
          <w:lang w:eastAsia="zh-CN"/>
        </w:rPr>
        <w:t>15-19/03/21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878B7" w:rsidRPr="00F878B7" w:rsidRDefault="00153D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F878B7" w:rsidRDefault="00F8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153DB3" w:rsidP="00A57E24">
      <w:pPr>
        <w:pStyle w:val="Heading4"/>
      </w:pPr>
      <w:r>
        <w:t>2 Benoi Crescent</w:t>
      </w:r>
    </w:p>
    <w:p w:rsidR="00A57E24" w:rsidRPr="00A57E24" w:rsidRDefault="00153DB3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SESS 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53DB3" w:rsidRDefault="00153D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017290" w:rsidRDefault="00153D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</w:t>
      </w:r>
      <w:r w:rsidR="00F878B7">
        <w:rPr>
          <w:sz w:val="24"/>
          <w:lang w:eastAsia="zh-CN"/>
        </w:rPr>
        <w:t xml:space="preserve"> lift</w:t>
      </w:r>
    </w:p>
    <w:p w:rsidR="00FA7CFB" w:rsidRDefault="00F878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FA7CFB">
        <w:rPr>
          <w:sz w:val="24"/>
          <w:lang w:eastAsia="zh-CN"/>
        </w:rPr>
        <w:t>way of</w:t>
      </w:r>
      <w:r>
        <w:rPr>
          <w:sz w:val="24"/>
          <w:lang w:eastAsia="zh-CN"/>
        </w:rPr>
        <w:t xml:space="preserve">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FA7CF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F878B7">
        <w:rPr>
          <w:sz w:val="24"/>
          <w:lang w:eastAsia="zh-CN"/>
        </w:rPr>
        <w:t xml:space="preserve"> after work completion 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221E2" w:rsidRPr="00FA7CFB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87E6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F878B7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FA7CFB" w:rsidRPr="00FA7CFB" w:rsidRDefault="00FA7CFB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53DB3">
        <w:rPr>
          <w:sz w:val="24"/>
          <w:lang w:eastAsia="zh-CN"/>
        </w:rPr>
        <w:t>.O.M certified boom</w:t>
      </w:r>
      <w:r w:rsidR="00F878B7">
        <w:rPr>
          <w:sz w:val="24"/>
          <w:lang w:eastAsia="zh-CN"/>
        </w:rPr>
        <w:t xml:space="preserve"> lift</w:t>
      </w:r>
      <w:r w:rsidR="00CA1A62">
        <w:rPr>
          <w:sz w:val="24"/>
          <w:lang w:eastAsia="zh-CN"/>
        </w:rPr>
        <w:t xml:space="preserve"> and forklift</w:t>
      </w:r>
      <w:r w:rsidR="00F878B7">
        <w:rPr>
          <w:sz w:val="24"/>
          <w:lang w:eastAsia="zh-CN"/>
        </w:rPr>
        <w:t xml:space="preserve"> operator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FA7CFB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D76F88">
        <w:rPr>
          <w:sz w:val="24"/>
          <w:lang w:eastAsia="zh-CN"/>
        </w:rPr>
        <w:t xml:space="preserve">ssist </w:t>
      </w:r>
      <w:r>
        <w:rPr>
          <w:sz w:val="24"/>
          <w:lang w:eastAsia="zh-CN"/>
        </w:rPr>
        <w:t xml:space="preserve">customer </w:t>
      </w:r>
      <w:r w:rsidR="00D76F88">
        <w:rPr>
          <w:sz w:val="24"/>
          <w:lang w:eastAsia="zh-CN"/>
        </w:rPr>
        <w:t>engi</w:t>
      </w:r>
      <w:r w:rsidR="00F878B7">
        <w:rPr>
          <w:sz w:val="24"/>
          <w:lang w:eastAsia="zh-CN"/>
        </w:rPr>
        <w:t>n</w:t>
      </w:r>
      <w:r w:rsidR="00153DB3">
        <w:rPr>
          <w:sz w:val="24"/>
          <w:lang w:eastAsia="zh-CN"/>
        </w:rPr>
        <w:t xml:space="preserve">eer in dismantling machine frame </w:t>
      </w:r>
    </w:p>
    <w:p w:rsidR="00CA1A62" w:rsidRDefault="00153DB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boom</w:t>
      </w:r>
      <w:r w:rsidR="00CA1A62">
        <w:rPr>
          <w:sz w:val="24"/>
          <w:lang w:eastAsia="zh-CN"/>
        </w:rPr>
        <w:t xml:space="preserve"> lift for worker to WAH when loosening nuts </w:t>
      </w:r>
    </w:p>
    <w:p w:rsidR="00440B76" w:rsidRDefault="00153DB3" w:rsidP="00CA1A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hoisting point of frame</w:t>
      </w:r>
    </w:p>
    <w:p w:rsidR="00321EF4" w:rsidRDefault="00153DB3" w:rsidP="00153D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down frame</w:t>
      </w:r>
    </w:p>
    <w:p w:rsidR="00153DB3" w:rsidRPr="00153DB3" w:rsidRDefault="00153DB3" w:rsidP="00153D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frame to the ground </w:t>
      </w:r>
    </w:p>
    <w:p w:rsidR="003A45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827A8F" w:rsidRDefault="003A458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3F18B6" w:rsidRPr="003A458F" w:rsidRDefault="003F18B6" w:rsidP="003A45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Default="00153DB3" w:rsidP="00153DB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bookmarkStart w:id="0" w:name="_GoBack"/>
      <w:bookmarkEnd w:id="0"/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3A458F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  <w:r w:rsidR="003A458F">
        <w:rPr>
          <w:sz w:val="24"/>
          <w:szCs w:val="24"/>
        </w:rPr>
        <w:t xml:space="preserve"> </w:t>
      </w:r>
    </w:p>
    <w:p w:rsidR="00CA3063" w:rsidRDefault="003A458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77E" w:rsidRDefault="008E677E">
      <w:r>
        <w:separator/>
      </w:r>
    </w:p>
  </w:endnote>
  <w:endnote w:type="continuationSeparator" w:id="0">
    <w:p w:rsidR="008E677E" w:rsidRDefault="008E6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3D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3D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77E" w:rsidRDefault="008E677E">
      <w:r>
        <w:separator/>
      </w:r>
    </w:p>
  </w:footnote>
  <w:footnote w:type="continuationSeparator" w:id="0">
    <w:p w:rsidR="008E677E" w:rsidRDefault="008E67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E67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E677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133B61"/>
    <w:rsid w:val="0015341D"/>
    <w:rsid w:val="00153DB3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21EF4"/>
    <w:rsid w:val="00360DBE"/>
    <w:rsid w:val="00373871"/>
    <w:rsid w:val="003A458F"/>
    <w:rsid w:val="003C4111"/>
    <w:rsid w:val="003F18B6"/>
    <w:rsid w:val="0042603E"/>
    <w:rsid w:val="00440B76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0D5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8E677E"/>
    <w:rsid w:val="00953C8B"/>
    <w:rsid w:val="00961486"/>
    <w:rsid w:val="00A36F93"/>
    <w:rsid w:val="00A40342"/>
    <w:rsid w:val="00A57E24"/>
    <w:rsid w:val="00A87E64"/>
    <w:rsid w:val="00B14E86"/>
    <w:rsid w:val="00B5267F"/>
    <w:rsid w:val="00B679B0"/>
    <w:rsid w:val="00BC585D"/>
    <w:rsid w:val="00BD0D0D"/>
    <w:rsid w:val="00C475F0"/>
    <w:rsid w:val="00C844B7"/>
    <w:rsid w:val="00CA1A62"/>
    <w:rsid w:val="00CA3063"/>
    <w:rsid w:val="00CB1A7A"/>
    <w:rsid w:val="00D00A75"/>
    <w:rsid w:val="00D02D29"/>
    <w:rsid w:val="00D20784"/>
    <w:rsid w:val="00D66512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F04050"/>
    <w:rsid w:val="00F110BD"/>
    <w:rsid w:val="00F24168"/>
    <w:rsid w:val="00F878B7"/>
    <w:rsid w:val="00FA7946"/>
    <w:rsid w:val="00FA7CFB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2019-04-09T07:15:00Z</cp:lastPrinted>
  <dcterms:created xsi:type="dcterms:W3CDTF">2021-03-10T04:58:00Z</dcterms:created>
  <dcterms:modified xsi:type="dcterms:W3CDTF">2021-03-10T04:58:00Z</dcterms:modified>
</cp:coreProperties>
</file>