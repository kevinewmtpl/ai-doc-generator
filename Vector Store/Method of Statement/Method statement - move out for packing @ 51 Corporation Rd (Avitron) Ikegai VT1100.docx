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21BBC5" w14:textId="77777777"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14:paraId="532D39A6" w14:textId="77777777" w:rsidR="00E30325" w:rsidRDefault="00E30325">
      <w:pPr>
        <w:rPr>
          <w:sz w:val="24"/>
        </w:rPr>
      </w:pPr>
    </w:p>
    <w:p w14:paraId="09098148" w14:textId="6BE0C435" w:rsidR="00EE527F" w:rsidRDefault="00E30325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48297B">
        <w:rPr>
          <w:sz w:val="24"/>
        </w:rPr>
        <w:t>27</w:t>
      </w:r>
      <w:r w:rsidR="0048297B">
        <w:rPr>
          <w:sz w:val="24"/>
          <w:vertAlign w:val="superscript"/>
        </w:rPr>
        <w:t xml:space="preserve">th </w:t>
      </w:r>
      <w:r w:rsidR="0048297B">
        <w:rPr>
          <w:sz w:val="24"/>
          <w:lang w:eastAsia="zh-CN"/>
        </w:rPr>
        <w:t>Dec</w:t>
      </w:r>
      <w:r w:rsidR="00B4568A">
        <w:rPr>
          <w:sz w:val="24"/>
          <w:lang w:eastAsia="zh-CN"/>
        </w:rPr>
        <w:t xml:space="preserve"> 2024</w:t>
      </w:r>
    </w:p>
    <w:p w14:paraId="4CB150D1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49763B77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57D42064" w14:textId="77777777" w:rsidR="0078517D" w:rsidRPr="00E56BD5" w:rsidRDefault="005D655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0B549F">
        <w:rPr>
          <w:sz w:val="24"/>
          <w:lang w:eastAsia="zh-CN"/>
        </w:rPr>
        <w:t xml:space="preserve">shift out </w:t>
      </w:r>
      <w:r w:rsidR="00E661E3">
        <w:rPr>
          <w:sz w:val="24"/>
          <w:lang w:eastAsia="zh-CN"/>
        </w:rPr>
        <w:t>2</w:t>
      </w:r>
      <w:r>
        <w:rPr>
          <w:sz w:val="24"/>
          <w:lang w:eastAsia="zh-CN"/>
        </w:rPr>
        <w:t xml:space="preserve"> unit machine with accessories from production </w:t>
      </w:r>
      <w:r w:rsidR="000B549F">
        <w:rPr>
          <w:sz w:val="24"/>
          <w:lang w:eastAsia="zh-CN"/>
        </w:rPr>
        <w:t>to loading area</w:t>
      </w:r>
      <w:r w:rsidR="004A3A58">
        <w:rPr>
          <w:sz w:val="24"/>
          <w:lang w:eastAsia="zh-CN"/>
        </w:rPr>
        <w:t xml:space="preserve"> for packing, after packing</w:t>
      </w:r>
      <w:r w:rsidR="0060063C">
        <w:rPr>
          <w:sz w:val="24"/>
          <w:lang w:eastAsia="zh-CN"/>
        </w:rPr>
        <w:t xml:space="preserve"> load up onto customer arranged container </w:t>
      </w:r>
      <w:r w:rsidR="003142A8">
        <w:rPr>
          <w:sz w:val="24"/>
          <w:lang w:eastAsia="zh-CN"/>
        </w:rPr>
        <w:t xml:space="preserve"> </w:t>
      </w:r>
    </w:p>
    <w:p w14:paraId="7FEB8633" w14:textId="77777777" w:rsidR="0078517D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988459F" w14:textId="77777777" w:rsidR="0041298C" w:rsidRDefault="0041298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4BE3983D" w14:textId="77777777" w:rsidR="005D6556" w:rsidRDefault="005F2092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2 unit </w:t>
      </w:r>
      <w:r w:rsidR="00E661E3">
        <w:rPr>
          <w:b/>
          <w:sz w:val="24"/>
          <w:szCs w:val="24"/>
          <w:lang w:eastAsia="zh-CN"/>
        </w:rPr>
        <w:t xml:space="preserve">IKEGAI High </w:t>
      </w:r>
      <w:r w:rsidR="00E30325">
        <w:rPr>
          <w:b/>
          <w:sz w:val="24"/>
          <w:szCs w:val="24"/>
          <w:lang w:eastAsia="zh-CN"/>
        </w:rPr>
        <w:t>Column Turning Machine</w:t>
      </w:r>
    </w:p>
    <w:p w14:paraId="75542DD4" w14:textId="77777777" w:rsidR="000B549F" w:rsidRPr="009456D6" w:rsidRDefault="003142A8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Refer to attached list </w:t>
      </w:r>
      <w:r w:rsidR="009456D6">
        <w:rPr>
          <w:b/>
          <w:sz w:val="24"/>
          <w:szCs w:val="24"/>
          <w:lang w:eastAsia="zh-CN"/>
        </w:rPr>
        <w:t xml:space="preserve"> </w:t>
      </w:r>
    </w:p>
    <w:p w14:paraId="396F1DC5" w14:textId="77777777" w:rsidR="0041298C" w:rsidRPr="0041298C" w:rsidRDefault="0041298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76D5DCDD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05870360" w14:textId="77777777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14:paraId="27991B5F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7BBC668" w14:textId="77777777" w:rsidR="00EE527F" w:rsidRDefault="00797DE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E527F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14:paraId="4FE709A8" w14:textId="6A6E6138" w:rsidR="0048297B" w:rsidRDefault="0048297B" w:rsidP="006A0760">
      <w:pPr>
        <w:rPr>
          <w:sz w:val="24"/>
          <w:lang w:eastAsia="zh-CN"/>
        </w:rPr>
      </w:pPr>
      <w:r>
        <w:rPr>
          <w:sz w:val="24"/>
          <w:lang w:eastAsia="zh-CN"/>
        </w:rPr>
        <w:t>13-17/01/25</w:t>
      </w:r>
      <w:r w:rsidR="00E30325">
        <w:rPr>
          <w:sz w:val="24"/>
          <w:lang w:eastAsia="zh-CN"/>
        </w:rPr>
        <w:t xml:space="preserve"> </w:t>
      </w:r>
    </w:p>
    <w:p w14:paraId="493C3DB2" w14:textId="38CCC7E5" w:rsidR="00160F99" w:rsidRDefault="0048297B" w:rsidP="006A0760">
      <w:pPr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5F2092">
        <w:rPr>
          <w:sz w:val="24"/>
          <w:lang w:eastAsia="zh-CN"/>
        </w:rPr>
        <w:t>hift out machine &amp; accessories for packing, after packing load onto low-bed</w:t>
      </w:r>
    </w:p>
    <w:p w14:paraId="2717A29E" w14:textId="77777777" w:rsidR="00E30325" w:rsidRDefault="00E30325" w:rsidP="006A0760">
      <w:pPr>
        <w:rPr>
          <w:b/>
          <w:sz w:val="32"/>
          <w:szCs w:val="32"/>
          <w:u w:val="single"/>
          <w:lang w:eastAsia="zh-CN"/>
        </w:rPr>
      </w:pPr>
    </w:p>
    <w:p w14:paraId="50C64FC7" w14:textId="77777777" w:rsidR="00F47E73" w:rsidRPr="00160F99" w:rsidRDefault="00160F99" w:rsidP="006A0760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14:paraId="62EF70F7" w14:textId="7180E150" w:rsidR="006A0760" w:rsidRDefault="0048297B" w:rsidP="006A0760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09:45 </w:t>
      </w:r>
      <w:r w:rsidR="00160F99">
        <w:rPr>
          <w:sz w:val="24"/>
          <w:lang w:eastAsia="zh-CN"/>
        </w:rPr>
        <w:t>am</w:t>
      </w:r>
    </w:p>
    <w:p w14:paraId="16CD8E3F" w14:textId="77777777" w:rsidR="00160F99" w:rsidRPr="006A0760" w:rsidRDefault="00160F99" w:rsidP="006A0760">
      <w:pPr>
        <w:rPr>
          <w:sz w:val="24"/>
          <w:lang w:eastAsia="zh-CN"/>
        </w:rPr>
      </w:pPr>
    </w:p>
    <w:p w14:paraId="66D6CA8C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59253785" w14:textId="77777777" w:rsidR="00DE77FE" w:rsidRDefault="009456D6" w:rsidP="00A57E24">
      <w:pPr>
        <w:pStyle w:val="Heading4"/>
      </w:pPr>
      <w:r>
        <w:t>51 Corporation Rd</w:t>
      </w:r>
    </w:p>
    <w:p w14:paraId="03CFE148" w14:textId="77777777" w:rsidR="00A57E24" w:rsidRPr="00A57E24" w:rsidRDefault="009456D6" w:rsidP="00A57E2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Avitron</w:t>
      </w:r>
      <w:r w:rsidR="00BC0051">
        <w:rPr>
          <w:sz w:val="24"/>
          <w:szCs w:val="24"/>
          <w:lang w:eastAsia="zh-CN"/>
        </w:rPr>
        <w:t xml:space="preserve"> Pte Ltd</w:t>
      </w:r>
    </w:p>
    <w:p w14:paraId="59023336" w14:textId="77777777" w:rsidR="00EE527F" w:rsidRDefault="00EE527F">
      <w:pPr>
        <w:rPr>
          <w:lang w:eastAsia="zh-CN"/>
        </w:rPr>
      </w:pPr>
    </w:p>
    <w:p w14:paraId="44739754" w14:textId="77777777" w:rsidR="00370B20" w:rsidRPr="00E661E3" w:rsidRDefault="008018E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21813CE5" w14:textId="77777777" w:rsidR="007A2B58" w:rsidRDefault="007A2B5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50ton mobile </w:t>
      </w:r>
    </w:p>
    <w:p w14:paraId="7609ECB0" w14:textId="77777777" w:rsidR="00112142" w:rsidRDefault="003142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</w:t>
      </w:r>
    </w:p>
    <w:p w14:paraId="75CA116C" w14:textId="77777777" w:rsidR="00544E6B" w:rsidRDefault="00544E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14:paraId="640B553E" w14:textId="77777777" w:rsidR="00E661E3" w:rsidRDefault="00E661E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14:paraId="21D212DA" w14:textId="77777777" w:rsidR="00C43236" w:rsidRDefault="00E47B13" w:rsidP="00C4323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Scissor</w:t>
      </w:r>
      <w:r w:rsidR="00C43236">
        <w:rPr>
          <w:sz w:val="24"/>
          <w:lang w:eastAsia="zh-CN"/>
        </w:rPr>
        <w:t>/Boom</w:t>
      </w:r>
      <w:r>
        <w:rPr>
          <w:sz w:val="24"/>
          <w:lang w:eastAsia="zh-CN"/>
        </w:rPr>
        <w:t xml:space="preserve"> lift</w:t>
      </w:r>
      <w:r>
        <w:rPr>
          <w:b/>
          <w:bCs/>
          <w:sz w:val="32"/>
          <w:szCs w:val="32"/>
          <w:u w:val="single"/>
          <w:lang w:eastAsia="zh-CN"/>
        </w:rPr>
        <w:t xml:space="preserve"> </w:t>
      </w:r>
    </w:p>
    <w:p w14:paraId="1329FB2E" w14:textId="77777777" w:rsidR="00C43236" w:rsidRDefault="00C43236" w:rsidP="00C4323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Shackle</w:t>
      </w:r>
    </w:p>
    <w:p w14:paraId="4C95E036" w14:textId="77777777" w:rsidR="00C43236" w:rsidRDefault="00C43236" w:rsidP="00C4323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</w:t>
      </w:r>
      <w:r w:rsidR="007A2B58">
        <w:rPr>
          <w:bCs/>
          <w:sz w:val="24"/>
          <w:szCs w:val="24"/>
          <w:lang w:eastAsia="zh-CN"/>
        </w:rPr>
        <w:t>ire/</w:t>
      </w:r>
      <w:r>
        <w:rPr>
          <w:bCs/>
          <w:sz w:val="24"/>
          <w:szCs w:val="24"/>
          <w:lang w:eastAsia="zh-CN"/>
        </w:rPr>
        <w:t xml:space="preserve">ebbing sling </w:t>
      </w:r>
    </w:p>
    <w:p w14:paraId="2CC762EA" w14:textId="77777777" w:rsidR="00C43236" w:rsidRDefault="00C43236" w:rsidP="00C4323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Heavy duty rollers </w:t>
      </w:r>
    </w:p>
    <w:p w14:paraId="782A890A" w14:textId="77777777" w:rsidR="00C43236" w:rsidRDefault="00C43236" w:rsidP="00C4323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Hydraulic/hand jack </w:t>
      </w:r>
    </w:p>
    <w:p w14:paraId="12D84344" w14:textId="4CBD059F" w:rsidR="00C43236" w:rsidRDefault="00C43236" w:rsidP="00C4323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Canvas/metal sheet (for floor protection)</w:t>
      </w:r>
    </w:p>
    <w:p w14:paraId="0D993A48" w14:textId="77777777" w:rsidR="00E30325" w:rsidRDefault="00E30325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 xml:space="preserve">Environment </w:t>
      </w:r>
    </w:p>
    <w:p w14:paraId="4A5DA6EF" w14:textId="77777777" w:rsidR="00E47B13" w:rsidRDefault="00E47B13" w:rsidP="003033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No operation will be carry out on heavy rain, thunderstorms and lightning weather</w:t>
      </w:r>
    </w:p>
    <w:p w14:paraId="05DA034F" w14:textId="77777777" w:rsidR="00E47B13" w:rsidRPr="00E47B13" w:rsidRDefault="00E47B13" w:rsidP="003033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All debris will be clear and dispose after job completion </w:t>
      </w:r>
    </w:p>
    <w:p w14:paraId="17BD9111" w14:textId="77777777" w:rsidR="00E47B13" w:rsidRDefault="00E47B13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E7308D3" w14:textId="77777777" w:rsidR="00EE527F" w:rsidRPr="00544E6B" w:rsidRDefault="008018EB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7E2663B6" w14:textId="77777777" w:rsidR="00E47B13" w:rsidRPr="00E47B13" w:rsidRDefault="00EE527F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886727">
        <w:rPr>
          <w:sz w:val="24"/>
          <w:lang w:eastAsia="zh-CN"/>
        </w:rPr>
        <w:t xml:space="preserve">signalman and </w:t>
      </w:r>
      <w:r w:rsidR="003142A8">
        <w:rPr>
          <w:sz w:val="24"/>
          <w:lang w:eastAsia="zh-CN"/>
        </w:rPr>
        <w:t>mobile/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7B2926">
        <w:rPr>
          <w:sz w:val="24"/>
          <w:lang w:eastAsia="zh-CN"/>
        </w:rPr>
        <w:t xml:space="preserve">crane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E47B13">
        <w:rPr>
          <w:sz w:val="24"/>
          <w:lang w:eastAsia="zh-CN"/>
        </w:rPr>
        <w:t>lved in this operation</w:t>
      </w:r>
    </w:p>
    <w:p w14:paraId="21CC2DE3" w14:textId="77777777" w:rsidR="00E47B13" w:rsidRDefault="00E47B13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1091F2E" w14:textId="77777777" w:rsidR="008221E2" w:rsidRPr="00112142" w:rsidRDefault="008018EB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45FDE6A7" w14:textId="77777777" w:rsidR="00382843" w:rsidRDefault="00382843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38865E53" w14:textId="77777777"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15DD5ED6" w14:textId="77777777"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14:paraId="688BF28F" w14:textId="77777777" w:rsidR="00A87E64" w:rsidRPr="007B2719" w:rsidRDefault="00A87E64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>Lifting operation are supervise by M.O.M certified lifting supervisor, rigger and signalman</w:t>
      </w:r>
    </w:p>
    <w:p w14:paraId="5BE54857" w14:textId="77777777"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06151D22" w14:textId="77777777" w:rsidR="00DE77FE" w:rsidRPr="001645BC" w:rsidRDefault="00EE527F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14:paraId="730B4790" w14:textId="77777777"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using hydraulic jack</w:t>
      </w:r>
    </w:p>
    <w:p w14:paraId="12C55195" w14:textId="77777777"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14:paraId="36D774C1" w14:textId="77777777"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production area to loading bay </w:t>
      </w:r>
    </w:p>
    <w:p w14:paraId="02A6EFBA" w14:textId="77777777" w:rsidR="003D3E38" w:rsidRDefault="005F2092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will insert</w:t>
      </w:r>
      <w:r w:rsidR="003D3E38">
        <w:rPr>
          <w:sz w:val="24"/>
          <w:lang w:eastAsia="zh-CN"/>
        </w:rPr>
        <w:t xml:space="preserve"> sling to crane hook</w:t>
      </w:r>
    </w:p>
    <w:p w14:paraId="59475D5A" w14:textId="77777777" w:rsidR="00544E6B" w:rsidRDefault="003D3E38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544E6B">
        <w:rPr>
          <w:sz w:val="24"/>
          <w:lang w:eastAsia="zh-CN"/>
        </w:rPr>
        <w:t xml:space="preserve">ecured </w:t>
      </w:r>
      <w:r>
        <w:rPr>
          <w:sz w:val="24"/>
          <w:lang w:eastAsia="zh-CN"/>
        </w:rPr>
        <w:t xml:space="preserve">sling </w:t>
      </w:r>
      <w:r w:rsidR="00544E6B">
        <w:rPr>
          <w:sz w:val="24"/>
          <w:lang w:eastAsia="zh-CN"/>
        </w:rPr>
        <w:t>to riggi</w:t>
      </w:r>
      <w:r w:rsidR="005F2092">
        <w:rPr>
          <w:sz w:val="24"/>
          <w:lang w:eastAsia="zh-CN"/>
        </w:rPr>
        <w:t xml:space="preserve">ng point of machine </w:t>
      </w:r>
    </w:p>
    <w:p w14:paraId="21D53B0A" w14:textId="77777777" w:rsidR="00544E6B" w:rsidRDefault="005F2092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</w:t>
      </w:r>
      <w:r w:rsidR="00544E6B">
        <w:rPr>
          <w:sz w:val="24"/>
          <w:lang w:eastAsia="zh-CN"/>
        </w:rPr>
        <w:t>oist up machine 1ft above ground to check on balancing</w:t>
      </w:r>
    </w:p>
    <w:p w14:paraId="0C46A3FC" w14:textId="77777777" w:rsidR="00544E6B" w:rsidRPr="004A3A58" w:rsidRDefault="00544E6B" w:rsidP="004A3A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</w:t>
      </w:r>
      <w:r w:rsidR="005F2092">
        <w:rPr>
          <w:sz w:val="24"/>
          <w:lang w:eastAsia="zh-CN"/>
        </w:rPr>
        <w:t xml:space="preserve"> well balanced, hoist</w:t>
      </w:r>
      <w:r w:rsidR="004A3A58">
        <w:rPr>
          <w:sz w:val="24"/>
          <w:lang w:eastAsia="zh-CN"/>
        </w:rPr>
        <w:t xml:space="preserve"> up and load machine onto wooden base for packing</w:t>
      </w:r>
    </w:p>
    <w:p w14:paraId="0D0DBA9D" w14:textId="77777777" w:rsidR="00492B7A" w:rsidRDefault="004A3A58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load </w:t>
      </w:r>
      <w:r w:rsidR="003142A8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case</w:t>
      </w:r>
      <w:r w:rsidR="003142A8">
        <w:rPr>
          <w:sz w:val="24"/>
          <w:lang w:eastAsia="zh-CN"/>
        </w:rPr>
        <w:t xml:space="preserve"> onto </w:t>
      </w:r>
      <w:r w:rsidR="005F2092">
        <w:rPr>
          <w:sz w:val="24"/>
          <w:lang w:eastAsia="zh-CN"/>
        </w:rPr>
        <w:t xml:space="preserve">customer arranged </w:t>
      </w:r>
      <w:r w:rsidR="003142A8">
        <w:rPr>
          <w:sz w:val="24"/>
          <w:lang w:eastAsia="zh-CN"/>
        </w:rPr>
        <w:t>low-bed</w:t>
      </w:r>
    </w:p>
    <w:p w14:paraId="62BCD81F" w14:textId="77777777" w:rsidR="00492B7A" w:rsidRDefault="00492B7A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</w:t>
      </w:r>
      <w:r w:rsidR="004A3A58">
        <w:rPr>
          <w:sz w:val="24"/>
          <w:lang w:eastAsia="zh-CN"/>
        </w:rPr>
        <w:t>e all lifting gears from case</w:t>
      </w:r>
    </w:p>
    <w:p w14:paraId="01BC1B38" w14:textId="77777777" w:rsidR="00BC0051" w:rsidRPr="00B5051F" w:rsidRDefault="00E47B13" w:rsidP="00B505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</w:t>
      </w:r>
      <w:r w:rsidR="004A3A58">
        <w:rPr>
          <w:sz w:val="24"/>
          <w:lang w:eastAsia="zh-CN"/>
        </w:rPr>
        <w:t xml:space="preserve">ecured </w:t>
      </w:r>
      <w:r w:rsidR="003142A8">
        <w:rPr>
          <w:sz w:val="24"/>
          <w:lang w:eastAsia="zh-CN"/>
        </w:rPr>
        <w:t xml:space="preserve">case with lashing wire and choking wood </w:t>
      </w:r>
    </w:p>
    <w:p w14:paraId="286CF3C9" w14:textId="77777777" w:rsidR="00BC0051" w:rsidRDefault="00EE527F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14:paraId="76D12196" w14:textId="77777777" w:rsidR="003F18B6" w:rsidRDefault="00BC0051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9D4E05">
        <w:rPr>
          <w:sz w:val="24"/>
          <w:lang w:eastAsia="zh-CN"/>
        </w:rPr>
        <w:t>will be clear and dispose</w:t>
      </w:r>
      <w:r>
        <w:rPr>
          <w:sz w:val="24"/>
          <w:lang w:eastAsia="zh-CN"/>
        </w:rPr>
        <w:t>d</w:t>
      </w:r>
    </w:p>
    <w:p w14:paraId="500277D8" w14:textId="77777777" w:rsidR="00BC0051" w:rsidRPr="009D4E05" w:rsidRDefault="00BC0051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14:paraId="09BC7928" w14:textId="77777777" w:rsidR="003F18B6" w:rsidRDefault="003F18B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14:paraId="1E80A549" w14:textId="77777777"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4851AC5F" w14:textId="77777777"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3142A8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14:paraId="004EA3F7" w14:textId="77777777" w:rsidR="00E212C6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14:paraId="63F4D9F9" w14:textId="77777777" w:rsidR="00CA3063" w:rsidRDefault="00E212C6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50334">
        <w:rPr>
          <w:sz w:val="24"/>
          <w:szCs w:val="24"/>
        </w:rPr>
        <w:t>Tel: 62824175</w:t>
      </w:r>
    </w:p>
    <w:p w14:paraId="435B1BD8" w14:textId="77777777" w:rsidR="00EE527F" w:rsidRDefault="00E50334">
      <w:r>
        <w:rPr>
          <w:sz w:val="24"/>
          <w:szCs w:val="24"/>
        </w:rPr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C8C0F0" w14:textId="77777777" w:rsidR="00D91AEB" w:rsidRDefault="00D91AEB">
      <w:r>
        <w:separator/>
      </w:r>
    </w:p>
  </w:endnote>
  <w:endnote w:type="continuationSeparator" w:id="0">
    <w:p w14:paraId="2537AD5C" w14:textId="77777777" w:rsidR="00D91AEB" w:rsidRDefault="00D91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FD5A02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F209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F209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FDA5FD" w14:textId="77777777" w:rsidR="00D91AEB" w:rsidRDefault="00D91AEB">
      <w:r>
        <w:separator/>
      </w:r>
    </w:p>
  </w:footnote>
  <w:footnote w:type="continuationSeparator" w:id="0">
    <w:p w14:paraId="664492C1" w14:textId="77777777" w:rsidR="00D91AEB" w:rsidRDefault="00D91A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C4B7C7" w14:textId="1C3317D5" w:rsidR="00EE527F" w:rsidRDefault="0048297B">
    <w:pPr>
      <w:pStyle w:val="Header"/>
      <w:jc w:val="cent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1CB31DF9" wp14:editId="751405E5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ECB5150" w14:textId="77777777"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58FB6C5D" w14:textId="75D6FF0D" w:rsidR="00EE527F" w:rsidRDefault="0048297B">
    <w:pPr>
      <w:pStyle w:val="Header"/>
      <w:jc w:val="center"/>
    </w:pPr>
    <w:r>
      <w:t>28 Kranji Loop #05-03</w:t>
    </w:r>
    <w:r w:rsidR="00EE527F">
      <w:t xml:space="preserve">, </w:t>
    </w:r>
    <w:r>
      <w:t xml:space="preserve">Kranji Green, </w:t>
    </w:r>
    <w:r w:rsidR="00EE527F">
      <w:t xml:space="preserve">Singapore </w:t>
    </w:r>
    <w:r>
      <w:t>739571</w:t>
    </w:r>
  </w:p>
  <w:p w14:paraId="407900D4" w14:textId="55F8E126"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</w:t>
    </w:r>
  </w:p>
  <w:p w14:paraId="7D21A512" w14:textId="77777777" w:rsidR="00EE527F" w:rsidRDefault="00EE527F">
    <w:pPr>
      <w:pStyle w:val="Header"/>
      <w:jc w:val="center"/>
    </w:pPr>
    <w:r>
      <w:t>GST Reg No. : M2-8923804 – 2</w:t>
    </w:r>
  </w:p>
  <w:p w14:paraId="0EC69E80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74BB4AD2" w14:textId="77777777" w:rsidR="00EE527F" w:rsidRDefault="00017290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45348785">
    <w:abstractNumId w:val="2"/>
  </w:num>
  <w:num w:numId="2" w16cid:durableId="1809400501">
    <w:abstractNumId w:val="4"/>
  </w:num>
  <w:num w:numId="3" w16cid:durableId="559365001">
    <w:abstractNumId w:val="0"/>
  </w:num>
  <w:num w:numId="4" w16cid:durableId="198591815">
    <w:abstractNumId w:val="9"/>
  </w:num>
  <w:num w:numId="5" w16cid:durableId="599332405">
    <w:abstractNumId w:val="5"/>
  </w:num>
  <w:num w:numId="6" w16cid:durableId="1638950876">
    <w:abstractNumId w:val="6"/>
  </w:num>
  <w:num w:numId="7" w16cid:durableId="1290866810">
    <w:abstractNumId w:val="3"/>
  </w:num>
  <w:num w:numId="8" w16cid:durableId="1968274594">
    <w:abstractNumId w:val="7"/>
  </w:num>
  <w:num w:numId="9" w16cid:durableId="2024546789">
    <w:abstractNumId w:val="1"/>
  </w:num>
  <w:num w:numId="10" w16cid:durableId="712848966">
    <w:abstractNumId w:val="8"/>
  </w:num>
  <w:num w:numId="11" w16cid:durableId="165533527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124A1"/>
    <w:rsid w:val="000168A1"/>
    <w:rsid w:val="00017290"/>
    <w:rsid w:val="00037A80"/>
    <w:rsid w:val="0007248A"/>
    <w:rsid w:val="00075DD7"/>
    <w:rsid w:val="000906C4"/>
    <w:rsid w:val="000B549F"/>
    <w:rsid w:val="000D7AF8"/>
    <w:rsid w:val="00112142"/>
    <w:rsid w:val="00120974"/>
    <w:rsid w:val="00133B61"/>
    <w:rsid w:val="0015341D"/>
    <w:rsid w:val="00160D36"/>
    <w:rsid w:val="00160F99"/>
    <w:rsid w:val="001645BC"/>
    <w:rsid w:val="00186F2A"/>
    <w:rsid w:val="00193DFA"/>
    <w:rsid w:val="001962CB"/>
    <w:rsid w:val="001C36A6"/>
    <w:rsid w:val="001C5DDF"/>
    <w:rsid w:val="00250C2C"/>
    <w:rsid w:val="00251834"/>
    <w:rsid w:val="00284372"/>
    <w:rsid w:val="002E5ACE"/>
    <w:rsid w:val="003033AF"/>
    <w:rsid w:val="003040BD"/>
    <w:rsid w:val="003142A8"/>
    <w:rsid w:val="00360DBE"/>
    <w:rsid w:val="00370B20"/>
    <w:rsid w:val="00382843"/>
    <w:rsid w:val="003C4111"/>
    <w:rsid w:val="003C4B47"/>
    <w:rsid w:val="003D3E38"/>
    <w:rsid w:val="003F18B6"/>
    <w:rsid w:val="00403275"/>
    <w:rsid w:val="0041298C"/>
    <w:rsid w:val="0042603E"/>
    <w:rsid w:val="00440B76"/>
    <w:rsid w:val="004433E5"/>
    <w:rsid w:val="00445267"/>
    <w:rsid w:val="004725E1"/>
    <w:rsid w:val="0048297B"/>
    <w:rsid w:val="00492B7A"/>
    <w:rsid w:val="004A3A58"/>
    <w:rsid w:val="004A6CAA"/>
    <w:rsid w:val="004C14F0"/>
    <w:rsid w:val="00543B4A"/>
    <w:rsid w:val="00544E6B"/>
    <w:rsid w:val="00545425"/>
    <w:rsid w:val="0057327B"/>
    <w:rsid w:val="005778E5"/>
    <w:rsid w:val="005A1FD3"/>
    <w:rsid w:val="005B1491"/>
    <w:rsid w:val="005C3925"/>
    <w:rsid w:val="005C5283"/>
    <w:rsid w:val="005D6556"/>
    <w:rsid w:val="005E0D6E"/>
    <w:rsid w:val="005E6269"/>
    <w:rsid w:val="005F2092"/>
    <w:rsid w:val="0060063C"/>
    <w:rsid w:val="00620A22"/>
    <w:rsid w:val="0062144C"/>
    <w:rsid w:val="00634CE2"/>
    <w:rsid w:val="0064493B"/>
    <w:rsid w:val="00645E0B"/>
    <w:rsid w:val="006A0465"/>
    <w:rsid w:val="006A0760"/>
    <w:rsid w:val="006A1337"/>
    <w:rsid w:val="006A2509"/>
    <w:rsid w:val="006A5466"/>
    <w:rsid w:val="006B42B0"/>
    <w:rsid w:val="006C0D5A"/>
    <w:rsid w:val="006D1B10"/>
    <w:rsid w:val="006E0F9D"/>
    <w:rsid w:val="006F588A"/>
    <w:rsid w:val="006F7BC9"/>
    <w:rsid w:val="007046DC"/>
    <w:rsid w:val="0074105F"/>
    <w:rsid w:val="0074581A"/>
    <w:rsid w:val="0078517D"/>
    <w:rsid w:val="00792F41"/>
    <w:rsid w:val="00797DEA"/>
    <w:rsid w:val="007A2B58"/>
    <w:rsid w:val="007B2719"/>
    <w:rsid w:val="007B2926"/>
    <w:rsid w:val="007C40B7"/>
    <w:rsid w:val="007D5F35"/>
    <w:rsid w:val="007F335E"/>
    <w:rsid w:val="008018EB"/>
    <w:rsid w:val="00811DF3"/>
    <w:rsid w:val="008221E2"/>
    <w:rsid w:val="008254AB"/>
    <w:rsid w:val="00827A8F"/>
    <w:rsid w:val="00840DC8"/>
    <w:rsid w:val="00864E24"/>
    <w:rsid w:val="00875C14"/>
    <w:rsid w:val="00886727"/>
    <w:rsid w:val="008919BC"/>
    <w:rsid w:val="008A1068"/>
    <w:rsid w:val="008A646D"/>
    <w:rsid w:val="008C63C7"/>
    <w:rsid w:val="009456D6"/>
    <w:rsid w:val="00950008"/>
    <w:rsid w:val="00953C8B"/>
    <w:rsid w:val="00961486"/>
    <w:rsid w:val="009D4E05"/>
    <w:rsid w:val="009E598F"/>
    <w:rsid w:val="00A112D6"/>
    <w:rsid w:val="00A21F51"/>
    <w:rsid w:val="00A321F5"/>
    <w:rsid w:val="00A36F93"/>
    <w:rsid w:val="00A40342"/>
    <w:rsid w:val="00A57E24"/>
    <w:rsid w:val="00A81E47"/>
    <w:rsid w:val="00A87E64"/>
    <w:rsid w:val="00B14E86"/>
    <w:rsid w:val="00B4568A"/>
    <w:rsid w:val="00B5051F"/>
    <w:rsid w:val="00B5267F"/>
    <w:rsid w:val="00B80756"/>
    <w:rsid w:val="00BC0051"/>
    <w:rsid w:val="00BC4F0A"/>
    <w:rsid w:val="00BC585D"/>
    <w:rsid w:val="00BD0D0D"/>
    <w:rsid w:val="00BE34DC"/>
    <w:rsid w:val="00C33C74"/>
    <w:rsid w:val="00C34551"/>
    <w:rsid w:val="00C43236"/>
    <w:rsid w:val="00C475F0"/>
    <w:rsid w:val="00C61903"/>
    <w:rsid w:val="00C844B7"/>
    <w:rsid w:val="00CA3063"/>
    <w:rsid w:val="00CB1A7A"/>
    <w:rsid w:val="00D00A75"/>
    <w:rsid w:val="00D00B31"/>
    <w:rsid w:val="00D0216A"/>
    <w:rsid w:val="00D02D29"/>
    <w:rsid w:val="00D20784"/>
    <w:rsid w:val="00D45BE7"/>
    <w:rsid w:val="00D60294"/>
    <w:rsid w:val="00D75EF4"/>
    <w:rsid w:val="00D76F88"/>
    <w:rsid w:val="00D91AEB"/>
    <w:rsid w:val="00DE77FE"/>
    <w:rsid w:val="00DF2260"/>
    <w:rsid w:val="00E11985"/>
    <w:rsid w:val="00E212C6"/>
    <w:rsid w:val="00E30325"/>
    <w:rsid w:val="00E47B13"/>
    <w:rsid w:val="00E50334"/>
    <w:rsid w:val="00E533AB"/>
    <w:rsid w:val="00E56BD5"/>
    <w:rsid w:val="00E661E3"/>
    <w:rsid w:val="00E66712"/>
    <w:rsid w:val="00E82891"/>
    <w:rsid w:val="00E87FDA"/>
    <w:rsid w:val="00EE37C0"/>
    <w:rsid w:val="00EE527F"/>
    <w:rsid w:val="00F04050"/>
    <w:rsid w:val="00F110BD"/>
    <w:rsid w:val="00F24168"/>
    <w:rsid w:val="00F47E73"/>
    <w:rsid w:val="00F66BC2"/>
    <w:rsid w:val="00FA7946"/>
    <w:rsid w:val="00FB032A"/>
    <w:rsid w:val="00FC62BC"/>
    <w:rsid w:val="00FD48D4"/>
    <w:rsid w:val="00FE3BE4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1D4FE2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2463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2024-12-27T05:27:00Z</cp:lastPrinted>
  <dcterms:created xsi:type="dcterms:W3CDTF">2024-12-27T05:28:00Z</dcterms:created>
  <dcterms:modified xsi:type="dcterms:W3CDTF">2024-12-27T05:28:00Z</dcterms:modified>
</cp:coreProperties>
</file>