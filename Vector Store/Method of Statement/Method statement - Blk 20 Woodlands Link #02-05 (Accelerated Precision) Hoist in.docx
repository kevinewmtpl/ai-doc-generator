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1D2" w:rsidRDefault="006261D2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261D2" w:rsidRDefault="006261D2">
      <w:pPr>
        <w:jc w:val="center"/>
        <w:rPr>
          <w:sz w:val="22"/>
        </w:rPr>
      </w:pPr>
    </w:p>
    <w:p w:rsidR="006261D2" w:rsidRDefault="00AC56DE">
      <w:pPr>
        <w:rPr>
          <w:sz w:val="24"/>
          <w:lang w:eastAsia="zh-CN"/>
        </w:rPr>
      </w:pPr>
      <w:r>
        <w:rPr>
          <w:sz w:val="24"/>
        </w:rPr>
        <w:t>Date</w:t>
      </w:r>
      <w:r w:rsidR="00DA1171">
        <w:rPr>
          <w:sz w:val="24"/>
        </w:rPr>
        <w:t>: 23</w:t>
      </w:r>
      <w:r w:rsidR="00DA1171" w:rsidRPr="00DA1171">
        <w:rPr>
          <w:sz w:val="24"/>
          <w:vertAlign w:val="superscript"/>
        </w:rPr>
        <w:t>rd</w:t>
      </w:r>
      <w:r w:rsidR="00DA1171">
        <w:rPr>
          <w:sz w:val="24"/>
        </w:rPr>
        <w:t xml:space="preserve"> Feb 2018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85753" w:rsidRDefault="009B00E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up 1 </w:t>
      </w:r>
      <w:r w:rsidR="00DA1171">
        <w:rPr>
          <w:sz w:val="24"/>
          <w:lang w:eastAsia="zh-CN"/>
        </w:rPr>
        <w:t>unit</w:t>
      </w:r>
      <w:r w:rsidR="00BC6E62">
        <w:rPr>
          <w:sz w:val="24"/>
          <w:lang w:eastAsia="zh-CN"/>
        </w:rPr>
        <w:t xml:space="preserve"> </w:t>
      </w:r>
      <w:r w:rsidR="00B85753">
        <w:rPr>
          <w:sz w:val="24"/>
          <w:lang w:eastAsia="zh-CN"/>
        </w:rPr>
        <w:t xml:space="preserve">machine </w:t>
      </w:r>
      <w:r w:rsidR="002A3C0A">
        <w:rPr>
          <w:sz w:val="24"/>
          <w:lang w:eastAsia="zh-CN"/>
        </w:rPr>
        <w:t>to 2</w:t>
      </w:r>
      <w:r w:rsidR="002A3C0A" w:rsidRPr="002A3C0A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</w:t>
      </w:r>
      <w:r w:rsidR="00DA1171">
        <w:rPr>
          <w:sz w:val="24"/>
          <w:lang w:eastAsia="zh-CN"/>
        </w:rPr>
        <w:t xml:space="preserve">by using platform and </w:t>
      </w:r>
      <w:r w:rsidR="00BC6E62">
        <w:rPr>
          <w:sz w:val="24"/>
          <w:lang w:eastAsia="zh-CN"/>
        </w:rPr>
        <w:t>lorry crane</w:t>
      </w:r>
    </w:p>
    <w:p w:rsidR="00DA1171" w:rsidRDefault="00DA11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DA1171" w:rsidRPr="00DA1171" w:rsidRDefault="00DA11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6261D2" w:rsidRDefault="00DA11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TP 750 Focaseiki CNC Vertical Machining Center</w:t>
      </w:r>
    </w:p>
    <w:p w:rsidR="00DA1171" w:rsidRDefault="00DA11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1700 x 2400 x 2800 mm</w:t>
      </w:r>
    </w:p>
    <w:p w:rsidR="00DA1171" w:rsidRDefault="00DA11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4, 000 kgs</w:t>
      </w:r>
    </w:p>
    <w:p w:rsidR="00DA1171" w:rsidRPr="00DA1171" w:rsidRDefault="00DA11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261D2" w:rsidRDefault="006261D2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9B00EE" w:rsidRDefault="009B00E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261D2" w:rsidRDefault="00DC078B">
      <w:pPr>
        <w:rPr>
          <w:sz w:val="24"/>
          <w:lang w:eastAsia="zh-CN"/>
        </w:rPr>
      </w:pPr>
      <w:r>
        <w:rPr>
          <w:sz w:val="24"/>
          <w:lang w:eastAsia="zh-CN"/>
        </w:rPr>
        <w:t>03/03/2018   -   09:40 am</w:t>
      </w:r>
    </w:p>
    <w:p w:rsidR="009B00EE" w:rsidRDefault="009B00E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261D2" w:rsidRDefault="00DA1171">
      <w:pPr>
        <w:pStyle w:val="Heading4"/>
      </w:pPr>
      <w:r>
        <w:t xml:space="preserve">Blk 20 Woodlands Link </w:t>
      </w:r>
      <w:r w:rsidR="00F24F86">
        <w:t>#02-05</w:t>
      </w:r>
    </w:p>
    <w:p w:rsidR="00AC56DE" w:rsidRPr="00AC56DE" w:rsidRDefault="00F24F86" w:rsidP="00AC56D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Accelerated Precision Engineering</w:t>
      </w:r>
    </w:p>
    <w:p w:rsidR="006261D2" w:rsidRDefault="006261D2">
      <w:pPr>
        <w:rPr>
          <w:lang w:eastAsia="zh-CN"/>
        </w:rPr>
      </w:pPr>
    </w:p>
    <w:p w:rsidR="006261D2" w:rsidRPr="00B85753" w:rsidRDefault="00B85753" w:rsidP="00B8575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45BC4" w:rsidRDefault="00A45B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</w:t>
      </w:r>
      <w:r w:rsidR="005779ED">
        <w:rPr>
          <w:sz w:val="24"/>
          <w:lang w:eastAsia="zh-CN"/>
        </w:rPr>
        <w:t xml:space="preserve">x 50 ton </w:t>
      </w:r>
      <w:r w:rsidR="00DA1171">
        <w:rPr>
          <w:sz w:val="24"/>
          <w:lang w:eastAsia="zh-CN"/>
        </w:rPr>
        <w:t xml:space="preserve">lorry </w:t>
      </w:r>
      <w:r w:rsidR="005779ED">
        <w:rPr>
          <w:sz w:val="24"/>
          <w:lang w:eastAsia="zh-CN"/>
        </w:rPr>
        <w:t>crane</w:t>
      </w:r>
    </w:p>
    <w:p w:rsidR="009B00EE" w:rsidRDefault="009B00E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35</w:t>
      </w:r>
      <w:r w:rsidR="00DA1171">
        <w:rPr>
          <w:sz w:val="24"/>
          <w:lang w:eastAsia="zh-CN"/>
        </w:rPr>
        <w:t>/45</w:t>
      </w:r>
      <w:r>
        <w:rPr>
          <w:sz w:val="24"/>
          <w:lang w:eastAsia="zh-CN"/>
        </w:rPr>
        <w:t xml:space="preserve"> ton lorry crane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6261D2" w:rsidRDefault="00DA11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</w:t>
      </w:r>
      <w:r w:rsidR="006261D2">
        <w:rPr>
          <w:sz w:val="24"/>
          <w:lang w:eastAsia="zh-CN"/>
        </w:rPr>
        <w:t xml:space="preserve">pallet truck                                          </w:t>
      </w:r>
    </w:p>
    <w:p w:rsidR="006261D2" w:rsidRDefault="009B00E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C56DE">
        <w:rPr>
          <w:sz w:val="24"/>
          <w:lang w:eastAsia="zh-CN"/>
        </w:rPr>
        <w:t xml:space="preserve"> sling</w:t>
      </w:r>
      <w:r w:rsidR="00DA1171">
        <w:rPr>
          <w:sz w:val="24"/>
          <w:lang w:eastAsia="zh-CN"/>
        </w:rPr>
        <w:t>/shackle</w:t>
      </w:r>
      <w:r w:rsidR="006261D2">
        <w:rPr>
          <w:sz w:val="24"/>
          <w:lang w:eastAsia="zh-CN"/>
        </w:rPr>
        <w:t xml:space="preserve">   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261D2" w:rsidRPr="00B85753" w:rsidRDefault="00B857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2A3C0A">
        <w:rPr>
          <w:sz w:val="24"/>
          <w:lang w:eastAsia="zh-CN"/>
        </w:rPr>
        <w:t>obstacle on crane parking area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9B00EE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A3C0A">
        <w:rPr>
          <w:sz w:val="24"/>
          <w:lang w:eastAsia="zh-CN"/>
        </w:rPr>
        <w:t xml:space="preserve"> involved enter unintentionally</w:t>
      </w:r>
    </w:p>
    <w:p w:rsidR="006261D2" w:rsidRDefault="006261D2" w:rsidP="00B857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B85753" w:rsidRPr="00B85753" w:rsidRDefault="00B85753" w:rsidP="00B857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A3C0A">
        <w:rPr>
          <w:sz w:val="24"/>
          <w:lang w:eastAsia="zh-CN"/>
        </w:rPr>
        <w:t>derstorms and lightning weather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D69F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261D2" w:rsidRPr="00B85753" w:rsidRDefault="00B85753" w:rsidP="00B857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A1466E" w:rsidRDefault="00AC56DE" w:rsidP="00FE48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261D2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</w:t>
      </w:r>
      <w:r w:rsidR="006261D2">
        <w:rPr>
          <w:sz w:val="24"/>
          <w:lang w:eastAsia="zh-CN"/>
        </w:rPr>
        <w:t xml:space="preserve">signalman </w:t>
      </w:r>
      <w:r w:rsidR="00E44A6A">
        <w:rPr>
          <w:sz w:val="24"/>
          <w:lang w:eastAsia="zh-CN"/>
        </w:rPr>
        <w:t xml:space="preserve">and </w:t>
      </w:r>
      <w:bookmarkStart w:id="0" w:name="_GoBack"/>
      <w:bookmarkEnd w:id="0"/>
      <w:r w:rsidR="002D69FE">
        <w:rPr>
          <w:sz w:val="24"/>
          <w:lang w:eastAsia="zh-CN"/>
        </w:rPr>
        <w:t xml:space="preserve">lorry </w:t>
      </w:r>
      <w:r>
        <w:rPr>
          <w:sz w:val="24"/>
          <w:lang w:eastAsia="zh-CN"/>
        </w:rPr>
        <w:t xml:space="preserve">crane operator </w:t>
      </w:r>
      <w:r w:rsidR="006261D2">
        <w:rPr>
          <w:sz w:val="24"/>
          <w:lang w:eastAsia="zh-CN"/>
        </w:rPr>
        <w:t>will be involved in this operation (attached all lifting crews certificate)</w:t>
      </w:r>
    </w:p>
    <w:p w:rsidR="00F24F86" w:rsidRDefault="00F24F86" w:rsidP="00FE48C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261D2" w:rsidRPr="009B00EE" w:rsidRDefault="002A3C0A" w:rsidP="00FE48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F24F86" w:rsidRDefault="00F24F86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F24F86" w:rsidRDefault="00F24F86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net, red/white tape and lifting in operation signage</w:t>
      </w:r>
    </w:p>
    <w:p w:rsidR="006261D2" w:rsidRDefault="006261D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AC56DE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afety shoes, helmet, safety harness etc</w:t>
      </w:r>
      <w:r w:rsidR="002A3C0A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2A3C0A">
        <w:rPr>
          <w:rFonts w:hint="eastAsia"/>
          <w:sz w:val="24"/>
          <w:lang w:eastAsia="zh-CN"/>
        </w:rPr>
        <w:t>nd lifting gear with M.O.M certificate</w:t>
      </w:r>
    </w:p>
    <w:p w:rsidR="006261D2" w:rsidRDefault="006261D2">
      <w:pPr>
        <w:pStyle w:val="BodyText2"/>
      </w:pPr>
      <w:r>
        <w:rPr>
          <w:rFonts w:hint="eastAsia"/>
        </w:rPr>
        <w:t xml:space="preserve">Lifting operation </w:t>
      </w:r>
      <w:r w:rsidR="00AC56DE">
        <w:rPr>
          <w:rFonts w:hint="eastAsia"/>
        </w:rPr>
        <w:t>are supervise by MOM certified lifting supervisor, rigger and signalman</w:t>
      </w:r>
    </w:p>
    <w:p w:rsidR="006261D2" w:rsidRDefault="006261D2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261D2" w:rsidRPr="00DA1171" w:rsidRDefault="006261D2" w:rsidP="00DA117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FE48CB">
        <w:rPr>
          <w:sz w:val="32"/>
          <w:szCs w:val="32"/>
          <w:lang w:eastAsia="zh-CN"/>
        </w:rPr>
        <w:t>Job Scope</w:t>
      </w:r>
    </w:p>
    <w:p w:rsidR="006261D2" w:rsidRPr="009B00EE" w:rsidRDefault="00DA1171" w:rsidP="009B00E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AC56DE">
        <w:rPr>
          <w:sz w:val="24"/>
          <w:lang w:eastAsia="zh-CN"/>
        </w:rPr>
        <w:t>orry</w:t>
      </w:r>
      <w:r w:rsidR="006261D2">
        <w:rPr>
          <w:sz w:val="24"/>
          <w:lang w:eastAsia="zh-CN"/>
        </w:rPr>
        <w:t xml:space="preserve"> crane to park at designated hoisting area for the lift</w:t>
      </w:r>
    </w:p>
    <w:p w:rsidR="008A7945" w:rsidRPr="009B00EE" w:rsidRDefault="002A3C0A" w:rsidP="009B00E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2A3C0A">
        <w:rPr>
          <w:sz w:val="24"/>
          <w:vertAlign w:val="superscript"/>
          <w:lang w:eastAsia="zh-CN"/>
        </w:rPr>
        <w:t>nd</w:t>
      </w:r>
      <w:r w:rsidR="00AC56DE">
        <w:rPr>
          <w:sz w:val="24"/>
          <w:lang w:eastAsia="zh-CN"/>
        </w:rPr>
        <w:t xml:space="preserve"> </w:t>
      </w:r>
      <w:r w:rsidR="006261D2">
        <w:rPr>
          <w:sz w:val="24"/>
          <w:lang w:eastAsia="zh-CN"/>
        </w:rPr>
        <w:t xml:space="preserve">level opening </w:t>
      </w:r>
    </w:p>
    <w:p w:rsidR="009B00EE" w:rsidRDefault="008A7945" w:rsidP="002A3C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and ensure it is fully rested on the opening slab</w:t>
      </w:r>
    </w:p>
    <w:p w:rsidR="006261D2" w:rsidRPr="002A3C0A" w:rsidRDefault="009B00EE" w:rsidP="002A3C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 and secured using 35</w:t>
      </w:r>
      <w:r w:rsidR="00DA1171">
        <w:rPr>
          <w:sz w:val="24"/>
          <w:lang w:eastAsia="zh-CN"/>
        </w:rPr>
        <w:t>/45</w:t>
      </w:r>
      <w:r w:rsidR="00EC6BF3">
        <w:rPr>
          <w:sz w:val="24"/>
          <w:lang w:eastAsia="zh-CN"/>
        </w:rPr>
        <w:t xml:space="preserve"> ton lorry crane</w:t>
      </w:r>
      <w:r w:rsidR="00AC56DE">
        <w:rPr>
          <w:sz w:val="24"/>
          <w:lang w:eastAsia="zh-CN"/>
        </w:rPr>
        <w:t xml:space="preserve"> </w:t>
      </w:r>
      <w:r w:rsidR="006261D2">
        <w:rPr>
          <w:sz w:val="24"/>
          <w:lang w:eastAsia="zh-CN"/>
        </w:rPr>
        <w:t xml:space="preserve"> </w:t>
      </w:r>
    </w:p>
    <w:p w:rsidR="002D69FE" w:rsidRPr="00BC6E62" w:rsidRDefault="006261D2" w:rsidP="00BC6E6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DA1171" w:rsidRDefault="00EC6BF3" w:rsidP="00EC6BF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50 ton </w:t>
      </w:r>
      <w:r w:rsidR="00BC6E62">
        <w:rPr>
          <w:sz w:val="24"/>
          <w:lang w:eastAsia="zh-CN"/>
        </w:rPr>
        <w:t xml:space="preserve">lorry crane to hoist up </w:t>
      </w:r>
      <w:r>
        <w:rPr>
          <w:sz w:val="24"/>
          <w:lang w:eastAsia="zh-CN"/>
        </w:rPr>
        <w:t xml:space="preserve">machine </w:t>
      </w:r>
      <w:r w:rsidR="00BC6E62">
        <w:rPr>
          <w:sz w:val="24"/>
          <w:lang w:eastAsia="zh-CN"/>
        </w:rPr>
        <w:t>to 2</w:t>
      </w:r>
      <w:r w:rsidR="00BC6E62" w:rsidRPr="00BC6E62">
        <w:rPr>
          <w:sz w:val="24"/>
          <w:vertAlign w:val="superscript"/>
          <w:lang w:eastAsia="zh-CN"/>
        </w:rPr>
        <w:t>nd</w:t>
      </w:r>
      <w:r w:rsidR="00BC6E62">
        <w:rPr>
          <w:sz w:val="24"/>
          <w:lang w:eastAsia="zh-CN"/>
        </w:rPr>
        <w:t xml:space="preserve"> floor </w:t>
      </w:r>
    </w:p>
    <w:p w:rsidR="006261D2" w:rsidRDefault="00DA1171" w:rsidP="00EC6BF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BC6E62">
        <w:rPr>
          <w:sz w:val="24"/>
          <w:lang w:eastAsia="zh-CN"/>
        </w:rPr>
        <w:t xml:space="preserve">ower down </w:t>
      </w:r>
      <w:r>
        <w:rPr>
          <w:sz w:val="24"/>
          <w:lang w:eastAsia="zh-CN"/>
        </w:rPr>
        <w:t xml:space="preserve">machine slowly </w:t>
      </w:r>
      <w:r w:rsidR="00BC6E62">
        <w:rPr>
          <w:sz w:val="24"/>
          <w:lang w:eastAsia="zh-CN"/>
        </w:rPr>
        <w:t>onto platform</w:t>
      </w:r>
    </w:p>
    <w:p w:rsidR="00BC6E62" w:rsidRDefault="00BC6E62" w:rsidP="00EC6BF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rollers/pallet truck to machine base</w:t>
      </w:r>
    </w:p>
    <w:p w:rsidR="00DA1171" w:rsidRDefault="00DA1171" w:rsidP="00EC6BF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Move</w:t>
      </w:r>
      <w:r w:rsidR="00BC6E62">
        <w:rPr>
          <w:sz w:val="24"/>
          <w:lang w:eastAsia="zh-CN"/>
        </w:rPr>
        <w:t xml:space="preserve"> out machine from platform </w:t>
      </w:r>
    </w:p>
    <w:p w:rsidR="00BC6E62" w:rsidRPr="00EC6BF3" w:rsidRDefault="00DA1171" w:rsidP="00EC6BF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</w:t>
      </w:r>
      <w:r w:rsidR="00BC6E62">
        <w:rPr>
          <w:sz w:val="24"/>
          <w:lang w:eastAsia="zh-CN"/>
        </w:rPr>
        <w:t>osition into customer premise</w:t>
      </w:r>
    </w:p>
    <w:p w:rsidR="00EC6BF3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6261D2" w:rsidRDefault="00EC6BF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2D69FE">
        <w:rPr>
          <w:sz w:val="24"/>
          <w:lang w:eastAsia="zh-CN"/>
        </w:rPr>
        <w:t>ll debris</w:t>
      </w:r>
      <w:r>
        <w:rPr>
          <w:sz w:val="24"/>
          <w:lang w:eastAsia="zh-CN"/>
        </w:rPr>
        <w:t>, if any</w:t>
      </w:r>
      <w:r w:rsidR="002D69FE">
        <w:rPr>
          <w:sz w:val="24"/>
          <w:lang w:eastAsia="zh-CN"/>
        </w:rPr>
        <w:t xml:space="preserve"> will be clear and dispose</w:t>
      </w:r>
    </w:p>
    <w:p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261D2" w:rsidRDefault="00EC6BF3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EC6BF3" w:rsidRDefault="00EC6BF3">
      <w:pPr>
        <w:pStyle w:val="Header"/>
        <w:tabs>
          <w:tab w:val="clear" w:pos="4320"/>
          <w:tab w:val="clear" w:pos="8640"/>
        </w:tabs>
        <w:ind w:left="360"/>
        <w:rPr>
          <w:b/>
          <w:sz w:val="32"/>
          <w:szCs w:val="32"/>
          <w:lang w:eastAsia="zh-CN"/>
        </w:rPr>
      </w:pPr>
      <w:r>
        <w:rPr>
          <w:sz w:val="24"/>
          <w:lang w:eastAsia="zh-CN"/>
        </w:rPr>
        <w:t xml:space="preserve">     </w:t>
      </w:r>
      <w:r>
        <w:rPr>
          <w:b/>
          <w:sz w:val="32"/>
          <w:szCs w:val="32"/>
          <w:lang w:eastAsia="zh-CN"/>
        </w:rPr>
        <w:t>Remark:</w:t>
      </w:r>
    </w:p>
    <w:p w:rsidR="00EC6BF3" w:rsidRDefault="00EC6BF3">
      <w:pPr>
        <w:pStyle w:val="Header"/>
        <w:tabs>
          <w:tab w:val="clear" w:pos="4320"/>
          <w:tab w:val="clear" w:pos="8640"/>
        </w:tabs>
        <w:ind w:left="360"/>
        <w:rPr>
          <w:b/>
          <w:sz w:val="24"/>
          <w:szCs w:val="24"/>
          <w:lang w:eastAsia="zh-CN"/>
        </w:rPr>
      </w:pPr>
      <w:r>
        <w:rPr>
          <w:b/>
          <w:sz w:val="32"/>
          <w:szCs w:val="32"/>
          <w:lang w:eastAsia="zh-CN"/>
        </w:rPr>
        <w:t xml:space="preserve">    </w:t>
      </w:r>
      <w:r>
        <w:rPr>
          <w:b/>
          <w:sz w:val="24"/>
          <w:szCs w:val="24"/>
          <w:lang w:eastAsia="zh-CN"/>
        </w:rPr>
        <w:t>MOS subject to change by supervisor/lifting supervisor on site</w:t>
      </w:r>
    </w:p>
    <w:p w:rsidR="00EC6BF3" w:rsidRPr="00EC6BF3" w:rsidRDefault="00EC6BF3">
      <w:pPr>
        <w:pStyle w:val="Header"/>
        <w:tabs>
          <w:tab w:val="clear" w:pos="4320"/>
          <w:tab w:val="clear" w:pos="8640"/>
        </w:tabs>
        <w:ind w:left="360"/>
        <w:rPr>
          <w:b/>
          <w:sz w:val="24"/>
          <w:szCs w:val="24"/>
          <w:lang w:eastAsia="zh-CN"/>
        </w:rPr>
      </w:pPr>
    </w:p>
    <w:p w:rsidR="006261D2" w:rsidRDefault="008A7945" w:rsidP="008A7945">
      <w:pPr>
        <w:ind w:left="720"/>
        <w:rPr>
          <w:sz w:val="24"/>
          <w:szCs w:val="24"/>
        </w:rPr>
      </w:pPr>
      <w:r>
        <w:rPr>
          <w:sz w:val="24"/>
          <w:szCs w:val="24"/>
        </w:rPr>
        <w:t>Best Regards</w:t>
      </w:r>
    </w:p>
    <w:p w:rsidR="008A7945" w:rsidRPr="008A7945" w:rsidRDefault="008A7945" w:rsidP="008A7945">
      <w:pPr>
        <w:ind w:left="720"/>
        <w:rPr>
          <w:sz w:val="24"/>
          <w:szCs w:val="24"/>
        </w:rPr>
      </w:pPr>
      <w:r>
        <w:rPr>
          <w:sz w:val="24"/>
          <w:szCs w:val="24"/>
        </w:rPr>
        <w:t>Zailani</w:t>
      </w:r>
    </w:p>
    <w:p w:rsidR="008A7945" w:rsidRDefault="008A7945">
      <w:pPr>
        <w:rPr>
          <w:sz w:val="24"/>
          <w:szCs w:val="24"/>
        </w:rPr>
      </w:pPr>
      <w:r>
        <w:t xml:space="preserve">              </w:t>
      </w:r>
      <w:r>
        <w:rPr>
          <w:sz w:val="24"/>
          <w:szCs w:val="24"/>
        </w:rPr>
        <w:t>Eric Wong Machinery Transportation Pte Ltd</w:t>
      </w:r>
    </w:p>
    <w:p w:rsidR="006261D2" w:rsidRDefault="008A7945">
      <w:r>
        <w:rPr>
          <w:sz w:val="24"/>
          <w:szCs w:val="24"/>
        </w:rPr>
        <w:t xml:space="preserve">            Tel: 62824175</w:t>
      </w:r>
      <w:r w:rsidR="006261D2">
        <w:tab/>
      </w:r>
      <w:r w:rsidR="006261D2">
        <w:tab/>
        <w:t xml:space="preserve">   </w:t>
      </w:r>
      <w:r w:rsidR="006261D2">
        <w:tab/>
      </w:r>
    </w:p>
    <w:sectPr w:rsidR="006261D2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2CCC" w:rsidRDefault="003F2CCC">
      <w:r>
        <w:separator/>
      </w:r>
    </w:p>
  </w:endnote>
  <w:endnote w:type="continuationSeparator" w:id="0">
    <w:p w:rsidR="003F2CCC" w:rsidRDefault="003F2C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61D2" w:rsidRDefault="006261D2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44A6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44A6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2CCC" w:rsidRDefault="003F2CCC">
      <w:r>
        <w:separator/>
      </w:r>
    </w:p>
  </w:footnote>
  <w:footnote w:type="continuationSeparator" w:id="0">
    <w:p w:rsidR="003F2CCC" w:rsidRDefault="003F2C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61D2" w:rsidRDefault="003F2CC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261D2" w:rsidRDefault="006261D2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261D2" w:rsidRDefault="006261D2">
    <w:pPr>
      <w:pStyle w:val="Header"/>
      <w:jc w:val="center"/>
    </w:pPr>
    <w:r>
      <w:t>No. 30, Defu Lane 7, Singapore 539347</w:t>
    </w:r>
  </w:p>
  <w:p w:rsidR="006261D2" w:rsidRDefault="006261D2">
    <w:pPr>
      <w:pStyle w:val="Header"/>
      <w:jc w:val="center"/>
    </w:pPr>
    <w:r>
      <w:t xml:space="preserve">Tel : </w:t>
    </w:r>
    <w:r w:rsidR="002A3C0A">
      <w:t>6</w:t>
    </w:r>
    <w:r>
      <w:t xml:space="preserve">2824175, </w:t>
    </w:r>
    <w:r w:rsidR="002A3C0A">
      <w:t>6</w:t>
    </w:r>
    <w:r>
      <w:t xml:space="preserve">2828203, </w:t>
    </w:r>
    <w:r w:rsidR="002A3C0A">
      <w:t>6</w:t>
    </w:r>
    <w:r>
      <w:t>2826020, Fax :</w:t>
    </w:r>
    <w:r w:rsidR="002A3C0A">
      <w:t>6</w:t>
    </w:r>
    <w:r>
      <w:t>2865602</w:t>
    </w:r>
  </w:p>
  <w:p w:rsidR="006261D2" w:rsidRDefault="006261D2">
    <w:pPr>
      <w:pStyle w:val="Header"/>
      <w:jc w:val="center"/>
    </w:pPr>
    <w:r>
      <w:t>GST Reg No. : M2-8923804 – 2</w:t>
    </w:r>
  </w:p>
  <w:p w:rsidR="006261D2" w:rsidRDefault="003F2CCC">
    <w:pPr>
      <w:pStyle w:val="Header"/>
      <w:jc w:val="center"/>
      <w:rPr>
        <w:sz w:val="22"/>
      </w:rPr>
    </w:pPr>
    <w:hyperlink r:id="rId2" w:history="1">
      <w:r w:rsidR="006261D2">
        <w:rPr>
          <w:rStyle w:val="Hyperlink"/>
          <w:sz w:val="22"/>
        </w:rPr>
        <w:t>http://www.ericwong.com</w:t>
      </w:r>
    </w:hyperlink>
  </w:p>
  <w:p w:rsidR="006261D2" w:rsidRDefault="002A3C0A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C56DE"/>
    <w:rsid w:val="000D40D8"/>
    <w:rsid w:val="001E2B01"/>
    <w:rsid w:val="002A3C0A"/>
    <w:rsid w:val="002D69FE"/>
    <w:rsid w:val="003F2CCC"/>
    <w:rsid w:val="00405891"/>
    <w:rsid w:val="00493AA3"/>
    <w:rsid w:val="005779ED"/>
    <w:rsid w:val="006261D2"/>
    <w:rsid w:val="006D2F3F"/>
    <w:rsid w:val="006E6DB6"/>
    <w:rsid w:val="00743B93"/>
    <w:rsid w:val="00744256"/>
    <w:rsid w:val="007C2581"/>
    <w:rsid w:val="008256BE"/>
    <w:rsid w:val="00830428"/>
    <w:rsid w:val="008A7945"/>
    <w:rsid w:val="009B00EE"/>
    <w:rsid w:val="00A1466E"/>
    <w:rsid w:val="00A445A2"/>
    <w:rsid w:val="00A45BC4"/>
    <w:rsid w:val="00AC56DE"/>
    <w:rsid w:val="00B85753"/>
    <w:rsid w:val="00BA09BB"/>
    <w:rsid w:val="00BC6E62"/>
    <w:rsid w:val="00C159DB"/>
    <w:rsid w:val="00D179E6"/>
    <w:rsid w:val="00D73457"/>
    <w:rsid w:val="00DA1171"/>
    <w:rsid w:val="00DC078B"/>
    <w:rsid w:val="00E44A6A"/>
    <w:rsid w:val="00E65453"/>
    <w:rsid w:val="00EC6BF3"/>
    <w:rsid w:val="00F24F86"/>
    <w:rsid w:val="00F9267A"/>
    <w:rsid w:val="00FE4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7C11BB1D-DE94-4833-AA9D-97B0FF6B0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59D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159DB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E0D192-DBDA-4383-B349-702A79F897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2691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2018-02-23T07:50:00Z</cp:lastPrinted>
  <dcterms:created xsi:type="dcterms:W3CDTF">2018-02-23T05:53:00Z</dcterms:created>
  <dcterms:modified xsi:type="dcterms:W3CDTF">2018-02-23T07:50:00Z</dcterms:modified>
</cp:coreProperties>
</file>