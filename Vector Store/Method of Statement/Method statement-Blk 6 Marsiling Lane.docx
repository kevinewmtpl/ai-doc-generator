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54018F">
      <w:pPr>
        <w:rPr>
          <w:sz w:val="24"/>
          <w:lang w:eastAsia="zh-CN"/>
        </w:rPr>
      </w:pPr>
      <w:r>
        <w:rPr>
          <w:sz w:val="24"/>
        </w:rPr>
        <w:t>Date: 29</w:t>
      </w:r>
      <w:r w:rsidRPr="0054018F">
        <w:rPr>
          <w:sz w:val="24"/>
          <w:vertAlign w:val="superscript"/>
        </w:rPr>
        <w:t>th</w:t>
      </w:r>
      <w:r>
        <w:rPr>
          <w:sz w:val="24"/>
        </w:rPr>
        <w:t xml:space="preserve"> Nov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252DD">
        <w:rPr>
          <w:sz w:val="24"/>
          <w:lang w:eastAsia="zh-CN"/>
        </w:rPr>
        <w:t>unload machine and accessories from 1 x 40ft HC container, hoist up</w:t>
      </w:r>
      <w:r w:rsidR="0054018F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to 2</w:t>
      </w:r>
      <w:r w:rsidR="00CE0A0D" w:rsidRPr="00CE0A0D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floor through shutter door</w:t>
      </w:r>
      <w:r w:rsidR="0054018F">
        <w:rPr>
          <w:sz w:val="24"/>
          <w:lang w:eastAsia="zh-CN"/>
        </w:rPr>
        <w:t xml:space="preserve">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B835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3000 x 1350 x 2100 mm / Wt: 990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2200 x 1800 x 1200 mm / Wt: 230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2100 x 1810 x 2200 mm / Wt: 730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1080 x 1720 x 850 mm / Wt: 130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2100 x 1000 x 800 mm / Wt: 110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2300 x 1500 x 1500 mm / Wt: 260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1200 x 1200 x 1200 mm / Wt: 200 kg </w:t>
      </w:r>
    </w:p>
    <w:p w:rsidR="0054018F" w:rsidRPr="009C51A6" w:rsidRDefault="0054018F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2100 x 1600 x 2000 mm / Wt: 390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54018F">
      <w:pPr>
        <w:rPr>
          <w:sz w:val="24"/>
          <w:lang w:eastAsia="zh-CN"/>
        </w:rPr>
      </w:pPr>
      <w:r>
        <w:rPr>
          <w:sz w:val="24"/>
          <w:lang w:eastAsia="zh-CN"/>
        </w:rPr>
        <w:t>Subject to vessel arrival</w:t>
      </w:r>
      <w:r w:rsidR="00D252DD">
        <w:rPr>
          <w:sz w:val="24"/>
          <w:lang w:eastAsia="zh-CN"/>
        </w:rPr>
        <w:t>:</w:t>
      </w:r>
    </w:p>
    <w:p w:rsidR="0054018F" w:rsidRDefault="0054018F">
      <w:pPr>
        <w:rPr>
          <w:sz w:val="24"/>
          <w:lang w:eastAsia="zh-CN"/>
        </w:rPr>
      </w:pPr>
      <w:r>
        <w:rPr>
          <w:sz w:val="24"/>
          <w:lang w:eastAsia="zh-CN"/>
        </w:rPr>
        <w:t>06/12/24 – 09/12/24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252DD" w:rsidRDefault="00D252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Pr="00652C7E" w:rsidRDefault="00B83550" w:rsidP="00652C7E">
      <w:pPr>
        <w:pStyle w:val="Heading4"/>
      </w:pPr>
      <w:r>
        <w:t xml:space="preserve">6 Marsiling Lane </w:t>
      </w:r>
      <w:r w:rsidR="0054018F">
        <w:t>#02</w:t>
      </w:r>
      <w:r w:rsidR="00652C7E">
        <w:t>-00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E5D4A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E87A28">
        <w:rPr>
          <w:sz w:val="24"/>
          <w:lang w:eastAsia="zh-CN"/>
        </w:rPr>
        <w:t xml:space="preserve"> FALFINGER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87A28">
        <w:rPr>
          <w:sz w:val="24"/>
          <w:lang w:eastAsia="zh-CN"/>
        </w:rPr>
        <w:t xml:space="preserve"> loader</w:t>
      </w:r>
    </w:p>
    <w:p w:rsidR="00DE5D4A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D0111B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DE5D4A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652C7E" w:rsidRDefault="00652C7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DE5D4A" w:rsidRDefault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C1F7F" w:rsidRDefault="00EC1F7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C47F1D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DE5D4A" w:rsidRDefault="00DE5D4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platform</w:t>
      </w:r>
    </w:p>
    <w:p w:rsidR="00DE5D4A" w:rsidRDefault="00DE5D4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onto platform with strapping belt</w:t>
      </w:r>
    </w:p>
    <w:p w:rsidR="00EC4FE2" w:rsidRDefault="00EC4FE2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</w:t>
      </w:r>
      <w:r>
        <w:rPr>
          <w:sz w:val="24"/>
          <w:lang w:eastAsia="zh-CN"/>
        </w:rPr>
        <w:t xml:space="preserve">rt webbing to crane hook </w:t>
      </w:r>
    </w:p>
    <w:p w:rsidR="00EF62AA" w:rsidRPr="00BD3C0C" w:rsidRDefault="00DE5D4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</w:t>
      </w:r>
      <w:r w:rsidR="00EC4FE2">
        <w:rPr>
          <w:sz w:val="24"/>
          <w:lang w:eastAsia="zh-CN"/>
        </w:rPr>
        <w:t xml:space="preserve"> rigging</w:t>
      </w:r>
      <w:r w:rsidR="00EC4FE2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of platform </w:t>
      </w:r>
    </w:p>
    <w:p w:rsidR="000077CE" w:rsidRDefault="00DE5D4A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platform together with machine </w:t>
      </w:r>
      <w:r w:rsidR="00CE0A0D">
        <w:rPr>
          <w:sz w:val="24"/>
          <w:lang w:eastAsia="zh-CN"/>
        </w:rPr>
        <w:t>to 2</w:t>
      </w:r>
      <w:r w:rsidR="00CE0A0D" w:rsidRPr="00CE0A0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CE0A0D"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:rsidR="00DE5D4A" w:rsidRDefault="00DE5D4A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opening slab</w:t>
      </w:r>
    </w:p>
    <w:p w:rsidR="00DE5D4A" w:rsidRDefault="00DE5D4A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building railing/pillar to prevent platform swing outward </w:t>
      </w:r>
    </w:p>
    <w:p w:rsidR="00DE5D4A" w:rsidRDefault="00D25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A26699" w:rsidRPr="00D252DD" w:rsidRDefault="00D252DD" w:rsidP="00D252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D3C0C" w:rsidRPr="00D252DD">
        <w:rPr>
          <w:sz w:val="24"/>
          <w:lang w:eastAsia="zh-CN"/>
        </w:rPr>
        <w:t xml:space="preserve">osition </w:t>
      </w:r>
      <w:r w:rsidR="00CE0A0D" w:rsidRPr="00D252DD">
        <w:rPr>
          <w:sz w:val="24"/>
          <w:lang w:eastAsia="zh-CN"/>
        </w:rPr>
        <w:t xml:space="preserve">machine to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C4FE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8CA" w:rsidRDefault="004268CA">
      <w:r>
        <w:separator/>
      </w:r>
    </w:p>
  </w:endnote>
  <w:endnote w:type="continuationSeparator" w:id="0">
    <w:p w:rsidR="004268CA" w:rsidRDefault="0042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0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09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8CA" w:rsidRDefault="004268CA">
      <w:r>
        <w:separator/>
      </w:r>
    </w:p>
  </w:footnote>
  <w:footnote w:type="continuationSeparator" w:id="0">
    <w:p w:rsidR="004268CA" w:rsidRDefault="004268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268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54018F">
    <w:pPr>
      <w:pStyle w:val="Header"/>
      <w:jc w:val="center"/>
    </w:pPr>
    <w:r>
      <w:t xml:space="preserve">   28 Kranji Loop #05-03, Kranji Green, Singapore 739571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 w:rsidR="0054018F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268C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848E2"/>
    <w:rsid w:val="001D1890"/>
    <w:rsid w:val="00251834"/>
    <w:rsid w:val="00255E64"/>
    <w:rsid w:val="002D1F09"/>
    <w:rsid w:val="00300D93"/>
    <w:rsid w:val="00305E2C"/>
    <w:rsid w:val="00380541"/>
    <w:rsid w:val="00385586"/>
    <w:rsid w:val="003B701A"/>
    <w:rsid w:val="003D6643"/>
    <w:rsid w:val="0042603E"/>
    <w:rsid w:val="004268CA"/>
    <w:rsid w:val="0044333E"/>
    <w:rsid w:val="0045662C"/>
    <w:rsid w:val="00471A02"/>
    <w:rsid w:val="004725E1"/>
    <w:rsid w:val="004D3589"/>
    <w:rsid w:val="004E2C2F"/>
    <w:rsid w:val="004F6A44"/>
    <w:rsid w:val="00512C3F"/>
    <w:rsid w:val="00521954"/>
    <w:rsid w:val="0054018F"/>
    <w:rsid w:val="00552A68"/>
    <w:rsid w:val="00605CE3"/>
    <w:rsid w:val="006359D2"/>
    <w:rsid w:val="00652C7E"/>
    <w:rsid w:val="00691F2F"/>
    <w:rsid w:val="006A0465"/>
    <w:rsid w:val="006B109C"/>
    <w:rsid w:val="006C66D8"/>
    <w:rsid w:val="007208CE"/>
    <w:rsid w:val="007250C7"/>
    <w:rsid w:val="007801F2"/>
    <w:rsid w:val="008254AB"/>
    <w:rsid w:val="00840DC8"/>
    <w:rsid w:val="00880CD7"/>
    <w:rsid w:val="00884C68"/>
    <w:rsid w:val="00900916"/>
    <w:rsid w:val="00917B6D"/>
    <w:rsid w:val="00997640"/>
    <w:rsid w:val="009A121B"/>
    <w:rsid w:val="009A53BC"/>
    <w:rsid w:val="009C51A6"/>
    <w:rsid w:val="009E274C"/>
    <w:rsid w:val="009E678E"/>
    <w:rsid w:val="00A26699"/>
    <w:rsid w:val="00A303EC"/>
    <w:rsid w:val="00A4217E"/>
    <w:rsid w:val="00A558F1"/>
    <w:rsid w:val="00AA5E43"/>
    <w:rsid w:val="00AD13C8"/>
    <w:rsid w:val="00AD5DD6"/>
    <w:rsid w:val="00B342E6"/>
    <w:rsid w:val="00B535E6"/>
    <w:rsid w:val="00B83550"/>
    <w:rsid w:val="00BD3C0C"/>
    <w:rsid w:val="00C35759"/>
    <w:rsid w:val="00C40F26"/>
    <w:rsid w:val="00C47F1D"/>
    <w:rsid w:val="00C76ABF"/>
    <w:rsid w:val="00CA3063"/>
    <w:rsid w:val="00CC772F"/>
    <w:rsid w:val="00CD431A"/>
    <w:rsid w:val="00CE0A0D"/>
    <w:rsid w:val="00CF7395"/>
    <w:rsid w:val="00D0111B"/>
    <w:rsid w:val="00D10D34"/>
    <w:rsid w:val="00D252DD"/>
    <w:rsid w:val="00DC4505"/>
    <w:rsid w:val="00DD2574"/>
    <w:rsid w:val="00DE5D4A"/>
    <w:rsid w:val="00E12D5A"/>
    <w:rsid w:val="00E47B96"/>
    <w:rsid w:val="00E87A28"/>
    <w:rsid w:val="00EB5E8A"/>
    <w:rsid w:val="00EC1F7F"/>
    <w:rsid w:val="00EC4FE2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F686B-A8F7-4879-9E87-12CA740E4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2024-12-02T01:00:00Z</cp:lastPrinted>
  <dcterms:created xsi:type="dcterms:W3CDTF">2024-11-29T01:31:00Z</dcterms:created>
  <dcterms:modified xsi:type="dcterms:W3CDTF">2024-12-02T01:00:00Z</dcterms:modified>
</cp:coreProperties>
</file>