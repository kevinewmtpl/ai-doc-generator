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F7E65" w:rsidRDefault="00EF7E65">
      <w:pPr>
        <w:rPr>
          <w:sz w:val="24"/>
        </w:rPr>
      </w:pPr>
    </w:p>
    <w:p w:rsidR="00EE527F" w:rsidRDefault="00EF7E65">
      <w:pPr>
        <w:rPr>
          <w:sz w:val="24"/>
          <w:lang w:eastAsia="zh-CN"/>
        </w:rPr>
      </w:pPr>
      <w:r>
        <w:rPr>
          <w:sz w:val="24"/>
        </w:rPr>
        <w:t>Date: 11</w:t>
      </w:r>
      <w:r w:rsidRPr="00EF7E65">
        <w:rPr>
          <w:sz w:val="24"/>
          <w:vertAlign w:val="superscript"/>
        </w:rPr>
        <w:t>th</w:t>
      </w:r>
      <w:r w:rsidR="004202B7">
        <w:rPr>
          <w:sz w:val="24"/>
        </w:rPr>
        <w:t xml:space="preserve"> June</w:t>
      </w:r>
      <w:r w:rsidR="00D37B7C">
        <w:rPr>
          <w:sz w:val="24"/>
        </w:rPr>
        <w:t xml:space="preserve"> </w:t>
      </w:r>
      <w:r w:rsidR="004202B7">
        <w:rPr>
          <w:sz w:val="24"/>
        </w:rPr>
        <w:t>20</w:t>
      </w:r>
      <w:r w:rsidR="000F082E"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4202B7">
        <w:rPr>
          <w:sz w:val="24"/>
          <w:lang w:eastAsia="zh-CN"/>
        </w:rPr>
        <w:t>ssist customer engineer to assemble</w:t>
      </w:r>
      <w:r w:rsidR="00D37B7C">
        <w:rPr>
          <w:sz w:val="24"/>
          <w:lang w:eastAsia="zh-CN"/>
        </w:rPr>
        <w:t xml:space="preserve">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EF7E65">
        <w:rPr>
          <w:sz w:val="24"/>
          <w:lang w:eastAsia="zh-CN"/>
        </w:rPr>
        <w:t xml:space="preserve"> and lorry crane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7B7C" w:rsidRPr="00D37B7C" w:rsidRDefault="00D37B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Auto Welding machine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7B7C" w:rsidRDefault="00EF7E65">
      <w:pPr>
        <w:rPr>
          <w:sz w:val="24"/>
          <w:lang w:eastAsia="zh-CN"/>
        </w:rPr>
      </w:pPr>
      <w:r>
        <w:rPr>
          <w:sz w:val="24"/>
          <w:lang w:eastAsia="zh-CN"/>
        </w:rPr>
        <w:t>19/06</w:t>
      </w:r>
      <w:r w:rsidR="00D37B7C">
        <w:rPr>
          <w:sz w:val="24"/>
          <w:lang w:eastAsia="zh-CN"/>
        </w:rPr>
        <w:t>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EF7E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D37B7C" w:rsidP="00A57E24">
      <w:pPr>
        <w:pStyle w:val="Heading4"/>
      </w:pPr>
      <w:r>
        <w:t xml:space="preserve">149 Gul Circle </w:t>
      </w:r>
    </w:p>
    <w:p w:rsidR="00A57E24" w:rsidRPr="00A57E24" w:rsidRDefault="00D37B7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</w:t>
      </w:r>
      <w:r w:rsidR="005E3CC7">
        <w:rPr>
          <w:sz w:val="24"/>
          <w:szCs w:val="24"/>
          <w:lang w:eastAsia="zh-CN"/>
        </w:rPr>
        <w:t xml:space="preserve"> (S)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battery forklift </w:t>
      </w:r>
    </w:p>
    <w:p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 w:rsidR="00D37B7C">
        <w:rPr>
          <w:sz w:val="24"/>
          <w:lang w:eastAsia="zh-CN"/>
        </w:rPr>
        <w:t xml:space="preserve"> </w:t>
      </w:r>
    </w:p>
    <w:p w:rsidR="00C64CD6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FMC </w:t>
      </w:r>
      <w:r w:rsidR="00C64CD6">
        <w:rPr>
          <w:sz w:val="24"/>
          <w:lang w:eastAsia="zh-CN"/>
        </w:rPr>
        <w:t xml:space="preserve">factory overhead crane 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F7E65" w:rsidRDefault="00EF7E6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F7E6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 w:rsidR="00EF7E65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F7E65" w:rsidRDefault="00EF7E6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to the ground   </w:t>
      </w:r>
    </w:p>
    <w:p w:rsidR="004202B7" w:rsidRPr="00EF7E65" w:rsidRDefault="00EF7E65" w:rsidP="00EF7E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</w:t>
      </w:r>
      <w:r>
        <w:rPr>
          <w:sz w:val="24"/>
          <w:lang w:eastAsia="zh-CN"/>
        </w:rPr>
        <w:t xml:space="preserve"> to </w:t>
      </w:r>
      <w:r w:rsidR="004202B7" w:rsidRPr="00EF7E65">
        <w:rPr>
          <w:sz w:val="24"/>
          <w:lang w:eastAsia="zh-CN"/>
        </w:rPr>
        <w:t>transport equipment from one building to another building within FMC</w:t>
      </w:r>
    </w:p>
    <w:p w:rsidR="004202B7" w:rsidRPr="003A60EE" w:rsidRDefault="004202B7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:rsidR="004202B7" w:rsidRPr="004202B7" w:rsidRDefault="004202B7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</w:t>
      </w:r>
      <w:r w:rsidR="00EF7E65">
        <w:rPr>
          <w:sz w:val="24"/>
          <w:lang w:eastAsia="zh-CN"/>
        </w:rPr>
        <w:t xml:space="preserve"> and lorry crane to hoist and upright</w:t>
      </w:r>
      <w:r>
        <w:rPr>
          <w:sz w:val="24"/>
          <w:lang w:eastAsia="zh-CN"/>
        </w:rPr>
        <w:t xml:space="preserve"> machine parts </w:t>
      </w:r>
    </w:p>
    <w:p w:rsidR="005C3925" w:rsidRPr="00EF7E65" w:rsidRDefault="00004A84" w:rsidP="00EF7E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>ssist engi</w:t>
      </w:r>
      <w:r w:rsidR="004202B7">
        <w:rPr>
          <w:sz w:val="24"/>
          <w:lang w:eastAsia="zh-CN"/>
        </w:rPr>
        <w:t>neer to assemble</w:t>
      </w:r>
      <w:r w:rsidR="00C64CD6">
        <w:rPr>
          <w:sz w:val="24"/>
          <w:lang w:eastAsia="zh-CN"/>
        </w:rPr>
        <w:t xml:space="preserve"> machine parts</w:t>
      </w:r>
    </w:p>
    <w:p w:rsidR="003A60EE" w:rsidRPr="004202B7" w:rsidRDefault="00EE527F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02B7">
        <w:rPr>
          <w:sz w:val="24"/>
          <w:lang w:eastAsia="zh-CN"/>
        </w:rPr>
        <w:t>Once job complete, team leader will instruct the team to perform proper housekeeping</w:t>
      </w:r>
    </w:p>
    <w:p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66E" w:rsidRDefault="0088566E">
      <w:r>
        <w:separator/>
      </w:r>
    </w:p>
  </w:endnote>
  <w:endnote w:type="continuationSeparator" w:id="0">
    <w:p w:rsidR="0088566E" w:rsidRDefault="00885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58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58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66E" w:rsidRDefault="0088566E">
      <w:r>
        <w:separator/>
      </w:r>
    </w:p>
  </w:footnote>
  <w:footnote w:type="continuationSeparator" w:id="0">
    <w:p w:rsidR="0088566E" w:rsidRDefault="008856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856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D37B7C">
    <w:pPr>
      <w:pStyle w:val="Header"/>
      <w:jc w:val="center"/>
    </w:pPr>
    <w:r>
      <w:t>No. 28 Kranji Loop #05-03, Kranji Green, Singapore 739571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8566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56420"/>
    <w:rsid w:val="00075DD7"/>
    <w:rsid w:val="000F082E"/>
    <w:rsid w:val="00133B61"/>
    <w:rsid w:val="0015129F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A60EE"/>
    <w:rsid w:val="003C4111"/>
    <w:rsid w:val="003F18B6"/>
    <w:rsid w:val="004202B7"/>
    <w:rsid w:val="0042603E"/>
    <w:rsid w:val="00440B76"/>
    <w:rsid w:val="00465941"/>
    <w:rsid w:val="004725E1"/>
    <w:rsid w:val="004C14F0"/>
    <w:rsid w:val="00537194"/>
    <w:rsid w:val="00543B4A"/>
    <w:rsid w:val="00545425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566E"/>
    <w:rsid w:val="008919BC"/>
    <w:rsid w:val="008A646D"/>
    <w:rsid w:val="00913C1D"/>
    <w:rsid w:val="00924100"/>
    <w:rsid w:val="00953C8B"/>
    <w:rsid w:val="00961486"/>
    <w:rsid w:val="00A36F93"/>
    <w:rsid w:val="00A40342"/>
    <w:rsid w:val="00A57E24"/>
    <w:rsid w:val="00A87E64"/>
    <w:rsid w:val="00AC5524"/>
    <w:rsid w:val="00AD2AAC"/>
    <w:rsid w:val="00B14E86"/>
    <w:rsid w:val="00B5267F"/>
    <w:rsid w:val="00BC585D"/>
    <w:rsid w:val="00BD0D0D"/>
    <w:rsid w:val="00C475F0"/>
    <w:rsid w:val="00C5445F"/>
    <w:rsid w:val="00C64CD6"/>
    <w:rsid w:val="00C844B7"/>
    <w:rsid w:val="00CA3063"/>
    <w:rsid w:val="00CB1A7A"/>
    <w:rsid w:val="00CE5887"/>
    <w:rsid w:val="00D00A75"/>
    <w:rsid w:val="00D02D29"/>
    <w:rsid w:val="00D20784"/>
    <w:rsid w:val="00D37B7C"/>
    <w:rsid w:val="00D75EF4"/>
    <w:rsid w:val="00D76F88"/>
    <w:rsid w:val="00DE77FE"/>
    <w:rsid w:val="00DF2260"/>
    <w:rsid w:val="00E11985"/>
    <w:rsid w:val="00E50334"/>
    <w:rsid w:val="00E82891"/>
    <w:rsid w:val="00E87FDA"/>
    <w:rsid w:val="00EB00E7"/>
    <w:rsid w:val="00ED0A4C"/>
    <w:rsid w:val="00EE527F"/>
    <w:rsid w:val="00EF7E65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2017-12-11T04:52:00Z</cp:lastPrinted>
  <dcterms:created xsi:type="dcterms:W3CDTF">2024-06-06T05:24:00Z</dcterms:created>
  <dcterms:modified xsi:type="dcterms:W3CDTF">2024-06-11T02:34:00Z</dcterms:modified>
</cp:coreProperties>
</file>