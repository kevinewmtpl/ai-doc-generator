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2334A" w:rsidRDefault="0082334A">
      <w:pPr>
        <w:rPr>
          <w:sz w:val="24"/>
        </w:rPr>
      </w:pPr>
    </w:p>
    <w:p w:rsidR="00FC7A38" w:rsidRDefault="00C213BD">
      <w:pPr>
        <w:rPr>
          <w:sz w:val="24"/>
          <w:lang w:eastAsia="zh-CN"/>
        </w:rPr>
      </w:pPr>
      <w:r>
        <w:rPr>
          <w:sz w:val="24"/>
        </w:rPr>
        <w:t>Date: 05</w:t>
      </w:r>
      <w:r w:rsidRPr="00C213BD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9A53F1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8F7F98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B3EEA">
        <w:rPr>
          <w:bCs/>
          <w:sz w:val="24"/>
          <w:szCs w:val="24"/>
          <w:lang w:eastAsia="zh-CN"/>
        </w:rPr>
        <w:t xml:space="preserve">ate </w:t>
      </w:r>
      <w:r w:rsidR="00FD0FFB">
        <w:rPr>
          <w:bCs/>
          <w:sz w:val="24"/>
          <w:szCs w:val="24"/>
          <w:lang w:eastAsia="zh-CN"/>
        </w:rPr>
        <w:t xml:space="preserve">6 unit </w:t>
      </w:r>
      <w:r w:rsidR="00A5552D">
        <w:rPr>
          <w:bCs/>
          <w:sz w:val="24"/>
          <w:szCs w:val="24"/>
          <w:lang w:eastAsia="zh-CN"/>
        </w:rPr>
        <w:t>mac</w:t>
      </w:r>
      <w:r w:rsidR="00492A8B">
        <w:rPr>
          <w:bCs/>
          <w:sz w:val="24"/>
          <w:szCs w:val="24"/>
          <w:lang w:eastAsia="zh-CN"/>
        </w:rPr>
        <w:t>hine</w:t>
      </w:r>
      <w:r w:rsidR="00A5552D">
        <w:rPr>
          <w:bCs/>
          <w:sz w:val="24"/>
          <w:szCs w:val="24"/>
          <w:lang w:eastAsia="zh-CN"/>
        </w:rPr>
        <w:t xml:space="preserve"> </w:t>
      </w:r>
      <w:r w:rsidR="009B3EEA">
        <w:rPr>
          <w:bCs/>
          <w:sz w:val="24"/>
          <w:szCs w:val="24"/>
          <w:lang w:eastAsia="zh-CN"/>
        </w:rPr>
        <w:t xml:space="preserve">within </w:t>
      </w:r>
      <w:r w:rsidR="0082334A">
        <w:rPr>
          <w:bCs/>
          <w:sz w:val="24"/>
          <w:szCs w:val="24"/>
          <w:lang w:eastAsia="zh-CN"/>
        </w:rPr>
        <w:t xml:space="preserve">customer </w:t>
      </w:r>
      <w:r w:rsidR="009B3EEA">
        <w:rPr>
          <w:bCs/>
          <w:sz w:val="24"/>
          <w:szCs w:val="24"/>
          <w:lang w:eastAsia="zh-CN"/>
        </w:rPr>
        <w:t>production area</w:t>
      </w:r>
      <w:r w:rsidR="008F7F98">
        <w:rPr>
          <w:bCs/>
          <w:sz w:val="24"/>
          <w:szCs w:val="24"/>
          <w:lang w:eastAsia="zh-CN"/>
        </w:rPr>
        <w:t xml:space="preserve"> </w:t>
      </w:r>
      <w:r w:rsidR="0065473B">
        <w:rPr>
          <w:bCs/>
          <w:sz w:val="24"/>
          <w:szCs w:val="24"/>
          <w:lang w:eastAsia="zh-CN"/>
        </w:rPr>
        <w:t>at ground floor</w:t>
      </w:r>
    </w:p>
    <w:p w:rsidR="00FD0FFB" w:rsidRDefault="00FD0F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D0FFB" w:rsidRPr="00FD0FFB" w:rsidRDefault="00FD0F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FD0FFB" w:rsidRDefault="009A53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</w:t>
      </w:r>
      <w:r w:rsidR="00C213BD">
        <w:rPr>
          <w:sz w:val="24"/>
          <w:lang w:eastAsia="zh-CN"/>
        </w:rPr>
        <w:t xml:space="preserve"> Mazak VTC16B</w:t>
      </w:r>
    </w:p>
    <w:p w:rsidR="00FD0FFB" w:rsidRDefault="00C213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A53F1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Hydraulic Press </w:t>
      </w:r>
    </w:p>
    <w:p w:rsidR="00FD0FFB" w:rsidRDefault="00FD0F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C213BD">
        <w:rPr>
          <w:sz w:val="24"/>
          <w:lang w:eastAsia="zh-CN"/>
        </w:rPr>
        <w:t>unit Makino F56</w:t>
      </w:r>
    </w:p>
    <w:p w:rsidR="00FD0FFB" w:rsidRDefault="00C213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Makino Max 650</w:t>
      </w:r>
    </w:p>
    <w:p w:rsidR="009A53F1" w:rsidRDefault="00C213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HAAS VF3</w:t>
      </w:r>
    </w:p>
    <w:p w:rsidR="00C213BD" w:rsidRDefault="00C213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HAAS VF5</w:t>
      </w:r>
    </w:p>
    <w:p w:rsidR="009B3EEA" w:rsidRDefault="00FD0F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C01A5">
        <w:rPr>
          <w:b/>
          <w:bCs/>
          <w:sz w:val="32"/>
          <w:u w:val="single"/>
          <w:lang w:eastAsia="zh-CN"/>
        </w:rPr>
        <w:t xml:space="preserve"> </w:t>
      </w:r>
      <w:proofErr w:type="gramStart"/>
      <w:r w:rsidR="008C01A5">
        <w:rPr>
          <w:b/>
          <w:bCs/>
          <w:sz w:val="32"/>
          <w:u w:val="single"/>
          <w:lang w:eastAsia="zh-CN"/>
        </w:rPr>
        <w:t>Of</w:t>
      </w:r>
      <w:proofErr w:type="gramEnd"/>
      <w:r w:rsidR="008C01A5">
        <w:rPr>
          <w:b/>
          <w:bCs/>
          <w:sz w:val="32"/>
          <w:u w:val="single"/>
          <w:lang w:eastAsia="zh-CN"/>
        </w:rPr>
        <w:t xml:space="preserve"> Operation</w:t>
      </w:r>
    </w:p>
    <w:p w:rsidR="00FC7A38" w:rsidRDefault="00C213BD">
      <w:pPr>
        <w:rPr>
          <w:sz w:val="24"/>
          <w:lang w:eastAsia="zh-CN"/>
        </w:rPr>
      </w:pPr>
      <w:r>
        <w:rPr>
          <w:sz w:val="24"/>
          <w:lang w:eastAsia="zh-CN"/>
        </w:rPr>
        <w:t>06/12/2019</w:t>
      </w:r>
      <w:r w:rsidR="008C01A5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F42D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</w:t>
      </w:r>
      <w:r w:rsidR="00FB5994">
        <w:rPr>
          <w:bCs/>
          <w:sz w:val="24"/>
          <w:szCs w:val="24"/>
          <w:lang w:eastAsia="zh-CN"/>
        </w:rPr>
        <w:t xml:space="preserve">am </w:t>
      </w:r>
    </w:p>
    <w:p w:rsidR="009D1AEF" w:rsidRDefault="009D1A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C213BD" w:rsidP="00DE75B9">
      <w:pPr>
        <w:pStyle w:val="Heading4"/>
      </w:pPr>
      <w:r>
        <w:t>26 Changi North Crescent</w:t>
      </w:r>
    </w:p>
    <w:p w:rsidR="00211B45" w:rsidRPr="00211B45" w:rsidRDefault="00C213BD" w:rsidP="00211B45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Diethelm</w:t>
      </w:r>
      <w:proofErr w:type="spellEnd"/>
      <w:r>
        <w:rPr>
          <w:sz w:val="24"/>
          <w:szCs w:val="24"/>
          <w:lang w:eastAsia="zh-CN"/>
        </w:rPr>
        <w:t xml:space="preserve"> Keller Aviation</w:t>
      </w:r>
      <w:r w:rsidR="00674A24">
        <w:rPr>
          <w:sz w:val="24"/>
          <w:szCs w:val="24"/>
          <w:lang w:eastAsia="zh-CN"/>
        </w:rPr>
        <w:t xml:space="preserve"> </w:t>
      </w:r>
      <w:proofErr w:type="spellStart"/>
      <w:r w:rsidR="00674A24">
        <w:rPr>
          <w:sz w:val="24"/>
          <w:szCs w:val="24"/>
          <w:lang w:eastAsia="zh-CN"/>
        </w:rPr>
        <w:t>Pte</w:t>
      </w:r>
      <w:proofErr w:type="spellEnd"/>
      <w:r w:rsidR="00674A24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8F7F98">
        <w:rPr>
          <w:sz w:val="24"/>
          <w:lang w:eastAsia="zh-CN"/>
        </w:rPr>
        <w:t>/hand</w:t>
      </w:r>
      <w:r w:rsidR="00AF31BC">
        <w:rPr>
          <w:sz w:val="24"/>
          <w:lang w:eastAsia="zh-CN"/>
        </w:rPr>
        <w:t xml:space="preserve"> </w:t>
      </w:r>
      <w:r w:rsidR="00674A24">
        <w:rPr>
          <w:sz w:val="24"/>
          <w:lang w:eastAsia="zh-CN"/>
        </w:rPr>
        <w:t>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C213BD" w:rsidRDefault="008C0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82334A" w:rsidRDefault="00C213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42DED">
        <w:rPr>
          <w:sz w:val="24"/>
          <w:lang w:eastAsia="zh-CN"/>
        </w:rPr>
        <w:t>allet truck</w:t>
      </w:r>
      <w:r w:rsidR="00F26ED9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F26ED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</w:t>
      </w:r>
      <w:r w:rsidR="00A72C6E">
        <w:rPr>
          <w:sz w:val="24"/>
          <w:lang w:eastAsia="zh-CN"/>
        </w:rPr>
        <w:t>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65473B" w:rsidRDefault="0065473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D0FFB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8F7F98">
        <w:rPr>
          <w:sz w:val="24"/>
          <w:szCs w:val="24"/>
        </w:rPr>
        <w:t>equip with standard PPE</w:t>
      </w:r>
      <w:r w:rsidR="0065473B">
        <w:t xml:space="preserve"> </w:t>
      </w:r>
      <w:r w:rsidR="00492A8B">
        <w:t xml:space="preserve">                      </w:t>
      </w:r>
      <w:r w:rsidR="00DE52F9">
        <w:t xml:space="preserve">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82334A" w:rsidRDefault="0082334A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FD0FFB" w:rsidRDefault="009B3EEA" w:rsidP="009B3EEA">
      <w:r>
        <w:rPr>
          <w:b/>
          <w:sz w:val="32"/>
          <w:szCs w:val="32"/>
          <w:u w:val="single"/>
          <w:lang w:eastAsia="zh-CN"/>
        </w:rPr>
        <w:t>Job scope</w:t>
      </w:r>
    </w:p>
    <w:p w:rsidR="00FC7A38" w:rsidRPr="006476FC" w:rsidRDefault="005064C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33FD8">
        <w:rPr>
          <w:b w:val="0"/>
          <w:sz w:val="24"/>
          <w:u w:val="none"/>
          <w:lang w:eastAsia="zh-CN"/>
        </w:rPr>
        <w:t xml:space="preserve"> </w:t>
      </w:r>
      <w:r w:rsidR="00F26ED9">
        <w:rPr>
          <w:b w:val="0"/>
          <w:sz w:val="24"/>
          <w:u w:val="none"/>
          <w:lang w:eastAsia="zh-CN"/>
        </w:rPr>
        <w:t>to 4</w:t>
      </w:r>
      <w:r w:rsidR="00172332">
        <w:rPr>
          <w:b w:val="0"/>
          <w:sz w:val="24"/>
          <w:u w:val="none"/>
          <w:lang w:eastAsia="zh-CN"/>
        </w:rPr>
        <w:t xml:space="preserve">”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hydraulic</w:t>
      </w:r>
      <w:r w:rsidR="008F7F98">
        <w:rPr>
          <w:b w:val="0"/>
          <w:sz w:val="24"/>
          <w:u w:val="none"/>
          <w:lang w:eastAsia="zh-CN"/>
        </w:rPr>
        <w:t>/hand</w:t>
      </w:r>
      <w:r w:rsidR="00834C28"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AF31BC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9E6611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82334A">
        <w:rPr>
          <w:b w:val="0"/>
          <w:sz w:val="24"/>
          <w:u w:val="none"/>
          <w:lang w:eastAsia="zh-CN"/>
        </w:rPr>
        <w:t xml:space="preserve">out </w:t>
      </w:r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F26ED9">
        <w:rPr>
          <w:b w:val="0"/>
          <w:sz w:val="24"/>
          <w:u w:val="none"/>
          <w:lang w:eastAsia="zh-CN"/>
        </w:rPr>
        <w:t xml:space="preserve">machine to </w:t>
      </w:r>
      <w:r w:rsidR="00F42DED">
        <w:rPr>
          <w:b w:val="0"/>
          <w:sz w:val="24"/>
          <w:u w:val="none"/>
          <w:lang w:eastAsia="zh-CN"/>
        </w:rPr>
        <w:t xml:space="preserve">new </w:t>
      </w:r>
      <w:r w:rsidR="001C737A">
        <w:rPr>
          <w:b w:val="0"/>
          <w:sz w:val="24"/>
          <w:u w:val="none"/>
          <w:lang w:eastAsia="zh-CN"/>
        </w:rPr>
        <w:t>location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F42DED">
        <w:rPr>
          <w:b w:val="0"/>
          <w:sz w:val="24"/>
          <w:u w:val="none"/>
          <w:lang w:eastAsia="zh-CN"/>
        </w:rPr>
        <w:t>osition machine at new</w:t>
      </w:r>
      <w:r w:rsidR="009B3EEA">
        <w:rPr>
          <w:b w:val="0"/>
          <w:sz w:val="24"/>
          <w:u w:val="none"/>
          <w:lang w:eastAsia="zh-CN"/>
        </w:rPr>
        <w:t xml:space="preserve"> </w:t>
      </w:r>
      <w:r w:rsidR="00AF31BC">
        <w:rPr>
          <w:b w:val="0"/>
          <w:sz w:val="24"/>
          <w:u w:val="none"/>
          <w:lang w:eastAsia="zh-CN"/>
        </w:rPr>
        <w:t xml:space="preserve">designated </w:t>
      </w:r>
      <w:r w:rsidR="0065473B">
        <w:rPr>
          <w:b w:val="0"/>
          <w:sz w:val="24"/>
          <w:u w:val="none"/>
          <w:lang w:eastAsia="zh-CN"/>
        </w:rPr>
        <w:t xml:space="preserve">location </w:t>
      </w:r>
      <w:bookmarkStart w:id="0" w:name="_GoBack"/>
      <w:bookmarkEnd w:id="0"/>
    </w:p>
    <w:p w:rsidR="007504FA" w:rsidRDefault="00F42DE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</w:t>
      </w:r>
      <w:r w:rsidR="005064CF">
        <w:rPr>
          <w:b w:val="0"/>
          <w:sz w:val="24"/>
          <w:u w:val="none"/>
          <w:lang w:eastAsia="zh-CN"/>
        </w:rPr>
        <w:t xml:space="preserve">ack up machine, remove </w:t>
      </w:r>
      <w:r w:rsidR="00F26ED9">
        <w:rPr>
          <w:b w:val="0"/>
          <w:sz w:val="24"/>
          <w:u w:val="none"/>
          <w:lang w:eastAsia="zh-CN"/>
        </w:rPr>
        <w:t xml:space="preserve">rollers and insert levelling pad under machine bed </w:t>
      </w:r>
    </w:p>
    <w:p w:rsidR="005064C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064CF">
        <w:rPr>
          <w:b w:val="0"/>
          <w:sz w:val="24"/>
          <w:u w:val="none"/>
          <w:lang w:eastAsia="zh-CN"/>
        </w:rPr>
        <w:t>roper housekeeping</w:t>
      </w:r>
    </w:p>
    <w:p w:rsidR="001C737A" w:rsidRDefault="00F26ED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AF31BC" w:rsidRPr="008F7F9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713" w:rsidRDefault="00094713">
      <w:r>
        <w:separator/>
      </w:r>
    </w:p>
  </w:endnote>
  <w:endnote w:type="continuationSeparator" w:id="0">
    <w:p w:rsidR="00094713" w:rsidRDefault="00094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473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713" w:rsidRDefault="00094713">
      <w:r>
        <w:separator/>
      </w:r>
    </w:p>
  </w:footnote>
  <w:footnote w:type="continuationSeparator" w:id="0">
    <w:p w:rsidR="00094713" w:rsidRDefault="000947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6547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F26ED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65473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26ED9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94713"/>
    <w:rsid w:val="000A6C84"/>
    <w:rsid w:val="0012420B"/>
    <w:rsid w:val="00172332"/>
    <w:rsid w:val="0017453D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2C5809"/>
    <w:rsid w:val="00333FD8"/>
    <w:rsid w:val="003458F0"/>
    <w:rsid w:val="003534C3"/>
    <w:rsid w:val="003810B0"/>
    <w:rsid w:val="003921A8"/>
    <w:rsid w:val="00405E45"/>
    <w:rsid w:val="00411523"/>
    <w:rsid w:val="00472F61"/>
    <w:rsid w:val="00483CC1"/>
    <w:rsid w:val="00492A8B"/>
    <w:rsid w:val="00495410"/>
    <w:rsid w:val="005064CF"/>
    <w:rsid w:val="00520A90"/>
    <w:rsid w:val="00525462"/>
    <w:rsid w:val="00530F7B"/>
    <w:rsid w:val="005A109E"/>
    <w:rsid w:val="005C1EB6"/>
    <w:rsid w:val="005C2523"/>
    <w:rsid w:val="005E3EC3"/>
    <w:rsid w:val="006476FC"/>
    <w:rsid w:val="0065473B"/>
    <w:rsid w:val="00674A24"/>
    <w:rsid w:val="006A3AAD"/>
    <w:rsid w:val="006B0D6D"/>
    <w:rsid w:val="006C414E"/>
    <w:rsid w:val="00716D20"/>
    <w:rsid w:val="007504FA"/>
    <w:rsid w:val="007B15D6"/>
    <w:rsid w:val="007E6F9D"/>
    <w:rsid w:val="0082334A"/>
    <w:rsid w:val="008248D1"/>
    <w:rsid w:val="00834C28"/>
    <w:rsid w:val="00846465"/>
    <w:rsid w:val="008C01A5"/>
    <w:rsid w:val="008F7F98"/>
    <w:rsid w:val="00931082"/>
    <w:rsid w:val="00940648"/>
    <w:rsid w:val="009438BA"/>
    <w:rsid w:val="009A53F1"/>
    <w:rsid w:val="009B3EEA"/>
    <w:rsid w:val="009D1AEF"/>
    <w:rsid w:val="009D72AB"/>
    <w:rsid w:val="009E6611"/>
    <w:rsid w:val="00A35AA2"/>
    <w:rsid w:val="00A5552D"/>
    <w:rsid w:val="00A62478"/>
    <w:rsid w:val="00A72C6E"/>
    <w:rsid w:val="00A828A0"/>
    <w:rsid w:val="00A86533"/>
    <w:rsid w:val="00A87152"/>
    <w:rsid w:val="00AB44EB"/>
    <w:rsid w:val="00AE4B06"/>
    <w:rsid w:val="00AF31BC"/>
    <w:rsid w:val="00B014B7"/>
    <w:rsid w:val="00B25A4A"/>
    <w:rsid w:val="00BD6888"/>
    <w:rsid w:val="00BE285E"/>
    <w:rsid w:val="00BF15DF"/>
    <w:rsid w:val="00C213BD"/>
    <w:rsid w:val="00CD561C"/>
    <w:rsid w:val="00D44A04"/>
    <w:rsid w:val="00D567A9"/>
    <w:rsid w:val="00D850D4"/>
    <w:rsid w:val="00DE52F9"/>
    <w:rsid w:val="00DE75B9"/>
    <w:rsid w:val="00EE7CA0"/>
    <w:rsid w:val="00F0771A"/>
    <w:rsid w:val="00F132A8"/>
    <w:rsid w:val="00F224B9"/>
    <w:rsid w:val="00F26ED9"/>
    <w:rsid w:val="00F42DED"/>
    <w:rsid w:val="00F56ADF"/>
    <w:rsid w:val="00FB5994"/>
    <w:rsid w:val="00FC7A38"/>
    <w:rsid w:val="00FD0FFB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73C26-9A71-43B2-9CB3-FEF0DC514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210</Words>
  <Characters>1280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2018-02-28T05:08:00Z</cp:lastPrinted>
  <dcterms:created xsi:type="dcterms:W3CDTF">2019-12-05T01:40:00Z</dcterms:created>
  <dcterms:modified xsi:type="dcterms:W3CDTF">2019-12-05T01:40:00Z</dcterms:modified>
</cp:coreProperties>
</file>