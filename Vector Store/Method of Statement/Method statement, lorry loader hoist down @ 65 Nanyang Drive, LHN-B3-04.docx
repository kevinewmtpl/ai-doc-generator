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343D0">
      <w:pPr>
        <w:rPr>
          <w:sz w:val="24"/>
          <w:lang w:eastAsia="zh-CN"/>
        </w:rPr>
      </w:pPr>
      <w:r>
        <w:rPr>
          <w:sz w:val="24"/>
        </w:rPr>
        <w:t>Date: 15</w:t>
      </w:r>
      <w:r w:rsidRPr="00E343D0">
        <w:rPr>
          <w:sz w:val="24"/>
          <w:vertAlign w:val="superscript"/>
        </w:rPr>
        <w:t>th</w:t>
      </w:r>
      <w:r>
        <w:rPr>
          <w:sz w:val="24"/>
        </w:rPr>
        <w:t xml:space="preserve"> June </w:t>
      </w:r>
      <w:r w:rsidR="00970BF8">
        <w:rPr>
          <w:sz w:val="24"/>
        </w:rPr>
        <w:t>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13786" w:rsidRPr="00406D3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07DB5">
        <w:rPr>
          <w:sz w:val="24"/>
          <w:lang w:eastAsia="zh-CN"/>
        </w:rPr>
        <w:t xml:space="preserve">shift out and </w:t>
      </w:r>
      <w:r w:rsidR="0091119A">
        <w:rPr>
          <w:sz w:val="24"/>
          <w:lang w:eastAsia="zh-CN"/>
        </w:rPr>
        <w:t>h</w:t>
      </w:r>
      <w:r w:rsidR="00407DB5">
        <w:rPr>
          <w:sz w:val="24"/>
          <w:lang w:eastAsia="zh-CN"/>
        </w:rPr>
        <w:t>oist down 2</w:t>
      </w:r>
      <w:r w:rsidR="00E343D0">
        <w:rPr>
          <w:sz w:val="24"/>
          <w:lang w:eastAsia="zh-CN"/>
        </w:rPr>
        <w:t xml:space="preserve"> unit equipment from 2</w:t>
      </w:r>
      <w:r w:rsidR="00E343D0" w:rsidRPr="00E343D0">
        <w:rPr>
          <w:sz w:val="24"/>
          <w:vertAlign w:val="superscript"/>
          <w:lang w:eastAsia="zh-CN"/>
        </w:rPr>
        <w:t>nd</w:t>
      </w:r>
      <w:r w:rsidR="00E343D0">
        <w:rPr>
          <w:sz w:val="24"/>
          <w:lang w:eastAsia="zh-CN"/>
        </w:rPr>
        <w:t xml:space="preserve"> floor to the ground and load up onto lorry chassis </w:t>
      </w:r>
    </w:p>
    <w:p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2466" w:rsidRDefault="00407DB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Equipment </w:t>
      </w:r>
      <w:r w:rsidR="000E2466">
        <w:rPr>
          <w:b/>
          <w:sz w:val="32"/>
          <w:szCs w:val="32"/>
          <w:u w:val="single"/>
          <w:lang w:eastAsia="zh-CN"/>
        </w:rPr>
        <w:t>Spec</w:t>
      </w:r>
    </w:p>
    <w:p w:rsidR="00407DB5" w:rsidRDefault="00407DB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To be hoist down</w:t>
      </w:r>
    </w:p>
    <w:p w:rsidR="000E2466" w:rsidRDefault="00E343D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407DB5">
        <w:rPr>
          <w:sz w:val="24"/>
          <w:szCs w:val="24"/>
          <w:lang w:eastAsia="zh-CN"/>
        </w:rPr>
        <w:t xml:space="preserve">Pressure Tank </w:t>
      </w:r>
    </w:p>
    <w:p w:rsidR="00407DB5" w:rsidRDefault="00407DB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140 x 140 x 140 cm </w:t>
      </w:r>
      <w:r w:rsidR="007F5F76">
        <w:rPr>
          <w:sz w:val="24"/>
          <w:szCs w:val="24"/>
          <w:lang w:eastAsia="zh-CN"/>
        </w:rPr>
        <w:t xml:space="preserve">/ </w:t>
      </w:r>
      <w:r>
        <w:rPr>
          <w:sz w:val="24"/>
          <w:szCs w:val="24"/>
          <w:lang w:eastAsia="zh-CN"/>
        </w:rPr>
        <w:t>Wt: 400 kg</w:t>
      </w:r>
    </w:p>
    <w:p w:rsidR="00407DB5" w:rsidRDefault="00407DB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407DB5" w:rsidRPr="00407DB5" w:rsidRDefault="00407DB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By using lift</w:t>
      </w:r>
    </w:p>
    <w:p w:rsidR="00407DB5" w:rsidRDefault="00407DB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350V 3D Printer </w:t>
      </w:r>
    </w:p>
    <w:p w:rsidR="00407DB5" w:rsidRPr="000E2466" w:rsidRDefault="00407DB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132 x 100 x 120 cm </w:t>
      </w:r>
    </w:p>
    <w:p w:rsidR="000E2466" w:rsidRP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E2466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Pr="00D54456" w:rsidRDefault="00EE527F" w:rsidP="00D54456">
      <w:pPr>
        <w:rPr>
          <w:sz w:val="24"/>
          <w:lang w:eastAsia="zh-CN"/>
        </w:rPr>
      </w:pPr>
    </w:p>
    <w:p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E2466" w:rsidRPr="000E2466" w:rsidRDefault="00407DB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0E2466">
        <w:rPr>
          <w:bCs/>
          <w:sz w:val="24"/>
          <w:szCs w:val="24"/>
          <w:lang w:eastAsia="zh-CN"/>
        </w:rPr>
        <w:t xml:space="preserve"> am </w:t>
      </w: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407DB5" w:rsidP="008254AB">
      <w:pPr>
        <w:pStyle w:val="Heading4"/>
      </w:pPr>
      <w:r>
        <w:t>65 Nanyang Drive</w:t>
      </w:r>
    </w:p>
    <w:p w:rsidR="00840DC8" w:rsidRPr="00840DC8" w:rsidRDefault="007F5F76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LHN-B3-04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7F5F76">
        <w:rPr>
          <w:sz w:val="24"/>
          <w:lang w:eastAsia="zh-CN"/>
        </w:rPr>
        <w:t xml:space="preserve"> 633 lorry loader</w:t>
      </w:r>
    </w:p>
    <w:p w:rsidR="007F5F76" w:rsidRDefault="007F5F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EE527F" w:rsidRDefault="00810F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26AFA">
        <w:rPr>
          <w:sz w:val="24"/>
          <w:lang w:eastAsia="zh-CN"/>
        </w:rPr>
        <w:t>ebbing</w:t>
      </w:r>
      <w:r w:rsidR="0042603E">
        <w:rPr>
          <w:sz w:val="24"/>
          <w:lang w:eastAsia="zh-CN"/>
        </w:rPr>
        <w:t xml:space="preserve"> sling</w:t>
      </w:r>
      <w:r w:rsidR="00294AC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7F5F76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CF74CA" w:rsidRPr="007F5F76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F5F76" w:rsidRDefault="007F5F76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7F5F76">
        <w:rPr>
          <w:sz w:val="24"/>
          <w:lang w:eastAsia="zh-CN"/>
        </w:rPr>
        <w:t>and lorry loader</w:t>
      </w:r>
      <w:r w:rsidR="00926AFA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294ACF">
        <w:rPr>
          <w:sz w:val="24"/>
          <w:lang w:eastAsia="zh-CN"/>
        </w:rPr>
        <w:t xml:space="preserve">(attached all lifting crew certificate) </w:t>
      </w:r>
      <w:r w:rsidR="00E343D0">
        <w:rPr>
          <w:sz w:val="24"/>
          <w:lang w:eastAsia="zh-CN"/>
        </w:rPr>
        <w:t xml:space="preserve">    </w:t>
      </w:r>
    </w:p>
    <w:p w:rsidR="00406D34" w:rsidRDefault="00406D34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294ACF" w:rsidRDefault="00294AC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Barricade off work area with safety cones, red/white tape and lifting in operation signage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All our workers are fully equip with standard P.P.E. (safet</w:t>
      </w:r>
      <w:r w:rsidR="00406D34">
        <w:rPr>
          <w:rFonts w:hint="eastAsia"/>
          <w:sz w:val="24"/>
          <w:lang w:eastAsia="zh-CN"/>
        </w:rPr>
        <w:t xml:space="preserve">y shoes, </w:t>
      </w:r>
      <w:r w:rsidR="00406D34">
        <w:rPr>
          <w:sz w:val="24"/>
          <w:lang w:eastAsia="zh-CN"/>
        </w:rPr>
        <w:t xml:space="preserve">safety </w:t>
      </w:r>
      <w:r w:rsidR="00406D34">
        <w:rPr>
          <w:rFonts w:hint="eastAsia"/>
          <w:sz w:val="24"/>
          <w:lang w:eastAsia="zh-CN"/>
        </w:rPr>
        <w:t>helmet</w:t>
      </w:r>
      <w:r w:rsidR="007F5F76">
        <w:rPr>
          <w:sz w:val="24"/>
          <w:lang w:eastAsia="zh-CN"/>
        </w:rPr>
        <w:t xml:space="preserve">, safety </w:t>
      </w:r>
      <w:r w:rsidR="00294ACF">
        <w:rPr>
          <w:sz w:val="24"/>
          <w:lang w:eastAsia="zh-CN"/>
        </w:rPr>
        <w:t>harness</w:t>
      </w:r>
      <w:r>
        <w:rPr>
          <w:rFonts w:hint="eastAsia"/>
          <w:sz w:val="24"/>
          <w:lang w:eastAsia="zh-CN"/>
        </w:rPr>
        <w:t>)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06D34">
        <w:t>.</w:t>
      </w:r>
      <w:r w:rsidR="0042603E">
        <w:rPr>
          <w:rFonts w:hint="eastAsia"/>
        </w:rPr>
        <w:t>O</w:t>
      </w:r>
      <w:r w:rsidR="00406D34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0E2466" w:rsidRDefault="00EE527F" w:rsidP="00406D3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C8012B">
        <w:rPr>
          <w:b w:val="0"/>
          <w:sz w:val="20"/>
          <w:u w:val="none"/>
          <w:lang w:eastAsia="zh-CN"/>
        </w:rPr>
        <w:t xml:space="preserve">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E343D0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294AC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at desig</w:t>
      </w:r>
      <w:r w:rsidR="00406D34">
        <w:rPr>
          <w:sz w:val="24"/>
          <w:lang w:eastAsia="zh-CN"/>
        </w:rPr>
        <w:t>nated location for the hoisting</w:t>
      </w:r>
      <w:r>
        <w:rPr>
          <w:sz w:val="24"/>
          <w:lang w:eastAsia="zh-CN"/>
        </w:rPr>
        <w:t xml:space="preserve"> work</w:t>
      </w:r>
    </w:p>
    <w:p w:rsidR="00E343D0" w:rsidRDefault="00E343D0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on site</w:t>
      </w:r>
    </w:p>
    <w:p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operator to extract th</w:t>
      </w:r>
      <w:r w:rsidR="007F5F76">
        <w:rPr>
          <w:sz w:val="24"/>
          <w:lang w:eastAsia="zh-CN"/>
        </w:rPr>
        <w:t>e crane boom to 2</w:t>
      </w:r>
      <w:r w:rsidR="007F5F76" w:rsidRPr="007F5F76">
        <w:rPr>
          <w:sz w:val="24"/>
          <w:vertAlign w:val="superscript"/>
          <w:lang w:eastAsia="zh-CN"/>
        </w:rPr>
        <w:t>nd</w:t>
      </w:r>
      <w:r w:rsidR="007F5F76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 </w:t>
      </w:r>
    </w:p>
    <w:p w:rsidR="005C353E" w:rsidRDefault="005C353E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2F6563">
        <w:rPr>
          <w:sz w:val="24"/>
          <w:lang w:eastAsia="zh-CN"/>
        </w:rPr>
        <w:t xml:space="preserve"> </w:t>
      </w:r>
      <w:r w:rsidR="00406D34">
        <w:rPr>
          <w:sz w:val="24"/>
          <w:lang w:eastAsia="zh-CN"/>
        </w:rPr>
        <w:t xml:space="preserve">sling to </w:t>
      </w:r>
      <w:r w:rsidR="002F6563">
        <w:rPr>
          <w:sz w:val="24"/>
          <w:lang w:eastAsia="zh-CN"/>
        </w:rPr>
        <w:t xml:space="preserve">crane hook and secure onto rigging </w:t>
      </w:r>
      <w:r w:rsidR="007F5F76">
        <w:rPr>
          <w:sz w:val="24"/>
          <w:lang w:eastAsia="zh-CN"/>
        </w:rPr>
        <w:t>point of equipment</w:t>
      </w:r>
    </w:p>
    <w:p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1ft above ground to check on balancing </w:t>
      </w:r>
    </w:p>
    <w:p w:rsidR="00F775A5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</w:t>
      </w:r>
      <w:r w:rsidR="007F5F76">
        <w:rPr>
          <w:sz w:val="24"/>
          <w:lang w:eastAsia="zh-CN"/>
        </w:rPr>
        <w:t>l balance, hoist down equipment</w:t>
      </w:r>
      <w:r>
        <w:rPr>
          <w:sz w:val="24"/>
          <w:lang w:eastAsia="zh-CN"/>
        </w:rPr>
        <w:t xml:space="preserve"> to the ground </w:t>
      </w:r>
    </w:p>
    <w:p w:rsidR="003B598B" w:rsidRDefault="007F5F76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equipment onto lorry chassis </w:t>
      </w:r>
    </w:p>
    <w:p w:rsidR="002F6563" w:rsidRDefault="00C3441F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</w:t>
      </w:r>
      <w:r w:rsidR="007F5F76">
        <w:rPr>
          <w:sz w:val="24"/>
          <w:lang w:eastAsia="zh-CN"/>
        </w:rPr>
        <w:t>m equipment</w:t>
      </w:r>
      <w:r w:rsidR="002F6563">
        <w:rPr>
          <w:sz w:val="24"/>
          <w:lang w:eastAsia="zh-CN"/>
        </w:rPr>
        <w:t xml:space="preserve"> rigging point</w:t>
      </w:r>
    </w:p>
    <w:p w:rsidR="00C3441F" w:rsidRDefault="007F5F76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equipment with strapping belt prior to moving out of site premise </w:t>
      </w:r>
    </w:p>
    <w:p w:rsidR="003B598B" w:rsidRPr="007F5F76" w:rsidRDefault="00EE527F" w:rsidP="007F5F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F5F76"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3B598B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2F6563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>will be</w:t>
      </w:r>
      <w:r w:rsidR="002F6563">
        <w:rPr>
          <w:sz w:val="24"/>
          <w:lang w:eastAsia="zh-CN"/>
        </w:rPr>
        <w:t xml:space="preserve"> clear and dispose </w:t>
      </w:r>
    </w:p>
    <w:p w:rsidR="003B598B" w:rsidRPr="00D60D33" w:rsidRDefault="00EE527F" w:rsidP="00D60D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B598B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5C3A78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 / Kevin Wong </w:t>
      </w:r>
      <w:bookmarkStart w:id="0" w:name="_GoBack"/>
      <w:bookmarkEnd w:id="0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4EE6" w:rsidRDefault="008E4EE6">
      <w:r>
        <w:separator/>
      </w:r>
    </w:p>
  </w:endnote>
  <w:endnote w:type="continuationSeparator" w:id="0">
    <w:p w:rsidR="008E4EE6" w:rsidRDefault="008E4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C3A7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C3A7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4EE6" w:rsidRDefault="008E4EE6">
      <w:r>
        <w:separator/>
      </w:r>
    </w:p>
  </w:footnote>
  <w:footnote w:type="continuationSeparator" w:id="0">
    <w:p w:rsidR="008E4EE6" w:rsidRDefault="008E4E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E4EE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F6563">
    <w:pPr>
      <w:pStyle w:val="Header"/>
      <w:jc w:val="center"/>
    </w:pPr>
    <w:r>
      <w:t>Tel</w:t>
    </w:r>
    <w:r w:rsidR="00EE527F">
      <w:t xml:space="preserve">: </w:t>
    </w:r>
    <w:r w:rsidR="00406D34">
      <w:t>6</w:t>
    </w:r>
    <w:r w:rsidR="00EE527F">
      <w:t xml:space="preserve">2824175, </w:t>
    </w:r>
    <w:r w:rsidR="00406D34">
      <w:t>6</w:t>
    </w:r>
    <w:r w:rsidR="00EE527F">
      <w:t xml:space="preserve">2828203, </w:t>
    </w:r>
    <w:r w:rsidR="00406D34">
      <w:t>6</w:t>
    </w:r>
    <w:r>
      <w:t>2826020, Fax</w:t>
    </w:r>
    <w:r w:rsidR="00EE527F">
      <w:t xml:space="preserve">: </w:t>
    </w:r>
    <w:r w:rsidR="00406D34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E4EE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F6563">
    <w:pPr>
      <w:pStyle w:val="Header"/>
      <w:jc w:val="center"/>
      <w:rPr>
        <w:sz w:val="22"/>
      </w:rPr>
    </w:pPr>
    <w:r>
      <w:rPr>
        <w:sz w:val="22"/>
      </w:rPr>
      <w:t>e-mail</w:t>
    </w:r>
    <w:r w:rsidR="00406D3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61F39"/>
    <w:rsid w:val="000E2466"/>
    <w:rsid w:val="001B2DA5"/>
    <w:rsid w:val="00213060"/>
    <w:rsid w:val="00217387"/>
    <w:rsid w:val="00232A30"/>
    <w:rsid w:val="00251834"/>
    <w:rsid w:val="002676EC"/>
    <w:rsid w:val="00294ACF"/>
    <w:rsid w:val="002F2EEC"/>
    <w:rsid w:val="002F6563"/>
    <w:rsid w:val="003A443D"/>
    <w:rsid w:val="003B598B"/>
    <w:rsid w:val="003C55F6"/>
    <w:rsid w:val="00406D34"/>
    <w:rsid w:val="00407DB5"/>
    <w:rsid w:val="0042603E"/>
    <w:rsid w:val="004725E1"/>
    <w:rsid w:val="00483B63"/>
    <w:rsid w:val="004E7845"/>
    <w:rsid w:val="00511112"/>
    <w:rsid w:val="005C353E"/>
    <w:rsid w:val="005C3A78"/>
    <w:rsid w:val="00601817"/>
    <w:rsid w:val="006A0465"/>
    <w:rsid w:val="006A4F9C"/>
    <w:rsid w:val="0071648C"/>
    <w:rsid w:val="007168B6"/>
    <w:rsid w:val="007A0876"/>
    <w:rsid w:val="007C1581"/>
    <w:rsid w:val="007C36B9"/>
    <w:rsid w:val="007D36F0"/>
    <w:rsid w:val="007E4A77"/>
    <w:rsid w:val="007E5F22"/>
    <w:rsid w:val="007F5F76"/>
    <w:rsid w:val="00810FBB"/>
    <w:rsid w:val="008254AB"/>
    <w:rsid w:val="00840DC8"/>
    <w:rsid w:val="00887236"/>
    <w:rsid w:val="008940FC"/>
    <w:rsid w:val="008B1916"/>
    <w:rsid w:val="008E4EE6"/>
    <w:rsid w:val="0091119A"/>
    <w:rsid w:val="00926AFA"/>
    <w:rsid w:val="00970BF8"/>
    <w:rsid w:val="00986071"/>
    <w:rsid w:val="00A1692F"/>
    <w:rsid w:val="00A27E28"/>
    <w:rsid w:val="00AF4F6B"/>
    <w:rsid w:val="00C13786"/>
    <w:rsid w:val="00C23A86"/>
    <w:rsid w:val="00C3441F"/>
    <w:rsid w:val="00C61DE4"/>
    <w:rsid w:val="00C8012B"/>
    <w:rsid w:val="00C84581"/>
    <w:rsid w:val="00CA3063"/>
    <w:rsid w:val="00CB71DF"/>
    <w:rsid w:val="00CF74CA"/>
    <w:rsid w:val="00D46EC1"/>
    <w:rsid w:val="00D54456"/>
    <w:rsid w:val="00D60D33"/>
    <w:rsid w:val="00D7357D"/>
    <w:rsid w:val="00D910BC"/>
    <w:rsid w:val="00DE3F8D"/>
    <w:rsid w:val="00E343D0"/>
    <w:rsid w:val="00E7148E"/>
    <w:rsid w:val="00ED44E3"/>
    <w:rsid w:val="00EE058C"/>
    <w:rsid w:val="00EE527F"/>
    <w:rsid w:val="00F543E1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2017-05-05T03:20:00Z</cp:lastPrinted>
  <dcterms:created xsi:type="dcterms:W3CDTF">2023-06-15T02:43:00Z</dcterms:created>
  <dcterms:modified xsi:type="dcterms:W3CDTF">2023-06-15T02:43:00Z</dcterms:modified>
</cp:coreProperties>
</file>