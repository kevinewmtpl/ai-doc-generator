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4719" w:rsidRDefault="00994719">
      <w:pPr>
        <w:rPr>
          <w:sz w:val="24"/>
        </w:rPr>
      </w:pPr>
    </w:p>
    <w:p w:rsidR="00EE527F" w:rsidRDefault="00500CED">
      <w:pPr>
        <w:rPr>
          <w:sz w:val="24"/>
          <w:lang w:eastAsia="zh-CN"/>
        </w:rPr>
      </w:pPr>
      <w:r>
        <w:rPr>
          <w:sz w:val="24"/>
        </w:rPr>
        <w:t>Date: 14</w:t>
      </w:r>
      <w:r w:rsidRPr="00500CED">
        <w:rPr>
          <w:sz w:val="24"/>
          <w:vertAlign w:val="superscript"/>
        </w:rPr>
        <w:t>th</w:t>
      </w:r>
      <w:r w:rsidR="00994719">
        <w:rPr>
          <w:sz w:val="24"/>
        </w:rPr>
        <w:t xml:space="preserve"> June</w:t>
      </w:r>
      <w:r w:rsidR="00393704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4719">
        <w:rPr>
          <w:sz w:val="24"/>
          <w:lang w:eastAsia="zh-CN"/>
        </w:rPr>
        <w:t xml:space="preserve"> hoist up 4 unit machine</w:t>
      </w:r>
      <w:r w:rsidR="00945F2F">
        <w:rPr>
          <w:sz w:val="24"/>
          <w:lang w:eastAsia="zh-CN"/>
        </w:rPr>
        <w:t xml:space="preserve"> </w:t>
      </w:r>
      <w:r w:rsidR="00994719">
        <w:rPr>
          <w:sz w:val="24"/>
          <w:lang w:eastAsia="zh-CN"/>
        </w:rPr>
        <w:t>to 2</w:t>
      </w:r>
      <w:r w:rsidR="00994719" w:rsidRPr="00994719">
        <w:rPr>
          <w:sz w:val="24"/>
          <w:vertAlign w:val="superscript"/>
          <w:lang w:eastAsia="zh-CN"/>
        </w:rPr>
        <w:t>nd</w:t>
      </w:r>
      <w:r w:rsidR="00994719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994719">
        <w:rPr>
          <w:sz w:val="24"/>
          <w:lang w:eastAsia="zh-CN"/>
        </w:rPr>
        <w:t xml:space="preserve">through swing gate </w:t>
      </w:r>
      <w:r w:rsidR="003A3CF3">
        <w:rPr>
          <w:sz w:val="24"/>
          <w:lang w:eastAsia="zh-CN"/>
        </w:rPr>
        <w:t xml:space="preserve">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947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99471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3 unit CV800 CNC</w:t>
      </w:r>
    </w:p>
    <w:p w:rsidR="00994719" w:rsidRDefault="00994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2.2m x 2.3m x 2.3m</w:t>
      </w:r>
    </w:p>
    <w:p w:rsidR="00994719" w:rsidRDefault="00994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5, 400 kg </w:t>
      </w:r>
    </w:p>
    <w:p w:rsidR="00994719" w:rsidRDefault="00994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94719" w:rsidRDefault="0099471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SV1000A CNC</w:t>
      </w:r>
    </w:p>
    <w:p w:rsidR="00994719" w:rsidRDefault="00994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3m x 2.3m x 2.4m</w:t>
      </w:r>
    </w:p>
    <w:p w:rsidR="00994719" w:rsidRPr="00994719" w:rsidRDefault="009947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8, 500 kg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bookmarkStart w:id="0" w:name="_GoBack"/>
      <w:bookmarkEnd w:id="0"/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252B" w:rsidRDefault="00500CE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02/07</w:t>
      </w:r>
      <w:r w:rsidR="00994719">
        <w:rPr>
          <w:bCs/>
          <w:sz w:val="24"/>
          <w:szCs w:val="24"/>
          <w:lang w:eastAsia="zh-CN"/>
        </w:rPr>
        <w:t>/22</w:t>
      </w:r>
      <w:r w:rsidR="00EC6986">
        <w:rPr>
          <w:bCs/>
          <w:sz w:val="24"/>
          <w:szCs w:val="24"/>
          <w:lang w:eastAsia="zh-CN"/>
        </w:rPr>
        <w:t xml:space="preserve"> (Saturday)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9947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</w:t>
      </w:r>
      <w:r w:rsidR="00393704">
        <w:rPr>
          <w:bCs/>
          <w:sz w:val="24"/>
          <w:szCs w:val="24"/>
          <w:lang w:eastAsia="zh-CN"/>
        </w:rPr>
        <w:t>:30 am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Pr="00393704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94719" w:rsidP="004872DF">
      <w:pPr>
        <w:pStyle w:val="Heading4"/>
      </w:pPr>
      <w:r>
        <w:t>Blk 3023 Ubi Rd 3 #02-04</w:t>
      </w:r>
    </w:p>
    <w:p w:rsidR="00B85262" w:rsidRPr="004872DF" w:rsidRDefault="00720509" w:rsidP="004872DF">
      <w:pPr>
        <w:pStyle w:val="Heading4"/>
      </w:pPr>
      <w:r>
        <w:t>Sing Geyi</w:t>
      </w:r>
      <w:r w:rsidR="00994719">
        <w:t xml:space="preserve"> Precision Engineering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94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0793" w:rsidRDefault="007D2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C70793">
        <w:rPr>
          <w:sz w:val="24"/>
          <w:lang w:eastAsia="zh-CN"/>
        </w:rPr>
        <w:t xml:space="preserve"> sling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9108C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225487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D2BF0">
        <w:rPr>
          <w:sz w:val="24"/>
          <w:lang w:eastAsia="zh-CN"/>
        </w:rPr>
        <w:t>hackle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EE527F" w:rsidRPr="00C70793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  <w:r w:rsidR="00D3252B">
        <w:rPr>
          <w:sz w:val="24"/>
          <w:lang w:eastAsia="zh-CN"/>
        </w:rPr>
        <w:t xml:space="preserve"> and route to equipment positioning </w:t>
      </w:r>
    </w:p>
    <w:p w:rsidR="00D3252B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4719" w:rsidRDefault="0099471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393704">
        <w:rPr>
          <w:rFonts w:hint="eastAsia"/>
        </w:rPr>
        <w:t>M qualified</w:t>
      </w:r>
      <w:r w:rsidR="0042603E">
        <w:rPr>
          <w:rFonts w:hint="eastAsia"/>
        </w:rPr>
        <w:t xml:space="preserve">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9E200D">
        <w:rPr>
          <w:b w:val="0"/>
          <w:sz w:val="20"/>
          <w:u w:val="none"/>
          <w:lang w:eastAsia="zh-CN"/>
        </w:rPr>
        <w:t xml:space="preserve">                               </w:t>
      </w:r>
      <w:r w:rsidR="009E200D"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B673CC">
        <w:rPr>
          <w:sz w:val="24"/>
          <w:lang w:eastAsia="zh-CN"/>
        </w:rPr>
        <w:t>/lorry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F156E7" w:rsidRPr="00994719" w:rsidRDefault="00994719" w:rsidP="009947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to transport machine</w:t>
      </w:r>
      <w:r w:rsidR="009E200D">
        <w:rPr>
          <w:sz w:val="24"/>
          <w:lang w:eastAsia="zh-CN"/>
        </w:rPr>
        <w:t xml:space="preserve"> into site premise</w:t>
      </w:r>
    </w:p>
    <w:p w:rsidR="00EE527F" w:rsidRPr="00994719" w:rsidRDefault="00F156E7" w:rsidP="009947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4719">
        <w:rPr>
          <w:sz w:val="24"/>
          <w:lang w:eastAsia="zh-CN"/>
        </w:rPr>
        <w:t>Mobile crane to h</w:t>
      </w:r>
      <w:r w:rsidR="004725E1" w:rsidRPr="00994719">
        <w:rPr>
          <w:sz w:val="24"/>
          <w:lang w:eastAsia="zh-CN"/>
        </w:rPr>
        <w:t>oist up pla</w:t>
      </w:r>
      <w:r w:rsidR="004872DF" w:rsidRPr="00994719">
        <w:rPr>
          <w:sz w:val="24"/>
          <w:lang w:eastAsia="zh-CN"/>
        </w:rPr>
        <w:t>t</w:t>
      </w:r>
      <w:r w:rsidR="00994719">
        <w:rPr>
          <w:sz w:val="24"/>
          <w:lang w:eastAsia="zh-CN"/>
        </w:rPr>
        <w:t>form to 2</w:t>
      </w:r>
      <w:r w:rsidR="00994719" w:rsidRPr="00994719">
        <w:rPr>
          <w:sz w:val="24"/>
          <w:vertAlign w:val="superscript"/>
          <w:lang w:eastAsia="zh-CN"/>
        </w:rPr>
        <w:t>nd</w:t>
      </w:r>
      <w:r w:rsidR="00994719">
        <w:rPr>
          <w:sz w:val="24"/>
          <w:lang w:eastAsia="zh-CN"/>
        </w:rPr>
        <w:t xml:space="preserve"> floor swing</w:t>
      </w:r>
      <w:r w:rsidR="004725E1" w:rsidRPr="00994719">
        <w:rPr>
          <w:sz w:val="24"/>
          <w:lang w:eastAsia="zh-CN"/>
        </w:rPr>
        <w:t xml:space="preserve"> </w:t>
      </w:r>
      <w:r w:rsidR="00186153" w:rsidRPr="00994719">
        <w:rPr>
          <w:sz w:val="24"/>
          <w:lang w:eastAsia="zh-CN"/>
        </w:rPr>
        <w:t xml:space="preserve">gate </w:t>
      </w:r>
      <w:r w:rsidR="004725E1" w:rsidRPr="00994719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5B78EE" w:rsidRDefault="005B78E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</w:t>
      </w:r>
      <w:r w:rsidR="008E3318">
        <w:rPr>
          <w:sz w:val="24"/>
          <w:lang w:eastAsia="zh-CN"/>
        </w:rPr>
        <w:t xml:space="preserve"> secure left and right</w:t>
      </w:r>
      <w:r w:rsidR="00F156E7">
        <w:rPr>
          <w:sz w:val="24"/>
          <w:lang w:eastAsia="zh-CN"/>
        </w:rPr>
        <w:t xml:space="preserve"> side of </w:t>
      </w:r>
      <w:r>
        <w:rPr>
          <w:sz w:val="24"/>
          <w:lang w:eastAsia="zh-CN"/>
        </w:rPr>
        <w:t xml:space="preserve">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 xml:space="preserve">building </w:t>
      </w:r>
      <w:r w:rsidR="008E3318">
        <w:rPr>
          <w:sz w:val="24"/>
          <w:lang w:eastAsia="zh-CN"/>
        </w:rPr>
        <w:t>railing/</w:t>
      </w:r>
      <w:r w:rsidR="00CA0D71">
        <w:rPr>
          <w:sz w:val="24"/>
          <w:lang w:eastAsia="zh-CN"/>
        </w:rPr>
        <w:t xml:space="preserve">pillar </w:t>
      </w:r>
      <w:r w:rsidR="00AC517D">
        <w:rPr>
          <w:sz w:val="24"/>
          <w:lang w:eastAsia="zh-CN"/>
        </w:rPr>
        <w:t>to</w:t>
      </w:r>
      <w:r w:rsidR="00F156E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prevent platform swing outward</w:t>
      </w:r>
    </w:p>
    <w:p w:rsidR="00720509" w:rsidRDefault="0072050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2</w:t>
      </w:r>
      <w:r w:rsidRPr="0072050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720509" w:rsidRDefault="0072050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AC517D" w:rsidRPr="006A0465" w:rsidRDefault="00AC51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Workers to put on safety harness before stepping into the work platform </w:t>
      </w:r>
    </w:p>
    <w:p w:rsidR="00CA0D71" w:rsidRDefault="0040331B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20509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720509">
        <w:rPr>
          <w:sz w:val="24"/>
          <w:lang w:eastAsia="zh-CN"/>
        </w:rPr>
        <w:t xml:space="preserve"> machine bed</w:t>
      </w:r>
    </w:p>
    <w:p w:rsidR="00D015DC" w:rsidRPr="00720509" w:rsidRDefault="00720509" w:rsidP="007205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88051C">
        <w:rPr>
          <w:sz w:val="24"/>
          <w:lang w:eastAsia="zh-CN"/>
        </w:rPr>
        <w:t>from platform</w:t>
      </w:r>
    </w:p>
    <w:p w:rsidR="0088051C" w:rsidRPr="00060982" w:rsidRDefault="0072050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into tenant premise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106C8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876" w:rsidRDefault="00A76876">
      <w:r>
        <w:separator/>
      </w:r>
    </w:p>
  </w:endnote>
  <w:endnote w:type="continuationSeparator" w:id="0">
    <w:p w:rsidR="00A76876" w:rsidRDefault="00A76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69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698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876" w:rsidRDefault="00A76876">
      <w:r>
        <w:separator/>
      </w:r>
    </w:p>
  </w:footnote>
  <w:footnote w:type="continuationSeparator" w:id="0">
    <w:p w:rsidR="00A76876" w:rsidRDefault="00A768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7687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76876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95CB4"/>
    <w:rsid w:val="000A4B74"/>
    <w:rsid w:val="000A77B9"/>
    <w:rsid w:val="000B2F2C"/>
    <w:rsid w:val="000B4903"/>
    <w:rsid w:val="000D34C0"/>
    <w:rsid w:val="00106C89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92705"/>
    <w:rsid w:val="001B3AAA"/>
    <w:rsid w:val="001D1C80"/>
    <w:rsid w:val="001D6265"/>
    <w:rsid w:val="001D7BC0"/>
    <w:rsid w:val="00214CA3"/>
    <w:rsid w:val="00225487"/>
    <w:rsid w:val="00251834"/>
    <w:rsid w:val="00251E15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3704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6E5B"/>
    <w:rsid w:val="004872DF"/>
    <w:rsid w:val="00487B0F"/>
    <w:rsid w:val="004949D8"/>
    <w:rsid w:val="00495727"/>
    <w:rsid w:val="004D5933"/>
    <w:rsid w:val="004F07E0"/>
    <w:rsid w:val="00500CED"/>
    <w:rsid w:val="00550D01"/>
    <w:rsid w:val="00554E13"/>
    <w:rsid w:val="005B35C9"/>
    <w:rsid w:val="005B78EE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20509"/>
    <w:rsid w:val="00733502"/>
    <w:rsid w:val="007467B6"/>
    <w:rsid w:val="00752419"/>
    <w:rsid w:val="00771FD6"/>
    <w:rsid w:val="00782718"/>
    <w:rsid w:val="007900D9"/>
    <w:rsid w:val="007B6717"/>
    <w:rsid w:val="007C5834"/>
    <w:rsid w:val="007D1A3A"/>
    <w:rsid w:val="007D2BF0"/>
    <w:rsid w:val="007E2FF0"/>
    <w:rsid w:val="007E6356"/>
    <w:rsid w:val="007E6B97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E3318"/>
    <w:rsid w:val="008F2319"/>
    <w:rsid w:val="008F6737"/>
    <w:rsid w:val="00904AE4"/>
    <w:rsid w:val="00945F2F"/>
    <w:rsid w:val="00957CA2"/>
    <w:rsid w:val="00967855"/>
    <w:rsid w:val="00970E4B"/>
    <w:rsid w:val="0099108C"/>
    <w:rsid w:val="00994719"/>
    <w:rsid w:val="009E200D"/>
    <w:rsid w:val="009E694C"/>
    <w:rsid w:val="00A04987"/>
    <w:rsid w:val="00A459AF"/>
    <w:rsid w:val="00A46072"/>
    <w:rsid w:val="00A76876"/>
    <w:rsid w:val="00AC4808"/>
    <w:rsid w:val="00AC517D"/>
    <w:rsid w:val="00AD4C31"/>
    <w:rsid w:val="00B17867"/>
    <w:rsid w:val="00B424C8"/>
    <w:rsid w:val="00B469FA"/>
    <w:rsid w:val="00B551BC"/>
    <w:rsid w:val="00B673CC"/>
    <w:rsid w:val="00B814A1"/>
    <w:rsid w:val="00B85262"/>
    <w:rsid w:val="00B85990"/>
    <w:rsid w:val="00B8750E"/>
    <w:rsid w:val="00B965F7"/>
    <w:rsid w:val="00BC6BCE"/>
    <w:rsid w:val="00BD1067"/>
    <w:rsid w:val="00BE45DF"/>
    <w:rsid w:val="00C43DA6"/>
    <w:rsid w:val="00C45B69"/>
    <w:rsid w:val="00C50CC7"/>
    <w:rsid w:val="00C70793"/>
    <w:rsid w:val="00CA0D71"/>
    <w:rsid w:val="00CA3063"/>
    <w:rsid w:val="00CE271F"/>
    <w:rsid w:val="00D015DC"/>
    <w:rsid w:val="00D14B56"/>
    <w:rsid w:val="00D3252B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17F20"/>
    <w:rsid w:val="00E400F3"/>
    <w:rsid w:val="00E43D50"/>
    <w:rsid w:val="00E477DE"/>
    <w:rsid w:val="00E91028"/>
    <w:rsid w:val="00EA18DF"/>
    <w:rsid w:val="00EC3274"/>
    <w:rsid w:val="00EC6986"/>
    <w:rsid w:val="00EE527F"/>
    <w:rsid w:val="00EF2BA3"/>
    <w:rsid w:val="00F156E7"/>
    <w:rsid w:val="00F63A7E"/>
    <w:rsid w:val="00F65DE5"/>
    <w:rsid w:val="00F844A0"/>
    <w:rsid w:val="00F853FF"/>
    <w:rsid w:val="00FA6C53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2022-06-14T01:24:00Z</cp:lastPrinted>
  <dcterms:created xsi:type="dcterms:W3CDTF">2022-06-08T01:53:00Z</dcterms:created>
  <dcterms:modified xsi:type="dcterms:W3CDTF">2022-06-14T01:24:00Z</dcterms:modified>
</cp:coreProperties>
</file>