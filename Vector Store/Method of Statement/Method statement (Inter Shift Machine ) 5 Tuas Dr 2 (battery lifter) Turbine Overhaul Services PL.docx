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86533" w:rsidRDefault="00A86533">
      <w:pPr>
        <w:rPr>
          <w:sz w:val="24"/>
        </w:rPr>
      </w:pPr>
    </w:p>
    <w:p w:rsidR="00FC7A38" w:rsidRDefault="003C2499">
      <w:pPr>
        <w:rPr>
          <w:sz w:val="24"/>
          <w:lang w:eastAsia="zh-CN"/>
        </w:rPr>
      </w:pPr>
      <w:r>
        <w:rPr>
          <w:sz w:val="24"/>
        </w:rPr>
        <w:t>Date: 24</w:t>
      </w:r>
      <w:r w:rsidRPr="003C2499">
        <w:rPr>
          <w:sz w:val="24"/>
          <w:vertAlign w:val="superscript"/>
        </w:rPr>
        <w:t>th</w:t>
      </w:r>
      <w:r>
        <w:rPr>
          <w:sz w:val="24"/>
        </w:rPr>
        <w:t xml:space="preserve"> Apr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 w:rsidR="001D5981">
        <w:rPr>
          <w:b/>
          <w:bCs/>
          <w:sz w:val="32"/>
          <w:u w:val="single"/>
          <w:lang w:eastAsia="zh-CN"/>
        </w:rPr>
        <w:t>:</w:t>
      </w:r>
    </w:p>
    <w:p w:rsidR="00074229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211B45">
        <w:rPr>
          <w:bCs/>
          <w:sz w:val="24"/>
          <w:szCs w:val="24"/>
          <w:lang w:eastAsia="zh-CN"/>
        </w:rPr>
        <w:t>at</w:t>
      </w:r>
      <w:r w:rsidR="00ED18C9">
        <w:rPr>
          <w:bCs/>
          <w:sz w:val="24"/>
          <w:szCs w:val="24"/>
          <w:lang w:eastAsia="zh-CN"/>
        </w:rPr>
        <w:t>e 1 unit Discovery II D8</w:t>
      </w:r>
      <w:r w:rsidR="003C2499">
        <w:rPr>
          <w:bCs/>
          <w:sz w:val="24"/>
          <w:szCs w:val="24"/>
          <w:lang w:eastAsia="zh-CN"/>
        </w:rPr>
        <w:t xml:space="preserve"> CMM machine from 2</w:t>
      </w:r>
      <w:r w:rsidR="003C2499" w:rsidRPr="003C2499">
        <w:rPr>
          <w:bCs/>
          <w:sz w:val="24"/>
          <w:szCs w:val="24"/>
          <w:vertAlign w:val="superscript"/>
          <w:lang w:eastAsia="zh-CN"/>
        </w:rPr>
        <w:t>nd</w:t>
      </w:r>
      <w:r w:rsidR="003C2499">
        <w:rPr>
          <w:bCs/>
          <w:sz w:val="24"/>
          <w:szCs w:val="24"/>
          <w:lang w:eastAsia="zh-CN"/>
        </w:rPr>
        <w:t xml:space="preserve"> floor to ground floor via cargo lift, shift and position into CMM room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C2499">
        <w:rPr>
          <w:b/>
          <w:bCs/>
          <w:sz w:val="32"/>
          <w:u w:val="single"/>
          <w:lang w:eastAsia="zh-CN"/>
        </w:rPr>
        <w:t xml:space="preserve"> of Operation</w:t>
      </w:r>
    </w:p>
    <w:p w:rsidR="00FC7A38" w:rsidRDefault="003C2499">
      <w:pPr>
        <w:rPr>
          <w:sz w:val="24"/>
          <w:lang w:eastAsia="zh-CN"/>
        </w:rPr>
      </w:pPr>
      <w:r>
        <w:rPr>
          <w:sz w:val="24"/>
          <w:lang w:eastAsia="zh-CN"/>
        </w:rPr>
        <w:t>29/04/2019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7F1791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810F7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8E4E6A" w:rsidRDefault="008E4E6A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D561C" w:rsidRPr="00810F75" w:rsidRDefault="00810F75" w:rsidP="00810F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11B45" w:rsidRDefault="008E4E6A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5 Tuas Drive 2</w:t>
      </w:r>
    </w:p>
    <w:p w:rsidR="00810F75" w:rsidRPr="00211B45" w:rsidRDefault="003C2499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Turbine Overhaul Services</w:t>
      </w:r>
      <w:r w:rsidR="001507C7"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76FC" w:rsidRDefault="003C24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A86533">
        <w:rPr>
          <w:sz w:val="24"/>
          <w:lang w:eastAsia="zh-CN"/>
        </w:rPr>
        <w:t>allet truck</w:t>
      </w:r>
    </w:p>
    <w:p w:rsidR="00074229" w:rsidRDefault="0007422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battery lifter</w:t>
      </w:r>
    </w:p>
    <w:p w:rsidR="00211B45" w:rsidRDefault="00F82F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 block</w:t>
      </w:r>
    </w:p>
    <w:p w:rsidR="003C2499" w:rsidRDefault="003C24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wooden pallet</w:t>
      </w:r>
      <w:r w:rsidR="00F82FDE">
        <w:rPr>
          <w:sz w:val="24"/>
          <w:lang w:eastAsia="zh-CN"/>
        </w:rPr>
        <w:t xml:space="preserve"> </w:t>
      </w:r>
    </w:p>
    <w:p w:rsidR="003C2499" w:rsidRDefault="003C24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Plywood/canvas (for epoxy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</w:t>
      </w:r>
      <w:r w:rsidR="00074229">
        <w:rPr>
          <w:sz w:val="24"/>
          <w:szCs w:val="24"/>
        </w:rPr>
        <w:t xml:space="preserve">ervisor has to ensure that risk </w:t>
      </w:r>
      <w:r>
        <w:rPr>
          <w:sz w:val="24"/>
          <w:szCs w:val="24"/>
        </w:rPr>
        <w:t>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074229">
        <w:rPr>
          <w:sz w:val="24"/>
          <w:szCs w:val="24"/>
        </w:rPr>
        <w:t>equip with standard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074229" w:rsidRDefault="0007422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Default="00FC7A38">
      <w:pPr>
        <w:pStyle w:val="Title"/>
        <w:jc w:val="left"/>
        <w:rPr>
          <w:sz w:val="32"/>
          <w:szCs w:val="32"/>
          <w:lang w:eastAsia="zh-CN"/>
        </w:rPr>
      </w:pPr>
    </w:p>
    <w:p w:rsidR="00B13C12" w:rsidRPr="008E4E6A" w:rsidRDefault="008E4E6A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B13C12" w:rsidRDefault="00B13C1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battery lifter fork</w:t>
      </w:r>
      <w:r w:rsidR="00F82FDE">
        <w:rPr>
          <w:b w:val="0"/>
          <w:sz w:val="24"/>
          <w:u w:val="none"/>
          <w:lang w:eastAsia="zh-CN"/>
        </w:rPr>
        <w:t xml:space="preserve"> onto granite table</w:t>
      </w:r>
    </w:p>
    <w:p w:rsidR="00B13C12" w:rsidRDefault="00ED18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 up to about 800 mm</w:t>
      </w:r>
      <w:bookmarkStart w:id="0" w:name="_GoBack"/>
      <w:bookmarkEnd w:id="0"/>
      <w:r w:rsidR="00B13C12">
        <w:rPr>
          <w:b w:val="0"/>
          <w:sz w:val="24"/>
          <w:u w:val="none"/>
          <w:lang w:eastAsia="zh-CN"/>
        </w:rPr>
        <w:t xml:space="preserve"> high</w:t>
      </w:r>
    </w:p>
    <w:p w:rsidR="00B13C12" w:rsidRDefault="007637E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Remove</w:t>
      </w:r>
      <w:r w:rsidR="00B13C12">
        <w:rPr>
          <w:b w:val="0"/>
          <w:sz w:val="24"/>
          <w:u w:val="none"/>
          <w:lang w:eastAsia="zh-CN"/>
        </w:rPr>
        <w:t xml:space="preserve"> machine stand </w:t>
      </w:r>
      <w:r>
        <w:rPr>
          <w:b w:val="0"/>
          <w:sz w:val="24"/>
          <w:u w:val="none"/>
          <w:lang w:eastAsia="zh-CN"/>
        </w:rPr>
        <w:t>away</w:t>
      </w:r>
    </w:p>
    <w:p w:rsidR="007637E9" w:rsidRDefault="007637E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Lower down granite table and load onto wooden pallet</w:t>
      </w:r>
    </w:p>
    <w:p w:rsidR="007637E9" w:rsidRDefault="007637E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and transfer out machine from 2</w:t>
      </w:r>
      <w:r w:rsidRPr="007637E9">
        <w:rPr>
          <w:b w:val="0"/>
          <w:sz w:val="24"/>
          <w:u w:val="none"/>
          <w:vertAlign w:val="superscript"/>
          <w:lang w:eastAsia="zh-CN"/>
        </w:rPr>
        <w:t>nd</w:t>
      </w:r>
      <w:r>
        <w:rPr>
          <w:b w:val="0"/>
          <w:sz w:val="24"/>
          <w:u w:val="none"/>
          <w:lang w:eastAsia="zh-CN"/>
        </w:rPr>
        <w:t xml:space="preserve"> floor to ground floor via cargo lift</w:t>
      </w:r>
    </w:p>
    <w:p w:rsidR="007F1791" w:rsidRDefault="007F179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into CMM room</w:t>
      </w:r>
    </w:p>
    <w:p w:rsidR="007F1791" w:rsidRDefault="007F179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Battery lifter to lift up granite table </w:t>
      </w:r>
    </w:p>
    <w:p w:rsidR="007F1791" w:rsidRDefault="007F179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Insert stand below </w:t>
      </w:r>
    </w:p>
    <w:p w:rsidR="00BD1425" w:rsidRDefault="00BD142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Lower down granite table and let it sit onto the stand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7B15D6" w:rsidRPr="007B15D6" w:rsidRDefault="007B15D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FC7A38" w:rsidRDefault="00EE7CA0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5B3E" w:rsidRDefault="00F15B3E">
      <w:r>
        <w:separator/>
      </w:r>
    </w:p>
  </w:endnote>
  <w:endnote w:type="continuationSeparator" w:id="0">
    <w:p w:rsidR="00F15B3E" w:rsidRDefault="00F15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D18C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5B3E" w:rsidRDefault="00F15B3E">
      <w:r>
        <w:separator/>
      </w:r>
    </w:p>
  </w:footnote>
  <w:footnote w:type="continuationSeparator" w:id="0">
    <w:p w:rsidR="00F15B3E" w:rsidRDefault="00F15B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15B3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C2499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15B3E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C2499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74229"/>
    <w:rsid w:val="000A6C84"/>
    <w:rsid w:val="0012420B"/>
    <w:rsid w:val="0014170F"/>
    <w:rsid w:val="001507C7"/>
    <w:rsid w:val="001C737A"/>
    <w:rsid w:val="001D5981"/>
    <w:rsid w:val="001F45D6"/>
    <w:rsid w:val="00211B45"/>
    <w:rsid w:val="00214990"/>
    <w:rsid w:val="002151CF"/>
    <w:rsid w:val="002231AD"/>
    <w:rsid w:val="002878D6"/>
    <w:rsid w:val="002A594A"/>
    <w:rsid w:val="002B71E2"/>
    <w:rsid w:val="00333FD8"/>
    <w:rsid w:val="003458F0"/>
    <w:rsid w:val="003C2499"/>
    <w:rsid w:val="003E5D75"/>
    <w:rsid w:val="00405E45"/>
    <w:rsid w:val="00483CC1"/>
    <w:rsid w:val="00495410"/>
    <w:rsid w:val="004C6A75"/>
    <w:rsid w:val="00520A90"/>
    <w:rsid w:val="00525462"/>
    <w:rsid w:val="00530F7B"/>
    <w:rsid w:val="005C1EB6"/>
    <w:rsid w:val="005E3EC3"/>
    <w:rsid w:val="00600A84"/>
    <w:rsid w:val="006476FC"/>
    <w:rsid w:val="006A3AAD"/>
    <w:rsid w:val="006B0D6D"/>
    <w:rsid w:val="00716D20"/>
    <w:rsid w:val="007637E9"/>
    <w:rsid w:val="007B15D6"/>
    <w:rsid w:val="007E6F9D"/>
    <w:rsid w:val="007F1791"/>
    <w:rsid w:val="00810F75"/>
    <w:rsid w:val="008248D1"/>
    <w:rsid w:val="00846465"/>
    <w:rsid w:val="008C6226"/>
    <w:rsid w:val="008E4E6A"/>
    <w:rsid w:val="00940648"/>
    <w:rsid w:val="009438BA"/>
    <w:rsid w:val="009D72AB"/>
    <w:rsid w:val="00A35AA2"/>
    <w:rsid w:val="00A62478"/>
    <w:rsid w:val="00A72C6E"/>
    <w:rsid w:val="00A828A0"/>
    <w:rsid w:val="00A86533"/>
    <w:rsid w:val="00A87152"/>
    <w:rsid w:val="00AB44EB"/>
    <w:rsid w:val="00AE4B06"/>
    <w:rsid w:val="00B014B7"/>
    <w:rsid w:val="00B13C12"/>
    <w:rsid w:val="00BD1425"/>
    <w:rsid w:val="00BF15DF"/>
    <w:rsid w:val="00CD561C"/>
    <w:rsid w:val="00D44A04"/>
    <w:rsid w:val="00D567A9"/>
    <w:rsid w:val="00DE52F9"/>
    <w:rsid w:val="00DE75B9"/>
    <w:rsid w:val="00ED18C9"/>
    <w:rsid w:val="00EE7CA0"/>
    <w:rsid w:val="00F0771A"/>
    <w:rsid w:val="00F132A8"/>
    <w:rsid w:val="00F15B3E"/>
    <w:rsid w:val="00F224B9"/>
    <w:rsid w:val="00F82FDE"/>
    <w:rsid w:val="00FB424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6E6B2-E8DA-442A-ABF8-7B0D8DDFD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56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1480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2018-01-23T01:33:00Z</cp:lastPrinted>
  <dcterms:created xsi:type="dcterms:W3CDTF">2019-04-24T01:41:00Z</dcterms:created>
  <dcterms:modified xsi:type="dcterms:W3CDTF">2019-04-24T02:48:00Z</dcterms:modified>
</cp:coreProperties>
</file>