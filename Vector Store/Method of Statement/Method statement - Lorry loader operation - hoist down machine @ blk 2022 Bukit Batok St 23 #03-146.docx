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8413B9">
      <w:pPr>
        <w:rPr>
          <w:sz w:val="24"/>
          <w:lang w:eastAsia="zh-CN"/>
        </w:rPr>
      </w:pPr>
      <w:r>
        <w:rPr>
          <w:sz w:val="24"/>
        </w:rPr>
        <w:t>Date: 28</w:t>
      </w:r>
      <w:r w:rsidRPr="008413B9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CA3D7D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F3F7C" w:rsidRDefault="00BA65F8" w:rsidP="000F3F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67261">
        <w:rPr>
          <w:sz w:val="24"/>
          <w:lang w:eastAsia="zh-CN"/>
        </w:rPr>
        <w:t>hoist down 2</w:t>
      </w:r>
      <w:r w:rsidR="00CA3D7D">
        <w:rPr>
          <w:sz w:val="24"/>
          <w:lang w:eastAsia="zh-CN"/>
        </w:rPr>
        <w:t xml:space="preserve"> unit machine</w:t>
      </w:r>
      <w:r w:rsidR="000C04BE">
        <w:rPr>
          <w:sz w:val="24"/>
          <w:lang w:eastAsia="zh-CN"/>
        </w:rPr>
        <w:t xml:space="preserve"> from 3</w:t>
      </w:r>
      <w:r w:rsidR="000C04BE" w:rsidRPr="000C04BE">
        <w:rPr>
          <w:sz w:val="24"/>
          <w:vertAlign w:val="superscript"/>
          <w:lang w:eastAsia="zh-CN"/>
        </w:rPr>
        <w:t>rd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 lorry loader</w:t>
      </w:r>
      <w:r w:rsidR="0012184E">
        <w:rPr>
          <w:sz w:val="24"/>
          <w:lang w:eastAsia="zh-CN"/>
        </w:rPr>
        <w:t xml:space="preserve"> (</w:t>
      </w:r>
      <w:r w:rsidR="009F29EC">
        <w:rPr>
          <w:sz w:val="24"/>
          <w:lang w:eastAsia="zh-CN"/>
        </w:rPr>
        <w:t xml:space="preserve">hoisting </w:t>
      </w:r>
      <w:r w:rsidR="0012184E">
        <w:rPr>
          <w:sz w:val="24"/>
          <w:lang w:eastAsia="zh-CN"/>
        </w:rPr>
        <w:t xml:space="preserve">via back lane of building) </w:t>
      </w:r>
    </w:p>
    <w:p w:rsidR="009A0A69" w:rsidRDefault="009A0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0A69" w:rsidRDefault="00CA3D7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9A0A69">
        <w:rPr>
          <w:b/>
          <w:sz w:val="32"/>
          <w:szCs w:val="32"/>
          <w:u w:val="single"/>
          <w:lang w:eastAsia="zh-CN"/>
        </w:rPr>
        <w:t xml:space="preserve"> Spec </w:t>
      </w:r>
    </w:p>
    <w:p w:rsidR="00267261" w:rsidRDefault="008413B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267261">
        <w:rPr>
          <w:sz w:val="24"/>
          <w:szCs w:val="24"/>
          <w:lang w:eastAsia="zh-CN"/>
        </w:rPr>
        <w:t xml:space="preserve"> unit Milling machine</w:t>
      </w:r>
    </w:p>
    <w:p w:rsidR="00267261" w:rsidRPr="009A0A69" w:rsidRDefault="0036239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600 kg</w:t>
      </w:r>
      <w:r w:rsidR="008413B9">
        <w:rPr>
          <w:sz w:val="24"/>
          <w:szCs w:val="24"/>
          <w:lang w:eastAsia="zh-CN"/>
        </w:rPr>
        <w:t xml:space="preserve"> each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5F5780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8413B9">
      <w:pPr>
        <w:rPr>
          <w:sz w:val="24"/>
          <w:lang w:eastAsia="zh-CN"/>
        </w:rPr>
      </w:pPr>
      <w:r>
        <w:rPr>
          <w:sz w:val="24"/>
          <w:lang w:eastAsia="zh-CN"/>
        </w:rPr>
        <w:t>16/11</w:t>
      </w:r>
      <w:r w:rsidR="00CA3D7D">
        <w:rPr>
          <w:sz w:val="24"/>
          <w:lang w:eastAsia="zh-CN"/>
        </w:rPr>
        <w:t>/24</w:t>
      </w:r>
      <w:r w:rsidR="007A1E43">
        <w:rPr>
          <w:sz w:val="24"/>
          <w:lang w:eastAsia="zh-CN"/>
        </w:rPr>
        <w:t xml:space="preserve"> (Sat)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A90E38">
        <w:rPr>
          <w:b/>
          <w:bCs/>
          <w:sz w:val="32"/>
          <w:u w:val="single"/>
          <w:lang w:eastAsia="zh-CN"/>
        </w:rPr>
        <w:t xml:space="preserve"> </w:t>
      </w:r>
    </w:p>
    <w:p w:rsidR="0063312A" w:rsidRDefault="00CA3D7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E2902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8A607A" w:rsidP="0016380F">
      <w:pPr>
        <w:pStyle w:val="Heading4"/>
      </w:pPr>
      <w:r>
        <w:t>B</w:t>
      </w:r>
      <w:r w:rsidR="000C04BE">
        <w:t>lk 2022 Bukit Batok St 23 #03-146</w:t>
      </w:r>
    </w:p>
    <w:p w:rsidR="00544EE3" w:rsidRPr="00544EE3" w:rsidRDefault="000C04BE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Comset</w:t>
      </w:r>
      <w:r w:rsidR="00AB1A60">
        <w:rPr>
          <w:sz w:val="24"/>
          <w:szCs w:val="24"/>
          <w:lang w:eastAsia="zh-CN"/>
        </w:rPr>
        <w:t xml:space="preserve"> Engineering</w:t>
      </w:r>
      <w:r>
        <w:rPr>
          <w:sz w:val="24"/>
          <w:szCs w:val="24"/>
          <w:lang w:eastAsia="zh-CN"/>
        </w:rPr>
        <w:t xml:space="preserve"> Works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FE29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CA3D7D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A3D7D">
        <w:rPr>
          <w:sz w:val="24"/>
          <w:lang w:eastAsia="zh-CN"/>
        </w:rPr>
        <w:t>ire/w</w:t>
      </w:r>
      <w:r>
        <w:rPr>
          <w:sz w:val="24"/>
          <w:lang w:eastAsia="zh-CN"/>
        </w:rPr>
        <w:t>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CA3D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A607A">
        <w:rPr>
          <w:sz w:val="24"/>
          <w:lang w:eastAsia="zh-CN"/>
        </w:rPr>
        <w:t>hackle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9F29EC" w:rsidRDefault="0063312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8413B9" w:rsidRDefault="008413B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F29EC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8413B9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A90E38" w:rsidRDefault="00A90E3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Safety helmet </w:t>
      </w:r>
    </w:p>
    <w:p w:rsidR="00BA3DB0" w:rsidRP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BA3DB0" w:rsidRDefault="00D638A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A3DB0"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D638A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6467DA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>
        <w:rPr>
          <w:sz w:val="24"/>
          <w:lang w:eastAsia="zh-CN"/>
        </w:rPr>
        <w:t xml:space="preserve">                              </w:t>
      </w:r>
    </w:p>
    <w:p w:rsidR="006467DA" w:rsidRDefault="00D638A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6467DA"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D638A5">
      <w:pPr>
        <w:pStyle w:val="BodyText2"/>
      </w:pPr>
      <w:r>
        <w:t xml:space="preserve">4) </w:t>
      </w:r>
      <w:r>
        <w:rPr>
          <w:rFonts w:hint="eastAsia"/>
        </w:rPr>
        <w:t xml:space="preserve">Lifting crew shall </w:t>
      </w:r>
      <w:r>
        <w:t xml:space="preserve">be </w:t>
      </w:r>
      <w:r>
        <w:rPr>
          <w:rFonts w:hint="eastAsia"/>
        </w:rPr>
        <w:t xml:space="preserve">composed </w:t>
      </w:r>
      <w:r>
        <w:t>to the following but not limited by other trained personnel in respect to the number of crew needed for the operation:</w:t>
      </w:r>
    </w:p>
    <w:p w:rsidR="00D638A5" w:rsidRDefault="00D638A5">
      <w:pPr>
        <w:pStyle w:val="BodyText2"/>
      </w:pPr>
      <w:r>
        <w:t>a) Lifting Supervisor</w:t>
      </w:r>
    </w:p>
    <w:p w:rsidR="00D638A5" w:rsidRDefault="00D638A5">
      <w:pPr>
        <w:pStyle w:val="BodyText2"/>
      </w:pPr>
      <w:r>
        <w:t xml:space="preserve">b) Lorry Loader Operator </w:t>
      </w:r>
    </w:p>
    <w:p w:rsidR="00D638A5" w:rsidRDefault="00D638A5">
      <w:pPr>
        <w:pStyle w:val="BodyText2"/>
      </w:pPr>
      <w:r>
        <w:t>c) Riggerman</w:t>
      </w:r>
    </w:p>
    <w:p w:rsidR="00D638A5" w:rsidRDefault="00D638A5">
      <w:pPr>
        <w:pStyle w:val="BodyText2"/>
      </w:pPr>
      <w:r>
        <w:t xml:space="preserve">d)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A607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  <w:r w:rsidR="000C04BE">
        <w:rPr>
          <w:sz w:val="24"/>
          <w:lang w:eastAsia="zh-CN"/>
        </w:rPr>
        <w:t xml:space="preserve"> with outrigger fully extended and resting on steel plate/timber mats as base plate </w:t>
      </w:r>
    </w:p>
    <w:p w:rsidR="00BF0841" w:rsidRDefault="00BF0841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operator to </w:t>
      </w:r>
      <w:r w:rsidR="000C04BE">
        <w:rPr>
          <w:sz w:val="24"/>
          <w:lang w:eastAsia="zh-CN"/>
        </w:rPr>
        <w:t>extract crane boom to 3</w:t>
      </w:r>
      <w:r w:rsidR="000C04BE" w:rsidRPr="000C04BE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</w:p>
    <w:p w:rsidR="00FE2902" w:rsidRDefault="00CA3D7D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</w:t>
      </w:r>
      <w:r w:rsidR="000C04BE">
        <w:rPr>
          <w:sz w:val="24"/>
          <w:lang w:eastAsia="zh-CN"/>
        </w:rPr>
        <w:t xml:space="preserve"> to near crane </w:t>
      </w:r>
    </w:p>
    <w:p w:rsidR="001776F7" w:rsidRDefault="00BF0841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8A607A">
        <w:rPr>
          <w:sz w:val="24"/>
          <w:lang w:eastAsia="zh-CN"/>
        </w:rPr>
        <w:t>nsert requi</w:t>
      </w:r>
      <w:r w:rsidR="000C04BE">
        <w:rPr>
          <w:sz w:val="24"/>
          <w:lang w:eastAsia="zh-CN"/>
        </w:rPr>
        <w:t xml:space="preserve">red lifting sling </w:t>
      </w:r>
      <w:r w:rsidR="001776F7">
        <w:rPr>
          <w:sz w:val="24"/>
          <w:lang w:eastAsia="zh-CN"/>
        </w:rPr>
        <w:t>to crane hook</w:t>
      </w:r>
    </w:p>
    <w:p w:rsidR="00670783" w:rsidRPr="00CF1858" w:rsidRDefault="001776F7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F3F7C">
        <w:rPr>
          <w:sz w:val="24"/>
          <w:lang w:eastAsia="zh-CN"/>
        </w:rPr>
        <w:t>ecure</w:t>
      </w:r>
      <w:r w:rsidR="00CA3D7D">
        <w:rPr>
          <w:sz w:val="24"/>
          <w:lang w:eastAsia="zh-CN"/>
        </w:rPr>
        <w:t xml:space="preserve"> </w:t>
      </w:r>
      <w:r w:rsidR="000C04BE">
        <w:rPr>
          <w:sz w:val="24"/>
          <w:lang w:eastAsia="zh-CN"/>
        </w:rPr>
        <w:t xml:space="preserve">sling </w:t>
      </w:r>
      <w:r w:rsidR="00CA3D7D">
        <w:rPr>
          <w:sz w:val="24"/>
          <w:lang w:eastAsia="zh-CN"/>
        </w:rPr>
        <w:t>to rigging point of machine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1776F7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 xml:space="preserve"> 1ft above ground to check on balancing</w:t>
      </w:r>
    </w:p>
    <w:p w:rsidR="004A2886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</w:t>
      </w:r>
      <w:r w:rsidR="001776F7">
        <w:rPr>
          <w:sz w:val="24"/>
          <w:lang w:eastAsia="zh-CN"/>
        </w:rPr>
        <w:t xml:space="preserve">ll balanced, hoist up machine </w:t>
      </w:r>
      <w:r w:rsidR="00004EBE">
        <w:rPr>
          <w:sz w:val="24"/>
          <w:lang w:eastAsia="zh-CN"/>
        </w:rPr>
        <w:t>above parapet wall</w:t>
      </w:r>
    </w:p>
    <w:p w:rsidR="00BF0841" w:rsidRDefault="00D90A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</w:t>
      </w:r>
      <w:r w:rsidR="001776F7">
        <w:rPr>
          <w:sz w:val="24"/>
          <w:lang w:eastAsia="zh-CN"/>
        </w:rPr>
        <w:t xml:space="preserve">slowly swing machine </w:t>
      </w:r>
      <w:r w:rsidR="00FE2902">
        <w:rPr>
          <w:sz w:val="24"/>
          <w:lang w:eastAsia="zh-CN"/>
        </w:rPr>
        <w:t>out</w:t>
      </w:r>
    </w:p>
    <w:p w:rsidR="001776F7" w:rsidRPr="00BF0841" w:rsidRDefault="00BF0841" w:rsidP="00BF08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Retract crane boom to lower </w:t>
      </w:r>
      <w:r w:rsidR="001776F7" w:rsidRPr="00BF0841">
        <w:rPr>
          <w:sz w:val="24"/>
          <w:lang w:eastAsia="zh-CN"/>
        </w:rPr>
        <w:t>down machine to the ground</w:t>
      </w:r>
    </w:p>
    <w:p w:rsidR="009A0A69" w:rsidRDefault="001776F7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D90A02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up </w:t>
      </w:r>
      <w:r w:rsidR="00BF0841">
        <w:rPr>
          <w:sz w:val="24"/>
          <w:lang w:eastAsia="zh-CN"/>
        </w:rPr>
        <w:t xml:space="preserve">machine </w:t>
      </w:r>
      <w:r w:rsidR="00D90A02">
        <w:rPr>
          <w:sz w:val="24"/>
          <w:lang w:eastAsia="zh-CN"/>
        </w:rPr>
        <w:t xml:space="preserve">onto </w:t>
      </w:r>
      <w:r w:rsidR="000F3F7C">
        <w:rPr>
          <w:sz w:val="24"/>
          <w:lang w:eastAsia="zh-CN"/>
        </w:rPr>
        <w:t xml:space="preserve">lorry </w:t>
      </w:r>
      <w:r w:rsidR="00D90A02">
        <w:rPr>
          <w:sz w:val="24"/>
          <w:lang w:eastAsia="zh-CN"/>
        </w:rPr>
        <w:t xml:space="preserve">chassis </w:t>
      </w:r>
    </w:p>
    <w:p w:rsidR="00670783" w:rsidRPr="009A0A69" w:rsidRDefault="009A0A69" w:rsidP="009A0A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</w:t>
      </w:r>
      <w:r w:rsidR="001776F7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with strapping belt prior to moving o</w:t>
      </w:r>
      <w:r w:rsidR="000F3F7C">
        <w:rPr>
          <w:sz w:val="24"/>
          <w:lang w:eastAsia="zh-CN"/>
        </w:rPr>
        <w:t xml:space="preserve">ut </w:t>
      </w:r>
      <w:r w:rsidR="00004EBE">
        <w:rPr>
          <w:sz w:val="24"/>
          <w:lang w:eastAsia="zh-CN"/>
        </w:rPr>
        <w:t>of site premise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A0A69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>Best Regards</w:t>
      </w:r>
    </w:p>
    <w:p w:rsidR="0099046A" w:rsidRDefault="001776F7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057E" w:rsidRDefault="004C057E">
      <w:r>
        <w:separator/>
      </w:r>
    </w:p>
  </w:endnote>
  <w:endnote w:type="continuationSeparator" w:id="0">
    <w:p w:rsidR="004C057E" w:rsidRDefault="004C0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070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070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057E" w:rsidRDefault="004C057E">
      <w:r>
        <w:separator/>
      </w:r>
    </w:p>
  </w:footnote>
  <w:footnote w:type="continuationSeparator" w:id="0">
    <w:p w:rsidR="004C057E" w:rsidRDefault="004C05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C057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AB1A60">
    <w:pPr>
      <w:pStyle w:val="Header"/>
      <w:jc w:val="center"/>
    </w:pPr>
    <w:r>
      <w:t>No. 28 Kranji Loop, Kranji Green, Singapore 739571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AB1A60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C057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0275"/>
    <w:multiLevelType w:val="hybridMultilevel"/>
    <w:tmpl w:val="661E29A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4EBE"/>
    <w:rsid w:val="00016C39"/>
    <w:rsid w:val="000443F4"/>
    <w:rsid w:val="00063B47"/>
    <w:rsid w:val="0007152C"/>
    <w:rsid w:val="000716A4"/>
    <w:rsid w:val="00083372"/>
    <w:rsid w:val="000C04BE"/>
    <w:rsid w:val="000C68D5"/>
    <w:rsid w:val="000D3C89"/>
    <w:rsid w:val="000D3F7C"/>
    <w:rsid w:val="000D7011"/>
    <w:rsid w:val="000F3F7C"/>
    <w:rsid w:val="00112297"/>
    <w:rsid w:val="0012184E"/>
    <w:rsid w:val="001268A8"/>
    <w:rsid w:val="00136332"/>
    <w:rsid w:val="00141D73"/>
    <w:rsid w:val="00145D89"/>
    <w:rsid w:val="00147D28"/>
    <w:rsid w:val="0016380F"/>
    <w:rsid w:val="001776F7"/>
    <w:rsid w:val="00193A39"/>
    <w:rsid w:val="001A26B8"/>
    <w:rsid w:val="001A373D"/>
    <w:rsid w:val="001B0EAC"/>
    <w:rsid w:val="001D070B"/>
    <w:rsid w:val="001D275B"/>
    <w:rsid w:val="001E3C3B"/>
    <w:rsid w:val="001F5380"/>
    <w:rsid w:val="00205A81"/>
    <w:rsid w:val="00217127"/>
    <w:rsid w:val="00241657"/>
    <w:rsid w:val="00243FDF"/>
    <w:rsid w:val="00257C21"/>
    <w:rsid w:val="00266D8F"/>
    <w:rsid w:val="00267261"/>
    <w:rsid w:val="002E1940"/>
    <w:rsid w:val="002F1DB6"/>
    <w:rsid w:val="003571AC"/>
    <w:rsid w:val="00362390"/>
    <w:rsid w:val="003A4F38"/>
    <w:rsid w:val="003C43A5"/>
    <w:rsid w:val="003D3BEA"/>
    <w:rsid w:val="003E0C0F"/>
    <w:rsid w:val="003E1B73"/>
    <w:rsid w:val="003F58E1"/>
    <w:rsid w:val="00427E8B"/>
    <w:rsid w:val="004625F3"/>
    <w:rsid w:val="00466C7A"/>
    <w:rsid w:val="00467775"/>
    <w:rsid w:val="00473824"/>
    <w:rsid w:val="0047477C"/>
    <w:rsid w:val="00496D2A"/>
    <w:rsid w:val="004A2886"/>
    <w:rsid w:val="004B0C6D"/>
    <w:rsid w:val="004B5096"/>
    <w:rsid w:val="004C057E"/>
    <w:rsid w:val="004D2D0D"/>
    <w:rsid w:val="004E758D"/>
    <w:rsid w:val="005174D9"/>
    <w:rsid w:val="005216EF"/>
    <w:rsid w:val="00532FD3"/>
    <w:rsid w:val="005333BC"/>
    <w:rsid w:val="005435B6"/>
    <w:rsid w:val="00544EE3"/>
    <w:rsid w:val="00577269"/>
    <w:rsid w:val="005A3BAE"/>
    <w:rsid w:val="005B7E93"/>
    <w:rsid w:val="005F5780"/>
    <w:rsid w:val="00626402"/>
    <w:rsid w:val="0063312A"/>
    <w:rsid w:val="00634800"/>
    <w:rsid w:val="006374BC"/>
    <w:rsid w:val="006467DA"/>
    <w:rsid w:val="00663BC0"/>
    <w:rsid w:val="00664227"/>
    <w:rsid w:val="00670783"/>
    <w:rsid w:val="0067465D"/>
    <w:rsid w:val="006A5823"/>
    <w:rsid w:val="006D440D"/>
    <w:rsid w:val="006E7AD0"/>
    <w:rsid w:val="006F0B64"/>
    <w:rsid w:val="00701D01"/>
    <w:rsid w:val="007066F2"/>
    <w:rsid w:val="00735210"/>
    <w:rsid w:val="00742D33"/>
    <w:rsid w:val="007805EF"/>
    <w:rsid w:val="007957C8"/>
    <w:rsid w:val="007A1E43"/>
    <w:rsid w:val="007C4DBB"/>
    <w:rsid w:val="00814620"/>
    <w:rsid w:val="008225C1"/>
    <w:rsid w:val="00824948"/>
    <w:rsid w:val="00832BA0"/>
    <w:rsid w:val="0084007D"/>
    <w:rsid w:val="008413B9"/>
    <w:rsid w:val="0084724A"/>
    <w:rsid w:val="00867B10"/>
    <w:rsid w:val="00885A6B"/>
    <w:rsid w:val="00895D5D"/>
    <w:rsid w:val="0089628B"/>
    <w:rsid w:val="008A607A"/>
    <w:rsid w:val="008B5922"/>
    <w:rsid w:val="008B633C"/>
    <w:rsid w:val="0090024D"/>
    <w:rsid w:val="00904E32"/>
    <w:rsid w:val="00926CAD"/>
    <w:rsid w:val="00933FF0"/>
    <w:rsid w:val="009375F5"/>
    <w:rsid w:val="009501E1"/>
    <w:rsid w:val="00951C94"/>
    <w:rsid w:val="0096126F"/>
    <w:rsid w:val="00971AE8"/>
    <w:rsid w:val="009728B7"/>
    <w:rsid w:val="0099046A"/>
    <w:rsid w:val="009A0A69"/>
    <w:rsid w:val="009B3324"/>
    <w:rsid w:val="009C1705"/>
    <w:rsid w:val="009C243E"/>
    <w:rsid w:val="009D61C5"/>
    <w:rsid w:val="009F29EC"/>
    <w:rsid w:val="00A1115F"/>
    <w:rsid w:val="00A20137"/>
    <w:rsid w:val="00A60FBF"/>
    <w:rsid w:val="00A84205"/>
    <w:rsid w:val="00A90E38"/>
    <w:rsid w:val="00A93B6F"/>
    <w:rsid w:val="00AA7DE6"/>
    <w:rsid w:val="00AB1A60"/>
    <w:rsid w:val="00AB583B"/>
    <w:rsid w:val="00AC2D08"/>
    <w:rsid w:val="00B11F89"/>
    <w:rsid w:val="00B301E4"/>
    <w:rsid w:val="00B42C87"/>
    <w:rsid w:val="00B61A87"/>
    <w:rsid w:val="00B61F71"/>
    <w:rsid w:val="00B804E1"/>
    <w:rsid w:val="00B93260"/>
    <w:rsid w:val="00BA3DB0"/>
    <w:rsid w:val="00BA65F8"/>
    <w:rsid w:val="00BD7626"/>
    <w:rsid w:val="00BF0841"/>
    <w:rsid w:val="00BF1A8A"/>
    <w:rsid w:val="00BF1F53"/>
    <w:rsid w:val="00BF66A8"/>
    <w:rsid w:val="00C40962"/>
    <w:rsid w:val="00C54FD7"/>
    <w:rsid w:val="00C558FF"/>
    <w:rsid w:val="00C70633"/>
    <w:rsid w:val="00C83E46"/>
    <w:rsid w:val="00C9129A"/>
    <w:rsid w:val="00C95881"/>
    <w:rsid w:val="00CA3D7D"/>
    <w:rsid w:val="00CC0FC0"/>
    <w:rsid w:val="00CC5E69"/>
    <w:rsid w:val="00CD3E6C"/>
    <w:rsid w:val="00CE6DE6"/>
    <w:rsid w:val="00CF1858"/>
    <w:rsid w:val="00D06CBE"/>
    <w:rsid w:val="00D12830"/>
    <w:rsid w:val="00D33F1B"/>
    <w:rsid w:val="00D51A21"/>
    <w:rsid w:val="00D5534A"/>
    <w:rsid w:val="00D625EC"/>
    <w:rsid w:val="00D638A5"/>
    <w:rsid w:val="00D90A02"/>
    <w:rsid w:val="00D92F9A"/>
    <w:rsid w:val="00DA7613"/>
    <w:rsid w:val="00DB2A3D"/>
    <w:rsid w:val="00DE1E21"/>
    <w:rsid w:val="00DE40A9"/>
    <w:rsid w:val="00DF4C1C"/>
    <w:rsid w:val="00DF4C88"/>
    <w:rsid w:val="00E14B73"/>
    <w:rsid w:val="00E14D44"/>
    <w:rsid w:val="00E6301A"/>
    <w:rsid w:val="00E76DB5"/>
    <w:rsid w:val="00E77E68"/>
    <w:rsid w:val="00E91368"/>
    <w:rsid w:val="00EB160A"/>
    <w:rsid w:val="00EB387E"/>
    <w:rsid w:val="00EC1220"/>
    <w:rsid w:val="00EC37A1"/>
    <w:rsid w:val="00EF3030"/>
    <w:rsid w:val="00EF789A"/>
    <w:rsid w:val="00F00029"/>
    <w:rsid w:val="00F36CE9"/>
    <w:rsid w:val="00FB65C8"/>
    <w:rsid w:val="00FE2902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96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22</cp:revision>
  <cp:lastPrinted>2024-06-19T06:58:00Z</cp:lastPrinted>
  <dcterms:created xsi:type="dcterms:W3CDTF">2024-08-22T03:20:00Z</dcterms:created>
  <dcterms:modified xsi:type="dcterms:W3CDTF">2024-10-28T05:59:00Z</dcterms:modified>
</cp:coreProperties>
</file>