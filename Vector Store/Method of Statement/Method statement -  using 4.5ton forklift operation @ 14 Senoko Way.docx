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75851" w14:textId="77777777" w:rsidR="00175316" w:rsidRDefault="00175316">
      <w:pPr>
        <w:pStyle w:val="Title"/>
        <w:jc w:val="left"/>
        <w:rPr>
          <w:lang w:eastAsia="zh-CN"/>
        </w:rPr>
      </w:pPr>
    </w:p>
    <w:p w14:paraId="4F9B249F" w14:textId="4E2C9906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DD8D5E9" w14:textId="77777777" w:rsidR="001E0418" w:rsidRDefault="001E0418">
      <w:pPr>
        <w:rPr>
          <w:sz w:val="24"/>
        </w:rPr>
      </w:pPr>
    </w:p>
    <w:p w14:paraId="5292FF92" w14:textId="2CB199FF" w:rsidR="006467DA" w:rsidRDefault="00152B8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8140C">
        <w:rPr>
          <w:sz w:val="24"/>
        </w:rPr>
        <w:t>2</w:t>
      </w:r>
      <w:r w:rsidR="00DD47CA">
        <w:rPr>
          <w:sz w:val="24"/>
        </w:rPr>
        <w:t>6</w:t>
      </w:r>
      <w:r w:rsidR="00DD47CA" w:rsidRPr="00DD47CA">
        <w:rPr>
          <w:sz w:val="24"/>
          <w:vertAlign w:val="superscript"/>
        </w:rPr>
        <w:t>th</w:t>
      </w:r>
      <w:r w:rsidR="00DD47CA">
        <w:rPr>
          <w:sz w:val="24"/>
        </w:rPr>
        <w:t xml:space="preserve"> Dec</w:t>
      </w:r>
      <w:r w:rsidR="0028140C">
        <w:rPr>
          <w:sz w:val="24"/>
        </w:rPr>
        <w:t xml:space="preserve"> 202</w:t>
      </w:r>
      <w:r w:rsidR="00FC2BB7">
        <w:rPr>
          <w:sz w:val="24"/>
        </w:rPr>
        <w:t>5</w:t>
      </w:r>
    </w:p>
    <w:p w14:paraId="6C63592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A603A8F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4C3890DB" w14:textId="4DDB706C" w:rsidR="008C6250" w:rsidRPr="00DD47CA" w:rsidRDefault="00DD4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out case to hoisting area </w:t>
      </w:r>
      <w:r w:rsidR="00BB223A">
        <w:rPr>
          <w:sz w:val="24"/>
          <w:lang w:eastAsia="zh-CN"/>
        </w:rPr>
        <w:t xml:space="preserve"> </w:t>
      </w:r>
    </w:p>
    <w:p w14:paraId="311A049D" w14:textId="77777777"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E2FD9D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CC41E84" w14:textId="568C35D9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28140C">
        <w:rPr>
          <w:sz w:val="24"/>
          <w:lang w:eastAsia="zh-CN"/>
        </w:rPr>
        <w:t>ed</w:t>
      </w:r>
    </w:p>
    <w:p w14:paraId="2AD35D8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9B8115D" w14:textId="77777777"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A95C835" w14:textId="6FAF0A4F" w:rsidR="00152B89" w:rsidRDefault="00DD47CA">
      <w:pPr>
        <w:rPr>
          <w:sz w:val="24"/>
          <w:lang w:eastAsia="zh-CN"/>
        </w:rPr>
      </w:pPr>
      <w:r>
        <w:rPr>
          <w:sz w:val="24"/>
          <w:lang w:eastAsia="zh-CN"/>
        </w:rPr>
        <w:t>26/12</w:t>
      </w:r>
      <w:r w:rsidR="0028140C">
        <w:rPr>
          <w:sz w:val="24"/>
          <w:lang w:eastAsia="zh-CN"/>
        </w:rPr>
        <w:t>/25</w:t>
      </w:r>
    </w:p>
    <w:p w14:paraId="7F2E5C50" w14:textId="77777777"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9858B5" w14:textId="77777777"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F8FE41B" w14:textId="5414838B" w:rsidR="0063312A" w:rsidRDefault="002814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DD47CA">
        <w:rPr>
          <w:bCs/>
          <w:sz w:val="24"/>
          <w:szCs w:val="24"/>
          <w:lang w:eastAsia="zh-CN"/>
        </w:rPr>
        <w:t>00</w:t>
      </w:r>
      <w:r w:rsidR="0065570B">
        <w:rPr>
          <w:bCs/>
          <w:sz w:val="24"/>
          <w:szCs w:val="24"/>
          <w:lang w:eastAsia="zh-CN"/>
        </w:rPr>
        <w:t xml:space="preserve"> am </w:t>
      </w:r>
    </w:p>
    <w:p w14:paraId="2E2EBD2C" w14:textId="77777777"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4F54560" w14:textId="1A21944E" w:rsidR="0063312A" w:rsidRDefault="006467DA" w:rsidP="00DD47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E049518" w14:textId="5A234315" w:rsidR="00DD47CA" w:rsidRPr="00DD47CA" w:rsidRDefault="00DD47CA" w:rsidP="00DD47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14 </w:t>
      </w:r>
      <w:proofErr w:type="spellStart"/>
      <w:r>
        <w:rPr>
          <w:sz w:val="24"/>
          <w:szCs w:val="24"/>
          <w:lang w:eastAsia="zh-CN"/>
        </w:rPr>
        <w:t>Senoko</w:t>
      </w:r>
      <w:proofErr w:type="spellEnd"/>
      <w:r>
        <w:rPr>
          <w:sz w:val="24"/>
          <w:szCs w:val="24"/>
          <w:lang w:eastAsia="zh-CN"/>
        </w:rPr>
        <w:t xml:space="preserve"> Way </w:t>
      </w:r>
    </w:p>
    <w:p w14:paraId="04A031FE" w14:textId="77777777" w:rsidR="00175316" w:rsidRDefault="00175316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E8E044A" w14:textId="10AA95B3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6EE4AE7" w14:textId="6A9E4494" w:rsidR="006467DA" w:rsidRDefault="007A02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D47CA">
        <w:rPr>
          <w:sz w:val="24"/>
          <w:lang w:eastAsia="zh-CN"/>
        </w:rPr>
        <w:t>4.5</w:t>
      </w:r>
      <w:r>
        <w:rPr>
          <w:sz w:val="24"/>
          <w:lang w:eastAsia="zh-CN"/>
        </w:rPr>
        <w:t>ton forklift</w:t>
      </w:r>
    </w:p>
    <w:p w14:paraId="3EBC590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AAF7A71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8F91D4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14:paraId="27E56A5D" w14:textId="77777777" w:rsidR="00C77E09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33A20C51" w14:textId="77777777" w:rsidR="0028140C" w:rsidRDefault="0028140C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72E3A64" w14:textId="741A6503" w:rsidR="006467DA" w:rsidRPr="00C77E0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382E88B" w14:textId="77777777"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401FEAA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379A717" w14:textId="77777777"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D0BED75" w14:textId="77777777"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A15BA7" w14:textId="77777777"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245C75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14:paraId="59FD6537" w14:textId="77777777"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14:paraId="6920DE8C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D068C75" w14:textId="77777777"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14:paraId="47E1ED9E" w14:textId="3EB3EF6C" w:rsidR="0028140C" w:rsidRPr="00DD47CA" w:rsidRDefault="00DD47CA" w:rsidP="00DD4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E44F77" w:rsidRPr="00DD47CA">
        <w:rPr>
          <w:sz w:val="24"/>
          <w:lang w:eastAsia="zh-CN"/>
        </w:rPr>
        <w:t xml:space="preserve">sing </w:t>
      </w:r>
      <w:r>
        <w:rPr>
          <w:sz w:val="24"/>
          <w:lang w:eastAsia="zh-CN"/>
        </w:rPr>
        <w:t>of 4.5</w:t>
      </w:r>
      <w:r w:rsidR="00381103" w:rsidRPr="00DD47CA">
        <w:rPr>
          <w:sz w:val="24"/>
          <w:lang w:eastAsia="zh-CN"/>
        </w:rPr>
        <w:t>ton forklift to</w:t>
      </w:r>
      <w:r>
        <w:rPr>
          <w:sz w:val="24"/>
          <w:lang w:eastAsia="zh-CN"/>
        </w:rPr>
        <w:t xml:space="preserve"> fork out case to loading area </w:t>
      </w:r>
    </w:p>
    <w:p w14:paraId="1284BCD0" w14:textId="04ECFE71" w:rsidR="00175316" w:rsidRPr="00DD47CA" w:rsidRDefault="00DD47CA" w:rsidP="00DD4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14:paraId="32D4B0B7" w14:textId="0376243F" w:rsidR="00885A6B" w:rsidRPr="00BB223A" w:rsidRDefault="0099046A" w:rsidP="00BB22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B223A">
        <w:rPr>
          <w:sz w:val="24"/>
          <w:lang w:eastAsia="zh-CN"/>
        </w:rPr>
        <w:t xml:space="preserve">Once </w:t>
      </w:r>
      <w:r w:rsidR="00DD47CA">
        <w:rPr>
          <w:sz w:val="24"/>
          <w:lang w:eastAsia="zh-CN"/>
        </w:rPr>
        <w:t>hoisting job</w:t>
      </w:r>
      <w:r w:rsidRPr="00BB223A">
        <w:rPr>
          <w:sz w:val="24"/>
          <w:lang w:eastAsia="zh-CN"/>
        </w:rPr>
        <w:t xml:space="preserve"> complete, team leader will instruct the team </w:t>
      </w:r>
      <w:r w:rsidR="00885A6B" w:rsidRPr="00BB223A">
        <w:rPr>
          <w:sz w:val="24"/>
          <w:lang w:eastAsia="zh-CN"/>
        </w:rPr>
        <w:t>to perform proper housekeeping</w:t>
      </w:r>
    </w:p>
    <w:p w14:paraId="248C2BE8" w14:textId="77777777"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07D2B70" w14:textId="77777777"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F83E74" w14:textId="77777777"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A80CF04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A92B55A" w14:textId="77777777"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194422E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5FCA0C8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A6812" w14:textId="77777777" w:rsidR="0023724E" w:rsidRDefault="0023724E">
      <w:r>
        <w:separator/>
      </w:r>
    </w:p>
  </w:endnote>
  <w:endnote w:type="continuationSeparator" w:id="0">
    <w:p w14:paraId="400ADCD7" w14:textId="77777777" w:rsidR="0023724E" w:rsidRDefault="00237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B1905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500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500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4B78E" w14:textId="77777777" w:rsidR="0023724E" w:rsidRDefault="0023724E">
      <w:r>
        <w:separator/>
      </w:r>
    </w:p>
  </w:footnote>
  <w:footnote w:type="continuationSeparator" w:id="0">
    <w:p w14:paraId="097A309D" w14:textId="77777777" w:rsidR="0023724E" w:rsidRDefault="00237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0B4A4D" w14:textId="7BA398DF" w:rsidR="006467DA" w:rsidRPr="00175316" w:rsidRDefault="00BB223A" w:rsidP="0017531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16D332F" wp14:editId="23D68AE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5316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602E3660" w14:textId="2B60A3D8" w:rsidR="006467DA" w:rsidRDefault="0028140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Green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67E8E8E0" w14:textId="7C277993"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6D3AB7B5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0A68EE6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0C4AFA6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1056815">
    <w:abstractNumId w:val="2"/>
  </w:num>
  <w:num w:numId="2" w16cid:durableId="2100520140">
    <w:abstractNumId w:val="4"/>
  </w:num>
  <w:num w:numId="3" w16cid:durableId="53823538">
    <w:abstractNumId w:val="0"/>
  </w:num>
  <w:num w:numId="4" w16cid:durableId="265311664">
    <w:abstractNumId w:val="9"/>
  </w:num>
  <w:num w:numId="5" w16cid:durableId="1233080986">
    <w:abstractNumId w:val="5"/>
  </w:num>
  <w:num w:numId="6" w16cid:durableId="1426534278">
    <w:abstractNumId w:val="6"/>
  </w:num>
  <w:num w:numId="7" w16cid:durableId="1522205341">
    <w:abstractNumId w:val="3"/>
  </w:num>
  <w:num w:numId="8" w16cid:durableId="1608197563">
    <w:abstractNumId w:val="7"/>
  </w:num>
  <w:num w:numId="9" w16cid:durableId="2004970507">
    <w:abstractNumId w:val="1"/>
  </w:num>
  <w:num w:numId="10" w16cid:durableId="799154351">
    <w:abstractNumId w:val="8"/>
  </w:num>
  <w:num w:numId="11" w16cid:durableId="138251424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5E17"/>
    <w:rsid w:val="00054E19"/>
    <w:rsid w:val="00063B47"/>
    <w:rsid w:val="00066D49"/>
    <w:rsid w:val="0007152C"/>
    <w:rsid w:val="00083372"/>
    <w:rsid w:val="000C60E8"/>
    <w:rsid w:val="000C68D5"/>
    <w:rsid w:val="000D3C89"/>
    <w:rsid w:val="000D3F7C"/>
    <w:rsid w:val="000D7011"/>
    <w:rsid w:val="000F1F4B"/>
    <w:rsid w:val="001268A8"/>
    <w:rsid w:val="00136332"/>
    <w:rsid w:val="00141D73"/>
    <w:rsid w:val="00147D28"/>
    <w:rsid w:val="00152B89"/>
    <w:rsid w:val="00175316"/>
    <w:rsid w:val="00193A39"/>
    <w:rsid w:val="001A46C3"/>
    <w:rsid w:val="001C7F7C"/>
    <w:rsid w:val="001E0418"/>
    <w:rsid w:val="001E712A"/>
    <w:rsid w:val="001F1B4E"/>
    <w:rsid w:val="001F5380"/>
    <w:rsid w:val="002135F7"/>
    <w:rsid w:val="00217127"/>
    <w:rsid w:val="002171C6"/>
    <w:rsid w:val="002370A3"/>
    <w:rsid w:val="0023724E"/>
    <w:rsid w:val="00237E43"/>
    <w:rsid w:val="00241657"/>
    <w:rsid w:val="0025537D"/>
    <w:rsid w:val="00257C21"/>
    <w:rsid w:val="00266D8F"/>
    <w:rsid w:val="0028140C"/>
    <w:rsid w:val="00306E86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D3281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08C6"/>
    <w:rsid w:val="00742D33"/>
    <w:rsid w:val="00764C9F"/>
    <w:rsid w:val="007805EF"/>
    <w:rsid w:val="007A02F9"/>
    <w:rsid w:val="008225C1"/>
    <w:rsid w:val="00823172"/>
    <w:rsid w:val="0084724A"/>
    <w:rsid w:val="00877E79"/>
    <w:rsid w:val="00885003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36DBA"/>
    <w:rsid w:val="00A4391B"/>
    <w:rsid w:val="00A84205"/>
    <w:rsid w:val="00A93B6F"/>
    <w:rsid w:val="00AB583B"/>
    <w:rsid w:val="00AF1287"/>
    <w:rsid w:val="00B11F89"/>
    <w:rsid w:val="00B54175"/>
    <w:rsid w:val="00B61A87"/>
    <w:rsid w:val="00BA65F8"/>
    <w:rsid w:val="00BB223A"/>
    <w:rsid w:val="00BD7626"/>
    <w:rsid w:val="00BF1F53"/>
    <w:rsid w:val="00C40962"/>
    <w:rsid w:val="00C77E09"/>
    <w:rsid w:val="00C83E46"/>
    <w:rsid w:val="00C95881"/>
    <w:rsid w:val="00D06CBE"/>
    <w:rsid w:val="00D51A21"/>
    <w:rsid w:val="00D56A91"/>
    <w:rsid w:val="00D85C2F"/>
    <w:rsid w:val="00DA3F5C"/>
    <w:rsid w:val="00DD47CA"/>
    <w:rsid w:val="00E14B73"/>
    <w:rsid w:val="00E14D44"/>
    <w:rsid w:val="00E44F77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A1238"/>
    <w:rsid w:val="00FC2BB7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80E8B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7667B-F4E5-4311-978D-C5D56F00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2024-03-04T02:24:00Z</cp:lastPrinted>
  <dcterms:created xsi:type="dcterms:W3CDTF">2025-12-26T06:00:00Z</dcterms:created>
  <dcterms:modified xsi:type="dcterms:W3CDTF">2025-12-26T06:00:00Z</dcterms:modified>
</cp:coreProperties>
</file>