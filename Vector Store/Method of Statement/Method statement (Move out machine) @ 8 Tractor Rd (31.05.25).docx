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15E859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AD395E3" w14:textId="77777777" w:rsidR="00065CFE" w:rsidRDefault="00065CFE">
      <w:pPr>
        <w:rPr>
          <w:sz w:val="24"/>
        </w:rPr>
      </w:pPr>
    </w:p>
    <w:p w14:paraId="6A7F649D" w14:textId="398DFD63" w:rsidR="006467DA" w:rsidRDefault="00417963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97E9E">
        <w:rPr>
          <w:sz w:val="24"/>
        </w:rPr>
        <w:t>26</w:t>
      </w:r>
      <w:r w:rsidR="00B97E9E" w:rsidRPr="00B97E9E">
        <w:rPr>
          <w:sz w:val="24"/>
          <w:vertAlign w:val="superscript"/>
        </w:rPr>
        <w:t>th</w:t>
      </w:r>
      <w:r w:rsidR="00B97E9E">
        <w:rPr>
          <w:sz w:val="24"/>
        </w:rPr>
        <w:t xml:space="preserve"> May</w:t>
      </w:r>
      <w:r w:rsidR="001D6B64">
        <w:rPr>
          <w:sz w:val="24"/>
        </w:rPr>
        <w:t xml:space="preserve"> 2025</w:t>
      </w:r>
    </w:p>
    <w:p w14:paraId="3443C369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6AC6DF6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18D60F2" w14:textId="689BF56F" w:rsidR="00B97E9E" w:rsidRDefault="006467DA" w:rsidP="00B97E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1D6B64">
        <w:rPr>
          <w:sz w:val="24"/>
          <w:lang w:eastAsia="zh-CN"/>
        </w:rPr>
        <w:t xml:space="preserve">following </w:t>
      </w:r>
      <w:r w:rsidR="00C76A40">
        <w:rPr>
          <w:sz w:val="24"/>
          <w:lang w:eastAsia="zh-CN"/>
        </w:rPr>
        <w:t xml:space="preserve">machine </w:t>
      </w:r>
      <w:r w:rsidR="001B1340">
        <w:rPr>
          <w:sz w:val="24"/>
          <w:lang w:eastAsia="zh-CN"/>
        </w:rPr>
        <w:t>from production</w:t>
      </w:r>
      <w:r w:rsidR="001D6B64">
        <w:rPr>
          <w:sz w:val="24"/>
          <w:lang w:eastAsia="zh-CN"/>
        </w:rPr>
        <w:t xml:space="preserve"> at ground floor</w:t>
      </w:r>
      <w:r w:rsidR="001B1340">
        <w:rPr>
          <w:sz w:val="24"/>
          <w:lang w:eastAsia="zh-CN"/>
        </w:rPr>
        <w:t xml:space="preserve"> </w:t>
      </w:r>
      <w:r w:rsidR="002706C5">
        <w:rPr>
          <w:sz w:val="24"/>
          <w:lang w:eastAsia="zh-CN"/>
        </w:rPr>
        <w:t>to loading area</w:t>
      </w:r>
      <w:r w:rsidR="005D47DB">
        <w:rPr>
          <w:sz w:val="24"/>
          <w:lang w:eastAsia="zh-CN"/>
        </w:rPr>
        <w:t xml:space="preserve">, </w:t>
      </w:r>
      <w:r w:rsidR="00C76A40">
        <w:rPr>
          <w:sz w:val="24"/>
          <w:lang w:eastAsia="zh-CN"/>
        </w:rPr>
        <w:t xml:space="preserve">hoist </w:t>
      </w:r>
      <w:r w:rsidR="001D6B64">
        <w:rPr>
          <w:sz w:val="24"/>
          <w:lang w:eastAsia="zh-CN"/>
        </w:rPr>
        <w:t xml:space="preserve">and </w:t>
      </w:r>
      <w:r w:rsidR="00B97E9E">
        <w:rPr>
          <w:sz w:val="24"/>
          <w:lang w:eastAsia="zh-CN"/>
        </w:rPr>
        <w:t xml:space="preserve">load </w:t>
      </w:r>
      <w:r w:rsidR="00B97E9E">
        <w:rPr>
          <w:sz w:val="24"/>
          <w:lang w:eastAsia="zh-CN"/>
        </w:rPr>
        <w:t xml:space="preserve">onto lorry chassis and deliver to scrapyard for disposal </w:t>
      </w:r>
    </w:p>
    <w:p w14:paraId="55438B50" w14:textId="2F23FBCB"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B444F29" w14:textId="77777777" w:rsidR="00BC2611" w:rsidRDefault="00BC261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76BE18CF" w14:textId="77777777" w:rsidR="00B97E9E" w:rsidRDefault="00B97E9E" w:rsidP="00B97E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Ultrasonic machine</w:t>
      </w:r>
    </w:p>
    <w:p w14:paraId="75CAA772" w14:textId="77777777" w:rsidR="00B97E9E" w:rsidRDefault="00B97E9E" w:rsidP="00B97E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500 x 175 x 220 cm</w:t>
      </w:r>
    </w:p>
    <w:p w14:paraId="7A86B021" w14:textId="77777777" w:rsidR="00B97E9E" w:rsidRDefault="00B97E9E" w:rsidP="00B97E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000 kg</w:t>
      </w:r>
    </w:p>
    <w:p w14:paraId="59255976" w14:textId="77777777" w:rsidR="00B97E9E" w:rsidRDefault="00B97E9E" w:rsidP="00B97E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0C39A47" w14:textId="77777777"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4B028DE7" w14:textId="236660B1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D806FA">
        <w:rPr>
          <w:sz w:val="24"/>
          <w:lang w:eastAsia="zh-CN"/>
        </w:rPr>
        <w:t xml:space="preserve"> </w:t>
      </w:r>
    </w:p>
    <w:p w14:paraId="3C0AB74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225E8E7" w14:textId="77777777"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3648BB0" w14:textId="1863FF9F" w:rsidR="00D35F55" w:rsidRDefault="00B97E9E">
      <w:pPr>
        <w:rPr>
          <w:sz w:val="24"/>
          <w:lang w:eastAsia="zh-CN"/>
        </w:rPr>
      </w:pPr>
      <w:r>
        <w:rPr>
          <w:sz w:val="24"/>
          <w:lang w:eastAsia="zh-CN"/>
        </w:rPr>
        <w:t>31/05/2025</w:t>
      </w:r>
    </w:p>
    <w:p w14:paraId="434F8108" w14:textId="77777777" w:rsidR="00D41A4A" w:rsidRDefault="00D41A4A">
      <w:pPr>
        <w:rPr>
          <w:sz w:val="24"/>
          <w:lang w:eastAsia="zh-CN"/>
        </w:rPr>
      </w:pPr>
    </w:p>
    <w:p w14:paraId="5C15F32D" w14:textId="77777777"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511EE9C0" w14:textId="53E227FE" w:rsidR="005D47DB" w:rsidRPr="005D47DB" w:rsidRDefault="00B97E9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9:40am</w:t>
      </w:r>
    </w:p>
    <w:p w14:paraId="29FA53E0" w14:textId="77777777"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14:paraId="03708C26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FBD4422" w14:textId="77777777" w:rsidR="00257C21" w:rsidRDefault="00C76A40" w:rsidP="00140D68">
      <w:pPr>
        <w:pStyle w:val="Heading4"/>
      </w:pPr>
      <w:r>
        <w:t xml:space="preserve">8 Tractor Rd </w:t>
      </w:r>
    </w:p>
    <w:p w14:paraId="6AEB73E9" w14:textId="77777777" w:rsidR="00140D68" w:rsidRPr="00140D68" w:rsidRDefault="00F86244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</w:t>
      </w:r>
      <w:r w:rsidR="00C12B1D">
        <w:rPr>
          <w:sz w:val="24"/>
          <w:szCs w:val="24"/>
          <w:lang w:eastAsia="zh-CN"/>
        </w:rPr>
        <w:t xml:space="preserve"> Pte Ltd</w:t>
      </w:r>
    </w:p>
    <w:p w14:paraId="65CAAE40" w14:textId="77777777" w:rsidR="006467DA" w:rsidRDefault="006467DA">
      <w:pPr>
        <w:rPr>
          <w:lang w:eastAsia="zh-CN"/>
        </w:rPr>
      </w:pPr>
    </w:p>
    <w:p w14:paraId="2B8BA9CA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27FD6A60" w14:textId="77777777" w:rsidR="009A18A9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14:paraId="3FE69CFF" w14:textId="137C5493" w:rsidR="008D2441" w:rsidRDefault="001D6B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A18A9">
        <w:rPr>
          <w:sz w:val="24"/>
          <w:lang w:eastAsia="zh-CN"/>
        </w:rPr>
        <w:t>allet truc</w:t>
      </w:r>
      <w:r>
        <w:rPr>
          <w:sz w:val="24"/>
          <w:lang w:eastAsia="zh-CN"/>
        </w:rPr>
        <w:t>k</w:t>
      </w:r>
    </w:p>
    <w:p w14:paraId="73C41A6F" w14:textId="77777777" w:rsidR="00065CFE" w:rsidRDefault="001D6B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14:paraId="63239739" w14:textId="45371068" w:rsidR="001D6B64" w:rsidRDefault="00065C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D6B64">
        <w:rPr>
          <w:sz w:val="24"/>
          <w:lang w:eastAsia="zh-CN"/>
        </w:rPr>
        <w:t xml:space="preserve">oodblock </w:t>
      </w:r>
    </w:p>
    <w:p w14:paraId="3868CE9B" w14:textId="77777777" w:rsidR="001D6B64" w:rsidRDefault="00C76A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D6B64">
        <w:rPr>
          <w:sz w:val="24"/>
          <w:lang w:eastAsia="zh-CN"/>
        </w:rPr>
        <w:t>ire/w</w:t>
      </w:r>
      <w:r>
        <w:rPr>
          <w:sz w:val="24"/>
          <w:lang w:eastAsia="zh-CN"/>
        </w:rPr>
        <w:t>ebbing sling</w:t>
      </w:r>
    </w:p>
    <w:p w14:paraId="0D21BE5A" w14:textId="1E399DC5" w:rsidR="00BC2611" w:rsidRDefault="00D806F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PVC sheet/p</w:t>
      </w:r>
      <w:r w:rsidR="001D6B64">
        <w:rPr>
          <w:sz w:val="24"/>
          <w:lang w:eastAsia="zh-CN"/>
        </w:rPr>
        <w:t xml:space="preserve">lywood (to lay out for floor protection) </w:t>
      </w:r>
      <w:r w:rsidR="00C76A40">
        <w:rPr>
          <w:sz w:val="24"/>
          <w:lang w:eastAsia="zh-CN"/>
        </w:rPr>
        <w:t xml:space="preserve"> </w:t>
      </w:r>
    </w:p>
    <w:p w14:paraId="629042C2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35DF1EE" w14:textId="77777777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56170F0D" w14:textId="77777777" w:rsidR="006467DA" w:rsidRDefault="00BC26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Ensure no obstacles around operation area </w:t>
      </w:r>
    </w:p>
    <w:p w14:paraId="4DA94C86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72E9929C" w14:textId="77777777" w:rsidR="00577554" w:rsidRDefault="00577554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B65DC5C" w14:textId="77777777" w:rsidR="00065CFE" w:rsidRDefault="00065CF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5AA5406" w14:textId="4229DF3C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2662CA3" w14:textId="77777777"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54CB6DD6" w14:textId="77777777" w:rsidR="00577554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02281158" w14:textId="77777777" w:rsidR="00065CFE" w:rsidRDefault="00065CFE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B419811" w14:textId="6DC38DE9" w:rsidR="00216F6A" w:rsidRPr="00577554" w:rsidRDefault="00216F6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Lifting Crew </w:t>
      </w:r>
    </w:p>
    <w:p w14:paraId="3E73782D" w14:textId="77777777" w:rsidR="00216F6A" w:rsidRDefault="00216F6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certified lifting supervisor, rigger, signalman and lorry loader operator will be involved in this operation (attached all lifting crew certificate) </w:t>
      </w:r>
    </w:p>
    <w:p w14:paraId="6ED6326F" w14:textId="77777777" w:rsidR="00216F6A" w:rsidRPr="00216F6A" w:rsidRDefault="00216F6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A59AF3B" w14:textId="77777777" w:rsidR="006467DA" w:rsidRPr="00BC261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DA43B48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</w:t>
      </w:r>
      <w:r w:rsidR="00BC2611">
        <w:rPr>
          <w:sz w:val="24"/>
          <w:lang w:eastAsia="zh-CN"/>
        </w:rPr>
        <w:t xml:space="preserve"> that risk control are in place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3083129F" w14:textId="77777777" w:rsidR="00F86244" w:rsidRDefault="00F862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14:paraId="2F6E32F5" w14:textId="77777777" w:rsidR="006467DA" w:rsidRPr="00BC2611" w:rsidRDefault="00F86244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</w:t>
      </w:r>
      <w:r w:rsidR="00BC2611">
        <w:rPr>
          <w:rFonts w:hint="eastAsia"/>
          <w:sz w:val="24"/>
          <w:lang w:eastAsia="zh-CN"/>
        </w:rPr>
        <w:t>M.</w:t>
      </w:r>
      <w:r w:rsidR="00C76A40">
        <w:rPr>
          <w:rFonts w:hint="eastAsia"/>
          <w:sz w:val="24"/>
          <w:lang w:eastAsia="zh-CN"/>
        </w:rPr>
        <w:t>O.M certified lifting supe</w:t>
      </w:r>
      <w:r>
        <w:rPr>
          <w:rFonts w:hint="eastAsia"/>
          <w:sz w:val="24"/>
          <w:lang w:eastAsia="zh-CN"/>
        </w:rPr>
        <w:t xml:space="preserve">rvisor, rigger and signalman </w:t>
      </w:r>
      <w:r w:rsidR="00192797">
        <w:rPr>
          <w:sz w:val="24"/>
          <w:lang w:eastAsia="zh-CN"/>
        </w:rPr>
        <w:tab/>
      </w:r>
    </w:p>
    <w:p w14:paraId="31A5A8A3" w14:textId="77777777"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14:paraId="3B434191" w14:textId="77777777"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14:paraId="31B6A049" w14:textId="77777777" w:rsidR="00D806FA" w:rsidRDefault="00D806FA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crane at designated loading area </w:t>
      </w:r>
    </w:p>
    <w:p w14:paraId="6C169CBF" w14:textId="4A080BB9" w:rsidR="001D6B64" w:rsidRDefault="001D6B64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and insert woodblock under machine bed</w:t>
      </w:r>
    </w:p>
    <w:p w14:paraId="1E37350A" w14:textId="45F9AA8C"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977AD9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</w:t>
      </w:r>
      <w:r w:rsidR="001D6B64">
        <w:rPr>
          <w:sz w:val="24"/>
          <w:lang w:eastAsia="zh-CN"/>
        </w:rPr>
        <w:t>bed</w:t>
      </w:r>
    </w:p>
    <w:p w14:paraId="46FA808C" w14:textId="435CC57E"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</w:p>
    <w:p w14:paraId="12CBC139" w14:textId="7C5B4ACD" w:rsidR="001D6B64" w:rsidRDefault="001D6B6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loading bay</w:t>
      </w:r>
    </w:p>
    <w:p w14:paraId="13225261" w14:textId="30ECD1EB" w:rsidR="00C76A40" w:rsidRDefault="001D6B6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C76A40">
        <w:rPr>
          <w:sz w:val="24"/>
          <w:lang w:eastAsia="zh-CN"/>
        </w:rPr>
        <w:t xml:space="preserve">nsert sling to </w:t>
      </w:r>
      <w:r w:rsidR="00216F6A">
        <w:rPr>
          <w:sz w:val="24"/>
          <w:lang w:eastAsia="zh-CN"/>
        </w:rPr>
        <w:t xml:space="preserve">crane hook </w:t>
      </w:r>
    </w:p>
    <w:p w14:paraId="2544417B" w14:textId="29187565" w:rsidR="001D6B64" w:rsidRDefault="001D6B6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to machine rigging point</w:t>
      </w:r>
    </w:p>
    <w:p w14:paraId="26BF0CB6" w14:textId="0406FC2A" w:rsidR="00BC2611" w:rsidRPr="00C76A40" w:rsidRDefault="00C76A40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</w:t>
      </w:r>
      <w:r w:rsidR="001D6B64">
        <w:rPr>
          <w:sz w:val="24"/>
          <w:lang w:eastAsia="zh-CN"/>
        </w:rPr>
        <w:t>crane</w:t>
      </w:r>
      <w:r>
        <w:rPr>
          <w:sz w:val="24"/>
          <w:lang w:eastAsia="zh-CN"/>
        </w:rPr>
        <w:t xml:space="preserve"> to hoist up machine </w:t>
      </w:r>
    </w:p>
    <w:p w14:paraId="0A5761CF" w14:textId="0FE6D459" w:rsidR="00155DE2" w:rsidRDefault="00770EF0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51AD9">
        <w:rPr>
          <w:sz w:val="24"/>
          <w:lang w:eastAsia="zh-CN"/>
        </w:rPr>
        <w:t xml:space="preserve">oad </w:t>
      </w:r>
      <w:r w:rsidR="001D6B64">
        <w:rPr>
          <w:sz w:val="24"/>
          <w:lang w:eastAsia="zh-CN"/>
        </w:rPr>
        <w:t xml:space="preserve">up </w:t>
      </w:r>
      <w:r w:rsidR="00251AD9">
        <w:rPr>
          <w:sz w:val="24"/>
          <w:lang w:eastAsia="zh-CN"/>
        </w:rPr>
        <w:t xml:space="preserve">machine onto </w:t>
      </w:r>
      <w:r w:rsidR="001D6B64">
        <w:rPr>
          <w:sz w:val="24"/>
          <w:lang w:eastAsia="zh-CN"/>
        </w:rPr>
        <w:t>lorry</w:t>
      </w:r>
      <w:r w:rsidR="00B97E9E">
        <w:rPr>
          <w:sz w:val="24"/>
          <w:lang w:eastAsia="zh-CN"/>
        </w:rPr>
        <w:t xml:space="preserve"> chassis</w:t>
      </w:r>
    </w:p>
    <w:p w14:paraId="555004CF" w14:textId="77777777" w:rsidR="00977AD9" w:rsidRDefault="00977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crane hook </w:t>
      </w:r>
    </w:p>
    <w:p w14:paraId="0A9FB8A0" w14:textId="6B3DA357" w:rsidR="00977AD9" w:rsidRPr="00065CFE" w:rsidRDefault="00251AD9" w:rsidP="00065C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  <w:r w:rsidR="00BC2611">
        <w:rPr>
          <w:sz w:val="24"/>
          <w:lang w:eastAsia="zh-CN"/>
        </w:rPr>
        <w:t>prior to moving out of customer premise</w:t>
      </w:r>
      <w:r w:rsidR="00977AD9" w:rsidRPr="00065CFE">
        <w:rPr>
          <w:sz w:val="24"/>
          <w:lang w:eastAsia="zh-CN"/>
        </w:rPr>
        <w:t xml:space="preserve"> </w:t>
      </w:r>
    </w:p>
    <w:p w14:paraId="21F83F6E" w14:textId="7758997C" w:rsidR="00065CFE" w:rsidRPr="00065CFE" w:rsidRDefault="0099046A" w:rsidP="00065C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14:paraId="71814C57" w14:textId="77777777"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085AA729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8CB859F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52D1E14E" w14:textId="1155A3CB" w:rsidR="0099046A" w:rsidRDefault="00065CFE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14:paraId="58BD3E2F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F076A89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AC9A56" w14:textId="77777777" w:rsidR="001310E9" w:rsidRDefault="001310E9">
      <w:r>
        <w:separator/>
      </w:r>
    </w:p>
  </w:endnote>
  <w:endnote w:type="continuationSeparator" w:id="0">
    <w:p w14:paraId="71FE2D20" w14:textId="77777777" w:rsidR="001310E9" w:rsidRDefault="00131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FD219A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60A0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60A0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0B508A" w14:textId="77777777" w:rsidR="001310E9" w:rsidRDefault="001310E9">
      <w:r>
        <w:separator/>
      </w:r>
    </w:p>
  </w:footnote>
  <w:footnote w:type="continuationSeparator" w:id="0">
    <w:p w14:paraId="64BA2AD2" w14:textId="77777777" w:rsidR="001310E9" w:rsidRDefault="001310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794B74" w14:textId="1CB9F4DE" w:rsidR="00183C4E" w:rsidRDefault="00B97E9E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3571C4FB" wp14:editId="0CE733C6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65064F3" w14:textId="77777777"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053DA6E2" w14:textId="50305513" w:rsidR="00183C4E" w:rsidRDefault="001D6B64">
    <w:pPr>
      <w:pStyle w:val="Header"/>
      <w:jc w:val="center"/>
    </w:pPr>
    <w:r>
      <w:t>28 Kranji Loop #05-03</w:t>
    </w:r>
    <w:r w:rsidR="00183C4E">
      <w:t xml:space="preserve">, </w:t>
    </w:r>
    <w:r>
      <w:t xml:space="preserve">Kranji Green, </w:t>
    </w:r>
    <w:r w:rsidR="00183C4E">
      <w:t xml:space="preserve">Singapore </w:t>
    </w:r>
    <w:r>
      <w:t>739571</w:t>
    </w:r>
  </w:p>
  <w:p w14:paraId="2937CF18" w14:textId="6378CDBE" w:rsidR="00183C4E" w:rsidRDefault="00BC2611">
    <w:pPr>
      <w:pStyle w:val="Header"/>
      <w:jc w:val="center"/>
    </w:pPr>
    <w:r>
      <w:t>Tel</w:t>
    </w:r>
    <w:r w:rsidR="00183C4E">
      <w:t>: 62</w:t>
    </w:r>
    <w:r>
      <w:t>824175, 62828203, 62826020</w:t>
    </w:r>
  </w:p>
  <w:p w14:paraId="5D109EE3" w14:textId="77777777" w:rsidR="00183C4E" w:rsidRDefault="00183C4E">
    <w:pPr>
      <w:pStyle w:val="Header"/>
      <w:jc w:val="center"/>
    </w:pPr>
    <w:r>
      <w:t>GST Reg No. : M2-8923804 – 2</w:t>
    </w:r>
  </w:p>
  <w:p w14:paraId="61AC5C21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C574CE2" w14:textId="77777777" w:rsidR="00183C4E" w:rsidRDefault="00BC2611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86096186">
    <w:abstractNumId w:val="3"/>
  </w:num>
  <w:num w:numId="2" w16cid:durableId="1726563357">
    <w:abstractNumId w:val="6"/>
  </w:num>
  <w:num w:numId="3" w16cid:durableId="625159921">
    <w:abstractNumId w:val="1"/>
  </w:num>
  <w:num w:numId="4" w16cid:durableId="1907379682">
    <w:abstractNumId w:val="13"/>
  </w:num>
  <w:num w:numId="5" w16cid:durableId="437140732">
    <w:abstractNumId w:val="7"/>
  </w:num>
  <w:num w:numId="6" w16cid:durableId="1763525680">
    <w:abstractNumId w:val="9"/>
  </w:num>
  <w:num w:numId="7" w16cid:durableId="951978552">
    <w:abstractNumId w:val="5"/>
  </w:num>
  <w:num w:numId="8" w16cid:durableId="1355615588">
    <w:abstractNumId w:val="10"/>
  </w:num>
  <w:num w:numId="9" w16cid:durableId="685983757">
    <w:abstractNumId w:val="2"/>
  </w:num>
  <w:num w:numId="10" w16cid:durableId="319500820">
    <w:abstractNumId w:val="11"/>
  </w:num>
  <w:num w:numId="11" w16cid:durableId="161266784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13144947">
    <w:abstractNumId w:val="0"/>
  </w:num>
  <w:num w:numId="13" w16cid:durableId="733939721">
    <w:abstractNumId w:val="8"/>
  </w:num>
  <w:num w:numId="14" w16cid:durableId="180437822">
    <w:abstractNumId w:val="12"/>
  </w:num>
  <w:num w:numId="15" w16cid:durableId="9974649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3213B"/>
    <w:rsid w:val="0005684E"/>
    <w:rsid w:val="00057F7F"/>
    <w:rsid w:val="00065C1E"/>
    <w:rsid w:val="00065CFE"/>
    <w:rsid w:val="0007152C"/>
    <w:rsid w:val="00082D54"/>
    <w:rsid w:val="000A4E07"/>
    <w:rsid w:val="000C68D5"/>
    <w:rsid w:val="000D3C89"/>
    <w:rsid w:val="000D3F7C"/>
    <w:rsid w:val="000E0C67"/>
    <w:rsid w:val="000E280E"/>
    <w:rsid w:val="000F1BB6"/>
    <w:rsid w:val="001218B2"/>
    <w:rsid w:val="001268A8"/>
    <w:rsid w:val="001310E9"/>
    <w:rsid w:val="001362B6"/>
    <w:rsid w:val="00140D68"/>
    <w:rsid w:val="00141D73"/>
    <w:rsid w:val="00155DE2"/>
    <w:rsid w:val="0017369C"/>
    <w:rsid w:val="00183C4E"/>
    <w:rsid w:val="00192797"/>
    <w:rsid w:val="001B1340"/>
    <w:rsid w:val="001C50B5"/>
    <w:rsid w:val="001D6B64"/>
    <w:rsid w:val="001F2B7F"/>
    <w:rsid w:val="00216F6A"/>
    <w:rsid w:val="00224879"/>
    <w:rsid w:val="00251AD9"/>
    <w:rsid w:val="00257C21"/>
    <w:rsid w:val="002706C5"/>
    <w:rsid w:val="0030317F"/>
    <w:rsid w:val="00332326"/>
    <w:rsid w:val="00333CCA"/>
    <w:rsid w:val="00333DB7"/>
    <w:rsid w:val="00343E4E"/>
    <w:rsid w:val="00375E51"/>
    <w:rsid w:val="00382BD8"/>
    <w:rsid w:val="003D5FEC"/>
    <w:rsid w:val="003E07B2"/>
    <w:rsid w:val="003E0FA5"/>
    <w:rsid w:val="00413057"/>
    <w:rsid w:val="00413759"/>
    <w:rsid w:val="00417963"/>
    <w:rsid w:val="00456295"/>
    <w:rsid w:val="00466C7A"/>
    <w:rsid w:val="004A2AFE"/>
    <w:rsid w:val="004B13DD"/>
    <w:rsid w:val="00501090"/>
    <w:rsid w:val="005463C4"/>
    <w:rsid w:val="0057657F"/>
    <w:rsid w:val="00577554"/>
    <w:rsid w:val="00577FC8"/>
    <w:rsid w:val="005D3C81"/>
    <w:rsid w:val="005D47DB"/>
    <w:rsid w:val="00612BB9"/>
    <w:rsid w:val="00637BA5"/>
    <w:rsid w:val="006467DA"/>
    <w:rsid w:val="00650260"/>
    <w:rsid w:val="0066401C"/>
    <w:rsid w:val="00670B64"/>
    <w:rsid w:val="00693582"/>
    <w:rsid w:val="006B3F8F"/>
    <w:rsid w:val="006F12DE"/>
    <w:rsid w:val="00760813"/>
    <w:rsid w:val="00770EF0"/>
    <w:rsid w:val="00777860"/>
    <w:rsid w:val="00794DFF"/>
    <w:rsid w:val="00797545"/>
    <w:rsid w:val="007D338F"/>
    <w:rsid w:val="007D4C7E"/>
    <w:rsid w:val="007E4987"/>
    <w:rsid w:val="007F663B"/>
    <w:rsid w:val="00860A0F"/>
    <w:rsid w:val="00871396"/>
    <w:rsid w:val="0087572A"/>
    <w:rsid w:val="00885DDC"/>
    <w:rsid w:val="00895D5D"/>
    <w:rsid w:val="008C067B"/>
    <w:rsid w:val="008C7C96"/>
    <w:rsid w:val="008D2441"/>
    <w:rsid w:val="0095494E"/>
    <w:rsid w:val="00971AE8"/>
    <w:rsid w:val="00977AD9"/>
    <w:rsid w:val="0099046A"/>
    <w:rsid w:val="009A18A9"/>
    <w:rsid w:val="009A228D"/>
    <w:rsid w:val="009F4FEB"/>
    <w:rsid w:val="00A00190"/>
    <w:rsid w:val="00A212BF"/>
    <w:rsid w:val="00A2540E"/>
    <w:rsid w:val="00A5111B"/>
    <w:rsid w:val="00A60C57"/>
    <w:rsid w:val="00A73EA0"/>
    <w:rsid w:val="00A756D7"/>
    <w:rsid w:val="00A870C6"/>
    <w:rsid w:val="00A9491E"/>
    <w:rsid w:val="00AA67DA"/>
    <w:rsid w:val="00AB7A2C"/>
    <w:rsid w:val="00B06871"/>
    <w:rsid w:val="00B16B6D"/>
    <w:rsid w:val="00B742F4"/>
    <w:rsid w:val="00B81180"/>
    <w:rsid w:val="00B92847"/>
    <w:rsid w:val="00B92B12"/>
    <w:rsid w:val="00B97E9E"/>
    <w:rsid w:val="00BC2611"/>
    <w:rsid w:val="00BC7A4B"/>
    <w:rsid w:val="00C12B1D"/>
    <w:rsid w:val="00C15DC7"/>
    <w:rsid w:val="00C34D96"/>
    <w:rsid w:val="00C40338"/>
    <w:rsid w:val="00C4669E"/>
    <w:rsid w:val="00C72DAD"/>
    <w:rsid w:val="00C76A40"/>
    <w:rsid w:val="00C95881"/>
    <w:rsid w:val="00CC64A6"/>
    <w:rsid w:val="00D07325"/>
    <w:rsid w:val="00D221DF"/>
    <w:rsid w:val="00D3043B"/>
    <w:rsid w:val="00D35F55"/>
    <w:rsid w:val="00D41A4A"/>
    <w:rsid w:val="00D806FA"/>
    <w:rsid w:val="00DA01F0"/>
    <w:rsid w:val="00E14AD9"/>
    <w:rsid w:val="00E3288E"/>
    <w:rsid w:val="00E74CF9"/>
    <w:rsid w:val="00E76DB5"/>
    <w:rsid w:val="00E92566"/>
    <w:rsid w:val="00EC1220"/>
    <w:rsid w:val="00EF55B5"/>
    <w:rsid w:val="00F25404"/>
    <w:rsid w:val="00F63C6A"/>
    <w:rsid w:val="00F75133"/>
    <w:rsid w:val="00F86244"/>
    <w:rsid w:val="00FD2099"/>
    <w:rsid w:val="00FD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9DD10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2023-07-05T08:36:00Z</cp:lastPrinted>
  <dcterms:created xsi:type="dcterms:W3CDTF">2025-05-26T02:06:00Z</dcterms:created>
  <dcterms:modified xsi:type="dcterms:W3CDTF">2025-05-26T02:06:00Z</dcterms:modified>
</cp:coreProperties>
</file>