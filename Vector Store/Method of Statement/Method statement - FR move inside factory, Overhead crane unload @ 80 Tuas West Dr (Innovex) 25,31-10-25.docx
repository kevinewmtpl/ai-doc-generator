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A8429" w14:textId="77777777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0348C6F1" w14:textId="0C2EF9E7" w:rsidR="00EE527F" w:rsidRDefault="003E761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54793">
        <w:rPr>
          <w:sz w:val="24"/>
        </w:rPr>
        <w:t>23</w:t>
      </w:r>
      <w:r w:rsidR="00C54793" w:rsidRPr="00C54793">
        <w:rPr>
          <w:sz w:val="24"/>
          <w:vertAlign w:val="superscript"/>
        </w:rPr>
        <w:t>rd</w:t>
      </w:r>
      <w:r w:rsidR="006D22EF">
        <w:rPr>
          <w:sz w:val="24"/>
          <w:vertAlign w:val="superscript"/>
        </w:rPr>
        <w:t xml:space="preserve"> </w:t>
      </w:r>
      <w:r w:rsidR="006D22EF">
        <w:rPr>
          <w:sz w:val="24"/>
        </w:rPr>
        <w:t>Oct</w:t>
      </w:r>
      <w:r w:rsidR="00190678">
        <w:rPr>
          <w:sz w:val="24"/>
        </w:rPr>
        <w:t xml:space="preserve"> 2025</w:t>
      </w:r>
    </w:p>
    <w:p w14:paraId="1A04B25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13B771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153E3DA" w14:textId="2E21E106" w:rsidR="00543B4A" w:rsidRDefault="00C03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190678">
        <w:rPr>
          <w:sz w:val="24"/>
          <w:lang w:eastAsia="zh-CN"/>
        </w:rPr>
        <w:t xml:space="preserve"> reverse</w:t>
      </w:r>
      <w:r>
        <w:rPr>
          <w:sz w:val="24"/>
          <w:lang w:eastAsia="zh-CN"/>
        </w:rPr>
        <w:t xml:space="preserve"> </w:t>
      </w:r>
      <w:r w:rsidR="00C54793">
        <w:rPr>
          <w:sz w:val="24"/>
          <w:lang w:eastAsia="zh-CN"/>
        </w:rPr>
        <w:t>4</w:t>
      </w:r>
      <w:r w:rsidR="00190678">
        <w:rPr>
          <w:sz w:val="24"/>
          <w:lang w:eastAsia="zh-CN"/>
        </w:rPr>
        <w:t xml:space="preserve"> x 40ft OT </w:t>
      </w:r>
      <w:r>
        <w:rPr>
          <w:sz w:val="24"/>
          <w:lang w:eastAsia="zh-CN"/>
        </w:rPr>
        <w:t xml:space="preserve">container </w:t>
      </w:r>
      <w:r w:rsidR="00190678">
        <w:rPr>
          <w:sz w:val="24"/>
          <w:lang w:eastAsia="zh-CN"/>
        </w:rPr>
        <w:t xml:space="preserve">into inside factory premise, </w:t>
      </w:r>
      <w:r w:rsidR="00D20DC0">
        <w:rPr>
          <w:sz w:val="24"/>
          <w:lang w:eastAsia="zh-CN"/>
        </w:rPr>
        <w:t xml:space="preserve">unload item from container </w:t>
      </w:r>
      <w:r w:rsidR="00110025">
        <w:rPr>
          <w:sz w:val="24"/>
          <w:lang w:eastAsia="zh-CN"/>
        </w:rPr>
        <w:t>using cu</w:t>
      </w:r>
      <w:r>
        <w:rPr>
          <w:sz w:val="24"/>
          <w:lang w:eastAsia="zh-CN"/>
        </w:rPr>
        <w:t>stomer overhead crane</w:t>
      </w:r>
      <w:r w:rsidR="00D20DC0">
        <w:rPr>
          <w:sz w:val="24"/>
          <w:lang w:eastAsia="zh-CN"/>
        </w:rPr>
        <w:t xml:space="preserve">, </w:t>
      </w:r>
      <w:r w:rsidR="00190678">
        <w:rPr>
          <w:sz w:val="24"/>
          <w:lang w:eastAsia="zh-CN"/>
        </w:rPr>
        <w:t xml:space="preserve">shift </w:t>
      </w:r>
      <w:r>
        <w:rPr>
          <w:sz w:val="24"/>
          <w:lang w:eastAsia="zh-CN"/>
        </w:rPr>
        <w:t>and</w:t>
      </w:r>
      <w:r w:rsidR="00A40342">
        <w:rPr>
          <w:sz w:val="24"/>
          <w:lang w:eastAsia="zh-CN"/>
        </w:rPr>
        <w:t xml:space="preserve"> position </w:t>
      </w:r>
      <w:r w:rsidR="007B2926">
        <w:rPr>
          <w:sz w:val="24"/>
          <w:lang w:eastAsia="zh-CN"/>
        </w:rPr>
        <w:t xml:space="preserve">to </w:t>
      </w:r>
      <w:r w:rsidR="00A40342">
        <w:rPr>
          <w:sz w:val="24"/>
          <w:lang w:eastAsia="zh-CN"/>
        </w:rPr>
        <w:t xml:space="preserve">designated </w:t>
      </w:r>
      <w:r w:rsidR="007B2926">
        <w:rPr>
          <w:sz w:val="24"/>
          <w:lang w:eastAsia="zh-CN"/>
        </w:rPr>
        <w:t>location</w:t>
      </w:r>
    </w:p>
    <w:p w14:paraId="2A58F4C5" w14:textId="77777777"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1B2E37D" w14:textId="77777777" w:rsidR="0015341D" w:rsidRPr="007B7511" w:rsidRDefault="0015341D" w:rsidP="002D2B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3C425F07" w14:textId="58CF60D8" w:rsidR="00152B21" w:rsidRDefault="00C5479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31</w:t>
      </w:r>
      <w:r w:rsidR="006D22EF">
        <w:rPr>
          <w:sz w:val="24"/>
          <w:szCs w:val="24"/>
          <w:lang w:eastAsia="zh-CN"/>
        </w:rPr>
        <w:t xml:space="preserve"> packages of 1 unit Vanguard Wellhead CNC Lathe</w:t>
      </w:r>
    </w:p>
    <w:p w14:paraId="5B101640" w14:textId="21CBAA66" w:rsidR="003E7614" w:rsidRDefault="006D22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14:paraId="13328B6A" w14:textId="77777777" w:rsidR="003E7614" w:rsidRPr="00545425" w:rsidRDefault="003E76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51B262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D931B9A" w14:textId="054217B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190678">
        <w:rPr>
          <w:sz w:val="24"/>
          <w:lang w:eastAsia="zh-CN"/>
        </w:rPr>
        <w:t>ed</w:t>
      </w:r>
      <w:r w:rsidR="006D22EF">
        <w:rPr>
          <w:sz w:val="24"/>
          <w:lang w:eastAsia="zh-CN"/>
        </w:rPr>
        <w:t xml:space="preserve">  </w:t>
      </w:r>
    </w:p>
    <w:p w14:paraId="1F96CBB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71142F4" w14:textId="77777777" w:rsidR="00EE527F" w:rsidRDefault="003E761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40D98DE" w14:textId="77777777" w:rsidR="00D20DC0" w:rsidRDefault="00D20DC0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6C427BEE" w14:textId="0758F0B5" w:rsidR="00075DD7" w:rsidRDefault="00C54793">
      <w:pPr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6D22EF">
        <w:rPr>
          <w:sz w:val="24"/>
          <w:lang w:eastAsia="zh-CN"/>
        </w:rPr>
        <w:t>/10</w:t>
      </w:r>
      <w:r w:rsidR="00D20DC0">
        <w:rPr>
          <w:sz w:val="24"/>
          <w:lang w:eastAsia="zh-CN"/>
        </w:rPr>
        <w:t>/25</w:t>
      </w:r>
      <w:r w:rsidR="006D22EF">
        <w:rPr>
          <w:sz w:val="24"/>
          <w:lang w:eastAsia="zh-CN"/>
        </w:rPr>
        <w:t xml:space="preserve"> – </w:t>
      </w:r>
      <w:r>
        <w:rPr>
          <w:sz w:val="24"/>
          <w:lang w:eastAsia="zh-CN"/>
        </w:rPr>
        <w:t>31</w:t>
      </w:r>
      <w:r w:rsidR="006D22EF">
        <w:rPr>
          <w:sz w:val="24"/>
          <w:lang w:eastAsia="zh-CN"/>
        </w:rPr>
        <w:t>/10/25</w:t>
      </w:r>
    </w:p>
    <w:p w14:paraId="4D994BE0" w14:textId="77777777"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D00B84E" w14:textId="77777777" w:rsidR="003E7614" w:rsidRDefault="003E761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6FAB3956" w14:textId="77777777" w:rsidR="003E7614" w:rsidRDefault="003E761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14:paraId="16C39081" w14:textId="77777777" w:rsidR="003E7614" w:rsidRPr="003E7614" w:rsidRDefault="003E761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78B6CDE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ADC6FD7" w14:textId="6A9B75D5" w:rsidR="007B2926" w:rsidRDefault="00D20DC0" w:rsidP="00F110BD">
      <w:pPr>
        <w:pStyle w:val="Heading4"/>
      </w:pPr>
      <w:r>
        <w:t xml:space="preserve">80 Tuas West Dr </w:t>
      </w:r>
      <w:r w:rsidR="003E7614">
        <w:t xml:space="preserve"> </w:t>
      </w:r>
    </w:p>
    <w:p w14:paraId="25BB7A3A" w14:textId="4888E46E" w:rsidR="00EE527F" w:rsidRDefault="00D20DC0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Innovex</w:t>
      </w:r>
      <w:proofErr w:type="spellEnd"/>
      <w:r>
        <w:rPr>
          <w:sz w:val="24"/>
          <w:szCs w:val="24"/>
          <w:lang w:eastAsia="zh-CN"/>
        </w:rPr>
        <w:t xml:space="preserve"> Asia Pacific Pte Ltd </w:t>
      </w:r>
    </w:p>
    <w:p w14:paraId="244CC4EF" w14:textId="77777777" w:rsidR="003E7614" w:rsidRPr="003E7614" w:rsidRDefault="003E7614">
      <w:pPr>
        <w:rPr>
          <w:sz w:val="24"/>
          <w:szCs w:val="24"/>
          <w:lang w:eastAsia="zh-CN"/>
        </w:rPr>
      </w:pPr>
    </w:p>
    <w:p w14:paraId="302BD1B4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C18A7CE" w14:textId="5EFDCA73" w:rsidR="00EE527F" w:rsidRDefault="00C54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10025">
        <w:rPr>
          <w:sz w:val="24"/>
          <w:lang w:eastAsia="zh-CN"/>
        </w:rPr>
        <w:t xml:space="preserve"> x 633 </w:t>
      </w:r>
      <w:r w:rsidR="00DE77FE">
        <w:rPr>
          <w:sz w:val="24"/>
          <w:lang w:eastAsia="zh-CN"/>
        </w:rPr>
        <w:t>l</w:t>
      </w:r>
      <w:r w:rsidR="00110025">
        <w:rPr>
          <w:sz w:val="24"/>
          <w:lang w:eastAsia="zh-CN"/>
        </w:rPr>
        <w:t>orry loader</w:t>
      </w:r>
    </w:p>
    <w:p w14:paraId="78EA5343" w14:textId="7037A405" w:rsidR="00110025" w:rsidRDefault="00110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</w:t>
      </w:r>
      <w:r w:rsidR="00D20DC0">
        <w:rPr>
          <w:sz w:val="24"/>
          <w:lang w:eastAsia="zh-CN"/>
        </w:rPr>
        <w:t>2</w:t>
      </w:r>
      <w:r w:rsidR="003E7614">
        <w:rPr>
          <w:sz w:val="24"/>
          <w:lang w:eastAsia="zh-CN"/>
        </w:rPr>
        <w:t xml:space="preserve">0ton </w:t>
      </w:r>
      <w:r>
        <w:rPr>
          <w:sz w:val="24"/>
          <w:lang w:eastAsia="zh-CN"/>
        </w:rPr>
        <w:t>overhead crane</w:t>
      </w:r>
    </w:p>
    <w:p w14:paraId="05B564BC" w14:textId="755FC635" w:rsidR="004F4B2D" w:rsidRDefault="004F4B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 lift</w:t>
      </w:r>
    </w:p>
    <w:p w14:paraId="508931D7" w14:textId="77777777"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14:paraId="03E0261F" w14:textId="54C24584" w:rsidR="00D20DC0" w:rsidRDefault="00D20D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3A49F2BA" w14:textId="77777777" w:rsidR="002D2B22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14:paraId="6B0384AF" w14:textId="77777777" w:rsidR="00CD1D86" w:rsidRDefault="00CD1D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C987604" w14:textId="1157A938"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2FF45BDC" w14:textId="77777777"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14:paraId="4C74C9AF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376A1258" w14:textId="77777777"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10F678F6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A8B253F" w14:textId="77777777" w:rsidR="00EE527F" w:rsidRDefault="003E76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E527F">
        <w:rPr>
          <w:sz w:val="24"/>
          <w:lang w:eastAsia="zh-CN"/>
        </w:rPr>
        <w:t xml:space="preserve">operation will be </w:t>
      </w:r>
      <w:proofErr w:type="gramStart"/>
      <w:r w:rsidR="00EE527F">
        <w:rPr>
          <w:sz w:val="24"/>
          <w:lang w:eastAsia="zh-CN"/>
        </w:rPr>
        <w:t>carry</w:t>
      </w:r>
      <w:proofErr w:type="gramEnd"/>
      <w:r w:rsidR="00EE527F">
        <w:rPr>
          <w:sz w:val="24"/>
          <w:lang w:eastAsia="zh-CN"/>
        </w:rPr>
        <w:t xml:space="preserve"> out on heavy rain, thun</w:t>
      </w:r>
      <w:r w:rsidR="0074581A">
        <w:rPr>
          <w:sz w:val="24"/>
          <w:lang w:eastAsia="zh-CN"/>
        </w:rPr>
        <w:t>derstorms and lightning weather</w:t>
      </w:r>
    </w:p>
    <w:p w14:paraId="2720BE5A" w14:textId="77777777"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E333BB8" w14:textId="77777777" w:rsidR="00110025" w:rsidRDefault="001100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86BE15" w14:textId="77777777"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2372D55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2D2B22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14:paraId="69D2D989" w14:textId="77777777"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8F05DCB" w14:textId="77777777"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F10D9C7" w14:textId="77777777" w:rsidR="005969C8" w:rsidRDefault="005969C8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184B2CB6" w14:textId="18E08684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 w:rsidR="005969C8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14:paraId="16FEEE2E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4D0406B2" w14:textId="77777777" w:rsidR="00C03068" w:rsidRPr="007B2719" w:rsidRDefault="00C03068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qualified lifting supervisor, rigger and signalman </w:t>
      </w:r>
    </w:p>
    <w:p w14:paraId="2E81A60B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ECBC37F" w14:textId="77777777"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14:paraId="0E602741" w14:textId="77777777" w:rsidR="005969C8" w:rsidRDefault="00C03068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container into inside factory premise</w:t>
      </w:r>
    </w:p>
    <w:p w14:paraId="2A17AE43" w14:textId="10A25E9C" w:rsidR="002E5ACE" w:rsidRDefault="005969C8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Remove up container canvas </w:t>
      </w:r>
      <w:r w:rsidR="00C03068">
        <w:rPr>
          <w:sz w:val="24"/>
          <w:lang w:eastAsia="zh-CN"/>
        </w:rPr>
        <w:t xml:space="preserve"> </w:t>
      </w:r>
    </w:p>
    <w:p w14:paraId="1CA7BED9" w14:textId="27359209" w:rsidR="005969C8" w:rsidRDefault="005969C8" w:rsidP="00C030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</w:t>
      </w:r>
      <w:r w:rsidR="00DD429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</w:t>
      </w:r>
      <w:r w:rsidR="00DD429F">
        <w:rPr>
          <w:sz w:val="24"/>
          <w:lang w:eastAsia="zh-CN"/>
        </w:rPr>
        <w:t>onto overhead crane</w:t>
      </w:r>
      <w:r>
        <w:rPr>
          <w:sz w:val="24"/>
          <w:lang w:eastAsia="zh-CN"/>
        </w:rPr>
        <w:t xml:space="preserve"> hook</w:t>
      </w:r>
    </w:p>
    <w:p w14:paraId="698512FC" w14:textId="15B87BA6" w:rsidR="00DE77FE" w:rsidRPr="00281D51" w:rsidRDefault="00281D51" w:rsidP="00281D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313634CD" w14:textId="5363A552" w:rsidR="002D2B22" w:rsidRDefault="002D2B22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customer </w:t>
      </w:r>
      <w:r w:rsidR="00281D51">
        <w:rPr>
          <w:sz w:val="24"/>
          <w:lang w:eastAsia="zh-CN"/>
        </w:rPr>
        <w:t>2</w:t>
      </w:r>
      <w:r w:rsidR="00DD429F">
        <w:rPr>
          <w:sz w:val="24"/>
          <w:lang w:eastAsia="zh-CN"/>
        </w:rPr>
        <w:t xml:space="preserve">0ton </w:t>
      </w:r>
      <w:r>
        <w:rPr>
          <w:sz w:val="24"/>
          <w:lang w:eastAsia="zh-CN"/>
        </w:rPr>
        <w:t>overhead cr</w:t>
      </w:r>
      <w:r w:rsidR="00DD429F">
        <w:rPr>
          <w:sz w:val="24"/>
          <w:lang w:eastAsia="zh-CN"/>
        </w:rPr>
        <w:t xml:space="preserve">ane to </w:t>
      </w:r>
      <w:r w:rsidR="00281D51">
        <w:rPr>
          <w:sz w:val="24"/>
          <w:lang w:eastAsia="zh-CN"/>
        </w:rPr>
        <w:t>hoist up machine</w:t>
      </w:r>
      <w:r w:rsidR="00DD429F">
        <w:rPr>
          <w:sz w:val="24"/>
          <w:lang w:eastAsia="zh-CN"/>
        </w:rPr>
        <w:t xml:space="preserve"> from container </w:t>
      </w:r>
    </w:p>
    <w:p w14:paraId="07945B7E" w14:textId="3CC29E5F" w:rsidR="00DD429F" w:rsidRDefault="00281D5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DD429F">
        <w:rPr>
          <w:sz w:val="24"/>
          <w:lang w:eastAsia="zh-CN"/>
        </w:rPr>
        <w:t xml:space="preserve">ower down </w:t>
      </w:r>
      <w:r>
        <w:rPr>
          <w:sz w:val="24"/>
          <w:lang w:eastAsia="zh-CN"/>
        </w:rPr>
        <w:t xml:space="preserve">machine to near ground level </w:t>
      </w:r>
    </w:p>
    <w:p w14:paraId="640EAC8F" w14:textId="3C3047F4" w:rsidR="007B7511" w:rsidRPr="00281D51" w:rsidRDefault="007B7511" w:rsidP="00281D5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1D51">
        <w:rPr>
          <w:sz w:val="24"/>
          <w:lang w:eastAsia="zh-CN"/>
        </w:rPr>
        <w:t>Shift and pos</w:t>
      </w:r>
      <w:r w:rsidR="00DD429F" w:rsidRPr="00281D51">
        <w:rPr>
          <w:sz w:val="24"/>
          <w:lang w:eastAsia="zh-CN"/>
        </w:rPr>
        <w:t xml:space="preserve">ition to the designated location    </w:t>
      </w:r>
      <w:r w:rsidRPr="00281D51">
        <w:rPr>
          <w:sz w:val="24"/>
          <w:lang w:eastAsia="zh-CN"/>
        </w:rPr>
        <w:t xml:space="preserve"> </w:t>
      </w:r>
    </w:p>
    <w:p w14:paraId="21FEDEC4" w14:textId="77777777" w:rsidR="0052322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2BE99265" w14:textId="3EE24503" w:rsidR="00152B21" w:rsidRPr="00C54793" w:rsidRDefault="0052322F" w:rsidP="00C5479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 will be clear and dispose</w:t>
      </w:r>
    </w:p>
    <w:p w14:paraId="3623511D" w14:textId="1E89EA2D" w:rsidR="007B7511" w:rsidRPr="00827A8F" w:rsidRDefault="007B751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3EBA78C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2874974" w14:textId="77777777"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6A0465">
        <w:rPr>
          <w:sz w:val="24"/>
          <w:szCs w:val="24"/>
        </w:rPr>
        <w:t>Regards</w:t>
      </w:r>
    </w:p>
    <w:p w14:paraId="1B19A555" w14:textId="3DA50E05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81D51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41E87E94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0F4CD64D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D79F21" w14:textId="77777777" w:rsidR="00664745" w:rsidRDefault="00664745">
      <w:r>
        <w:separator/>
      </w:r>
    </w:p>
  </w:endnote>
  <w:endnote w:type="continuationSeparator" w:id="0">
    <w:p w14:paraId="3FADD59C" w14:textId="77777777" w:rsidR="00664745" w:rsidRDefault="00664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1173E9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D364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D364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19F372" w14:textId="77777777" w:rsidR="00664745" w:rsidRDefault="00664745">
      <w:r>
        <w:separator/>
      </w:r>
    </w:p>
  </w:footnote>
  <w:footnote w:type="continuationSeparator" w:id="0">
    <w:p w14:paraId="1D531272" w14:textId="77777777" w:rsidR="00664745" w:rsidRDefault="006647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F9E72" w14:textId="130DBEA6" w:rsidR="00EE527F" w:rsidRPr="00CD1D86" w:rsidRDefault="006D22EF" w:rsidP="00CD1D86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C5CD60F" wp14:editId="694BDD0A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1D86">
      <w:rPr>
        <w:b/>
        <w:color w:val="0000FF"/>
        <w:sz w:val="28"/>
      </w:rPr>
      <w:t xml:space="preserve">                    </w:t>
    </w:r>
    <w:r w:rsidR="00EE527F">
      <w:rPr>
        <w:b/>
        <w:color w:val="0000FF"/>
        <w:sz w:val="28"/>
      </w:rPr>
      <w:t>ERIC WONG MACHINERY TRANSPORTATION PTE LTD</w:t>
    </w:r>
  </w:p>
  <w:p w14:paraId="131E6404" w14:textId="2798771E" w:rsidR="00EE527F" w:rsidRDefault="00190678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EE527F">
      <w:t>,</w:t>
    </w:r>
    <w:r>
      <w:t xml:space="preserve"> </w:t>
    </w:r>
    <w:proofErr w:type="spellStart"/>
    <w:r>
      <w:t>Kranji</w:t>
    </w:r>
    <w:proofErr w:type="spellEnd"/>
    <w:r>
      <w:t xml:space="preserve"> Green,</w:t>
    </w:r>
    <w:r w:rsidR="00EE527F">
      <w:t xml:space="preserve"> Singapore</w:t>
    </w:r>
    <w:r>
      <w:t xml:space="preserve"> 739571</w:t>
    </w:r>
  </w:p>
  <w:p w14:paraId="0FEFB6D0" w14:textId="1DEEEC6E" w:rsidR="00EE527F" w:rsidRDefault="003E7614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</w:t>
    </w:r>
  </w:p>
  <w:p w14:paraId="7A44F65E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2AC65D1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ACACB87" w14:textId="77777777" w:rsidR="00EE527F" w:rsidRDefault="003E7614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198609">
    <w:abstractNumId w:val="2"/>
  </w:num>
  <w:num w:numId="2" w16cid:durableId="1502887416">
    <w:abstractNumId w:val="5"/>
  </w:num>
  <w:num w:numId="3" w16cid:durableId="776948877">
    <w:abstractNumId w:val="0"/>
  </w:num>
  <w:num w:numId="4" w16cid:durableId="669989622">
    <w:abstractNumId w:val="10"/>
  </w:num>
  <w:num w:numId="5" w16cid:durableId="996113884">
    <w:abstractNumId w:val="6"/>
  </w:num>
  <w:num w:numId="6" w16cid:durableId="1036344989">
    <w:abstractNumId w:val="7"/>
  </w:num>
  <w:num w:numId="7" w16cid:durableId="1778021067">
    <w:abstractNumId w:val="4"/>
  </w:num>
  <w:num w:numId="8" w16cid:durableId="1826164293">
    <w:abstractNumId w:val="8"/>
  </w:num>
  <w:num w:numId="9" w16cid:durableId="2034652784">
    <w:abstractNumId w:val="1"/>
  </w:num>
  <w:num w:numId="10" w16cid:durableId="1825395603">
    <w:abstractNumId w:val="9"/>
  </w:num>
  <w:num w:numId="11" w16cid:durableId="70510215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86192966">
    <w:abstractNumId w:val="11"/>
  </w:num>
  <w:num w:numId="13" w16cid:durableId="2109153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168A1"/>
    <w:rsid w:val="00037A80"/>
    <w:rsid w:val="00075DD7"/>
    <w:rsid w:val="00110025"/>
    <w:rsid w:val="00133B61"/>
    <w:rsid w:val="00152B21"/>
    <w:rsid w:val="0015341D"/>
    <w:rsid w:val="00173FFD"/>
    <w:rsid w:val="001843E5"/>
    <w:rsid w:val="00190678"/>
    <w:rsid w:val="001C36A6"/>
    <w:rsid w:val="00242A10"/>
    <w:rsid w:val="00251834"/>
    <w:rsid w:val="00281D51"/>
    <w:rsid w:val="00284372"/>
    <w:rsid w:val="0029740A"/>
    <w:rsid w:val="002D2B22"/>
    <w:rsid w:val="002E5ACE"/>
    <w:rsid w:val="003033AF"/>
    <w:rsid w:val="00345668"/>
    <w:rsid w:val="00351F50"/>
    <w:rsid w:val="003B7218"/>
    <w:rsid w:val="003C4111"/>
    <w:rsid w:val="003E7614"/>
    <w:rsid w:val="0042603E"/>
    <w:rsid w:val="00454B75"/>
    <w:rsid w:val="004725E1"/>
    <w:rsid w:val="004C14F0"/>
    <w:rsid w:val="004F4B2D"/>
    <w:rsid w:val="0052322F"/>
    <w:rsid w:val="00535867"/>
    <w:rsid w:val="00543B4A"/>
    <w:rsid w:val="00545425"/>
    <w:rsid w:val="0057327B"/>
    <w:rsid w:val="005778E5"/>
    <w:rsid w:val="005969C8"/>
    <w:rsid w:val="005A21ED"/>
    <w:rsid w:val="005A689B"/>
    <w:rsid w:val="005B1491"/>
    <w:rsid w:val="005C3925"/>
    <w:rsid w:val="005C5283"/>
    <w:rsid w:val="005E6269"/>
    <w:rsid w:val="00664745"/>
    <w:rsid w:val="006A0465"/>
    <w:rsid w:val="006A5466"/>
    <w:rsid w:val="006A6090"/>
    <w:rsid w:val="006B42B0"/>
    <w:rsid w:val="006C2A00"/>
    <w:rsid w:val="006C7D6F"/>
    <w:rsid w:val="006D0497"/>
    <w:rsid w:val="006D1B10"/>
    <w:rsid w:val="006D22EF"/>
    <w:rsid w:val="006F7BC9"/>
    <w:rsid w:val="0074581A"/>
    <w:rsid w:val="00780DD3"/>
    <w:rsid w:val="00792F41"/>
    <w:rsid w:val="007B2719"/>
    <w:rsid w:val="007B2926"/>
    <w:rsid w:val="007B7511"/>
    <w:rsid w:val="007D364A"/>
    <w:rsid w:val="007F335E"/>
    <w:rsid w:val="008018EB"/>
    <w:rsid w:val="00811DF3"/>
    <w:rsid w:val="008221E2"/>
    <w:rsid w:val="008254AB"/>
    <w:rsid w:val="00827A8F"/>
    <w:rsid w:val="00840DC8"/>
    <w:rsid w:val="0085216D"/>
    <w:rsid w:val="008613BD"/>
    <w:rsid w:val="00864E24"/>
    <w:rsid w:val="008D6C53"/>
    <w:rsid w:val="008E6A45"/>
    <w:rsid w:val="009A689E"/>
    <w:rsid w:val="009A7350"/>
    <w:rsid w:val="00A36F93"/>
    <w:rsid w:val="00A40342"/>
    <w:rsid w:val="00A4374B"/>
    <w:rsid w:val="00AA587C"/>
    <w:rsid w:val="00B14E86"/>
    <w:rsid w:val="00B30F65"/>
    <w:rsid w:val="00BD0D0D"/>
    <w:rsid w:val="00C03068"/>
    <w:rsid w:val="00C475F0"/>
    <w:rsid w:val="00C54793"/>
    <w:rsid w:val="00CA3063"/>
    <w:rsid w:val="00CB1A7A"/>
    <w:rsid w:val="00CC0587"/>
    <w:rsid w:val="00CC3814"/>
    <w:rsid w:val="00CD1D86"/>
    <w:rsid w:val="00D02D29"/>
    <w:rsid w:val="00D20DC0"/>
    <w:rsid w:val="00D477E1"/>
    <w:rsid w:val="00D57182"/>
    <w:rsid w:val="00D64500"/>
    <w:rsid w:val="00D75EF4"/>
    <w:rsid w:val="00D83A06"/>
    <w:rsid w:val="00DB35AA"/>
    <w:rsid w:val="00DD429F"/>
    <w:rsid w:val="00DE77FE"/>
    <w:rsid w:val="00DF2260"/>
    <w:rsid w:val="00E82891"/>
    <w:rsid w:val="00EE527F"/>
    <w:rsid w:val="00F04050"/>
    <w:rsid w:val="00F110BD"/>
    <w:rsid w:val="00F153F1"/>
    <w:rsid w:val="00F24168"/>
    <w:rsid w:val="00F45446"/>
    <w:rsid w:val="00F76715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7A87A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3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2022-04-04T05:22:00Z</cp:lastPrinted>
  <dcterms:created xsi:type="dcterms:W3CDTF">2025-10-23T03:20:00Z</dcterms:created>
  <dcterms:modified xsi:type="dcterms:W3CDTF">2025-10-23T03:20:00Z</dcterms:modified>
</cp:coreProperties>
</file>