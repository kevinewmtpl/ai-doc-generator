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A10C26">
      <w:pPr>
        <w:rPr>
          <w:sz w:val="24"/>
          <w:lang w:eastAsia="zh-CN"/>
        </w:rPr>
      </w:pPr>
      <w:r>
        <w:rPr>
          <w:sz w:val="24"/>
        </w:rPr>
        <w:t>Date: 03</w:t>
      </w:r>
      <w:r w:rsidRPr="00A10C26">
        <w:rPr>
          <w:sz w:val="24"/>
          <w:vertAlign w:val="superscript"/>
        </w:rPr>
        <w:t>rd</w:t>
      </w:r>
      <w:r>
        <w:rPr>
          <w:sz w:val="24"/>
        </w:rPr>
        <w:t xml:space="preserve"> July</w:t>
      </w:r>
      <w:r w:rsidR="00F013CF">
        <w:rPr>
          <w:sz w:val="24"/>
        </w:rPr>
        <w:t xml:space="preserve"> 2017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25404" w:rsidRDefault="00A10C26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FC1B59">
        <w:rPr>
          <w:sz w:val="24"/>
          <w:lang w:eastAsia="zh-CN"/>
        </w:rPr>
        <w:t xml:space="preserve"> out 1</w:t>
      </w:r>
      <w:r w:rsidR="002E1EF0">
        <w:rPr>
          <w:sz w:val="24"/>
          <w:lang w:eastAsia="zh-CN"/>
        </w:rPr>
        <w:t xml:space="preserve"> unit </w:t>
      </w:r>
      <w:r w:rsidR="00C15DC7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production room </w:t>
      </w:r>
      <w:r w:rsidR="000D3F7C">
        <w:rPr>
          <w:sz w:val="24"/>
          <w:lang w:eastAsia="zh-CN"/>
        </w:rPr>
        <w:t>to loading area,</w:t>
      </w:r>
      <w:r w:rsidR="00AA67DA">
        <w:rPr>
          <w:sz w:val="24"/>
          <w:lang w:eastAsia="zh-CN"/>
        </w:rPr>
        <w:t xml:space="preserve"> hoist </w:t>
      </w:r>
      <w:r w:rsidR="00FD68D7">
        <w:rPr>
          <w:sz w:val="24"/>
          <w:lang w:eastAsia="zh-CN"/>
        </w:rPr>
        <w:t>up and load onto</w:t>
      </w:r>
      <w:r w:rsidR="00F013CF">
        <w:rPr>
          <w:sz w:val="24"/>
          <w:lang w:eastAsia="zh-CN"/>
        </w:rPr>
        <w:t xml:space="preserve"> forwarder lorry</w:t>
      </w:r>
      <w:r>
        <w:rPr>
          <w:sz w:val="24"/>
          <w:lang w:eastAsia="zh-CN"/>
        </w:rPr>
        <w:t xml:space="preserve">  </w:t>
      </w:r>
    </w:p>
    <w:p w:rsidR="00A10C26" w:rsidRDefault="00A10C26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2) To uncrate, shift and position 1 unit new machine to profile grinder room</w:t>
      </w: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1B59" w:rsidRDefault="00FC1B59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Waida</w:t>
      </w:r>
      <w:proofErr w:type="spellEnd"/>
      <w:r>
        <w:rPr>
          <w:sz w:val="24"/>
          <w:szCs w:val="24"/>
          <w:lang w:eastAsia="zh-CN"/>
        </w:rPr>
        <w:t xml:space="preserve"> PGX 2000S Profile Grinder</w:t>
      </w:r>
    </w:p>
    <w:p w:rsid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Dim: 120 x 170 x 210 cm</w:t>
      </w:r>
      <w:bookmarkStart w:id="0" w:name="_GoBack"/>
      <w:bookmarkEnd w:id="0"/>
    </w:p>
    <w:p w:rsidR="00FC1B59" w:rsidRPr="00FC1B59" w:rsidRDefault="00F013CF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Wt</w:t>
      </w:r>
      <w:proofErr w:type="spellEnd"/>
      <w:r>
        <w:rPr>
          <w:sz w:val="24"/>
          <w:szCs w:val="24"/>
          <w:lang w:eastAsia="zh-CN"/>
        </w:rPr>
        <w:t xml:space="preserve">: </w:t>
      </w:r>
      <w:r w:rsidR="003523A5">
        <w:rPr>
          <w:sz w:val="24"/>
          <w:szCs w:val="24"/>
          <w:lang w:eastAsia="zh-CN"/>
        </w:rPr>
        <w:t xml:space="preserve">4, 500 </w:t>
      </w:r>
      <w:proofErr w:type="spellStart"/>
      <w:r w:rsidR="003523A5">
        <w:rPr>
          <w:sz w:val="24"/>
          <w:szCs w:val="24"/>
          <w:lang w:eastAsia="zh-CN"/>
        </w:rPr>
        <w:t>kgs</w:t>
      </w:r>
      <w:proofErr w:type="spellEnd"/>
      <w:r w:rsidR="003523A5">
        <w:rPr>
          <w:sz w:val="24"/>
          <w:szCs w:val="24"/>
          <w:lang w:eastAsia="zh-CN"/>
        </w:rPr>
        <w:t xml:space="preserve"> 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F013CF">
      <w:pPr>
        <w:rPr>
          <w:sz w:val="24"/>
          <w:lang w:eastAsia="zh-CN"/>
        </w:rPr>
      </w:pPr>
      <w:r>
        <w:rPr>
          <w:sz w:val="24"/>
          <w:lang w:eastAsia="zh-CN"/>
        </w:rPr>
        <w:t>06/07/2017</w:t>
      </w:r>
      <w:r w:rsidR="008D2441">
        <w:rPr>
          <w:sz w:val="24"/>
          <w:lang w:eastAsia="zh-CN"/>
        </w:rPr>
        <w:t xml:space="preserve"> – 10:00</w:t>
      </w:r>
      <w:r w:rsidR="00A2540E">
        <w:rPr>
          <w:sz w:val="24"/>
          <w:lang w:eastAsia="zh-CN"/>
        </w:rPr>
        <w:t xml:space="preserve"> am </w:t>
      </w:r>
      <w:r w:rsidR="00A10C26">
        <w:rPr>
          <w:sz w:val="24"/>
          <w:lang w:eastAsia="zh-CN"/>
        </w:rPr>
        <w:t xml:space="preserve">(Shift out 1 unit </w:t>
      </w:r>
      <w:proofErr w:type="spellStart"/>
      <w:r w:rsidR="00A10C26">
        <w:rPr>
          <w:sz w:val="24"/>
          <w:lang w:eastAsia="zh-CN"/>
        </w:rPr>
        <w:t>Waida</w:t>
      </w:r>
      <w:proofErr w:type="spellEnd"/>
      <w:r w:rsidR="00A10C26">
        <w:rPr>
          <w:sz w:val="24"/>
          <w:lang w:eastAsia="zh-CN"/>
        </w:rPr>
        <w:t xml:space="preserve"> PGX 2000S Profile Grinder and load onto forwarder lorry)</w:t>
      </w:r>
    </w:p>
    <w:p w:rsidR="00A10C26" w:rsidRDefault="00A10C26">
      <w:pPr>
        <w:rPr>
          <w:sz w:val="24"/>
          <w:lang w:eastAsia="zh-CN"/>
        </w:rPr>
      </w:pPr>
    </w:p>
    <w:p w:rsidR="00A10C26" w:rsidRDefault="00A10C26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11/07/2017 – 10:00 am (Shift in and position 1 unit </w:t>
      </w:r>
      <w:proofErr w:type="spellStart"/>
      <w:r>
        <w:rPr>
          <w:sz w:val="24"/>
          <w:lang w:eastAsia="zh-CN"/>
        </w:rPr>
        <w:t>Waida</w:t>
      </w:r>
      <w:proofErr w:type="spellEnd"/>
      <w:r>
        <w:rPr>
          <w:sz w:val="24"/>
          <w:lang w:eastAsia="zh-CN"/>
        </w:rPr>
        <w:t xml:space="preserve"> CNC Profile Grinder into tool room)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F013CF" w:rsidP="00140D68">
      <w:pPr>
        <w:pStyle w:val="Heading4"/>
      </w:pPr>
      <w:r>
        <w:t xml:space="preserve">3 Sixth </w:t>
      </w:r>
      <w:proofErr w:type="spellStart"/>
      <w:r>
        <w:t>Lok</w:t>
      </w:r>
      <w:proofErr w:type="spellEnd"/>
      <w:r>
        <w:t xml:space="preserve"> Yang Rd </w:t>
      </w:r>
    </w:p>
    <w:p w:rsidR="00140D68" w:rsidRPr="00140D68" w:rsidRDefault="003523A5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Singapore Kobe </w:t>
      </w:r>
      <w:proofErr w:type="spellStart"/>
      <w:r>
        <w:rPr>
          <w:sz w:val="24"/>
          <w:szCs w:val="24"/>
          <w:lang w:eastAsia="zh-CN"/>
        </w:rPr>
        <w:t>Pte</w:t>
      </w:r>
      <w:proofErr w:type="spellEnd"/>
      <w:r>
        <w:rPr>
          <w:sz w:val="24"/>
          <w:szCs w:val="24"/>
          <w:lang w:eastAsia="zh-CN"/>
        </w:rPr>
        <w:t xml:space="preserve"> Ltd</w:t>
      </w:r>
    </w:p>
    <w:p w:rsidR="006467DA" w:rsidRDefault="006467DA">
      <w:pPr>
        <w:rPr>
          <w:lang w:eastAsia="zh-CN"/>
        </w:rPr>
      </w:pPr>
    </w:p>
    <w:p w:rsidR="0005684E" w:rsidRPr="002E1EF0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777860" w:rsidRDefault="005010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140D68">
        <w:rPr>
          <w:bCs/>
          <w:sz w:val="24"/>
          <w:lang w:eastAsia="zh-CN"/>
        </w:rPr>
        <w:t>lorry crane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3523A5">
        <w:rPr>
          <w:sz w:val="24"/>
          <w:lang w:eastAsia="zh-CN"/>
        </w:rPr>
        <w:t>/pallet truck</w:t>
      </w:r>
    </w:p>
    <w:p w:rsidR="006467DA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3523A5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A10C26" w:rsidRDefault="00A10C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FC1B59" w:rsidRDefault="00FC1B5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FC1B59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in this operation (attached all l</w:t>
      </w:r>
      <w:r w:rsidR="006467DA">
        <w:rPr>
          <w:sz w:val="24"/>
          <w:lang w:eastAsia="zh-CN"/>
        </w:rPr>
        <w:t>ifting crews certificate)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>ty shoes, helmet,</w:t>
      </w:r>
      <w:r>
        <w:rPr>
          <w:rFonts w:hint="eastAsia"/>
          <w:sz w:val="24"/>
          <w:lang w:eastAsia="zh-CN"/>
        </w:rPr>
        <w:t xml:space="preserve"> </w:t>
      </w:r>
      <w:proofErr w:type="spellStart"/>
      <w:r>
        <w:rPr>
          <w:rFonts w:hint="eastAsia"/>
          <w:sz w:val="24"/>
          <w:lang w:eastAsia="zh-CN"/>
        </w:rPr>
        <w:t>etc</w:t>
      </w:r>
      <w:proofErr w:type="spellEnd"/>
      <w:r w:rsidR="005D3C81">
        <w:rPr>
          <w:sz w:val="24"/>
          <w:lang w:eastAsia="zh-CN"/>
        </w:rPr>
        <w:t>…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MOM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6467DA" w:rsidRPr="005D3C81" w:rsidRDefault="007D338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Default="006467DA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30317F" w:rsidRDefault="00D07325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</w:t>
      </w:r>
      <w:r w:rsidR="0030317F">
        <w:rPr>
          <w:sz w:val="24"/>
          <w:lang w:eastAsia="zh-CN"/>
        </w:rPr>
        <w:t>” high</w:t>
      </w:r>
    </w:p>
    <w:p w:rsidR="006467DA" w:rsidRPr="0030317F" w:rsidRDefault="00A26F6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P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6F12DE" w:rsidRPr="00FD68D7" w:rsidRDefault="00693582" w:rsidP="00FD68D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871396">
        <w:rPr>
          <w:sz w:val="24"/>
          <w:lang w:eastAsia="zh-CN"/>
        </w:rPr>
        <w:t xml:space="preserve">and load </w:t>
      </w:r>
      <w:r>
        <w:rPr>
          <w:sz w:val="24"/>
          <w:lang w:eastAsia="zh-CN"/>
        </w:rPr>
        <w:t xml:space="preserve">machine </w:t>
      </w:r>
      <w:r w:rsidR="003D5FEC">
        <w:rPr>
          <w:sz w:val="24"/>
          <w:lang w:eastAsia="zh-CN"/>
        </w:rPr>
        <w:t xml:space="preserve">onto </w:t>
      </w:r>
      <w:r w:rsidR="00FD68D7">
        <w:rPr>
          <w:sz w:val="24"/>
          <w:lang w:eastAsia="zh-CN"/>
        </w:rPr>
        <w:t xml:space="preserve">forwarder lorry </w:t>
      </w:r>
      <w:r w:rsidR="007C3867" w:rsidRPr="00FD68D7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7C3867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proofErr w:type="spellStart"/>
      <w:r>
        <w:rPr>
          <w:sz w:val="24"/>
          <w:lang w:eastAsia="zh-CN"/>
        </w:rPr>
        <w:t>Zailani</w:t>
      </w:r>
      <w:proofErr w:type="spellEnd"/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C504B" w:rsidRDefault="007C504B">
      <w:r>
        <w:separator/>
      </w:r>
    </w:p>
  </w:endnote>
  <w:endnote w:type="continuationSeparator" w:id="0">
    <w:p w:rsidR="007C504B" w:rsidRDefault="007C50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0C2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0C2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C504B" w:rsidRDefault="007C504B">
      <w:r>
        <w:separator/>
      </w:r>
    </w:p>
  </w:footnote>
  <w:footnote w:type="continuationSeparator" w:id="0">
    <w:p w:rsidR="007C504B" w:rsidRDefault="007C504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A10C2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183C4E" w:rsidRDefault="00183C4E">
    <w:pPr>
      <w:pStyle w:val="Header"/>
      <w:jc w:val="center"/>
    </w:pPr>
    <w:proofErr w:type="gramStart"/>
    <w:r>
      <w:t>Tel :</w:t>
    </w:r>
    <w:proofErr w:type="gramEnd"/>
    <w:r>
      <w:t xml:space="preserve"> 62824175, 62828203, 62826020, Fax : 62865602</w:t>
    </w:r>
  </w:p>
  <w:p w:rsidR="00183C4E" w:rsidRDefault="00183C4E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183C4E" w:rsidRDefault="00A10C2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40D68"/>
    <w:rsid w:val="00141D73"/>
    <w:rsid w:val="0017369C"/>
    <w:rsid w:val="00183C4E"/>
    <w:rsid w:val="00192797"/>
    <w:rsid w:val="00257C21"/>
    <w:rsid w:val="002E1EF0"/>
    <w:rsid w:val="0030317F"/>
    <w:rsid w:val="00333DB7"/>
    <w:rsid w:val="003523A5"/>
    <w:rsid w:val="00375E51"/>
    <w:rsid w:val="003D5FEC"/>
    <w:rsid w:val="00466C7A"/>
    <w:rsid w:val="00501090"/>
    <w:rsid w:val="005463C4"/>
    <w:rsid w:val="0057657F"/>
    <w:rsid w:val="005D3C81"/>
    <w:rsid w:val="006467DA"/>
    <w:rsid w:val="0066401C"/>
    <w:rsid w:val="00693582"/>
    <w:rsid w:val="006F12DE"/>
    <w:rsid w:val="00760813"/>
    <w:rsid w:val="00777860"/>
    <w:rsid w:val="007C3867"/>
    <w:rsid w:val="007C504B"/>
    <w:rsid w:val="007D338F"/>
    <w:rsid w:val="00871396"/>
    <w:rsid w:val="00885DDC"/>
    <w:rsid w:val="00895D5D"/>
    <w:rsid w:val="008D2441"/>
    <w:rsid w:val="00971AE8"/>
    <w:rsid w:val="0099046A"/>
    <w:rsid w:val="009A228D"/>
    <w:rsid w:val="009F4FEB"/>
    <w:rsid w:val="00A10C26"/>
    <w:rsid w:val="00A2540E"/>
    <w:rsid w:val="00A26F6F"/>
    <w:rsid w:val="00A73EA0"/>
    <w:rsid w:val="00AA67DA"/>
    <w:rsid w:val="00B06871"/>
    <w:rsid w:val="00B16B6D"/>
    <w:rsid w:val="00B742F4"/>
    <w:rsid w:val="00C15DC7"/>
    <w:rsid w:val="00C72DAD"/>
    <w:rsid w:val="00C95881"/>
    <w:rsid w:val="00D07325"/>
    <w:rsid w:val="00DA01F0"/>
    <w:rsid w:val="00E3288E"/>
    <w:rsid w:val="00E76DB5"/>
    <w:rsid w:val="00EC1220"/>
    <w:rsid w:val="00F013CF"/>
    <w:rsid w:val="00F25404"/>
    <w:rsid w:val="00F63C6A"/>
    <w:rsid w:val="00F75133"/>
    <w:rsid w:val="00FC1B59"/>
    <w:rsid w:val="00FD2099"/>
    <w:rsid w:val="00FD68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318</Words>
  <Characters>1903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2217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2016-10-24T05:26:00Z</cp:lastPrinted>
  <dcterms:created xsi:type="dcterms:W3CDTF">2017-07-03T01:47:00Z</dcterms:created>
  <dcterms:modified xsi:type="dcterms:W3CDTF">2017-07-03T01:47:00Z</dcterms:modified>
</cp:coreProperties>
</file>