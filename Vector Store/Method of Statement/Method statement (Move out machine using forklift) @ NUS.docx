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62340D" w14:textId="77777777" w:rsidR="004A29F8" w:rsidRDefault="004A29F8">
      <w:pPr>
        <w:pStyle w:val="Title"/>
        <w:jc w:val="left"/>
        <w:rPr>
          <w:lang w:eastAsia="zh-CN"/>
        </w:rPr>
      </w:pPr>
    </w:p>
    <w:p w14:paraId="77B01E54" w14:textId="01E83C69"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2161E4E1" w14:textId="3A384618" w:rsidR="006467DA" w:rsidRDefault="00490F42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C326F3">
        <w:rPr>
          <w:sz w:val="24"/>
        </w:rPr>
        <w:t>11</w:t>
      </w:r>
      <w:r w:rsidR="00C326F3" w:rsidRPr="00C326F3">
        <w:rPr>
          <w:sz w:val="24"/>
          <w:vertAlign w:val="superscript"/>
        </w:rPr>
        <w:t>th</w:t>
      </w:r>
      <w:r w:rsidR="00C326F3">
        <w:rPr>
          <w:sz w:val="24"/>
        </w:rPr>
        <w:t xml:space="preserve"> June</w:t>
      </w:r>
      <w:r w:rsidR="000F3E39">
        <w:rPr>
          <w:sz w:val="24"/>
        </w:rPr>
        <w:t xml:space="preserve"> 2025</w:t>
      </w:r>
    </w:p>
    <w:p w14:paraId="43965937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79E965C6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09F2521F" w14:textId="770A3306" w:rsidR="00F25404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140D68">
        <w:rPr>
          <w:sz w:val="24"/>
          <w:lang w:eastAsia="zh-CN"/>
        </w:rPr>
        <w:t xml:space="preserve"> </w:t>
      </w:r>
      <w:r w:rsidR="00C326F3">
        <w:rPr>
          <w:sz w:val="24"/>
          <w:lang w:eastAsia="zh-CN"/>
        </w:rPr>
        <w:t xml:space="preserve">out </w:t>
      </w:r>
      <w:r w:rsidR="000F3E39">
        <w:rPr>
          <w:sz w:val="24"/>
          <w:lang w:eastAsia="zh-CN"/>
        </w:rPr>
        <w:t>1</w:t>
      </w:r>
      <w:r w:rsidR="00155DE2">
        <w:rPr>
          <w:sz w:val="24"/>
          <w:lang w:eastAsia="zh-CN"/>
        </w:rPr>
        <w:t xml:space="preserve"> </w:t>
      </w:r>
      <w:r w:rsidR="007F663B">
        <w:rPr>
          <w:sz w:val="24"/>
          <w:lang w:eastAsia="zh-CN"/>
        </w:rPr>
        <w:t>unit</w:t>
      </w:r>
      <w:r w:rsidR="00C76A40">
        <w:rPr>
          <w:sz w:val="24"/>
          <w:lang w:eastAsia="zh-CN"/>
        </w:rPr>
        <w:t xml:space="preserve"> machine </w:t>
      </w:r>
      <w:r w:rsidR="00C326F3">
        <w:rPr>
          <w:sz w:val="24"/>
          <w:lang w:eastAsia="zh-CN"/>
        </w:rPr>
        <w:t xml:space="preserve">and accessories </w:t>
      </w:r>
      <w:r w:rsidR="001B1340">
        <w:rPr>
          <w:sz w:val="24"/>
          <w:lang w:eastAsia="zh-CN"/>
        </w:rPr>
        <w:t xml:space="preserve">from </w:t>
      </w:r>
      <w:r w:rsidR="00C326F3">
        <w:rPr>
          <w:sz w:val="24"/>
          <w:lang w:eastAsia="zh-CN"/>
        </w:rPr>
        <w:t>basement to 2</w:t>
      </w:r>
      <w:r w:rsidR="00C326F3" w:rsidRPr="00C326F3">
        <w:rPr>
          <w:sz w:val="24"/>
          <w:vertAlign w:val="superscript"/>
          <w:lang w:eastAsia="zh-CN"/>
        </w:rPr>
        <w:t>nd</w:t>
      </w:r>
      <w:r w:rsidR="00C326F3">
        <w:rPr>
          <w:sz w:val="24"/>
          <w:lang w:eastAsia="zh-CN"/>
        </w:rPr>
        <w:t xml:space="preserve"> floor</w:t>
      </w:r>
      <w:r w:rsidR="001B1340">
        <w:rPr>
          <w:sz w:val="24"/>
          <w:lang w:eastAsia="zh-CN"/>
        </w:rPr>
        <w:t xml:space="preserve"> </w:t>
      </w:r>
      <w:r w:rsidR="002706C5">
        <w:rPr>
          <w:sz w:val="24"/>
          <w:lang w:eastAsia="zh-CN"/>
        </w:rPr>
        <w:t xml:space="preserve">loading </w:t>
      </w:r>
      <w:r w:rsidR="00C326F3">
        <w:rPr>
          <w:sz w:val="24"/>
          <w:lang w:eastAsia="zh-CN"/>
        </w:rPr>
        <w:t>bay via cargo lift</w:t>
      </w:r>
      <w:r w:rsidR="00490F42">
        <w:rPr>
          <w:sz w:val="24"/>
          <w:lang w:eastAsia="zh-CN"/>
        </w:rPr>
        <w:t xml:space="preserve">, </w:t>
      </w:r>
      <w:r w:rsidR="004360B6">
        <w:rPr>
          <w:sz w:val="24"/>
          <w:lang w:eastAsia="zh-CN"/>
        </w:rPr>
        <w:t>load</w:t>
      </w:r>
      <w:r w:rsidR="00490F42">
        <w:rPr>
          <w:sz w:val="24"/>
          <w:lang w:eastAsia="zh-CN"/>
        </w:rPr>
        <w:t xml:space="preserve"> onto </w:t>
      </w:r>
      <w:r w:rsidR="000F3E39">
        <w:rPr>
          <w:sz w:val="24"/>
          <w:lang w:eastAsia="zh-CN"/>
        </w:rPr>
        <w:t xml:space="preserve">lorry chassis </w:t>
      </w:r>
      <w:r w:rsidR="00C6417B">
        <w:rPr>
          <w:sz w:val="24"/>
          <w:lang w:eastAsia="zh-CN"/>
        </w:rPr>
        <w:t xml:space="preserve">and deliver to </w:t>
      </w:r>
      <w:r w:rsidR="00C326F3">
        <w:rPr>
          <w:sz w:val="24"/>
          <w:lang w:eastAsia="zh-CN"/>
        </w:rPr>
        <w:t>new location, unload</w:t>
      </w:r>
      <w:r w:rsidR="004360B6">
        <w:rPr>
          <w:sz w:val="24"/>
          <w:lang w:eastAsia="zh-CN"/>
        </w:rPr>
        <w:t xml:space="preserve"> using forklift, </w:t>
      </w:r>
      <w:r w:rsidR="00C326F3">
        <w:rPr>
          <w:sz w:val="24"/>
          <w:lang w:eastAsia="zh-CN"/>
        </w:rPr>
        <w:t xml:space="preserve">shift and position into premise at ground floor  </w:t>
      </w:r>
    </w:p>
    <w:p w14:paraId="30452609" w14:textId="77777777" w:rsidR="00251AD9" w:rsidRDefault="00251AD9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67D0F8A4" w14:textId="77777777" w:rsidR="00BC2611" w:rsidRDefault="00BC2611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14:paraId="56DF8F75" w14:textId="7D628051" w:rsidR="00BC2611" w:rsidRDefault="00BC7A4B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</w:t>
      </w:r>
      <w:r w:rsidR="00C326F3">
        <w:rPr>
          <w:sz w:val="24"/>
          <w:szCs w:val="24"/>
          <w:lang w:eastAsia="zh-CN"/>
        </w:rPr>
        <w:t xml:space="preserve">x Hammer C3 41 Combination Saw / </w:t>
      </w:r>
      <w:proofErr w:type="spellStart"/>
      <w:r w:rsidR="00C326F3">
        <w:rPr>
          <w:sz w:val="24"/>
          <w:szCs w:val="24"/>
          <w:lang w:eastAsia="zh-CN"/>
        </w:rPr>
        <w:t>Wt</w:t>
      </w:r>
      <w:proofErr w:type="spellEnd"/>
      <w:r w:rsidR="00C326F3">
        <w:rPr>
          <w:sz w:val="24"/>
          <w:szCs w:val="24"/>
          <w:lang w:eastAsia="zh-CN"/>
        </w:rPr>
        <w:t>: 800 kg</w:t>
      </w:r>
    </w:p>
    <w:p w14:paraId="55CB71CA" w14:textId="1F32884E" w:rsidR="00C326F3" w:rsidRDefault="00C326F3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x table</w:t>
      </w:r>
    </w:p>
    <w:p w14:paraId="6B84BA3B" w14:textId="4947CDC0" w:rsidR="00BC2611" w:rsidRDefault="00C326F3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x dust collector </w:t>
      </w:r>
    </w:p>
    <w:p w14:paraId="5DE969DC" w14:textId="77777777" w:rsidR="00BC2611" w:rsidRPr="00BC2611" w:rsidRDefault="00BC2611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5E8F03A6" w14:textId="77777777" w:rsidR="006467DA" w:rsidRPr="005D47DB" w:rsidRDefault="006467DA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2F8BD245" w14:textId="05BAF0BD"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  <w:r w:rsidR="000F3E39">
        <w:rPr>
          <w:sz w:val="24"/>
          <w:lang w:eastAsia="zh-CN"/>
        </w:rPr>
        <w:t>ed</w:t>
      </w:r>
    </w:p>
    <w:p w14:paraId="220E682D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1DBF4849" w14:textId="77777777" w:rsidR="006467DA" w:rsidRDefault="005D47D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4E44EC5D" w14:textId="77D4D47F" w:rsidR="00D35F55" w:rsidRDefault="00C326F3">
      <w:pPr>
        <w:rPr>
          <w:sz w:val="24"/>
          <w:lang w:eastAsia="zh-CN"/>
        </w:rPr>
      </w:pPr>
      <w:r>
        <w:rPr>
          <w:sz w:val="24"/>
          <w:lang w:eastAsia="zh-CN"/>
        </w:rPr>
        <w:t>18/06</w:t>
      </w:r>
      <w:r w:rsidR="000F3E39">
        <w:rPr>
          <w:sz w:val="24"/>
          <w:lang w:eastAsia="zh-CN"/>
        </w:rPr>
        <w:t>/25</w:t>
      </w:r>
    </w:p>
    <w:p w14:paraId="452C8F71" w14:textId="77777777" w:rsidR="00D41A4A" w:rsidRDefault="00D41A4A">
      <w:pPr>
        <w:rPr>
          <w:sz w:val="24"/>
          <w:lang w:eastAsia="zh-CN"/>
        </w:rPr>
      </w:pPr>
    </w:p>
    <w:p w14:paraId="5987ABDB" w14:textId="77777777" w:rsidR="005D47DB" w:rsidRDefault="005D47DB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14:paraId="44D8C72D" w14:textId="24205484" w:rsidR="005D47DB" w:rsidRPr="005D47DB" w:rsidRDefault="0041796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09:</w:t>
      </w:r>
      <w:r w:rsidR="00C326F3">
        <w:rPr>
          <w:sz w:val="24"/>
          <w:szCs w:val="24"/>
          <w:lang w:eastAsia="zh-CN"/>
        </w:rPr>
        <w:t>3</w:t>
      </w:r>
      <w:r w:rsidR="000F3E39">
        <w:rPr>
          <w:sz w:val="24"/>
          <w:szCs w:val="24"/>
          <w:lang w:eastAsia="zh-CN"/>
        </w:rPr>
        <w:t>0</w:t>
      </w:r>
      <w:r>
        <w:rPr>
          <w:sz w:val="24"/>
          <w:szCs w:val="24"/>
          <w:lang w:eastAsia="zh-CN"/>
        </w:rPr>
        <w:t xml:space="preserve"> am </w:t>
      </w:r>
    </w:p>
    <w:p w14:paraId="4B5DE24A" w14:textId="77777777" w:rsidR="005D47DB" w:rsidRPr="005D47DB" w:rsidRDefault="005D47DB">
      <w:pPr>
        <w:rPr>
          <w:b/>
          <w:sz w:val="32"/>
          <w:szCs w:val="32"/>
          <w:u w:val="single"/>
          <w:lang w:eastAsia="zh-CN"/>
        </w:rPr>
      </w:pPr>
    </w:p>
    <w:p w14:paraId="6BBEFBA9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18C966E0" w14:textId="214DD538" w:rsidR="00257C21" w:rsidRDefault="00C326F3" w:rsidP="00140D68">
      <w:pPr>
        <w:pStyle w:val="Heading4"/>
      </w:pPr>
      <w:r>
        <w:t>NUS</w:t>
      </w:r>
    </w:p>
    <w:p w14:paraId="1D9F3F4E" w14:textId="55138A64" w:rsidR="00C326F3" w:rsidRDefault="00C326F3" w:rsidP="00C326F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Move out: 18 College Ave West </w:t>
      </w:r>
    </w:p>
    <w:p w14:paraId="47806086" w14:textId="6AFB5215" w:rsidR="00C326F3" w:rsidRDefault="00C326F3" w:rsidP="00C326F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Move in: 2 Engineering Dr 3, Blk E3 #B1-06</w:t>
      </w:r>
    </w:p>
    <w:p w14:paraId="017C692F" w14:textId="57AD6B73" w:rsidR="00140D68" w:rsidRPr="00140D68" w:rsidRDefault="00C326F3" w:rsidP="00140D6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College Of Design &amp; Engineering, Central Workshop </w:t>
      </w:r>
    </w:p>
    <w:p w14:paraId="1CDBE055" w14:textId="77777777" w:rsidR="006467DA" w:rsidRDefault="006467DA">
      <w:pPr>
        <w:rPr>
          <w:lang w:eastAsia="zh-CN"/>
        </w:rPr>
      </w:pPr>
    </w:p>
    <w:p w14:paraId="3A39CF75" w14:textId="77777777"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56D891C8" w14:textId="77777777" w:rsidR="009A18A9" w:rsidRDefault="009A18A9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lorry crane</w:t>
      </w:r>
    </w:p>
    <w:p w14:paraId="4D5D98BF" w14:textId="5BA881C1" w:rsidR="00490F42" w:rsidRDefault="00490F4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Cs/>
          <w:sz w:val="24"/>
          <w:lang w:eastAsia="zh-CN"/>
        </w:rPr>
        <w:t xml:space="preserve">1 x </w:t>
      </w:r>
      <w:r w:rsidR="004360B6">
        <w:rPr>
          <w:bCs/>
          <w:sz w:val="24"/>
          <w:lang w:eastAsia="zh-CN"/>
        </w:rPr>
        <w:t>3</w:t>
      </w:r>
      <w:r w:rsidR="000F3E39">
        <w:rPr>
          <w:bCs/>
          <w:sz w:val="24"/>
          <w:lang w:eastAsia="zh-CN"/>
        </w:rPr>
        <w:t>ton</w:t>
      </w:r>
      <w:r>
        <w:rPr>
          <w:bCs/>
          <w:sz w:val="24"/>
          <w:lang w:eastAsia="zh-CN"/>
        </w:rPr>
        <w:t xml:space="preserve"> forklift </w:t>
      </w:r>
    </w:p>
    <w:p w14:paraId="1DCB1828" w14:textId="77777777" w:rsidR="004360B6" w:rsidRDefault="004360B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1AB9B13A" w14:textId="453BAF91" w:rsidR="008D2441" w:rsidRDefault="00C326F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9A18A9">
        <w:rPr>
          <w:sz w:val="24"/>
          <w:lang w:eastAsia="zh-CN"/>
        </w:rPr>
        <w:t>allet truck</w:t>
      </w:r>
    </w:p>
    <w:p w14:paraId="45BE856A" w14:textId="6935F2BB" w:rsidR="00BC2611" w:rsidRDefault="00C6417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Crowbar/woodblock </w:t>
      </w:r>
    </w:p>
    <w:p w14:paraId="391101BC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5C7C550C" w14:textId="222C4695"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14:paraId="28D79FB4" w14:textId="77777777" w:rsidR="006467DA" w:rsidRDefault="00BC261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Ensure no obstacles around operation area </w:t>
      </w:r>
    </w:p>
    <w:p w14:paraId="731676E8" w14:textId="77777777" w:rsidR="00490F42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14:paraId="7AAFA9C2" w14:textId="77777777" w:rsidR="00C326F3" w:rsidRDefault="00C326F3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0D8629E7" w14:textId="57FF5D6B" w:rsidR="006467DA" w:rsidRPr="00490F42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6F024DFE" w14:textId="77777777" w:rsidR="006467DA" w:rsidRDefault="002706C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 xml:space="preserve">operation will be </w:t>
      </w:r>
      <w:proofErr w:type="gramStart"/>
      <w:r w:rsidR="006467DA">
        <w:rPr>
          <w:sz w:val="24"/>
          <w:lang w:eastAsia="zh-CN"/>
        </w:rPr>
        <w:t>carry</w:t>
      </w:r>
      <w:proofErr w:type="gramEnd"/>
      <w:r w:rsidR="006467DA">
        <w:rPr>
          <w:sz w:val="24"/>
          <w:lang w:eastAsia="zh-CN"/>
        </w:rPr>
        <w:t xml:space="preserve">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14:paraId="3254C548" w14:textId="3DDF40CB" w:rsidR="00216F6A" w:rsidRPr="004360B6" w:rsidRDefault="006467DA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14:paraId="7921203D" w14:textId="77777777" w:rsidR="00216F6A" w:rsidRPr="00216F6A" w:rsidRDefault="00216F6A" w:rsidP="007D338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06DEB023" w14:textId="77777777" w:rsidR="006467DA" w:rsidRPr="00BC2611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35D79449" w14:textId="63F8E4D6" w:rsidR="00F86244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</w:t>
      </w:r>
      <w:proofErr w:type="gramStart"/>
      <w:r>
        <w:rPr>
          <w:sz w:val="24"/>
          <w:lang w:eastAsia="zh-CN"/>
        </w:rPr>
        <w:t>are</w:t>
      </w:r>
      <w:proofErr w:type="gramEnd"/>
      <w:r>
        <w:rPr>
          <w:sz w:val="24"/>
          <w:lang w:eastAsia="zh-CN"/>
        </w:rPr>
        <w:t xml:space="preserve"> known and supervisor has to ensure</w:t>
      </w:r>
      <w:r w:rsidR="00BC2611">
        <w:rPr>
          <w:sz w:val="24"/>
          <w:lang w:eastAsia="zh-CN"/>
        </w:rPr>
        <w:t xml:space="preserve"> that risk control are in place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14:paraId="2A608C90" w14:textId="1E7467E3" w:rsidR="006467DA" w:rsidRPr="00BC2611" w:rsidRDefault="00BC2611" w:rsidP="00BC2611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M.</w:t>
      </w:r>
      <w:r w:rsidR="00C76A40">
        <w:rPr>
          <w:rFonts w:hint="eastAsia"/>
          <w:sz w:val="24"/>
          <w:lang w:eastAsia="zh-CN"/>
        </w:rPr>
        <w:t xml:space="preserve">O.M certified </w:t>
      </w:r>
      <w:r w:rsidR="004360B6">
        <w:rPr>
          <w:sz w:val="24"/>
          <w:lang w:eastAsia="zh-CN"/>
        </w:rPr>
        <w:t xml:space="preserve">forklift operator will be involved in this operation </w:t>
      </w:r>
      <w:r w:rsidR="00192797">
        <w:rPr>
          <w:sz w:val="24"/>
          <w:lang w:eastAsia="zh-CN"/>
        </w:rPr>
        <w:tab/>
      </w:r>
    </w:p>
    <w:p w14:paraId="54FD3432" w14:textId="77777777" w:rsidR="007D338F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14:paraId="10C851BC" w14:textId="77777777" w:rsidR="0030317F" w:rsidRPr="00BC2611" w:rsidRDefault="007D338F" w:rsidP="00BC261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</w:t>
      </w:r>
      <w:r w:rsidR="006467DA">
        <w:rPr>
          <w:rFonts w:hint="eastAsia"/>
          <w:lang w:eastAsia="zh-CN"/>
        </w:rPr>
        <w:t>JOB SCOPE</w:t>
      </w:r>
    </w:p>
    <w:p w14:paraId="6FF45E87" w14:textId="20B08546" w:rsidR="0085099B" w:rsidRDefault="0085099B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crane at designated unloading area</w:t>
      </w:r>
    </w:p>
    <w:p w14:paraId="4852F383" w14:textId="2BD74131" w:rsidR="00C6417B" w:rsidRPr="004360B6" w:rsidRDefault="00C6417B" w:rsidP="004360B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4360B6">
        <w:rPr>
          <w:sz w:val="24"/>
          <w:lang w:eastAsia="zh-CN"/>
        </w:rPr>
        <w:t xml:space="preserve">To lift up machine and insert woodblock under machine bed </w:t>
      </w:r>
    </w:p>
    <w:p w14:paraId="563D0A7F" w14:textId="10B8136D" w:rsidR="006467DA" w:rsidRPr="0030317F" w:rsidRDefault="00A9491E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C4669E">
        <w:rPr>
          <w:sz w:val="24"/>
          <w:lang w:eastAsia="zh-CN"/>
        </w:rPr>
        <w:t>pallet truck</w:t>
      </w:r>
      <w:r w:rsidR="00D07325">
        <w:rPr>
          <w:sz w:val="24"/>
          <w:lang w:eastAsia="zh-CN"/>
        </w:rPr>
        <w:t xml:space="preserve"> </w:t>
      </w:r>
      <w:r w:rsidR="00977AD9">
        <w:rPr>
          <w:sz w:val="24"/>
          <w:lang w:eastAsia="zh-CN"/>
        </w:rPr>
        <w:t>under</w:t>
      </w:r>
      <w:r w:rsidR="0030317F">
        <w:rPr>
          <w:sz w:val="24"/>
          <w:lang w:eastAsia="zh-CN"/>
        </w:rPr>
        <w:t xml:space="preserve"> machine b</w:t>
      </w:r>
      <w:r w:rsidR="00C6417B">
        <w:rPr>
          <w:sz w:val="24"/>
          <w:lang w:eastAsia="zh-CN"/>
        </w:rPr>
        <w:t>ed</w:t>
      </w:r>
    </w:p>
    <w:p w14:paraId="7EC88B64" w14:textId="35A6D5F3" w:rsidR="00895D5D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>
        <w:rPr>
          <w:sz w:val="24"/>
          <w:lang w:eastAsia="zh-CN"/>
        </w:rPr>
        <w:t xml:space="preserve">from </w:t>
      </w:r>
      <w:r w:rsidR="00C326F3">
        <w:rPr>
          <w:sz w:val="24"/>
          <w:lang w:eastAsia="zh-CN"/>
        </w:rPr>
        <w:t>basement</w:t>
      </w:r>
      <w:r>
        <w:rPr>
          <w:sz w:val="24"/>
          <w:lang w:eastAsia="zh-CN"/>
        </w:rPr>
        <w:t xml:space="preserve"> </w:t>
      </w:r>
      <w:r w:rsidR="009A18A9">
        <w:rPr>
          <w:sz w:val="24"/>
          <w:lang w:eastAsia="zh-CN"/>
        </w:rPr>
        <w:t>to loading</w:t>
      </w:r>
      <w:r w:rsidR="0085099B">
        <w:rPr>
          <w:sz w:val="24"/>
          <w:lang w:eastAsia="zh-CN"/>
        </w:rPr>
        <w:t xml:space="preserve"> </w:t>
      </w:r>
      <w:r w:rsidR="004360B6">
        <w:rPr>
          <w:sz w:val="24"/>
          <w:lang w:eastAsia="zh-CN"/>
        </w:rPr>
        <w:t>bay</w:t>
      </w:r>
      <w:r w:rsidR="00C326F3">
        <w:rPr>
          <w:sz w:val="24"/>
          <w:lang w:eastAsia="zh-CN"/>
        </w:rPr>
        <w:t xml:space="preserve"> via cargo lift </w:t>
      </w:r>
    </w:p>
    <w:p w14:paraId="17DFF8D3" w14:textId="7F93188B" w:rsidR="004A29F8" w:rsidRPr="004360B6" w:rsidRDefault="008A2872" w:rsidP="004360B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4360B6">
        <w:rPr>
          <w:sz w:val="24"/>
          <w:lang w:eastAsia="zh-CN"/>
        </w:rPr>
        <w:t xml:space="preserve">Load up machine onto lorry </w:t>
      </w:r>
      <w:r w:rsidR="00C6417B" w:rsidRPr="004360B6">
        <w:rPr>
          <w:sz w:val="24"/>
          <w:lang w:eastAsia="zh-CN"/>
        </w:rPr>
        <w:t xml:space="preserve">chassis </w:t>
      </w:r>
    </w:p>
    <w:p w14:paraId="3CC70381" w14:textId="3E107186" w:rsidR="00977AD9" w:rsidRDefault="00251AD9" w:rsidP="008A287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8A2872">
        <w:rPr>
          <w:sz w:val="24"/>
          <w:lang w:eastAsia="zh-CN"/>
        </w:rPr>
        <w:t xml:space="preserve">Secured machine with strapping belt </w:t>
      </w:r>
      <w:r w:rsidR="00BC2611" w:rsidRPr="008A2872">
        <w:rPr>
          <w:sz w:val="24"/>
          <w:lang w:eastAsia="zh-CN"/>
        </w:rPr>
        <w:t>prior to moving out of customer premise</w:t>
      </w:r>
    </w:p>
    <w:p w14:paraId="7918716E" w14:textId="5FAA452A" w:rsidR="00C6417B" w:rsidRDefault="00C6417B" w:rsidP="008A287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and deliver to </w:t>
      </w:r>
      <w:r w:rsidR="003C0524">
        <w:rPr>
          <w:sz w:val="24"/>
          <w:lang w:eastAsia="zh-CN"/>
        </w:rPr>
        <w:t>new location</w:t>
      </w:r>
    </w:p>
    <w:p w14:paraId="28531303" w14:textId="3F2EDBCC" w:rsidR="004360B6" w:rsidRDefault="004360B6" w:rsidP="008A287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forklift to fork down machine from lorry chassis</w:t>
      </w:r>
    </w:p>
    <w:p w14:paraId="025B0496" w14:textId="68E114CF" w:rsidR="004360B6" w:rsidRDefault="004360B6" w:rsidP="008A287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machine to the ground </w:t>
      </w:r>
    </w:p>
    <w:p w14:paraId="71CDD7AD" w14:textId="54DE8E11" w:rsidR="004360B6" w:rsidRDefault="004360B6" w:rsidP="008A287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pallet truck to shift machine into premise </w:t>
      </w:r>
    </w:p>
    <w:p w14:paraId="0A0BDF38" w14:textId="39AAB63F" w:rsidR="004360B6" w:rsidRPr="008A2872" w:rsidRDefault="004360B6" w:rsidP="008A287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Position machine at the designated location </w:t>
      </w:r>
    </w:p>
    <w:p w14:paraId="39DE3718" w14:textId="77777777" w:rsidR="006467DA" w:rsidRPr="00C76A40" w:rsidRDefault="0099046A" w:rsidP="00C76A4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BC2611">
        <w:rPr>
          <w:sz w:val="24"/>
          <w:lang w:eastAsia="zh-CN"/>
        </w:rPr>
        <w:t>o perform proper housekeeping</w:t>
      </w:r>
    </w:p>
    <w:p w14:paraId="1CF45549" w14:textId="77777777"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64788285" w14:textId="77777777"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779C3BED" w14:textId="3FB3E79D" w:rsidR="004360B6" w:rsidRDefault="004360B6" w:rsidP="004360B6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7E342093" w14:textId="4E9712D7" w:rsidR="0099046A" w:rsidRDefault="004360B6" w:rsidP="004360B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99046A">
        <w:rPr>
          <w:sz w:val="24"/>
          <w:lang w:eastAsia="zh-CN"/>
        </w:rPr>
        <w:t>Best Regards</w:t>
      </w:r>
    </w:p>
    <w:p w14:paraId="30D295B3" w14:textId="35ACADA2" w:rsidR="0099046A" w:rsidRDefault="00C6417B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/ </w:t>
      </w:r>
      <w:proofErr w:type="spellStart"/>
      <w:r w:rsidR="0099046A">
        <w:rPr>
          <w:sz w:val="24"/>
          <w:lang w:eastAsia="zh-CN"/>
        </w:rPr>
        <w:t>Zailani</w:t>
      </w:r>
      <w:proofErr w:type="spellEnd"/>
      <w:r w:rsidR="006467DA">
        <w:tab/>
      </w:r>
    </w:p>
    <w:p w14:paraId="19C5B5E4" w14:textId="77777777"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14:paraId="50DFB8B4" w14:textId="77777777"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FC0B415" w14:textId="77777777" w:rsidR="00911373" w:rsidRDefault="00911373">
      <w:r>
        <w:separator/>
      </w:r>
    </w:p>
  </w:endnote>
  <w:endnote w:type="continuationSeparator" w:id="0">
    <w:p w14:paraId="137D5048" w14:textId="77777777" w:rsidR="00911373" w:rsidRDefault="009113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3B7C1C" w14:textId="77777777"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53365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53365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02235AE" w14:textId="77777777" w:rsidR="00911373" w:rsidRDefault="00911373">
      <w:r>
        <w:separator/>
      </w:r>
    </w:p>
  </w:footnote>
  <w:footnote w:type="continuationSeparator" w:id="0">
    <w:p w14:paraId="0B5CA0D9" w14:textId="77777777" w:rsidR="00911373" w:rsidRDefault="009113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677B27D" w14:textId="399889E7" w:rsidR="00183C4E" w:rsidRPr="004A29F8" w:rsidRDefault="003C0524" w:rsidP="004A29F8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5DBD53D7" wp14:editId="4DE3E591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A29F8">
      <w:rPr>
        <w:b/>
        <w:color w:val="0000FF"/>
        <w:sz w:val="28"/>
      </w:rPr>
      <w:t xml:space="preserve">                    </w:t>
    </w:r>
    <w:r w:rsidR="00183C4E">
      <w:rPr>
        <w:b/>
        <w:color w:val="0000FF"/>
        <w:sz w:val="28"/>
      </w:rPr>
      <w:t>ERIC WONG MACHINERY TRANSPORTATION PTE LTD</w:t>
    </w:r>
  </w:p>
  <w:p w14:paraId="090732BD" w14:textId="7D7CE182" w:rsidR="00183C4E" w:rsidRDefault="000F3E39">
    <w:pPr>
      <w:pStyle w:val="Header"/>
      <w:jc w:val="center"/>
    </w:pPr>
    <w:r>
      <w:t xml:space="preserve">28 </w:t>
    </w:r>
    <w:proofErr w:type="spellStart"/>
    <w:r>
      <w:t>Kranji</w:t>
    </w:r>
    <w:proofErr w:type="spellEnd"/>
    <w:r>
      <w:t xml:space="preserve"> Loop #05-03</w:t>
    </w:r>
    <w:r w:rsidR="00183C4E">
      <w:t xml:space="preserve">, </w:t>
    </w:r>
    <w:proofErr w:type="spellStart"/>
    <w:r>
      <w:t>Kranji</w:t>
    </w:r>
    <w:proofErr w:type="spellEnd"/>
    <w:r>
      <w:t xml:space="preserve"> Green, </w:t>
    </w:r>
    <w:r w:rsidR="00183C4E">
      <w:t xml:space="preserve">Singapore </w:t>
    </w:r>
    <w:r>
      <w:t>739571</w:t>
    </w:r>
  </w:p>
  <w:p w14:paraId="74324184" w14:textId="7804E1FF" w:rsidR="00183C4E" w:rsidRDefault="00BC2611">
    <w:pPr>
      <w:pStyle w:val="Header"/>
      <w:jc w:val="center"/>
    </w:pPr>
    <w:r>
      <w:t>Tel</w:t>
    </w:r>
    <w:r w:rsidR="00183C4E">
      <w:t>: 62</w:t>
    </w:r>
    <w:r>
      <w:t>824175, 62828203, 62826020</w:t>
    </w:r>
  </w:p>
  <w:p w14:paraId="47086262" w14:textId="77777777" w:rsidR="00183C4E" w:rsidRDefault="00183C4E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27B32624" w14:textId="77777777" w:rsidR="00183C4E" w:rsidRDefault="00183C4E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1ECAF312" w14:textId="77777777" w:rsidR="00183C4E" w:rsidRDefault="00BC2611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809595450">
    <w:abstractNumId w:val="3"/>
  </w:num>
  <w:num w:numId="2" w16cid:durableId="136074369">
    <w:abstractNumId w:val="6"/>
  </w:num>
  <w:num w:numId="3" w16cid:durableId="1102340829">
    <w:abstractNumId w:val="1"/>
  </w:num>
  <w:num w:numId="4" w16cid:durableId="1442846316">
    <w:abstractNumId w:val="13"/>
  </w:num>
  <w:num w:numId="5" w16cid:durableId="709886971">
    <w:abstractNumId w:val="7"/>
  </w:num>
  <w:num w:numId="6" w16cid:durableId="547568032">
    <w:abstractNumId w:val="9"/>
  </w:num>
  <w:num w:numId="7" w16cid:durableId="2000963467">
    <w:abstractNumId w:val="5"/>
  </w:num>
  <w:num w:numId="8" w16cid:durableId="474372149">
    <w:abstractNumId w:val="10"/>
  </w:num>
  <w:num w:numId="9" w16cid:durableId="182785185">
    <w:abstractNumId w:val="2"/>
  </w:num>
  <w:num w:numId="10" w16cid:durableId="551161692">
    <w:abstractNumId w:val="11"/>
  </w:num>
  <w:num w:numId="11" w16cid:durableId="1545629535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352346472">
    <w:abstractNumId w:val="0"/>
  </w:num>
  <w:num w:numId="13" w16cid:durableId="2110612452">
    <w:abstractNumId w:val="8"/>
  </w:num>
  <w:num w:numId="14" w16cid:durableId="887492355">
    <w:abstractNumId w:val="12"/>
  </w:num>
  <w:num w:numId="15" w16cid:durableId="5691988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8A8"/>
    <w:rsid w:val="0002182B"/>
    <w:rsid w:val="0003213B"/>
    <w:rsid w:val="0005684E"/>
    <w:rsid w:val="00057F7F"/>
    <w:rsid w:val="00065C1E"/>
    <w:rsid w:val="0007152C"/>
    <w:rsid w:val="00082D54"/>
    <w:rsid w:val="000A4E07"/>
    <w:rsid w:val="000C68D5"/>
    <w:rsid w:val="000D3C89"/>
    <w:rsid w:val="000D3F7C"/>
    <w:rsid w:val="000E0C67"/>
    <w:rsid w:val="000F1BB6"/>
    <w:rsid w:val="000F3E39"/>
    <w:rsid w:val="001218B2"/>
    <w:rsid w:val="001268A8"/>
    <w:rsid w:val="001362B6"/>
    <w:rsid w:val="00140D68"/>
    <w:rsid w:val="00141D73"/>
    <w:rsid w:val="00155DE2"/>
    <w:rsid w:val="00166FF2"/>
    <w:rsid w:val="0017369C"/>
    <w:rsid w:val="00183C4E"/>
    <w:rsid w:val="00192797"/>
    <w:rsid w:val="001B1340"/>
    <w:rsid w:val="001C50B5"/>
    <w:rsid w:val="001F2B7F"/>
    <w:rsid w:val="00216F6A"/>
    <w:rsid w:val="00224879"/>
    <w:rsid w:val="00251AD9"/>
    <w:rsid w:val="00257C21"/>
    <w:rsid w:val="002706C5"/>
    <w:rsid w:val="00293ED0"/>
    <w:rsid w:val="00296A39"/>
    <w:rsid w:val="0030317F"/>
    <w:rsid w:val="00322954"/>
    <w:rsid w:val="00332326"/>
    <w:rsid w:val="00333CCA"/>
    <w:rsid w:val="00333DB7"/>
    <w:rsid w:val="00375E51"/>
    <w:rsid w:val="00382BD8"/>
    <w:rsid w:val="003C0524"/>
    <w:rsid w:val="003D5FEC"/>
    <w:rsid w:val="003E07B2"/>
    <w:rsid w:val="00413057"/>
    <w:rsid w:val="00413759"/>
    <w:rsid w:val="00417963"/>
    <w:rsid w:val="004360B6"/>
    <w:rsid w:val="00445D92"/>
    <w:rsid w:val="00456295"/>
    <w:rsid w:val="00466C7A"/>
    <w:rsid w:val="00490F42"/>
    <w:rsid w:val="004A29F8"/>
    <w:rsid w:val="004A2AFE"/>
    <w:rsid w:val="004B13DD"/>
    <w:rsid w:val="00501090"/>
    <w:rsid w:val="00542316"/>
    <w:rsid w:val="005463C4"/>
    <w:rsid w:val="0057657F"/>
    <w:rsid w:val="00577554"/>
    <w:rsid w:val="005D3C81"/>
    <w:rsid w:val="005D47DB"/>
    <w:rsid w:val="00637BA5"/>
    <w:rsid w:val="006467DA"/>
    <w:rsid w:val="00650260"/>
    <w:rsid w:val="0066401C"/>
    <w:rsid w:val="00670B64"/>
    <w:rsid w:val="00690A45"/>
    <w:rsid w:val="00693582"/>
    <w:rsid w:val="006B3F8F"/>
    <w:rsid w:val="006F12DE"/>
    <w:rsid w:val="00760813"/>
    <w:rsid w:val="00770EF0"/>
    <w:rsid w:val="00777860"/>
    <w:rsid w:val="00794DFF"/>
    <w:rsid w:val="00797545"/>
    <w:rsid w:val="007A4D62"/>
    <w:rsid w:val="007C15C3"/>
    <w:rsid w:val="007C2E86"/>
    <w:rsid w:val="007D338F"/>
    <w:rsid w:val="007D4C7E"/>
    <w:rsid w:val="007E4987"/>
    <w:rsid w:val="007F663B"/>
    <w:rsid w:val="008100C8"/>
    <w:rsid w:val="0085099B"/>
    <w:rsid w:val="00854E20"/>
    <w:rsid w:val="00860A0F"/>
    <w:rsid w:val="00871396"/>
    <w:rsid w:val="0087572A"/>
    <w:rsid w:val="00885DDC"/>
    <w:rsid w:val="00895D5D"/>
    <w:rsid w:val="008A2872"/>
    <w:rsid w:val="008C067B"/>
    <w:rsid w:val="008C7C96"/>
    <w:rsid w:val="008D2441"/>
    <w:rsid w:val="00911373"/>
    <w:rsid w:val="00921A47"/>
    <w:rsid w:val="0095494E"/>
    <w:rsid w:val="00971AE8"/>
    <w:rsid w:val="00974FF0"/>
    <w:rsid w:val="00977AD9"/>
    <w:rsid w:val="0099046A"/>
    <w:rsid w:val="009A18A9"/>
    <w:rsid w:val="009A228D"/>
    <w:rsid w:val="009F4FEB"/>
    <w:rsid w:val="00A2540E"/>
    <w:rsid w:val="00A5111B"/>
    <w:rsid w:val="00A60C57"/>
    <w:rsid w:val="00A73EA0"/>
    <w:rsid w:val="00A756D7"/>
    <w:rsid w:val="00A870C6"/>
    <w:rsid w:val="00A9491E"/>
    <w:rsid w:val="00AA67DA"/>
    <w:rsid w:val="00AB7A2C"/>
    <w:rsid w:val="00B06871"/>
    <w:rsid w:val="00B16B6D"/>
    <w:rsid w:val="00B742F4"/>
    <w:rsid w:val="00B81180"/>
    <w:rsid w:val="00B92847"/>
    <w:rsid w:val="00B92B12"/>
    <w:rsid w:val="00BC2611"/>
    <w:rsid w:val="00BC7A4B"/>
    <w:rsid w:val="00C12B1D"/>
    <w:rsid w:val="00C1590E"/>
    <w:rsid w:val="00C15DC7"/>
    <w:rsid w:val="00C27117"/>
    <w:rsid w:val="00C326F3"/>
    <w:rsid w:val="00C34D96"/>
    <w:rsid w:val="00C40338"/>
    <w:rsid w:val="00C4669E"/>
    <w:rsid w:val="00C55C58"/>
    <w:rsid w:val="00C6417B"/>
    <w:rsid w:val="00C65FC8"/>
    <w:rsid w:val="00C72DAD"/>
    <w:rsid w:val="00C76A40"/>
    <w:rsid w:val="00C84ED4"/>
    <w:rsid w:val="00C95881"/>
    <w:rsid w:val="00CC64A6"/>
    <w:rsid w:val="00D07325"/>
    <w:rsid w:val="00D221DF"/>
    <w:rsid w:val="00D3043B"/>
    <w:rsid w:val="00D35F55"/>
    <w:rsid w:val="00D41A4A"/>
    <w:rsid w:val="00D45FC1"/>
    <w:rsid w:val="00DA01F0"/>
    <w:rsid w:val="00DA149C"/>
    <w:rsid w:val="00E14AD9"/>
    <w:rsid w:val="00E3288E"/>
    <w:rsid w:val="00E74CF9"/>
    <w:rsid w:val="00E76DB5"/>
    <w:rsid w:val="00E92566"/>
    <w:rsid w:val="00EC1220"/>
    <w:rsid w:val="00EF55B5"/>
    <w:rsid w:val="00F25404"/>
    <w:rsid w:val="00F53365"/>
    <w:rsid w:val="00F63C6A"/>
    <w:rsid w:val="00F7176A"/>
    <w:rsid w:val="00F75133"/>
    <w:rsid w:val="00F86244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F4B736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10</TotalTime>
  <Pages>3</Pages>
  <Words>343</Words>
  <Characters>1957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2296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2</cp:revision>
  <cp:lastPrinted>2023-07-05T08:36:00Z</cp:lastPrinted>
  <dcterms:created xsi:type="dcterms:W3CDTF">2025-06-16T02:01:00Z</dcterms:created>
  <dcterms:modified xsi:type="dcterms:W3CDTF">2025-06-16T02:01:00Z</dcterms:modified>
</cp:coreProperties>
</file>