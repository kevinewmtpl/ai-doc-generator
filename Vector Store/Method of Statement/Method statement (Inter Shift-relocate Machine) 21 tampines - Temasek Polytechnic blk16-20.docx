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4199A" w:rsidRDefault="0014199A">
      <w:pPr>
        <w:rPr>
          <w:sz w:val="24"/>
        </w:rPr>
      </w:pPr>
    </w:p>
    <w:p w:rsidR="00FC7A38" w:rsidRDefault="00172AB0">
      <w:pPr>
        <w:rPr>
          <w:sz w:val="24"/>
          <w:lang w:eastAsia="zh-CN"/>
        </w:rPr>
      </w:pPr>
      <w:r>
        <w:rPr>
          <w:sz w:val="24"/>
        </w:rPr>
        <w:t>Date: 19</w:t>
      </w:r>
      <w:r w:rsidR="00501872" w:rsidRPr="00501872">
        <w:rPr>
          <w:sz w:val="24"/>
          <w:vertAlign w:val="superscript"/>
        </w:rPr>
        <w:t>th</w:t>
      </w:r>
      <w:r>
        <w:rPr>
          <w:sz w:val="24"/>
        </w:rPr>
        <w:t xml:space="preserve"> Feb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2420B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D14F7D">
        <w:rPr>
          <w:bCs/>
          <w:sz w:val="24"/>
          <w:szCs w:val="24"/>
          <w:lang w:eastAsia="zh-CN"/>
        </w:rPr>
        <w:t xml:space="preserve">following </w:t>
      </w:r>
      <w:r w:rsidR="0071027D">
        <w:rPr>
          <w:bCs/>
          <w:sz w:val="24"/>
          <w:szCs w:val="24"/>
          <w:lang w:eastAsia="zh-CN"/>
        </w:rPr>
        <w:t xml:space="preserve">machines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  <w:r w:rsidR="00D14F7D">
        <w:rPr>
          <w:bCs/>
          <w:sz w:val="24"/>
          <w:szCs w:val="24"/>
          <w:lang w:eastAsia="zh-CN"/>
        </w:rPr>
        <w:t xml:space="preserve"> blk 16 &amp; 20.</w:t>
      </w:r>
    </w:p>
    <w:p w:rsidR="00D14F7D" w:rsidRDefault="00D14F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07472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sets Hand Type Bending Machine (Wt: 150kgs-each)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sets Lathe Machine (Wt: 750kgs-each)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2sets 3HP Milling Machine (Wt: 1,250kgs-each)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sets Horizontal Milling Machine (Wt: 1,600kgs-each)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set Vertical Bandsaw (Wt; 300kgs)</w:t>
      </w:r>
    </w:p>
    <w:p w:rsidR="00172AB0" w:rsidRPr="002005C2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set Horizontal Bandsaw (Wt: 320kgs)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2005C2" w:rsidRPr="002005C2" w:rsidRDefault="00172AB0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07/03/24</w:t>
      </w:r>
    </w:p>
    <w:p w:rsidR="004D0C02" w:rsidRPr="00501872" w:rsidRDefault="004D0C02">
      <w:pPr>
        <w:rPr>
          <w:sz w:val="24"/>
          <w:lang w:eastAsia="zh-CN"/>
        </w:rPr>
      </w:pP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Pr="00172AB0" w:rsidRDefault="00172AB0" w:rsidP="00172AB0">
      <w:pPr>
        <w:pStyle w:val="Heading4"/>
      </w:pPr>
      <w:r>
        <w:t>Temasek Polytechnic 21 Tampine Ave 1 Blk 16 &amp; Tra</w:t>
      </w:r>
      <w:r w:rsidR="00D14F7D">
        <w:t>nsfer Blk 20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199A" w:rsidRDefault="00141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6919D2" w:rsidRDefault="00094E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</w:t>
      </w:r>
      <w:r w:rsidR="00407472">
        <w:rPr>
          <w:sz w:val="24"/>
          <w:lang w:eastAsia="zh-CN"/>
        </w:rPr>
        <w:t>ack</w:t>
      </w:r>
      <w:r>
        <w:rPr>
          <w:sz w:val="24"/>
          <w:lang w:eastAsia="zh-CN"/>
        </w:rPr>
        <w:t xml:space="preserve"> / crowbar 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D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:rsidR="002005C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14199A" w:rsidRDefault="0014199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14F7D" w:rsidRDefault="00D14F7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61DD2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</w:p>
    <w:p w:rsidR="00461DD2" w:rsidRDefault="00461DD2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BE666D" w:rsidRDefault="00461DD2" w:rsidP="001D247D">
      <w:r>
        <w:rPr>
          <w:sz w:val="24"/>
          <w:szCs w:val="24"/>
        </w:rPr>
        <w:t xml:space="preserve">Lifting operation are supervise by M.O.M certified lifting supervisor, rigger and signalman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501872">
        <w:rPr>
          <w:b w:val="0"/>
          <w:sz w:val="24"/>
          <w:u w:val="none"/>
          <w:lang w:eastAsia="zh-CN"/>
        </w:rPr>
        <w:t>crowbar/</w:t>
      </w:r>
      <w:r w:rsidR="00407472">
        <w:rPr>
          <w:b w:val="0"/>
          <w:sz w:val="24"/>
          <w:u w:val="none"/>
          <w:lang w:eastAsia="zh-CN"/>
        </w:rPr>
        <w:t>hand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501872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D14F7D">
        <w:rPr>
          <w:b w:val="0"/>
          <w:sz w:val="24"/>
          <w:u w:val="none"/>
          <w:lang w:eastAsia="zh-CN"/>
        </w:rPr>
        <w:t>machine from Blk16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022AC7">
        <w:rPr>
          <w:b w:val="0"/>
          <w:sz w:val="24"/>
          <w:u w:val="none"/>
          <w:lang w:eastAsia="zh-CN"/>
        </w:rPr>
        <w:t xml:space="preserve">to loading area 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sling to crane hook and secured to rigging point of machine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Hoist up machine and load onto lorry chassis 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D14F7D">
        <w:rPr>
          <w:b w:val="0"/>
          <w:sz w:val="24"/>
          <w:u w:val="none"/>
          <w:lang w:eastAsia="zh-CN"/>
        </w:rPr>
        <w:t>machine from Blk 16 to Block 20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down machine from lorry chassis to near ground level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:rsidR="00FC7A38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machine into factory premise</w:t>
      </w:r>
      <w:r w:rsidR="006919D2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2558" w:rsidRDefault="00C52558">
      <w:r>
        <w:separator/>
      </w:r>
    </w:p>
  </w:endnote>
  <w:endnote w:type="continuationSeparator" w:id="0">
    <w:p w:rsidR="00C52558" w:rsidRDefault="00C5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4F7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2558" w:rsidRDefault="00C52558">
      <w:r>
        <w:separator/>
      </w:r>
    </w:p>
  </w:footnote>
  <w:footnote w:type="continuationSeparator" w:id="0">
    <w:p w:rsidR="00C52558" w:rsidRDefault="00C525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525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5255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22AC7"/>
    <w:rsid w:val="00046015"/>
    <w:rsid w:val="00057750"/>
    <w:rsid w:val="00094E1B"/>
    <w:rsid w:val="000A6C84"/>
    <w:rsid w:val="001119C3"/>
    <w:rsid w:val="0012420B"/>
    <w:rsid w:val="0014199A"/>
    <w:rsid w:val="00172AB0"/>
    <w:rsid w:val="001C737A"/>
    <w:rsid w:val="001D247D"/>
    <w:rsid w:val="001D5981"/>
    <w:rsid w:val="001F45D6"/>
    <w:rsid w:val="002005C2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84074"/>
    <w:rsid w:val="00393397"/>
    <w:rsid w:val="003F0FCC"/>
    <w:rsid w:val="00405E45"/>
    <w:rsid w:val="00407472"/>
    <w:rsid w:val="00461DD2"/>
    <w:rsid w:val="00483CC1"/>
    <w:rsid w:val="00495410"/>
    <w:rsid w:val="004D0C02"/>
    <w:rsid w:val="00501872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55083"/>
    <w:rsid w:val="00781B51"/>
    <w:rsid w:val="007B15D6"/>
    <w:rsid w:val="007E6F9D"/>
    <w:rsid w:val="00802A76"/>
    <w:rsid w:val="008248D1"/>
    <w:rsid w:val="00846465"/>
    <w:rsid w:val="00852DFB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52558"/>
    <w:rsid w:val="00CA76C8"/>
    <w:rsid w:val="00CD561C"/>
    <w:rsid w:val="00CE270B"/>
    <w:rsid w:val="00D14F7D"/>
    <w:rsid w:val="00D44A04"/>
    <w:rsid w:val="00D567A9"/>
    <w:rsid w:val="00DE52F9"/>
    <w:rsid w:val="00DE75B9"/>
    <w:rsid w:val="00E80290"/>
    <w:rsid w:val="00EB7F90"/>
    <w:rsid w:val="00EE077D"/>
    <w:rsid w:val="00EE1C4F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DED82-EC97-4558-B3B6-9386DB86D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2022-11-07T05:19:00Z</cp:lastPrinted>
  <dcterms:created xsi:type="dcterms:W3CDTF">2024-02-19T02:07:00Z</dcterms:created>
  <dcterms:modified xsi:type="dcterms:W3CDTF">2024-02-19T02:07:00Z</dcterms:modified>
</cp:coreProperties>
</file>