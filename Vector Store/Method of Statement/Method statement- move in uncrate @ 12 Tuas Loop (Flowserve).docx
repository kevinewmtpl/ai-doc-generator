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F73E7" w:rsidRDefault="00EF73E7">
      <w:pPr>
        <w:rPr>
          <w:sz w:val="24"/>
        </w:rPr>
      </w:pPr>
    </w:p>
    <w:p w:rsidR="00684C71" w:rsidRDefault="00EF73E7">
      <w:pPr>
        <w:rPr>
          <w:sz w:val="24"/>
          <w:lang w:eastAsia="zh-CN"/>
        </w:rPr>
      </w:pPr>
      <w:r>
        <w:rPr>
          <w:sz w:val="24"/>
        </w:rPr>
        <w:t>Date: 26</w:t>
      </w:r>
      <w:r w:rsidRPr="00EF73E7">
        <w:rPr>
          <w:sz w:val="24"/>
          <w:vertAlign w:val="superscript"/>
        </w:rPr>
        <w:t>th</w:t>
      </w:r>
      <w:r w:rsidR="00121F4B">
        <w:rPr>
          <w:sz w:val="24"/>
        </w:rPr>
        <w:t xml:space="preserve"> Jan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EF73E7">
        <w:rPr>
          <w:sz w:val="24"/>
          <w:lang w:eastAsia="zh-CN"/>
        </w:rPr>
        <w:t>hoist 1 unit 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EF73E7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121F4B">
        <w:rPr>
          <w:sz w:val="24"/>
          <w:lang w:eastAsia="zh-CN"/>
        </w:rPr>
        <w:t xml:space="preserve"> to machine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EF73E7">
        <w:rPr>
          <w:sz w:val="24"/>
          <w:lang w:eastAsia="zh-CN"/>
        </w:rPr>
        <w:t xml:space="preserve"> position into production</w:t>
      </w:r>
      <w:r w:rsidR="002859A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86D9E" w:rsidRDefault="00EF73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Ultrasonic Cleaner HC-48002F</w:t>
      </w:r>
    </w:p>
    <w:p w:rsidR="00EF73E7" w:rsidRDefault="00EF73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245 x 181 x 175 cm</w:t>
      </w:r>
    </w:p>
    <w:p w:rsidR="00EF73E7" w:rsidRPr="00EF73E7" w:rsidRDefault="00EF73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600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F73E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986D9E">
        <w:rPr>
          <w:sz w:val="24"/>
          <w:lang w:eastAsia="zh-CN"/>
        </w:rPr>
        <w:t>/01/23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EF73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F73E7" w:rsidP="00707B09">
      <w:pPr>
        <w:pStyle w:val="Heading4"/>
      </w:pPr>
      <w:r>
        <w:t>12 Tuas Loop</w:t>
      </w:r>
    </w:p>
    <w:p w:rsidR="00707B09" w:rsidRPr="00707B09" w:rsidRDefault="00EF73E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Flowserve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F73E7" w:rsidRDefault="00EF73E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F73E7" w:rsidRDefault="00EF73E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F73E7" w:rsidRDefault="00EF73E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E09CB" w:rsidRPr="00121F4B" w:rsidRDefault="00C00BDD" w:rsidP="00121F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121F4B" w:rsidRPr="00EF73E7" w:rsidRDefault="00986D9E" w:rsidP="00EF73E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F73E7">
        <w:rPr>
          <w:sz w:val="24"/>
          <w:lang w:eastAsia="zh-CN"/>
        </w:rPr>
        <w:t xml:space="preserve">Uncrate </w:t>
      </w:r>
      <w:r w:rsidR="00EF73E7">
        <w:rPr>
          <w:sz w:val="24"/>
          <w:lang w:eastAsia="zh-CN"/>
        </w:rPr>
        <w:t xml:space="preserve">machine </w:t>
      </w:r>
      <w:r w:rsidRPr="00EF73E7">
        <w:rPr>
          <w:sz w:val="24"/>
          <w:lang w:eastAsia="zh-CN"/>
        </w:rPr>
        <w:t>case</w:t>
      </w:r>
      <w:r w:rsidR="00EF73E7">
        <w:rPr>
          <w:sz w:val="24"/>
          <w:lang w:eastAsia="zh-CN"/>
        </w:rPr>
        <w:t xml:space="preserve"> </w:t>
      </w:r>
    </w:p>
    <w:p w:rsidR="00121F4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21F4B">
        <w:rPr>
          <w:sz w:val="24"/>
          <w:lang w:eastAsia="zh-CN"/>
        </w:rPr>
        <w:t xml:space="preserve"> away from base and lower down </w:t>
      </w:r>
      <w:r w:rsidR="00986D9E">
        <w:rPr>
          <w:sz w:val="24"/>
          <w:lang w:eastAsia="zh-CN"/>
        </w:rPr>
        <w:t xml:space="preserve">machine </w:t>
      </w:r>
      <w:r w:rsidR="00EF73E7">
        <w:rPr>
          <w:sz w:val="24"/>
          <w:lang w:eastAsia="zh-CN"/>
        </w:rPr>
        <w:t>to the ground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EF73E7">
        <w:rPr>
          <w:sz w:val="24"/>
          <w:lang w:eastAsia="zh-CN"/>
        </w:rPr>
        <w:t>machine into production</w:t>
      </w:r>
      <w:r w:rsidR="00121F4B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at ground floor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01A" w:rsidRDefault="00E7701A">
      <w:r>
        <w:separator/>
      </w:r>
    </w:p>
  </w:endnote>
  <w:endnote w:type="continuationSeparator" w:id="0">
    <w:p w:rsidR="00E7701A" w:rsidRDefault="00E7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73E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73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01A" w:rsidRDefault="00E7701A">
      <w:r>
        <w:separator/>
      </w:r>
    </w:p>
  </w:footnote>
  <w:footnote w:type="continuationSeparator" w:id="0">
    <w:p w:rsidR="00E7701A" w:rsidRDefault="00E770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770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7701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21F4B"/>
    <w:rsid w:val="00150169"/>
    <w:rsid w:val="001A07FF"/>
    <w:rsid w:val="001A1E38"/>
    <w:rsid w:val="001F5575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A2371"/>
    <w:rsid w:val="005B477F"/>
    <w:rsid w:val="005B724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86D9E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7701A"/>
    <w:rsid w:val="00E9120A"/>
    <w:rsid w:val="00EB496F"/>
    <w:rsid w:val="00EF73E7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2021-01-18T06:04:00Z</cp:lastPrinted>
  <dcterms:created xsi:type="dcterms:W3CDTF">2023-01-26T02:16:00Z</dcterms:created>
  <dcterms:modified xsi:type="dcterms:W3CDTF">2023-01-26T02:16:00Z</dcterms:modified>
</cp:coreProperties>
</file>