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C679A" w14:textId="77777777" w:rsidR="00610D3A" w:rsidRDefault="00610D3A">
      <w:pPr>
        <w:pStyle w:val="Title"/>
        <w:jc w:val="left"/>
        <w:rPr>
          <w:sz w:val="32"/>
          <w:szCs w:val="32"/>
          <w:lang w:eastAsia="zh-CN"/>
        </w:rPr>
      </w:pPr>
    </w:p>
    <w:p w14:paraId="6805946D" w14:textId="4CF27CD9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391C0FE9" w14:textId="3FB2C88F" w:rsidR="00EE527F" w:rsidRDefault="00CB42B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021C2">
        <w:rPr>
          <w:sz w:val="24"/>
        </w:rPr>
        <w:t>10</w:t>
      </w:r>
      <w:r w:rsidR="004021C2" w:rsidRPr="004021C2">
        <w:rPr>
          <w:sz w:val="24"/>
          <w:vertAlign w:val="superscript"/>
        </w:rPr>
        <w:t>th</w:t>
      </w:r>
      <w:r w:rsidR="004021C2">
        <w:rPr>
          <w:sz w:val="24"/>
        </w:rPr>
        <w:t xml:space="preserve"> Mar 2025</w:t>
      </w:r>
    </w:p>
    <w:p w14:paraId="049B303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0958E4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47F89D8" w14:textId="330A8C0E" w:rsidR="00543B4A" w:rsidRPr="005C3925" w:rsidRDefault="00CB42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crane </w:t>
      </w:r>
      <w:r w:rsidR="003723CC">
        <w:rPr>
          <w:sz w:val="24"/>
          <w:lang w:eastAsia="zh-CN"/>
        </w:rPr>
        <w:t>into</w:t>
      </w:r>
      <w:r w:rsidR="00F110BD">
        <w:rPr>
          <w:sz w:val="24"/>
          <w:lang w:eastAsia="zh-CN"/>
        </w:rPr>
        <w:t xml:space="preserve"> in</w:t>
      </w:r>
      <w:r w:rsidR="00330DA1">
        <w:rPr>
          <w:sz w:val="24"/>
          <w:lang w:eastAsia="zh-CN"/>
        </w:rPr>
        <w:t xml:space="preserve">side </w:t>
      </w:r>
      <w:r w:rsidR="00EC5A84">
        <w:rPr>
          <w:sz w:val="24"/>
          <w:lang w:eastAsia="zh-CN"/>
        </w:rPr>
        <w:t>production area,</w:t>
      </w:r>
      <w:r w:rsidR="00F110B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hoist up </w:t>
      </w:r>
      <w:r w:rsidR="0096138A">
        <w:rPr>
          <w:sz w:val="24"/>
          <w:lang w:eastAsia="zh-CN"/>
        </w:rPr>
        <w:t>machine column</w:t>
      </w:r>
      <w:r w:rsidR="00EC5A84">
        <w:rPr>
          <w:sz w:val="24"/>
          <w:lang w:eastAsia="zh-CN"/>
        </w:rPr>
        <w:t xml:space="preserve"> into pit</w:t>
      </w:r>
      <w:r w:rsidR="004021C2">
        <w:rPr>
          <w:sz w:val="24"/>
          <w:lang w:eastAsia="zh-CN"/>
        </w:rPr>
        <w:t xml:space="preserve"> for tilting, after tilting position to designated location for installation </w:t>
      </w:r>
    </w:p>
    <w:p w14:paraId="7BD7CD5A" w14:textId="77777777" w:rsid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0EDE424" w14:textId="77777777" w:rsidR="00AB5646" w:rsidRDefault="00AB564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Spec </w:t>
      </w:r>
    </w:p>
    <w:p w14:paraId="3CA5241D" w14:textId="66DAE7EB" w:rsidR="00AB5646" w:rsidRDefault="0096138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Machine column</w:t>
      </w:r>
    </w:p>
    <w:p w14:paraId="4D34730E" w14:textId="79E65760" w:rsidR="004021C2" w:rsidRDefault="004021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5, 000 kg </w:t>
      </w:r>
    </w:p>
    <w:p w14:paraId="26674CD2" w14:textId="77777777" w:rsidR="00AB5646" w:rsidRPr="00AB5646" w:rsidRDefault="00AB56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3FAD76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92740D9" w14:textId="4B11C455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5E1B8F">
        <w:rPr>
          <w:sz w:val="24"/>
          <w:lang w:eastAsia="zh-CN"/>
        </w:rPr>
        <w:t>ed</w:t>
      </w:r>
    </w:p>
    <w:p w14:paraId="61EF8CE9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DFDBCCF" w14:textId="77777777" w:rsidR="00EE527F" w:rsidRDefault="00CB42B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30DA1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A4115D5" w14:textId="6B5396F2" w:rsidR="00075DD7" w:rsidRDefault="005E1B8F">
      <w:pPr>
        <w:rPr>
          <w:sz w:val="24"/>
          <w:lang w:eastAsia="zh-CN"/>
        </w:rPr>
      </w:pPr>
      <w:r>
        <w:rPr>
          <w:sz w:val="24"/>
          <w:lang w:eastAsia="zh-CN"/>
        </w:rPr>
        <w:t>17/03/25</w:t>
      </w:r>
    </w:p>
    <w:p w14:paraId="3DEF74E8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664AAAB" w14:textId="77777777"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EF43969" w14:textId="3B547367" w:rsidR="00330DA1" w:rsidRPr="00330DA1" w:rsidRDefault="005E1B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B42BF">
        <w:rPr>
          <w:bCs/>
          <w:sz w:val="24"/>
          <w:szCs w:val="24"/>
          <w:lang w:eastAsia="zh-CN"/>
        </w:rPr>
        <w:t xml:space="preserve"> am </w:t>
      </w:r>
    </w:p>
    <w:p w14:paraId="7A4B626F" w14:textId="77777777"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90C2EBE" w14:textId="77777777" w:rsidR="007B2926" w:rsidRDefault="00EE527F" w:rsidP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369F096" w14:textId="05CA0085" w:rsidR="001510FC" w:rsidRDefault="007E5B96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5E1B8F">
        <w:rPr>
          <w:bCs/>
          <w:sz w:val="24"/>
          <w:szCs w:val="24"/>
          <w:lang w:eastAsia="zh-CN"/>
        </w:rPr>
        <w:t xml:space="preserve">49 Gul Circle </w:t>
      </w:r>
    </w:p>
    <w:p w14:paraId="323F81DC" w14:textId="3E877B85" w:rsidR="00CB42BF" w:rsidRPr="001510FC" w:rsidRDefault="005E1B8F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FMC Technologies</w:t>
      </w:r>
      <w:r w:rsidR="007E5B96">
        <w:rPr>
          <w:bCs/>
          <w:sz w:val="24"/>
          <w:szCs w:val="24"/>
          <w:lang w:eastAsia="zh-CN"/>
        </w:rPr>
        <w:t xml:space="preserve"> Singapore</w:t>
      </w:r>
      <w:r w:rsidR="00CB42BF">
        <w:rPr>
          <w:bCs/>
          <w:sz w:val="24"/>
          <w:szCs w:val="24"/>
          <w:lang w:eastAsia="zh-CN"/>
        </w:rPr>
        <w:t xml:space="preserve"> Pte Ltd</w:t>
      </w:r>
    </w:p>
    <w:p w14:paraId="4965A6D1" w14:textId="77777777" w:rsidR="00A40342" w:rsidRDefault="00A40342">
      <w:pPr>
        <w:rPr>
          <w:lang w:eastAsia="zh-CN"/>
        </w:rPr>
      </w:pPr>
    </w:p>
    <w:p w14:paraId="5BBD8E38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205E292" w14:textId="77777777" w:rsidR="00EE527F" w:rsidRDefault="006D60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CB42BF">
        <w:rPr>
          <w:sz w:val="24"/>
          <w:lang w:eastAsia="zh-CN"/>
        </w:rPr>
        <w:t>lorry crane</w:t>
      </w:r>
    </w:p>
    <w:p w14:paraId="06D1C7EB" w14:textId="77777777" w:rsidR="00AB5646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D60A6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14:paraId="23A7A67C" w14:textId="639A4CB7" w:rsidR="00610D3A" w:rsidRDefault="00610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4E083F73" w14:textId="0032735F" w:rsidR="00EE527F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2D76F8E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C01AFD" w14:textId="77777777" w:rsidR="00610D3A" w:rsidRDefault="00610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838168E" w14:textId="426CD8A5"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AC60E7E" w14:textId="454960B1"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 xml:space="preserve">and route to </w:t>
      </w:r>
      <w:r w:rsidR="00610D3A">
        <w:rPr>
          <w:sz w:val="24"/>
          <w:lang w:eastAsia="zh-CN"/>
        </w:rPr>
        <w:t>structure</w:t>
      </w:r>
      <w:r w:rsidR="008221E2">
        <w:rPr>
          <w:sz w:val="24"/>
          <w:lang w:eastAsia="zh-CN"/>
        </w:rPr>
        <w:t xml:space="preserve"> position</w:t>
      </w:r>
    </w:p>
    <w:p w14:paraId="0B26C780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69C0372A" w14:textId="77777777"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4DAB04B" w14:textId="42DE93CC" w:rsidR="00EE527F" w:rsidRPr="004021C2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4AA0810" w14:textId="77777777" w:rsidR="003B53A6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6025468" w14:textId="77777777" w:rsidR="00610D3A" w:rsidRDefault="00610D3A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A0406FB" w14:textId="2A0F3F76" w:rsidR="00EE527F" w:rsidRPr="00AB5646" w:rsidRDefault="00E7115E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78CBBB9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1D0AA1A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BE8E175" w14:textId="77777777"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01E1227" w14:textId="77777777" w:rsidR="00CB42BF" w:rsidRDefault="00CB42B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4CAB5B67" w14:textId="77777777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4DE545C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40573460" w14:textId="77777777" w:rsidR="00AB5646" w:rsidRPr="007B2719" w:rsidRDefault="00AB5646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14:paraId="6C811061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E5E3A59" w14:textId="77777777" w:rsidR="00EE527F" w:rsidRPr="00AB5646" w:rsidRDefault="00AB5646" w:rsidP="00AB564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</w:t>
      </w:r>
      <w:r w:rsidR="008018EB"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>
        <w:rPr>
          <w:sz w:val="32"/>
          <w:szCs w:val="32"/>
          <w:lang w:eastAsia="zh-CN"/>
        </w:rPr>
        <w:t xml:space="preserve">Job Scope </w:t>
      </w:r>
    </w:p>
    <w:p w14:paraId="6FF12B64" w14:textId="7EBAA93D" w:rsidR="00D75EF4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</w:t>
      </w:r>
      <w:r w:rsidR="00AB5646">
        <w:rPr>
          <w:sz w:val="24"/>
          <w:lang w:eastAsia="zh-CN"/>
        </w:rPr>
        <w:t xml:space="preserve"> into inside </w:t>
      </w:r>
      <w:r w:rsidR="004021C2">
        <w:rPr>
          <w:sz w:val="24"/>
          <w:lang w:eastAsia="zh-CN"/>
        </w:rPr>
        <w:t xml:space="preserve">production area </w:t>
      </w:r>
    </w:p>
    <w:p w14:paraId="121A8AF9" w14:textId="77777777" w:rsidR="003B53A6" w:rsidRDefault="003B53A6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CB42BF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 xml:space="preserve">location </w:t>
      </w:r>
    </w:p>
    <w:p w14:paraId="223EC19F" w14:textId="60A1C833" w:rsidR="004021C2" w:rsidRDefault="004021C2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extended and resting on timber mats as base plate </w:t>
      </w:r>
    </w:p>
    <w:p w14:paraId="1F523ED0" w14:textId="77777777" w:rsidR="00CB42BF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3B53A6">
        <w:rPr>
          <w:sz w:val="24"/>
          <w:lang w:eastAsia="zh-CN"/>
        </w:rPr>
        <w:t xml:space="preserve">nsert sling to </w:t>
      </w:r>
      <w:r>
        <w:rPr>
          <w:sz w:val="24"/>
          <w:lang w:eastAsia="zh-CN"/>
        </w:rPr>
        <w:t>crane hook</w:t>
      </w:r>
    </w:p>
    <w:p w14:paraId="0EF81C3B" w14:textId="54BF8AF9" w:rsidR="00AB5646" w:rsidRPr="004021C2" w:rsidRDefault="00CB42BF" w:rsidP="004021C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021C2">
        <w:rPr>
          <w:sz w:val="24"/>
          <w:lang w:eastAsia="zh-CN"/>
        </w:rPr>
        <w:t>S</w:t>
      </w:r>
      <w:r w:rsidR="003723CC" w:rsidRPr="004021C2">
        <w:rPr>
          <w:sz w:val="24"/>
          <w:lang w:eastAsia="zh-CN"/>
        </w:rPr>
        <w:t xml:space="preserve">ecured </w:t>
      </w:r>
      <w:r w:rsidRPr="004021C2">
        <w:rPr>
          <w:sz w:val="24"/>
          <w:lang w:eastAsia="zh-CN"/>
        </w:rPr>
        <w:t xml:space="preserve">sling </w:t>
      </w:r>
      <w:r w:rsidR="003723CC" w:rsidRPr="004021C2">
        <w:rPr>
          <w:sz w:val="24"/>
          <w:lang w:eastAsia="zh-CN"/>
        </w:rPr>
        <w:t>to riggin</w:t>
      </w:r>
      <w:r w:rsidR="00CD742E" w:rsidRPr="004021C2">
        <w:rPr>
          <w:sz w:val="24"/>
          <w:lang w:eastAsia="zh-CN"/>
        </w:rPr>
        <w:t xml:space="preserve">g point of </w:t>
      </w:r>
      <w:r w:rsidR="0096138A">
        <w:rPr>
          <w:sz w:val="24"/>
          <w:lang w:eastAsia="zh-CN"/>
        </w:rPr>
        <w:t>machine column</w:t>
      </w:r>
      <w:r w:rsidR="004021C2">
        <w:rPr>
          <w:sz w:val="24"/>
          <w:lang w:eastAsia="zh-CN"/>
        </w:rPr>
        <w:t xml:space="preserve"> </w:t>
      </w:r>
    </w:p>
    <w:p w14:paraId="5F5FB496" w14:textId="07DA8D33" w:rsidR="00EE527F" w:rsidRDefault="00A4034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D742E">
        <w:rPr>
          <w:sz w:val="24"/>
          <w:lang w:eastAsia="zh-CN"/>
        </w:rPr>
        <w:t>u</w:t>
      </w:r>
      <w:r w:rsidR="00610D3A">
        <w:rPr>
          <w:sz w:val="24"/>
          <w:lang w:eastAsia="zh-CN"/>
        </w:rPr>
        <w:t xml:space="preserve">p </w:t>
      </w:r>
      <w:r w:rsidR="0096138A">
        <w:rPr>
          <w:sz w:val="24"/>
          <w:lang w:eastAsia="zh-CN"/>
        </w:rPr>
        <w:t>machine column</w:t>
      </w:r>
      <w:r w:rsidR="00610D3A">
        <w:rPr>
          <w:sz w:val="24"/>
          <w:lang w:eastAsia="zh-CN"/>
        </w:rPr>
        <w:t xml:space="preserve"> </w:t>
      </w:r>
    </w:p>
    <w:p w14:paraId="1832FB08" w14:textId="2D73BF4F" w:rsidR="00610D3A" w:rsidRDefault="00610D3A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</w:t>
      </w:r>
      <w:r w:rsidR="0096138A">
        <w:rPr>
          <w:sz w:val="24"/>
          <w:lang w:eastAsia="zh-CN"/>
        </w:rPr>
        <w:t xml:space="preserve"> column</w:t>
      </w:r>
      <w:r>
        <w:rPr>
          <w:sz w:val="24"/>
          <w:lang w:eastAsia="zh-CN"/>
        </w:rPr>
        <w:t xml:space="preserve"> into pit for tilting </w:t>
      </w:r>
    </w:p>
    <w:p w14:paraId="759FBE53" w14:textId="5F87DFCB" w:rsidR="003723CC" w:rsidRPr="00610D3A" w:rsidRDefault="00610D3A" w:rsidP="00610D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tilting, hoist and position to designated location </w:t>
      </w:r>
    </w:p>
    <w:p w14:paraId="41BF2004" w14:textId="0FA18F26" w:rsidR="00B47BD9" w:rsidRPr="00610D3A" w:rsidRDefault="00EE527F" w:rsidP="00610D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10D3A">
        <w:rPr>
          <w:sz w:val="24"/>
          <w:lang w:eastAsia="zh-CN"/>
        </w:rPr>
        <w:t>Once job complete, team leader will instruct the team to perform proper housekeeping</w:t>
      </w:r>
    </w:p>
    <w:p w14:paraId="5C3C0D39" w14:textId="6996A796" w:rsidR="00EE527F" w:rsidRDefault="003B53A6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</w:t>
      </w:r>
      <w:r w:rsidR="006A5466">
        <w:rPr>
          <w:sz w:val="24"/>
          <w:lang w:eastAsia="zh-CN"/>
        </w:rPr>
        <w:t xml:space="preserve"> debris </w:t>
      </w:r>
      <w:r w:rsidR="00610D3A">
        <w:rPr>
          <w:sz w:val="24"/>
          <w:lang w:eastAsia="zh-CN"/>
        </w:rPr>
        <w:t xml:space="preserve">or wood waste </w:t>
      </w:r>
      <w:r w:rsidR="006A5466">
        <w:rPr>
          <w:sz w:val="24"/>
          <w:lang w:eastAsia="zh-CN"/>
        </w:rPr>
        <w:t>will be clear and dispose</w:t>
      </w:r>
      <w:r w:rsidR="00610D3A">
        <w:rPr>
          <w:sz w:val="24"/>
          <w:lang w:eastAsia="zh-CN"/>
        </w:rPr>
        <w:t xml:space="preserve"> if necessary </w:t>
      </w:r>
    </w:p>
    <w:p w14:paraId="06D42066" w14:textId="77777777" w:rsidR="00B47BD9" w:rsidRPr="00827A8F" w:rsidRDefault="00B47BD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12EB909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74A2629" w14:textId="77777777" w:rsidR="005E1B8F" w:rsidRDefault="005E1B8F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7217D3A3" w14:textId="6E9A7A13"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171F170B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D15AB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1EC3BA2B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55C9CDCD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  <w:r w:rsidR="00ED15AB">
        <w:t xml:space="preserve">    </w:t>
      </w:r>
    </w:p>
    <w:p w14:paraId="39E90492" w14:textId="77777777" w:rsidR="00ED15AB" w:rsidRDefault="00ED15AB"/>
    <w:p w14:paraId="3B611960" w14:textId="77777777" w:rsidR="00ED15AB" w:rsidRDefault="00ED15AB"/>
    <w:p w14:paraId="17174488" w14:textId="77777777" w:rsidR="00ED15AB" w:rsidRDefault="00ED15AB"/>
    <w:p w14:paraId="72ACC1E9" w14:textId="77777777" w:rsidR="00ED15AB" w:rsidRDefault="00ED15AB"/>
    <w:p w14:paraId="689803CC" w14:textId="77777777" w:rsidR="00ED15AB" w:rsidRDefault="00ED15AB"/>
    <w:p w14:paraId="2AD6A890" w14:textId="77777777" w:rsidR="00ED15AB" w:rsidRDefault="00ED15AB"/>
    <w:p w14:paraId="080D7508" w14:textId="77777777" w:rsidR="00ED15AB" w:rsidRDefault="00ED15AB"/>
    <w:p w14:paraId="074F69C9" w14:textId="77777777" w:rsidR="00ED15AB" w:rsidRDefault="00ED15AB"/>
    <w:sectPr w:rsidR="00ED15A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C17C3C" w14:textId="77777777" w:rsidR="003836FB" w:rsidRDefault="003836FB">
      <w:r>
        <w:separator/>
      </w:r>
    </w:p>
  </w:endnote>
  <w:endnote w:type="continuationSeparator" w:id="0">
    <w:p w14:paraId="29D0863D" w14:textId="77777777" w:rsidR="003836FB" w:rsidRDefault="00383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01708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03FC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03F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840BBF" w14:textId="77777777" w:rsidR="003836FB" w:rsidRDefault="003836FB">
      <w:r>
        <w:separator/>
      </w:r>
    </w:p>
  </w:footnote>
  <w:footnote w:type="continuationSeparator" w:id="0">
    <w:p w14:paraId="195275F6" w14:textId="77777777" w:rsidR="003836FB" w:rsidRDefault="00383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0114AC" w14:textId="4063BA65" w:rsidR="00EE527F" w:rsidRPr="00610D3A" w:rsidRDefault="004021C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2D72771" wp14:editId="7949DF4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D3A">
      <w:rPr>
        <w:b/>
        <w:sz w:val="28"/>
      </w:rPr>
      <w:t xml:space="preserve">                </w:t>
    </w:r>
    <w:r w:rsidR="00EE527F">
      <w:rPr>
        <w:b/>
        <w:sz w:val="28"/>
      </w:rPr>
      <w:t xml:space="preserve"> </w:t>
    </w:r>
    <w:r w:rsidR="00EE527F">
      <w:rPr>
        <w:b/>
        <w:color w:val="0000FF"/>
        <w:sz w:val="28"/>
      </w:rPr>
      <w:t>ERIC WONG MACHINERY TRANSPORTATION PTE LTD</w:t>
    </w:r>
  </w:p>
  <w:p w14:paraId="7282B7AA" w14:textId="76959175" w:rsidR="00EE527F" w:rsidRDefault="00610D3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EE527F">
      <w:t xml:space="preserve">, </w:t>
    </w:r>
    <w:proofErr w:type="spellStart"/>
    <w:r>
      <w:t>Kranji</w:t>
    </w:r>
    <w:proofErr w:type="spellEnd"/>
    <w:r>
      <w:t xml:space="preserve"> Green, </w:t>
    </w:r>
    <w:r w:rsidR="00EE527F">
      <w:t xml:space="preserve">Singapore </w:t>
    </w:r>
    <w:r>
      <w:t>739571</w:t>
    </w:r>
  </w:p>
  <w:p w14:paraId="1BCCE2E8" w14:textId="0088A618" w:rsidR="00EE527F" w:rsidRDefault="00AB5646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1E29925C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BE0901D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1058752" w14:textId="77777777" w:rsidR="00EE527F" w:rsidRDefault="00AB5646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92544987">
    <w:abstractNumId w:val="2"/>
  </w:num>
  <w:num w:numId="2" w16cid:durableId="1929998110">
    <w:abstractNumId w:val="4"/>
  </w:num>
  <w:num w:numId="3" w16cid:durableId="1381662236">
    <w:abstractNumId w:val="0"/>
  </w:num>
  <w:num w:numId="4" w16cid:durableId="1999141166">
    <w:abstractNumId w:val="9"/>
  </w:num>
  <w:num w:numId="5" w16cid:durableId="1257060828">
    <w:abstractNumId w:val="5"/>
  </w:num>
  <w:num w:numId="6" w16cid:durableId="411702297">
    <w:abstractNumId w:val="6"/>
  </w:num>
  <w:num w:numId="7" w16cid:durableId="376046627">
    <w:abstractNumId w:val="3"/>
  </w:num>
  <w:num w:numId="8" w16cid:durableId="1557281895">
    <w:abstractNumId w:val="7"/>
  </w:num>
  <w:num w:numId="9" w16cid:durableId="101343075">
    <w:abstractNumId w:val="1"/>
  </w:num>
  <w:num w:numId="10" w16cid:durableId="516045084">
    <w:abstractNumId w:val="8"/>
  </w:num>
  <w:num w:numId="11" w16cid:durableId="160302552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168A1"/>
    <w:rsid w:val="00037A80"/>
    <w:rsid w:val="00075DD7"/>
    <w:rsid w:val="00121EC4"/>
    <w:rsid w:val="00133B61"/>
    <w:rsid w:val="00137B4D"/>
    <w:rsid w:val="001510FC"/>
    <w:rsid w:val="001B7FBA"/>
    <w:rsid w:val="002441A6"/>
    <w:rsid w:val="00251834"/>
    <w:rsid w:val="002E2FB3"/>
    <w:rsid w:val="003033AF"/>
    <w:rsid w:val="00330DA1"/>
    <w:rsid w:val="003723CC"/>
    <w:rsid w:val="003836FB"/>
    <w:rsid w:val="003B53A6"/>
    <w:rsid w:val="003C4111"/>
    <w:rsid w:val="004021C2"/>
    <w:rsid w:val="0042603E"/>
    <w:rsid w:val="0042665B"/>
    <w:rsid w:val="004725E1"/>
    <w:rsid w:val="004C14F0"/>
    <w:rsid w:val="00514CE2"/>
    <w:rsid w:val="00540D7F"/>
    <w:rsid w:val="00543B4A"/>
    <w:rsid w:val="00545425"/>
    <w:rsid w:val="005627D5"/>
    <w:rsid w:val="0057327B"/>
    <w:rsid w:val="005778E5"/>
    <w:rsid w:val="005B1491"/>
    <w:rsid w:val="005B4464"/>
    <w:rsid w:val="005C3925"/>
    <w:rsid w:val="005C47FA"/>
    <w:rsid w:val="005E1B8F"/>
    <w:rsid w:val="005E6269"/>
    <w:rsid w:val="00610792"/>
    <w:rsid w:val="00610D3A"/>
    <w:rsid w:val="006A0465"/>
    <w:rsid w:val="006A5466"/>
    <w:rsid w:val="006B42B0"/>
    <w:rsid w:val="006D1B10"/>
    <w:rsid w:val="006D60A6"/>
    <w:rsid w:val="006F7BC9"/>
    <w:rsid w:val="0074581A"/>
    <w:rsid w:val="00772107"/>
    <w:rsid w:val="007813D9"/>
    <w:rsid w:val="00792F41"/>
    <w:rsid w:val="007B2719"/>
    <w:rsid w:val="007B2926"/>
    <w:rsid w:val="007E5B96"/>
    <w:rsid w:val="007E5D42"/>
    <w:rsid w:val="007F335E"/>
    <w:rsid w:val="007F4802"/>
    <w:rsid w:val="008018EB"/>
    <w:rsid w:val="00805A0D"/>
    <w:rsid w:val="008221E2"/>
    <w:rsid w:val="008254AB"/>
    <w:rsid w:val="00827A8F"/>
    <w:rsid w:val="00840DC8"/>
    <w:rsid w:val="00864E24"/>
    <w:rsid w:val="00883BAC"/>
    <w:rsid w:val="008F5B5C"/>
    <w:rsid w:val="0096138A"/>
    <w:rsid w:val="00995D1B"/>
    <w:rsid w:val="00A40342"/>
    <w:rsid w:val="00AB5646"/>
    <w:rsid w:val="00B03FCF"/>
    <w:rsid w:val="00B45FBB"/>
    <w:rsid w:val="00B47BD9"/>
    <w:rsid w:val="00BD0D0D"/>
    <w:rsid w:val="00C14381"/>
    <w:rsid w:val="00C475F0"/>
    <w:rsid w:val="00CA3063"/>
    <w:rsid w:val="00CB1A7A"/>
    <w:rsid w:val="00CB2C67"/>
    <w:rsid w:val="00CB42BF"/>
    <w:rsid w:val="00CD742E"/>
    <w:rsid w:val="00D02D29"/>
    <w:rsid w:val="00D22F04"/>
    <w:rsid w:val="00D75EF4"/>
    <w:rsid w:val="00DD0638"/>
    <w:rsid w:val="00DE7F5B"/>
    <w:rsid w:val="00DF2260"/>
    <w:rsid w:val="00DF2DB8"/>
    <w:rsid w:val="00E7115E"/>
    <w:rsid w:val="00E86DC9"/>
    <w:rsid w:val="00EC5A84"/>
    <w:rsid w:val="00ED15AB"/>
    <w:rsid w:val="00EE527F"/>
    <w:rsid w:val="00F04050"/>
    <w:rsid w:val="00F110BD"/>
    <w:rsid w:val="00F24168"/>
    <w:rsid w:val="00F33B87"/>
    <w:rsid w:val="00FA7946"/>
    <w:rsid w:val="00FC7D1F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2B4B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2025-03-10T05:48:00Z</cp:lastPrinted>
  <dcterms:created xsi:type="dcterms:W3CDTF">2025-03-10T01:21:00Z</dcterms:created>
  <dcterms:modified xsi:type="dcterms:W3CDTF">2025-03-10T05:48:00Z</dcterms:modified>
</cp:coreProperties>
</file>