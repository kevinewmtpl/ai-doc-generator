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5CB9E" w14:textId="77777777" w:rsidR="00180907" w:rsidRDefault="00180907">
      <w:pPr>
        <w:pStyle w:val="Title"/>
        <w:jc w:val="left"/>
        <w:rPr>
          <w:lang w:eastAsia="zh-CN"/>
        </w:rPr>
      </w:pPr>
    </w:p>
    <w:p w14:paraId="290DB090" w14:textId="2C2102D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D3B4A86" w14:textId="6A6F94E4" w:rsidR="006467DA" w:rsidRDefault="002A54E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E7069">
        <w:rPr>
          <w:sz w:val="24"/>
        </w:rPr>
        <w:t>05</w:t>
      </w:r>
      <w:r w:rsidR="00BE7069" w:rsidRPr="00BE7069">
        <w:rPr>
          <w:sz w:val="24"/>
          <w:vertAlign w:val="superscript"/>
        </w:rPr>
        <w:t>th</w:t>
      </w:r>
      <w:r w:rsidR="00BE7069">
        <w:rPr>
          <w:sz w:val="24"/>
        </w:rPr>
        <w:t xml:space="preserve"> Dec</w:t>
      </w:r>
      <w:r w:rsidR="001028BC">
        <w:rPr>
          <w:sz w:val="24"/>
        </w:rPr>
        <w:t xml:space="preserve"> </w:t>
      </w:r>
      <w:r w:rsidR="00A47544">
        <w:rPr>
          <w:sz w:val="24"/>
        </w:rPr>
        <w:t>2025</w:t>
      </w:r>
    </w:p>
    <w:p w14:paraId="36A6B1B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CE52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89B288E" w14:textId="1E42FBF2" w:rsidR="001028BC" w:rsidRPr="00BE706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BE7069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BE7069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67058F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hoist </w:t>
      </w:r>
      <w:r w:rsidR="003F4E2A">
        <w:rPr>
          <w:sz w:val="24"/>
          <w:lang w:eastAsia="zh-CN"/>
        </w:rPr>
        <w:t xml:space="preserve">and load up onto Malaysia lorry </w:t>
      </w:r>
    </w:p>
    <w:p w14:paraId="0C6EA976" w14:textId="77777777" w:rsidR="002409DA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3EB13C0" w14:textId="6AEA3B17" w:rsidR="003F4E2A" w:rsidRDefault="003F4E2A" w:rsidP="00B0687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45AA1AD5" w14:textId="4DC1E4C4" w:rsidR="003F4E2A" w:rsidRDefault="003F4E2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Creater CR-6C </w:t>
      </w:r>
    </w:p>
    <w:p w14:paraId="0E8D5819" w14:textId="51B5786C" w:rsidR="003F4E2A" w:rsidRDefault="003F4E2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290 x 185 x 285 cm / Wt: </w:t>
      </w:r>
      <w:r w:rsidR="003421E6">
        <w:rPr>
          <w:sz w:val="24"/>
          <w:szCs w:val="24"/>
          <w:lang w:eastAsia="zh-CN"/>
        </w:rPr>
        <w:t>5, 000 kg</w:t>
      </w:r>
    </w:p>
    <w:p w14:paraId="2E6790D5" w14:textId="77777777" w:rsidR="003F4E2A" w:rsidRDefault="003F4E2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F119889" w14:textId="4E29A339" w:rsidR="003F4E2A" w:rsidRDefault="003F4E2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Surface Grinding</w:t>
      </w:r>
    </w:p>
    <w:p w14:paraId="4214A47F" w14:textId="36DA140C" w:rsidR="003F4E2A" w:rsidRDefault="003F4E2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 x 120 x 170 cm / Wt:</w:t>
      </w:r>
      <w:r w:rsidR="003421E6">
        <w:rPr>
          <w:sz w:val="24"/>
          <w:szCs w:val="24"/>
          <w:lang w:eastAsia="zh-CN"/>
        </w:rPr>
        <w:t xml:space="preserve"> 1, 200 kg </w:t>
      </w:r>
    </w:p>
    <w:p w14:paraId="712955A4" w14:textId="77777777" w:rsidR="003F4E2A" w:rsidRPr="003F4E2A" w:rsidRDefault="003F4E2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C67D2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609591E" w14:textId="7143719A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47544">
        <w:rPr>
          <w:sz w:val="24"/>
          <w:lang w:eastAsia="zh-CN"/>
        </w:rPr>
        <w:t>ed</w:t>
      </w:r>
    </w:p>
    <w:p w14:paraId="2FAC7E7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7C2EF1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2217E43" w14:textId="123D0655" w:rsidR="00E72EB6" w:rsidRPr="002409DA" w:rsidRDefault="003F4E2A">
      <w:pPr>
        <w:rPr>
          <w:sz w:val="24"/>
          <w:lang w:eastAsia="zh-CN"/>
        </w:rPr>
      </w:pPr>
      <w:r>
        <w:rPr>
          <w:sz w:val="24"/>
          <w:lang w:eastAsia="zh-CN"/>
        </w:rPr>
        <w:t>16/12</w:t>
      </w:r>
      <w:r w:rsidR="00A47544">
        <w:rPr>
          <w:sz w:val="24"/>
          <w:lang w:eastAsia="zh-CN"/>
        </w:rPr>
        <w:t>/25</w:t>
      </w:r>
    </w:p>
    <w:p w14:paraId="19F59859" w14:textId="77777777" w:rsidR="005226B3" w:rsidRDefault="005226B3">
      <w:pPr>
        <w:rPr>
          <w:sz w:val="24"/>
          <w:szCs w:val="24"/>
          <w:lang w:eastAsia="zh-CN"/>
        </w:rPr>
      </w:pPr>
    </w:p>
    <w:p w14:paraId="7DE25729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F36AF03" w14:textId="0BA6FA4A" w:rsidR="00E72EB6" w:rsidRDefault="009E455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A47544">
        <w:rPr>
          <w:sz w:val="24"/>
          <w:szCs w:val="24"/>
          <w:lang w:eastAsia="zh-CN"/>
        </w:rPr>
        <w:t>3</w:t>
      </w:r>
      <w:r w:rsidR="00E72EB6">
        <w:rPr>
          <w:sz w:val="24"/>
          <w:szCs w:val="24"/>
          <w:lang w:eastAsia="zh-CN"/>
        </w:rPr>
        <w:t xml:space="preserve">0 am </w:t>
      </w:r>
    </w:p>
    <w:p w14:paraId="1FE4EE5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C97666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73F5F9E" w14:textId="2C15405D" w:rsidR="00140D68" w:rsidRDefault="003F4E2A" w:rsidP="001D45A5">
      <w:pPr>
        <w:pStyle w:val="Heading4"/>
      </w:pPr>
      <w:r>
        <w:t>26 A.M.K Ind Pk 2</w:t>
      </w:r>
    </w:p>
    <w:p w14:paraId="65441C12" w14:textId="3F0AEF6C" w:rsidR="003A6EE4" w:rsidRPr="003A6EE4" w:rsidRDefault="003F4E2A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Meiban </w:t>
      </w:r>
      <w:r w:rsidR="003421E6">
        <w:rPr>
          <w:sz w:val="24"/>
          <w:szCs w:val="24"/>
          <w:lang w:eastAsia="zh-CN"/>
        </w:rPr>
        <w:t>Mold Manufacture</w:t>
      </w:r>
      <w:r w:rsidR="001E4165">
        <w:rPr>
          <w:sz w:val="24"/>
          <w:szCs w:val="24"/>
          <w:lang w:eastAsia="zh-CN"/>
        </w:rPr>
        <w:t xml:space="preserve"> Pte Ltd</w:t>
      </w:r>
    </w:p>
    <w:p w14:paraId="00F5B90E" w14:textId="77777777" w:rsidR="006467DA" w:rsidRDefault="006467DA">
      <w:pPr>
        <w:rPr>
          <w:lang w:eastAsia="zh-CN"/>
        </w:rPr>
      </w:pPr>
    </w:p>
    <w:p w14:paraId="6DC911BE" w14:textId="327E81AA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920F047" w14:textId="79D55143" w:rsidR="00FD6726" w:rsidRDefault="003F4E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F6EC2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14:paraId="4059A277" w14:textId="76F71332" w:rsidR="00FF6EC2" w:rsidRDefault="003F4E2A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F6EC2">
        <w:rPr>
          <w:sz w:val="24"/>
          <w:lang w:eastAsia="zh-CN"/>
        </w:rPr>
        <w:t>allet truck</w:t>
      </w:r>
    </w:p>
    <w:p w14:paraId="14BEC27D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7322E36E" w14:textId="77777777" w:rsidR="003F4E2A" w:rsidRDefault="003F4E2A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F3E437E" w14:textId="562C0E06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0CB7A9E2" w14:textId="68DE6901" w:rsidR="00FF6EC2" w:rsidRDefault="003F4E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Crowbar </w:t>
      </w:r>
    </w:p>
    <w:p w14:paraId="4FAE9A13" w14:textId="5807DBCF" w:rsidR="005963F0" w:rsidRPr="00A4691E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  <w:r w:rsidR="005963F0">
        <w:rPr>
          <w:bCs/>
          <w:sz w:val="24"/>
          <w:lang w:eastAsia="zh-CN"/>
        </w:rPr>
        <w:t xml:space="preserve"> </w:t>
      </w:r>
      <w:r>
        <w:rPr>
          <w:bCs/>
          <w:sz w:val="24"/>
          <w:lang w:eastAsia="zh-CN"/>
        </w:rPr>
        <w:t xml:space="preserve">              </w:t>
      </w:r>
    </w:p>
    <w:p w14:paraId="33F56AD8" w14:textId="77777777"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910AAA5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F6F756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D9C80E3" w14:textId="77777777" w:rsidR="00FF6EC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4816E11" w14:textId="77777777" w:rsidR="001028BC" w:rsidRDefault="001028B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6DE1CC5" w14:textId="0C3E1392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2025E1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FDFD4B1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8EF89AE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881A9F6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161FC5D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4C9C1E06" w14:textId="77777777" w:rsidR="003B0DEF" w:rsidRDefault="003B0DE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5507F4" w14:textId="137A0EF2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51F0A76" w14:textId="77777777" w:rsidR="009E4558" w:rsidRDefault="009E4558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14:paraId="62E11D3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12ACAB4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1AF41A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0B7714B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26270EB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418C5D3F" w14:textId="62C51877" w:rsidR="00180907" w:rsidRPr="003F4E2A" w:rsidRDefault="009E4558" w:rsidP="003F4E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028BC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loading area</w:t>
      </w:r>
    </w:p>
    <w:p w14:paraId="4592C94D" w14:textId="7424C451" w:rsidR="003A6EE4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  <w:r w:rsidR="009E4558">
        <w:rPr>
          <w:sz w:val="24"/>
          <w:lang w:eastAsia="zh-CN"/>
        </w:rPr>
        <w:t xml:space="preserve"> </w:t>
      </w:r>
    </w:p>
    <w:p w14:paraId="2B417866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09B4AA57" w14:textId="6FAB1F89" w:rsidR="00F118AD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</w:t>
      </w:r>
      <w:r w:rsidR="00FF6EC2">
        <w:rPr>
          <w:sz w:val="24"/>
          <w:lang w:eastAsia="zh-CN"/>
        </w:rPr>
        <w:t xml:space="preserve">to insert sling </w:t>
      </w:r>
      <w:r w:rsidR="00F118AD">
        <w:rPr>
          <w:sz w:val="24"/>
          <w:lang w:eastAsia="zh-CN"/>
        </w:rPr>
        <w:t xml:space="preserve">to </w:t>
      </w:r>
      <w:r w:rsidR="003F4E2A">
        <w:rPr>
          <w:sz w:val="24"/>
          <w:lang w:eastAsia="zh-CN"/>
        </w:rPr>
        <w:t xml:space="preserve">lorry </w:t>
      </w:r>
      <w:r w:rsidR="00F118AD">
        <w:rPr>
          <w:sz w:val="24"/>
          <w:lang w:eastAsia="zh-CN"/>
        </w:rPr>
        <w:t xml:space="preserve">crane hook </w:t>
      </w:r>
    </w:p>
    <w:p w14:paraId="21B91AFD" w14:textId="0EE622E5" w:rsidR="00FF6EC2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5627524D" w14:textId="77777777" w:rsidR="003F4E2A" w:rsidRDefault="003F4E2A" w:rsidP="003F4E2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28EFC51" w14:textId="4C88D349" w:rsidR="003F4E2A" w:rsidRPr="003F4E2A" w:rsidRDefault="001028BC" w:rsidP="003F4E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FF6EC2">
        <w:rPr>
          <w:sz w:val="24"/>
          <w:lang w:eastAsia="zh-CN"/>
        </w:rPr>
        <w:t>crane to hoist</w:t>
      </w:r>
      <w:r w:rsidR="005963F0">
        <w:rPr>
          <w:sz w:val="24"/>
          <w:lang w:eastAsia="zh-CN"/>
        </w:rPr>
        <w:t xml:space="preserve"> up </w:t>
      </w:r>
      <w:r w:rsidR="009E455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and load onto Malaysia lorry </w:t>
      </w:r>
    </w:p>
    <w:p w14:paraId="3F4B64AF" w14:textId="404566BD" w:rsidR="00321127" w:rsidRPr="003F4E2A" w:rsidRDefault="003F4E2A" w:rsidP="003F4E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driver to s</w:t>
      </w:r>
      <w:r w:rsidR="002A54E6" w:rsidRPr="003F4E2A">
        <w:rPr>
          <w:sz w:val="24"/>
          <w:lang w:eastAsia="zh-CN"/>
        </w:rPr>
        <w:t xml:space="preserve">ecure machine with </w:t>
      </w:r>
      <w:r w:rsidR="00FF6EC2" w:rsidRPr="003F4E2A">
        <w:rPr>
          <w:sz w:val="24"/>
          <w:lang w:eastAsia="zh-CN"/>
        </w:rPr>
        <w:t>strapping belt</w:t>
      </w:r>
    </w:p>
    <w:p w14:paraId="4A627679" w14:textId="5DF6550C" w:rsidR="009D0612" w:rsidRPr="009E4558" w:rsidRDefault="009E4558" w:rsidP="009E45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F4E2A">
        <w:rPr>
          <w:sz w:val="24"/>
          <w:lang w:eastAsia="zh-CN"/>
        </w:rPr>
        <w:t>out from customer premise</w:t>
      </w:r>
      <w:r>
        <w:rPr>
          <w:sz w:val="24"/>
          <w:lang w:eastAsia="zh-CN"/>
        </w:rPr>
        <w:t xml:space="preserve"> </w:t>
      </w:r>
    </w:p>
    <w:p w14:paraId="3E67E53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32D0252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762D096C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8CF7B68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ABE1256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86FC8E1" w14:textId="77777777" w:rsidR="003B0DEF" w:rsidRDefault="001E4165" w:rsidP="003B0DEF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FF6EC2">
        <w:rPr>
          <w:sz w:val="24"/>
          <w:lang w:eastAsia="zh-CN"/>
        </w:rPr>
        <w:t>/ Zailani</w:t>
      </w:r>
      <w:r w:rsidR="003B0DEF">
        <w:t xml:space="preserve"> </w:t>
      </w:r>
    </w:p>
    <w:p w14:paraId="703B24A4" w14:textId="0E777929" w:rsidR="00F118AD" w:rsidRPr="003B0DEF" w:rsidRDefault="0099046A" w:rsidP="003B0DEF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14:paraId="27F9AB74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8E567" w14:textId="77777777" w:rsidR="00630D44" w:rsidRDefault="00630D44">
      <w:r>
        <w:separator/>
      </w:r>
    </w:p>
  </w:endnote>
  <w:endnote w:type="continuationSeparator" w:id="0">
    <w:p w14:paraId="72AC9CBE" w14:textId="77777777" w:rsidR="00630D44" w:rsidRDefault="00630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FD5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54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54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3C3BF3" w14:textId="77777777" w:rsidR="00630D44" w:rsidRDefault="00630D44">
      <w:r>
        <w:separator/>
      </w:r>
    </w:p>
  </w:footnote>
  <w:footnote w:type="continuationSeparator" w:id="0">
    <w:p w14:paraId="5E45587E" w14:textId="77777777" w:rsidR="00630D44" w:rsidRDefault="00630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31BAC" w14:textId="5A132937" w:rsidR="00183C4E" w:rsidRPr="00180907" w:rsidRDefault="003B0DEF" w:rsidP="0018090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81A7527" wp14:editId="73193D4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0907">
      <w:rPr>
        <w:b/>
        <w:color w:val="0000FF"/>
        <w:sz w:val="28"/>
      </w:rPr>
      <w:t xml:space="preserve">                        </w:t>
    </w:r>
    <w:r w:rsidR="00183C4E">
      <w:rPr>
        <w:b/>
        <w:color w:val="0000FF"/>
        <w:sz w:val="28"/>
      </w:rPr>
      <w:t>ERIC WONG MACHINERY TRANSPORTATION PTE LTD</w:t>
    </w:r>
  </w:p>
  <w:p w14:paraId="394981C2" w14:textId="762EBEA9" w:rsidR="00183C4E" w:rsidRDefault="00A47544">
    <w:pPr>
      <w:pStyle w:val="Header"/>
      <w:jc w:val="center"/>
    </w:pPr>
    <w:r>
      <w:t>28 Kranji Loop #05-03</w:t>
    </w:r>
    <w:r w:rsidR="00183C4E">
      <w:t xml:space="preserve">, </w:t>
    </w:r>
    <w:r>
      <w:t xml:space="preserve">Kranji Green, </w:t>
    </w:r>
    <w:r w:rsidR="00183C4E">
      <w:t xml:space="preserve">Singapore </w:t>
    </w:r>
    <w:r>
      <w:t>739571</w:t>
    </w:r>
  </w:p>
  <w:p w14:paraId="5403B502" w14:textId="1A526AF6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2D43FD25" w14:textId="77777777" w:rsidR="00183C4E" w:rsidRDefault="00183C4E">
    <w:pPr>
      <w:pStyle w:val="Header"/>
      <w:jc w:val="center"/>
    </w:pPr>
    <w:r>
      <w:t>GST Reg No. : M2-8923804 – 2</w:t>
    </w:r>
  </w:p>
  <w:p w14:paraId="2453521B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B818B3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7333363">
    <w:abstractNumId w:val="3"/>
  </w:num>
  <w:num w:numId="2" w16cid:durableId="1001813529">
    <w:abstractNumId w:val="6"/>
  </w:num>
  <w:num w:numId="3" w16cid:durableId="1124890558">
    <w:abstractNumId w:val="1"/>
  </w:num>
  <w:num w:numId="4" w16cid:durableId="1618563558">
    <w:abstractNumId w:val="13"/>
  </w:num>
  <w:num w:numId="5" w16cid:durableId="1471092541">
    <w:abstractNumId w:val="7"/>
  </w:num>
  <w:num w:numId="6" w16cid:durableId="775446824">
    <w:abstractNumId w:val="9"/>
  </w:num>
  <w:num w:numId="7" w16cid:durableId="1397047827">
    <w:abstractNumId w:val="5"/>
  </w:num>
  <w:num w:numId="8" w16cid:durableId="924075429">
    <w:abstractNumId w:val="10"/>
  </w:num>
  <w:num w:numId="9" w16cid:durableId="82068692">
    <w:abstractNumId w:val="2"/>
  </w:num>
  <w:num w:numId="10" w16cid:durableId="733895009">
    <w:abstractNumId w:val="11"/>
  </w:num>
  <w:num w:numId="11" w16cid:durableId="6966611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3356150">
    <w:abstractNumId w:val="0"/>
  </w:num>
  <w:num w:numId="13" w16cid:durableId="1780568593">
    <w:abstractNumId w:val="8"/>
  </w:num>
  <w:num w:numId="14" w16cid:durableId="921328407">
    <w:abstractNumId w:val="12"/>
  </w:num>
  <w:num w:numId="15" w16cid:durableId="1686789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0F5D"/>
    <w:rsid w:val="000477C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028BC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0907"/>
    <w:rsid w:val="00183C4E"/>
    <w:rsid w:val="00192797"/>
    <w:rsid w:val="001B06AB"/>
    <w:rsid w:val="001C50B5"/>
    <w:rsid w:val="001C572E"/>
    <w:rsid w:val="001D45A5"/>
    <w:rsid w:val="001E4165"/>
    <w:rsid w:val="00201D8B"/>
    <w:rsid w:val="00206BD9"/>
    <w:rsid w:val="00211F1E"/>
    <w:rsid w:val="002409DA"/>
    <w:rsid w:val="00251AD9"/>
    <w:rsid w:val="00257C21"/>
    <w:rsid w:val="002A548B"/>
    <w:rsid w:val="002A54E6"/>
    <w:rsid w:val="0030317F"/>
    <w:rsid w:val="00321127"/>
    <w:rsid w:val="00325958"/>
    <w:rsid w:val="00333DB7"/>
    <w:rsid w:val="003421E6"/>
    <w:rsid w:val="00375E51"/>
    <w:rsid w:val="003A6EE4"/>
    <w:rsid w:val="003B0DEF"/>
    <w:rsid w:val="003D5FEC"/>
    <w:rsid w:val="003D79A3"/>
    <w:rsid w:val="003F4E2A"/>
    <w:rsid w:val="00456295"/>
    <w:rsid w:val="00466C7A"/>
    <w:rsid w:val="004B102C"/>
    <w:rsid w:val="004B2E74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F0944"/>
    <w:rsid w:val="006110C9"/>
    <w:rsid w:val="00630D44"/>
    <w:rsid w:val="006467DA"/>
    <w:rsid w:val="00647E7B"/>
    <w:rsid w:val="00647F9A"/>
    <w:rsid w:val="0066401C"/>
    <w:rsid w:val="0067058F"/>
    <w:rsid w:val="00670B64"/>
    <w:rsid w:val="00680778"/>
    <w:rsid w:val="00693582"/>
    <w:rsid w:val="006B3F8F"/>
    <w:rsid w:val="006C647D"/>
    <w:rsid w:val="006F0847"/>
    <w:rsid w:val="006F12DE"/>
    <w:rsid w:val="007036E3"/>
    <w:rsid w:val="00760813"/>
    <w:rsid w:val="00764D32"/>
    <w:rsid w:val="00777860"/>
    <w:rsid w:val="00782328"/>
    <w:rsid w:val="00794EBB"/>
    <w:rsid w:val="00797545"/>
    <w:rsid w:val="007D338F"/>
    <w:rsid w:val="007D4C7E"/>
    <w:rsid w:val="007E6F97"/>
    <w:rsid w:val="007F663B"/>
    <w:rsid w:val="0083651A"/>
    <w:rsid w:val="00871396"/>
    <w:rsid w:val="0087572A"/>
    <w:rsid w:val="00885DDC"/>
    <w:rsid w:val="008932EC"/>
    <w:rsid w:val="00895D5D"/>
    <w:rsid w:val="008A3C35"/>
    <w:rsid w:val="008C067B"/>
    <w:rsid w:val="008D2441"/>
    <w:rsid w:val="00926723"/>
    <w:rsid w:val="0096006D"/>
    <w:rsid w:val="00964ED6"/>
    <w:rsid w:val="00970A4A"/>
    <w:rsid w:val="00971AE8"/>
    <w:rsid w:val="0099046A"/>
    <w:rsid w:val="009A18A9"/>
    <w:rsid w:val="009A228D"/>
    <w:rsid w:val="009D0612"/>
    <w:rsid w:val="009E4558"/>
    <w:rsid w:val="009F4FEB"/>
    <w:rsid w:val="00A2540E"/>
    <w:rsid w:val="00A4691E"/>
    <w:rsid w:val="00A47544"/>
    <w:rsid w:val="00A6099B"/>
    <w:rsid w:val="00A73EA0"/>
    <w:rsid w:val="00A81D33"/>
    <w:rsid w:val="00A9491E"/>
    <w:rsid w:val="00AA1D23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E602D"/>
    <w:rsid w:val="00BE7069"/>
    <w:rsid w:val="00C15DC7"/>
    <w:rsid w:val="00C1755E"/>
    <w:rsid w:val="00C4669E"/>
    <w:rsid w:val="00C713D7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F1542"/>
    <w:rsid w:val="00E3288E"/>
    <w:rsid w:val="00E72EB6"/>
    <w:rsid w:val="00E76DB5"/>
    <w:rsid w:val="00EB6DAE"/>
    <w:rsid w:val="00EC1220"/>
    <w:rsid w:val="00ED14EF"/>
    <w:rsid w:val="00EF55B5"/>
    <w:rsid w:val="00F03666"/>
    <w:rsid w:val="00F118AD"/>
    <w:rsid w:val="00F15A11"/>
    <w:rsid w:val="00F25404"/>
    <w:rsid w:val="00F63C6A"/>
    <w:rsid w:val="00F75133"/>
    <w:rsid w:val="00FD2099"/>
    <w:rsid w:val="00FD6726"/>
    <w:rsid w:val="00FD7709"/>
    <w:rsid w:val="00FF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5877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2020-05-20T03:37:00Z</cp:lastPrinted>
  <dcterms:created xsi:type="dcterms:W3CDTF">2025-12-05T05:06:00Z</dcterms:created>
  <dcterms:modified xsi:type="dcterms:W3CDTF">2025-12-05T06:00:00Z</dcterms:modified>
</cp:coreProperties>
</file>