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14238">
      <w:pPr>
        <w:rPr>
          <w:sz w:val="24"/>
          <w:lang w:eastAsia="zh-CN"/>
        </w:rPr>
      </w:pPr>
      <w:r>
        <w:rPr>
          <w:sz w:val="24"/>
        </w:rPr>
        <w:t>Date: 26</w:t>
      </w:r>
      <w:r w:rsidRPr="00414238">
        <w:rPr>
          <w:sz w:val="24"/>
          <w:vertAlign w:val="superscript"/>
        </w:rPr>
        <w:t>th</w:t>
      </w:r>
      <w:r>
        <w:rPr>
          <w:sz w:val="24"/>
        </w:rPr>
        <w:t xml:space="preserve"> July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41423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machine 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packing load onto low loader/lorry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64396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26AC4" w:rsidP="00140D68">
      <w:pPr>
        <w:pStyle w:val="Heading4"/>
      </w:pPr>
      <w:r>
        <w:t>No 34 Benoi Rd</w:t>
      </w:r>
      <w:r w:rsidR="00414238">
        <w:t xml:space="preserve"> 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0D68">
        <w:rPr>
          <w:sz w:val="24"/>
          <w:szCs w:val="24"/>
          <w:lang w:eastAsia="zh-CN"/>
        </w:rPr>
        <w:t>Hunting Energy Services Pte Ltd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05684E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50 ton mobile crane</w:t>
      </w:r>
    </w:p>
    <w:p w:rsidR="00D13A71" w:rsidRPr="002C77FC" w:rsidRDefault="00140D68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50 ton lorry crane</w:t>
      </w:r>
    </w:p>
    <w:p w:rsidR="002C77FC" w:rsidRDefault="002C77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40D68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14238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17A37" w:rsidRDefault="00E17A3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6F12DE" w:rsidRDefault="00693582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626FBE">
        <w:rPr>
          <w:sz w:val="24"/>
          <w:lang w:eastAsia="zh-CN"/>
        </w:rPr>
        <w:t>wooden base for packing into case</w:t>
      </w:r>
    </w:p>
    <w:p w:rsidR="00626FBE" w:rsidRP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case onto customer low loader/lorry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FBE" w:rsidRPr="00626FBE" w:rsidRDefault="00626FBE" w:rsidP="00626FB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626FBE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1D9" w:rsidRDefault="00BC21D9">
      <w:r>
        <w:separator/>
      </w:r>
    </w:p>
  </w:endnote>
  <w:endnote w:type="continuationSeparator" w:id="0">
    <w:p w:rsidR="00BC21D9" w:rsidRDefault="00BC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43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43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1D9" w:rsidRDefault="00BC21D9">
      <w:r>
        <w:separator/>
      </w:r>
    </w:p>
  </w:footnote>
  <w:footnote w:type="continuationSeparator" w:id="0">
    <w:p w:rsidR="00BC21D9" w:rsidRDefault="00BC2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C21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C21D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BC21D9"/>
    <w:rsid w:val="00C26AC4"/>
    <w:rsid w:val="00C95881"/>
    <w:rsid w:val="00D07325"/>
    <w:rsid w:val="00D13A71"/>
    <w:rsid w:val="00E17A37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2017-07-26T04:57:00Z</cp:lastPrinted>
  <dcterms:created xsi:type="dcterms:W3CDTF">2017-07-25T08:37:00Z</dcterms:created>
  <dcterms:modified xsi:type="dcterms:W3CDTF">2017-07-26T04:57:00Z</dcterms:modified>
</cp:coreProperties>
</file>