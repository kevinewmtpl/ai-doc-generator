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006AC">
      <w:pPr>
        <w:rPr>
          <w:sz w:val="24"/>
          <w:lang w:eastAsia="zh-CN"/>
        </w:rPr>
      </w:pPr>
      <w:r>
        <w:rPr>
          <w:sz w:val="24"/>
        </w:rPr>
        <w:t>Date: 08</w:t>
      </w:r>
      <w:r w:rsidRPr="006006AC">
        <w:rPr>
          <w:sz w:val="24"/>
          <w:vertAlign w:val="superscript"/>
        </w:rPr>
        <w:t>th</w:t>
      </w:r>
      <w:r>
        <w:rPr>
          <w:sz w:val="24"/>
        </w:rPr>
        <w:t xml:space="preserve"> Oct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350FD" w:rsidRPr="00866E66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866E66">
        <w:rPr>
          <w:sz w:val="24"/>
          <w:lang w:eastAsia="zh-CN"/>
        </w:rPr>
        <w:t xml:space="preserve"> unload ‘</w:t>
      </w:r>
      <w:r w:rsidR="00276441">
        <w:rPr>
          <w:sz w:val="24"/>
          <w:lang w:eastAsia="zh-CN"/>
        </w:rPr>
        <w:t>A’ frame</w:t>
      </w:r>
      <w:r w:rsidR="00866E66">
        <w:rPr>
          <w:sz w:val="24"/>
          <w:lang w:eastAsia="zh-CN"/>
        </w:rPr>
        <w:t xml:space="preserve"> from lorr</w:t>
      </w:r>
      <w:r w:rsidR="00985D99">
        <w:rPr>
          <w:sz w:val="24"/>
          <w:lang w:eastAsia="zh-CN"/>
        </w:rPr>
        <w:t>y chassis, transport into factory</w:t>
      </w:r>
      <w:r w:rsidR="00866E66">
        <w:rPr>
          <w:sz w:val="24"/>
          <w:lang w:eastAsia="zh-CN"/>
        </w:rPr>
        <w:t xml:space="preserve"> and set up </w:t>
      </w:r>
    </w:p>
    <w:p w:rsidR="00D350FD" w:rsidRPr="003571AC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006AC">
      <w:pPr>
        <w:rPr>
          <w:sz w:val="24"/>
          <w:lang w:eastAsia="zh-CN"/>
        </w:rPr>
      </w:pPr>
      <w:r>
        <w:rPr>
          <w:sz w:val="24"/>
          <w:lang w:eastAsia="zh-CN"/>
        </w:rPr>
        <w:t>09/10/24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866E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43968" w:rsidRDefault="00985D99" w:rsidP="00D33487">
      <w:pPr>
        <w:pStyle w:val="Heading4"/>
      </w:pPr>
      <w:r>
        <w:t>16 Seletar Aerospace Crescent</w:t>
      </w:r>
    </w:p>
    <w:p w:rsidR="00D33487" w:rsidRPr="00D33487" w:rsidRDefault="00985D99" w:rsidP="00D334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81625F">
        <w:rPr>
          <w:sz w:val="24"/>
          <w:szCs w:val="24"/>
          <w:lang w:eastAsia="zh-CN"/>
        </w:rPr>
        <w:t xml:space="preserve"> Pte Ltd</w:t>
      </w:r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66E66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D33487">
        <w:rPr>
          <w:sz w:val="24"/>
          <w:lang w:eastAsia="zh-CN"/>
        </w:rPr>
        <w:t xml:space="preserve"> ‘A’ frame structure</w:t>
      </w:r>
    </w:p>
    <w:p w:rsidR="00D33487" w:rsidRDefault="00985D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D33487">
        <w:rPr>
          <w:sz w:val="24"/>
          <w:lang w:eastAsia="zh-CN"/>
        </w:rPr>
        <w:t xml:space="preserve"> ton chain block</w:t>
      </w:r>
    </w:p>
    <w:p w:rsidR="00D33487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  <w:r w:rsidR="00D33487">
        <w:rPr>
          <w:sz w:val="24"/>
          <w:lang w:eastAsia="zh-CN"/>
        </w:rPr>
        <w:t xml:space="preserve"> </w:t>
      </w:r>
    </w:p>
    <w:p w:rsidR="006467DA" w:rsidRDefault="00521A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866E66" w:rsidRDefault="00866E66" w:rsidP="00217127">
      <w:pPr>
        <w:pStyle w:val="Title"/>
        <w:jc w:val="left"/>
        <w:rPr>
          <w:sz w:val="32"/>
          <w:szCs w:val="32"/>
          <w:lang w:eastAsia="zh-CN"/>
        </w:rPr>
      </w:pPr>
    </w:p>
    <w:p w:rsidR="00866E66" w:rsidRDefault="00866E66" w:rsidP="00217127">
      <w:pPr>
        <w:pStyle w:val="Title"/>
        <w:jc w:val="left"/>
        <w:rPr>
          <w:sz w:val="32"/>
          <w:szCs w:val="32"/>
          <w:lang w:eastAsia="zh-CN"/>
        </w:rPr>
      </w:pP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866E66" w:rsidRDefault="00866E6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B77F01" w:rsidRDefault="00672998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866E66">
        <w:rPr>
          <w:sz w:val="24"/>
          <w:lang w:eastAsia="zh-CN"/>
        </w:rPr>
        <w:t xml:space="preserve">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866E66">
        <w:rPr>
          <w:sz w:val="24"/>
          <w:lang w:eastAsia="zh-CN"/>
        </w:rPr>
        <w:t>structure from lorry chassis</w:t>
      </w:r>
    </w:p>
    <w:p w:rsidR="00866E66" w:rsidRDefault="00866E6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</w:t>
      </w:r>
      <w:r w:rsidR="00985D99">
        <w:rPr>
          <w:sz w:val="24"/>
          <w:lang w:eastAsia="zh-CN"/>
        </w:rPr>
        <w:t>port structure into factory</w:t>
      </w:r>
    </w:p>
    <w:p w:rsidR="005C6F68" w:rsidRPr="00B77F01" w:rsidRDefault="00842943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Fixed</w:t>
      </w:r>
      <w:r w:rsidR="00866E66">
        <w:rPr>
          <w:sz w:val="24"/>
          <w:lang w:eastAsia="zh-CN"/>
        </w:rPr>
        <w:t xml:space="preserve"> ‘A’ at designated location </w:t>
      </w:r>
      <w:r>
        <w:rPr>
          <w:sz w:val="24"/>
          <w:lang w:eastAsia="zh-CN"/>
        </w:rPr>
        <w:t xml:space="preserve">for customer usage </w:t>
      </w:r>
    </w:p>
    <w:p w:rsidR="006467DA" w:rsidRPr="0099046A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6006AC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34D" w:rsidRDefault="007F434D">
      <w:r>
        <w:separator/>
      </w:r>
    </w:p>
  </w:endnote>
  <w:endnote w:type="continuationSeparator" w:id="0">
    <w:p w:rsidR="007F434D" w:rsidRDefault="007F4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5C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5C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34D" w:rsidRDefault="007F434D">
      <w:r>
        <w:separator/>
      </w:r>
    </w:p>
  </w:footnote>
  <w:footnote w:type="continuationSeparator" w:id="0">
    <w:p w:rsidR="007F434D" w:rsidRDefault="007F43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F43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006AC">
    <w:pPr>
      <w:pStyle w:val="Header"/>
      <w:jc w:val="center"/>
    </w:pPr>
    <w:r>
      <w:t>28 Kranji Loop #05-03, Kranji Green, Singapore 739571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006AC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F434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276441"/>
    <w:rsid w:val="002E0F49"/>
    <w:rsid w:val="0035589B"/>
    <w:rsid w:val="003571AC"/>
    <w:rsid w:val="003C43A5"/>
    <w:rsid w:val="003D3BEA"/>
    <w:rsid w:val="00413FFF"/>
    <w:rsid w:val="00420C51"/>
    <w:rsid w:val="004371AF"/>
    <w:rsid w:val="00466C7A"/>
    <w:rsid w:val="004F035D"/>
    <w:rsid w:val="00521A24"/>
    <w:rsid w:val="005333BC"/>
    <w:rsid w:val="00566BA1"/>
    <w:rsid w:val="00575C10"/>
    <w:rsid w:val="00592A8E"/>
    <w:rsid w:val="005C6F68"/>
    <w:rsid w:val="005E615C"/>
    <w:rsid w:val="006006AC"/>
    <w:rsid w:val="00611D27"/>
    <w:rsid w:val="00626402"/>
    <w:rsid w:val="00634800"/>
    <w:rsid w:val="006467DA"/>
    <w:rsid w:val="00663BC0"/>
    <w:rsid w:val="00672998"/>
    <w:rsid w:val="006D440D"/>
    <w:rsid w:val="007066F2"/>
    <w:rsid w:val="00735210"/>
    <w:rsid w:val="00742D33"/>
    <w:rsid w:val="007A14B6"/>
    <w:rsid w:val="007F434D"/>
    <w:rsid w:val="0081625F"/>
    <w:rsid w:val="008225C1"/>
    <w:rsid w:val="00840B2D"/>
    <w:rsid w:val="00842943"/>
    <w:rsid w:val="0084724A"/>
    <w:rsid w:val="00866E66"/>
    <w:rsid w:val="00895D5D"/>
    <w:rsid w:val="0089628B"/>
    <w:rsid w:val="0090024D"/>
    <w:rsid w:val="009003F8"/>
    <w:rsid w:val="00926CAD"/>
    <w:rsid w:val="00933FF0"/>
    <w:rsid w:val="00971AE8"/>
    <w:rsid w:val="009770F7"/>
    <w:rsid w:val="00985D99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33487"/>
    <w:rsid w:val="00D350FD"/>
    <w:rsid w:val="00D51A21"/>
    <w:rsid w:val="00D9326E"/>
    <w:rsid w:val="00E14375"/>
    <w:rsid w:val="00E14B73"/>
    <w:rsid w:val="00E14D44"/>
    <w:rsid w:val="00E43968"/>
    <w:rsid w:val="00E71D6F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2024-10-08T05:45:00Z</cp:lastPrinted>
  <dcterms:created xsi:type="dcterms:W3CDTF">2023-08-07T04:13:00Z</dcterms:created>
  <dcterms:modified xsi:type="dcterms:W3CDTF">2024-10-08T05:45:00Z</dcterms:modified>
</cp:coreProperties>
</file>