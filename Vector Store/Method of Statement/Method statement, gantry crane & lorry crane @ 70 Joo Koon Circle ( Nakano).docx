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C716F5">
      <w:pPr>
        <w:rPr>
          <w:sz w:val="24"/>
          <w:lang w:eastAsia="zh-CN"/>
        </w:rPr>
      </w:pPr>
      <w:r>
        <w:rPr>
          <w:sz w:val="24"/>
        </w:rPr>
        <w:t>Date: 01</w:t>
      </w:r>
      <w:r w:rsidRPr="00C716F5">
        <w:rPr>
          <w:sz w:val="24"/>
          <w:vertAlign w:val="superscript"/>
        </w:rPr>
        <w:t>st</w:t>
      </w:r>
      <w:r>
        <w:rPr>
          <w:sz w:val="24"/>
        </w:rPr>
        <w:t xml:space="preserve"> Feb</w:t>
      </w:r>
      <w:bookmarkStart w:id="0" w:name="_GoBack"/>
      <w:bookmarkEnd w:id="0"/>
      <w:r w:rsidR="00456DB5">
        <w:rPr>
          <w:sz w:val="24"/>
        </w:rPr>
        <w:t xml:space="preserve">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Pr="008B0A24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0108D">
        <w:rPr>
          <w:sz w:val="24"/>
          <w:lang w:eastAsia="zh-CN"/>
        </w:rPr>
        <w:t xml:space="preserve">dismantle </w:t>
      </w:r>
      <w:r w:rsidR="0067755D">
        <w:rPr>
          <w:sz w:val="24"/>
          <w:lang w:eastAsia="zh-CN"/>
        </w:rPr>
        <w:t xml:space="preserve">machine into parts using hydraulic gantry crane, shift out </w:t>
      </w:r>
      <w:r w:rsidR="00456DB5">
        <w:rPr>
          <w:sz w:val="24"/>
          <w:lang w:eastAsia="zh-CN"/>
        </w:rPr>
        <w:t>to outside fa</w:t>
      </w:r>
      <w:r w:rsidR="0080108D">
        <w:rPr>
          <w:sz w:val="24"/>
          <w:lang w:eastAsia="zh-CN"/>
        </w:rPr>
        <w:t>ctory, using lorry crane to load up onto lowbed and secured</w:t>
      </w:r>
    </w:p>
    <w:p w:rsidR="00B0486F" w:rsidRDefault="00B0486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D617F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07067F" w:rsidRDefault="0080108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x 400ton Press </w:t>
      </w:r>
      <w:r w:rsidR="00105F8A">
        <w:rPr>
          <w:bCs/>
          <w:sz w:val="24"/>
          <w:szCs w:val="24"/>
          <w:lang w:eastAsia="zh-CN"/>
        </w:rPr>
        <w:t xml:space="preserve">– to be dismantle to 3 parts </w:t>
      </w:r>
    </w:p>
    <w:p w:rsidR="002D617F" w:rsidRPr="0067755D" w:rsidRDefault="002D61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BA65F8" w:rsidRDefault="0080108D" w:rsidP="005948F2">
      <w:pPr>
        <w:rPr>
          <w:sz w:val="24"/>
          <w:lang w:eastAsia="zh-CN"/>
        </w:rPr>
      </w:pPr>
      <w:r>
        <w:rPr>
          <w:sz w:val="24"/>
          <w:lang w:eastAsia="zh-CN"/>
        </w:rPr>
        <w:t>06-12/02/23</w:t>
      </w:r>
    </w:p>
    <w:p w:rsidR="00992D3A" w:rsidRPr="007C3325" w:rsidRDefault="00992D3A" w:rsidP="007C3325">
      <w:pPr>
        <w:rPr>
          <w:sz w:val="24"/>
          <w:lang w:eastAsia="zh-CN"/>
        </w:rPr>
      </w:pPr>
    </w:p>
    <w:p w:rsidR="002D617F" w:rsidRDefault="002D617F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2D617F" w:rsidRPr="00641942" w:rsidRDefault="0080108D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Location of Operation</w:t>
      </w:r>
    </w:p>
    <w:p w:rsidR="007C3325" w:rsidRDefault="0080108D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70 Joo Koon Circle </w:t>
      </w:r>
    </w:p>
    <w:p w:rsidR="00641942" w:rsidRDefault="0080108D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Nakano</w:t>
      </w:r>
      <w:r w:rsidR="00456DB5">
        <w:rPr>
          <w:bCs/>
          <w:sz w:val="24"/>
          <w:szCs w:val="24"/>
          <w:lang w:eastAsia="zh-CN"/>
        </w:rPr>
        <w:t xml:space="preserve"> </w:t>
      </w:r>
      <w:r w:rsidR="00105F8A">
        <w:rPr>
          <w:bCs/>
          <w:sz w:val="24"/>
          <w:szCs w:val="24"/>
          <w:lang w:eastAsia="zh-CN"/>
        </w:rPr>
        <w:t xml:space="preserve">Metal Press </w:t>
      </w:r>
      <w:r w:rsidR="00456DB5">
        <w:rPr>
          <w:bCs/>
          <w:sz w:val="24"/>
          <w:szCs w:val="24"/>
          <w:lang w:eastAsia="zh-CN"/>
        </w:rPr>
        <w:t xml:space="preserve">Pte Ltd </w:t>
      </w:r>
    </w:p>
    <w:p w:rsidR="003C37F2" w:rsidRPr="007C3325" w:rsidRDefault="003C37F2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Pr="009B1025" w:rsidRDefault="009B1025" w:rsidP="00992D3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56DB5" w:rsidRDefault="008010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100 ton lorry</w:t>
      </w:r>
      <w:r w:rsidR="00456DB5">
        <w:rPr>
          <w:sz w:val="24"/>
          <w:lang w:eastAsia="zh-CN"/>
        </w:rPr>
        <w:t xml:space="preserve"> crane </w:t>
      </w:r>
    </w:p>
    <w:p w:rsidR="00456DB5" w:rsidRDefault="00456D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</w:p>
    <w:p w:rsidR="00D30587" w:rsidRDefault="000706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set</w:t>
      </w:r>
      <w:r w:rsidR="005153BB">
        <w:rPr>
          <w:sz w:val="24"/>
          <w:lang w:eastAsia="zh-CN"/>
        </w:rPr>
        <w:t xml:space="preserve"> hydraulic gantry crane </w:t>
      </w:r>
    </w:p>
    <w:p w:rsidR="00504511" w:rsidRDefault="005045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7755D">
        <w:rPr>
          <w:sz w:val="24"/>
          <w:lang w:eastAsia="zh-CN"/>
        </w:rPr>
        <w:t xml:space="preserve">4.5ton </w:t>
      </w:r>
      <w:r>
        <w:rPr>
          <w:sz w:val="24"/>
          <w:lang w:eastAsia="zh-CN"/>
        </w:rPr>
        <w:t>forklift</w:t>
      </w:r>
    </w:p>
    <w:p w:rsidR="00105F8A" w:rsidRDefault="00105F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boom/scissor lift </w:t>
      </w:r>
    </w:p>
    <w:p w:rsidR="00456DB5" w:rsidRDefault="00456D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Heavy duty rollers </w:t>
      </w:r>
    </w:p>
    <w:p w:rsidR="002D617F" w:rsidRDefault="008010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B0486F">
        <w:rPr>
          <w:sz w:val="24"/>
          <w:lang w:eastAsia="zh-CN"/>
        </w:rPr>
        <w:t>ebbing sling</w:t>
      </w:r>
      <w:r w:rsidR="00891FEE">
        <w:rPr>
          <w:sz w:val="24"/>
          <w:lang w:eastAsia="zh-CN"/>
        </w:rPr>
        <w:t xml:space="preserve"> </w:t>
      </w:r>
    </w:p>
    <w:p w:rsidR="007B5953" w:rsidRDefault="00456D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36298">
        <w:rPr>
          <w:sz w:val="24"/>
          <w:lang w:eastAsia="zh-CN"/>
        </w:rPr>
        <w:t xml:space="preserve">hackle </w:t>
      </w:r>
      <w:r w:rsidR="007B5953">
        <w:rPr>
          <w:sz w:val="24"/>
          <w:lang w:eastAsia="zh-CN"/>
        </w:rPr>
        <w:t xml:space="preserve"> </w:t>
      </w:r>
    </w:p>
    <w:p w:rsidR="00AE6FA3" w:rsidRDefault="00AE6FA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9B1025" w:rsidRDefault="009B102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50451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41942">
        <w:rPr>
          <w:sz w:val="24"/>
          <w:lang w:eastAsia="zh-CN"/>
        </w:rPr>
        <w:t>s on operation area and route to machine</w:t>
      </w:r>
      <w:r w:rsidR="00DB098E">
        <w:rPr>
          <w:sz w:val="24"/>
          <w:lang w:eastAsia="zh-CN"/>
        </w:rPr>
        <w:t xml:space="preserve"> position</w:t>
      </w:r>
    </w:p>
    <w:p w:rsidR="007926D3" w:rsidRDefault="00504511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operation area to prevent person who are not involved enter unintentionally </w:t>
      </w:r>
      <w:r w:rsidR="00DB098E">
        <w:rPr>
          <w:sz w:val="24"/>
          <w:lang w:eastAsia="zh-CN"/>
        </w:rPr>
        <w:t xml:space="preserve"> </w:t>
      </w:r>
    </w:p>
    <w:p w:rsidR="006467DA" w:rsidRPr="00504511" w:rsidRDefault="009B1025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9B1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Pr="00992D3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126F8C">
        <w:rPr>
          <w:sz w:val="24"/>
          <w:lang w:eastAsia="zh-CN"/>
        </w:rPr>
        <w:t xml:space="preserve"> after job completion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0108D" w:rsidRDefault="0080108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80108D" w:rsidRDefault="008010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 and lorry loader operator will be involved </w:t>
      </w:r>
      <w:r w:rsidR="00B65FD3">
        <w:rPr>
          <w:sz w:val="24"/>
          <w:szCs w:val="24"/>
          <w:lang w:eastAsia="zh-CN"/>
        </w:rPr>
        <w:t xml:space="preserve">in this operation </w:t>
      </w:r>
    </w:p>
    <w:p w:rsidR="00B65FD3" w:rsidRPr="0080108D" w:rsidRDefault="00B65FD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9B1025" w:rsidRDefault="009B102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64C91" w:rsidRDefault="00E64C9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guide and control movement of vehicle or personnel within the vicinity </w:t>
      </w:r>
    </w:p>
    <w:p w:rsidR="00504511" w:rsidRDefault="0050451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2D617F">
        <w:rPr>
          <w:rFonts w:hint="eastAsia"/>
          <w:sz w:val="24"/>
          <w:lang w:eastAsia="zh-CN"/>
        </w:rPr>
        <w:t xml:space="preserve">ty shoes, </w:t>
      </w:r>
      <w:r w:rsidR="002D617F">
        <w:rPr>
          <w:sz w:val="24"/>
          <w:lang w:eastAsia="zh-CN"/>
        </w:rPr>
        <w:t xml:space="preserve">safety </w:t>
      </w:r>
      <w:r w:rsidR="002D617F">
        <w:rPr>
          <w:rFonts w:hint="eastAsia"/>
          <w:sz w:val="24"/>
          <w:lang w:eastAsia="zh-CN"/>
        </w:rPr>
        <w:t>helmet</w:t>
      </w:r>
      <w:r w:rsidR="00126F8C">
        <w:rPr>
          <w:sz w:val="24"/>
          <w:lang w:eastAsia="zh-CN"/>
        </w:rPr>
        <w:t>, safety harness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9B1025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504511" w:rsidRPr="009B1025" w:rsidRDefault="00504511" w:rsidP="009B10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04511" w:rsidRDefault="006467DA" w:rsidP="005045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126F8C" w:rsidRDefault="006713C4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EA51F2">
        <w:rPr>
          <w:sz w:val="24"/>
          <w:lang w:eastAsia="zh-CN"/>
        </w:rPr>
        <w:t xml:space="preserve">unload </w:t>
      </w:r>
      <w:r>
        <w:rPr>
          <w:sz w:val="24"/>
          <w:lang w:eastAsia="zh-CN"/>
        </w:rPr>
        <w:t xml:space="preserve">2 set of </w:t>
      </w:r>
      <w:r w:rsidR="00EA51F2">
        <w:rPr>
          <w:sz w:val="24"/>
          <w:lang w:eastAsia="zh-CN"/>
        </w:rPr>
        <w:t>gantry crane from low loader</w:t>
      </w:r>
      <w:r>
        <w:rPr>
          <w:sz w:val="24"/>
          <w:lang w:eastAsia="zh-CN"/>
        </w:rPr>
        <w:t xml:space="preserve"> using lorry crane</w:t>
      </w:r>
    </w:p>
    <w:p w:rsidR="00241657" w:rsidRDefault="00126F8C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gantry crane into factory premise </w:t>
      </w:r>
      <w:r w:rsidR="006713C4">
        <w:rPr>
          <w:sz w:val="24"/>
          <w:lang w:eastAsia="zh-CN"/>
        </w:rPr>
        <w:t xml:space="preserve"> </w:t>
      </w:r>
    </w:p>
    <w:p w:rsidR="00EA51F2" w:rsidRPr="00A0599B" w:rsidRDefault="00B57451" w:rsidP="00A0599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</w:t>
      </w:r>
      <w:r w:rsidR="000463D9">
        <w:rPr>
          <w:sz w:val="24"/>
          <w:lang w:eastAsia="zh-CN"/>
        </w:rPr>
        <w:t xml:space="preserve">ssembly gantry crane </w:t>
      </w:r>
      <w:r w:rsidR="00A0599B">
        <w:rPr>
          <w:sz w:val="24"/>
          <w:lang w:eastAsia="zh-CN"/>
        </w:rPr>
        <w:t>inside factory</w:t>
      </w:r>
    </w:p>
    <w:p w:rsidR="003C37F2" w:rsidRDefault="005C4383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Lifting personnel will attached all required lifting gears onto gantry crane which is to be secure to the load to be lifted </w:t>
      </w:r>
    </w:p>
    <w:p w:rsidR="00027949" w:rsidRPr="00A0599B" w:rsidRDefault="005C4383" w:rsidP="00A0599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is complete, gantry crane to lift</w:t>
      </w:r>
      <w:r w:rsidR="00A0599B">
        <w:rPr>
          <w:sz w:val="24"/>
          <w:lang w:eastAsia="zh-CN"/>
        </w:rPr>
        <w:t xml:space="preserve"> up machine by parts </w:t>
      </w:r>
    </w:p>
    <w:p w:rsidR="00027949" w:rsidRDefault="00514F04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gantry crane </w:t>
      </w:r>
    </w:p>
    <w:p w:rsidR="00514F04" w:rsidRDefault="00514F04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  <w:r w:rsidR="0080108D">
        <w:rPr>
          <w:sz w:val="24"/>
          <w:lang w:eastAsia="zh-CN"/>
        </w:rPr>
        <w:t xml:space="preserve">                      </w:t>
      </w:r>
    </w:p>
    <w:p w:rsidR="00514F04" w:rsidRDefault="00514F04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514F04" w:rsidRDefault="00514F04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to loading area</w:t>
      </w:r>
    </w:p>
    <w:p w:rsidR="00456DB5" w:rsidRDefault="0080108D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100 ton lorry crane</w:t>
      </w:r>
      <w:r w:rsidR="00514F04">
        <w:rPr>
          <w:sz w:val="24"/>
          <w:lang w:eastAsia="zh-CN"/>
        </w:rPr>
        <w:t xml:space="preserve"> to hoist up m</w:t>
      </w:r>
      <w:r w:rsidR="00456DB5">
        <w:rPr>
          <w:sz w:val="24"/>
          <w:lang w:eastAsia="zh-CN"/>
        </w:rPr>
        <w:t>achine and l</w:t>
      </w:r>
      <w:r>
        <w:rPr>
          <w:sz w:val="24"/>
          <w:lang w:eastAsia="zh-CN"/>
        </w:rPr>
        <w:t xml:space="preserve">oad onto lowbed </w:t>
      </w:r>
    </w:p>
    <w:p w:rsidR="00514F04" w:rsidRPr="0080108D" w:rsidRDefault="0080108D" w:rsidP="0080108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chain belt </w:t>
      </w:r>
    </w:p>
    <w:p w:rsidR="00AE389D" w:rsidRPr="00456DB5" w:rsidRDefault="0099046A" w:rsidP="00456DB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56DB5">
        <w:rPr>
          <w:sz w:val="24"/>
          <w:lang w:eastAsia="zh-CN"/>
        </w:rPr>
        <w:t>Once job complete, team leader will instruct the team t</w:t>
      </w:r>
      <w:r w:rsidR="00AE389D" w:rsidRPr="00456DB5">
        <w:rPr>
          <w:sz w:val="24"/>
          <w:lang w:eastAsia="zh-CN"/>
        </w:rPr>
        <w:t>o perform proper housekeeping</w:t>
      </w:r>
    </w:p>
    <w:p w:rsidR="00514F04" w:rsidRPr="00514F04" w:rsidRDefault="00AE389D" w:rsidP="00514F0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514F04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Zailani / Kevin Wong 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5AA3" w:rsidRDefault="00725AA3">
      <w:r>
        <w:separator/>
      </w:r>
    </w:p>
  </w:endnote>
  <w:endnote w:type="continuationSeparator" w:id="0">
    <w:p w:rsidR="00725AA3" w:rsidRDefault="00725A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716F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716F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5AA3" w:rsidRDefault="00725AA3">
      <w:r>
        <w:separator/>
      </w:r>
    </w:p>
  </w:footnote>
  <w:footnote w:type="continuationSeparator" w:id="0">
    <w:p w:rsidR="00725AA3" w:rsidRDefault="00725A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725AA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1942">
    <w:pPr>
      <w:pStyle w:val="Header"/>
      <w:jc w:val="center"/>
    </w:pPr>
    <w:r>
      <w:t>Tel</w:t>
    </w:r>
    <w:r w:rsidR="006467DA">
      <w:t>:</w:t>
    </w:r>
    <w:r>
      <w:t xml:space="preserve"> 62824175, 62828203, 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725AA3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1942">
    <w:pPr>
      <w:pStyle w:val="Header"/>
      <w:jc w:val="center"/>
      <w:rPr>
        <w:sz w:val="22"/>
      </w:rPr>
    </w:pPr>
    <w:r>
      <w:rPr>
        <w:sz w:val="22"/>
      </w:rPr>
      <w:t xml:space="preserve">e-mail: </w:t>
    </w:r>
    <w:hyperlink r:id="rId3" w:history="1">
      <w:r w:rsidRPr="001E5206">
        <w:rPr>
          <w:rStyle w:val="Hyperlink"/>
          <w:sz w:val="22"/>
        </w:rPr>
        <w:t>ewmtpl@gmail.com</w:t>
      </w:r>
    </w:hyperlink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7949"/>
    <w:rsid w:val="00036298"/>
    <w:rsid w:val="000463D9"/>
    <w:rsid w:val="0005071E"/>
    <w:rsid w:val="00057FF4"/>
    <w:rsid w:val="0007067F"/>
    <w:rsid w:val="0007152C"/>
    <w:rsid w:val="00083372"/>
    <w:rsid w:val="000C68D5"/>
    <w:rsid w:val="000D3C89"/>
    <w:rsid w:val="000D3F7C"/>
    <w:rsid w:val="0010070A"/>
    <w:rsid w:val="00105F8A"/>
    <w:rsid w:val="001268A8"/>
    <w:rsid w:val="00126F8C"/>
    <w:rsid w:val="0013083F"/>
    <w:rsid w:val="00136332"/>
    <w:rsid w:val="00141D73"/>
    <w:rsid w:val="001452F4"/>
    <w:rsid w:val="00170AE3"/>
    <w:rsid w:val="001F5380"/>
    <w:rsid w:val="002068C4"/>
    <w:rsid w:val="00241657"/>
    <w:rsid w:val="00257402"/>
    <w:rsid w:val="00257C21"/>
    <w:rsid w:val="00262C7C"/>
    <w:rsid w:val="002A166B"/>
    <w:rsid w:val="002B5DA0"/>
    <w:rsid w:val="002D617F"/>
    <w:rsid w:val="00345D46"/>
    <w:rsid w:val="00346FBC"/>
    <w:rsid w:val="00373BA8"/>
    <w:rsid w:val="003A3ADA"/>
    <w:rsid w:val="003B048C"/>
    <w:rsid w:val="003C37F2"/>
    <w:rsid w:val="003C43A5"/>
    <w:rsid w:val="003D3BEA"/>
    <w:rsid w:val="00456DB5"/>
    <w:rsid w:val="00461D21"/>
    <w:rsid w:val="00466C7A"/>
    <w:rsid w:val="004B5690"/>
    <w:rsid w:val="004D66B4"/>
    <w:rsid w:val="00504511"/>
    <w:rsid w:val="00514F04"/>
    <w:rsid w:val="005153BB"/>
    <w:rsid w:val="005333BC"/>
    <w:rsid w:val="00590218"/>
    <w:rsid w:val="005948F2"/>
    <w:rsid w:val="005A7E8D"/>
    <w:rsid w:val="005C4383"/>
    <w:rsid w:val="005C5139"/>
    <w:rsid w:val="00634800"/>
    <w:rsid w:val="00641942"/>
    <w:rsid w:val="006467DA"/>
    <w:rsid w:val="00663BC0"/>
    <w:rsid w:val="006713C4"/>
    <w:rsid w:val="00673D24"/>
    <w:rsid w:val="0067755D"/>
    <w:rsid w:val="00692F70"/>
    <w:rsid w:val="006A5A33"/>
    <w:rsid w:val="00725AA3"/>
    <w:rsid w:val="0072600C"/>
    <w:rsid w:val="007264CD"/>
    <w:rsid w:val="00735210"/>
    <w:rsid w:val="00742D33"/>
    <w:rsid w:val="00743A75"/>
    <w:rsid w:val="007926D3"/>
    <w:rsid w:val="007B5953"/>
    <w:rsid w:val="007C3325"/>
    <w:rsid w:val="007D36A9"/>
    <w:rsid w:val="007F3186"/>
    <w:rsid w:val="0080108D"/>
    <w:rsid w:val="00804148"/>
    <w:rsid w:val="00840D53"/>
    <w:rsid w:val="00861966"/>
    <w:rsid w:val="00891FEE"/>
    <w:rsid w:val="00895D5D"/>
    <w:rsid w:val="0089628B"/>
    <w:rsid w:val="008B0A24"/>
    <w:rsid w:val="00933FF0"/>
    <w:rsid w:val="00956805"/>
    <w:rsid w:val="00962CC7"/>
    <w:rsid w:val="00971AE8"/>
    <w:rsid w:val="0099046A"/>
    <w:rsid w:val="00992D3A"/>
    <w:rsid w:val="00994BB9"/>
    <w:rsid w:val="009B1025"/>
    <w:rsid w:val="00A04566"/>
    <w:rsid w:val="00A0599B"/>
    <w:rsid w:val="00A1115F"/>
    <w:rsid w:val="00A5543F"/>
    <w:rsid w:val="00A814F5"/>
    <w:rsid w:val="00A84205"/>
    <w:rsid w:val="00A93B6F"/>
    <w:rsid w:val="00AB583B"/>
    <w:rsid w:val="00AE389D"/>
    <w:rsid w:val="00AE6FA3"/>
    <w:rsid w:val="00B0486F"/>
    <w:rsid w:val="00B57451"/>
    <w:rsid w:val="00B60F1B"/>
    <w:rsid w:val="00B65FD3"/>
    <w:rsid w:val="00BA65F8"/>
    <w:rsid w:val="00BD1F59"/>
    <w:rsid w:val="00BF1F53"/>
    <w:rsid w:val="00C37473"/>
    <w:rsid w:val="00C716F5"/>
    <w:rsid w:val="00C740B2"/>
    <w:rsid w:val="00C91358"/>
    <w:rsid w:val="00C95881"/>
    <w:rsid w:val="00C97E3D"/>
    <w:rsid w:val="00CC76C3"/>
    <w:rsid w:val="00D26F47"/>
    <w:rsid w:val="00D30587"/>
    <w:rsid w:val="00DB098E"/>
    <w:rsid w:val="00E64C91"/>
    <w:rsid w:val="00E67DF1"/>
    <w:rsid w:val="00E73183"/>
    <w:rsid w:val="00E76DB5"/>
    <w:rsid w:val="00E84499"/>
    <w:rsid w:val="00EA51F2"/>
    <w:rsid w:val="00EB45F1"/>
    <w:rsid w:val="00EC1220"/>
    <w:rsid w:val="00EC37A1"/>
    <w:rsid w:val="00EF789A"/>
    <w:rsid w:val="00F1378E"/>
    <w:rsid w:val="00F25DE1"/>
    <w:rsid w:val="00F36CE9"/>
    <w:rsid w:val="00F5242C"/>
    <w:rsid w:val="00F55415"/>
    <w:rsid w:val="00F7695C"/>
    <w:rsid w:val="00FC797D"/>
    <w:rsid w:val="00FE1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ewmtpl@gmail.com" TargetMode="External"/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2659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2023-01-31T07:12:00Z</cp:lastPrinted>
  <dcterms:created xsi:type="dcterms:W3CDTF">2023-01-31T01:44:00Z</dcterms:created>
  <dcterms:modified xsi:type="dcterms:W3CDTF">2023-01-31T07:12:00Z</dcterms:modified>
</cp:coreProperties>
</file>