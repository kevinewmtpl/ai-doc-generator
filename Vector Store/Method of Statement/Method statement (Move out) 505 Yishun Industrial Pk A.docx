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A4A" w:rsidRDefault="00D41A4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977B3">
      <w:pPr>
        <w:rPr>
          <w:sz w:val="24"/>
          <w:lang w:eastAsia="zh-CN"/>
        </w:rPr>
      </w:pPr>
      <w:r>
        <w:rPr>
          <w:sz w:val="24"/>
        </w:rPr>
        <w:t>Date: 26</w:t>
      </w:r>
      <w:r w:rsidR="00144C6C" w:rsidRPr="00144C6C">
        <w:rPr>
          <w:sz w:val="24"/>
          <w:vertAlign w:val="superscript"/>
        </w:rPr>
        <w:t>th</w:t>
      </w:r>
      <w:r w:rsidR="00B86C01">
        <w:rPr>
          <w:sz w:val="24"/>
        </w:rPr>
        <w:t xml:space="preserve"> May</w:t>
      </w:r>
      <w:r w:rsidR="00D41A4A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2F525E">
        <w:rPr>
          <w:sz w:val="24"/>
          <w:lang w:eastAsia="zh-CN"/>
        </w:rPr>
        <w:t xml:space="preserve"> Shizuka Milling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F525E">
        <w:rPr>
          <w:sz w:val="24"/>
          <w:lang w:eastAsia="zh-CN"/>
        </w:rPr>
        <w:t>from production room at 2</w:t>
      </w:r>
      <w:r w:rsidR="002F525E" w:rsidRPr="002F525E">
        <w:rPr>
          <w:sz w:val="24"/>
          <w:vertAlign w:val="superscript"/>
          <w:lang w:eastAsia="zh-CN"/>
        </w:rPr>
        <w:t>nd</w:t>
      </w:r>
      <w:r w:rsidR="002F525E">
        <w:rPr>
          <w:sz w:val="24"/>
          <w:lang w:eastAsia="zh-CN"/>
        </w:rPr>
        <w:t xml:space="preserve"> floor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2F525E">
        <w:rPr>
          <w:sz w:val="24"/>
          <w:lang w:eastAsia="zh-CN"/>
        </w:rPr>
        <w:t>down to ground floor, shift and position into production room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2F525E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144C6C">
        <w:rPr>
          <w:sz w:val="24"/>
          <w:lang w:eastAsia="zh-CN"/>
        </w:rPr>
        <w:t>/05/2017 – 10:0</w:t>
      </w:r>
      <w:r w:rsidR="00A9491E">
        <w:rPr>
          <w:sz w:val="24"/>
          <w:lang w:eastAsia="zh-CN"/>
        </w:rPr>
        <w:t xml:space="preserve">0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F525E" w:rsidP="00140D68">
      <w:pPr>
        <w:pStyle w:val="Heading4"/>
      </w:pPr>
      <w:r>
        <w:t>505 Yishun Industrial Pk A</w:t>
      </w:r>
    </w:p>
    <w:p w:rsidR="00140D68" w:rsidRPr="00140D68" w:rsidRDefault="002F525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PBA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234D2" w:rsidRDefault="003234D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30317F" w:rsidRDefault="0030317F" w:rsidP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0977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using crowbar and insert woodblock </w:t>
      </w:r>
    </w:p>
    <w:p w:rsidR="000977B3" w:rsidRPr="0030317F" w:rsidRDefault="000977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3234D2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0977B3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machine from 2</w:t>
      </w:r>
      <w:r w:rsidRPr="000977B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</w:t>
      </w:r>
    </w:p>
    <w:p w:rsidR="006F12DE" w:rsidRDefault="003234D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pallet truck</w:t>
      </w:r>
    </w:p>
    <w:p w:rsidR="003234D2" w:rsidRPr="00251AD9" w:rsidRDefault="003234D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production room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AEA" w:rsidRDefault="00905AEA">
      <w:r>
        <w:separator/>
      </w:r>
    </w:p>
  </w:endnote>
  <w:endnote w:type="continuationSeparator" w:id="0">
    <w:p w:rsidR="00905AEA" w:rsidRDefault="00905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34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34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AEA" w:rsidRDefault="00905AEA">
      <w:r>
        <w:separator/>
      </w:r>
    </w:p>
  </w:footnote>
  <w:footnote w:type="continuationSeparator" w:id="0">
    <w:p w:rsidR="00905AEA" w:rsidRDefault="00905A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05A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05AE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77B3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2F525E"/>
    <w:rsid w:val="0030317F"/>
    <w:rsid w:val="003234D2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05AEA"/>
    <w:rsid w:val="00971AE8"/>
    <w:rsid w:val="0099046A"/>
    <w:rsid w:val="009A18A9"/>
    <w:rsid w:val="009A2142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2016-03-09T06:34:00Z</cp:lastPrinted>
  <dcterms:created xsi:type="dcterms:W3CDTF">2017-05-24T07:38:00Z</dcterms:created>
  <dcterms:modified xsi:type="dcterms:W3CDTF">2017-05-26T01:48:00Z</dcterms:modified>
</cp:coreProperties>
</file>