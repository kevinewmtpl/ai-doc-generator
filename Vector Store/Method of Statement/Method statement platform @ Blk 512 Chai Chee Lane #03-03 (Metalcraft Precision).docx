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D6B9E" w14:textId="77777777" w:rsidR="00541B38" w:rsidRDefault="00541B38">
      <w:pPr>
        <w:pStyle w:val="Title"/>
        <w:jc w:val="left"/>
        <w:rPr>
          <w:lang w:eastAsia="zh-CN"/>
        </w:rPr>
      </w:pPr>
    </w:p>
    <w:p w14:paraId="4F0CEC7A" w14:textId="37204AAC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D8DEE9" w14:textId="77777777" w:rsidR="004377BA" w:rsidRDefault="004377BA">
      <w:pPr>
        <w:rPr>
          <w:sz w:val="24"/>
        </w:rPr>
      </w:pPr>
    </w:p>
    <w:p w14:paraId="43EC5B46" w14:textId="17E9420B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C77F2">
        <w:rPr>
          <w:sz w:val="24"/>
        </w:rPr>
        <w:t>03</w:t>
      </w:r>
      <w:r w:rsidR="00CC77F2" w:rsidRPr="00CC77F2">
        <w:rPr>
          <w:sz w:val="24"/>
          <w:vertAlign w:val="superscript"/>
        </w:rPr>
        <w:t>rd</w:t>
      </w:r>
      <w:r w:rsidR="00CC77F2">
        <w:rPr>
          <w:sz w:val="24"/>
        </w:rPr>
        <w:t xml:space="preserve"> Nov</w:t>
      </w:r>
      <w:r w:rsidR="00EF56DC">
        <w:rPr>
          <w:sz w:val="24"/>
        </w:rPr>
        <w:t xml:space="preserve"> 2025</w:t>
      </w:r>
    </w:p>
    <w:p w14:paraId="5D7662F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BFBC6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E280360" w14:textId="038CC144" w:rsidR="00B94829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CC77F2">
        <w:rPr>
          <w:sz w:val="24"/>
          <w:lang w:eastAsia="zh-CN"/>
        </w:rPr>
        <w:t>machineries</w:t>
      </w:r>
      <w:r w:rsidR="00E41FFD">
        <w:rPr>
          <w:sz w:val="24"/>
          <w:lang w:eastAsia="zh-CN"/>
        </w:rPr>
        <w:t xml:space="preserve"> </w:t>
      </w:r>
      <w:r w:rsidR="00CC77F2">
        <w:rPr>
          <w:sz w:val="24"/>
          <w:lang w:eastAsia="zh-CN"/>
        </w:rPr>
        <w:t>from 3</w:t>
      </w:r>
      <w:r w:rsidR="00CC77F2" w:rsidRPr="00CC77F2">
        <w:rPr>
          <w:sz w:val="24"/>
          <w:vertAlign w:val="superscript"/>
          <w:lang w:eastAsia="zh-CN"/>
        </w:rPr>
        <w:t>rd</w:t>
      </w:r>
      <w:r w:rsidR="00E41FFD">
        <w:rPr>
          <w:sz w:val="24"/>
          <w:lang w:eastAsia="zh-CN"/>
        </w:rPr>
        <w:t xml:space="preserve"> floor through swing gate </w:t>
      </w:r>
      <w:r w:rsidR="00885958">
        <w:rPr>
          <w:sz w:val="24"/>
          <w:lang w:eastAsia="zh-CN"/>
        </w:rPr>
        <w:t>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</w:t>
      </w:r>
      <w:r w:rsidR="00B31D7A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 xml:space="preserve">lorry </w:t>
      </w:r>
      <w:r w:rsidR="00B31D7A">
        <w:rPr>
          <w:sz w:val="24"/>
          <w:lang w:eastAsia="zh-CN"/>
        </w:rPr>
        <w:t>chassis</w:t>
      </w:r>
    </w:p>
    <w:p w14:paraId="2C032136" w14:textId="77777777" w:rsidR="00B94829" w:rsidRPr="00B94829" w:rsidRDefault="00B948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09E8BCB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3ECD4EC8" w14:textId="446E2C63" w:rsidR="003451D2" w:rsidRPr="00CC77F2" w:rsidRDefault="00CC77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machine list </w:t>
      </w:r>
    </w:p>
    <w:p w14:paraId="65DD4030" w14:textId="77777777" w:rsidR="003451D2" w:rsidRPr="00A46072" w:rsidRDefault="003451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D50986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7F390B1" w14:textId="684B91E8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F56DC">
        <w:rPr>
          <w:sz w:val="24"/>
          <w:lang w:eastAsia="zh-CN"/>
        </w:rPr>
        <w:t>ed</w:t>
      </w:r>
    </w:p>
    <w:p w14:paraId="1602B803" w14:textId="77777777" w:rsidR="007E2FF0" w:rsidRPr="007E2FF0" w:rsidRDefault="007E2FF0" w:rsidP="007E2FF0">
      <w:pPr>
        <w:rPr>
          <w:sz w:val="24"/>
          <w:lang w:eastAsia="zh-CN"/>
        </w:rPr>
      </w:pPr>
    </w:p>
    <w:p w14:paraId="0159F92D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B8DBA8" w14:textId="2F533D39" w:rsidR="00DC1E88" w:rsidRPr="00E41FFD" w:rsidRDefault="00BC23A8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15/11</w:t>
      </w:r>
      <w:r w:rsidR="00EF56DC">
        <w:rPr>
          <w:bCs/>
          <w:sz w:val="24"/>
          <w:szCs w:val="24"/>
          <w:lang w:eastAsia="zh-CN"/>
        </w:rPr>
        <w:t>/25</w:t>
      </w:r>
      <w:r w:rsidR="00CC77F2">
        <w:rPr>
          <w:bCs/>
          <w:sz w:val="24"/>
          <w:szCs w:val="24"/>
          <w:lang w:eastAsia="zh-CN"/>
        </w:rPr>
        <w:t xml:space="preserve"> (Sat)</w:t>
      </w:r>
    </w:p>
    <w:p w14:paraId="15CFB19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DCF972" w14:textId="0B2EF144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475A7377" w14:textId="77777777" w:rsidR="00304CC9" w:rsidRPr="00E41FFD" w:rsidRDefault="00E41F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740C6907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2638B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5A9209" w14:textId="3889F419" w:rsidR="00A46072" w:rsidRDefault="00E41FFD" w:rsidP="004872DF">
      <w:pPr>
        <w:pStyle w:val="Heading4"/>
      </w:pPr>
      <w:r>
        <w:t xml:space="preserve">Blk </w:t>
      </w:r>
      <w:r w:rsidR="003451D2">
        <w:t>512 Chai Chee Lane #0</w:t>
      </w:r>
      <w:r w:rsidR="00CC77F2">
        <w:t>3-03</w:t>
      </w:r>
    </w:p>
    <w:p w14:paraId="41A116AC" w14:textId="4A3F080B" w:rsidR="00B85262" w:rsidRPr="004872DF" w:rsidRDefault="00CC77F2" w:rsidP="004872DF">
      <w:pPr>
        <w:pStyle w:val="Heading4"/>
      </w:pPr>
      <w:r>
        <w:t xml:space="preserve">Metalcraft Precision Industries </w:t>
      </w:r>
    </w:p>
    <w:p w14:paraId="5BEF8F30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05501F4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0A158B2D" w14:textId="77777777" w:rsidR="00CC77F2" w:rsidRDefault="00CC77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14:paraId="1DBDE244" w14:textId="77898EFB" w:rsidR="00782621" w:rsidRDefault="00345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CC77F2">
        <w:rPr>
          <w:sz w:val="24"/>
          <w:lang w:eastAsia="zh-CN"/>
        </w:rPr>
        <w:t>-4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73BC9F8C" w14:textId="733F2CF0" w:rsidR="00B9482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D9C4F27" w14:textId="3D43F938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109554C0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4BE116F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9289F50" w14:textId="77777777" w:rsidR="00F2359F" w:rsidRDefault="00F2359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C3046D2" w14:textId="50279269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319AB7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7AD3275A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19999F7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B44C5B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BE21EAB" w14:textId="4AC0FDDA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3451D2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6CBF574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0383C10B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09187D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A15B3A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4D98DDA9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C7C82B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4FB0B7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498AC1CC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B399C81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C35E233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A337034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2646525" w14:textId="66C3215F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088DF48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473C5849" w14:textId="72ED2A9E" w:rsidR="00CC77F2" w:rsidRDefault="00CC77F2" w:rsidP="00CC77F2">
      <w:pPr>
        <w:pStyle w:val="BodyText2"/>
      </w:pPr>
      <w:r>
        <w:t xml:space="preserve">a. </w:t>
      </w:r>
      <w:r w:rsidR="00932131">
        <w:t>Lifting Supervisor</w:t>
      </w:r>
    </w:p>
    <w:p w14:paraId="30BEAEAA" w14:textId="5890E5E9" w:rsidR="00932131" w:rsidRDefault="00CC77F2" w:rsidP="00CC77F2">
      <w:pPr>
        <w:pStyle w:val="BodyText2"/>
      </w:pPr>
      <w:r>
        <w:t xml:space="preserve">b. Mobile Crane Operator </w:t>
      </w:r>
      <w:r w:rsidR="00932131">
        <w:t xml:space="preserve"> </w:t>
      </w:r>
    </w:p>
    <w:p w14:paraId="1E3F6EA0" w14:textId="125164CC" w:rsidR="00932131" w:rsidRDefault="00CC77F2">
      <w:pPr>
        <w:pStyle w:val="BodyText2"/>
      </w:pPr>
      <w:r>
        <w:t>c</w:t>
      </w:r>
      <w:r w:rsidR="00932131">
        <w:t>. Lorry Loader Operator</w:t>
      </w:r>
    </w:p>
    <w:p w14:paraId="0283B2D1" w14:textId="7CCBEA87" w:rsidR="00932131" w:rsidRDefault="00CC77F2">
      <w:pPr>
        <w:pStyle w:val="BodyText2"/>
      </w:pPr>
      <w:r>
        <w:t>d</w:t>
      </w:r>
      <w:r w:rsidR="00932131">
        <w:t>. Signalman</w:t>
      </w:r>
    </w:p>
    <w:p w14:paraId="116FA25E" w14:textId="03DE3F05" w:rsidR="00932131" w:rsidRDefault="00CC77F2">
      <w:pPr>
        <w:pStyle w:val="BodyText2"/>
      </w:pPr>
      <w:r>
        <w:t>e</w:t>
      </w:r>
      <w:r w:rsidR="00932131">
        <w:t xml:space="preserve">. </w:t>
      </w:r>
      <w:proofErr w:type="spellStart"/>
      <w:r w:rsidR="00932131">
        <w:t>Riggerman</w:t>
      </w:r>
      <w:proofErr w:type="spellEnd"/>
    </w:p>
    <w:p w14:paraId="02B4AA99" w14:textId="0A940981" w:rsidR="00247B59" w:rsidRDefault="00CC77F2" w:rsidP="00247B59">
      <w:pPr>
        <w:pStyle w:val="BodyText2"/>
      </w:pPr>
      <w:r>
        <w:t>f</w:t>
      </w:r>
      <w:r w:rsidR="00932131">
        <w:t xml:space="preserve">. Skill Mover </w:t>
      </w:r>
    </w:p>
    <w:p w14:paraId="72FF0315" w14:textId="77777777" w:rsidR="00EF56DC" w:rsidRDefault="00247B59" w:rsidP="00247B59">
      <w:pPr>
        <w:pStyle w:val="BodyText2"/>
        <w:rPr>
          <w:sz w:val="20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</w:t>
      </w:r>
    </w:p>
    <w:p w14:paraId="4447906C" w14:textId="77777777" w:rsidR="00B94829" w:rsidRDefault="003451D2" w:rsidP="00247B59">
      <w:pPr>
        <w:pStyle w:val="BodyText2"/>
        <w:rPr>
          <w:sz w:val="20"/>
        </w:rPr>
      </w:pPr>
      <w:r>
        <w:rPr>
          <w:sz w:val="20"/>
        </w:rPr>
        <w:t xml:space="preserve">                                                               </w:t>
      </w:r>
    </w:p>
    <w:p w14:paraId="68016DC5" w14:textId="2DC408A4" w:rsidR="00EE527F" w:rsidRPr="003451D2" w:rsidRDefault="00B94829" w:rsidP="00247B59">
      <w:pPr>
        <w:pStyle w:val="BodyText2"/>
        <w:rPr>
          <w:sz w:val="20"/>
        </w:rPr>
      </w:pPr>
      <w:r>
        <w:rPr>
          <w:sz w:val="20"/>
        </w:rPr>
        <w:t xml:space="preserve">                                                                       </w:t>
      </w:r>
      <w:r w:rsidR="003451D2">
        <w:rPr>
          <w:sz w:val="20"/>
        </w:rPr>
        <w:t xml:space="preserve"> </w:t>
      </w:r>
      <w:r w:rsidR="00247B59">
        <w:rPr>
          <w:b/>
          <w:sz w:val="32"/>
          <w:szCs w:val="32"/>
          <w:u w:val="single"/>
        </w:rPr>
        <w:t>Job Scope</w:t>
      </w:r>
    </w:p>
    <w:p w14:paraId="6C7BC03E" w14:textId="4E028A06" w:rsidR="0081217A" w:rsidRDefault="00B424C8" w:rsidP="008121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C77F2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3DCCC969" w14:textId="77777777" w:rsidR="00CC77F2" w:rsidRDefault="00CC77F2" w:rsidP="00CC77F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7811D6D" w14:textId="27608B4D" w:rsidR="0081217A" w:rsidRPr="00B94829" w:rsidRDefault="00932131" w:rsidP="00B948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1217A"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28082830" w14:textId="628AF25F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5BFA8124" w14:textId="6DB4E6CE" w:rsidR="008254AB" w:rsidRPr="00F369A7" w:rsidRDefault="00CC77F2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80059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</w:t>
      </w:r>
      <w:r w:rsidRPr="00CC77F2">
        <w:rPr>
          <w:sz w:val="24"/>
          <w:vertAlign w:val="superscript"/>
          <w:lang w:eastAsia="zh-CN"/>
        </w:rPr>
        <w:t>rd</w:t>
      </w:r>
      <w:r w:rsidR="00800598">
        <w:rPr>
          <w:sz w:val="24"/>
          <w:lang w:eastAsia="zh-CN"/>
        </w:rPr>
        <w:t xml:space="preserve"> </w:t>
      </w:r>
      <w:r w:rsidR="00E30748">
        <w:rPr>
          <w:sz w:val="24"/>
          <w:lang w:eastAsia="zh-CN"/>
        </w:rPr>
        <w:t>floor s</w:t>
      </w:r>
      <w:r w:rsidR="00800598">
        <w:rPr>
          <w:sz w:val="24"/>
          <w:lang w:eastAsia="zh-CN"/>
        </w:rPr>
        <w:t>w</w:t>
      </w:r>
      <w:r w:rsidR="00E30748">
        <w:rPr>
          <w:sz w:val="24"/>
          <w:lang w:eastAsia="zh-CN"/>
        </w:rPr>
        <w:t>ing gate</w:t>
      </w:r>
      <w:r w:rsidR="00C65685" w:rsidRPr="00F369A7">
        <w:rPr>
          <w:sz w:val="24"/>
          <w:lang w:eastAsia="zh-CN"/>
        </w:rPr>
        <w:t xml:space="preserve"> opening </w:t>
      </w:r>
    </w:p>
    <w:p w14:paraId="34393BC3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12B68115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7E82C2EA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797C855D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34E8FD9A" w14:textId="2183134D" w:rsidR="00932131" w:rsidRPr="0081217A" w:rsidRDefault="00FC784F" w:rsidP="008121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 w:rsidRPr="003451D2">
        <w:rPr>
          <w:sz w:val="24"/>
          <w:lang w:eastAsia="zh-CN"/>
        </w:rPr>
        <w:t>Riggerman</w:t>
      </w:r>
      <w:proofErr w:type="spellEnd"/>
      <w:r w:rsidRPr="003451D2">
        <w:rPr>
          <w:sz w:val="24"/>
          <w:lang w:eastAsia="zh-CN"/>
        </w:rPr>
        <w:t xml:space="preserve"> to insert sling to crane hook </w:t>
      </w:r>
      <w:r w:rsidR="0081217A">
        <w:rPr>
          <w:sz w:val="24"/>
          <w:lang w:eastAsia="zh-CN"/>
        </w:rPr>
        <w:t xml:space="preserve">and secure </w:t>
      </w:r>
      <w:r w:rsidR="00932131" w:rsidRPr="0081217A">
        <w:rPr>
          <w:sz w:val="24"/>
          <w:lang w:eastAsia="zh-CN"/>
        </w:rPr>
        <w:t>to rigging point of machine</w:t>
      </w:r>
    </w:p>
    <w:p w14:paraId="6955CB18" w14:textId="0A2AFDC3" w:rsidR="00F369A7" w:rsidRDefault="00CC77F2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F772A5" w:rsidRPr="00F369A7">
        <w:rPr>
          <w:sz w:val="24"/>
          <w:lang w:eastAsia="zh-CN"/>
        </w:rPr>
        <w:t xml:space="preserve"> crane to </w:t>
      </w:r>
      <w:r w:rsidR="00FC784F">
        <w:rPr>
          <w:sz w:val="24"/>
          <w:lang w:eastAsia="zh-CN"/>
        </w:rPr>
        <w:t xml:space="preserve">hoist up machine from platform </w:t>
      </w:r>
    </w:p>
    <w:p w14:paraId="1B5D42D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63DB0EBF" w14:textId="5205B785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3451D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lorry chassis</w:t>
      </w:r>
    </w:p>
    <w:p w14:paraId="65D195E4" w14:textId="2F3D577B" w:rsidR="00932131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 xml:space="preserve">with strapping belt prior to </w:t>
      </w:r>
      <w:r w:rsidR="0081217A">
        <w:rPr>
          <w:sz w:val="24"/>
          <w:lang w:eastAsia="zh-CN"/>
        </w:rPr>
        <w:t>being transport</w:t>
      </w:r>
      <w:r w:rsidR="00161FD2">
        <w:rPr>
          <w:sz w:val="24"/>
          <w:lang w:eastAsia="zh-CN"/>
        </w:rPr>
        <w:t xml:space="preserve"> out of site premise</w:t>
      </w:r>
    </w:p>
    <w:p w14:paraId="196678A4" w14:textId="24127CB0" w:rsidR="00541B38" w:rsidRPr="003451D2" w:rsidRDefault="00EE527F" w:rsidP="00345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52DCA3AE" w14:textId="58D25DD4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58039C7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533572E4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44856860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4D01F2A8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5EC6F15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124ABE9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3BBE5" w14:textId="77777777" w:rsidR="006727EA" w:rsidRDefault="006727EA">
      <w:r>
        <w:separator/>
      </w:r>
    </w:p>
  </w:endnote>
  <w:endnote w:type="continuationSeparator" w:id="0">
    <w:p w14:paraId="178AB5C0" w14:textId="77777777" w:rsidR="006727EA" w:rsidRDefault="00672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D6722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A5BB1" w14:textId="77777777" w:rsidR="006727EA" w:rsidRDefault="006727EA">
      <w:r>
        <w:separator/>
      </w:r>
    </w:p>
  </w:footnote>
  <w:footnote w:type="continuationSeparator" w:id="0">
    <w:p w14:paraId="7E664FA4" w14:textId="77777777" w:rsidR="006727EA" w:rsidRDefault="00672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1CAEA" w14:textId="4813A4BD" w:rsidR="00EE527F" w:rsidRPr="00541B38" w:rsidRDefault="00800598" w:rsidP="00541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707CF3" wp14:editId="4CDA24B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51D2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222224FD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2F1B74F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5E120A6B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 xml:space="preserve">GST Reg </w:t>
    </w:r>
    <w:proofErr w:type="gramStart"/>
    <w:r w:rsidR="00EE527F">
      <w:t>No. :</w:t>
    </w:r>
    <w:proofErr w:type="gramEnd"/>
    <w:r w:rsidR="00EE527F">
      <w:t xml:space="preserve"> M2-8923804 – 2</w:t>
    </w:r>
  </w:p>
  <w:p w14:paraId="752697F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4A0CA8D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BE55050"/>
    <w:multiLevelType w:val="hybridMultilevel"/>
    <w:tmpl w:val="93FA57D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85017A"/>
    <w:multiLevelType w:val="hybridMultilevel"/>
    <w:tmpl w:val="CCD490C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1457978">
    <w:abstractNumId w:val="3"/>
  </w:num>
  <w:num w:numId="2" w16cid:durableId="2033726551">
    <w:abstractNumId w:val="6"/>
  </w:num>
  <w:num w:numId="3" w16cid:durableId="1797796653">
    <w:abstractNumId w:val="0"/>
  </w:num>
  <w:num w:numId="4" w16cid:durableId="1111436719">
    <w:abstractNumId w:val="12"/>
  </w:num>
  <w:num w:numId="5" w16cid:durableId="1250431409">
    <w:abstractNumId w:val="7"/>
  </w:num>
  <w:num w:numId="6" w16cid:durableId="1263995831">
    <w:abstractNumId w:val="8"/>
  </w:num>
  <w:num w:numId="7" w16cid:durableId="1089697744">
    <w:abstractNumId w:val="5"/>
  </w:num>
  <w:num w:numId="8" w16cid:durableId="1744644263">
    <w:abstractNumId w:val="9"/>
  </w:num>
  <w:num w:numId="9" w16cid:durableId="43146427">
    <w:abstractNumId w:val="2"/>
  </w:num>
  <w:num w:numId="10" w16cid:durableId="1650942380">
    <w:abstractNumId w:val="11"/>
  </w:num>
  <w:num w:numId="11" w16cid:durableId="133518630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1556007">
    <w:abstractNumId w:val="1"/>
  </w:num>
  <w:num w:numId="13" w16cid:durableId="1845900977">
    <w:abstractNumId w:val="10"/>
  </w:num>
  <w:num w:numId="14" w16cid:durableId="758256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751DB"/>
    <w:rsid w:val="000839BB"/>
    <w:rsid w:val="00090E16"/>
    <w:rsid w:val="00093A2F"/>
    <w:rsid w:val="000A4B74"/>
    <w:rsid w:val="000A77B9"/>
    <w:rsid w:val="000B2C4D"/>
    <w:rsid w:val="000B2F2C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A36CB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39CB"/>
    <w:rsid w:val="00263AFF"/>
    <w:rsid w:val="0026667A"/>
    <w:rsid w:val="00274BF0"/>
    <w:rsid w:val="00281296"/>
    <w:rsid w:val="0029590D"/>
    <w:rsid w:val="002A1405"/>
    <w:rsid w:val="002B29A9"/>
    <w:rsid w:val="002B4194"/>
    <w:rsid w:val="002C083E"/>
    <w:rsid w:val="002C3FB1"/>
    <w:rsid w:val="002D0D60"/>
    <w:rsid w:val="002D3B07"/>
    <w:rsid w:val="002E18E7"/>
    <w:rsid w:val="002E7473"/>
    <w:rsid w:val="002F6AEC"/>
    <w:rsid w:val="00304CC9"/>
    <w:rsid w:val="00317E1C"/>
    <w:rsid w:val="003451D2"/>
    <w:rsid w:val="003631BE"/>
    <w:rsid w:val="00373A8D"/>
    <w:rsid w:val="003758B9"/>
    <w:rsid w:val="0038272B"/>
    <w:rsid w:val="00387BA3"/>
    <w:rsid w:val="00395A8D"/>
    <w:rsid w:val="00395C6B"/>
    <w:rsid w:val="003A3CF3"/>
    <w:rsid w:val="003B59A6"/>
    <w:rsid w:val="003B605C"/>
    <w:rsid w:val="003C0F8D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031F6"/>
    <w:rsid w:val="00511342"/>
    <w:rsid w:val="00512A9D"/>
    <w:rsid w:val="005405DF"/>
    <w:rsid w:val="00541B38"/>
    <w:rsid w:val="00550D01"/>
    <w:rsid w:val="00556D99"/>
    <w:rsid w:val="005966C4"/>
    <w:rsid w:val="005B35C9"/>
    <w:rsid w:val="005C69FA"/>
    <w:rsid w:val="005E132E"/>
    <w:rsid w:val="005F2F7B"/>
    <w:rsid w:val="005F32BE"/>
    <w:rsid w:val="00613710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727EA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57CF3"/>
    <w:rsid w:val="00782621"/>
    <w:rsid w:val="00782718"/>
    <w:rsid w:val="007B6717"/>
    <w:rsid w:val="007C5834"/>
    <w:rsid w:val="007D1A3A"/>
    <w:rsid w:val="007E07F3"/>
    <w:rsid w:val="007E2FF0"/>
    <w:rsid w:val="007E6356"/>
    <w:rsid w:val="007F57D3"/>
    <w:rsid w:val="007F59CA"/>
    <w:rsid w:val="00800598"/>
    <w:rsid w:val="00805766"/>
    <w:rsid w:val="008067B7"/>
    <w:rsid w:val="0081217A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01F6"/>
    <w:rsid w:val="008F2319"/>
    <w:rsid w:val="008F6CAF"/>
    <w:rsid w:val="0090213C"/>
    <w:rsid w:val="00904AE4"/>
    <w:rsid w:val="00914455"/>
    <w:rsid w:val="00924520"/>
    <w:rsid w:val="00932131"/>
    <w:rsid w:val="0094185F"/>
    <w:rsid w:val="00945F2F"/>
    <w:rsid w:val="00955CBA"/>
    <w:rsid w:val="00957CA2"/>
    <w:rsid w:val="00970E4B"/>
    <w:rsid w:val="0099108C"/>
    <w:rsid w:val="009A1F80"/>
    <w:rsid w:val="009A34AB"/>
    <w:rsid w:val="009D049C"/>
    <w:rsid w:val="009E694C"/>
    <w:rsid w:val="009F7297"/>
    <w:rsid w:val="00A04987"/>
    <w:rsid w:val="00A1127F"/>
    <w:rsid w:val="00A2618C"/>
    <w:rsid w:val="00A33F02"/>
    <w:rsid w:val="00A40123"/>
    <w:rsid w:val="00A459AF"/>
    <w:rsid w:val="00A46072"/>
    <w:rsid w:val="00A641DB"/>
    <w:rsid w:val="00A65BC3"/>
    <w:rsid w:val="00A77FC7"/>
    <w:rsid w:val="00A94515"/>
    <w:rsid w:val="00AB3C71"/>
    <w:rsid w:val="00AC4808"/>
    <w:rsid w:val="00AD4C31"/>
    <w:rsid w:val="00AF3C1D"/>
    <w:rsid w:val="00B12330"/>
    <w:rsid w:val="00B173D1"/>
    <w:rsid w:val="00B17867"/>
    <w:rsid w:val="00B23F7B"/>
    <w:rsid w:val="00B24B7C"/>
    <w:rsid w:val="00B253FF"/>
    <w:rsid w:val="00B31D7A"/>
    <w:rsid w:val="00B424C8"/>
    <w:rsid w:val="00B44740"/>
    <w:rsid w:val="00B469FA"/>
    <w:rsid w:val="00B6111D"/>
    <w:rsid w:val="00B64B5B"/>
    <w:rsid w:val="00B814A1"/>
    <w:rsid w:val="00B85262"/>
    <w:rsid w:val="00B85990"/>
    <w:rsid w:val="00B8750E"/>
    <w:rsid w:val="00B90DC1"/>
    <w:rsid w:val="00B94829"/>
    <w:rsid w:val="00B965F7"/>
    <w:rsid w:val="00B96719"/>
    <w:rsid w:val="00BA6E59"/>
    <w:rsid w:val="00BA75FC"/>
    <w:rsid w:val="00BC23A8"/>
    <w:rsid w:val="00BC2F04"/>
    <w:rsid w:val="00BC6BCE"/>
    <w:rsid w:val="00BF2DAD"/>
    <w:rsid w:val="00BF32C5"/>
    <w:rsid w:val="00C02A5C"/>
    <w:rsid w:val="00C140CE"/>
    <w:rsid w:val="00C24B7E"/>
    <w:rsid w:val="00C31A09"/>
    <w:rsid w:val="00C43DA6"/>
    <w:rsid w:val="00C45B69"/>
    <w:rsid w:val="00C50CC7"/>
    <w:rsid w:val="00C57C39"/>
    <w:rsid w:val="00C65685"/>
    <w:rsid w:val="00C753A3"/>
    <w:rsid w:val="00C87CD7"/>
    <w:rsid w:val="00CA0D71"/>
    <w:rsid w:val="00CA3063"/>
    <w:rsid w:val="00CA7677"/>
    <w:rsid w:val="00CA7706"/>
    <w:rsid w:val="00CB572F"/>
    <w:rsid w:val="00CB710F"/>
    <w:rsid w:val="00CC27F9"/>
    <w:rsid w:val="00CC2D5D"/>
    <w:rsid w:val="00CC77F2"/>
    <w:rsid w:val="00CE271F"/>
    <w:rsid w:val="00CF627C"/>
    <w:rsid w:val="00D015DC"/>
    <w:rsid w:val="00D07A05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169E1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EF56DC"/>
    <w:rsid w:val="00F07B52"/>
    <w:rsid w:val="00F2359F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78D5C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2024-09-30T05:11:00Z</cp:lastPrinted>
  <dcterms:created xsi:type="dcterms:W3CDTF">2025-11-03T01:10:00Z</dcterms:created>
  <dcterms:modified xsi:type="dcterms:W3CDTF">2025-11-03T01:10:00Z</dcterms:modified>
</cp:coreProperties>
</file>