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84CF" w14:textId="77777777" w:rsidR="00C821A1" w:rsidRDefault="00C821A1">
      <w:pPr>
        <w:pStyle w:val="Title"/>
        <w:jc w:val="left"/>
        <w:rPr>
          <w:lang w:eastAsia="zh-CN"/>
        </w:rPr>
      </w:pPr>
    </w:p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6AA74" w14:textId="77777777" w:rsidR="00C40043" w:rsidRDefault="00C40043">
      <w:pPr>
        <w:rPr>
          <w:sz w:val="24"/>
        </w:rPr>
      </w:pPr>
    </w:p>
    <w:p w14:paraId="28378FB7" w14:textId="37D4D17D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400E4">
        <w:rPr>
          <w:sz w:val="24"/>
        </w:rPr>
        <w:t>24</w:t>
      </w:r>
      <w:r w:rsidR="009400E4" w:rsidRPr="009400E4">
        <w:rPr>
          <w:sz w:val="24"/>
          <w:vertAlign w:val="superscript"/>
        </w:rPr>
        <w:t>th</w:t>
      </w:r>
      <w:r w:rsidR="009400E4">
        <w:rPr>
          <w:sz w:val="24"/>
        </w:rPr>
        <w:t xml:space="preserve"> June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4BCD5ABF" w:rsidR="000D2C3E" w:rsidRPr="00C6293E" w:rsidRDefault="008C6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machine</w:t>
      </w:r>
      <w:r w:rsidR="007F5EB8">
        <w:rPr>
          <w:sz w:val="24"/>
          <w:lang w:eastAsia="zh-CN"/>
        </w:rPr>
        <w:t xml:space="preserve">ries </w:t>
      </w:r>
      <w:r>
        <w:rPr>
          <w:sz w:val="24"/>
          <w:lang w:eastAsia="zh-CN"/>
        </w:rPr>
        <w:t xml:space="preserve">from </w:t>
      </w:r>
      <w:r w:rsidR="007F5EB8">
        <w:rPr>
          <w:sz w:val="24"/>
          <w:lang w:eastAsia="zh-CN"/>
        </w:rPr>
        <w:t>5</w:t>
      </w:r>
      <w:r w:rsidR="007F5EB8" w:rsidRPr="007F5EB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ground floor through</w:t>
      </w:r>
      <w:r w:rsidR="001902AB">
        <w:rPr>
          <w:sz w:val="24"/>
          <w:lang w:eastAsia="zh-CN"/>
        </w:rPr>
        <w:t xml:space="preserve"> s</w:t>
      </w:r>
      <w:r w:rsidR="00C40043">
        <w:rPr>
          <w:sz w:val="24"/>
          <w:lang w:eastAsia="zh-CN"/>
        </w:rPr>
        <w:t>wing gate</w:t>
      </w:r>
      <w:r w:rsidR="001902AB">
        <w:rPr>
          <w:sz w:val="24"/>
          <w:lang w:eastAsia="zh-CN"/>
        </w:rPr>
        <w:t xml:space="preserve"> </w:t>
      </w:r>
      <w:r w:rsidR="00C926BD">
        <w:rPr>
          <w:sz w:val="24"/>
          <w:lang w:eastAsia="zh-CN"/>
        </w:rPr>
        <w:t>opening by using platform and mobile/lorry crane</w:t>
      </w:r>
      <w:r w:rsidR="00C40043">
        <w:rPr>
          <w:sz w:val="24"/>
          <w:lang w:eastAsia="zh-CN"/>
        </w:rPr>
        <w:t>, load up onto</w:t>
      </w:r>
      <w:r w:rsidR="009400E4">
        <w:rPr>
          <w:sz w:val="24"/>
          <w:lang w:eastAsia="zh-CN"/>
        </w:rPr>
        <w:t xml:space="preserve"> </w:t>
      </w:r>
      <w:r w:rsidR="00C40043">
        <w:rPr>
          <w:sz w:val="24"/>
          <w:lang w:eastAsia="zh-CN"/>
        </w:rPr>
        <w:t>lorry</w:t>
      </w:r>
      <w:r w:rsidR="009400E4">
        <w:rPr>
          <w:sz w:val="24"/>
          <w:lang w:eastAsia="zh-CN"/>
        </w:rPr>
        <w:t xml:space="preserve"> 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4814E183" w:rsidR="008C6975" w:rsidRPr="00D55FF4" w:rsidRDefault="00D55FF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B62DBC" w14:textId="7FFA4C48" w:rsidR="001902AB" w:rsidRPr="001A35E8" w:rsidRDefault="009400E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16/07</w:t>
      </w:r>
      <w:r w:rsidR="007F5EB8">
        <w:rPr>
          <w:sz w:val="24"/>
          <w:lang w:eastAsia="zh-CN"/>
        </w:rPr>
        <w:t>/25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0544933F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902AB">
        <w:rPr>
          <w:bCs/>
          <w:sz w:val="24"/>
          <w:szCs w:val="24"/>
          <w:lang w:eastAsia="zh-CN"/>
        </w:rPr>
        <w:t>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7E51F4A8" w:rsidR="000E0C97" w:rsidRDefault="007F5EB8">
      <w:pPr>
        <w:pStyle w:val="Heading4"/>
      </w:pPr>
      <w:r>
        <w:t>Blk 20 Woodlands</w:t>
      </w:r>
      <w:r w:rsidR="00C40043">
        <w:t xml:space="preserve"> Link #05-06/07</w:t>
      </w:r>
    </w:p>
    <w:p w14:paraId="24C505F8" w14:textId="5F208955" w:rsidR="005E104A" w:rsidRDefault="00C40043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New-Way Synergies Pte Ltd </w:t>
      </w:r>
    </w:p>
    <w:p w14:paraId="0064E914" w14:textId="77777777" w:rsidR="002B22BD" w:rsidRDefault="002B22BD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70C2E8AB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5EDB4FA" w14:textId="3530608D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</w:t>
      </w:r>
      <w:r w:rsidR="00D55FF4">
        <w:rPr>
          <w:sz w:val="24"/>
          <w:lang w:eastAsia="zh-CN"/>
        </w:rPr>
        <w:t xml:space="preserve">ne </w:t>
      </w:r>
      <w:r>
        <w:rPr>
          <w:sz w:val="24"/>
          <w:lang w:eastAsia="zh-CN"/>
        </w:rPr>
        <w:t xml:space="preserve"> </w:t>
      </w:r>
    </w:p>
    <w:p w14:paraId="3B44DBC6" w14:textId="2A821579" w:rsidR="000C1D59" w:rsidRDefault="009400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D55FF4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5BB005A2" w14:textId="6942F2CD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0AD4F55E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341DB994" w14:textId="77777777" w:rsidR="00C40043" w:rsidRDefault="00C400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22FBCD8" w14:textId="77777777" w:rsidR="009400E4" w:rsidRDefault="009400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3B8F5A" w14:textId="5B7E953A" w:rsidR="00A279E6" w:rsidRDefault="00A2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14160C65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20C49571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4BC33588" w14:textId="7F422CB8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5067407" w14:textId="5FDFB481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c. Lorry Loader Operator</w:t>
      </w:r>
    </w:p>
    <w:p w14:paraId="78AD641E" w14:textId="104F28F0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4C766D27" w14:textId="5805DD8F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e. Riggerman</w:t>
      </w:r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</w:p>
    <w:p w14:paraId="0AEA597B" w14:textId="77777777" w:rsidR="00C40043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</w:p>
    <w:p w14:paraId="569E5758" w14:textId="77777777" w:rsidR="00A2428A" w:rsidRDefault="00C40043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</w:t>
      </w:r>
      <w:r w:rsidR="00C821A1">
        <w:rPr>
          <w:b w:val="0"/>
          <w:sz w:val="20"/>
          <w:u w:val="none"/>
          <w:lang w:eastAsia="zh-CN"/>
        </w:rPr>
        <w:t xml:space="preserve">   </w:t>
      </w:r>
    </w:p>
    <w:p w14:paraId="26EB382D" w14:textId="77777777" w:rsidR="00A2428A" w:rsidRDefault="00A2428A" w:rsidP="00421688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60EA63E" w14:textId="258AB5C3" w:rsidR="000E0C97" w:rsidRPr="00421688" w:rsidRDefault="00A2428A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B5CB454" w14:textId="7A0E1866" w:rsidR="00C821A1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DF79D" w14:textId="42B1E8C6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 xml:space="preserve">oist up platform to </w:t>
      </w:r>
      <w:r w:rsidR="00C40043">
        <w:rPr>
          <w:sz w:val="24"/>
          <w:lang w:eastAsia="zh-CN"/>
        </w:rPr>
        <w:t>5</w:t>
      </w:r>
      <w:r w:rsidR="00C40043" w:rsidRPr="00C40043">
        <w:rPr>
          <w:sz w:val="24"/>
          <w:vertAlign w:val="superscript"/>
          <w:lang w:eastAsia="zh-CN"/>
        </w:rPr>
        <w:t>th</w:t>
      </w:r>
      <w:r w:rsidR="00C40043">
        <w:rPr>
          <w:sz w:val="24"/>
          <w:lang w:eastAsia="zh-CN"/>
        </w:rPr>
        <w:t xml:space="preserve"> floor swing gate opening</w:t>
      </w:r>
      <w:r w:rsidR="00E12E7A">
        <w:rPr>
          <w:sz w:val="24"/>
          <w:lang w:eastAsia="zh-CN"/>
        </w:rPr>
        <w:t xml:space="preserve">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00A068ED" w:rsidR="00BA536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 xml:space="preserve">ttached sling to </w:t>
      </w:r>
      <w:r w:rsidR="009449A9">
        <w:rPr>
          <w:sz w:val="24"/>
          <w:lang w:eastAsia="zh-CN"/>
        </w:rPr>
        <w:t xml:space="preserve">mobile </w:t>
      </w:r>
      <w:r w:rsidR="00BA5361">
        <w:rPr>
          <w:sz w:val="24"/>
          <w:lang w:eastAsia="zh-CN"/>
        </w:rPr>
        <w:t xml:space="preserve">crane hook </w:t>
      </w:r>
    </w:p>
    <w:p w14:paraId="5D35A92A" w14:textId="5AF21AEA" w:rsidR="00C821A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338ED64" w14:textId="77777777" w:rsidR="0027192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C821A1">
        <w:rPr>
          <w:sz w:val="24"/>
          <w:lang w:eastAsia="zh-CN"/>
        </w:rPr>
        <w:t xml:space="preserve">up machine from platform </w:t>
      </w:r>
    </w:p>
    <w:p w14:paraId="0CFEC357" w14:textId="39E3414F" w:rsidR="000E0C97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</w:t>
      </w:r>
      <w:r w:rsidR="00C51278">
        <w:rPr>
          <w:sz w:val="24"/>
          <w:lang w:eastAsia="zh-CN"/>
        </w:rPr>
        <w:t xml:space="preserve"> down mac</w:t>
      </w:r>
      <w:r w:rsidR="003658A6">
        <w:rPr>
          <w:sz w:val="24"/>
          <w:lang w:eastAsia="zh-CN"/>
        </w:rPr>
        <w:t>hine to the ground</w:t>
      </w:r>
    </w:p>
    <w:p w14:paraId="56739B01" w14:textId="22BBC303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9400E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</w:t>
      </w:r>
      <w:r w:rsidR="009400E4">
        <w:rPr>
          <w:sz w:val="24"/>
          <w:lang w:eastAsia="zh-CN"/>
        </w:rPr>
        <w:t xml:space="preserve">chassis </w:t>
      </w:r>
    </w:p>
    <w:p w14:paraId="27B134D7" w14:textId="0E31474F" w:rsidR="006A1EEF" w:rsidRPr="009449A9" w:rsidRDefault="00271929" w:rsidP="009449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449A9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with strapping belt prior to being transport out of site premise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>/ Zailani</w:t>
      </w:r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743439" w14:textId="77777777" w:rsidR="00E46075" w:rsidRDefault="00E46075">
      <w:r>
        <w:separator/>
      </w:r>
    </w:p>
  </w:endnote>
  <w:endnote w:type="continuationSeparator" w:id="0">
    <w:p w14:paraId="5EBE4DCF" w14:textId="77777777" w:rsidR="00E46075" w:rsidRDefault="00E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F90F" w14:textId="77777777" w:rsidR="00E46075" w:rsidRDefault="00E46075">
      <w:r>
        <w:separator/>
      </w:r>
    </w:p>
  </w:footnote>
  <w:footnote w:type="continuationSeparator" w:id="0">
    <w:p w14:paraId="35B69237" w14:textId="77777777" w:rsidR="00E46075" w:rsidRDefault="00E4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CC7BA" w14:textId="77449027" w:rsidR="000E0C97" w:rsidRPr="00C40043" w:rsidRDefault="00FE72B5" w:rsidP="00C4004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043">
      <w:rPr>
        <w:b/>
        <w:sz w:val="28"/>
      </w:rPr>
      <w:t xml:space="preserve">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>GST Reg No. :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111E1E"/>
    <w:rsid w:val="00113F52"/>
    <w:rsid w:val="0013293B"/>
    <w:rsid w:val="00164C97"/>
    <w:rsid w:val="001902AB"/>
    <w:rsid w:val="001A35E8"/>
    <w:rsid w:val="001A6A39"/>
    <w:rsid w:val="002504BF"/>
    <w:rsid w:val="00260ECA"/>
    <w:rsid w:val="00271929"/>
    <w:rsid w:val="002B22BD"/>
    <w:rsid w:val="002E4A72"/>
    <w:rsid w:val="002F74BB"/>
    <w:rsid w:val="00307CA4"/>
    <w:rsid w:val="003148ED"/>
    <w:rsid w:val="00325A14"/>
    <w:rsid w:val="00351D9A"/>
    <w:rsid w:val="003658A6"/>
    <w:rsid w:val="00365AE7"/>
    <w:rsid w:val="0037070D"/>
    <w:rsid w:val="00380264"/>
    <w:rsid w:val="003D39E1"/>
    <w:rsid w:val="003E7594"/>
    <w:rsid w:val="003F28D5"/>
    <w:rsid w:val="00421688"/>
    <w:rsid w:val="00476CF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E104A"/>
    <w:rsid w:val="005F1066"/>
    <w:rsid w:val="006000B1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4127"/>
    <w:rsid w:val="006D50A2"/>
    <w:rsid w:val="00700075"/>
    <w:rsid w:val="00701B5C"/>
    <w:rsid w:val="007025EF"/>
    <w:rsid w:val="00707FE2"/>
    <w:rsid w:val="00714366"/>
    <w:rsid w:val="007324F5"/>
    <w:rsid w:val="00736E4B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7F5EB8"/>
    <w:rsid w:val="00880E98"/>
    <w:rsid w:val="0089270A"/>
    <w:rsid w:val="00894879"/>
    <w:rsid w:val="008A6E1D"/>
    <w:rsid w:val="008B01F8"/>
    <w:rsid w:val="008B4A83"/>
    <w:rsid w:val="008C6975"/>
    <w:rsid w:val="008F0E24"/>
    <w:rsid w:val="008F67D4"/>
    <w:rsid w:val="00917AC8"/>
    <w:rsid w:val="00933AB2"/>
    <w:rsid w:val="009400E4"/>
    <w:rsid w:val="00941D6A"/>
    <w:rsid w:val="009441E1"/>
    <w:rsid w:val="009449A9"/>
    <w:rsid w:val="00957737"/>
    <w:rsid w:val="00961C72"/>
    <w:rsid w:val="009731FA"/>
    <w:rsid w:val="009A1954"/>
    <w:rsid w:val="009A451B"/>
    <w:rsid w:val="009A7D53"/>
    <w:rsid w:val="00A2428A"/>
    <w:rsid w:val="00A279E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71D46"/>
    <w:rsid w:val="00B978B3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0043"/>
    <w:rsid w:val="00C44C52"/>
    <w:rsid w:val="00C51278"/>
    <w:rsid w:val="00C61CDE"/>
    <w:rsid w:val="00C6293E"/>
    <w:rsid w:val="00C6754C"/>
    <w:rsid w:val="00C80410"/>
    <w:rsid w:val="00C821A1"/>
    <w:rsid w:val="00C87BF3"/>
    <w:rsid w:val="00C926BD"/>
    <w:rsid w:val="00CB6598"/>
    <w:rsid w:val="00CC263E"/>
    <w:rsid w:val="00CE1C3F"/>
    <w:rsid w:val="00CE6A14"/>
    <w:rsid w:val="00D00F22"/>
    <w:rsid w:val="00D27B24"/>
    <w:rsid w:val="00D55FF4"/>
    <w:rsid w:val="00DB4DA6"/>
    <w:rsid w:val="00DC6037"/>
    <w:rsid w:val="00E11B0D"/>
    <w:rsid w:val="00E12E7A"/>
    <w:rsid w:val="00E46075"/>
    <w:rsid w:val="00EB50F2"/>
    <w:rsid w:val="00EE773D"/>
    <w:rsid w:val="00EF16FC"/>
    <w:rsid w:val="00F03CFD"/>
    <w:rsid w:val="00F33583"/>
    <w:rsid w:val="00F338D8"/>
    <w:rsid w:val="00F53866"/>
    <w:rsid w:val="00F57519"/>
    <w:rsid w:val="00F74690"/>
    <w:rsid w:val="00FB6DBE"/>
    <w:rsid w:val="00FC4C88"/>
    <w:rsid w:val="00FD425A"/>
    <w:rsid w:val="00FE089C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2020-03-18T02:33:00Z</cp:lastPrinted>
  <dcterms:created xsi:type="dcterms:W3CDTF">2025-04-22T03:17:00Z</dcterms:created>
  <dcterms:modified xsi:type="dcterms:W3CDTF">2025-06-24T00:51:00Z</dcterms:modified>
</cp:coreProperties>
</file>