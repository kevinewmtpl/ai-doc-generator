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95A46A0" w14:textId="51E2C3A5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5773E">
        <w:rPr>
          <w:sz w:val="24"/>
        </w:rPr>
        <w:t>0</w:t>
      </w:r>
      <w:r w:rsidR="0025482D">
        <w:rPr>
          <w:sz w:val="24"/>
        </w:rPr>
        <w:t>6</w:t>
      </w:r>
      <w:r w:rsidR="0025482D" w:rsidRPr="0025482D">
        <w:rPr>
          <w:sz w:val="24"/>
          <w:vertAlign w:val="superscript"/>
        </w:rPr>
        <w:t>th</w:t>
      </w:r>
      <w:r w:rsidR="0025482D">
        <w:rPr>
          <w:sz w:val="24"/>
        </w:rPr>
        <w:t xml:space="preserve"> May</w:t>
      </w:r>
      <w:r w:rsidR="001E0F90">
        <w:rPr>
          <w:sz w:val="24"/>
          <w:lang w:eastAsia="zh-CN"/>
        </w:rPr>
        <w:t xml:space="preserve"> 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51D902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CEDCEF0" w14:textId="1B83F6B9" w:rsidR="00512A9D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>hoist down 1</w:t>
      </w:r>
      <w:r w:rsidR="003C46B8">
        <w:rPr>
          <w:sz w:val="24"/>
          <w:lang w:eastAsia="zh-CN"/>
        </w:rPr>
        <w:t xml:space="preserve"> unit machine from </w:t>
      </w:r>
      <w:r w:rsidR="00570362">
        <w:rPr>
          <w:sz w:val="24"/>
          <w:lang w:eastAsia="zh-CN"/>
        </w:rPr>
        <w:t>2</w:t>
      </w:r>
      <w:r w:rsidR="00570362" w:rsidRPr="00570362">
        <w:rPr>
          <w:sz w:val="24"/>
          <w:vertAlign w:val="superscript"/>
          <w:lang w:eastAsia="zh-CN"/>
        </w:rPr>
        <w:t>nd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>through s</w:t>
      </w:r>
      <w:r w:rsidR="00570362">
        <w:rPr>
          <w:sz w:val="24"/>
          <w:lang w:eastAsia="zh-CN"/>
        </w:rPr>
        <w:t>hutter door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mobile/lorry crane</w:t>
      </w:r>
      <w:r w:rsidR="0025482D">
        <w:rPr>
          <w:sz w:val="24"/>
          <w:lang w:eastAsia="zh-CN"/>
        </w:rPr>
        <w:t xml:space="preserve"> for packing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0E8B4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37A053BA" w14:textId="0938746E" w:rsidR="00AB3C71" w:rsidRPr="00570362" w:rsidRDefault="00A56E6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570362">
        <w:rPr>
          <w:bCs/>
          <w:sz w:val="24"/>
          <w:szCs w:val="24"/>
          <w:lang w:eastAsia="zh-CN"/>
        </w:rPr>
        <w:t>Grabener Press GK800</w:t>
      </w:r>
    </w:p>
    <w:p w14:paraId="3BD0E0E3" w14:textId="77777777" w:rsidR="0036117F" w:rsidRDefault="00361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Main machine d</w:t>
      </w:r>
      <w:r w:rsidR="00EE3F45">
        <w:rPr>
          <w:bCs/>
          <w:sz w:val="24"/>
          <w:szCs w:val="24"/>
          <w:lang w:eastAsia="zh-CN"/>
        </w:rPr>
        <w:t xml:space="preserve">im: </w:t>
      </w:r>
      <w:r w:rsidR="00570362">
        <w:rPr>
          <w:bCs/>
          <w:sz w:val="24"/>
          <w:szCs w:val="24"/>
          <w:lang w:eastAsia="zh-CN"/>
        </w:rPr>
        <w:t>305</w:t>
      </w:r>
      <w:r w:rsidR="0095773E">
        <w:rPr>
          <w:bCs/>
          <w:sz w:val="24"/>
          <w:szCs w:val="24"/>
          <w:lang w:eastAsia="zh-CN"/>
        </w:rPr>
        <w:t xml:space="preserve"> x 1</w:t>
      </w:r>
      <w:r w:rsidR="00570362">
        <w:rPr>
          <w:bCs/>
          <w:sz w:val="24"/>
          <w:szCs w:val="24"/>
          <w:lang w:eastAsia="zh-CN"/>
        </w:rPr>
        <w:t>90</w:t>
      </w:r>
      <w:r w:rsidR="0095773E">
        <w:rPr>
          <w:bCs/>
          <w:sz w:val="24"/>
          <w:szCs w:val="24"/>
          <w:lang w:eastAsia="zh-CN"/>
        </w:rPr>
        <w:t xml:space="preserve"> x </w:t>
      </w:r>
      <w:r w:rsidR="00570362">
        <w:rPr>
          <w:bCs/>
          <w:sz w:val="24"/>
          <w:szCs w:val="24"/>
          <w:lang w:eastAsia="zh-CN"/>
        </w:rPr>
        <w:t>310</w:t>
      </w:r>
      <w:r w:rsidR="0095773E">
        <w:rPr>
          <w:bCs/>
          <w:sz w:val="24"/>
          <w:szCs w:val="24"/>
          <w:lang w:eastAsia="zh-CN"/>
        </w:rPr>
        <w:t xml:space="preserve"> c</w:t>
      </w:r>
      <w:r w:rsidR="001E0F90">
        <w:rPr>
          <w:bCs/>
          <w:sz w:val="24"/>
          <w:szCs w:val="24"/>
          <w:lang w:eastAsia="zh-CN"/>
        </w:rPr>
        <w:t>m</w:t>
      </w:r>
    </w:p>
    <w:p w14:paraId="0F80598C" w14:textId="45E6A190" w:rsidR="00BA6E59" w:rsidRDefault="00EE3F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570362">
        <w:rPr>
          <w:bCs/>
          <w:sz w:val="24"/>
          <w:szCs w:val="24"/>
          <w:lang w:eastAsia="zh-CN"/>
        </w:rPr>
        <w:t>17, 0</w:t>
      </w:r>
      <w:r>
        <w:rPr>
          <w:bCs/>
          <w:sz w:val="24"/>
          <w:szCs w:val="24"/>
          <w:lang w:eastAsia="zh-CN"/>
        </w:rPr>
        <w:t>00 kg</w:t>
      </w:r>
    </w:p>
    <w:p w14:paraId="3DC03644" w14:textId="2B17CF04" w:rsidR="0036117F" w:rsidRPr="00570362" w:rsidRDefault="00361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099D00C7" w:rsidR="003C46B8" w:rsidRPr="00570362" w:rsidRDefault="0095773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r w:rsidR="00570362">
        <w:rPr>
          <w:bCs/>
          <w:sz w:val="24"/>
          <w:szCs w:val="24"/>
          <w:lang w:eastAsia="zh-CN"/>
        </w:rPr>
        <w:t>1-22/05</w:t>
      </w:r>
      <w:r>
        <w:rPr>
          <w:bCs/>
          <w:sz w:val="24"/>
          <w:szCs w:val="24"/>
          <w:lang w:eastAsia="zh-CN"/>
        </w:rPr>
        <w:t xml:space="preserve">/25  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19070CA5" w14:textId="00E00B5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95773E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3E7CE7FD" w14:textId="77777777" w:rsidR="00304CC9" w:rsidRDefault="00304C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DCAAC7" w14:textId="5A20884B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907447" w14:textId="4F10FC96" w:rsidR="00A46072" w:rsidRDefault="00570362" w:rsidP="004872DF">
      <w:pPr>
        <w:pStyle w:val="Heading4"/>
      </w:pPr>
      <w:r>
        <w:t xml:space="preserve">20 Teban Garden Crescent </w:t>
      </w:r>
    </w:p>
    <w:p w14:paraId="54C9956B" w14:textId="4B63E24F" w:rsidR="00B85262" w:rsidRPr="004872DF" w:rsidRDefault="00570362" w:rsidP="004872DF">
      <w:pPr>
        <w:pStyle w:val="Heading4"/>
      </w:pPr>
      <w:r>
        <w:t xml:space="preserve">The Singapore Mint </w:t>
      </w:r>
      <w:r w:rsidR="003C46B8">
        <w:t xml:space="preserve">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7B7622F9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B52E2B7" w14:textId="6947F532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570362">
        <w:rPr>
          <w:sz w:val="24"/>
          <w:lang w:eastAsia="zh-CN"/>
        </w:rPr>
        <w:t>5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75D050CE" w14:textId="29803B5C" w:rsidR="00782621" w:rsidRDefault="002548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20DF1472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5482D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7F633319" w14:textId="77777777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1BAC344E" w14:textId="57503A8E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14:paraId="6DA05335" w14:textId="77777777"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3AA51B27" w14:textId="77777777"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0F8D98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EB7E5A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14:paraId="19D161E6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77777777" w:rsidR="00777B81" w:rsidRDefault="00777B81">
      <w:pPr>
        <w:pStyle w:val="BodyText2"/>
      </w:pPr>
      <w:r>
        <w:t xml:space="preserve">a. Lifting Supervisor </w:t>
      </w:r>
    </w:p>
    <w:p w14:paraId="39BF8D0C" w14:textId="77777777" w:rsidR="00777B81" w:rsidRDefault="00777B81">
      <w:pPr>
        <w:pStyle w:val="BodyText2"/>
      </w:pPr>
      <w:r>
        <w:t>b. Mobile Crane Operator</w:t>
      </w:r>
    </w:p>
    <w:p w14:paraId="0492D3F7" w14:textId="77777777" w:rsidR="00777B81" w:rsidRDefault="00777B81">
      <w:pPr>
        <w:pStyle w:val="BodyText2"/>
      </w:pPr>
      <w:r>
        <w:t>c. Lorry Crane Operator</w:t>
      </w:r>
    </w:p>
    <w:p w14:paraId="0FDA4C9A" w14:textId="77777777" w:rsidR="00777B81" w:rsidRDefault="00777B81">
      <w:pPr>
        <w:pStyle w:val="BodyText2"/>
      </w:pPr>
      <w:r>
        <w:t xml:space="preserve">d. Signalman </w:t>
      </w:r>
    </w:p>
    <w:p w14:paraId="44B96751" w14:textId="77777777" w:rsidR="00777B81" w:rsidRDefault="00777B81">
      <w:pPr>
        <w:pStyle w:val="BodyText2"/>
      </w:pPr>
      <w:r>
        <w:t>e. Riggerman</w:t>
      </w:r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8B40D13" w14:textId="77777777" w:rsidR="00F416B3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</w:t>
      </w:r>
    </w:p>
    <w:p w14:paraId="30FCD741" w14:textId="75AA17F6" w:rsidR="00EE527F" w:rsidRPr="0082563E" w:rsidRDefault="00F416B3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</w:t>
      </w:r>
      <w:r w:rsidR="00800189">
        <w:rPr>
          <w:b w:val="0"/>
          <w:sz w:val="20"/>
          <w:u w:val="none"/>
          <w:lang w:eastAsia="zh-CN"/>
        </w:rPr>
        <w:t xml:space="preserve">  </w:t>
      </w:r>
      <w:r w:rsidR="00EE527F">
        <w:rPr>
          <w:rFonts w:hint="eastAsia"/>
          <w:lang w:eastAsia="zh-CN"/>
        </w:rPr>
        <w:t>JOB SCOPE</w:t>
      </w:r>
    </w:p>
    <w:p w14:paraId="6EDAAD0E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25FBDAE7" w:rsidR="007E758E" w:rsidRPr="00F369A7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to hoist up </w:t>
      </w:r>
      <w:r w:rsidR="00F416B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 xml:space="preserve">platform to </w:t>
      </w:r>
      <w:r w:rsidR="00F416B3">
        <w:rPr>
          <w:sz w:val="24"/>
          <w:lang w:eastAsia="zh-CN"/>
        </w:rPr>
        <w:t>2</w:t>
      </w:r>
      <w:r w:rsidR="00F416B3" w:rsidRPr="00F416B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F416B3">
        <w:rPr>
          <w:sz w:val="24"/>
          <w:lang w:eastAsia="zh-CN"/>
        </w:rPr>
        <w:t>shutter door</w:t>
      </w:r>
      <w:r w:rsidRPr="00F369A7">
        <w:rPr>
          <w:sz w:val="24"/>
          <w:lang w:eastAsia="zh-CN"/>
        </w:rPr>
        <w:t xml:space="preserve"> opening </w:t>
      </w:r>
    </w:p>
    <w:p w14:paraId="663E9A5A" w14:textId="77777777" w:rsidR="007E758E" w:rsidRPr="00C65685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7777777" w:rsidR="007E758E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6A9AE482" w14:textId="50F5EAAD" w:rsidR="00F416B3" w:rsidRDefault="00F416B3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6F2CF176" w14:textId="20626ABB" w:rsidR="00F416B3" w:rsidRDefault="00F416B3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</w:t>
      </w:r>
      <w:r w:rsidR="0036117F">
        <w:rPr>
          <w:sz w:val="24"/>
          <w:lang w:eastAsia="zh-CN"/>
        </w:rPr>
        <w:t>point of machine</w:t>
      </w:r>
    </w:p>
    <w:p w14:paraId="3320D792" w14:textId="5E9A8626" w:rsidR="0036117F" w:rsidRDefault="0036117F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from working platform</w:t>
      </w:r>
    </w:p>
    <w:p w14:paraId="079D026D" w14:textId="37F00A19" w:rsidR="0036117F" w:rsidRDefault="0036117F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</w:p>
    <w:p w14:paraId="7F7BE315" w14:textId="2D060B43" w:rsidR="0036117F" w:rsidRDefault="0036117F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14:paraId="5CF7AEEF" w14:textId="515458DE" w:rsidR="0036117F" w:rsidRDefault="0036117F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up onto customer arrange container</w:t>
      </w:r>
    </w:p>
    <w:p w14:paraId="1A2C9A9B" w14:textId="51934789" w:rsidR="0036117F" w:rsidRDefault="0036117F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Chocking and lashing to secured case </w:t>
      </w:r>
    </w:p>
    <w:p w14:paraId="275EE7BF" w14:textId="6A6BA28B" w:rsidR="00EE527F" w:rsidRPr="0036117F" w:rsidRDefault="00EE527F" w:rsidP="00361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6117F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14:paraId="635910C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08A973" w14:textId="77777777" w:rsidR="00624962" w:rsidRDefault="00624962">
      <w:r>
        <w:separator/>
      </w:r>
    </w:p>
  </w:endnote>
  <w:endnote w:type="continuationSeparator" w:id="0">
    <w:p w14:paraId="7C99E9E6" w14:textId="77777777" w:rsidR="00624962" w:rsidRDefault="0062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E7A77" w14:textId="77777777" w:rsidR="00624962" w:rsidRDefault="00624962">
      <w:r>
        <w:separator/>
      </w:r>
    </w:p>
  </w:footnote>
  <w:footnote w:type="continuationSeparator" w:id="0">
    <w:p w14:paraId="32839364" w14:textId="77777777" w:rsidR="00624962" w:rsidRDefault="00624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63C5AFA6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0F90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>No. 28 Kranji Loop #05-03, Kranji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>GST Reg No. :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3"/>
  </w:num>
  <w:num w:numId="2" w16cid:durableId="691955534">
    <w:abstractNumId w:val="5"/>
  </w:num>
  <w:num w:numId="3" w16cid:durableId="568929104">
    <w:abstractNumId w:val="0"/>
  </w:num>
  <w:num w:numId="4" w16cid:durableId="2062484275">
    <w:abstractNumId w:val="10"/>
  </w:num>
  <w:num w:numId="5" w16cid:durableId="643658770">
    <w:abstractNumId w:val="6"/>
  </w:num>
  <w:num w:numId="6" w16cid:durableId="320503753">
    <w:abstractNumId w:val="7"/>
  </w:num>
  <w:num w:numId="7" w16cid:durableId="1456024228">
    <w:abstractNumId w:val="4"/>
  </w:num>
  <w:num w:numId="8" w16cid:durableId="36976481">
    <w:abstractNumId w:val="8"/>
  </w:num>
  <w:num w:numId="9" w16cid:durableId="1646736276">
    <w:abstractNumId w:val="2"/>
  </w:num>
  <w:num w:numId="10" w16cid:durableId="1379432791">
    <w:abstractNumId w:val="9"/>
  </w:num>
  <w:num w:numId="11" w16cid:durableId="137195207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224E"/>
    <w:rsid w:val="000430A5"/>
    <w:rsid w:val="00060982"/>
    <w:rsid w:val="000839BB"/>
    <w:rsid w:val="00090E16"/>
    <w:rsid w:val="00093A2F"/>
    <w:rsid w:val="000A09E1"/>
    <w:rsid w:val="000A4B74"/>
    <w:rsid w:val="000A77B9"/>
    <w:rsid w:val="000B2F2C"/>
    <w:rsid w:val="000D2669"/>
    <w:rsid w:val="000D3EE1"/>
    <w:rsid w:val="000D42CD"/>
    <w:rsid w:val="00117C48"/>
    <w:rsid w:val="0012172B"/>
    <w:rsid w:val="00130300"/>
    <w:rsid w:val="00132211"/>
    <w:rsid w:val="00136874"/>
    <w:rsid w:val="00141C71"/>
    <w:rsid w:val="0017768F"/>
    <w:rsid w:val="00180033"/>
    <w:rsid w:val="00180FE3"/>
    <w:rsid w:val="00186153"/>
    <w:rsid w:val="00194883"/>
    <w:rsid w:val="001A16F2"/>
    <w:rsid w:val="001B2043"/>
    <w:rsid w:val="001B2EBA"/>
    <w:rsid w:val="001B3AAA"/>
    <w:rsid w:val="001D1C80"/>
    <w:rsid w:val="001D38AF"/>
    <w:rsid w:val="001D6265"/>
    <w:rsid w:val="001D7BC0"/>
    <w:rsid w:val="001E0F90"/>
    <w:rsid w:val="00214CA3"/>
    <w:rsid w:val="0022310D"/>
    <w:rsid w:val="00225487"/>
    <w:rsid w:val="00240608"/>
    <w:rsid w:val="00251834"/>
    <w:rsid w:val="0025482D"/>
    <w:rsid w:val="0026667A"/>
    <w:rsid w:val="00274BF0"/>
    <w:rsid w:val="00281296"/>
    <w:rsid w:val="0029590D"/>
    <w:rsid w:val="002A1405"/>
    <w:rsid w:val="002A1BD7"/>
    <w:rsid w:val="002B29A9"/>
    <w:rsid w:val="002B4194"/>
    <w:rsid w:val="002D0935"/>
    <w:rsid w:val="002D0D60"/>
    <w:rsid w:val="002D2383"/>
    <w:rsid w:val="002D3B07"/>
    <w:rsid w:val="002E18E7"/>
    <w:rsid w:val="002E7473"/>
    <w:rsid w:val="00304CC9"/>
    <w:rsid w:val="00317E1C"/>
    <w:rsid w:val="00340A77"/>
    <w:rsid w:val="0036117F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4A3E"/>
    <w:rsid w:val="004D5933"/>
    <w:rsid w:val="004F07E0"/>
    <w:rsid w:val="004F78BB"/>
    <w:rsid w:val="00512A9D"/>
    <w:rsid w:val="005307F1"/>
    <w:rsid w:val="005405DF"/>
    <w:rsid w:val="00544BA0"/>
    <w:rsid w:val="00550D01"/>
    <w:rsid w:val="005541DC"/>
    <w:rsid w:val="00567B2B"/>
    <w:rsid w:val="00570362"/>
    <w:rsid w:val="005966C4"/>
    <w:rsid w:val="005A6319"/>
    <w:rsid w:val="005B35C9"/>
    <w:rsid w:val="005C69FA"/>
    <w:rsid w:val="005E132E"/>
    <w:rsid w:val="005F2F7B"/>
    <w:rsid w:val="00604A7F"/>
    <w:rsid w:val="0061759B"/>
    <w:rsid w:val="00620DC9"/>
    <w:rsid w:val="00623BDE"/>
    <w:rsid w:val="00624962"/>
    <w:rsid w:val="006362BB"/>
    <w:rsid w:val="0064156E"/>
    <w:rsid w:val="00660815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B6717"/>
    <w:rsid w:val="007C5834"/>
    <w:rsid w:val="007D1A3A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82A6E"/>
    <w:rsid w:val="0088777C"/>
    <w:rsid w:val="008A5148"/>
    <w:rsid w:val="008A6AAC"/>
    <w:rsid w:val="008B08AD"/>
    <w:rsid w:val="008B3B91"/>
    <w:rsid w:val="008F2319"/>
    <w:rsid w:val="008F416F"/>
    <w:rsid w:val="008F6CAF"/>
    <w:rsid w:val="0090213C"/>
    <w:rsid w:val="00904AE4"/>
    <w:rsid w:val="00945F2F"/>
    <w:rsid w:val="00956751"/>
    <w:rsid w:val="0095773E"/>
    <w:rsid w:val="00957CA2"/>
    <w:rsid w:val="00970E4B"/>
    <w:rsid w:val="00971FA9"/>
    <w:rsid w:val="00987027"/>
    <w:rsid w:val="0099108C"/>
    <w:rsid w:val="009A1F80"/>
    <w:rsid w:val="009B0B5B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94515"/>
    <w:rsid w:val="00AB3C71"/>
    <w:rsid w:val="00AC4808"/>
    <w:rsid w:val="00AD4C31"/>
    <w:rsid w:val="00B173AF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5262"/>
    <w:rsid w:val="00B85990"/>
    <w:rsid w:val="00B8750E"/>
    <w:rsid w:val="00B90DC1"/>
    <w:rsid w:val="00B91B8F"/>
    <w:rsid w:val="00B965F7"/>
    <w:rsid w:val="00BA6E59"/>
    <w:rsid w:val="00BC2F04"/>
    <w:rsid w:val="00BC6BCE"/>
    <w:rsid w:val="00BD3F12"/>
    <w:rsid w:val="00BF2DAD"/>
    <w:rsid w:val="00C02A5C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E271F"/>
    <w:rsid w:val="00D015DC"/>
    <w:rsid w:val="00D01F82"/>
    <w:rsid w:val="00D14B56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E5FCD"/>
    <w:rsid w:val="00DE72CA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C2E7B"/>
    <w:rsid w:val="00EC3274"/>
    <w:rsid w:val="00EE0406"/>
    <w:rsid w:val="00EE3F45"/>
    <w:rsid w:val="00EE527F"/>
    <w:rsid w:val="00EE7A41"/>
    <w:rsid w:val="00EF1902"/>
    <w:rsid w:val="00EF2BA3"/>
    <w:rsid w:val="00F11FFE"/>
    <w:rsid w:val="00F1709C"/>
    <w:rsid w:val="00F369A7"/>
    <w:rsid w:val="00F416B3"/>
    <w:rsid w:val="00F63A7E"/>
    <w:rsid w:val="00F6678A"/>
    <w:rsid w:val="00F772A5"/>
    <w:rsid w:val="00F844A0"/>
    <w:rsid w:val="00F853FF"/>
    <w:rsid w:val="00F96A84"/>
    <w:rsid w:val="00FB6F59"/>
    <w:rsid w:val="00FC49E1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2025-04-09T06:12:00Z</cp:lastPrinted>
  <dcterms:created xsi:type="dcterms:W3CDTF">2025-05-06T03:34:00Z</dcterms:created>
  <dcterms:modified xsi:type="dcterms:W3CDTF">2025-05-06T05:25:00Z</dcterms:modified>
</cp:coreProperties>
</file>