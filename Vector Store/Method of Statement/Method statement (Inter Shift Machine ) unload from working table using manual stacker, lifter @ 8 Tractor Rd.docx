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98540E">
      <w:pPr>
        <w:rPr>
          <w:sz w:val="24"/>
          <w:lang w:eastAsia="zh-CN"/>
        </w:rPr>
      </w:pPr>
      <w:r>
        <w:rPr>
          <w:sz w:val="24"/>
        </w:rPr>
        <w:t>Date: 29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July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5B790A" w:rsidRPr="00646F3E" w:rsidRDefault="00D17E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Using manual lifter</w:t>
      </w:r>
      <w:r w:rsidR="008F4763">
        <w:rPr>
          <w:bCs/>
          <w:sz w:val="24"/>
          <w:szCs w:val="24"/>
          <w:lang w:eastAsia="zh-CN"/>
        </w:rPr>
        <w:t xml:space="preserve"> to replace</w:t>
      </w:r>
      <w:r w:rsidR="00646F3E">
        <w:rPr>
          <w:bCs/>
          <w:sz w:val="24"/>
          <w:szCs w:val="24"/>
          <w:lang w:eastAsia="zh-CN"/>
        </w:rPr>
        <w:t xml:space="preserve"> old polishing plate</w:t>
      </w:r>
      <w:r w:rsidR="00C5385A">
        <w:rPr>
          <w:bCs/>
          <w:sz w:val="24"/>
          <w:szCs w:val="24"/>
          <w:lang w:eastAsia="zh-CN"/>
        </w:rPr>
        <w:t xml:space="preserve"> </w:t>
      </w:r>
      <w:r w:rsidR="00646F3E">
        <w:rPr>
          <w:bCs/>
          <w:sz w:val="24"/>
          <w:szCs w:val="24"/>
          <w:lang w:eastAsia="zh-CN"/>
        </w:rPr>
        <w:t xml:space="preserve">from machine and replace with new polishing plate </w:t>
      </w:r>
    </w:p>
    <w:p w:rsidR="005B790A" w:rsidRP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646F3E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314D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  <w:bookmarkStart w:id="0" w:name="_GoBack"/>
      <w:bookmarkEnd w:id="0"/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8 Tractor Road</w:t>
      </w:r>
    </w:p>
    <w:p w:rsidR="00810F75" w:rsidRP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</w:t>
      </w:r>
      <w:r w:rsidR="00C5385A">
        <w:rPr>
          <w:sz w:val="24"/>
          <w:szCs w:val="24"/>
          <w:lang w:eastAsia="zh-CN"/>
        </w:rPr>
        <w:t xml:space="preserve"> (S)</w:t>
      </w:r>
      <w:r w:rsidR="001507C7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74229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lifter</w:t>
      </w:r>
      <w:r w:rsidR="00C5385A">
        <w:rPr>
          <w:sz w:val="24"/>
          <w:lang w:eastAsia="zh-CN"/>
        </w:rPr>
        <w:t xml:space="preserve"> </w:t>
      </w:r>
    </w:p>
    <w:p w:rsidR="00646F3E" w:rsidRPr="00646F3E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C4210A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40404" w:rsidRPr="00646F3E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7637E9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stacker lift out old polishing plate from machine</w:t>
      </w:r>
    </w:p>
    <w:p w:rsidR="00C4210A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plate</w:t>
      </w:r>
      <w:r w:rsidR="00C4210A">
        <w:rPr>
          <w:b w:val="0"/>
          <w:sz w:val="24"/>
          <w:u w:val="none"/>
          <w:lang w:eastAsia="zh-CN"/>
        </w:rPr>
        <w:t xml:space="preserve"> to ground level and put aside</w:t>
      </w:r>
    </w:p>
    <w:p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manual stacker to lift up </w:t>
      </w:r>
      <w:r w:rsidR="00646F3E">
        <w:rPr>
          <w:b w:val="0"/>
          <w:sz w:val="24"/>
          <w:u w:val="none"/>
          <w:lang w:eastAsia="zh-CN"/>
        </w:rPr>
        <w:t xml:space="preserve">new polishing plate </w:t>
      </w:r>
    </w:p>
    <w:p w:rsidR="00C4210A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plate and let it sit onto machine </w:t>
      </w:r>
    </w:p>
    <w:p w:rsidR="00732D76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Readjust plate to properly aligned with machine </w:t>
      </w:r>
    </w:p>
    <w:p w:rsidR="007B15D6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  <w:r w:rsidR="00C4210A">
        <w:rPr>
          <w:b w:val="0"/>
          <w:sz w:val="24"/>
          <w:u w:val="none"/>
          <w:lang w:eastAsia="zh-CN"/>
        </w:rPr>
        <w:t xml:space="preserve"> </w:t>
      </w:r>
    </w:p>
    <w:p w:rsidR="00C4210A" w:rsidRP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2211" w:rsidRDefault="00102211">
      <w:r>
        <w:separator/>
      </w:r>
    </w:p>
  </w:endnote>
  <w:endnote w:type="continuationSeparator" w:id="0">
    <w:p w:rsidR="00102211" w:rsidRDefault="00102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4D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2211" w:rsidRDefault="00102211">
      <w:r>
        <w:separator/>
      </w:r>
    </w:p>
  </w:footnote>
  <w:footnote w:type="continuationSeparator" w:id="0">
    <w:p w:rsidR="00102211" w:rsidRDefault="001022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0221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0221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02211"/>
    <w:rsid w:val="0012420B"/>
    <w:rsid w:val="0014170F"/>
    <w:rsid w:val="001507C7"/>
    <w:rsid w:val="001C737A"/>
    <w:rsid w:val="001D5981"/>
    <w:rsid w:val="001F45D6"/>
    <w:rsid w:val="00211B45"/>
    <w:rsid w:val="00214990"/>
    <w:rsid w:val="002151CF"/>
    <w:rsid w:val="002231AD"/>
    <w:rsid w:val="00260329"/>
    <w:rsid w:val="002878D6"/>
    <w:rsid w:val="002A38D6"/>
    <w:rsid w:val="002A594A"/>
    <w:rsid w:val="002B71E2"/>
    <w:rsid w:val="00314D7A"/>
    <w:rsid w:val="00333FD8"/>
    <w:rsid w:val="003458F0"/>
    <w:rsid w:val="003B7322"/>
    <w:rsid w:val="003C2499"/>
    <w:rsid w:val="003E5D75"/>
    <w:rsid w:val="00405E45"/>
    <w:rsid w:val="00483CC1"/>
    <w:rsid w:val="00495410"/>
    <w:rsid w:val="004C6A75"/>
    <w:rsid w:val="004C7207"/>
    <w:rsid w:val="00520A90"/>
    <w:rsid w:val="00525462"/>
    <w:rsid w:val="00530F7B"/>
    <w:rsid w:val="00540404"/>
    <w:rsid w:val="005B790A"/>
    <w:rsid w:val="005C1EB6"/>
    <w:rsid w:val="005E3EC3"/>
    <w:rsid w:val="00600A84"/>
    <w:rsid w:val="00646F3E"/>
    <w:rsid w:val="006476FC"/>
    <w:rsid w:val="006A3AAD"/>
    <w:rsid w:val="006B0D6D"/>
    <w:rsid w:val="00716D20"/>
    <w:rsid w:val="00723719"/>
    <w:rsid w:val="00732D76"/>
    <w:rsid w:val="00734B1C"/>
    <w:rsid w:val="007637E9"/>
    <w:rsid w:val="007B15D6"/>
    <w:rsid w:val="007B4500"/>
    <w:rsid w:val="007E6F9D"/>
    <w:rsid w:val="007F1791"/>
    <w:rsid w:val="00810F75"/>
    <w:rsid w:val="008248D1"/>
    <w:rsid w:val="00846465"/>
    <w:rsid w:val="008C6226"/>
    <w:rsid w:val="008E4E6A"/>
    <w:rsid w:val="008F4763"/>
    <w:rsid w:val="00940648"/>
    <w:rsid w:val="009438BA"/>
    <w:rsid w:val="0098540E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A58D7"/>
    <w:rsid w:val="00BD1425"/>
    <w:rsid w:val="00BF15DF"/>
    <w:rsid w:val="00C4210A"/>
    <w:rsid w:val="00C5385A"/>
    <w:rsid w:val="00CD561C"/>
    <w:rsid w:val="00D17E3B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224B9"/>
    <w:rsid w:val="00F82FDE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54B5C-5B98-4533-A75C-543188F89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2022-07-29T01:49:00Z</cp:lastPrinted>
  <dcterms:created xsi:type="dcterms:W3CDTF">2021-04-06T06:47:00Z</dcterms:created>
  <dcterms:modified xsi:type="dcterms:W3CDTF">2022-07-29T01:49:00Z</dcterms:modified>
</cp:coreProperties>
</file>