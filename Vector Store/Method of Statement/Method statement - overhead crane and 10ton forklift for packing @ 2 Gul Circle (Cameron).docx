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5056B0" w:rsidRDefault="005056B0">
      <w:pPr>
        <w:rPr>
          <w:sz w:val="24"/>
        </w:rPr>
      </w:pPr>
    </w:p>
    <w:p w:rsidR="00EE527F" w:rsidRDefault="00033E0D">
      <w:pPr>
        <w:rPr>
          <w:sz w:val="24"/>
          <w:lang w:eastAsia="zh-CN"/>
        </w:rPr>
      </w:pPr>
      <w:r>
        <w:rPr>
          <w:sz w:val="24"/>
        </w:rPr>
        <w:t>Date: 26</w:t>
      </w:r>
      <w:r w:rsidRPr="00033E0D">
        <w:rPr>
          <w:sz w:val="24"/>
          <w:vertAlign w:val="superscript"/>
        </w:rPr>
        <w:t>th</w:t>
      </w:r>
      <w:r>
        <w:rPr>
          <w:sz w:val="24"/>
        </w:rPr>
        <w:t xml:space="preserve"> May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033E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machine</w:t>
      </w:r>
      <w:r w:rsidR="00360DBE">
        <w:rPr>
          <w:sz w:val="24"/>
          <w:lang w:eastAsia="zh-CN"/>
        </w:rPr>
        <w:t xml:space="preserve"> using </w:t>
      </w:r>
      <w:r w:rsidR="00E87FDA">
        <w:rPr>
          <w:sz w:val="24"/>
          <w:lang w:eastAsia="zh-CN"/>
        </w:rPr>
        <w:t xml:space="preserve">factory </w:t>
      </w:r>
      <w:r w:rsidR="00360DBE">
        <w:rPr>
          <w:sz w:val="24"/>
          <w:lang w:eastAsia="zh-CN"/>
        </w:rPr>
        <w:t>overhead crane</w:t>
      </w:r>
      <w:r w:rsidR="00D20784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load onto wooden base</w:t>
      </w:r>
      <w:r w:rsidR="008919BC">
        <w:rPr>
          <w:sz w:val="24"/>
          <w:lang w:eastAsia="zh-CN"/>
        </w:rPr>
        <w:t xml:space="preserve">, </w:t>
      </w:r>
      <w:r w:rsidR="00D20784">
        <w:rPr>
          <w:sz w:val="24"/>
          <w:lang w:eastAsia="zh-CN"/>
        </w:rPr>
        <w:t>shift out</w:t>
      </w:r>
      <w:r>
        <w:rPr>
          <w:sz w:val="24"/>
          <w:lang w:eastAsia="zh-CN"/>
        </w:rPr>
        <w:t xml:space="preserve"> </w:t>
      </w:r>
      <w:r w:rsidR="00D20784">
        <w:rPr>
          <w:sz w:val="24"/>
          <w:lang w:eastAsia="zh-CN"/>
        </w:rPr>
        <w:t>to loading b</w:t>
      </w:r>
      <w:r>
        <w:rPr>
          <w:sz w:val="24"/>
          <w:lang w:eastAsia="zh-CN"/>
        </w:rPr>
        <w:t xml:space="preserve">ay for packing, after packing, load onto low loader and 1 x 20ft GP container 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33E0D" w:rsidRDefault="00033E0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3 unit Italcontrol Test machine</w:t>
      </w:r>
    </w:p>
    <w:p w:rsidR="005056B0" w:rsidRDefault="005056B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310 x 275 x 295 cm </w:t>
      </w:r>
    </w:p>
    <w:p w:rsidR="005056B0" w:rsidRDefault="005056B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6, 000 kg each </w:t>
      </w:r>
    </w:p>
    <w:p w:rsidR="005056B0" w:rsidRDefault="005056B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033E0D" w:rsidRDefault="00033E0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3 unit base tray</w:t>
      </w:r>
    </w:p>
    <w:p w:rsidR="00816B59" w:rsidRDefault="00816B5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4 unit rack</w:t>
      </w:r>
    </w:p>
    <w:p w:rsidR="00033E0D" w:rsidRDefault="00816B5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</w:t>
      </w:r>
      <w:r w:rsidR="00033E0D">
        <w:rPr>
          <w:b/>
          <w:sz w:val="24"/>
          <w:szCs w:val="24"/>
          <w:lang w:eastAsia="zh-CN"/>
        </w:rPr>
        <w:t xml:space="preserve">aterials </w:t>
      </w:r>
    </w:p>
    <w:p w:rsidR="0078517D" w:rsidRPr="00545425" w:rsidRDefault="00033E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033E0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033E0D">
      <w:pPr>
        <w:rPr>
          <w:sz w:val="24"/>
          <w:lang w:eastAsia="zh-CN"/>
        </w:rPr>
      </w:pPr>
      <w:r>
        <w:rPr>
          <w:sz w:val="24"/>
          <w:lang w:eastAsia="zh-CN"/>
        </w:rPr>
        <w:t>30-31/05/22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33E0D" w:rsidRDefault="00033E0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33E0D" w:rsidRDefault="00033E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033E0D" w:rsidRPr="00033E0D" w:rsidRDefault="00033E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033E0D" w:rsidP="00A57E24">
      <w:pPr>
        <w:pStyle w:val="Heading4"/>
      </w:pPr>
      <w:r>
        <w:t>2 Gul Circle</w:t>
      </w:r>
    </w:p>
    <w:p w:rsidR="00A57E24" w:rsidRPr="00A57E24" w:rsidRDefault="00033E0D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Cameron</w:t>
      </w:r>
      <w:r w:rsidR="001645BC">
        <w:rPr>
          <w:sz w:val="24"/>
          <w:szCs w:val="24"/>
          <w:lang w:eastAsia="zh-CN"/>
        </w:rPr>
        <w:t xml:space="preserve"> Singapore</w:t>
      </w:r>
      <w:r w:rsidR="003F18B6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20784" w:rsidRDefault="00033E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B60F81" w:rsidRDefault="00B60F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10ton forklift</w:t>
      </w:r>
    </w:p>
    <w:p w:rsidR="005056B0" w:rsidRDefault="005056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1C36A6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1C36A6">
        <w:rPr>
          <w:sz w:val="24"/>
          <w:lang w:eastAsia="zh-CN"/>
        </w:rPr>
        <w:t>ire</w:t>
      </w:r>
      <w:r w:rsidR="00D20784">
        <w:rPr>
          <w:sz w:val="24"/>
          <w:lang w:eastAsia="zh-CN"/>
        </w:rPr>
        <w:t>/webbing</w:t>
      </w:r>
      <w:r w:rsidR="001C36A6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1645BC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5056B0" w:rsidRDefault="005056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5056B0" w:rsidRDefault="005056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1645BC">
        <w:rPr>
          <w:sz w:val="24"/>
          <w:lang w:eastAsia="zh-CN"/>
        </w:rPr>
        <w:t>allet truck</w:t>
      </w:r>
      <w:r w:rsidR="00EE527F">
        <w:rPr>
          <w:sz w:val="24"/>
          <w:lang w:eastAsia="zh-CN"/>
        </w:rPr>
        <w:t xml:space="preserve">  </w:t>
      </w: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 xml:space="preserve">in </w:t>
      </w:r>
      <w:r w:rsidR="00B60F81">
        <w:rPr>
          <w:sz w:val="24"/>
          <w:lang w:eastAsia="zh-CN"/>
        </w:rPr>
        <w:t>way of packing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B60F81" w:rsidRDefault="00EE527F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5056B0" w:rsidRDefault="005056B0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B60F81" w:rsidRDefault="008018EB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033E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033E0D">
        <w:rPr>
          <w:sz w:val="24"/>
          <w:lang w:eastAsia="zh-CN"/>
        </w:rPr>
        <w:t xml:space="preserve">signalman,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033E0D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 w:rsidR="00033E0D">
        <w:rPr>
          <w:sz w:val="24"/>
          <w:lang w:eastAsia="zh-CN"/>
        </w:rPr>
        <w:t xml:space="preserve">and forklift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D76F88" w:rsidRDefault="00033E0D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017290">
        <w:rPr>
          <w:sz w:val="24"/>
          <w:lang w:eastAsia="zh-CN"/>
        </w:rPr>
        <w:t>using factory overhead crane</w:t>
      </w:r>
    </w:p>
    <w:p w:rsidR="00033E0D" w:rsidRDefault="00033E0D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</w:t>
      </w:r>
    </w:p>
    <w:p w:rsidR="00816B59" w:rsidRDefault="00033E0D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10ton forklift to fork out </w:t>
      </w:r>
      <w:r w:rsidR="00816B59">
        <w:rPr>
          <w:sz w:val="24"/>
          <w:lang w:eastAsia="zh-CN"/>
        </w:rPr>
        <w:t xml:space="preserve">base together with </w:t>
      </w:r>
      <w:r>
        <w:rPr>
          <w:sz w:val="24"/>
          <w:lang w:eastAsia="zh-CN"/>
        </w:rPr>
        <w:t>machine to outside factory for packing</w:t>
      </w:r>
    </w:p>
    <w:p w:rsidR="00033E0D" w:rsidRDefault="00816B59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  <w:r w:rsidR="00033E0D">
        <w:rPr>
          <w:sz w:val="24"/>
          <w:lang w:eastAsia="zh-CN"/>
        </w:rPr>
        <w:t xml:space="preserve"> </w:t>
      </w:r>
    </w:p>
    <w:p w:rsidR="00440B76" w:rsidRDefault="00816B59" w:rsidP="00816B5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load up cases onto low loader and container</w:t>
      </w:r>
    </w:p>
    <w:p w:rsidR="00816B59" w:rsidRPr="00816B59" w:rsidRDefault="00816B59" w:rsidP="00816B5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case with chocking wood and strapping belt </w:t>
      </w:r>
    </w:p>
    <w:p w:rsidR="00816B59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816B5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:rsidR="00816B59" w:rsidRPr="00827A8F" w:rsidRDefault="00816B5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Pr="00033E0D" w:rsidRDefault="003F18B6" w:rsidP="00033E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5056B0" w:rsidP="005056B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816B59">
        <w:rPr>
          <w:sz w:val="24"/>
          <w:szCs w:val="24"/>
        </w:rPr>
        <w:t xml:space="preserve"> / Kevin Wong </w:t>
      </w:r>
    </w:p>
    <w:p w:rsidR="00816B59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816B5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4E26" w:rsidRDefault="00C74E26">
      <w:r>
        <w:separator/>
      </w:r>
    </w:p>
  </w:endnote>
  <w:endnote w:type="continuationSeparator" w:id="0">
    <w:p w:rsidR="00C74E26" w:rsidRDefault="00C74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56B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56B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4E26" w:rsidRDefault="00C74E26">
      <w:r>
        <w:separator/>
      </w:r>
    </w:p>
  </w:footnote>
  <w:footnote w:type="continuationSeparator" w:id="0">
    <w:p w:rsidR="00C74E26" w:rsidRDefault="00C74E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74E2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C74E2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3E0D"/>
    <w:rsid w:val="00037A80"/>
    <w:rsid w:val="00075DD7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60DBE"/>
    <w:rsid w:val="00384407"/>
    <w:rsid w:val="003C4111"/>
    <w:rsid w:val="003F18B6"/>
    <w:rsid w:val="0042603E"/>
    <w:rsid w:val="00440B76"/>
    <w:rsid w:val="004725E1"/>
    <w:rsid w:val="004C14F0"/>
    <w:rsid w:val="004D115D"/>
    <w:rsid w:val="005056B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16B59"/>
    <w:rsid w:val="008221E2"/>
    <w:rsid w:val="008254AB"/>
    <w:rsid w:val="00827A8F"/>
    <w:rsid w:val="00840DC8"/>
    <w:rsid w:val="00864E24"/>
    <w:rsid w:val="008919BC"/>
    <w:rsid w:val="008A646D"/>
    <w:rsid w:val="00953C8B"/>
    <w:rsid w:val="00961486"/>
    <w:rsid w:val="00A36F93"/>
    <w:rsid w:val="00A40342"/>
    <w:rsid w:val="00A57E24"/>
    <w:rsid w:val="00A87E64"/>
    <w:rsid w:val="00B14E86"/>
    <w:rsid w:val="00B5267F"/>
    <w:rsid w:val="00B60F81"/>
    <w:rsid w:val="00BC585D"/>
    <w:rsid w:val="00BD0D0D"/>
    <w:rsid w:val="00C475F0"/>
    <w:rsid w:val="00C74E26"/>
    <w:rsid w:val="00C844B7"/>
    <w:rsid w:val="00CA3063"/>
    <w:rsid w:val="00CB1A7A"/>
    <w:rsid w:val="00D00A75"/>
    <w:rsid w:val="00D02D29"/>
    <w:rsid w:val="00D20784"/>
    <w:rsid w:val="00D75EF4"/>
    <w:rsid w:val="00D76F88"/>
    <w:rsid w:val="00DE77FE"/>
    <w:rsid w:val="00DF2260"/>
    <w:rsid w:val="00E11985"/>
    <w:rsid w:val="00E50334"/>
    <w:rsid w:val="00E82891"/>
    <w:rsid w:val="00E87FDA"/>
    <w:rsid w:val="00EE527F"/>
    <w:rsid w:val="00EE69E5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2017-12-11T04:52:00Z</cp:lastPrinted>
  <dcterms:created xsi:type="dcterms:W3CDTF">2022-05-26T05:17:00Z</dcterms:created>
  <dcterms:modified xsi:type="dcterms:W3CDTF">2022-05-26T06:11:00Z</dcterms:modified>
</cp:coreProperties>
</file>