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9E4230">
      <w:pPr>
        <w:rPr>
          <w:sz w:val="24"/>
          <w:lang w:eastAsia="zh-CN"/>
        </w:rPr>
      </w:pPr>
      <w:r>
        <w:rPr>
          <w:sz w:val="24"/>
        </w:rPr>
        <w:t>Date: 23</w:t>
      </w:r>
      <w:r w:rsidRPr="009E4230">
        <w:rPr>
          <w:sz w:val="24"/>
          <w:vertAlign w:val="superscript"/>
        </w:rPr>
        <w:t>rd</w:t>
      </w:r>
      <w:r>
        <w:rPr>
          <w:sz w:val="24"/>
        </w:rPr>
        <w:t xml:space="preserve"> Aug 2022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Default="009E42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DC1E88">
        <w:rPr>
          <w:sz w:val="24"/>
          <w:lang w:eastAsia="zh-CN"/>
        </w:rPr>
        <w:t>To</w:t>
      </w:r>
      <w:r>
        <w:rPr>
          <w:sz w:val="24"/>
          <w:lang w:eastAsia="zh-CN"/>
        </w:rPr>
        <w:t xml:space="preserve"> hoist up 2</w:t>
      </w:r>
      <w:r w:rsidR="00186153">
        <w:rPr>
          <w:sz w:val="24"/>
          <w:lang w:eastAsia="zh-CN"/>
        </w:rPr>
        <w:t xml:space="preserve"> unit machine to 9</w:t>
      </w:r>
      <w:r w:rsidR="007E2FF0" w:rsidRPr="007E2FF0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8E7A2D">
        <w:rPr>
          <w:sz w:val="24"/>
          <w:lang w:eastAsia="zh-CN"/>
        </w:rPr>
        <w:t xml:space="preserve">through swing gate 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9E4230" w:rsidRPr="0017768F" w:rsidRDefault="009E42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shift out 2 unit machine from 7</w:t>
      </w:r>
      <w:r w:rsidRPr="009E4230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and hoist up to 9</w:t>
      </w:r>
      <w:r w:rsidRPr="009E4230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945F2F" w:rsidRPr="009E4230" w:rsidRDefault="009E4230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2 unit new machine to 9</w:t>
      </w:r>
      <w:r w:rsidRPr="009E4230">
        <w:rPr>
          <w:b/>
          <w:bCs/>
          <w:sz w:val="24"/>
          <w:szCs w:val="24"/>
          <w:u w:val="single"/>
          <w:vertAlign w:val="superscript"/>
          <w:lang w:eastAsia="zh-CN"/>
        </w:rPr>
        <w:t>th</w:t>
      </w:r>
      <w:r>
        <w:rPr>
          <w:b/>
          <w:bCs/>
          <w:sz w:val="24"/>
          <w:szCs w:val="24"/>
          <w:u w:val="single"/>
          <w:lang w:eastAsia="zh-CN"/>
        </w:rPr>
        <w:t xml:space="preserve"> floor</w:t>
      </w:r>
    </w:p>
    <w:p w:rsidR="0082563E" w:rsidRDefault="009E42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750 CNC</w:t>
      </w:r>
    </w:p>
    <w:p w:rsidR="009E4230" w:rsidRDefault="009E42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FD4A46">
        <w:rPr>
          <w:bCs/>
          <w:sz w:val="24"/>
          <w:szCs w:val="24"/>
          <w:lang w:eastAsia="zh-CN"/>
        </w:rPr>
        <w:t xml:space="preserve">170 x 235 x 240 cm / </w:t>
      </w:r>
      <w:proofErr w:type="spellStart"/>
      <w:r w:rsidR="00FD4A46">
        <w:rPr>
          <w:bCs/>
          <w:sz w:val="24"/>
          <w:szCs w:val="24"/>
          <w:lang w:eastAsia="zh-CN"/>
        </w:rPr>
        <w:t>Wt</w:t>
      </w:r>
      <w:proofErr w:type="spellEnd"/>
      <w:r w:rsidR="00FD4A46">
        <w:rPr>
          <w:bCs/>
          <w:sz w:val="24"/>
          <w:szCs w:val="24"/>
          <w:lang w:eastAsia="zh-CN"/>
        </w:rPr>
        <w:t xml:space="preserve">: 4, 000 kg </w:t>
      </w:r>
    </w:p>
    <w:p w:rsidR="00FD4A46" w:rsidRDefault="00FD4A4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E4230" w:rsidRDefault="009E42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860 CNC</w:t>
      </w:r>
    </w:p>
    <w:p w:rsidR="009E4230" w:rsidRDefault="009E42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FD4A46">
        <w:rPr>
          <w:bCs/>
          <w:sz w:val="24"/>
          <w:szCs w:val="24"/>
          <w:lang w:eastAsia="zh-CN"/>
        </w:rPr>
        <w:t xml:space="preserve">220 x 240 x 260 cm / </w:t>
      </w:r>
      <w:proofErr w:type="spellStart"/>
      <w:r w:rsidR="00FD4A46">
        <w:rPr>
          <w:bCs/>
          <w:sz w:val="24"/>
          <w:szCs w:val="24"/>
          <w:lang w:eastAsia="zh-CN"/>
        </w:rPr>
        <w:t>Wt</w:t>
      </w:r>
      <w:proofErr w:type="spellEnd"/>
      <w:r w:rsidR="00FD4A46">
        <w:rPr>
          <w:bCs/>
          <w:sz w:val="24"/>
          <w:szCs w:val="24"/>
          <w:lang w:eastAsia="zh-CN"/>
        </w:rPr>
        <w:t xml:space="preserve">: 6, 000 kg </w:t>
      </w:r>
    </w:p>
    <w:p w:rsidR="009E4230" w:rsidRDefault="009E42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E4230" w:rsidRDefault="009E4230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From 7</w:t>
      </w:r>
      <w:r w:rsidRPr="009E4230">
        <w:rPr>
          <w:b/>
          <w:bCs/>
          <w:sz w:val="24"/>
          <w:szCs w:val="24"/>
          <w:u w:val="single"/>
          <w:vertAlign w:val="superscript"/>
          <w:lang w:eastAsia="zh-CN"/>
        </w:rPr>
        <w:t>th</w:t>
      </w:r>
      <w:r>
        <w:rPr>
          <w:b/>
          <w:bCs/>
          <w:sz w:val="24"/>
          <w:szCs w:val="24"/>
          <w:u w:val="single"/>
          <w:lang w:eastAsia="zh-CN"/>
        </w:rPr>
        <w:t xml:space="preserve"> floor to 9</w:t>
      </w:r>
      <w:r w:rsidRPr="009E4230">
        <w:rPr>
          <w:b/>
          <w:bCs/>
          <w:sz w:val="24"/>
          <w:szCs w:val="24"/>
          <w:u w:val="single"/>
          <w:vertAlign w:val="superscript"/>
          <w:lang w:eastAsia="zh-CN"/>
        </w:rPr>
        <w:t>th</w:t>
      </w:r>
      <w:r>
        <w:rPr>
          <w:b/>
          <w:bCs/>
          <w:sz w:val="24"/>
          <w:szCs w:val="24"/>
          <w:u w:val="single"/>
          <w:lang w:eastAsia="zh-CN"/>
        </w:rPr>
        <w:t xml:space="preserve"> floor </w:t>
      </w:r>
    </w:p>
    <w:p w:rsidR="009E4230" w:rsidRDefault="009E42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860 CNC</w:t>
      </w:r>
    </w:p>
    <w:p w:rsidR="009E4230" w:rsidRDefault="009E42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FD4A46">
        <w:rPr>
          <w:bCs/>
          <w:sz w:val="24"/>
          <w:szCs w:val="24"/>
          <w:lang w:eastAsia="zh-CN"/>
        </w:rPr>
        <w:t xml:space="preserve">220 x 240 x 260 cm / </w:t>
      </w:r>
      <w:proofErr w:type="spellStart"/>
      <w:r w:rsidR="00FD4A46">
        <w:rPr>
          <w:bCs/>
          <w:sz w:val="24"/>
          <w:szCs w:val="24"/>
          <w:lang w:eastAsia="zh-CN"/>
        </w:rPr>
        <w:t>Wt</w:t>
      </w:r>
      <w:proofErr w:type="spellEnd"/>
      <w:r w:rsidR="00FD4A46">
        <w:rPr>
          <w:bCs/>
          <w:sz w:val="24"/>
          <w:szCs w:val="24"/>
          <w:lang w:eastAsia="zh-CN"/>
        </w:rPr>
        <w:t xml:space="preserve">: 6, 000 kg </w:t>
      </w:r>
    </w:p>
    <w:p w:rsidR="00FD4A46" w:rsidRDefault="00FD4A4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E4230" w:rsidRDefault="009E42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MC560 CNC Lathe</w:t>
      </w:r>
    </w:p>
    <w:p w:rsidR="00945F2F" w:rsidRPr="00945F2F" w:rsidRDefault="00FD4A4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4, 500 kg 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1525C4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DC1E88" w:rsidRPr="00DC1E88" w:rsidRDefault="001525C4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03/09/22 (Saturday) </w:t>
      </w:r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525C4" w:rsidRDefault="001525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1525C4" w:rsidRDefault="001525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9:45 am </w:t>
      </w:r>
    </w:p>
    <w:p w:rsidR="001525C4" w:rsidRPr="001525C4" w:rsidRDefault="001525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186153" w:rsidP="004872DF">
      <w:pPr>
        <w:pStyle w:val="Heading4"/>
      </w:pPr>
      <w:proofErr w:type="spellStart"/>
      <w:r>
        <w:t>Blk</w:t>
      </w:r>
      <w:proofErr w:type="spellEnd"/>
      <w:r>
        <w:t xml:space="preserve"> 20 Woodlands Link </w:t>
      </w:r>
      <w:r w:rsidR="009E4230">
        <w:t xml:space="preserve">#07-26 &amp; </w:t>
      </w:r>
      <w:r w:rsidR="00C24C40">
        <w:t>#09-34</w:t>
      </w:r>
      <w:bookmarkStart w:id="0" w:name="_GoBack"/>
      <w:bookmarkEnd w:id="0"/>
    </w:p>
    <w:p w:rsidR="00B85262" w:rsidRPr="004872DF" w:rsidRDefault="00186153" w:rsidP="004872DF">
      <w:pPr>
        <w:pStyle w:val="Heading4"/>
      </w:pPr>
      <w:r>
        <w:t xml:space="preserve">Qian Cheng Engineering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FD4A46" w:rsidRDefault="00FD4A46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Equipment Use</w:t>
      </w:r>
    </w:p>
    <w:p w:rsidR="004872DF" w:rsidRDefault="004D59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186153">
        <w:rPr>
          <w:sz w:val="24"/>
          <w:lang w:eastAsia="zh-CN"/>
        </w:rPr>
        <w:t>10</w:t>
      </w:r>
      <w:r w:rsidR="00DC1E88">
        <w:rPr>
          <w:sz w:val="24"/>
          <w:lang w:eastAsia="zh-CN"/>
        </w:rPr>
        <w:t xml:space="preserve">0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FD4A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373A8D">
        <w:rPr>
          <w:sz w:val="24"/>
          <w:lang w:eastAsia="zh-CN"/>
        </w:rPr>
        <w:t>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FF6E16" w:rsidRDefault="00FF6E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FD4A46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</w:t>
      </w:r>
      <w:r w:rsidR="00C43DA6">
        <w:rPr>
          <w:sz w:val="24"/>
          <w:lang w:eastAsia="zh-CN"/>
        </w:rPr>
        <w:t>obile</w:t>
      </w:r>
      <w:r w:rsidR="00E400F3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esignated hoisting area for the lift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</w:t>
      </w:r>
      <w:r w:rsidR="004D5933">
        <w:rPr>
          <w:sz w:val="24"/>
          <w:lang w:eastAsia="zh-CN"/>
        </w:rPr>
        <w:t xml:space="preserve"> on</w:t>
      </w:r>
      <w:r w:rsidR="008254AB">
        <w:rPr>
          <w:sz w:val="24"/>
          <w:lang w:eastAsia="zh-CN"/>
        </w:rPr>
        <w:t>to platform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186153">
        <w:rPr>
          <w:sz w:val="24"/>
          <w:lang w:eastAsia="zh-CN"/>
        </w:rPr>
        <w:t>with machine to 9</w:t>
      </w:r>
      <w:r w:rsidR="00186153" w:rsidRPr="00186153">
        <w:rPr>
          <w:sz w:val="24"/>
          <w:vertAlign w:val="superscript"/>
          <w:lang w:eastAsia="zh-CN"/>
        </w:rPr>
        <w:t>th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186153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</w:t>
      </w:r>
      <w:r w:rsidR="00FD4A46">
        <w:rPr>
          <w:sz w:val="24"/>
          <w:lang w:eastAsia="zh-CN"/>
        </w:rPr>
        <w:t xml:space="preserve">orm effectively and ensure platform 3ft metal protruding is fully lean and rested on the swing gate </w:t>
      </w:r>
      <w:r w:rsidR="006A0465">
        <w:rPr>
          <w:sz w:val="24"/>
          <w:lang w:eastAsia="zh-CN"/>
        </w:rPr>
        <w:t>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FD4A46">
        <w:rPr>
          <w:sz w:val="24"/>
          <w:lang w:eastAsia="zh-CN"/>
        </w:rPr>
        <w:t>on</w:t>
      </w:r>
      <w:r>
        <w:rPr>
          <w:sz w:val="24"/>
          <w:lang w:eastAsia="zh-CN"/>
        </w:rPr>
        <w:t>to</w:t>
      </w:r>
      <w:r w:rsidR="00FD4A46">
        <w:rPr>
          <w:sz w:val="24"/>
          <w:lang w:eastAsia="zh-CN"/>
        </w:rPr>
        <w:t xml:space="preserve"> building railing/pillar to</w:t>
      </w:r>
      <w:r>
        <w:rPr>
          <w:sz w:val="24"/>
          <w:lang w:eastAsia="zh-CN"/>
        </w:rPr>
        <w:t xml:space="preserve"> 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F844A0">
        <w:rPr>
          <w:sz w:val="24"/>
          <w:lang w:eastAsia="zh-CN"/>
        </w:rPr>
        <w:t>/rollers under</w:t>
      </w:r>
      <w:r w:rsidR="00186153">
        <w:rPr>
          <w:sz w:val="24"/>
          <w:lang w:eastAsia="zh-CN"/>
        </w:rPr>
        <w:t xml:space="preserve"> machine base</w:t>
      </w:r>
    </w:p>
    <w:p w:rsidR="00FD4A46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186153">
        <w:rPr>
          <w:sz w:val="24"/>
          <w:lang w:eastAsia="zh-CN"/>
        </w:rPr>
        <w:t xml:space="preserve">machine </w:t>
      </w:r>
      <w:r w:rsidR="00FD4A46">
        <w:rPr>
          <w:sz w:val="24"/>
          <w:lang w:eastAsia="zh-CN"/>
        </w:rPr>
        <w:t>from platform</w:t>
      </w:r>
    </w:p>
    <w:p w:rsidR="00D015DC" w:rsidRPr="00060982" w:rsidRDefault="00FD4A46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527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EE527F">
        <w:rPr>
          <w:sz w:val="24"/>
          <w:lang w:eastAsia="zh-CN"/>
        </w:rPr>
        <w:t>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82563E">
        <w:rPr>
          <w:sz w:val="24"/>
          <w:lang w:eastAsia="zh-CN"/>
        </w:rPr>
        <w:t xml:space="preserve">, if any 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D9518E" w:rsidRPr="009E4230" w:rsidRDefault="00EE527F" w:rsidP="009E423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9518E" w:rsidRPr="00D9518E" w:rsidRDefault="00D9518E" w:rsidP="00D9518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5241" w:rsidRDefault="00A15241">
      <w:r>
        <w:separator/>
      </w:r>
    </w:p>
  </w:endnote>
  <w:endnote w:type="continuationSeparator" w:id="0">
    <w:p w:rsidR="00A15241" w:rsidRDefault="00A152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24C40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24C40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5241" w:rsidRDefault="00A15241">
      <w:r>
        <w:separator/>
      </w:r>
    </w:p>
  </w:footnote>
  <w:footnote w:type="continuationSeparator" w:id="0">
    <w:p w:rsidR="00A15241" w:rsidRDefault="00A152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1524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FD4A46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A15241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FD4A46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77B9"/>
    <w:rsid w:val="00141C71"/>
    <w:rsid w:val="001525C4"/>
    <w:rsid w:val="0017768F"/>
    <w:rsid w:val="00186153"/>
    <w:rsid w:val="001D1C80"/>
    <w:rsid w:val="001D7BC0"/>
    <w:rsid w:val="00214CA3"/>
    <w:rsid w:val="00251834"/>
    <w:rsid w:val="00274BF0"/>
    <w:rsid w:val="002A1405"/>
    <w:rsid w:val="002D0D60"/>
    <w:rsid w:val="00373A8D"/>
    <w:rsid w:val="003C4111"/>
    <w:rsid w:val="003E1B45"/>
    <w:rsid w:val="0040331B"/>
    <w:rsid w:val="004224BD"/>
    <w:rsid w:val="0042603E"/>
    <w:rsid w:val="00432BC5"/>
    <w:rsid w:val="004725E1"/>
    <w:rsid w:val="004872DF"/>
    <w:rsid w:val="00495727"/>
    <w:rsid w:val="004C47B9"/>
    <w:rsid w:val="004D5933"/>
    <w:rsid w:val="0061759B"/>
    <w:rsid w:val="006362BB"/>
    <w:rsid w:val="00664D20"/>
    <w:rsid w:val="006A0465"/>
    <w:rsid w:val="00700106"/>
    <w:rsid w:val="00733502"/>
    <w:rsid w:val="007C5834"/>
    <w:rsid w:val="007D1A3A"/>
    <w:rsid w:val="007E2FF0"/>
    <w:rsid w:val="007E6356"/>
    <w:rsid w:val="008254AB"/>
    <w:rsid w:val="0082563E"/>
    <w:rsid w:val="00840DC8"/>
    <w:rsid w:val="0088777C"/>
    <w:rsid w:val="008E7A2D"/>
    <w:rsid w:val="00945F2F"/>
    <w:rsid w:val="00970E4B"/>
    <w:rsid w:val="009E4230"/>
    <w:rsid w:val="009E694C"/>
    <w:rsid w:val="00A04987"/>
    <w:rsid w:val="00A15241"/>
    <w:rsid w:val="00A46072"/>
    <w:rsid w:val="00AC4808"/>
    <w:rsid w:val="00AD4C31"/>
    <w:rsid w:val="00B469FA"/>
    <w:rsid w:val="00B814A1"/>
    <w:rsid w:val="00B85262"/>
    <w:rsid w:val="00B8750E"/>
    <w:rsid w:val="00B965F7"/>
    <w:rsid w:val="00BC6BCE"/>
    <w:rsid w:val="00C24C40"/>
    <w:rsid w:val="00C43DA6"/>
    <w:rsid w:val="00CA3063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214BC"/>
    <w:rsid w:val="00E400F3"/>
    <w:rsid w:val="00E43D50"/>
    <w:rsid w:val="00E91028"/>
    <w:rsid w:val="00EA18DF"/>
    <w:rsid w:val="00EE527F"/>
    <w:rsid w:val="00F63A7E"/>
    <w:rsid w:val="00F844A0"/>
    <w:rsid w:val="00FD41B2"/>
    <w:rsid w:val="00FD4A46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</TotalTime>
  <Pages>1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2848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2018-03-16T02:13:00Z</cp:lastPrinted>
  <dcterms:created xsi:type="dcterms:W3CDTF">2022-08-22T07:22:00Z</dcterms:created>
  <dcterms:modified xsi:type="dcterms:W3CDTF">2022-08-23T06:31:00Z</dcterms:modified>
</cp:coreProperties>
</file>