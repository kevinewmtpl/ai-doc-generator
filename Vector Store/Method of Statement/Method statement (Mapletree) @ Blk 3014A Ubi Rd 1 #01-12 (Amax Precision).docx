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F6CB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2CDB881" w14:textId="77777777" w:rsidR="00301874" w:rsidRDefault="00301874">
      <w:pPr>
        <w:rPr>
          <w:sz w:val="24"/>
        </w:rPr>
      </w:pPr>
    </w:p>
    <w:p w14:paraId="66149E57" w14:textId="7D21552E" w:rsidR="006467DA" w:rsidRDefault="00AA66D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01874">
        <w:rPr>
          <w:sz w:val="24"/>
        </w:rPr>
        <w:t>01</w:t>
      </w:r>
      <w:r w:rsidR="00301874" w:rsidRPr="00301874">
        <w:rPr>
          <w:sz w:val="24"/>
          <w:vertAlign w:val="superscript"/>
        </w:rPr>
        <w:t>st</w:t>
      </w:r>
      <w:r w:rsidR="00301874">
        <w:rPr>
          <w:sz w:val="24"/>
        </w:rPr>
        <w:t xml:space="preserve"> Dec 2025</w:t>
      </w:r>
    </w:p>
    <w:p w14:paraId="400B4C3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C77C74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A25AF55" w14:textId="2DA74FCE"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96931">
        <w:rPr>
          <w:sz w:val="24"/>
          <w:lang w:eastAsia="zh-CN"/>
        </w:rPr>
        <w:t>hoist down 1 unit</w:t>
      </w:r>
      <w:r w:rsidR="00191219">
        <w:rPr>
          <w:sz w:val="24"/>
          <w:lang w:eastAsia="zh-CN"/>
        </w:rPr>
        <w:t xml:space="preserve">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F0479D">
        <w:rPr>
          <w:sz w:val="24"/>
          <w:lang w:eastAsia="zh-CN"/>
        </w:rPr>
        <w:t>tenant</w:t>
      </w:r>
      <w:r w:rsidR="008320CF">
        <w:rPr>
          <w:sz w:val="24"/>
          <w:lang w:eastAsia="zh-CN"/>
        </w:rPr>
        <w:t xml:space="preserve"> </w:t>
      </w:r>
      <w:r w:rsidR="00FF0DF6">
        <w:rPr>
          <w:sz w:val="24"/>
          <w:lang w:eastAsia="zh-CN"/>
        </w:rPr>
        <w:t>premise at ground</w:t>
      </w:r>
    </w:p>
    <w:p w14:paraId="42C4525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8F12C87" w14:textId="401EEC68" w:rsidR="00301874" w:rsidRDefault="003018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6E70592E" w14:textId="42AF6640" w:rsidR="00301874" w:rsidRDefault="003018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Vertical Storage System</w:t>
      </w:r>
    </w:p>
    <w:p w14:paraId="389B42B4" w14:textId="2114CA01" w:rsidR="00301874" w:rsidRDefault="003018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2680 x 1400 x 2540 mm</w:t>
      </w:r>
    </w:p>
    <w:p w14:paraId="64A6FD8B" w14:textId="773033FE" w:rsidR="00301874" w:rsidRDefault="003018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650 kg</w:t>
      </w:r>
    </w:p>
    <w:p w14:paraId="49120F10" w14:textId="77777777" w:rsidR="00301874" w:rsidRPr="00301874" w:rsidRDefault="003018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097436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6025715" w14:textId="71356AE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301874">
        <w:rPr>
          <w:sz w:val="24"/>
          <w:lang w:eastAsia="zh-CN"/>
        </w:rPr>
        <w:t>ed</w:t>
      </w:r>
    </w:p>
    <w:p w14:paraId="62D39A1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ACB6B60" w14:textId="77777777" w:rsidR="006467DA" w:rsidRDefault="00A969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8E327DB" w14:textId="33D61130" w:rsidR="006467DA" w:rsidRDefault="00301874">
      <w:pPr>
        <w:rPr>
          <w:sz w:val="24"/>
          <w:lang w:eastAsia="zh-CN"/>
        </w:rPr>
      </w:pPr>
      <w:r>
        <w:rPr>
          <w:sz w:val="24"/>
          <w:lang w:eastAsia="zh-CN"/>
        </w:rPr>
        <w:t>10/12/25</w:t>
      </w:r>
    </w:p>
    <w:p w14:paraId="5D7CB84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4B64CB8" w14:textId="77777777" w:rsidR="00A96931" w:rsidRDefault="00A969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78E5F4A" w14:textId="77777777" w:rsidR="004B0DC0" w:rsidRDefault="004B0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30A9E8EA" w14:textId="70BE576A" w:rsidR="00A96931" w:rsidRDefault="004B0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11:30 am </w:t>
      </w:r>
      <w:r w:rsidR="00A96931">
        <w:rPr>
          <w:bCs/>
          <w:sz w:val="24"/>
          <w:szCs w:val="24"/>
          <w:lang w:eastAsia="zh-CN"/>
        </w:rPr>
        <w:t xml:space="preserve"> </w:t>
      </w:r>
    </w:p>
    <w:p w14:paraId="01592A16" w14:textId="77777777" w:rsidR="00A96931" w:rsidRPr="00A96931" w:rsidRDefault="00A969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4B02FA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620490D" w14:textId="77777777" w:rsidR="006467DA" w:rsidRDefault="0031325A">
      <w:pPr>
        <w:pStyle w:val="Heading4"/>
      </w:pPr>
      <w:r>
        <w:t>Blk 3014A Ubi Rd 1 #01-</w:t>
      </w:r>
      <w:r w:rsidR="005C0BC7">
        <w:t>12</w:t>
      </w:r>
    </w:p>
    <w:p w14:paraId="1F9F2595" w14:textId="77777777"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14:paraId="37717EE6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81E191F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5B66C63" w14:textId="77777777"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14:paraId="5268FFA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14:paraId="2124CD3D" w14:textId="77777777"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14:paraId="4C75E6DE" w14:textId="5EF521DF" w:rsidR="0030187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01874">
        <w:rPr>
          <w:sz w:val="24"/>
          <w:lang w:eastAsia="zh-CN"/>
        </w:rPr>
        <w:t xml:space="preserve"> sling </w:t>
      </w:r>
    </w:p>
    <w:p w14:paraId="1BE264A5" w14:textId="6226A84A" w:rsidR="006467DA" w:rsidRDefault="003018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F0DF6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14:paraId="573BCC5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1BA4AA" w14:textId="77777777"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B88CCE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14:paraId="0A2A584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14:paraId="6DC4C167" w14:textId="21C84403"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303C723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14:paraId="19F7AF0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E029F1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FDB43D3" w14:textId="6EEC8C6C" w:rsidR="00A96931" w:rsidRDefault="0030187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7574BFB6" w14:textId="35349EC3" w:rsidR="00301874" w:rsidRDefault="00301874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35B323AE" w14:textId="2AC9D2D9" w:rsidR="00301874" w:rsidRPr="00301874" w:rsidRDefault="00301874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197B966" w14:textId="77777777" w:rsidR="00F0479D" w:rsidRDefault="00F0479D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C5C081" w14:textId="19E50258" w:rsidR="006467DA" w:rsidRPr="00A9693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277004F" w14:textId="7877AA2C"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0A53C2AD" w14:textId="77777777"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4A601082" w14:textId="23377250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</w:t>
      </w:r>
    </w:p>
    <w:p w14:paraId="626624C4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14:paraId="039D4F5E" w14:textId="6BB7FA4B" w:rsidR="006467DA" w:rsidRDefault="006467DA">
      <w:pPr>
        <w:pStyle w:val="BodyText2"/>
      </w:pPr>
      <w:r>
        <w:rPr>
          <w:rFonts w:hint="eastAsia"/>
        </w:rPr>
        <w:t xml:space="preserve">Lifting </w:t>
      </w:r>
      <w:r w:rsidR="00301874">
        <w:t>crew shall be composed to the following but not limited by other trained personnel in respect to number of crew needed for the operation:</w:t>
      </w:r>
    </w:p>
    <w:p w14:paraId="74EEEF56" w14:textId="737D6AEF" w:rsidR="00301874" w:rsidRDefault="00301874" w:rsidP="00301874">
      <w:pPr>
        <w:pStyle w:val="BodyText2"/>
      </w:pPr>
      <w:r>
        <w:t>a. Lifting Supervisor</w:t>
      </w:r>
    </w:p>
    <w:p w14:paraId="4FCA974C" w14:textId="7E69C34F" w:rsidR="00301874" w:rsidRDefault="00301874" w:rsidP="00301874">
      <w:pPr>
        <w:pStyle w:val="BodyText2"/>
      </w:pPr>
      <w:r>
        <w:t>b. Lorry Loader Operator</w:t>
      </w:r>
    </w:p>
    <w:p w14:paraId="741D1E21" w14:textId="11AF36C1" w:rsidR="00301874" w:rsidRDefault="00301874" w:rsidP="00301874">
      <w:pPr>
        <w:pStyle w:val="BodyText2"/>
      </w:pPr>
      <w:r>
        <w:t>c. Signalman</w:t>
      </w:r>
    </w:p>
    <w:p w14:paraId="13765439" w14:textId="77777777" w:rsidR="00301874" w:rsidRDefault="00301874" w:rsidP="00301874">
      <w:pPr>
        <w:pStyle w:val="BodyText2"/>
      </w:pPr>
      <w:r>
        <w:t xml:space="preserve">d. </w:t>
      </w:r>
      <w:proofErr w:type="spellStart"/>
      <w:r>
        <w:t>Riggerman</w:t>
      </w:r>
      <w:proofErr w:type="spellEnd"/>
    </w:p>
    <w:p w14:paraId="2E45DBCA" w14:textId="157E1C93" w:rsidR="00301874" w:rsidRDefault="00301874" w:rsidP="00301874">
      <w:pPr>
        <w:pStyle w:val="BodyText2"/>
      </w:pPr>
      <w:r>
        <w:t xml:space="preserve">e. Skill Mover  </w:t>
      </w:r>
    </w:p>
    <w:p w14:paraId="04757B6B" w14:textId="77777777" w:rsidR="00301874" w:rsidRDefault="00301874">
      <w:pPr>
        <w:pStyle w:val="BodyText2"/>
      </w:pPr>
    </w:p>
    <w:p w14:paraId="5AF2FC1F" w14:textId="24205B64" w:rsidR="006467DA" w:rsidRPr="00B80327" w:rsidRDefault="00F0479D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14:paraId="36BF0B1A" w14:textId="50375F76" w:rsidR="00E76DB5" w:rsidRPr="00191219" w:rsidRDefault="00A96931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</w:t>
      </w:r>
      <w:r w:rsidR="00F0479D">
        <w:rPr>
          <w:sz w:val="24"/>
          <w:lang w:eastAsia="zh-CN"/>
        </w:rPr>
        <w:t xml:space="preserve">unloading area </w:t>
      </w:r>
    </w:p>
    <w:p w14:paraId="5A19B61E" w14:textId="1BF7D81C" w:rsidR="00895D5D" w:rsidRPr="00FF0DF6" w:rsidRDefault="00AA66D2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l</w:t>
      </w:r>
      <w:r w:rsidR="005C0BC7">
        <w:rPr>
          <w:sz w:val="24"/>
          <w:lang w:eastAsia="zh-CN"/>
        </w:rPr>
        <w:t xml:space="preserve">ay out platform </w:t>
      </w:r>
      <w:r w:rsidR="00A96931">
        <w:rPr>
          <w:sz w:val="24"/>
          <w:lang w:eastAsia="zh-CN"/>
        </w:rPr>
        <w:t xml:space="preserve">in front of tenant shutter door </w:t>
      </w:r>
      <w:r w:rsidR="00F0479D">
        <w:rPr>
          <w:sz w:val="24"/>
          <w:lang w:eastAsia="zh-CN"/>
        </w:rPr>
        <w:t xml:space="preserve">opening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14:paraId="276C764A" w14:textId="77777777"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14:paraId="0702C31D" w14:textId="58789559"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B80327">
        <w:rPr>
          <w:sz w:val="24"/>
          <w:lang w:eastAsia="zh-CN"/>
        </w:rPr>
        <w:t xml:space="preserve"> onto</w:t>
      </w:r>
      <w:r w:rsidR="00FF0DF6">
        <w:rPr>
          <w:sz w:val="24"/>
          <w:lang w:eastAsia="zh-CN"/>
        </w:rPr>
        <w:t xml:space="preserve"> machine b</w:t>
      </w:r>
      <w:r w:rsidR="00F0479D">
        <w:rPr>
          <w:sz w:val="24"/>
          <w:lang w:eastAsia="zh-CN"/>
        </w:rPr>
        <w:t>ed</w:t>
      </w:r>
    </w:p>
    <w:p w14:paraId="1003D4ED" w14:textId="4DBA5C36" w:rsidR="00A96931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A96931">
        <w:rPr>
          <w:sz w:val="24"/>
          <w:lang w:eastAsia="zh-CN"/>
        </w:rPr>
        <w:t xml:space="preserve">from platform </w:t>
      </w:r>
    </w:p>
    <w:p w14:paraId="00C35B5F" w14:textId="21699A1D" w:rsidR="00F0479D" w:rsidRDefault="00F0479D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tenant premise</w:t>
      </w:r>
    </w:p>
    <w:p w14:paraId="7E0C5412" w14:textId="2721C2F4" w:rsidR="000D3C89" w:rsidRPr="00FF0DF6" w:rsidRDefault="00A96931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FF0DF6">
        <w:rPr>
          <w:sz w:val="24"/>
          <w:lang w:eastAsia="zh-CN"/>
        </w:rPr>
        <w:t xml:space="preserve"> </w:t>
      </w:r>
      <w:r w:rsidR="00F0479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at the designated location </w:t>
      </w:r>
    </w:p>
    <w:p w14:paraId="3A023DC9" w14:textId="77777777" w:rsidR="00A9693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96931">
        <w:rPr>
          <w:sz w:val="24"/>
          <w:lang w:eastAsia="zh-CN"/>
        </w:rPr>
        <w:t>o perform proper housekeeping</w:t>
      </w:r>
    </w:p>
    <w:p w14:paraId="03091C9E" w14:textId="77777777" w:rsidR="006467DA" w:rsidRPr="0099046A" w:rsidRDefault="00A9693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14:paraId="0F9B8FA6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DE29A43" w14:textId="77777777" w:rsidR="00FC641C" w:rsidRPr="00A96931" w:rsidRDefault="00FC641C" w:rsidP="00A9693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944EDB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4600BC6" w14:textId="4D4CE474" w:rsidR="0099046A" w:rsidRDefault="00F0479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3B08EA9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75DBA2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3A569A" w14:textId="77777777" w:rsidR="00651229" w:rsidRDefault="00651229">
      <w:r>
        <w:separator/>
      </w:r>
    </w:p>
  </w:endnote>
  <w:endnote w:type="continuationSeparator" w:id="0">
    <w:p w14:paraId="3F5EB5F9" w14:textId="77777777" w:rsidR="00651229" w:rsidRDefault="0065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555A1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F3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F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35ECB" w14:textId="77777777" w:rsidR="00651229" w:rsidRDefault="00651229">
      <w:r>
        <w:separator/>
      </w:r>
    </w:p>
  </w:footnote>
  <w:footnote w:type="continuationSeparator" w:id="0">
    <w:p w14:paraId="505BCBDE" w14:textId="77777777" w:rsidR="00651229" w:rsidRDefault="006512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483E7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0BE69F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6B50F6E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B1DD8FC" w14:textId="01C091F3" w:rsidR="006467DA" w:rsidRDefault="0030187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331A1636" w14:textId="3C62210E"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</w:t>
    </w:r>
  </w:p>
  <w:p w14:paraId="0AD2E738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7FCFB67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F4570C4" w14:textId="77777777"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51118"/>
    <w:multiLevelType w:val="hybridMultilevel"/>
    <w:tmpl w:val="F7984D56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2923384">
    <w:abstractNumId w:val="2"/>
  </w:num>
  <w:num w:numId="2" w16cid:durableId="2078896549">
    <w:abstractNumId w:val="4"/>
  </w:num>
  <w:num w:numId="3" w16cid:durableId="1725248574">
    <w:abstractNumId w:val="0"/>
  </w:num>
  <w:num w:numId="4" w16cid:durableId="775446824">
    <w:abstractNumId w:val="11"/>
  </w:num>
  <w:num w:numId="5" w16cid:durableId="30767371">
    <w:abstractNumId w:val="5"/>
  </w:num>
  <w:num w:numId="6" w16cid:durableId="448547557">
    <w:abstractNumId w:val="8"/>
  </w:num>
  <w:num w:numId="7" w16cid:durableId="1322807347">
    <w:abstractNumId w:val="3"/>
  </w:num>
  <w:num w:numId="8" w16cid:durableId="1968512129">
    <w:abstractNumId w:val="9"/>
  </w:num>
  <w:num w:numId="9" w16cid:durableId="800002215">
    <w:abstractNumId w:val="1"/>
  </w:num>
  <w:num w:numId="10" w16cid:durableId="465046793">
    <w:abstractNumId w:val="10"/>
  </w:num>
  <w:num w:numId="11" w16cid:durableId="163965353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8885728">
    <w:abstractNumId w:val="7"/>
  </w:num>
  <w:num w:numId="13" w16cid:durableId="634141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4321A"/>
    <w:rsid w:val="0007152C"/>
    <w:rsid w:val="000823D4"/>
    <w:rsid w:val="000911F5"/>
    <w:rsid w:val="000A30DB"/>
    <w:rsid w:val="000A55B6"/>
    <w:rsid w:val="000C68D5"/>
    <w:rsid w:val="000D3C89"/>
    <w:rsid w:val="000E2641"/>
    <w:rsid w:val="001268A8"/>
    <w:rsid w:val="00141D73"/>
    <w:rsid w:val="00191219"/>
    <w:rsid w:val="001C1A1B"/>
    <w:rsid w:val="00211C09"/>
    <w:rsid w:val="00257C21"/>
    <w:rsid w:val="002F791A"/>
    <w:rsid w:val="00301874"/>
    <w:rsid w:val="0031325A"/>
    <w:rsid w:val="003153DE"/>
    <w:rsid w:val="00420DA0"/>
    <w:rsid w:val="0046470C"/>
    <w:rsid w:val="00466C7A"/>
    <w:rsid w:val="004B0DC0"/>
    <w:rsid w:val="005053DB"/>
    <w:rsid w:val="005C0BC7"/>
    <w:rsid w:val="005D6724"/>
    <w:rsid w:val="006467DA"/>
    <w:rsid w:val="00651229"/>
    <w:rsid w:val="006E531F"/>
    <w:rsid w:val="008320CF"/>
    <w:rsid w:val="00895D5D"/>
    <w:rsid w:val="008F0C05"/>
    <w:rsid w:val="00971AE8"/>
    <w:rsid w:val="0098588B"/>
    <w:rsid w:val="0099046A"/>
    <w:rsid w:val="009A6BA5"/>
    <w:rsid w:val="00A0471B"/>
    <w:rsid w:val="00A96931"/>
    <w:rsid w:val="00AA66D2"/>
    <w:rsid w:val="00B253FD"/>
    <w:rsid w:val="00B80327"/>
    <w:rsid w:val="00BA3F3A"/>
    <w:rsid w:val="00C21D12"/>
    <w:rsid w:val="00C4029C"/>
    <w:rsid w:val="00CB2E4C"/>
    <w:rsid w:val="00D33F17"/>
    <w:rsid w:val="00D95D1A"/>
    <w:rsid w:val="00E441E4"/>
    <w:rsid w:val="00E55579"/>
    <w:rsid w:val="00E76677"/>
    <w:rsid w:val="00E76DB5"/>
    <w:rsid w:val="00E96A2D"/>
    <w:rsid w:val="00EC1220"/>
    <w:rsid w:val="00F0479D"/>
    <w:rsid w:val="00F36A1C"/>
    <w:rsid w:val="00F528E7"/>
    <w:rsid w:val="00F975C5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FDC8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2025-12-01T01:09:00Z</cp:lastPrinted>
  <dcterms:created xsi:type="dcterms:W3CDTF">2022-02-15T07:41:00Z</dcterms:created>
  <dcterms:modified xsi:type="dcterms:W3CDTF">2025-12-01T01:09:00Z</dcterms:modified>
</cp:coreProperties>
</file>