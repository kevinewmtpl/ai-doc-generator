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53650" w:rsidRDefault="00153650">
      <w:pPr>
        <w:rPr>
          <w:sz w:val="24"/>
        </w:rPr>
      </w:pPr>
    </w:p>
    <w:p w:rsidR="006467DA" w:rsidRDefault="00384BDB">
      <w:pPr>
        <w:rPr>
          <w:sz w:val="24"/>
          <w:lang w:eastAsia="zh-CN"/>
        </w:rPr>
      </w:pPr>
      <w:r>
        <w:rPr>
          <w:sz w:val="24"/>
        </w:rPr>
        <w:t>Date: 16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53650" w:rsidRDefault="00153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shift out 2 unit machine from tenant premise at ground floor onto platform, hoist up and load onto lorry chassis </w:t>
      </w:r>
    </w:p>
    <w:p w:rsidR="00466C7A" w:rsidRPr="005C0BC7" w:rsidRDefault="00153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467DA">
        <w:rPr>
          <w:rFonts w:hint="eastAsia"/>
          <w:sz w:val="24"/>
          <w:lang w:eastAsia="zh-CN"/>
        </w:rPr>
        <w:t xml:space="preserve">To </w:t>
      </w:r>
      <w:r w:rsidR="00631D51">
        <w:rPr>
          <w:sz w:val="24"/>
          <w:lang w:eastAsia="zh-CN"/>
        </w:rPr>
        <w:t>hoist down 2</w:t>
      </w:r>
      <w:r w:rsidR="00C117D3">
        <w:rPr>
          <w:sz w:val="24"/>
          <w:lang w:eastAsia="zh-CN"/>
        </w:rPr>
        <w:t xml:space="preserve"> uni</w:t>
      </w:r>
      <w:r w:rsidR="00631D51">
        <w:rPr>
          <w:sz w:val="24"/>
          <w:lang w:eastAsia="zh-CN"/>
        </w:rPr>
        <w:t xml:space="preserve">t machine from low loader chassis, </w:t>
      </w:r>
      <w:r w:rsidR="00FF0DF6">
        <w:rPr>
          <w:sz w:val="24"/>
          <w:lang w:eastAsia="zh-CN"/>
        </w:rPr>
        <w:t>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C117D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Vertical M</w:t>
      </w:r>
      <w:r w:rsidR="00384BDB">
        <w:rPr>
          <w:bCs/>
          <w:sz w:val="24"/>
          <w:szCs w:val="24"/>
          <w:lang w:eastAsia="zh-CN"/>
        </w:rPr>
        <w:t>achining Center / VCN-530L</w:t>
      </w:r>
    </w:p>
    <w:p w:rsidR="00D278B7" w:rsidRDefault="00631D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319 x 308 x 304 c</w:t>
      </w:r>
      <w:r w:rsidR="007D5491">
        <w:rPr>
          <w:bCs/>
          <w:sz w:val="24"/>
          <w:szCs w:val="24"/>
          <w:lang w:eastAsia="zh-CN"/>
        </w:rPr>
        <w:t>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631D51">
        <w:rPr>
          <w:bCs/>
          <w:sz w:val="24"/>
          <w:szCs w:val="24"/>
          <w:lang w:eastAsia="zh-CN"/>
        </w:rPr>
        <w:t>6, 890</w:t>
      </w:r>
      <w:r w:rsidR="00C117D3">
        <w:rPr>
          <w:bCs/>
          <w:sz w:val="24"/>
          <w:szCs w:val="24"/>
          <w:lang w:eastAsia="zh-CN"/>
        </w:rPr>
        <w:t xml:space="preserve"> 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84BDB" w:rsidRDefault="00384BDB">
      <w:pPr>
        <w:rPr>
          <w:sz w:val="24"/>
          <w:lang w:eastAsia="zh-CN"/>
        </w:rPr>
      </w:pPr>
      <w:r>
        <w:rPr>
          <w:sz w:val="24"/>
          <w:lang w:eastAsia="zh-CN"/>
        </w:rPr>
        <w:t>22/09/22 (to hack internal wall after 6pm)</w:t>
      </w:r>
    </w:p>
    <w:p w:rsidR="00384BDB" w:rsidRDefault="00384BDB">
      <w:pPr>
        <w:rPr>
          <w:sz w:val="24"/>
          <w:lang w:eastAsia="zh-CN"/>
        </w:rPr>
      </w:pPr>
      <w:r>
        <w:rPr>
          <w:sz w:val="24"/>
          <w:lang w:eastAsia="zh-CN"/>
        </w:rPr>
        <w:t>23/09/22 (to shift out 2 unit machine and load onto lorry after 1pm)</w:t>
      </w:r>
    </w:p>
    <w:p w:rsidR="006467DA" w:rsidRDefault="00384BD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24/09/22 (to move in 2 unit new machine) 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r w:rsidR="002C1538">
        <w:rPr>
          <w:b/>
          <w:sz w:val="32"/>
          <w:szCs w:val="32"/>
          <w:u w:val="single"/>
          <w:lang w:eastAsia="zh-CN"/>
        </w:rPr>
        <w:t>o</w:t>
      </w:r>
      <w:r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384BD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31D51">
      <w:pPr>
        <w:pStyle w:val="Heading4"/>
      </w:pPr>
      <w:r>
        <w:t>Blk 4012 A.M.K Tech Park 1 #01-10</w:t>
      </w:r>
    </w:p>
    <w:p w:rsidR="005C0BC7" w:rsidRPr="00257C21" w:rsidRDefault="00631D51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Whits Technologies Pte Ltd</w:t>
      </w:r>
      <w:r w:rsidR="00D278B7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31D51" w:rsidRDefault="00631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320CF">
        <w:rPr>
          <w:sz w:val="24"/>
          <w:lang w:eastAsia="zh-CN"/>
        </w:rPr>
        <w:t xml:space="preserve"> x </w:t>
      </w:r>
      <w:r w:rsidR="00FD142F">
        <w:rPr>
          <w:sz w:val="24"/>
          <w:lang w:eastAsia="zh-CN"/>
        </w:rPr>
        <w:t>633 FALFINGER lorry loader</w:t>
      </w:r>
    </w:p>
    <w:p w:rsidR="00153650" w:rsidRDefault="00153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FD142F" w:rsidRDefault="00631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FD142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84BD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Pr="00384BDB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FD142F" w:rsidRDefault="00FD142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Pr="007D5491" w:rsidRDefault="00631D51" w:rsidP="007D54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FD142F" w:rsidRPr="00631D51" w:rsidRDefault="00631D51" w:rsidP="00631D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low loader chassis 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153650">
        <w:rPr>
          <w:sz w:val="24"/>
          <w:lang w:eastAsia="zh-CN"/>
        </w:rPr>
        <w:t>from platform into tenant</w:t>
      </w:r>
      <w:r w:rsidR="00535E4C">
        <w:rPr>
          <w:sz w:val="24"/>
          <w:lang w:eastAsia="zh-CN"/>
        </w:rPr>
        <w:t xml:space="preserve">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7F8" w:rsidRDefault="00B647F8">
      <w:r>
        <w:separator/>
      </w:r>
    </w:p>
  </w:endnote>
  <w:endnote w:type="continuationSeparator" w:id="0">
    <w:p w:rsidR="00B647F8" w:rsidRDefault="00B64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4B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4B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7F8" w:rsidRDefault="00B647F8">
      <w:r>
        <w:separator/>
      </w:r>
    </w:p>
  </w:footnote>
  <w:footnote w:type="continuationSeparator" w:id="0">
    <w:p w:rsidR="00B647F8" w:rsidRDefault="00B647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647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647F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53650"/>
    <w:rsid w:val="00191219"/>
    <w:rsid w:val="001C1A1B"/>
    <w:rsid w:val="00203143"/>
    <w:rsid w:val="00211C09"/>
    <w:rsid w:val="00257C21"/>
    <w:rsid w:val="002B7A19"/>
    <w:rsid w:val="002C1538"/>
    <w:rsid w:val="002C7193"/>
    <w:rsid w:val="002F791A"/>
    <w:rsid w:val="0031325A"/>
    <w:rsid w:val="003153DE"/>
    <w:rsid w:val="00384BDB"/>
    <w:rsid w:val="003850CD"/>
    <w:rsid w:val="00420DA0"/>
    <w:rsid w:val="00437F1B"/>
    <w:rsid w:val="004550A4"/>
    <w:rsid w:val="004572B8"/>
    <w:rsid w:val="0046470C"/>
    <w:rsid w:val="00466C7A"/>
    <w:rsid w:val="005053DB"/>
    <w:rsid w:val="00535E4C"/>
    <w:rsid w:val="005C0BC7"/>
    <w:rsid w:val="005C6E1B"/>
    <w:rsid w:val="005D6724"/>
    <w:rsid w:val="00631D51"/>
    <w:rsid w:val="00643C00"/>
    <w:rsid w:val="006467DA"/>
    <w:rsid w:val="006556BF"/>
    <w:rsid w:val="006D0762"/>
    <w:rsid w:val="006E531F"/>
    <w:rsid w:val="007D5491"/>
    <w:rsid w:val="008320CF"/>
    <w:rsid w:val="00895D5D"/>
    <w:rsid w:val="008F0C05"/>
    <w:rsid w:val="009334B3"/>
    <w:rsid w:val="009701AB"/>
    <w:rsid w:val="00971AE8"/>
    <w:rsid w:val="0098588B"/>
    <w:rsid w:val="0099046A"/>
    <w:rsid w:val="009A6BA5"/>
    <w:rsid w:val="009D2FCB"/>
    <w:rsid w:val="00A02D91"/>
    <w:rsid w:val="00AB0675"/>
    <w:rsid w:val="00B647F8"/>
    <w:rsid w:val="00B80327"/>
    <w:rsid w:val="00B92894"/>
    <w:rsid w:val="00C117D3"/>
    <w:rsid w:val="00C21D12"/>
    <w:rsid w:val="00CB2E4C"/>
    <w:rsid w:val="00D23B9E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2021-09-27T05:23:00Z</cp:lastPrinted>
  <dcterms:created xsi:type="dcterms:W3CDTF">2022-09-16T01:29:00Z</dcterms:created>
  <dcterms:modified xsi:type="dcterms:W3CDTF">2022-09-16T01:29:00Z</dcterms:modified>
</cp:coreProperties>
</file>