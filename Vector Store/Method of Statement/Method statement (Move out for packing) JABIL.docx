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51606">
      <w:pPr>
        <w:rPr>
          <w:sz w:val="24"/>
          <w:lang w:eastAsia="zh-CN"/>
        </w:rPr>
      </w:pPr>
      <w:r>
        <w:rPr>
          <w:sz w:val="24"/>
        </w:rPr>
        <w:t>Date: 01</w:t>
      </w:r>
      <w:r w:rsidRPr="00F51606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8D4E89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73CC5">
        <w:rPr>
          <w:sz w:val="24"/>
          <w:lang w:eastAsia="zh-CN"/>
        </w:rPr>
        <w:t xml:space="preserve">shift out </w:t>
      </w:r>
      <w:r w:rsidR="00AF4C18">
        <w:rPr>
          <w:sz w:val="24"/>
          <w:lang w:eastAsia="zh-CN"/>
        </w:rPr>
        <w:t>2 unit machine</w:t>
      </w:r>
      <w:r w:rsidR="00C71D28">
        <w:rPr>
          <w:sz w:val="24"/>
          <w:lang w:eastAsia="zh-CN"/>
        </w:rPr>
        <w:t xml:space="preserve"> from</w:t>
      </w:r>
      <w:r w:rsidR="00AF4C18">
        <w:rPr>
          <w:sz w:val="24"/>
          <w:lang w:eastAsia="zh-CN"/>
        </w:rPr>
        <w:t xml:space="preserve"> production area to clean booth</w:t>
      </w:r>
      <w:r w:rsidR="00C71D28">
        <w:rPr>
          <w:sz w:val="24"/>
          <w:lang w:eastAsia="zh-CN"/>
        </w:rPr>
        <w:t xml:space="preserve">, fork up machine onto wooden base for packing, after packing shift and put aside 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61521" w:rsidRDefault="00861521" w:rsidP="00373CC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NXT-M6III Module</w:t>
      </w:r>
    </w:p>
    <w:p w:rsidR="00373CC5" w:rsidRDefault="00861521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200 x 70 x 160 cm </w:t>
      </w:r>
      <w:r w:rsidR="00C71D28">
        <w:rPr>
          <w:sz w:val="24"/>
          <w:szCs w:val="24"/>
          <w:lang w:eastAsia="zh-CN"/>
        </w:rPr>
        <w:t xml:space="preserve"> 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61521" w:rsidRDefault="00861521" w:rsidP="0017735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Fuji NXTII M6 &amp; M3</w:t>
      </w:r>
    </w:p>
    <w:p w:rsidR="00861521" w:rsidRDefault="00861521" w:rsidP="0017735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200 x 120 x 160 cm </w:t>
      </w:r>
    </w:p>
    <w:p w:rsidR="00861521" w:rsidRPr="00861521" w:rsidRDefault="00861521" w:rsidP="0017735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177357" w:rsidP="008D4E8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D4E89" w:rsidRPr="008D4E89" w:rsidRDefault="00F51606" w:rsidP="008D4E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</w:t>
      </w:r>
      <w:bookmarkStart w:id="0" w:name="_GoBack"/>
      <w:bookmarkEnd w:id="0"/>
      <w:r w:rsidR="00861521">
        <w:rPr>
          <w:bCs/>
          <w:sz w:val="24"/>
          <w:szCs w:val="24"/>
          <w:lang w:eastAsia="zh-CN"/>
        </w:rPr>
        <w:t>/11</w:t>
      </w:r>
      <w:r w:rsidR="008D4E89">
        <w:rPr>
          <w:bCs/>
          <w:sz w:val="24"/>
          <w:szCs w:val="24"/>
          <w:lang w:eastAsia="zh-CN"/>
        </w:rPr>
        <w:t>/2019</w:t>
      </w:r>
      <w:r w:rsidR="00861521">
        <w:rPr>
          <w:bCs/>
          <w:sz w:val="24"/>
          <w:szCs w:val="24"/>
          <w:lang w:eastAsia="zh-CN"/>
        </w:rPr>
        <w:t xml:space="preserve"> 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7357" w:rsidRDefault="001773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7357" w:rsidRDefault="00C71D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77357">
        <w:rPr>
          <w:bCs/>
          <w:sz w:val="24"/>
          <w:szCs w:val="24"/>
          <w:lang w:eastAsia="zh-CN"/>
        </w:rPr>
        <w:t xml:space="preserve"> am </w:t>
      </w:r>
    </w:p>
    <w:p w:rsidR="00177357" w:rsidRPr="00177357" w:rsidRDefault="001773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Default="00C71D28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</w:t>
      </w:r>
      <w:r w:rsidR="00861521">
        <w:rPr>
          <w:sz w:val="24"/>
          <w:szCs w:val="24"/>
          <w:lang w:eastAsia="zh-CN"/>
        </w:rPr>
        <w:t xml:space="preserve">16 Tampines Industrial Crescent </w:t>
      </w:r>
    </w:p>
    <w:p w:rsidR="00C71D28" w:rsidRPr="005576D7" w:rsidRDefault="00861521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</w:t>
      </w:r>
      <w:r w:rsidR="00C71D28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71D28">
        <w:rPr>
          <w:bCs/>
          <w:sz w:val="24"/>
          <w:lang w:eastAsia="zh-CN"/>
        </w:rPr>
        <w:t>l</w:t>
      </w:r>
      <w:r w:rsidR="00373CC5">
        <w:rPr>
          <w:bCs/>
          <w:sz w:val="24"/>
          <w:lang w:eastAsia="zh-CN"/>
        </w:rPr>
        <w:t>orry crane</w:t>
      </w:r>
      <w:r w:rsidR="00177357">
        <w:rPr>
          <w:bCs/>
          <w:sz w:val="24"/>
          <w:lang w:eastAsia="zh-CN"/>
        </w:rPr>
        <w:t xml:space="preserve"> </w:t>
      </w:r>
    </w:p>
    <w:p w:rsidR="008D2441" w:rsidRDefault="008615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C45AE0" w:rsidRDefault="008615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C71D28">
        <w:rPr>
          <w:sz w:val="24"/>
          <w:lang w:eastAsia="zh-CN"/>
        </w:rPr>
        <w:t xml:space="preserve"> ton forklift </w:t>
      </w:r>
      <w:r w:rsidR="00373CC5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861521" w:rsidRDefault="008615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86152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AF4C18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7735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  <w:r w:rsidR="00177357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86152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861521" w:rsidRPr="00861521" w:rsidRDefault="00861521" w:rsidP="0086152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73CC5" w:rsidRPr="00C45AE0" w:rsidRDefault="006467DA" w:rsidP="008D4E89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D4E89">
        <w:rPr>
          <w:b w:val="0"/>
          <w:sz w:val="20"/>
          <w:u w:val="none"/>
          <w:lang w:eastAsia="zh-CN"/>
        </w:rPr>
        <w:t xml:space="preserve">                           </w:t>
      </w:r>
      <w:r w:rsidR="00BF47C6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C45AE0" w:rsidRPr="00570D20" w:rsidRDefault="00C45AE0" w:rsidP="00570D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70D20">
        <w:rPr>
          <w:sz w:val="24"/>
          <w:lang w:eastAsia="zh-CN"/>
        </w:rPr>
        <w:t>Shift out from production to loading area</w:t>
      </w:r>
    </w:p>
    <w:p w:rsidR="00C45AE0" w:rsidRDefault="00C45AE0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 machine and load onto wooden base</w:t>
      </w:r>
    </w:p>
    <w:p w:rsidR="00C45AE0" w:rsidRPr="00373CC5" w:rsidRDefault="00C45AE0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machine into crate</w:t>
      </w:r>
    </w:p>
    <w:p w:rsidR="00373CC5" w:rsidRPr="00C45AE0" w:rsidRDefault="00C45AE0" w:rsidP="00C45AE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fork case and put aside</w:t>
      </w:r>
    </w:p>
    <w:p w:rsidR="00C02751" w:rsidRPr="006C560B" w:rsidRDefault="0099046A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560B">
        <w:rPr>
          <w:sz w:val="24"/>
          <w:lang w:eastAsia="zh-CN"/>
        </w:rPr>
        <w:t>Once job complete, team leader will instruct the team</w:t>
      </w:r>
      <w:r w:rsidR="00C02751" w:rsidRPr="006C560B">
        <w:rPr>
          <w:sz w:val="24"/>
          <w:lang w:eastAsia="zh-CN"/>
        </w:rPr>
        <w:t xml:space="preserve"> to perform proper housekeeping</w:t>
      </w:r>
    </w:p>
    <w:p w:rsidR="006467DA" w:rsidRPr="008D4E89" w:rsidRDefault="00C02751" w:rsidP="008D4E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8D4E89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 w:rsidRPr="008D4E8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BFD" w:rsidRDefault="001D3BFD">
      <w:r>
        <w:separator/>
      </w:r>
    </w:p>
  </w:endnote>
  <w:endnote w:type="continuationSeparator" w:id="0">
    <w:p w:rsidR="001D3BFD" w:rsidRDefault="001D3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16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160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BFD" w:rsidRDefault="001D3BFD">
      <w:r>
        <w:separator/>
      </w:r>
    </w:p>
  </w:footnote>
  <w:footnote w:type="continuationSeparator" w:id="0">
    <w:p w:rsidR="001D3BFD" w:rsidRDefault="001D3B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D3B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8D4E89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D3BF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8D4E89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07A01"/>
    <w:rsid w:val="001218B2"/>
    <w:rsid w:val="001268A8"/>
    <w:rsid w:val="001362B6"/>
    <w:rsid w:val="00140D68"/>
    <w:rsid w:val="00141D73"/>
    <w:rsid w:val="00155DE2"/>
    <w:rsid w:val="0017369C"/>
    <w:rsid w:val="00177357"/>
    <w:rsid w:val="00183C4E"/>
    <w:rsid w:val="00192797"/>
    <w:rsid w:val="001C50B5"/>
    <w:rsid w:val="001D3BFD"/>
    <w:rsid w:val="00220FD1"/>
    <w:rsid w:val="00257C21"/>
    <w:rsid w:val="002812E7"/>
    <w:rsid w:val="00283987"/>
    <w:rsid w:val="002F1DA6"/>
    <w:rsid w:val="003010F0"/>
    <w:rsid w:val="0030317F"/>
    <w:rsid w:val="00324747"/>
    <w:rsid w:val="00333DB7"/>
    <w:rsid w:val="00373CC5"/>
    <w:rsid w:val="00375E51"/>
    <w:rsid w:val="003D5FEC"/>
    <w:rsid w:val="00466C7A"/>
    <w:rsid w:val="004B2B38"/>
    <w:rsid w:val="00501090"/>
    <w:rsid w:val="00502920"/>
    <w:rsid w:val="005463C4"/>
    <w:rsid w:val="005500F0"/>
    <w:rsid w:val="005576D7"/>
    <w:rsid w:val="00570D20"/>
    <w:rsid w:val="0057657F"/>
    <w:rsid w:val="005D3C81"/>
    <w:rsid w:val="006467DA"/>
    <w:rsid w:val="0066401C"/>
    <w:rsid w:val="00670B64"/>
    <w:rsid w:val="00693582"/>
    <w:rsid w:val="006B3F8F"/>
    <w:rsid w:val="006C560B"/>
    <w:rsid w:val="006F12DE"/>
    <w:rsid w:val="007074B7"/>
    <w:rsid w:val="007412C4"/>
    <w:rsid w:val="00760813"/>
    <w:rsid w:val="00777860"/>
    <w:rsid w:val="00797545"/>
    <w:rsid w:val="007A0B02"/>
    <w:rsid w:val="007D338F"/>
    <w:rsid w:val="007D4C7E"/>
    <w:rsid w:val="007F663B"/>
    <w:rsid w:val="00856A2A"/>
    <w:rsid w:val="00861521"/>
    <w:rsid w:val="00871396"/>
    <w:rsid w:val="0087572A"/>
    <w:rsid w:val="00884D37"/>
    <w:rsid w:val="00885DDC"/>
    <w:rsid w:val="00895D5D"/>
    <w:rsid w:val="008C2FA6"/>
    <w:rsid w:val="008D2441"/>
    <w:rsid w:val="008D4E89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AF4C18"/>
    <w:rsid w:val="00B06871"/>
    <w:rsid w:val="00B16B6D"/>
    <w:rsid w:val="00B742F4"/>
    <w:rsid w:val="00BF47C6"/>
    <w:rsid w:val="00C02751"/>
    <w:rsid w:val="00C15DC7"/>
    <w:rsid w:val="00C201D1"/>
    <w:rsid w:val="00C27EBD"/>
    <w:rsid w:val="00C45AE0"/>
    <w:rsid w:val="00C4669E"/>
    <w:rsid w:val="00C70C06"/>
    <w:rsid w:val="00C71D28"/>
    <w:rsid w:val="00C72DAD"/>
    <w:rsid w:val="00C95881"/>
    <w:rsid w:val="00CC0F80"/>
    <w:rsid w:val="00CD4D02"/>
    <w:rsid w:val="00D07325"/>
    <w:rsid w:val="00D1138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F7D7C"/>
    <w:rsid w:val="00F06CB0"/>
    <w:rsid w:val="00F25404"/>
    <w:rsid w:val="00F375EC"/>
    <w:rsid w:val="00F51606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2019-11-01T03:12:00Z</cp:lastPrinted>
  <dcterms:created xsi:type="dcterms:W3CDTF">2019-10-31T07:15:00Z</dcterms:created>
  <dcterms:modified xsi:type="dcterms:W3CDTF">2019-11-01T03:12:00Z</dcterms:modified>
</cp:coreProperties>
</file>