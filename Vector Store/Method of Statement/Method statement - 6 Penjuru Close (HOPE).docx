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22ED6">
      <w:pPr>
        <w:rPr>
          <w:sz w:val="24"/>
          <w:lang w:eastAsia="zh-CN"/>
        </w:rPr>
      </w:pPr>
      <w:r>
        <w:rPr>
          <w:sz w:val="24"/>
        </w:rPr>
        <w:t>Date: 19</w:t>
      </w:r>
      <w:r w:rsidR="00FF6E16" w:rsidRPr="00FF6E16">
        <w:rPr>
          <w:sz w:val="24"/>
          <w:vertAlign w:val="superscript"/>
        </w:rPr>
        <w:t>th</w:t>
      </w:r>
      <w:r w:rsidR="00373A8D">
        <w:rPr>
          <w:sz w:val="24"/>
        </w:rPr>
        <w:t xml:space="preserve"> Sep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73A8D">
        <w:rPr>
          <w:sz w:val="24"/>
          <w:lang w:eastAsia="zh-CN"/>
        </w:rPr>
        <w:t xml:space="preserve"> shift out 3</w:t>
      </w:r>
      <w:r w:rsidR="004D5933">
        <w:rPr>
          <w:sz w:val="24"/>
          <w:lang w:eastAsia="zh-CN"/>
        </w:rPr>
        <w:t xml:space="preserve"> unit machine from ground floor and transfer to side building,</w:t>
      </w:r>
      <w:r>
        <w:rPr>
          <w:sz w:val="24"/>
          <w:lang w:eastAsia="zh-CN"/>
        </w:rPr>
        <w:t xml:space="preserve"> hoist up</w:t>
      </w:r>
      <w:r w:rsidR="0042603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2</w:t>
      </w:r>
      <w:r w:rsidRPr="00DC1E8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D22ED6">
        <w:rPr>
          <w:sz w:val="24"/>
          <w:lang w:eastAsia="zh-CN"/>
        </w:rPr>
        <w:t xml:space="preserve">by using </w:t>
      </w:r>
      <w:r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D59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D5933" w:rsidRP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proofErr w:type="spellStart"/>
      <w:r>
        <w:rPr>
          <w:bCs/>
          <w:sz w:val="24"/>
          <w:szCs w:val="24"/>
          <w:u w:val="single"/>
          <w:lang w:eastAsia="zh-CN"/>
        </w:rPr>
        <w:t>Maxiem</w:t>
      </w:r>
      <w:proofErr w:type="spellEnd"/>
      <w:r>
        <w:rPr>
          <w:bCs/>
          <w:sz w:val="24"/>
          <w:szCs w:val="24"/>
          <w:u w:val="single"/>
          <w:lang w:eastAsia="zh-CN"/>
        </w:rPr>
        <w:t xml:space="preserve"> 1530 Waterjet machine</w:t>
      </w:r>
    </w:p>
    <w:p w:rsidR="00A46072" w:rsidRDefault="00214C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4.3m x 2.3m x 2.1</w:t>
      </w:r>
      <w:r w:rsidR="004D5933">
        <w:rPr>
          <w:bCs/>
          <w:sz w:val="24"/>
          <w:szCs w:val="24"/>
          <w:lang w:eastAsia="zh-CN"/>
        </w:rPr>
        <w:t>m</w:t>
      </w:r>
    </w:p>
    <w:p w:rsidR="00DC1E88" w:rsidRDefault="00FF6E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3, 630</w:t>
      </w:r>
      <w:r w:rsidR="00DC1E88">
        <w:rPr>
          <w:bCs/>
          <w:sz w:val="24"/>
          <w:szCs w:val="24"/>
          <w:lang w:eastAsia="zh-CN"/>
        </w:rPr>
        <w:t xml:space="preserve"> </w:t>
      </w:r>
      <w:proofErr w:type="spellStart"/>
      <w:r w:rsidR="00DC1E88">
        <w:rPr>
          <w:bCs/>
          <w:sz w:val="24"/>
          <w:szCs w:val="24"/>
          <w:lang w:eastAsia="zh-CN"/>
        </w:rPr>
        <w:t>kgs</w:t>
      </w:r>
      <w:proofErr w:type="spellEnd"/>
      <w:r w:rsidR="00DC1E88">
        <w:rPr>
          <w:bCs/>
          <w:sz w:val="24"/>
          <w:szCs w:val="24"/>
          <w:lang w:eastAsia="zh-CN"/>
        </w:rPr>
        <w:t xml:space="preserve"> 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SMS Cutting machine</w:t>
      </w:r>
    </w:p>
    <w:p w:rsidR="00373A8D" w:rsidRDefault="00D22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360 x 170 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700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FF6E16" w:rsidRDefault="00FF6E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1 unit Bending machine</w:t>
      </w:r>
    </w:p>
    <w:p w:rsidR="00373A8D" w:rsidRDefault="00D22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240 x 120 </w:t>
      </w:r>
    </w:p>
    <w:p w:rsidR="00373A8D" w:rsidRP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D22ED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r w:rsidR="00432BC5">
        <w:rPr>
          <w:bCs/>
          <w:sz w:val="24"/>
          <w:szCs w:val="24"/>
          <w:lang w:eastAsia="zh-CN"/>
        </w:rPr>
        <w:t>/09</w:t>
      </w:r>
      <w:r w:rsidR="00DC1E88">
        <w:rPr>
          <w:bCs/>
          <w:sz w:val="24"/>
          <w:szCs w:val="24"/>
          <w:lang w:eastAsia="zh-CN"/>
        </w:rPr>
        <w:t xml:space="preserve">/2017   -    10:00 am </w:t>
      </w:r>
    </w:p>
    <w:p w:rsidR="00D22ED6" w:rsidRDefault="00D22ED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4D5933" w:rsidP="004872DF">
      <w:pPr>
        <w:pStyle w:val="Heading4"/>
      </w:pPr>
      <w:r>
        <w:t xml:space="preserve">No 6 </w:t>
      </w:r>
      <w:proofErr w:type="spellStart"/>
      <w:r>
        <w:t>Penjuru</w:t>
      </w:r>
      <w:proofErr w:type="spellEnd"/>
      <w:r>
        <w:t xml:space="preserve"> Close</w:t>
      </w:r>
    </w:p>
    <w:p w:rsidR="00B85262" w:rsidRPr="004872DF" w:rsidRDefault="00B469FA" w:rsidP="004872DF">
      <w:pPr>
        <w:pStyle w:val="Heading4"/>
      </w:pPr>
      <w:r>
        <w:t>HOPE</w:t>
      </w:r>
      <w:r w:rsidR="004D5933">
        <w:t xml:space="preserve"> </w:t>
      </w:r>
      <w:proofErr w:type="spellStart"/>
      <w:r w:rsidR="004D5933">
        <w:t>Technik</w:t>
      </w:r>
      <w:proofErr w:type="spellEnd"/>
      <w:r w:rsidR="00E400F3">
        <w:t xml:space="preserve"> </w:t>
      </w:r>
      <w:proofErr w:type="spellStart"/>
      <w:r w:rsidR="00E400F3">
        <w:t>Pte</w:t>
      </w:r>
      <w:proofErr w:type="spellEnd"/>
      <w:r w:rsidR="00E400F3">
        <w:t xml:space="preserve">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D9518E"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EE527F" w:rsidRDefault="00D22E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22ED6" w:rsidRDefault="00D22E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BB3854" w:rsidRDefault="00BB3854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</w:t>
      </w:r>
      <w:r w:rsidR="00BB3854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E400F3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4D5933" w:rsidRDefault="004D5933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transfer to side building</w:t>
      </w:r>
    </w:p>
    <w:p w:rsidR="00D22ED6" w:rsidRDefault="00D22ED6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wire/webbing sling to machine hoisting point</w:t>
      </w:r>
    </w:p>
    <w:p w:rsidR="00D22ED6" w:rsidRPr="00093A2F" w:rsidRDefault="00D22ED6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to 2</w:t>
      </w:r>
      <w:r w:rsidRPr="00D22ED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EE527F" w:rsidRPr="00D22ED6" w:rsidRDefault="00D22ED6" w:rsidP="00D22ED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4D5933">
        <w:rPr>
          <w:sz w:val="24"/>
          <w:lang w:eastAsia="zh-CN"/>
        </w:rPr>
        <w:t>machine on</w:t>
      </w:r>
      <w:r w:rsidR="008254AB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building </w:t>
      </w:r>
      <w:r w:rsidR="008254AB">
        <w:rPr>
          <w:sz w:val="24"/>
          <w:lang w:eastAsia="zh-CN"/>
        </w:rPr>
        <w:t>platform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D5933">
        <w:rPr>
          <w:sz w:val="24"/>
          <w:lang w:eastAsia="zh-CN"/>
        </w:rPr>
        <w:t>/rollers to machine</w:t>
      </w:r>
      <w:r w:rsidR="00060982">
        <w:rPr>
          <w:sz w:val="24"/>
          <w:lang w:eastAsia="zh-CN"/>
        </w:rPr>
        <w:t xml:space="preserve">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D22ED6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D22ED6">
        <w:rPr>
          <w:sz w:val="24"/>
          <w:lang w:eastAsia="zh-CN"/>
        </w:rPr>
        <w:t>and position to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22ED6" w:rsidRDefault="00D22ED6" w:rsidP="00D22E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9518E" w:rsidRDefault="00D22ED6" w:rsidP="00D22E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b/>
          <w:sz w:val="32"/>
          <w:szCs w:val="32"/>
          <w:u w:val="single"/>
          <w:lang w:eastAsia="zh-CN"/>
        </w:rPr>
        <w:t>Remark</w:t>
      </w: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EE527F" w:rsidRDefault="00D22ED6" w:rsidP="00D22ED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  <w:lang w:eastAsia="zh-CN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D22ED6" w:rsidRDefault="006A0465" w:rsidP="00D22ED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  <w:r w:rsidR="00D22ED6">
        <w:rPr>
          <w:sz w:val="24"/>
          <w:szCs w:val="24"/>
        </w:rPr>
        <w:t xml:space="preserve"> / </w:t>
      </w:r>
      <w:r>
        <w:rPr>
          <w:sz w:val="24"/>
          <w:szCs w:val="24"/>
        </w:rPr>
        <w:t xml:space="preserve">Eric Wong </w:t>
      </w:r>
      <w:r w:rsidR="00D22ED6">
        <w:rPr>
          <w:sz w:val="24"/>
          <w:szCs w:val="24"/>
        </w:rPr>
        <w:t xml:space="preserve">Machinery Transportation </w:t>
      </w:r>
      <w:proofErr w:type="spellStart"/>
      <w:r w:rsidR="00D22ED6">
        <w:rPr>
          <w:sz w:val="24"/>
          <w:szCs w:val="24"/>
        </w:rPr>
        <w:t>Pte</w:t>
      </w:r>
      <w:proofErr w:type="spellEnd"/>
      <w:r w:rsidR="00D22ED6">
        <w:rPr>
          <w:sz w:val="24"/>
          <w:szCs w:val="24"/>
        </w:rPr>
        <w:t xml:space="preserve"> Ltd </w:t>
      </w:r>
    </w:p>
    <w:p w:rsidR="00EE527F" w:rsidRPr="00D22ED6" w:rsidRDefault="00D22ED6" w:rsidP="00D22ED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22ED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E4B" w:rsidRDefault="00970E4B">
      <w:r>
        <w:separator/>
      </w:r>
    </w:p>
  </w:endnote>
  <w:endnote w:type="continuationSeparator" w:id="0">
    <w:p w:rsidR="00970E4B" w:rsidRDefault="0097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38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38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E4B" w:rsidRDefault="00970E4B">
      <w:r>
        <w:separator/>
      </w:r>
    </w:p>
  </w:footnote>
  <w:footnote w:type="continuationSeparator" w:id="0">
    <w:p w:rsidR="00970E4B" w:rsidRDefault="00970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B38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BB385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603E"/>
    <w:rsid w:val="00432BC5"/>
    <w:rsid w:val="004725E1"/>
    <w:rsid w:val="004872DF"/>
    <w:rsid w:val="00495727"/>
    <w:rsid w:val="004D5933"/>
    <w:rsid w:val="0061759B"/>
    <w:rsid w:val="006362BB"/>
    <w:rsid w:val="006A0465"/>
    <w:rsid w:val="00700106"/>
    <w:rsid w:val="007D1A3A"/>
    <w:rsid w:val="007E6356"/>
    <w:rsid w:val="008254AB"/>
    <w:rsid w:val="00840DC8"/>
    <w:rsid w:val="0088777C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B3854"/>
    <w:rsid w:val="00BC6BCE"/>
    <w:rsid w:val="00CA3063"/>
    <w:rsid w:val="00D015DC"/>
    <w:rsid w:val="00D14B56"/>
    <w:rsid w:val="00D22ED6"/>
    <w:rsid w:val="00D664B7"/>
    <w:rsid w:val="00D668A8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332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2017-07-11T01:16:00Z</cp:lastPrinted>
  <dcterms:created xsi:type="dcterms:W3CDTF">2017-09-19T01:51:00Z</dcterms:created>
  <dcterms:modified xsi:type="dcterms:W3CDTF">2017-09-19T01:51:00Z</dcterms:modified>
</cp:coreProperties>
</file>