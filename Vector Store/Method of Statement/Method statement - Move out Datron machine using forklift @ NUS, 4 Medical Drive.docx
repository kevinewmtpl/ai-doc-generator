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2361C7">
      <w:pPr>
        <w:rPr>
          <w:sz w:val="24"/>
          <w:lang w:eastAsia="zh-CN"/>
        </w:rPr>
      </w:pPr>
      <w:r>
        <w:rPr>
          <w:sz w:val="24"/>
        </w:rPr>
        <w:t>Date: 4</w:t>
      </w:r>
      <w:r w:rsidR="00C43BEB" w:rsidRPr="00C43BEB">
        <w:rPr>
          <w:sz w:val="24"/>
          <w:vertAlign w:val="superscript"/>
        </w:rPr>
        <w:t>th</w:t>
      </w:r>
      <w:r w:rsidR="0077510A">
        <w:rPr>
          <w:sz w:val="24"/>
        </w:rPr>
        <w:t xml:space="preserve"> October</w:t>
      </w:r>
      <w:r w:rsidR="00B31CC9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ED156E">
        <w:rPr>
          <w:sz w:val="24"/>
          <w:lang w:eastAsia="zh-CN"/>
        </w:rPr>
        <w:t xml:space="preserve">1 unit </w:t>
      </w:r>
      <w:r w:rsidR="002361C7">
        <w:rPr>
          <w:sz w:val="24"/>
          <w:lang w:eastAsia="zh-CN"/>
        </w:rPr>
        <w:t>Datron Neo Machine from NUS 4 Medical Drive via Cargo Lift &amp; Transfer to NUS at Engineering Drive 1 E7. Unload, Shift and position into premises at Level 7 Via Cargo Lift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2361C7">
        <w:rPr>
          <w:sz w:val="24"/>
          <w:szCs w:val="24"/>
          <w:lang w:eastAsia="zh-CN"/>
        </w:rPr>
        <w:t xml:space="preserve"> Datron Neo Machine &amp; Vacuum Pump</w:t>
      </w:r>
    </w:p>
    <w:p w:rsidR="00F30A75" w:rsidRPr="006F467A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2361C7">
        <w:rPr>
          <w:sz w:val="24"/>
          <w:szCs w:val="24"/>
          <w:lang w:eastAsia="zh-CN"/>
        </w:rPr>
        <w:t xml:space="preserve"> 850</w:t>
      </w:r>
      <w:r>
        <w:rPr>
          <w:sz w:val="24"/>
          <w:szCs w:val="24"/>
          <w:lang w:eastAsia="zh-CN"/>
        </w:rPr>
        <w:t xml:space="preserve"> </w:t>
      </w:r>
      <w:r w:rsidR="00F30A75">
        <w:rPr>
          <w:sz w:val="24"/>
          <w:szCs w:val="24"/>
          <w:lang w:eastAsia="zh-CN"/>
        </w:rPr>
        <w:t>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361C7">
      <w:pPr>
        <w:rPr>
          <w:sz w:val="24"/>
          <w:lang w:eastAsia="zh-CN"/>
        </w:rPr>
      </w:pPr>
      <w:r>
        <w:rPr>
          <w:sz w:val="24"/>
          <w:lang w:eastAsia="zh-CN"/>
        </w:rPr>
        <w:t>07/10</w:t>
      </w:r>
      <w:r w:rsidR="007968EE">
        <w:rPr>
          <w:sz w:val="24"/>
          <w:lang w:eastAsia="zh-CN"/>
        </w:rPr>
        <w:t>/21</w:t>
      </w:r>
      <w:r w:rsidR="00C43BEB">
        <w:rPr>
          <w:sz w:val="24"/>
          <w:lang w:eastAsia="zh-CN"/>
        </w:rPr>
        <w:t xml:space="preserve"> (Thursday)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549ED" w:rsidRDefault="00ED156E" w:rsidP="003C5B60">
      <w:pPr>
        <w:pStyle w:val="Heading4"/>
      </w:pPr>
      <w:bookmarkStart w:id="0" w:name="_GoBack"/>
      <w:r>
        <w:t xml:space="preserve">NUS, </w:t>
      </w:r>
      <w:r w:rsidR="0077510A">
        <w:t>4 Medical Drive #14-01</w:t>
      </w:r>
    </w:p>
    <w:p w:rsidR="00F30A75" w:rsidRDefault="0077510A" w:rsidP="003C5B60">
      <w:pPr>
        <w:pStyle w:val="Heading4"/>
      </w:pPr>
      <w:r>
        <w:t>NUS, Engineering Drive 1 E7-07-03</w:t>
      </w:r>
    </w:p>
    <w:bookmarkEnd w:id="0"/>
    <w:p w:rsidR="00DA3BBC" w:rsidRDefault="00DA3BBC" w:rsidP="007968EE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510A">
        <w:rPr>
          <w:sz w:val="24"/>
          <w:lang w:eastAsia="zh-CN"/>
        </w:rPr>
        <w:t xml:space="preserve">2.5 </w:t>
      </w:r>
      <w:r w:rsidR="000576FB">
        <w:rPr>
          <w:sz w:val="24"/>
          <w:lang w:eastAsia="zh-CN"/>
        </w:rPr>
        <w:t xml:space="preserve">ton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7968EE" w:rsidRDefault="00ED15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pcs </w:t>
      </w:r>
      <w:r w:rsidR="00C43BEB">
        <w:rPr>
          <w:sz w:val="24"/>
          <w:lang w:eastAsia="zh-CN"/>
        </w:rPr>
        <w:t xml:space="preserve">4ft x 8ft </w:t>
      </w:r>
      <w:r>
        <w:rPr>
          <w:sz w:val="24"/>
          <w:lang w:eastAsia="zh-CN"/>
        </w:rPr>
        <w:t xml:space="preserve">metal plate (to lay out for machine pathway)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:rsidR="00C43BEB" w:rsidRDefault="00C43BE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 xml:space="preserve">, rigger, signalman,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4A439F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F955E2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955E2">
        <w:rPr>
          <w:sz w:val="24"/>
          <w:lang w:eastAsia="zh-CN"/>
        </w:rPr>
        <w:t xml:space="preserve">oist down forklift from lorry chassis </w:t>
      </w:r>
      <w:r>
        <w:rPr>
          <w:sz w:val="24"/>
          <w:lang w:eastAsia="zh-CN"/>
        </w:rPr>
        <w:t>to the ground</w:t>
      </w:r>
    </w:p>
    <w:p w:rsidR="00B01373" w:rsidRPr="006F467A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C43BEB">
        <w:rPr>
          <w:sz w:val="24"/>
          <w:lang w:eastAsia="zh-CN"/>
        </w:rPr>
        <w:t>from workshop</w:t>
      </w:r>
      <w:r w:rsidR="00A909CF" w:rsidRPr="006F467A">
        <w:rPr>
          <w:sz w:val="24"/>
          <w:lang w:eastAsia="zh-CN"/>
        </w:rPr>
        <w:t xml:space="preserve"> </w:t>
      </w:r>
      <w:r w:rsidR="00990ADC">
        <w:rPr>
          <w:sz w:val="24"/>
          <w:lang w:eastAsia="zh-CN"/>
        </w:rPr>
        <w:t>to loading area</w:t>
      </w:r>
    </w:p>
    <w:p w:rsidR="00A909CF" w:rsidRPr="00C43BEB" w:rsidRDefault="00853D5C" w:rsidP="00C4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1CC9">
        <w:rPr>
          <w:sz w:val="24"/>
          <w:lang w:eastAsia="zh-CN"/>
        </w:rPr>
        <w:t xml:space="preserve">Using </w:t>
      </w:r>
      <w:r w:rsidR="00990ADC" w:rsidRPr="00B31CC9">
        <w:rPr>
          <w:sz w:val="24"/>
          <w:lang w:eastAsia="zh-CN"/>
        </w:rPr>
        <w:t>forklif</w:t>
      </w:r>
      <w:r w:rsidR="00B31CC9">
        <w:rPr>
          <w:sz w:val="24"/>
          <w:lang w:eastAsia="zh-CN"/>
        </w:rPr>
        <w:t xml:space="preserve">t to fork up </w:t>
      </w:r>
      <w:r w:rsidR="00C43BEB">
        <w:rPr>
          <w:sz w:val="24"/>
          <w:lang w:eastAsia="zh-CN"/>
        </w:rPr>
        <w:t xml:space="preserve">machine </w:t>
      </w:r>
      <w:r w:rsidR="00ED156E" w:rsidRPr="00C43BEB">
        <w:rPr>
          <w:sz w:val="24"/>
          <w:lang w:eastAsia="zh-CN"/>
        </w:rPr>
        <w:t xml:space="preserve">onto </w:t>
      </w:r>
      <w:r w:rsidR="00B31CC9" w:rsidRPr="00C43BEB">
        <w:rPr>
          <w:sz w:val="24"/>
          <w:lang w:eastAsia="zh-CN"/>
        </w:rPr>
        <w:t xml:space="preserve">lorry </w:t>
      </w:r>
      <w:r w:rsidR="00ED156E" w:rsidRPr="00C43BEB">
        <w:rPr>
          <w:sz w:val="24"/>
          <w:lang w:eastAsia="zh-CN"/>
        </w:rPr>
        <w:t xml:space="preserve">chassis </w:t>
      </w:r>
    </w:p>
    <w:p w:rsidR="00990ADC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90ADC">
        <w:rPr>
          <w:sz w:val="24"/>
          <w:lang w:eastAsia="zh-CN"/>
        </w:rPr>
        <w:t xml:space="preserve"> </w:t>
      </w:r>
      <w:r w:rsidR="004549ED">
        <w:rPr>
          <w:sz w:val="24"/>
          <w:lang w:eastAsia="zh-CN"/>
        </w:rPr>
        <w:t xml:space="preserve">machine </w:t>
      </w:r>
      <w:r w:rsidR="00ED156E">
        <w:rPr>
          <w:sz w:val="24"/>
          <w:lang w:eastAsia="zh-CN"/>
        </w:rPr>
        <w:t>with strapping belt</w:t>
      </w:r>
      <w:r w:rsidR="00C43BEB">
        <w:rPr>
          <w:sz w:val="24"/>
          <w:lang w:eastAsia="zh-CN"/>
        </w:rPr>
        <w:t xml:space="preserve"> </w:t>
      </w:r>
    </w:p>
    <w:p w:rsidR="00ED156E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back of building</w:t>
      </w:r>
    </w:p>
    <w:p w:rsidR="00C43BEB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metal plate at stairway for machine pathway </w:t>
      </w:r>
    </w:p>
    <w:p w:rsidR="00ED156E" w:rsidRDefault="00995CE5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down</w:t>
      </w:r>
      <w:r w:rsidR="00C43BEB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from lorry chassis </w:t>
      </w:r>
      <w:r w:rsidR="00C43BEB">
        <w:rPr>
          <w:sz w:val="24"/>
          <w:lang w:eastAsia="zh-CN"/>
        </w:rPr>
        <w:t xml:space="preserve">and load onto metal plate </w:t>
      </w:r>
    </w:p>
    <w:p w:rsidR="00ED156E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pallet truck to shift and position into building premise </w:t>
      </w:r>
    </w:p>
    <w:p w:rsidR="00ED156E" w:rsidRPr="00B31CC9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:rsidR="006467DA" w:rsidRDefault="001F2F35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</w:t>
      </w:r>
      <w:r w:rsidR="0099046A">
        <w:rPr>
          <w:sz w:val="24"/>
          <w:lang w:eastAsia="zh-CN"/>
        </w:rPr>
        <w:t>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C43BEB" w:rsidRPr="00B31CC9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15B" w:rsidRDefault="0039215B">
      <w:r>
        <w:separator/>
      </w:r>
    </w:p>
  </w:endnote>
  <w:endnote w:type="continuationSeparator" w:id="0">
    <w:p w:rsidR="0039215B" w:rsidRDefault="0039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40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40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15B" w:rsidRDefault="0039215B">
      <w:r>
        <w:separator/>
      </w:r>
    </w:p>
  </w:footnote>
  <w:footnote w:type="continuationSeparator" w:id="0">
    <w:p w:rsidR="0039215B" w:rsidRDefault="003921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921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9215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170F9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47F09"/>
    <w:rsid w:val="00164396"/>
    <w:rsid w:val="0017369C"/>
    <w:rsid w:val="00192797"/>
    <w:rsid w:val="00196552"/>
    <w:rsid w:val="001B0BC8"/>
    <w:rsid w:val="001C20A3"/>
    <w:rsid w:val="001E3E1E"/>
    <w:rsid w:val="001F2F35"/>
    <w:rsid w:val="002361C7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9215B"/>
    <w:rsid w:val="003A31F6"/>
    <w:rsid w:val="003A4ECA"/>
    <w:rsid w:val="003B14A8"/>
    <w:rsid w:val="003C5B60"/>
    <w:rsid w:val="003D5FEC"/>
    <w:rsid w:val="003F03C0"/>
    <w:rsid w:val="003F0E02"/>
    <w:rsid w:val="00414238"/>
    <w:rsid w:val="004549ED"/>
    <w:rsid w:val="004559B7"/>
    <w:rsid w:val="00466C7A"/>
    <w:rsid w:val="0048089A"/>
    <w:rsid w:val="004A439F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7510A"/>
    <w:rsid w:val="007968EE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95CE5"/>
    <w:rsid w:val="009A228D"/>
    <w:rsid w:val="009F4FEB"/>
    <w:rsid w:val="00A0229D"/>
    <w:rsid w:val="00A2540E"/>
    <w:rsid w:val="00A25834"/>
    <w:rsid w:val="00A54031"/>
    <w:rsid w:val="00A73EA0"/>
    <w:rsid w:val="00A909CF"/>
    <w:rsid w:val="00A92754"/>
    <w:rsid w:val="00AA67DA"/>
    <w:rsid w:val="00B01373"/>
    <w:rsid w:val="00B06871"/>
    <w:rsid w:val="00B16B6D"/>
    <w:rsid w:val="00B31CC9"/>
    <w:rsid w:val="00B742F4"/>
    <w:rsid w:val="00B830DD"/>
    <w:rsid w:val="00BB4FA8"/>
    <w:rsid w:val="00BC21D9"/>
    <w:rsid w:val="00C23451"/>
    <w:rsid w:val="00C26AC4"/>
    <w:rsid w:val="00C43BEB"/>
    <w:rsid w:val="00C46407"/>
    <w:rsid w:val="00C54E49"/>
    <w:rsid w:val="00C95881"/>
    <w:rsid w:val="00CA374E"/>
    <w:rsid w:val="00CC713A"/>
    <w:rsid w:val="00CD0371"/>
    <w:rsid w:val="00CF0C02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67244"/>
    <w:rsid w:val="00E76DB5"/>
    <w:rsid w:val="00EB07C2"/>
    <w:rsid w:val="00EC1220"/>
    <w:rsid w:val="00ED156E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A12F8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F2681-0AE8-414B-8F99-F6EA45AF4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2021-06-25T01:32:00Z</cp:lastPrinted>
  <dcterms:created xsi:type="dcterms:W3CDTF">2021-10-04T12:33:00Z</dcterms:created>
  <dcterms:modified xsi:type="dcterms:W3CDTF">2021-10-04T12:33:00Z</dcterms:modified>
</cp:coreProperties>
</file>