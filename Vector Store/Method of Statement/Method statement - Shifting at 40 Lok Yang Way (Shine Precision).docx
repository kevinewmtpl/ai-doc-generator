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7FDE" w:rsidRDefault="00D37FDE">
      <w:pPr>
        <w:rPr>
          <w:sz w:val="24"/>
        </w:rPr>
      </w:pPr>
    </w:p>
    <w:p w:rsidR="006467DA" w:rsidRDefault="00B1761D">
      <w:pPr>
        <w:rPr>
          <w:sz w:val="24"/>
          <w:lang w:eastAsia="zh-CN"/>
        </w:rPr>
      </w:pPr>
      <w:r>
        <w:rPr>
          <w:sz w:val="24"/>
        </w:rPr>
        <w:t>Date: 11</w:t>
      </w:r>
      <w:r w:rsidRPr="00B1761D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BA65F8">
        <w:rPr>
          <w:rFonts w:hint="eastAsia"/>
          <w:sz w:val="24"/>
          <w:lang w:eastAsia="zh-CN"/>
        </w:rPr>
        <w:t xml:space="preserve">o </w:t>
      </w:r>
      <w:r w:rsidR="001F4C12">
        <w:rPr>
          <w:sz w:val="24"/>
          <w:lang w:eastAsia="zh-CN"/>
        </w:rPr>
        <w:t>Shift out 2 Unit Yamasaki Giken from 42 Lok Yang Way to 40 Lok Yang Way</w:t>
      </w:r>
    </w:p>
    <w:p w:rsidR="001F4C12" w:rsidRDefault="001F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4C12" w:rsidRDefault="001F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1 unit Wasino A18 Machine from 42 Lok Yang Way (Back) to 42 Lok Yang Way (Front) by hoisting</w:t>
      </w:r>
    </w:p>
    <w:p w:rsidR="001F4C12" w:rsidRDefault="001F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4C12" w:rsidRDefault="001F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the following Machine from 40 Lok Yang Way to 42 Lok Yang Way</w:t>
      </w:r>
    </w:p>
    <w:p w:rsidR="001F4C12" w:rsidRDefault="001F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4C12" w:rsidRDefault="001F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Internal Shift 3 Units a-D21 Fanuc Machine within 40 Lok Yang way</w:t>
      </w:r>
    </w:p>
    <w:p w:rsidR="00B1761D" w:rsidRPr="00B1761D" w:rsidRDefault="00B176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F4C12">
      <w:pPr>
        <w:rPr>
          <w:sz w:val="24"/>
          <w:lang w:eastAsia="zh-CN"/>
        </w:rPr>
      </w:pPr>
      <w:r>
        <w:rPr>
          <w:sz w:val="24"/>
          <w:lang w:eastAsia="zh-CN"/>
        </w:rPr>
        <w:t>12/04/24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Pr="0063312A" w:rsidRDefault="00371656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40/42 Lok Yang Way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D37FDE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F40520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083372">
        <w:rPr>
          <w:sz w:val="24"/>
          <w:lang w:eastAsia="zh-CN"/>
        </w:rPr>
        <w:t xml:space="preserve"> </w:t>
      </w:r>
    </w:p>
    <w:p w:rsidR="00D37FDE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1656">
        <w:rPr>
          <w:sz w:val="24"/>
          <w:lang w:eastAsia="zh-CN"/>
        </w:rPr>
        <w:t>7</w:t>
      </w:r>
      <w:r w:rsidR="00345048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D37FDE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 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D37FDE" w:rsidRDefault="00D37FD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D37FDE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D37FDE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D37FDE" w:rsidRDefault="00D37FDE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37FDE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B30" w:rsidRDefault="00EB1B30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B54175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D37FDE">
        <w:rPr>
          <w:sz w:val="24"/>
          <w:lang w:eastAsia="zh-CN"/>
        </w:rPr>
        <w:t xml:space="preserve">ervisor, rigger, signalman, </w:t>
      </w:r>
      <w:r>
        <w:rPr>
          <w:sz w:val="24"/>
          <w:lang w:eastAsia="zh-CN"/>
        </w:rPr>
        <w:t xml:space="preserve">lorry loader operator </w:t>
      </w:r>
      <w:r w:rsidR="00D37FDE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D37FDE" w:rsidRDefault="00D37FD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FA1238" w:rsidRPr="00345048" w:rsidRDefault="00D37FDE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71656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at designated unloading area</w:t>
      </w:r>
      <w:r w:rsidR="00345048">
        <w:rPr>
          <w:sz w:val="24"/>
          <w:lang w:eastAsia="zh-CN"/>
        </w:rPr>
        <w:t xml:space="preserve"> </w:t>
      </w:r>
    </w:p>
    <w:p w:rsidR="00D37FDE" w:rsidRDefault="00D37FDE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</w:t>
      </w:r>
      <w:r w:rsidR="00FA1238">
        <w:rPr>
          <w:sz w:val="24"/>
          <w:lang w:eastAsia="zh-CN"/>
        </w:rPr>
        <w:t xml:space="preserve">orklift </w:t>
      </w:r>
      <w:r w:rsidR="00371656">
        <w:rPr>
          <w:sz w:val="24"/>
          <w:lang w:eastAsia="zh-CN"/>
        </w:rPr>
        <w:t>from Lorry</w:t>
      </w:r>
    </w:p>
    <w:p w:rsidR="00FA1238" w:rsidRDefault="00D37FDE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</w:t>
      </w:r>
      <w:r w:rsidR="00371656">
        <w:rPr>
          <w:sz w:val="24"/>
          <w:lang w:eastAsia="zh-CN"/>
        </w:rPr>
        <w:t>to fork Machine out of premises Transfer to 40 Lok Yang Way</w:t>
      </w:r>
      <w:r>
        <w:rPr>
          <w:sz w:val="24"/>
          <w:lang w:eastAsia="zh-CN"/>
        </w:rPr>
        <w:t xml:space="preserve"> </w:t>
      </w:r>
    </w:p>
    <w:p w:rsidR="00371656" w:rsidRDefault="00371656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premises</w:t>
      </w:r>
    </w:p>
    <w:p w:rsidR="00371656" w:rsidRDefault="00371656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Wasino A18 Machine to loading/unloading area for hoisting from the back of the factory drive to front door for unloading.</w:t>
      </w:r>
    </w:p>
    <w:p w:rsidR="00371656" w:rsidRDefault="00371656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postion machine into final position</w:t>
      </w:r>
    </w:p>
    <w:p w:rsidR="00371656" w:rsidRDefault="00371656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Moving out 2 Fanuc T-21 Using Pallet Trucks from 40 Lok Yang Way transfer to 42 Lok Yang Way</w:t>
      </w:r>
    </w:p>
    <w:p w:rsidR="00670783" w:rsidRDefault="00371656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Internal shifting of 3 units Fanuc D-21 Machine using Pallet Trucks</w:t>
      </w:r>
    </w:p>
    <w:p w:rsidR="00AD7AF8" w:rsidRPr="00FA1238" w:rsidRDefault="00AD7AF8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70783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AD7AF8" w:rsidRPr="005435B6" w:rsidRDefault="00AD7AF8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371656">
        <w:rPr>
          <w:sz w:val="24"/>
          <w:lang w:eastAsia="zh-CN"/>
        </w:rPr>
        <w:t xml:space="preserve">all </w:t>
      </w:r>
      <w:r>
        <w:rPr>
          <w:sz w:val="24"/>
          <w:lang w:eastAsia="zh-CN"/>
        </w:rPr>
        <w:t>machine from rollers</w:t>
      </w:r>
      <w:r w:rsidR="00371656">
        <w:rPr>
          <w:sz w:val="24"/>
          <w:lang w:eastAsia="zh-CN"/>
        </w:rPr>
        <w:t>/pallet trucks</w:t>
      </w:r>
      <w:r>
        <w:rPr>
          <w:sz w:val="24"/>
          <w:lang w:eastAsia="zh-CN"/>
        </w:rPr>
        <w:t xml:space="preserve"> and insert levelling pad under machine bed 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</w:t>
      </w:r>
      <w:bookmarkStart w:id="0" w:name="_GoBack"/>
      <w:bookmarkEnd w:id="0"/>
      <w:r>
        <w:rPr>
          <w:sz w:val="24"/>
          <w:lang w:eastAsia="zh-CN"/>
        </w:rPr>
        <w:t xml:space="preserve">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7AF8" w:rsidRDefault="00AD7AF8" w:rsidP="00AD7A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Default="00AD7AF8" w:rsidP="00AD7A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AD7AF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42F" w:rsidRDefault="009D642F">
      <w:r>
        <w:separator/>
      </w:r>
    </w:p>
  </w:endnote>
  <w:endnote w:type="continuationSeparator" w:id="0">
    <w:p w:rsidR="009D642F" w:rsidRDefault="009D6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165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16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42F" w:rsidRDefault="009D642F">
      <w:r>
        <w:separator/>
      </w:r>
    </w:p>
  </w:footnote>
  <w:footnote w:type="continuationSeparator" w:id="0">
    <w:p w:rsidR="009D642F" w:rsidRDefault="009D64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D64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D642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0B22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C7F7C"/>
    <w:rsid w:val="001F4C12"/>
    <w:rsid w:val="001F5380"/>
    <w:rsid w:val="00217127"/>
    <w:rsid w:val="002370A3"/>
    <w:rsid w:val="00241657"/>
    <w:rsid w:val="00257C21"/>
    <w:rsid w:val="00266D8F"/>
    <w:rsid w:val="00345048"/>
    <w:rsid w:val="003571AC"/>
    <w:rsid w:val="00371656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D642F"/>
    <w:rsid w:val="00A1115F"/>
    <w:rsid w:val="00A20137"/>
    <w:rsid w:val="00A84205"/>
    <w:rsid w:val="00A93B6F"/>
    <w:rsid w:val="00AB583B"/>
    <w:rsid w:val="00AD7AF8"/>
    <w:rsid w:val="00AF1287"/>
    <w:rsid w:val="00B11F89"/>
    <w:rsid w:val="00B1761D"/>
    <w:rsid w:val="00B54175"/>
    <w:rsid w:val="00B61A87"/>
    <w:rsid w:val="00BA65F8"/>
    <w:rsid w:val="00BD7626"/>
    <w:rsid w:val="00BF1F53"/>
    <w:rsid w:val="00C40962"/>
    <w:rsid w:val="00C83E46"/>
    <w:rsid w:val="00C95881"/>
    <w:rsid w:val="00D06CBE"/>
    <w:rsid w:val="00D37FDE"/>
    <w:rsid w:val="00D51A21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2021-09-01T04:59:00Z</cp:lastPrinted>
  <dcterms:created xsi:type="dcterms:W3CDTF">2024-04-11T01:17:00Z</dcterms:created>
  <dcterms:modified xsi:type="dcterms:W3CDTF">2024-04-11T01:17:00Z</dcterms:modified>
</cp:coreProperties>
</file>