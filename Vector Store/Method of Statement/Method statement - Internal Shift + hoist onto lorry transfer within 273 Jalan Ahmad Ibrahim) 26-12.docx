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E0FA5" w14:textId="77777777" w:rsidR="00407D87" w:rsidRDefault="00407D87" w:rsidP="00407D87">
      <w:pPr>
        <w:pStyle w:val="Title"/>
        <w:jc w:val="left"/>
        <w:rPr>
          <w:lang w:eastAsia="zh-CN"/>
        </w:rPr>
      </w:pPr>
    </w:p>
    <w:p w14:paraId="3B932371" w14:textId="0841E941" w:rsidR="00407D87" w:rsidRDefault="00407D87" w:rsidP="00407D8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5531C65" w14:textId="77777777" w:rsidR="00407D87" w:rsidRDefault="00407D87" w:rsidP="00407D87">
      <w:pPr>
        <w:rPr>
          <w:sz w:val="24"/>
          <w:lang w:eastAsia="zh-CN"/>
        </w:rPr>
      </w:pPr>
      <w:r>
        <w:rPr>
          <w:sz w:val="24"/>
        </w:rPr>
        <w:t>Date: 11</w:t>
      </w:r>
      <w:r w:rsidRPr="008D1C93">
        <w:rPr>
          <w:sz w:val="24"/>
          <w:vertAlign w:val="superscript"/>
        </w:rPr>
        <w:t>th</w:t>
      </w:r>
      <w:r>
        <w:rPr>
          <w:sz w:val="24"/>
        </w:rPr>
        <w:t xml:space="preserve"> Dec 2024</w:t>
      </w:r>
    </w:p>
    <w:p w14:paraId="40753844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BFC5FEB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BF8A4B2" w14:textId="2548354F" w:rsidR="00407D87" w:rsidRPr="00214990" w:rsidRDefault="00407D87" w:rsidP="00407D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relocate </w:t>
      </w:r>
      <w:r w:rsidR="0080629E">
        <w:rPr>
          <w:bCs/>
          <w:sz w:val="24"/>
          <w:szCs w:val="24"/>
          <w:lang w:eastAsia="zh-CN"/>
        </w:rPr>
        <w:t>1</w:t>
      </w:r>
      <w:r>
        <w:rPr>
          <w:bCs/>
          <w:sz w:val="24"/>
          <w:szCs w:val="24"/>
          <w:lang w:eastAsia="zh-CN"/>
        </w:rPr>
        <w:t xml:space="preserve"> unit machine</w:t>
      </w:r>
      <w:r w:rsidR="0080629E">
        <w:rPr>
          <w:bCs/>
          <w:sz w:val="24"/>
          <w:szCs w:val="24"/>
          <w:lang w:eastAsia="zh-CN"/>
        </w:rPr>
        <w:t xml:space="preserve"> from existing location to bay 6</w:t>
      </w:r>
    </w:p>
    <w:p w14:paraId="1CD310EA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83CA916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400F2014" w14:textId="77777777" w:rsidR="0080629E" w:rsidRDefault="00407D87" w:rsidP="00407D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</w:t>
      </w:r>
      <w:r w:rsidR="0080629E">
        <w:rPr>
          <w:bCs/>
          <w:sz w:val="24"/>
          <w:szCs w:val="24"/>
          <w:lang w:eastAsia="zh-CN"/>
        </w:rPr>
        <w:t>it</w:t>
      </w:r>
      <w:proofErr w:type="gramEnd"/>
      <w:r w:rsidR="0080629E">
        <w:rPr>
          <w:bCs/>
          <w:sz w:val="24"/>
          <w:szCs w:val="24"/>
          <w:lang w:eastAsia="zh-CN"/>
        </w:rPr>
        <w:t xml:space="preserve"> Deep Hole Drilling</w:t>
      </w:r>
    </w:p>
    <w:p w14:paraId="708B29C8" w14:textId="3A6B15CD" w:rsidR="00407D87" w:rsidRPr="002005C2" w:rsidRDefault="0080629E" w:rsidP="00407D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8, 000 kg </w:t>
      </w:r>
    </w:p>
    <w:p w14:paraId="25CEC668" w14:textId="77777777" w:rsidR="00407D87" w:rsidRPr="00311434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89E5B3A" w14:textId="77777777" w:rsidR="00407D87" w:rsidRPr="00011C41" w:rsidRDefault="00407D87" w:rsidP="00407D87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14:paraId="3E1E7293" w14:textId="77777777" w:rsidR="00407D87" w:rsidRPr="0012420B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14:paraId="311E3537" w14:textId="77777777" w:rsidR="00407D87" w:rsidRPr="0012420B" w:rsidRDefault="00407D87" w:rsidP="00407D8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40A598AC" w14:textId="2B9D811A" w:rsidR="00407D87" w:rsidRDefault="00407D87" w:rsidP="0080629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of Operation</w:t>
      </w:r>
    </w:p>
    <w:p w14:paraId="2D698800" w14:textId="33358CB5" w:rsidR="0080629E" w:rsidRPr="0080629E" w:rsidRDefault="0080629E" w:rsidP="008062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26/12/24</w:t>
      </w:r>
    </w:p>
    <w:p w14:paraId="2BDECDFC" w14:textId="77777777" w:rsidR="00407D87" w:rsidRDefault="00407D87" w:rsidP="00407D87">
      <w:pPr>
        <w:rPr>
          <w:sz w:val="24"/>
          <w:lang w:eastAsia="zh-CN"/>
        </w:rPr>
      </w:pPr>
    </w:p>
    <w:p w14:paraId="1D910BAC" w14:textId="77777777" w:rsidR="00407D87" w:rsidRPr="00011C41" w:rsidRDefault="00407D87" w:rsidP="00407D8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0799821" w14:textId="77777777" w:rsidR="00407D87" w:rsidRPr="00011C41" w:rsidRDefault="00407D87" w:rsidP="00407D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 </w:t>
      </w:r>
    </w:p>
    <w:p w14:paraId="33CE113E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378368B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5D11CC2" w14:textId="77777777" w:rsidR="00407D87" w:rsidRDefault="00407D87" w:rsidP="00407D87">
      <w:pPr>
        <w:pStyle w:val="Heading4"/>
      </w:pPr>
      <w:r>
        <w:t xml:space="preserve">273 Jalan Ahmad Ibrahim </w:t>
      </w:r>
    </w:p>
    <w:p w14:paraId="3249030A" w14:textId="77777777" w:rsidR="00407D87" w:rsidRPr="00211B45" w:rsidRDefault="00407D87" w:rsidP="00407D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(S) Pte </w:t>
      </w:r>
    </w:p>
    <w:p w14:paraId="360651D4" w14:textId="77777777" w:rsidR="00407D87" w:rsidRDefault="00407D87" w:rsidP="00407D87">
      <w:pPr>
        <w:rPr>
          <w:lang w:eastAsia="zh-CN"/>
        </w:rPr>
      </w:pPr>
    </w:p>
    <w:p w14:paraId="2B7DF886" w14:textId="77777777" w:rsidR="00407D87" w:rsidRPr="00A87152" w:rsidRDefault="00407D87" w:rsidP="00407D87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AB40399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14:paraId="5281BBCD" w14:textId="1146F213" w:rsidR="0080629E" w:rsidRDefault="0080629E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trailer</w:t>
      </w:r>
    </w:p>
    <w:p w14:paraId="06FAD309" w14:textId="7762D57F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80629E">
        <w:rPr>
          <w:sz w:val="24"/>
          <w:lang w:eastAsia="zh-CN"/>
        </w:rPr>
        <w:t xml:space="preserve">ydraulic/hand </w:t>
      </w:r>
      <w:r>
        <w:rPr>
          <w:sz w:val="24"/>
          <w:lang w:eastAsia="zh-CN"/>
        </w:rPr>
        <w:t>jack</w:t>
      </w:r>
    </w:p>
    <w:p w14:paraId="5F7EBA90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1BC80C4B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14:paraId="76A178C8" w14:textId="05EFFD1E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(for epoxy floor protection)</w:t>
      </w:r>
    </w:p>
    <w:p w14:paraId="3E1C4B88" w14:textId="77777777" w:rsidR="00E8568A" w:rsidRDefault="00E8568A" w:rsidP="00E8568A">
      <w:pPr>
        <w:jc w:val="center"/>
        <w:rPr>
          <w:sz w:val="24"/>
          <w:lang w:eastAsia="zh-CN"/>
        </w:rPr>
      </w:pPr>
    </w:p>
    <w:p w14:paraId="7600CD19" w14:textId="77777777" w:rsidR="00E8568A" w:rsidRPr="00E8568A" w:rsidRDefault="00E8568A" w:rsidP="00E8568A">
      <w:pPr>
        <w:rPr>
          <w:lang w:eastAsia="zh-CN"/>
        </w:rPr>
      </w:pPr>
    </w:p>
    <w:p w14:paraId="38D46977" w14:textId="3449F566" w:rsidR="00407D87" w:rsidRPr="002005C2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47DED3B2" w14:textId="77777777" w:rsidR="00407D87" w:rsidRPr="00A72C6E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new location</w:t>
      </w:r>
    </w:p>
    <w:p w14:paraId="4A6C28DB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268478E" w14:textId="77777777" w:rsidR="00407D87" w:rsidRPr="008248D1" w:rsidRDefault="00407D87" w:rsidP="00407D8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658DDEF0" w14:textId="77777777" w:rsidR="00407D87" w:rsidRDefault="00407D87" w:rsidP="00407D87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>
        <w:t xml:space="preserve">  </w:t>
      </w:r>
    </w:p>
    <w:p w14:paraId="0EAE7A8D" w14:textId="77777777" w:rsidR="00407D87" w:rsidRDefault="00407D87" w:rsidP="00407D87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are </w:t>
      </w:r>
      <w:proofErr w:type="gramStart"/>
      <w:r>
        <w:rPr>
          <w:sz w:val="24"/>
          <w:szCs w:val="24"/>
        </w:rPr>
        <w:t>equip</w:t>
      </w:r>
      <w:proofErr w:type="gramEnd"/>
      <w:r>
        <w:rPr>
          <w:sz w:val="24"/>
          <w:szCs w:val="24"/>
        </w:rPr>
        <w:t xml:space="preserve"> with standard PPE (safety shoe, safety glass)</w:t>
      </w:r>
    </w:p>
    <w:p w14:paraId="56A03323" w14:textId="77777777" w:rsidR="00407D87" w:rsidRDefault="00407D87" w:rsidP="00407D87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14:paraId="5AD69D3B" w14:textId="77777777" w:rsidR="00407D87" w:rsidRDefault="00407D87" w:rsidP="00407D87">
      <w:r>
        <w:rPr>
          <w:sz w:val="24"/>
          <w:szCs w:val="24"/>
        </w:rPr>
        <w:t xml:space="preserve">Lifting operation are supervise by M.O.M certified lifting supervisor, rigger and signalman </w:t>
      </w:r>
      <w: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765AC044" w14:textId="77777777" w:rsidR="00407D87" w:rsidRDefault="00407D87" w:rsidP="00407D87">
      <w:pPr>
        <w:rPr>
          <w:b/>
          <w:sz w:val="32"/>
          <w:szCs w:val="32"/>
          <w:u w:val="single"/>
          <w:lang w:eastAsia="zh-CN"/>
        </w:rPr>
      </w:pPr>
    </w:p>
    <w:p w14:paraId="128ED6C2" w14:textId="77777777" w:rsidR="00407D87" w:rsidRPr="006919D2" w:rsidRDefault="00407D87" w:rsidP="00407D87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14:paraId="0CD1933E" w14:textId="4F0377AD" w:rsidR="00407D87" w:rsidRPr="006476FC" w:rsidRDefault="00407D87" w:rsidP="00407D8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Lift up machine using </w:t>
      </w:r>
      <w:r w:rsidR="0080629E">
        <w:rPr>
          <w:b w:val="0"/>
          <w:sz w:val="24"/>
          <w:u w:val="none"/>
          <w:lang w:eastAsia="zh-CN"/>
        </w:rPr>
        <w:t>hydraulic/</w:t>
      </w:r>
      <w:r>
        <w:rPr>
          <w:b w:val="0"/>
          <w:sz w:val="24"/>
          <w:u w:val="none"/>
          <w:lang w:eastAsia="zh-CN"/>
        </w:rPr>
        <w:t>hand jack</w:t>
      </w:r>
    </w:p>
    <w:p w14:paraId="5F0A5EEE" w14:textId="7AC5044C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rollers</w:t>
      </w:r>
      <w:r w:rsidR="0080629E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under machine base </w:t>
      </w:r>
    </w:p>
    <w:p w14:paraId="2BE8AD26" w14:textId="40DC7A65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out machine from </w:t>
      </w:r>
      <w:r w:rsidR="0080629E">
        <w:rPr>
          <w:b w:val="0"/>
          <w:sz w:val="24"/>
          <w:u w:val="none"/>
          <w:lang w:eastAsia="zh-CN"/>
        </w:rPr>
        <w:t>existing location</w:t>
      </w:r>
      <w:r>
        <w:rPr>
          <w:b w:val="0"/>
          <w:sz w:val="24"/>
          <w:u w:val="none"/>
          <w:lang w:eastAsia="zh-CN"/>
        </w:rPr>
        <w:t xml:space="preserve"> to loading area </w:t>
      </w:r>
    </w:p>
    <w:p w14:paraId="184758BC" w14:textId="31E75439" w:rsidR="00407D87" w:rsidRDefault="0080629E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Riggers to i</w:t>
      </w:r>
      <w:r w:rsidR="00407D87">
        <w:rPr>
          <w:b w:val="0"/>
          <w:sz w:val="24"/>
          <w:u w:val="none"/>
          <w:lang w:eastAsia="zh-CN"/>
        </w:rPr>
        <w:t>nsert sling to crane hook a</w:t>
      </w:r>
    </w:p>
    <w:p w14:paraId="46F5169C" w14:textId="72FF12EE" w:rsidR="0080629E" w:rsidRDefault="0080629E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</w:t>
      </w:r>
      <w:r>
        <w:rPr>
          <w:b w:val="0"/>
          <w:sz w:val="24"/>
          <w:u w:val="none"/>
          <w:lang w:eastAsia="zh-CN"/>
        </w:rPr>
        <w:t>ecured</w:t>
      </w:r>
      <w:r>
        <w:rPr>
          <w:b w:val="0"/>
          <w:sz w:val="24"/>
          <w:u w:val="none"/>
          <w:lang w:eastAsia="zh-CN"/>
        </w:rPr>
        <w:t xml:space="preserve"> sling</w:t>
      </w:r>
      <w:r>
        <w:rPr>
          <w:b w:val="0"/>
          <w:sz w:val="24"/>
          <w:u w:val="none"/>
          <w:lang w:eastAsia="zh-CN"/>
        </w:rPr>
        <w:t xml:space="preserve"> to rigging point of machine</w:t>
      </w:r>
    </w:p>
    <w:p w14:paraId="0423D42E" w14:textId="20AEDC2A" w:rsidR="00407D87" w:rsidRDefault="0080629E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Lorry crane to h</w:t>
      </w:r>
      <w:r w:rsidR="00407D87">
        <w:rPr>
          <w:b w:val="0"/>
          <w:sz w:val="24"/>
          <w:u w:val="none"/>
          <w:lang w:eastAsia="zh-CN"/>
        </w:rPr>
        <w:t xml:space="preserve">oist up machine and load </w:t>
      </w:r>
      <w:r>
        <w:rPr>
          <w:b w:val="0"/>
          <w:sz w:val="24"/>
          <w:u w:val="none"/>
          <w:lang w:eastAsia="zh-CN"/>
        </w:rPr>
        <w:t>up onto trailer</w:t>
      </w:r>
      <w:r w:rsidR="00407D87">
        <w:rPr>
          <w:b w:val="0"/>
          <w:sz w:val="24"/>
          <w:u w:val="none"/>
          <w:lang w:eastAsia="zh-CN"/>
        </w:rPr>
        <w:t xml:space="preserve"> chassis </w:t>
      </w:r>
    </w:p>
    <w:p w14:paraId="6D8F9ECF" w14:textId="4E03A7CF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Transfer machine </w:t>
      </w:r>
      <w:r w:rsidR="0080629E">
        <w:rPr>
          <w:b w:val="0"/>
          <w:sz w:val="24"/>
          <w:u w:val="none"/>
          <w:lang w:eastAsia="zh-CN"/>
        </w:rPr>
        <w:t>to bay 6</w:t>
      </w:r>
    </w:p>
    <w:p w14:paraId="39CC4A95" w14:textId="39CE936F" w:rsidR="00407D87" w:rsidRDefault="0080629E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Lorry crane to h</w:t>
      </w:r>
      <w:r w:rsidR="00407D87">
        <w:rPr>
          <w:b w:val="0"/>
          <w:sz w:val="24"/>
          <w:u w:val="none"/>
          <w:lang w:eastAsia="zh-CN"/>
        </w:rPr>
        <w:t xml:space="preserve">oist down machine from </w:t>
      </w:r>
      <w:r>
        <w:rPr>
          <w:b w:val="0"/>
          <w:sz w:val="24"/>
          <w:u w:val="none"/>
          <w:lang w:eastAsia="zh-CN"/>
        </w:rPr>
        <w:t>trailer</w:t>
      </w:r>
    </w:p>
    <w:p w14:paraId="649C79F3" w14:textId="77151634" w:rsidR="0080629E" w:rsidRDefault="0080629E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Lower down machine to near ground level</w:t>
      </w:r>
    </w:p>
    <w:p w14:paraId="6D5618CF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rollers under machine bed</w:t>
      </w:r>
    </w:p>
    <w:p w14:paraId="1B029F82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and transport machine into factory premise </w:t>
      </w:r>
    </w:p>
    <w:p w14:paraId="4EADFDB1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14:paraId="03EA4360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rollers and insert levelling pad under machine bed</w:t>
      </w:r>
    </w:p>
    <w:p w14:paraId="4D2765B5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B75B48E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be clear</w:t>
      </w:r>
    </w:p>
    <w:p w14:paraId="6D9CA9B0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2E26B9C1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1EB0DB7C" w14:textId="77777777" w:rsidR="00407D87" w:rsidRPr="00BF5C83" w:rsidRDefault="00407D87" w:rsidP="00407D8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Best Regards</w:t>
      </w:r>
    </w:p>
    <w:p w14:paraId="01E0EAA2" w14:textId="60D90315" w:rsidR="00407D87" w:rsidRDefault="0080629E" w:rsidP="00407D8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/ </w:t>
      </w:r>
      <w:proofErr w:type="spellStart"/>
      <w:r w:rsidR="00407D87">
        <w:rPr>
          <w:b w:val="0"/>
          <w:sz w:val="24"/>
          <w:u w:val="none"/>
        </w:rPr>
        <w:t>Zailani</w:t>
      </w:r>
      <w:proofErr w:type="spellEnd"/>
    </w:p>
    <w:p w14:paraId="2C960060" w14:textId="77777777" w:rsidR="00407D87" w:rsidRDefault="00407D87" w:rsidP="00407D8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14:paraId="11992D36" w14:textId="77777777" w:rsidR="00407D87" w:rsidRPr="0001590F" w:rsidRDefault="00407D87" w:rsidP="00407D8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 62824175</w:t>
      </w:r>
    </w:p>
    <w:p w14:paraId="49722D51" w14:textId="71328E89" w:rsidR="006467DA" w:rsidRPr="00407D87" w:rsidRDefault="006467DA" w:rsidP="00407D87"/>
    <w:sectPr w:rsidR="006467DA" w:rsidRPr="00407D8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2A9700" w14:textId="77777777" w:rsidR="004B1970" w:rsidRDefault="004B1970">
      <w:r>
        <w:separator/>
      </w:r>
    </w:p>
  </w:endnote>
  <w:endnote w:type="continuationSeparator" w:id="0">
    <w:p w14:paraId="65BD107E" w14:textId="77777777" w:rsidR="004B1970" w:rsidRDefault="004B1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7CE721" w14:textId="2216A218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8653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E8568A">
      <w:rPr>
        <w:rStyle w:val="PageNumber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1E43BF" w14:textId="77777777" w:rsidR="004B1970" w:rsidRDefault="004B1970">
      <w:r>
        <w:separator/>
      </w:r>
    </w:p>
  </w:footnote>
  <w:footnote w:type="continuationSeparator" w:id="0">
    <w:p w14:paraId="625C5503" w14:textId="77777777" w:rsidR="004B1970" w:rsidRDefault="004B19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CF4B85" w14:textId="61305C5D" w:rsidR="006467DA" w:rsidRPr="0080629E" w:rsidRDefault="00407D87" w:rsidP="0080629E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9D41095" wp14:editId="4B9F3EB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0629E">
      <w:rPr>
        <w:b/>
        <w:color w:val="0000FF"/>
        <w:sz w:val="28"/>
      </w:rPr>
      <w:t xml:space="preserve">                  </w:t>
    </w:r>
    <w:r w:rsidR="006467DA">
      <w:rPr>
        <w:b/>
        <w:color w:val="0000FF"/>
        <w:sz w:val="28"/>
      </w:rPr>
      <w:t>ERIC WONG MACHINERY TRANSPORTATION PTE LTD</w:t>
    </w:r>
  </w:p>
  <w:p w14:paraId="6390DE65" w14:textId="77777777"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14:paraId="47B0A18E" w14:textId="77777777" w:rsidR="006467DA" w:rsidRDefault="00913CA3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14:paraId="5E32AEC2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9673113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6D2959E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600466">
    <w:abstractNumId w:val="2"/>
  </w:num>
  <w:num w:numId="2" w16cid:durableId="1565683291">
    <w:abstractNumId w:val="4"/>
  </w:num>
  <w:num w:numId="3" w16cid:durableId="905064706">
    <w:abstractNumId w:val="0"/>
  </w:num>
  <w:num w:numId="4" w16cid:durableId="1097142326">
    <w:abstractNumId w:val="9"/>
  </w:num>
  <w:num w:numId="5" w16cid:durableId="1016076065">
    <w:abstractNumId w:val="5"/>
  </w:num>
  <w:num w:numId="6" w16cid:durableId="1420249195">
    <w:abstractNumId w:val="6"/>
  </w:num>
  <w:num w:numId="7" w16cid:durableId="97527567">
    <w:abstractNumId w:val="3"/>
  </w:num>
  <w:num w:numId="8" w16cid:durableId="1914705786">
    <w:abstractNumId w:val="7"/>
  </w:num>
  <w:num w:numId="9" w16cid:durableId="1086539304">
    <w:abstractNumId w:val="1"/>
  </w:num>
  <w:num w:numId="10" w16cid:durableId="1302266909">
    <w:abstractNumId w:val="8"/>
  </w:num>
  <w:num w:numId="11" w16cid:durableId="179872003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245779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F5380"/>
    <w:rsid w:val="00210BA1"/>
    <w:rsid w:val="00241657"/>
    <w:rsid w:val="00257C21"/>
    <w:rsid w:val="002D6D8A"/>
    <w:rsid w:val="00334C7D"/>
    <w:rsid w:val="003C43A5"/>
    <w:rsid w:val="003D3BEA"/>
    <w:rsid w:val="003E3B6B"/>
    <w:rsid w:val="00407D87"/>
    <w:rsid w:val="00415A40"/>
    <w:rsid w:val="00466C7A"/>
    <w:rsid w:val="004B1970"/>
    <w:rsid w:val="004C039D"/>
    <w:rsid w:val="004C2617"/>
    <w:rsid w:val="00503E70"/>
    <w:rsid w:val="005333BC"/>
    <w:rsid w:val="00534F50"/>
    <w:rsid w:val="00557513"/>
    <w:rsid w:val="00566474"/>
    <w:rsid w:val="00581AFF"/>
    <w:rsid w:val="005C0841"/>
    <w:rsid w:val="00634800"/>
    <w:rsid w:val="006467DA"/>
    <w:rsid w:val="00663BC0"/>
    <w:rsid w:val="006D440D"/>
    <w:rsid w:val="007066F2"/>
    <w:rsid w:val="00724AD3"/>
    <w:rsid w:val="00735210"/>
    <w:rsid w:val="00742D33"/>
    <w:rsid w:val="00743EF6"/>
    <w:rsid w:val="00746A35"/>
    <w:rsid w:val="007F701F"/>
    <w:rsid w:val="0080629E"/>
    <w:rsid w:val="008225C1"/>
    <w:rsid w:val="008274F1"/>
    <w:rsid w:val="00860CD2"/>
    <w:rsid w:val="00892332"/>
    <w:rsid w:val="00895D5D"/>
    <w:rsid w:val="0089628B"/>
    <w:rsid w:val="00913CA3"/>
    <w:rsid w:val="00933FF0"/>
    <w:rsid w:val="00971AE8"/>
    <w:rsid w:val="0099046A"/>
    <w:rsid w:val="009B5A5C"/>
    <w:rsid w:val="009F3770"/>
    <w:rsid w:val="00A1115F"/>
    <w:rsid w:val="00A84205"/>
    <w:rsid w:val="00A93B6F"/>
    <w:rsid w:val="00AB583B"/>
    <w:rsid w:val="00B61A87"/>
    <w:rsid w:val="00BA1CDC"/>
    <w:rsid w:val="00BA65F8"/>
    <w:rsid w:val="00BF1F53"/>
    <w:rsid w:val="00BF5DBB"/>
    <w:rsid w:val="00C03735"/>
    <w:rsid w:val="00C25A49"/>
    <w:rsid w:val="00C90E43"/>
    <w:rsid w:val="00C95881"/>
    <w:rsid w:val="00D5045F"/>
    <w:rsid w:val="00D51A21"/>
    <w:rsid w:val="00DB6F3A"/>
    <w:rsid w:val="00E4630B"/>
    <w:rsid w:val="00E76DB5"/>
    <w:rsid w:val="00E8568A"/>
    <w:rsid w:val="00E86532"/>
    <w:rsid w:val="00E95CFA"/>
    <w:rsid w:val="00EC1220"/>
    <w:rsid w:val="00EC1B89"/>
    <w:rsid w:val="00EC37A1"/>
    <w:rsid w:val="00EF789A"/>
    <w:rsid w:val="00F161A3"/>
    <w:rsid w:val="00F36CE9"/>
    <w:rsid w:val="00F77A1A"/>
    <w:rsid w:val="00FB5E18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74748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3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1977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2018-05-14T04:46:00Z</cp:lastPrinted>
  <dcterms:created xsi:type="dcterms:W3CDTF">2024-12-10T06:15:00Z</dcterms:created>
  <dcterms:modified xsi:type="dcterms:W3CDTF">2024-12-10T06:15:00Z</dcterms:modified>
</cp:coreProperties>
</file>