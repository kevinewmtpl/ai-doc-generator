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B1616D">
      <w:pPr>
        <w:rPr>
          <w:sz w:val="24"/>
          <w:lang w:eastAsia="zh-CN"/>
        </w:rPr>
      </w:pPr>
      <w:r>
        <w:rPr>
          <w:sz w:val="24"/>
        </w:rPr>
        <w:t>Date: 29</w:t>
      </w:r>
      <w:r w:rsidRPr="00B1616D">
        <w:rPr>
          <w:sz w:val="24"/>
          <w:vertAlign w:val="superscript"/>
        </w:rPr>
        <w:t>th</w:t>
      </w:r>
      <w:r w:rsidR="00FE1423">
        <w:rPr>
          <w:sz w:val="24"/>
        </w:rPr>
        <w:t xml:space="preserve"> Oct</w:t>
      </w:r>
      <w:r w:rsidR="00F86503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14405C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unit </w:t>
      </w:r>
      <w:r w:rsidR="00EE0F7C">
        <w:rPr>
          <w:sz w:val="24"/>
          <w:lang w:eastAsia="zh-CN"/>
        </w:rPr>
        <w:t xml:space="preserve">E-1060V CNC </w:t>
      </w:r>
      <w:r>
        <w:rPr>
          <w:sz w:val="24"/>
          <w:lang w:eastAsia="zh-CN"/>
        </w:rPr>
        <w:t xml:space="preserve">machine with accessories from production </w:t>
      </w:r>
      <w:r w:rsidR="00B1616D">
        <w:rPr>
          <w:sz w:val="24"/>
          <w:lang w:eastAsia="zh-CN"/>
        </w:rPr>
        <w:t>to loading area, hoist and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4405C" w:rsidRDefault="00B1616D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1616D" w:rsidRPr="00B1616D" w:rsidRDefault="00B1616D" w:rsidP="006A076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11/11/24 – 16/11/24 </w:t>
      </w:r>
    </w:p>
    <w:p w:rsidR="006A0760" w:rsidRDefault="006A0760" w:rsidP="006A0760">
      <w:pPr>
        <w:rPr>
          <w:sz w:val="24"/>
          <w:lang w:eastAsia="zh-CN"/>
        </w:rPr>
      </w:pPr>
    </w:p>
    <w:p w:rsidR="00B1616D" w:rsidRDefault="00B1616D" w:rsidP="006A07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Location</w:t>
      </w:r>
    </w:p>
    <w:p w:rsidR="00B1616D" w:rsidRDefault="00B1616D" w:rsidP="006A076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B1616D" w:rsidRPr="00B1616D" w:rsidRDefault="00B1616D" w:rsidP="006A0760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B1616D" w:rsidP="00A57E24">
      <w:pPr>
        <w:pStyle w:val="Heading4"/>
      </w:pPr>
      <w:r>
        <w:t xml:space="preserve">16 Seletar Aerospace </w:t>
      </w:r>
    </w:p>
    <w:p w:rsidR="00A57E24" w:rsidRPr="00A57E24" w:rsidRDefault="00B1616D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</w:t>
      </w:r>
      <w:r w:rsidR="00B1616D">
        <w:rPr>
          <w:sz w:val="24"/>
          <w:lang w:eastAsia="zh-CN"/>
        </w:rPr>
        <w:t xml:space="preserve"> 10</w:t>
      </w:r>
      <w:r w:rsidR="001C1C6C">
        <w:rPr>
          <w:sz w:val="24"/>
          <w:lang w:eastAsia="zh-CN"/>
        </w:rPr>
        <w:t>0</w:t>
      </w:r>
      <w:r w:rsidR="00017290"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>ton mobile crane</w:t>
      </w:r>
    </w:p>
    <w:p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E47B13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B1616D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B161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Electrical r</w:t>
      </w:r>
      <w:r w:rsidR="00E47B13">
        <w:rPr>
          <w:sz w:val="24"/>
          <w:lang w:eastAsia="zh-CN"/>
        </w:rPr>
        <w:t>ollers</w:t>
      </w:r>
      <w:r>
        <w:rPr>
          <w:sz w:val="24"/>
          <w:lang w:eastAsia="zh-CN"/>
        </w:rPr>
        <w:t>/rollers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:rsidR="00B1616D" w:rsidRDefault="00B161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C6648C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EE0F7C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EE0F7C" w:rsidRDefault="00EE0F7C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:rsidR="00EE0F7C" w:rsidRPr="00E47B13" w:rsidRDefault="00EE0F7C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helmet</w:t>
      </w:r>
    </w:p>
    <w:p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Default="00EE0F7C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crew shall be composed to the following but not limited by other trained personnel in respect to number of crew needed for the operation:</w:t>
      </w:r>
    </w:p>
    <w:p w:rsidR="00EE0F7C" w:rsidRDefault="00EE0F7C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:rsidR="00EE0F7C" w:rsidRDefault="00EE0F7C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:rsidR="00EE0F7C" w:rsidRDefault="00EE0F7C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Lorry Crane Operator</w:t>
      </w:r>
    </w:p>
    <w:p w:rsidR="00EE0F7C" w:rsidRDefault="00EE0F7C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d. Signalman</w:t>
      </w:r>
    </w:p>
    <w:p w:rsidR="00EE0F7C" w:rsidRDefault="00EE0F7C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e. Riggerman</w:t>
      </w:r>
    </w:p>
    <w:p w:rsidR="00EE0F7C" w:rsidRPr="007B2719" w:rsidRDefault="00EE0F7C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971820" w:rsidRDefault="00EE0F7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</w:t>
      </w:r>
      <w:r w:rsidR="00971820">
        <w:rPr>
          <w:sz w:val="24"/>
          <w:lang w:eastAsia="zh-CN"/>
        </w:rPr>
        <w:t xml:space="preserve">at designated loading area </w:t>
      </w:r>
    </w:p>
    <w:p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ttached required sling to crane hook</w:t>
      </w:r>
    </w:p>
    <w:p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492B7A" w:rsidRPr="00EE0F7C" w:rsidRDefault="00544E6B" w:rsidP="00EE0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</w:t>
      </w:r>
      <w:r w:rsidR="00EE0F7C">
        <w:rPr>
          <w:sz w:val="24"/>
          <w:lang w:eastAsia="zh-CN"/>
        </w:rPr>
        <w:t xml:space="preserve"> balanced, to hoist up and load onto container 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1C1C6C">
        <w:rPr>
          <w:sz w:val="24"/>
          <w:lang w:eastAsia="zh-CN"/>
        </w:rPr>
        <w:t>e all lifting sling</w:t>
      </w:r>
      <w:r w:rsidR="00EE0F7C">
        <w:rPr>
          <w:sz w:val="24"/>
          <w:lang w:eastAsia="zh-CN"/>
        </w:rPr>
        <w:t xml:space="preserve"> from machine rigging point </w:t>
      </w:r>
    </w:p>
    <w:p w:rsidR="00BC0051" w:rsidRPr="00B5051F" w:rsidRDefault="00924C20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bookmarkStart w:id="0" w:name="_GoBack"/>
      <w:bookmarkEnd w:id="0"/>
      <w:r w:rsidR="004A3A58">
        <w:rPr>
          <w:sz w:val="24"/>
          <w:lang w:eastAsia="zh-CN"/>
        </w:rPr>
        <w:t xml:space="preserve">ecured </w:t>
      </w:r>
      <w:r w:rsidR="00EE0F7C">
        <w:rPr>
          <w:sz w:val="24"/>
          <w:lang w:eastAsia="zh-CN"/>
        </w:rPr>
        <w:t xml:space="preserve">machine </w:t>
      </w:r>
      <w:r w:rsidR="003142A8">
        <w:rPr>
          <w:sz w:val="24"/>
          <w:lang w:eastAsia="zh-CN"/>
        </w:rPr>
        <w:t xml:space="preserve">with lashing wire and choking wood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CB8" w:rsidRDefault="00BC7CB8">
      <w:r>
        <w:separator/>
      </w:r>
    </w:p>
  </w:endnote>
  <w:endnote w:type="continuationSeparator" w:id="0">
    <w:p w:rsidR="00BC7CB8" w:rsidRDefault="00BC7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4C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4C2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CB8" w:rsidRDefault="00BC7CB8">
      <w:r>
        <w:separator/>
      </w:r>
    </w:p>
  </w:footnote>
  <w:footnote w:type="continuationSeparator" w:id="0">
    <w:p w:rsidR="00BC7CB8" w:rsidRDefault="00BC7C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C7C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C17DAE">
    <w:pPr>
      <w:pStyle w:val="Header"/>
      <w:jc w:val="center"/>
    </w:pPr>
    <w:r>
      <w:t>No. 28 Kranji Loop #05-03, Kranji Green, Singapore 739571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C7CB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37B84"/>
    <w:rsid w:val="0007248A"/>
    <w:rsid w:val="00075DD7"/>
    <w:rsid w:val="000B549F"/>
    <w:rsid w:val="000D7AF8"/>
    <w:rsid w:val="00112142"/>
    <w:rsid w:val="00120974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36CCC"/>
    <w:rsid w:val="0035701A"/>
    <w:rsid w:val="00360DBE"/>
    <w:rsid w:val="00370B20"/>
    <w:rsid w:val="00382843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61ABD"/>
    <w:rsid w:val="0057327B"/>
    <w:rsid w:val="005778E5"/>
    <w:rsid w:val="005A1FD3"/>
    <w:rsid w:val="005B1491"/>
    <w:rsid w:val="005C3925"/>
    <w:rsid w:val="005C5283"/>
    <w:rsid w:val="005D01B5"/>
    <w:rsid w:val="005D6556"/>
    <w:rsid w:val="005E0D6E"/>
    <w:rsid w:val="005E6269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30414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24C20"/>
    <w:rsid w:val="009456D6"/>
    <w:rsid w:val="00950008"/>
    <w:rsid w:val="00953C8B"/>
    <w:rsid w:val="00961486"/>
    <w:rsid w:val="00971820"/>
    <w:rsid w:val="009B7329"/>
    <w:rsid w:val="009D4E05"/>
    <w:rsid w:val="009E598F"/>
    <w:rsid w:val="00A21F51"/>
    <w:rsid w:val="00A24CE3"/>
    <w:rsid w:val="00A321F5"/>
    <w:rsid w:val="00A36F93"/>
    <w:rsid w:val="00A40342"/>
    <w:rsid w:val="00A57E24"/>
    <w:rsid w:val="00A81E47"/>
    <w:rsid w:val="00A86126"/>
    <w:rsid w:val="00A87E64"/>
    <w:rsid w:val="00B14E86"/>
    <w:rsid w:val="00B1616D"/>
    <w:rsid w:val="00B257C2"/>
    <w:rsid w:val="00B5051F"/>
    <w:rsid w:val="00B5267F"/>
    <w:rsid w:val="00B80756"/>
    <w:rsid w:val="00BB5A8A"/>
    <w:rsid w:val="00BC0051"/>
    <w:rsid w:val="00BC4F0A"/>
    <w:rsid w:val="00BC585D"/>
    <w:rsid w:val="00BC7CB8"/>
    <w:rsid w:val="00BD0D0D"/>
    <w:rsid w:val="00BE34DC"/>
    <w:rsid w:val="00C17DAE"/>
    <w:rsid w:val="00C33C74"/>
    <w:rsid w:val="00C34551"/>
    <w:rsid w:val="00C475F0"/>
    <w:rsid w:val="00C61903"/>
    <w:rsid w:val="00C6648C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0F7C"/>
    <w:rsid w:val="00EE37C0"/>
    <w:rsid w:val="00EE527F"/>
    <w:rsid w:val="00F04050"/>
    <w:rsid w:val="00F110BD"/>
    <w:rsid w:val="00F24168"/>
    <w:rsid w:val="00F66BC2"/>
    <w:rsid w:val="00F86503"/>
    <w:rsid w:val="00FA7946"/>
    <w:rsid w:val="00FD48D4"/>
    <w:rsid w:val="00FE1423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2023-11-20T05:46:00Z</cp:lastPrinted>
  <dcterms:created xsi:type="dcterms:W3CDTF">2024-10-29T05:00:00Z</dcterms:created>
  <dcterms:modified xsi:type="dcterms:W3CDTF">2024-10-29T05:00:00Z</dcterms:modified>
</cp:coreProperties>
</file>