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BD6723">
      <w:pPr>
        <w:rPr>
          <w:sz w:val="24"/>
          <w:lang w:eastAsia="zh-CN"/>
        </w:rPr>
      </w:pPr>
      <w:r>
        <w:rPr>
          <w:sz w:val="24"/>
        </w:rPr>
        <w:t>Date: 26</w:t>
      </w:r>
      <w:r w:rsidRPr="00BD6723">
        <w:rPr>
          <w:sz w:val="24"/>
          <w:vertAlign w:val="superscript"/>
        </w:rPr>
        <w:t>th</w:t>
      </w:r>
      <w:r w:rsidR="00A36660">
        <w:rPr>
          <w:sz w:val="24"/>
        </w:rPr>
        <w:t xml:space="preserve"> July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0EE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A1129">
        <w:rPr>
          <w:sz w:val="24"/>
          <w:lang w:eastAsia="zh-CN"/>
        </w:rPr>
        <w:t xml:space="preserve">pull out and </w:t>
      </w:r>
      <w:r w:rsidR="00A36660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6E0EE8">
        <w:rPr>
          <w:sz w:val="24"/>
          <w:lang w:eastAsia="zh-CN"/>
        </w:rPr>
        <w:t>1 unit Torque</w:t>
      </w:r>
      <w:r w:rsidR="00F33700">
        <w:rPr>
          <w:sz w:val="24"/>
          <w:lang w:eastAsia="zh-CN"/>
        </w:rPr>
        <w:t xml:space="preserve"> machine</w:t>
      </w:r>
      <w:r w:rsidR="0043466C">
        <w:rPr>
          <w:sz w:val="24"/>
          <w:lang w:eastAsia="zh-CN"/>
        </w:rPr>
        <w:t xml:space="preserve"> from </w:t>
      </w:r>
      <w:r w:rsidR="006E0EE8">
        <w:rPr>
          <w:sz w:val="24"/>
          <w:lang w:eastAsia="zh-CN"/>
        </w:rPr>
        <w:t>container</w:t>
      </w:r>
      <w:r w:rsidR="002A1129">
        <w:rPr>
          <w:sz w:val="24"/>
          <w:lang w:eastAsia="zh-CN"/>
        </w:rPr>
        <w:t xml:space="preserve"> using forklift/lorry crane</w:t>
      </w:r>
      <w:r w:rsidR="0009757D">
        <w:rPr>
          <w:sz w:val="24"/>
          <w:lang w:eastAsia="zh-CN"/>
        </w:rPr>
        <w:t xml:space="preserve">, </w:t>
      </w:r>
      <w:r w:rsidR="00A36660">
        <w:rPr>
          <w:sz w:val="24"/>
          <w:lang w:eastAsia="zh-CN"/>
        </w:rPr>
        <w:t>transfer a</w:t>
      </w:r>
      <w:r w:rsidR="00276829">
        <w:rPr>
          <w:sz w:val="24"/>
          <w:lang w:eastAsia="zh-CN"/>
        </w:rPr>
        <w:t>nd load into another container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4262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9757D" w:rsidRDefault="00A366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29/07/2019</w:t>
      </w:r>
    </w:p>
    <w:p w:rsidR="0042620C" w:rsidRDefault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2620C" w:rsidRDefault="004262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42620C" w:rsidRPr="0042620C" w:rsidRDefault="004262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124F3" w:rsidP="00707B09">
      <w:pPr>
        <w:pStyle w:val="Heading4"/>
      </w:pPr>
      <w:r>
        <w:t>No 273 Jalan Ahmad Ibrahim</w:t>
      </w:r>
    </w:p>
    <w:p w:rsidR="00684C71" w:rsidRDefault="004124F3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C902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36660">
        <w:rPr>
          <w:sz w:val="24"/>
          <w:lang w:eastAsia="zh-CN"/>
        </w:rPr>
        <w:t xml:space="preserve">633 </w:t>
      </w:r>
      <w:r w:rsidR="006E0EE8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521A6">
        <w:rPr>
          <w:sz w:val="24"/>
          <w:lang w:eastAsia="zh-CN"/>
        </w:rPr>
        <w:t>obstacle on loading/unloading</w:t>
      </w:r>
      <w:r w:rsidR="00A32709">
        <w:rPr>
          <w:sz w:val="24"/>
          <w:lang w:eastAsia="zh-CN"/>
        </w:rPr>
        <w:t xml:space="preserve"> area</w:t>
      </w:r>
      <w:r w:rsidR="004124F3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252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9C2ED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3700" w:rsidRDefault="00F3370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2620C" w:rsidRDefault="0042620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2620C" w:rsidRDefault="0081336E" w:rsidP="0042620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42620C">
        <w:rPr>
          <w:rFonts w:hint="eastAsia"/>
          <w:sz w:val="24"/>
          <w:lang w:eastAsia="zh-CN"/>
        </w:rPr>
        <w:t xml:space="preserve">P.E. (safety shoes, </w:t>
      </w:r>
      <w:r w:rsidR="0042620C">
        <w:rPr>
          <w:sz w:val="24"/>
          <w:lang w:eastAsia="zh-CN"/>
        </w:rPr>
        <w:t xml:space="preserve">safety </w:t>
      </w:r>
      <w:r w:rsidR="0042620C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76829" w:rsidRDefault="00276829" w:rsidP="0042620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42620C" w:rsidRDefault="0042620C" w:rsidP="0042620C">
      <w:pPr>
        <w:rPr>
          <w:sz w:val="24"/>
          <w:lang w:eastAsia="zh-CN"/>
        </w:rPr>
      </w:pPr>
    </w:p>
    <w:p w:rsidR="00684C71" w:rsidRPr="0042620C" w:rsidRDefault="0042620C" w:rsidP="0042620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42620C" w:rsidRDefault="0042620C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276829">
        <w:rPr>
          <w:sz w:val="24"/>
          <w:lang w:eastAsia="zh-CN"/>
        </w:rPr>
        <w:t xml:space="preserve">lorry crane at designated loading/unloading area </w:t>
      </w:r>
    </w:p>
    <w:p w:rsidR="00276829" w:rsidRDefault="002A1129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forklift/lorry</w:t>
      </w:r>
      <w:r w:rsidR="0043466C">
        <w:rPr>
          <w:sz w:val="24"/>
          <w:lang w:eastAsia="zh-CN"/>
        </w:rPr>
        <w:t xml:space="preserve"> crane</w:t>
      </w:r>
      <w:r w:rsidR="0042620C">
        <w:rPr>
          <w:sz w:val="24"/>
          <w:lang w:eastAsia="zh-CN"/>
        </w:rPr>
        <w:t xml:space="preserve"> to pull out machine from container </w:t>
      </w:r>
      <w:bookmarkStart w:id="0" w:name="_GoBack"/>
      <w:bookmarkEnd w:id="0"/>
    </w:p>
    <w:p w:rsidR="00684C71" w:rsidRDefault="00276829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42620C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42620C">
        <w:rPr>
          <w:sz w:val="24"/>
          <w:lang w:eastAsia="zh-CN"/>
        </w:rPr>
        <w:t>onto lorry chassis</w:t>
      </w:r>
    </w:p>
    <w:p w:rsidR="00801A0A" w:rsidRDefault="0042620C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</w:t>
      </w:r>
      <w:r w:rsidR="00801A0A">
        <w:rPr>
          <w:sz w:val="24"/>
          <w:lang w:eastAsia="zh-CN"/>
        </w:rPr>
        <w:t>nsfer lorry crane with machine to another container</w:t>
      </w:r>
    </w:p>
    <w:p w:rsidR="00684C71" w:rsidRPr="00347B0A" w:rsidRDefault="00A20F37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01A0A">
        <w:rPr>
          <w:sz w:val="24"/>
          <w:lang w:eastAsia="zh-CN"/>
        </w:rPr>
        <w:t xml:space="preserve">oad and stuff machine into container without securing  </w:t>
      </w:r>
    </w:p>
    <w:p w:rsidR="00801A0A" w:rsidRDefault="0081336E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01A0A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 w:rsidP="004262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01A0A" w:rsidRDefault="00801A0A" w:rsidP="00801A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801A0A" w:rsidRDefault="00B45C00" w:rsidP="00801A0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42620C" w:rsidRDefault="0081336E">
      <w:pPr>
        <w:rPr>
          <w:sz w:val="24"/>
        </w:rPr>
      </w:pP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rPr>
          <w:sz w:val="24"/>
        </w:rPr>
        <w:t>Eric Wong Machinery Transportation Pte Ltd</w:t>
      </w:r>
    </w:p>
    <w:p w:rsidR="00684C71" w:rsidRDefault="0081336E"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738" w:rsidRDefault="00E81738">
      <w:r>
        <w:separator/>
      </w:r>
    </w:p>
  </w:endnote>
  <w:endnote w:type="continuationSeparator" w:id="0">
    <w:p w:rsidR="00E81738" w:rsidRDefault="00E81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112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112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738" w:rsidRDefault="00E81738">
      <w:r>
        <w:separator/>
      </w:r>
    </w:p>
  </w:footnote>
  <w:footnote w:type="continuationSeparator" w:id="0">
    <w:p w:rsidR="00E81738" w:rsidRDefault="00E817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8173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A3666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8173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666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9757D"/>
    <w:rsid w:val="000D1431"/>
    <w:rsid w:val="000E6274"/>
    <w:rsid w:val="001C67C6"/>
    <w:rsid w:val="001D69C1"/>
    <w:rsid w:val="00205704"/>
    <w:rsid w:val="002521A6"/>
    <w:rsid w:val="00276829"/>
    <w:rsid w:val="002A1129"/>
    <w:rsid w:val="002C310F"/>
    <w:rsid w:val="002C52AA"/>
    <w:rsid w:val="002D3928"/>
    <w:rsid w:val="00347B0A"/>
    <w:rsid w:val="00352C91"/>
    <w:rsid w:val="00411C02"/>
    <w:rsid w:val="004124F3"/>
    <w:rsid w:val="004135BC"/>
    <w:rsid w:val="0042620C"/>
    <w:rsid w:val="0043466C"/>
    <w:rsid w:val="0047011D"/>
    <w:rsid w:val="004A0853"/>
    <w:rsid w:val="004B455E"/>
    <w:rsid w:val="004D4712"/>
    <w:rsid w:val="0052004B"/>
    <w:rsid w:val="005A46D9"/>
    <w:rsid w:val="005D6225"/>
    <w:rsid w:val="0061080E"/>
    <w:rsid w:val="006304BE"/>
    <w:rsid w:val="00650074"/>
    <w:rsid w:val="00650243"/>
    <w:rsid w:val="00684C71"/>
    <w:rsid w:val="006B5DE8"/>
    <w:rsid w:val="006B6525"/>
    <w:rsid w:val="006E0EE8"/>
    <w:rsid w:val="006F37C2"/>
    <w:rsid w:val="007063F7"/>
    <w:rsid w:val="00707B09"/>
    <w:rsid w:val="007A4C62"/>
    <w:rsid w:val="007B6E46"/>
    <w:rsid w:val="007E7225"/>
    <w:rsid w:val="00801A0A"/>
    <w:rsid w:val="0081336E"/>
    <w:rsid w:val="00821507"/>
    <w:rsid w:val="008962A1"/>
    <w:rsid w:val="008A73F4"/>
    <w:rsid w:val="008D0B63"/>
    <w:rsid w:val="008E3BAF"/>
    <w:rsid w:val="008F1C49"/>
    <w:rsid w:val="00916C9D"/>
    <w:rsid w:val="00960B08"/>
    <w:rsid w:val="00987EA7"/>
    <w:rsid w:val="009C2ED8"/>
    <w:rsid w:val="00A14E55"/>
    <w:rsid w:val="00A20F37"/>
    <w:rsid w:val="00A32709"/>
    <w:rsid w:val="00A3452B"/>
    <w:rsid w:val="00A36660"/>
    <w:rsid w:val="00A64537"/>
    <w:rsid w:val="00AE2D4D"/>
    <w:rsid w:val="00B07FBA"/>
    <w:rsid w:val="00B45C00"/>
    <w:rsid w:val="00BD6723"/>
    <w:rsid w:val="00C37810"/>
    <w:rsid w:val="00C4609B"/>
    <w:rsid w:val="00C51A0D"/>
    <w:rsid w:val="00C902D2"/>
    <w:rsid w:val="00DE6336"/>
    <w:rsid w:val="00E4450F"/>
    <w:rsid w:val="00E615DC"/>
    <w:rsid w:val="00E81738"/>
    <w:rsid w:val="00E9120A"/>
    <w:rsid w:val="00EA2AE0"/>
    <w:rsid w:val="00F3370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2019-07-26T05:57:00Z</cp:lastPrinted>
  <dcterms:created xsi:type="dcterms:W3CDTF">2019-07-26T03:37:00Z</dcterms:created>
  <dcterms:modified xsi:type="dcterms:W3CDTF">2019-07-26T05:57:00Z</dcterms:modified>
</cp:coreProperties>
</file>