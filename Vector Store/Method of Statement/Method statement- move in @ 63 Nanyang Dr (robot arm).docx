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3C618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73ED0C6" w14:textId="77777777" w:rsidR="00C8255B" w:rsidRDefault="00C8255B">
      <w:pPr>
        <w:rPr>
          <w:sz w:val="24"/>
        </w:rPr>
      </w:pPr>
    </w:p>
    <w:p w14:paraId="33E2D81F" w14:textId="0D88E17A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8255B">
        <w:rPr>
          <w:sz w:val="24"/>
        </w:rPr>
        <w:t>07</w:t>
      </w:r>
      <w:r w:rsidR="00C8255B" w:rsidRPr="00C8255B">
        <w:rPr>
          <w:sz w:val="24"/>
          <w:vertAlign w:val="superscript"/>
        </w:rPr>
        <w:t>th</w:t>
      </w:r>
      <w:r w:rsidR="00C8255B">
        <w:rPr>
          <w:sz w:val="24"/>
        </w:rPr>
        <w:t xml:space="preserve"> Oct</w:t>
      </w:r>
      <w:r w:rsidR="00D0254E">
        <w:rPr>
          <w:sz w:val="24"/>
        </w:rPr>
        <w:t xml:space="preserve"> 2025</w:t>
      </w:r>
    </w:p>
    <w:p w14:paraId="2089EDD0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675022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E077D9" w14:textId="6D245669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C8255B">
        <w:rPr>
          <w:sz w:val="24"/>
          <w:lang w:eastAsia="zh-CN"/>
        </w:rPr>
        <w:t>robot arm</w:t>
      </w:r>
      <w:r w:rsidR="00D0254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 xml:space="preserve">insert </w:t>
      </w:r>
      <w:r w:rsidR="009174A3">
        <w:rPr>
          <w:sz w:val="24"/>
          <w:lang w:eastAsia="zh-CN"/>
        </w:rPr>
        <w:t>pallet truck</w:t>
      </w:r>
      <w:r w:rsidR="00D0254E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</w:t>
      </w:r>
      <w:r w:rsidR="00D0254E">
        <w:rPr>
          <w:sz w:val="24"/>
          <w:lang w:eastAsia="zh-CN"/>
        </w:rPr>
        <w:t xml:space="preserve"> </w:t>
      </w:r>
      <w:r w:rsidR="00C8255B">
        <w:rPr>
          <w:sz w:val="24"/>
          <w:lang w:eastAsia="zh-CN"/>
        </w:rPr>
        <w:t xml:space="preserve">lab </w:t>
      </w:r>
    </w:p>
    <w:p w14:paraId="0B6285F8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BA2F2B" w14:textId="153FA9C2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26024AA0" w14:textId="77777777" w:rsidR="00C8255B" w:rsidRDefault="00D0254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Robot </w:t>
      </w:r>
      <w:r w:rsidR="00C8255B">
        <w:rPr>
          <w:bCs/>
          <w:sz w:val="24"/>
          <w:lang w:eastAsia="zh-CN"/>
        </w:rPr>
        <w:t>Arm</w:t>
      </w:r>
    </w:p>
    <w:p w14:paraId="3C74042D" w14:textId="77777777" w:rsidR="00C8255B" w:rsidRDefault="00C8255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Dim: 1600 x 1600 x 1600 mm</w:t>
      </w:r>
    </w:p>
    <w:p w14:paraId="73EAB612" w14:textId="1CE8D533" w:rsidR="0047763D" w:rsidRPr="00C8255B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</w:t>
      </w:r>
      <w:r w:rsidR="00C8255B">
        <w:rPr>
          <w:sz w:val="24"/>
          <w:lang w:eastAsia="zh-CN"/>
        </w:rPr>
        <w:t>7</w:t>
      </w:r>
      <w:r w:rsidR="00A9248D">
        <w:rPr>
          <w:sz w:val="24"/>
          <w:lang w:eastAsia="zh-CN"/>
        </w:rPr>
        <w:t>00</w:t>
      </w:r>
      <w:r w:rsidR="0047763D">
        <w:rPr>
          <w:sz w:val="24"/>
          <w:lang w:eastAsia="zh-CN"/>
        </w:rPr>
        <w:t xml:space="preserve"> kg</w:t>
      </w:r>
    </w:p>
    <w:p w14:paraId="0E57CCD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595A617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B5B159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058DEA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62BCE8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2F5DD16" w14:textId="6D338BF8" w:rsidR="00684C71" w:rsidRDefault="00C825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08/10</w:t>
      </w:r>
      <w:r w:rsidR="009174A3">
        <w:rPr>
          <w:sz w:val="24"/>
          <w:lang w:eastAsia="zh-CN"/>
        </w:rPr>
        <w:t>/25</w:t>
      </w:r>
    </w:p>
    <w:p w14:paraId="7D2F4F6F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07493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AF3EAA5" w14:textId="2BBD1444" w:rsidR="009174A3" w:rsidRPr="003B63D2" w:rsidRDefault="00D025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</w:t>
      </w:r>
      <w:r w:rsidR="00C8255B">
        <w:rPr>
          <w:bCs/>
          <w:sz w:val="24"/>
          <w:szCs w:val="24"/>
          <w:lang w:eastAsia="zh-CN"/>
        </w:rPr>
        <w:t>1:3</w:t>
      </w:r>
      <w:r>
        <w:rPr>
          <w:bCs/>
          <w:sz w:val="24"/>
          <w:szCs w:val="24"/>
          <w:lang w:eastAsia="zh-CN"/>
        </w:rPr>
        <w:t xml:space="preserve">0 </w:t>
      </w:r>
      <w:r w:rsidR="00C8255B">
        <w:rPr>
          <w:bCs/>
          <w:sz w:val="24"/>
          <w:szCs w:val="24"/>
          <w:lang w:eastAsia="zh-CN"/>
        </w:rPr>
        <w:t>a</w:t>
      </w:r>
      <w:r>
        <w:rPr>
          <w:bCs/>
          <w:sz w:val="24"/>
          <w:szCs w:val="24"/>
          <w:lang w:eastAsia="zh-CN"/>
        </w:rPr>
        <w:t xml:space="preserve">m </w:t>
      </w:r>
    </w:p>
    <w:p w14:paraId="465B68AC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BCB67E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55CD611" w14:textId="77FC42B6" w:rsidR="00707B09" w:rsidRDefault="00C8255B" w:rsidP="00707B09">
      <w:pPr>
        <w:pStyle w:val="Heading4"/>
      </w:pPr>
      <w:r>
        <w:t>63 Nanyang Dr</w:t>
      </w:r>
    </w:p>
    <w:p w14:paraId="2C98B0DC" w14:textId="63CBD852" w:rsidR="00D0254E" w:rsidRPr="00D0254E" w:rsidRDefault="00C8255B" w:rsidP="00D0254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LHN-B4-09</w:t>
      </w:r>
    </w:p>
    <w:p w14:paraId="558D0DE9" w14:textId="4F1369B4" w:rsidR="00707B09" w:rsidRPr="00707B09" w:rsidRDefault="00707B09" w:rsidP="00707B09">
      <w:pPr>
        <w:rPr>
          <w:sz w:val="24"/>
          <w:szCs w:val="24"/>
          <w:lang w:eastAsia="zh-CN"/>
        </w:rPr>
      </w:pPr>
    </w:p>
    <w:p w14:paraId="1514C246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86DA3DC" w14:textId="307012E8" w:rsidR="004E5848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0134241D" w14:textId="0D458BAE" w:rsidR="00684C71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485A234F" w14:textId="4BF4E884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45095F13" w14:textId="0EAF426F" w:rsidR="00A9248D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14:paraId="139124E3" w14:textId="77777777"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4240C8CB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A63F3A7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7873AB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32BFAC1F" w14:textId="77777777" w:rsidR="009C58D5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011169C7" w14:textId="77777777" w:rsidR="00D0254E" w:rsidRDefault="00D0254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72A84CA" w14:textId="47757B8B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535101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0FB688D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8AB5A38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0B0FB33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0A199BC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0293A2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D5B252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526F950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33756D8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D0B5BB4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37CA144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E7903B8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3908375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3A1002A2" w14:textId="77777777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1341E69B" w14:textId="77777777"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14:paraId="62389568" w14:textId="1CFAD7C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</w:t>
      </w:r>
      <w:r w:rsidR="009174A3">
        <w:rPr>
          <w:sz w:val="24"/>
          <w:lang w:eastAsia="zh-CN"/>
        </w:rPr>
        <w:t xml:space="preserve">of </w:t>
      </w:r>
      <w:r w:rsidR="00C8255B">
        <w:rPr>
          <w:sz w:val="24"/>
          <w:lang w:eastAsia="zh-CN"/>
        </w:rPr>
        <w:t>robot arm</w:t>
      </w:r>
    </w:p>
    <w:p w14:paraId="2FC8B377" w14:textId="1996FEB1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D025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lorry chassis </w:t>
      </w:r>
    </w:p>
    <w:p w14:paraId="0D39C220" w14:textId="1653E48C" w:rsidR="00D0254E" w:rsidRPr="00C8255B" w:rsidRDefault="0059208D" w:rsidP="00C8255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1A1E38" w:rsidRPr="00FE09CB">
        <w:rPr>
          <w:sz w:val="24"/>
          <w:lang w:eastAsia="zh-CN"/>
        </w:rPr>
        <w:t>to near ground level</w:t>
      </w:r>
    </w:p>
    <w:p w14:paraId="3C9AD3DF" w14:textId="1085457C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C58D5">
        <w:rPr>
          <w:sz w:val="24"/>
          <w:lang w:eastAsia="zh-CN"/>
        </w:rPr>
        <w:t xml:space="preserve">pallet truck </w:t>
      </w:r>
      <w:r w:rsidR="00C8255B">
        <w:rPr>
          <w:sz w:val="24"/>
          <w:lang w:eastAsia="zh-CN"/>
        </w:rPr>
        <w:t>under robot arm</w:t>
      </w:r>
    </w:p>
    <w:p w14:paraId="74590C2E" w14:textId="77ED7D19" w:rsidR="00C8255B" w:rsidRPr="00C8255B" w:rsidRDefault="00685287" w:rsidP="00C825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C8255B">
        <w:rPr>
          <w:sz w:val="24"/>
          <w:lang w:eastAsia="zh-CN"/>
        </w:rPr>
        <w:t xml:space="preserve">and position </w:t>
      </w:r>
      <w:r w:rsidR="004E5848">
        <w:rPr>
          <w:sz w:val="24"/>
          <w:lang w:eastAsia="zh-CN"/>
        </w:rPr>
        <w:t>into</w:t>
      </w:r>
      <w:r w:rsidR="00C8255B">
        <w:rPr>
          <w:sz w:val="24"/>
          <w:lang w:eastAsia="zh-CN"/>
        </w:rPr>
        <w:t xml:space="preserve"> lab</w:t>
      </w:r>
    </w:p>
    <w:p w14:paraId="33365F99" w14:textId="4DC4074E" w:rsidR="00684C71" w:rsidRPr="00C8255B" w:rsidRDefault="0081336E" w:rsidP="00C825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8255B">
        <w:rPr>
          <w:sz w:val="24"/>
          <w:lang w:eastAsia="zh-CN"/>
        </w:rPr>
        <w:t>Once job complete, team leader will instruct t</w:t>
      </w:r>
      <w:r w:rsidR="00A64537" w:rsidRPr="00C8255B">
        <w:rPr>
          <w:sz w:val="24"/>
          <w:lang w:eastAsia="zh-CN"/>
        </w:rPr>
        <w:t>he team to perform proper house</w:t>
      </w:r>
      <w:r w:rsidRPr="00C8255B">
        <w:rPr>
          <w:sz w:val="24"/>
          <w:lang w:eastAsia="zh-CN"/>
        </w:rPr>
        <w:t>keeping</w:t>
      </w:r>
    </w:p>
    <w:p w14:paraId="47FE34B1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2D923257" w14:textId="77777777" w:rsidR="00C8255B" w:rsidRDefault="00C8255B" w:rsidP="00C8255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E384868" w14:textId="6CE52390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03EC361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12DA34FC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82F6BB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2E44CA0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2006B034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E933CD" w14:textId="77777777" w:rsidR="00B546D0" w:rsidRDefault="00B546D0">
      <w:r>
        <w:separator/>
      </w:r>
    </w:p>
  </w:endnote>
  <w:endnote w:type="continuationSeparator" w:id="0">
    <w:p w14:paraId="10DCF247" w14:textId="77777777" w:rsidR="00B546D0" w:rsidRDefault="00B54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32C07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6F404" w14:textId="77777777" w:rsidR="00B546D0" w:rsidRDefault="00B546D0">
      <w:r>
        <w:separator/>
      </w:r>
    </w:p>
  </w:footnote>
  <w:footnote w:type="continuationSeparator" w:id="0">
    <w:p w14:paraId="6F29C017" w14:textId="77777777" w:rsidR="00B546D0" w:rsidRDefault="00B54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DDC58" w14:textId="5493E8D2" w:rsidR="00684C71" w:rsidRPr="00D0254E" w:rsidRDefault="009C58D5" w:rsidP="00D0254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3BCA4A7" wp14:editId="16916DC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254E">
      <w:rPr>
        <w:b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40FB0671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932FB28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3DA3321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4E84DB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EFAE97B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3734916">
    <w:abstractNumId w:val="2"/>
  </w:num>
  <w:num w:numId="2" w16cid:durableId="609161408">
    <w:abstractNumId w:val="4"/>
  </w:num>
  <w:num w:numId="3" w16cid:durableId="928660682">
    <w:abstractNumId w:val="0"/>
  </w:num>
  <w:num w:numId="4" w16cid:durableId="80027910">
    <w:abstractNumId w:val="9"/>
  </w:num>
  <w:num w:numId="5" w16cid:durableId="2033146856">
    <w:abstractNumId w:val="5"/>
  </w:num>
  <w:num w:numId="6" w16cid:durableId="772168121">
    <w:abstractNumId w:val="6"/>
  </w:num>
  <w:num w:numId="7" w16cid:durableId="1843004549">
    <w:abstractNumId w:val="3"/>
  </w:num>
  <w:num w:numId="8" w16cid:durableId="1417357671">
    <w:abstractNumId w:val="7"/>
  </w:num>
  <w:num w:numId="9" w16cid:durableId="2059818938">
    <w:abstractNumId w:val="1"/>
  </w:num>
  <w:num w:numId="10" w16cid:durableId="229123459">
    <w:abstractNumId w:val="8"/>
  </w:num>
  <w:num w:numId="11" w16cid:durableId="24638164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801A2"/>
    <w:rsid w:val="00080409"/>
    <w:rsid w:val="000C46C5"/>
    <w:rsid w:val="001064C0"/>
    <w:rsid w:val="00151974"/>
    <w:rsid w:val="001A07FF"/>
    <w:rsid w:val="001A1E38"/>
    <w:rsid w:val="00205704"/>
    <w:rsid w:val="002859AC"/>
    <w:rsid w:val="00294E87"/>
    <w:rsid w:val="002B79BE"/>
    <w:rsid w:val="0030061F"/>
    <w:rsid w:val="0030245E"/>
    <w:rsid w:val="00370B7A"/>
    <w:rsid w:val="00370D03"/>
    <w:rsid w:val="003B63D2"/>
    <w:rsid w:val="00425424"/>
    <w:rsid w:val="004472C0"/>
    <w:rsid w:val="0045754D"/>
    <w:rsid w:val="0047763D"/>
    <w:rsid w:val="004C6F5B"/>
    <w:rsid w:val="004D442E"/>
    <w:rsid w:val="004E5848"/>
    <w:rsid w:val="0059208D"/>
    <w:rsid w:val="005A2371"/>
    <w:rsid w:val="005C3290"/>
    <w:rsid w:val="00684C71"/>
    <w:rsid w:val="00685287"/>
    <w:rsid w:val="006B6525"/>
    <w:rsid w:val="00707B09"/>
    <w:rsid w:val="00716965"/>
    <w:rsid w:val="007223C5"/>
    <w:rsid w:val="00754BCD"/>
    <w:rsid w:val="007C1E4D"/>
    <w:rsid w:val="007E7225"/>
    <w:rsid w:val="00805829"/>
    <w:rsid w:val="00807204"/>
    <w:rsid w:val="0081336E"/>
    <w:rsid w:val="00833A70"/>
    <w:rsid w:val="00872D61"/>
    <w:rsid w:val="008B11D4"/>
    <w:rsid w:val="008D1F25"/>
    <w:rsid w:val="008D3552"/>
    <w:rsid w:val="008F369E"/>
    <w:rsid w:val="009174A3"/>
    <w:rsid w:val="00927B06"/>
    <w:rsid w:val="00952F7F"/>
    <w:rsid w:val="00984129"/>
    <w:rsid w:val="009B0AD0"/>
    <w:rsid w:val="009C1EC8"/>
    <w:rsid w:val="009C58D5"/>
    <w:rsid w:val="00A24BD5"/>
    <w:rsid w:val="00A525B4"/>
    <w:rsid w:val="00A64537"/>
    <w:rsid w:val="00A9248D"/>
    <w:rsid w:val="00AD4078"/>
    <w:rsid w:val="00B35068"/>
    <w:rsid w:val="00B43C44"/>
    <w:rsid w:val="00B546D0"/>
    <w:rsid w:val="00B62108"/>
    <w:rsid w:val="00B644F1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255B"/>
    <w:rsid w:val="00C8729C"/>
    <w:rsid w:val="00CA23BB"/>
    <w:rsid w:val="00CF5149"/>
    <w:rsid w:val="00CF6063"/>
    <w:rsid w:val="00CF7EA9"/>
    <w:rsid w:val="00D0254E"/>
    <w:rsid w:val="00D43FF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  <w:rsid w:val="00FF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6F4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2024-12-16T05:26:00Z</cp:lastPrinted>
  <dcterms:created xsi:type="dcterms:W3CDTF">2025-10-07T05:49:00Z</dcterms:created>
  <dcterms:modified xsi:type="dcterms:W3CDTF">2025-10-07T05:49:00Z</dcterms:modified>
</cp:coreProperties>
</file>