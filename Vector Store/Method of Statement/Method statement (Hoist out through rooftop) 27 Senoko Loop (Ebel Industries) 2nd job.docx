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BDA23" w14:textId="77777777" w:rsidR="00176C59" w:rsidRDefault="00176C59">
      <w:pPr>
        <w:pStyle w:val="Title"/>
        <w:jc w:val="left"/>
        <w:rPr>
          <w:lang w:eastAsia="zh-CN"/>
        </w:rPr>
      </w:pPr>
    </w:p>
    <w:p w14:paraId="708664AE" w14:textId="65D6C120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90DD5FE" w14:textId="77777777" w:rsidR="00176C59" w:rsidRDefault="00176C59">
      <w:pPr>
        <w:rPr>
          <w:sz w:val="24"/>
        </w:rPr>
      </w:pPr>
    </w:p>
    <w:p w14:paraId="6ED16337" w14:textId="3F984770" w:rsidR="006467DA" w:rsidRDefault="00A95E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A5193">
        <w:rPr>
          <w:sz w:val="24"/>
        </w:rPr>
        <w:t>27</w:t>
      </w:r>
      <w:r w:rsidR="008A5193" w:rsidRPr="008A5193">
        <w:rPr>
          <w:sz w:val="24"/>
          <w:vertAlign w:val="superscript"/>
        </w:rPr>
        <w:t>th</w:t>
      </w:r>
      <w:r w:rsidR="008A5193">
        <w:rPr>
          <w:sz w:val="24"/>
        </w:rPr>
        <w:t xml:space="preserve"> May</w:t>
      </w:r>
      <w:r w:rsidR="001019ED">
        <w:rPr>
          <w:sz w:val="24"/>
        </w:rPr>
        <w:t xml:space="preserve"> 2025</w:t>
      </w:r>
    </w:p>
    <w:p w14:paraId="71D8267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C49B72C" w14:textId="77777777" w:rsidR="006467DA" w:rsidRDefault="003E564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Scop</w:t>
      </w:r>
      <w:r>
        <w:rPr>
          <w:b/>
          <w:bCs/>
          <w:sz w:val="32"/>
          <w:u w:val="single"/>
          <w:lang w:eastAsia="zh-CN"/>
        </w:rPr>
        <w:t>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work</w:t>
      </w:r>
    </w:p>
    <w:p w14:paraId="0304CF28" w14:textId="78D94E4F" w:rsidR="00F80EB0" w:rsidRDefault="006467DA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1019ED">
        <w:rPr>
          <w:sz w:val="24"/>
          <w:lang w:eastAsia="zh-CN"/>
        </w:rPr>
        <w:t xml:space="preserve"> hoist</w:t>
      </w:r>
      <w:r w:rsidR="00FE1F9A">
        <w:rPr>
          <w:sz w:val="24"/>
          <w:lang w:eastAsia="zh-CN"/>
        </w:rPr>
        <w:t xml:space="preserve"> </w:t>
      </w:r>
      <w:r w:rsidR="00174FFD">
        <w:rPr>
          <w:sz w:val="24"/>
          <w:lang w:eastAsia="zh-CN"/>
        </w:rPr>
        <w:t>up</w:t>
      </w:r>
      <w:r w:rsidR="001019ED">
        <w:rPr>
          <w:sz w:val="24"/>
          <w:lang w:eastAsia="zh-CN"/>
        </w:rPr>
        <w:t xml:space="preserve"> and unload machine</w:t>
      </w:r>
      <w:r w:rsidR="003E5648">
        <w:rPr>
          <w:sz w:val="24"/>
          <w:lang w:eastAsia="zh-CN"/>
        </w:rPr>
        <w:t xml:space="preserve"> through</w:t>
      </w:r>
      <w:r w:rsidR="001019ED">
        <w:rPr>
          <w:sz w:val="24"/>
          <w:lang w:eastAsia="zh-CN"/>
        </w:rPr>
        <w:t xml:space="preserve"> building </w:t>
      </w:r>
      <w:r w:rsidR="003E5648">
        <w:rPr>
          <w:sz w:val="24"/>
          <w:lang w:eastAsia="zh-CN"/>
        </w:rPr>
        <w:t>rooftop opening by using mobile crane</w:t>
      </w:r>
      <w:r w:rsidR="001019ED">
        <w:rPr>
          <w:sz w:val="24"/>
          <w:lang w:eastAsia="zh-CN"/>
        </w:rPr>
        <w:t xml:space="preserve"> </w:t>
      </w:r>
    </w:p>
    <w:p w14:paraId="6A8BDF89" w14:textId="71EBE6E2" w:rsidR="00F80EB0" w:rsidRDefault="00F80EB0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A27BA6E" w14:textId="744032EC" w:rsidR="005A0FA2" w:rsidRPr="001019ED" w:rsidRDefault="00F64B41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80F9E6E" w14:textId="59D1DAB8" w:rsidR="00E6444A" w:rsidRDefault="00E6444A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Electrolux Washer: 1</w:t>
      </w:r>
      <w:r w:rsidR="008A5193">
        <w:rPr>
          <w:sz w:val="24"/>
          <w:szCs w:val="24"/>
          <w:lang w:eastAsia="zh-CN"/>
        </w:rPr>
        <w:t>300</w:t>
      </w:r>
      <w:r>
        <w:rPr>
          <w:sz w:val="24"/>
          <w:szCs w:val="24"/>
          <w:lang w:eastAsia="zh-CN"/>
        </w:rPr>
        <w:t xml:space="preserve"> x </w:t>
      </w:r>
      <w:r w:rsidR="008A5193">
        <w:rPr>
          <w:sz w:val="24"/>
          <w:szCs w:val="24"/>
          <w:lang w:eastAsia="zh-CN"/>
        </w:rPr>
        <w:t>1265</w:t>
      </w:r>
      <w:r>
        <w:rPr>
          <w:sz w:val="24"/>
          <w:szCs w:val="24"/>
          <w:lang w:eastAsia="zh-CN"/>
        </w:rPr>
        <w:t xml:space="preserve"> x 1</w:t>
      </w:r>
      <w:r w:rsidR="008A5193">
        <w:rPr>
          <w:sz w:val="24"/>
          <w:szCs w:val="24"/>
          <w:lang w:eastAsia="zh-CN"/>
        </w:rPr>
        <w:t>770</w:t>
      </w:r>
      <w:r>
        <w:rPr>
          <w:sz w:val="24"/>
          <w:szCs w:val="24"/>
          <w:lang w:eastAsia="zh-CN"/>
        </w:rPr>
        <w:t xml:space="preserve">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8A5193">
        <w:rPr>
          <w:sz w:val="24"/>
          <w:szCs w:val="24"/>
          <w:lang w:eastAsia="zh-CN"/>
        </w:rPr>
        <w:t>1, 420</w:t>
      </w:r>
      <w:r>
        <w:rPr>
          <w:sz w:val="24"/>
          <w:szCs w:val="24"/>
          <w:lang w:eastAsia="zh-CN"/>
        </w:rPr>
        <w:t xml:space="preserve"> kg</w:t>
      </w:r>
    </w:p>
    <w:p w14:paraId="35C389F0" w14:textId="7A2B8223" w:rsidR="00FF6A2A" w:rsidRPr="005A0FA2" w:rsidRDefault="00E6444A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Electrolux </w:t>
      </w:r>
      <w:r w:rsidR="008A5193">
        <w:rPr>
          <w:sz w:val="24"/>
          <w:szCs w:val="24"/>
          <w:lang w:eastAsia="zh-CN"/>
        </w:rPr>
        <w:t xml:space="preserve">Washer </w:t>
      </w:r>
      <w:r>
        <w:rPr>
          <w:sz w:val="24"/>
          <w:szCs w:val="24"/>
          <w:lang w:eastAsia="zh-CN"/>
        </w:rPr>
        <w:t xml:space="preserve">Dryer: 1290 x 1295 x 1965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</w:t>
      </w:r>
      <w:r w:rsidR="008A5193">
        <w:rPr>
          <w:sz w:val="24"/>
          <w:szCs w:val="24"/>
          <w:lang w:eastAsia="zh-CN"/>
        </w:rPr>
        <w:t>9</w:t>
      </w:r>
      <w:r>
        <w:rPr>
          <w:sz w:val="24"/>
          <w:szCs w:val="24"/>
          <w:lang w:eastAsia="zh-CN"/>
        </w:rPr>
        <w:t>7 kg</w:t>
      </w:r>
    </w:p>
    <w:p w14:paraId="298F8073" w14:textId="77777777" w:rsidR="005A0FA2" w:rsidRDefault="005A0F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13F817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C5662DB" w14:textId="7EDBFF76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8A5193">
        <w:rPr>
          <w:sz w:val="24"/>
          <w:lang w:eastAsia="zh-CN"/>
        </w:rPr>
        <w:t>ed</w:t>
      </w:r>
    </w:p>
    <w:p w14:paraId="191B675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B585CAE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A0FA2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3CFE63B" w14:textId="791B5E4C" w:rsidR="001019ED" w:rsidRPr="002409DA" w:rsidRDefault="008A5193">
      <w:pPr>
        <w:rPr>
          <w:sz w:val="24"/>
          <w:lang w:eastAsia="zh-CN"/>
        </w:rPr>
      </w:pPr>
      <w:r>
        <w:rPr>
          <w:sz w:val="24"/>
          <w:lang w:eastAsia="zh-CN"/>
        </w:rPr>
        <w:t>02/06</w:t>
      </w:r>
      <w:r w:rsidR="001019ED">
        <w:rPr>
          <w:sz w:val="24"/>
          <w:lang w:eastAsia="zh-CN"/>
        </w:rPr>
        <w:t>/25</w:t>
      </w:r>
    </w:p>
    <w:p w14:paraId="4964E59B" w14:textId="77777777" w:rsidR="005226B3" w:rsidRDefault="005226B3">
      <w:pPr>
        <w:rPr>
          <w:sz w:val="24"/>
          <w:szCs w:val="24"/>
          <w:lang w:eastAsia="zh-CN"/>
        </w:rPr>
      </w:pPr>
    </w:p>
    <w:p w14:paraId="3EC95A5A" w14:textId="77777777" w:rsidR="005A0FA2" w:rsidRDefault="00F64B4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</w:t>
      </w:r>
      <w:r w:rsidR="005A0FA2">
        <w:rPr>
          <w:b/>
          <w:sz w:val="32"/>
          <w:szCs w:val="32"/>
          <w:u w:val="single"/>
          <w:lang w:eastAsia="zh-CN"/>
        </w:rPr>
        <w:t xml:space="preserve"> of Operation </w:t>
      </w:r>
    </w:p>
    <w:p w14:paraId="4D9C0FE0" w14:textId="4D2487FE" w:rsidR="005A0FA2" w:rsidRDefault="00F64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1019ED">
        <w:rPr>
          <w:sz w:val="24"/>
          <w:szCs w:val="24"/>
          <w:lang w:eastAsia="zh-CN"/>
        </w:rPr>
        <w:t>30</w:t>
      </w:r>
      <w:r>
        <w:rPr>
          <w:sz w:val="24"/>
          <w:szCs w:val="24"/>
          <w:lang w:eastAsia="zh-CN"/>
        </w:rPr>
        <w:t xml:space="preserve"> am </w:t>
      </w:r>
    </w:p>
    <w:p w14:paraId="7719F4C4" w14:textId="77777777" w:rsidR="005A0FA2" w:rsidRPr="005A0FA2" w:rsidRDefault="005A0FA2">
      <w:pPr>
        <w:rPr>
          <w:sz w:val="24"/>
          <w:szCs w:val="24"/>
          <w:lang w:eastAsia="zh-CN"/>
        </w:rPr>
      </w:pPr>
    </w:p>
    <w:p w14:paraId="39CFEEB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9062238" w14:textId="23306C4D" w:rsidR="00791D19" w:rsidRDefault="001019ED" w:rsidP="005A0FA2">
      <w:pPr>
        <w:pStyle w:val="Heading4"/>
      </w:pPr>
      <w:r>
        <w:t>Ebel Industries</w:t>
      </w:r>
      <w:r w:rsidR="00791D19">
        <w:t xml:space="preserve"> Pte Ltd</w:t>
      </w:r>
    </w:p>
    <w:p w14:paraId="089E7EB6" w14:textId="7775B818" w:rsidR="00A77316" w:rsidRPr="001019ED" w:rsidRDefault="001019ED" w:rsidP="001019ED">
      <w:pPr>
        <w:pStyle w:val="Heading4"/>
      </w:pPr>
      <w:r>
        <w:t xml:space="preserve">27 </w:t>
      </w:r>
      <w:proofErr w:type="spellStart"/>
      <w:r>
        <w:t>Senoko</w:t>
      </w:r>
      <w:proofErr w:type="spellEnd"/>
      <w:r>
        <w:t xml:space="preserve"> Loop </w:t>
      </w:r>
      <w:r w:rsidR="00791D19">
        <w:rPr>
          <w:szCs w:val="24"/>
        </w:rPr>
        <w:t xml:space="preserve"> </w:t>
      </w:r>
    </w:p>
    <w:p w14:paraId="436FCCC8" w14:textId="77777777" w:rsidR="006467DA" w:rsidRDefault="006467DA">
      <w:pPr>
        <w:rPr>
          <w:lang w:eastAsia="zh-CN"/>
        </w:rPr>
      </w:pPr>
    </w:p>
    <w:p w14:paraId="330FE521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3D5FFFA" w14:textId="51FE1ABA" w:rsidR="005A0FA2" w:rsidRDefault="00402E1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 w:rsidR="001019ED">
        <w:rPr>
          <w:bCs/>
          <w:sz w:val="24"/>
          <w:lang w:eastAsia="zh-CN"/>
        </w:rPr>
        <w:t>10</w:t>
      </w:r>
      <w:r w:rsidR="005A0FA2">
        <w:rPr>
          <w:bCs/>
          <w:sz w:val="24"/>
          <w:lang w:eastAsia="zh-CN"/>
        </w:rPr>
        <w:t>0 ton</w:t>
      </w:r>
      <w:proofErr w:type="gramEnd"/>
      <w:r w:rsidR="005A0FA2">
        <w:rPr>
          <w:bCs/>
          <w:sz w:val="24"/>
          <w:lang w:eastAsia="zh-CN"/>
        </w:rPr>
        <w:t xml:space="preserve"> mobile crane </w:t>
      </w:r>
    </w:p>
    <w:p w14:paraId="7421F441" w14:textId="03D7C31C" w:rsidR="00402E1D" w:rsidRPr="00A4691E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8C397F">
        <w:rPr>
          <w:bCs/>
          <w:sz w:val="24"/>
          <w:lang w:eastAsia="zh-CN"/>
        </w:rPr>
        <w:t xml:space="preserve">rry </w:t>
      </w:r>
      <w:proofErr w:type="gramStart"/>
      <w:r w:rsidR="008C397F">
        <w:rPr>
          <w:bCs/>
          <w:sz w:val="24"/>
          <w:lang w:eastAsia="zh-CN"/>
        </w:rPr>
        <w:t>loader</w:t>
      </w:r>
      <w:proofErr w:type="gramEnd"/>
      <w:r w:rsidR="00402E1D">
        <w:rPr>
          <w:bCs/>
          <w:sz w:val="24"/>
          <w:lang w:eastAsia="zh-CN"/>
        </w:rPr>
        <w:t xml:space="preserve"> </w:t>
      </w:r>
    </w:p>
    <w:p w14:paraId="55A45946" w14:textId="086F644A" w:rsidR="006467DA" w:rsidRDefault="005A0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176C59">
        <w:rPr>
          <w:sz w:val="24"/>
          <w:lang w:eastAsia="zh-CN"/>
        </w:rPr>
        <w:t xml:space="preserve">4ton </w:t>
      </w:r>
      <w:r>
        <w:rPr>
          <w:sz w:val="24"/>
          <w:lang w:eastAsia="zh-CN"/>
        </w:rPr>
        <w:t>w</w:t>
      </w:r>
      <w:r w:rsidR="003C00A6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64B35F4E" w14:textId="1CBB70BB" w:rsidR="005A0FA2" w:rsidRDefault="00402E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1019ED">
        <w:rPr>
          <w:sz w:val="24"/>
          <w:lang w:eastAsia="zh-CN"/>
        </w:rPr>
        <w:t xml:space="preserve">2/3ton webbing sling </w:t>
      </w:r>
    </w:p>
    <w:p w14:paraId="505C1F75" w14:textId="77777777" w:rsidR="00F80EB0" w:rsidRDefault="00F64B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5871F165" w14:textId="77777777" w:rsidR="001019ED" w:rsidRDefault="001019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92FA976" w14:textId="722C814E" w:rsidR="00693582" w:rsidRPr="00F80EB0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34850B8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F181707" w14:textId="77777777"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0A385158" w14:textId="77777777"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9562BA" w14:textId="7777777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6F9578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369FCDB4" w14:textId="77777777" w:rsidR="005F476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3805E7DC" w14:textId="77777777" w:rsidR="00176C59" w:rsidRDefault="00176C5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89EEBB7" w14:textId="325D1546" w:rsidR="005226B3" w:rsidRDefault="001019ED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PPE Required</w:t>
      </w:r>
    </w:p>
    <w:p w14:paraId="2A88576A" w14:textId="658BB0E6" w:rsidR="001019ED" w:rsidRDefault="001019ED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2E84F622" w14:textId="2BA8EBCB" w:rsidR="001019ED" w:rsidRPr="001019ED" w:rsidRDefault="001019ED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7E87A870" w14:textId="77777777" w:rsidR="00E6444A" w:rsidRDefault="00E6444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F3C5FF" w14:textId="6EAD043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29794D1" w14:textId="77777777" w:rsidR="001019ED" w:rsidRDefault="001019E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14:paraId="71AF3056" w14:textId="7BC0E3C6" w:rsidR="00D76391" w:rsidRDefault="00D7639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14:paraId="68DE5517" w14:textId="6AC07593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</w:t>
      </w:r>
    </w:p>
    <w:p w14:paraId="34734B51" w14:textId="77777777" w:rsidR="00EA70C2" w:rsidRDefault="006467DA" w:rsidP="00D76B0B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</w:p>
    <w:p w14:paraId="5CA0D143" w14:textId="79405719" w:rsidR="001E12AC" w:rsidRDefault="001E12AC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Lifting crew shall be composed to the following but not limited by other trained personnel in respect to number of crew needed for the operation:</w:t>
      </w:r>
    </w:p>
    <w:p w14:paraId="0AD3226C" w14:textId="134DC8CF" w:rsidR="001E12AC" w:rsidRDefault="001E12AC" w:rsidP="001E12AC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a. Lifting Supervisor</w:t>
      </w:r>
    </w:p>
    <w:p w14:paraId="101F6D69" w14:textId="509A4ED9" w:rsidR="001E12AC" w:rsidRDefault="001E12AC" w:rsidP="001E12AC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b. Mobile Crane Operator</w:t>
      </w:r>
    </w:p>
    <w:p w14:paraId="1FBD005A" w14:textId="11C27792" w:rsidR="001E12AC" w:rsidRDefault="001E12AC" w:rsidP="001E12AC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c. Lorry Crane Operator</w:t>
      </w:r>
    </w:p>
    <w:p w14:paraId="64B7322F" w14:textId="46EB8B66" w:rsidR="001E12AC" w:rsidRDefault="001E12AC" w:rsidP="001E12AC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d. Signalman</w:t>
      </w:r>
    </w:p>
    <w:p w14:paraId="6AF160A3" w14:textId="0958C97E" w:rsidR="001E12AC" w:rsidRDefault="001E12AC" w:rsidP="001E12AC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e. </w:t>
      </w:r>
      <w:proofErr w:type="spellStart"/>
      <w:r>
        <w:rPr>
          <w:sz w:val="24"/>
          <w:lang w:eastAsia="zh-CN"/>
        </w:rPr>
        <w:t>Riggerman</w:t>
      </w:r>
      <w:proofErr w:type="spellEnd"/>
    </w:p>
    <w:p w14:paraId="461D34D9" w14:textId="479D2FD1" w:rsidR="006467DA" w:rsidRPr="00D76B0B" w:rsidRDefault="001E12AC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f. Skill Mover </w:t>
      </w:r>
      <w:r w:rsidR="00192797">
        <w:rPr>
          <w:sz w:val="24"/>
          <w:lang w:eastAsia="zh-CN"/>
        </w:rPr>
        <w:tab/>
      </w:r>
    </w:p>
    <w:p w14:paraId="69813B2D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DC81F17" w14:textId="34FE5924" w:rsidR="006467DA" w:rsidRPr="005A0FA2" w:rsidRDefault="005A0FA2" w:rsidP="005226B3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Work execution methodology </w:t>
      </w:r>
    </w:p>
    <w:p w14:paraId="215D84DB" w14:textId="77777777" w:rsidR="0099046A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1. Upon confirming lifting operation, to survey site assessment on the following requirements</w:t>
      </w:r>
      <w:r w:rsidR="001534C5">
        <w:rPr>
          <w:sz w:val="24"/>
          <w:lang w:eastAsia="zh-CN"/>
        </w:rPr>
        <w:t>:</w:t>
      </w:r>
    </w:p>
    <w:p w14:paraId="1BBE94AF" w14:textId="77777777"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Safe access of crane to lifting location</w:t>
      </w:r>
    </w:p>
    <w:p w14:paraId="795AD038" w14:textId="77777777"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Ground stabil</w:t>
      </w:r>
      <w:r w:rsidR="00693A65">
        <w:rPr>
          <w:sz w:val="24"/>
          <w:lang w:eastAsia="zh-CN"/>
        </w:rPr>
        <w:t>ity checks to bring the crane on</w:t>
      </w:r>
      <w:r>
        <w:rPr>
          <w:sz w:val="24"/>
          <w:lang w:eastAsia="zh-CN"/>
        </w:rPr>
        <w:t xml:space="preserve"> site</w:t>
      </w:r>
    </w:p>
    <w:p w14:paraId="2BF2DB99" w14:textId="5D2B3015" w:rsidR="00FA4751" w:rsidRDefault="004E7B6D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c. W</w:t>
      </w:r>
      <w:r w:rsidR="00A00920">
        <w:rPr>
          <w:sz w:val="24"/>
          <w:lang w:eastAsia="zh-CN"/>
        </w:rPr>
        <w:t xml:space="preserve">eight of load to be lifted </w:t>
      </w:r>
    </w:p>
    <w:p w14:paraId="1EDF3BC0" w14:textId="77777777"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503ECF1" w14:textId="77777777"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2.</w:t>
      </w:r>
      <w:r w:rsidR="00D76391">
        <w:rPr>
          <w:sz w:val="24"/>
          <w:lang w:eastAsia="zh-CN"/>
        </w:rPr>
        <w:t xml:space="preserve"> Crane is set up at a distance that is within the SWL of the crane and shall be compensated through the following</w:t>
      </w:r>
      <w:r w:rsidR="00E24CE8">
        <w:rPr>
          <w:sz w:val="24"/>
          <w:lang w:eastAsia="zh-CN"/>
        </w:rPr>
        <w:t>:</w:t>
      </w:r>
    </w:p>
    <w:p w14:paraId="32A5E299" w14:textId="77777777" w:rsidR="00F90D68" w:rsidRDefault="00F90D68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Crane operator to check and complete crane pre-hoisting checklist</w:t>
      </w:r>
    </w:p>
    <w:p w14:paraId="20F2C39A" w14:textId="77777777" w:rsidR="00826C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Crane o</w:t>
      </w:r>
      <w:r w:rsidR="00826C0B">
        <w:rPr>
          <w:sz w:val="24"/>
          <w:lang w:eastAsia="zh-CN"/>
        </w:rPr>
        <w:t xml:space="preserve">perator to check/verify on manufacture’s manual for SWL and SWR </w:t>
      </w:r>
      <w:r>
        <w:rPr>
          <w:sz w:val="24"/>
          <w:lang w:eastAsia="zh-CN"/>
        </w:rPr>
        <w:t xml:space="preserve">of crane and </w:t>
      </w:r>
      <w:r w:rsidR="00826C0B">
        <w:rPr>
          <w:sz w:val="24"/>
          <w:lang w:eastAsia="zh-CN"/>
        </w:rPr>
        <w:t>to be comply with before</w:t>
      </w:r>
      <w:r>
        <w:rPr>
          <w:sz w:val="24"/>
          <w:lang w:eastAsia="zh-CN"/>
        </w:rPr>
        <w:t xml:space="preserve"> any hoisting is done  </w:t>
      </w:r>
      <w:r w:rsidR="00826C0B">
        <w:rPr>
          <w:sz w:val="24"/>
          <w:lang w:eastAsia="zh-CN"/>
        </w:rPr>
        <w:t xml:space="preserve"> </w:t>
      </w:r>
    </w:p>
    <w:p w14:paraId="1C46B161" w14:textId="77777777" w:rsidR="00D76391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D76391">
        <w:rPr>
          <w:sz w:val="24"/>
          <w:lang w:eastAsia="zh-CN"/>
        </w:rPr>
        <w:t xml:space="preserve">. Outriggers </w:t>
      </w:r>
      <w:r w:rsidR="00E24CE8">
        <w:rPr>
          <w:sz w:val="24"/>
          <w:lang w:eastAsia="zh-CN"/>
        </w:rPr>
        <w:t>to be fu</w:t>
      </w:r>
      <w:r w:rsidR="00BB476C">
        <w:rPr>
          <w:sz w:val="24"/>
          <w:lang w:eastAsia="zh-CN"/>
        </w:rPr>
        <w:t>lly extended and resting on metal</w:t>
      </w:r>
      <w:r w:rsidR="00E24CE8">
        <w:rPr>
          <w:sz w:val="24"/>
          <w:lang w:eastAsia="zh-CN"/>
        </w:rPr>
        <w:t xml:space="preserve"> plate or wooden timber with appropriate dimension</w:t>
      </w:r>
      <w:r w:rsidR="00F64B41">
        <w:rPr>
          <w:sz w:val="24"/>
          <w:lang w:eastAsia="zh-CN"/>
        </w:rPr>
        <w:t xml:space="preserve"> as base plate </w:t>
      </w:r>
    </w:p>
    <w:p w14:paraId="5F0FA62F" w14:textId="77777777" w:rsidR="00E24CE8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E24CE8">
        <w:rPr>
          <w:sz w:val="24"/>
          <w:lang w:eastAsia="zh-CN"/>
        </w:rPr>
        <w:t>.</w:t>
      </w:r>
      <w:r w:rsidR="001534C5">
        <w:rPr>
          <w:sz w:val="24"/>
          <w:lang w:eastAsia="zh-CN"/>
        </w:rPr>
        <w:t xml:space="preserve"> Crane operator to extract the crane boom at the minimum length to compensate the height of </w:t>
      </w:r>
      <w:r w:rsidR="001C0242">
        <w:rPr>
          <w:sz w:val="24"/>
          <w:lang w:eastAsia="zh-CN"/>
        </w:rPr>
        <w:t xml:space="preserve">  </w:t>
      </w:r>
      <w:r w:rsidR="001534C5">
        <w:rPr>
          <w:sz w:val="24"/>
          <w:lang w:eastAsia="zh-CN"/>
        </w:rPr>
        <w:t>any obstruction during swinging of the boom with load</w:t>
      </w:r>
    </w:p>
    <w:p w14:paraId="76675201" w14:textId="77777777" w:rsidR="001534C5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1534C5">
        <w:rPr>
          <w:sz w:val="24"/>
          <w:lang w:eastAsia="zh-CN"/>
        </w:rPr>
        <w:t xml:space="preserve">. Crane operator shall perform rotational check </w:t>
      </w:r>
      <w:r w:rsidR="001C0242">
        <w:rPr>
          <w:sz w:val="24"/>
          <w:lang w:eastAsia="zh-CN"/>
        </w:rPr>
        <w:t>to confirm no obstruction to crane rotational movement</w:t>
      </w:r>
    </w:p>
    <w:p w14:paraId="74C1F702" w14:textId="77777777" w:rsidR="001C0242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1C0242">
        <w:rPr>
          <w:sz w:val="24"/>
          <w:lang w:eastAsia="zh-CN"/>
        </w:rPr>
        <w:t xml:space="preserve">. Crane will rotate towards the location and will determine the exact distance and boom angle by lowering the boom until it </w:t>
      </w:r>
      <w:proofErr w:type="gramStart"/>
      <w:r w:rsidR="001C0242">
        <w:rPr>
          <w:sz w:val="24"/>
          <w:lang w:eastAsia="zh-CN"/>
        </w:rPr>
        <w:t>reach</w:t>
      </w:r>
      <w:proofErr w:type="gramEnd"/>
      <w:r w:rsidR="001C0242">
        <w:rPr>
          <w:sz w:val="24"/>
          <w:lang w:eastAsia="zh-CN"/>
        </w:rPr>
        <w:t xml:space="preserve"> the load location </w:t>
      </w:r>
    </w:p>
    <w:p w14:paraId="45AE0702" w14:textId="77777777" w:rsidR="006F7DC2" w:rsidRDefault="006F7DC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D8EEE44" w14:textId="7E9C1A68" w:rsidR="001C0242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3. Lifting crew will secure the load to be lifted by ensuring the following:</w:t>
      </w:r>
    </w:p>
    <w:p w14:paraId="3F5771A2" w14:textId="77777777" w:rsidR="00693A65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a. </w:t>
      </w:r>
      <w:r w:rsidR="00693A65">
        <w:rPr>
          <w:sz w:val="24"/>
          <w:lang w:eastAsia="zh-CN"/>
        </w:rPr>
        <w:t>To ensure lifting gears use are in compliance with weight of load to be lifted</w:t>
      </w:r>
    </w:p>
    <w:p w14:paraId="18AF1FE8" w14:textId="77777777" w:rsidR="001C0242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b. </w:t>
      </w:r>
      <w:r w:rsidR="001C0242">
        <w:rPr>
          <w:sz w:val="24"/>
          <w:lang w:eastAsia="zh-CN"/>
        </w:rPr>
        <w:t xml:space="preserve">Riggers to attached all required lifting gears </w:t>
      </w:r>
      <w:r w:rsidR="004E7B6D">
        <w:rPr>
          <w:sz w:val="24"/>
          <w:lang w:eastAsia="zh-CN"/>
        </w:rPr>
        <w:t>and secure to rigging point of load</w:t>
      </w:r>
      <w:r w:rsidR="007D0AC3">
        <w:rPr>
          <w:sz w:val="24"/>
          <w:lang w:eastAsia="zh-CN"/>
        </w:rPr>
        <w:t xml:space="preserve"> to be lifted</w:t>
      </w:r>
    </w:p>
    <w:p w14:paraId="1167C8C6" w14:textId="77777777"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5F4765">
        <w:rPr>
          <w:sz w:val="24"/>
          <w:lang w:eastAsia="zh-CN"/>
        </w:rPr>
        <w:t xml:space="preserve">. Ensure load to be securely slug, properly balanced and trimmed to prevent from dislodgment </w:t>
      </w:r>
    </w:p>
    <w:p w14:paraId="558DFDF7" w14:textId="77777777"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037BC5">
        <w:rPr>
          <w:sz w:val="24"/>
          <w:lang w:eastAsia="zh-CN"/>
        </w:rPr>
        <w:t xml:space="preserve">. Lifting supervisor to </w:t>
      </w:r>
      <w:r w:rsidR="00A77316">
        <w:rPr>
          <w:sz w:val="24"/>
          <w:lang w:eastAsia="zh-CN"/>
        </w:rPr>
        <w:t xml:space="preserve">check and </w:t>
      </w:r>
      <w:r w:rsidR="00037BC5">
        <w:rPr>
          <w:sz w:val="24"/>
          <w:lang w:eastAsia="zh-CN"/>
        </w:rPr>
        <w:t>confirm load are safe to be rig</w:t>
      </w:r>
    </w:p>
    <w:p w14:paraId="4354C2C0" w14:textId="77777777" w:rsidR="00D76B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4E7B6D">
        <w:rPr>
          <w:sz w:val="24"/>
          <w:lang w:eastAsia="zh-CN"/>
        </w:rPr>
        <w:t>. All sharp edges of load shall be padded to protect lifting gears from damage</w:t>
      </w:r>
      <w:r w:rsidR="00D76B0B">
        <w:rPr>
          <w:sz w:val="24"/>
          <w:lang w:eastAsia="zh-CN"/>
        </w:rPr>
        <w:t xml:space="preserve"> </w:t>
      </w:r>
    </w:p>
    <w:p w14:paraId="25C0074F" w14:textId="77777777" w:rsidR="004E7B6D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4E7B6D">
        <w:rPr>
          <w:sz w:val="24"/>
          <w:lang w:eastAsia="zh-CN"/>
        </w:rPr>
        <w:t xml:space="preserve">. </w:t>
      </w:r>
      <w:r w:rsidR="008A696F">
        <w:rPr>
          <w:sz w:val="24"/>
          <w:lang w:eastAsia="zh-CN"/>
        </w:rPr>
        <w:t>Tagline for load</w:t>
      </w:r>
      <w:r w:rsidR="007D0AC3">
        <w:rPr>
          <w:sz w:val="24"/>
          <w:lang w:eastAsia="zh-CN"/>
        </w:rPr>
        <w:t xml:space="preserve"> to prevent from swinging so as to prevent bodily contact with load</w:t>
      </w:r>
    </w:p>
    <w:p w14:paraId="52E52715" w14:textId="77777777" w:rsidR="007D0AC3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</w:t>
      </w:r>
      <w:r w:rsidR="007D0AC3">
        <w:rPr>
          <w:sz w:val="24"/>
          <w:lang w:eastAsia="zh-CN"/>
        </w:rPr>
        <w:t xml:space="preserve">. Signalman to communicate to crane operator through walkie-talkie method whenever signalman is not visible to crane operator </w:t>
      </w:r>
    </w:p>
    <w:p w14:paraId="3C19321C" w14:textId="77777777" w:rsidR="00037BC5" w:rsidRDefault="00037BC5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DA44213" w14:textId="77777777" w:rsidR="00037BC5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1187ADF2" w14:textId="77777777" w:rsidR="0099046A" w:rsidRPr="00037BC5" w:rsidRDefault="00F64B41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Kevin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1D28C4A1" w14:textId="77777777" w:rsidR="00895D5D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400C124E" w14:textId="77777777" w:rsidR="006467DA" w:rsidRPr="0099046A" w:rsidRDefault="00895D5D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B37083" w14:textId="77777777" w:rsidR="001C1A3B" w:rsidRDefault="001C1A3B">
      <w:r>
        <w:separator/>
      </w:r>
    </w:p>
  </w:endnote>
  <w:endnote w:type="continuationSeparator" w:id="0">
    <w:p w14:paraId="30ACD3DC" w14:textId="77777777" w:rsidR="001C1A3B" w:rsidRDefault="001C1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A8213F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412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412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A62D4" w14:textId="77777777" w:rsidR="001C1A3B" w:rsidRDefault="001C1A3B">
      <w:r>
        <w:separator/>
      </w:r>
    </w:p>
  </w:footnote>
  <w:footnote w:type="continuationSeparator" w:id="0">
    <w:p w14:paraId="64C01863" w14:textId="77777777" w:rsidR="001C1A3B" w:rsidRDefault="001C1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E34D5" w14:textId="583D6571" w:rsidR="00183C4E" w:rsidRPr="00176C59" w:rsidRDefault="001E12AC" w:rsidP="00176C5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9A30E25" wp14:editId="65437C69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6C59">
      <w:rPr>
        <w:b/>
        <w:color w:val="0000FF"/>
        <w:sz w:val="28"/>
      </w:rPr>
      <w:t xml:space="preserve">                    </w:t>
    </w:r>
    <w:r w:rsidR="00183C4E">
      <w:rPr>
        <w:b/>
        <w:color w:val="0000FF"/>
        <w:sz w:val="28"/>
      </w:rPr>
      <w:t>ERIC WONG MACHINERY TRANSPORTATION PTE LTD</w:t>
    </w:r>
  </w:p>
  <w:p w14:paraId="4CBDB235" w14:textId="77777777" w:rsidR="00183C4E" w:rsidRDefault="00A95E6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246A8B80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A95E68">
      <w:t>824175, 62828203, 62826020</w:t>
    </w:r>
  </w:p>
  <w:p w14:paraId="267664B9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702E207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4A5F1B2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DDE70F0"/>
    <w:multiLevelType w:val="hybridMultilevel"/>
    <w:tmpl w:val="B9A691E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493762">
    <w:abstractNumId w:val="3"/>
  </w:num>
  <w:num w:numId="2" w16cid:durableId="976224790">
    <w:abstractNumId w:val="6"/>
  </w:num>
  <w:num w:numId="3" w16cid:durableId="983465631">
    <w:abstractNumId w:val="1"/>
  </w:num>
  <w:num w:numId="4" w16cid:durableId="1300106714">
    <w:abstractNumId w:val="13"/>
  </w:num>
  <w:num w:numId="5" w16cid:durableId="1408767960">
    <w:abstractNumId w:val="7"/>
  </w:num>
  <w:num w:numId="6" w16cid:durableId="1746104998">
    <w:abstractNumId w:val="9"/>
  </w:num>
  <w:num w:numId="7" w16cid:durableId="693966844">
    <w:abstractNumId w:val="5"/>
  </w:num>
  <w:num w:numId="8" w16cid:durableId="323821108">
    <w:abstractNumId w:val="10"/>
  </w:num>
  <w:num w:numId="9" w16cid:durableId="656108476">
    <w:abstractNumId w:val="2"/>
  </w:num>
  <w:num w:numId="10" w16cid:durableId="478424009">
    <w:abstractNumId w:val="11"/>
  </w:num>
  <w:num w:numId="11" w16cid:durableId="197482522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29568326">
    <w:abstractNumId w:val="0"/>
  </w:num>
  <w:num w:numId="13" w16cid:durableId="1151095851">
    <w:abstractNumId w:val="8"/>
  </w:num>
  <w:num w:numId="14" w16cid:durableId="603462557">
    <w:abstractNumId w:val="12"/>
  </w:num>
  <w:num w:numId="15" w16cid:durableId="393046887">
    <w:abstractNumId w:val="4"/>
  </w:num>
  <w:num w:numId="16" w16cid:durableId="18038830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35DC"/>
    <w:rsid w:val="00037BC5"/>
    <w:rsid w:val="0005684E"/>
    <w:rsid w:val="0007152C"/>
    <w:rsid w:val="0008278E"/>
    <w:rsid w:val="00087B83"/>
    <w:rsid w:val="00094D4F"/>
    <w:rsid w:val="000A4E07"/>
    <w:rsid w:val="000C68D5"/>
    <w:rsid w:val="000D3C89"/>
    <w:rsid w:val="000D3F7C"/>
    <w:rsid w:val="000E0C67"/>
    <w:rsid w:val="000E7F8F"/>
    <w:rsid w:val="001019ED"/>
    <w:rsid w:val="001218B2"/>
    <w:rsid w:val="001268A8"/>
    <w:rsid w:val="001362B6"/>
    <w:rsid w:val="00140D68"/>
    <w:rsid w:val="00141D73"/>
    <w:rsid w:val="00144C6C"/>
    <w:rsid w:val="001534C5"/>
    <w:rsid w:val="00155DE2"/>
    <w:rsid w:val="0017369C"/>
    <w:rsid w:val="00174FFD"/>
    <w:rsid w:val="00176C59"/>
    <w:rsid w:val="00183C4E"/>
    <w:rsid w:val="00192797"/>
    <w:rsid w:val="001C0242"/>
    <w:rsid w:val="001C1A3B"/>
    <w:rsid w:val="001C50B5"/>
    <w:rsid w:val="001D45A5"/>
    <w:rsid w:val="001E12AC"/>
    <w:rsid w:val="00206BD9"/>
    <w:rsid w:val="00211F1E"/>
    <w:rsid w:val="002409DA"/>
    <w:rsid w:val="00251AD9"/>
    <w:rsid w:val="00257C21"/>
    <w:rsid w:val="00281DED"/>
    <w:rsid w:val="002D06E9"/>
    <w:rsid w:val="0030317F"/>
    <w:rsid w:val="00333DB7"/>
    <w:rsid w:val="00337D4B"/>
    <w:rsid w:val="00375E51"/>
    <w:rsid w:val="003A6EE4"/>
    <w:rsid w:val="003C00A6"/>
    <w:rsid w:val="003D5FEC"/>
    <w:rsid w:val="003E5648"/>
    <w:rsid w:val="00402E1D"/>
    <w:rsid w:val="00405CF4"/>
    <w:rsid w:val="00456295"/>
    <w:rsid w:val="004650E2"/>
    <w:rsid w:val="00466C7A"/>
    <w:rsid w:val="0049059B"/>
    <w:rsid w:val="004B0EF5"/>
    <w:rsid w:val="004C584A"/>
    <w:rsid w:val="004E7B6D"/>
    <w:rsid w:val="004F6444"/>
    <w:rsid w:val="00501090"/>
    <w:rsid w:val="005226B3"/>
    <w:rsid w:val="005321FF"/>
    <w:rsid w:val="005463C4"/>
    <w:rsid w:val="0057657F"/>
    <w:rsid w:val="005A0FA2"/>
    <w:rsid w:val="005D3C81"/>
    <w:rsid w:val="005F4765"/>
    <w:rsid w:val="006372F6"/>
    <w:rsid w:val="0064417A"/>
    <w:rsid w:val="006467DA"/>
    <w:rsid w:val="00647F9A"/>
    <w:rsid w:val="0066401C"/>
    <w:rsid w:val="00670B64"/>
    <w:rsid w:val="00693582"/>
    <w:rsid w:val="00693A65"/>
    <w:rsid w:val="006B3F8F"/>
    <w:rsid w:val="006C1CCD"/>
    <w:rsid w:val="006C372C"/>
    <w:rsid w:val="006C647D"/>
    <w:rsid w:val="006F12DE"/>
    <w:rsid w:val="006F1B38"/>
    <w:rsid w:val="006F7DC2"/>
    <w:rsid w:val="007036E3"/>
    <w:rsid w:val="007576C6"/>
    <w:rsid w:val="00760813"/>
    <w:rsid w:val="00777860"/>
    <w:rsid w:val="00791D19"/>
    <w:rsid w:val="00797545"/>
    <w:rsid w:val="007B700F"/>
    <w:rsid w:val="007D0931"/>
    <w:rsid w:val="007D0AC3"/>
    <w:rsid w:val="007D338F"/>
    <w:rsid w:val="007D4C7E"/>
    <w:rsid w:val="007F663B"/>
    <w:rsid w:val="00826C0B"/>
    <w:rsid w:val="00832F12"/>
    <w:rsid w:val="00871396"/>
    <w:rsid w:val="0087572A"/>
    <w:rsid w:val="00885DDC"/>
    <w:rsid w:val="00895D5D"/>
    <w:rsid w:val="008A5193"/>
    <w:rsid w:val="008A696F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00920"/>
    <w:rsid w:val="00A04125"/>
    <w:rsid w:val="00A2540E"/>
    <w:rsid w:val="00A4691E"/>
    <w:rsid w:val="00A54791"/>
    <w:rsid w:val="00A73EA0"/>
    <w:rsid w:val="00A77316"/>
    <w:rsid w:val="00A81D33"/>
    <w:rsid w:val="00A9491E"/>
    <w:rsid w:val="00A95E68"/>
    <w:rsid w:val="00AA67DA"/>
    <w:rsid w:val="00AB28FE"/>
    <w:rsid w:val="00AD5F61"/>
    <w:rsid w:val="00B06871"/>
    <w:rsid w:val="00B125F3"/>
    <w:rsid w:val="00B16B6D"/>
    <w:rsid w:val="00B568EA"/>
    <w:rsid w:val="00B742F4"/>
    <w:rsid w:val="00B86C01"/>
    <w:rsid w:val="00BB476C"/>
    <w:rsid w:val="00BF57E7"/>
    <w:rsid w:val="00C15DC7"/>
    <w:rsid w:val="00C4669E"/>
    <w:rsid w:val="00C669AF"/>
    <w:rsid w:val="00C72DAD"/>
    <w:rsid w:val="00C76164"/>
    <w:rsid w:val="00C95881"/>
    <w:rsid w:val="00CD4462"/>
    <w:rsid w:val="00CE2D7A"/>
    <w:rsid w:val="00D07325"/>
    <w:rsid w:val="00D2150A"/>
    <w:rsid w:val="00D221DF"/>
    <w:rsid w:val="00D35F55"/>
    <w:rsid w:val="00D41A4A"/>
    <w:rsid w:val="00D76391"/>
    <w:rsid w:val="00D76B0B"/>
    <w:rsid w:val="00DA01F0"/>
    <w:rsid w:val="00DE3D1F"/>
    <w:rsid w:val="00E24CE8"/>
    <w:rsid w:val="00E3288E"/>
    <w:rsid w:val="00E43035"/>
    <w:rsid w:val="00E62754"/>
    <w:rsid w:val="00E6444A"/>
    <w:rsid w:val="00E71446"/>
    <w:rsid w:val="00E76DB5"/>
    <w:rsid w:val="00EA70C2"/>
    <w:rsid w:val="00EC1220"/>
    <w:rsid w:val="00EC434B"/>
    <w:rsid w:val="00EF21BF"/>
    <w:rsid w:val="00EF55B5"/>
    <w:rsid w:val="00F03666"/>
    <w:rsid w:val="00F0611E"/>
    <w:rsid w:val="00F25404"/>
    <w:rsid w:val="00F54508"/>
    <w:rsid w:val="00F63C6A"/>
    <w:rsid w:val="00F64B41"/>
    <w:rsid w:val="00F75133"/>
    <w:rsid w:val="00F80EB0"/>
    <w:rsid w:val="00F9051B"/>
    <w:rsid w:val="00F90D68"/>
    <w:rsid w:val="00FA4751"/>
    <w:rsid w:val="00FB0CC2"/>
    <w:rsid w:val="00FD2099"/>
    <w:rsid w:val="00FE1F9A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2786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3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3574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2025-02-21T07:06:00Z</cp:lastPrinted>
  <dcterms:created xsi:type="dcterms:W3CDTF">2025-05-27T06:22:00Z</dcterms:created>
  <dcterms:modified xsi:type="dcterms:W3CDTF">2025-05-27T06:22:00Z</dcterms:modified>
</cp:coreProperties>
</file>