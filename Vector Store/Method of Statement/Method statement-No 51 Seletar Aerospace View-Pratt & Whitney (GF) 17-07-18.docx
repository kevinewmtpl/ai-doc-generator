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87EB6">
      <w:pPr>
        <w:rPr>
          <w:sz w:val="24"/>
          <w:lang w:eastAsia="zh-CN"/>
        </w:rPr>
      </w:pPr>
      <w:r>
        <w:rPr>
          <w:sz w:val="24"/>
        </w:rPr>
        <w:t>Date: 18</w:t>
      </w:r>
      <w:r w:rsidRPr="00087EB6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E80CF6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87EB6">
        <w:rPr>
          <w:sz w:val="24"/>
          <w:lang w:eastAsia="zh-CN"/>
        </w:rPr>
        <w:t xml:space="preserve">16 cases of 4 sets </w:t>
      </w:r>
      <w:r>
        <w:rPr>
          <w:sz w:val="24"/>
          <w:lang w:eastAsia="zh-CN"/>
        </w:rPr>
        <w:t xml:space="preserve">machine from </w:t>
      </w:r>
      <w:r w:rsidR="00574908">
        <w:rPr>
          <w:sz w:val="24"/>
          <w:lang w:eastAsia="zh-CN"/>
        </w:rPr>
        <w:t>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>FR</w:t>
      </w:r>
      <w:r w:rsidR="00574908">
        <w:rPr>
          <w:sz w:val="24"/>
          <w:lang w:eastAsia="zh-CN"/>
        </w:rPr>
        <w:t>, 1 x 40ft GP and 1 x 20ft GP</w:t>
      </w:r>
      <w:r w:rsidR="00001488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C9531B" w:rsidRDefault="00C9531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Agie</w:t>
      </w:r>
      <w:proofErr w:type="spellEnd"/>
      <w:r>
        <w:rPr>
          <w:b/>
          <w:sz w:val="24"/>
          <w:szCs w:val="24"/>
          <w:lang w:eastAsia="zh-CN"/>
        </w:rPr>
        <w:t xml:space="preserve"> </w:t>
      </w:r>
      <w:proofErr w:type="spellStart"/>
      <w:r>
        <w:rPr>
          <w:b/>
          <w:sz w:val="24"/>
          <w:szCs w:val="24"/>
          <w:lang w:eastAsia="zh-CN"/>
        </w:rPr>
        <w:t>Charmiles</w:t>
      </w:r>
      <w:proofErr w:type="spellEnd"/>
      <w:r>
        <w:rPr>
          <w:b/>
          <w:sz w:val="24"/>
          <w:szCs w:val="24"/>
          <w:lang w:eastAsia="zh-CN"/>
        </w:rPr>
        <w:t xml:space="preserve"> Cut 200 CNC Wire Cut</w:t>
      </w:r>
      <w:bookmarkStart w:id="0" w:name="_GoBack"/>
      <w:bookmarkEnd w:id="0"/>
    </w:p>
    <w:p w:rsidR="00F81349" w:rsidRDefault="005749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280 x 232 x 2536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4, 550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</w:t>
      </w:r>
      <w:r w:rsidR="00574908">
        <w:rPr>
          <w:sz w:val="24"/>
          <w:szCs w:val="24"/>
          <w:lang w:eastAsia="zh-CN"/>
        </w:rPr>
        <w:t xml:space="preserve"> 242 x 187</w:t>
      </w:r>
      <w:r w:rsidR="00087EB6">
        <w:rPr>
          <w:sz w:val="24"/>
          <w:szCs w:val="24"/>
          <w:lang w:eastAsia="zh-CN"/>
        </w:rPr>
        <w:t xml:space="preserve"> x 202 cm / </w:t>
      </w:r>
      <w:proofErr w:type="spellStart"/>
      <w:r w:rsidR="00087EB6">
        <w:rPr>
          <w:sz w:val="24"/>
          <w:szCs w:val="24"/>
          <w:lang w:eastAsia="zh-CN"/>
        </w:rPr>
        <w:t>Wt</w:t>
      </w:r>
      <w:proofErr w:type="spellEnd"/>
      <w:r w:rsidR="00087EB6">
        <w:rPr>
          <w:sz w:val="24"/>
          <w:szCs w:val="24"/>
          <w:lang w:eastAsia="zh-CN"/>
        </w:rPr>
        <w:t>: 875</w:t>
      </w:r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</w:t>
      </w:r>
      <w:r w:rsidR="00087EB6">
        <w:rPr>
          <w:sz w:val="24"/>
          <w:szCs w:val="24"/>
          <w:lang w:eastAsia="zh-CN"/>
        </w:rPr>
        <w:t xml:space="preserve"> 143 x 130 x 159 cm / </w:t>
      </w:r>
      <w:proofErr w:type="spellStart"/>
      <w:r w:rsidR="00087EB6">
        <w:rPr>
          <w:sz w:val="24"/>
          <w:szCs w:val="24"/>
          <w:lang w:eastAsia="zh-CN"/>
        </w:rPr>
        <w:t>Wt</w:t>
      </w:r>
      <w:proofErr w:type="spellEnd"/>
      <w:r w:rsidR="00087EB6">
        <w:rPr>
          <w:sz w:val="24"/>
          <w:szCs w:val="24"/>
          <w:lang w:eastAsia="zh-CN"/>
        </w:rPr>
        <w:t>: 298</w:t>
      </w:r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F81349" w:rsidRPr="00F81349" w:rsidRDefault="005749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120 x 95</w:t>
      </w:r>
      <w:r w:rsidR="00F81349">
        <w:rPr>
          <w:sz w:val="24"/>
          <w:szCs w:val="24"/>
          <w:lang w:eastAsia="zh-CN"/>
        </w:rPr>
        <w:t xml:space="preserve"> x</w:t>
      </w:r>
      <w:r>
        <w:rPr>
          <w:sz w:val="24"/>
          <w:szCs w:val="24"/>
          <w:lang w:eastAsia="zh-CN"/>
        </w:rPr>
        <w:t xml:space="preserve"> 95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60</w:t>
      </w:r>
      <w:r w:rsidR="00087EB6">
        <w:rPr>
          <w:sz w:val="24"/>
          <w:szCs w:val="24"/>
          <w:lang w:eastAsia="zh-CN"/>
        </w:rPr>
        <w:t>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574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17/07/2018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 xml:space="preserve">1 </w:t>
      </w:r>
      <w:proofErr w:type="spellStart"/>
      <w:r w:rsidR="00707B09">
        <w:t>Seletar</w:t>
      </w:r>
      <w:proofErr w:type="spellEnd"/>
      <w:r w:rsidR="00707B09">
        <w:t xml:space="preserve">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E80CF6">
        <w:rPr>
          <w:sz w:val="24"/>
          <w:szCs w:val="24"/>
          <w:lang w:eastAsia="zh-CN"/>
        </w:rPr>
        <w:t xml:space="preserve"> NGPF Manufacturing Company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F6FB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E80CF6">
        <w:rPr>
          <w:sz w:val="24"/>
          <w:lang w:eastAsia="zh-CN"/>
        </w:rPr>
        <w:t xml:space="preserve"> </w:t>
      </w:r>
      <w:r w:rsidR="00574908">
        <w:rPr>
          <w:sz w:val="24"/>
          <w:lang w:eastAsia="zh-CN"/>
        </w:rPr>
        <w:t>10</w:t>
      </w:r>
      <w:r w:rsidR="00C9531B">
        <w:rPr>
          <w:sz w:val="24"/>
          <w:lang w:eastAsia="zh-CN"/>
        </w:rPr>
        <w:t xml:space="preserve"> ton </w:t>
      </w:r>
      <w:r w:rsidR="00E80CF6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574908" w:rsidRDefault="00574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forklift</w:t>
      </w:r>
    </w:p>
    <w:p w:rsidR="00087EB6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57490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74908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>lorry crane operator</w:t>
      </w:r>
      <w:r w:rsidR="00574908">
        <w:rPr>
          <w:sz w:val="24"/>
          <w:lang w:eastAsia="zh-CN"/>
        </w:rPr>
        <w:t xml:space="preserve"> 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574908">
        <w:t>.</w:t>
      </w:r>
      <w:r w:rsidR="00A64537">
        <w:rPr>
          <w:rFonts w:hint="eastAsia"/>
        </w:rPr>
        <w:t>O</w:t>
      </w:r>
      <w:r w:rsidR="0057490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Pr="00781341" w:rsidRDefault="00087EB6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087EB6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</w:p>
    <w:p w:rsidR="00273D8A" w:rsidRDefault="00273D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</w:p>
    <w:p w:rsidR="00684C71" w:rsidRPr="00EE7375" w:rsidRDefault="00087EB6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 xml:space="preserve">o machine base 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  <w:r w:rsidR="00087EB6">
        <w:rPr>
          <w:sz w:val="24"/>
          <w:lang w:eastAsia="zh-CN"/>
        </w:rPr>
        <w:t xml:space="preserve"> at ground floor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0BB1" w:rsidRDefault="00C50BB1">
      <w:r>
        <w:separator/>
      </w:r>
    </w:p>
  </w:endnote>
  <w:endnote w:type="continuationSeparator" w:id="0">
    <w:p w:rsidR="00C50BB1" w:rsidRDefault="00C50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3A5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3A5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0BB1" w:rsidRDefault="00C50BB1">
      <w:r>
        <w:separator/>
      </w:r>
    </w:p>
  </w:footnote>
  <w:footnote w:type="continuationSeparator" w:id="0">
    <w:p w:rsidR="00C50BB1" w:rsidRDefault="00C50B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13A5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F13A5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186976"/>
    <w:rsid w:val="001E6F13"/>
    <w:rsid w:val="00205704"/>
    <w:rsid w:val="00273D8A"/>
    <w:rsid w:val="00401D73"/>
    <w:rsid w:val="004135BC"/>
    <w:rsid w:val="00574908"/>
    <w:rsid w:val="005F551E"/>
    <w:rsid w:val="005F6FB3"/>
    <w:rsid w:val="006304BE"/>
    <w:rsid w:val="00684C71"/>
    <w:rsid w:val="006B6525"/>
    <w:rsid w:val="00707B09"/>
    <w:rsid w:val="00752A9A"/>
    <w:rsid w:val="00781341"/>
    <w:rsid w:val="007E7225"/>
    <w:rsid w:val="0081336E"/>
    <w:rsid w:val="008E2849"/>
    <w:rsid w:val="008F1C49"/>
    <w:rsid w:val="009B5798"/>
    <w:rsid w:val="00A240E9"/>
    <w:rsid w:val="00A32709"/>
    <w:rsid w:val="00A64537"/>
    <w:rsid w:val="00B45C00"/>
    <w:rsid w:val="00B64100"/>
    <w:rsid w:val="00B67319"/>
    <w:rsid w:val="00C37171"/>
    <w:rsid w:val="00C50BB1"/>
    <w:rsid w:val="00C9531B"/>
    <w:rsid w:val="00CF1999"/>
    <w:rsid w:val="00E80CF6"/>
    <w:rsid w:val="00E9120A"/>
    <w:rsid w:val="00EE7375"/>
    <w:rsid w:val="00F13A50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389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2017-12-18T06:20:00Z</cp:lastPrinted>
  <dcterms:created xsi:type="dcterms:W3CDTF">2018-07-04T02:43:00Z</dcterms:created>
  <dcterms:modified xsi:type="dcterms:W3CDTF">2018-07-04T02:43:00Z</dcterms:modified>
</cp:coreProperties>
</file>