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BB643E">
      <w:pPr>
        <w:rPr>
          <w:sz w:val="24"/>
          <w:lang w:eastAsia="zh-CN"/>
        </w:rPr>
      </w:pPr>
      <w:r>
        <w:rPr>
          <w:sz w:val="24"/>
        </w:rPr>
        <w:t>Date: 25</w:t>
      </w:r>
      <w:r w:rsidRPr="00BB643E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3648B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BB643E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BB643E">
        <w:rPr>
          <w:sz w:val="24"/>
          <w:lang w:eastAsia="zh-CN"/>
        </w:rPr>
        <w:t>machine to 4</w:t>
      </w:r>
      <w:r w:rsidR="00BB643E" w:rsidRPr="00BB643E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BB643E">
        <w:rPr>
          <w:sz w:val="24"/>
          <w:lang w:eastAsia="zh-CN"/>
        </w:rPr>
        <w:t>wall hacking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BB643E">
        <w:rPr>
          <w:b/>
          <w:bCs/>
          <w:sz w:val="24"/>
          <w:szCs w:val="24"/>
          <w:lang w:eastAsia="zh-CN"/>
        </w:rPr>
        <w:t>VCN430A SG machine</w:t>
      </w:r>
    </w:p>
    <w:p w:rsidR="001A35E8" w:rsidRDefault="00BB64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2077 x 2668 x 2803</w:t>
      </w:r>
      <w:r w:rsidR="001A35E8">
        <w:rPr>
          <w:bCs/>
          <w:sz w:val="24"/>
          <w:szCs w:val="24"/>
          <w:lang w:eastAsia="zh-CN"/>
        </w:rPr>
        <w:t xml:space="preserve"> mm</w:t>
      </w:r>
    </w:p>
    <w:p w:rsidR="003648B7" w:rsidRDefault="00BB64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500</w:t>
      </w:r>
      <w:r w:rsidR="001A35E8">
        <w:rPr>
          <w:bCs/>
          <w:sz w:val="24"/>
          <w:szCs w:val="24"/>
          <w:lang w:eastAsia="zh-CN"/>
        </w:rPr>
        <w:t xml:space="preserve"> kg</w:t>
      </w:r>
    </w:p>
    <w:p w:rsidR="005F1066" w:rsidRPr="00BB643E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BB643E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06/03</w:t>
      </w:r>
      <w:r w:rsidR="003648B7">
        <w:rPr>
          <w:sz w:val="24"/>
          <w:lang w:eastAsia="zh-CN"/>
        </w:rPr>
        <w:t>/2021</w:t>
      </w:r>
      <w:r w:rsidR="00C12508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B64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Pr="00BB643E" w:rsidRDefault="00BB643E" w:rsidP="00BB643E">
      <w:pPr>
        <w:pStyle w:val="Heading4"/>
      </w:pPr>
      <w:r>
        <w:t>Blk 1024 Yishun Industrial Pk A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>FALFINGER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BB643E" w:rsidRDefault="00BB643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 xml:space="preserve">oist up </w:t>
      </w:r>
      <w:r w:rsidR="00BB643E">
        <w:rPr>
          <w:sz w:val="24"/>
          <w:lang w:eastAsia="zh-CN"/>
        </w:rPr>
        <w:t>platform to 4</w:t>
      </w:r>
      <w:r w:rsidR="00BB643E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BB643E">
        <w:rPr>
          <w:sz w:val="24"/>
          <w:lang w:eastAsia="zh-CN"/>
        </w:rPr>
        <w:t>wall hacking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BB643E">
        <w:rPr>
          <w:sz w:val="24"/>
          <w:lang w:eastAsia="zh-CN"/>
        </w:rPr>
        <w:t>hoist up machine to 4</w:t>
      </w:r>
      <w:r w:rsidR="00BB643E" w:rsidRPr="00BB643E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4FB" w:rsidRDefault="00DD44FB">
      <w:r>
        <w:separator/>
      </w:r>
    </w:p>
  </w:endnote>
  <w:endnote w:type="continuationSeparator" w:id="0">
    <w:p w:rsidR="00DD44FB" w:rsidRDefault="00DD4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64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64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4FB" w:rsidRDefault="00DD44FB">
      <w:r>
        <w:separator/>
      </w:r>
    </w:p>
  </w:footnote>
  <w:footnote w:type="continuationSeparator" w:id="0">
    <w:p w:rsidR="00DD44FB" w:rsidRDefault="00DD44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DD44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DD44F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648B7"/>
    <w:rsid w:val="00365AE7"/>
    <w:rsid w:val="00373417"/>
    <w:rsid w:val="00380264"/>
    <w:rsid w:val="003D39E1"/>
    <w:rsid w:val="003E7594"/>
    <w:rsid w:val="003F28D5"/>
    <w:rsid w:val="00421688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B643E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DD44FB"/>
    <w:rsid w:val="00E11B0D"/>
    <w:rsid w:val="00E27C55"/>
    <w:rsid w:val="00EB50F2"/>
    <w:rsid w:val="00ED7D94"/>
    <w:rsid w:val="00EE773D"/>
    <w:rsid w:val="00EF16F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2020-10-16T01:48:00Z</cp:lastPrinted>
  <dcterms:created xsi:type="dcterms:W3CDTF">2021-02-25T01:02:00Z</dcterms:created>
  <dcterms:modified xsi:type="dcterms:W3CDTF">2021-02-25T01:02:00Z</dcterms:modified>
</cp:coreProperties>
</file>