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2D2A36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77160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</w:t>
      </w:r>
      <w:r w:rsidR="002D2A36">
        <w:rPr>
          <w:sz w:val="24"/>
          <w:lang w:eastAsia="zh-CN"/>
        </w:rPr>
        <w:t xml:space="preserve">uncrate 1 wooden case at customer premise, hoist up and detach rom base, shift and position into production </w:t>
      </w:r>
      <w:r w:rsidR="00DF41DB">
        <w:rPr>
          <w:sz w:val="24"/>
          <w:lang w:eastAsia="zh-CN"/>
        </w:rPr>
        <w:t>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505C9" w:rsidRPr="00D532A1" w:rsidRDefault="004505C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505C9" w:rsidRDefault="00D532A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120 x 180 x 205 cm </w:t>
      </w:r>
    </w:p>
    <w:p w:rsidR="004505C9" w:rsidRDefault="002D2A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965 kg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D532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20/07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 w:rsidR="006D0B39">
        <w:rPr>
          <w:sz w:val="24"/>
          <w:lang w:eastAsia="zh-CN"/>
        </w:rPr>
        <w:t xml:space="preserve">  -   09:45</w:t>
      </w:r>
      <w:bookmarkStart w:id="0" w:name="_GoBack"/>
      <w:bookmarkEnd w:id="0"/>
      <w:r w:rsidR="00D867EE">
        <w:rPr>
          <w:sz w:val="24"/>
          <w:lang w:eastAsia="zh-CN"/>
        </w:rPr>
        <w:t xml:space="preserve">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532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638E8" w:rsidRDefault="00D532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867EE" w:rsidRDefault="00D532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</w:t>
      </w:r>
      <w:r w:rsidR="00D867EE">
        <w:rPr>
          <w:sz w:val="24"/>
          <w:lang w:eastAsia="zh-CN"/>
        </w:rPr>
        <w:t xml:space="preserve"> (for tiles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532A1" w:rsidRDefault="00D532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D532A1" w:rsidRPr="00D532A1" w:rsidRDefault="00D532A1" w:rsidP="00D532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D532A1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771609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>up and detach machine from base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r w:rsidR="00D532A1">
        <w:rPr>
          <w:sz w:val="24"/>
          <w:lang w:eastAsia="zh-CN"/>
        </w:rPr>
        <w:t>p</w:t>
      </w:r>
      <w:r w:rsidRPr="00771609">
        <w:rPr>
          <w:sz w:val="24"/>
          <w:lang w:eastAsia="zh-CN"/>
        </w:rPr>
        <w:t>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532A1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D0C" w:rsidRDefault="00590D0C">
      <w:r>
        <w:separator/>
      </w:r>
    </w:p>
  </w:endnote>
  <w:endnote w:type="continuationSeparator" w:id="0">
    <w:p w:rsidR="00590D0C" w:rsidRDefault="00590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0B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0B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D0C" w:rsidRDefault="00590D0C">
      <w:r>
        <w:separator/>
      </w:r>
    </w:p>
  </w:footnote>
  <w:footnote w:type="continuationSeparator" w:id="0">
    <w:p w:rsidR="00590D0C" w:rsidRDefault="00590D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90D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90D0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2D2A36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90D0C"/>
    <w:rsid w:val="006175E6"/>
    <w:rsid w:val="0063389C"/>
    <w:rsid w:val="00684C71"/>
    <w:rsid w:val="00685287"/>
    <w:rsid w:val="006B6525"/>
    <w:rsid w:val="006D0B39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532A1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  <w:rsid w:val="00FB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2020-07-17T02:31:00Z</cp:lastPrinted>
  <dcterms:created xsi:type="dcterms:W3CDTF">2020-07-17T00:58:00Z</dcterms:created>
  <dcterms:modified xsi:type="dcterms:W3CDTF">2020-07-17T02:31:00Z</dcterms:modified>
</cp:coreProperties>
</file>