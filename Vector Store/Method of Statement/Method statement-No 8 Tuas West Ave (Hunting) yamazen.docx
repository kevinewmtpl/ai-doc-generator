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A68" w:rsidRDefault="00295A68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95A68">
      <w:pPr>
        <w:rPr>
          <w:sz w:val="24"/>
          <w:lang w:eastAsia="zh-CN"/>
        </w:rPr>
      </w:pPr>
      <w:r>
        <w:rPr>
          <w:sz w:val="24"/>
        </w:rPr>
        <w:t>Date: 05</w:t>
      </w:r>
      <w:r w:rsidRPr="00295A68">
        <w:rPr>
          <w:sz w:val="24"/>
          <w:vertAlign w:val="superscript"/>
        </w:rPr>
        <w:t>th</w:t>
      </w:r>
      <w:r>
        <w:rPr>
          <w:sz w:val="24"/>
        </w:rPr>
        <w:t xml:space="preserve"> Dec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00D4" w:rsidRPr="00E22908" w:rsidRDefault="00295A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assist engineer dismantle machine part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95A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12/12/17</w:t>
      </w:r>
      <w:r w:rsidR="00F5796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</w:t>
      </w:r>
      <w:r w:rsidR="004A00D4">
        <w:rPr>
          <w:sz w:val="24"/>
          <w:lang w:eastAsia="zh-CN"/>
        </w:rPr>
        <w:t xml:space="preserve">– </w:t>
      </w:r>
      <w:r>
        <w:rPr>
          <w:sz w:val="24"/>
          <w:lang w:eastAsia="zh-CN"/>
        </w:rPr>
        <w:t xml:space="preserve">  </w:t>
      </w:r>
      <w:r w:rsidR="004A00D4">
        <w:rPr>
          <w:sz w:val="24"/>
          <w:lang w:eastAsia="zh-CN"/>
        </w:rPr>
        <w:t>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00D4" w:rsidP="00707B09">
      <w:pPr>
        <w:pStyle w:val="Heading4"/>
      </w:pPr>
      <w:r>
        <w:t xml:space="preserve">No 8 </w:t>
      </w:r>
      <w:proofErr w:type="spellStart"/>
      <w:r>
        <w:t>Tuas</w:t>
      </w:r>
      <w:proofErr w:type="spellEnd"/>
      <w:r>
        <w:t xml:space="preserve"> West Ave</w:t>
      </w:r>
    </w:p>
    <w:p w:rsidR="00707B09" w:rsidRPr="00707B09" w:rsidRDefault="004A00D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Hunting Energy Services (International)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 w:rsidR="00D34626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E22908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E22908" w:rsidRDefault="00E22908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95A68" w:rsidRDefault="00295A6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95A68" w:rsidRDefault="00295A6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295A68" w:rsidRPr="00295A68" w:rsidRDefault="00872D61" w:rsidP="00295A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295A68">
        <w:rPr>
          <w:sz w:val="24"/>
          <w:lang w:eastAsia="zh-CN"/>
        </w:rPr>
        <w:t xml:space="preserve"> crane at designated location</w:t>
      </w:r>
      <w:bookmarkStart w:id="0" w:name="_GoBack"/>
      <w:bookmarkEnd w:id="0"/>
    </w:p>
    <w:p w:rsidR="00684C71" w:rsidRPr="0043335E" w:rsidRDefault="00E22908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35E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B32" w:rsidRDefault="00C80B32">
      <w:r>
        <w:separator/>
      </w:r>
    </w:p>
  </w:endnote>
  <w:endnote w:type="continuationSeparator" w:id="0">
    <w:p w:rsidR="00C80B32" w:rsidRDefault="00C80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95A6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95A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B32" w:rsidRDefault="00C80B32">
      <w:r>
        <w:separator/>
      </w:r>
    </w:p>
  </w:footnote>
  <w:footnote w:type="continuationSeparator" w:id="0">
    <w:p w:rsidR="00C80B32" w:rsidRDefault="00C80B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95A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95A6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04583"/>
    <w:rsid w:val="00205704"/>
    <w:rsid w:val="00295A68"/>
    <w:rsid w:val="0043335E"/>
    <w:rsid w:val="004A00D4"/>
    <w:rsid w:val="005A0EDA"/>
    <w:rsid w:val="00620B59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C80B32"/>
    <w:rsid w:val="00C8729C"/>
    <w:rsid w:val="00CA23BB"/>
    <w:rsid w:val="00D34626"/>
    <w:rsid w:val="00E22908"/>
    <w:rsid w:val="00E9120A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261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2015-10-16T00:40:00Z</cp:lastPrinted>
  <dcterms:created xsi:type="dcterms:W3CDTF">2017-12-04T07:29:00Z</dcterms:created>
  <dcterms:modified xsi:type="dcterms:W3CDTF">2017-12-04T07:29:00Z</dcterms:modified>
</cp:coreProperties>
</file>