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4B99">
      <w:pPr>
        <w:rPr>
          <w:sz w:val="24"/>
          <w:lang w:eastAsia="zh-CN"/>
        </w:rPr>
      </w:pPr>
      <w:r>
        <w:rPr>
          <w:sz w:val="24"/>
        </w:rPr>
        <w:t>Date: 20</w:t>
      </w:r>
      <w:r w:rsidRPr="00434B99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1E7520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9967EB">
        <w:rPr>
          <w:sz w:val="24"/>
          <w:lang w:eastAsia="zh-CN"/>
        </w:rPr>
        <w:t xml:space="preserve"> total 5 parts of</w:t>
      </w:r>
      <w:r w:rsidR="004505C9">
        <w:rPr>
          <w:sz w:val="24"/>
          <w:lang w:eastAsia="zh-CN"/>
        </w:rPr>
        <w:t xml:space="preserve">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C09ED" w:rsidRDefault="00434B9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machine </w:t>
      </w:r>
    </w:p>
    <w:p w:rsidR="009967EB" w:rsidRDefault="009967EB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>
        <w:rPr>
          <w:b/>
          <w:sz w:val="24"/>
          <w:szCs w:val="24"/>
          <w:lang w:eastAsia="zh-CN"/>
        </w:rPr>
        <w:t xml:space="preserve"> x parts: 183 x 133 x 195 cm / Wt: 350 kg</w:t>
      </w:r>
    </w:p>
    <w:p w:rsidR="009967EB" w:rsidRDefault="009967EB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>
        <w:rPr>
          <w:b/>
          <w:sz w:val="24"/>
          <w:szCs w:val="24"/>
          <w:lang w:eastAsia="zh-CN"/>
        </w:rPr>
        <w:t xml:space="preserve"> x parts: 183 x 133 x 195 cm / Wt: 350 kg</w:t>
      </w:r>
    </w:p>
    <w:p w:rsidR="009967EB" w:rsidRDefault="009967EB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parts: 56 x 141 x 113 cm / Wt: 150 kg</w:t>
      </w:r>
    </w:p>
    <w:p w:rsidR="009967EB" w:rsidRDefault="009967EB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parts: 56 x 141 x 113 cm / Wt: 150 kg</w:t>
      </w:r>
    </w:p>
    <w:p w:rsidR="009967EB" w:rsidRDefault="009967EB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parts: 56 x 141 x 113 cm / Wt: 150 kg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434B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26/06</w:t>
      </w:r>
      <w:r w:rsidR="001E7520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434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E7520" w:rsidRDefault="001E752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3260CE">
        <w:rPr>
          <w:sz w:val="24"/>
          <w:lang w:eastAsia="zh-CN"/>
        </w:rPr>
        <w:t xml:space="preserve"> point of machine</w:t>
      </w:r>
    </w:p>
    <w:p w:rsidR="001E7520" w:rsidRDefault="00434B9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B04" w:rsidRDefault="00A16B04">
      <w:r>
        <w:separator/>
      </w:r>
    </w:p>
  </w:endnote>
  <w:endnote w:type="continuationSeparator" w:id="0">
    <w:p w:rsidR="00A16B04" w:rsidRDefault="00A1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67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67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B04" w:rsidRDefault="00A16B04">
      <w:r>
        <w:separator/>
      </w:r>
    </w:p>
  </w:footnote>
  <w:footnote w:type="continuationSeparator" w:id="0">
    <w:p w:rsidR="00A16B04" w:rsidRDefault="00A16B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16B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16B0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6B04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2022-05-24T03:19:00Z</cp:lastPrinted>
  <dcterms:created xsi:type="dcterms:W3CDTF">2023-06-20T04:03:00Z</dcterms:created>
  <dcterms:modified xsi:type="dcterms:W3CDTF">2023-06-20T06:13:00Z</dcterms:modified>
</cp:coreProperties>
</file>