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E5D" w:rsidRDefault="00F50E5D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90457C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>th</w:t>
      </w:r>
      <w:bookmarkStart w:id="0" w:name="_GoBack"/>
      <w:bookmarkEnd w:id="0"/>
      <w:r w:rsidR="0044188C">
        <w:rPr>
          <w:sz w:val="24"/>
        </w:rPr>
        <w:t xml:space="preserve"> Dec</w:t>
      </w:r>
      <w:r w:rsidR="00691738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94B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relocate </w:t>
      </w:r>
      <w:r w:rsidR="0044188C">
        <w:rPr>
          <w:sz w:val="24"/>
          <w:lang w:eastAsia="zh-CN"/>
        </w:rPr>
        <w:t>1 unit Makino V55</w:t>
      </w:r>
      <w:r w:rsidR="008152D5">
        <w:rPr>
          <w:sz w:val="24"/>
          <w:lang w:eastAsia="zh-CN"/>
        </w:rPr>
        <w:t xml:space="preserve"> and 1 unit Makino S33 </w:t>
      </w:r>
      <w:r w:rsidR="005D5EA8">
        <w:rPr>
          <w:sz w:val="24"/>
          <w:lang w:eastAsia="zh-CN"/>
        </w:rPr>
        <w:t>machine from one room to another room</w:t>
      </w:r>
      <w:r w:rsidR="0044188C">
        <w:rPr>
          <w:sz w:val="24"/>
          <w:lang w:eastAsia="zh-CN"/>
        </w:rPr>
        <w:t xml:space="preserve"> within new building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D5EA8" w:rsidRDefault="005D5EA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5D5EA8" w:rsidRDefault="005D5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5D5EA8" w:rsidRPr="005D5EA8" w:rsidRDefault="005D5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44188C">
      <w:pPr>
        <w:rPr>
          <w:sz w:val="24"/>
          <w:lang w:eastAsia="zh-CN"/>
        </w:rPr>
      </w:pPr>
      <w:r>
        <w:rPr>
          <w:sz w:val="24"/>
          <w:lang w:eastAsia="zh-CN"/>
        </w:rPr>
        <w:t>11/12</w:t>
      </w:r>
      <w:r w:rsidR="009E1721">
        <w:rPr>
          <w:sz w:val="24"/>
          <w:lang w:eastAsia="zh-CN"/>
        </w:rPr>
        <w:t>/2017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5D5EA8" w:rsidP="005D5EA8">
      <w:pPr>
        <w:pStyle w:val="Heading4"/>
      </w:pPr>
      <w:r>
        <w:t>No 259 Jalan Ahmad Ibrahim</w:t>
      </w:r>
    </w:p>
    <w:p w:rsidR="005D5EA8" w:rsidRPr="005D5EA8" w:rsidRDefault="005D5EA8" w:rsidP="005D5EA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VDL &amp; Enabling Technology Group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94B65" w:rsidRDefault="00094B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FC7A38" w:rsidRDefault="009E17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48D1">
        <w:rPr>
          <w:sz w:val="24"/>
          <w:lang w:eastAsia="zh-CN"/>
        </w:rPr>
        <w:t>anual</w:t>
      </w:r>
      <w:r>
        <w:rPr>
          <w:sz w:val="24"/>
          <w:lang w:eastAsia="zh-CN"/>
        </w:rPr>
        <w:t>/hydraulic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F7C0F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5D5EA8">
        <w:rPr>
          <w:sz w:val="24"/>
          <w:lang w:eastAsia="zh-CN"/>
        </w:rPr>
        <w:t>/pallet truck</w:t>
      </w:r>
    </w:p>
    <w:p w:rsidR="005D5EA8" w:rsidRDefault="005D5E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(to lay out for epoxy floor protection)</w:t>
      </w:r>
    </w:p>
    <w:p w:rsidR="00F50E5D" w:rsidRDefault="00F50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9E1721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608A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</w:p>
    <w:p w:rsidR="00ED1BAB" w:rsidRDefault="00DF608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</w:p>
    <w:p w:rsidR="00ED1BAB" w:rsidRDefault="00ED1BA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D1BAB" w:rsidRDefault="00ED1BA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DF608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248D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9E1721">
        <w:rPr>
          <w:b w:val="0"/>
          <w:sz w:val="24"/>
          <w:u w:val="none"/>
          <w:lang w:eastAsia="zh-CN"/>
        </w:rPr>
        <w:t xml:space="preserve">p machine using </w:t>
      </w:r>
      <w:r>
        <w:rPr>
          <w:b w:val="0"/>
          <w:sz w:val="24"/>
          <w:u w:val="none"/>
          <w:lang w:eastAsia="zh-CN"/>
        </w:rPr>
        <w:t>manual</w:t>
      </w:r>
      <w:r w:rsidR="009E1721">
        <w:rPr>
          <w:b w:val="0"/>
          <w:sz w:val="24"/>
          <w:u w:val="none"/>
          <w:lang w:eastAsia="zh-CN"/>
        </w:rPr>
        <w:t>/hydraulic</w:t>
      </w:r>
      <w:r w:rsidR="005E3EC3">
        <w:rPr>
          <w:b w:val="0"/>
          <w:sz w:val="24"/>
          <w:u w:val="none"/>
          <w:lang w:eastAsia="zh-CN"/>
        </w:rPr>
        <w:t xml:space="preserve"> 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</w:t>
      </w:r>
      <w:r w:rsidR="0001590F">
        <w:rPr>
          <w:b w:val="0"/>
          <w:sz w:val="24"/>
          <w:u w:val="none"/>
          <w:lang w:eastAsia="zh-CN"/>
        </w:rPr>
        <w:t>ers</w:t>
      </w:r>
      <w:r w:rsidR="009E1721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F50E5D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5D5EA8">
        <w:rPr>
          <w:b w:val="0"/>
          <w:sz w:val="24"/>
          <w:u w:val="none"/>
          <w:lang w:eastAsia="zh-CN"/>
        </w:rPr>
        <w:t xml:space="preserve">from </w:t>
      </w:r>
      <w:r w:rsidR="00ED1BAB">
        <w:rPr>
          <w:b w:val="0"/>
          <w:sz w:val="24"/>
          <w:u w:val="none"/>
          <w:lang w:eastAsia="zh-CN"/>
        </w:rPr>
        <w:t xml:space="preserve">old location 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forklift to assist in pulli</w:t>
      </w:r>
      <w:r w:rsidR="00ED1BAB">
        <w:rPr>
          <w:b w:val="0"/>
          <w:sz w:val="24"/>
          <w:u w:val="none"/>
          <w:lang w:eastAsia="zh-CN"/>
        </w:rPr>
        <w:t xml:space="preserve">ng/pushing machine  </w:t>
      </w:r>
    </w:p>
    <w:p w:rsidR="00094B65" w:rsidRDefault="00ED1BA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F50E5D">
        <w:rPr>
          <w:b w:val="0"/>
          <w:sz w:val="24"/>
          <w:u w:val="none"/>
          <w:lang w:eastAsia="zh-CN"/>
        </w:rPr>
        <w:t xml:space="preserve">hift and position machine </w:t>
      </w:r>
      <w:r>
        <w:rPr>
          <w:b w:val="0"/>
          <w:sz w:val="24"/>
          <w:u w:val="none"/>
          <w:lang w:eastAsia="zh-CN"/>
        </w:rPr>
        <w:t xml:space="preserve">to another production </w:t>
      </w:r>
      <w:r w:rsidR="008152D5">
        <w:rPr>
          <w:b w:val="0"/>
          <w:sz w:val="24"/>
          <w:u w:val="none"/>
          <w:lang w:eastAsia="zh-CN"/>
        </w:rPr>
        <w:t xml:space="preserve">room </w:t>
      </w:r>
    </w:p>
    <w:p w:rsidR="00DE52F9" w:rsidRDefault="00ED1BA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 location, j</w:t>
      </w:r>
      <w:r w:rsidR="00094B65">
        <w:rPr>
          <w:b w:val="0"/>
          <w:sz w:val="24"/>
          <w:u w:val="none"/>
          <w:lang w:eastAsia="zh-CN"/>
        </w:rPr>
        <w:t>ack up machine,</w:t>
      </w:r>
      <w:r w:rsidR="005F7C0F">
        <w:rPr>
          <w:b w:val="0"/>
          <w:sz w:val="24"/>
          <w:u w:val="none"/>
          <w:lang w:eastAsia="zh-CN"/>
        </w:rPr>
        <w:t xml:space="preserve"> </w:t>
      </w:r>
      <w:r w:rsidR="00DE52F9">
        <w:rPr>
          <w:b w:val="0"/>
          <w:sz w:val="24"/>
          <w:u w:val="none"/>
          <w:lang w:eastAsia="zh-CN"/>
        </w:rPr>
        <w:t>remove rollers</w:t>
      </w:r>
      <w:r w:rsidR="00F50E5D">
        <w:rPr>
          <w:b w:val="0"/>
          <w:sz w:val="24"/>
          <w:u w:val="none"/>
          <w:lang w:eastAsia="zh-CN"/>
        </w:rPr>
        <w:t xml:space="preserve"> and let it sit on </w:t>
      </w:r>
      <w:r w:rsidR="00094B65">
        <w:rPr>
          <w:b w:val="0"/>
          <w:sz w:val="24"/>
          <w:u w:val="none"/>
          <w:lang w:eastAsia="zh-CN"/>
        </w:rPr>
        <w:t>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debris, if any will be clear and disposed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Pr="00F50E5D" w:rsidRDefault="00F50E5D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MOS subject to change by supervisor on site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0A4A" w:rsidRDefault="004F0A4A">
      <w:r>
        <w:separator/>
      </w:r>
    </w:p>
  </w:endnote>
  <w:endnote w:type="continuationSeparator" w:id="0">
    <w:p w:rsidR="004F0A4A" w:rsidRDefault="004F0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457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45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0A4A" w:rsidRDefault="004F0A4A">
      <w:r>
        <w:separator/>
      </w:r>
    </w:p>
  </w:footnote>
  <w:footnote w:type="continuationSeparator" w:id="0">
    <w:p w:rsidR="004F0A4A" w:rsidRDefault="004F0A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F0A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F0A4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16A7C"/>
    <w:rsid w:val="00094B65"/>
    <w:rsid w:val="001E0934"/>
    <w:rsid w:val="001F45D6"/>
    <w:rsid w:val="00334645"/>
    <w:rsid w:val="0044188C"/>
    <w:rsid w:val="004C3DC4"/>
    <w:rsid w:val="004F0A4A"/>
    <w:rsid w:val="00502DD9"/>
    <w:rsid w:val="005D5EA8"/>
    <w:rsid w:val="005E3EC3"/>
    <w:rsid w:val="005F7C0F"/>
    <w:rsid w:val="00652997"/>
    <w:rsid w:val="00691738"/>
    <w:rsid w:val="006B0D6D"/>
    <w:rsid w:val="007E6F9D"/>
    <w:rsid w:val="008152D5"/>
    <w:rsid w:val="008248D1"/>
    <w:rsid w:val="0090457C"/>
    <w:rsid w:val="00940648"/>
    <w:rsid w:val="009E1721"/>
    <w:rsid w:val="00A06D9A"/>
    <w:rsid w:val="00A323F9"/>
    <w:rsid w:val="00A568D3"/>
    <w:rsid w:val="00A72C6E"/>
    <w:rsid w:val="00B014B7"/>
    <w:rsid w:val="00BA7C7D"/>
    <w:rsid w:val="00DE52F9"/>
    <w:rsid w:val="00DF608A"/>
    <w:rsid w:val="00ED1BAB"/>
    <w:rsid w:val="00F304A7"/>
    <w:rsid w:val="00F50E5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143B-1E5B-4416-9C0B-422AE7E5F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2017-12-06T02:20:00Z</cp:lastPrinted>
  <dcterms:created xsi:type="dcterms:W3CDTF">2017-12-01T01:43:00Z</dcterms:created>
  <dcterms:modified xsi:type="dcterms:W3CDTF">2017-12-06T02:20:00Z</dcterms:modified>
</cp:coreProperties>
</file>