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CB42BF">
      <w:pPr>
        <w:rPr>
          <w:sz w:val="24"/>
          <w:lang w:eastAsia="zh-CN"/>
        </w:rPr>
      </w:pPr>
      <w:r>
        <w:rPr>
          <w:sz w:val="24"/>
        </w:rPr>
        <w:t>Date: 21</w:t>
      </w:r>
      <w:r w:rsidRPr="00CB42BF">
        <w:rPr>
          <w:sz w:val="24"/>
          <w:vertAlign w:val="superscript"/>
        </w:rPr>
        <w:t>st</w:t>
      </w:r>
      <w:r w:rsidR="006D60A6">
        <w:rPr>
          <w:sz w:val="24"/>
        </w:rPr>
        <w:t xml:space="preserve"> Mar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</w:t>
      </w:r>
      <w:r w:rsidR="003723CC">
        <w:rPr>
          <w:sz w:val="24"/>
          <w:lang w:eastAsia="zh-CN"/>
        </w:rPr>
        <w:t>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F110BD">
        <w:rPr>
          <w:sz w:val="24"/>
          <w:lang w:eastAsia="zh-CN"/>
        </w:rPr>
        <w:t xml:space="preserve">customer </w:t>
      </w:r>
      <w:r w:rsidR="00A40342">
        <w:rPr>
          <w:sz w:val="24"/>
          <w:lang w:eastAsia="zh-CN"/>
        </w:rPr>
        <w:t>premise</w:t>
      </w:r>
      <w:r>
        <w:rPr>
          <w:sz w:val="24"/>
          <w:lang w:eastAsia="zh-CN"/>
        </w:rPr>
        <w:t xml:space="preserve">, hoist up machine </w:t>
      </w:r>
      <w:r w:rsidR="006D60A6">
        <w:rPr>
          <w:sz w:val="24"/>
          <w:lang w:eastAsia="zh-CN"/>
        </w:rPr>
        <w:t xml:space="preserve">part to assemble </w:t>
      </w:r>
    </w:p>
    <w:p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Spec </w:t>
      </w:r>
    </w:p>
    <w:p w:rsidR="00AB5646" w:rsidRDefault="006D60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part</w:t>
      </w:r>
    </w:p>
    <w:p w:rsidR="00AB5646" w:rsidRDefault="006D60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 kg</w:t>
      </w:r>
    </w:p>
    <w:p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6D60A6">
      <w:pPr>
        <w:rPr>
          <w:sz w:val="24"/>
          <w:lang w:eastAsia="zh-CN"/>
        </w:rPr>
      </w:pPr>
      <w:r>
        <w:rPr>
          <w:sz w:val="24"/>
          <w:lang w:eastAsia="zh-CN"/>
        </w:rPr>
        <w:t>26/03/24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0DA1" w:rsidRPr="00330DA1" w:rsidRDefault="006D6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B42BF">
        <w:rPr>
          <w:bCs/>
          <w:sz w:val="24"/>
          <w:szCs w:val="24"/>
          <w:lang w:eastAsia="zh-CN"/>
        </w:rPr>
        <w:t xml:space="preserve"> am </w:t>
      </w: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510FC" w:rsidRDefault="007E5B96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Seletar Aerospace Crescent </w:t>
      </w:r>
    </w:p>
    <w:p w:rsidR="00CB42BF" w:rsidRPr="001510FC" w:rsidRDefault="007E5B96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Rolls-Royce Singapore</w:t>
      </w:r>
      <w:r w:rsidR="00CB42BF">
        <w:rPr>
          <w:bCs/>
          <w:sz w:val="24"/>
          <w:szCs w:val="24"/>
          <w:lang w:eastAsia="zh-CN"/>
        </w:rPr>
        <w:t xml:space="preserve"> Pte Ltd</w:t>
      </w:r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6D60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CB42BF">
        <w:rPr>
          <w:sz w:val="24"/>
          <w:lang w:eastAsia="zh-CN"/>
        </w:rPr>
        <w:t>lorry crane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D60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7E5B9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7E5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D2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</w:t>
      </w:r>
      <w:r w:rsidR="007E5B96">
        <w:rPr>
          <w:sz w:val="24"/>
          <w:lang w:eastAsia="zh-CN"/>
        </w:rPr>
        <w:t xml:space="preserve">extension hose </w:t>
      </w:r>
      <w:r w:rsidR="00C14381">
        <w:rPr>
          <w:sz w:val="24"/>
          <w:lang w:eastAsia="zh-CN"/>
        </w:rPr>
        <w:t xml:space="preserve">and fix </w:t>
      </w:r>
      <w:r w:rsidR="00CD742E">
        <w:rPr>
          <w:sz w:val="24"/>
          <w:lang w:eastAsia="zh-CN"/>
        </w:rPr>
        <w:t xml:space="preserve">onto lorry </w:t>
      </w:r>
      <w:r>
        <w:rPr>
          <w:sz w:val="24"/>
          <w:lang w:eastAsia="zh-CN"/>
        </w:rPr>
        <w:t xml:space="preserve">exhaust </w:t>
      </w:r>
      <w:r w:rsidR="00CD742E">
        <w:rPr>
          <w:sz w:val="24"/>
          <w:lang w:eastAsia="zh-CN"/>
        </w:rPr>
        <w:t xml:space="preserve">pipe to prevent </w:t>
      </w:r>
      <w:r w:rsidR="00C14381">
        <w:rPr>
          <w:sz w:val="24"/>
          <w:lang w:eastAsia="zh-CN"/>
        </w:rPr>
        <w:t>smoke entering into factory premise</w:t>
      </w:r>
      <w:bookmarkStart w:id="0" w:name="_GoBack"/>
      <w:bookmarkEnd w:id="0"/>
    </w:p>
    <w:p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:rsidR="00D75EF4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</w:t>
      </w:r>
      <w:r w:rsidR="00AB5646">
        <w:rPr>
          <w:sz w:val="24"/>
          <w:lang w:eastAsia="zh-CN"/>
        </w:rPr>
        <w:t xml:space="preserve"> into inside customer factory</w:t>
      </w:r>
    </w:p>
    <w:p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>
        <w:rPr>
          <w:sz w:val="24"/>
          <w:lang w:eastAsia="zh-CN"/>
        </w:rPr>
        <w:t>crane hook</w:t>
      </w:r>
    </w:p>
    <w:p w:rsidR="00CD742E" w:rsidRDefault="00CD742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Rotate crane towards machine part</w:t>
      </w:r>
    </w:p>
    <w:p w:rsidR="00AB5646" w:rsidRPr="00A40342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723CC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3723CC">
        <w:rPr>
          <w:sz w:val="24"/>
          <w:lang w:eastAsia="zh-CN"/>
        </w:rPr>
        <w:t>to riggin</w:t>
      </w:r>
      <w:r w:rsidR="00CD742E">
        <w:rPr>
          <w:sz w:val="24"/>
          <w:lang w:eastAsia="zh-CN"/>
        </w:rPr>
        <w:t xml:space="preserve">g point of part </w:t>
      </w:r>
      <w:r>
        <w:rPr>
          <w:sz w:val="24"/>
          <w:lang w:eastAsia="zh-CN"/>
        </w:rPr>
        <w:t xml:space="preserve"> 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D742E">
        <w:rPr>
          <w:sz w:val="24"/>
          <w:lang w:eastAsia="zh-CN"/>
        </w:rPr>
        <w:t>up part</w:t>
      </w:r>
      <w:r w:rsidR="003723CC">
        <w:rPr>
          <w:sz w:val="24"/>
          <w:lang w:eastAsia="zh-CN"/>
        </w:rPr>
        <w:t xml:space="preserve"> </w:t>
      </w:r>
    </w:p>
    <w:p w:rsidR="003723CC" w:rsidRDefault="00CD742E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actual</w:t>
      </w:r>
      <w:r w:rsidR="00CB42BF">
        <w:rPr>
          <w:sz w:val="24"/>
          <w:lang w:eastAsia="zh-CN"/>
        </w:rPr>
        <w:t xml:space="preserve"> location </w:t>
      </w:r>
      <w:r>
        <w:rPr>
          <w:sz w:val="24"/>
          <w:lang w:eastAsia="zh-CN"/>
        </w:rPr>
        <w:t>of machine part</w:t>
      </w:r>
    </w:p>
    <w:p w:rsidR="005C3925" w:rsidRPr="00CD742E" w:rsidRDefault="00CD742E" w:rsidP="00CD742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Mazak engineer to assemble part </w:t>
      </w:r>
    </w:p>
    <w:p w:rsidR="00B47BD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will be clear and dispose</w:t>
      </w:r>
    </w:p>
    <w:p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D15AB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107" w:rsidRDefault="00772107">
      <w:r>
        <w:separator/>
      </w:r>
    </w:p>
  </w:endnote>
  <w:endnote w:type="continuationSeparator" w:id="0">
    <w:p w:rsidR="00772107" w:rsidRDefault="00772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3F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3F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107" w:rsidRDefault="00772107">
      <w:r>
        <w:separator/>
      </w:r>
    </w:p>
  </w:footnote>
  <w:footnote w:type="continuationSeparator" w:id="0">
    <w:p w:rsidR="00772107" w:rsidRDefault="007721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7210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7210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21EC4"/>
    <w:rsid w:val="00133B61"/>
    <w:rsid w:val="00137B4D"/>
    <w:rsid w:val="001510FC"/>
    <w:rsid w:val="00251834"/>
    <w:rsid w:val="002E2FB3"/>
    <w:rsid w:val="003033AF"/>
    <w:rsid w:val="00330DA1"/>
    <w:rsid w:val="003723CC"/>
    <w:rsid w:val="003B53A6"/>
    <w:rsid w:val="003C4111"/>
    <w:rsid w:val="0042603E"/>
    <w:rsid w:val="0042665B"/>
    <w:rsid w:val="004725E1"/>
    <w:rsid w:val="004C14F0"/>
    <w:rsid w:val="00514CE2"/>
    <w:rsid w:val="00543B4A"/>
    <w:rsid w:val="00545425"/>
    <w:rsid w:val="005627D5"/>
    <w:rsid w:val="0057327B"/>
    <w:rsid w:val="005778E5"/>
    <w:rsid w:val="005B1491"/>
    <w:rsid w:val="005B4464"/>
    <w:rsid w:val="005C3925"/>
    <w:rsid w:val="005C47FA"/>
    <w:rsid w:val="005E6269"/>
    <w:rsid w:val="006A0465"/>
    <w:rsid w:val="006A5466"/>
    <w:rsid w:val="006B42B0"/>
    <w:rsid w:val="006D1B10"/>
    <w:rsid w:val="006D60A6"/>
    <w:rsid w:val="006F7BC9"/>
    <w:rsid w:val="0074581A"/>
    <w:rsid w:val="00772107"/>
    <w:rsid w:val="00792F41"/>
    <w:rsid w:val="007B2719"/>
    <w:rsid w:val="007B2926"/>
    <w:rsid w:val="007E5B96"/>
    <w:rsid w:val="007E5D42"/>
    <w:rsid w:val="007F335E"/>
    <w:rsid w:val="007F4802"/>
    <w:rsid w:val="008018EB"/>
    <w:rsid w:val="00805A0D"/>
    <w:rsid w:val="008221E2"/>
    <w:rsid w:val="008254AB"/>
    <w:rsid w:val="00827A8F"/>
    <w:rsid w:val="00840DC8"/>
    <w:rsid w:val="00864E24"/>
    <w:rsid w:val="008F5B5C"/>
    <w:rsid w:val="00995D1B"/>
    <w:rsid w:val="00A40342"/>
    <w:rsid w:val="00AB5646"/>
    <w:rsid w:val="00B03FCF"/>
    <w:rsid w:val="00B45FBB"/>
    <w:rsid w:val="00B47BD9"/>
    <w:rsid w:val="00BD0D0D"/>
    <w:rsid w:val="00C14381"/>
    <w:rsid w:val="00C475F0"/>
    <w:rsid w:val="00CA3063"/>
    <w:rsid w:val="00CB1A7A"/>
    <w:rsid w:val="00CB42BF"/>
    <w:rsid w:val="00CD742E"/>
    <w:rsid w:val="00D02D29"/>
    <w:rsid w:val="00D22F04"/>
    <w:rsid w:val="00D75EF4"/>
    <w:rsid w:val="00DD0638"/>
    <w:rsid w:val="00DF2260"/>
    <w:rsid w:val="00DF2DB8"/>
    <w:rsid w:val="00E7115E"/>
    <w:rsid w:val="00ED15AB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2024-03-21T07:02:00Z</cp:lastPrinted>
  <dcterms:created xsi:type="dcterms:W3CDTF">2024-03-21T05:35:00Z</dcterms:created>
  <dcterms:modified xsi:type="dcterms:W3CDTF">2024-03-21T07:02:00Z</dcterms:modified>
</cp:coreProperties>
</file>