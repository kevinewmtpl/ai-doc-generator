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76436E">
      <w:pPr>
        <w:rPr>
          <w:sz w:val="24"/>
          <w:lang w:eastAsia="zh-CN"/>
        </w:rPr>
      </w:pPr>
      <w:r>
        <w:rPr>
          <w:sz w:val="24"/>
        </w:rPr>
        <w:t>Date: 18</w:t>
      </w:r>
      <w:r w:rsidR="009B2B4B" w:rsidRPr="009B2B4B">
        <w:rPr>
          <w:sz w:val="24"/>
          <w:vertAlign w:val="superscript"/>
        </w:rPr>
        <w:t>th</w:t>
      </w:r>
      <w:r w:rsidR="009B2B4B">
        <w:rPr>
          <w:sz w:val="24"/>
        </w:rPr>
        <w:t xml:space="preserve"> July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7B0B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6107C">
        <w:rPr>
          <w:sz w:val="24"/>
          <w:lang w:eastAsia="zh-CN"/>
        </w:rPr>
        <w:t>hoist down forklift from lorry chassis</w:t>
      </w:r>
      <w:r>
        <w:rPr>
          <w:sz w:val="24"/>
          <w:lang w:eastAsia="zh-CN"/>
        </w:rPr>
        <w:t xml:space="preserve">, using forklift </w:t>
      </w:r>
      <w:r w:rsidR="0076436E">
        <w:rPr>
          <w:sz w:val="24"/>
          <w:lang w:eastAsia="zh-CN"/>
        </w:rPr>
        <w:t xml:space="preserve">fork up onto lorry, secured and deliver to customer premise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9B2B4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7B0BF2">
        <w:rPr>
          <w:b/>
          <w:bCs/>
          <w:sz w:val="32"/>
          <w:szCs w:val="32"/>
          <w:u w:val="single"/>
          <w:lang w:eastAsia="zh-CN"/>
        </w:rPr>
        <w:t>Spec</w:t>
      </w:r>
    </w:p>
    <w:p w:rsidR="0096107C" w:rsidRDefault="009B2B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WF-300P</w:t>
      </w:r>
    </w:p>
    <w:p w:rsidR="00282A7E" w:rsidRPr="007B0BF2" w:rsidRDefault="009B2B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295 x 153 x 205</w:t>
      </w:r>
      <w:r w:rsidR="007B0BF2">
        <w:rPr>
          <w:bCs/>
          <w:sz w:val="24"/>
          <w:szCs w:val="24"/>
          <w:lang w:eastAsia="zh-CN"/>
        </w:rPr>
        <w:t xml:space="preserve"> cm </w:t>
      </w:r>
    </w:p>
    <w:p w:rsidR="00D95D0B" w:rsidRDefault="009B2B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0</w:t>
      </w:r>
      <w:r w:rsidR="001D682C">
        <w:rPr>
          <w:bCs/>
          <w:sz w:val="24"/>
          <w:szCs w:val="24"/>
          <w:lang w:eastAsia="zh-CN"/>
        </w:rPr>
        <w:t>00</w:t>
      </w:r>
      <w:r w:rsidR="00282A7E">
        <w:rPr>
          <w:bCs/>
          <w:sz w:val="24"/>
          <w:szCs w:val="24"/>
          <w:lang w:eastAsia="zh-CN"/>
        </w:rPr>
        <w:t xml:space="preserve"> kgs 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8B0C47">
        <w:rPr>
          <w:b/>
          <w:bCs/>
          <w:sz w:val="32"/>
          <w:u w:val="single"/>
          <w:lang w:eastAsia="zh-CN"/>
        </w:rPr>
        <w:t xml:space="preserve">of </w:t>
      </w:r>
      <w:r w:rsidR="00DE52F9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F147AF" w:rsidRDefault="007643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</w:t>
      </w:r>
      <w:r w:rsidR="009B2B4B">
        <w:rPr>
          <w:bCs/>
          <w:sz w:val="24"/>
          <w:szCs w:val="24"/>
          <w:lang w:eastAsia="zh-CN"/>
        </w:rPr>
        <w:t>/07/23</w:t>
      </w:r>
    </w:p>
    <w:p w:rsidR="0096107C" w:rsidRDefault="009610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6107C" w:rsidRDefault="0096107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96107C" w:rsidRPr="0096107C" w:rsidRDefault="007643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Pr="000B14C2" w:rsidRDefault="009B2B4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Padang Singapore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9B2B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7B0BF2">
        <w:rPr>
          <w:sz w:val="24"/>
          <w:lang w:eastAsia="zh-CN"/>
        </w:rPr>
        <w:t>lorry loader</w:t>
      </w:r>
    </w:p>
    <w:p w:rsidR="007B0BF2" w:rsidRDefault="007B0B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B2B4B">
        <w:rPr>
          <w:sz w:val="24"/>
          <w:lang w:eastAsia="zh-CN"/>
        </w:rPr>
        <w:t>4.5</w:t>
      </w:r>
      <w:r w:rsidR="008B0C47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 xml:space="preserve">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7E0784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6436E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 w:rsidR="0097107F"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C7252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96107C">
        <w:rPr>
          <w:b w:val="0"/>
          <w:sz w:val="24"/>
          <w:szCs w:val="24"/>
          <w:u w:val="none"/>
          <w:lang w:eastAsia="zh-CN"/>
        </w:rPr>
        <w:t>from lorry</w:t>
      </w:r>
    </w:p>
    <w:p w:rsidR="00C72526" w:rsidRDefault="009B2B4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</w:t>
      </w:r>
      <w:r w:rsidR="0076436E">
        <w:rPr>
          <w:b w:val="0"/>
          <w:sz w:val="24"/>
          <w:szCs w:val="24"/>
          <w:u w:val="none"/>
          <w:lang w:eastAsia="zh-CN"/>
        </w:rPr>
        <w:t>ng forklift to fork up machine onto</w:t>
      </w:r>
      <w:r w:rsidR="0096107C">
        <w:rPr>
          <w:b w:val="0"/>
          <w:sz w:val="24"/>
          <w:szCs w:val="24"/>
          <w:u w:val="none"/>
          <w:lang w:eastAsia="zh-CN"/>
        </w:rPr>
        <w:t xml:space="preserve"> lorry chassis </w:t>
      </w:r>
      <w:r w:rsidR="00C72526">
        <w:rPr>
          <w:b w:val="0"/>
          <w:sz w:val="24"/>
          <w:szCs w:val="24"/>
          <w:u w:val="none"/>
          <w:lang w:eastAsia="zh-CN"/>
        </w:rPr>
        <w:t xml:space="preserve">  </w:t>
      </w:r>
    </w:p>
    <w:p w:rsidR="00C72526" w:rsidRDefault="0076436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machine with strapping belt </w:t>
      </w:r>
    </w:p>
    <w:p w:rsidR="00C72526" w:rsidRDefault="0076436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Transport and deliver machine to customer premise</w:t>
      </w:r>
    </w:p>
    <w:p w:rsidR="00763FA8" w:rsidRPr="00C72526" w:rsidRDefault="00DE52F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AC7120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76436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Zailani / Kevin Wong 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  <w:r w:rsidR="0076436E">
        <w:rPr>
          <w:b w:val="0"/>
          <w:sz w:val="24"/>
          <w:u w:val="none"/>
          <w:lang w:eastAsia="zh-CN"/>
        </w:rPr>
        <w:t xml:space="preserve">     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22B0" w:rsidRDefault="00D522B0">
      <w:r>
        <w:separator/>
      </w:r>
    </w:p>
  </w:endnote>
  <w:endnote w:type="continuationSeparator" w:id="0">
    <w:p w:rsidR="00D522B0" w:rsidRDefault="00D52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43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436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22B0" w:rsidRDefault="00D522B0">
      <w:r>
        <w:separator/>
      </w:r>
    </w:p>
  </w:footnote>
  <w:footnote w:type="continuationSeparator" w:id="0">
    <w:p w:rsidR="00D522B0" w:rsidRDefault="00D522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522B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522B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30F68"/>
    <w:rsid w:val="00040D1C"/>
    <w:rsid w:val="00083B53"/>
    <w:rsid w:val="000A59B0"/>
    <w:rsid w:val="000B14C2"/>
    <w:rsid w:val="000B553D"/>
    <w:rsid w:val="000E48B7"/>
    <w:rsid w:val="0010280A"/>
    <w:rsid w:val="00147418"/>
    <w:rsid w:val="001603BC"/>
    <w:rsid w:val="0018220D"/>
    <w:rsid w:val="001A79AD"/>
    <w:rsid w:val="001C3291"/>
    <w:rsid w:val="001D682C"/>
    <w:rsid w:val="001F45D6"/>
    <w:rsid w:val="00235561"/>
    <w:rsid w:val="00282A7E"/>
    <w:rsid w:val="00297257"/>
    <w:rsid w:val="002E5BAE"/>
    <w:rsid w:val="00372A1A"/>
    <w:rsid w:val="00387587"/>
    <w:rsid w:val="00391A33"/>
    <w:rsid w:val="004021A7"/>
    <w:rsid w:val="00430975"/>
    <w:rsid w:val="00446E52"/>
    <w:rsid w:val="0045403D"/>
    <w:rsid w:val="004A70F3"/>
    <w:rsid w:val="004E645C"/>
    <w:rsid w:val="00533E1C"/>
    <w:rsid w:val="00542CC5"/>
    <w:rsid w:val="0055138B"/>
    <w:rsid w:val="00565121"/>
    <w:rsid w:val="00575B76"/>
    <w:rsid w:val="005A2F6A"/>
    <w:rsid w:val="005E3EC3"/>
    <w:rsid w:val="00625B41"/>
    <w:rsid w:val="006B0D6D"/>
    <w:rsid w:val="006D186A"/>
    <w:rsid w:val="006F120D"/>
    <w:rsid w:val="006F1976"/>
    <w:rsid w:val="006F658B"/>
    <w:rsid w:val="007016C9"/>
    <w:rsid w:val="007071FD"/>
    <w:rsid w:val="00711935"/>
    <w:rsid w:val="0073503C"/>
    <w:rsid w:val="00763FA8"/>
    <w:rsid w:val="0076436E"/>
    <w:rsid w:val="007A5D4B"/>
    <w:rsid w:val="007A7F42"/>
    <w:rsid w:val="007B0BF2"/>
    <w:rsid w:val="007E0784"/>
    <w:rsid w:val="007E6F9D"/>
    <w:rsid w:val="008248D1"/>
    <w:rsid w:val="00853AD2"/>
    <w:rsid w:val="00883F1F"/>
    <w:rsid w:val="008937B8"/>
    <w:rsid w:val="008B0C47"/>
    <w:rsid w:val="008F7E9B"/>
    <w:rsid w:val="00940648"/>
    <w:rsid w:val="0095706B"/>
    <w:rsid w:val="0096107C"/>
    <w:rsid w:val="0097107F"/>
    <w:rsid w:val="00976D96"/>
    <w:rsid w:val="00986B99"/>
    <w:rsid w:val="009B0018"/>
    <w:rsid w:val="009B2B4B"/>
    <w:rsid w:val="009B421A"/>
    <w:rsid w:val="009B64F4"/>
    <w:rsid w:val="009C3595"/>
    <w:rsid w:val="009E13A1"/>
    <w:rsid w:val="009F1764"/>
    <w:rsid w:val="00A72C6E"/>
    <w:rsid w:val="00AB5AF9"/>
    <w:rsid w:val="00AC385A"/>
    <w:rsid w:val="00AC7120"/>
    <w:rsid w:val="00AC7451"/>
    <w:rsid w:val="00AD14A5"/>
    <w:rsid w:val="00AF5C78"/>
    <w:rsid w:val="00B014B7"/>
    <w:rsid w:val="00B36E1D"/>
    <w:rsid w:val="00B62E7E"/>
    <w:rsid w:val="00B776A5"/>
    <w:rsid w:val="00BD41DC"/>
    <w:rsid w:val="00BE0949"/>
    <w:rsid w:val="00C236CF"/>
    <w:rsid w:val="00C2416E"/>
    <w:rsid w:val="00C678DE"/>
    <w:rsid w:val="00C72526"/>
    <w:rsid w:val="00C84C45"/>
    <w:rsid w:val="00CC2333"/>
    <w:rsid w:val="00CD01C9"/>
    <w:rsid w:val="00CD4E44"/>
    <w:rsid w:val="00CE2BC7"/>
    <w:rsid w:val="00D522B0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C18FD"/>
    <w:rsid w:val="00ED0A49"/>
    <w:rsid w:val="00EE334C"/>
    <w:rsid w:val="00F147AF"/>
    <w:rsid w:val="00F15BA3"/>
    <w:rsid w:val="00F20CD7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DC1A3-41A8-4080-B3E2-ADF121CB1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2021-11-23T02:56:00Z</cp:lastPrinted>
  <dcterms:created xsi:type="dcterms:W3CDTF">2023-07-18T01:35:00Z</dcterms:created>
  <dcterms:modified xsi:type="dcterms:W3CDTF">2023-07-18T01:35:00Z</dcterms:modified>
</cp:coreProperties>
</file>