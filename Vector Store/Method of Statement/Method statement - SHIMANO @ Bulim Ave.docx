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1C1C87">
      <w:pPr>
        <w:rPr>
          <w:sz w:val="24"/>
          <w:lang w:eastAsia="zh-CN"/>
        </w:rPr>
      </w:pPr>
      <w:r>
        <w:rPr>
          <w:sz w:val="24"/>
        </w:rPr>
        <w:t>Date: 10</w:t>
      </w:r>
      <w:r w:rsidRPr="001C1C87">
        <w:rPr>
          <w:sz w:val="24"/>
          <w:vertAlign w:val="superscript"/>
        </w:rPr>
        <w:t>th</w:t>
      </w:r>
      <w:r>
        <w:rPr>
          <w:sz w:val="24"/>
        </w:rPr>
        <w:t xml:space="preserve"> May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3C37F2">
        <w:rPr>
          <w:sz w:val="24"/>
          <w:lang w:eastAsia="zh-CN"/>
        </w:rPr>
        <w:t xml:space="preserve"> 10 cases of 1 unit machine</w:t>
      </w:r>
      <w:r w:rsidR="002D617F">
        <w:rPr>
          <w:sz w:val="24"/>
          <w:lang w:eastAsia="zh-CN"/>
        </w:rPr>
        <w:t xml:space="preserve"> from low loader, using gantry crane and chain block to lower down into 4m x 8m hole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2D617F" w:rsidRPr="002D617F" w:rsidRDefault="003C37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HNKJ-1200 Press machine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Pr="005948F2" w:rsidRDefault="003C37F2" w:rsidP="005948F2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  <w:r w:rsidR="00641942">
        <w:rPr>
          <w:sz w:val="24"/>
          <w:lang w:eastAsia="zh-CN"/>
        </w:rPr>
        <w:t xml:space="preserve"> 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TBC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641942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Bulim Ave</w:t>
      </w:r>
    </w:p>
    <w:p w:rsidR="003C37F2" w:rsidRPr="003C37F2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Shimano </w:t>
      </w:r>
      <w:r w:rsidR="00CC76C3">
        <w:rPr>
          <w:bCs/>
          <w:sz w:val="24"/>
          <w:szCs w:val="24"/>
          <w:lang w:eastAsia="zh-CN"/>
        </w:rPr>
        <w:t>(S) Pte Ltd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04511" w:rsidRDefault="00C97E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</w:t>
      </w:r>
      <w:r w:rsidR="003C37F2">
        <w:rPr>
          <w:sz w:val="24"/>
          <w:lang w:eastAsia="zh-CN"/>
        </w:rPr>
        <w:t xml:space="preserve">0 ton mobile crane </w:t>
      </w:r>
    </w:p>
    <w:p w:rsidR="003C37F2" w:rsidRDefault="00C97E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</w:t>
      </w:r>
      <w:r w:rsidR="003C37F2">
        <w:rPr>
          <w:sz w:val="24"/>
          <w:lang w:eastAsia="zh-CN"/>
        </w:rPr>
        <w:t xml:space="preserve">orry crane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 loader</w:t>
      </w:r>
    </w:p>
    <w:p w:rsidR="006467DA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of </w:t>
      </w:r>
      <w:r w:rsidR="003C37F2">
        <w:rPr>
          <w:sz w:val="24"/>
          <w:lang w:eastAsia="zh-CN"/>
        </w:rPr>
        <w:t>hydraulic gantry crane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 ton c</w:t>
      </w:r>
      <w:r w:rsidR="00992D3A">
        <w:rPr>
          <w:sz w:val="24"/>
          <w:lang w:eastAsia="zh-CN"/>
        </w:rPr>
        <w:t>hain block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6467DA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Default="00EA51F2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unload gantry crane from low loader</w:t>
      </w:r>
    </w:p>
    <w:p w:rsidR="00A84205" w:rsidRPr="003C37F2" w:rsidRDefault="00B5745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EA51F2">
        <w:rPr>
          <w:sz w:val="24"/>
          <w:lang w:eastAsia="zh-CN"/>
        </w:rPr>
        <w:t xml:space="preserve">ssembly gantry crane inside factory </w:t>
      </w:r>
    </w:p>
    <w:p w:rsidR="00EA51F2" w:rsidRDefault="003C37F2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A51F2">
        <w:rPr>
          <w:sz w:val="24"/>
          <w:lang w:eastAsia="zh-CN"/>
        </w:rPr>
        <w:t xml:space="preserve"> crane to hoist down machine</w:t>
      </w:r>
      <w:r>
        <w:rPr>
          <w:sz w:val="24"/>
          <w:lang w:eastAsia="zh-CN"/>
        </w:rPr>
        <w:t xml:space="preserve"> case</w:t>
      </w:r>
      <w:r w:rsidR="00EA51F2">
        <w:rPr>
          <w:sz w:val="24"/>
          <w:lang w:eastAsia="zh-CN"/>
        </w:rPr>
        <w:t xml:space="preserve"> from low loader</w:t>
      </w:r>
      <w:r>
        <w:rPr>
          <w:sz w:val="24"/>
          <w:lang w:eastAsia="zh-CN"/>
        </w:rPr>
        <w:t xml:space="preserve"> to the ground</w:t>
      </w:r>
    </w:p>
    <w:p w:rsidR="003C37F2" w:rsidRDefault="003C37F2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3C37F2" w:rsidRDefault="003C37F2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3C37F2" w:rsidRDefault="003C37F2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3C37F2" w:rsidRDefault="003C37F2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base</w:t>
      </w:r>
    </w:p>
    <w:p w:rsidR="00EA51F2" w:rsidRPr="003C37F2" w:rsidRDefault="003C37F2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machine into production </w:t>
      </w:r>
    </w:p>
    <w:p w:rsidR="00DB098E" w:rsidRPr="003C37F2" w:rsidRDefault="00EA51F2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C37F2">
        <w:rPr>
          <w:sz w:val="24"/>
          <w:lang w:eastAsia="zh-CN"/>
        </w:rPr>
        <w:t xml:space="preserve">Using gantry crane and 10ton chain block to assist in lowering machine into 8m hole </w:t>
      </w:r>
    </w:p>
    <w:p w:rsidR="004D66B4" w:rsidRDefault="005948F2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</w:t>
      </w:r>
      <w:r w:rsidR="00B57451">
        <w:rPr>
          <w:sz w:val="24"/>
          <w:lang w:eastAsia="zh-CN"/>
        </w:rPr>
        <w:t>chain block slowly for machine</w:t>
      </w:r>
      <w:r w:rsidR="003D00DD">
        <w:rPr>
          <w:sz w:val="24"/>
          <w:lang w:eastAsia="zh-CN"/>
        </w:rPr>
        <w:t xml:space="preserve"> to</w:t>
      </w:r>
      <w:bookmarkStart w:id="0" w:name="_GoBack"/>
      <w:bookmarkEnd w:id="0"/>
      <w:r w:rsidR="00B57451">
        <w:rPr>
          <w:sz w:val="24"/>
          <w:lang w:eastAsia="zh-CN"/>
        </w:rPr>
        <w:t xml:space="preserve"> sit on the hole</w:t>
      </w:r>
    </w:p>
    <w:p w:rsidR="00B57451" w:rsidRPr="00EF789A" w:rsidRDefault="00B57451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Repeat process till all machine are </w:t>
      </w:r>
      <w:r w:rsidR="00AE389D">
        <w:rPr>
          <w:sz w:val="24"/>
          <w:lang w:eastAsia="zh-CN"/>
        </w:rPr>
        <w:t xml:space="preserve">rested at the designated location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24AC" w:rsidRDefault="009324AC">
      <w:r>
        <w:separator/>
      </w:r>
    </w:p>
  </w:endnote>
  <w:endnote w:type="continuationSeparator" w:id="0">
    <w:p w:rsidR="009324AC" w:rsidRDefault="00932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D00D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D00D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24AC" w:rsidRDefault="009324AC">
      <w:r>
        <w:separator/>
      </w:r>
    </w:p>
  </w:footnote>
  <w:footnote w:type="continuationSeparator" w:id="0">
    <w:p w:rsidR="009324AC" w:rsidRDefault="009324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324A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324A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7FF4"/>
    <w:rsid w:val="0007152C"/>
    <w:rsid w:val="00083372"/>
    <w:rsid w:val="000C68D5"/>
    <w:rsid w:val="000D3C89"/>
    <w:rsid w:val="000D3F7C"/>
    <w:rsid w:val="001268A8"/>
    <w:rsid w:val="00136332"/>
    <w:rsid w:val="00141D73"/>
    <w:rsid w:val="001C1C87"/>
    <w:rsid w:val="001F5380"/>
    <w:rsid w:val="00241657"/>
    <w:rsid w:val="00257C21"/>
    <w:rsid w:val="002D617F"/>
    <w:rsid w:val="00346FBC"/>
    <w:rsid w:val="003C37F2"/>
    <w:rsid w:val="003C43A5"/>
    <w:rsid w:val="003D00DD"/>
    <w:rsid w:val="003D3BEA"/>
    <w:rsid w:val="00466C7A"/>
    <w:rsid w:val="004D66B4"/>
    <w:rsid w:val="00504511"/>
    <w:rsid w:val="005333BC"/>
    <w:rsid w:val="005948F2"/>
    <w:rsid w:val="00634800"/>
    <w:rsid w:val="00641942"/>
    <w:rsid w:val="006467DA"/>
    <w:rsid w:val="00663BC0"/>
    <w:rsid w:val="00735210"/>
    <w:rsid w:val="00742D33"/>
    <w:rsid w:val="007F3186"/>
    <w:rsid w:val="00804148"/>
    <w:rsid w:val="00840D53"/>
    <w:rsid w:val="00895D5D"/>
    <w:rsid w:val="0089628B"/>
    <w:rsid w:val="008B0A24"/>
    <w:rsid w:val="009324AC"/>
    <w:rsid w:val="00933FF0"/>
    <w:rsid w:val="00962CC7"/>
    <w:rsid w:val="00971AE8"/>
    <w:rsid w:val="0099046A"/>
    <w:rsid w:val="00992D3A"/>
    <w:rsid w:val="009B1025"/>
    <w:rsid w:val="009C6035"/>
    <w:rsid w:val="00A04566"/>
    <w:rsid w:val="00A1115F"/>
    <w:rsid w:val="00A5543F"/>
    <w:rsid w:val="00A84205"/>
    <w:rsid w:val="00A93B6F"/>
    <w:rsid w:val="00AB583B"/>
    <w:rsid w:val="00AE389D"/>
    <w:rsid w:val="00B57451"/>
    <w:rsid w:val="00BA65F8"/>
    <w:rsid w:val="00BF1F53"/>
    <w:rsid w:val="00C37473"/>
    <w:rsid w:val="00C91358"/>
    <w:rsid w:val="00C95881"/>
    <w:rsid w:val="00C97E3D"/>
    <w:rsid w:val="00CC76C3"/>
    <w:rsid w:val="00DB098E"/>
    <w:rsid w:val="00E76DB5"/>
    <w:rsid w:val="00EA51F2"/>
    <w:rsid w:val="00EC1220"/>
    <w:rsid w:val="00EC37A1"/>
    <w:rsid w:val="00EF789A"/>
    <w:rsid w:val="00F1378E"/>
    <w:rsid w:val="00F25DE1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47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2021-05-10T03:16:00Z</cp:lastPrinted>
  <dcterms:created xsi:type="dcterms:W3CDTF">2020-02-25T05:55:00Z</dcterms:created>
  <dcterms:modified xsi:type="dcterms:W3CDTF">2021-05-10T03:16:00Z</dcterms:modified>
</cp:coreProperties>
</file>