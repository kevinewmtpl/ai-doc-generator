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4750C4">
      <w:pPr>
        <w:rPr>
          <w:sz w:val="24"/>
          <w:lang w:eastAsia="zh-CN"/>
        </w:rPr>
      </w:pPr>
      <w:r>
        <w:rPr>
          <w:sz w:val="24"/>
        </w:rPr>
        <w:t>Date: 4</w:t>
      </w:r>
      <w:r w:rsidR="00CB2B35" w:rsidRPr="00CB2B35">
        <w:rPr>
          <w:sz w:val="24"/>
          <w:vertAlign w:val="superscript"/>
        </w:rPr>
        <w:t>th</w:t>
      </w:r>
      <w:r>
        <w:rPr>
          <w:sz w:val="24"/>
        </w:rPr>
        <w:t xml:space="preserve"> Oct </w:t>
      </w:r>
      <w:r w:rsidR="0082404D">
        <w:rPr>
          <w:sz w:val="24"/>
        </w:rPr>
        <w:t>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F3F7C" w:rsidRDefault="00BA65F8" w:rsidP="000F3F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F3F7C">
        <w:rPr>
          <w:sz w:val="24"/>
          <w:lang w:eastAsia="zh-CN"/>
        </w:rPr>
        <w:t>hoi</w:t>
      </w:r>
      <w:r w:rsidR="00717ED0">
        <w:rPr>
          <w:sz w:val="24"/>
          <w:lang w:eastAsia="zh-CN"/>
        </w:rPr>
        <w:t>st down 3</w:t>
      </w:r>
      <w:bookmarkStart w:id="0" w:name="_GoBack"/>
      <w:bookmarkEnd w:id="0"/>
      <w:r w:rsidR="004750C4">
        <w:rPr>
          <w:sz w:val="24"/>
          <w:lang w:eastAsia="zh-CN"/>
        </w:rPr>
        <w:t xml:space="preserve"> units machine from 3</w:t>
      </w:r>
      <w:r w:rsidR="004750C4" w:rsidRPr="004750C4">
        <w:rPr>
          <w:sz w:val="24"/>
          <w:vertAlign w:val="superscript"/>
          <w:lang w:eastAsia="zh-CN"/>
        </w:rPr>
        <w:t>rd</w:t>
      </w:r>
      <w:r w:rsidR="004750C4">
        <w:rPr>
          <w:sz w:val="24"/>
          <w:lang w:eastAsia="zh-CN"/>
        </w:rPr>
        <w:t xml:space="preserve"> </w:t>
      </w:r>
      <w:r w:rsidR="008A607A">
        <w:rPr>
          <w:sz w:val="24"/>
          <w:lang w:eastAsia="zh-CN"/>
        </w:rPr>
        <w:t>floor</w:t>
      </w:r>
      <w:r w:rsidR="000716A4">
        <w:rPr>
          <w:sz w:val="24"/>
          <w:lang w:eastAsia="zh-CN"/>
        </w:rPr>
        <w:t xml:space="preserve"> </w:t>
      </w:r>
      <w:r w:rsidR="00CB2B35">
        <w:rPr>
          <w:sz w:val="24"/>
          <w:lang w:eastAsia="zh-CN"/>
        </w:rPr>
        <w:t xml:space="preserve">and </w:t>
      </w:r>
      <w:r w:rsidR="000716A4">
        <w:rPr>
          <w:sz w:val="24"/>
          <w:lang w:eastAsia="zh-CN"/>
        </w:rPr>
        <w:t>by using lorry loader</w:t>
      </w:r>
    </w:p>
    <w:p w:rsidR="004750C4" w:rsidRDefault="004750C4" w:rsidP="004750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hoi</w:t>
      </w:r>
      <w:r>
        <w:rPr>
          <w:sz w:val="24"/>
          <w:lang w:eastAsia="zh-CN"/>
        </w:rPr>
        <w:t>st down 1 unit</w:t>
      </w:r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bar feeder </w:t>
      </w:r>
      <w:r>
        <w:rPr>
          <w:sz w:val="24"/>
          <w:lang w:eastAsia="zh-CN"/>
        </w:rPr>
        <w:t>from 3</w:t>
      </w:r>
      <w:r w:rsidRPr="004750C4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and by using lorry loader</w:t>
      </w:r>
    </w:p>
    <w:p w:rsidR="009A0A69" w:rsidRDefault="009A0A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750C4" w:rsidRDefault="004750C4" w:rsidP="004750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Spec </w:t>
      </w:r>
    </w:p>
    <w:p w:rsidR="004750C4" w:rsidRPr="004750C4" w:rsidRDefault="004750C4" w:rsidP="004750C4">
      <w:pPr>
        <w:pStyle w:val="Header"/>
        <w:tabs>
          <w:tab w:val="clear" w:pos="4320"/>
          <w:tab w:val="clear" w:pos="8640"/>
        </w:tabs>
        <w:rPr>
          <w:sz w:val="24"/>
          <w:szCs w:val="24"/>
          <w:u w:val="single"/>
          <w:lang w:eastAsia="zh-CN"/>
        </w:rPr>
      </w:pPr>
      <w:r w:rsidRPr="004750C4">
        <w:rPr>
          <w:sz w:val="24"/>
          <w:szCs w:val="24"/>
          <w:u w:val="single"/>
          <w:lang w:eastAsia="zh-CN"/>
        </w:rPr>
        <w:t>Milling machine</w:t>
      </w:r>
    </w:p>
    <w:p w:rsidR="004750C4" w:rsidRDefault="004907C1" w:rsidP="004750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180 x 160 x 180</w:t>
      </w:r>
      <w:r w:rsidR="004750C4">
        <w:rPr>
          <w:sz w:val="24"/>
          <w:szCs w:val="24"/>
          <w:lang w:eastAsia="zh-CN"/>
        </w:rPr>
        <w:t xml:space="preserve">cm / </w:t>
      </w:r>
      <w:r>
        <w:rPr>
          <w:sz w:val="24"/>
          <w:szCs w:val="24"/>
          <w:lang w:eastAsia="zh-CN"/>
        </w:rPr>
        <w:t>Wt: 1, 7</w:t>
      </w:r>
      <w:r w:rsidR="004750C4">
        <w:rPr>
          <w:sz w:val="24"/>
          <w:szCs w:val="24"/>
          <w:lang w:eastAsia="zh-CN"/>
        </w:rPr>
        <w:t xml:space="preserve">00 kg </w:t>
      </w:r>
    </w:p>
    <w:p w:rsidR="004750C4" w:rsidRPr="004750C4" w:rsidRDefault="004750C4" w:rsidP="004750C4">
      <w:pPr>
        <w:pStyle w:val="Header"/>
        <w:tabs>
          <w:tab w:val="clear" w:pos="4320"/>
          <w:tab w:val="clear" w:pos="8640"/>
        </w:tabs>
        <w:rPr>
          <w:sz w:val="24"/>
          <w:szCs w:val="24"/>
          <w:u w:val="single"/>
          <w:lang w:eastAsia="zh-CN"/>
        </w:rPr>
      </w:pPr>
      <w:r w:rsidRPr="004750C4">
        <w:rPr>
          <w:sz w:val="24"/>
          <w:szCs w:val="24"/>
          <w:u w:val="single"/>
          <w:lang w:eastAsia="zh-CN"/>
        </w:rPr>
        <w:t>Lathe machine</w:t>
      </w:r>
    </w:p>
    <w:p w:rsidR="004750C4" w:rsidRPr="009A0A69" w:rsidRDefault="004907C1" w:rsidP="004750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224 x 98 x 121</w:t>
      </w:r>
      <w:r w:rsidR="004750C4">
        <w:rPr>
          <w:sz w:val="24"/>
          <w:szCs w:val="24"/>
          <w:lang w:eastAsia="zh-CN"/>
        </w:rPr>
        <w:t>cm</w:t>
      </w:r>
      <w:r>
        <w:rPr>
          <w:sz w:val="24"/>
          <w:szCs w:val="24"/>
          <w:lang w:eastAsia="zh-CN"/>
        </w:rPr>
        <w:t xml:space="preserve">/ </w:t>
      </w:r>
      <w:r w:rsidR="004750C4">
        <w:rPr>
          <w:sz w:val="24"/>
          <w:szCs w:val="24"/>
          <w:lang w:eastAsia="zh-CN"/>
        </w:rPr>
        <w:t xml:space="preserve">Wt: 1, 700 kg </w:t>
      </w:r>
    </w:p>
    <w:p w:rsidR="004750C4" w:rsidRDefault="004750C4" w:rsidP="004750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Bar Feeder Spec </w:t>
      </w:r>
    </w:p>
    <w:p w:rsidR="004750C4" w:rsidRDefault="004750C4" w:rsidP="004750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Bar Feeder</w:t>
      </w:r>
    </w:p>
    <w:p w:rsidR="004750C4" w:rsidRPr="009A0A69" w:rsidRDefault="004750C4" w:rsidP="004750C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420 x 50 x 112 cm each/ Wt: 300 kg each</w:t>
      </w:r>
    </w:p>
    <w:p w:rsidR="004750C4" w:rsidRDefault="004750C4" w:rsidP="004750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8A607A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979B3">
      <w:pPr>
        <w:rPr>
          <w:sz w:val="24"/>
          <w:lang w:eastAsia="zh-CN"/>
        </w:rPr>
      </w:pPr>
      <w:r>
        <w:rPr>
          <w:sz w:val="24"/>
          <w:lang w:eastAsia="zh-CN"/>
        </w:rPr>
        <w:t>11/10</w:t>
      </w:r>
      <w:r w:rsidR="00CB2B35">
        <w:rPr>
          <w:sz w:val="24"/>
          <w:lang w:eastAsia="zh-CN"/>
        </w:rPr>
        <w:t>/23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  <w:r w:rsidR="00A90E38">
        <w:rPr>
          <w:b/>
          <w:bCs/>
          <w:sz w:val="32"/>
          <w:u w:val="single"/>
          <w:lang w:eastAsia="zh-CN"/>
        </w:rPr>
        <w:t xml:space="preserve"> </w:t>
      </w:r>
    </w:p>
    <w:p w:rsidR="0063312A" w:rsidRDefault="00CB2B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FE2902">
        <w:rPr>
          <w:bCs/>
          <w:sz w:val="24"/>
          <w:szCs w:val="24"/>
          <w:lang w:eastAsia="zh-CN"/>
        </w:rPr>
        <w:t xml:space="preserve">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979B3" w:rsidRDefault="00B979B3" w:rsidP="00B979B3">
      <w:pPr>
        <w:pStyle w:val="Heading4"/>
      </w:pPr>
      <w:r>
        <w:t>Blk 31 Defu Lane 10 #03-58</w:t>
      </w:r>
    </w:p>
    <w:p w:rsidR="00544EE3" w:rsidRPr="00B979B3" w:rsidRDefault="00B979B3" w:rsidP="00B979B3">
      <w:pPr>
        <w:pStyle w:val="Heading4"/>
      </w:pPr>
      <w:r>
        <w:t xml:space="preserve">Sweetech Precision </w:t>
      </w:r>
      <w:r w:rsidR="0082404D">
        <w:rPr>
          <w:szCs w:val="24"/>
        </w:rPr>
        <w:t xml:space="preserve">Engineering </w:t>
      </w:r>
      <w:r>
        <w:rPr>
          <w:szCs w:val="24"/>
        </w:rPr>
        <w:t xml:space="preserve">Trading </w:t>
      </w:r>
      <w:r w:rsidR="0082404D">
        <w:rPr>
          <w:szCs w:val="24"/>
        </w:rPr>
        <w:t>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FE29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0716A4">
        <w:rPr>
          <w:sz w:val="24"/>
          <w:lang w:eastAsia="zh-CN"/>
        </w:rPr>
        <w:t>633 lorry loader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243FDF">
        <w:rPr>
          <w:sz w:val="24"/>
          <w:lang w:eastAsia="zh-CN"/>
        </w:rPr>
        <w:t>/rollers</w:t>
      </w:r>
      <w:r w:rsidR="00083372">
        <w:rPr>
          <w:sz w:val="24"/>
          <w:lang w:eastAsia="zh-CN"/>
        </w:rPr>
        <w:t xml:space="preserve"> </w:t>
      </w:r>
    </w:p>
    <w:p w:rsidR="006467DA" w:rsidRDefault="00243FD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2404D">
        <w:rPr>
          <w:sz w:val="24"/>
          <w:lang w:eastAsia="zh-CN"/>
        </w:rPr>
        <w:t>ire/w</w:t>
      </w:r>
      <w:r>
        <w:rPr>
          <w:sz w:val="24"/>
          <w:lang w:eastAsia="zh-CN"/>
        </w:rPr>
        <w:t>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CB2B35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979B3" w:rsidRDefault="00B979B3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A607A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A90E38" w:rsidRDefault="00A90E3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P.P.E Required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Safety shoe</w:t>
      </w:r>
    </w:p>
    <w:p w:rsid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Safety helmet </w:t>
      </w:r>
    </w:p>
    <w:p w:rsidR="00BA3DB0" w:rsidRPr="00BA3DB0" w:rsidRDefault="00BA3DB0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A607A" w:rsidRDefault="008A607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BA3DB0" w:rsidRDefault="00BA3DB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</w:t>
      </w:r>
      <w:r w:rsidR="008A607A">
        <w:rPr>
          <w:b w:val="0"/>
          <w:sz w:val="20"/>
          <w:u w:val="none"/>
          <w:lang w:eastAsia="zh-CN"/>
        </w:rPr>
        <w:t xml:space="preserve">            </w:t>
      </w:r>
      <w:r w:rsidR="00217127">
        <w:rPr>
          <w:b w:val="0"/>
          <w:sz w:val="20"/>
          <w:u w:val="none"/>
          <w:lang w:eastAsia="zh-CN"/>
        </w:rPr>
        <w:t xml:space="preserve">   </w:t>
      </w:r>
      <w:r w:rsidR="00217127">
        <w:rPr>
          <w:sz w:val="32"/>
          <w:szCs w:val="32"/>
          <w:lang w:eastAsia="zh-CN"/>
        </w:rPr>
        <w:t>Job scope</w:t>
      </w:r>
    </w:p>
    <w:p w:rsidR="004E758D" w:rsidRDefault="000716A4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8A607A" w:rsidRDefault="008A607A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loader at site location</w:t>
      </w:r>
    </w:p>
    <w:p w:rsidR="00FE2902" w:rsidRDefault="004907C1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</w:t>
      </w:r>
      <w:r w:rsidR="00CB2B35">
        <w:rPr>
          <w:sz w:val="24"/>
          <w:lang w:eastAsia="zh-CN"/>
        </w:rPr>
        <w:t>machine</w:t>
      </w:r>
      <w:r>
        <w:rPr>
          <w:sz w:val="24"/>
          <w:lang w:eastAsia="zh-CN"/>
        </w:rPr>
        <w:t>s</w:t>
      </w:r>
      <w:r w:rsidR="00FE2902">
        <w:rPr>
          <w:sz w:val="24"/>
          <w:lang w:eastAsia="zh-CN"/>
        </w:rPr>
        <w:t xml:space="preserve"> to near crane parking area </w:t>
      </w:r>
    </w:p>
    <w:p w:rsidR="00670783" w:rsidRPr="00CF1858" w:rsidRDefault="003C5F0F" w:rsidP="00CF18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</w:t>
      </w:r>
      <w:r w:rsidR="008A607A">
        <w:rPr>
          <w:sz w:val="24"/>
          <w:lang w:eastAsia="zh-CN"/>
        </w:rPr>
        <w:t xml:space="preserve"> to crane hook </w:t>
      </w:r>
      <w:r w:rsidR="004A2886">
        <w:rPr>
          <w:sz w:val="24"/>
          <w:lang w:eastAsia="zh-CN"/>
        </w:rPr>
        <w:t xml:space="preserve">and </w:t>
      </w:r>
      <w:r w:rsidR="000F3F7C">
        <w:rPr>
          <w:sz w:val="24"/>
          <w:lang w:eastAsia="zh-CN"/>
        </w:rPr>
        <w:t>secure</w:t>
      </w:r>
      <w:r w:rsidR="00CB2B35">
        <w:rPr>
          <w:sz w:val="24"/>
          <w:lang w:eastAsia="zh-CN"/>
        </w:rPr>
        <w:t xml:space="preserve"> to rigging point of machine</w:t>
      </w:r>
    </w:p>
    <w:p w:rsidR="000716A4" w:rsidRDefault="00496D2A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</w:t>
      </w:r>
      <w:r w:rsidR="00832BA0">
        <w:rPr>
          <w:sz w:val="24"/>
          <w:lang w:eastAsia="zh-CN"/>
        </w:rPr>
        <w:t xml:space="preserve"> </w:t>
      </w:r>
      <w:r w:rsidR="00CB2B35">
        <w:rPr>
          <w:sz w:val="24"/>
          <w:lang w:eastAsia="zh-CN"/>
        </w:rPr>
        <w:t>up machine</w:t>
      </w:r>
      <w:r w:rsidR="000716A4">
        <w:rPr>
          <w:sz w:val="24"/>
          <w:lang w:eastAsia="zh-CN"/>
        </w:rPr>
        <w:t>1ft above ground to check on balancing</w:t>
      </w:r>
    </w:p>
    <w:p w:rsidR="004A2886" w:rsidRDefault="00FE2902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</w:t>
      </w:r>
      <w:r w:rsidR="00CB2B35">
        <w:rPr>
          <w:sz w:val="24"/>
          <w:lang w:eastAsia="zh-CN"/>
        </w:rPr>
        <w:t>ll balanced, hoist up machine</w:t>
      </w:r>
      <w:r w:rsidR="00004EBE">
        <w:rPr>
          <w:sz w:val="24"/>
          <w:lang w:eastAsia="zh-CN"/>
        </w:rPr>
        <w:t xml:space="preserve"> above parapet wall</w:t>
      </w:r>
    </w:p>
    <w:p w:rsidR="00496D2A" w:rsidRDefault="00CB2B35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slowly swing machine</w:t>
      </w:r>
      <w:r w:rsidR="00FE2902">
        <w:rPr>
          <w:sz w:val="24"/>
          <w:lang w:eastAsia="zh-CN"/>
        </w:rPr>
        <w:t xml:space="preserve"> out </w:t>
      </w:r>
    </w:p>
    <w:p w:rsidR="009A0A69" w:rsidRDefault="00CB2B35" w:rsidP="00832BA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9A0A69">
        <w:rPr>
          <w:sz w:val="24"/>
          <w:lang w:eastAsia="zh-CN"/>
        </w:rPr>
        <w:t xml:space="preserve"> </w:t>
      </w:r>
      <w:r w:rsidR="004907C1">
        <w:rPr>
          <w:sz w:val="24"/>
          <w:lang w:eastAsia="zh-CN"/>
        </w:rPr>
        <w:t xml:space="preserve">and load onto </w:t>
      </w:r>
      <w:r>
        <w:rPr>
          <w:sz w:val="24"/>
          <w:lang w:eastAsia="zh-CN"/>
        </w:rPr>
        <w:t>lorry</w:t>
      </w:r>
      <w:r w:rsidR="004907C1">
        <w:rPr>
          <w:sz w:val="24"/>
          <w:lang w:eastAsia="zh-CN"/>
        </w:rPr>
        <w:t xml:space="preserve"> transport.</w:t>
      </w:r>
      <w:r>
        <w:rPr>
          <w:sz w:val="24"/>
          <w:lang w:eastAsia="zh-CN"/>
        </w:rPr>
        <w:t xml:space="preserve"> </w:t>
      </w:r>
    </w:p>
    <w:p w:rsidR="00670783" w:rsidRPr="009A0A69" w:rsidRDefault="009A0A69" w:rsidP="009A0A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with strapping belt prior to moving o</w:t>
      </w:r>
      <w:r w:rsidR="000F3F7C">
        <w:rPr>
          <w:sz w:val="24"/>
          <w:lang w:eastAsia="zh-CN"/>
        </w:rPr>
        <w:t xml:space="preserve">ut </w:t>
      </w:r>
      <w:r w:rsidR="00004EBE">
        <w:rPr>
          <w:sz w:val="24"/>
          <w:lang w:eastAsia="zh-CN"/>
        </w:rPr>
        <w:t>of site premise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9A0A69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CB2B35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EC0" w:rsidRDefault="00D07EC0">
      <w:r>
        <w:separator/>
      </w:r>
    </w:p>
  </w:endnote>
  <w:endnote w:type="continuationSeparator" w:id="0">
    <w:p w:rsidR="00D07EC0" w:rsidRDefault="00D07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17ED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17ED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EC0" w:rsidRDefault="00D07EC0">
      <w:r>
        <w:separator/>
      </w:r>
    </w:p>
  </w:footnote>
  <w:footnote w:type="continuationSeparator" w:id="0">
    <w:p w:rsidR="00D07EC0" w:rsidRDefault="00D07E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07EC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07EC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80275"/>
    <w:multiLevelType w:val="hybridMultilevel"/>
    <w:tmpl w:val="661E29A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EBE"/>
    <w:rsid w:val="00016C39"/>
    <w:rsid w:val="00063B47"/>
    <w:rsid w:val="0007152C"/>
    <w:rsid w:val="000716A4"/>
    <w:rsid w:val="00083372"/>
    <w:rsid w:val="000C68D5"/>
    <w:rsid w:val="000D3C89"/>
    <w:rsid w:val="000D3F7C"/>
    <w:rsid w:val="000D7011"/>
    <w:rsid w:val="000F3F7C"/>
    <w:rsid w:val="00112297"/>
    <w:rsid w:val="001268A8"/>
    <w:rsid w:val="00136332"/>
    <w:rsid w:val="00141D73"/>
    <w:rsid w:val="00145D89"/>
    <w:rsid w:val="00147D28"/>
    <w:rsid w:val="0016380F"/>
    <w:rsid w:val="00193A39"/>
    <w:rsid w:val="001A26B8"/>
    <w:rsid w:val="001E3C3B"/>
    <w:rsid w:val="001F5380"/>
    <w:rsid w:val="00217127"/>
    <w:rsid w:val="00241657"/>
    <w:rsid w:val="00243FDF"/>
    <w:rsid w:val="00257C21"/>
    <w:rsid w:val="00266D8F"/>
    <w:rsid w:val="002E1940"/>
    <w:rsid w:val="002F1DB6"/>
    <w:rsid w:val="003571AC"/>
    <w:rsid w:val="0036737A"/>
    <w:rsid w:val="003C43A5"/>
    <w:rsid w:val="003C5F0F"/>
    <w:rsid w:val="003D3BEA"/>
    <w:rsid w:val="003E0C0F"/>
    <w:rsid w:val="003E1B73"/>
    <w:rsid w:val="003F58E1"/>
    <w:rsid w:val="004625F3"/>
    <w:rsid w:val="00466C7A"/>
    <w:rsid w:val="00473824"/>
    <w:rsid w:val="004750C4"/>
    <w:rsid w:val="004907C1"/>
    <w:rsid w:val="00496D2A"/>
    <w:rsid w:val="004A2886"/>
    <w:rsid w:val="004B5096"/>
    <w:rsid w:val="004E758D"/>
    <w:rsid w:val="005174D9"/>
    <w:rsid w:val="00532FD3"/>
    <w:rsid w:val="005333BC"/>
    <w:rsid w:val="005435B6"/>
    <w:rsid w:val="00544EE3"/>
    <w:rsid w:val="005A3BAE"/>
    <w:rsid w:val="005B7E93"/>
    <w:rsid w:val="00626402"/>
    <w:rsid w:val="0063312A"/>
    <w:rsid w:val="00634800"/>
    <w:rsid w:val="006374BC"/>
    <w:rsid w:val="006467DA"/>
    <w:rsid w:val="00663BC0"/>
    <w:rsid w:val="00664227"/>
    <w:rsid w:val="00670783"/>
    <w:rsid w:val="0067465D"/>
    <w:rsid w:val="006A5823"/>
    <w:rsid w:val="006D440D"/>
    <w:rsid w:val="006E7AD0"/>
    <w:rsid w:val="00701D01"/>
    <w:rsid w:val="007066F2"/>
    <w:rsid w:val="00717ED0"/>
    <w:rsid w:val="00735210"/>
    <w:rsid w:val="00742D33"/>
    <w:rsid w:val="007805EF"/>
    <w:rsid w:val="007957C8"/>
    <w:rsid w:val="00814620"/>
    <w:rsid w:val="00821C76"/>
    <w:rsid w:val="008225C1"/>
    <w:rsid w:val="0082404D"/>
    <w:rsid w:val="00832BA0"/>
    <w:rsid w:val="0084724A"/>
    <w:rsid w:val="00885A6B"/>
    <w:rsid w:val="00895D5D"/>
    <w:rsid w:val="0089628B"/>
    <w:rsid w:val="008A607A"/>
    <w:rsid w:val="0090024D"/>
    <w:rsid w:val="00926CAD"/>
    <w:rsid w:val="00933FF0"/>
    <w:rsid w:val="009375F5"/>
    <w:rsid w:val="0096126F"/>
    <w:rsid w:val="00971AE8"/>
    <w:rsid w:val="009728B7"/>
    <w:rsid w:val="0099046A"/>
    <w:rsid w:val="009A0A69"/>
    <w:rsid w:val="009B3324"/>
    <w:rsid w:val="009C1705"/>
    <w:rsid w:val="00A1115F"/>
    <w:rsid w:val="00A20137"/>
    <w:rsid w:val="00A315FB"/>
    <w:rsid w:val="00A60FBF"/>
    <w:rsid w:val="00A84205"/>
    <w:rsid w:val="00A90E38"/>
    <w:rsid w:val="00A93B6F"/>
    <w:rsid w:val="00AB583B"/>
    <w:rsid w:val="00B11F89"/>
    <w:rsid w:val="00B61A87"/>
    <w:rsid w:val="00B61F71"/>
    <w:rsid w:val="00B92359"/>
    <w:rsid w:val="00B979B3"/>
    <w:rsid w:val="00BA3DB0"/>
    <w:rsid w:val="00BA65F8"/>
    <w:rsid w:val="00BD7626"/>
    <w:rsid w:val="00BE4833"/>
    <w:rsid w:val="00BF1A8A"/>
    <w:rsid w:val="00BF1F53"/>
    <w:rsid w:val="00BF66A8"/>
    <w:rsid w:val="00C40962"/>
    <w:rsid w:val="00C70633"/>
    <w:rsid w:val="00C72AFC"/>
    <w:rsid w:val="00C83E46"/>
    <w:rsid w:val="00C95881"/>
    <w:rsid w:val="00CB2B35"/>
    <w:rsid w:val="00CF1858"/>
    <w:rsid w:val="00D06CBE"/>
    <w:rsid w:val="00D07EC0"/>
    <w:rsid w:val="00D33F1B"/>
    <w:rsid w:val="00D51A21"/>
    <w:rsid w:val="00D5534A"/>
    <w:rsid w:val="00DB2A3D"/>
    <w:rsid w:val="00DE40A9"/>
    <w:rsid w:val="00DF4C88"/>
    <w:rsid w:val="00E14B73"/>
    <w:rsid w:val="00E14D44"/>
    <w:rsid w:val="00E6301A"/>
    <w:rsid w:val="00E76DB5"/>
    <w:rsid w:val="00EB160A"/>
    <w:rsid w:val="00EC1220"/>
    <w:rsid w:val="00EC37A1"/>
    <w:rsid w:val="00EF3030"/>
    <w:rsid w:val="00EF789A"/>
    <w:rsid w:val="00F00029"/>
    <w:rsid w:val="00F36CE9"/>
    <w:rsid w:val="00FE2902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4750C4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2023-08-24T02:09:00Z</cp:lastPrinted>
  <dcterms:created xsi:type="dcterms:W3CDTF">2023-10-04T03:33:00Z</dcterms:created>
  <dcterms:modified xsi:type="dcterms:W3CDTF">2023-10-04T03:33:00Z</dcterms:modified>
</cp:coreProperties>
</file>