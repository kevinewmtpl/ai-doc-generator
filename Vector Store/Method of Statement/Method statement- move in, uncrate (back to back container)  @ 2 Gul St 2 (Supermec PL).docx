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2C1D" w:rsidRDefault="00D92C1D">
      <w:pPr>
        <w:rPr>
          <w:sz w:val="24"/>
        </w:rPr>
      </w:pPr>
      <w:r>
        <w:rPr>
          <w:sz w:val="24"/>
        </w:rPr>
        <w:t>Reference No: EW/Q/0946/23</w:t>
      </w:r>
    </w:p>
    <w:p w:rsidR="00684C71" w:rsidRDefault="00D92C1D">
      <w:pPr>
        <w:rPr>
          <w:sz w:val="24"/>
          <w:lang w:eastAsia="zh-CN"/>
        </w:rPr>
      </w:pPr>
      <w:r>
        <w:rPr>
          <w:sz w:val="24"/>
        </w:rPr>
        <w:t>Date: 17</w:t>
      </w:r>
      <w:r w:rsidRPr="00D92C1D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196D20"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196D20"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40ft </w:t>
      </w:r>
      <w:r w:rsidR="00D92C1D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D92C1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Samson SMV-1060L CNC</w:t>
      </w:r>
    </w:p>
    <w:p w:rsidR="00196D20" w:rsidRDefault="00D92C1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330 x 228 x 255</w:t>
      </w:r>
      <w:r w:rsidR="00196D20">
        <w:rPr>
          <w:b/>
          <w:sz w:val="24"/>
          <w:lang w:eastAsia="zh-CN"/>
        </w:rPr>
        <w:t xml:space="preserve"> cm </w:t>
      </w:r>
    </w:p>
    <w:p w:rsidR="00196D20" w:rsidRPr="00241E3C" w:rsidRDefault="00D92C1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6, 5</w:t>
      </w:r>
      <w:r w:rsidR="00196D20">
        <w:rPr>
          <w:b/>
          <w:sz w:val="24"/>
          <w:lang w:eastAsia="zh-CN"/>
        </w:rPr>
        <w:t xml:space="preserve">00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20/07/23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196D20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92C1D" w:rsidP="00707B09">
      <w:pPr>
        <w:pStyle w:val="Heading4"/>
      </w:pPr>
      <w:r>
        <w:t>2 Gul St 2</w:t>
      </w:r>
    </w:p>
    <w:p w:rsidR="00707B09" w:rsidRPr="00707B09" w:rsidRDefault="00D92C1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Supermec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D92C1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346D30">
        <w:rPr>
          <w:sz w:val="24"/>
          <w:lang w:eastAsia="zh-CN"/>
        </w:rPr>
        <w:t xml:space="preserve">pallet </w:t>
      </w:r>
      <w:r>
        <w:rPr>
          <w:sz w:val="24"/>
          <w:lang w:eastAsia="zh-CN"/>
        </w:rPr>
        <w:t>from container onto lorry chassis</w:t>
      </w:r>
    </w:p>
    <w:p w:rsidR="00196D20" w:rsidRPr="00346D30" w:rsidRDefault="00346D30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nuts from 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856" w:rsidRDefault="008E3856">
      <w:r>
        <w:separator/>
      </w:r>
    </w:p>
  </w:endnote>
  <w:endnote w:type="continuationSeparator" w:id="0">
    <w:p w:rsidR="008E3856" w:rsidRDefault="008E3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6D3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6D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856" w:rsidRDefault="008E3856">
      <w:r>
        <w:separator/>
      </w:r>
    </w:p>
  </w:footnote>
  <w:footnote w:type="continuationSeparator" w:id="0">
    <w:p w:rsidR="008E3856" w:rsidRDefault="008E38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E38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E385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46D30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8E3856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2CD5"/>
    <w:rsid w:val="00E9120A"/>
    <w:rsid w:val="00EB496F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2023-07-17T01:39:00Z</dcterms:created>
  <dcterms:modified xsi:type="dcterms:W3CDTF">2023-07-17T01:39:00Z</dcterms:modified>
</cp:coreProperties>
</file>