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6928" w:rsidRDefault="00386928">
      <w:pPr>
        <w:rPr>
          <w:sz w:val="24"/>
        </w:rPr>
      </w:pPr>
    </w:p>
    <w:p w:rsidR="00684C71" w:rsidRDefault="004C460D">
      <w:pPr>
        <w:rPr>
          <w:sz w:val="24"/>
          <w:lang w:eastAsia="zh-CN"/>
        </w:rPr>
      </w:pPr>
      <w:r>
        <w:rPr>
          <w:sz w:val="24"/>
        </w:rPr>
        <w:t>Date: 10</w:t>
      </w:r>
      <w:r w:rsidR="004E12B0" w:rsidRPr="004E12B0">
        <w:rPr>
          <w:sz w:val="24"/>
          <w:vertAlign w:val="superscript"/>
        </w:rPr>
        <w:t>th</w:t>
      </w:r>
      <w:r w:rsidR="004E12B0">
        <w:rPr>
          <w:sz w:val="24"/>
        </w:rPr>
        <w:t xml:space="preserve"> July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4C46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shift out machineries</w:t>
      </w:r>
      <w:r w:rsidR="004E12B0">
        <w:rPr>
          <w:rFonts w:hint="eastAsia"/>
          <w:sz w:val="24"/>
          <w:lang w:eastAsia="zh-CN"/>
        </w:rPr>
        <w:t xml:space="preserve"> from production</w:t>
      </w:r>
      <w:r w:rsidR="004E12B0">
        <w:rPr>
          <w:sz w:val="24"/>
          <w:lang w:eastAsia="zh-CN"/>
        </w:rPr>
        <w:t xml:space="preserve"> onto platform, using </w:t>
      </w:r>
      <w:r>
        <w:rPr>
          <w:sz w:val="24"/>
          <w:lang w:eastAsia="zh-CN"/>
        </w:rPr>
        <w:t xml:space="preserve">lorry/forklift to </w:t>
      </w:r>
      <w:r w:rsidR="004E12B0">
        <w:rPr>
          <w:sz w:val="24"/>
          <w:lang w:eastAsia="zh-CN"/>
        </w:rPr>
        <w:t xml:space="preserve">load up onto lorry chassis and deliver to new factory 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Pr="003B7ED4" w:rsidRDefault="004E12B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E75D7" w:rsidRDefault="004E75D7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2 day job</w:t>
      </w:r>
    </w:p>
    <w:p w:rsidR="00684C71" w:rsidRDefault="0021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10/08/24 – 11</w:t>
      </w:r>
      <w:bookmarkStart w:id="0" w:name="_GoBack"/>
      <w:bookmarkEnd w:id="0"/>
      <w:r w:rsidR="004E12B0">
        <w:rPr>
          <w:sz w:val="24"/>
          <w:lang w:eastAsia="zh-CN"/>
        </w:rPr>
        <w:t>/08/24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020E0" w:rsidRPr="004E12B0" w:rsidRDefault="004E12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E75D7" w:rsidP="0025074A">
      <w:pPr>
        <w:pStyle w:val="Heading4"/>
      </w:pPr>
      <w:r>
        <w:t>Blk 5012 A.M.K Ave 5 #01-04/07</w:t>
      </w:r>
    </w:p>
    <w:p w:rsidR="0046606F" w:rsidRPr="0046606F" w:rsidRDefault="001C5A49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Akribis Systems</w:t>
      </w:r>
      <w:r w:rsidR="0046606F">
        <w:rPr>
          <w:sz w:val="24"/>
          <w:szCs w:val="24"/>
          <w:lang w:eastAsia="zh-CN"/>
        </w:rPr>
        <w:t xml:space="preserve"> Pte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058FF" w:rsidRDefault="004E12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4-5</w:t>
      </w:r>
      <w:r w:rsidR="00F058FF">
        <w:rPr>
          <w:sz w:val="24"/>
          <w:lang w:eastAsia="zh-CN"/>
        </w:rPr>
        <w:t xml:space="preserve"> x lorry crane</w:t>
      </w:r>
    </w:p>
    <w:p w:rsidR="00386928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lowbed (to transport forklift) </w:t>
      </w:r>
    </w:p>
    <w:p w:rsidR="0025074A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B020E0" w:rsidRDefault="00B020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lay out for machine pathway)</w:t>
      </w:r>
    </w:p>
    <w:p w:rsidR="00707B09" w:rsidRDefault="004E12B0" w:rsidP="004E12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5074A">
        <w:rPr>
          <w:sz w:val="24"/>
          <w:lang w:eastAsia="zh-CN"/>
        </w:rPr>
        <w:t>ollers</w:t>
      </w:r>
    </w:p>
    <w:p w:rsidR="004E12B0" w:rsidRDefault="004E12B0" w:rsidP="004E12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896CDD" w:rsidRDefault="00896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B020E0" w:rsidRDefault="00B020E0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FD2778" w:rsidRDefault="00FD277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C460D" w:rsidRDefault="004C460D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C460D" w:rsidRDefault="004C460D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certified lifting supervisor, rigger, signalman and lorry crane operator will be involved in this operation </w:t>
      </w:r>
    </w:p>
    <w:p w:rsidR="004C460D" w:rsidRPr="004C460D" w:rsidRDefault="004C460D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8A4961" w:rsidRDefault="001F2B4E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  <w:r w:rsidR="00FD2778">
        <w:rPr>
          <w:sz w:val="24"/>
          <w:lang w:eastAsia="zh-CN"/>
        </w:rPr>
        <w:t xml:space="preserve">and signage 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bay</w:t>
      </w:r>
    </w:p>
    <w:p w:rsidR="003B2B81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Forklift to fork down platform and lay out </w:t>
      </w:r>
      <w:r w:rsidR="003B2B81">
        <w:rPr>
          <w:sz w:val="24"/>
          <w:lang w:eastAsia="zh-CN"/>
        </w:rPr>
        <w:t>directly in front of tenant door entrance for machine pathway</w:t>
      </w:r>
    </w:p>
    <w:p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 from production to loading bay</w:t>
      </w:r>
    </w:p>
    <w:p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platform </w:t>
      </w:r>
    </w:p>
    <w:p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4C460D">
        <w:rPr>
          <w:sz w:val="24"/>
          <w:lang w:eastAsia="zh-CN"/>
        </w:rPr>
        <w:t>lorry/</w:t>
      </w:r>
      <w:r>
        <w:rPr>
          <w:sz w:val="24"/>
          <w:lang w:eastAsia="zh-CN"/>
        </w:rPr>
        <w:t xml:space="preserve">forklift to </w:t>
      </w:r>
      <w:r w:rsidR="004C460D">
        <w:rPr>
          <w:sz w:val="24"/>
          <w:lang w:eastAsia="zh-CN"/>
        </w:rPr>
        <w:t>hoist/</w:t>
      </w:r>
      <w:r>
        <w:rPr>
          <w:sz w:val="24"/>
          <w:lang w:eastAsia="zh-CN"/>
        </w:rPr>
        <w:t>fork up machine from platform</w:t>
      </w:r>
    </w:p>
    <w:p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lorry chassis</w:t>
      </w:r>
    </w:p>
    <w:p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of tenant premise </w:t>
      </w:r>
    </w:p>
    <w:p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new factory  </w:t>
      </w:r>
    </w:p>
    <w:p w:rsidR="008D17DA" w:rsidRPr="004E75D7" w:rsidRDefault="00E97987" w:rsidP="004E75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46606F" w:rsidRPr="003B2B81">
        <w:rPr>
          <w:sz w:val="24"/>
          <w:lang w:eastAsia="zh-CN"/>
        </w:rPr>
        <w:t>for</w:t>
      </w:r>
      <w:r w:rsidR="00FD2778" w:rsidRPr="003B2B81">
        <w:rPr>
          <w:sz w:val="24"/>
          <w:lang w:eastAsia="zh-CN"/>
        </w:rPr>
        <w:t xml:space="preserve">k down machine </w:t>
      </w:r>
      <w:r w:rsidR="00696DB8">
        <w:rPr>
          <w:sz w:val="24"/>
          <w:lang w:eastAsia="zh-CN"/>
        </w:rPr>
        <w:t xml:space="preserve">from lorry chassis </w:t>
      </w:r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696DB8">
        <w:rPr>
          <w:sz w:val="24"/>
        </w:rPr>
        <w:t xml:space="preserve">Kevin Wong </w:t>
      </w:r>
      <w:r w:rsidR="004E75D7">
        <w:rPr>
          <w:sz w:val="24"/>
        </w:rPr>
        <w:t>/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1481" w:rsidRDefault="008A1481">
      <w:r>
        <w:separator/>
      </w:r>
    </w:p>
  </w:endnote>
  <w:endnote w:type="continuationSeparator" w:id="0">
    <w:p w:rsidR="008A1481" w:rsidRDefault="008A1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2D2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2D2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1481" w:rsidRDefault="008A1481">
      <w:r>
        <w:separator/>
      </w:r>
    </w:p>
  </w:footnote>
  <w:footnote w:type="continuationSeparator" w:id="0">
    <w:p w:rsidR="008A1481" w:rsidRDefault="008A14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A148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4E12B0">
    <w:pPr>
      <w:pStyle w:val="Header"/>
      <w:jc w:val="center"/>
    </w:pPr>
    <w:r>
      <w:t>No. 28 Kranji Loop #05-03, Kranji Green, Singapore 739571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 w:rsidR="004E12B0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A148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0F577A"/>
    <w:rsid w:val="001352B7"/>
    <w:rsid w:val="001C5A49"/>
    <w:rsid w:val="001C645A"/>
    <w:rsid w:val="001F2B4E"/>
    <w:rsid w:val="002040E8"/>
    <w:rsid w:val="00205704"/>
    <w:rsid w:val="0021479B"/>
    <w:rsid w:val="002249EF"/>
    <w:rsid w:val="0025074A"/>
    <w:rsid w:val="0026724A"/>
    <w:rsid w:val="00272A93"/>
    <w:rsid w:val="00296179"/>
    <w:rsid w:val="00302BD3"/>
    <w:rsid w:val="00310929"/>
    <w:rsid w:val="00345354"/>
    <w:rsid w:val="0034564D"/>
    <w:rsid w:val="00386928"/>
    <w:rsid w:val="0038762F"/>
    <w:rsid w:val="003B2B81"/>
    <w:rsid w:val="003B7ED4"/>
    <w:rsid w:val="00430053"/>
    <w:rsid w:val="0046606F"/>
    <w:rsid w:val="00486558"/>
    <w:rsid w:val="00494A64"/>
    <w:rsid w:val="004C460D"/>
    <w:rsid w:val="004D7084"/>
    <w:rsid w:val="004E12B0"/>
    <w:rsid w:val="004E7394"/>
    <w:rsid w:val="004E75D7"/>
    <w:rsid w:val="005254B7"/>
    <w:rsid w:val="005654AB"/>
    <w:rsid w:val="006700D2"/>
    <w:rsid w:val="00684C71"/>
    <w:rsid w:val="00696DB8"/>
    <w:rsid w:val="006B6525"/>
    <w:rsid w:val="006E7958"/>
    <w:rsid w:val="00707B09"/>
    <w:rsid w:val="00784B51"/>
    <w:rsid w:val="007D64B7"/>
    <w:rsid w:val="007E7225"/>
    <w:rsid w:val="00805829"/>
    <w:rsid w:val="0081336E"/>
    <w:rsid w:val="00872D61"/>
    <w:rsid w:val="00874104"/>
    <w:rsid w:val="00896CDD"/>
    <w:rsid w:val="008A1481"/>
    <w:rsid w:val="008A4961"/>
    <w:rsid w:val="008D17DA"/>
    <w:rsid w:val="00964921"/>
    <w:rsid w:val="009E6235"/>
    <w:rsid w:val="00A64537"/>
    <w:rsid w:val="00A65F59"/>
    <w:rsid w:val="00B020E0"/>
    <w:rsid w:val="00BA4A2E"/>
    <w:rsid w:val="00BC4309"/>
    <w:rsid w:val="00BC5999"/>
    <w:rsid w:val="00C03437"/>
    <w:rsid w:val="00C41758"/>
    <w:rsid w:val="00C6016F"/>
    <w:rsid w:val="00C744A4"/>
    <w:rsid w:val="00C92D2B"/>
    <w:rsid w:val="00CA3A7D"/>
    <w:rsid w:val="00CE378B"/>
    <w:rsid w:val="00CE5931"/>
    <w:rsid w:val="00CF5762"/>
    <w:rsid w:val="00D03E74"/>
    <w:rsid w:val="00D5255C"/>
    <w:rsid w:val="00DA3C4F"/>
    <w:rsid w:val="00DC1B5D"/>
    <w:rsid w:val="00DD2E15"/>
    <w:rsid w:val="00DE0664"/>
    <w:rsid w:val="00E26D66"/>
    <w:rsid w:val="00E9120A"/>
    <w:rsid w:val="00E97987"/>
    <w:rsid w:val="00EC29CB"/>
    <w:rsid w:val="00ED106D"/>
    <w:rsid w:val="00F021EF"/>
    <w:rsid w:val="00F058FF"/>
    <w:rsid w:val="00F14483"/>
    <w:rsid w:val="00F60267"/>
    <w:rsid w:val="00F65555"/>
    <w:rsid w:val="00FA7086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2024-07-10T01:18:00Z</cp:lastPrinted>
  <dcterms:created xsi:type="dcterms:W3CDTF">2024-07-09T05:28:00Z</dcterms:created>
  <dcterms:modified xsi:type="dcterms:W3CDTF">2024-07-23T05:58:00Z</dcterms:modified>
</cp:coreProperties>
</file>