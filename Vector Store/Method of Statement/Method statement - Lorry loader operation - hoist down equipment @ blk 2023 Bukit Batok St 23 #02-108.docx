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D90A02" w:rsidRDefault="00D90A02">
      <w:pPr>
        <w:rPr>
          <w:sz w:val="24"/>
        </w:rPr>
      </w:pPr>
    </w:p>
    <w:p w:rsidR="006467DA" w:rsidRDefault="00D90A02">
      <w:pPr>
        <w:rPr>
          <w:sz w:val="24"/>
          <w:lang w:eastAsia="zh-CN"/>
        </w:rPr>
      </w:pPr>
      <w:r>
        <w:rPr>
          <w:sz w:val="24"/>
        </w:rPr>
        <w:t>Date: 26</w:t>
      </w:r>
      <w:r w:rsidRPr="00D90A02">
        <w:rPr>
          <w:sz w:val="24"/>
          <w:vertAlign w:val="superscript"/>
        </w:rPr>
        <w:t>th</w:t>
      </w:r>
      <w:r>
        <w:rPr>
          <w:sz w:val="24"/>
        </w:rPr>
        <w:t xml:space="preserve"> May 2023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0F3F7C" w:rsidRDefault="00BA65F8" w:rsidP="000F3F7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D90A02">
        <w:rPr>
          <w:sz w:val="24"/>
          <w:lang w:eastAsia="zh-CN"/>
        </w:rPr>
        <w:t>hoist down 1 unit equipment</w:t>
      </w:r>
      <w:r w:rsidR="000F3F7C">
        <w:rPr>
          <w:sz w:val="24"/>
          <w:lang w:eastAsia="zh-CN"/>
        </w:rPr>
        <w:t xml:space="preserve"> from 2</w:t>
      </w:r>
      <w:r w:rsidR="000F3F7C" w:rsidRPr="000F3F7C">
        <w:rPr>
          <w:sz w:val="24"/>
          <w:vertAlign w:val="superscript"/>
          <w:lang w:eastAsia="zh-CN"/>
        </w:rPr>
        <w:t>nd</w:t>
      </w:r>
      <w:r w:rsidR="008A607A">
        <w:rPr>
          <w:sz w:val="24"/>
          <w:lang w:eastAsia="zh-CN"/>
        </w:rPr>
        <w:t xml:space="preserve"> floor</w:t>
      </w:r>
      <w:r w:rsidR="000716A4">
        <w:rPr>
          <w:sz w:val="24"/>
          <w:lang w:eastAsia="zh-CN"/>
        </w:rPr>
        <w:t xml:space="preserve"> by using lorry loader</w:t>
      </w:r>
    </w:p>
    <w:p w:rsidR="009A0A69" w:rsidRDefault="009A0A6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A0A69" w:rsidRDefault="00D90A0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</w:t>
      </w:r>
      <w:r w:rsidR="009A0A69">
        <w:rPr>
          <w:b/>
          <w:sz w:val="32"/>
          <w:szCs w:val="32"/>
          <w:u w:val="single"/>
          <w:lang w:eastAsia="zh-CN"/>
        </w:rPr>
        <w:t xml:space="preserve"> Spec </w:t>
      </w:r>
    </w:p>
    <w:p w:rsidR="009A0A69" w:rsidRDefault="00D90A0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230 x 120 x 105</w:t>
      </w:r>
      <w:r w:rsidR="00A90E38">
        <w:rPr>
          <w:sz w:val="24"/>
          <w:szCs w:val="24"/>
          <w:lang w:eastAsia="zh-CN"/>
        </w:rPr>
        <w:t xml:space="preserve"> cm</w:t>
      </w:r>
    </w:p>
    <w:p w:rsidR="00A90E38" w:rsidRPr="009A0A69" w:rsidRDefault="00D90A0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900</w:t>
      </w:r>
      <w:r w:rsidR="00A90E38">
        <w:rPr>
          <w:sz w:val="24"/>
          <w:szCs w:val="24"/>
          <w:lang w:eastAsia="zh-CN"/>
        </w:rPr>
        <w:t xml:space="preserve"> kg </w:t>
      </w:r>
    </w:p>
    <w:p w:rsidR="004E758D" w:rsidRDefault="004E758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Pr="008A607A" w:rsidRDefault="006467D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B42C87">
      <w:pPr>
        <w:rPr>
          <w:sz w:val="24"/>
          <w:lang w:eastAsia="zh-CN"/>
        </w:rPr>
      </w:pPr>
      <w:r>
        <w:rPr>
          <w:sz w:val="24"/>
          <w:lang w:eastAsia="zh-CN"/>
        </w:rPr>
        <w:t>29/06</w:t>
      </w:r>
      <w:r w:rsidR="00D90A02">
        <w:rPr>
          <w:sz w:val="24"/>
          <w:lang w:eastAsia="zh-CN"/>
        </w:rPr>
        <w:t>/23</w:t>
      </w:r>
      <w:bookmarkStart w:id="0" w:name="_GoBack"/>
      <w:bookmarkEnd w:id="0"/>
    </w:p>
    <w:p w:rsidR="005A3BAE" w:rsidRDefault="005A3BA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3312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  <w:r w:rsidR="00A90E38">
        <w:rPr>
          <w:b/>
          <w:bCs/>
          <w:sz w:val="32"/>
          <w:u w:val="single"/>
          <w:lang w:eastAsia="zh-CN"/>
        </w:rPr>
        <w:t xml:space="preserve"> </w:t>
      </w:r>
    </w:p>
    <w:p w:rsidR="0063312A" w:rsidRDefault="00FE290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63312A" w:rsidRPr="0063312A" w:rsidRDefault="006331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3312A" w:rsidRDefault="008A607A" w:rsidP="0016380F">
      <w:pPr>
        <w:pStyle w:val="Heading4"/>
      </w:pPr>
      <w:r>
        <w:t>B</w:t>
      </w:r>
      <w:r w:rsidR="00D90A02">
        <w:t>lk 2023 Bukit Batok St 23 #02-108</w:t>
      </w:r>
    </w:p>
    <w:p w:rsidR="00544EE3" w:rsidRPr="00544EE3" w:rsidRDefault="00D90A02" w:rsidP="00544EE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Pocket Technology</w:t>
      </w:r>
      <w:r w:rsidR="00016C39">
        <w:rPr>
          <w:sz w:val="24"/>
          <w:szCs w:val="24"/>
          <w:lang w:eastAsia="zh-CN"/>
        </w:rPr>
        <w:t xml:space="preserve"> Pte Ltd 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FE290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F789A">
        <w:rPr>
          <w:sz w:val="24"/>
          <w:lang w:eastAsia="zh-CN"/>
        </w:rPr>
        <w:t xml:space="preserve"> x</w:t>
      </w:r>
      <w:r w:rsidR="001268A8">
        <w:rPr>
          <w:sz w:val="24"/>
          <w:lang w:eastAsia="zh-CN"/>
        </w:rPr>
        <w:t xml:space="preserve"> </w:t>
      </w:r>
      <w:r w:rsidR="000716A4">
        <w:rPr>
          <w:sz w:val="24"/>
          <w:lang w:eastAsia="zh-CN"/>
        </w:rPr>
        <w:t>633 lorry loader</w:t>
      </w:r>
    </w:p>
    <w:p w:rsidR="006467DA" w:rsidRDefault="00E14B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243FDF">
        <w:rPr>
          <w:sz w:val="24"/>
          <w:lang w:eastAsia="zh-CN"/>
        </w:rPr>
        <w:t>/rollers</w:t>
      </w:r>
      <w:r w:rsidR="00083372">
        <w:rPr>
          <w:sz w:val="24"/>
          <w:lang w:eastAsia="zh-CN"/>
        </w:rPr>
        <w:t xml:space="preserve"> </w:t>
      </w:r>
    </w:p>
    <w:p w:rsidR="006467DA" w:rsidRDefault="00243FD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Webbing</w:t>
      </w:r>
      <w:r w:rsidR="00BF66A8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  <w:r w:rsidR="00BA3DB0">
        <w:rPr>
          <w:sz w:val="24"/>
          <w:lang w:eastAsia="zh-CN"/>
        </w:rPr>
        <w:t>/s</w:t>
      </w:r>
      <w:r w:rsidR="008A607A">
        <w:rPr>
          <w:sz w:val="24"/>
          <w:lang w:eastAsia="zh-CN"/>
        </w:rPr>
        <w:t>hackle</w:t>
      </w:r>
      <w:r w:rsidR="001268A8">
        <w:rPr>
          <w:sz w:val="24"/>
          <w:lang w:eastAsia="zh-CN"/>
        </w:rPr>
        <w:t xml:space="preserve"> </w:t>
      </w:r>
      <w:r w:rsidR="00BD7626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63312A">
        <w:rPr>
          <w:sz w:val="24"/>
          <w:lang w:eastAsia="zh-CN"/>
        </w:rPr>
        <w:t>s on crane parking area</w:t>
      </w:r>
    </w:p>
    <w:p w:rsidR="0063312A" w:rsidRDefault="006331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 who are not involved enter unintentionally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A90E38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90A02" w:rsidRDefault="00D90A02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DE40A9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8A607A" w:rsidRDefault="001268A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C40962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266D8F">
        <w:rPr>
          <w:sz w:val="24"/>
          <w:lang w:eastAsia="zh-CN"/>
        </w:rPr>
        <w:t>n this operation</w:t>
      </w:r>
    </w:p>
    <w:p w:rsidR="00A90E38" w:rsidRDefault="00A90E3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BA3DB0" w:rsidRDefault="00BA3DB0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P.P.E Required</w:t>
      </w:r>
    </w:p>
    <w:p w:rsidR="00BA3DB0" w:rsidRDefault="00BA3DB0" w:rsidP="00BF1F5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Safety shoe</w:t>
      </w:r>
    </w:p>
    <w:p w:rsidR="00BA3DB0" w:rsidRDefault="00BA3DB0" w:rsidP="00BF1F5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Safety helmet </w:t>
      </w:r>
    </w:p>
    <w:p w:rsidR="00BA3DB0" w:rsidRPr="00BA3DB0" w:rsidRDefault="00BA3DB0" w:rsidP="00BF1F5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Pr="004E758D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BA3DB0" w:rsidRDefault="00BA3DB0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</w:t>
      </w:r>
      <w:r w:rsidR="003F58E1">
        <w:rPr>
          <w:sz w:val="24"/>
          <w:lang w:eastAsia="zh-CN"/>
        </w:rPr>
        <w:t xml:space="preserve"> safety</w:t>
      </w:r>
      <w:r w:rsidR="00A20137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6E7AD0">
        <w:t>.</w:t>
      </w:r>
      <w:r w:rsidR="001268A8">
        <w:rPr>
          <w:rFonts w:hint="eastAsia"/>
        </w:rPr>
        <w:t>O</w:t>
      </w:r>
      <w:r w:rsidR="006E7AD0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217127" w:rsidRDefault="006467DA" w:rsidP="00217127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217127">
        <w:rPr>
          <w:b w:val="0"/>
          <w:sz w:val="20"/>
          <w:u w:val="none"/>
          <w:lang w:eastAsia="zh-CN"/>
        </w:rPr>
        <w:t xml:space="preserve">                            </w:t>
      </w:r>
      <w:r w:rsidR="008A607A">
        <w:rPr>
          <w:b w:val="0"/>
          <w:sz w:val="20"/>
          <w:u w:val="none"/>
          <w:lang w:eastAsia="zh-CN"/>
        </w:rPr>
        <w:t xml:space="preserve">            </w:t>
      </w:r>
      <w:r w:rsidR="00217127">
        <w:rPr>
          <w:b w:val="0"/>
          <w:sz w:val="20"/>
          <w:u w:val="none"/>
          <w:lang w:eastAsia="zh-CN"/>
        </w:rPr>
        <w:t xml:space="preserve">   </w:t>
      </w:r>
      <w:r w:rsidR="00217127">
        <w:rPr>
          <w:sz w:val="32"/>
          <w:szCs w:val="32"/>
          <w:lang w:eastAsia="zh-CN"/>
        </w:rPr>
        <w:t>Job scope</w:t>
      </w:r>
    </w:p>
    <w:p w:rsidR="004E758D" w:rsidRDefault="000716A4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8A607A">
        <w:rPr>
          <w:sz w:val="24"/>
          <w:lang w:eastAsia="zh-CN"/>
        </w:rPr>
        <w:t>ment of</w:t>
      </w:r>
      <w:r>
        <w:rPr>
          <w:sz w:val="24"/>
          <w:lang w:eastAsia="zh-CN"/>
        </w:rPr>
        <w:t xml:space="preserve"> lorry loader</w:t>
      </w:r>
      <w:r w:rsidR="006467DA">
        <w:rPr>
          <w:sz w:val="24"/>
          <w:lang w:eastAsia="zh-CN"/>
        </w:rPr>
        <w:t xml:space="preserve"> at designated </w:t>
      </w:r>
      <w:r w:rsidR="00832BA0">
        <w:rPr>
          <w:sz w:val="24"/>
          <w:lang w:eastAsia="zh-CN"/>
        </w:rPr>
        <w:t>hoisting</w:t>
      </w:r>
      <w:r w:rsidR="00EC37A1">
        <w:rPr>
          <w:sz w:val="24"/>
          <w:lang w:eastAsia="zh-CN"/>
        </w:rPr>
        <w:t xml:space="preserve"> </w:t>
      </w:r>
      <w:r w:rsidR="00D51A21">
        <w:rPr>
          <w:sz w:val="24"/>
          <w:lang w:eastAsia="zh-CN"/>
        </w:rPr>
        <w:t>area</w:t>
      </w:r>
    </w:p>
    <w:p w:rsidR="008A607A" w:rsidRDefault="008A607A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lorry loader at site location</w:t>
      </w:r>
    </w:p>
    <w:p w:rsidR="00FE2902" w:rsidRDefault="00D90A02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equipment</w:t>
      </w:r>
      <w:r w:rsidR="00FE2902">
        <w:rPr>
          <w:sz w:val="24"/>
          <w:lang w:eastAsia="zh-CN"/>
        </w:rPr>
        <w:t xml:space="preserve"> to near crane parking area </w:t>
      </w:r>
    </w:p>
    <w:p w:rsidR="00670783" w:rsidRPr="00CF1858" w:rsidRDefault="008A607A" w:rsidP="00CF185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required lifting gears to crane hook </w:t>
      </w:r>
      <w:r w:rsidR="004A2886">
        <w:rPr>
          <w:sz w:val="24"/>
          <w:lang w:eastAsia="zh-CN"/>
        </w:rPr>
        <w:t xml:space="preserve">and </w:t>
      </w:r>
      <w:r w:rsidR="000F3F7C">
        <w:rPr>
          <w:sz w:val="24"/>
          <w:lang w:eastAsia="zh-CN"/>
        </w:rPr>
        <w:t>secure</w:t>
      </w:r>
      <w:r w:rsidR="00D90A02">
        <w:rPr>
          <w:sz w:val="24"/>
          <w:lang w:eastAsia="zh-CN"/>
        </w:rPr>
        <w:t xml:space="preserve"> to rigging point of equipment</w:t>
      </w:r>
    </w:p>
    <w:p w:rsidR="000716A4" w:rsidRDefault="00496D2A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 to hoist</w:t>
      </w:r>
      <w:r w:rsidR="00832BA0">
        <w:rPr>
          <w:sz w:val="24"/>
          <w:lang w:eastAsia="zh-CN"/>
        </w:rPr>
        <w:t xml:space="preserve"> </w:t>
      </w:r>
      <w:r w:rsidR="00D90A02">
        <w:rPr>
          <w:sz w:val="24"/>
          <w:lang w:eastAsia="zh-CN"/>
        </w:rPr>
        <w:t>up equipment</w:t>
      </w:r>
      <w:r w:rsidR="000716A4">
        <w:rPr>
          <w:sz w:val="24"/>
          <w:lang w:eastAsia="zh-CN"/>
        </w:rPr>
        <w:t xml:space="preserve"> 1ft above ground to check on balancing</w:t>
      </w:r>
    </w:p>
    <w:p w:rsidR="004A2886" w:rsidRDefault="00FE2902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</w:t>
      </w:r>
      <w:r w:rsidR="00D90A02">
        <w:rPr>
          <w:sz w:val="24"/>
          <w:lang w:eastAsia="zh-CN"/>
        </w:rPr>
        <w:t>ll balanced, hoist up equipment</w:t>
      </w:r>
      <w:r w:rsidR="00004EBE">
        <w:rPr>
          <w:sz w:val="24"/>
          <w:lang w:eastAsia="zh-CN"/>
        </w:rPr>
        <w:t xml:space="preserve"> above parapet wall</w:t>
      </w:r>
    </w:p>
    <w:p w:rsidR="00496D2A" w:rsidRDefault="00D90A02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Crane to slowly swing equipment</w:t>
      </w:r>
      <w:r w:rsidR="00FE2902">
        <w:rPr>
          <w:sz w:val="24"/>
          <w:lang w:eastAsia="zh-CN"/>
        </w:rPr>
        <w:t xml:space="preserve"> out </w:t>
      </w:r>
    </w:p>
    <w:p w:rsidR="009A0A69" w:rsidRDefault="00D90A02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equipment and load onto </w:t>
      </w:r>
      <w:r w:rsidR="000F3F7C">
        <w:rPr>
          <w:sz w:val="24"/>
          <w:lang w:eastAsia="zh-CN"/>
        </w:rPr>
        <w:t xml:space="preserve">lorry </w:t>
      </w:r>
      <w:r>
        <w:rPr>
          <w:sz w:val="24"/>
          <w:lang w:eastAsia="zh-CN"/>
        </w:rPr>
        <w:t xml:space="preserve">chassis </w:t>
      </w:r>
    </w:p>
    <w:p w:rsidR="00670783" w:rsidRPr="009A0A69" w:rsidRDefault="009A0A69" w:rsidP="009A0A6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 with strapping belt prior to moving o</w:t>
      </w:r>
      <w:r w:rsidR="000F3F7C">
        <w:rPr>
          <w:sz w:val="24"/>
          <w:lang w:eastAsia="zh-CN"/>
        </w:rPr>
        <w:t xml:space="preserve">ut </w:t>
      </w:r>
      <w:r w:rsidR="00004EBE">
        <w:rPr>
          <w:sz w:val="24"/>
          <w:lang w:eastAsia="zh-CN"/>
        </w:rPr>
        <w:t>of site premise</w:t>
      </w:r>
    </w:p>
    <w:p w:rsidR="00885A6B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885A6B">
        <w:rPr>
          <w:sz w:val="24"/>
          <w:lang w:eastAsia="zh-CN"/>
        </w:rPr>
        <w:t>to perform proper housekeeping</w:t>
      </w:r>
    </w:p>
    <w:p w:rsidR="006467DA" w:rsidRPr="0099046A" w:rsidRDefault="00885A6B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 w:rsidR="009A0A69"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will be clear and dispose</w:t>
      </w:r>
    </w:p>
    <w:p w:rsidR="00496D2A" w:rsidRPr="00544EE3" w:rsidRDefault="006467DA" w:rsidP="00544E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496D2A" w:rsidRPr="00496D2A" w:rsidRDefault="00496D2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7477C" w:rsidRDefault="0047477C">
      <w:r>
        <w:separator/>
      </w:r>
    </w:p>
  </w:endnote>
  <w:endnote w:type="continuationSeparator" w:id="0">
    <w:p w:rsidR="0047477C" w:rsidRDefault="004747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42C8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42C8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7477C" w:rsidRDefault="0047477C">
      <w:r>
        <w:separator/>
      </w:r>
    </w:p>
  </w:footnote>
  <w:footnote w:type="continuationSeparator" w:id="0">
    <w:p w:rsidR="0047477C" w:rsidRDefault="0047477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47477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266D8F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47477C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180275"/>
    <w:multiLevelType w:val="hybridMultilevel"/>
    <w:tmpl w:val="661E29A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4EBE"/>
    <w:rsid w:val="00016C39"/>
    <w:rsid w:val="00063B47"/>
    <w:rsid w:val="0007152C"/>
    <w:rsid w:val="000716A4"/>
    <w:rsid w:val="00083372"/>
    <w:rsid w:val="000C68D5"/>
    <w:rsid w:val="000D3C89"/>
    <w:rsid w:val="000D3F7C"/>
    <w:rsid w:val="000D7011"/>
    <w:rsid w:val="000F3F7C"/>
    <w:rsid w:val="00112297"/>
    <w:rsid w:val="001268A8"/>
    <w:rsid w:val="00136332"/>
    <w:rsid w:val="00141D73"/>
    <w:rsid w:val="00145D89"/>
    <w:rsid w:val="00147D28"/>
    <w:rsid w:val="0016380F"/>
    <w:rsid w:val="00193A39"/>
    <w:rsid w:val="001A26B8"/>
    <w:rsid w:val="001E3C3B"/>
    <w:rsid w:val="001F5380"/>
    <w:rsid w:val="00217127"/>
    <w:rsid w:val="00241657"/>
    <w:rsid w:val="00243FDF"/>
    <w:rsid w:val="00257C21"/>
    <w:rsid w:val="00266D8F"/>
    <w:rsid w:val="002E1940"/>
    <w:rsid w:val="002F1DB6"/>
    <w:rsid w:val="003571AC"/>
    <w:rsid w:val="003A4F38"/>
    <w:rsid w:val="003C43A5"/>
    <w:rsid w:val="003D3BEA"/>
    <w:rsid w:val="003E0C0F"/>
    <w:rsid w:val="003E1B73"/>
    <w:rsid w:val="003F58E1"/>
    <w:rsid w:val="004625F3"/>
    <w:rsid w:val="00466C7A"/>
    <w:rsid w:val="00473824"/>
    <w:rsid w:val="0047477C"/>
    <w:rsid w:val="00496D2A"/>
    <w:rsid w:val="004A2886"/>
    <w:rsid w:val="004B5096"/>
    <w:rsid w:val="004E758D"/>
    <w:rsid w:val="005174D9"/>
    <w:rsid w:val="00532FD3"/>
    <w:rsid w:val="005333BC"/>
    <w:rsid w:val="005435B6"/>
    <w:rsid w:val="00544EE3"/>
    <w:rsid w:val="005A3BAE"/>
    <w:rsid w:val="005B7E93"/>
    <w:rsid w:val="00626402"/>
    <w:rsid w:val="0063312A"/>
    <w:rsid w:val="00634800"/>
    <w:rsid w:val="006374BC"/>
    <w:rsid w:val="006467DA"/>
    <w:rsid w:val="00663BC0"/>
    <w:rsid w:val="00664227"/>
    <w:rsid w:val="00670783"/>
    <w:rsid w:val="0067465D"/>
    <w:rsid w:val="006A5823"/>
    <w:rsid w:val="006D440D"/>
    <w:rsid w:val="006E7AD0"/>
    <w:rsid w:val="00701D01"/>
    <w:rsid w:val="007066F2"/>
    <w:rsid w:val="00735210"/>
    <w:rsid w:val="00742D33"/>
    <w:rsid w:val="007805EF"/>
    <w:rsid w:val="007957C8"/>
    <w:rsid w:val="00814620"/>
    <w:rsid w:val="008225C1"/>
    <w:rsid w:val="00832BA0"/>
    <w:rsid w:val="0084724A"/>
    <w:rsid w:val="00885A6B"/>
    <w:rsid w:val="00895D5D"/>
    <w:rsid w:val="0089628B"/>
    <w:rsid w:val="008A607A"/>
    <w:rsid w:val="0090024D"/>
    <w:rsid w:val="00926CAD"/>
    <w:rsid w:val="00933FF0"/>
    <w:rsid w:val="009375F5"/>
    <w:rsid w:val="0096126F"/>
    <w:rsid w:val="00971AE8"/>
    <w:rsid w:val="009728B7"/>
    <w:rsid w:val="0099046A"/>
    <w:rsid w:val="009A0A69"/>
    <w:rsid w:val="009B3324"/>
    <w:rsid w:val="009C1705"/>
    <w:rsid w:val="00A1115F"/>
    <w:rsid w:val="00A20137"/>
    <w:rsid w:val="00A60FBF"/>
    <w:rsid w:val="00A84205"/>
    <w:rsid w:val="00A90E38"/>
    <w:rsid w:val="00A93B6F"/>
    <w:rsid w:val="00AB583B"/>
    <w:rsid w:val="00B11F89"/>
    <w:rsid w:val="00B42C87"/>
    <w:rsid w:val="00B61A87"/>
    <w:rsid w:val="00B61F71"/>
    <w:rsid w:val="00BA3DB0"/>
    <w:rsid w:val="00BA65F8"/>
    <w:rsid w:val="00BD7626"/>
    <w:rsid w:val="00BF1A8A"/>
    <w:rsid w:val="00BF1F53"/>
    <w:rsid w:val="00BF66A8"/>
    <w:rsid w:val="00C40962"/>
    <w:rsid w:val="00C70633"/>
    <w:rsid w:val="00C83E46"/>
    <w:rsid w:val="00C95881"/>
    <w:rsid w:val="00CF1858"/>
    <w:rsid w:val="00D06CBE"/>
    <w:rsid w:val="00D33F1B"/>
    <w:rsid w:val="00D51A21"/>
    <w:rsid w:val="00D5534A"/>
    <w:rsid w:val="00D90A02"/>
    <w:rsid w:val="00DB2A3D"/>
    <w:rsid w:val="00DE40A9"/>
    <w:rsid w:val="00DF4C88"/>
    <w:rsid w:val="00E14B73"/>
    <w:rsid w:val="00E14D44"/>
    <w:rsid w:val="00E6301A"/>
    <w:rsid w:val="00E76DB5"/>
    <w:rsid w:val="00EB160A"/>
    <w:rsid w:val="00EC1220"/>
    <w:rsid w:val="00EC37A1"/>
    <w:rsid w:val="00EF3030"/>
    <w:rsid w:val="00EF789A"/>
    <w:rsid w:val="00F00029"/>
    <w:rsid w:val="00F36CE9"/>
    <w:rsid w:val="00FE2902"/>
    <w:rsid w:val="00FF5731"/>
    <w:rsid w:val="00FF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343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2298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2023-05-26T04:42:00Z</cp:lastPrinted>
  <dcterms:created xsi:type="dcterms:W3CDTF">2023-05-26T04:36:00Z</dcterms:created>
  <dcterms:modified xsi:type="dcterms:W3CDTF">2023-05-26T04:42:00Z</dcterms:modified>
</cp:coreProperties>
</file>