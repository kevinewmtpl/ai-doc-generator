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764E32">
      <w:pPr>
        <w:rPr>
          <w:sz w:val="24"/>
          <w:lang w:eastAsia="zh-CN"/>
        </w:rPr>
      </w:pPr>
      <w:r>
        <w:rPr>
          <w:sz w:val="24"/>
        </w:rPr>
        <w:t>Date: 11</w:t>
      </w:r>
      <w:r w:rsidRPr="00764E3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764E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CNC Router </w:t>
      </w:r>
    </w:p>
    <w:p w:rsidR="00764E32" w:rsidRDefault="00764E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2280 x 3660 x 2170 m</w:t>
      </w:r>
      <w:r w:rsidR="0027302B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</w:t>
      </w:r>
    </w:p>
    <w:p w:rsidR="008F7C86" w:rsidRPr="00A30C5A" w:rsidRDefault="00764E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64E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14/03/24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30C5A" w:rsidP="00707B09">
      <w:pPr>
        <w:pStyle w:val="Heading4"/>
      </w:pPr>
      <w:r>
        <w:t xml:space="preserve">1 Joo Koon Crescent </w:t>
      </w:r>
    </w:p>
    <w:p w:rsidR="00707B09" w:rsidRPr="00707B09" w:rsidRDefault="00A30C5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64E32" w:rsidRDefault="00764E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27302B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Pr="00764E32" w:rsidRDefault="0027302B" w:rsidP="00764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64E32">
        <w:rPr>
          <w:sz w:val="24"/>
          <w:lang w:eastAsia="zh-CN"/>
        </w:rPr>
        <w:t>Uncrate case</w:t>
      </w:r>
      <w:r w:rsidR="003346E1" w:rsidRPr="00764E32">
        <w:rPr>
          <w:sz w:val="24"/>
          <w:lang w:eastAsia="zh-CN"/>
        </w:rPr>
        <w:t xml:space="preserve"> </w:t>
      </w:r>
      <w:r w:rsidRPr="00764E32">
        <w:rPr>
          <w:sz w:val="24"/>
          <w:lang w:eastAsia="zh-CN"/>
        </w:rPr>
        <w:t xml:space="preserve">and put aside 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Loosen all nuts</w:t>
      </w:r>
      <w:r w:rsidR="00764E32">
        <w:rPr>
          <w:sz w:val="24"/>
          <w:lang w:eastAsia="zh-CN"/>
        </w:rPr>
        <w:t xml:space="preserve"> on machine </w:t>
      </w:r>
    </w:p>
    <w:p w:rsidR="0027302B" w:rsidRDefault="00764E32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764E32" w:rsidRPr="0027302B" w:rsidRDefault="00764E32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bookmarkStart w:id="0" w:name="_GoBack"/>
      <w:bookmarkEnd w:id="0"/>
      <w:r>
        <w:rPr>
          <w:sz w:val="24"/>
          <w:lang w:eastAsia="zh-CN"/>
        </w:rPr>
        <w:t>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F9A" w:rsidRDefault="00264F9A">
      <w:r>
        <w:separator/>
      </w:r>
    </w:p>
  </w:endnote>
  <w:endnote w:type="continuationSeparator" w:id="0">
    <w:p w:rsidR="00264F9A" w:rsidRDefault="00264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4E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4E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F9A" w:rsidRDefault="00264F9A">
      <w:r>
        <w:separator/>
      </w:r>
    </w:p>
  </w:footnote>
  <w:footnote w:type="continuationSeparator" w:id="0">
    <w:p w:rsidR="00264F9A" w:rsidRDefault="00264F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64F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64F9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5367"/>
    <w:rsid w:val="000C46C5"/>
    <w:rsid w:val="00100317"/>
    <w:rsid w:val="0013400B"/>
    <w:rsid w:val="0019646E"/>
    <w:rsid w:val="001A07FF"/>
    <w:rsid w:val="001E406B"/>
    <w:rsid w:val="001F0EA4"/>
    <w:rsid w:val="00205704"/>
    <w:rsid w:val="0025248E"/>
    <w:rsid w:val="00264F9A"/>
    <w:rsid w:val="0027302B"/>
    <w:rsid w:val="002827E4"/>
    <w:rsid w:val="00294E87"/>
    <w:rsid w:val="0030061F"/>
    <w:rsid w:val="00300972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4E32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138B"/>
    <w:rsid w:val="00B70004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2023-08-21T02:05:00Z</cp:lastPrinted>
  <dcterms:created xsi:type="dcterms:W3CDTF">2024-03-11T01:01:00Z</dcterms:created>
  <dcterms:modified xsi:type="dcterms:W3CDTF">2024-03-11T01:01:00Z</dcterms:modified>
</cp:coreProperties>
</file>