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E37510">
      <w:pPr>
        <w:rPr>
          <w:sz w:val="24"/>
          <w:lang w:eastAsia="zh-CN"/>
        </w:rPr>
      </w:pPr>
      <w:r>
        <w:rPr>
          <w:sz w:val="24"/>
        </w:rPr>
        <w:t>Date: 02</w:t>
      </w:r>
      <w:r w:rsidRPr="00E37510">
        <w:rPr>
          <w:sz w:val="24"/>
          <w:vertAlign w:val="superscript"/>
        </w:rPr>
        <w:t>nd</w:t>
      </w:r>
      <w:r>
        <w:rPr>
          <w:sz w:val="24"/>
        </w:rPr>
        <w:t xml:space="preserve"> Apr 2018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716161" w:rsidRPr="005C0BC7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F0C05">
        <w:rPr>
          <w:sz w:val="24"/>
          <w:lang w:eastAsia="zh-CN"/>
        </w:rPr>
        <w:t>shift out 1</w:t>
      </w:r>
      <w:r w:rsidR="00466C7A">
        <w:rPr>
          <w:sz w:val="24"/>
          <w:lang w:eastAsia="zh-CN"/>
        </w:rPr>
        <w:t xml:space="preserve"> unit </w:t>
      </w:r>
      <w:r w:rsidR="00420DA0">
        <w:rPr>
          <w:sz w:val="24"/>
          <w:lang w:eastAsia="zh-CN"/>
        </w:rPr>
        <w:t xml:space="preserve">machine with </w:t>
      </w:r>
      <w:r w:rsidR="005C0BC7">
        <w:rPr>
          <w:sz w:val="24"/>
          <w:lang w:eastAsia="zh-CN"/>
        </w:rPr>
        <w:t xml:space="preserve">accessary </w:t>
      </w:r>
      <w:r w:rsidR="00E37510">
        <w:rPr>
          <w:sz w:val="24"/>
          <w:lang w:eastAsia="zh-CN"/>
        </w:rPr>
        <w:t>from production room at ground floor</w:t>
      </w:r>
      <w:r w:rsidR="0046470C">
        <w:rPr>
          <w:sz w:val="24"/>
          <w:lang w:eastAsia="zh-CN"/>
        </w:rPr>
        <w:t>, hoist u</w:t>
      </w:r>
      <w:r w:rsidR="00E37510">
        <w:rPr>
          <w:sz w:val="24"/>
          <w:lang w:eastAsia="zh-CN"/>
        </w:rPr>
        <w:t>p and load onto 1 x 40ft HQ container</w:t>
      </w:r>
      <w:r w:rsidR="0046470C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37510" w:rsidRDefault="00E3751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E37510" w:rsidRDefault="00E3751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LC38/3000 CNC Lathe</w:t>
      </w:r>
    </w:p>
    <w:p w:rsidR="00E37510" w:rsidRDefault="00E3751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600 x 210 x 210 cm</w:t>
      </w:r>
    </w:p>
    <w:p w:rsidR="00E37510" w:rsidRDefault="00E3751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 xml:space="preserve">: 15, 000 </w:t>
      </w:r>
      <w:proofErr w:type="spellStart"/>
      <w:r>
        <w:rPr>
          <w:bCs/>
          <w:sz w:val="24"/>
          <w:szCs w:val="24"/>
          <w:lang w:eastAsia="zh-CN"/>
        </w:rPr>
        <w:t>kgs</w:t>
      </w:r>
      <w:proofErr w:type="spellEnd"/>
    </w:p>
    <w:p w:rsidR="00E37510" w:rsidRPr="00E37510" w:rsidRDefault="00E3751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E37510">
      <w:pPr>
        <w:rPr>
          <w:sz w:val="24"/>
          <w:lang w:eastAsia="zh-CN"/>
        </w:rPr>
      </w:pPr>
      <w:r>
        <w:rPr>
          <w:sz w:val="24"/>
          <w:lang w:eastAsia="zh-CN"/>
        </w:rPr>
        <w:t>06/04/2018</w:t>
      </w:r>
      <w:r w:rsidR="00420DA0">
        <w:rPr>
          <w:sz w:val="24"/>
          <w:lang w:eastAsia="zh-CN"/>
        </w:rPr>
        <w:t xml:space="preserve"> </w:t>
      </w:r>
      <w:r w:rsidR="00716161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 xml:space="preserve"> -  </w:t>
      </w:r>
      <w:r w:rsidR="00420DA0">
        <w:rPr>
          <w:sz w:val="24"/>
          <w:lang w:eastAsia="zh-CN"/>
        </w:rPr>
        <w:t xml:space="preserve"> </w:t>
      </w:r>
      <w:r w:rsidR="00716161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09:30 am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467DA" w:rsidRDefault="00E37510">
      <w:pPr>
        <w:pStyle w:val="Heading4"/>
      </w:pPr>
      <w:proofErr w:type="spellStart"/>
      <w:r>
        <w:t>Blk</w:t>
      </w:r>
      <w:proofErr w:type="spellEnd"/>
      <w:r>
        <w:t xml:space="preserve"> 10 Kaki Bukit Ave 1 #01-02</w:t>
      </w:r>
    </w:p>
    <w:p w:rsidR="005C0BC7" w:rsidRPr="00257C21" w:rsidRDefault="00E37510" w:rsidP="00257C2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Super Union Precision Engineering</w:t>
      </w:r>
      <w:r w:rsidR="005C0BC7">
        <w:rPr>
          <w:sz w:val="24"/>
          <w:szCs w:val="24"/>
          <w:lang w:eastAsia="zh-CN"/>
        </w:rPr>
        <w:t xml:space="preserve"> </w:t>
      </w:r>
      <w:proofErr w:type="spellStart"/>
      <w:r w:rsidR="005C0BC7">
        <w:rPr>
          <w:sz w:val="24"/>
          <w:szCs w:val="24"/>
          <w:lang w:eastAsia="zh-CN"/>
        </w:rPr>
        <w:t>Pte</w:t>
      </w:r>
      <w:proofErr w:type="spellEnd"/>
      <w:r w:rsidR="005C0BC7">
        <w:rPr>
          <w:sz w:val="24"/>
          <w:szCs w:val="24"/>
          <w:lang w:eastAsia="zh-CN"/>
        </w:rPr>
        <w:t xml:space="preserve"> Ltd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2F791A" w:rsidRDefault="00F159D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lorry crane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-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to lay out for machine pathway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obstacle on crane parking area.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16161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F159DB" w:rsidRDefault="00F159DB" w:rsidP="0046470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>ervisor, rigger,</w:t>
      </w:r>
      <w:r w:rsidR="00716161">
        <w:rPr>
          <w:sz w:val="24"/>
          <w:lang w:eastAsia="zh-CN"/>
        </w:rPr>
        <w:t xml:space="preserve"> signalman, lorry crane operator</w:t>
      </w:r>
      <w:r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716161" w:rsidRDefault="00716161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</w:t>
      </w:r>
      <w:r w:rsidR="00E37510">
        <w:rPr>
          <w:sz w:val="24"/>
          <w:lang w:eastAsia="zh-CN"/>
        </w:rPr>
        <w:t xml:space="preserve">etc. </w:t>
      </w:r>
      <w:r w:rsidR="001268A8">
        <w:rPr>
          <w:rFonts w:hint="eastAsia"/>
          <w:sz w:val="24"/>
          <w:lang w:eastAsia="zh-CN"/>
        </w:rPr>
        <w:t>s</w:t>
      </w:r>
      <w:r>
        <w:rPr>
          <w:rFonts w:hint="eastAsia"/>
          <w:sz w:val="24"/>
          <w:lang w:eastAsia="zh-CN"/>
        </w:rPr>
        <w:t>afe</w:t>
      </w:r>
      <w:r w:rsidR="00E37510">
        <w:rPr>
          <w:rFonts w:hint="eastAsia"/>
          <w:sz w:val="24"/>
          <w:lang w:eastAsia="zh-CN"/>
        </w:rPr>
        <w:t xml:space="preserve">ty shoes, </w:t>
      </w:r>
      <w:r w:rsidR="00E37510">
        <w:rPr>
          <w:sz w:val="24"/>
          <w:lang w:eastAsia="zh-CN"/>
        </w:rPr>
        <w:t xml:space="preserve">safety </w:t>
      </w:r>
      <w:r w:rsidR="00E37510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05CA6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05CA6">
        <w:t>.</w:t>
      </w:r>
      <w:r w:rsidR="001268A8">
        <w:rPr>
          <w:rFonts w:hint="eastAsia"/>
        </w:rPr>
        <w:t>O</w:t>
      </w:r>
      <w:r w:rsidR="00A05CA6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>
        <w:rPr>
          <w:rFonts w:hint="eastAsia"/>
        </w:rPr>
        <w:t>an.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E37510" w:rsidRDefault="006467DA" w:rsidP="00E37510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to park at designated area for the lift</w:t>
      </w:r>
    </w:p>
    <w:p w:rsidR="00E76DB5" w:rsidRDefault="00E76DB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with safety cones, red white tape </w:t>
      </w:r>
    </w:p>
    <w:p w:rsidR="006467DA" w:rsidRDefault="00A05CA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l</w:t>
      </w:r>
      <w:r w:rsidR="005C0BC7">
        <w:rPr>
          <w:sz w:val="24"/>
          <w:lang w:eastAsia="zh-CN"/>
        </w:rPr>
        <w:t xml:space="preserve">ay out platform for </w:t>
      </w:r>
      <w:r w:rsidR="006467DA">
        <w:rPr>
          <w:sz w:val="24"/>
          <w:lang w:eastAsia="zh-CN"/>
        </w:rPr>
        <w:t>machine pathway</w:t>
      </w:r>
    </w:p>
    <w:p w:rsidR="00A05CA6" w:rsidRDefault="0046470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C21D12">
        <w:rPr>
          <w:sz w:val="24"/>
          <w:lang w:eastAsia="zh-CN"/>
        </w:rPr>
        <w:t xml:space="preserve">chine </w:t>
      </w:r>
      <w:r w:rsidR="002F791A">
        <w:rPr>
          <w:sz w:val="24"/>
          <w:lang w:eastAsia="zh-CN"/>
        </w:rPr>
        <w:t xml:space="preserve">from production room </w:t>
      </w:r>
    </w:p>
    <w:p w:rsidR="00895D5D" w:rsidRPr="00895D5D" w:rsidRDefault="00A05CA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machine </w:t>
      </w:r>
      <w:r w:rsidR="00C21D12">
        <w:rPr>
          <w:sz w:val="24"/>
          <w:lang w:eastAsia="zh-CN"/>
        </w:rPr>
        <w:t>in</w:t>
      </w:r>
      <w:r w:rsidR="00895D5D">
        <w:rPr>
          <w:sz w:val="24"/>
          <w:lang w:eastAsia="zh-CN"/>
        </w:rPr>
        <w:t>to platform</w:t>
      </w:r>
    </w:p>
    <w:p w:rsidR="00E76DB5" w:rsidRDefault="00A05CA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and load onto container</w:t>
      </w:r>
    </w:p>
    <w:p w:rsidR="00A05CA6" w:rsidRPr="00A05CA6" w:rsidRDefault="00C21D12" w:rsidP="00A05CA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A05CA6">
        <w:rPr>
          <w:sz w:val="24"/>
          <w:lang w:eastAsia="zh-CN"/>
        </w:rPr>
        <w:t xml:space="preserve"> machine with lashing belt and choking wood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A05CA6" w:rsidRPr="00A05CA6" w:rsidRDefault="00A05CA6" w:rsidP="0099046A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DB454D" w:rsidRDefault="00A05CA6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 xml:space="preserve">To dismantle wooden door frame and make </w:t>
      </w:r>
      <w:r w:rsidR="00DB454D">
        <w:rPr>
          <w:sz w:val="24"/>
          <w:lang w:eastAsia="zh-CN"/>
        </w:rPr>
        <w:t xml:space="preserve">good upon job completion </w:t>
      </w:r>
      <w:bookmarkStart w:id="0" w:name="_GoBack"/>
      <w:bookmarkEnd w:id="0"/>
    </w:p>
    <w:p w:rsidR="00DB454D" w:rsidRDefault="00DB454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44C1" w:rsidRDefault="00A244C1">
      <w:r>
        <w:separator/>
      </w:r>
    </w:p>
  </w:endnote>
  <w:endnote w:type="continuationSeparator" w:id="0">
    <w:p w:rsidR="00A244C1" w:rsidRDefault="00A244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B454D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B454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44C1" w:rsidRDefault="00A244C1">
      <w:r>
        <w:separator/>
      </w:r>
    </w:p>
  </w:footnote>
  <w:footnote w:type="continuationSeparator" w:id="0">
    <w:p w:rsidR="00A244C1" w:rsidRDefault="00A244C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DB454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6467DA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E37510">
      <w:t>6</w:t>
    </w:r>
    <w:r>
      <w:t xml:space="preserve">2824175, </w:t>
    </w:r>
    <w:r w:rsidR="00E37510">
      <w:t>6</w:t>
    </w:r>
    <w:r>
      <w:t xml:space="preserve">2828203, </w:t>
    </w:r>
    <w:r w:rsidR="00E37510">
      <w:t>6</w:t>
    </w:r>
    <w:r>
      <w:t xml:space="preserve">2826020, Fax : </w:t>
    </w:r>
    <w:r w:rsidR="00E37510">
      <w:t>6</w:t>
    </w:r>
    <w:r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DB454D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E37510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C68D5"/>
    <w:rsid w:val="000D3C89"/>
    <w:rsid w:val="001268A8"/>
    <w:rsid w:val="00141D73"/>
    <w:rsid w:val="00211C09"/>
    <w:rsid w:val="00257C21"/>
    <w:rsid w:val="002F791A"/>
    <w:rsid w:val="00420DA0"/>
    <w:rsid w:val="0046470C"/>
    <w:rsid w:val="00466C7A"/>
    <w:rsid w:val="005C0BC7"/>
    <w:rsid w:val="005D6724"/>
    <w:rsid w:val="006467DA"/>
    <w:rsid w:val="00716161"/>
    <w:rsid w:val="00895D5D"/>
    <w:rsid w:val="008F0C05"/>
    <w:rsid w:val="00971AE8"/>
    <w:rsid w:val="0099046A"/>
    <w:rsid w:val="00A05CA6"/>
    <w:rsid w:val="00A244C1"/>
    <w:rsid w:val="00C21D12"/>
    <w:rsid w:val="00CB2E4C"/>
    <w:rsid w:val="00DB454D"/>
    <w:rsid w:val="00E37510"/>
    <w:rsid w:val="00E441E4"/>
    <w:rsid w:val="00E76DB5"/>
    <w:rsid w:val="00EC1220"/>
    <w:rsid w:val="00F15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328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2199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2017-07-26T02:33:00Z</cp:lastPrinted>
  <dcterms:created xsi:type="dcterms:W3CDTF">2018-04-02T01:50:00Z</dcterms:created>
  <dcterms:modified xsi:type="dcterms:W3CDTF">2018-04-02T01:50:00Z</dcterms:modified>
</cp:coreProperties>
</file>