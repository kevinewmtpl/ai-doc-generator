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1089D">
      <w:pPr>
        <w:rPr>
          <w:sz w:val="24"/>
          <w:lang w:eastAsia="zh-CN"/>
        </w:rPr>
      </w:pPr>
      <w:r>
        <w:rPr>
          <w:sz w:val="24"/>
        </w:rPr>
        <w:t>Date: 04 May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1089D" w:rsidRDefault="00B108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Using FMC overhead crane to load </w:t>
      </w:r>
      <w:r w:rsidR="009D0AD7">
        <w:rPr>
          <w:rFonts w:hint="eastAsia"/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accessories </w:t>
      </w:r>
      <w:r w:rsidR="00E947EA">
        <w:rPr>
          <w:rFonts w:hint="eastAsia"/>
          <w:sz w:val="24"/>
          <w:lang w:eastAsia="zh-CN"/>
        </w:rPr>
        <w:t xml:space="preserve">onto </w:t>
      </w:r>
      <w:r>
        <w:rPr>
          <w:sz w:val="24"/>
          <w:lang w:eastAsia="zh-CN"/>
        </w:rPr>
        <w:t xml:space="preserve">wooden </w:t>
      </w:r>
      <w:r w:rsidR="00EF305D">
        <w:rPr>
          <w:rFonts w:hint="eastAsia"/>
          <w:sz w:val="24"/>
          <w:lang w:eastAsia="zh-CN"/>
        </w:rPr>
        <w:t>base for packing</w:t>
      </w:r>
    </w:p>
    <w:p w:rsidR="00EF305D" w:rsidRPr="00B1089D" w:rsidRDefault="00B108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put case aside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Pr="000B1D71" w:rsidRDefault="006467DA" w:rsidP="000B1D7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0B1D71">
        <w:rPr>
          <w:rFonts w:hint="eastAsia"/>
          <w:sz w:val="24"/>
          <w:lang w:eastAsia="zh-CN"/>
        </w:rPr>
        <w:t>Risk Assessment will be attached</w:t>
      </w:r>
    </w:p>
    <w:p w:rsidR="000B1D71" w:rsidRDefault="000B1D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B1089D">
      <w:pPr>
        <w:rPr>
          <w:sz w:val="24"/>
          <w:lang w:eastAsia="zh-CN"/>
        </w:rPr>
      </w:pPr>
      <w:r>
        <w:rPr>
          <w:sz w:val="24"/>
          <w:lang w:eastAsia="zh-CN"/>
        </w:rPr>
        <w:t>05/05</w:t>
      </w:r>
      <w:r w:rsidR="000C6129">
        <w:rPr>
          <w:sz w:val="24"/>
          <w:lang w:eastAsia="zh-CN"/>
        </w:rPr>
        <w:t>/2015</w:t>
      </w:r>
      <w:r w:rsidR="00007BDD">
        <w:rPr>
          <w:sz w:val="24"/>
          <w:lang w:eastAsia="zh-CN"/>
        </w:rPr>
        <w:t xml:space="preserve"> - 10:00 </w:t>
      </w:r>
      <w:r w:rsidR="001268A8">
        <w:rPr>
          <w:sz w:val="24"/>
          <w:lang w:eastAsia="zh-CN"/>
        </w:rPr>
        <w:t>am</w:t>
      </w:r>
    </w:p>
    <w:p w:rsidR="00A302AF" w:rsidRDefault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B1089D" w:rsidP="000C6129">
      <w:pPr>
        <w:pStyle w:val="Heading4"/>
      </w:pPr>
      <w:r>
        <w:t>No 149 Gul Circle</w:t>
      </w:r>
    </w:p>
    <w:p w:rsidR="00635BA5" w:rsidRPr="00635BA5" w:rsidRDefault="00B1089D" w:rsidP="00635BA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 Singapore</w:t>
      </w:r>
      <w:r w:rsidR="00635BA5">
        <w:rPr>
          <w:sz w:val="24"/>
          <w:szCs w:val="24"/>
          <w:lang w:eastAsia="zh-CN"/>
        </w:rPr>
        <w:t xml:space="preserve"> </w:t>
      </w:r>
      <w:proofErr w:type="spellStart"/>
      <w:r w:rsidR="00635BA5">
        <w:rPr>
          <w:sz w:val="24"/>
          <w:szCs w:val="24"/>
          <w:lang w:eastAsia="zh-CN"/>
        </w:rPr>
        <w:t>Pte</w:t>
      </w:r>
      <w:proofErr w:type="spellEnd"/>
      <w:r w:rsidR="00635BA5">
        <w:rPr>
          <w:sz w:val="24"/>
          <w:szCs w:val="24"/>
          <w:lang w:eastAsia="zh-CN"/>
        </w:rPr>
        <w:t xml:space="preserve"> Ltd </w:t>
      </w:r>
    </w:p>
    <w:p w:rsidR="006467DA" w:rsidRDefault="006467DA">
      <w:pPr>
        <w:rPr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6129" w:rsidRDefault="00B108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FMC overhead crane</w:t>
      </w:r>
    </w:p>
    <w:p w:rsidR="006467DA" w:rsidRPr="00EA3471" w:rsidRDefault="00B108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  <w:bookmarkStart w:id="0" w:name="_GoBack"/>
      <w:bookmarkEnd w:id="0"/>
    </w:p>
    <w:p w:rsidR="00E947EA" w:rsidRDefault="00E947EA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Pr="00B1089D" w:rsidRDefault="006467DA" w:rsidP="00B1089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0C6129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02A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B1089D" w:rsidRDefault="00A302A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C6129" w:rsidRDefault="00B1089D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overhead crane to load </w:t>
      </w:r>
      <w:r w:rsidR="00EA3471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accessories onto wooden base</w:t>
      </w:r>
    </w:p>
    <w:p w:rsidR="00B1089D" w:rsidRDefault="00EA3471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and secured accessories </w:t>
      </w:r>
    </w:p>
    <w:p w:rsidR="000D3C89" w:rsidRPr="00EA3471" w:rsidRDefault="00E947EA" w:rsidP="00EA347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</w:t>
      </w:r>
      <w:r w:rsidR="00EA3471">
        <w:rPr>
          <w:sz w:val="24"/>
          <w:lang w:eastAsia="zh-CN"/>
        </w:rPr>
        <w:t xml:space="preserve"> packing, put case onto one side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48161E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7573" w:rsidRDefault="00167573">
      <w:r>
        <w:separator/>
      </w:r>
    </w:p>
  </w:endnote>
  <w:endnote w:type="continuationSeparator" w:id="0">
    <w:p w:rsidR="00167573" w:rsidRDefault="00167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A347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A347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7573" w:rsidRDefault="00167573">
      <w:r>
        <w:separator/>
      </w:r>
    </w:p>
  </w:footnote>
  <w:footnote w:type="continuationSeparator" w:id="0">
    <w:p w:rsidR="00167573" w:rsidRDefault="001675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A34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E947EA">
      <w:t>6</w:t>
    </w:r>
    <w:r>
      <w:t xml:space="preserve">2824175, </w:t>
    </w:r>
    <w:r w:rsidR="00E947EA">
      <w:t>6</w:t>
    </w:r>
    <w:r>
      <w:t xml:space="preserve">2828203, </w:t>
    </w:r>
    <w:r w:rsidR="00E947EA">
      <w:t>6</w:t>
    </w:r>
    <w:r>
      <w:t xml:space="preserve">2826020, Fax : </w:t>
    </w:r>
    <w:r w:rsidR="00E947EA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EA347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947E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DD"/>
    <w:rsid w:val="0007152C"/>
    <w:rsid w:val="000B1D71"/>
    <w:rsid w:val="000C6129"/>
    <w:rsid w:val="000C68D5"/>
    <w:rsid w:val="000D3C89"/>
    <w:rsid w:val="001268A8"/>
    <w:rsid w:val="00141D73"/>
    <w:rsid w:val="00167573"/>
    <w:rsid w:val="00257C21"/>
    <w:rsid w:val="00466C7A"/>
    <w:rsid w:val="0048161E"/>
    <w:rsid w:val="00635BA5"/>
    <w:rsid w:val="006467DA"/>
    <w:rsid w:val="00895D5D"/>
    <w:rsid w:val="00971AE8"/>
    <w:rsid w:val="0099046A"/>
    <w:rsid w:val="009D0AD7"/>
    <w:rsid w:val="00A302AF"/>
    <w:rsid w:val="00B1089D"/>
    <w:rsid w:val="00E76DB5"/>
    <w:rsid w:val="00E947EA"/>
    <w:rsid w:val="00EA3471"/>
    <w:rsid w:val="00EC1220"/>
    <w:rsid w:val="00EF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159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2015-06-30T02:04:00Z</cp:lastPrinted>
  <dcterms:created xsi:type="dcterms:W3CDTF">2016-05-04T08:52:00Z</dcterms:created>
  <dcterms:modified xsi:type="dcterms:W3CDTF">2016-05-04T08:52:00Z</dcterms:modified>
</cp:coreProperties>
</file>