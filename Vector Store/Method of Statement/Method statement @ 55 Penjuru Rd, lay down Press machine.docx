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89EAE" w14:textId="508506B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2A04F07" w14:textId="77777777" w:rsidR="00936699" w:rsidRDefault="00936699">
      <w:pPr>
        <w:rPr>
          <w:sz w:val="24"/>
        </w:rPr>
      </w:pPr>
    </w:p>
    <w:p w14:paraId="53DC384D" w14:textId="5A7AC339" w:rsidR="006467DA" w:rsidRDefault="006D63A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36699">
        <w:rPr>
          <w:sz w:val="24"/>
        </w:rPr>
        <w:t>14</w:t>
      </w:r>
      <w:r w:rsidR="00936699" w:rsidRPr="00936699">
        <w:rPr>
          <w:sz w:val="24"/>
          <w:vertAlign w:val="superscript"/>
        </w:rPr>
        <w:t>th</w:t>
      </w:r>
      <w:r w:rsidR="00936699">
        <w:rPr>
          <w:sz w:val="24"/>
        </w:rPr>
        <w:t xml:space="preserve"> Oct</w:t>
      </w:r>
      <w:r w:rsidR="00AE5C58">
        <w:rPr>
          <w:sz w:val="24"/>
        </w:rPr>
        <w:t xml:space="preserve"> 2025</w:t>
      </w:r>
    </w:p>
    <w:p w14:paraId="4268B99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6A3B01D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0A82A78" w14:textId="00FEEFF5" w:rsidR="005D3C81" w:rsidRPr="005D3C81" w:rsidRDefault="00494D3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936699">
        <w:rPr>
          <w:sz w:val="24"/>
          <w:lang w:eastAsia="zh-CN"/>
        </w:rPr>
        <w:t>1 unit</w:t>
      </w:r>
      <w:r w:rsidR="00414238">
        <w:rPr>
          <w:sz w:val="24"/>
          <w:lang w:eastAsia="zh-CN"/>
        </w:rPr>
        <w:t xml:space="preserve"> machine from production to</w:t>
      </w:r>
      <w:r w:rsidR="00703C2A">
        <w:rPr>
          <w:sz w:val="24"/>
          <w:lang w:eastAsia="zh-CN"/>
        </w:rPr>
        <w:t xml:space="preserve"> loading area, hoist up and lay down machine, l</w:t>
      </w:r>
      <w:r w:rsidR="00CD4C97">
        <w:rPr>
          <w:sz w:val="24"/>
          <w:lang w:eastAsia="zh-CN"/>
        </w:rPr>
        <w:t>oad onto low bed</w:t>
      </w:r>
      <w:r w:rsidR="00E97E86">
        <w:rPr>
          <w:sz w:val="24"/>
          <w:lang w:eastAsia="zh-CN"/>
        </w:rPr>
        <w:t>/lorry chassis</w:t>
      </w:r>
      <w:r w:rsidR="00DC2DDB">
        <w:rPr>
          <w:sz w:val="24"/>
          <w:lang w:eastAsia="zh-CN"/>
        </w:rPr>
        <w:t xml:space="preserve"> an</w:t>
      </w:r>
      <w:r>
        <w:rPr>
          <w:sz w:val="24"/>
          <w:lang w:eastAsia="zh-CN"/>
        </w:rPr>
        <w:t xml:space="preserve">d deliver to Eric Wong warehouse </w:t>
      </w:r>
      <w:r w:rsidR="00DC2DDB">
        <w:rPr>
          <w:sz w:val="24"/>
          <w:lang w:eastAsia="zh-CN"/>
        </w:rPr>
        <w:t xml:space="preserve"> </w:t>
      </w:r>
    </w:p>
    <w:p w14:paraId="1E720095" w14:textId="77777777"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8D1671" w14:textId="77777777"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0D9F165C" w14:textId="77777777" w:rsidR="00936699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AE5C58">
        <w:rPr>
          <w:bCs/>
          <w:sz w:val="24"/>
          <w:szCs w:val="24"/>
          <w:lang w:eastAsia="zh-CN"/>
        </w:rPr>
        <w:t>110ton</w:t>
      </w:r>
      <w:r w:rsidR="00462ADF">
        <w:rPr>
          <w:bCs/>
          <w:sz w:val="24"/>
          <w:szCs w:val="24"/>
          <w:lang w:eastAsia="zh-CN"/>
        </w:rPr>
        <w:t xml:space="preserve">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>machine</w:t>
      </w:r>
    </w:p>
    <w:p w14:paraId="0AA681C7" w14:textId="3CC5DC3E" w:rsidR="00462ADF" w:rsidRDefault="00AE5C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Wt:10, 000 kg</w:t>
      </w:r>
    </w:p>
    <w:p w14:paraId="30CD744E" w14:textId="77777777"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14:paraId="54F392F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5A54F8" w14:textId="4091CE64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E5C58">
        <w:rPr>
          <w:sz w:val="24"/>
          <w:lang w:eastAsia="zh-CN"/>
        </w:rPr>
        <w:t>ed</w:t>
      </w:r>
    </w:p>
    <w:p w14:paraId="677A60E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E410E0" w14:textId="77777777"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468397E" w14:textId="3A25AD4C" w:rsidR="006467DA" w:rsidRDefault="009F3F9A">
      <w:pPr>
        <w:rPr>
          <w:sz w:val="24"/>
          <w:lang w:eastAsia="zh-CN"/>
        </w:rPr>
      </w:pPr>
      <w:r>
        <w:rPr>
          <w:sz w:val="24"/>
          <w:lang w:eastAsia="zh-CN"/>
        </w:rPr>
        <w:t>16/10</w:t>
      </w:r>
      <w:r w:rsidR="00AE5C58">
        <w:rPr>
          <w:sz w:val="24"/>
          <w:lang w:eastAsia="zh-CN"/>
        </w:rPr>
        <w:t>/25</w:t>
      </w:r>
    </w:p>
    <w:p w14:paraId="1D7261A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182292" w14:textId="77777777"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0F32702" w14:textId="172DF872"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36699">
        <w:rPr>
          <w:bCs/>
          <w:sz w:val="24"/>
          <w:szCs w:val="24"/>
          <w:lang w:eastAsia="zh-CN"/>
        </w:rPr>
        <w:t>30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14:paraId="6B2C6E1C" w14:textId="77777777"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89281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2D33D25" w14:textId="3727C292" w:rsidR="00E37886" w:rsidRDefault="00936699" w:rsidP="00A810F9">
      <w:pPr>
        <w:pStyle w:val="Heading4"/>
      </w:pPr>
      <w:r>
        <w:t xml:space="preserve">55 </w:t>
      </w:r>
      <w:proofErr w:type="spellStart"/>
      <w:r>
        <w:t>Penjuru</w:t>
      </w:r>
      <w:proofErr w:type="spellEnd"/>
      <w:r>
        <w:t xml:space="preserve"> Rd </w:t>
      </w:r>
    </w:p>
    <w:p w14:paraId="7CDD588E" w14:textId="01499C12" w:rsidR="000F4B87" w:rsidRPr="000F4B87" w:rsidRDefault="009F3F9A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Sanmina-SCI</w:t>
      </w:r>
      <w:r w:rsidR="00841DC0">
        <w:rPr>
          <w:sz w:val="24"/>
          <w:szCs w:val="24"/>
          <w:lang w:eastAsia="zh-CN"/>
        </w:rPr>
        <w:t xml:space="preserve"> L</w:t>
      </w:r>
      <w:r>
        <w:rPr>
          <w:sz w:val="24"/>
          <w:szCs w:val="24"/>
          <w:lang w:eastAsia="zh-CN"/>
        </w:rPr>
        <w:t>imited</w:t>
      </w:r>
    </w:p>
    <w:p w14:paraId="529B2E8E" w14:textId="77777777" w:rsidR="006467DA" w:rsidRDefault="006467DA">
      <w:pPr>
        <w:rPr>
          <w:lang w:eastAsia="zh-CN"/>
        </w:rPr>
      </w:pPr>
    </w:p>
    <w:p w14:paraId="2655EEC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6A3859" w14:textId="691DC469" w:rsidR="00494D36" w:rsidRDefault="00AE5C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791E72">
        <w:rPr>
          <w:bCs/>
          <w:sz w:val="24"/>
          <w:lang w:eastAsia="zh-CN"/>
        </w:rPr>
        <w:t xml:space="preserve"> x 633 lorry loader</w:t>
      </w:r>
    </w:p>
    <w:p w14:paraId="663C84D0" w14:textId="6C7724C5" w:rsidR="00E37886" w:rsidRPr="00CE6B0F" w:rsidRDefault="009F3F9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 jack </w:t>
      </w:r>
      <w:r w:rsidR="00E37886">
        <w:rPr>
          <w:sz w:val="24"/>
          <w:lang w:eastAsia="zh-CN"/>
        </w:rPr>
        <w:t xml:space="preserve"> </w:t>
      </w:r>
    </w:p>
    <w:p w14:paraId="3ABFFBBA" w14:textId="77777777"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14:paraId="297FDA65" w14:textId="77777777" w:rsidR="00A10EA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</w:t>
      </w:r>
    </w:p>
    <w:p w14:paraId="1695E6BD" w14:textId="28EA20F8" w:rsidR="00CE6B0F" w:rsidRDefault="00A10E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86731">
        <w:rPr>
          <w:sz w:val="24"/>
          <w:lang w:eastAsia="zh-CN"/>
        </w:rPr>
        <w:t>hackle</w:t>
      </w:r>
    </w:p>
    <w:p w14:paraId="23103C5C" w14:textId="72DC4655" w:rsidR="00462ADF" w:rsidRDefault="00CE6B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186731">
        <w:rPr>
          <w:sz w:val="24"/>
          <w:lang w:eastAsia="zh-CN"/>
        </w:rPr>
        <w:t xml:space="preserve"> </w:t>
      </w:r>
    </w:p>
    <w:p w14:paraId="60066B5C" w14:textId="77777777" w:rsidR="009F3F9A" w:rsidRDefault="009F3F9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41713A" w14:textId="19189B31"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BA1977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713C5817" w14:textId="77777777"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A91355F" w14:textId="77777777" w:rsidR="00936699" w:rsidRDefault="0093669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30C5C79" w14:textId="4B0499E8"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C445A02" w14:textId="56E2A948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9F3F9A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53DE693" w14:textId="77777777"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12C38C51" w14:textId="77777777"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2EABD04" w14:textId="77777777"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2622822" w14:textId="5275FC99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494D36">
        <w:rPr>
          <w:sz w:val="24"/>
          <w:lang w:eastAsia="zh-CN"/>
        </w:rPr>
        <w:t xml:space="preserve"> crane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7AAA668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2D5D5A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D40D183" w14:textId="1B3FC32D"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AB23CE6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72D700C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3D456EC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2BB72FF1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DB7091E" w14:textId="77777777"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61E59232" w14:textId="77777777"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14:paraId="3F268140" w14:textId="77777777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14:paraId="43393C1B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14:paraId="05C3B912" w14:textId="77777777"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14:paraId="409F922C" w14:textId="62422D77" w:rsidR="001059A6" w:rsidRDefault="00AE5C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1059A6">
        <w:rPr>
          <w:sz w:val="24"/>
          <w:lang w:eastAsia="zh-CN"/>
        </w:rPr>
        <w:t xml:space="preserve"> required lifting gears to crane hook and secured to </w:t>
      </w:r>
      <w:r>
        <w:rPr>
          <w:sz w:val="24"/>
          <w:lang w:eastAsia="zh-CN"/>
        </w:rPr>
        <w:t>rigging</w:t>
      </w:r>
      <w:r w:rsidR="001059A6">
        <w:rPr>
          <w:sz w:val="24"/>
          <w:lang w:eastAsia="zh-CN"/>
        </w:rPr>
        <w:t xml:space="preserve"> point of machine </w:t>
      </w:r>
    </w:p>
    <w:p w14:paraId="44B78963" w14:textId="29AE42BC" w:rsidR="001059A6" w:rsidRDefault="00CE6B0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 to h</w:t>
      </w:r>
      <w:r w:rsidR="001059A6">
        <w:rPr>
          <w:sz w:val="24"/>
          <w:lang w:eastAsia="zh-CN"/>
        </w:rPr>
        <w:t>oist up machine</w:t>
      </w:r>
    </w:p>
    <w:p w14:paraId="501E67EA" w14:textId="4F657F09" w:rsidR="00B01373" w:rsidRPr="00DC2DDB" w:rsidRDefault="00CE6B0F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3C2A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>to</w:t>
      </w:r>
      <w:r w:rsidR="00703C2A">
        <w:rPr>
          <w:sz w:val="24"/>
          <w:lang w:eastAsia="zh-CN"/>
        </w:rPr>
        <w:t xml:space="preserve"> assist </w:t>
      </w:r>
      <w:r w:rsidR="001059A6"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14:paraId="39856AC1" w14:textId="77777777"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</w:p>
    <w:p w14:paraId="4E5D336C" w14:textId="77777777" w:rsidR="00494D36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</w:t>
      </w:r>
      <w:r w:rsidR="00494D36">
        <w:rPr>
          <w:sz w:val="24"/>
          <w:lang w:eastAsia="zh-CN"/>
        </w:rPr>
        <w:t>pping belt/chain</w:t>
      </w:r>
    </w:p>
    <w:p w14:paraId="299B4449" w14:textId="77777777" w:rsidR="005B4017" w:rsidRDefault="005B4017" w:rsidP="005B401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88A90BF" w14:textId="7C6E2C02" w:rsidR="00494D36" w:rsidRPr="00494D36" w:rsidRDefault="00494D36" w:rsidP="00494D3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1D17F5">
        <w:rPr>
          <w:sz w:val="24"/>
          <w:lang w:eastAsia="zh-CN"/>
        </w:rPr>
        <w:t xml:space="preserve">ransport out </w:t>
      </w:r>
      <w:r>
        <w:rPr>
          <w:sz w:val="24"/>
          <w:lang w:eastAsia="zh-CN"/>
        </w:rPr>
        <w:t>and deliver to Eric Wong warehouse</w:t>
      </w:r>
    </w:p>
    <w:p w14:paraId="26DFD96A" w14:textId="77777777"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14:paraId="74A46BCE" w14:textId="77777777"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2C8B5CB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8F3259B" w14:textId="77777777" w:rsidR="00494D36" w:rsidRDefault="00494D36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F684A0" w14:textId="77777777" w:rsidR="0099046A" w:rsidRPr="00F766BA" w:rsidRDefault="00494D36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14:paraId="364AB562" w14:textId="77777777"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1D4079" w14:textId="77777777"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5C3F53EC" w14:textId="77777777"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9D6ED" w14:textId="77777777" w:rsidR="004E4E23" w:rsidRDefault="004E4E23">
      <w:r>
        <w:separator/>
      </w:r>
    </w:p>
  </w:endnote>
  <w:endnote w:type="continuationSeparator" w:id="0">
    <w:p w14:paraId="16B79C30" w14:textId="77777777" w:rsidR="004E4E23" w:rsidRDefault="004E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6B5E2" w14:textId="77777777" w:rsidR="009F3F9A" w:rsidRDefault="009F3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08DCD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63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63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494D1" w14:textId="77777777" w:rsidR="009F3F9A" w:rsidRDefault="009F3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DDFC0" w14:textId="77777777" w:rsidR="004E4E23" w:rsidRDefault="004E4E23">
      <w:r>
        <w:separator/>
      </w:r>
    </w:p>
  </w:footnote>
  <w:footnote w:type="continuationSeparator" w:id="0">
    <w:p w14:paraId="004BD570" w14:textId="77777777" w:rsidR="004E4E23" w:rsidRDefault="004E4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93A7F" w14:textId="77777777" w:rsidR="009F3F9A" w:rsidRDefault="009F3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77D4F" w14:textId="668AAACC" w:rsidR="006467DA" w:rsidRPr="005B4017" w:rsidRDefault="00936699" w:rsidP="005B401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A9BA51E" wp14:editId="4EACA1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3F9A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1DCF2C7F" w14:textId="4018A6DD" w:rsidR="006467DA" w:rsidRDefault="00AE5C5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2FEAD416" w14:textId="5E668D3E"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5ED7229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E55CE98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CE386B8" w14:textId="77777777"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A57B6" w14:textId="77777777" w:rsidR="009F3F9A" w:rsidRDefault="009F3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7919396">
    <w:abstractNumId w:val="3"/>
  </w:num>
  <w:num w:numId="2" w16cid:durableId="157893756">
    <w:abstractNumId w:val="7"/>
  </w:num>
  <w:num w:numId="3" w16cid:durableId="279797762">
    <w:abstractNumId w:val="1"/>
  </w:num>
  <w:num w:numId="4" w16cid:durableId="1959097816">
    <w:abstractNumId w:val="14"/>
  </w:num>
  <w:num w:numId="5" w16cid:durableId="537745001">
    <w:abstractNumId w:val="8"/>
  </w:num>
  <w:num w:numId="6" w16cid:durableId="1864980583">
    <w:abstractNumId w:val="10"/>
  </w:num>
  <w:num w:numId="7" w16cid:durableId="245457533">
    <w:abstractNumId w:val="5"/>
  </w:num>
  <w:num w:numId="8" w16cid:durableId="1697850843">
    <w:abstractNumId w:val="11"/>
  </w:num>
  <w:num w:numId="9" w16cid:durableId="596206809">
    <w:abstractNumId w:val="2"/>
  </w:num>
  <w:num w:numId="10" w16cid:durableId="846284974">
    <w:abstractNumId w:val="12"/>
  </w:num>
  <w:num w:numId="11" w16cid:durableId="97992507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05615649">
    <w:abstractNumId w:val="0"/>
  </w:num>
  <w:num w:numId="13" w16cid:durableId="445270951">
    <w:abstractNumId w:val="9"/>
  </w:num>
  <w:num w:numId="14" w16cid:durableId="495801758">
    <w:abstractNumId w:val="13"/>
  </w:num>
  <w:num w:numId="15" w16cid:durableId="1911620202">
    <w:abstractNumId w:val="4"/>
  </w:num>
  <w:num w:numId="16" w16cid:durableId="2130395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5DBB"/>
    <w:rsid w:val="00007BC8"/>
    <w:rsid w:val="0005684E"/>
    <w:rsid w:val="0006390D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07CF5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A0084"/>
    <w:rsid w:val="002B0788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494D36"/>
    <w:rsid w:val="004E15A1"/>
    <w:rsid w:val="004E2327"/>
    <w:rsid w:val="004E4E23"/>
    <w:rsid w:val="005463C4"/>
    <w:rsid w:val="0057657F"/>
    <w:rsid w:val="005B1251"/>
    <w:rsid w:val="005B4017"/>
    <w:rsid w:val="005C2E6D"/>
    <w:rsid w:val="005D3C81"/>
    <w:rsid w:val="0060206E"/>
    <w:rsid w:val="00624F92"/>
    <w:rsid w:val="00626FBE"/>
    <w:rsid w:val="006467DA"/>
    <w:rsid w:val="0066401C"/>
    <w:rsid w:val="00693582"/>
    <w:rsid w:val="006A4128"/>
    <w:rsid w:val="006A7A66"/>
    <w:rsid w:val="006C2700"/>
    <w:rsid w:val="006D63A9"/>
    <w:rsid w:val="006F12DE"/>
    <w:rsid w:val="00703C2A"/>
    <w:rsid w:val="00760813"/>
    <w:rsid w:val="007637FD"/>
    <w:rsid w:val="007674D0"/>
    <w:rsid w:val="00791E72"/>
    <w:rsid w:val="007925C8"/>
    <w:rsid w:val="007D338F"/>
    <w:rsid w:val="00841DC0"/>
    <w:rsid w:val="00854717"/>
    <w:rsid w:val="00870E1E"/>
    <w:rsid w:val="00871396"/>
    <w:rsid w:val="00882D54"/>
    <w:rsid w:val="00885DDC"/>
    <w:rsid w:val="00895D5D"/>
    <w:rsid w:val="008C4955"/>
    <w:rsid w:val="008D2441"/>
    <w:rsid w:val="00901015"/>
    <w:rsid w:val="00936699"/>
    <w:rsid w:val="00971AE8"/>
    <w:rsid w:val="0099046A"/>
    <w:rsid w:val="009A228D"/>
    <w:rsid w:val="009F3F9A"/>
    <w:rsid w:val="009F4FEB"/>
    <w:rsid w:val="00A10EAE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D3B34"/>
    <w:rsid w:val="00AE470F"/>
    <w:rsid w:val="00AE5C58"/>
    <w:rsid w:val="00B0075E"/>
    <w:rsid w:val="00B01373"/>
    <w:rsid w:val="00B06871"/>
    <w:rsid w:val="00B10936"/>
    <w:rsid w:val="00B16B6D"/>
    <w:rsid w:val="00B5503E"/>
    <w:rsid w:val="00B742F4"/>
    <w:rsid w:val="00BC21D9"/>
    <w:rsid w:val="00BC39F9"/>
    <w:rsid w:val="00C00058"/>
    <w:rsid w:val="00C26AC4"/>
    <w:rsid w:val="00C95881"/>
    <w:rsid w:val="00CD4C97"/>
    <w:rsid w:val="00CE6B0F"/>
    <w:rsid w:val="00D07325"/>
    <w:rsid w:val="00D13A71"/>
    <w:rsid w:val="00D64A6E"/>
    <w:rsid w:val="00DA1AED"/>
    <w:rsid w:val="00DA3BD2"/>
    <w:rsid w:val="00DC2DDB"/>
    <w:rsid w:val="00DD24D3"/>
    <w:rsid w:val="00E05F88"/>
    <w:rsid w:val="00E17A37"/>
    <w:rsid w:val="00E3288E"/>
    <w:rsid w:val="00E37886"/>
    <w:rsid w:val="00E76DB5"/>
    <w:rsid w:val="00E97E86"/>
    <w:rsid w:val="00EB4A08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46E4D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33FE-6D4E-492D-852D-36C7F99FD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2025-10-14T02:23:00Z</cp:lastPrinted>
  <dcterms:created xsi:type="dcterms:W3CDTF">2025-10-14T00:46:00Z</dcterms:created>
  <dcterms:modified xsi:type="dcterms:W3CDTF">2025-10-14T02:23:00Z</dcterms:modified>
</cp:coreProperties>
</file>