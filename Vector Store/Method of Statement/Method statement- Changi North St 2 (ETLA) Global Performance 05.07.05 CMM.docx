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97A23" w:rsidRDefault="00197A23">
      <w:pPr>
        <w:rPr>
          <w:sz w:val="24"/>
        </w:rPr>
      </w:pPr>
    </w:p>
    <w:p w:rsidR="00684C71" w:rsidRDefault="001F3A6B">
      <w:pPr>
        <w:rPr>
          <w:sz w:val="24"/>
          <w:lang w:eastAsia="zh-CN"/>
        </w:rPr>
      </w:pPr>
      <w:r>
        <w:rPr>
          <w:sz w:val="24"/>
        </w:rPr>
        <w:t>Date: 21</w:t>
      </w:r>
      <w:r w:rsidRPr="001F3A6B">
        <w:rPr>
          <w:sz w:val="24"/>
          <w:vertAlign w:val="superscript"/>
        </w:rPr>
        <w:t>st</w:t>
      </w:r>
      <w:r w:rsidR="00197A23">
        <w:rPr>
          <w:sz w:val="24"/>
          <w:vertAlign w:val="superscript"/>
        </w:rPr>
        <w:t xml:space="preserve"> </w:t>
      </w:r>
      <w:r w:rsidR="00197A23">
        <w:rPr>
          <w:sz w:val="24"/>
          <w:lang w:eastAsia="zh-CN"/>
        </w:rPr>
        <w:t>Dec</w:t>
      </w:r>
      <w:r w:rsidR="000F2D87">
        <w:rPr>
          <w:sz w:val="24"/>
          <w:lang w:eastAsia="zh-CN"/>
        </w:rPr>
        <w:t xml:space="preserve"> 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240B6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hoist down</w:t>
      </w:r>
      <w:r w:rsidR="0081336E">
        <w:rPr>
          <w:sz w:val="24"/>
          <w:lang w:eastAsia="zh-CN"/>
        </w:rPr>
        <w:t xml:space="preserve"> </w:t>
      </w:r>
      <w:r w:rsidR="00F32A6B">
        <w:rPr>
          <w:sz w:val="24"/>
          <w:lang w:eastAsia="zh-CN"/>
        </w:rPr>
        <w:t xml:space="preserve">1 case from </w:t>
      </w:r>
      <w:r w:rsidR="00197A23">
        <w:rPr>
          <w:sz w:val="24"/>
          <w:lang w:eastAsia="zh-CN"/>
        </w:rPr>
        <w:t xml:space="preserve">lorry </w:t>
      </w:r>
      <w:r>
        <w:rPr>
          <w:sz w:val="24"/>
          <w:lang w:eastAsia="zh-CN"/>
        </w:rPr>
        <w:t>chassis to the ground,</w:t>
      </w:r>
      <w:r w:rsidR="006325EB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uncrate, </w:t>
      </w:r>
      <w:r w:rsidR="00197A23">
        <w:rPr>
          <w:sz w:val="24"/>
          <w:lang w:eastAsia="zh-CN"/>
        </w:rPr>
        <w:t>using pallet truck</w:t>
      </w:r>
      <w:r w:rsidR="00F32A6B">
        <w:rPr>
          <w:sz w:val="24"/>
          <w:lang w:eastAsia="zh-CN"/>
        </w:rPr>
        <w:t xml:space="preserve"> to </w:t>
      </w:r>
      <w:r w:rsidR="0081336E">
        <w:rPr>
          <w:sz w:val="24"/>
          <w:lang w:eastAsia="zh-CN"/>
        </w:rPr>
        <w:t>shift and</w:t>
      </w:r>
      <w:r w:rsidR="008E7B92">
        <w:rPr>
          <w:sz w:val="24"/>
          <w:lang w:eastAsia="zh-CN"/>
        </w:rPr>
        <w:t xml:space="preserve"> position</w:t>
      </w:r>
      <w:r w:rsidR="00F55121">
        <w:rPr>
          <w:sz w:val="24"/>
          <w:lang w:eastAsia="zh-CN"/>
        </w:rPr>
        <w:t xml:space="preserve"> machine</w:t>
      </w:r>
      <w:r w:rsidR="008E7B92">
        <w:rPr>
          <w:sz w:val="24"/>
          <w:lang w:eastAsia="zh-CN"/>
        </w:rPr>
        <w:t xml:space="preserve"> to 5</w:t>
      </w:r>
      <w:r w:rsidR="00197A23" w:rsidRPr="00197A23">
        <w:rPr>
          <w:sz w:val="24"/>
          <w:vertAlign w:val="superscript"/>
          <w:lang w:eastAsia="zh-CN"/>
        </w:rPr>
        <w:t>th</w:t>
      </w:r>
      <w:r w:rsidR="00197A23">
        <w:rPr>
          <w:sz w:val="24"/>
          <w:lang w:eastAsia="zh-CN"/>
        </w:rPr>
        <w:t xml:space="preserve"> floor via cargo lift </w:t>
      </w:r>
      <w:r w:rsidR="00F32A6B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37F27" w:rsidRDefault="00837F2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1C782A" w:rsidRDefault="00197A23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 unit Global Explo</w:t>
      </w:r>
      <w:r w:rsidR="00F55121">
        <w:rPr>
          <w:b/>
          <w:bCs/>
          <w:sz w:val="24"/>
          <w:szCs w:val="24"/>
          <w:lang w:eastAsia="zh-CN"/>
        </w:rPr>
        <w:t>rer Performance 05.07.05 CMM</w:t>
      </w:r>
      <w:r w:rsidR="00F55121">
        <w:rPr>
          <w:b/>
          <w:bCs/>
          <w:sz w:val="24"/>
          <w:szCs w:val="24"/>
          <w:lang w:eastAsia="zh-CN"/>
        </w:rPr>
        <w:br/>
        <w:t>Case Dim: 3038 x 1288 x 2239</w:t>
      </w:r>
      <w:r>
        <w:rPr>
          <w:b/>
          <w:bCs/>
          <w:sz w:val="24"/>
          <w:szCs w:val="24"/>
          <w:lang w:eastAsia="zh-CN"/>
        </w:rPr>
        <w:t xml:space="preserve"> mm</w:t>
      </w:r>
    </w:p>
    <w:p w:rsidR="00F32A6B" w:rsidRDefault="00F5512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Wt: 1, 118</w:t>
      </w:r>
      <w:r w:rsidR="00F32A6B">
        <w:rPr>
          <w:b/>
          <w:bCs/>
          <w:sz w:val="24"/>
          <w:szCs w:val="24"/>
          <w:lang w:eastAsia="zh-CN"/>
        </w:rPr>
        <w:t xml:space="preserve"> kg </w:t>
      </w:r>
    </w:p>
    <w:p w:rsidR="00837F27" w:rsidRPr="00837F27" w:rsidRDefault="00837F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  <w:bookmarkStart w:id="0" w:name="_GoBack"/>
      <w:bookmarkEnd w:id="0"/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5D73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07/01/21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C5A20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C5A20" w:rsidRDefault="00DF676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BC5A20" w:rsidRPr="00BC5A20" w:rsidRDefault="00BC5A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D6AC7" w:rsidRDefault="008E7B92" w:rsidP="007D6AC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</w:t>
      </w:r>
      <w:r w:rsidR="00F32A6B">
        <w:rPr>
          <w:sz w:val="24"/>
          <w:szCs w:val="24"/>
          <w:lang w:eastAsia="zh-CN"/>
        </w:rPr>
        <w:t xml:space="preserve"> Changi North St 2</w:t>
      </w:r>
    </w:p>
    <w:p w:rsidR="00D31BCD" w:rsidRPr="007D6AC7" w:rsidRDefault="00F32A6B" w:rsidP="007D6AC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ETLA 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2639DB" w:rsidRDefault="004338F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603994">
        <w:rPr>
          <w:sz w:val="24"/>
          <w:lang w:eastAsia="zh-CN"/>
        </w:rPr>
        <w:t xml:space="preserve"> x 633 </w:t>
      </w:r>
      <w:r w:rsidR="007D6AC7">
        <w:rPr>
          <w:sz w:val="24"/>
          <w:lang w:eastAsia="zh-CN"/>
        </w:rPr>
        <w:t>lorry loader</w:t>
      </w:r>
    </w:p>
    <w:p w:rsidR="00D1424C" w:rsidRDefault="00197A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650074">
        <w:rPr>
          <w:sz w:val="24"/>
          <w:lang w:eastAsia="zh-CN"/>
        </w:rPr>
        <w:t>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8E7B92" w:rsidRDefault="00197A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DF6761">
        <w:rPr>
          <w:sz w:val="24"/>
          <w:lang w:eastAsia="zh-CN"/>
        </w:rPr>
        <w:t>allet truck</w:t>
      </w:r>
    </w:p>
    <w:p w:rsidR="00D31BCD" w:rsidRDefault="008E7B9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Plywood (to lay out till outside of clean room) </w:t>
      </w:r>
      <w:r w:rsidR="00DF6761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603994">
        <w:rPr>
          <w:sz w:val="24"/>
          <w:lang w:eastAsia="zh-CN"/>
        </w:rPr>
        <w:t xml:space="preserve"> and route to machine position </w:t>
      </w:r>
    </w:p>
    <w:p w:rsidR="00A73217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240B6C" w:rsidRDefault="00240B6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73217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1424C" w:rsidRDefault="00D1424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5259C0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F7FE2" w:rsidRDefault="001F7FE2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37F27">
        <w:rPr>
          <w:sz w:val="24"/>
          <w:lang w:eastAsia="zh-CN"/>
        </w:rPr>
        <w:t xml:space="preserve">safety </w:t>
      </w:r>
      <w:r w:rsidR="00837F27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37F27">
        <w:t>.</w:t>
      </w:r>
      <w:r w:rsidR="00A64537">
        <w:rPr>
          <w:rFonts w:hint="eastAsia"/>
        </w:rPr>
        <w:t>O</w:t>
      </w:r>
      <w:r w:rsidR="00837F27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837F27" w:rsidRDefault="0081336E" w:rsidP="00837F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37F27">
        <w:rPr>
          <w:b w:val="0"/>
          <w:sz w:val="20"/>
          <w:u w:val="none"/>
          <w:lang w:eastAsia="zh-CN"/>
        </w:rPr>
        <w:t xml:space="preserve">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9D0FBE" w:rsidRDefault="006325EB" w:rsidP="00F32A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</w:t>
      </w:r>
      <w:r w:rsidR="00D31BCD">
        <w:rPr>
          <w:sz w:val="24"/>
          <w:lang w:eastAsia="zh-CN"/>
        </w:rPr>
        <w:t>ader at de</w:t>
      </w:r>
      <w:r w:rsidR="00F32A6B">
        <w:rPr>
          <w:sz w:val="24"/>
          <w:lang w:eastAsia="zh-CN"/>
        </w:rPr>
        <w:t>signated unloading area</w:t>
      </w:r>
    </w:p>
    <w:p w:rsidR="00880467" w:rsidRPr="00197A23" w:rsidRDefault="005D7370" w:rsidP="00197A2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97A23">
        <w:rPr>
          <w:sz w:val="24"/>
          <w:lang w:eastAsia="zh-CN"/>
        </w:rPr>
        <w:t xml:space="preserve">Insert sling under </w:t>
      </w:r>
      <w:r w:rsidR="00880467" w:rsidRPr="00197A23">
        <w:rPr>
          <w:sz w:val="24"/>
          <w:lang w:eastAsia="zh-CN"/>
        </w:rPr>
        <w:t>machine case</w:t>
      </w:r>
    </w:p>
    <w:p w:rsidR="00880467" w:rsidRPr="005259C0" w:rsidRDefault="00410512" w:rsidP="005259C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F32A6B">
        <w:rPr>
          <w:sz w:val="24"/>
          <w:lang w:eastAsia="zh-CN"/>
        </w:rPr>
        <w:t xml:space="preserve">oist down </w:t>
      </w:r>
      <w:r w:rsidR="00880467" w:rsidRPr="005259C0">
        <w:rPr>
          <w:sz w:val="24"/>
          <w:lang w:eastAsia="zh-CN"/>
        </w:rPr>
        <w:t xml:space="preserve">case </w:t>
      </w:r>
      <w:r w:rsidR="00057FF4" w:rsidRPr="005259C0">
        <w:rPr>
          <w:sz w:val="24"/>
          <w:lang w:eastAsia="zh-CN"/>
        </w:rPr>
        <w:t>from</w:t>
      </w:r>
      <w:r w:rsidR="00D31BCD">
        <w:rPr>
          <w:sz w:val="24"/>
          <w:lang w:eastAsia="zh-CN"/>
        </w:rPr>
        <w:t xml:space="preserve"> lorry chassis</w:t>
      </w:r>
      <w:r w:rsidR="005259C0">
        <w:rPr>
          <w:sz w:val="24"/>
          <w:lang w:eastAsia="zh-CN"/>
        </w:rPr>
        <w:t xml:space="preserve"> </w:t>
      </w:r>
      <w:r w:rsidR="00880467" w:rsidRPr="005259C0">
        <w:rPr>
          <w:sz w:val="24"/>
          <w:lang w:eastAsia="zh-CN"/>
        </w:rPr>
        <w:t>to the ground</w:t>
      </w:r>
    </w:p>
    <w:p w:rsidR="00D54FB8" w:rsidRDefault="00880467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</w:t>
      </w:r>
      <w:r w:rsidR="00603994">
        <w:rPr>
          <w:sz w:val="24"/>
          <w:lang w:eastAsia="zh-CN"/>
        </w:rPr>
        <w:t>crate case</w:t>
      </w:r>
    </w:p>
    <w:p w:rsidR="00AC7E7A" w:rsidRDefault="00AC7E7A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Attached required lifting gears onto crane hook and secured to rigging point of machine to be lifted</w:t>
      </w:r>
    </w:p>
    <w:p w:rsidR="00D54FB8" w:rsidRDefault="00AC7E7A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1ft above ground to check on balancing </w:t>
      </w:r>
    </w:p>
    <w:p w:rsidR="006325EB" w:rsidRDefault="00AC7E7A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</w:t>
      </w:r>
      <w:r w:rsidR="001F7FE2">
        <w:rPr>
          <w:sz w:val="24"/>
          <w:lang w:eastAsia="zh-CN"/>
        </w:rPr>
        <w:t>en well balanced, hoist up and swing crane away from base</w:t>
      </w:r>
    </w:p>
    <w:p w:rsidR="001F7FE2" w:rsidRDefault="001F7FE2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</w:t>
      </w:r>
      <w:r w:rsidR="00197A23">
        <w:rPr>
          <w:sz w:val="24"/>
          <w:lang w:eastAsia="zh-CN"/>
        </w:rPr>
        <w:t>own machine onto machine stand</w:t>
      </w:r>
    </w:p>
    <w:p w:rsidR="00684C71" w:rsidRPr="001F7FE2" w:rsidRDefault="00A73217" w:rsidP="001F7F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F7FE2">
        <w:rPr>
          <w:sz w:val="24"/>
          <w:lang w:eastAsia="zh-CN"/>
        </w:rPr>
        <w:t xml:space="preserve">Insert </w:t>
      </w:r>
      <w:r w:rsidR="00197A23">
        <w:rPr>
          <w:sz w:val="24"/>
          <w:lang w:eastAsia="zh-CN"/>
        </w:rPr>
        <w:t>pallet truck</w:t>
      </w:r>
      <w:r w:rsidR="0081336E" w:rsidRPr="001F7FE2">
        <w:rPr>
          <w:sz w:val="24"/>
          <w:lang w:eastAsia="zh-CN"/>
        </w:rPr>
        <w:t xml:space="preserve"> t</w:t>
      </w:r>
      <w:r w:rsidR="00197A23">
        <w:rPr>
          <w:sz w:val="24"/>
          <w:lang w:eastAsia="zh-CN"/>
        </w:rPr>
        <w:t>o machine stand</w:t>
      </w:r>
    </w:p>
    <w:p w:rsidR="0041482A" w:rsidRDefault="008E7B9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to 5</w:t>
      </w:r>
      <w:r w:rsidR="00197A23" w:rsidRPr="00197A23">
        <w:rPr>
          <w:sz w:val="24"/>
          <w:vertAlign w:val="superscript"/>
          <w:lang w:eastAsia="zh-CN"/>
        </w:rPr>
        <w:t>th</w:t>
      </w:r>
      <w:r w:rsidR="00197A23">
        <w:rPr>
          <w:sz w:val="24"/>
          <w:lang w:eastAsia="zh-CN"/>
        </w:rPr>
        <w:t xml:space="preserve"> floor via cargo lift </w:t>
      </w:r>
    </w:p>
    <w:p w:rsidR="001F7FE2" w:rsidRPr="00F32A6B" w:rsidRDefault="0041482A" w:rsidP="00F32A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EF0653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EF065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F65ED0" w:rsidRPr="009D0FBE" w:rsidRDefault="0081336E" w:rsidP="009D0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65ED0" w:rsidRDefault="00F65ED0" w:rsidP="00F65ED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5259C0" w:rsidP="007D6AC7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F32A6B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5259C0">
        <w:rPr>
          <w:sz w:val="24"/>
        </w:rPr>
        <w:t>Machinery Transportation Pte Ltd</w:t>
      </w:r>
    </w:p>
    <w:p w:rsidR="00684C71" w:rsidRPr="005259C0" w:rsidRDefault="00F32A6B">
      <w:pPr>
        <w:rPr>
          <w:sz w:val="24"/>
        </w:rPr>
      </w:pPr>
      <w:r>
        <w:rPr>
          <w:sz w:val="24"/>
        </w:rPr>
        <w:t xml:space="preserve">            </w:t>
      </w:r>
      <w:r w:rsidR="001F7FE2">
        <w:rPr>
          <w:sz w:val="24"/>
        </w:rPr>
        <w:t>Tel: 6282417</w:t>
      </w:r>
      <w:r>
        <w:rPr>
          <w:sz w:val="24"/>
        </w:rPr>
        <w:t>5</w:t>
      </w:r>
      <w:r w:rsidR="0081336E">
        <w:tab/>
        <w:t xml:space="preserve">   </w:t>
      </w:r>
      <w:r w:rsidR="0081336E">
        <w:tab/>
      </w:r>
    </w:p>
    <w:sectPr w:rsidR="00684C71" w:rsidRPr="005259C0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0C0D" w:rsidRDefault="00DB0C0D">
      <w:r>
        <w:separator/>
      </w:r>
    </w:p>
  </w:endnote>
  <w:endnote w:type="continuationSeparator" w:id="0">
    <w:p w:rsidR="00DB0C0D" w:rsidRDefault="00DB0C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D736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D736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0C0D" w:rsidRDefault="00DB0C0D">
      <w:r>
        <w:separator/>
      </w:r>
    </w:p>
  </w:footnote>
  <w:footnote w:type="continuationSeparator" w:id="0">
    <w:p w:rsidR="00DB0C0D" w:rsidRDefault="00DB0C0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DB0C0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F65ED0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 w:rsidR="00FE100C"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DB0C0D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65ED0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665B"/>
    <w:rsid w:val="000343CD"/>
    <w:rsid w:val="00057FF4"/>
    <w:rsid w:val="000801A2"/>
    <w:rsid w:val="00090AFE"/>
    <w:rsid w:val="000C4536"/>
    <w:rsid w:val="000C6E3E"/>
    <w:rsid w:val="000D1431"/>
    <w:rsid w:val="000F2D87"/>
    <w:rsid w:val="00197A23"/>
    <w:rsid w:val="001C67C6"/>
    <w:rsid w:val="001C782A"/>
    <w:rsid w:val="001F3A6B"/>
    <w:rsid w:val="001F7FE2"/>
    <w:rsid w:val="00205704"/>
    <w:rsid w:val="00240B6C"/>
    <w:rsid w:val="002639DB"/>
    <w:rsid w:val="002D3928"/>
    <w:rsid w:val="002E7DF1"/>
    <w:rsid w:val="00352C91"/>
    <w:rsid w:val="003A38CC"/>
    <w:rsid w:val="003C5C9D"/>
    <w:rsid w:val="003D017C"/>
    <w:rsid w:val="00404EF6"/>
    <w:rsid w:val="00410512"/>
    <w:rsid w:val="004135BC"/>
    <w:rsid w:val="0041482A"/>
    <w:rsid w:val="00430E18"/>
    <w:rsid w:val="004338FC"/>
    <w:rsid w:val="0047011D"/>
    <w:rsid w:val="004A0E57"/>
    <w:rsid w:val="005049F7"/>
    <w:rsid w:val="005056C2"/>
    <w:rsid w:val="005259C0"/>
    <w:rsid w:val="0052796F"/>
    <w:rsid w:val="00596BDF"/>
    <w:rsid w:val="005B1AC6"/>
    <w:rsid w:val="005C3CF1"/>
    <w:rsid w:val="005D7361"/>
    <w:rsid w:val="005D7370"/>
    <w:rsid w:val="00603994"/>
    <w:rsid w:val="00620E16"/>
    <w:rsid w:val="006304BE"/>
    <w:rsid w:val="006325EB"/>
    <w:rsid w:val="00650074"/>
    <w:rsid w:val="00650243"/>
    <w:rsid w:val="0067261B"/>
    <w:rsid w:val="00684C71"/>
    <w:rsid w:val="006B6525"/>
    <w:rsid w:val="006F37C2"/>
    <w:rsid w:val="00707B09"/>
    <w:rsid w:val="007130E5"/>
    <w:rsid w:val="007372AB"/>
    <w:rsid w:val="00777CB0"/>
    <w:rsid w:val="007D5BAA"/>
    <w:rsid w:val="007D6AC7"/>
    <w:rsid w:val="007E7225"/>
    <w:rsid w:val="007F48C2"/>
    <w:rsid w:val="0081336E"/>
    <w:rsid w:val="00822C80"/>
    <w:rsid w:val="00837F27"/>
    <w:rsid w:val="008453A8"/>
    <w:rsid w:val="00867645"/>
    <w:rsid w:val="00880467"/>
    <w:rsid w:val="008E3BAF"/>
    <w:rsid w:val="008E7B92"/>
    <w:rsid w:val="008F1C49"/>
    <w:rsid w:val="009B5AD9"/>
    <w:rsid w:val="009D0FBE"/>
    <w:rsid w:val="00A12C7E"/>
    <w:rsid w:val="00A1710F"/>
    <w:rsid w:val="00A32709"/>
    <w:rsid w:val="00A603E0"/>
    <w:rsid w:val="00A64537"/>
    <w:rsid w:val="00A66247"/>
    <w:rsid w:val="00A67883"/>
    <w:rsid w:val="00A70F6E"/>
    <w:rsid w:val="00A73217"/>
    <w:rsid w:val="00AC7E7A"/>
    <w:rsid w:val="00AF5391"/>
    <w:rsid w:val="00B27FFB"/>
    <w:rsid w:val="00B45C00"/>
    <w:rsid w:val="00BC5A20"/>
    <w:rsid w:val="00BD68A0"/>
    <w:rsid w:val="00BF67C0"/>
    <w:rsid w:val="00C5659C"/>
    <w:rsid w:val="00D1424C"/>
    <w:rsid w:val="00D31BCD"/>
    <w:rsid w:val="00D35E8E"/>
    <w:rsid w:val="00D54FB8"/>
    <w:rsid w:val="00D55394"/>
    <w:rsid w:val="00D9328F"/>
    <w:rsid w:val="00DB0C0D"/>
    <w:rsid w:val="00DF6761"/>
    <w:rsid w:val="00E273BB"/>
    <w:rsid w:val="00E615DC"/>
    <w:rsid w:val="00E83FCD"/>
    <w:rsid w:val="00E9120A"/>
    <w:rsid w:val="00ED6CD0"/>
    <w:rsid w:val="00EF0653"/>
    <w:rsid w:val="00F04980"/>
    <w:rsid w:val="00F32A6B"/>
    <w:rsid w:val="00F46FA1"/>
    <w:rsid w:val="00F5394C"/>
    <w:rsid w:val="00F55121"/>
    <w:rsid w:val="00F65ED0"/>
    <w:rsid w:val="00F772D1"/>
    <w:rsid w:val="00FA40A4"/>
    <w:rsid w:val="00FE100C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400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2681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2021-01-05T06:10:00Z</cp:lastPrinted>
  <dcterms:created xsi:type="dcterms:W3CDTF">2020-12-18T01:48:00Z</dcterms:created>
  <dcterms:modified xsi:type="dcterms:W3CDTF">2021-01-05T06:10:00Z</dcterms:modified>
</cp:coreProperties>
</file>