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2322A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863249E" w14:textId="77777777" w:rsidR="00826E94" w:rsidRDefault="00826E94">
      <w:pPr>
        <w:rPr>
          <w:sz w:val="24"/>
        </w:rPr>
      </w:pPr>
    </w:p>
    <w:p w14:paraId="540847B9" w14:textId="2F220D40" w:rsidR="000E0C97" w:rsidRDefault="00FB6DB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32491">
        <w:rPr>
          <w:sz w:val="24"/>
        </w:rPr>
        <w:t>03</w:t>
      </w:r>
      <w:r w:rsidR="00832491" w:rsidRPr="00832491">
        <w:rPr>
          <w:sz w:val="24"/>
          <w:vertAlign w:val="superscript"/>
        </w:rPr>
        <w:t>rd</w:t>
      </w:r>
      <w:r w:rsidR="00832491">
        <w:rPr>
          <w:sz w:val="24"/>
        </w:rPr>
        <w:t xml:space="preserve"> Jan 2025</w:t>
      </w:r>
    </w:p>
    <w:p w14:paraId="5CB46A8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0675E7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10F66A6" w14:textId="0132B69D" w:rsidR="000D2C3E" w:rsidRPr="00C6293E" w:rsidRDefault="008C69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F425A2">
        <w:rPr>
          <w:sz w:val="24"/>
          <w:lang w:eastAsia="zh-CN"/>
        </w:rPr>
        <w:t xml:space="preserve"> shift out and</w:t>
      </w:r>
      <w:r>
        <w:rPr>
          <w:sz w:val="24"/>
          <w:lang w:eastAsia="zh-CN"/>
        </w:rPr>
        <w:t xml:space="preserve"> hoist </w:t>
      </w:r>
      <w:r w:rsidR="00F425A2">
        <w:rPr>
          <w:sz w:val="24"/>
          <w:lang w:eastAsia="zh-CN"/>
        </w:rPr>
        <w:t>machineries</w:t>
      </w:r>
      <w:r>
        <w:rPr>
          <w:sz w:val="24"/>
          <w:lang w:eastAsia="zh-CN"/>
        </w:rPr>
        <w:t xml:space="preserve"> from </w:t>
      </w:r>
      <w:r w:rsidR="00F425A2">
        <w:rPr>
          <w:sz w:val="24"/>
          <w:lang w:eastAsia="zh-CN"/>
        </w:rPr>
        <w:t>1</w:t>
      </w:r>
      <w:r w:rsidR="00F425A2" w:rsidRPr="00F425A2">
        <w:rPr>
          <w:sz w:val="24"/>
          <w:vertAlign w:val="superscript"/>
          <w:lang w:eastAsia="zh-CN"/>
        </w:rPr>
        <w:t>st</w:t>
      </w:r>
      <w:r w:rsidR="00F425A2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2</w:t>
      </w:r>
      <w:r w:rsidRPr="008C697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F425A2">
        <w:rPr>
          <w:sz w:val="24"/>
          <w:lang w:eastAsia="zh-CN"/>
        </w:rPr>
        <w:t>&amp; 3</w:t>
      </w:r>
      <w:r w:rsidR="00F425A2" w:rsidRPr="00F425A2">
        <w:rPr>
          <w:sz w:val="24"/>
          <w:vertAlign w:val="superscript"/>
          <w:lang w:eastAsia="zh-CN"/>
        </w:rPr>
        <w:t>rd</w:t>
      </w:r>
      <w:r w:rsidR="00F425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F07B7C">
        <w:rPr>
          <w:sz w:val="24"/>
          <w:lang w:eastAsia="zh-CN"/>
        </w:rPr>
        <w:t xml:space="preserve">, load up onto lorry chassis and deliver to new factory </w:t>
      </w:r>
    </w:p>
    <w:p w14:paraId="56E1D554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0C1EE5A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66F364AD" w14:textId="49DE26E6" w:rsidR="005F1066" w:rsidRPr="00F425A2" w:rsidRDefault="00F425A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attached list </w:t>
      </w:r>
    </w:p>
    <w:p w14:paraId="226A349D" w14:textId="77777777"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F7136D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5528F3C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1B4DA733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13FE10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445C5F52" w14:textId="31DABA19" w:rsidR="00F425A2" w:rsidRDefault="00F425A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 4 days job</w:t>
      </w:r>
      <w:r w:rsidR="00826E94">
        <w:rPr>
          <w:sz w:val="24"/>
          <w:lang w:eastAsia="zh-CN"/>
        </w:rPr>
        <w:t>:</w:t>
      </w:r>
    </w:p>
    <w:p w14:paraId="03F0942F" w14:textId="77777777" w:rsidR="00826E94" w:rsidRDefault="00F425A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16-17/01/25 – to shift out </w:t>
      </w:r>
      <w:r w:rsidR="00826E94">
        <w:rPr>
          <w:sz w:val="24"/>
          <w:lang w:eastAsia="zh-CN"/>
        </w:rPr>
        <w:t xml:space="preserve">and hoist up </w:t>
      </w:r>
      <w:r>
        <w:rPr>
          <w:sz w:val="24"/>
          <w:lang w:eastAsia="zh-CN"/>
        </w:rPr>
        <w:t>machine &amp; accesso</w:t>
      </w:r>
      <w:r w:rsidR="00832491">
        <w:rPr>
          <w:sz w:val="24"/>
          <w:lang w:eastAsia="zh-CN"/>
        </w:rPr>
        <w:t xml:space="preserve">ries </w:t>
      </w:r>
      <w:r w:rsidR="00826E94">
        <w:rPr>
          <w:sz w:val="24"/>
          <w:lang w:eastAsia="zh-CN"/>
        </w:rPr>
        <w:t xml:space="preserve">onto lorry chassis using lorry </w:t>
      </w:r>
    </w:p>
    <w:p w14:paraId="52998249" w14:textId="49F6E30E" w:rsidR="00F425A2" w:rsidRDefault="00826E94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           crane </w:t>
      </w:r>
    </w:p>
    <w:p w14:paraId="7A33704F" w14:textId="219D7D40" w:rsidR="00826E94" w:rsidRDefault="00F425A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18-19/01/25 – to hoist down machineries from </w:t>
      </w:r>
      <w:r w:rsidR="00832491">
        <w:rPr>
          <w:sz w:val="24"/>
          <w:lang w:eastAsia="zh-CN"/>
        </w:rPr>
        <w:t>2</w:t>
      </w:r>
      <w:r w:rsidR="00832491" w:rsidRPr="00832491">
        <w:rPr>
          <w:sz w:val="24"/>
          <w:vertAlign w:val="superscript"/>
          <w:lang w:eastAsia="zh-CN"/>
        </w:rPr>
        <w:t>nd</w:t>
      </w:r>
      <w:r w:rsidR="00832491">
        <w:rPr>
          <w:sz w:val="24"/>
          <w:lang w:eastAsia="zh-CN"/>
        </w:rPr>
        <w:t xml:space="preserve"> &amp; 3</w:t>
      </w:r>
      <w:r w:rsidR="00832491" w:rsidRPr="00832491">
        <w:rPr>
          <w:sz w:val="24"/>
          <w:vertAlign w:val="superscript"/>
          <w:lang w:eastAsia="zh-CN"/>
        </w:rPr>
        <w:t>rd</w:t>
      </w:r>
      <w:r w:rsidR="00832491">
        <w:rPr>
          <w:sz w:val="24"/>
          <w:lang w:eastAsia="zh-CN"/>
        </w:rPr>
        <w:t xml:space="preserve"> floor </w:t>
      </w:r>
      <w:r w:rsidR="00826E94">
        <w:rPr>
          <w:sz w:val="24"/>
          <w:lang w:eastAsia="zh-CN"/>
        </w:rPr>
        <w:t xml:space="preserve">using platform and mobile/lorry                </w:t>
      </w:r>
    </w:p>
    <w:p w14:paraId="53065792" w14:textId="21ADBFA2" w:rsidR="000C1D59" w:rsidRPr="001A35E8" w:rsidRDefault="00826E94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           crane </w:t>
      </w:r>
      <w:r w:rsidR="00C12508">
        <w:rPr>
          <w:sz w:val="24"/>
          <w:lang w:eastAsia="zh-CN"/>
        </w:rPr>
        <w:t xml:space="preserve"> </w:t>
      </w:r>
    </w:p>
    <w:p w14:paraId="355A58E0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610653C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1E08A32A" w14:textId="77777777"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14:paraId="4C68391B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5639926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8F72690" w14:textId="77777777" w:rsidR="000E0C97" w:rsidRDefault="000B2DA7">
      <w:pPr>
        <w:pStyle w:val="Heading4"/>
      </w:pPr>
      <w:r>
        <w:t>198 Tuas South Ave 2, West Point Bizhub</w:t>
      </w:r>
    </w:p>
    <w:p w14:paraId="6C8F4165" w14:textId="77777777" w:rsidR="005E104A" w:rsidRDefault="000B2DA7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Index Aerospace</w:t>
      </w:r>
      <w:r w:rsidR="00C12508">
        <w:rPr>
          <w:sz w:val="24"/>
          <w:szCs w:val="24"/>
          <w:lang w:eastAsia="zh-CN"/>
        </w:rPr>
        <w:t xml:space="preserve"> Pte Ltd</w:t>
      </w:r>
    </w:p>
    <w:p w14:paraId="01DB195D" w14:textId="77777777" w:rsidR="00F07B7C" w:rsidRDefault="00F07B7C" w:rsidP="005E104A">
      <w:pPr>
        <w:rPr>
          <w:b/>
          <w:bCs/>
          <w:sz w:val="32"/>
          <w:szCs w:val="32"/>
          <w:u w:val="single"/>
          <w:lang w:eastAsia="zh-CN"/>
        </w:rPr>
      </w:pPr>
    </w:p>
    <w:p w14:paraId="4ECCACC9" w14:textId="11945059"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D0D86D8" w14:textId="77777777"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50 ton</w:t>
      </w:r>
      <w:proofErr w:type="gramEnd"/>
      <w:r>
        <w:rPr>
          <w:sz w:val="24"/>
          <w:lang w:eastAsia="zh-CN"/>
        </w:rPr>
        <w:t xml:space="preserve"> mobile crane </w:t>
      </w:r>
    </w:p>
    <w:p w14:paraId="456D6435" w14:textId="7220CDA8" w:rsidR="00F07B7C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</w:t>
      </w:r>
      <w:r w:rsidR="001A35E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</w:t>
      </w:r>
      <w:proofErr w:type="gramStart"/>
      <w:r w:rsidR="00826E94">
        <w:rPr>
          <w:sz w:val="24"/>
          <w:lang w:eastAsia="zh-CN"/>
        </w:rPr>
        <w:t>crane</w:t>
      </w:r>
      <w:proofErr w:type="gramEnd"/>
      <w:r w:rsidR="00826E94">
        <w:rPr>
          <w:sz w:val="24"/>
          <w:lang w:eastAsia="zh-CN"/>
        </w:rPr>
        <w:t xml:space="preserve"> </w:t>
      </w:r>
      <w:r w:rsidR="007C594B">
        <w:rPr>
          <w:sz w:val="24"/>
          <w:lang w:eastAsia="zh-CN"/>
        </w:rPr>
        <w:t xml:space="preserve"> </w:t>
      </w:r>
    </w:p>
    <w:p w14:paraId="416C485C" w14:textId="77777777" w:rsidR="007C594B" w:rsidRDefault="00F0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5E104A">
        <w:rPr>
          <w:sz w:val="24"/>
          <w:lang w:eastAsia="zh-CN"/>
        </w:rPr>
        <w:t xml:space="preserve">        </w:t>
      </w:r>
    </w:p>
    <w:p w14:paraId="72D2FF5D" w14:textId="7568680A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69CF9013" w14:textId="7558EB97" w:rsidR="00826E94" w:rsidRDefault="00826E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14:paraId="474B333F" w14:textId="5AD721E9" w:rsidR="00F07B7C" w:rsidRDefault="00826E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07B7C">
        <w:rPr>
          <w:sz w:val="24"/>
          <w:lang w:eastAsia="zh-CN"/>
        </w:rPr>
        <w:t xml:space="preserve">ebbing sling </w:t>
      </w:r>
    </w:p>
    <w:p w14:paraId="229F22DE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4E096E39" w14:textId="77777777"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AD656CC" w14:textId="1E80AF78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6BCCC4FF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29AE524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68BD0937" w14:textId="77777777" w:rsidR="00826E94" w:rsidRDefault="00826E94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3DB5E6A" w14:textId="018BBC22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1C1F12F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484E6879" w14:textId="77777777"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030ABFFB" w14:textId="77777777"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E73A160" w14:textId="77777777"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502CBA0" w14:textId="77777777"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14:paraId="174A8B40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1CCCCBA" w14:textId="77777777"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8D6B112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6F53CD89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7D010457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2B107C50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 </w:t>
      </w:r>
    </w:p>
    <w:p w14:paraId="327DC289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D9CC176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1B68E7B" w14:textId="77777777"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384CA84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485A0EE2" w14:textId="77777777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41F9C15A" w14:textId="77777777"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14:paraId="257B7DF4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D9BAE78" w14:textId="77777777"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2880E73F" w14:textId="77777777"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74341175" w14:textId="77777777"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3658A6">
        <w:rPr>
          <w:sz w:val="24"/>
          <w:lang w:eastAsia="zh-CN"/>
        </w:rPr>
        <w:t>oist up platform to 2</w:t>
      </w:r>
      <w:r w:rsidR="003658A6" w:rsidRPr="003658A6">
        <w:rPr>
          <w:sz w:val="24"/>
          <w:vertAlign w:val="superscript"/>
          <w:lang w:eastAsia="zh-CN"/>
        </w:rPr>
        <w:t>nd</w:t>
      </w:r>
      <w:r w:rsidR="003658A6">
        <w:rPr>
          <w:sz w:val="24"/>
          <w:lang w:eastAsia="zh-CN"/>
        </w:rPr>
        <w:t xml:space="preserve"> wall hacking</w:t>
      </w:r>
      <w:r w:rsidR="00C20268">
        <w:rPr>
          <w:sz w:val="24"/>
          <w:lang w:eastAsia="zh-CN"/>
        </w:rPr>
        <w:t xml:space="preserve"> opening</w:t>
      </w:r>
      <w:r w:rsidR="00E12E7A">
        <w:rPr>
          <w:sz w:val="24"/>
          <w:lang w:eastAsia="zh-CN"/>
        </w:rPr>
        <w:t xml:space="preserve">        </w:t>
      </w:r>
    </w:p>
    <w:p w14:paraId="0C8EB0D7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5922DAFB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2937B5D6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5947A6BC" w14:textId="77777777"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14:paraId="2CD46BE4" w14:textId="2F1A8ED3" w:rsidR="00BA5361" w:rsidRDefault="00F07B7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</w:t>
      </w:r>
      <w:r w:rsidR="00BA5361">
        <w:rPr>
          <w:sz w:val="24"/>
          <w:lang w:eastAsia="zh-CN"/>
        </w:rPr>
        <w:t xml:space="preserve"> sling to crane hook </w:t>
      </w:r>
    </w:p>
    <w:p w14:paraId="345170A8" w14:textId="192EA858" w:rsidR="00F07B7C" w:rsidRDefault="00F07B7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6C3BCB63" w14:textId="77777777" w:rsidR="000E0C97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Mobile crane to hoist down mac</w:t>
      </w:r>
      <w:r w:rsidR="003658A6">
        <w:rPr>
          <w:sz w:val="24"/>
          <w:lang w:eastAsia="zh-CN"/>
        </w:rPr>
        <w:t>hine to the ground</w:t>
      </w:r>
    </w:p>
    <w:p w14:paraId="4CF692B2" w14:textId="5FB925D5" w:rsidR="003658A6" w:rsidRDefault="00F07B7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14:paraId="4E679490" w14:textId="45541A58" w:rsidR="00F07B7C" w:rsidRDefault="00F07B7C" w:rsidP="00F07B7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 prior to moving out of site premise</w:t>
      </w:r>
    </w:p>
    <w:p w14:paraId="3D3D1C5B" w14:textId="3521AD64" w:rsidR="00F07B7C" w:rsidRPr="00F07B7C" w:rsidRDefault="00F07B7C" w:rsidP="00F07B7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factory </w:t>
      </w:r>
    </w:p>
    <w:p w14:paraId="7F914A28" w14:textId="2DD4CD51" w:rsidR="00A36133" w:rsidRPr="00F07B7C" w:rsidRDefault="005E104A" w:rsidP="00F07B7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7B7C">
        <w:rPr>
          <w:sz w:val="24"/>
          <w:lang w:eastAsia="zh-CN"/>
        </w:rPr>
        <w:t>Once job done</w:t>
      </w:r>
      <w:r w:rsidR="000E0C97" w:rsidRPr="00F07B7C">
        <w:rPr>
          <w:sz w:val="24"/>
          <w:lang w:eastAsia="zh-CN"/>
        </w:rPr>
        <w:t>, team leader will instruct the team to perform proper housekeeping</w:t>
      </w:r>
    </w:p>
    <w:p w14:paraId="03D6E4C9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6613970F" w14:textId="77777777"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8970274" w14:textId="77777777" w:rsidR="00AD0D6A" w:rsidRDefault="00AD0D6A" w:rsidP="00701B5C">
      <w:pPr>
        <w:ind w:left="720"/>
        <w:rPr>
          <w:sz w:val="24"/>
          <w:szCs w:val="24"/>
        </w:rPr>
      </w:pPr>
    </w:p>
    <w:p w14:paraId="7445D41C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35E72A50" w14:textId="07400CBC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>Kevin Wong</w:t>
      </w:r>
      <w:r w:rsidR="00F07B7C">
        <w:rPr>
          <w:sz w:val="24"/>
          <w:szCs w:val="24"/>
        </w:rPr>
        <w:t xml:space="preserve"> / </w:t>
      </w:r>
      <w:proofErr w:type="spellStart"/>
      <w:r w:rsidR="00F07B7C">
        <w:rPr>
          <w:sz w:val="24"/>
          <w:szCs w:val="24"/>
        </w:rPr>
        <w:t>Zailani</w:t>
      </w:r>
      <w:proofErr w:type="spellEnd"/>
      <w:r w:rsidR="00F07B7C">
        <w:rPr>
          <w:sz w:val="24"/>
          <w:szCs w:val="24"/>
        </w:rPr>
        <w:t xml:space="preserve"> </w:t>
      </w:r>
    </w:p>
    <w:p w14:paraId="004F0786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14:paraId="72E04597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DD73DB" w14:textId="77777777" w:rsidR="00F1525A" w:rsidRDefault="00F1525A">
      <w:r>
        <w:separator/>
      </w:r>
    </w:p>
  </w:endnote>
  <w:endnote w:type="continuationSeparator" w:id="0">
    <w:p w14:paraId="795A8190" w14:textId="77777777" w:rsidR="00F1525A" w:rsidRDefault="00F15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5AE19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2E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2E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12A3C2" w14:textId="77777777" w:rsidR="00F1525A" w:rsidRDefault="00F1525A">
      <w:r>
        <w:separator/>
      </w:r>
    </w:p>
  </w:footnote>
  <w:footnote w:type="continuationSeparator" w:id="0">
    <w:p w14:paraId="1530FD3B" w14:textId="77777777" w:rsidR="00F1525A" w:rsidRDefault="00F15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0C076" w14:textId="77777777" w:rsidR="000E0C97" w:rsidRDefault="00000000">
    <w:pPr>
      <w:pStyle w:val="Header"/>
      <w:jc w:val="center"/>
      <w:rPr>
        <w:b/>
        <w:sz w:val="26"/>
      </w:rPr>
    </w:pPr>
    <w:r>
      <w:rPr>
        <w:noProof/>
      </w:rPr>
      <w:pict w14:anchorId="61DB21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4A44603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1D1E9E15" w14:textId="4BA01206" w:rsidR="000E0C97" w:rsidRDefault="00F425A2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3AA35FED" w14:textId="2DFE47D7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28A3C7D6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E36342F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07CC7F0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677756">
    <w:abstractNumId w:val="4"/>
  </w:num>
  <w:num w:numId="2" w16cid:durableId="119762206">
    <w:abstractNumId w:val="7"/>
  </w:num>
  <w:num w:numId="3" w16cid:durableId="36592512">
    <w:abstractNumId w:val="2"/>
  </w:num>
  <w:num w:numId="4" w16cid:durableId="2017465247">
    <w:abstractNumId w:val="14"/>
  </w:num>
  <w:num w:numId="5" w16cid:durableId="931011604">
    <w:abstractNumId w:val="8"/>
  </w:num>
  <w:num w:numId="6" w16cid:durableId="570165561">
    <w:abstractNumId w:val="9"/>
  </w:num>
  <w:num w:numId="7" w16cid:durableId="390352351">
    <w:abstractNumId w:val="5"/>
  </w:num>
  <w:num w:numId="8" w16cid:durableId="1567954299">
    <w:abstractNumId w:val="11"/>
  </w:num>
  <w:num w:numId="9" w16cid:durableId="1083450859">
    <w:abstractNumId w:val="3"/>
  </w:num>
  <w:num w:numId="10" w16cid:durableId="2123373958">
    <w:abstractNumId w:val="13"/>
  </w:num>
  <w:num w:numId="11" w16cid:durableId="1244027014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3846629">
    <w:abstractNumId w:val="0"/>
  </w:num>
  <w:num w:numId="13" w16cid:durableId="129441492">
    <w:abstractNumId w:val="6"/>
  </w:num>
  <w:num w:numId="14" w16cid:durableId="2121869561">
    <w:abstractNumId w:val="15"/>
  </w:num>
  <w:num w:numId="15" w16cid:durableId="1114640350">
    <w:abstractNumId w:val="12"/>
  </w:num>
  <w:num w:numId="16" w16cid:durableId="53237630">
    <w:abstractNumId w:val="1"/>
  </w:num>
  <w:num w:numId="17" w16cid:durableId="248542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C5531"/>
    <w:rsid w:val="000D2427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60ECA"/>
    <w:rsid w:val="002E4A72"/>
    <w:rsid w:val="002F74BB"/>
    <w:rsid w:val="00302305"/>
    <w:rsid w:val="00307CA4"/>
    <w:rsid w:val="003148ED"/>
    <w:rsid w:val="00325A14"/>
    <w:rsid w:val="00351D9A"/>
    <w:rsid w:val="003658A6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8407C"/>
    <w:rsid w:val="005A0566"/>
    <w:rsid w:val="005A478D"/>
    <w:rsid w:val="005E104A"/>
    <w:rsid w:val="005F1066"/>
    <w:rsid w:val="00600638"/>
    <w:rsid w:val="00617105"/>
    <w:rsid w:val="00626B34"/>
    <w:rsid w:val="0066065E"/>
    <w:rsid w:val="00661197"/>
    <w:rsid w:val="00664E02"/>
    <w:rsid w:val="006A1EEF"/>
    <w:rsid w:val="006C35D4"/>
    <w:rsid w:val="006C6E9C"/>
    <w:rsid w:val="006D50A2"/>
    <w:rsid w:val="006E3B14"/>
    <w:rsid w:val="00700075"/>
    <w:rsid w:val="00701B5C"/>
    <w:rsid w:val="007025EF"/>
    <w:rsid w:val="007324F5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C594B"/>
    <w:rsid w:val="007D0FC6"/>
    <w:rsid w:val="007D7E31"/>
    <w:rsid w:val="00826E94"/>
    <w:rsid w:val="00832491"/>
    <w:rsid w:val="00880E98"/>
    <w:rsid w:val="0089270A"/>
    <w:rsid w:val="00894879"/>
    <w:rsid w:val="008A6E1D"/>
    <w:rsid w:val="008B01F8"/>
    <w:rsid w:val="008B4A83"/>
    <w:rsid w:val="008C6975"/>
    <w:rsid w:val="008F0E24"/>
    <w:rsid w:val="00917AC8"/>
    <w:rsid w:val="009418E9"/>
    <w:rsid w:val="00941D6A"/>
    <w:rsid w:val="009441E1"/>
    <w:rsid w:val="00954B16"/>
    <w:rsid w:val="00961C72"/>
    <w:rsid w:val="00962FE0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6A14"/>
    <w:rsid w:val="00D00F22"/>
    <w:rsid w:val="00D27B24"/>
    <w:rsid w:val="00DC6037"/>
    <w:rsid w:val="00E11B0D"/>
    <w:rsid w:val="00E12E7A"/>
    <w:rsid w:val="00EB50F2"/>
    <w:rsid w:val="00EE773D"/>
    <w:rsid w:val="00EF16FC"/>
    <w:rsid w:val="00F03CFD"/>
    <w:rsid w:val="00F07B7C"/>
    <w:rsid w:val="00F1525A"/>
    <w:rsid w:val="00F33583"/>
    <w:rsid w:val="00F338D8"/>
    <w:rsid w:val="00F425A2"/>
    <w:rsid w:val="00F57519"/>
    <w:rsid w:val="00F74690"/>
    <w:rsid w:val="00FB6DBE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830E1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80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2020-03-18T02:33:00Z</cp:lastPrinted>
  <dcterms:created xsi:type="dcterms:W3CDTF">2022-05-11T01:15:00Z</dcterms:created>
  <dcterms:modified xsi:type="dcterms:W3CDTF">2025-01-03T02:58:00Z</dcterms:modified>
</cp:coreProperties>
</file>