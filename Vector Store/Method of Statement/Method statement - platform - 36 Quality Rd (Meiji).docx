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527F0" w:rsidRDefault="009527F0">
      <w:pPr>
        <w:rPr>
          <w:sz w:val="24"/>
        </w:rPr>
      </w:pPr>
    </w:p>
    <w:p w:rsidR="00EE527F" w:rsidRDefault="00E55472">
      <w:pPr>
        <w:rPr>
          <w:sz w:val="24"/>
          <w:lang w:eastAsia="zh-CN"/>
        </w:rPr>
      </w:pPr>
      <w:r>
        <w:rPr>
          <w:sz w:val="24"/>
        </w:rPr>
        <w:t>Date: 11</w:t>
      </w:r>
      <w:r w:rsidR="005E6245" w:rsidRPr="005E6245">
        <w:rPr>
          <w:sz w:val="24"/>
          <w:vertAlign w:val="superscript"/>
        </w:rPr>
        <w:t>th</w:t>
      </w:r>
      <w:r w:rsidR="005E6245">
        <w:rPr>
          <w:sz w:val="24"/>
        </w:rPr>
        <w:t xml:space="preserve"> Apr</w:t>
      </w:r>
      <w:r w:rsidR="009527F0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CB58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shift out</w:t>
      </w:r>
      <w:r w:rsidR="005E6245">
        <w:rPr>
          <w:sz w:val="24"/>
          <w:lang w:eastAsia="zh-CN"/>
        </w:rPr>
        <w:t xml:space="preserve"> 1 set of Ishida Weigher machine</w:t>
      </w:r>
      <w:r w:rsidR="00E55472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including using forklift to assist engineer to dismantle working platform, hoist down</w:t>
      </w:r>
      <w:r w:rsidR="00E82249">
        <w:rPr>
          <w:sz w:val="24"/>
          <w:lang w:eastAsia="zh-CN"/>
        </w:rPr>
        <w:t xml:space="preserve"> from</w:t>
      </w:r>
      <w:r w:rsidR="00631EB4">
        <w:rPr>
          <w:sz w:val="24"/>
          <w:lang w:eastAsia="zh-CN"/>
        </w:rPr>
        <w:t xml:space="preserve"> 2</w:t>
      </w:r>
      <w:r w:rsidR="00631EB4" w:rsidRPr="00631EB4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5752BE">
        <w:rPr>
          <w:sz w:val="24"/>
          <w:lang w:eastAsia="zh-CN"/>
        </w:rPr>
        <w:t>,</w:t>
      </w:r>
      <w:r w:rsidR="005E6245">
        <w:rPr>
          <w:sz w:val="24"/>
          <w:lang w:eastAsia="zh-CN"/>
        </w:rPr>
        <w:t xml:space="preserve"> shift and position into production area </w:t>
      </w:r>
      <w:r w:rsidR="00E55472">
        <w:rPr>
          <w:sz w:val="24"/>
          <w:lang w:eastAsia="zh-CN"/>
        </w:rPr>
        <w:t>at ground floor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31EB4" w:rsidRPr="006F3F18" w:rsidRDefault="00CB583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20/04</w:t>
      </w:r>
      <w:r w:rsidR="009527F0">
        <w:rPr>
          <w:bCs/>
          <w:sz w:val="24"/>
          <w:szCs w:val="24"/>
          <w:lang w:eastAsia="zh-CN"/>
        </w:rPr>
        <w:t>/2019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CB58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9367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5752BE" w:rsidP="00893F2E">
      <w:pPr>
        <w:pStyle w:val="Heading4"/>
      </w:pPr>
      <w:r>
        <w:t>36 Quality Rd</w:t>
      </w:r>
    </w:p>
    <w:p w:rsidR="004718CF" w:rsidRPr="004718CF" w:rsidRDefault="005752B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Meiji</w:t>
      </w:r>
      <w:r w:rsidR="006D71E4">
        <w:rPr>
          <w:sz w:val="24"/>
          <w:szCs w:val="24"/>
          <w:lang w:eastAsia="zh-CN"/>
        </w:rPr>
        <w:t xml:space="preserve"> Seika (S)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246ED3">
        <w:rPr>
          <w:sz w:val="24"/>
          <w:lang w:eastAsia="zh-CN"/>
        </w:rPr>
        <w:t xml:space="preserve">ton </w:t>
      </w:r>
      <w:r w:rsidR="005752BE">
        <w:rPr>
          <w:sz w:val="24"/>
          <w:lang w:eastAsia="zh-CN"/>
        </w:rPr>
        <w:t>mobile</w:t>
      </w:r>
      <w:r w:rsidR="008254AB">
        <w:rPr>
          <w:sz w:val="24"/>
          <w:lang w:eastAsia="zh-CN"/>
        </w:rPr>
        <w:t xml:space="preserve"> crane</w:t>
      </w:r>
    </w:p>
    <w:p w:rsidR="00212B30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752BE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752BE" w:rsidRDefault="005752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2051F7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C439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527F0" w:rsidRDefault="009527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527F0">
        <w:rPr>
          <w:sz w:val="24"/>
          <w:lang w:eastAsia="zh-CN"/>
        </w:rPr>
        <w:t xml:space="preserve">and </w:t>
      </w:r>
      <w:r w:rsidR="005752BE">
        <w:rPr>
          <w:sz w:val="24"/>
          <w:lang w:eastAsia="zh-CN"/>
        </w:rPr>
        <w:t>mobile/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9527F0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5752BE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6F3F18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5752BE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631EB4">
        <w:rPr>
          <w:sz w:val="24"/>
          <w:lang w:eastAsia="zh-CN"/>
        </w:rPr>
        <w:t xml:space="preserve"> to 2</w:t>
      </w:r>
      <w:r w:rsidR="00631EB4" w:rsidRPr="00631EB4">
        <w:rPr>
          <w:sz w:val="24"/>
          <w:vertAlign w:val="superscript"/>
          <w:lang w:eastAsia="zh-CN"/>
        </w:rPr>
        <w:t>nd</w:t>
      </w:r>
      <w:r w:rsidR="00631EB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door</w:t>
      </w:r>
      <w:r w:rsidR="004725E1"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5752BE">
        <w:rPr>
          <w:sz w:val="24"/>
          <w:lang w:eastAsia="zh-CN"/>
        </w:rPr>
        <w:t xml:space="preserve">etent point and secured using </w:t>
      </w:r>
      <w:r w:rsidR="000A1E9F">
        <w:rPr>
          <w:sz w:val="24"/>
          <w:lang w:eastAsia="zh-CN"/>
        </w:rPr>
        <w:t xml:space="preserve">1 x </w:t>
      </w:r>
      <w:r w:rsidR="005752BE">
        <w:rPr>
          <w:sz w:val="24"/>
          <w:lang w:eastAsia="zh-CN"/>
        </w:rPr>
        <w:t>633 lorry loader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C439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C439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Default="005752B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6F3F18">
        <w:rPr>
          <w:sz w:val="24"/>
          <w:lang w:eastAsia="zh-CN"/>
        </w:rPr>
        <w:t xml:space="preserve">oist down machine </w:t>
      </w:r>
      <w:r>
        <w:rPr>
          <w:sz w:val="24"/>
          <w:lang w:eastAsia="zh-CN"/>
        </w:rPr>
        <w:t>from 2</w:t>
      </w:r>
      <w:r w:rsidRPr="005752B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</w:t>
      </w:r>
    </w:p>
    <w:p w:rsidR="005752BE" w:rsidRDefault="005752B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5752BE" w:rsidRDefault="005752B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into production </w:t>
      </w:r>
      <w:r w:rsidR="000A1E9F">
        <w:rPr>
          <w:sz w:val="24"/>
          <w:lang w:eastAsia="zh-CN"/>
        </w:rPr>
        <w:t>area</w:t>
      </w:r>
    </w:p>
    <w:p w:rsidR="005752BE" w:rsidRPr="001A171A" w:rsidRDefault="005752BE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5FCC" w:rsidRDefault="00151741" w:rsidP="006F5F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5FCC">
        <w:rPr>
          <w:sz w:val="24"/>
          <w:lang w:eastAsia="zh-CN"/>
        </w:rPr>
        <w:t xml:space="preserve">Once job complete, team leader will instruct the team to perform proper </w:t>
      </w:r>
      <w:r w:rsidR="006F5FCC">
        <w:rPr>
          <w:sz w:val="24"/>
          <w:lang w:eastAsia="zh-CN"/>
        </w:rPr>
        <w:t>housekeeping</w:t>
      </w:r>
    </w:p>
    <w:p w:rsidR="00151741" w:rsidRPr="006F5FCC" w:rsidRDefault="006F5FCC" w:rsidP="006F5F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51741" w:rsidRPr="006F5FCC">
        <w:rPr>
          <w:sz w:val="24"/>
          <w:lang w:eastAsia="zh-CN"/>
        </w:rPr>
        <w:t>ll debris will be clear and dispose</w:t>
      </w:r>
    </w:p>
    <w:p w:rsidR="00151741" w:rsidRPr="009527F0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282" w:rsidRDefault="00B93282">
      <w:r>
        <w:separator/>
      </w:r>
    </w:p>
  </w:endnote>
  <w:endnote w:type="continuationSeparator" w:id="0">
    <w:p w:rsidR="00B93282" w:rsidRDefault="00B9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1E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1E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282" w:rsidRDefault="00B93282">
      <w:r>
        <w:separator/>
      </w:r>
    </w:p>
  </w:footnote>
  <w:footnote w:type="continuationSeparator" w:id="0">
    <w:p w:rsidR="00B93282" w:rsidRDefault="00B932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A1E9F"/>
    <w:rsid w:val="000B50E4"/>
    <w:rsid w:val="00111ACF"/>
    <w:rsid w:val="00151741"/>
    <w:rsid w:val="0018734B"/>
    <w:rsid w:val="001900A4"/>
    <w:rsid w:val="001948CD"/>
    <w:rsid w:val="001A171A"/>
    <w:rsid w:val="001B2065"/>
    <w:rsid w:val="001C7AD5"/>
    <w:rsid w:val="001D7BC0"/>
    <w:rsid w:val="002051F7"/>
    <w:rsid w:val="00212B30"/>
    <w:rsid w:val="00232670"/>
    <w:rsid w:val="002412F2"/>
    <w:rsid w:val="00246ED3"/>
    <w:rsid w:val="00251834"/>
    <w:rsid w:val="00255EC6"/>
    <w:rsid w:val="00296C20"/>
    <w:rsid w:val="002D0D60"/>
    <w:rsid w:val="003346A6"/>
    <w:rsid w:val="003441D7"/>
    <w:rsid w:val="00397E30"/>
    <w:rsid w:val="003C4111"/>
    <w:rsid w:val="003C6ACB"/>
    <w:rsid w:val="003F4923"/>
    <w:rsid w:val="0040331B"/>
    <w:rsid w:val="0042603E"/>
    <w:rsid w:val="004418E6"/>
    <w:rsid w:val="004660A9"/>
    <w:rsid w:val="004718CF"/>
    <w:rsid w:val="004725E1"/>
    <w:rsid w:val="00475FBD"/>
    <w:rsid w:val="00494273"/>
    <w:rsid w:val="004E2512"/>
    <w:rsid w:val="005752BE"/>
    <w:rsid w:val="00586CF3"/>
    <w:rsid w:val="005D78E1"/>
    <w:rsid w:val="005E2BD5"/>
    <w:rsid w:val="005E6245"/>
    <w:rsid w:val="00631EB4"/>
    <w:rsid w:val="006A0465"/>
    <w:rsid w:val="006D5595"/>
    <w:rsid w:val="006D71E4"/>
    <w:rsid w:val="006E1EF3"/>
    <w:rsid w:val="006F3ADC"/>
    <w:rsid w:val="006F3F18"/>
    <w:rsid w:val="006F5FCC"/>
    <w:rsid w:val="00724B2C"/>
    <w:rsid w:val="00745167"/>
    <w:rsid w:val="008254AB"/>
    <w:rsid w:val="00840DC8"/>
    <w:rsid w:val="00893F2E"/>
    <w:rsid w:val="00894561"/>
    <w:rsid w:val="008B158D"/>
    <w:rsid w:val="009132F0"/>
    <w:rsid w:val="00934C51"/>
    <w:rsid w:val="00936723"/>
    <w:rsid w:val="00946BB9"/>
    <w:rsid w:val="009527F0"/>
    <w:rsid w:val="00A803F5"/>
    <w:rsid w:val="00A96EA7"/>
    <w:rsid w:val="00AF4126"/>
    <w:rsid w:val="00AF6BBC"/>
    <w:rsid w:val="00B3442B"/>
    <w:rsid w:val="00B353B3"/>
    <w:rsid w:val="00B85262"/>
    <w:rsid w:val="00B87BE0"/>
    <w:rsid w:val="00B93282"/>
    <w:rsid w:val="00BC34F6"/>
    <w:rsid w:val="00BC6603"/>
    <w:rsid w:val="00BF4281"/>
    <w:rsid w:val="00C267A1"/>
    <w:rsid w:val="00C5008E"/>
    <w:rsid w:val="00C92F98"/>
    <w:rsid w:val="00CA3063"/>
    <w:rsid w:val="00CB5831"/>
    <w:rsid w:val="00CC0553"/>
    <w:rsid w:val="00CC4393"/>
    <w:rsid w:val="00CD738F"/>
    <w:rsid w:val="00CF1559"/>
    <w:rsid w:val="00D64CFE"/>
    <w:rsid w:val="00D74038"/>
    <w:rsid w:val="00D767D5"/>
    <w:rsid w:val="00DB549E"/>
    <w:rsid w:val="00DC6C74"/>
    <w:rsid w:val="00DF661F"/>
    <w:rsid w:val="00E55472"/>
    <w:rsid w:val="00E56450"/>
    <w:rsid w:val="00E60E34"/>
    <w:rsid w:val="00E81C61"/>
    <w:rsid w:val="00E82249"/>
    <w:rsid w:val="00EE527F"/>
    <w:rsid w:val="00EE6C76"/>
    <w:rsid w:val="00EF0577"/>
    <w:rsid w:val="00F07F94"/>
    <w:rsid w:val="00F113B7"/>
    <w:rsid w:val="00F31DB4"/>
    <w:rsid w:val="00F60084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49DB-08BD-42AB-8517-F8295BC5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2019-04-11T08:24:00Z</cp:lastPrinted>
  <dcterms:created xsi:type="dcterms:W3CDTF">2019-04-09T08:15:00Z</dcterms:created>
  <dcterms:modified xsi:type="dcterms:W3CDTF">2019-04-11T08:24:00Z</dcterms:modified>
</cp:coreProperties>
</file>