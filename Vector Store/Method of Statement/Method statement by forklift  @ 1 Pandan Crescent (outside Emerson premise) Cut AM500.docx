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A43F6C">
      <w:pPr>
        <w:rPr>
          <w:sz w:val="24"/>
          <w:lang w:eastAsia="zh-CN"/>
        </w:rPr>
      </w:pPr>
      <w:r>
        <w:rPr>
          <w:sz w:val="24"/>
        </w:rPr>
        <w:t>Date: 02</w:t>
      </w:r>
      <w:r w:rsidRPr="00A43F6C">
        <w:rPr>
          <w:sz w:val="24"/>
          <w:vertAlign w:val="superscript"/>
        </w:rPr>
        <w:t>nd</w:t>
      </w:r>
      <w:r>
        <w:rPr>
          <w:sz w:val="24"/>
        </w:rPr>
        <w:t xml:space="preserve"> Sep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43F6C" w:rsidRDefault="00A43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B3571"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</w:t>
      </w:r>
      <w:r w:rsidR="008B3571">
        <w:rPr>
          <w:sz w:val="24"/>
          <w:lang w:eastAsia="zh-CN"/>
        </w:rPr>
        <w:t xml:space="preserve">to transport </w:t>
      </w:r>
      <w:r w:rsidR="00FA747F">
        <w:rPr>
          <w:sz w:val="24"/>
          <w:lang w:eastAsia="zh-CN"/>
        </w:rPr>
        <w:t xml:space="preserve">1 unit </w:t>
      </w:r>
      <w:r w:rsidR="008B3571">
        <w:rPr>
          <w:sz w:val="24"/>
          <w:lang w:eastAsia="zh-CN"/>
        </w:rPr>
        <w:t>machine into factory premise</w:t>
      </w:r>
      <w:r w:rsidR="00C2416E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unload at unloading area, </w:t>
      </w:r>
      <w:r w:rsidR="001A565A">
        <w:rPr>
          <w:sz w:val="24"/>
          <w:lang w:eastAsia="zh-CN"/>
        </w:rPr>
        <w:t>shift an</w:t>
      </w:r>
      <w:r w:rsidR="008B3571">
        <w:rPr>
          <w:sz w:val="24"/>
          <w:lang w:eastAsia="zh-CN"/>
        </w:rPr>
        <w:t xml:space="preserve">d position to location </w:t>
      </w:r>
      <w:r w:rsidR="00985220">
        <w:rPr>
          <w:sz w:val="24"/>
          <w:lang w:eastAsia="zh-CN"/>
        </w:rPr>
        <w:t>using pallet truck</w:t>
      </w:r>
      <w:r w:rsidR="001A565A">
        <w:rPr>
          <w:sz w:val="24"/>
          <w:lang w:eastAsia="zh-CN"/>
        </w:rPr>
        <w:t xml:space="preserve"> </w:t>
      </w:r>
    </w:p>
    <w:p w:rsidR="00CC2333" w:rsidRPr="00F83D1F" w:rsidRDefault="00A43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to loading area, forklift to fork up machine, transport to outside factory and load onto lorry chassis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B3571" w:rsidRPr="00FA747F" w:rsidRDefault="00FA747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A43F6C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Cut AM500 </w:t>
      </w:r>
    </w:p>
    <w:p w:rsidR="00A43F6C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3240 x 1930 x 2530 m</w:t>
      </w:r>
      <w:r w:rsidR="008B3571">
        <w:rPr>
          <w:b/>
          <w:bCs/>
          <w:sz w:val="24"/>
          <w:szCs w:val="24"/>
          <w:lang w:eastAsia="zh-CN"/>
        </w:rPr>
        <w:t>m</w:t>
      </w:r>
      <w:r>
        <w:rPr>
          <w:b/>
          <w:bCs/>
          <w:sz w:val="24"/>
          <w:szCs w:val="24"/>
          <w:lang w:eastAsia="zh-CN"/>
        </w:rPr>
        <w:t xml:space="preserve"> / </w:t>
      </w:r>
      <w:r w:rsidR="00FA747F">
        <w:rPr>
          <w:b/>
          <w:bCs/>
          <w:sz w:val="24"/>
          <w:szCs w:val="24"/>
          <w:lang w:eastAsia="zh-CN"/>
        </w:rPr>
        <w:t>Wt: 3, 775</w:t>
      </w:r>
      <w:r w:rsidR="008B3571">
        <w:rPr>
          <w:b/>
          <w:bCs/>
          <w:sz w:val="24"/>
          <w:szCs w:val="24"/>
          <w:lang w:eastAsia="zh-CN"/>
        </w:rPr>
        <w:t xml:space="preserve"> kg</w:t>
      </w:r>
    </w:p>
    <w:p w:rsidR="00A43F6C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A43F6C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:rsidR="00A43F6C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Cut AM500 </w:t>
      </w:r>
    </w:p>
    <w:p w:rsidR="00D95D0B" w:rsidRPr="008B3571" w:rsidRDefault="00A43F6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3240 x 1930 x 2530 mm / Wt: </w:t>
      </w:r>
      <w:r w:rsidR="00FA747F">
        <w:rPr>
          <w:b/>
          <w:bCs/>
          <w:sz w:val="24"/>
          <w:szCs w:val="24"/>
          <w:lang w:eastAsia="zh-CN"/>
        </w:rPr>
        <w:t>3, 775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A74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10/09/21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FA74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12:30 pm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47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>lorry loader</w:t>
      </w:r>
    </w:p>
    <w:p w:rsidR="009F1764" w:rsidRDefault="00FA74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1A565A">
        <w:rPr>
          <w:sz w:val="24"/>
          <w:lang w:eastAsia="zh-CN"/>
        </w:rPr>
        <w:t xml:space="preserve">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FA747F">
        <w:rPr>
          <w:sz w:val="24"/>
          <w:lang w:eastAsia="zh-CN"/>
        </w:rPr>
        <w:t>/rollers</w:t>
      </w:r>
    </w:p>
    <w:p w:rsidR="007E0784" w:rsidRDefault="00FA74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5440FD" w:rsidRDefault="00FA74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FC7A38" w:rsidRPr="00FA747F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63FA8" w:rsidRPr="008B35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 w:rsidR="008B3571">
        <w:rPr>
          <w:sz w:val="24"/>
          <w:szCs w:val="24"/>
          <w:lang w:eastAsia="zh-CN"/>
        </w:rPr>
        <w:t>will be clear and disposed</w:t>
      </w:r>
    </w:p>
    <w:p w:rsidR="00FA747F" w:rsidRDefault="00FA747F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8B3571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8B3571">
        <w:rPr>
          <w:sz w:val="24"/>
          <w:szCs w:val="24"/>
        </w:rPr>
        <w:t xml:space="preserve">forklift operator </w:t>
      </w:r>
      <w:r w:rsidR="00DE52F9">
        <w:t xml:space="preserve">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A16F6" w:rsidRPr="008B3571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FA747F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1)</w:t>
      </w:r>
    </w:p>
    <w:p w:rsidR="00FA747F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outside of customer factory premise</w:t>
      </w:r>
    </w:p>
    <w:p w:rsidR="00711935" w:rsidRPr="008B3571" w:rsidRDefault="004E645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</w:t>
      </w:r>
      <w:r w:rsidR="00FA747F">
        <w:rPr>
          <w:b w:val="0"/>
          <w:sz w:val="24"/>
          <w:u w:val="none"/>
          <w:lang w:eastAsia="zh-CN"/>
        </w:rPr>
        <w:t xml:space="preserve"> down machine from lorry chassis </w:t>
      </w:r>
    </w:p>
    <w:p w:rsidR="008B3571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t</w:t>
      </w:r>
      <w:r w:rsidR="00ED0A49">
        <w:rPr>
          <w:b w:val="0"/>
          <w:sz w:val="24"/>
          <w:u w:val="none"/>
          <w:lang w:eastAsia="zh-CN"/>
        </w:rPr>
        <w:t>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B3571">
        <w:rPr>
          <w:b w:val="0"/>
          <w:sz w:val="24"/>
          <w:u w:val="none"/>
          <w:lang w:eastAsia="zh-CN"/>
        </w:rPr>
        <w:t>machine int</w:t>
      </w:r>
      <w:r>
        <w:rPr>
          <w:b w:val="0"/>
          <w:sz w:val="24"/>
          <w:u w:val="none"/>
          <w:lang w:eastAsia="zh-CN"/>
        </w:rPr>
        <w:t xml:space="preserve">o inside factory premise </w:t>
      </w:r>
    </w:p>
    <w:p w:rsidR="00FA16F6" w:rsidRDefault="008B357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FA747F">
        <w:rPr>
          <w:b w:val="0"/>
          <w:sz w:val="24"/>
          <w:u w:val="none"/>
          <w:lang w:eastAsia="zh-CN"/>
        </w:rPr>
        <w:t>nload machine near roller shutter door</w:t>
      </w:r>
      <w:r w:rsidR="0037060D">
        <w:rPr>
          <w:b w:val="0"/>
          <w:sz w:val="24"/>
          <w:u w:val="none"/>
          <w:lang w:eastAsia="zh-CN"/>
        </w:rPr>
        <w:t xml:space="preserve">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747F">
        <w:rPr>
          <w:b w:val="0"/>
          <w:sz w:val="24"/>
          <w:u w:val="none"/>
          <w:lang w:eastAsia="zh-CN"/>
        </w:rPr>
        <w:t>ine into production area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FA747F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A747F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2)</w:t>
      </w:r>
    </w:p>
    <w:p w:rsidR="00FA747F" w:rsidRDefault="00FA747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old machine from production </w:t>
      </w:r>
      <w:r w:rsidR="005440FD">
        <w:rPr>
          <w:b w:val="0"/>
          <w:sz w:val="24"/>
          <w:u w:val="none"/>
          <w:lang w:eastAsia="zh-CN"/>
        </w:rPr>
        <w:t>to loading area</w:t>
      </w:r>
    </w:p>
    <w:p w:rsidR="005440FD" w:rsidRDefault="005440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machine </w:t>
      </w:r>
    </w:p>
    <w:p w:rsidR="005440FD" w:rsidRDefault="005440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outside of factory premise</w:t>
      </w:r>
    </w:p>
    <w:p w:rsidR="005440FD" w:rsidRDefault="005440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onto lorry chassis </w:t>
      </w:r>
    </w:p>
    <w:p w:rsidR="005440FD" w:rsidRDefault="005440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Secured machine with strapping belt </w:t>
      </w:r>
      <w:r w:rsidR="0059052E">
        <w:rPr>
          <w:b w:val="0"/>
          <w:sz w:val="24"/>
          <w:u w:val="none"/>
          <w:lang w:eastAsia="zh-CN"/>
        </w:rPr>
        <w:t xml:space="preserve">to other location </w:t>
      </w:r>
      <w:bookmarkStart w:id="0" w:name="_GoBack"/>
      <w:bookmarkEnd w:id="0"/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4E6" w:rsidRDefault="00FF74E6">
      <w:r>
        <w:separator/>
      </w:r>
    </w:p>
  </w:endnote>
  <w:endnote w:type="continuationSeparator" w:id="0">
    <w:p w:rsidR="00FF74E6" w:rsidRDefault="00FF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05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05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4E6" w:rsidRDefault="00FF74E6">
      <w:r>
        <w:separator/>
      </w:r>
    </w:p>
  </w:footnote>
  <w:footnote w:type="continuationSeparator" w:id="0">
    <w:p w:rsidR="00FF74E6" w:rsidRDefault="00FF74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F74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F74E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440FD"/>
    <w:rsid w:val="0055138B"/>
    <w:rsid w:val="00575B76"/>
    <w:rsid w:val="0059052E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B3571"/>
    <w:rsid w:val="008F7E9B"/>
    <w:rsid w:val="00916568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43F6C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7ED"/>
    <w:rsid w:val="00CD4E44"/>
    <w:rsid w:val="00CE2BC7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05FB"/>
    <w:rsid w:val="00EC18FD"/>
    <w:rsid w:val="00ED0A49"/>
    <w:rsid w:val="00EE334C"/>
    <w:rsid w:val="00F147AF"/>
    <w:rsid w:val="00F83D1F"/>
    <w:rsid w:val="00FA12A2"/>
    <w:rsid w:val="00FA16F6"/>
    <w:rsid w:val="00FA747F"/>
    <w:rsid w:val="00FC7A38"/>
    <w:rsid w:val="00FD0AC7"/>
    <w:rsid w:val="00FE6EDB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87037-5CF7-4C4A-A6E3-363292C49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2021-09-02T07:41:00Z</cp:lastPrinted>
  <dcterms:created xsi:type="dcterms:W3CDTF">2021-09-02T07:21:00Z</dcterms:created>
  <dcterms:modified xsi:type="dcterms:W3CDTF">2021-09-02T07:41:00Z</dcterms:modified>
</cp:coreProperties>
</file>