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4F6ADF">
      <w:pPr>
        <w:rPr>
          <w:sz w:val="24"/>
          <w:lang w:eastAsia="zh-CN"/>
        </w:rPr>
      </w:pPr>
      <w:r>
        <w:rPr>
          <w:sz w:val="24"/>
        </w:rPr>
        <w:t>Date: 12</w:t>
      </w:r>
      <w:r w:rsidRPr="004F6ADF">
        <w:rPr>
          <w:sz w:val="24"/>
          <w:vertAlign w:val="superscript"/>
        </w:rPr>
        <w:t>th</w:t>
      </w:r>
      <w:r>
        <w:rPr>
          <w:sz w:val="24"/>
        </w:rPr>
        <w:t xml:space="preserve"> December </w:t>
      </w:r>
      <w:r w:rsidR="008E546E">
        <w:rPr>
          <w:sz w:val="24"/>
        </w:rPr>
        <w:t>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61767" w:rsidRPr="00214990" w:rsidRDefault="00A87152" w:rsidP="006617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</w:t>
      </w:r>
      <w:r w:rsidR="00BD5482">
        <w:rPr>
          <w:bCs/>
          <w:sz w:val="24"/>
          <w:szCs w:val="24"/>
          <w:lang w:eastAsia="zh-CN"/>
        </w:rPr>
        <w:t>r</w:t>
      </w:r>
      <w:r w:rsidR="004F6ADF">
        <w:rPr>
          <w:bCs/>
          <w:sz w:val="24"/>
          <w:szCs w:val="24"/>
          <w:lang w:eastAsia="zh-CN"/>
        </w:rPr>
        <w:t xml:space="preserve">elocate 1 unit 10.21.08 </w:t>
      </w:r>
      <w:r w:rsidR="003171C0">
        <w:rPr>
          <w:bCs/>
          <w:sz w:val="24"/>
          <w:szCs w:val="24"/>
          <w:lang w:eastAsia="zh-CN"/>
        </w:rPr>
        <w:t>CMM</w:t>
      </w:r>
      <w:r w:rsidR="00FD52FF">
        <w:rPr>
          <w:bCs/>
          <w:sz w:val="24"/>
          <w:szCs w:val="24"/>
          <w:lang w:eastAsia="zh-CN"/>
        </w:rPr>
        <w:t xml:space="preserve"> m</w:t>
      </w:r>
      <w:r w:rsidR="008E546E">
        <w:rPr>
          <w:bCs/>
          <w:sz w:val="24"/>
          <w:szCs w:val="24"/>
          <w:lang w:eastAsia="zh-CN"/>
        </w:rPr>
        <w:t>achine</w:t>
      </w:r>
      <w:r w:rsidR="003171C0">
        <w:rPr>
          <w:bCs/>
          <w:sz w:val="24"/>
          <w:szCs w:val="24"/>
          <w:lang w:eastAsia="zh-CN"/>
        </w:rPr>
        <w:t xml:space="preserve"> within room </w:t>
      </w:r>
      <w:r w:rsidR="00F04641">
        <w:rPr>
          <w:bCs/>
          <w:sz w:val="24"/>
          <w:szCs w:val="24"/>
          <w:lang w:eastAsia="zh-CN"/>
        </w:rPr>
        <w:t xml:space="preserve">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4F6AD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To Be Advice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4F6AD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Be Advice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61767" w:rsidRDefault="004F6ADF" w:rsidP="006617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16 Tuas Ave 7</w:t>
      </w:r>
    </w:p>
    <w:p w:rsidR="004F6ADF" w:rsidRPr="000B14C2" w:rsidRDefault="004F6ADF" w:rsidP="006617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ST Engineering Land Systems Ltd </w:t>
      </w:r>
      <w:bookmarkStart w:id="0" w:name="_GoBack"/>
      <w:bookmarkEnd w:id="0"/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D5482" w:rsidRDefault="00661767" w:rsidP="006617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pallet truck</w:t>
      </w:r>
    </w:p>
    <w:p w:rsidR="00BD5482" w:rsidRDefault="00BD5482" w:rsidP="006617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171C0" w:rsidRDefault="00BD5482" w:rsidP="006617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661767">
        <w:rPr>
          <w:sz w:val="24"/>
          <w:lang w:eastAsia="zh-CN"/>
        </w:rPr>
        <w:t xml:space="preserve"> </w:t>
      </w:r>
      <w:r w:rsidR="009675F3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04641" w:rsidRDefault="00F04641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</w:t>
      </w:r>
      <w:r w:rsidR="009675F3">
        <w:rPr>
          <w:b w:val="0"/>
          <w:sz w:val="24"/>
          <w:u w:val="none"/>
          <w:lang w:eastAsia="zh-CN"/>
        </w:rPr>
        <w:t>allet truck under machine base</w:t>
      </w:r>
    </w:p>
    <w:p w:rsidR="009675F3" w:rsidRPr="00A2358C" w:rsidRDefault="009675F3" w:rsidP="00661767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Jack up pallet truck</w:t>
      </w:r>
      <w:r w:rsidR="00BD5482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 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out machine from existing location </w:t>
      </w:r>
    </w:p>
    <w:p w:rsidR="00661767" w:rsidRDefault="008E546E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</w:t>
      </w:r>
      <w:r w:rsidR="00BD5482">
        <w:rPr>
          <w:b w:val="0"/>
          <w:sz w:val="24"/>
          <w:u w:val="none"/>
          <w:lang w:eastAsia="zh-CN"/>
        </w:rPr>
        <w:t xml:space="preserve"> to another room within premise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Position machine at the designated location</w:t>
      </w:r>
    </w:p>
    <w:p w:rsidR="00F04641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from pallet truck and insert levell</w:t>
      </w:r>
      <w:r w:rsidR="00FD52FF">
        <w:rPr>
          <w:b w:val="0"/>
          <w:sz w:val="24"/>
          <w:u w:val="none"/>
          <w:lang w:eastAsia="zh-CN"/>
        </w:rPr>
        <w:t>ing pad under onto machine base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61767" w:rsidRPr="00BF5C83" w:rsidRDefault="00661767" w:rsidP="0066176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Best Regards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1776" w:rsidRDefault="00F91776">
      <w:r>
        <w:separator/>
      </w:r>
    </w:p>
  </w:endnote>
  <w:endnote w:type="continuationSeparator" w:id="0">
    <w:p w:rsidR="00F91776" w:rsidRDefault="00F91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F6AD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1776" w:rsidRDefault="00F91776">
      <w:r>
        <w:separator/>
      </w:r>
    </w:p>
  </w:footnote>
  <w:footnote w:type="continuationSeparator" w:id="0">
    <w:p w:rsidR="00F91776" w:rsidRDefault="00F917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9177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F91776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C333A9"/>
    <w:multiLevelType w:val="hybridMultilevel"/>
    <w:tmpl w:val="3928221E"/>
    <w:lvl w:ilvl="0" w:tplc="E500C00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96422"/>
    <w:rsid w:val="000A6C84"/>
    <w:rsid w:val="000F0510"/>
    <w:rsid w:val="001119C3"/>
    <w:rsid w:val="00116CF2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4C0C"/>
    <w:rsid w:val="00311434"/>
    <w:rsid w:val="003146A8"/>
    <w:rsid w:val="003171C0"/>
    <w:rsid w:val="00333FD8"/>
    <w:rsid w:val="003431FD"/>
    <w:rsid w:val="003458F0"/>
    <w:rsid w:val="00354427"/>
    <w:rsid w:val="0036363B"/>
    <w:rsid w:val="003F0FCC"/>
    <w:rsid w:val="00405E45"/>
    <w:rsid w:val="00461D82"/>
    <w:rsid w:val="00483CC1"/>
    <w:rsid w:val="00495410"/>
    <w:rsid w:val="004C275C"/>
    <w:rsid w:val="004F6ADF"/>
    <w:rsid w:val="00520A90"/>
    <w:rsid w:val="00522ABE"/>
    <w:rsid w:val="00525462"/>
    <w:rsid w:val="00530F7B"/>
    <w:rsid w:val="00584287"/>
    <w:rsid w:val="00590AFA"/>
    <w:rsid w:val="005C1EB6"/>
    <w:rsid w:val="005E3EC3"/>
    <w:rsid w:val="006476FC"/>
    <w:rsid w:val="00661767"/>
    <w:rsid w:val="006919D2"/>
    <w:rsid w:val="006A3AAD"/>
    <w:rsid w:val="006A4CFC"/>
    <w:rsid w:val="006B0D6D"/>
    <w:rsid w:val="006D2D90"/>
    <w:rsid w:val="00716D20"/>
    <w:rsid w:val="00781B51"/>
    <w:rsid w:val="007B15D6"/>
    <w:rsid w:val="007E6F9D"/>
    <w:rsid w:val="008248D1"/>
    <w:rsid w:val="00846465"/>
    <w:rsid w:val="00892AF2"/>
    <w:rsid w:val="008E546E"/>
    <w:rsid w:val="00905071"/>
    <w:rsid w:val="00907BC2"/>
    <w:rsid w:val="00940648"/>
    <w:rsid w:val="009438BA"/>
    <w:rsid w:val="009675EB"/>
    <w:rsid w:val="009675F3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D5482"/>
    <w:rsid w:val="00BE666D"/>
    <w:rsid w:val="00BF15DF"/>
    <w:rsid w:val="00BF5C83"/>
    <w:rsid w:val="00C04F9C"/>
    <w:rsid w:val="00CA458D"/>
    <w:rsid w:val="00CD561C"/>
    <w:rsid w:val="00CE270B"/>
    <w:rsid w:val="00D44A04"/>
    <w:rsid w:val="00D567A9"/>
    <w:rsid w:val="00D70205"/>
    <w:rsid w:val="00DE52F9"/>
    <w:rsid w:val="00DE75B9"/>
    <w:rsid w:val="00DF2D2D"/>
    <w:rsid w:val="00E91F67"/>
    <w:rsid w:val="00EE7CA0"/>
    <w:rsid w:val="00F04641"/>
    <w:rsid w:val="00F0771A"/>
    <w:rsid w:val="00F132A8"/>
    <w:rsid w:val="00F224B9"/>
    <w:rsid w:val="00F91776"/>
    <w:rsid w:val="00FB5994"/>
    <w:rsid w:val="00FC7A38"/>
    <w:rsid w:val="00FD2737"/>
    <w:rsid w:val="00FD52FF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semiHidden/>
    <w:rsid w:val="00661767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13F3B-B49F-4841-95DE-4A5F70CC1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1215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2020-12-29T05:06:00Z</cp:lastPrinted>
  <dcterms:created xsi:type="dcterms:W3CDTF">2023-12-12T06:55:00Z</dcterms:created>
  <dcterms:modified xsi:type="dcterms:W3CDTF">2023-12-12T06:55:00Z</dcterms:modified>
</cp:coreProperties>
</file>