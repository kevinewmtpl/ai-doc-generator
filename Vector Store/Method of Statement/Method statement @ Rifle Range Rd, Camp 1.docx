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5EB0D" w14:textId="77777777" w:rsidR="00127515" w:rsidRDefault="00127515">
      <w:pPr>
        <w:pStyle w:val="Title"/>
        <w:jc w:val="left"/>
        <w:rPr>
          <w:lang w:eastAsia="zh-CN"/>
        </w:rPr>
      </w:pPr>
    </w:p>
    <w:p w14:paraId="6ACAEC7D" w14:textId="578B097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5172095" w14:textId="366700BB" w:rsidR="00684C71" w:rsidRDefault="0046201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A226B">
        <w:rPr>
          <w:sz w:val="24"/>
        </w:rPr>
        <w:t>15</w:t>
      </w:r>
      <w:r w:rsidR="007A226B" w:rsidRPr="007A226B">
        <w:rPr>
          <w:sz w:val="24"/>
          <w:vertAlign w:val="superscript"/>
        </w:rPr>
        <w:t>th</w:t>
      </w:r>
      <w:r w:rsidR="00017B5B">
        <w:rPr>
          <w:sz w:val="24"/>
        </w:rPr>
        <w:t xml:space="preserve"> July</w:t>
      </w:r>
      <w:r w:rsidR="00FC6347">
        <w:rPr>
          <w:sz w:val="24"/>
        </w:rPr>
        <w:t xml:space="preserve"> 2025</w:t>
      </w:r>
    </w:p>
    <w:p w14:paraId="4349D81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F3835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1D9C365" w14:textId="475C558F" w:rsidR="001B0831" w:rsidRPr="007A226B" w:rsidRDefault="00017B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loader t</w:t>
      </w:r>
      <w:r w:rsidR="0081336E">
        <w:rPr>
          <w:rFonts w:hint="eastAsia"/>
          <w:sz w:val="24"/>
          <w:lang w:eastAsia="zh-CN"/>
        </w:rPr>
        <w:t xml:space="preserve">o </w:t>
      </w:r>
      <w:r w:rsidR="00163B17">
        <w:rPr>
          <w:sz w:val="24"/>
          <w:lang w:eastAsia="zh-CN"/>
        </w:rPr>
        <w:t>hoist down</w:t>
      </w:r>
      <w:r w:rsidR="00462012">
        <w:rPr>
          <w:sz w:val="24"/>
          <w:lang w:eastAsia="zh-CN"/>
        </w:rPr>
        <w:t xml:space="preserve"> </w:t>
      </w:r>
      <w:r w:rsidR="007A226B">
        <w:rPr>
          <w:sz w:val="24"/>
          <w:lang w:eastAsia="zh-CN"/>
        </w:rPr>
        <w:t>equipment</w:t>
      </w:r>
      <w:r w:rsidR="00462012">
        <w:rPr>
          <w:sz w:val="24"/>
          <w:lang w:eastAsia="zh-CN"/>
        </w:rPr>
        <w:t xml:space="preserve"> from </w:t>
      </w:r>
      <w:r w:rsidR="002659F9">
        <w:rPr>
          <w:sz w:val="24"/>
          <w:lang w:eastAsia="zh-CN"/>
        </w:rPr>
        <w:t>lorry chassis</w:t>
      </w:r>
      <w:r w:rsidR="00D31BC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the ground </w:t>
      </w:r>
    </w:p>
    <w:p w14:paraId="6DEF3219" w14:textId="77777777" w:rsidR="00017B5B" w:rsidRPr="00017B5B" w:rsidRDefault="00017B5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</w:p>
    <w:p w14:paraId="77A252A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949EE78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144E39C1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0A5185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EE61BD4" w14:textId="67E3D2CA" w:rsidR="00695CCB" w:rsidRDefault="007A22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15-16</w:t>
      </w:r>
      <w:r w:rsidR="006F5CA9">
        <w:rPr>
          <w:sz w:val="24"/>
          <w:lang w:eastAsia="zh-CN"/>
        </w:rPr>
        <w:t>/0</w:t>
      </w:r>
      <w:r w:rsidR="00017B5B">
        <w:rPr>
          <w:sz w:val="24"/>
          <w:lang w:eastAsia="zh-CN"/>
        </w:rPr>
        <w:t>7</w:t>
      </w:r>
      <w:r w:rsidR="006F5CA9">
        <w:rPr>
          <w:sz w:val="24"/>
          <w:lang w:eastAsia="zh-CN"/>
        </w:rPr>
        <w:t>/25</w:t>
      </w:r>
    </w:p>
    <w:p w14:paraId="3CC67CEA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5B3023D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F69A0D8" w14:textId="10D66F94" w:rsidR="00BC5A20" w:rsidRDefault="00462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017B5B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am </w:t>
      </w:r>
    </w:p>
    <w:p w14:paraId="724C71A1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B034A8" w14:textId="7592B9BC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E8791C2" w14:textId="6FF096BB" w:rsidR="00D31BCD" w:rsidRPr="007D6AC7" w:rsidRDefault="007A226B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Rifle Range Rd, Camp 1</w:t>
      </w:r>
    </w:p>
    <w:p w14:paraId="01EF6ADD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58E35A47" w14:textId="77777777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50B4644" w14:textId="77777777" w:rsidR="002639DB" w:rsidRDefault="004620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D6AC7">
        <w:rPr>
          <w:sz w:val="24"/>
          <w:lang w:eastAsia="zh-CN"/>
        </w:rPr>
        <w:t>orry loader</w:t>
      </w:r>
      <w:r w:rsidR="00695CCB">
        <w:rPr>
          <w:sz w:val="24"/>
          <w:lang w:eastAsia="zh-CN"/>
        </w:rPr>
        <w:t xml:space="preserve"> </w:t>
      </w:r>
      <w:r w:rsidR="007D6AC7">
        <w:rPr>
          <w:sz w:val="24"/>
          <w:lang w:eastAsia="zh-CN"/>
        </w:rPr>
        <w:t xml:space="preserve"> </w:t>
      </w:r>
    </w:p>
    <w:p w14:paraId="3D5619E1" w14:textId="20B05E3C" w:rsidR="00D31BCD" w:rsidRDefault="00695C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610F3">
        <w:rPr>
          <w:sz w:val="24"/>
          <w:lang w:eastAsia="zh-CN"/>
        </w:rPr>
        <w:t>ebbing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2B2BA3E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43AD218" w14:textId="77777777"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F9AB70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14:paraId="0D6BD532" w14:textId="77777777" w:rsidR="0032640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1D9B279B" w14:textId="77777777" w:rsidR="00C41890" w:rsidRDefault="00C4189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1507364" w14:textId="12388617"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667874B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4CBDF20F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DFBF60F" w14:textId="77777777"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5965B19" w14:textId="77777777" w:rsidR="007A226B" w:rsidRDefault="007A226B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61B786A" w14:textId="2A1A7F6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56E7419D" w14:textId="18D817C1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 certificate)</w:t>
      </w:r>
    </w:p>
    <w:p w14:paraId="00CD0C57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55F1316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6C16A6" w14:textId="77777777"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CADB393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B188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6ECEDD00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101379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5A6D8F9" w14:textId="77777777" w:rsidR="00127515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</w:t>
      </w:r>
    </w:p>
    <w:p w14:paraId="76BE9FF3" w14:textId="269D328B" w:rsidR="00684C71" w:rsidRPr="00837F27" w:rsidRDefault="00127515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</w:t>
      </w:r>
      <w:r w:rsidR="00837F27">
        <w:rPr>
          <w:b w:val="0"/>
          <w:sz w:val="20"/>
          <w:u w:val="none"/>
          <w:lang w:eastAsia="zh-CN"/>
        </w:rPr>
        <w:t xml:space="preserve">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0A0B3666" w14:textId="77777777" w:rsidR="00CE2ACA" w:rsidRDefault="006325EB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2659F9">
        <w:rPr>
          <w:sz w:val="24"/>
          <w:lang w:eastAsia="zh-CN"/>
        </w:rPr>
        <w:t>ad</w:t>
      </w:r>
      <w:r w:rsidR="00CE2ACA">
        <w:rPr>
          <w:sz w:val="24"/>
          <w:lang w:eastAsia="zh-CN"/>
        </w:rPr>
        <w:t>er at designated unloading area</w:t>
      </w:r>
    </w:p>
    <w:p w14:paraId="6B32AA1D" w14:textId="21381501" w:rsidR="00462012" w:rsidRPr="00695CCB" w:rsidRDefault="00C41890" w:rsidP="00695C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timber mats as base plate </w:t>
      </w:r>
      <w:r w:rsidR="00FC6347">
        <w:rPr>
          <w:sz w:val="24"/>
          <w:lang w:eastAsia="zh-CN"/>
        </w:rPr>
        <w:t xml:space="preserve"> </w:t>
      </w:r>
    </w:p>
    <w:p w14:paraId="11B50A2E" w14:textId="7D140F71" w:rsidR="00695CCB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</w:t>
      </w:r>
      <w:r w:rsidR="00017B5B">
        <w:rPr>
          <w:sz w:val="24"/>
          <w:lang w:eastAsia="zh-CN"/>
        </w:rPr>
        <w:t xml:space="preserve">webbing sling </w:t>
      </w:r>
      <w:r w:rsidR="007A226B">
        <w:rPr>
          <w:sz w:val="24"/>
          <w:lang w:eastAsia="zh-CN"/>
        </w:rPr>
        <w:t>onto equipment</w:t>
      </w:r>
    </w:p>
    <w:p w14:paraId="69545310" w14:textId="42E5373A" w:rsidR="00AC7E7A" w:rsidRPr="00983496" w:rsidRDefault="00695CCB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C7E7A" w:rsidRPr="00983496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AC7E7A" w:rsidRPr="00983496">
        <w:rPr>
          <w:sz w:val="24"/>
          <w:lang w:eastAsia="zh-CN"/>
        </w:rPr>
        <w:t xml:space="preserve">to </w:t>
      </w:r>
      <w:r w:rsidR="001B0831">
        <w:rPr>
          <w:sz w:val="24"/>
          <w:lang w:eastAsia="zh-CN"/>
        </w:rPr>
        <w:t xml:space="preserve">crane hook </w:t>
      </w:r>
      <w:r w:rsidR="00AC7E7A" w:rsidRPr="00983496">
        <w:rPr>
          <w:sz w:val="24"/>
          <w:lang w:eastAsia="zh-CN"/>
        </w:rPr>
        <w:t xml:space="preserve">  </w:t>
      </w:r>
    </w:p>
    <w:p w14:paraId="63036A2C" w14:textId="20F794DE" w:rsidR="006325EB" w:rsidRPr="00695CCB" w:rsidRDefault="00CE2ACA" w:rsidP="00695CC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7A226B">
        <w:rPr>
          <w:sz w:val="24"/>
          <w:lang w:eastAsia="zh-CN"/>
        </w:rPr>
        <w:t>equipment</w:t>
      </w:r>
      <w:r w:rsidR="00DE7800">
        <w:rPr>
          <w:sz w:val="24"/>
          <w:lang w:eastAsia="zh-CN"/>
        </w:rPr>
        <w:t xml:space="preserve"> from lorry chassis </w:t>
      </w:r>
      <w:r w:rsidR="00FC6347">
        <w:rPr>
          <w:sz w:val="24"/>
          <w:lang w:eastAsia="zh-CN"/>
        </w:rPr>
        <w:t xml:space="preserve"> </w:t>
      </w:r>
    </w:p>
    <w:p w14:paraId="6FC392E8" w14:textId="207370F6" w:rsidR="006F5CA9" w:rsidRPr="00017B5B" w:rsidRDefault="00695CCB" w:rsidP="0001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1F7FE2">
        <w:rPr>
          <w:sz w:val="24"/>
          <w:lang w:eastAsia="zh-CN"/>
        </w:rPr>
        <w:t xml:space="preserve">ower down to </w:t>
      </w:r>
      <w:r w:rsidR="00017B5B">
        <w:rPr>
          <w:sz w:val="24"/>
          <w:lang w:eastAsia="zh-CN"/>
        </w:rPr>
        <w:t xml:space="preserve">the ground </w:t>
      </w:r>
      <w:r w:rsidR="008103FE">
        <w:rPr>
          <w:sz w:val="24"/>
          <w:lang w:eastAsia="zh-CN"/>
        </w:rPr>
        <w:t xml:space="preserve">  </w:t>
      </w:r>
    </w:p>
    <w:p w14:paraId="1C27C58F" w14:textId="1485E58A" w:rsidR="00EF0653" w:rsidRPr="00462012" w:rsidRDefault="0081336E" w:rsidP="004620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62012">
        <w:rPr>
          <w:sz w:val="24"/>
          <w:lang w:eastAsia="zh-CN"/>
        </w:rPr>
        <w:t>Once job complete, team leader will instruct t</w:t>
      </w:r>
      <w:r w:rsidR="00A64537" w:rsidRPr="00462012">
        <w:rPr>
          <w:sz w:val="24"/>
          <w:lang w:eastAsia="zh-CN"/>
        </w:rPr>
        <w:t>he team to perform proper house</w:t>
      </w:r>
      <w:r w:rsidRPr="00462012">
        <w:rPr>
          <w:sz w:val="24"/>
          <w:lang w:eastAsia="zh-CN"/>
        </w:rPr>
        <w:t>keeping</w:t>
      </w:r>
    </w:p>
    <w:p w14:paraId="3CD2B56C" w14:textId="77777777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7A86CC18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695CCB">
        <w:rPr>
          <w:sz w:val="24"/>
          <w:lang w:eastAsia="zh-CN"/>
        </w:rPr>
        <w:t xml:space="preserve">  </w:t>
      </w:r>
      <w:r w:rsidR="003B1884">
        <w:rPr>
          <w:sz w:val="24"/>
          <w:lang w:eastAsia="zh-CN"/>
        </w:rPr>
        <w:t xml:space="preserve"> </w:t>
      </w:r>
    </w:p>
    <w:p w14:paraId="2050A916" w14:textId="77777777"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517367EA" w14:textId="77777777"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3665B51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95CCB">
        <w:rPr>
          <w:sz w:val="24"/>
        </w:rPr>
        <w:t xml:space="preserve">Kevin Wong / </w:t>
      </w:r>
      <w:proofErr w:type="spellStart"/>
      <w:r w:rsidR="003B1884">
        <w:rPr>
          <w:sz w:val="24"/>
        </w:rPr>
        <w:t>Zailani</w:t>
      </w:r>
      <w:proofErr w:type="spellEnd"/>
      <w:r w:rsidR="003B1884">
        <w:rPr>
          <w:sz w:val="24"/>
        </w:rPr>
        <w:t xml:space="preserve"> </w:t>
      </w:r>
    </w:p>
    <w:p w14:paraId="18CA0E11" w14:textId="77777777" w:rsidR="0032640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</w:p>
    <w:p w14:paraId="1A8A5B46" w14:textId="77777777" w:rsidR="00684C71" w:rsidRPr="005259C0" w:rsidRDefault="0032640E">
      <w:pPr>
        <w:rPr>
          <w:sz w:val="24"/>
        </w:rPr>
      </w:pPr>
      <w:r>
        <w:rPr>
          <w:sz w:val="24"/>
        </w:rPr>
        <w:t xml:space="preserve">            </w:t>
      </w:r>
      <w:r w:rsidR="001F7FE2">
        <w:rPr>
          <w:sz w:val="24"/>
        </w:rPr>
        <w:t>Tel: 6282417</w:t>
      </w:r>
      <w:r w:rsidR="0081336E">
        <w:tab/>
        <w:t xml:space="preserve">   </w:t>
      </w:r>
      <w:r w:rsidR="0081336E"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FC855" w14:textId="77777777" w:rsidR="00D500DC" w:rsidRDefault="00D500DC">
      <w:r>
        <w:separator/>
      </w:r>
    </w:p>
  </w:endnote>
  <w:endnote w:type="continuationSeparator" w:id="0">
    <w:p w14:paraId="3679F0B9" w14:textId="77777777" w:rsidR="00D500DC" w:rsidRDefault="00D50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DA1D6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620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20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8EE68" w14:textId="77777777" w:rsidR="00D500DC" w:rsidRDefault="00D500DC">
      <w:r>
        <w:separator/>
      </w:r>
    </w:p>
  </w:footnote>
  <w:footnote w:type="continuationSeparator" w:id="0">
    <w:p w14:paraId="578D16B8" w14:textId="77777777" w:rsidR="00D500DC" w:rsidRDefault="00D50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849C27" w14:textId="31E2740E" w:rsidR="00684C71" w:rsidRPr="00127515" w:rsidRDefault="006F5CA9" w:rsidP="0012751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AE94DD9" wp14:editId="60CC94C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7515">
      <w:rPr>
        <w:b/>
        <w:color w:val="0000FF"/>
        <w:sz w:val="28"/>
      </w:rPr>
      <w:t xml:space="preserve">                    </w:t>
    </w:r>
    <w:r w:rsidR="0081336E">
      <w:rPr>
        <w:b/>
        <w:color w:val="0000FF"/>
        <w:sz w:val="28"/>
      </w:rPr>
      <w:t>ERIC WONG MACHINERY TRANSPORTATION PTE LTD</w:t>
    </w:r>
  </w:p>
  <w:p w14:paraId="17676667" w14:textId="42A95F04" w:rsidR="00684C71" w:rsidRDefault="00FC6347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74D035E9" w14:textId="2B879C69"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</w:t>
    </w:r>
  </w:p>
  <w:p w14:paraId="72B12A32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1ACB86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2BF59B" w14:textId="77777777"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1510634">
    <w:abstractNumId w:val="2"/>
  </w:num>
  <w:num w:numId="2" w16cid:durableId="1534877385">
    <w:abstractNumId w:val="4"/>
  </w:num>
  <w:num w:numId="3" w16cid:durableId="1485121083">
    <w:abstractNumId w:val="0"/>
  </w:num>
  <w:num w:numId="4" w16cid:durableId="1332291126">
    <w:abstractNumId w:val="9"/>
  </w:num>
  <w:num w:numId="5" w16cid:durableId="1091316941">
    <w:abstractNumId w:val="5"/>
  </w:num>
  <w:num w:numId="6" w16cid:durableId="238908917">
    <w:abstractNumId w:val="6"/>
  </w:num>
  <w:num w:numId="7" w16cid:durableId="415437817">
    <w:abstractNumId w:val="3"/>
  </w:num>
  <w:num w:numId="8" w16cid:durableId="1377851122">
    <w:abstractNumId w:val="7"/>
  </w:num>
  <w:num w:numId="9" w16cid:durableId="700328331">
    <w:abstractNumId w:val="1"/>
  </w:num>
  <w:num w:numId="10" w16cid:durableId="930813524">
    <w:abstractNumId w:val="8"/>
  </w:num>
  <w:num w:numId="11" w16cid:durableId="114917776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665B"/>
    <w:rsid w:val="00017B5B"/>
    <w:rsid w:val="000343CD"/>
    <w:rsid w:val="00057FF4"/>
    <w:rsid w:val="000801A2"/>
    <w:rsid w:val="00090AFE"/>
    <w:rsid w:val="000C4536"/>
    <w:rsid w:val="000C48F6"/>
    <w:rsid w:val="000C6E3E"/>
    <w:rsid w:val="000D1431"/>
    <w:rsid w:val="000F2D87"/>
    <w:rsid w:val="00127515"/>
    <w:rsid w:val="00163B17"/>
    <w:rsid w:val="001B0831"/>
    <w:rsid w:val="001B4DB4"/>
    <w:rsid w:val="001C67C6"/>
    <w:rsid w:val="001C782A"/>
    <w:rsid w:val="001D43A7"/>
    <w:rsid w:val="001F7FE2"/>
    <w:rsid w:val="00205704"/>
    <w:rsid w:val="002235D4"/>
    <w:rsid w:val="0025111A"/>
    <w:rsid w:val="002547C6"/>
    <w:rsid w:val="002639DB"/>
    <w:rsid w:val="002659F9"/>
    <w:rsid w:val="002D3928"/>
    <w:rsid w:val="002E7DF1"/>
    <w:rsid w:val="0032640E"/>
    <w:rsid w:val="00342514"/>
    <w:rsid w:val="00350BF0"/>
    <w:rsid w:val="00352C91"/>
    <w:rsid w:val="003A38CC"/>
    <w:rsid w:val="003B10FC"/>
    <w:rsid w:val="003B1884"/>
    <w:rsid w:val="003C5C9D"/>
    <w:rsid w:val="003D017C"/>
    <w:rsid w:val="003D515D"/>
    <w:rsid w:val="00404EF6"/>
    <w:rsid w:val="00410512"/>
    <w:rsid w:val="004135BC"/>
    <w:rsid w:val="0041482A"/>
    <w:rsid w:val="004203AE"/>
    <w:rsid w:val="00430E18"/>
    <w:rsid w:val="004338FC"/>
    <w:rsid w:val="00462012"/>
    <w:rsid w:val="004672BC"/>
    <w:rsid w:val="0047011D"/>
    <w:rsid w:val="005056C2"/>
    <w:rsid w:val="00510F5F"/>
    <w:rsid w:val="005259C0"/>
    <w:rsid w:val="00525D01"/>
    <w:rsid w:val="0052796F"/>
    <w:rsid w:val="00564F83"/>
    <w:rsid w:val="00594B10"/>
    <w:rsid w:val="00596BDF"/>
    <w:rsid w:val="005C3CF1"/>
    <w:rsid w:val="005D7370"/>
    <w:rsid w:val="00603994"/>
    <w:rsid w:val="00620E16"/>
    <w:rsid w:val="006304BE"/>
    <w:rsid w:val="006325EB"/>
    <w:rsid w:val="00646A54"/>
    <w:rsid w:val="00650074"/>
    <w:rsid w:val="00650243"/>
    <w:rsid w:val="0067261B"/>
    <w:rsid w:val="00684C71"/>
    <w:rsid w:val="00695CCB"/>
    <w:rsid w:val="006B2C9C"/>
    <w:rsid w:val="006B6525"/>
    <w:rsid w:val="006C104A"/>
    <w:rsid w:val="006F37C2"/>
    <w:rsid w:val="006F5CA9"/>
    <w:rsid w:val="0070496B"/>
    <w:rsid w:val="00707B09"/>
    <w:rsid w:val="007130E5"/>
    <w:rsid w:val="007237E1"/>
    <w:rsid w:val="00733FD0"/>
    <w:rsid w:val="0073581F"/>
    <w:rsid w:val="007960BE"/>
    <w:rsid w:val="007A226B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727AF"/>
    <w:rsid w:val="00880467"/>
    <w:rsid w:val="008E3BAF"/>
    <w:rsid w:val="008F1C49"/>
    <w:rsid w:val="009307B6"/>
    <w:rsid w:val="009610F3"/>
    <w:rsid w:val="009626FF"/>
    <w:rsid w:val="00983496"/>
    <w:rsid w:val="009836A1"/>
    <w:rsid w:val="00985815"/>
    <w:rsid w:val="009A0AFA"/>
    <w:rsid w:val="009B5AD9"/>
    <w:rsid w:val="009D0FBE"/>
    <w:rsid w:val="00A12C7E"/>
    <w:rsid w:val="00A1710F"/>
    <w:rsid w:val="00A32709"/>
    <w:rsid w:val="00A50DA6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8229E"/>
    <w:rsid w:val="00B85865"/>
    <w:rsid w:val="00BC5A20"/>
    <w:rsid w:val="00BD4A3F"/>
    <w:rsid w:val="00BF67C0"/>
    <w:rsid w:val="00C41890"/>
    <w:rsid w:val="00C86602"/>
    <w:rsid w:val="00C92B11"/>
    <w:rsid w:val="00CB70BD"/>
    <w:rsid w:val="00CE2ACA"/>
    <w:rsid w:val="00D1424C"/>
    <w:rsid w:val="00D31BCD"/>
    <w:rsid w:val="00D35E8E"/>
    <w:rsid w:val="00D412BF"/>
    <w:rsid w:val="00D500DC"/>
    <w:rsid w:val="00D54FB8"/>
    <w:rsid w:val="00D55394"/>
    <w:rsid w:val="00D9328F"/>
    <w:rsid w:val="00D942D1"/>
    <w:rsid w:val="00DB733C"/>
    <w:rsid w:val="00DD7730"/>
    <w:rsid w:val="00DE7800"/>
    <w:rsid w:val="00DF3590"/>
    <w:rsid w:val="00DF6761"/>
    <w:rsid w:val="00E273BB"/>
    <w:rsid w:val="00E615DC"/>
    <w:rsid w:val="00E83FCD"/>
    <w:rsid w:val="00E9120A"/>
    <w:rsid w:val="00EB0473"/>
    <w:rsid w:val="00ED6CD0"/>
    <w:rsid w:val="00EE22A6"/>
    <w:rsid w:val="00EF0653"/>
    <w:rsid w:val="00F04980"/>
    <w:rsid w:val="00F31173"/>
    <w:rsid w:val="00F329C0"/>
    <w:rsid w:val="00F46FA1"/>
    <w:rsid w:val="00F5394C"/>
    <w:rsid w:val="00F65ED0"/>
    <w:rsid w:val="00F772D1"/>
    <w:rsid w:val="00FA40A4"/>
    <w:rsid w:val="00FC3DBD"/>
    <w:rsid w:val="00FC6347"/>
    <w:rsid w:val="00FE100C"/>
    <w:rsid w:val="00FE1E86"/>
    <w:rsid w:val="00FE2C0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66D43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2025-07-02T05:31:00Z</cp:lastPrinted>
  <dcterms:created xsi:type="dcterms:W3CDTF">2025-07-15T04:09:00Z</dcterms:created>
  <dcterms:modified xsi:type="dcterms:W3CDTF">2025-07-15T04:09:00Z</dcterms:modified>
</cp:coreProperties>
</file>