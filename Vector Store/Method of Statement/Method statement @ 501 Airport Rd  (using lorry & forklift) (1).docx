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502C" w:rsidRDefault="0010502C">
      <w:pPr>
        <w:rPr>
          <w:sz w:val="24"/>
        </w:rPr>
      </w:pPr>
    </w:p>
    <w:p w:rsidR="006467DA" w:rsidRDefault="00CC570D">
      <w:pPr>
        <w:rPr>
          <w:sz w:val="24"/>
          <w:lang w:eastAsia="zh-CN"/>
        </w:rPr>
      </w:pPr>
      <w:r>
        <w:rPr>
          <w:sz w:val="24"/>
        </w:rPr>
        <w:t>Date: 29</w:t>
      </w:r>
      <w:r w:rsidRPr="00CC570D">
        <w:rPr>
          <w:sz w:val="24"/>
          <w:vertAlign w:val="superscript"/>
        </w:rPr>
        <w:t>th</w:t>
      </w:r>
      <w:r>
        <w:rPr>
          <w:sz w:val="24"/>
        </w:rPr>
        <w:t xml:space="preserve"> Apr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16161" w:rsidRDefault="001050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CC570D">
        <w:rPr>
          <w:sz w:val="24"/>
          <w:lang w:eastAsia="zh-CN"/>
        </w:rPr>
        <w:t xml:space="preserve">shift out 1 unit Pan Blast machine from production </w:t>
      </w:r>
      <w:r w:rsidR="008B106D">
        <w:rPr>
          <w:sz w:val="24"/>
          <w:lang w:eastAsia="zh-CN"/>
        </w:rPr>
        <w:t>to loading area,</w:t>
      </w:r>
      <w:r w:rsidR="00837A8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hoist</w:t>
      </w:r>
      <w:r w:rsidR="0084186B">
        <w:rPr>
          <w:sz w:val="24"/>
          <w:lang w:eastAsia="zh-CN"/>
        </w:rPr>
        <w:t xml:space="preserve"> up onto lorry ch</w:t>
      </w:r>
      <w:r w:rsidR="00CC570D">
        <w:rPr>
          <w:sz w:val="24"/>
          <w:lang w:eastAsia="zh-CN"/>
        </w:rPr>
        <w:t xml:space="preserve">assis, transfer to another building within 200m away, unload, shift and position into production </w:t>
      </w:r>
    </w:p>
    <w:p w:rsidR="0010502C" w:rsidRPr="005C0BC7" w:rsidRDefault="00CC57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Using forklift to remove Dust Collector bolting and machine leg, shift out and load onto lorry chassis, transfer to another building, unload and position outside factory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10502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</w:t>
      </w:r>
      <w:r w:rsidR="008B106D">
        <w:rPr>
          <w:b/>
          <w:bCs/>
          <w:sz w:val="32"/>
          <w:u w:val="single"/>
          <w:lang w:eastAsia="zh-CN"/>
        </w:rPr>
        <w:t xml:space="preserve"> Spec</w:t>
      </w:r>
    </w:p>
    <w:p w:rsidR="008B106D" w:rsidRDefault="00CC57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Pan Blast machine</w:t>
      </w:r>
    </w:p>
    <w:p w:rsidR="00CC570D" w:rsidRDefault="00CC57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600 x 250 x 320 cm </w:t>
      </w:r>
      <w:r w:rsidR="0065565E">
        <w:rPr>
          <w:bCs/>
          <w:sz w:val="24"/>
          <w:szCs w:val="24"/>
          <w:lang w:eastAsia="zh-CN"/>
        </w:rPr>
        <w:t>/ Wt: 3, 500 kg</w:t>
      </w:r>
    </w:p>
    <w:p w:rsidR="00CC570D" w:rsidRDefault="00CC57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CC570D" w:rsidRDefault="00CC57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Dust Collector </w:t>
      </w:r>
    </w:p>
    <w:p w:rsidR="00CC570D" w:rsidRDefault="00CC57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240 x 150 x 490 cm</w:t>
      </w:r>
      <w:r w:rsidR="0065565E">
        <w:rPr>
          <w:bCs/>
          <w:sz w:val="24"/>
          <w:szCs w:val="24"/>
          <w:lang w:eastAsia="zh-CN"/>
        </w:rPr>
        <w:t xml:space="preserve"> / Wt: 1, 500 kg </w:t>
      </w:r>
    </w:p>
    <w:p w:rsidR="00CC570D" w:rsidRDefault="00CC57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Pr="00D55FB1" w:rsidRDefault="00D55FB1">
      <w:pPr>
        <w:pStyle w:val="Header"/>
        <w:tabs>
          <w:tab w:val="clear" w:pos="4320"/>
          <w:tab w:val="clear" w:pos="8640"/>
        </w:tabs>
        <w:rPr>
          <w:color w:val="000000"/>
          <w:sz w:val="24"/>
          <w:szCs w:val="24"/>
          <w:lang w:eastAsia="zh-CN"/>
        </w:rPr>
      </w:pPr>
      <w:r w:rsidRPr="00D55FB1">
        <w:rPr>
          <w:color w:val="000000"/>
          <w:sz w:val="24"/>
          <w:szCs w:val="24"/>
          <w:lang w:eastAsia="zh-CN"/>
        </w:rPr>
        <w:t>01/06/24</w:t>
      </w:r>
    </w:p>
    <w:p w:rsidR="00D55FB1" w:rsidRDefault="00D55FB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CC57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C96E35">
        <w:rPr>
          <w:bCs/>
          <w:sz w:val="24"/>
          <w:szCs w:val="24"/>
          <w:lang w:eastAsia="zh-CN"/>
        </w:rPr>
        <w:t xml:space="preserve"> am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10502C">
      <w:pPr>
        <w:pStyle w:val="Heading4"/>
      </w:pPr>
      <w:r>
        <w:t xml:space="preserve">501 Airport Rd </w:t>
      </w:r>
    </w:p>
    <w:p w:rsidR="005C0BC7" w:rsidRPr="00257C21" w:rsidRDefault="00CC570D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Aerospace Engines Pte Ltd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  <w:bookmarkStart w:id="0" w:name="_GoBack"/>
      <w:bookmarkEnd w:id="0"/>
    </w:p>
    <w:p w:rsidR="008B106D" w:rsidRDefault="00CC57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10502C">
        <w:rPr>
          <w:sz w:val="24"/>
          <w:lang w:eastAsia="zh-CN"/>
        </w:rPr>
        <w:t xml:space="preserve"> lorry loader</w:t>
      </w:r>
    </w:p>
    <w:p w:rsidR="006467DA" w:rsidRDefault="001050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9427F">
        <w:rPr>
          <w:sz w:val="24"/>
          <w:lang w:eastAsia="zh-CN"/>
        </w:rPr>
        <w:t>allet truck</w:t>
      </w:r>
    </w:p>
    <w:p w:rsidR="00CC570D" w:rsidRDefault="00CC57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CC570D" w:rsidRDefault="00CC57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:rsidR="00D705A4" w:rsidRDefault="00D705A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8F2ECE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2027F">
        <w:rPr>
          <w:sz w:val="24"/>
          <w:lang w:eastAsia="zh-CN"/>
        </w:rPr>
        <w:t>/w</w:t>
      </w:r>
      <w:r w:rsidR="00D705A4">
        <w:rPr>
          <w:sz w:val="24"/>
          <w:lang w:eastAsia="zh-CN"/>
        </w:rPr>
        <w:t xml:space="preserve">ebbing sling </w:t>
      </w:r>
    </w:p>
    <w:p w:rsidR="006467DA" w:rsidRPr="00D705A4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10502C" w:rsidRDefault="0010502C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120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12027F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0502C" w:rsidRDefault="0010502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A671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323983">
        <w:rPr>
          <w:sz w:val="24"/>
          <w:lang w:eastAsia="zh-CN"/>
        </w:rPr>
        <w:t xml:space="preserve"> signalman, lorry crane and forklift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323983">
        <w:rPr>
          <w:sz w:val="24"/>
          <w:lang w:eastAsia="zh-CN"/>
        </w:rPr>
        <w:t xml:space="preserve">n this operation </w:t>
      </w:r>
    </w:p>
    <w:p w:rsidR="00716161" w:rsidRDefault="0071616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23983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F2ECE" w:rsidRDefault="006467DA" w:rsidP="0099427F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F2ECE" w:rsidRPr="008F2ECE" w:rsidRDefault="008F2ECE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            (1)</w:t>
      </w:r>
    </w:p>
    <w:p w:rsidR="00535E2F" w:rsidRPr="00DE552B" w:rsidRDefault="00535E2F" w:rsidP="00DE55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</w:t>
      </w:r>
      <w:r w:rsidR="00DE552B">
        <w:rPr>
          <w:sz w:val="24"/>
          <w:lang w:eastAsia="zh-CN"/>
        </w:rPr>
        <w:t>oader at designated hoisting bay</w:t>
      </w:r>
      <w:r>
        <w:rPr>
          <w:sz w:val="24"/>
          <w:lang w:eastAsia="zh-CN"/>
        </w:rPr>
        <w:t xml:space="preserve"> </w:t>
      </w:r>
    </w:p>
    <w:p w:rsidR="00895D5D" w:rsidRDefault="0046470C" w:rsidP="00DE55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3983">
        <w:rPr>
          <w:sz w:val="24"/>
          <w:lang w:eastAsia="zh-CN"/>
        </w:rPr>
        <w:t>Shift</w:t>
      </w:r>
      <w:r w:rsidR="00DE552B">
        <w:rPr>
          <w:sz w:val="24"/>
          <w:lang w:eastAsia="zh-CN"/>
        </w:rPr>
        <w:t xml:space="preserve"> out machine </w:t>
      </w:r>
      <w:r w:rsidR="008F2ECE">
        <w:rPr>
          <w:sz w:val="24"/>
          <w:lang w:eastAsia="zh-CN"/>
        </w:rPr>
        <w:t>from production to loading area</w:t>
      </w:r>
    </w:p>
    <w:p w:rsidR="008F2ECE" w:rsidRDefault="008F2ECE" w:rsidP="00DE55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 crane hook</w:t>
      </w:r>
    </w:p>
    <w:p w:rsidR="008F2ECE" w:rsidRPr="00DE552B" w:rsidRDefault="008F2ECE" w:rsidP="00DE55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E76DB5" w:rsidRDefault="00DE552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BA671E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 xml:space="preserve">machine </w:t>
      </w:r>
      <w:r w:rsidR="00BA671E">
        <w:rPr>
          <w:sz w:val="24"/>
          <w:lang w:eastAsia="zh-CN"/>
        </w:rPr>
        <w:t xml:space="preserve">and load </w:t>
      </w:r>
      <w:r w:rsidR="0084186B">
        <w:rPr>
          <w:sz w:val="24"/>
          <w:lang w:eastAsia="zh-CN"/>
        </w:rPr>
        <w:t>onto lorry chassis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with strapp</w:t>
      </w:r>
      <w:r w:rsidR="008F2ECE">
        <w:rPr>
          <w:sz w:val="24"/>
          <w:lang w:eastAsia="zh-CN"/>
        </w:rPr>
        <w:t>ing belt</w:t>
      </w:r>
    </w:p>
    <w:p w:rsidR="0084186B" w:rsidRDefault="008F2EC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 another building</w:t>
      </w:r>
    </w:p>
    <w:p w:rsidR="008F2ECE" w:rsidRDefault="008F2EC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Unload, shift and position into factory premise</w:t>
      </w:r>
    </w:p>
    <w:p w:rsidR="008F2ECE" w:rsidRDefault="008F2ECE" w:rsidP="008F2ECE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8F2ECE" w:rsidRDefault="008F2ECE" w:rsidP="008F2ECE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(2)</w:t>
      </w:r>
    </w:p>
    <w:p w:rsidR="008F2ECE" w:rsidRDefault="008F2ECE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Drive forklift into factory premise</w:t>
      </w:r>
    </w:p>
    <w:p w:rsidR="008F2ECE" w:rsidRDefault="008F2ECE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Assist customer engineer to remove bolting and machine leg</w:t>
      </w:r>
    </w:p>
    <w:p w:rsidR="008F2ECE" w:rsidRDefault="008F2ECE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to loading area</w:t>
      </w:r>
    </w:p>
    <w:p w:rsidR="008F2ECE" w:rsidRDefault="008F2ECE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onto lorry chassis</w:t>
      </w:r>
    </w:p>
    <w:p w:rsidR="008F2ECE" w:rsidRDefault="008F2ECE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with strapping belt</w:t>
      </w:r>
    </w:p>
    <w:p w:rsidR="008F2ECE" w:rsidRDefault="008F2ECE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 another building</w:t>
      </w:r>
    </w:p>
    <w:p w:rsidR="008F2ECE" w:rsidRDefault="008F2ECE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and position outside factory </w:t>
      </w:r>
    </w:p>
    <w:p w:rsidR="00DC68C8" w:rsidRDefault="0099046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lastRenderedPageBreak/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6467DA" w:rsidRPr="00BA671E" w:rsidRDefault="00DC68C8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99046A" w:rsidRPr="00BA671E">
        <w:rPr>
          <w:sz w:val="24"/>
          <w:lang w:eastAsia="zh-CN"/>
        </w:rPr>
        <w:t>will be clear and dispose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3F20" w:rsidRDefault="002B3F20">
      <w:r>
        <w:separator/>
      </w:r>
    </w:p>
  </w:endnote>
  <w:endnote w:type="continuationSeparator" w:id="0">
    <w:p w:rsidR="002B3F20" w:rsidRDefault="002B3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55FB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55FB1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3F20" w:rsidRDefault="002B3F20">
      <w:r>
        <w:separator/>
      </w:r>
    </w:p>
  </w:footnote>
  <w:footnote w:type="continuationSeparator" w:id="0">
    <w:p w:rsidR="002B3F20" w:rsidRDefault="002B3F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B3F2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B3F2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0502C"/>
    <w:rsid w:val="0012027F"/>
    <w:rsid w:val="001268A8"/>
    <w:rsid w:val="00141D73"/>
    <w:rsid w:val="001458A9"/>
    <w:rsid w:val="00211C09"/>
    <w:rsid w:val="0021769A"/>
    <w:rsid w:val="00237932"/>
    <w:rsid w:val="0024237B"/>
    <w:rsid w:val="00250B34"/>
    <w:rsid w:val="00257C21"/>
    <w:rsid w:val="00286430"/>
    <w:rsid w:val="00297F6E"/>
    <w:rsid w:val="002B3F20"/>
    <w:rsid w:val="002F791A"/>
    <w:rsid w:val="003038EA"/>
    <w:rsid w:val="00310463"/>
    <w:rsid w:val="00323983"/>
    <w:rsid w:val="003268CA"/>
    <w:rsid w:val="003F06D3"/>
    <w:rsid w:val="00420DA0"/>
    <w:rsid w:val="0046470C"/>
    <w:rsid w:val="00466C7A"/>
    <w:rsid w:val="004A2B21"/>
    <w:rsid w:val="004C126A"/>
    <w:rsid w:val="005168B2"/>
    <w:rsid w:val="00535E2F"/>
    <w:rsid w:val="005C0BC7"/>
    <w:rsid w:val="005D6724"/>
    <w:rsid w:val="006467DA"/>
    <w:rsid w:val="0065565E"/>
    <w:rsid w:val="00677443"/>
    <w:rsid w:val="00685843"/>
    <w:rsid w:val="00695537"/>
    <w:rsid w:val="00716161"/>
    <w:rsid w:val="00837A8B"/>
    <w:rsid w:val="0084186B"/>
    <w:rsid w:val="00895D5D"/>
    <w:rsid w:val="008B106D"/>
    <w:rsid w:val="008F0C05"/>
    <w:rsid w:val="008F2ECE"/>
    <w:rsid w:val="00971AE8"/>
    <w:rsid w:val="0099046A"/>
    <w:rsid w:val="0099427F"/>
    <w:rsid w:val="00A23B57"/>
    <w:rsid w:val="00A244C1"/>
    <w:rsid w:val="00A46B56"/>
    <w:rsid w:val="00AA1CEE"/>
    <w:rsid w:val="00B71575"/>
    <w:rsid w:val="00BA671E"/>
    <w:rsid w:val="00C21D12"/>
    <w:rsid w:val="00C96E35"/>
    <w:rsid w:val="00CA4C9C"/>
    <w:rsid w:val="00CB2E4C"/>
    <w:rsid w:val="00CC570D"/>
    <w:rsid w:val="00CD280D"/>
    <w:rsid w:val="00D55FB1"/>
    <w:rsid w:val="00D705A4"/>
    <w:rsid w:val="00DC68C8"/>
    <w:rsid w:val="00DE552B"/>
    <w:rsid w:val="00DF38C9"/>
    <w:rsid w:val="00E12D8F"/>
    <w:rsid w:val="00E441E4"/>
    <w:rsid w:val="00E76DB5"/>
    <w:rsid w:val="00EC122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2024-04-29T06:11:00Z</cp:lastPrinted>
  <dcterms:created xsi:type="dcterms:W3CDTF">2024-05-14T00:20:00Z</dcterms:created>
  <dcterms:modified xsi:type="dcterms:W3CDTF">2024-05-14T00:20:00Z</dcterms:modified>
</cp:coreProperties>
</file>