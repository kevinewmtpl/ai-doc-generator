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BC1E8B">
      <w:pPr>
        <w:rPr>
          <w:sz w:val="24"/>
          <w:lang w:eastAsia="zh-CN"/>
        </w:rPr>
      </w:pPr>
      <w:r>
        <w:rPr>
          <w:sz w:val="24"/>
        </w:rPr>
        <w:t>Date: 14</w:t>
      </w:r>
      <w:r w:rsidRPr="00BC1E8B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0B14C2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6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following equipment from </w:t>
      </w:r>
      <w:r w:rsidR="00BC1E8B">
        <w:rPr>
          <w:sz w:val="24"/>
          <w:lang w:eastAsia="zh-CN"/>
        </w:rPr>
        <w:t>mezzanine</w:t>
      </w:r>
      <w:r w:rsidR="0015504B">
        <w:rPr>
          <w:sz w:val="24"/>
          <w:lang w:eastAsia="zh-CN"/>
        </w:rPr>
        <w:t xml:space="preserve"> floor, </w:t>
      </w:r>
      <w:r>
        <w:rPr>
          <w:sz w:val="24"/>
          <w:lang w:eastAsia="zh-CN"/>
        </w:rPr>
        <w:t>fork down using forklift, transport to outside factory and load onto lorry chassis</w:t>
      </w:r>
    </w:p>
    <w:p w:rsidR="001155B0" w:rsidRDefault="001155B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C2333" w:rsidRDefault="00CC23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A62208" w:rsidRDefault="00D67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PVC water tank (to put onto 2 x wooden pallet)</w:t>
      </w:r>
    </w:p>
    <w:p w:rsidR="00D674B7" w:rsidRDefault="00D67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control panel</w:t>
      </w:r>
    </w:p>
    <w:p w:rsidR="00D674B7" w:rsidRDefault="00D67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filter system</w:t>
      </w:r>
    </w:p>
    <w:p w:rsidR="00D674B7" w:rsidRDefault="00D67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6 unit filter tank (to put onto 3 x wooden pallet)</w:t>
      </w:r>
    </w:p>
    <w:p w:rsidR="00D674B7" w:rsidRDefault="00D67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rack</w:t>
      </w:r>
    </w:p>
    <w:p w:rsidR="00D674B7" w:rsidRDefault="00D67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UV system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421F" w:rsidRPr="007A5D4B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D674B7">
      <w:pPr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BC1E8B">
        <w:rPr>
          <w:sz w:val="24"/>
          <w:lang w:eastAsia="zh-CN"/>
        </w:rPr>
        <w:t>/12</w:t>
      </w:r>
      <w:r>
        <w:rPr>
          <w:sz w:val="24"/>
          <w:lang w:eastAsia="zh-CN"/>
        </w:rPr>
        <w:t>/2018   -   09:45</w:t>
      </w:r>
      <w:r w:rsidR="00A62208">
        <w:rPr>
          <w:sz w:val="24"/>
          <w:lang w:eastAsia="zh-CN"/>
        </w:rPr>
        <w:t xml:space="preserve"> am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D674B7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 Tuas West Rd</w:t>
      </w:r>
    </w:p>
    <w:p w:rsidR="00A62208" w:rsidRPr="000B14C2" w:rsidRDefault="00D674B7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Atotech S.E.A</w:t>
      </w:r>
      <w:r w:rsidR="00BC1E8B">
        <w:rPr>
          <w:bCs/>
          <w:sz w:val="24"/>
          <w:szCs w:val="24"/>
          <w:lang w:eastAsia="zh-CN"/>
        </w:rPr>
        <w:t xml:space="preserve"> Pte Ltd</w:t>
      </w:r>
      <w:r w:rsidR="00A62208">
        <w:rPr>
          <w:bCs/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D67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F421F">
        <w:rPr>
          <w:sz w:val="24"/>
          <w:lang w:eastAsia="zh-CN"/>
        </w:rPr>
        <w:t xml:space="preserve"> x lorry crane</w:t>
      </w:r>
    </w:p>
    <w:p w:rsidR="00A62208" w:rsidRDefault="00BC1E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 </w:t>
      </w:r>
      <w:r w:rsidR="00A62208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 xml:space="preserve">battery </w:t>
      </w:r>
      <w:r w:rsidR="00A62208">
        <w:rPr>
          <w:sz w:val="24"/>
          <w:lang w:eastAsia="zh-CN"/>
        </w:rPr>
        <w:t>forklift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Pr="003417DD" w:rsidRDefault="00D674B7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Supervisor to e</w:t>
      </w:r>
      <w:r w:rsidR="00A72C6E">
        <w:rPr>
          <w:sz w:val="24"/>
          <w:lang w:eastAsia="zh-CN"/>
        </w:rPr>
        <w:t>nsure no obstacles around ope</w:t>
      </w:r>
      <w:r>
        <w:rPr>
          <w:sz w:val="24"/>
          <w:lang w:eastAsia="zh-CN"/>
        </w:rPr>
        <w:t xml:space="preserve">ration area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9411F" w:rsidRPr="0039411F" w:rsidRDefault="00D674B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To shift out equipment to near mezzanine floor opening</w:t>
      </w:r>
    </w:p>
    <w:p w:rsidR="003C74FA" w:rsidRDefault="003C74F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</w:t>
      </w:r>
      <w:r w:rsidR="00EC657A">
        <w:rPr>
          <w:b w:val="0"/>
          <w:sz w:val="24"/>
          <w:u w:val="none"/>
          <w:lang w:eastAsia="zh-CN"/>
        </w:rPr>
        <w:t>ured</w:t>
      </w:r>
      <w:r w:rsidR="00AA2D7A">
        <w:rPr>
          <w:b w:val="0"/>
          <w:sz w:val="24"/>
          <w:u w:val="none"/>
          <w:lang w:eastAsia="zh-CN"/>
        </w:rPr>
        <w:t xml:space="preserve"> equipment</w:t>
      </w:r>
      <w:r w:rsidR="00DE700F">
        <w:rPr>
          <w:b w:val="0"/>
          <w:sz w:val="24"/>
          <w:u w:val="none"/>
          <w:lang w:eastAsia="zh-CN"/>
        </w:rPr>
        <w:t xml:space="preserve"> firmly</w:t>
      </w:r>
      <w:r w:rsidR="0039411F">
        <w:rPr>
          <w:b w:val="0"/>
          <w:sz w:val="24"/>
          <w:u w:val="none"/>
          <w:lang w:eastAsia="zh-CN"/>
        </w:rPr>
        <w:t xml:space="preserve"> onto </w:t>
      </w:r>
      <w:r w:rsidR="00AA2D7A">
        <w:rPr>
          <w:b w:val="0"/>
          <w:sz w:val="24"/>
          <w:u w:val="none"/>
          <w:lang w:eastAsia="zh-CN"/>
        </w:rPr>
        <w:t xml:space="preserve">wooden pallet </w:t>
      </w:r>
      <w:r>
        <w:rPr>
          <w:b w:val="0"/>
          <w:sz w:val="24"/>
          <w:u w:val="none"/>
          <w:lang w:eastAsia="zh-CN"/>
        </w:rPr>
        <w:t>with strapping belt</w:t>
      </w:r>
    </w:p>
    <w:p w:rsidR="007C576A" w:rsidRDefault="00AA2D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 up</w:t>
      </w:r>
      <w:r w:rsidR="007C576A">
        <w:rPr>
          <w:b w:val="0"/>
          <w:sz w:val="24"/>
          <w:u w:val="none"/>
          <w:lang w:eastAsia="zh-CN"/>
        </w:rPr>
        <w:t xml:space="preserve"> slowly to check on balancing</w:t>
      </w:r>
    </w:p>
    <w:p w:rsidR="005E3EC3" w:rsidRDefault="00AA2D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If equipment is well balanced, fork down from </w:t>
      </w:r>
      <w:r w:rsidR="007C576A">
        <w:rPr>
          <w:b w:val="0"/>
          <w:sz w:val="24"/>
          <w:u w:val="none"/>
          <w:lang w:eastAsia="zh-CN"/>
        </w:rPr>
        <w:t>mezzanine floor</w:t>
      </w:r>
    </w:p>
    <w:p w:rsidR="00AA2D7A" w:rsidRDefault="002B16F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out to loading bay</w:t>
      </w:r>
    </w:p>
    <w:p w:rsidR="002B16FE" w:rsidRDefault="002B16F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equipment onto lorry chassis</w:t>
      </w:r>
    </w:p>
    <w:p w:rsidR="00446E52" w:rsidRDefault="002B16FE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equipment w</w:t>
      </w:r>
      <w:r w:rsidR="00897284">
        <w:rPr>
          <w:b w:val="0"/>
          <w:sz w:val="24"/>
          <w:u w:val="none"/>
          <w:lang w:eastAsia="zh-CN"/>
        </w:rPr>
        <w:t>ith strapping belt prior to moving out of premise</w:t>
      </w:r>
      <w:bookmarkStart w:id="0" w:name="_GoBack"/>
      <w:bookmarkEnd w:id="0"/>
    </w:p>
    <w:p w:rsidR="007C576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AD14A5" w:rsidRPr="003417DD" w:rsidRDefault="007C576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>ll debris</w:t>
      </w:r>
      <w:r>
        <w:rPr>
          <w:b w:val="0"/>
          <w:sz w:val="24"/>
          <w:u w:val="none"/>
          <w:lang w:eastAsia="zh-CN"/>
        </w:rPr>
        <w:t>, if any</w:t>
      </w:r>
      <w:r w:rsidR="00CC2333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4EE5" w:rsidRDefault="00ED4EE5">
      <w:r>
        <w:separator/>
      </w:r>
    </w:p>
  </w:endnote>
  <w:endnote w:type="continuationSeparator" w:id="0">
    <w:p w:rsidR="00ED4EE5" w:rsidRDefault="00ED4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9728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9728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4EE5" w:rsidRDefault="00ED4EE5">
      <w:r>
        <w:separator/>
      </w:r>
    </w:p>
  </w:footnote>
  <w:footnote w:type="continuationSeparator" w:id="0">
    <w:p w:rsidR="00ED4EE5" w:rsidRDefault="00ED4EE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D4EE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ED4EE5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83B53"/>
    <w:rsid w:val="000B14C2"/>
    <w:rsid w:val="000E48B7"/>
    <w:rsid w:val="001155B0"/>
    <w:rsid w:val="00147418"/>
    <w:rsid w:val="0015504B"/>
    <w:rsid w:val="001603BC"/>
    <w:rsid w:val="0018220D"/>
    <w:rsid w:val="001A79AD"/>
    <w:rsid w:val="001F45D6"/>
    <w:rsid w:val="00205D54"/>
    <w:rsid w:val="002B16FE"/>
    <w:rsid w:val="002B2551"/>
    <w:rsid w:val="003417DD"/>
    <w:rsid w:val="00391A33"/>
    <w:rsid w:val="0039411F"/>
    <w:rsid w:val="003C74FA"/>
    <w:rsid w:val="004021A7"/>
    <w:rsid w:val="00434F01"/>
    <w:rsid w:val="00446E52"/>
    <w:rsid w:val="00542CC5"/>
    <w:rsid w:val="00575B76"/>
    <w:rsid w:val="005E3EC3"/>
    <w:rsid w:val="00625B41"/>
    <w:rsid w:val="006B0D6D"/>
    <w:rsid w:val="006D186A"/>
    <w:rsid w:val="006F120D"/>
    <w:rsid w:val="006F658B"/>
    <w:rsid w:val="007071FD"/>
    <w:rsid w:val="007A5D4B"/>
    <w:rsid w:val="007C576A"/>
    <w:rsid w:val="007E6F9D"/>
    <w:rsid w:val="008248D1"/>
    <w:rsid w:val="008500B4"/>
    <w:rsid w:val="00853AD2"/>
    <w:rsid w:val="00897284"/>
    <w:rsid w:val="008F7E9B"/>
    <w:rsid w:val="00940648"/>
    <w:rsid w:val="00976D96"/>
    <w:rsid w:val="009B0018"/>
    <w:rsid w:val="009B421A"/>
    <w:rsid w:val="009B64F4"/>
    <w:rsid w:val="00A62208"/>
    <w:rsid w:val="00A72C6E"/>
    <w:rsid w:val="00A94D77"/>
    <w:rsid w:val="00AA2D7A"/>
    <w:rsid w:val="00AC385A"/>
    <w:rsid w:val="00AD14A5"/>
    <w:rsid w:val="00B014B7"/>
    <w:rsid w:val="00B36E1D"/>
    <w:rsid w:val="00B4392B"/>
    <w:rsid w:val="00B62E7E"/>
    <w:rsid w:val="00B776A5"/>
    <w:rsid w:val="00BC1E8B"/>
    <w:rsid w:val="00BE0949"/>
    <w:rsid w:val="00C84C45"/>
    <w:rsid w:val="00CC2333"/>
    <w:rsid w:val="00CC302A"/>
    <w:rsid w:val="00CD01C9"/>
    <w:rsid w:val="00CD4E44"/>
    <w:rsid w:val="00D63E8A"/>
    <w:rsid w:val="00D674B7"/>
    <w:rsid w:val="00DA0070"/>
    <w:rsid w:val="00DA0349"/>
    <w:rsid w:val="00DD6A1A"/>
    <w:rsid w:val="00DE52F9"/>
    <w:rsid w:val="00DE700F"/>
    <w:rsid w:val="00DF421F"/>
    <w:rsid w:val="00E30442"/>
    <w:rsid w:val="00E35857"/>
    <w:rsid w:val="00EC18FD"/>
    <w:rsid w:val="00EC657A"/>
    <w:rsid w:val="00ED0A49"/>
    <w:rsid w:val="00ED4EE5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5E35C-C812-495F-A412-44B0C0C51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2018-08-15T08:13:00Z</cp:lastPrinted>
  <dcterms:created xsi:type="dcterms:W3CDTF">2018-12-14T01:03:00Z</dcterms:created>
  <dcterms:modified xsi:type="dcterms:W3CDTF">2018-12-14T01:10:00Z</dcterms:modified>
</cp:coreProperties>
</file>