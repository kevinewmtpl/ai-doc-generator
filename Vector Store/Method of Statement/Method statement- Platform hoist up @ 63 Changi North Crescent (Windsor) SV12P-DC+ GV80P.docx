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35C6D">
      <w:pPr>
        <w:rPr>
          <w:sz w:val="24"/>
          <w:lang w:eastAsia="zh-CN"/>
        </w:rPr>
      </w:pPr>
      <w:r>
        <w:rPr>
          <w:sz w:val="24"/>
        </w:rPr>
        <w:t>Date: 15</w:t>
      </w:r>
      <w:r w:rsidRPr="00435C6D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9A292C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186C6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FA2975">
        <w:rPr>
          <w:sz w:val="24"/>
          <w:lang w:eastAsia="zh-CN"/>
        </w:rPr>
        <w:t xml:space="preserve"> unit </w:t>
      </w:r>
      <w:r w:rsidR="006625F2">
        <w:rPr>
          <w:sz w:val="24"/>
          <w:lang w:eastAsia="zh-CN"/>
        </w:rPr>
        <w:t>machine to 2</w:t>
      </w:r>
      <w:r w:rsidR="006625F2" w:rsidRPr="006625F2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1F21C2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9A292C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</w:t>
      </w:r>
      <w:r w:rsidR="006625F2">
        <w:rPr>
          <w:b/>
          <w:bCs/>
          <w:sz w:val="24"/>
          <w:szCs w:val="24"/>
          <w:lang w:eastAsia="zh-CN"/>
        </w:rPr>
        <w:t>nit SV12P-DC+ GV80P</w:t>
      </w:r>
      <w:r w:rsidR="001F21C2">
        <w:rPr>
          <w:b/>
          <w:bCs/>
          <w:sz w:val="24"/>
          <w:szCs w:val="24"/>
          <w:lang w:eastAsia="zh-CN"/>
        </w:rPr>
        <w:t xml:space="preserve"> </w:t>
      </w:r>
    </w:p>
    <w:p w:rsidR="001F21C2" w:rsidRDefault="00186C6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 w:rsidR="006625F2">
        <w:rPr>
          <w:b/>
          <w:bCs/>
          <w:sz w:val="24"/>
          <w:szCs w:val="24"/>
          <w:lang w:eastAsia="zh-CN"/>
        </w:rPr>
        <w:t xml:space="preserve">Dim: </w:t>
      </w:r>
      <w:r>
        <w:rPr>
          <w:b/>
          <w:bCs/>
          <w:sz w:val="24"/>
          <w:szCs w:val="24"/>
          <w:lang w:eastAsia="zh-CN"/>
        </w:rPr>
        <w:t>371 x 230 x 254 cm</w:t>
      </w:r>
    </w:p>
    <w:p w:rsidR="001F21C2" w:rsidRPr="001F21C2" w:rsidRDefault="006625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3, 769</w:t>
      </w:r>
      <w:r w:rsidR="001F21C2">
        <w:rPr>
          <w:b/>
          <w:bCs/>
          <w:sz w:val="24"/>
          <w:szCs w:val="24"/>
          <w:lang w:eastAsia="zh-CN"/>
        </w:rPr>
        <w:t xml:space="preserve"> kg</w:t>
      </w:r>
      <w:r>
        <w:rPr>
          <w:b/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6625F2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913AA" w:rsidRPr="001A35E8" w:rsidRDefault="00435C6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26/02</w:t>
      </w:r>
      <w:r w:rsidR="001F21C2">
        <w:rPr>
          <w:sz w:val="24"/>
          <w:lang w:eastAsia="zh-CN"/>
        </w:rPr>
        <w:t>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625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A2975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292C">
      <w:pPr>
        <w:pStyle w:val="Heading4"/>
      </w:pPr>
      <w:r>
        <w:t xml:space="preserve">63 Changi North Crescent </w:t>
      </w:r>
    </w:p>
    <w:p w:rsidR="00894879" w:rsidRPr="00894879" w:rsidRDefault="009A292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</w:t>
      </w:r>
      <w:r w:rsidR="005913AA">
        <w:rPr>
          <w:sz w:val="24"/>
          <w:szCs w:val="24"/>
          <w:lang w:eastAsia="zh-CN"/>
        </w:rPr>
        <w:t xml:space="preserve"> </w:t>
      </w:r>
      <w:proofErr w:type="spellStart"/>
      <w:r w:rsidR="005913AA">
        <w:rPr>
          <w:sz w:val="24"/>
          <w:szCs w:val="24"/>
          <w:lang w:eastAsia="zh-CN"/>
        </w:rPr>
        <w:t>Pte</w:t>
      </w:r>
      <w:proofErr w:type="spellEnd"/>
      <w:r w:rsidR="005913AA">
        <w:rPr>
          <w:sz w:val="24"/>
          <w:szCs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292C" w:rsidRDefault="009A29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A292C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9B21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9B211B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9B211B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B211B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</w:t>
      </w:r>
      <w:r w:rsidR="006625F2">
        <w:rPr>
          <w:sz w:val="24"/>
          <w:lang w:eastAsia="zh-CN"/>
        </w:rPr>
        <w:t>oist up platform to 2</w:t>
      </w:r>
      <w:r w:rsidR="006625F2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0268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BC6" w:rsidRDefault="00B57BC6">
      <w:r>
        <w:separator/>
      </w:r>
    </w:p>
  </w:endnote>
  <w:endnote w:type="continuationSeparator" w:id="0">
    <w:p w:rsidR="00B57BC6" w:rsidRDefault="00B5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7CA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7C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BC6" w:rsidRDefault="00B57BC6">
      <w:r>
        <w:separator/>
      </w:r>
    </w:p>
  </w:footnote>
  <w:footnote w:type="continuationSeparator" w:id="0">
    <w:p w:rsidR="00B57BC6" w:rsidRDefault="00B57B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57B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B57BC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86C60"/>
    <w:rsid w:val="001A35E8"/>
    <w:rsid w:val="001A6A39"/>
    <w:rsid w:val="001F21C2"/>
    <w:rsid w:val="001F4527"/>
    <w:rsid w:val="002068DD"/>
    <w:rsid w:val="002504BF"/>
    <w:rsid w:val="0027556E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35C6D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25F2"/>
    <w:rsid w:val="00664A3A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87CA4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0460"/>
    <w:rsid w:val="008B4A83"/>
    <w:rsid w:val="008D135A"/>
    <w:rsid w:val="008F0E24"/>
    <w:rsid w:val="00917AC8"/>
    <w:rsid w:val="00941D6A"/>
    <w:rsid w:val="00961C72"/>
    <w:rsid w:val="009731FA"/>
    <w:rsid w:val="009A1954"/>
    <w:rsid w:val="009A292C"/>
    <w:rsid w:val="009A451B"/>
    <w:rsid w:val="009A7D53"/>
    <w:rsid w:val="009B211B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57BC6"/>
    <w:rsid w:val="00B642ED"/>
    <w:rsid w:val="00B7163D"/>
    <w:rsid w:val="00B7357E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1508E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2024-02-15T06:34:00Z</cp:lastPrinted>
  <dcterms:created xsi:type="dcterms:W3CDTF">2024-01-23T07:05:00Z</dcterms:created>
  <dcterms:modified xsi:type="dcterms:W3CDTF">2024-02-15T06:35:00Z</dcterms:modified>
</cp:coreProperties>
</file>