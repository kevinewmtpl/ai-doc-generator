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0DA8B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CC54481" w14:textId="4EC7BF23" w:rsidR="00684C71" w:rsidRDefault="005D107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D5159">
        <w:rPr>
          <w:sz w:val="24"/>
        </w:rPr>
        <w:t>20</w:t>
      </w:r>
      <w:r w:rsidR="00BD3BDC" w:rsidRPr="00BD3BDC">
        <w:rPr>
          <w:sz w:val="24"/>
          <w:vertAlign w:val="superscript"/>
        </w:rPr>
        <w:t>th</w:t>
      </w:r>
      <w:r w:rsidR="00BD3BDC">
        <w:rPr>
          <w:sz w:val="24"/>
        </w:rPr>
        <w:t xml:space="preserve"> June 2025</w:t>
      </w:r>
    </w:p>
    <w:p w14:paraId="46E1F6A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5BF82A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F04771D" w14:textId="3219B080"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D5159">
        <w:rPr>
          <w:sz w:val="24"/>
          <w:lang w:eastAsia="zh-CN"/>
        </w:rPr>
        <w:t xml:space="preserve">fork and </w:t>
      </w:r>
      <w:r w:rsidR="00B87423">
        <w:rPr>
          <w:sz w:val="24"/>
          <w:lang w:eastAsia="zh-CN"/>
        </w:rPr>
        <w:t>load</w:t>
      </w:r>
      <w:r w:rsidR="005D1073">
        <w:rPr>
          <w:sz w:val="24"/>
          <w:lang w:eastAsia="zh-CN"/>
        </w:rPr>
        <w:t xml:space="preserve"> </w:t>
      </w:r>
      <w:r w:rsidR="005D5159">
        <w:rPr>
          <w:sz w:val="24"/>
          <w:lang w:eastAsia="zh-CN"/>
        </w:rPr>
        <w:t xml:space="preserve">up </w:t>
      </w:r>
      <w:r w:rsidR="005D1073">
        <w:rPr>
          <w:sz w:val="24"/>
          <w:lang w:eastAsia="zh-CN"/>
        </w:rPr>
        <w:t>metal plate</w:t>
      </w:r>
      <w:r w:rsidR="00444C41">
        <w:rPr>
          <w:sz w:val="24"/>
          <w:lang w:eastAsia="zh-CN"/>
        </w:rPr>
        <w:t xml:space="preserve"> </w:t>
      </w:r>
      <w:r w:rsidR="00BD3BDC">
        <w:rPr>
          <w:sz w:val="24"/>
          <w:lang w:eastAsia="zh-CN"/>
        </w:rPr>
        <w:t xml:space="preserve">from grass patch </w:t>
      </w:r>
      <w:r w:rsidR="005D5159">
        <w:rPr>
          <w:sz w:val="24"/>
          <w:lang w:eastAsia="zh-CN"/>
        </w:rPr>
        <w:t>onto trailer</w:t>
      </w:r>
    </w:p>
    <w:p w14:paraId="695A9F0D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49497F4" w14:textId="77777777" w:rsidR="00A30C5A" w:rsidRDefault="007670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63964A7F" w14:textId="77777777" w:rsidR="007B66DD" w:rsidRDefault="005D10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Metal plate</w:t>
      </w:r>
    </w:p>
    <w:p w14:paraId="124FA020" w14:textId="227A31CF" w:rsidR="005D1073" w:rsidRPr="005D1073" w:rsidRDefault="005D10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AD664E">
        <w:rPr>
          <w:sz w:val="24"/>
          <w:szCs w:val="24"/>
          <w:lang w:eastAsia="zh-CN"/>
        </w:rPr>
        <w:t xml:space="preserve">6m x 1.5m </w:t>
      </w:r>
    </w:p>
    <w:p w14:paraId="13BEAC97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4EFE2D7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1DE1E9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1490B9B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4F1757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73F633C" w14:textId="50F82185" w:rsidR="00684C71" w:rsidRDefault="005D51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BD3BDC">
        <w:rPr>
          <w:sz w:val="24"/>
          <w:lang w:eastAsia="zh-CN"/>
        </w:rPr>
        <w:t>/06/25</w:t>
      </w:r>
    </w:p>
    <w:p w14:paraId="65CECDB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9B79670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3132B2B" w14:textId="287A5217" w:rsidR="006175E6" w:rsidRPr="006175E6" w:rsidRDefault="00BD3B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5D1073">
        <w:rPr>
          <w:bCs/>
          <w:sz w:val="24"/>
          <w:szCs w:val="24"/>
          <w:lang w:eastAsia="zh-CN"/>
        </w:rPr>
        <w:t xml:space="preserve"> </w:t>
      </w:r>
    </w:p>
    <w:p w14:paraId="316BDA5A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1A47E5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E8FD307" w14:textId="6F3E7073" w:rsidR="00707B09" w:rsidRDefault="00BD3BDC" w:rsidP="00707B09">
      <w:pPr>
        <w:pStyle w:val="Heading4"/>
      </w:pPr>
      <w:r>
        <w:t>1 Bulim Lane 2</w:t>
      </w:r>
    </w:p>
    <w:p w14:paraId="1E9FA450" w14:textId="21B76D76" w:rsidR="00707B09" w:rsidRPr="00707B09" w:rsidRDefault="00BD3BDC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Meridionale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Impianti</w:t>
      </w:r>
      <w:proofErr w:type="spellEnd"/>
      <w:r>
        <w:rPr>
          <w:sz w:val="24"/>
          <w:szCs w:val="24"/>
          <w:lang w:eastAsia="zh-CN"/>
        </w:rPr>
        <w:t xml:space="preserve"> Singapore</w:t>
      </w:r>
      <w:r w:rsidR="0026749F">
        <w:rPr>
          <w:sz w:val="24"/>
          <w:szCs w:val="24"/>
          <w:lang w:eastAsia="zh-CN"/>
        </w:rPr>
        <w:t xml:space="preserve"> Pte Ltd</w:t>
      </w:r>
      <w:r>
        <w:rPr>
          <w:sz w:val="24"/>
          <w:szCs w:val="24"/>
          <w:lang w:eastAsia="zh-CN"/>
        </w:rPr>
        <w:t xml:space="preserve"> #03-52</w:t>
      </w:r>
    </w:p>
    <w:p w14:paraId="6D6F52C6" w14:textId="77777777" w:rsidR="00684C71" w:rsidRDefault="00684C71">
      <w:pPr>
        <w:rPr>
          <w:lang w:eastAsia="zh-CN"/>
        </w:rPr>
      </w:pPr>
    </w:p>
    <w:p w14:paraId="62C75B3B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49E1A3D" w14:textId="77777777" w:rsidR="00BD3BDC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14:paraId="513F16F4" w14:textId="77777777" w:rsidR="00BD3BDC" w:rsidRDefault="00BD3B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3F6568FD" w14:textId="646F2587" w:rsidR="00B87423" w:rsidRDefault="00BD3B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trailer  </w:t>
      </w:r>
      <w:r w:rsidR="0087327A">
        <w:rPr>
          <w:sz w:val="24"/>
          <w:lang w:eastAsia="zh-CN"/>
        </w:rPr>
        <w:t xml:space="preserve"> </w:t>
      </w:r>
    </w:p>
    <w:p w14:paraId="30797712" w14:textId="77777777" w:rsidR="005D1073" w:rsidRDefault="005D107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ED9BA1E" w14:textId="77777777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C5DCCD" w14:textId="7018C78A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AD664E">
        <w:rPr>
          <w:sz w:val="24"/>
          <w:lang w:eastAsia="zh-CN"/>
        </w:rPr>
        <w:t xml:space="preserve">unloading area </w:t>
      </w:r>
    </w:p>
    <w:p w14:paraId="5EB47E63" w14:textId="77777777"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654F8ECC" w14:textId="77777777" w:rsidR="00BD3BDC" w:rsidRDefault="00BD3BD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C33394" w14:textId="16FF904D"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19E835E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4C8E6E5" w14:textId="0450C6E1"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2CB9D99" w14:textId="77777777" w:rsidR="00AD664E" w:rsidRDefault="00AD664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48E2E16" w14:textId="44D5A299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855682A" w14:textId="77777777" w:rsidR="00AD664E" w:rsidRDefault="0081336E" w:rsidP="00AD664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0D5E66E" w14:textId="32ECF2C0" w:rsidR="00205704" w:rsidRPr="00AD664E" w:rsidRDefault="00AD664E" w:rsidP="00AD664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14:paraId="08F6066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1610565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218DB51" w14:textId="3DDE565D"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AD664E">
        <w:rPr>
          <w:sz w:val="24"/>
          <w:lang w:eastAsia="zh-CN"/>
        </w:rPr>
        <w:t>trailer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14:paraId="318B84BD" w14:textId="77777777" w:rsidR="005D5159" w:rsidRDefault="00AD664E" w:rsidP="00AD66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5D5159">
        <w:rPr>
          <w:sz w:val="24"/>
          <w:lang w:eastAsia="zh-CN"/>
        </w:rPr>
        <w:t xml:space="preserve">fork up metal plate from grass patch </w:t>
      </w:r>
    </w:p>
    <w:p w14:paraId="169772FD" w14:textId="658D1078" w:rsidR="006175E6" w:rsidRPr="005D5159" w:rsidRDefault="005D5159" w:rsidP="005D51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D664E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AD664E">
        <w:rPr>
          <w:sz w:val="24"/>
          <w:lang w:eastAsia="zh-CN"/>
        </w:rPr>
        <w:t xml:space="preserve">metal plate </w:t>
      </w:r>
      <w:r>
        <w:rPr>
          <w:sz w:val="24"/>
          <w:lang w:eastAsia="zh-CN"/>
        </w:rPr>
        <w:t>onto</w:t>
      </w:r>
      <w:r w:rsidR="00AD664E">
        <w:rPr>
          <w:sz w:val="24"/>
          <w:lang w:eastAsia="zh-CN"/>
        </w:rPr>
        <w:t xml:space="preserve"> trailer </w:t>
      </w:r>
    </w:p>
    <w:p w14:paraId="4B230C2E" w14:textId="77777777"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1A972A5D" w14:textId="77777777"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14:paraId="3440E99C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94EC583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1DFC0324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81139A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090F52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77DE3ACC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2382909C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D1509C" w14:textId="77777777" w:rsidR="00BD083A" w:rsidRDefault="00BD083A">
      <w:r>
        <w:separator/>
      </w:r>
    </w:p>
  </w:endnote>
  <w:endnote w:type="continuationSeparator" w:id="0">
    <w:p w14:paraId="170E6F21" w14:textId="77777777" w:rsidR="00BD083A" w:rsidRDefault="00BD0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63138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28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28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AFC0F" w14:textId="77777777" w:rsidR="00BD083A" w:rsidRDefault="00BD083A">
      <w:r>
        <w:separator/>
      </w:r>
    </w:p>
  </w:footnote>
  <w:footnote w:type="continuationSeparator" w:id="0">
    <w:p w14:paraId="4E1E689D" w14:textId="77777777" w:rsidR="00BD083A" w:rsidRDefault="00BD0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BF290" w14:textId="6DF91046" w:rsidR="00684C71" w:rsidRPr="0069560F" w:rsidRDefault="00AD664E" w:rsidP="006956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65ECC65" wp14:editId="6FCF695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560F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5AF570F4" w14:textId="77777777" w:rsidR="00684C71" w:rsidRDefault="005858C3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Green, Singapore 739571</w:t>
    </w:r>
  </w:p>
  <w:p w14:paraId="14FB1709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0F52">
      <w:t>2826020</w:t>
    </w:r>
  </w:p>
  <w:p w14:paraId="7FAF784D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9A71F7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B6F6EBF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6610810">
    <w:abstractNumId w:val="2"/>
  </w:num>
  <w:num w:numId="2" w16cid:durableId="21437690">
    <w:abstractNumId w:val="4"/>
  </w:num>
  <w:num w:numId="3" w16cid:durableId="1205828162">
    <w:abstractNumId w:val="0"/>
  </w:num>
  <w:num w:numId="4" w16cid:durableId="82801795">
    <w:abstractNumId w:val="9"/>
  </w:num>
  <w:num w:numId="5" w16cid:durableId="31614579">
    <w:abstractNumId w:val="5"/>
  </w:num>
  <w:num w:numId="6" w16cid:durableId="717122827">
    <w:abstractNumId w:val="6"/>
  </w:num>
  <w:num w:numId="7" w16cid:durableId="774983145">
    <w:abstractNumId w:val="3"/>
  </w:num>
  <w:num w:numId="8" w16cid:durableId="914096251">
    <w:abstractNumId w:val="7"/>
  </w:num>
  <w:num w:numId="9" w16cid:durableId="729809270">
    <w:abstractNumId w:val="1"/>
  </w:num>
  <w:num w:numId="10" w16cid:durableId="2094928380">
    <w:abstractNumId w:val="8"/>
  </w:num>
  <w:num w:numId="11" w16cid:durableId="83172418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044B"/>
    <w:rsid w:val="000548E8"/>
    <w:rsid w:val="00076C95"/>
    <w:rsid w:val="000801A2"/>
    <w:rsid w:val="00080409"/>
    <w:rsid w:val="00090F52"/>
    <w:rsid w:val="000C46C5"/>
    <w:rsid w:val="00100317"/>
    <w:rsid w:val="00132F7C"/>
    <w:rsid w:val="0013400B"/>
    <w:rsid w:val="00183405"/>
    <w:rsid w:val="001A07FF"/>
    <w:rsid w:val="001B16B7"/>
    <w:rsid w:val="001F0EA4"/>
    <w:rsid w:val="00205704"/>
    <w:rsid w:val="0023390E"/>
    <w:rsid w:val="00247F87"/>
    <w:rsid w:val="0025248E"/>
    <w:rsid w:val="00266023"/>
    <w:rsid w:val="0026749F"/>
    <w:rsid w:val="002827E4"/>
    <w:rsid w:val="00284960"/>
    <w:rsid w:val="00294E87"/>
    <w:rsid w:val="002D7196"/>
    <w:rsid w:val="0030061F"/>
    <w:rsid w:val="003346E1"/>
    <w:rsid w:val="00370D03"/>
    <w:rsid w:val="003903D4"/>
    <w:rsid w:val="003B5F47"/>
    <w:rsid w:val="00425424"/>
    <w:rsid w:val="00431476"/>
    <w:rsid w:val="00444C41"/>
    <w:rsid w:val="004464B8"/>
    <w:rsid w:val="004C2867"/>
    <w:rsid w:val="00512C02"/>
    <w:rsid w:val="00524407"/>
    <w:rsid w:val="005858C3"/>
    <w:rsid w:val="00590C22"/>
    <w:rsid w:val="005D1073"/>
    <w:rsid w:val="005D5159"/>
    <w:rsid w:val="006175E6"/>
    <w:rsid w:val="0063389C"/>
    <w:rsid w:val="006607E4"/>
    <w:rsid w:val="0066122C"/>
    <w:rsid w:val="00673816"/>
    <w:rsid w:val="00684C71"/>
    <w:rsid w:val="00685287"/>
    <w:rsid w:val="0069560F"/>
    <w:rsid w:val="006B6525"/>
    <w:rsid w:val="00707B09"/>
    <w:rsid w:val="007205AC"/>
    <w:rsid w:val="0075740D"/>
    <w:rsid w:val="00767049"/>
    <w:rsid w:val="007852B8"/>
    <w:rsid w:val="007B66DD"/>
    <w:rsid w:val="007E7225"/>
    <w:rsid w:val="00805829"/>
    <w:rsid w:val="00812F31"/>
    <w:rsid w:val="0081336E"/>
    <w:rsid w:val="008540C4"/>
    <w:rsid w:val="008727D5"/>
    <w:rsid w:val="00872D61"/>
    <w:rsid w:val="0087327A"/>
    <w:rsid w:val="00873B29"/>
    <w:rsid w:val="00885352"/>
    <w:rsid w:val="00897115"/>
    <w:rsid w:val="008B11D4"/>
    <w:rsid w:val="008D1F25"/>
    <w:rsid w:val="008D3552"/>
    <w:rsid w:val="008F7C86"/>
    <w:rsid w:val="00952F7F"/>
    <w:rsid w:val="009C1EC8"/>
    <w:rsid w:val="009E56D8"/>
    <w:rsid w:val="009E6EFA"/>
    <w:rsid w:val="00A1534B"/>
    <w:rsid w:val="00A26F7E"/>
    <w:rsid w:val="00A30C5A"/>
    <w:rsid w:val="00A525B4"/>
    <w:rsid w:val="00A64537"/>
    <w:rsid w:val="00AD664E"/>
    <w:rsid w:val="00AE39C9"/>
    <w:rsid w:val="00B03E9B"/>
    <w:rsid w:val="00B56240"/>
    <w:rsid w:val="00B70004"/>
    <w:rsid w:val="00B87423"/>
    <w:rsid w:val="00B923B2"/>
    <w:rsid w:val="00BD083A"/>
    <w:rsid w:val="00BD3BDC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42DF"/>
    <w:rsid w:val="00EA7ED5"/>
    <w:rsid w:val="00EC1A7D"/>
    <w:rsid w:val="00ED5922"/>
    <w:rsid w:val="00F176B3"/>
    <w:rsid w:val="00F23221"/>
    <w:rsid w:val="00F3464B"/>
    <w:rsid w:val="00F47877"/>
    <w:rsid w:val="00F85339"/>
    <w:rsid w:val="00FF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E1CBD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2023-12-18T01:49:00Z</cp:lastPrinted>
  <dcterms:created xsi:type="dcterms:W3CDTF">2025-06-20T00:19:00Z</dcterms:created>
  <dcterms:modified xsi:type="dcterms:W3CDTF">2025-06-20T00:19:00Z</dcterms:modified>
</cp:coreProperties>
</file>