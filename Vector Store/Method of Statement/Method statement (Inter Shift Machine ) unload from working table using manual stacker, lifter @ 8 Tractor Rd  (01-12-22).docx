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A1CD7">
      <w:pPr>
        <w:rPr>
          <w:sz w:val="24"/>
          <w:lang w:eastAsia="zh-CN"/>
        </w:rPr>
      </w:pPr>
      <w:r>
        <w:rPr>
          <w:sz w:val="24"/>
        </w:rPr>
        <w:t>Date: 04</w:t>
      </w:r>
      <w:r w:rsidRPr="00FA1CD7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8F4763">
        <w:rPr>
          <w:bCs/>
          <w:sz w:val="24"/>
          <w:szCs w:val="24"/>
          <w:lang w:eastAsia="zh-CN"/>
        </w:rPr>
        <w:t xml:space="preserve"> to replace</w:t>
      </w:r>
      <w:r w:rsidR="00646F3E">
        <w:rPr>
          <w:bCs/>
          <w:sz w:val="24"/>
          <w:szCs w:val="24"/>
          <w:lang w:eastAsia="zh-CN"/>
        </w:rPr>
        <w:t xml:space="preserve"> old polishing plate</w:t>
      </w:r>
      <w:r w:rsidR="00C5385A">
        <w:rPr>
          <w:bCs/>
          <w:sz w:val="24"/>
          <w:szCs w:val="24"/>
          <w:lang w:eastAsia="zh-CN"/>
        </w:rPr>
        <w:t xml:space="preserve"> </w:t>
      </w:r>
      <w:r w:rsidR="00646F3E">
        <w:rPr>
          <w:bCs/>
          <w:sz w:val="24"/>
          <w:szCs w:val="24"/>
          <w:lang w:eastAsia="zh-CN"/>
        </w:rPr>
        <w:t xml:space="preserve">from machine and replace with new polishing plate 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FA1CD7">
      <w:pPr>
        <w:rPr>
          <w:sz w:val="24"/>
          <w:lang w:eastAsia="zh-CN"/>
        </w:rPr>
      </w:pPr>
      <w:r>
        <w:rPr>
          <w:sz w:val="24"/>
          <w:lang w:eastAsia="zh-CN"/>
        </w:rPr>
        <w:t>10/04/23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FA1C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:rsidR="00810F75" w:rsidRP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</w:t>
      </w:r>
      <w:r w:rsidR="00C5385A">
        <w:rPr>
          <w:sz w:val="24"/>
          <w:szCs w:val="24"/>
          <w:lang w:eastAsia="zh-CN"/>
        </w:rPr>
        <w:t xml:space="preserve"> (S)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lifter</w:t>
      </w:r>
      <w:r w:rsidR="00C5385A">
        <w:rPr>
          <w:sz w:val="24"/>
          <w:lang w:eastAsia="zh-CN"/>
        </w:rPr>
        <w:t xml:space="preserve"> </w:t>
      </w:r>
    </w:p>
    <w:p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0404" w:rsidRPr="00646F3E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7637E9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lift out old polishing plate from machine</w:t>
      </w:r>
    </w:p>
    <w:p w:rsidR="00C4210A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plate</w:t>
      </w:r>
      <w:r w:rsidR="00C4210A">
        <w:rPr>
          <w:b w:val="0"/>
          <w:sz w:val="24"/>
          <w:u w:val="none"/>
          <w:lang w:eastAsia="zh-CN"/>
        </w:rPr>
        <w:t xml:space="preserve"> to ground level and put aside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case for new plate 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lift up </w:t>
      </w:r>
      <w:r w:rsidR="00646F3E">
        <w:rPr>
          <w:b w:val="0"/>
          <w:sz w:val="24"/>
          <w:u w:val="none"/>
          <w:lang w:eastAsia="zh-CN"/>
        </w:rPr>
        <w:t xml:space="preserve">new polishing plate </w:t>
      </w:r>
    </w:p>
    <w:p w:rsidR="00C4210A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Lower down plate and let it sit onto machine </w:t>
      </w:r>
    </w:p>
    <w:p w:rsidR="00732D76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Readjust plate to properly aligned with machine 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team to perform proper housekeeping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FCF" w:rsidRDefault="00636FCF">
      <w:r>
        <w:separator/>
      </w:r>
    </w:p>
  </w:endnote>
  <w:endnote w:type="continuationSeparator" w:id="0">
    <w:p w:rsidR="00636FCF" w:rsidRDefault="0063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1CD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FCF" w:rsidRDefault="00636FCF">
      <w:r>
        <w:separator/>
      </w:r>
    </w:p>
  </w:footnote>
  <w:footnote w:type="continuationSeparator" w:id="0">
    <w:p w:rsidR="00636FCF" w:rsidRDefault="00636F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36F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36FC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0C5DBD"/>
    <w:rsid w:val="00102211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14D7A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36FCF"/>
    <w:rsid w:val="00646F3E"/>
    <w:rsid w:val="006476FC"/>
    <w:rsid w:val="006A3AAD"/>
    <w:rsid w:val="006B0D6D"/>
    <w:rsid w:val="00716D20"/>
    <w:rsid w:val="00721331"/>
    <w:rsid w:val="00723719"/>
    <w:rsid w:val="00732D76"/>
    <w:rsid w:val="00734B1C"/>
    <w:rsid w:val="00735CB8"/>
    <w:rsid w:val="007637E9"/>
    <w:rsid w:val="007B15D6"/>
    <w:rsid w:val="007B4500"/>
    <w:rsid w:val="007E6F9D"/>
    <w:rsid w:val="007F1791"/>
    <w:rsid w:val="00810F75"/>
    <w:rsid w:val="008248D1"/>
    <w:rsid w:val="00846465"/>
    <w:rsid w:val="008C6226"/>
    <w:rsid w:val="008E4E6A"/>
    <w:rsid w:val="008F4763"/>
    <w:rsid w:val="00940648"/>
    <w:rsid w:val="009438BA"/>
    <w:rsid w:val="0098540E"/>
    <w:rsid w:val="009D72AB"/>
    <w:rsid w:val="00A35AA2"/>
    <w:rsid w:val="00A62478"/>
    <w:rsid w:val="00A72C6E"/>
    <w:rsid w:val="00A828A0"/>
    <w:rsid w:val="00A85D41"/>
    <w:rsid w:val="00A86533"/>
    <w:rsid w:val="00A87152"/>
    <w:rsid w:val="00AB44EB"/>
    <w:rsid w:val="00AE4B06"/>
    <w:rsid w:val="00B014B7"/>
    <w:rsid w:val="00B13C12"/>
    <w:rsid w:val="00BA58D7"/>
    <w:rsid w:val="00BD1425"/>
    <w:rsid w:val="00BF15DF"/>
    <w:rsid w:val="00C4210A"/>
    <w:rsid w:val="00C5385A"/>
    <w:rsid w:val="00CD561C"/>
    <w:rsid w:val="00D17E3B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A1CD7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D09D7-57D5-4EDE-9E1C-0557A5EA9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2022-07-29T01:49:00Z</cp:lastPrinted>
  <dcterms:created xsi:type="dcterms:W3CDTF">2022-11-25T00:43:00Z</dcterms:created>
  <dcterms:modified xsi:type="dcterms:W3CDTF">2023-04-04T04:03:00Z</dcterms:modified>
</cp:coreProperties>
</file>