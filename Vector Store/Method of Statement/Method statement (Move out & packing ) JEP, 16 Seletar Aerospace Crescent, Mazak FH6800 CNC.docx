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7058F">
      <w:pPr>
        <w:rPr>
          <w:sz w:val="24"/>
          <w:lang w:eastAsia="zh-CN"/>
        </w:rPr>
      </w:pPr>
      <w:r>
        <w:rPr>
          <w:sz w:val="24"/>
        </w:rPr>
        <w:t>Date: 17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Feb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>2</w:t>
      </w:r>
      <w:r w:rsidR="00C76164">
        <w:rPr>
          <w:sz w:val="24"/>
          <w:lang w:eastAsia="zh-CN"/>
        </w:rPr>
        <w:t xml:space="preserve"> unit</w:t>
      </w:r>
      <w:r w:rsidR="001D45A5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 xml:space="preserve">and accessories </w:t>
      </w:r>
      <w:r w:rsidR="002409DA">
        <w:rPr>
          <w:sz w:val="24"/>
          <w:lang w:eastAsia="zh-CN"/>
        </w:rPr>
        <w:t>from production area to loading bay</w:t>
      </w:r>
      <w:r w:rsidR="00111E78">
        <w:rPr>
          <w:sz w:val="24"/>
          <w:lang w:eastAsia="zh-CN"/>
        </w:rPr>
        <w:t>,</w:t>
      </w:r>
      <w:r w:rsidR="002A548B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>hoist up onto wooden base for packing, after packing</w:t>
      </w:r>
      <w:r w:rsidR="009D0612">
        <w:rPr>
          <w:sz w:val="24"/>
          <w:lang w:eastAsia="zh-CN"/>
        </w:rPr>
        <w:t xml:space="preserve">, </w:t>
      </w:r>
      <w:r w:rsidR="0067058F">
        <w:rPr>
          <w:sz w:val="24"/>
          <w:lang w:eastAsia="zh-CN"/>
        </w:rPr>
        <w:t>load onto 2 x 40ft FR and 1</w:t>
      </w:r>
      <w:r w:rsidR="005955A7">
        <w:rPr>
          <w:sz w:val="24"/>
          <w:lang w:eastAsia="zh-CN"/>
        </w:rPr>
        <w:t xml:space="preserve"> x 40ft HQ </w:t>
      </w:r>
      <w:r w:rsidR="005963F0">
        <w:rPr>
          <w:sz w:val="24"/>
          <w:lang w:eastAsia="zh-CN"/>
        </w:rPr>
        <w:t>container</w:t>
      </w:r>
      <w:r w:rsidR="009D0612">
        <w:rPr>
          <w:sz w:val="24"/>
          <w:lang w:eastAsia="zh-CN"/>
        </w:rPr>
        <w:t xml:space="preserve">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76164" w:rsidRDefault="0067058F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Mazak FH6800 CNC </w:t>
      </w:r>
    </w:p>
    <w:p w:rsidR="004C7E81" w:rsidRDefault="004C7E8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</w:t>
      </w:r>
      <w:r w:rsidR="0067058F">
        <w:rPr>
          <w:sz w:val="24"/>
          <w:szCs w:val="24"/>
          <w:lang w:eastAsia="zh-CN"/>
        </w:rPr>
        <w:t>: 575 x 300 x 280</w:t>
      </w:r>
      <w:r w:rsidR="005955A7">
        <w:rPr>
          <w:sz w:val="24"/>
          <w:szCs w:val="24"/>
          <w:lang w:eastAsia="zh-CN"/>
        </w:rPr>
        <w:t xml:space="preserve"> cm</w:t>
      </w:r>
      <w:r>
        <w:rPr>
          <w:sz w:val="24"/>
          <w:szCs w:val="24"/>
          <w:lang w:eastAsia="zh-CN"/>
        </w:rPr>
        <w:t xml:space="preserve"> </w:t>
      </w:r>
    </w:p>
    <w:p w:rsidR="002409DA" w:rsidRDefault="004C7E8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</w:t>
      </w:r>
      <w:r w:rsidR="0067058F">
        <w:rPr>
          <w:sz w:val="24"/>
          <w:szCs w:val="24"/>
          <w:lang w:eastAsia="zh-CN"/>
        </w:rPr>
        <w:t>19, 000 kg</w:t>
      </w:r>
    </w:p>
    <w:p w:rsidR="002409DA" w:rsidRPr="00C76164" w:rsidRDefault="002409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72EB6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72EB6" w:rsidRPr="002409DA" w:rsidRDefault="004C7E81">
      <w:pPr>
        <w:rPr>
          <w:sz w:val="24"/>
          <w:lang w:eastAsia="zh-CN"/>
        </w:rPr>
      </w:pPr>
      <w:r>
        <w:rPr>
          <w:sz w:val="24"/>
          <w:lang w:eastAsia="zh-CN"/>
        </w:rPr>
        <w:t>01-03/03/23</w:t>
      </w:r>
    </w:p>
    <w:p w:rsidR="005226B3" w:rsidRDefault="005226B3">
      <w:pPr>
        <w:rPr>
          <w:sz w:val="24"/>
          <w:szCs w:val="24"/>
          <w:lang w:eastAsia="zh-CN"/>
        </w:rPr>
      </w:pPr>
    </w:p>
    <w:p w:rsidR="00E72EB6" w:rsidRDefault="00E72EB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E72EB6" w:rsidRDefault="00E72EB6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09:30 am </w:t>
      </w:r>
    </w:p>
    <w:p w:rsidR="00E72EB6" w:rsidRPr="00E72EB6" w:rsidRDefault="00E72EB6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1C572E" w:rsidP="001D45A5">
      <w:pPr>
        <w:pStyle w:val="Heading4"/>
      </w:pPr>
      <w:r>
        <w:t>16 Seletar Aerospace Crescent</w:t>
      </w:r>
    </w:p>
    <w:p w:rsidR="003A6EE4" w:rsidRPr="003A6EE4" w:rsidRDefault="001C572E" w:rsidP="003A6EE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Precision Engineering</w:t>
      </w:r>
      <w:r w:rsidR="002409DA">
        <w:rPr>
          <w:sz w:val="24"/>
          <w:szCs w:val="24"/>
          <w:lang w:eastAsia="zh-CN"/>
        </w:rPr>
        <w:t xml:space="preserve"> Pte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C7E81" w:rsidRDefault="004C7E81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100 ton lorry loader</w:t>
      </w:r>
    </w:p>
    <w:p w:rsidR="00FD6726" w:rsidRDefault="002409D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633 lo</w:t>
      </w:r>
      <w:r w:rsidR="00647E7B">
        <w:rPr>
          <w:bCs/>
          <w:sz w:val="24"/>
          <w:lang w:eastAsia="zh-CN"/>
        </w:rPr>
        <w:t>rry loader</w:t>
      </w:r>
    </w:p>
    <w:p w:rsidR="004C7E81" w:rsidRDefault="004C7E81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low loader</w:t>
      </w:r>
    </w:p>
    <w:p w:rsidR="00FD6726" w:rsidRDefault="00FD672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3 ton battery forklift</w:t>
      </w:r>
    </w:p>
    <w:p w:rsidR="005963F0" w:rsidRPr="00A4691E" w:rsidRDefault="005963F0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Hydraulic/hand jack </w:t>
      </w:r>
    </w:p>
    <w:p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6467D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111E78" w:rsidRDefault="002409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</w:t>
      </w:r>
      <w:r w:rsidR="004C7E81">
        <w:rPr>
          <w:sz w:val="24"/>
          <w:lang w:eastAsia="zh-CN"/>
        </w:rPr>
        <w:t xml:space="preserve">to lay out </w:t>
      </w:r>
      <w:r>
        <w:rPr>
          <w:sz w:val="24"/>
          <w:lang w:eastAsia="zh-CN"/>
        </w:rPr>
        <w:t>for epoxy floor protection</w:t>
      </w:r>
      <w:r w:rsidR="00C76164">
        <w:rPr>
          <w:sz w:val="24"/>
          <w:lang w:eastAsia="zh-CN"/>
        </w:rPr>
        <w:t>)</w:t>
      </w:r>
    </w:p>
    <w:p w:rsidR="00794EBB" w:rsidRDefault="00794E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4C7E81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11E7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E72EB6" w:rsidRDefault="00E72EB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C572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FD6726">
        <w:rPr>
          <w:sz w:val="24"/>
          <w:lang w:eastAsia="zh-CN"/>
        </w:rPr>
        <w:t>lorry</w:t>
      </w:r>
      <w:r w:rsidR="00111E78">
        <w:rPr>
          <w:sz w:val="24"/>
          <w:lang w:eastAsia="zh-CN"/>
        </w:rPr>
        <w:t xml:space="preserve"> loader</w:t>
      </w:r>
      <w:r>
        <w:rPr>
          <w:sz w:val="24"/>
          <w:lang w:eastAsia="zh-CN"/>
        </w:rPr>
        <w:t xml:space="preserve"> at designated location</w:t>
      </w:r>
    </w:p>
    <w:p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1C572E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:rsidR="00F118AD" w:rsidRDefault="00F118AD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lifting gear to crane hook and secure to rigging point of machine </w:t>
      </w:r>
    </w:p>
    <w:p w:rsidR="00E72EB6" w:rsidRDefault="005963F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and load onto wooden</w:t>
      </w:r>
    </w:p>
    <w:p w:rsidR="005B54EC" w:rsidRDefault="005963F0" w:rsidP="005B54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Pack to form a case</w:t>
      </w:r>
    </w:p>
    <w:p w:rsidR="00321127" w:rsidRDefault="005963F0" w:rsidP="005B54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packing hoist up case onto low</w:t>
      </w:r>
      <w:r w:rsidR="00DB1E3B">
        <w:rPr>
          <w:sz w:val="24"/>
          <w:lang w:eastAsia="zh-CN"/>
        </w:rPr>
        <w:t xml:space="preserve"> loader</w:t>
      </w:r>
    </w:p>
    <w:p w:rsidR="00321127" w:rsidRDefault="00DB1E3B" w:rsidP="005B54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case to outside factory</w:t>
      </w:r>
    </w:p>
    <w:p w:rsidR="00DB1E3B" w:rsidRDefault="00DB1E3B" w:rsidP="005B54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transfer case from low loader onto container</w:t>
      </w:r>
    </w:p>
    <w:p w:rsidR="009D0612" w:rsidRPr="00DB1E3B" w:rsidRDefault="00DB1E3B" w:rsidP="00DB1E3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case with lashing belt and choking wood</w:t>
      </w:r>
    </w:p>
    <w:p w:rsidR="00111E78" w:rsidRPr="009D0612" w:rsidRDefault="0099046A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D0612">
        <w:rPr>
          <w:sz w:val="24"/>
          <w:lang w:eastAsia="zh-CN"/>
        </w:rPr>
        <w:t xml:space="preserve">Once job complete, team leader will instruct the team </w:t>
      </w:r>
      <w:r w:rsidR="005226B3" w:rsidRPr="009D0612">
        <w:rPr>
          <w:sz w:val="24"/>
          <w:lang w:eastAsia="zh-CN"/>
        </w:rPr>
        <w:t>to perform proper housekeeping</w:t>
      </w:r>
    </w:p>
    <w:p w:rsidR="0099046A" w:rsidRDefault="00111E78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="0099046A" w:rsidRPr="001C572E">
        <w:rPr>
          <w:sz w:val="24"/>
          <w:lang w:eastAsia="zh-CN"/>
        </w:rPr>
        <w:t>will be clear and dispose</w:t>
      </w:r>
    </w:p>
    <w:p w:rsidR="00DB1E3B" w:rsidRPr="009D0612" w:rsidRDefault="00DB1E3B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  <w:bookmarkStart w:id="0" w:name="_GoBack"/>
      <w:bookmarkEnd w:id="0"/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F118AD" w:rsidRDefault="0099046A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D0612" w:rsidRDefault="009D0612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 62824175</w:t>
      </w:r>
      <w:r w:rsidR="006467DA">
        <w:tab/>
      </w:r>
    </w:p>
    <w:sectPr w:rsidR="006467DA" w:rsidRPr="009D0612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1D8B" w:rsidRDefault="00201D8B">
      <w:r>
        <w:separator/>
      </w:r>
    </w:p>
  </w:endnote>
  <w:endnote w:type="continuationSeparator" w:id="0">
    <w:p w:rsidR="00201D8B" w:rsidRDefault="00201D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B1E3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B1E3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1D8B" w:rsidRDefault="00201D8B">
      <w:r>
        <w:separator/>
      </w:r>
    </w:p>
  </w:footnote>
  <w:footnote w:type="continuationSeparator" w:id="0">
    <w:p w:rsidR="00201D8B" w:rsidRDefault="00201D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201D8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201D8B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0D64"/>
    <w:rsid w:val="00094D4F"/>
    <w:rsid w:val="000A4E07"/>
    <w:rsid w:val="000C68D5"/>
    <w:rsid w:val="000D3C89"/>
    <w:rsid w:val="000D3F7C"/>
    <w:rsid w:val="000E0C67"/>
    <w:rsid w:val="00111E78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C572E"/>
    <w:rsid w:val="001D45A5"/>
    <w:rsid w:val="00201D8B"/>
    <w:rsid w:val="00206BD9"/>
    <w:rsid w:val="00211F1E"/>
    <w:rsid w:val="002409DA"/>
    <w:rsid w:val="00251AD9"/>
    <w:rsid w:val="00257C21"/>
    <w:rsid w:val="002A548B"/>
    <w:rsid w:val="0030317F"/>
    <w:rsid w:val="00321127"/>
    <w:rsid w:val="00333DB7"/>
    <w:rsid w:val="00375E51"/>
    <w:rsid w:val="003A6EE4"/>
    <w:rsid w:val="003D5FEC"/>
    <w:rsid w:val="003D79A3"/>
    <w:rsid w:val="00456295"/>
    <w:rsid w:val="00466C7A"/>
    <w:rsid w:val="004C1FD3"/>
    <w:rsid w:val="004C7E81"/>
    <w:rsid w:val="00501090"/>
    <w:rsid w:val="005226B3"/>
    <w:rsid w:val="005366A1"/>
    <w:rsid w:val="005463C4"/>
    <w:rsid w:val="005740F3"/>
    <w:rsid w:val="0057657F"/>
    <w:rsid w:val="005955A7"/>
    <w:rsid w:val="005963F0"/>
    <w:rsid w:val="005B54EC"/>
    <w:rsid w:val="005D3C81"/>
    <w:rsid w:val="005E155C"/>
    <w:rsid w:val="006467DA"/>
    <w:rsid w:val="00647E7B"/>
    <w:rsid w:val="00647F9A"/>
    <w:rsid w:val="0066401C"/>
    <w:rsid w:val="0067058F"/>
    <w:rsid w:val="00670B64"/>
    <w:rsid w:val="00693582"/>
    <w:rsid w:val="006B3F8F"/>
    <w:rsid w:val="006C647D"/>
    <w:rsid w:val="006F0847"/>
    <w:rsid w:val="006F12DE"/>
    <w:rsid w:val="007036E3"/>
    <w:rsid w:val="00760813"/>
    <w:rsid w:val="00777860"/>
    <w:rsid w:val="00782328"/>
    <w:rsid w:val="00794EBB"/>
    <w:rsid w:val="00797545"/>
    <w:rsid w:val="007D338F"/>
    <w:rsid w:val="007D4C7E"/>
    <w:rsid w:val="007F663B"/>
    <w:rsid w:val="0083651A"/>
    <w:rsid w:val="00871396"/>
    <w:rsid w:val="0087572A"/>
    <w:rsid w:val="00885DDC"/>
    <w:rsid w:val="00895D5D"/>
    <w:rsid w:val="008A3C35"/>
    <w:rsid w:val="008C067B"/>
    <w:rsid w:val="008D2441"/>
    <w:rsid w:val="00964ED6"/>
    <w:rsid w:val="00971AE8"/>
    <w:rsid w:val="0099046A"/>
    <w:rsid w:val="009A18A9"/>
    <w:rsid w:val="009A228D"/>
    <w:rsid w:val="009D0612"/>
    <w:rsid w:val="009F4FEB"/>
    <w:rsid w:val="00A2540E"/>
    <w:rsid w:val="00A4691E"/>
    <w:rsid w:val="00A6099B"/>
    <w:rsid w:val="00A73EA0"/>
    <w:rsid w:val="00A81D33"/>
    <w:rsid w:val="00A9491E"/>
    <w:rsid w:val="00AA67DA"/>
    <w:rsid w:val="00AD5F61"/>
    <w:rsid w:val="00B06871"/>
    <w:rsid w:val="00B0691D"/>
    <w:rsid w:val="00B16B6D"/>
    <w:rsid w:val="00B444AC"/>
    <w:rsid w:val="00B568EA"/>
    <w:rsid w:val="00B742F4"/>
    <w:rsid w:val="00B80BDB"/>
    <w:rsid w:val="00B86C01"/>
    <w:rsid w:val="00C15DC7"/>
    <w:rsid w:val="00C4669E"/>
    <w:rsid w:val="00C72DAD"/>
    <w:rsid w:val="00C76164"/>
    <w:rsid w:val="00C95881"/>
    <w:rsid w:val="00D07325"/>
    <w:rsid w:val="00D221DF"/>
    <w:rsid w:val="00D35F55"/>
    <w:rsid w:val="00D41A4A"/>
    <w:rsid w:val="00DA01F0"/>
    <w:rsid w:val="00DB1E3B"/>
    <w:rsid w:val="00E3288E"/>
    <w:rsid w:val="00E72EB6"/>
    <w:rsid w:val="00E76DB5"/>
    <w:rsid w:val="00EC1220"/>
    <w:rsid w:val="00EF55B5"/>
    <w:rsid w:val="00F03666"/>
    <w:rsid w:val="00F118AD"/>
    <w:rsid w:val="00F15A11"/>
    <w:rsid w:val="00F25404"/>
    <w:rsid w:val="00F63C6A"/>
    <w:rsid w:val="00F75133"/>
    <w:rsid w:val="00FD2099"/>
    <w:rsid w:val="00FD6726"/>
    <w:rsid w:val="00FD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2368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2020-05-20T03:37:00Z</cp:lastPrinted>
  <dcterms:created xsi:type="dcterms:W3CDTF">2023-02-17T02:19:00Z</dcterms:created>
  <dcterms:modified xsi:type="dcterms:W3CDTF">2023-02-17T02:19:00Z</dcterms:modified>
</cp:coreProperties>
</file>