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5EB4" w:rsidRDefault="007E5EB4">
      <w:pPr>
        <w:pStyle w:val="Title"/>
        <w:jc w:val="left"/>
        <w:rPr>
          <w:lang w:eastAsia="zh-CN"/>
        </w:rPr>
      </w:pPr>
    </w:p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FC7A38">
      <w:pPr>
        <w:jc w:val="center"/>
        <w:rPr>
          <w:sz w:val="22"/>
        </w:rPr>
      </w:pPr>
    </w:p>
    <w:p w:rsidR="00FC7A38" w:rsidRDefault="001A4E4C">
      <w:pPr>
        <w:rPr>
          <w:sz w:val="24"/>
          <w:lang w:eastAsia="zh-CN"/>
        </w:rPr>
      </w:pPr>
      <w:r>
        <w:rPr>
          <w:sz w:val="24"/>
        </w:rPr>
        <w:t>Date: 15</w:t>
      </w:r>
      <w:bookmarkStart w:id="0" w:name="_GoBack"/>
      <w:bookmarkEnd w:id="0"/>
      <w:r w:rsidR="00B51EBE" w:rsidRPr="00B51EBE">
        <w:rPr>
          <w:sz w:val="24"/>
          <w:vertAlign w:val="superscript"/>
        </w:rPr>
        <w:t>th</w:t>
      </w:r>
      <w:r w:rsidR="00B51EBE">
        <w:rPr>
          <w:sz w:val="24"/>
        </w:rPr>
        <w:t xml:space="preserve"> Aug</w:t>
      </w:r>
      <w:r w:rsidR="005B4F24">
        <w:rPr>
          <w:sz w:val="24"/>
        </w:rPr>
        <w:t xml:space="preserve"> 2018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617A1" w:rsidRDefault="00266BA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B51EBE">
        <w:rPr>
          <w:sz w:val="24"/>
          <w:lang w:eastAsia="zh-CN"/>
        </w:rPr>
        <w:t>shift out 2 unit</w:t>
      </w:r>
      <w:r w:rsidR="00DA7545">
        <w:rPr>
          <w:sz w:val="24"/>
          <w:lang w:eastAsia="zh-CN"/>
        </w:rPr>
        <w:t xml:space="preserve"> machine from tool room t</w:t>
      </w:r>
      <w:r w:rsidR="00B51EBE">
        <w:rPr>
          <w:sz w:val="24"/>
          <w:lang w:eastAsia="zh-CN"/>
        </w:rPr>
        <w:t xml:space="preserve">o loading bay, using forklift to fork up </w:t>
      </w:r>
      <w:r w:rsidR="00DA7545">
        <w:rPr>
          <w:sz w:val="24"/>
          <w:lang w:eastAsia="zh-CN"/>
        </w:rPr>
        <w:t>onto lorry chassis, secured with strapping belt a</w:t>
      </w:r>
      <w:r w:rsidR="00B51EBE">
        <w:rPr>
          <w:sz w:val="24"/>
          <w:lang w:eastAsia="zh-CN"/>
        </w:rPr>
        <w:t>nd deliver to new location</w:t>
      </w:r>
    </w:p>
    <w:p w:rsidR="00493CB9" w:rsidRDefault="00493CB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493CB9" w:rsidRDefault="00493CB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FB58AA" w:rsidRPr="00FB34C8" w:rsidRDefault="00FB34C8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2 unit Laser Machine</w:t>
      </w:r>
    </w:p>
    <w:p w:rsidR="00493CB9" w:rsidRDefault="00266BA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</w:t>
      </w:r>
      <w:r w:rsidR="00B51EBE">
        <w:rPr>
          <w:sz w:val="24"/>
          <w:szCs w:val="24"/>
          <w:lang w:eastAsia="zh-CN"/>
        </w:rPr>
        <w:t>: 170 x 185 x 210 cm / Wt: 1, 000</w:t>
      </w:r>
      <w:r w:rsidR="00FB58AA">
        <w:rPr>
          <w:sz w:val="24"/>
          <w:szCs w:val="24"/>
          <w:lang w:eastAsia="zh-CN"/>
        </w:rPr>
        <w:t xml:space="preserve"> kgs</w:t>
      </w:r>
    </w:p>
    <w:p w:rsidR="008207B4" w:rsidRDefault="00B51EB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90 x 120 x 170 cm /  </w:t>
      </w:r>
      <w:r w:rsidR="00FB34C8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Wt: 500 kgs</w:t>
      </w:r>
    </w:p>
    <w:p w:rsidR="00D75D77" w:rsidRDefault="00D75D7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D75D77" w:rsidRDefault="00D75D77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D75D77" w:rsidRPr="00D75D77" w:rsidRDefault="00D75D7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617A1" w:rsidRDefault="001617A1" w:rsidP="00F228B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 w:rsidP="00F228B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F228B2" w:rsidRPr="00F228B2" w:rsidRDefault="00D07C03" w:rsidP="00F228B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20</w:t>
      </w:r>
      <w:r w:rsidR="00B51EBE">
        <w:rPr>
          <w:bCs/>
          <w:sz w:val="24"/>
          <w:szCs w:val="24"/>
          <w:lang w:eastAsia="zh-CN"/>
        </w:rPr>
        <w:t>/08</w:t>
      </w:r>
      <w:r w:rsidR="00FB58AA">
        <w:rPr>
          <w:bCs/>
          <w:sz w:val="24"/>
          <w:szCs w:val="24"/>
          <w:lang w:eastAsia="zh-CN"/>
        </w:rPr>
        <w:t>/2018</w:t>
      </w:r>
      <w:r w:rsidR="00B51EBE">
        <w:rPr>
          <w:bCs/>
          <w:sz w:val="24"/>
          <w:szCs w:val="24"/>
          <w:lang w:eastAsia="zh-CN"/>
        </w:rPr>
        <w:t xml:space="preserve">   -   09:30 am</w:t>
      </w:r>
    </w:p>
    <w:p w:rsidR="00EF6497" w:rsidRDefault="00EF64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70D99" w:rsidRDefault="00B51EBE" w:rsidP="00170D99">
      <w:pPr>
        <w:pStyle w:val="Heading4"/>
      </w:pPr>
      <w:r>
        <w:t xml:space="preserve">180 AMK Ave 8, Blk S, Level 1 </w:t>
      </w:r>
      <w:r w:rsidR="007E5EB4">
        <w:t xml:space="preserve">  </w:t>
      </w:r>
      <w:r>
        <w:t>(Nanyang Polytechnic)   -</w:t>
      </w:r>
    </w:p>
    <w:p w:rsidR="00170D99" w:rsidRPr="00170D99" w:rsidRDefault="00B51EBE" w:rsidP="00170D9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2 AMK Drive</w:t>
      </w:r>
      <w:r w:rsidR="007E5EB4">
        <w:rPr>
          <w:sz w:val="24"/>
          <w:szCs w:val="24"/>
          <w:lang w:eastAsia="zh-CN"/>
        </w:rPr>
        <w:t>, Blk E, Level 2   (ITE College Central)</w:t>
      </w:r>
    </w:p>
    <w:p w:rsidR="00FC7A38" w:rsidRDefault="00FC7A38">
      <w:pPr>
        <w:rPr>
          <w:lang w:eastAsia="zh-CN"/>
        </w:rPr>
      </w:pPr>
    </w:p>
    <w:p w:rsidR="00DF421F" w:rsidRPr="007D187A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F6497" w:rsidRDefault="007E5EB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EF6497">
        <w:rPr>
          <w:sz w:val="24"/>
          <w:lang w:eastAsia="zh-CN"/>
        </w:rPr>
        <w:t xml:space="preserve"> x lorry loader</w:t>
      </w:r>
    </w:p>
    <w:p w:rsidR="00E35857" w:rsidRDefault="00E3585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9778A4">
        <w:rPr>
          <w:sz w:val="24"/>
          <w:lang w:eastAsia="zh-CN"/>
        </w:rPr>
        <w:t>2.5</w:t>
      </w:r>
      <w:r w:rsidR="007E5EB4">
        <w:rPr>
          <w:sz w:val="24"/>
          <w:lang w:eastAsia="zh-CN"/>
        </w:rPr>
        <w:t xml:space="preserve"> ton</w:t>
      </w:r>
      <w:r w:rsidR="00266BAC">
        <w:rPr>
          <w:sz w:val="24"/>
          <w:lang w:eastAsia="zh-CN"/>
        </w:rPr>
        <w:t xml:space="preserve"> forklift</w:t>
      </w:r>
    </w:p>
    <w:p w:rsidR="00266BAC" w:rsidRDefault="00266BA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93CB9">
        <w:rPr>
          <w:sz w:val="24"/>
          <w:lang w:eastAsia="zh-CN"/>
        </w:rPr>
        <w:t>allet truck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D07C03" w:rsidRDefault="00D07C03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are not involved enter unintentionally 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6F3A94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 will be clear and dispose</w:t>
      </w:r>
    </w:p>
    <w:p w:rsidR="007E5EB4" w:rsidRDefault="007E5EB4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C7A38" w:rsidRPr="006F3A94" w:rsidRDefault="008248D1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FB58AA" w:rsidRDefault="00FB58AA">
      <w:pPr>
        <w:rPr>
          <w:sz w:val="24"/>
          <w:szCs w:val="24"/>
        </w:rPr>
      </w:pPr>
      <w:r>
        <w:rPr>
          <w:sz w:val="24"/>
          <w:szCs w:val="24"/>
        </w:rPr>
        <w:t>Assignment of traffic controller to control movement of vehicle and personnel within the vicinity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DA0070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 xml:space="preserve">are </w:t>
      </w:r>
      <w:r w:rsidR="00D75D77">
        <w:rPr>
          <w:sz w:val="24"/>
          <w:szCs w:val="24"/>
        </w:rPr>
        <w:t xml:space="preserve">fully </w:t>
      </w:r>
      <w:r w:rsidR="00DA0070">
        <w:rPr>
          <w:sz w:val="24"/>
          <w:szCs w:val="24"/>
        </w:rPr>
        <w:t>equip with standard PPE (</w:t>
      </w:r>
      <w:r>
        <w:rPr>
          <w:sz w:val="24"/>
          <w:szCs w:val="24"/>
        </w:rPr>
        <w:t>s</w:t>
      </w:r>
      <w:r w:rsidR="00D75D77">
        <w:rPr>
          <w:sz w:val="24"/>
          <w:szCs w:val="24"/>
        </w:rPr>
        <w:t>afety shoe,</w:t>
      </w:r>
      <w:r w:rsidR="00D543E2">
        <w:rPr>
          <w:sz w:val="24"/>
          <w:szCs w:val="24"/>
        </w:rPr>
        <w:t xml:space="preserve"> safety </w:t>
      </w:r>
      <w:r w:rsidR="006B0D6D">
        <w:rPr>
          <w:sz w:val="24"/>
          <w:szCs w:val="24"/>
        </w:rPr>
        <w:t>helmet</w:t>
      </w:r>
      <w:r>
        <w:rPr>
          <w:sz w:val="24"/>
          <w:szCs w:val="24"/>
        </w:rPr>
        <w:t>)</w:t>
      </w:r>
    </w:p>
    <w:p w:rsidR="00FC7A38" w:rsidRDefault="00DA0070">
      <w:r>
        <w:rPr>
          <w:sz w:val="24"/>
          <w:szCs w:val="24"/>
        </w:rPr>
        <w:t>M</w:t>
      </w:r>
      <w:r w:rsidR="00E812DC">
        <w:rPr>
          <w:sz w:val="24"/>
          <w:szCs w:val="24"/>
        </w:rPr>
        <w:t>.</w:t>
      </w:r>
      <w:r>
        <w:rPr>
          <w:sz w:val="24"/>
          <w:szCs w:val="24"/>
        </w:rPr>
        <w:t>O</w:t>
      </w:r>
      <w:r w:rsidR="00E812DC">
        <w:rPr>
          <w:sz w:val="24"/>
          <w:szCs w:val="24"/>
        </w:rPr>
        <w:t>.</w:t>
      </w:r>
      <w:r>
        <w:rPr>
          <w:sz w:val="24"/>
          <w:szCs w:val="24"/>
        </w:rPr>
        <w:t>M certified forklift operator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493CB9" w:rsidRDefault="00493CB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</w:t>
      </w:r>
    </w:p>
    <w:p w:rsidR="0037658E" w:rsidRPr="00E812DC" w:rsidRDefault="00E812DC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</w:t>
      </w:r>
      <w:r w:rsidR="008248D1">
        <w:rPr>
          <w:sz w:val="32"/>
          <w:szCs w:val="32"/>
          <w:lang w:eastAsia="zh-CN"/>
        </w:rPr>
        <w:t>Job Scope</w:t>
      </w:r>
    </w:p>
    <w:p w:rsidR="00DA7545" w:rsidRDefault="00DA754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 out machine from tool room to loading area</w:t>
      </w:r>
    </w:p>
    <w:p w:rsidR="007472F1" w:rsidRDefault="00CE29F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forklift to fork up and </w:t>
      </w:r>
      <w:r w:rsidR="00E73129">
        <w:rPr>
          <w:b w:val="0"/>
          <w:sz w:val="24"/>
          <w:u w:val="none"/>
          <w:lang w:eastAsia="zh-CN"/>
        </w:rPr>
        <w:t>load</w:t>
      </w:r>
      <w:r w:rsidR="00FC6A55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machine onto</w:t>
      </w:r>
      <w:r w:rsidR="007472F1">
        <w:rPr>
          <w:b w:val="0"/>
          <w:sz w:val="24"/>
          <w:u w:val="none"/>
          <w:lang w:eastAsia="zh-CN"/>
        </w:rPr>
        <w:t xml:space="preserve"> </w:t>
      </w:r>
      <w:r w:rsidR="00E812DC">
        <w:rPr>
          <w:b w:val="0"/>
          <w:sz w:val="24"/>
          <w:u w:val="none"/>
          <w:lang w:eastAsia="zh-CN"/>
        </w:rPr>
        <w:t xml:space="preserve">lorry </w:t>
      </w:r>
      <w:r w:rsidR="006F3A94">
        <w:rPr>
          <w:b w:val="0"/>
          <w:sz w:val="24"/>
          <w:u w:val="none"/>
          <w:lang w:eastAsia="zh-CN"/>
        </w:rPr>
        <w:t>chassis</w:t>
      </w:r>
    </w:p>
    <w:p w:rsidR="00CE29F1" w:rsidRDefault="00CE29F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Secured machine with strapping belt</w:t>
      </w:r>
    </w:p>
    <w:p w:rsidR="00CE29F1" w:rsidRDefault="00CE29F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 and deliv</w:t>
      </w:r>
      <w:r w:rsidR="007E5EB4">
        <w:rPr>
          <w:b w:val="0"/>
          <w:sz w:val="24"/>
          <w:u w:val="none"/>
          <w:lang w:eastAsia="zh-CN"/>
        </w:rPr>
        <w:t>er machine to new location</w:t>
      </w:r>
    </w:p>
    <w:p w:rsidR="00FB34C8" w:rsidRDefault="007E5EB4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At new location, </w:t>
      </w:r>
      <w:r w:rsidR="00FB34C8">
        <w:rPr>
          <w:b w:val="0"/>
          <w:sz w:val="24"/>
          <w:u w:val="none"/>
          <w:lang w:eastAsia="zh-CN"/>
        </w:rPr>
        <w:t>hoist down</w:t>
      </w:r>
      <w:r>
        <w:rPr>
          <w:b w:val="0"/>
          <w:sz w:val="24"/>
          <w:u w:val="none"/>
          <w:lang w:eastAsia="zh-CN"/>
        </w:rPr>
        <w:t xml:space="preserve"> </w:t>
      </w:r>
      <w:r w:rsidR="00D07C03">
        <w:rPr>
          <w:b w:val="0"/>
          <w:sz w:val="24"/>
          <w:u w:val="none"/>
          <w:lang w:eastAsia="zh-CN"/>
        </w:rPr>
        <w:t xml:space="preserve">forklift </w:t>
      </w:r>
    </w:p>
    <w:p w:rsidR="00FB34C8" w:rsidRDefault="00FB34C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forklift to unload machine from lorry chassis </w:t>
      </w:r>
    </w:p>
    <w:p w:rsidR="007E5EB4" w:rsidRDefault="00D07C0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 and unload machine at</w:t>
      </w:r>
      <w:r w:rsidR="00FB34C8">
        <w:rPr>
          <w:b w:val="0"/>
          <w:sz w:val="24"/>
          <w:u w:val="none"/>
          <w:lang w:eastAsia="zh-CN"/>
        </w:rPr>
        <w:t xml:space="preserve"> loading area</w:t>
      </w:r>
    </w:p>
    <w:p w:rsidR="007E5EB4" w:rsidRDefault="00FB34C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Using pallet truck to t</w:t>
      </w:r>
      <w:r w:rsidR="003953DC">
        <w:rPr>
          <w:b w:val="0"/>
          <w:sz w:val="24"/>
          <w:u w:val="none"/>
          <w:lang w:eastAsia="zh-CN"/>
        </w:rPr>
        <w:t>ransport machine into premise</w:t>
      </w:r>
    </w:p>
    <w:p w:rsidR="007E5EB4" w:rsidRDefault="007E5EB4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 and position machine to designated location</w:t>
      </w:r>
    </w:p>
    <w:p w:rsidR="00FB58AA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FB58A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20B96">
        <w:rPr>
          <w:b w:val="0"/>
          <w:sz w:val="24"/>
          <w:u w:val="none"/>
          <w:lang w:eastAsia="zh-CN"/>
        </w:rPr>
        <w:t xml:space="preserve">ll </w:t>
      </w:r>
      <w:r w:rsidR="00CD01C9">
        <w:rPr>
          <w:b w:val="0"/>
          <w:sz w:val="24"/>
          <w:u w:val="none"/>
          <w:lang w:eastAsia="zh-CN"/>
        </w:rPr>
        <w:t>debris</w:t>
      </w:r>
      <w:r w:rsidR="00CE29F1">
        <w:rPr>
          <w:b w:val="0"/>
          <w:sz w:val="24"/>
          <w:u w:val="none"/>
          <w:lang w:eastAsia="zh-CN"/>
        </w:rPr>
        <w:t>, if any</w:t>
      </w:r>
      <w:r w:rsidR="008A7B46">
        <w:rPr>
          <w:b w:val="0"/>
          <w:sz w:val="24"/>
          <w:u w:val="none"/>
          <w:lang w:eastAsia="zh-CN"/>
        </w:rPr>
        <w:t xml:space="preserve">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C20B96" w:rsidRDefault="00C20B9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FC7A38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C20B96" w:rsidRDefault="00C20B96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Remark:</w:t>
      </w:r>
    </w:p>
    <w:p w:rsidR="00C20B96" w:rsidRDefault="00C20B9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MOS subject to change by supervisor on site</w:t>
      </w:r>
    </w:p>
    <w:p w:rsidR="00C20B96" w:rsidRPr="00C20B96" w:rsidRDefault="00C20B9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</w:p>
    <w:p w:rsidR="006B0D6D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06553" w:rsidRDefault="00D06553">
      <w:r>
        <w:separator/>
      </w:r>
    </w:p>
  </w:endnote>
  <w:endnote w:type="continuationSeparator" w:id="0">
    <w:p w:rsidR="00D06553" w:rsidRDefault="00D065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456A3" w:rsidRDefault="00F456A3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A4E4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A4E4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06553" w:rsidRDefault="00D06553">
      <w:r>
        <w:separator/>
      </w:r>
    </w:p>
  </w:footnote>
  <w:footnote w:type="continuationSeparator" w:id="0">
    <w:p w:rsidR="00D06553" w:rsidRDefault="00D0655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456A3" w:rsidRDefault="00D0655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456A3" w:rsidRDefault="00F456A3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456A3" w:rsidRDefault="00F456A3">
    <w:pPr>
      <w:pStyle w:val="Header"/>
      <w:jc w:val="center"/>
    </w:pPr>
    <w:r>
      <w:t>No. 30, Defu Lane 7, Singapore 539347</w:t>
    </w:r>
  </w:p>
  <w:p w:rsidR="00F456A3" w:rsidRDefault="00F456A3">
    <w:pPr>
      <w:pStyle w:val="Header"/>
      <w:jc w:val="center"/>
    </w:pPr>
    <w:r>
      <w:t>Tel : 62824175, 62828203, 62826020, Fax : 62865602</w:t>
    </w:r>
  </w:p>
  <w:p w:rsidR="00F456A3" w:rsidRDefault="00F456A3">
    <w:pPr>
      <w:pStyle w:val="Header"/>
      <w:jc w:val="center"/>
    </w:pPr>
    <w:r>
      <w:t>GST Reg No. : M2-8923804 – 2</w:t>
    </w:r>
  </w:p>
  <w:p w:rsidR="00F456A3" w:rsidRDefault="00D06553">
    <w:pPr>
      <w:pStyle w:val="Header"/>
      <w:jc w:val="center"/>
      <w:rPr>
        <w:sz w:val="22"/>
      </w:rPr>
    </w:pPr>
    <w:hyperlink r:id="rId2" w:history="1">
      <w:r w:rsidR="00F456A3">
        <w:rPr>
          <w:rStyle w:val="Hyperlink"/>
          <w:sz w:val="22"/>
        </w:rPr>
        <w:t>http://www.ericwong.com</w:t>
      </w:r>
    </w:hyperlink>
  </w:p>
  <w:p w:rsidR="00F456A3" w:rsidRDefault="00F456A3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590F"/>
    <w:rsid w:val="00030FAB"/>
    <w:rsid w:val="000F64FD"/>
    <w:rsid w:val="001617A1"/>
    <w:rsid w:val="00170D99"/>
    <w:rsid w:val="0018220D"/>
    <w:rsid w:val="001A4E4C"/>
    <w:rsid w:val="001A79AD"/>
    <w:rsid w:val="001C395A"/>
    <w:rsid w:val="001F45D6"/>
    <w:rsid w:val="00262652"/>
    <w:rsid w:val="00266BAC"/>
    <w:rsid w:val="00272E10"/>
    <w:rsid w:val="003008D2"/>
    <w:rsid w:val="0037658E"/>
    <w:rsid w:val="003953DC"/>
    <w:rsid w:val="003A4675"/>
    <w:rsid w:val="003B161C"/>
    <w:rsid w:val="003B3FE1"/>
    <w:rsid w:val="004021A7"/>
    <w:rsid w:val="004338E0"/>
    <w:rsid w:val="004554E7"/>
    <w:rsid w:val="00493CB9"/>
    <w:rsid w:val="00524F25"/>
    <w:rsid w:val="00542CC5"/>
    <w:rsid w:val="00575B76"/>
    <w:rsid w:val="005B4F24"/>
    <w:rsid w:val="005E3EC3"/>
    <w:rsid w:val="00615A8F"/>
    <w:rsid w:val="006B0D6D"/>
    <w:rsid w:val="006F3A94"/>
    <w:rsid w:val="006F4B2A"/>
    <w:rsid w:val="007071FD"/>
    <w:rsid w:val="00720B5E"/>
    <w:rsid w:val="007472F1"/>
    <w:rsid w:val="007A5D4B"/>
    <w:rsid w:val="007D187A"/>
    <w:rsid w:val="007D2EA1"/>
    <w:rsid w:val="007E5EB4"/>
    <w:rsid w:val="007E6F9D"/>
    <w:rsid w:val="008207B4"/>
    <w:rsid w:val="008248D1"/>
    <w:rsid w:val="008A7B46"/>
    <w:rsid w:val="00920F96"/>
    <w:rsid w:val="00940648"/>
    <w:rsid w:val="00976D96"/>
    <w:rsid w:val="009778A4"/>
    <w:rsid w:val="009B0018"/>
    <w:rsid w:val="009B421A"/>
    <w:rsid w:val="00A059E5"/>
    <w:rsid w:val="00A5411A"/>
    <w:rsid w:val="00A72C6E"/>
    <w:rsid w:val="00AA6CCD"/>
    <w:rsid w:val="00B014B7"/>
    <w:rsid w:val="00B36E1D"/>
    <w:rsid w:val="00B51EBE"/>
    <w:rsid w:val="00B62E7E"/>
    <w:rsid w:val="00B74AE4"/>
    <w:rsid w:val="00B75E48"/>
    <w:rsid w:val="00B776A5"/>
    <w:rsid w:val="00BC1743"/>
    <w:rsid w:val="00C20B96"/>
    <w:rsid w:val="00CA06AD"/>
    <w:rsid w:val="00CC5CA4"/>
    <w:rsid w:val="00CD01C9"/>
    <w:rsid w:val="00CE29F1"/>
    <w:rsid w:val="00D06553"/>
    <w:rsid w:val="00D07C03"/>
    <w:rsid w:val="00D543E2"/>
    <w:rsid w:val="00D6171E"/>
    <w:rsid w:val="00D63E8A"/>
    <w:rsid w:val="00D75D77"/>
    <w:rsid w:val="00DA0070"/>
    <w:rsid w:val="00DA7545"/>
    <w:rsid w:val="00DD6A1A"/>
    <w:rsid w:val="00DE33E7"/>
    <w:rsid w:val="00DE52F9"/>
    <w:rsid w:val="00DF421F"/>
    <w:rsid w:val="00E208AB"/>
    <w:rsid w:val="00E35857"/>
    <w:rsid w:val="00E73129"/>
    <w:rsid w:val="00E812DC"/>
    <w:rsid w:val="00ED0A49"/>
    <w:rsid w:val="00EE334C"/>
    <w:rsid w:val="00EF6497"/>
    <w:rsid w:val="00F228B2"/>
    <w:rsid w:val="00F36884"/>
    <w:rsid w:val="00F456A3"/>
    <w:rsid w:val="00FA12A2"/>
    <w:rsid w:val="00FB34C8"/>
    <w:rsid w:val="00FB58AA"/>
    <w:rsid w:val="00FC6A55"/>
    <w:rsid w:val="00FC7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2A366A-8D64-4EB1-8160-997B5AA4C5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26</TotalTime>
  <Pages>1</Pages>
  <Words>349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2338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2018-08-15T00:25:00Z</cp:lastPrinted>
  <dcterms:created xsi:type="dcterms:W3CDTF">2018-08-07T03:01:00Z</dcterms:created>
  <dcterms:modified xsi:type="dcterms:W3CDTF">2018-08-15T00:25:00Z</dcterms:modified>
</cp:coreProperties>
</file>