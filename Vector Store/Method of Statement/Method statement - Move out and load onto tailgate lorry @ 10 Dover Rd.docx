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A49432" w14:textId="77777777" w:rsidR="00356CC2" w:rsidRDefault="00356CC2">
      <w:pPr>
        <w:pStyle w:val="Title"/>
        <w:jc w:val="left"/>
        <w:rPr>
          <w:lang w:eastAsia="zh-CN"/>
        </w:rPr>
      </w:pPr>
    </w:p>
    <w:p w14:paraId="2AAEAD28" w14:textId="373801A9"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14:paraId="46820788" w14:textId="77777777" w:rsidR="00522778" w:rsidRDefault="00522778">
      <w:pPr>
        <w:rPr>
          <w:sz w:val="24"/>
        </w:rPr>
      </w:pPr>
    </w:p>
    <w:p w14:paraId="440E52CB" w14:textId="24DF23CA" w:rsidR="006467DA" w:rsidRDefault="002361C7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15549D">
        <w:rPr>
          <w:sz w:val="24"/>
        </w:rPr>
        <w:t>2</w:t>
      </w:r>
      <w:r w:rsidR="00307697">
        <w:rPr>
          <w:sz w:val="24"/>
        </w:rPr>
        <w:t>3</w:t>
      </w:r>
      <w:r w:rsidR="00307697" w:rsidRPr="00307697">
        <w:rPr>
          <w:sz w:val="24"/>
          <w:vertAlign w:val="superscript"/>
        </w:rPr>
        <w:t>rd</w:t>
      </w:r>
      <w:r w:rsidR="00AD75CE">
        <w:rPr>
          <w:sz w:val="24"/>
        </w:rPr>
        <w:t xml:space="preserve"> Jan 2025</w:t>
      </w:r>
    </w:p>
    <w:p w14:paraId="748B167A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14:paraId="16EA3345" w14:textId="77777777"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14:paraId="31BD95BD" w14:textId="581D8E8C" w:rsidR="005D3C81" w:rsidRDefault="006F467A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shift out </w:t>
      </w:r>
      <w:proofErr w:type="gramStart"/>
      <w:r w:rsidR="00AD75CE">
        <w:rPr>
          <w:sz w:val="24"/>
          <w:lang w:eastAsia="zh-CN"/>
        </w:rPr>
        <w:t>2 unit</w:t>
      </w:r>
      <w:proofErr w:type="gramEnd"/>
      <w:r w:rsidR="00AD75CE">
        <w:rPr>
          <w:sz w:val="24"/>
          <w:lang w:eastAsia="zh-CN"/>
        </w:rPr>
        <w:t xml:space="preserve"> equipment from lab to loading area and load up onto </w:t>
      </w:r>
      <w:r w:rsidR="00356CC2">
        <w:rPr>
          <w:sz w:val="24"/>
          <w:lang w:eastAsia="zh-CN"/>
        </w:rPr>
        <w:t xml:space="preserve">tailgate </w:t>
      </w:r>
      <w:r w:rsidR="00AD75CE">
        <w:rPr>
          <w:sz w:val="24"/>
          <w:lang w:eastAsia="zh-CN"/>
        </w:rPr>
        <w:t>lorry chassis</w:t>
      </w:r>
    </w:p>
    <w:p w14:paraId="51264BED" w14:textId="77777777"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453B9BE3" w14:textId="77777777" w:rsidR="00673B40" w:rsidRPr="00BB4FA8" w:rsidRDefault="00990AD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Spec</w:t>
      </w:r>
    </w:p>
    <w:p w14:paraId="73B62AD7" w14:textId="1CB94835" w:rsidR="00F30A75" w:rsidRPr="006F467A" w:rsidRDefault="00AD75C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gramStart"/>
      <w:r>
        <w:rPr>
          <w:sz w:val="24"/>
          <w:szCs w:val="24"/>
          <w:lang w:eastAsia="zh-CN"/>
        </w:rPr>
        <w:t>2 unit</w:t>
      </w:r>
      <w:proofErr w:type="gramEnd"/>
      <w:r>
        <w:rPr>
          <w:sz w:val="24"/>
          <w:szCs w:val="24"/>
          <w:lang w:eastAsia="zh-CN"/>
        </w:rPr>
        <w:t xml:space="preserve"> equipment </w:t>
      </w:r>
    </w:p>
    <w:p w14:paraId="2E966973" w14:textId="77777777"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14:paraId="5B58379E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14:paraId="625A963E" w14:textId="63E4ACEF"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  <w:r w:rsidR="007F431D">
        <w:rPr>
          <w:sz w:val="24"/>
          <w:lang w:eastAsia="zh-CN"/>
        </w:rPr>
        <w:t>ed</w:t>
      </w:r>
    </w:p>
    <w:p w14:paraId="4842AD4D" w14:textId="77777777" w:rsidR="006467DA" w:rsidRDefault="007968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14:paraId="40FF4893" w14:textId="77777777"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14:paraId="1C9014EF" w14:textId="59B79224" w:rsidR="006467DA" w:rsidRDefault="0015549D">
      <w:pPr>
        <w:rPr>
          <w:sz w:val="24"/>
          <w:lang w:eastAsia="zh-CN"/>
        </w:rPr>
      </w:pPr>
      <w:r>
        <w:rPr>
          <w:sz w:val="24"/>
          <w:lang w:eastAsia="zh-CN"/>
        </w:rPr>
        <w:t>17/03/25</w:t>
      </w:r>
    </w:p>
    <w:p w14:paraId="5E7FCD05" w14:textId="77777777"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67E91B7F" w14:textId="77777777"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14:paraId="74D0B971" w14:textId="76D163EB" w:rsidR="000F02CA" w:rsidRDefault="0052277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09:40 am </w:t>
      </w:r>
      <w:r w:rsidR="00AD75CE">
        <w:rPr>
          <w:bCs/>
          <w:sz w:val="24"/>
          <w:szCs w:val="24"/>
          <w:lang w:eastAsia="zh-CN"/>
        </w:rPr>
        <w:t xml:space="preserve"> </w:t>
      </w:r>
    </w:p>
    <w:p w14:paraId="066709E2" w14:textId="77777777"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9F2D0E2" w14:textId="77777777"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043EA526" w14:textId="6D7850F5" w:rsidR="0015549D" w:rsidRDefault="0015549D" w:rsidP="003C5B60">
      <w:pPr>
        <w:pStyle w:val="Heading4"/>
      </w:pPr>
      <w:r>
        <w:t>Collect</w:t>
      </w:r>
      <w:r w:rsidR="00522778">
        <w:t>ion</w:t>
      </w:r>
      <w:r>
        <w:t xml:space="preserve">: </w:t>
      </w:r>
      <w:r w:rsidR="00AD75CE">
        <w:t>10 Dover Dr</w:t>
      </w:r>
      <w:r>
        <w:t>, DV-AP-SR2A (Refrigeration &amp; HVAC Lab)</w:t>
      </w:r>
    </w:p>
    <w:p w14:paraId="2D4CB81C" w14:textId="22008CBE" w:rsidR="0015549D" w:rsidRDefault="0015549D" w:rsidP="003C5B60">
      <w:pPr>
        <w:pStyle w:val="Heading4"/>
      </w:pPr>
      <w:r>
        <w:t xml:space="preserve">             </w:t>
      </w:r>
      <w:r w:rsidR="00522778">
        <w:t xml:space="preserve">     </w:t>
      </w:r>
      <w:r>
        <w:t xml:space="preserve"> </w:t>
      </w:r>
      <w:r w:rsidR="00440974">
        <w:t>Singapore Institute of Technology</w:t>
      </w:r>
    </w:p>
    <w:p w14:paraId="5D6EDB63" w14:textId="151DF017" w:rsidR="00F30A75" w:rsidRDefault="0015549D" w:rsidP="003C5B60">
      <w:pPr>
        <w:pStyle w:val="Heading4"/>
      </w:pPr>
      <w:r>
        <w:t xml:space="preserve">Deliver: </w:t>
      </w:r>
      <w:r w:rsidR="00440974">
        <w:t xml:space="preserve">    </w:t>
      </w:r>
      <w:r>
        <w:t xml:space="preserve">1 Punggol Coast Rd, E6-06-11 (Heat Transfer &amp; Thermodynamic Lab) </w:t>
      </w:r>
    </w:p>
    <w:p w14:paraId="458DE52C" w14:textId="4A1EBBD9" w:rsidR="0015549D" w:rsidRPr="00440974" w:rsidRDefault="0015549D" w:rsidP="0015549D">
      <w:pPr>
        <w:rPr>
          <w:sz w:val="24"/>
          <w:szCs w:val="24"/>
          <w:lang w:eastAsia="zh-CN"/>
        </w:rPr>
      </w:pPr>
      <w:r>
        <w:rPr>
          <w:lang w:eastAsia="zh-CN"/>
        </w:rPr>
        <w:t xml:space="preserve">                 </w:t>
      </w:r>
      <w:r w:rsidR="00440974">
        <w:rPr>
          <w:lang w:eastAsia="zh-CN"/>
        </w:rPr>
        <w:t xml:space="preserve">     </w:t>
      </w:r>
      <w:r w:rsidR="00440974">
        <w:rPr>
          <w:sz w:val="24"/>
          <w:szCs w:val="24"/>
        </w:rPr>
        <w:t xml:space="preserve">Singapore Institute of Technology </w:t>
      </w:r>
    </w:p>
    <w:p w14:paraId="00E33D16" w14:textId="77777777" w:rsidR="00DA3BBC" w:rsidRDefault="00DA3BBC" w:rsidP="007968EE">
      <w:pPr>
        <w:pStyle w:val="Heading4"/>
      </w:pPr>
    </w:p>
    <w:p w14:paraId="28AB197C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14:paraId="46FD6F22" w14:textId="4BDBE54B"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307697">
        <w:rPr>
          <w:bCs/>
          <w:sz w:val="24"/>
          <w:lang w:eastAsia="zh-CN"/>
        </w:rPr>
        <w:t>2</w:t>
      </w:r>
      <w:r w:rsidR="00FE2EF1">
        <w:rPr>
          <w:bCs/>
          <w:sz w:val="24"/>
          <w:lang w:eastAsia="zh-CN"/>
        </w:rPr>
        <w:t>4</w:t>
      </w:r>
      <w:r w:rsidR="00307697">
        <w:rPr>
          <w:bCs/>
          <w:sz w:val="24"/>
          <w:lang w:eastAsia="zh-CN"/>
        </w:rPr>
        <w:t xml:space="preserve">ft </w:t>
      </w:r>
      <w:r w:rsidR="007F431D">
        <w:rPr>
          <w:bCs/>
          <w:sz w:val="24"/>
          <w:lang w:eastAsia="zh-CN"/>
        </w:rPr>
        <w:t>tailgate</w:t>
      </w:r>
      <w:r w:rsidR="000F02CA">
        <w:rPr>
          <w:bCs/>
          <w:sz w:val="24"/>
          <w:lang w:eastAsia="zh-CN"/>
        </w:rPr>
        <w:t xml:space="preserve"> lorry </w:t>
      </w:r>
    </w:p>
    <w:p w14:paraId="2DEA4D05" w14:textId="6A869E2A" w:rsidR="00990ADC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14:paraId="0FCD6B32" w14:textId="77777777" w:rsidR="00522778" w:rsidRDefault="00AD75C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14:paraId="109992E2" w14:textId="56960E77" w:rsidR="007968EE" w:rsidRDefault="0052277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D75CE">
        <w:rPr>
          <w:sz w:val="24"/>
          <w:lang w:eastAsia="zh-CN"/>
        </w:rPr>
        <w:t xml:space="preserve">oodblock </w:t>
      </w:r>
    </w:p>
    <w:p w14:paraId="6EA4A850" w14:textId="77777777"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</w:t>
      </w:r>
    </w:p>
    <w:p w14:paraId="3DD9F874" w14:textId="77777777"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14:paraId="6E1D497D" w14:textId="3023AD75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 xml:space="preserve">obstacle on loading and </w:t>
      </w:r>
      <w:r w:rsidR="007F431D">
        <w:rPr>
          <w:sz w:val="24"/>
          <w:lang w:eastAsia="zh-CN"/>
        </w:rPr>
        <w:t>lorry</w:t>
      </w:r>
      <w:r w:rsidR="00DA3BBC">
        <w:rPr>
          <w:sz w:val="24"/>
          <w:lang w:eastAsia="zh-CN"/>
        </w:rPr>
        <w:t xml:space="preserve"> parking area</w:t>
      </w:r>
    </w:p>
    <w:p w14:paraId="749927F5" w14:textId="77777777"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  <w:r w:rsidR="001F2F35">
        <w:rPr>
          <w:sz w:val="24"/>
          <w:lang w:eastAsia="zh-CN"/>
        </w:rPr>
        <w:t xml:space="preserve">             </w:t>
      </w:r>
    </w:p>
    <w:p w14:paraId="329EE368" w14:textId="77777777" w:rsidR="00C43BEB" w:rsidRDefault="00C43BEB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14:paraId="1486DAEF" w14:textId="77777777"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14:paraId="1489C79D" w14:textId="77777777"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 xml:space="preserve">operation will be </w:t>
      </w:r>
      <w:proofErr w:type="gramStart"/>
      <w:r w:rsidR="006467DA">
        <w:rPr>
          <w:sz w:val="24"/>
          <w:lang w:eastAsia="zh-CN"/>
        </w:rPr>
        <w:t>carry</w:t>
      </w:r>
      <w:proofErr w:type="gramEnd"/>
      <w:r w:rsidR="006467DA">
        <w:rPr>
          <w:sz w:val="24"/>
          <w:lang w:eastAsia="zh-CN"/>
        </w:rPr>
        <w:t xml:space="preserve">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14:paraId="04BB7BC6" w14:textId="77777777"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14:paraId="27881513" w14:textId="77777777"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2A9D51F2" w14:textId="77777777" w:rsidR="006467DA" w:rsidRPr="00C2345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14:paraId="4C56A5AD" w14:textId="74763606" w:rsidR="00C23451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</w:t>
      </w:r>
      <w:proofErr w:type="gramStart"/>
      <w:r>
        <w:rPr>
          <w:sz w:val="24"/>
          <w:lang w:eastAsia="zh-CN"/>
        </w:rPr>
        <w:t>are</w:t>
      </w:r>
      <w:proofErr w:type="gramEnd"/>
      <w:r>
        <w:rPr>
          <w:sz w:val="24"/>
          <w:lang w:eastAsia="zh-CN"/>
        </w:rPr>
        <w:t xml:space="preserve">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 w:rsidR="00AD75CE">
        <w:rPr>
          <w:sz w:val="24"/>
          <w:lang w:eastAsia="zh-CN"/>
        </w:rPr>
        <w:t>)</w:t>
      </w:r>
    </w:p>
    <w:p w14:paraId="331EC985" w14:textId="77777777"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14:paraId="3F25CDD5" w14:textId="77777777"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14:paraId="2856280A" w14:textId="7C1ABCFE"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6318C">
        <w:rPr>
          <w:sz w:val="24"/>
          <w:lang w:eastAsia="zh-CN"/>
        </w:rPr>
        <w:t>tail gate lorry</w:t>
      </w:r>
      <w:r>
        <w:rPr>
          <w:sz w:val="24"/>
          <w:lang w:eastAsia="zh-CN"/>
        </w:rPr>
        <w:t xml:space="preserve"> at designated loading area</w:t>
      </w:r>
    </w:p>
    <w:p w14:paraId="186376AE" w14:textId="6A17375B" w:rsidR="00A909CF" w:rsidRPr="00F31140" w:rsidRDefault="0036318C" w:rsidP="00F3114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out equipment from lab to loading area </w:t>
      </w:r>
    </w:p>
    <w:p w14:paraId="1E984FED" w14:textId="3927DF8B" w:rsidR="00F31140" w:rsidRPr="007F431D" w:rsidRDefault="00F31140" w:rsidP="007F431D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of tailgate lorry to load up equipment onto lorry chassis </w:t>
      </w:r>
    </w:p>
    <w:p w14:paraId="3ACC9D32" w14:textId="77777777" w:rsidR="00990ADC" w:rsidRDefault="00B31CC9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</w:t>
      </w:r>
      <w:r w:rsidR="00990ADC">
        <w:rPr>
          <w:sz w:val="24"/>
          <w:lang w:eastAsia="zh-CN"/>
        </w:rPr>
        <w:t xml:space="preserve"> </w:t>
      </w:r>
      <w:r w:rsidR="004549ED">
        <w:rPr>
          <w:sz w:val="24"/>
          <w:lang w:eastAsia="zh-CN"/>
        </w:rPr>
        <w:t xml:space="preserve">machine </w:t>
      </w:r>
      <w:r w:rsidR="00ED156E">
        <w:rPr>
          <w:sz w:val="24"/>
          <w:lang w:eastAsia="zh-CN"/>
        </w:rPr>
        <w:t>with strapping belt</w:t>
      </w:r>
      <w:r w:rsidR="00C43BEB">
        <w:rPr>
          <w:sz w:val="24"/>
          <w:lang w:eastAsia="zh-CN"/>
        </w:rPr>
        <w:t xml:space="preserve"> </w:t>
      </w:r>
    </w:p>
    <w:p w14:paraId="2B357378" w14:textId="77777777" w:rsidR="00307697" w:rsidRDefault="00ED156E" w:rsidP="00F311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F31140">
        <w:rPr>
          <w:sz w:val="24"/>
          <w:lang w:eastAsia="zh-CN"/>
        </w:rPr>
        <w:t>out and deliver to new location</w:t>
      </w:r>
    </w:p>
    <w:p w14:paraId="6D6F894C" w14:textId="1D8EDF03" w:rsidR="00ED156E" w:rsidRPr="00F31140" w:rsidRDefault="00307697" w:rsidP="00F311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Unload equipment, shift and position into lab</w:t>
      </w:r>
      <w:r w:rsidR="00F31140">
        <w:rPr>
          <w:sz w:val="24"/>
          <w:lang w:eastAsia="zh-CN"/>
        </w:rPr>
        <w:t xml:space="preserve"> </w:t>
      </w:r>
    </w:p>
    <w:p w14:paraId="6AF30DFC" w14:textId="77777777" w:rsidR="006467DA" w:rsidRDefault="001F2F35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</w:t>
      </w:r>
      <w:r w:rsidR="0099046A">
        <w:rPr>
          <w:sz w:val="24"/>
          <w:lang w:eastAsia="zh-CN"/>
        </w:rPr>
        <w:t>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14:paraId="096C739D" w14:textId="77777777" w:rsidR="00C43BEB" w:rsidRPr="00B31CC9" w:rsidRDefault="00C43BEB" w:rsidP="00B31CC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</w:t>
      </w:r>
    </w:p>
    <w:p w14:paraId="209BF347" w14:textId="77777777"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14:paraId="19D0A8D6" w14:textId="77777777"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14:paraId="74E9DC80" w14:textId="77777777"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14:paraId="4ABD14A2" w14:textId="0823F2FF" w:rsidR="0099046A" w:rsidRDefault="007F431D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proofErr w:type="spellStart"/>
      <w:r w:rsidR="0099046A">
        <w:rPr>
          <w:sz w:val="24"/>
          <w:lang w:eastAsia="zh-CN"/>
        </w:rPr>
        <w:t>Zailani</w:t>
      </w:r>
      <w:proofErr w:type="spellEnd"/>
      <w:r w:rsidR="006467DA">
        <w:tab/>
      </w:r>
    </w:p>
    <w:p w14:paraId="52CD67B0" w14:textId="77777777"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2D0FA6CD" w14:textId="77777777"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D21A6E" w14:textId="77777777" w:rsidR="00DE5D5A" w:rsidRDefault="00DE5D5A">
      <w:r>
        <w:separator/>
      </w:r>
    </w:p>
  </w:endnote>
  <w:endnote w:type="continuationSeparator" w:id="0">
    <w:p w14:paraId="387F9F4A" w14:textId="77777777" w:rsidR="00DE5D5A" w:rsidRDefault="00DE5D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DEC54" w14:textId="77777777"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403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403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46E74EF" w14:textId="77777777" w:rsidR="00DE5D5A" w:rsidRDefault="00DE5D5A">
      <w:r>
        <w:separator/>
      </w:r>
    </w:p>
  </w:footnote>
  <w:footnote w:type="continuationSeparator" w:id="0">
    <w:p w14:paraId="3FC1D9C2" w14:textId="77777777" w:rsidR="00DE5D5A" w:rsidRDefault="00DE5D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5A3E1E6" w14:textId="2B0F5C76" w:rsidR="00356CC2" w:rsidRDefault="00356CC2" w:rsidP="00356CC2">
    <w:pPr>
      <w:pStyle w:val="Header"/>
      <w:rPr>
        <w:b/>
        <w:color w:val="0000FF"/>
        <w:sz w:val="28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6C356B3E" wp14:editId="6F3C31BC">
          <wp:simplePos x="0" y="0"/>
          <wp:positionH relativeFrom="column">
            <wp:posOffset>-571500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22778">
      <w:rPr>
        <w:b/>
        <w:color w:val="0000FF"/>
        <w:sz w:val="28"/>
      </w:rPr>
      <w:t xml:space="preserve">                 </w:t>
    </w:r>
    <w:r w:rsidR="006467DA">
      <w:rPr>
        <w:b/>
        <w:color w:val="0000FF"/>
        <w:sz w:val="28"/>
      </w:rPr>
      <w:t xml:space="preserve">ERIC WONG MACHINERY TRANSPORTATION PTE </w:t>
    </w:r>
    <w:r>
      <w:rPr>
        <w:b/>
        <w:color w:val="0000FF"/>
        <w:sz w:val="28"/>
      </w:rPr>
      <w:t>LTD</w:t>
    </w:r>
  </w:p>
  <w:p w14:paraId="2E12B000" w14:textId="4824ADC9" w:rsidR="006467DA" w:rsidRPr="00356CC2" w:rsidRDefault="00356CC2" w:rsidP="00356CC2">
    <w:pPr>
      <w:pStyle w:val="Header"/>
      <w:rPr>
        <w:b/>
        <w:sz w:val="26"/>
      </w:rPr>
    </w:pPr>
    <w:r>
      <w:rPr>
        <w:b/>
        <w:color w:val="0000FF"/>
        <w:sz w:val="28"/>
      </w:rPr>
      <w:t xml:space="preserve">                                     </w:t>
    </w:r>
    <w:r w:rsidR="00522778">
      <w:t xml:space="preserve">28 </w:t>
    </w:r>
    <w:proofErr w:type="spellStart"/>
    <w:r w:rsidR="00522778">
      <w:t>Kranji</w:t>
    </w:r>
    <w:proofErr w:type="spellEnd"/>
    <w:r w:rsidR="00522778">
      <w:t xml:space="preserve"> Loop #05-03</w:t>
    </w:r>
    <w:r w:rsidR="006467DA">
      <w:t xml:space="preserve">, </w:t>
    </w:r>
    <w:proofErr w:type="spellStart"/>
    <w:r w:rsidR="00522778">
      <w:t>Kranji</w:t>
    </w:r>
    <w:proofErr w:type="spellEnd"/>
    <w:r w:rsidR="00522778">
      <w:t xml:space="preserve"> Green, </w:t>
    </w:r>
    <w:r w:rsidR="006467DA">
      <w:t xml:space="preserve">Singapore </w:t>
    </w:r>
    <w:r w:rsidR="00522778">
      <w:t>739571</w:t>
    </w:r>
  </w:p>
  <w:p w14:paraId="1DF6C99E" w14:textId="071A9E89"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</w:t>
    </w:r>
  </w:p>
  <w:p w14:paraId="1FA16F2B" w14:textId="77777777" w:rsidR="006467DA" w:rsidRDefault="006467DA">
    <w:pPr>
      <w:pStyle w:val="Header"/>
      <w:jc w:val="center"/>
    </w:pPr>
    <w:r>
      <w:t xml:space="preserve">GST Reg </w:t>
    </w:r>
    <w:proofErr w:type="gramStart"/>
    <w:r>
      <w:t>No. :</w:t>
    </w:r>
    <w:proofErr w:type="gramEnd"/>
    <w:r>
      <w:t xml:space="preserve"> M2-8923804 – 2</w:t>
    </w:r>
  </w:p>
  <w:p w14:paraId="0F328404" w14:textId="77777777" w:rsidR="006467DA" w:rsidRDefault="006467DA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1FFF3431" w14:textId="77777777"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9282478">
    <w:abstractNumId w:val="3"/>
  </w:num>
  <w:num w:numId="2" w16cid:durableId="936448026">
    <w:abstractNumId w:val="7"/>
  </w:num>
  <w:num w:numId="3" w16cid:durableId="472140847">
    <w:abstractNumId w:val="1"/>
  </w:num>
  <w:num w:numId="4" w16cid:durableId="1160075545">
    <w:abstractNumId w:val="14"/>
  </w:num>
  <w:num w:numId="5" w16cid:durableId="1106850842">
    <w:abstractNumId w:val="8"/>
  </w:num>
  <w:num w:numId="6" w16cid:durableId="174537595">
    <w:abstractNumId w:val="10"/>
  </w:num>
  <w:num w:numId="7" w16cid:durableId="1126964809">
    <w:abstractNumId w:val="5"/>
  </w:num>
  <w:num w:numId="8" w16cid:durableId="980619027">
    <w:abstractNumId w:val="11"/>
  </w:num>
  <w:num w:numId="9" w16cid:durableId="1737782258">
    <w:abstractNumId w:val="2"/>
  </w:num>
  <w:num w:numId="10" w16cid:durableId="968052377">
    <w:abstractNumId w:val="12"/>
  </w:num>
  <w:num w:numId="11" w16cid:durableId="1166558257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965502814">
    <w:abstractNumId w:val="0"/>
  </w:num>
  <w:num w:numId="13" w16cid:durableId="376202198">
    <w:abstractNumId w:val="9"/>
  </w:num>
  <w:num w:numId="14" w16cid:durableId="1469011229">
    <w:abstractNumId w:val="13"/>
  </w:num>
  <w:num w:numId="15" w16cid:durableId="1148789326">
    <w:abstractNumId w:val="4"/>
  </w:num>
  <w:num w:numId="16" w16cid:durableId="8458269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8A8"/>
    <w:rsid w:val="00007BC8"/>
    <w:rsid w:val="000170F9"/>
    <w:rsid w:val="0005684E"/>
    <w:rsid w:val="000576FB"/>
    <w:rsid w:val="00061F4D"/>
    <w:rsid w:val="0007152C"/>
    <w:rsid w:val="000747D1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47F09"/>
    <w:rsid w:val="0015549D"/>
    <w:rsid w:val="00164396"/>
    <w:rsid w:val="0017369C"/>
    <w:rsid w:val="00192797"/>
    <w:rsid w:val="00196552"/>
    <w:rsid w:val="001B0BC8"/>
    <w:rsid w:val="001C20A3"/>
    <w:rsid w:val="001C7986"/>
    <w:rsid w:val="001E3E1E"/>
    <w:rsid w:val="001F2F35"/>
    <w:rsid w:val="002361C7"/>
    <w:rsid w:val="00257C21"/>
    <w:rsid w:val="002958B3"/>
    <w:rsid w:val="002A0FF7"/>
    <w:rsid w:val="002C77FC"/>
    <w:rsid w:val="002D5890"/>
    <w:rsid w:val="002E06E4"/>
    <w:rsid w:val="00301345"/>
    <w:rsid w:val="0030317F"/>
    <w:rsid w:val="00307697"/>
    <w:rsid w:val="00333DB7"/>
    <w:rsid w:val="003412AD"/>
    <w:rsid w:val="00356CC2"/>
    <w:rsid w:val="003579B3"/>
    <w:rsid w:val="0036318C"/>
    <w:rsid w:val="00375E51"/>
    <w:rsid w:val="00384415"/>
    <w:rsid w:val="0039215B"/>
    <w:rsid w:val="003A31F6"/>
    <w:rsid w:val="003A4ECA"/>
    <w:rsid w:val="003B14A8"/>
    <w:rsid w:val="003C4ADB"/>
    <w:rsid w:val="003C5B60"/>
    <w:rsid w:val="003D5FEC"/>
    <w:rsid w:val="003F03C0"/>
    <w:rsid w:val="003F0E02"/>
    <w:rsid w:val="00414238"/>
    <w:rsid w:val="00440974"/>
    <w:rsid w:val="004549ED"/>
    <w:rsid w:val="004559B7"/>
    <w:rsid w:val="00466C7A"/>
    <w:rsid w:val="0048089A"/>
    <w:rsid w:val="004A439F"/>
    <w:rsid w:val="004F08EF"/>
    <w:rsid w:val="004F7833"/>
    <w:rsid w:val="00507351"/>
    <w:rsid w:val="00515133"/>
    <w:rsid w:val="00522778"/>
    <w:rsid w:val="005463C4"/>
    <w:rsid w:val="0057657F"/>
    <w:rsid w:val="005801DD"/>
    <w:rsid w:val="005B0E75"/>
    <w:rsid w:val="005B29B9"/>
    <w:rsid w:val="005D26D7"/>
    <w:rsid w:val="005D3C81"/>
    <w:rsid w:val="005F0816"/>
    <w:rsid w:val="00626FBE"/>
    <w:rsid w:val="006467DA"/>
    <w:rsid w:val="0066401C"/>
    <w:rsid w:val="00673093"/>
    <w:rsid w:val="00673B40"/>
    <w:rsid w:val="00693582"/>
    <w:rsid w:val="00695315"/>
    <w:rsid w:val="006C2700"/>
    <w:rsid w:val="006F12DE"/>
    <w:rsid w:val="006F467A"/>
    <w:rsid w:val="00715CC9"/>
    <w:rsid w:val="007175B9"/>
    <w:rsid w:val="00760813"/>
    <w:rsid w:val="0077510A"/>
    <w:rsid w:val="007968EE"/>
    <w:rsid w:val="007D338F"/>
    <w:rsid w:val="007F431D"/>
    <w:rsid w:val="00842B0F"/>
    <w:rsid w:val="00853D5C"/>
    <w:rsid w:val="00871396"/>
    <w:rsid w:val="00877928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66888"/>
    <w:rsid w:val="00971AE8"/>
    <w:rsid w:val="0099046A"/>
    <w:rsid w:val="00990ADC"/>
    <w:rsid w:val="00995CE5"/>
    <w:rsid w:val="009A228D"/>
    <w:rsid w:val="009F4FEB"/>
    <w:rsid w:val="00A00F5E"/>
    <w:rsid w:val="00A0229D"/>
    <w:rsid w:val="00A2540E"/>
    <w:rsid w:val="00A25834"/>
    <w:rsid w:val="00A54031"/>
    <w:rsid w:val="00A545A4"/>
    <w:rsid w:val="00A73EA0"/>
    <w:rsid w:val="00A80CD7"/>
    <w:rsid w:val="00A909CF"/>
    <w:rsid w:val="00A92754"/>
    <w:rsid w:val="00AA67DA"/>
    <w:rsid w:val="00AD75CE"/>
    <w:rsid w:val="00B01373"/>
    <w:rsid w:val="00B06871"/>
    <w:rsid w:val="00B16B6D"/>
    <w:rsid w:val="00B31CC9"/>
    <w:rsid w:val="00B742F4"/>
    <w:rsid w:val="00B830DD"/>
    <w:rsid w:val="00BB4FA8"/>
    <w:rsid w:val="00BC21D9"/>
    <w:rsid w:val="00C23451"/>
    <w:rsid w:val="00C26AC4"/>
    <w:rsid w:val="00C43BEB"/>
    <w:rsid w:val="00C46407"/>
    <w:rsid w:val="00C54E49"/>
    <w:rsid w:val="00C771D5"/>
    <w:rsid w:val="00C95881"/>
    <w:rsid w:val="00CA374E"/>
    <w:rsid w:val="00CC713A"/>
    <w:rsid w:val="00CD0371"/>
    <w:rsid w:val="00CF0C02"/>
    <w:rsid w:val="00D01712"/>
    <w:rsid w:val="00D07325"/>
    <w:rsid w:val="00D13A71"/>
    <w:rsid w:val="00D21E63"/>
    <w:rsid w:val="00D42896"/>
    <w:rsid w:val="00D50218"/>
    <w:rsid w:val="00D55070"/>
    <w:rsid w:val="00D640A6"/>
    <w:rsid w:val="00DA3BBC"/>
    <w:rsid w:val="00DE2B0B"/>
    <w:rsid w:val="00DE5D5A"/>
    <w:rsid w:val="00E063F7"/>
    <w:rsid w:val="00E17A37"/>
    <w:rsid w:val="00E2467B"/>
    <w:rsid w:val="00E3288E"/>
    <w:rsid w:val="00E67244"/>
    <w:rsid w:val="00E76DB5"/>
    <w:rsid w:val="00EB07C2"/>
    <w:rsid w:val="00EC1220"/>
    <w:rsid w:val="00ED156E"/>
    <w:rsid w:val="00EF0349"/>
    <w:rsid w:val="00EF0424"/>
    <w:rsid w:val="00F25404"/>
    <w:rsid w:val="00F30A75"/>
    <w:rsid w:val="00F31140"/>
    <w:rsid w:val="00F4554B"/>
    <w:rsid w:val="00F53F20"/>
    <w:rsid w:val="00F62A9A"/>
    <w:rsid w:val="00F679AC"/>
    <w:rsid w:val="00F75133"/>
    <w:rsid w:val="00F7768F"/>
    <w:rsid w:val="00F9383F"/>
    <w:rsid w:val="00F955E2"/>
    <w:rsid w:val="00FA12F8"/>
    <w:rsid w:val="00FB6E6F"/>
    <w:rsid w:val="00FD2099"/>
    <w:rsid w:val="00FE2EF1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811E13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F2681-0AE8-414B-8F99-F6EA45AF41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41</TotalTime>
  <Pages>1</Pages>
  <Words>281</Words>
  <Characters>1605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1883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16</cp:revision>
  <cp:lastPrinted>2025-01-23T01:55:00Z</cp:lastPrinted>
  <dcterms:created xsi:type="dcterms:W3CDTF">2025-01-21T02:45:00Z</dcterms:created>
  <dcterms:modified xsi:type="dcterms:W3CDTF">2025-01-23T01:55:00Z</dcterms:modified>
</cp:coreProperties>
</file>