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FE39A" w14:textId="091CA091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21B8E38" w14:textId="77777777" w:rsidR="00386928" w:rsidRDefault="00386928">
      <w:pPr>
        <w:rPr>
          <w:sz w:val="24"/>
        </w:rPr>
      </w:pPr>
    </w:p>
    <w:p w14:paraId="262BDD2D" w14:textId="390387AA" w:rsidR="00684C71" w:rsidRDefault="00917D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F367F">
        <w:rPr>
          <w:sz w:val="24"/>
        </w:rPr>
        <w:t>28</w:t>
      </w:r>
      <w:r w:rsidR="006F367F" w:rsidRPr="006F367F">
        <w:rPr>
          <w:sz w:val="24"/>
          <w:vertAlign w:val="superscript"/>
        </w:rPr>
        <w:t>th</w:t>
      </w:r>
      <w:r w:rsidR="006F367F">
        <w:rPr>
          <w:sz w:val="24"/>
        </w:rPr>
        <w:t xml:space="preserve"> July 2025</w:t>
      </w:r>
    </w:p>
    <w:p w14:paraId="7BD0D14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FA5B8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961AE4" w14:textId="53364938"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9A19AB">
        <w:rPr>
          <w:sz w:val="24"/>
          <w:lang w:eastAsia="zh-CN"/>
        </w:rPr>
        <w:t xml:space="preserve">1 unit machine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</w:t>
      </w:r>
      <w:r w:rsidR="009A19AB">
        <w:rPr>
          <w:sz w:val="24"/>
          <w:lang w:eastAsia="zh-CN"/>
        </w:rPr>
        <w:t xml:space="preserve">customer </w:t>
      </w:r>
      <w:r w:rsidR="007D64B7">
        <w:rPr>
          <w:sz w:val="24"/>
          <w:lang w:eastAsia="zh-CN"/>
        </w:rPr>
        <w:t xml:space="preserve">forklift, </w:t>
      </w:r>
      <w:r w:rsidR="0046606F">
        <w:rPr>
          <w:sz w:val="24"/>
          <w:lang w:eastAsia="zh-CN"/>
        </w:rPr>
        <w:t xml:space="preserve">shift and position into </w:t>
      </w:r>
      <w:r w:rsidR="009A19AB">
        <w:rPr>
          <w:sz w:val="24"/>
          <w:lang w:eastAsia="zh-CN"/>
        </w:rPr>
        <w:t>factory</w:t>
      </w:r>
      <w:r w:rsidR="007D64B7">
        <w:rPr>
          <w:sz w:val="24"/>
          <w:lang w:eastAsia="zh-CN"/>
        </w:rPr>
        <w:t xml:space="preserve">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14:paraId="1092764C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D0F070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5B25E6B3" w14:textId="77777777" w:rsidR="009A19AB" w:rsidRDefault="009A19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14:paraId="14100A8A" w14:textId="6AC2F489" w:rsidR="009A19AB" w:rsidRDefault="009A19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200 x 142 x 203 cm </w:t>
      </w:r>
    </w:p>
    <w:p w14:paraId="33A4E6AF" w14:textId="715CE6D2" w:rsidR="003B7ED4" w:rsidRPr="003B7ED4" w:rsidRDefault="009A19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500 kg </w:t>
      </w:r>
      <w:r w:rsidR="009D5477">
        <w:rPr>
          <w:sz w:val="24"/>
          <w:szCs w:val="24"/>
          <w:lang w:eastAsia="zh-CN"/>
        </w:rPr>
        <w:t xml:space="preserve"> </w:t>
      </w:r>
    </w:p>
    <w:p w14:paraId="583293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761C87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D5416C7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DFACE2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C44DD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A30FA" w14:textId="19A8006D" w:rsidR="00684C71" w:rsidRDefault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01/08/225</w:t>
      </w:r>
    </w:p>
    <w:p w14:paraId="3565CFC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E18B05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09F0459" w14:textId="71C0D829" w:rsidR="00B020E0" w:rsidRPr="00FC2C74" w:rsidRDefault="009A19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14:paraId="1F76B9C1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C0D87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93DEFCE" w14:textId="446A542D" w:rsidR="0046606F" w:rsidRPr="00917D74" w:rsidRDefault="009A19AB" w:rsidP="00917D74">
      <w:pPr>
        <w:pStyle w:val="Heading4"/>
      </w:pPr>
      <w:r>
        <w:t xml:space="preserve">3 Pioneer Walk </w:t>
      </w:r>
    </w:p>
    <w:p w14:paraId="282574C0" w14:textId="1C68F0EF" w:rsidR="00684C71" w:rsidRPr="00917D74" w:rsidRDefault="009A19AB" w:rsidP="001F2B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Wieland Metals (S) Pte Ltd </w:t>
      </w:r>
    </w:p>
    <w:p w14:paraId="3FFCA518" w14:textId="77777777" w:rsidR="009D5477" w:rsidRDefault="009D5477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A565E29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673FEF" w14:textId="0B348DFD" w:rsidR="00386928" w:rsidRDefault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058FF">
        <w:rPr>
          <w:sz w:val="24"/>
          <w:lang w:eastAsia="zh-CN"/>
        </w:rPr>
        <w:t xml:space="preserve"> x lorry crane</w:t>
      </w:r>
    </w:p>
    <w:p w14:paraId="354FD025" w14:textId="77777777" w:rsidR="009A19AB" w:rsidRDefault="009A19AB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14:paraId="232CC645" w14:textId="48F8A38A" w:rsidR="009A19AB" w:rsidRDefault="009A19AB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1A0C8307" w14:textId="44D7D6AA" w:rsidR="00B020E0" w:rsidRDefault="00FC2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17D74">
        <w:rPr>
          <w:sz w:val="24"/>
          <w:lang w:eastAsia="zh-CN"/>
        </w:rPr>
        <w:t xml:space="preserve"> x </w:t>
      </w:r>
      <w:r w:rsidR="0025074A">
        <w:rPr>
          <w:sz w:val="24"/>
          <w:lang w:eastAsia="zh-CN"/>
        </w:rPr>
        <w:t>forklift</w:t>
      </w:r>
      <w:r w:rsidR="009A19AB">
        <w:rPr>
          <w:sz w:val="24"/>
          <w:lang w:eastAsia="zh-CN"/>
        </w:rPr>
        <w:t xml:space="preserve"> (utilize customer forklift)</w:t>
      </w:r>
    </w:p>
    <w:p w14:paraId="670D8CE0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E25335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3E9EC5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6C1D4090" w14:textId="77777777"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3942B81E" w14:textId="77777777"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9E2EA4" w14:textId="27530563"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27017F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2153C55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7C13E1C4" w14:textId="77777777" w:rsidR="009A19AB" w:rsidRDefault="009A19AB" w:rsidP="005D73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C6119E" w14:textId="46711A89"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9EACAC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745306E4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303C52D0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1541C451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1715073C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1CC337EE" w14:textId="68A76FCD"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</w:t>
      </w:r>
      <w:r w:rsidR="009A19AB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9D5477">
        <w:rPr>
          <w:sz w:val="24"/>
          <w:lang w:eastAsia="zh-CN"/>
        </w:rPr>
        <w:t xml:space="preserve">k down </w:t>
      </w:r>
      <w:r w:rsidR="009A19AB">
        <w:rPr>
          <w:sz w:val="24"/>
          <w:lang w:eastAsia="zh-CN"/>
        </w:rPr>
        <w:t>machine</w:t>
      </w:r>
      <w:r w:rsidR="00FD2778" w:rsidRPr="00F32E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14:paraId="0845629B" w14:textId="10AFE77F" w:rsidR="00C744A4" w:rsidRDefault="009D5477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32E9A" w:rsidRPr="009D5477">
        <w:rPr>
          <w:sz w:val="24"/>
          <w:lang w:eastAsia="zh-CN"/>
        </w:rPr>
        <w:t xml:space="preserve"> </w:t>
      </w:r>
      <w:r w:rsidR="009A19AB">
        <w:rPr>
          <w:sz w:val="24"/>
          <w:lang w:eastAsia="zh-CN"/>
        </w:rPr>
        <w:t>and unload machine</w:t>
      </w:r>
      <w:r w:rsidR="00F32E9A" w:rsidRPr="009D5477">
        <w:rPr>
          <w:sz w:val="24"/>
          <w:lang w:eastAsia="zh-CN"/>
        </w:rPr>
        <w:t xml:space="preserve"> </w:t>
      </w:r>
      <w:r w:rsidR="006F367F">
        <w:rPr>
          <w:sz w:val="24"/>
          <w:lang w:eastAsia="zh-CN"/>
        </w:rPr>
        <w:t xml:space="preserve">at </w:t>
      </w:r>
      <w:r w:rsidR="00F32E9A" w:rsidRPr="009D5477">
        <w:rPr>
          <w:sz w:val="24"/>
          <w:lang w:eastAsia="zh-CN"/>
        </w:rPr>
        <w:t xml:space="preserve">factory door entrance </w:t>
      </w:r>
    </w:p>
    <w:p w14:paraId="2E63E861" w14:textId="0EEA82F2" w:rsidR="009A19AB" w:rsidRPr="009D5477" w:rsidRDefault="009A19AB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14:paraId="68E4902D" w14:textId="77777777" w:rsidR="00684C71" w:rsidRPr="009D5477" w:rsidRDefault="00D03E74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477">
        <w:rPr>
          <w:sz w:val="24"/>
          <w:lang w:eastAsia="zh-CN"/>
        </w:rPr>
        <w:t>Shift</w:t>
      </w:r>
      <w:r w:rsidR="009D5477">
        <w:rPr>
          <w:sz w:val="24"/>
          <w:lang w:eastAsia="zh-CN"/>
        </w:rPr>
        <w:t xml:space="preserve"> and transport</w:t>
      </w:r>
      <w:r w:rsidR="00F32E9A" w:rsidRPr="009D5477">
        <w:rPr>
          <w:sz w:val="24"/>
          <w:lang w:eastAsia="zh-CN"/>
        </w:rPr>
        <w:t xml:space="preserve"> into factory premise </w:t>
      </w:r>
      <w:r w:rsidR="003B2B81" w:rsidRPr="009D5477">
        <w:rPr>
          <w:sz w:val="24"/>
          <w:lang w:eastAsia="zh-CN"/>
        </w:rPr>
        <w:t xml:space="preserve"> </w:t>
      </w:r>
    </w:p>
    <w:p w14:paraId="237BED35" w14:textId="77777777" w:rsidR="008D17DA" w:rsidRDefault="009D54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8D17DA">
        <w:rPr>
          <w:sz w:val="24"/>
          <w:lang w:eastAsia="zh-CN"/>
        </w:rPr>
        <w:t xml:space="preserve"> at the designated location</w:t>
      </w:r>
    </w:p>
    <w:p w14:paraId="6447E271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4C7013D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5187421F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008B9C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8F8AC2D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66F1FF48" w14:textId="45C67970" w:rsidR="00684C71" w:rsidRDefault="0081336E">
      <w:pPr>
        <w:rPr>
          <w:sz w:val="24"/>
        </w:rPr>
      </w:pPr>
      <w:r>
        <w:rPr>
          <w:sz w:val="24"/>
        </w:rPr>
        <w:t xml:space="preserve">           </w:t>
      </w:r>
      <w:r w:rsidR="006F367F">
        <w:rPr>
          <w:sz w:val="24"/>
        </w:rPr>
        <w:t xml:space="preserve"> </w:t>
      </w:r>
      <w:r w:rsidR="00696DB8">
        <w:rPr>
          <w:sz w:val="24"/>
        </w:rPr>
        <w:t xml:space="preserve">Kevin Wong </w:t>
      </w:r>
      <w:r w:rsidR="006F367F">
        <w:rPr>
          <w:sz w:val="24"/>
        </w:rPr>
        <w:t xml:space="preserve">/ </w:t>
      </w:r>
      <w:proofErr w:type="spellStart"/>
      <w:r w:rsidR="006F367F">
        <w:rPr>
          <w:sz w:val="24"/>
        </w:rPr>
        <w:t>Zailani</w:t>
      </w:r>
      <w:proofErr w:type="spellEnd"/>
    </w:p>
    <w:p w14:paraId="6CDB4B30" w14:textId="70129F1F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3E06F11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952AB" w14:textId="77777777" w:rsidR="00C20E4A" w:rsidRDefault="00C20E4A">
      <w:r>
        <w:separator/>
      </w:r>
    </w:p>
  </w:endnote>
  <w:endnote w:type="continuationSeparator" w:id="0">
    <w:p w14:paraId="530EE2C0" w14:textId="77777777" w:rsidR="00C20E4A" w:rsidRDefault="00C2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0271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4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4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4C7D1A" w14:textId="77777777" w:rsidR="00C20E4A" w:rsidRDefault="00C20E4A">
      <w:r>
        <w:separator/>
      </w:r>
    </w:p>
  </w:footnote>
  <w:footnote w:type="continuationSeparator" w:id="0">
    <w:p w14:paraId="56689B01" w14:textId="77777777" w:rsidR="00C20E4A" w:rsidRDefault="00C20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E7A54" w14:textId="7F62B73D" w:rsidR="00684C71" w:rsidRPr="005877B5" w:rsidRDefault="003C22FF" w:rsidP="005877B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A953EFD" wp14:editId="2730A32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7B5">
      <w:rPr>
        <w:b/>
        <w:sz w:val="28"/>
      </w:rPr>
      <w:t xml:space="preserve">                       </w:t>
    </w:r>
    <w:r w:rsidR="0081336E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05F7B2EC" w14:textId="47EDDB36" w:rsidR="00684C71" w:rsidRDefault="006F367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0A97C960" w14:textId="6FF2B5EB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</w:t>
    </w:r>
  </w:p>
  <w:p w14:paraId="7C151FD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173959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3F4A20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5217417">
    <w:abstractNumId w:val="2"/>
  </w:num>
  <w:num w:numId="2" w16cid:durableId="1798796043">
    <w:abstractNumId w:val="4"/>
  </w:num>
  <w:num w:numId="3" w16cid:durableId="2122528040">
    <w:abstractNumId w:val="0"/>
  </w:num>
  <w:num w:numId="4" w16cid:durableId="171069470">
    <w:abstractNumId w:val="9"/>
  </w:num>
  <w:num w:numId="5" w16cid:durableId="1763725455">
    <w:abstractNumId w:val="5"/>
  </w:num>
  <w:num w:numId="6" w16cid:durableId="1938321358">
    <w:abstractNumId w:val="6"/>
  </w:num>
  <w:num w:numId="7" w16cid:durableId="307899173">
    <w:abstractNumId w:val="3"/>
  </w:num>
  <w:num w:numId="8" w16cid:durableId="763917706">
    <w:abstractNumId w:val="7"/>
  </w:num>
  <w:num w:numId="9" w16cid:durableId="1950312422">
    <w:abstractNumId w:val="1"/>
  </w:num>
  <w:num w:numId="10" w16cid:durableId="1246571906">
    <w:abstractNumId w:val="8"/>
  </w:num>
  <w:num w:numId="11" w16cid:durableId="12070620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693F"/>
    <w:rsid w:val="00070F05"/>
    <w:rsid w:val="000801A2"/>
    <w:rsid w:val="000C4BD5"/>
    <w:rsid w:val="000F577A"/>
    <w:rsid w:val="001C5A49"/>
    <w:rsid w:val="001C645A"/>
    <w:rsid w:val="001F2B4E"/>
    <w:rsid w:val="00201B0F"/>
    <w:rsid w:val="002040E8"/>
    <w:rsid w:val="00205704"/>
    <w:rsid w:val="002249EF"/>
    <w:rsid w:val="0025074A"/>
    <w:rsid w:val="00264FFC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66FA"/>
    <w:rsid w:val="003B7ED4"/>
    <w:rsid w:val="003C22FF"/>
    <w:rsid w:val="00430053"/>
    <w:rsid w:val="0046606F"/>
    <w:rsid w:val="00494A64"/>
    <w:rsid w:val="004D7084"/>
    <w:rsid w:val="004E7394"/>
    <w:rsid w:val="005254B7"/>
    <w:rsid w:val="005654AB"/>
    <w:rsid w:val="005877B5"/>
    <w:rsid w:val="005D735A"/>
    <w:rsid w:val="006700D2"/>
    <w:rsid w:val="00684C71"/>
    <w:rsid w:val="00696DB8"/>
    <w:rsid w:val="006B6525"/>
    <w:rsid w:val="006F367F"/>
    <w:rsid w:val="00707B09"/>
    <w:rsid w:val="0071011D"/>
    <w:rsid w:val="00784B51"/>
    <w:rsid w:val="007D64B7"/>
    <w:rsid w:val="007E7225"/>
    <w:rsid w:val="00805829"/>
    <w:rsid w:val="0081336E"/>
    <w:rsid w:val="00872D61"/>
    <w:rsid w:val="00896CDD"/>
    <w:rsid w:val="008A4961"/>
    <w:rsid w:val="008C2569"/>
    <w:rsid w:val="008D17DA"/>
    <w:rsid w:val="00916E7D"/>
    <w:rsid w:val="00917D74"/>
    <w:rsid w:val="00964921"/>
    <w:rsid w:val="009A19AB"/>
    <w:rsid w:val="009D5477"/>
    <w:rsid w:val="009E6235"/>
    <w:rsid w:val="00A64537"/>
    <w:rsid w:val="00A65F59"/>
    <w:rsid w:val="00B020E0"/>
    <w:rsid w:val="00BA4A2E"/>
    <w:rsid w:val="00BC4309"/>
    <w:rsid w:val="00BC5999"/>
    <w:rsid w:val="00C03437"/>
    <w:rsid w:val="00C20E4A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32E9A"/>
    <w:rsid w:val="00F60267"/>
    <w:rsid w:val="00F65555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B65F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2024-05-14T02:42:00Z</cp:lastPrinted>
  <dcterms:created xsi:type="dcterms:W3CDTF">2025-07-28T01:38:00Z</dcterms:created>
  <dcterms:modified xsi:type="dcterms:W3CDTF">2025-07-28T01:39:00Z</dcterms:modified>
</cp:coreProperties>
</file>