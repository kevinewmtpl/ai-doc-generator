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380541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B15550">
        <w:rPr>
          <w:sz w:val="24"/>
        </w:rPr>
        <w:t>21</w:t>
      </w:r>
      <w:r w:rsidR="00B15550" w:rsidRPr="00B15550">
        <w:rPr>
          <w:sz w:val="24"/>
          <w:vertAlign w:val="superscript"/>
        </w:rPr>
        <w:t>st</w:t>
      </w:r>
      <w:bookmarkStart w:id="0" w:name="_GoBack"/>
      <w:bookmarkEnd w:id="0"/>
      <w:r w:rsidR="0082537F">
        <w:rPr>
          <w:sz w:val="24"/>
        </w:rPr>
        <w:t xml:space="preserve"> Jan 2021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385586" w:rsidRDefault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Description of Work</w:t>
      </w:r>
    </w:p>
    <w:p w:rsidR="004723BE" w:rsidRDefault="004723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1) To shift out small machine and accessories from 6</w:t>
      </w:r>
      <w:r w:rsidRPr="004723BE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to loading bay via cargo lift</w:t>
      </w:r>
    </w:p>
    <w:p w:rsidR="009C51A6" w:rsidRPr="005024B4" w:rsidRDefault="004723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5024B4">
        <w:rPr>
          <w:sz w:val="24"/>
          <w:lang w:eastAsia="zh-CN"/>
        </w:rPr>
        <w:t xml:space="preserve">To </w:t>
      </w:r>
      <w:r w:rsidR="0082537F">
        <w:rPr>
          <w:sz w:val="24"/>
          <w:lang w:eastAsia="zh-CN"/>
        </w:rPr>
        <w:t>hoist down machineries from 6</w:t>
      </w:r>
      <w:r w:rsidR="0082537F" w:rsidRPr="0082537F">
        <w:rPr>
          <w:sz w:val="24"/>
          <w:vertAlign w:val="superscript"/>
          <w:lang w:eastAsia="zh-CN"/>
        </w:rPr>
        <w:t>th</w:t>
      </w:r>
      <w:r w:rsidR="0082537F">
        <w:rPr>
          <w:sz w:val="24"/>
          <w:lang w:eastAsia="zh-CN"/>
        </w:rPr>
        <w:t xml:space="preserve"> floor</w:t>
      </w:r>
      <w:r w:rsidR="005024B4">
        <w:rPr>
          <w:sz w:val="24"/>
          <w:lang w:eastAsia="zh-CN"/>
        </w:rPr>
        <w:t xml:space="preserve"> through swing gate ope</w:t>
      </w:r>
      <w:r w:rsidR="0082537F">
        <w:rPr>
          <w:sz w:val="24"/>
          <w:lang w:eastAsia="zh-CN"/>
        </w:rPr>
        <w:t>ning by using platform and mobile</w:t>
      </w:r>
      <w:r w:rsidR="005024B4">
        <w:rPr>
          <w:sz w:val="24"/>
          <w:lang w:eastAsia="zh-CN"/>
        </w:rPr>
        <w:t xml:space="preserve"> crane </w:t>
      </w:r>
    </w:p>
    <w:p w:rsidR="006C66D8" w:rsidRDefault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0F031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4723BE" w:rsidRDefault="004723BE" w:rsidP="005024B4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29/01/2021   -   to shift out small machine and accessories via cargo lift </w:t>
      </w:r>
    </w:p>
    <w:p w:rsidR="00EE527F" w:rsidRDefault="004723BE" w:rsidP="005024B4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30/01/2021   -   to hoist down machineries using platform and mobile crane </w:t>
      </w:r>
    </w:p>
    <w:p w:rsidR="005024B4" w:rsidRDefault="005024B4" w:rsidP="005024B4">
      <w:pPr>
        <w:rPr>
          <w:sz w:val="24"/>
          <w:lang w:eastAsia="zh-CN"/>
        </w:rPr>
      </w:pPr>
    </w:p>
    <w:p w:rsidR="005024B4" w:rsidRDefault="005024B4" w:rsidP="005024B4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5024B4" w:rsidRDefault="005024B4" w:rsidP="005024B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09:30 am </w:t>
      </w:r>
    </w:p>
    <w:p w:rsidR="005024B4" w:rsidRPr="005024B4" w:rsidRDefault="005024B4" w:rsidP="005024B4">
      <w:pPr>
        <w:rPr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E47B96" w:rsidP="008254AB">
      <w:pPr>
        <w:pStyle w:val="Heading4"/>
      </w:pPr>
      <w:r>
        <w:t>B</w:t>
      </w:r>
      <w:r w:rsidR="0082537F">
        <w:t>lk 3014A Ubi Rd 1 #06-12/13</w:t>
      </w:r>
    </w:p>
    <w:p w:rsidR="00840DC8" w:rsidRPr="00840DC8" w:rsidRDefault="0082537F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OMGA</w:t>
      </w:r>
      <w:r w:rsidR="003D6643">
        <w:rPr>
          <w:sz w:val="24"/>
          <w:szCs w:val="24"/>
          <w:lang w:eastAsia="zh-CN"/>
        </w:rPr>
        <w:t xml:space="preserve"> </w:t>
      </w:r>
      <w:r w:rsidR="00884C68">
        <w:rPr>
          <w:sz w:val="24"/>
          <w:szCs w:val="24"/>
          <w:lang w:eastAsia="zh-CN"/>
        </w:rPr>
        <w:t>Pte Ltd</w:t>
      </w:r>
    </w:p>
    <w:p w:rsidR="00EE527F" w:rsidRDefault="00EE527F">
      <w:pPr>
        <w:rPr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C4505" w:rsidRDefault="008253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5024B4">
        <w:rPr>
          <w:sz w:val="24"/>
          <w:lang w:eastAsia="zh-CN"/>
        </w:rPr>
        <w:t xml:space="preserve"> x </w:t>
      </w:r>
      <w:r w:rsidR="00145345">
        <w:rPr>
          <w:sz w:val="24"/>
          <w:lang w:eastAsia="zh-CN"/>
        </w:rPr>
        <w:t>50</w:t>
      </w:r>
      <w:r w:rsidR="00DC4505">
        <w:rPr>
          <w:sz w:val="24"/>
          <w:lang w:eastAsia="zh-CN"/>
        </w:rPr>
        <w:t xml:space="preserve"> ton </w:t>
      </w:r>
      <w:r>
        <w:rPr>
          <w:sz w:val="24"/>
          <w:lang w:eastAsia="zh-CN"/>
        </w:rPr>
        <w:t>mobile</w:t>
      </w:r>
      <w:r w:rsidR="005024B4">
        <w:rPr>
          <w:sz w:val="24"/>
          <w:lang w:eastAsia="zh-CN"/>
        </w:rPr>
        <w:t xml:space="preserve"> crane</w:t>
      </w:r>
    </w:p>
    <w:p w:rsidR="005024B4" w:rsidRDefault="008253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3-4 x lorry</w:t>
      </w:r>
    </w:p>
    <w:p w:rsidR="005024B4" w:rsidRDefault="005024B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47B96" w:rsidRDefault="005024B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D1269D">
        <w:rPr>
          <w:sz w:val="24"/>
          <w:lang w:eastAsia="zh-CN"/>
        </w:rPr>
        <w:t>allet truck</w:t>
      </w:r>
    </w:p>
    <w:p w:rsidR="00D1269D" w:rsidRDefault="005024B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wire </w:t>
      </w:r>
      <w:r w:rsidR="0042603E">
        <w:rPr>
          <w:sz w:val="24"/>
          <w:lang w:eastAsia="zh-CN"/>
        </w:rPr>
        <w:t>sling</w:t>
      </w:r>
    </w:p>
    <w:p w:rsidR="00EE527F" w:rsidRDefault="008253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E678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E678E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E678E">
        <w:rPr>
          <w:sz w:val="24"/>
          <w:lang w:eastAsia="zh-CN"/>
        </w:rPr>
        <w:t>derstorms and lightning weather</w:t>
      </w:r>
    </w:p>
    <w:p w:rsidR="004723BE" w:rsidRDefault="00EE527F" w:rsidP="006C66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250C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Pr="0048684D" w:rsidRDefault="009E678E" w:rsidP="006C66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433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433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7250C7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DD2574">
        <w:rPr>
          <w:sz w:val="24"/>
          <w:lang w:eastAsia="zh-CN"/>
        </w:rPr>
        <w:t xml:space="preserve">and </w:t>
      </w:r>
      <w:r w:rsidR="002D65BD">
        <w:rPr>
          <w:sz w:val="24"/>
          <w:lang w:eastAsia="zh-CN"/>
        </w:rPr>
        <w:t>mobile/</w:t>
      </w:r>
      <w:r w:rsidR="00385586">
        <w:rPr>
          <w:sz w:val="24"/>
          <w:lang w:eastAsia="zh-CN"/>
        </w:rPr>
        <w:t xml:space="preserve">lorry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 w:rsidP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>Barricad</w:t>
      </w:r>
      <w:r w:rsidR="0044333E">
        <w:rPr>
          <w:sz w:val="24"/>
          <w:lang w:eastAsia="zh-CN"/>
        </w:rPr>
        <w:t>e</w:t>
      </w:r>
      <w:r w:rsidR="00145345">
        <w:rPr>
          <w:sz w:val="24"/>
          <w:lang w:eastAsia="zh-CN"/>
        </w:rPr>
        <w:t xml:space="preserve"> off work area with </w:t>
      </w:r>
      <w:r>
        <w:rPr>
          <w:sz w:val="24"/>
          <w:lang w:eastAsia="zh-CN"/>
        </w:rPr>
        <w:t>red white tape and lifting in operation signage</w:t>
      </w:r>
    </w:p>
    <w:p w:rsidR="0044333E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44333E">
        <w:rPr>
          <w:sz w:val="24"/>
          <w:lang w:eastAsia="zh-CN"/>
        </w:rPr>
        <w:t xml:space="preserve">safety </w:t>
      </w:r>
      <w:r w:rsidR="0044333E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385586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44333E">
        <w:t>.</w:t>
      </w:r>
      <w:r w:rsidR="0042603E">
        <w:rPr>
          <w:rFonts w:hint="eastAsia"/>
        </w:rPr>
        <w:t>O</w:t>
      </w:r>
      <w:r w:rsidR="0044333E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DD2574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44333E" w:rsidRDefault="00EE527F" w:rsidP="004433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9E678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44333E" w:rsidRDefault="0082537F" w:rsidP="004433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2 x mobile</w:t>
      </w:r>
      <w:r w:rsidR="00451BD0">
        <w:rPr>
          <w:sz w:val="24"/>
          <w:lang w:eastAsia="zh-CN"/>
        </w:rPr>
        <w:t xml:space="preserve"> crane </w:t>
      </w:r>
      <w:r w:rsidR="00EE527F">
        <w:rPr>
          <w:sz w:val="24"/>
          <w:lang w:eastAsia="zh-CN"/>
        </w:rPr>
        <w:t>at desig</w:t>
      </w:r>
      <w:r>
        <w:rPr>
          <w:sz w:val="24"/>
          <w:lang w:eastAsia="zh-CN"/>
        </w:rPr>
        <w:t xml:space="preserve">nated hoisting area </w:t>
      </w:r>
    </w:p>
    <w:p w:rsidR="00451BD0" w:rsidRDefault="0082537F" w:rsidP="004433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6</w:t>
      </w:r>
      <w:r w:rsidRPr="0082537F">
        <w:rPr>
          <w:sz w:val="24"/>
          <w:vertAlign w:val="superscript"/>
          <w:lang w:eastAsia="zh-CN"/>
        </w:rPr>
        <w:t>th</w:t>
      </w:r>
      <w:r w:rsidR="00451BD0">
        <w:rPr>
          <w:sz w:val="24"/>
          <w:lang w:eastAsia="zh-CN"/>
        </w:rPr>
        <w:t xml:space="preserve"> floor swing gate opening</w:t>
      </w:r>
    </w:p>
    <w:p w:rsidR="00451BD0" w:rsidRDefault="00451BD0" w:rsidP="004433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platform 3ft metal protruding is fully lean and rested on the swing gate opening slab</w:t>
      </w:r>
    </w:p>
    <w:p w:rsidR="00451BD0" w:rsidRDefault="00451BD0" w:rsidP="004433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competent point an</w:t>
      </w:r>
      <w:r w:rsidR="0082537F">
        <w:rPr>
          <w:sz w:val="24"/>
          <w:lang w:eastAsia="zh-CN"/>
        </w:rPr>
        <w:t>d secured using 1 x 50 ton</w:t>
      </w:r>
      <w:r>
        <w:rPr>
          <w:sz w:val="24"/>
          <w:lang w:eastAsia="zh-CN"/>
        </w:rPr>
        <w:t xml:space="preserve"> crane</w:t>
      </w:r>
    </w:p>
    <w:p w:rsidR="0048684D" w:rsidRDefault="00A05F3D" w:rsidP="00451BD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51BD0">
        <w:rPr>
          <w:sz w:val="24"/>
          <w:lang w:eastAsia="zh-CN"/>
        </w:rPr>
        <w:t>Use strong belt to secure front left and right of platform onto building/pillar to prevent platform swing outward</w:t>
      </w:r>
    </w:p>
    <w:p w:rsidR="0082537F" w:rsidRDefault="0082537F" w:rsidP="00451BD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production</w:t>
      </w:r>
    </w:p>
    <w:p w:rsidR="0082537F" w:rsidRDefault="0082537F" w:rsidP="00451BD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platform</w:t>
      </w:r>
    </w:p>
    <w:p w:rsidR="00451BD0" w:rsidRDefault="0082537F" w:rsidP="00451BD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 crane to hoist down machine to the ground</w:t>
      </w:r>
    </w:p>
    <w:p w:rsidR="0082537F" w:rsidRDefault="0082537F" w:rsidP="00451BD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machine onto lorry chassis </w:t>
      </w:r>
    </w:p>
    <w:p w:rsidR="00EE527F" w:rsidRPr="0082537F" w:rsidRDefault="0082537F" w:rsidP="008253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with strapping belt prior to being transport to new factory </w:t>
      </w:r>
    </w:p>
    <w:p w:rsidR="00A05F3D" w:rsidRDefault="00EE527F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385586" w:rsidRDefault="00A05F3D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385586">
        <w:rPr>
          <w:sz w:val="24"/>
          <w:lang w:eastAsia="zh-CN"/>
        </w:rPr>
        <w:t>ll debris</w:t>
      </w:r>
      <w:r w:rsidR="0082537F">
        <w:rPr>
          <w:sz w:val="24"/>
          <w:lang w:eastAsia="zh-CN"/>
        </w:rPr>
        <w:t xml:space="preserve"> </w:t>
      </w:r>
      <w:r w:rsidR="00385586">
        <w:rPr>
          <w:sz w:val="24"/>
          <w:lang w:eastAsia="zh-CN"/>
        </w:rPr>
        <w:t xml:space="preserve">will be </w:t>
      </w:r>
      <w:r w:rsidR="00EE527F" w:rsidRPr="00385586">
        <w:rPr>
          <w:sz w:val="24"/>
          <w:lang w:eastAsia="zh-CN"/>
        </w:rPr>
        <w:t>clear</w:t>
      </w:r>
      <w:r w:rsidR="00385586">
        <w:rPr>
          <w:sz w:val="24"/>
          <w:lang w:eastAsia="zh-CN"/>
        </w:rPr>
        <w:t xml:space="preserve"> and dispose</w:t>
      </w:r>
    </w:p>
    <w:p w:rsidR="00AE1D32" w:rsidRPr="00A05F3D" w:rsidRDefault="00EE527F" w:rsidP="00A05F3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C4505" w:rsidRDefault="00DC4505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38558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7447" w:rsidRDefault="001C7447">
      <w:r>
        <w:separator/>
      </w:r>
    </w:p>
  </w:endnote>
  <w:endnote w:type="continuationSeparator" w:id="0">
    <w:p w:rsidR="001C7447" w:rsidRDefault="001C74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1555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1555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7447" w:rsidRDefault="001C7447">
      <w:r>
        <w:separator/>
      </w:r>
    </w:p>
  </w:footnote>
  <w:footnote w:type="continuationSeparator" w:id="0">
    <w:p w:rsidR="001C7447" w:rsidRDefault="001C744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1C744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5024B4">
    <w:pPr>
      <w:pStyle w:val="Header"/>
      <w:jc w:val="center"/>
    </w:pPr>
    <w:r>
      <w:t>Tel</w:t>
    </w:r>
    <w:r w:rsidR="00EE527F">
      <w:t xml:space="preserve">: </w:t>
    </w:r>
    <w:r w:rsidR="00E47B96">
      <w:t>6</w:t>
    </w:r>
    <w:r w:rsidR="00EE527F">
      <w:t xml:space="preserve">2824175, </w:t>
    </w:r>
    <w:r w:rsidR="00E47B96">
      <w:t>6</w:t>
    </w:r>
    <w:r w:rsidR="00EE527F">
      <w:t xml:space="preserve">2828203, </w:t>
    </w:r>
    <w:r w:rsidR="00E47B96">
      <w:t>6</w:t>
    </w:r>
    <w:r>
      <w:t>2826020, Fax</w:t>
    </w:r>
    <w:r w:rsidR="00EE527F">
      <w:t xml:space="preserve">: </w:t>
    </w:r>
    <w:r w:rsidR="00E47B96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1C7447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5024B4">
    <w:pPr>
      <w:pStyle w:val="Header"/>
      <w:jc w:val="center"/>
      <w:rPr>
        <w:sz w:val="22"/>
      </w:rPr>
    </w:pPr>
    <w:r>
      <w:rPr>
        <w:sz w:val="22"/>
      </w:rPr>
      <w:t>e-mail</w:t>
    </w:r>
    <w:r w:rsidR="00E47B96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2E75F5A"/>
    <w:multiLevelType w:val="hybridMultilevel"/>
    <w:tmpl w:val="E35E153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77CE"/>
    <w:rsid w:val="000128D4"/>
    <w:rsid w:val="00063D68"/>
    <w:rsid w:val="00081630"/>
    <w:rsid w:val="000F0319"/>
    <w:rsid w:val="00103580"/>
    <w:rsid w:val="001377F3"/>
    <w:rsid w:val="00145345"/>
    <w:rsid w:val="001C7447"/>
    <w:rsid w:val="00251834"/>
    <w:rsid w:val="002D1F09"/>
    <w:rsid w:val="002D65BD"/>
    <w:rsid w:val="002F40D7"/>
    <w:rsid w:val="00380541"/>
    <w:rsid w:val="00385586"/>
    <w:rsid w:val="003B701A"/>
    <w:rsid w:val="003C1FD8"/>
    <w:rsid w:val="003D6643"/>
    <w:rsid w:val="0042603E"/>
    <w:rsid w:val="0044333E"/>
    <w:rsid w:val="00451BD0"/>
    <w:rsid w:val="00453F33"/>
    <w:rsid w:val="0045662C"/>
    <w:rsid w:val="00471A02"/>
    <w:rsid w:val="004723BE"/>
    <w:rsid w:val="004725E1"/>
    <w:rsid w:val="0048684D"/>
    <w:rsid w:val="004A2FC0"/>
    <w:rsid w:val="004D3589"/>
    <w:rsid w:val="004F6A44"/>
    <w:rsid w:val="005024B4"/>
    <w:rsid w:val="00512C3F"/>
    <w:rsid w:val="00552A68"/>
    <w:rsid w:val="005D68C5"/>
    <w:rsid w:val="005E1358"/>
    <w:rsid w:val="00605CE3"/>
    <w:rsid w:val="0066137B"/>
    <w:rsid w:val="00691F2F"/>
    <w:rsid w:val="006A0465"/>
    <w:rsid w:val="006C66D8"/>
    <w:rsid w:val="007250C7"/>
    <w:rsid w:val="007846C5"/>
    <w:rsid w:val="0082537F"/>
    <w:rsid w:val="008254AB"/>
    <w:rsid w:val="00840DC8"/>
    <w:rsid w:val="00880CD7"/>
    <w:rsid w:val="00884C68"/>
    <w:rsid w:val="00900916"/>
    <w:rsid w:val="00917B6D"/>
    <w:rsid w:val="009C51A6"/>
    <w:rsid w:val="009E678E"/>
    <w:rsid w:val="00A05F3D"/>
    <w:rsid w:val="00AA5E43"/>
    <w:rsid w:val="00AD13C8"/>
    <w:rsid w:val="00AD5DD6"/>
    <w:rsid w:val="00AE1D32"/>
    <w:rsid w:val="00B13819"/>
    <w:rsid w:val="00B15550"/>
    <w:rsid w:val="00C35759"/>
    <w:rsid w:val="00C3763F"/>
    <w:rsid w:val="00CA3063"/>
    <w:rsid w:val="00CC772F"/>
    <w:rsid w:val="00CF7395"/>
    <w:rsid w:val="00D10D34"/>
    <w:rsid w:val="00D1269D"/>
    <w:rsid w:val="00DC4505"/>
    <w:rsid w:val="00DD2574"/>
    <w:rsid w:val="00E12D5A"/>
    <w:rsid w:val="00E47B96"/>
    <w:rsid w:val="00E743A0"/>
    <w:rsid w:val="00EA33AE"/>
    <w:rsid w:val="00EE527F"/>
    <w:rsid w:val="00F73503"/>
    <w:rsid w:val="00F7633A"/>
    <w:rsid w:val="00FA0089"/>
    <w:rsid w:val="00FB217D"/>
    <w:rsid w:val="00FC7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0D9FD7-24EB-45B0-9DEE-E7A2AE3E1D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10</TotalTime>
  <Pages>1</Pages>
  <Words>413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2768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2021-01-21T01:04:00Z</cp:lastPrinted>
  <dcterms:created xsi:type="dcterms:W3CDTF">2021-01-11T03:26:00Z</dcterms:created>
  <dcterms:modified xsi:type="dcterms:W3CDTF">2021-01-21T01:04:00Z</dcterms:modified>
</cp:coreProperties>
</file>