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76441">
      <w:pPr>
        <w:rPr>
          <w:sz w:val="24"/>
          <w:lang w:eastAsia="zh-CN"/>
        </w:rPr>
      </w:pPr>
      <w:r>
        <w:rPr>
          <w:sz w:val="24"/>
        </w:rPr>
        <w:t>Date: 05</w:t>
      </w:r>
      <w:r w:rsidRPr="00276441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276441">
        <w:rPr>
          <w:sz w:val="24"/>
          <w:lang w:eastAsia="zh-CN"/>
        </w:rPr>
        <w:t xml:space="preserve"> lift up structure for customer engineer to exchange parts using ‘A’ frame</w:t>
      </w:r>
    </w:p>
    <w:p w:rsid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350FD" w:rsidRDefault="00D350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13FFF" w:rsidRDefault="002764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structure</w:t>
      </w:r>
    </w:p>
    <w:p w:rsidR="00D350FD" w:rsidRPr="00D350FD" w:rsidRDefault="002764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70</w:t>
      </w:r>
      <w:r w:rsidR="00592A8E">
        <w:rPr>
          <w:sz w:val="24"/>
          <w:szCs w:val="24"/>
          <w:lang w:eastAsia="zh-CN"/>
        </w:rPr>
        <w:t>0</w:t>
      </w:r>
      <w:r w:rsidR="00413FFF">
        <w:rPr>
          <w:sz w:val="24"/>
          <w:szCs w:val="24"/>
          <w:lang w:eastAsia="zh-CN"/>
        </w:rPr>
        <w:t xml:space="preserve"> kg </w:t>
      </w:r>
      <w:r w:rsidR="00D350FD">
        <w:rPr>
          <w:sz w:val="24"/>
          <w:szCs w:val="24"/>
          <w:lang w:eastAsia="zh-CN"/>
        </w:rPr>
        <w:t xml:space="preserve"> </w:t>
      </w:r>
    </w:p>
    <w:p w:rsidR="00D350FD" w:rsidRPr="003571AC" w:rsidRDefault="00D350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76441">
      <w:pPr>
        <w:rPr>
          <w:sz w:val="24"/>
          <w:lang w:eastAsia="zh-CN"/>
        </w:rPr>
      </w:pPr>
      <w:r>
        <w:rPr>
          <w:sz w:val="24"/>
          <w:lang w:eastAsia="zh-CN"/>
        </w:rPr>
        <w:t>11/05/22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2764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43968" w:rsidRDefault="00276441" w:rsidP="00D33487">
      <w:pPr>
        <w:pStyle w:val="Heading4"/>
      </w:pPr>
      <w:r>
        <w:t>58 Sungei Kadut Loop</w:t>
      </w:r>
    </w:p>
    <w:p w:rsidR="00D33487" w:rsidRPr="00D33487" w:rsidRDefault="00276441" w:rsidP="00D334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Admaterials Technologies</w:t>
      </w:r>
      <w:r w:rsidR="00D33487">
        <w:rPr>
          <w:sz w:val="24"/>
          <w:szCs w:val="24"/>
          <w:lang w:eastAsia="zh-CN"/>
        </w:rPr>
        <w:t xml:space="preserve"> Pte Ltd</w:t>
      </w:r>
    </w:p>
    <w:p w:rsidR="00E43968" w:rsidRDefault="00E439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D33487">
        <w:rPr>
          <w:sz w:val="24"/>
          <w:lang w:eastAsia="zh-CN"/>
        </w:rPr>
        <w:t xml:space="preserve"> ‘A’ frame structure</w:t>
      </w:r>
    </w:p>
    <w:p w:rsidR="00D33487" w:rsidRDefault="002764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33487">
        <w:rPr>
          <w:sz w:val="24"/>
          <w:lang w:eastAsia="zh-CN"/>
        </w:rPr>
        <w:t xml:space="preserve"> ton chain block</w:t>
      </w:r>
    </w:p>
    <w:p w:rsidR="00D33487" w:rsidRDefault="00D33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B77F01">
        <w:rPr>
          <w:sz w:val="24"/>
          <w:lang w:eastAsia="zh-CN"/>
        </w:rPr>
        <w:t xml:space="preserve">s around operation area </w:t>
      </w:r>
    </w:p>
    <w:p w:rsidR="00413FFF" w:rsidRDefault="00413FFF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13FFF" w:rsidRDefault="00147D2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13FFF" w:rsidRDefault="006467DA" w:rsidP="00413F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66C7A" w:rsidRPr="00413FFF" w:rsidRDefault="001268A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Pr="005C6F68" w:rsidRDefault="00E43968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AB583B">
        <w:rPr>
          <w:rFonts w:hint="eastAsia"/>
          <w:sz w:val="24"/>
          <w:lang w:eastAsia="zh-CN"/>
        </w:rPr>
        <w:t>ifting gear with M.O.M certificate</w:t>
      </w:r>
    </w:p>
    <w:p w:rsidR="006467DA" w:rsidRPr="00D33487" w:rsidRDefault="00217127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B77F01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Fixing of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 w:rsidR="00E43968">
        <w:rPr>
          <w:sz w:val="24"/>
          <w:lang w:eastAsia="zh-CN"/>
        </w:rPr>
        <w:t xml:space="preserve">structure </w:t>
      </w:r>
      <w:r>
        <w:rPr>
          <w:sz w:val="24"/>
          <w:lang w:eastAsia="zh-CN"/>
        </w:rPr>
        <w:t>on site</w:t>
      </w:r>
    </w:p>
    <w:p w:rsidR="00D33487" w:rsidRDefault="0027644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structure</w:t>
      </w:r>
    </w:p>
    <w:p w:rsidR="004F035D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</w:t>
      </w:r>
      <w:r w:rsidR="00E43968">
        <w:rPr>
          <w:sz w:val="24"/>
          <w:lang w:eastAsia="zh-CN"/>
        </w:rPr>
        <w:t xml:space="preserve">with chain </w:t>
      </w:r>
      <w:r w:rsidR="00276441">
        <w:rPr>
          <w:sz w:val="24"/>
          <w:lang w:eastAsia="zh-CN"/>
        </w:rPr>
        <w:t>block to lift up structure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</w:t>
      </w:r>
      <w:r w:rsidR="00276441">
        <w:rPr>
          <w:sz w:val="24"/>
          <w:lang w:eastAsia="zh-CN"/>
        </w:rPr>
        <w:t>t ‘A’ frame and lower structure</w:t>
      </w:r>
      <w:r>
        <w:rPr>
          <w:sz w:val="24"/>
          <w:lang w:eastAsia="zh-CN"/>
        </w:rPr>
        <w:t xml:space="preserve"> to the ground</w:t>
      </w:r>
    </w:p>
    <w:p w:rsidR="005E615C" w:rsidRDefault="0027644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Customer engineer to exchange part</w:t>
      </w:r>
    </w:p>
    <w:p w:rsidR="005C6F68" w:rsidRPr="00B77F01" w:rsidRDefault="00420C5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exchange part, </w:t>
      </w:r>
      <w:r w:rsidR="00D9326E">
        <w:rPr>
          <w:sz w:val="24"/>
          <w:lang w:eastAsia="zh-CN"/>
        </w:rPr>
        <w:t>lift up structure and lower down at new location</w:t>
      </w:r>
      <w:bookmarkStart w:id="0" w:name="_GoBack"/>
      <w:bookmarkEnd w:id="0"/>
    </w:p>
    <w:p w:rsidR="00B77F01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6467DA" w:rsidRPr="0099046A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E439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E43968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1D27" w:rsidRDefault="00611D27">
      <w:r>
        <w:separator/>
      </w:r>
    </w:p>
  </w:endnote>
  <w:endnote w:type="continuationSeparator" w:id="0">
    <w:p w:rsidR="00611D27" w:rsidRDefault="00611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326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32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1D27" w:rsidRDefault="00611D27">
      <w:r>
        <w:separator/>
      </w:r>
    </w:p>
  </w:footnote>
  <w:footnote w:type="continuationSeparator" w:id="0">
    <w:p w:rsidR="00611D27" w:rsidRDefault="00611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11D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4396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420C51"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11D2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9638B"/>
    <w:rsid w:val="000C68D5"/>
    <w:rsid w:val="000D3C89"/>
    <w:rsid w:val="000D3F7C"/>
    <w:rsid w:val="000D7011"/>
    <w:rsid w:val="001268A8"/>
    <w:rsid w:val="00136332"/>
    <w:rsid w:val="00141D73"/>
    <w:rsid w:val="00147D28"/>
    <w:rsid w:val="001F1728"/>
    <w:rsid w:val="001F5380"/>
    <w:rsid w:val="00205DB2"/>
    <w:rsid w:val="00217127"/>
    <w:rsid w:val="00241657"/>
    <w:rsid w:val="00257C21"/>
    <w:rsid w:val="00276441"/>
    <w:rsid w:val="003571AC"/>
    <w:rsid w:val="003C43A5"/>
    <w:rsid w:val="003D3BEA"/>
    <w:rsid w:val="00413FFF"/>
    <w:rsid w:val="00420C51"/>
    <w:rsid w:val="00466C7A"/>
    <w:rsid w:val="004F035D"/>
    <w:rsid w:val="005333BC"/>
    <w:rsid w:val="00566BA1"/>
    <w:rsid w:val="00592A8E"/>
    <w:rsid w:val="005C6F68"/>
    <w:rsid w:val="005E615C"/>
    <w:rsid w:val="00611D27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0B2D"/>
    <w:rsid w:val="0084724A"/>
    <w:rsid w:val="00895D5D"/>
    <w:rsid w:val="0089628B"/>
    <w:rsid w:val="0090024D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719CA"/>
    <w:rsid w:val="00C95881"/>
    <w:rsid w:val="00D254BF"/>
    <w:rsid w:val="00D33487"/>
    <w:rsid w:val="00D350FD"/>
    <w:rsid w:val="00D51A21"/>
    <w:rsid w:val="00D9326E"/>
    <w:rsid w:val="00E14375"/>
    <w:rsid w:val="00E14B73"/>
    <w:rsid w:val="00E14D44"/>
    <w:rsid w:val="00E43968"/>
    <w:rsid w:val="00E71D6F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2022-05-05T06:54:00Z</dcterms:created>
  <dcterms:modified xsi:type="dcterms:W3CDTF">2022-05-05T06:54:00Z</dcterms:modified>
</cp:coreProperties>
</file>