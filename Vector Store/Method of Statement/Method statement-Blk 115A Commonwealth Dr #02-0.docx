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2C7C53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257E5">
        <w:rPr>
          <w:sz w:val="24"/>
        </w:rPr>
        <w:t>22</w:t>
      </w:r>
      <w:r w:rsidR="004257E5">
        <w:rPr>
          <w:sz w:val="24"/>
          <w:vertAlign w:val="superscript"/>
        </w:rPr>
        <w:t xml:space="preserve">nd </w:t>
      </w:r>
      <w:r w:rsidR="004257E5">
        <w:rPr>
          <w:sz w:val="24"/>
          <w:lang w:eastAsia="zh-CN"/>
        </w:rPr>
        <w:t>Mar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2075DE" w:rsidRDefault="002075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7B782A">
        <w:rPr>
          <w:sz w:val="24"/>
          <w:lang w:eastAsia="zh-CN"/>
        </w:rPr>
        <w:t>shi</w:t>
      </w:r>
      <w:r w:rsidR="002C7C53">
        <w:rPr>
          <w:sz w:val="24"/>
          <w:lang w:eastAsia="zh-CN"/>
        </w:rPr>
        <w:t>ft o</w:t>
      </w:r>
      <w:r w:rsidR="00FB5F3F">
        <w:rPr>
          <w:sz w:val="24"/>
          <w:lang w:eastAsia="zh-CN"/>
        </w:rPr>
        <w:t xml:space="preserve">ut and </w:t>
      </w:r>
      <w:r w:rsidR="004257E5">
        <w:rPr>
          <w:sz w:val="24"/>
          <w:lang w:eastAsia="zh-CN"/>
        </w:rPr>
        <w:t xml:space="preserve">hoist down </w:t>
      </w:r>
      <w:r>
        <w:rPr>
          <w:sz w:val="24"/>
          <w:lang w:eastAsia="zh-CN"/>
        </w:rPr>
        <w:t xml:space="preserve">5 unit </w:t>
      </w:r>
      <w:r w:rsidR="00FB5F3F">
        <w:rPr>
          <w:sz w:val="24"/>
          <w:lang w:eastAsia="zh-CN"/>
        </w:rPr>
        <w:t>machine</w:t>
      </w:r>
      <w:r w:rsidR="002C7C53">
        <w:rPr>
          <w:sz w:val="24"/>
          <w:lang w:eastAsia="zh-CN"/>
        </w:rPr>
        <w:t xml:space="preserve"> from 2</w:t>
      </w:r>
      <w:r w:rsidR="002C7C53" w:rsidRPr="002C7C53">
        <w:rPr>
          <w:sz w:val="24"/>
          <w:vertAlign w:val="superscript"/>
          <w:lang w:eastAsia="zh-CN"/>
        </w:rPr>
        <w:t>nd</w:t>
      </w:r>
      <w:r w:rsidR="00FB5F3F">
        <w:rPr>
          <w:sz w:val="24"/>
          <w:lang w:eastAsia="zh-CN"/>
        </w:rPr>
        <w:t xml:space="preserve"> floor </w:t>
      </w:r>
      <w:r w:rsidR="006168BE">
        <w:rPr>
          <w:sz w:val="24"/>
          <w:lang w:eastAsia="zh-CN"/>
        </w:rPr>
        <w:t xml:space="preserve">by using </w:t>
      </w:r>
      <w:r w:rsidR="002C7C53">
        <w:rPr>
          <w:sz w:val="24"/>
          <w:lang w:eastAsia="zh-CN"/>
        </w:rPr>
        <w:t xml:space="preserve">platform and </w:t>
      </w:r>
      <w:r w:rsidR="006168BE">
        <w:rPr>
          <w:sz w:val="24"/>
          <w:lang w:eastAsia="zh-CN"/>
        </w:rPr>
        <w:t>lorry c</w:t>
      </w:r>
      <w:r w:rsidR="007B782A">
        <w:rPr>
          <w:sz w:val="24"/>
          <w:lang w:eastAsia="zh-CN"/>
        </w:rPr>
        <w:t>rane</w:t>
      </w:r>
    </w:p>
    <w:p w:rsidR="007B782A" w:rsidRPr="002C0C2F" w:rsidRDefault="002075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5 unit small machine to loading via cargo lift </w:t>
      </w:r>
    </w:p>
    <w:p w:rsidR="007B782A" w:rsidRPr="007B782A" w:rsidRDefault="007B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2C7C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4257E5">
      <w:pPr>
        <w:rPr>
          <w:sz w:val="24"/>
          <w:lang w:eastAsia="zh-CN"/>
        </w:rPr>
      </w:pPr>
      <w:r>
        <w:rPr>
          <w:sz w:val="24"/>
          <w:lang w:eastAsia="zh-CN"/>
        </w:rPr>
        <w:t>26/03/22</w:t>
      </w:r>
      <w:r w:rsidR="008377C3">
        <w:rPr>
          <w:sz w:val="24"/>
          <w:lang w:eastAsia="zh-CN"/>
        </w:rPr>
        <w:t xml:space="preserve"> (Saturday)</w:t>
      </w:r>
    </w:p>
    <w:p w:rsidR="002C7C53" w:rsidRDefault="002C7C53">
      <w:pPr>
        <w:rPr>
          <w:sz w:val="24"/>
          <w:lang w:eastAsia="zh-CN"/>
        </w:rPr>
      </w:pPr>
    </w:p>
    <w:p w:rsidR="00EE527F" w:rsidRDefault="002C7C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C7C53" w:rsidRPr="002C0C2F" w:rsidRDefault="004257E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2C7C53" w:rsidRPr="002C7C53" w:rsidRDefault="002C7C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C0C2F" w:rsidRDefault="007B782A" w:rsidP="0004172F">
      <w:pPr>
        <w:pStyle w:val="Heading4"/>
      </w:pPr>
      <w:r>
        <w:t>Blk 1</w:t>
      </w:r>
      <w:r w:rsidR="002C7C53">
        <w:t>15A Commonwealth Drive</w:t>
      </w:r>
      <w:r w:rsidR="002075DE">
        <w:t xml:space="preserve"> #02-12</w:t>
      </w:r>
    </w:p>
    <w:p w:rsidR="002C7C53" w:rsidRPr="00FB5F3F" w:rsidRDefault="002075DE" w:rsidP="00FB5F3F">
      <w:pPr>
        <w:pStyle w:val="Heading4"/>
      </w:pPr>
      <w:r>
        <w:t xml:space="preserve">The Central Industries </w:t>
      </w:r>
    </w:p>
    <w:p w:rsidR="00F5667F" w:rsidRPr="00F5667F" w:rsidRDefault="00F5667F" w:rsidP="00F566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0C2F" w:rsidRDefault="00FB5F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257E5">
        <w:rPr>
          <w:sz w:val="24"/>
          <w:lang w:eastAsia="zh-CN"/>
        </w:rPr>
        <w:t>-3</w:t>
      </w:r>
      <w:r w:rsidR="00F5667F">
        <w:rPr>
          <w:sz w:val="24"/>
          <w:lang w:eastAsia="zh-CN"/>
        </w:rPr>
        <w:t xml:space="preserve"> x </w:t>
      </w:r>
      <w:r w:rsidR="002C0C2F">
        <w:rPr>
          <w:sz w:val="24"/>
          <w:lang w:eastAsia="zh-CN"/>
        </w:rPr>
        <w:t xml:space="preserve">633 </w:t>
      </w:r>
      <w:r w:rsidR="00DD2574">
        <w:rPr>
          <w:sz w:val="24"/>
          <w:lang w:eastAsia="zh-CN"/>
        </w:rPr>
        <w:t>lorry</w:t>
      </w:r>
      <w:r w:rsidR="002C0C2F">
        <w:rPr>
          <w:sz w:val="24"/>
          <w:lang w:eastAsia="zh-CN"/>
        </w:rPr>
        <w:t xml:space="preserve"> loader</w:t>
      </w:r>
    </w:p>
    <w:p w:rsidR="00880C30" w:rsidRDefault="002C0C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platform </w:t>
      </w:r>
      <w:r w:rsidR="00880C30">
        <w:rPr>
          <w:sz w:val="24"/>
          <w:lang w:eastAsia="zh-CN"/>
        </w:rPr>
        <w:t xml:space="preserve"> </w:t>
      </w:r>
    </w:p>
    <w:p w:rsidR="007B782A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B782A">
        <w:rPr>
          <w:sz w:val="24"/>
          <w:lang w:eastAsia="zh-CN"/>
        </w:rPr>
        <w:t>ire sling</w:t>
      </w:r>
    </w:p>
    <w:p w:rsidR="007B782A" w:rsidRDefault="007B78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EE527F" w:rsidRDefault="007B78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2C7C53" w:rsidRDefault="00EE527F" w:rsidP="009E67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8377C3" w:rsidRDefault="008377C3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C7C53" w:rsidRDefault="009E678E" w:rsidP="009E67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8377C3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B5F3F" w:rsidRDefault="00FB5F3F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8377C3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80C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80C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880C30" w:rsidRDefault="00880C30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80C30" w:rsidRDefault="00880C30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80C30" w:rsidRDefault="00880C3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F66975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80C30">
        <w:rPr>
          <w:sz w:val="24"/>
          <w:lang w:eastAsia="zh-CN"/>
        </w:rPr>
        <w:t xml:space="preserve">safety </w:t>
      </w:r>
      <w:r w:rsidR="00F66975">
        <w:rPr>
          <w:rFonts w:hint="eastAsia"/>
          <w:sz w:val="24"/>
          <w:lang w:eastAsia="zh-CN"/>
        </w:rPr>
        <w:t>helmet</w:t>
      </w:r>
      <w:r w:rsidR="003D5747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880C30">
        <w:t>.</w:t>
      </w:r>
      <w:r w:rsidR="0042603E">
        <w:rPr>
          <w:rFonts w:hint="eastAsia"/>
        </w:rPr>
        <w:t>O</w:t>
      </w:r>
      <w:r w:rsidR="00880C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80C30" w:rsidRDefault="00EE527F" w:rsidP="00880C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2C7C53" w:rsidRDefault="002C7C53" w:rsidP="00F566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DD2574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crane </w:t>
      </w:r>
      <w:r w:rsidR="00EE527F">
        <w:rPr>
          <w:sz w:val="24"/>
          <w:lang w:eastAsia="zh-CN"/>
        </w:rPr>
        <w:t>at desig</w:t>
      </w:r>
      <w:r w:rsidR="003D5747">
        <w:rPr>
          <w:sz w:val="24"/>
          <w:lang w:eastAsia="zh-CN"/>
        </w:rPr>
        <w:t>nated hoisting area for the lift</w:t>
      </w:r>
    </w:p>
    <w:p w:rsidR="003D5747" w:rsidRDefault="002C7C53" w:rsidP="00F566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2C7C53">
        <w:rPr>
          <w:sz w:val="24"/>
          <w:vertAlign w:val="superscript"/>
          <w:lang w:eastAsia="zh-CN"/>
        </w:rPr>
        <w:t>nd</w:t>
      </w:r>
      <w:r w:rsidR="00FB5F3F">
        <w:rPr>
          <w:sz w:val="24"/>
          <w:lang w:eastAsia="zh-CN"/>
        </w:rPr>
        <w:t xml:space="preserve"> floor swing gate</w:t>
      </w:r>
      <w:r>
        <w:rPr>
          <w:sz w:val="24"/>
          <w:lang w:eastAsia="zh-CN"/>
        </w:rPr>
        <w:t xml:space="preserve"> opening</w:t>
      </w:r>
    </w:p>
    <w:p w:rsidR="003D5747" w:rsidRDefault="003D5747" w:rsidP="00F566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platform 3ft metal protruding if fully lean and rested on the opening slab</w:t>
      </w:r>
    </w:p>
    <w:p w:rsidR="00EE527F" w:rsidRPr="00F5667F" w:rsidRDefault="003D5747" w:rsidP="00F566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onto building</w:t>
      </w:r>
      <w:r w:rsidR="002075DE">
        <w:rPr>
          <w:sz w:val="24"/>
          <w:lang w:eastAsia="zh-CN"/>
        </w:rPr>
        <w:t xml:space="preserve"> railing/</w:t>
      </w:r>
      <w:bookmarkStart w:id="0" w:name="_GoBack"/>
      <w:bookmarkEnd w:id="0"/>
      <w:r>
        <w:rPr>
          <w:sz w:val="24"/>
          <w:lang w:eastAsia="zh-CN"/>
        </w:rPr>
        <w:t xml:space="preserve">pillar to prevent platform from swinging outward </w:t>
      </w:r>
      <w:r w:rsidR="00F66975">
        <w:rPr>
          <w:sz w:val="24"/>
          <w:lang w:eastAsia="zh-CN"/>
        </w:rPr>
        <w:t xml:space="preserve"> </w:t>
      </w:r>
    </w:p>
    <w:p w:rsidR="00840DC8" w:rsidRDefault="00FB5F3F" w:rsidP="00EC7C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</w:t>
      </w:r>
      <w:r w:rsidR="006168BE">
        <w:rPr>
          <w:sz w:val="24"/>
          <w:lang w:eastAsia="zh-CN"/>
        </w:rPr>
        <w:t xml:space="preserve"> from cus</w:t>
      </w:r>
      <w:r w:rsidR="002C7C53">
        <w:rPr>
          <w:sz w:val="24"/>
          <w:lang w:eastAsia="zh-CN"/>
        </w:rPr>
        <w:t>tomer premise into platform</w:t>
      </w:r>
    </w:p>
    <w:p w:rsidR="002075DE" w:rsidRDefault="002075DE" w:rsidP="00EC7C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 down machine from 2</w:t>
      </w:r>
      <w:r w:rsidRPr="002075DE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to the ground</w:t>
      </w:r>
    </w:p>
    <w:p w:rsidR="002075DE" w:rsidRDefault="002075DE" w:rsidP="00EC7C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lorry chassis </w:t>
      </w:r>
    </w:p>
    <w:p w:rsidR="00B577CE" w:rsidRPr="002075DE" w:rsidRDefault="00FB5F3F" w:rsidP="002075D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2075DE">
        <w:rPr>
          <w:sz w:val="24"/>
          <w:lang w:eastAsia="zh-CN"/>
        </w:rPr>
        <w:t xml:space="preserve"> </w:t>
      </w:r>
      <w:r w:rsidR="009C22F6">
        <w:rPr>
          <w:sz w:val="24"/>
          <w:lang w:eastAsia="zh-CN"/>
        </w:rPr>
        <w:t>with strapping belt</w:t>
      </w:r>
      <w:r w:rsidR="002075DE">
        <w:rPr>
          <w:sz w:val="24"/>
          <w:lang w:eastAsia="zh-CN"/>
        </w:rPr>
        <w:t xml:space="preserve"> prior to moving out of premise </w:t>
      </w:r>
    </w:p>
    <w:p w:rsidR="009C22F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C22F6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2798" w:rsidRDefault="00D02798">
      <w:r>
        <w:separator/>
      </w:r>
    </w:p>
  </w:endnote>
  <w:endnote w:type="continuationSeparator" w:id="0">
    <w:p w:rsidR="00D02798" w:rsidRDefault="00D02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075D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075D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2798" w:rsidRDefault="00D02798">
      <w:r>
        <w:separator/>
      </w:r>
    </w:p>
  </w:footnote>
  <w:footnote w:type="continuationSeparator" w:id="0">
    <w:p w:rsidR="00D02798" w:rsidRDefault="00D027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0279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C7C53">
    <w:pPr>
      <w:pStyle w:val="Header"/>
      <w:jc w:val="center"/>
    </w:pPr>
    <w:r>
      <w:t>Tel</w:t>
    </w:r>
    <w:r w:rsidR="00EE527F">
      <w:t xml:space="preserve">: </w:t>
    </w:r>
    <w:r w:rsidR="00EC7C69">
      <w:t>6</w:t>
    </w:r>
    <w:r w:rsidR="00EE527F">
      <w:t xml:space="preserve">2824175, </w:t>
    </w:r>
    <w:r w:rsidR="00EC7C69">
      <w:t>6</w:t>
    </w:r>
    <w:r w:rsidR="00EE527F">
      <w:t xml:space="preserve">2828203, </w:t>
    </w:r>
    <w:r w:rsidR="00EC7C69">
      <w:t>6</w:t>
    </w:r>
    <w:r>
      <w:t>2826020, Fax</w:t>
    </w:r>
    <w:r w:rsidR="00EE527F">
      <w:t xml:space="preserve">: </w:t>
    </w:r>
    <w:r w:rsidR="00EC7C69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0279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C7C53">
    <w:pPr>
      <w:pStyle w:val="Header"/>
      <w:jc w:val="center"/>
      <w:rPr>
        <w:sz w:val="22"/>
      </w:rPr>
    </w:pPr>
    <w:r>
      <w:rPr>
        <w:sz w:val="22"/>
      </w:rPr>
      <w:t>e-mail</w:t>
    </w:r>
    <w:r w:rsidR="00EC7C6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666202"/>
    <w:multiLevelType w:val="hybridMultilevel"/>
    <w:tmpl w:val="78A4B8A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D5BB6"/>
    <w:multiLevelType w:val="hybridMultilevel"/>
    <w:tmpl w:val="A4B4029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3"/>
  </w:num>
  <w:num w:numId="8">
    <w:abstractNumId w:val="9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4172F"/>
    <w:rsid w:val="0004268F"/>
    <w:rsid w:val="001064AC"/>
    <w:rsid w:val="00142B37"/>
    <w:rsid w:val="002075DE"/>
    <w:rsid w:val="00251834"/>
    <w:rsid w:val="00292189"/>
    <w:rsid w:val="002C0C2F"/>
    <w:rsid w:val="002C7C53"/>
    <w:rsid w:val="00344916"/>
    <w:rsid w:val="00385586"/>
    <w:rsid w:val="003B701A"/>
    <w:rsid w:val="003D5747"/>
    <w:rsid w:val="004257E5"/>
    <w:rsid w:val="0042603E"/>
    <w:rsid w:val="004725E1"/>
    <w:rsid w:val="004D3589"/>
    <w:rsid w:val="004F77F4"/>
    <w:rsid w:val="00512C3F"/>
    <w:rsid w:val="00552A68"/>
    <w:rsid w:val="006168BE"/>
    <w:rsid w:val="00691F2F"/>
    <w:rsid w:val="006A0465"/>
    <w:rsid w:val="006B556E"/>
    <w:rsid w:val="006C66D8"/>
    <w:rsid w:val="007250C7"/>
    <w:rsid w:val="007B782A"/>
    <w:rsid w:val="008254AB"/>
    <w:rsid w:val="008377C3"/>
    <w:rsid w:val="00840DC8"/>
    <w:rsid w:val="00880C30"/>
    <w:rsid w:val="00880CD7"/>
    <w:rsid w:val="00884C68"/>
    <w:rsid w:val="009A1BBC"/>
    <w:rsid w:val="009C22F6"/>
    <w:rsid w:val="009E678E"/>
    <w:rsid w:val="00A14095"/>
    <w:rsid w:val="00A16CFC"/>
    <w:rsid w:val="00A6722C"/>
    <w:rsid w:val="00AD13C8"/>
    <w:rsid w:val="00B577CE"/>
    <w:rsid w:val="00B63049"/>
    <w:rsid w:val="00C35759"/>
    <w:rsid w:val="00C815C8"/>
    <w:rsid w:val="00CA3063"/>
    <w:rsid w:val="00CB7CDF"/>
    <w:rsid w:val="00CC772F"/>
    <w:rsid w:val="00CF2DC8"/>
    <w:rsid w:val="00CF6291"/>
    <w:rsid w:val="00D02798"/>
    <w:rsid w:val="00D10846"/>
    <w:rsid w:val="00D10D34"/>
    <w:rsid w:val="00DD2574"/>
    <w:rsid w:val="00DF65A2"/>
    <w:rsid w:val="00EC7C69"/>
    <w:rsid w:val="00EE527F"/>
    <w:rsid w:val="00F5667F"/>
    <w:rsid w:val="00F66975"/>
    <w:rsid w:val="00F7633A"/>
    <w:rsid w:val="00FB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B70FF-CB2E-4DEA-AA00-AFB69277E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2022-03-22T07:57:00Z</cp:lastPrinted>
  <dcterms:created xsi:type="dcterms:W3CDTF">2022-03-22T07:34:00Z</dcterms:created>
  <dcterms:modified xsi:type="dcterms:W3CDTF">2022-03-22T07:57:00Z</dcterms:modified>
</cp:coreProperties>
</file>