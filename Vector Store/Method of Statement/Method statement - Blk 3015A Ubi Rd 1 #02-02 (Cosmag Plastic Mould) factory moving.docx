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22CB4" w:rsidRDefault="00BA3761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E22CB4" w:rsidRDefault="00E22CB4">
      <w:pPr>
        <w:jc w:val="center"/>
        <w:rPr>
          <w:sz w:val="22"/>
        </w:rPr>
      </w:pPr>
    </w:p>
    <w:p w:rsidR="00E22CB4" w:rsidRDefault="007606DA">
      <w:pPr>
        <w:rPr>
          <w:sz w:val="24"/>
          <w:lang w:eastAsia="zh-CN"/>
        </w:rPr>
      </w:pPr>
      <w:r>
        <w:rPr>
          <w:sz w:val="24"/>
        </w:rPr>
        <w:t>Date: 19</w:t>
      </w:r>
      <w:r w:rsidRPr="007606DA">
        <w:rPr>
          <w:sz w:val="24"/>
          <w:vertAlign w:val="superscript"/>
        </w:rPr>
        <w:t>th</w:t>
      </w:r>
      <w:r>
        <w:rPr>
          <w:sz w:val="24"/>
        </w:rPr>
        <w:t xml:space="preserve"> July</w:t>
      </w:r>
      <w:r w:rsidR="00AE4D8E">
        <w:rPr>
          <w:sz w:val="24"/>
        </w:rPr>
        <w:t xml:space="preserve"> 2016</w:t>
      </w:r>
    </w:p>
    <w:p w:rsidR="00E22CB4" w:rsidRDefault="00E22CB4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22CB4" w:rsidRPr="00534F4F" w:rsidRDefault="00BA376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CF2619" w:rsidRDefault="00534F4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7606DA">
        <w:rPr>
          <w:sz w:val="24"/>
          <w:lang w:eastAsia="zh-CN"/>
        </w:rPr>
        <w:t>) To unload 13 unit machine from lorry chassis at loading bay</w:t>
      </w:r>
      <w:r w:rsidR="0048311B">
        <w:rPr>
          <w:sz w:val="24"/>
          <w:lang w:eastAsia="zh-CN"/>
        </w:rPr>
        <w:t>, lift up</w:t>
      </w:r>
      <w:r w:rsidR="007606DA">
        <w:rPr>
          <w:sz w:val="24"/>
          <w:lang w:eastAsia="zh-CN"/>
        </w:rPr>
        <w:t xml:space="preserve"> using lorry crane</w:t>
      </w:r>
      <w:r w:rsidR="0048311B">
        <w:rPr>
          <w:sz w:val="24"/>
          <w:lang w:eastAsia="zh-CN"/>
        </w:rPr>
        <w:t>, insert pallet truck to machine base,</w:t>
      </w:r>
      <w:r w:rsidR="00CF2619">
        <w:rPr>
          <w:sz w:val="24"/>
          <w:lang w:eastAsia="zh-CN"/>
        </w:rPr>
        <w:t xml:space="preserve"> shift and position </w:t>
      </w:r>
      <w:r w:rsidR="0048311B">
        <w:rPr>
          <w:sz w:val="24"/>
          <w:lang w:eastAsia="zh-CN"/>
        </w:rPr>
        <w:t>to 2</w:t>
      </w:r>
      <w:r w:rsidR="0048311B" w:rsidRPr="0048311B">
        <w:rPr>
          <w:sz w:val="24"/>
          <w:vertAlign w:val="superscript"/>
          <w:lang w:eastAsia="zh-CN"/>
        </w:rPr>
        <w:t>nd</w:t>
      </w:r>
      <w:r w:rsidR="0048311B">
        <w:rPr>
          <w:sz w:val="24"/>
          <w:lang w:eastAsia="zh-CN"/>
        </w:rPr>
        <w:t xml:space="preserve"> </w:t>
      </w:r>
      <w:r w:rsidR="00CF2619">
        <w:rPr>
          <w:sz w:val="24"/>
          <w:lang w:eastAsia="zh-CN"/>
        </w:rPr>
        <w:t>floor via cargo lift</w:t>
      </w:r>
    </w:p>
    <w:p w:rsidR="007606DA" w:rsidRDefault="007606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2) </w:t>
      </w:r>
      <w:r w:rsidR="003B3631">
        <w:rPr>
          <w:sz w:val="24"/>
          <w:lang w:eastAsia="zh-CN"/>
        </w:rPr>
        <w:t xml:space="preserve">To unload </w:t>
      </w:r>
      <w:r w:rsidR="0048311B">
        <w:rPr>
          <w:sz w:val="24"/>
          <w:lang w:eastAsia="zh-CN"/>
        </w:rPr>
        <w:t>7 unit</w:t>
      </w:r>
      <w:r w:rsidR="003B3631">
        <w:rPr>
          <w:sz w:val="24"/>
          <w:lang w:eastAsia="zh-CN"/>
        </w:rPr>
        <w:t xml:space="preserve"> CNC machine from lorry chassis, hoist up to 2</w:t>
      </w:r>
      <w:r w:rsidR="003B3631" w:rsidRPr="003B3631">
        <w:rPr>
          <w:sz w:val="24"/>
          <w:vertAlign w:val="superscript"/>
          <w:lang w:eastAsia="zh-CN"/>
        </w:rPr>
        <w:t>nd</w:t>
      </w:r>
      <w:r w:rsidR="00534F4F">
        <w:rPr>
          <w:sz w:val="24"/>
          <w:lang w:eastAsia="zh-CN"/>
        </w:rPr>
        <w:t xml:space="preserve"> floor, lower down onto platform, insert rollers/pallet truck to machine base, shift and position into customer premise</w:t>
      </w:r>
    </w:p>
    <w:p w:rsidR="00E22CB4" w:rsidRDefault="00E22CB4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22CB4" w:rsidRDefault="00BA376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E22CB4" w:rsidRDefault="00BA3761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E22CB4" w:rsidRDefault="00E22CB4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22CB4" w:rsidRDefault="00BA376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48311B" w:rsidRDefault="0048311B" w:rsidP="00AE4D8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29/07/2016 – 11:00 am – </w:t>
      </w:r>
      <w:r w:rsidR="00FC21B5">
        <w:rPr>
          <w:sz w:val="24"/>
          <w:lang w:eastAsia="zh-CN"/>
        </w:rPr>
        <w:t xml:space="preserve">unload, </w:t>
      </w:r>
      <w:r>
        <w:rPr>
          <w:sz w:val="24"/>
          <w:lang w:eastAsia="zh-CN"/>
        </w:rPr>
        <w:t>shift and position</w:t>
      </w:r>
      <w:r w:rsidR="00FC21B5">
        <w:rPr>
          <w:sz w:val="24"/>
          <w:lang w:eastAsia="zh-CN"/>
        </w:rPr>
        <w:t xml:space="preserve"> machine</w:t>
      </w:r>
      <w:bookmarkStart w:id="0" w:name="_GoBack"/>
      <w:bookmarkEnd w:id="0"/>
      <w:r>
        <w:rPr>
          <w:sz w:val="24"/>
          <w:lang w:eastAsia="zh-CN"/>
        </w:rPr>
        <w:t xml:space="preserve"> to 2</w:t>
      </w:r>
      <w:r w:rsidRPr="0048311B">
        <w:rPr>
          <w:sz w:val="24"/>
          <w:vertAlign w:val="superscript"/>
          <w:lang w:eastAsia="zh-CN"/>
        </w:rPr>
        <w:t>nd</w:t>
      </w:r>
      <w:r>
        <w:rPr>
          <w:sz w:val="24"/>
          <w:lang w:eastAsia="zh-CN"/>
        </w:rPr>
        <w:t xml:space="preserve"> floor via cargo lift</w:t>
      </w:r>
    </w:p>
    <w:p w:rsidR="00E22CB4" w:rsidRDefault="0048311B" w:rsidP="00AE4D8E">
      <w:pPr>
        <w:rPr>
          <w:sz w:val="24"/>
          <w:lang w:eastAsia="zh-CN"/>
        </w:rPr>
      </w:pPr>
      <w:r>
        <w:rPr>
          <w:sz w:val="24"/>
          <w:lang w:eastAsia="zh-CN"/>
        </w:rPr>
        <w:t>30/07</w:t>
      </w:r>
      <w:r w:rsidR="00AE4D8E">
        <w:rPr>
          <w:sz w:val="24"/>
          <w:lang w:eastAsia="zh-CN"/>
        </w:rPr>
        <w:t>/2016</w:t>
      </w:r>
      <w:r w:rsidR="006E7B2C">
        <w:rPr>
          <w:sz w:val="24"/>
          <w:lang w:eastAsia="zh-CN"/>
        </w:rPr>
        <w:t xml:space="preserve"> – 11:0</w:t>
      </w:r>
      <w:r w:rsidR="004C0BCD">
        <w:rPr>
          <w:sz w:val="24"/>
          <w:lang w:eastAsia="zh-CN"/>
        </w:rPr>
        <w:t>0</w:t>
      </w:r>
      <w:r w:rsidR="00AE4D8E">
        <w:rPr>
          <w:sz w:val="24"/>
          <w:lang w:eastAsia="zh-CN"/>
        </w:rPr>
        <w:t xml:space="preserve"> am</w:t>
      </w:r>
      <w:r>
        <w:rPr>
          <w:sz w:val="24"/>
          <w:lang w:eastAsia="zh-CN"/>
        </w:rPr>
        <w:t xml:space="preserve"> -  Hoist up to </w:t>
      </w:r>
      <w:r w:rsidR="00534F4F">
        <w:rPr>
          <w:sz w:val="24"/>
          <w:lang w:eastAsia="zh-CN"/>
        </w:rPr>
        <w:t xml:space="preserve">machine to </w:t>
      </w:r>
      <w:r>
        <w:rPr>
          <w:sz w:val="24"/>
          <w:lang w:eastAsia="zh-CN"/>
        </w:rPr>
        <w:t>2</w:t>
      </w:r>
      <w:r w:rsidRPr="0048311B">
        <w:rPr>
          <w:sz w:val="24"/>
          <w:vertAlign w:val="superscript"/>
          <w:lang w:eastAsia="zh-CN"/>
        </w:rPr>
        <w:t>nd</w:t>
      </w:r>
      <w:r>
        <w:rPr>
          <w:sz w:val="24"/>
          <w:lang w:eastAsia="zh-CN"/>
        </w:rPr>
        <w:t xml:space="preserve"> floor </w:t>
      </w:r>
      <w:r w:rsidR="00534F4F">
        <w:rPr>
          <w:sz w:val="24"/>
          <w:lang w:eastAsia="zh-CN"/>
        </w:rPr>
        <w:t>by using platform and mobile/lorry crane</w:t>
      </w:r>
    </w:p>
    <w:p w:rsidR="00AE4D8E" w:rsidRDefault="00AE4D8E" w:rsidP="00AE4D8E">
      <w:pPr>
        <w:rPr>
          <w:sz w:val="24"/>
          <w:lang w:eastAsia="zh-CN"/>
        </w:rPr>
      </w:pPr>
    </w:p>
    <w:p w:rsidR="00E22CB4" w:rsidRDefault="00BA376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4C0BCD" w:rsidRDefault="007606DA" w:rsidP="00E966CA">
      <w:pPr>
        <w:pStyle w:val="Heading4"/>
      </w:pPr>
      <w:r>
        <w:t>Blk 3015A Ubi Rd 1 #02-02</w:t>
      </w:r>
    </w:p>
    <w:p w:rsidR="00E966CA" w:rsidRPr="00E966CA" w:rsidRDefault="00AA6CC9" w:rsidP="00E966CA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(</w:t>
      </w:r>
      <w:r w:rsidR="007606DA">
        <w:rPr>
          <w:sz w:val="24"/>
          <w:szCs w:val="24"/>
          <w:lang w:eastAsia="zh-CN"/>
        </w:rPr>
        <w:t>Cosmag Plastic Mould</w:t>
      </w:r>
      <w:r w:rsidR="003A0E1C">
        <w:rPr>
          <w:sz w:val="24"/>
          <w:szCs w:val="24"/>
          <w:lang w:eastAsia="zh-CN"/>
        </w:rPr>
        <w:t xml:space="preserve"> P</w:t>
      </w:r>
      <w:r w:rsidR="006E7B2C">
        <w:rPr>
          <w:sz w:val="24"/>
          <w:szCs w:val="24"/>
          <w:lang w:eastAsia="zh-CN"/>
        </w:rPr>
        <w:t xml:space="preserve">te </w:t>
      </w:r>
      <w:r w:rsidR="003A0E1C">
        <w:rPr>
          <w:sz w:val="24"/>
          <w:szCs w:val="24"/>
          <w:lang w:eastAsia="zh-CN"/>
        </w:rPr>
        <w:t>L</w:t>
      </w:r>
      <w:r w:rsidR="006E7B2C">
        <w:rPr>
          <w:sz w:val="24"/>
          <w:szCs w:val="24"/>
          <w:lang w:eastAsia="zh-CN"/>
        </w:rPr>
        <w:t>td</w:t>
      </w:r>
      <w:r w:rsidR="008E588E">
        <w:rPr>
          <w:sz w:val="24"/>
          <w:szCs w:val="24"/>
          <w:lang w:eastAsia="zh-CN"/>
        </w:rPr>
        <w:t>)</w:t>
      </w:r>
    </w:p>
    <w:p w:rsidR="00E22CB4" w:rsidRDefault="00E22CB4" w:rsidP="00AE4D8E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AE4D8E" w:rsidRPr="00AE4D8E" w:rsidRDefault="00AE4D8E" w:rsidP="00AE4D8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E22CB4" w:rsidRDefault="004C0BC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BA3761">
        <w:rPr>
          <w:sz w:val="24"/>
          <w:lang w:eastAsia="zh-CN"/>
        </w:rPr>
        <w:t xml:space="preserve"> x 50 ton mobile</w:t>
      </w:r>
    </w:p>
    <w:p w:rsidR="0011495F" w:rsidRDefault="0011495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50 ton lorry crane</w:t>
      </w:r>
    </w:p>
    <w:p w:rsidR="004C0BCD" w:rsidRDefault="0011495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</w:t>
      </w:r>
      <w:r w:rsidR="00E966CA">
        <w:rPr>
          <w:sz w:val="24"/>
          <w:lang w:eastAsia="zh-CN"/>
        </w:rPr>
        <w:t>orry</w:t>
      </w:r>
      <w:r w:rsidR="004C0BCD">
        <w:rPr>
          <w:sz w:val="24"/>
          <w:lang w:eastAsia="zh-CN"/>
        </w:rPr>
        <w:t xml:space="preserve"> crane</w:t>
      </w:r>
    </w:p>
    <w:p w:rsidR="00E22CB4" w:rsidRDefault="00BA376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E22CB4" w:rsidRDefault="00BA376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Wire Sling   </w:t>
      </w:r>
    </w:p>
    <w:p w:rsidR="00E22CB4" w:rsidRDefault="00E22CB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22CB4" w:rsidRPr="00AE4D8E" w:rsidRDefault="00AE4D8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E22CB4" w:rsidRDefault="00BA376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076AAF">
        <w:rPr>
          <w:sz w:val="24"/>
          <w:lang w:eastAsia="zh-CN"/>
        </w:rPr>
        <w:t>obstacle on crane parking area</w:t>
      </w:r>
    </w:p>
    <w:p w:rsidR="00E22CB4" w:rsidRDefault="00BA376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4C0BCD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076AAF">
        <w:rPr>
          <w:sz w:val="24"/>
          <w:lang w:eastAsia="zh-CN"/>
        </w:rPr>
        <w:t xml:space="preserve"> involved enter unintentionally</w:t>
      </w:r>
    </w:p>
    <w:p w:rsidR="00E22CB4" w:rsidRDefault="00E22CB4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E22CB4" w:rsidRPr="00AE4D8E" w:rsidRDefault="00AE4D8E" w:rsidP="00AE4D8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E22CB4" w:rsidRDefault="00BA376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</w:t>
      </w:r>
      <w:r w:rsidR="00076AAF">
        <w:rPr>
          <w:sz w:val="24"/>
          <w:lang w:eastAsia="zh-CN"/>
        </w:rPr>
        <w:t>htning weather</w:t>
      </w:r>
    </w:p>
    <w:p w:rsidR="00E22CB4" w:rsidRDefault="00BA376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076AAF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534F4F" w:rsidRDefault="00534F4F" w:rsidP="00E966C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E22CB4" w:rsidRPr="00AE4D8E" w:rsidRDefault="00AE4D8E" w:rsidP="00E966C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E22CB4" w:rsidRDefault="00BA376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MOM certified lifting sup</w:t>
      </w:r>
      <w:r w:rsidR="004C0BCD">
        <w:rPr>
          <w:sz w:val="24"/>
          <w:lang w:eastAsia="zh-CN"/>
        </w:rPr>
        <w:t xml:space="preserve">ervisor, rigger, </w:t>
      </w:r>
      <w:r>
        <w:rPr>
          <w:sz w:val="24"/>
          <w:lang w:eastAsia="zh-CN"/>
        </w:rPr>
        <w:t xml:space="preserve">signalman </w:t>
      </w:r>
      <w:r w:rsidR="004C0BCD">
        <w:rPr>
          <w:sz w:val="24"/>
          <w:lang w:eastAsia="zh-CN"/>
        </w:rPr>
        <w:t xml:space="preserve">and </w:t>
      </w:r>
      <w:r w:rsidR="00076AAF">
        <w:rPr>
          <w:sz w:val="24"/>
          <w:lang w:eastAsia="zh-CN"/>
        </w:rPr>
        <w:t xml:space="preserve">mobile/lorry </w:t>
      </w:r>
      <w:r w:rsidR="004C0BCD">
        <w:rPr>
          <w:sz w:val="24"/>
          <w:lang w:eastAsia="zh-CN"/>
        </w:rPr>
        <w:t xml:space="preserve">crane operator </w:t>
      </w:r>
      <w:r>
        <w:rPr>
          <w:sz w:val="24"/>
          <w:lang w:eastAsia="zh-CN"/>
        </w:rPr>
        <w:t>will be involved in this operati</w:t>
      </w:r>
      <w:r w:rsidR="004C0BCD">
        <w:rPr>
          <w:sz w:val="24"/>
          <w:lang w:eastAsia="zh-CN"/>
        </w:rPr>
        <w:t xml:space="preserve">on </w:t>
      </w:r>
      <w:r>
        <w:rPr>
          <w:sz w:val="24"/>
          <w:lang w:eastAsia="zh-CN"/>
        </w:rPr>
        <w:t>(attached all lifting crews certificate)</w:t>
      </w:r>
    </w:p>
    <w:p w:rsidR="00CF2619" w:rsidRDefault="004C0BCD" w:rsidP="006E7B2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</w:t>
      </w:r>
    </w:p>
    <w:p w:rsidR="004D3D9F" w:rsidRDefault="00AE4D8E" w:rsidP="006E7B2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CF2619" w:rsidRDefault="00CF2619" w:rsidP="004D3D9F">
      <w:pPr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4D3D9F">
        <w:rPr>
          <w:sz w:val="24"/>
          <w:lang w:eastAsia="zh-CN"/>
        </w:rPr>
        <w:t>ssignment of traffic controller to control movement within the vicinity</w:t>
      </w:r>
      <w:r w:rsidR="00BA3761">
        <w:rPr>
          <w:sz w:val="24"/>
          <w:lang w:eastAsia="zh-CN"/>
        </w:rPr>
        <w:t xml:space="preserve">                                                            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BA3761">
        <w:rPr>
          <w:rFonts w:hint="eastAsia"/>
          <w:sz w:val="24"/>
          <w:lang w:eastAsia="zh-CN"/>
        </w:rPr>
        <w:t xml:space="preserve">All our workers are fully equip with standard P.P.E. (safety shoes, </w:t>
      </w:r>
      <w:r>
        <w:rPr>
          <w:sz w:val="24"/>
          <w:lang w:eastAsia="zh-CN"/>
        </w:rPr>
        <w:t xml:space="preserve">safety </w:t>
      </w:r>
      <w:r w:rsidR="00BA3761">
        <w:rPr>
          <w:rFonts w:hint="eastAsia"/>
          <w:sz w:val="24"/>
          <w:lang w:eastAsia="zh-CN"/>
        </w:rPr>
        <w:t>helmet, safety harness</w:t>
      </w:r>
      <w:r>
        <w:rPr>
          <w:sz w:val="24"/>
          <w:lang w:eastAsia="zh-CN"/>
        </w:rPr>
        <w:t>,</w:t>
      </w:r>
      <w:r w:rsidR="00BA3761">
        <w:rPr>
          <w:rFonts w:hint="eastAsia"/>
          <w:sz w:val="24"/>
          <w:lang w:eastAsia="zh-CN"/>
        </w:rPr>
        <w:t xml:space="preserve"> etc</w:t>
      </w:r>
      <w:r w:rsidR="00AE4D8E">
        <w:rPr>
          <w:sz w:val="24"/>
          <w:lang w:eastAsia="zh-CN"/>
        </w:rPr>
        <w:t>..</w:t>
      </w:r>
      <w:r w:rsidR="00BA3761">
        <w:rPr>
          <w:rFonts w:hint="eastAsia"/>
          <w:sz w:val="24"/>
          <w:lang w:eastAsia="zh-CN"/>
        </w:rPr>
        <w:t>)</w:t>
      </w:r>
      <w:r w:rsidR="00BA3761">
        <w:rPr>
          <w:sz w:val="24"/>
          <w:lang w:eastAsia="zh-CN"/>
        </w:rPr>
        <w:t xml:space="preserve"> </w:t>
      </w:r>
    </w:p>
    <w:p w:rsidR="00E22CB4" w:rsidRPr="004D3D9F" w:rsidRDefault="00BA3761" w:rsidP="004D3D9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AE4D8E">
        <w:rPr>
          <w:rFonts w:hint="eastAsia"/>
          <w:sz w:val="24"/>
          <w:lang w:eastAsia="zh-CN"/>
        </w:rPr>
        <w:t>nd lifting gear with M.O.M certificate</w:t>
      </w:r>
    </w:p>
    <w:p w:rsidR="00E22CB4" w:rsidRDefault="00E22CB4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AE4D8E" w:rsidRDefault="00BA3761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</w:p>
    <w:p w:rsidR="00AE4D8E" w:rsidRDefault="00AE4D8E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E22CB4" w:rsidRDefault="00AE4D8E">
      <w:pPr>
        <w:pStyle w:val="Title"/>
        <w:jc w:val="left"/>
        <w:rPr>
          <w:i/>
          <w:sz w:val="40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BA3761">
        <w:rPr>
          <w:rFonts w:hint="eastAsia"/>
          <w:lang w:eastAsia="zh-CN"/>
        </w:rPr>
        <w:t>JOB SCOPE</w:t>
      </w:r>
    </w:p>
    <w:p w:rsidR="00E22CB4" w:rsidRDefault="00E22CB4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E22CB4" w:rsidRPr="00CF2619" w:rsidRDefault="00AE4D8E" w:rsidP="00CF261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BA3761">
        <w:rPr>
          <w:sz w:val="24"/>
          <w:lang w:eastAsia="zh-CN"/>
        </w:rPr>
        <w:t>obile</w:t>
      </w:r>
      <w:r w:rsidR="00E966CA">
        <w:rPr>
          <w:sz w:val="24"/>
          <w:lang w:eastAsia="zh-CN"/>
        </w:rPr>
        <w:t>/lorry</w:t>
      </w:r>
      <w:r w:rsidR="00BA3761">
        <w:rPr>
          <w:sz w:val="24"/>
          <w:lang w:eastAsia="zh-CN"/>
        </w:rPr>
        <w:t xml:space="preserve"> crane to park at designated hoisting area for the lift</w:t>
      </w:r>
    </w:p>
    <w:p w:rsidR="00E22CB4" w:rsidRPr="00AE4D8E" w:rsidRDefault="00534F4F" w:rsidP="00AE4D8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platform to 2</w:t>
      </w:r>
      <w:r w:rsidRPr="00534F4F">
        <w:rPr>
          <w:sz w:val="24"/>
          <w:vertAlign w:val="superscript"/>
          <w:lang w:eastAsia="zh-CN"/>
        </w:rPr>
        <w:t>nd</w:t>
      </w:r>
      <w:r w:rsidR="003A0E1C">
        <w:rPr>
          <w:sz w:val="24"/>
          <w:lang w:eastAsia="zh-CN"/>
        </w:rPr>
        <w:t xml:space="preserve"> </w:t>
      </w:r>
      <w:r w:rsidR="007576C2">
        <w:rPr>
          <w:sz w:val="24"/>
          <w:lang w:eastAsia="zh-CN"/>
        </w:rPr>
        <w:t>floor</w:t>
      </w:r>
      <w:r w:rsidR="00BA3761">
        <w:rPr>
          <w:sz w:val="24"/>
          <w:lang w:eastAsia="zh-CN"/>
        </w:rPr>
        <w:t xml:space="preserve"> opening </w:t>
      </w:r>
    </w:p>
    <w:p w:rsidR="00E22CB4" w:rsidRDefault="00BA376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Tied back platform to a competent point</w:t>
      </w:r>
      <w:r w:rsidR="00076AAF">
        <w:rPr>
          <w:sz w:val="24"/>
          <w:lang w:eastAsia="zh-CN"/>
        </w:rPr>
        <w:t xml:space="preserve"> and secured using 50 </w:t>
      </w:r>
      <w:r w:rsidR="00AA6CC9">
        <w:rPr>
          <w:sz w:val="24"/>
          <w:lang w:eastAsia="zh-CN"/>
        </w:rPr>
        <w:t>ton lorry</w:t>
      </w:r>
      <w:r>
        <w:rPr>
          <w:sz w:val="24"/>
          <w:lang w:eastAsia="zh-CN"/>
        </w:rPr>
        <w:t xml:space="preserve"> crane</w:t>
      </w:r>
    </w:p>
    <w:p w:rsidR="00076AAF" w:rsidRPr="00D024E3" w:rsidRDefault="00BA3761" w:rsidP="00D024E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Use strong belt to secure</w:t>
      </w:r>
      <w:r w:rsidR="006E7B2C">
        <w:rPr>
          <w:sz w:val="24"/>
          <w:lang w:eastAsia="zh-CN"/>
        </w:rPr>
        <w:t>d</w:t>
      </w:r>
      <w:r>
        <w:rPr>
          <w:sz w:val="24"/>
          <w:lang w:eastAsia="zh-CN"/>
        </w:rPr>
        <w:t xml:space="preserve"> front left and right of platform to prevent platform swing outward</w:t>
      </w:r>
    </w:p>
    <w:p w:rsidR="00BA3761" w:rsidRDefault="00AA6CC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5</w:t>
      </w:r>
      <w:r w:rsidR="00BA3761">
        <w:rPr>
          <w:sz w:val="24"/>
          <w:lang w:eastAsia="zh-CN"/>
        </w:rPr>
        <w:t>0 ton mobile</w:t>
      </w:r>
      <w:r w:rsidR="00D024E3">
        <w:rPr>
          <w:sz w:val="24"/>
          <w:lang w:eastAsia="zh-CN"/>
        </w:rPr>
        <w:t xml:space="preserve"> crane to hoist up</w:t>
      </w:r>
      <w:r w:rsidR="006E7B2C">
        <w:rPr>
          <w:sz w:val="24"/>
          <w:lang w:eastAsia="zh-CN"/>
        </w:rPr>
        <w:t xml:space="preserve"> machine to</w:t>
      </w:r>
      <w:r w:rsidR="00534F4F">
        <w:rPr>
          <w:sz w:val="24"/>
          <w:lang w:eastAsia="zh-CN"/>
        </w:rPr>
        <w:t xml:space="preserve"> 2</w:t>
      </w:r>
      <w:r w:rsidR="00534F4F" w:rsidRPr="00534F4F">
        <w:rPr>
          <w:sz w:val="24"/>
          <w:vertAlign w:val="superscript"/>
          <w:lang w:eastAsia="zh-CN"/>
        </w:rPr>
        <w:t>nd</w:t>
      </w:r>
      <w:r w:rsidR="00534F4F">
        <w:rPr>
          <w:sz w:val="24"/>
          <w:lang w:eastAsia="zh-CN"/>
        </w:rPr>
        <w:t xml:space="preserve"> </w:t>
      </w:r>
      <w:r w:rsidR="007576C2">
        <w:rPr>
          <w:sz w:val="24"/>
          <w:lang w:eastAsia="zh-CN"/>
        </w:rPr>
        <w:t>floor</w:t>
      </w:r>
    </w:p>
    <w:p w:rsidR="00BA3761" w:rsidRDefault="00076AA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</w:t>
      </w:r>
      <w:r w:rsidR="00534F4F">
        <w:rPr>
          <w:sz w:val="24"/>
          <w:lang w:eastAsia="zh-CN"/>
        </w:rPr>
        <w:t xml:space="preserve">n machine and </w:t>
      </w:r>
      <w:r w:rsidR="003A0E1C">
        <w:rPr>
          <w:sz w:val="24"/>
          <w:lang w:eastAsia="zh-CN"/>
        </w:rPr>
        <w:t xml:space="preserve">onto </w:t>
      </w:r>
      <w:r w:rsidR="00D024E3">
        <w:rPr>
          <w:sz w:val="24"/>
          <w:lang w:eastAsia="zh-CN"/>
        </w:rPr>
        <w:t>platform</w:t>
      </w:r>
    </w:p>
    <w:p w:rsidR="00E22CB4" w:rsidRDefault="00D024E3" w:rsidP="00076AA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pallet truck/rollers to machine base</w:t>
      </w:r>
    </w:p>
    <w:p w:rsidR="00D024E3" w:rsidRPr="00076AAF" w:rsidRDefault="00D024E3" w:rsidP="00076AA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out from platform and position into customer premise</w:t>
      </w:r>
    </w:p>
    <w:p w:rsidR="00E22CB4" w:rsidRPr="00076AAF" w:rsidRDefault="00BA3761" w:rsidP="00076AA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  <w:r w:rsidR="00076AAF">
        <w:rPr>
          <w:sz w:val="24"/>
          <w:lang w:eastAsia="zh-CN"/>
        </w:rPr>
        <w:t>, a</w:t>
      </w:r>
      <w:r w:rsidRPr="00076AAF">
        <w:rPr>
          <w:sz w:val="24"/>
          <w:lang w:eastAsia="zh-CN"/>
        </w:rPr>
        <w:t xml:space="preserve">ll </w:t>
      </w:r>
      <w:r w:rsidR="00076AAF">
        <w:rPr>
          <w:sz w:val="24"/>
          <w:lang w:eastAsia="zh-CN"/>
        </w:rPr>
        <w:t>debris will be clear and dispose</w:t>
      </w:r>
    </w:p>
    <w:p w:rsidR="00E22CB4" w:rsidRPr="00D024E3" w:rsidRDefault="00BA3761" w:rsidP="00D024E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D024E3" w:rsidRDefault="00D024E3" w:rsidP="00BA376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      </w:t>
      </w:r>
    </w:p>
    <w:p w:rsidR="00D024E3" w:rsidRDefault="00D024E3" w:rsidP="00BA376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BA3761" w:rsidRPr="00D024E3" w:rsidRDefault="00D024E3" w:rsidP="00BA376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      </w:t>
      </w:r>
      <w:r w:rsidR="00BA3761">
        <w:rPr>
          <w:sz w:val="24"/>
          <w:szCs w:val="24"/>
        </w:rPr>
        <w:t>Best Regards</w:t>
      </w:r>
    </w:p>
    <w:p w:rsidR="00BA3761" w:rsidRDefault="007576C2" w:rsidP="00BA3761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 w:rsidR="00BA3761">
        <w:rPr>
          <w:sz w:val="24"/>
          <w:szCs w:val="24"/>
        </w:rPr>
        <w:t>Zailani</w:t>
      </w:r>
    </w:p>
    <w:p w:rsidR="00AA6CC9" w:rsidRDefault="00AA6CC9" w:rsidP="00BA3761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Eric Wong Machinery Transportation Pte Ltd</w:t>
      </w:r>
    </w:p>
    <w:p w:rsidR="00E22CB4" w:rsidRDefault="00BA3761" w:rsidP="00BA3761">
      <w:pPr>
        <w:pStyle w:val="Header"/>
        <w:tabs>
          <w:tab w:val="clear" w:pos="4320"/>
          <w:tab w:val="clear" w:pos="8640"/>
        </w:tabs>
      </w:pPr>
      <w:r>
        <w:rPr>
          <w:sz w:val="24"/>
          <w:szCs w:val="24"/>
        </w:rPr>
        <w:t xml:space="preserve">       Tel:</w:t>
      </w:r>
      <w:r w:rsidR="00AA6CC9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>
        <w:tab/>
      </w:r>
      <w:r>
        <w:tab/>
        <w:t xml:space="preserve">   </w:t>
      </w:r>
      <w:r>
        <w:tab/>
      </w:r>
    </w:p>
    <w:sectPr w:rsidR="00E22CB4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82FF4" w:rsidRDefault="00A82FF4">
      <w:r>
        <w:separator/>
      </w:r>
    </w:p>
  </w:endnote>
  <w:endnote w:type="continuationSeparator" w:id="0">
    <w:p w:rsidR="00A82FF4" w:rsidRDefault="00A82F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22CB4" w:rsidRDefault="00BA3761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FC21B5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FC21B5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82FF4" w:rsidRDefault="00A82FF4">
      <w:r>
        <w:separator/>
      </w:r>
    </w:p>
  </w:footnote>
  <w:footnote w:type="continuationSeparator" w:id="0">
    <w:p w:rsidR="00A82FF4" w:rsidRDefault="00A82FF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22CB4" w:rsidRDefault="00A82FF4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E22CB4" w:rsidRDefault="00BA3761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E22CB4" w:rsidRDefault="00BA3761">
    <w:pPr>
      <w:pStyle w:val="Header"/>
      <w:jc w:val="center"/>
    </w:pPr>
    <w:r>
      <w:t>No. 30, Defu Lane 7, Singapore 539347</w:t>
    </w:r>
  </w:p>
  <w:p w:rsidR="00E22CB4" w:rsidRDefault="00BA3761">
    <w:pPr>
      <w:pStyle w:val="Header"/>
      <w:jc w:val="center"/>
    </w:pPr>
    <w:r>
      <w:t xml:space="preserve">Tel : </w:t>
    </w:r>
    <w:r w:rsidR="00AE4D8E">
      <w:t>6</w:t>
    </w:r>
    <w:r>
      <w:t xml:space="preserve">2824175, </w:t>
    </w:r>
    <w:r w:rsidR="00AE4D8E">
      <w:t>6</w:t>
    </w:r>
    <w:r>
      <w:t xml:space="preserve">2828203, </w:t>
    </w:r>
    <w:r w:rsidR="00AE4D8E">
      <w:t>6</w:t>
    </w:r>
    <w:r>
      <w:t xml:space="preserve">2826020, Fax : </w:t>
    </w:r>
    <w:r w:rsidR="00AE4D8E">
      <w:t>6</w:t>
    </w:r>
    <w:r>
      <w:t>2865602</w:t>
    </w:r>
  </w:p>
  <w:p w:rsidR="00E22CB4" w:rsidRDefault="00BA3761">
    <w:pPr>
      <w:pStyle w:val="Header"/>
      <w:jc w:val="center"/>
    </w:pPr>
    <w:r>
      <w:t>GST Reg No. : M2-8923804 – 2</w:t>
    </w:r>
  </w:p>
  <w:p w:rsidR="00E22CB4" w:rsidRDefault="00A82FF4">
    <w:pPr>
      <w:pStyle w:val="Header"/>
      <w:jc w:val="center"/>
      <w:rPr>
        <w:sz w:val="22"/>
      </w:rPr>
    </w:pPr>
    <w:hyperlink r:id="rId2" w:history="1">
      <w:r w:rsidR="00BA3761">
        <w:rPr>
          <w:rStyle w:val="Hyperlink"/>
          <w:sz w:val="22"/>
        </w:rPr>
        <w:t>http://www.ericwong.com</w:t>
      </w:r>
    </w:hyperlink>
  </w:p>
  <w:p w:rsidR="00E22CB4" w:rsidRDefault="00AE4D8E">
    <w:pPr>
      <w:pStyle w:val="Header"/>
      <w:jc w:val="center"/>
      <w:rPr>
        <w:sz w:val="22"/>
      </w:rPr>
    </w:pPr>
    <w:r>
      <w:rPr>
        <w:sz w:val="22"/>
      </w:rPr>
      <w:t>e-mail: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1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C0BCD"/>
    <w:rsid w:val="00014D31"/>
    <w:rsid w:val="00031AB8"/>
    <w:rsid w:val="00076AAF"/>
    <w:rsid w:val="0011495F"/>
    <w:rsid w:val="00115EE6"/>
    <w:rsid w:val="001E6CE3"/>
    <w:rsid w:val="003972FD"/>
    <w:rsid w:val="003A0E1C"/>
    <w:rsid w:val="003B3631"/>
    <w:rsid w:val="004464DA"/>
    <w:rsid w:val="004505CE"/>
    <w:rsid w:val="0048311B"/>
    <w:rsid w:val="004C0BCD"/>
    <w:rsid w:val="004D3D9F"/>
    <w:rsid w:val="00534F4F"/>
    <w:rsid w:val="005704D1"/>
    <w:rsid w:val="00654B80"/>
    <w:rsid w:val="006E7B2C"/>
    <w:rsid w:val="007576C2"/>
    <w:rsid w:val="007606DA"/>
    <w:rsid w:val="007F13FE"/>
    <w:rsid w:val="00876754"/>
    <w:rsid w:val="00892754"/>
    <w:rsid w:val="008E588E"/>
    <w:rsid w:val="008F1422"/>
    <w:rsid w:val="009F0C47"/>
    <w:rsid w:val="00A80E91"/>
    <w:rsid w:val="00A82FF4"/>
    <w:rsid w:val="00AA6CC9"/>
    <w:rsid w:val="00AE4D8E"/>
    <w:rsid w:val="00B35787"/>
    <w:rsid w:val="00B50034"/>
    <w:rsid w:val="00B63AC5"/>
    <w:rsid w:val="00BA3761"/>
    <w:rsid w:val="00BB03AE"/>
    <w:rsid w:val="00C95F1D"/>
    <w:rsid w:val="00CF2619"/>
    <w:rsid w:val="00D024E3"/>
    <w:rsid w:val="00D616F7"/>
    <w:rsid w:val="00DB19B3"/>
    <w:rsid w:val="00E22CB4"/>
    <w:rsid w:val="00E966CA"/>
    <w:rsid w:val="00FC21B5"/>
    <w:rsid w:val="00FD3B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30D76BE-6DE7-41BD-A3AA-72BBB4FE81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576C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576C2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5D9AC78-BA66-4E7D-9943-73ACE64923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9</TotalTime>
  <Pages>1</Pages>
  <Words>408</Words>
  <Characters>2329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2732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6</cp:revision>
  <cp:lastPrinted>2016-06-01T01:46:00Z</cp:lastPrinted>
  <dcterms:created xsi:type="dcterms:W3CDTF">2016-07-18T07:20:00Z</dcterms:created>
  <dcterms:modified xsi:type="dcterms:W3CDTF">2016-07-18T07:35:00Z</dcterms:modified>
</cp:coreProperties>
</file>