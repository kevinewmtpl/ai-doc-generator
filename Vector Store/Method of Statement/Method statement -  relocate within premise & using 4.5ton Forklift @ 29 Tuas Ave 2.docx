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E0418" w:rsidRDefault="001E0418">
      <w:pPr>
        <w:rPr>
          <w:sz w:val="24"/>
        </w:rPr>
      </w:pPr>
    </w:p>
    <w:p w:rsidR="006467DA" w:rsidRDefault="00644F90">
      <w:pPr>
        <w:rPr>
          <w:sz w:val="24"/>
          <w:lang w:eastAsia="zh-CN"/>
        </w:rPr>
      </w:pPr>
      <w:r>
        <w:rPr>
          <w:sz w:val="24"/>
        </w:rPr>
        <w:t>Date: 11</w:t>
      </w:r>
      <w:r w:rsidRPr="00644F90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152B89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8C6250" w:rsidRPr="00644F90" w:rsidRDefault="00644F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relocate </w:t>
      </w:r>
      <w:r w:rsidR="00E457EC">
        <w:rPr>
          <w:sz w:val="24"/>
          <w:lang w:eastAsia="zh-CN"/>
        </w:rPr>
        <w:t xml:space="preserve">following </w:t>
      </w:r>
      <w:r>
        <w:rPr>
          <w:sz w:val="24"/>
          <w:lang w:eastAsia="zh-CN"/>
        </w:rPr>
        <w:t>machine within factory premise</w:t>
      </w:r>
      <w:r w:rsidR="00C56618">
        <w:rPr>
          <w:b/>
          <w:sz w:val="24"/>
          <w:szCs w:val="24"/>
          <w:lang w:eastAsia="zh-CN"/>
        </w:rPr>
        <w:t xml:space="preserve"> </w:t>
      </w:r>
    </w:p>
    <w:p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2B89" w:rsidRPr="00644F90" w:rsidRDefault="0063312A" w:rsidP="00644F9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  <w:bookmarkStart w:id="0" w:name="_GoBack"/>
      <w:bookmarkEnd w:id="0"/>
    </w:p>
    <w:p w:rsidR="00644F90" w:rsidRDefault="00644F90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4F90" w:rsidRPr="00E457EC" w:rsidRDefault="00E457EC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To shift within building A</w:t>
      </w:r>
    </w:p>
    <w:p w:rsidR="00644F90" w:rsidRDefault="00644F90">
      <w:pPr>
        <w:rPr>
          <w:sz w:val="24"/>
          <w:lang w:eastAsia="zh-CN"/>
        </w:rPr>
      </w:pPr>
      <w:r>
        <w:rPr>
          <w:sz w:val="24"/>
          <w:lang w:eastAsia="zh-CN"/>
        </w:rPr>
        <w:t>2 unit Balancing machine</w:t>
      </w:r>
    </w:p>
    <w:p w:rsidR="00644F90" w:rsidRDefault="00644F9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3M Lathe </w:t>
      </w:r>
    </w:p>
    <w:p w:rsidR="00644F90" w:rsidRDefault="00644F90">
      <w:pPr>
        <w:rPr>
          <w:sz w:val="24"/>
          <w:lang w:eastAsia="zh-CN"/>
        </w:rPr>
      </w:pPr>
    </w:p>
    <w:p w:rsidR="00644F90" w:rsidRDefault="00E457EC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To shift from building A to building B</w:t>
      </w:r>
    </w:p>
    <w:p w:rsidR="00E457EC" w:rsidRDefault="00E457E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Milling </w:t>
      </w:r>
    </w:p>
    <w:p w:rsidR="00E457EC" w:rsidRDefault="00E457EC">
      <w:pPr>
        <w:rPr>
          <w:sz w:val="24"/>
          <w:lang w:eastAsia="zh-CN"/>
        </w:rPr>
      </w:pPr>
      <w:r>
        <w:rPr>
          <w:sz w:val="24"/>
          <w:lang w:eastAsia="zh-CN"/>
        </w:rPr>
        <w:t>1 unit Bandsaw</w:t>
      </w:r>
    </w:p>
    <w:p w:rsidR="00E457EC" w:rsidRDefault="00E457E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Radial Drill </w:t>
      </w:r>
    </w:p>
    <w:p w:rsidR="00E457EC" w:rsidRDefault="00E457EC">
      <w:pPr>
        <w:rPr>
          <w:sz w:val="24"/>
          <w:lang w:eastAsia="zh-CN"/>
        </w:rPr>
      </w:pPr>
    </w:p>
    <w:p w:rsidR="00E457EC" w:rsidRDefault="00E457EC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 xml:space="preserve">To shift from centre building to building A using forklift </w:t>
      </w:r>
    </w:p>
    <w:p w:rsidR="00E457EC" w:rsidRPr="00E457EC" w:rsidRDefault="00E457E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 unit Furnace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44F9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65570B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C6250" w:rsidRDefault="00644F90" w:rsidP="008C6250">
      <w:pPr>
        <w:pStyle w:val="Heading4"/>
      </w:pPr>
      <w:r>
        <w:t>29 Tuas Ave 2</w:t>
      </w:r>
      <w:r w:rsidR="00C56618">
        <w:t xml:space="preserve"> </w:t>
      </w:r>
      <w:r w:rsidR="00152B89">
        <w:t xml:space="preserve"> </w:t>
      </w:r>
      <w:r w:rsidR="00E44F77">
        <w:t xml:space="preserve"> </w:t>
      </w:r>
    </w:p>
    <w:p w:rsidR="0063312A" w:rsidRPr="0063312A" w:rsidRDefault="00644F90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Hilco Construction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</w:p>
    <w:p w:rsidR="00D85C2F" w:rsidRDefault="00C566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7A02F9">
        <w:rPr>
          <w:sz w:val="24"/>
          <w:lang w:eastAsia="zh-CN"/>
        </w:rPr>
        <w:t>ton forklift</w:t>
      </w:r>
    </w:p>
    <w:p w:rsidR="00EC0512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8C6250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85C2F">
        <w:rPr>
          <w:sz w:val="24"/>
          <w:lang w:eastAsia="zh-CN"/>
        </w:rPr>
        <w:t xml:space="preserve">oodblock </w:t>
      </w:r>
      <w:r w:rsidR="00E44F77">
        <w:rPr>
          <w:sz w:val="24"/>
          <w:lang w:eastAsia="zh-CN"/>
        </w:rPr>
        <w:t xml:space="preserve"> </w:t>
      </w:r>
    </w:p>
    <w:p w:rsidR="006467DA" w:rsidRDefault="00E457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E457EC" w:rsidRDefault="00E457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6467DA" w:rsidRPr="00E457EC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:rsidR="00C77E09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C56618" w:rsidRDefault="00C5661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77E0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457EC" w:rsidRDefault="00E457EC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Pr="008C6250" w:rsidRDefault="008C6250" w:rsidP="008C625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M.OM certified forklift operator </w:t>
      </w:r>
      <w:r w:rsidR="00877E79">
        <w:rPr>
          <w:sz w:val="24"/>
          <w:szCs w:val="24"/>
        </w:rPr>
        <w:t xml:space="preserve">will be involved in the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 w:rsidP="00217127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326C3" w:rsidRPr="00A326C3" w:rsidRDefault="00A326C3" w:rsidP="0021712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            </w:t>
      </w:r>
      <w:r>
        <w:rPr>
          <w:sz w:val="24"/>
          <w:szCs w:val="24"/>
          <w:lang w:eastAsia="zh-CN"/>
        </w:rPr>
        <w:t>To shift within building A</w:t>
      </w:r>
    </w:p>
    <w:p w:rsidR="00EC0512" w:rsidRDefault="00EC0512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unloading area</w:t>
      </w:r>
    </w:p>
    <w:p w:rsidR="00EC0512" w:rsidRDefault="00EC0512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necessary equipment for the moving job</w:t>
      </w:r>
    </w:p>
    <w:p w:rsidR="00A326C3" w:rsidRDefault="00A326C3" w:rsidP="00A326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3” high</w:t>
      </w:r>
    </w:p>
    <w:p w:rsidR="00A326C3" w:rsidRDefault="00A326C3" w:rsidP="00A326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A326C3" w:rsidRDefault="00A326C3" w:rsidP="001E04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existing to new location within premise</w:t>
      </w:r>
    </w:p>
    <w:p w:rsidR="00A326C3" w:rsidRDefault="00A326C3" w:rsidP="001E04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designated location</w:t>
      </w:r>
    </w:p>
    <w:p w:rsidR="001B5D8E" w:rsidRDefault="001B5D8E" w:rsidP="001B5D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from rollers and insert levelling pad under machine bed </w:t>
      </w:r>
    </w:p>
    <w:p w:rsidR="00A326C3" w:rsidRDefault="00A326C3" w:rsidP="00A326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44F77" w:rsidRPr="001E0418" w:rsidRDefault="00A326C3" w:rsidP="00A326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>
        <w:rPr>
          <w:b/>
          <w:sz w:val="24"/>
          <w:u w:val="single"/>
          <w:lang w:eastAsia="zh-CN"/>
        </w:rPr>
        <w:t>To shift out from building A to building B</w:t>
      </w:r>
      <w:r w:rsidR="00EC0512">
        <w:rPr>
          <w:sz w:val="24"/>
          <w:lang w:eastAsia="zh-CN"/>
        </w:rPr>
        <w:t xml:space="preserve"> </w:t>
      </w:r>
    </w:p>
    <w:p w:rsidR="00A326C3" w:rsidRDefault="00A326C3" w:rsidP="00A326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3” high</w:t>
      </w:r>
    </w:p>
    <w:p w:rsidR="00A326C3" w:rsidRDefault="00A326C3" w:rsidP="00A326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FA1238" w:rsidRPr="00A326C3" w:rsidRDefault="001E0418" w:rsidP="00A326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326C3">
        <w:rPr>
          <w:sz w:val="24"/>
          <w:lang w:eastAsia="zh-CN"/>
        </w:rPr>
        <w:t xml:space="preserve">Shift out </w:t>
      </w:r>
      <w:r w:rsidR="00E44F77" w:rsidRPr="00A326C3">
        <w:rPr>
          <w:sz w:val="24"/>
          <w:lang w:eastAsia="zh-CN"/>
        </w:rPr>
        <w:t xml:space="preserve">machine </w:t>
      </w:r>
      <w:r w:rsidRPr="00A326C3">
        <w:rPr>
          <w:sz w:val="24"/>
          <w:lang w:eastAsia="zh-CN"/>
        </w:rPr>
        <w:t>from production</w:t>
      </w:r>
      <w:r w:rsidR="00381103" w:rsidRPr="00A326C3">
        <w:rPr>
          <w:sz w:val="24"/>
          <w:lang w:eastAsia="zh-CN"/>
        </w:rPr>
        <w:t xml:space="preserve"> to loading area</w:t>
      </w:r>
    </w:p>
    <w:p w:rsidR="00A326C3" w:rsidRDefault="00A326C3" w:rsidP="00A326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another building </w:t>
      </w:r>
    </w:p>
    <w:p w:rsidR="00A326C3" w:rsidRDefault="00A326C3" w:rsidP="00A326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new location</w:t>
      </w:r>
    </w:p>
    <w:p w:rsidR="001B5D8E" w:rsidRDefault="001B5D8E" w:rsidP="001B5D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from rollers and insert levelling pad under machine bed </w:t>
      </w:r>
    </w:p>
    <w:p w:rsidR="00A326C3" w:rsidRDefault="00A326C3" w:rsidP="001B5D8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B5D8E" w:rsidRPr="001B5D8E" w:rsidRDefault="001B5D8E" w:rsidP="001B5D8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b/>
          <w:sz w:val="24"/>
          <w:u w:val="single"/>
          <w:lang w:eastAsia="zh-CN"/>
        </w:rPr>
        <w:t>To shift from centre building to building A using forklift</w:t>
      </w:r>
    </w:p>
    <w:p w:rsidR="00381103" w:rsidRPr="00E44F77" w:rsidRDefault="00E44F77" w:rsidP="00E44F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C56618">
        <w:rPr>
          <w:sz w:val="24"/>
          <w:lang w:eastAsia="zh-CN"/>
        </w:rPr>
        <w:t>4.5</w:t>
      </w:r>
      <w:r w:rsidR="00FB4228">
        <w:rPr>
          <w:sz w:val="24"/>
          <w:lang w:eastAsia="zh-CN"/>
        </w:rPr>
        <w:t>ton forklift to fork up furnace</w:t>
      </w:r>
    </w:p>
    <w:p w:rsidR="00C40962" w:rsidRPr="00FB4228" w:rsidRDefault="00A326C3" w:rsidP="00FB422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FB4228">
        <w:rPr>
          <w:sz w:val="24"/>
          <w:lang w:eastAsia="zh-CN"/>
        </w:rPr>
        <w:t>furnace to</w:t>
      </w:r>
      <w:r>
        <w:rPr>
          <w:sz w:val="24"/>
          <w:lang w:eastAsia="zh-CN"/>
        </w:rPr>
        <w:t xml:space="preserve"> building </w:t>
      </w:r>
      <w:r w:rsidR="00FB4228">
        <w:rPr>
          <w:sz w:val="24"/>
          <w:lang w:eastAsia="zh-CN"/>
        </w:rPr>
        <w:t>A</w:t>
      </w:r>
    </w:p>
    <w:p w:rsidR="003E42A5" w:rsidRPr="00FA1238" w:rsidRDefault="00FB4228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furnace</w:t>
      </w:r>
      <w:r w:rsidR="00B54175" w:rsidRPr="00FA1238">
        <w:rPr>
          <w:sz w:val="24"/>
          <w:lang w:eastAsia="zh-CN"/>
        </w:rPr>
        <w:t xml:space="preserve"> int</w:t>
      </w:r>
      <w:r w:rsidR="00E44F77">
        <w:rPr>
          <w:sz w:val="24"/>
          <w:lang w:eastAsia="zh-CN"/>
        </w:rPr>
        <w:t xml:space="preserve">o production area </w:t>
      </w:r>
      <w:r w:rsidR="00B54175" w:rsidRPr="00FA1238">
        <w:rPr>
          <w:sz w:val="24"/>
          <w:lang w:eastAsia="zh-CN"/>
        </w:rPr>
        <w:t xml:space="preserve"> </w:t>
      </w:r>
    </w:p>
    <w:p w:rsidR="00E44F77" w:rsidRPr="00FB4228" w:rsidRDefault="00FB4228" w:rsidP="00FB422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670783">
        <w:rPr>
          <w:sz w:val="24"/>
          <w:lang w:eastAsia="zh-CN"/>
        </w:rPr>
        <w:t>at</w:t>
      </w:r>
      <w:r w:rsidR="00A20137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C051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8CB" w:rsidRDefault="002718CB">
      <w:r>
        <w:separator/>
      </w:r>
    </w:p>
  </w:endnote>
  <w:endnote w:type="continuationSeparator" w:id="0">
    <w:p w:rsidR="002718CB" w:rsidRDefault="00271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4228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422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8CB" w:rsidRDefault="002718CB">
      <w:r>
        <w:separator/>
      </w:r>
    </w:p>
  </w:footnote>
  <w:footnote w:type="continuationSeparator" w:id="0">
    <w:p w:rsidR="002718CB" w:rsidRDefault="002718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718C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FB4228">
    <w:pPr>
      <w:pStyle w:val="Header"/>
      <w:jc w:val="center"/>
    </w:pPr>
    <w:r>
      <w:t>No. 28 Kranji Loop #05-03, Kranji Green, Singapore 739571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718C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52B89"/>
    <w:rsid w:val="00193A39"/>
    <w:rsid w:val="001A46C3"/>
    <w:rsid w:val="001B5D8E"/>
    <w:rsid w:val="001C7F7C"/>
    <w:rsid w:val="001E0418"/>
    <w:rsid w:val="001E712A"/>
    <w:rsid w:val="001F5380"/>
    <w:rsid w:val="002135F7"/>
    <w:rsid w:val="00217127"/>
    <w:rsid w:val="002171C6"/>
    <w:rsid w:val="002370A3"/>
    <w:rsid w:val="00237E43"/>
    <w:rsid w:val="00241657"/>
    <w:rsid w:val="0025537D"/>
    <w:rsid w:val="00257C21"/>
    <w:rsid w:val="00266D8F"/>
    <w:rsid w:val="002718CB"/>
    <w:rsid w:val="00306E86"/>
    <w:rsid w:val="00345048"/>
    <w:rsid w:val="003571AC"/>
    <w:rsid w:val="00381103"/>
    <w:rsid w:val="003B55DA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97A81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4F9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A02F9"/>
    <w:rsid w:val="008225C1"/>
    <w:rsid w:val="00823172"/>
    <w:rsid w:val="0084724A"/>
    <w:rsid w:val="00877E79"/>
    <w:rsid w:val="00885003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326C3"/>
    <w:rsid w:val="00A36DBA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56618"/>
    <w:rsid w:val="00C77E09"/>
    <w:rsid w:val="00C83E46"/>
    <w:rsid w:val="00C95881"/>
    <w:rsid w:val="00D06CBE"/>
    <w:rsid w:val="00D51A21"/>
    <w:rsid w:val="00D56A91"/>
    <w:rsid w:val="00D85C2F"/>
    <w:rsid w:val="00DA3F5C"/>
    <w:rsid w:val="00E14B73"/>
    <w:rsid w:val="00E14D44"/>
    <w:rsid w:val="00E44F77"/>
    <w:rsid w:val="00E457EC"/>
    <w:rsid w:val="00E76DB5"/>
    <w:rsid w:val="00E833E9"/>
    <w:rsid w:val="00EB160A"/>
    <w:rsid w:val="00EB1B30"/>
    <w:rsid w:val="00EC0512"/>
    <w:rsid w:val="00EC1220"/>
    <w:rsid w:val="00EC37A1"/>
    <w:rsid w:val="00EF789A"/>
    <w:rsid w:val="00F36CE9"/>
    <w:rsid w:val="00F371B8"/>
    <w:rsid w:val="00F40520"/>
    <w:rsid w:val="00FA1238"/>
    <w:rsid w:val="00FB422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AF17B-865D-48C5-A791-1C89E793F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2024-03-04T02:24:00Z</cp:lastPrinted>
  <dcterms:created xsi:type="dcterms:W3CDTF">2024-07-11T06:23:00Z</dcterms:created>
  <dcterms:modified xsi:type="dcterms:W3CDTF">2024-07-11T06:23:00Z</dcterms:modified>
</cp:coreProperties>
</file>