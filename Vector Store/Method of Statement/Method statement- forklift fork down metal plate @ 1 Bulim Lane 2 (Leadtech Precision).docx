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111E7C" w14:textId="77777777" w:rsidR="00B95B96" w:rsidRDefault="00B95B96">
      <w:pPr>
        <w:pStyle w:val="Title"/>
        <w:jc w:val="left"/>
        <w:rPr>
          <w:lang w:eastAsia="zh-CN"/>
        </w:rPr>
      </w:pPr>
    </w:p>
    <w:p w14:paraId="0A20DA8B" w14:textId="58B35D5A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7EBA9F9" w14:textId="77777777" w:rsidR="00B95B96" w:rsidRDefault="00B95B96">
      <w:pPr>
        <w:rPr>
          <w:sz w:val="24"/>
        </w:rPr>
      </w:pPr>
    </w:p>
    <w:p w14:paraId="4CC54481" w14:textId="5A915985" w:rsidR="00684C71" w:rsidRDefault="005D1073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677DD4">
        <w:rPr>
          <w:sz w:val="24"/>
        </w:rPr>
        <w:t>0</w:t>
      </w:r>
      <w:r w:rsidR="00C90301">
        <w:rPr>
          <w:sz w:val="24"/>
        </w:rPr>
        <w:t>8</w:t>
      </w:r>
      <w:r w:rsidR="00267AED" w:rsidRPr="00267AED">
        <w:rPr>
          <w:sz w:val="24"/>
          <w:vertAlign w:val="superscript"/>
        </w:rPr>
        <w:t>th</w:t>
      </w:r>
      <w:r w:rsidR="00677DD4">
        <w:rPr>
          <w:sz w:val="24"/>
        </w:rPr>
        <w:t xml:space="preserve"> Sep</w:t>
      </w:r>
      <w:r w:rsidR="00BD3BDC">
        <w:rPr>
          <w:sz w:val="24"/>
        </w:rPr>
        <w:t xml:space="preserve"> 202</w:t>
      </w:r>
      <w:r w:rsidR="003027F9">
        <w:rPr>
          <w:sz w:val="24"/>
        </w:rPr>
        <w:t>5</w:t>
      </w:r>
    </w:p>
    <w:p w14:paraId="46E1F6A2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5BF82A9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F04771D" w14:textId="604F792D" w:rsidR="00ED5922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87423">
        <w:rPr>
          <w:sz w:val="24"/>
          <w:lang w:eastAsia="zh-CN"/>
        </w:rPr>
        <w:t>unload</w:t>
      </w:r>
      <w:r w:rsidR="005D1073">
        <w:rPr>
          <w:sz w:val="24"/>
          <w:lang w:eastAsia="zh-CN"/>
        </w:rPr>
        <w:t xml:space="preserve"> metal plate</w:t>
      </w:r>
      <w:r w:rsidR="00444C41">
        <w:rPr>
          <w:sz w:val="24"/>
          <w:lang w:eastAsia="zh-CN"/>
        </w:rPr>
        <w:t xml:space="preserve"> </w:t>
      </w:r>
      <w:r w:rsidR="00BD3BDC">
        <w:rPr>
          <w:sz w:val="24"/>
          <w:lang w:eastAsia="zh-CN"/>
        </w:rPr>
        <w:t xml:space="preserve">from trailer and lay out onto grass patch </w:t>
      </w:r>
      <w:r w:rsidR="00EF3393">
        <w:rPr>
          <w:sz w:val="24"/>
          <w:lang w:eastAsia="zh-CN"/>
        </w:rPr>
        <w:t xml:space="preserve">using forklift </w:t>
      </w:r>
    </w:p>
    <w:p w14:paraId="695A9F0D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49497F4" w14:textId="77777777" w:rsidR="00A30C5A" w:rsidRDefault="007670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14:paraId="63964A7F" w14:textId="77777777" w:rsidR="007B66DD" w:rsidRDefault="005D107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Metal plate</w:t>
      </w:r>
    </w:p>
    <w:p w14:paraId="124FA020" w14:textId="227A31CF" w:rsidR="005D1073" w:rsidRPr="005D1073" w:rsidRDefault="005D107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AD664E">
        <w:rPr>
          <w:sz w:val="24"/>
          <w:szCs w:val="24"/>
          <w:lang w:eastAsia="zh-CN"/>
        </w:rPr>
        <w:t xml:space="preserve">6m x 1.5m </w:t>
      </w:r>
    </w:p>
    <w:p w14:paraId="13BEAC97" w14:textId="77777777"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14EFE2D7" w14:textId="77777777"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51DE1E9B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51490B9B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A4F1757" w14:textId="77777777"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5C7DDBDB" w14:textId="77777777" w:rsidR="00677DD4" w:rsidRDefault="00677D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14:paraId="473F633C" w14:textId="270024DB" w:rsidR="00684C71" w:rsidRDefault="00677D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17-18/09</w:t>
      </w:r>
      <w:r w:rsidR="00BD3BDC">
        <w:rPr>
          <w:sz w:val="24"/>
          <w:lang w:eastAsia="zh-CN"/>
        </w:rPr>
        <w:t>/25</w:t>
      </w:r>
    </w:p>
    <w:p w14:paraId="65CECDBC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9B79670" w14:textId="77777777"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23132B2B" w14:textId="287A5217" w:rsidR="006175E6" w:rsidRPr="006175E6" w:rsidRDefault="00BD3BD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  <w:r w:rsidR="005D1073">
        <w:rPr>
          <w:bCs/>
          <w:sz w:val="24"/>
          <w:szCs w:val="24"/>
          <w:lang w:eastAsia="zh-CN"/>
        </w:rPr>
        <w:t xml:space="preserve"> </w:t>
      </w:r>
    </w:p>
    <w:p w14:paraId="316BDA5A" w14:textId="77777777"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1A47E59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E8FD307" w14:textId="29259A3C" w:rsidR="00707B09" w:rsidRDefault="00BD3BDC" w:rsidP="00707B09">
      <w:pPr>
        <w:pStyle w:val="Heading4"/>
      </w:pPr>
      <w:r>
        <w:t>1 Bulim Lane 2</w:t>
      </w:r>
      <w:r w:rsidR="00677DD4">
        <w:t xml:space="preserve"> #05-</w:t>
      </w:r>
    </w:p>
    <w:p w14:paraId="1E9FA450" w14:textId="3C43F65C" w:rsidR="00707B09" w:rsidRPr="00707B09" w:rsidRDefault="00677DD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Leadtech Precision Engineering </w:t>
      </w:r>
    </w:p>
    <w:p w14:paraId="6D6F52C6" w14:textId="77777777" w:rsidR="00684C71" w:rsidRDefault="00684C71">
      <w:pPr>
        <w:rPr>
          <w:lang w:eastAsia="zh-CN"/>
        </w:rPr>
      </w:pPr>
    </w:p>
    <w:p w14:paraId="62C75B3B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449E1A3D" w14:textId="77777777" w:rsidR="00BD3BDC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</w:p>
    <w:p w14:paraId="513F16F4" w14:textId="77777777" w:rsidR="00BD3BDC" w:rsidRDefault="00BD3BD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4.5ton forklift</w:t>
      </w:r>
    </w:p>
    <w:p w14:paraId="3F6568FD" w14:textId="646F2587" w:rsidR="00B87423" w:rsidRDefault="00BD3BD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trailer  </w:t>
      </w:r>
      <w:r w:rsidR="0087327A">
        <w:rPr>
          <w:sz w:val="24"/>
          <w:lang w:eastAsia="zh-CN"/>
        </w:rPr>
        <w:t xml:space="preserve"> </w:t>
      </w:r>
    </w:p>
    <w:p w14:paraId="30797712" w14:textId="77777777" w:rsidR="005D1073" w:rsidRDefault="005D107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6D36560" w14:textId="77777777" w:rsidR="00B95B96" w:rsidRDefault="00B95B9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ED9BA1E" w14:textId="36E47E70"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41C5DCCD" w14:textId="7018C78A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 xml:space="preserve">obstacle on </w:t>
      </w:r>
      <w:r w:rsidR="00AD664E">
        <w:rPr>
          <w:sz w:val="24"/>
          <w:lang w:eastAsia="zh-CN"/>
        </w:rPr>
        <w:t xml:space="preserve">unloading area </w:t>
      </w:r>
    </w:p>
    <w:p w14:paraId="5EB47E63" w14:textId="7DE49A11" w:rsidR="00B923B2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654F8ECC" w14:textId="77777777" w:rsidR="00BD3BDC" w:rsidRDefault="00BD3BDC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EC33394" w14:textId="16FF904D" w:rsidR="00684C71" w:rsidRPr="00B923B2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119E835E" w14:textId="77777777"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14C8E6E5" w14:textId="0450C6E1" w:rsidR="0076704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52CB9D99" w14:textId="77777777" w:rsidR="00AD664E" w:rsidRDefault="00AD664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48E2E16" w14:textId="44D5A299"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0855682A" w14:textId="77777777" w:rsidR="00AD664E" w:rsidRDefault="0081336E" w:rsidP="00AD664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60D5E66E" w14:textId="32ECF2C0" w:rsidR="00205704" w:rsidRPr="00AD664E" w:rsidRDefault="00AD664E" w:rsidP="00AD664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certified forklift operator 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</w:p>
    <w:p w14:paraId="08F6066C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1610565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6218DB51" w14:textId="3DDE565D" w:rsidR="002827E4" w:rsidRPr="0026749F" w:rsidRDefault="006175E6" w:rsidP="0026749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AD664E">
        <w:rPr>
          <w:sz w:val="24"/>
          <w:lang w:eastAsia="zh-CN"/>
        </w:rPr>
        <w:t>trailer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 </w:t>
      </w:r>
    </w:p>
    <w:p w14:paraId="4EEB0C23" w14:textId="67EDACA1" w:rsidR="00AD664E" w:rsidRDefault="00AD664E" w:rsidP="00AD664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unload metal plate from trailer </w:t>
      </w:r>
    </w:p>
    <w:p w14:paraId="169772FD" w14:textId="7F16C0CC" w:rsidR="006175E6" w:rsidRPr="00AD664E" w:rsidRDefault="00AD664E" w:rsidP="00AD664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and lay out metal plate along grass patch till hoisting area </w:t>
      </w:r>
    </w:p>
    <w:p w14:paraId="4B230C2E" w14:textId="77777777"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1A972A5D" w14:textId="77777777"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14:paraId="3440E99C" w14:textId="77777777"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394EC583" w14:textId="77777777" w:rsidR="00F3464B" w:rsidRDefault="00F3464B" w:rsidP="00F3464B">
      <w:pPr>
        <w:rPr>
          <w:sz w:val="24"/>
          <w:szCs w:val="24"/>
          <w:lang w:eastAsia="zh-CN"/>
        </w:rPr>
      </w:pPr>
    </w:p>
    <w:p w14:paraId="1DFC0324" w14:textId="77777777"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681139AB" w14:textId="77777777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090F52">
        <w:rPr>
          <w:sz w:val="24"/>
        </w:rPr>
        <w:t xml:space="preserve">Kevin Wong / </w:t>
      </w:r>
      <w:r>
        <w:rPr>
          <w:sz w:val="24"/>
        </w:rPr>
        <w:t>Zailani</w:t>
      </w:r>
    </w:p>
    <w:p w14:paraId="77DE3ACC" w14:textId="77777777"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14:paraId="2382909C" w14:textId="77777777"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3DC675" w14:textId="77777777" w:rsidR="00A43D12" w:rsidRDefault="00A43D12">
      <w:r>
        <w:separator/>
      </w:r>
    </w:p>
  </w:endnote>
  <w:endnote w:type="continuationSeparator" w:id="0">
    <w:p w14:paraId="7094DAB1" w14:textId="77777777" w:rsidR="00A43D12" w:rsidRDefault="00A43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C63138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C286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286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30FF69" w14:textId="77777777" w:rsidR="00A43D12" w:rsidRDefault="00A43D12">
      <w:r>
        <w:separator/>
      </w:r>
    </w:p>
  </w:footnote>
  <w:footnote w:type="continuationSeparator" w:id="0">
    <w:p w14:paraId="06018BB0" w14:textId="77777777" w:rsidR="00A43D12" w:rsidRDefault="00A43D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DBF290" w14:textId="1FA451D8" w:rsidR="00684C71" w:rsidRPr="0069560F" w:rsidRDefault="00AD664E" w:rsidP="0069560F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65ECC65" wp14:editId="6FCF6956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77DD4">
      <w:rPr>
        <w:b/>
        <w:color w:val="0000FF"/>
        <w:sz w:val="28"/>
      </w:rPr>
      <w:t xml:space="preserve">                </w:t>
    </w:r>
    <w:r w:rsidR="0069560F">
      <w:rPr>
        <w:b/>
        <w:color w:val="0000FF"/>
        <w:sz w:val="28"/>
      </w:rPr>
      <w:t xml:space="preserve"> </w:t>
    </w:r>
    <w:r w:rsidR="0081336E">
      <w:rPr>
        <w:b/>
        <w:color w:val="0000FF"/>
        <w:sz w:val="28"/>
      </w:rPr>
      <w:t>ERIC WONG MACHINERY TRANSPORTATION PTE LTD</w:t>
    </w:r>
  </w:p>
  <w:p w14:paraId="5AF570F4" w14:textId="77777777" w:rsidR="00684C71" w:rsidRDefault="005858C3">
    <w:pPr>
      <w:pStyle w:val="Header"/>
      <w:jc w:val="center"/>
    </w:pPr>
    <w:r>
      <w:t>No. 28 Kranji Loop #05-03 Kranji Green, Singapore 739571</w:t>
    </w:r>
  </w:p>
  <w:p w14:paraId="14FB1709" w14:textId="77777777"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 w:rsidR="00090F52">
      <w:t>2826020</w:t>
    </w:r>
  </w:p>
  <w:p w14:paraId="7FAF784D" w14:textId="77777777" w:rsidR="00684C71" w:rsidRDefault="0081336E">
    <w:pPr>
      <w:pStyle w:val="Header"/>
      <w:jc w:val="center"/>
    </w:pPr>
    <w:r>
      <w:t>GST Reg No. : M2-8923804 – 2</w:t>
    </w:r>
  </w:p>
  <w:p w14:paraId="09A71F7B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B6F6EBF" w14:textId="77777777"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46610810">
    <w:abstractNumId w:val="2"/>
  </w:num>
  <w:num w:numId="2" w16cid:durableId="21437690">
    <w:abstractNumId w:val="4"/>
  </w:num>
  <w:num w:numId="3" w16cid:durableId="1205828162">
    <w:abstractNumId w:val="0"/>
  </w:num>
  <w:num w:numId="4" w16cid:durableId="82801795">
    <w:abstractNumId w:val="9"/>
  </w:num>
  <w:num w:numId="5" w16cid:durableId="31614579">
    <w:abstractNumId w:val="5"/>
  </w:num>
  <w:num w:numId="6" w16cid:durableId="717122827">
    <w:abstractNumId w:val="6"/>
  </w:num>
  <w:num w:numId="7" w16cid:durableId="774983145">
    <w:abstractNumId w:val="3"/>
  </w:num>
  <w:num w:numId="8" w16cid:durableId="914096251">
    <w:abstractNumId w:val="7"/>
  </w:num>
  <w:num w:numId="9" w16cid:durableId="729809270">
    <w:abstractNumId w:val="1"/>
  </w:num>
  <w:num w:numId="10" w16cid:durableId="2094928380">
    <w:abstractNumId w:val="8"/>
  </w:num>
  <w:num w:numId="11" w16cid:durableId="831724189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1044B"/>
    <w:rsid w:val="00011592"/>
    <w:rsid w:val="000548E8"/>
    <w:rsid w:val="00076C95"/>
    <w:rsid w:val="000801A2"/>
    <w:rsid w:val="00080409"/>
    <w:rsid w:val="00090F52"/>
    <w:rsid w:val="000C46C5"/>
    <w:rsid w:val="00100317"/>
    <w:rsid w:val="00132F7C"/>
    <w:rsid w:val="0013400B"/>
    <w:rsid w:val="00183405"/>
    <w:rsid w:val="001A07FF"/>
    <w:rsid w:val="001B16B7"/>
    <w:rsid w:val="001F0EA4"/>
    <w:rsid w:val="00205704"/>
    <w:rsid w:val="0023390E"/>
    <w:rsid w:val="00247F87"/>
    <w:rsid w:val="0025248E"/>
    <w:rsid w:val="00266023"/>
    <w:rsid w:val="0026749F"/>
    <w:rsid w:val="00267AED"/>
    <w:rsid w:val="00282089"/>
    <w:rsid w:val="002827E4"/>
    <w:rsid w:val="00284960"/>
    <w:rsid w:val="00294E87"/>
    <w:rsid w:val="002D7196"/>
    <w:rsid w:val="0030061F"/>
    <w:rsid w:val="003027F9"/>
    <w:rsid w:val="003346E1"/>
    <w:rsid w:val="00370D03"/>
    <w:rsid w:val="003903D4"/>
    <w:rsid w:val="003B5F47"/>
    <w:rsid w:val="00425424"/>
    <w:rsid w:val="00431476"/>
    <w:rsid w:val="00444C41"/>
    <w:rsid w:val="004464B8"/>
    <w:rsid w:val="00460EBB"/>
    <w:rsid w:val="004C2867"/>
    <w:rsid w:val="00512C02"/>
    <w:rsid w:val="00524407"/>
    <w:rsid w:val="00562AF3"/>
    <w:rsid w:val="005858C3"/>
    <w:rsid w:val="00590272"/>
    <w:rsid w:val="00590C22"/>
    <w:rsid w:val="005D1073"/>
    <w:rsid w:val="006175E6"/>
    <w:rsid w:val="0063389C"/>
    <w:rsid w:val="006607E4"/>
    <w:rsid w:val="00673816"/>
    <w:rsid w:val="00677DD4"/>
    <w:rsid w:val="00682454"/>
    <w:rsid w:val="00684C71"/>
    <w:rsid w:val="00685287"/>
    <w:rsid w:val="0069560F"/>
    <w:rsid w:val="006B6525"/>
    <w:rsid w:val="006C7668"/>
    <w:rsid w:val="00707B09"/>
    <w:rsid w:val="007205AC"/>
    <w:rsid w:val="0075740D"/>
    <w:rsid w:val="00767049"/>
    <w:rsid w:val="00777008"/>
    <w:rsid w:val="007852B8"/>
    <w:rsid w:val="007B66DD"/>
    <w:rsid w:val="007E7225"/>
    <w:rsid w:val="00805829"/>
    <w:rsid w:val="00812F31"/>
    <w:rsid w:val="0081336E"/>
    <w:rsid w:val="008540C4"/>
    <w:rsid w:val="008727D5"/>
    <w:rsid w:val="00872D61"/>
    <w:rsid w:val="0087327A"/>
    <w:rsid w:val="00873B29"/>
    <w:rsid w:val="00897115"/>
    <w:rsid w:val="008B11D4"/>
    <w:rsid w:val="008D1F25"/>
    <w:rsid w:val="008D3552"/>
    <w:rsid w:val="008F7C86"/>
    <w:rsid w:val="0091214F"/>
    <w:rsid w:val="00952F7F"/>
    <w:rsid w:val="00953E9D"/>
    <w:rsid w:val="009C1EC8"/>
    <w:rsid w:val="009E56D8"/>
    <w:rsid w:val="009E6EFA"/>
    <w:rsid w:val="00A1534B"/>
    <w:rsid w:val="00A26F7E"/>
    <w:rsid w:val="00A30C5A"/>
    <w:rsid w:val="00A43D12"/>
    <w:rsid w:val="00A525B4"/>
    <w:rsid w:val="00A64537"/>
    <w:rsid w:val="00AD664E"/>
    <w:rsid w:val="00AE39C9"/>
    <w:rsid w:val="00B03E9B"/>
    <w:rsid w:val="00B56240"/>
    <w:rsid w:val="00B70004"/>
    <w:rsid w:val="00B87423"/>
    <w:rsid w:val="00B923B2"/>
    <w:rsid w:val="00B95B96"/>
    <w:rsid w:val="00BD3BDC"/>
    <w:rsid w:val="00C03437"/>
    <w:rsid w:val="00C32361"/>
    <w:rsid w:val="00C33FF4"/>
    <w:rsid w:val="00C8729C"/>
    <w:rsid w:val="00C90301"/>
    <w:rsid w:val="00CA23BB"/>
    <w:rsid w:val="00CA75DA"/>
    <w:rsid w:val="00CA79ED"/>
    <w:rsid w:val="00CF5149"/>
    <w:rsid w:val="00CF6063"/>
    <w:rsid w:val="00D50382"/>
    <w:rsid w:val="00DB001C"/>
    <w:rsid w:val="00DC75AF"/>
    <w:rsid w:val="00E66460"/>
    <w:rsid w:val="00E80A5A"/>
    <w:rsid w:val="00E9120A"/>
    <w:rsid w:val="00EA42DF"/>
    <w:rsid w:val="00EA7ED5"/>
    <w:rsid w:val="00EC1A7D"/>
    <w:rsid w:val="00ED5922"/>
    <w:rsid w:val="00EF3393"/>
    <w:rsid w:val="00F176B3"/>
    <w:rsid w:val="00F23221"/>
    <w:rsid w:val="00F3464B"/>
    <w:rsid w:val="00F47877"/>
    <w:rsid w:val="00F85339"/>
    <w:rsid w:val="00FF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6E1CBD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1761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12</cp:revision>
  <cp:lastPrinted>2023-12-18T01:49:00Z</cp:lastPrinted>
  <dcterms:created xsi:type="dcterms:W3CDTF">2025-09-02T03:15:00Z</dcterms:created>
  <dcterms:modified xsi:type="dcterms:W3CDTF">2025-09-08T00:30:00Z</dcterms:modified>
</cp:coreProperties>
</file>