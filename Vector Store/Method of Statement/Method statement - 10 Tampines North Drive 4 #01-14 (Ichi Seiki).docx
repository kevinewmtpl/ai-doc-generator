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81692">
      <w:pPr>
        <w:rPr>
          <w:sz w:val="24"/>
          <w:lang w:eastAsia="zh-CN"/>
        </w:rPr>
      </w:pPr>
      <w:r>
        <w:rPr>
          <w:sz w:val="24"/>
        </w:rPr>
        <w:t>Date: 15</w:t>
      </w:r>
      <w:r w:rsidR="00C5463C">
        <w:rPr>
          <w:sz w:val="24"/>
          <w:vertAlign w:val="superscript"/>
        </w:rPr>
        <w:t xml:space="preserve">th </w:t>
      </w:r>
      <w:r w:rsidR="00C5463C">
        <w:rPr>
          <w:sz w:val="24"/>
          <w:lang w:eastAsia="zh-CN"/>
        </w:rPr>
        <w:t>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2610C">
        <w:rPr>
          <w:sz w:val="24"/>
          <w:lang w:eastAsia="zh-CN"/>
        </w:rPr>
        <w:t>unload 3 unit machine with accessories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 xml:space="preserve">, </w:t>
      </w:r>
      <w:r w:rsidR="006B36AB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Pr="0082610C" w:rsidRDefault="001158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YCM NXV1020A CNC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82610C">
        <w:rPr>
          <w:sz w:val="24"/>
          <w:szCs w:val="24"/>
          <w:lang w:eastAsia="zh-CN"/>
        </w:rPr>
        <w:t>340 x 227 x 257</w:t>
      </w:r>
      <w:r w:rsidR="00C5463C">
        <w:rPr>
          <w:sz w:val="24"/>
          <w:szCs w:val="24"/>
          <w:lang w:eastAsia="zh-CN"/>
        </w:rPr>
        <w:t xml:space="preserve"> cm</w:t>
      </w:r>
    </w:p>
    <w:p w:rsidR="00156DB7" w:rsidRPr="00156DB7" w:rsidRDefault="003B7A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82610C">
        <w:rPr>
          <w:sz w:val="24"/>
          <w:szCs w:val="24"/>
          <w:lang w:eastAsia="zh-CN"/>
        </w:rPr>
        <w:t xml:space="preserve">6, 500 </w:t>
      </w:r>
      <w:r w:rsidR="0035246F">
        <w:rPr>
          <w:sz w:val="24"/>
          <w:szCs w:val="24"/>
          <w:lang w:eastAsia="zh-CN"/>
        </w:rPr>
        <w:t>kgs</w:t>
      </w:r>
      <w:r w:rsidR="006E2737">
        <w:rPr>
          <w:sz w:val="24"/>
          <w:szCs w:val="24"/>
          <w:lang w:eastAsia="zh-CN"/>
        </w:rPr>
        <w:t xml:space="preserve"> each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90621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bookmarkStart w:id="0" w:name="_GoBack"/>
      <w:bookmarkEnd w:id="0"/>
      <w:r w:rsidR="00C5463C">
        <w:rPr>
          <w:sz w:val="24"/>
          <w:lang w:eastAsia="zh-CN"/>
        </w:rPr>
        <w:t>/03/2018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851163">
        <w:rPr>
          <w:sz w:val="24"/>
          <w:lang w:eastAsia="zh-CN"/>
        </w:rPr>
        <w:t>09:3</w:t>
      </w:r>
      <w:r w:rsidR="00C5463C">
        <w:rPr>
          <w:sz w:val="24"/>
          <w:lang w:eastAsia="zh-CN"/>
        </w:rPr>
        <w:t>0 am</w:t>
      </w:r>
    </w:p>
    <w:p w:rsidR="00C5463C" w:rsidRDefault="00C546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5D55AC" w:rsidP="00FC3B3C">
      <w:pPr>
        <w:pStyle w:val="Heading4"/>
      </w:pPr>
      <w:r>
        <w:t xml:space="preserve">10 Tampines North Drive </w:t>
      </w:r>
      <w:r w:rsidR="00D9085C">
        <w:t>4 -</w:t>
      </w:r>
      <w:r w:rsidR="0082610C">
        <w:t xml:space="preserve"> JTC Space @ Tampines North </w:t>
      </w:r>
    </w:p>
    <w:p w:rsidR="00156DB7" w:rsidRPr="00156DB7" w:rsidRDefault="005D55AC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SMT Technology Pte Ltd</w:t>
      </w:r>
      <w:r w:rsidR="00D9085C">
        <w:rPr>
          <w:sz w:val="24"/>
          <w:szCs w:val="24"/>
          <w:lang w:eastAsia="zh-CN"/>
        </w:rPr>
        <w:t xml:space="preserve"> #01-04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261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8261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E2737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E27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463C" w:rsidRDefault="00C5463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 xml:space="preserve">n this operation </w:t>
      </w:r>
      <w:r w:rsidR="00851163">
        <w:rPr>
          <w:sz w:val="24"/>
          <w:lang w:eastAsia="zh-CN"/>
        </w:rPr>
        <w:t xml:space="preserve">(attached all lifting crews certificate)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51163" w:rsidRDefault="0082610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851163" w:rsidRDefault="00851163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851163">
        <w:rPr>
          <w:rFonts w:hint="eastAsia"/>
          <w:sz w:val="24"/>
          <w:lang w:eastAsia="zh-CN"/>
        </w:rPr>
        <w:t>ty shoes, safety helmet</w:t>
      </w:r>
      <w:r w:rsidR="00851163">
        <w:rPr>
          <w:sz w:val="24"/>
          <w:lang w:eastAsia="zh-CN"/>
        </w:rPr>
        <w:t xml:space="preserve">, etc.. 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2E7D19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5463C">
        <w:t>.</w:t>
      </w:r>
      <w:r w:rsidR="001268A8">
        <w:rPr>
          <w:rFonts w:hint="eastAsia"/>
        </w:rPr>
        <w:t>O</w:t>
      </w:r>
      <w:r w:rsidR="00C5463C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5463C" w:rsidRDefault="006467DA" w:rsidP="00C5463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5463C">
        <w:rPr>
          <w:b w:val="0"/>
          <w:sz w:val="20"/>
          <w:u w:val="none"/>
          <w:lang w:eastAsia="zh-CN"/>
        </w:rPr>
        <w:t xml:space="preserve">                               </w:t>
      </w:r>
      <w:r w:rsidR="006513EA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F00147" w:rsidRDefault="00F00147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035612">
        <w:rPr>
          <w:sz w:val="24"/>
          <w:lang w:eastAsia="zh-CN"/>
        </w:rPr>
        <w:t>case from lorry chassis</w:t>
      </w:r>
    </w:p>
    <w:p w:rsidR="00035612" w:rsidRDefault="0003561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982AE2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035612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035612" w:rsidRPr="00711BE6" w:rsidRDefault="0003561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851163" w:rsidRDefault="00083372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51163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3081C" w:rsidRPr="00851163" w:rsidRDefault="00851163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03081C" w:rsidRPr="00851163">
        <w:rPr>
          <w:sz w:val="24"/>
          <w:lang w:eastAsia="zh-CN"/>
        </w:rPr>
        <w:t>ransport</w:t>
      </w:r>
      <w:r w:rsidR="00742D33" w:rsidRPr="00851163">
        <w:rPr>
          <w:sz w:val="24"/>
          <w:lang w:eastAsia="zh-CN"/>
        </w:rPr>
        <w:t xml:space="preserve"> </w:t>
      </w:r>
      <w:r w:rsidR="0003081C" w:rsidRPr="00851163">
        <w:rPr>
          <w:sz w:val="24"/>
          <w:lang w:eastAsia="zh-CN"/>
        </w:rPr>
        <w:t xml:space="preserve">machine into premise </w:t>
      </w:r>
      <w:r w:rsidRPr="00851163">
        <w:rPr>
          <w:sz w:val="24"/>
          <w:lang w:eastAsia="zh-CN"/>
        </w:rPr>
        <w:t>at ground floor</w:t>
      </w:r>
    </w:p>
    <w:p w:rsidR="0003081C" w:rsidRPr="00851163" w:rsidRDefault="0003081C" w:rsidP="0085116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5212F">
        <w:rPr>
          <w:sz w:val="24"/>
          <w:lang w:eastAsia="zh-CN"/>
        </w:rPr>
        <w:t>osition</w:t>
      </w:r>
      <w:r w:rsidR="00EF78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to the designated location</w:t>
      </w:r>
      <w:r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851163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35612" w:rsidRDefault="00035612" w:rsidP="000356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851163" w:rsidRDefault="00851163" w:rsidP="0085116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Pr="00035612" w:rsidRDefault="0099046A" w:rsidP="0085116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740" w:rsidRDefault="007F4740">
      <w:r>
        <w:separator/>
      </w:r>
    </w:p>
  </w:endnote>
  <w:endnote w:type="continuationSeparator" w:id="0">
    <w:p w:rsidR="007F4740" w:rsidRDefault="007F4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06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06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740" w:rsidRDefault="007F4740">
      <w:r>
        <w:separator/>
      </w:r>
    </w:p>
  </w:footnote>
  <w:footnote w:type="continuationSeparator" w:id="0">
    <w:p w:rsidR="007F4740" w:rsidRDefault="007F47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47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F474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3081C"/>
    <w:rsid w:val="00035612"/>
    <w:rsid w:val="0007152C"/>
    <w:rsid w:val="00083372"/>
    <w:rsid w:val="000C68D5"/>
    <w:rsid w:val="000D3C89"/>
    <w:rsid w:val="000D3F7C"/>
    <w:rsid w:val="001158C4"/>
    <w:rsid w:val="00123598"/>
    <w:rsid w:val="001268A8"/>
    <w:rsid w:val="00136332"/>
    <w:rsid w:val="00141D73"/>
    <w:rsid w:val="00147D28"/>
    <w:rsid w:val="00156DB7"/>
    <w:rsid w:val="00181692"/>
    <w:rsid w:val="001F5380"/>
    <w:rsid w:val="00241657"/>
    <w:rsid w:val="00257C21"/>
    <w:rsid w:val="002B1654"/>
    <w:rsid w:val="002B16F9"/>
    <w:rsid w:val="002E7D19"/>
    <w:rsid w:val="00307C06"/>
    <w:rsid w:val="00321358"/>
    <w:rsid w:val="003339AD"/>
    <w:rsid w:val="0035246F"/>
    <w:rsid w:val="003B5944"/>
    <w:rsid w:val="003B7AB6"/>
    <w:rsid w:val="003C2EBA"/>
    <w:rsid w:val="003C43A5"/>
    <w:rsid w:val="003D1133"/>
    <w:rsid w:val="003D3BEA"/>
    <w:rsid w:val="00466C7A"/>
    <w:rsid w:val="004C675D"/>
    <w:rsid w:val="005333BC"/>
    <w:rsid w:val="00562926"/>
    <w:rsid w:val="0057045B"/>
    <w:rsid w:val="005D55AC"/>
    <w:rsid w:val="00634800"/>
    <w:rsid w:val="006467DA"/>
    <w:rsid w:val="006513EA"/>
    <w:rsid w:val="00663BC0"/>
    <w:rsid w:val="00667910"/>
    <w:rsid w:val="006B36AB"/>
    <w:rsid w:val="006D440D"/>
    <w:rsid w:val="006E2737"/>
    <w:rsid w:val="007066F2"/>
    <w:rsid w:val="00711BE6"/>
    <w:rsid w:val="00735210"/>
    <w:rsid w:val="00742D33"/>
    <w:rsid w:val="007431BD"/>
    <w:rsid w:val="00790037"/>
    <w:rsid w:val="007F4740"/>
    <w:rsid w:val="008225C1"/>
    <w:rsid w:val="0082610C"/>
    <w:rsid w:val="00851163"/>
    <w:rsid w:val="00895D5D"/>
    <w:rsid w:val="0089628B"/>
    <w:rsid w:val="00902C89"/>
    <w:rsid w:val="009228AE"/>
    <w:rsid w:val="00933FF0"/>
    <w:rsid w:val="009601F4"/>
    <w:rsid w:val="00971AE8"/>
    <w:rsid w:val="00982AE2"/>
    <w:rsid w:val="0099046A"/>
    <w:rsid w:val="009A31A8"/>
    <w:rsid w:val="00A1115F"/>
    <w:rsid w:val="00A5212F"/>
    <w:rsid w:val="00A57070"/>
    <w:rsid w:val="00A84205"/>
    <w:rsid w:val="00A90621"/>
    <w:rsid w:val="00A93B6F"/>
    <w:rsid w:val="00AB583B"/>
    <w:rsid w:val="00B0247A"/>
    <w:rsid w:val="00B61A87"/>
    <w:rsid w:val="00BA65F8"/>
    <w:rsid w:val="00BF1F53"/>
    <w:rsid w:val="00C5463C"/>
    <w:rsid w:val="00C81C61"/>
    <w:rsid w:val="00C95881"/>
    <w:rsid w:val="00D51A21"/>
    <w:rsid w:val="00D9085C"/>
    <w:rsid w:val="00E76DB5"/>
    <w:rsid w:val="00EC1220"/>
    <w:rsid w:val="00EC37A1"/>
    <w:rsid w:val="00EF789A"/>
    <w:rsid w:val="00F00147"/>
    <w:rsid w:val="00F36CE9"/>
    <w:rsid w:val="00FC3B3C"/>
    <w:rsid w:val="00FD706F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2018-03-21T07:51:00Z</cp:lastPrinted>
  <dcterms:created xsi:type="dcterms:W3CDTF">2018-03-12T08:13:00Z</dcterms:created>
  <dcterms:modified xsi:type="dcterms:W3CDTF">2018-03-21T07:51:00Z</dcterms:modified>
</cp:coreProperties>
</file>