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4E721A">
      <w:pPr>
        <w:rPr>
          <w:sz w:val="24"/>
          <w:lang w:eastAsia="zh-CN"/>
        </w:rPr>
      </w:pPr>
      <w:r>
        <w:rPr>
          <w:sz w:val="24"/>
        </w:rPr>
        <w:t>Date: 11</w:t>
      </w:r>
      <w:bookmarkStart w:id="0" w:name="_GoBack"/>
      <w:bookmarkEnd w:id="0"/>
      <w:r w:rsidR="00335D5E" w:rsidRPr="00335D5E">
        <w:rPr>
          <w:sz w:val="24"/>
          <w:vertAlign w:val="superscript"/>
        </w:rPr>
        <w:t>th</w:t>
      </w:r>
      <w:r w:rsidR="00335D5E">
        <w:rPr>
          <w:sz w:val="24"/>
        </w:rPr>
        <w:t xml:space="preserve"> Nov</w:t>
      </w:r>
      <w:r w:rsidR="00F878B7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out conveyor for engineer to do cleaning, to install back conveyor after cleaning is done</w:t>
      </w:r>
      <w:r w:rsidR="00BC0DA8">
        <w:rPr>
          <w:sz w:val="24"/>
          <w:lang w:eastAsia="zh-CN"/>
        </w:rPr>
        <w:t xml:space="preserve">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335D5E">
      <w:pPr>
        <w:rPr>
          <w:sz w:val="24"/>
          <w:lang w:eastAsia="zh-CN"/>
        </w:rPr>
      </w:pPr>
      <w:r>
        <w:rPr>
          <w:sz w:val="24"/>
          <w:lang w:eastAsia="zh-CN"/>
        </w:rPr>
        <w:t>18/11</w:t>
      </w:r>
      <w:r w:rsidR="0096660B">
        <w:rPr>
          <w:sz w:val="24"/>
          <w:lang w:eastAsia="zh-CN"/>
        </w:rPr>
        <w:t>/21</w:t>
      </w:r>
      <w:r w:rsidR="0096500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Hoist out conveyor for engineer to do cleaning</w:t>
      </w:r>
    </w:p>
    <w:p w:rsidR="00335D5E" w:rsidRDefault="00335D5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19/11/21 – To hoist back conveyor after cleaning is done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335D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6660B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35D5E" w:rsidP="00A57E24">
      <w:pPr>
        <w:pStyle w:val="Heading4"/>
      </w:pPr>
      <w:r>
        <w:t>273 Jalan Ahmad Ibrahim</w:t>
      </w:r>
    </w:p>
    <w:p w:rsidR="00A57E24" w:rsidRPr="00A57E24" w:rsidRDefault="008736D0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96660B">
        <w:rPr>
          <w:sz w:val="24"/>
          <w:lang w:eastAsia="zh-CN"/>
        </w:rPr>
        <w:t xml:space="preserve"> overhead crane</w:t>
      </w:r>
    </w:p>
    <w:p w:rsidR="00335D5E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35D5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6A5466">
        <w:rPr>
          <w:sz w:val="24"/>
          <w:lang w:eastAsia="zh-CN"/>
        </w:rPr>
        <w:t xml:space="preserve">be </w:t>
      </w:r>
      <w:r w:rsidR="00335D5E">
        <w:rPr>
          <w:sz w:val="24"/>
          <w:lang w:eastAsia="zh-CN"/>
        </w:rPr>
        <w:t xml:space="preserve">clear </w:t>
      </w:r>
      <w:r w:rsidR="00F878B7">
        <w:rPr>
          <w:sz w:val="24"/>
          <w:lang w:eastAsia="zh-CN"/>
        </w:rPr>
        <w:t xml:space="preserve">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A7CFB" w:rsidRPr="00FA7CFB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335D5E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335D5E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A5466">
        <w:rPr>
          <w:sz w:val="32"/>
          <w:szCs w:val="32"/>
          <w:lang w:eastAsia="zh-CN"/>
        </w:rPr>
        <w:t>Job Scope</w:t>
      </w:r>
    </w:p>
    <w:p w:rsidR="00CA1A62" w:rsidRPr="00335D5E" w:rsidRDefault="00335D5E" w:rsidP="00335D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webbing sling onto conveyor hoisting point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</w:t>
      </w:r>
      <w:r w:rsidR="00335D5E">
        <w:rPr>
          <w:sz w:val="24"/>
          <w:lang w:eastAsia="zh-CN"/>
        </w:rPr>
        <w:t xml:space="preserve">d crane to hoist up conveyor 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35D5E">
        <w:rPr>
          <w:sz w:val="24"/>
          <w:lang w:eastAsia="zh-CN"/>
        </w:rPr>
        <w:t xml:space="preserve">conveyor </w:t>
      </w:r>
      <w:r>
        <w:rPr>
          <w:sz w:val="24"/>
          <w:lang w:eastAsia="zh-CN"/>
        </w:rPr>
        <w:t>and put aside</w:t>
      </w:r>
      <w:r w:rsidR="00335D5E">
        <w:rPr>
          <w:sz w:val="24"/>
          <w:lang w:eastAsia="zh-CN"/>
        </w:rPr>
        <w:t xml:space="preserve"> for engineer to do cleaning</w:t>
      </w:r>
    </w:p>
    <w:p w:rsidR="00321EF4" w:rsidRPr="0096500E" w:rsidRDefault="00335D5E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Next day to install back conveyor </w:t>
      </w:r>
      <w:r w:rsidR="00FE46F2">
        <w:rPr>
          <w:sz w:val="24"/>
          <w:lang w:eastAsia="zh-CN"/>
        </w:rPr>
        <w:t>after cleaning</w:t>
      </w:r>
      <w:r w:rsidR="00BC0DA8">
        <w:rPr>
          <w:sz w:val="24"/>
          <w:lang w:eastAsia="zh-CN"/>
        </w:rPr>
        <w:t xml:space="preserve">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FE46F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FE46F2" w:rsidP="00FE46F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3D4" w:rsidRDefault="004A53D4">
      <w:r>
        <w:separator/>
      </w:r>
    </w:p>
  </w:endnote>
  <w:endnote w:type="continuationSeparator" w:id="0">
    <w:p w:rsidR="004A53D4" w:rsidRDefault="004A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721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72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3D4" w:rsidRDefault="004A53D4">
      <w:r>
        <w:separator/>
      </w:r>
    </w:p>
  </w:footnote>
  <w:footnote w:type="continuationSeparator" w:id="0">
    <w:p w:rsidR="004A53D4" w:rsidRDefault="004A53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A53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A53D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51834"/>
    <w:rsid w:val="00253FB6"/>
    <w:rsid w:val="00284372"/>
    <w:rsid w:val="002E5ACE"/>
    <w:rsid w:val="003033AF"/>
    <w:rsid w:val="00321EF4"/>
    <w:rsid w:val="00335D5E"/>
    <w:rsid w:val="00360DBE"/>
    <w:rsid w:val="00373871"/>
    <w:rsid w:val="003A458F"/>
    <w:rsid w:val="003C4111"/>
    <w:rsid w:val="003F18B6"/>
    <w:rsid w:val="0042603E"/>
    <w:rsid w:val="00440B76"/>
    <w:rsid w:val="004725E1"/>
    <w:rsid w:val="004A53D4"/>
    <w:rsid w:val="004C14F0"/>
    <w:rsid w:val="004D7C7F"/>
    <w:rsid w:val="004E721A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736D0"/>
    <w:rsid w:val="008919BC"/>
    <w:rsid w:val="008A646D"/>
    <w:rsid w:val="00953C8B"/>
    <w:rsid w:val="00961486"/>
    <w:rsid w:val="0096500E"/>
    <w:rsid w:val="0096660B"/>
    <w:rsid w:val="009D2DC1"/>
    <w:rsid w:val="00A36F93"/>
    <w:rsid w:val="00A40342"/>
    <w:rsid w:val="00A57E24"/>
    <w:rsid w:val="00A87E64"/>
    <w:rsid w:val="00B14E86"/>
    <w:rsid w:val="00B5267F"/>
    <w:rsid w:val="00B679B0"/>
    <w:rsid w:val="00BC0DA8"/>
    <w:rsid w:val="00BC585D"/>
    <w:rsid w:val="00BD0D0D"/>
    <w:rsid w:val="00C475F0"/>
    <w:rsid w:val="00C844B7"/>
    <w:rsid w:val="00CA1A62"/>
    <w:rsid w:val="00CA3063"/>
    <w:rsid w:val="00CB1A7A"/>
    <w:rsid w:val="00CD3715"/>
    <w:rsid w:val="00CF7556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B7853"/>
    <w:rsid w:val="00EE0949"/>
    <w:rsid w:val="00EE527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6F2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2021-11-11T02:01:00Z</cp:lastPrinted>
  <dcterms:created xsi:type="dcterms:W3CDTF">2021-11-08T07:24:00Z</dcterms:created>
  <dcterms:modified xsi:type="dcterms:W3CDTF">2021-11-11T02:01:00Z</dcterms:modified>
</cp:coreProperties>
</file>