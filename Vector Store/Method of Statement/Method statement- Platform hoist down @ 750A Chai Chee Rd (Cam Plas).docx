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2D7E9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701EC39" w14:textId="7BD618ED" w:rsidR="000E0C97" w:rsidRDefault="006762C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155A8">
        <w:rPr>
          <w:sz w:val="24"/>
        </w:rPr>
        <w:t>2</w:t>
      </w:r>
      <w:r w:rsidR="002B039C">
        <w:rPr>
          <w:sz w:val="24"/>
        </w:rPr>
        <w:t>9</w:t>
      </w:r>
      <w:r w:rsidR="000155A8" w:rsidRPr="000155A8">
        <w:rPr>
          <w:sz w:val="24"/>
          <w:vertAlign w:val="superscript"/>
        </w:rPr>
        <w:t>th</w:t>
      </w:r>
      <w:r w:rsidR="000155A8">
        <w:rPr>
          <w:sz w:val="24"/>
        </w:rPr>
        <w:t xml:space="preserve"> Aug 2025</w:t>
      </w:r>
    </w:p>
    <w:p w14:paraId="5FD013BB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C91E2A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435B396" w14:textId="51E03B54" w:rsidR="000155A8" w:rsidRPr="00C6293E" w:rsidRDefault="000155A8" w:rsidP="000155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machine from 4</w:t>
      </w:r>
      <w:r w:rsidRPr="003E54A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shutter door opening by using platform and mobile/lorry crane </w:t>
      </w:r>
    </w:p>
    <w:p w14:paraId="5B3747A0" w14:textId="10DD7900" w:rsidR="000155A8" w:rsidRPr="00C6293E" w:rsidRDefault="000155A8" w:rsidP="000155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machine to 4</w:t>
      </w:r>
      <w:r w:rsidRPr="003E54A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shutter door opening by using platform and mobile/lorry crane </w:t>
      </w:r>
    </w:p>
    <w:p w14:paraId="7E15ABA8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06758E6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7CA359D" w14:textId="77777777"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14:paraId="63779B81" w14:textId="5E602389" w:rsidR="00C926BD" w:rsidRDefault="000155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6762C9">
        <w:rPr>
          <w:b/>
          <w:bCs/>
          <w:sz w:val="24"/>
          <w:szCs w:val="24"/>
          <w:lang w:eastAsia="zh-CN"/>
        </w:rPr>
        <w:t xml:space="preserve"> unit </w:t>
      </w:r>
      <w:r>
        <w:rPr>
          <w:b/>
          <w:bCs/>
          <w:sz w:val="24"/>
          <w:szCs w:val="24"/>
          <w:lang w:eastAsia="zh-CN"/>
        </w:rPr>
        <w:t xml:space="preserve">Sumitomo </w:t>
      </w:r>
      <w:r w:rsidR="006762C9">
        <w:rPr>
          <w:b/>
          <w:bCs/>
          <w:sz w:val="24"/>
          <w:szCs w:val="24"/>
          <w:lang w:eastAsia="zh-CN"/>
        </w:rPr>
        <w:t>SE50</w:t>
      </w:r>
      <w:r w:rsidR="003E54A3">
        <w:rPr>
          <w:b/>
          <w:bCs/>
          <w:sz w:val="24"/>
          <w:szCs w:val="24"/>
          <w:lang w:eastAsia="zh-CN"/>
        </w:rPr>
        <w:t xml:space="preserve"> Injection machine </w:t>
      </w:r>
    </w:p>
    <w:p w14:paraId="7E958B09" w14:textId="77777777" w:rsidR="003E54A3" w:rsidRDefault="006762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 x 110</w:t>
      </w:r>
      <w:r w:rsidR="008C6975">
        <w:rPr>
          <w:bCs/>
          <w:sz w:val="24"/>
          <w:szCs w:val="24"/>
          <w:lang w:eastAsia="zh-CN"/>
        </w:rPr>
        <w:t xml:space="preserve"> x </w:t>
      </w:r>
      <w:r w:rsidR="003E54A3">
        <w:rPr>
          <w:bCs/>
          <w:sz w:val="24"/>
          <w:szCs w:val="24"/>
          <w:lang w:eastAsia="zh-CN"/>
        </w:rPr>
        <w:t>160 cm</w:t>
      </w:r>
    </w:p>
    <w:p w14:paraId="4A03DD0B" w14:textId="0D979247" w:rsidR="00C926BD" w:rsidRDefault="003E54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9</w:t>
      </w:r>
      <w:r w:rsidR="00C926BD">
        <w:rPr>
          <w:bCs/>
          <w:sz w:val="24"/>
          <w:szCs w:val="24"/>
          <w:lang w:eastAsia="zh-CN"/>
        </w:rPr>
        <w:t>00 kg</w:t>
      </w:r>
      <w:r w:rsidR="006762C9">
        <w:rPr>
          <w:bCs/>
          <w:sz w:val="24"/>
          <w:szCs w:val="24"/>
          <w:lang w:eastAsia="zh-CN"/>
        </w:rPr>
        <w:t xml:space="preserve"> </w:t>
      </w:r>
    </w:p>
    <w:p w14:paraId="1143C3BE" w14:textId="77777777" w:rsidR="006762C9" w:rsidRDefault="006762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F1BDAE2" w14:textId="1C238956" w:rsidR="000155A8" w:rsidRPr="000155A8" w:rsidRDefault="000155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14:paraId="6FB91435" w14:textId="7CFBEAC7" w:rsidR="001A35E8" w:rsidRPr="00C12508" w:rsidRDefault="006762C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</w:t>
      </w:r>
      <w:r w:rsidR="000155A8">
        <w:rPr>
          <w:b/>
          <w:bCs/>
          <w:sz w:val="24"/>
          <w:szCs w:val="24"/>
          <w:lang w:eastAsia="zh-CN"/>
        </w:rPr>
        <w:t>Sumitomo SE180 EV-A</w:t>
      </w:r>
      <w:r w:rsidR="003E54A3">
        <w:rPr>
          <w:b/>
          <w:bCs/>
          <w:sz w:val="24"/>
          <w:szCs w:val="24"/>
          <w:lang w:eastAsia="zh-CN"/>
        </w:rPr>
        <w:t xml:space="preserve"> Injection machine</w:t>
      </w:r>
      <w:r>
        <w:rPr>
          <w:b/>
          <w:bCs/>
          <w:sz w:val="24"/>
          <w:szCs w:val="24"/>
          <w:lang w:eastAsia="zh-CN"/>
        </w:rPr>
        <w:t xml:space="preserve"> </w:t>
      </w:r>
    </w:p>
    <w:p w14:paraId="2A491A55" w14:textId="51F8ACA5" w:rsidR="001A35E8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155A8">
        <w:rPr>
          <w:bCs/>
          <w:sz w:val="24"/>
          <w:szCs w:val="24"/>
          <w:lang w:eastAsia="zh-CN"/>
        </w:rPr>
        <w:t>520 x 140 x 180</w:t>
      </w:r>
      <w:r w:rsidR="006A1EEF">
        <w:rPr>
          <w:bCs/>
          <w:sz w:val="24"/>
          <w:szCs w:val="24"/>
          <w:lang w:eastAsia="zh-CN"/>
        </w:rPr>
        <w:t xml:space="preserve"> cm </w:t>
      </w:r>
    </w:p>
    <w:p w14:paraId="51840A11" w14:textId="4AE61483" w:rsidR="005F1066" w:rsidRDefault="008C6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0155A8">
        <w:rPr>
          <w:bCs/>
          <w:sz w:val="24"/>
          <w:szCs w:val="24"/>
          <w:lang w:eastAsia="zh-CN"/>
        </w:rPr>
        <w:t>7, 4</w:t>
      </w:r>
      <w:r>
        <w:rPr>
          <w:bCs/>
          <w:sz w:val="24"/>
          <w:szCs w:val="24"/>
          <w:lang w:eastAsia="zh-CN"/>
        </w:rPr>
        <w:t>00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14:paraId="51830A30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B2AAF60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F96CAD9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76F0998E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3FDBAB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37DAE4FF" w14:textId="48332457" w:rsidR="006762C9" w:rsidRPr="001A35E8" w:rsidRDefault="000155A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18/09/25</w:t>
      </w:r>
    </w:p>
    <w:p w14:paraId="638FD51D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FEFA882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48203714" w14:textId="77777777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16EDC86B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B2E75A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0647E22" w14:textId="77777777" w:rsidR="000E0C97" w:rsidRDefault="003E54A3">
      <w:pPr>
        <w:pStyle w:val="Heading4"/>
      </w:pPr>
      <w:r>
        <w:t>750A Chai Chee Rd</w:t>
      </w:r>
      <w:r w:rsidR="006762C9">
        <w:t xml:space="preserve"> #04-02/03</w:t>
      </w:r>
    </w:p>
    <w:p w14:paraId="2A47987F" w14:textId="77777777" w:rsidR="005E104A" w:rsidRDefault="003E54A3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 Plas (S)</w:t>
      </w:r>
      <w:r w:rsidR="00C12508">
        <w:rPr>
          <w:sz w:val="24"/>
          <w:szCs w:val="24"/>
          <w:lang w:eastAsia="zh-CN"/>
        </w:rPr>
        <w:t xml:space="preserve"> Pte Ltd</w:t>
      </w:r>
    </w:p>
    <w:p w14:paraId="17B2182F" w14:textId="77777777" w:rsidR="003E54A3" w:rsidRDefault="003E54A3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26566EFC" w14:textId="77777777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C7DF4" w14:textId="77777777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14:paraId="77A8F39F" w14:textId="77777777" w:rsidR="000C1D59" w:rsidRDefault="005016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6762C9">
        <w:rPr>
          <w:sz w:val="24"/>
          <w:lang w:eastAsia="zh-CN"/>
        </w:rPr>
        <w:t>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27970FE0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6948DA9E" w14:textId="145CF78E" w:rsidR="005A478D" w:rsidRDefault="00B618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2AF7BBDD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55DB2F28" w14:textId="77777777" w:rsidR="000155A8" w:rsidRDefault="000155A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CEEC64D" w14:textId="059590A8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F3A80F0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327178E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4637867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5B2F4412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F535E80" w14:textId="73B75806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B6182C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7C5D26EB" w14:textId="5BB8D0E5"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CAAFE15" w14:textId="77777777"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E23714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F67F719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227F451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8A3004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5B60C6D1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2AB83710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825334E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462E3704" w14:textId="6B302C7D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</w:t>
      </w:r>
      <w:r w:rsidR="00B6182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Retracting Lifeline </w:t>
      </w:r>
    </w:p>
    <w:p w14:paraId="76015BB5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D2824FE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81FF006" w14:textId="77777777" w:rsidR="00A91BDA" w:rsidRDefault="003E54A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Implementation </w:t>
      </w:r>
      <w:r w:rsidR="00421688">
        <w:rPr>
          <w:sz w:val="24"/>
          <w:lang w:eastAsia="zh-CN"/>
        </w:rPr>
        <w:t xml:space="preserve">of traffic controller to </w:t>
      </w:r>
      <w:r w:rsidR="00E60F67">
        <w:rPr>
          <w:sz w:val="24"/>
          <w:lang w:eastAsia="zh-CN"/>
        </w:rPr>
        <w:t xml:space="preserve">assist in </w:t>
      </w:r>
      <w:r w:rsidR="00421688">
        <w:rPr>
          <w:sz w:val="24"/>
          <w:lang w:eastAsia="zh-CN"/>
        </w:rPr>
        <w:t>control</w:t>
      </w:r>
      <w:r w:rsidR="00E60F67">
        <w:rPr>
          <w:sz w:val="24"/>
          <w:lang w:eastAsia="zh-CN"/>
        </w:rPr>
        <w:t>ling</w:t>
      </w:r>
      <w:r w:rsidR="00421688">
        <w:rPr>
          <w:sz w:val="24"/>
          <w:lang w:eastAsia="zh-CN"/>
        </w:rPr>
        <w:t xml:space="preserve"> </w:t>
      </w:r>
      <w:r w:rsidR="00E60F67">
        <w:rPr>
          <w:sz w:val="24"/>
          <w:lang w:eastAsia="zh-CN"/>
        </w:rPr>
        <w:t xml:space="preserve">and guide </w:t>
      </w:r>
      <w:r w:rsidR="00421688">
        <w:rPr>
          <w:sz w:val="24"/>
          <w:lang w:eastAsia="zh-CN"/>
        </w:rPr>
        <w:t>mo</w:t>
      </w:r>
      <w:r w:rsidR="00E60F67">
        <w:rPr>
          <w:sz w:val="24"/>
          <w:lang w:eastAsia="zh-CN"/>
        </w:rPr>
        <w:t xml:space="preserve">vement of vehicle and pedestrians </w:t>
      </w:r>
      <w:r w:rsidR="00421688">
        <w:rPr>
          <w:sz w:val="24"/>
          <w:lang w:eastAsia="zh-CN"/>
        </w:rPr>
        <w:t xml:space="preserve">within the </w:t>
      </w:r>
      <w:r w:rsidR="00E60F67">
        <w:rPr>
          <w:sz w:val="24"/>
          <w:lang w:eastAsia="zh-CN"/>
        </w:rPr>
        <w:t xml:space="preserve">site </w:t>
      </w:r>
      <w:r w:rsidR="00421688">
        <w:rPr>
          <w:sz w:val="24"/>
          <w:lang w:eastAsia="zh-CN"/>
        </w:rPr>
        <w:t>vicinity</w:t>
      </w:r>
    </w:p>
    <w:p w14:paraId="7C480884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27BB759" w14:textId="344986FF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0F35B3DE" w14:textId="77777777"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14:paraId="1A41F9BB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016499B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212B4E0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42B1A8B3" w14:textId="77777777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60F67">
        <w:rPr>
          <w:sz w:val="24"/>
          <w:lang w:eastAsia="zh-CN"/>
        </w:rPr>
        <w:t>oist up platform to 4</w:t>
      </w:r>
      <w:r w:rsidR="00E60F67" w:rsidRPr="00E60F67">
        <w:rPr>
          <w:sz w:val="24"/>
          <w:vertAlign w:val="superscript"/>
          <w:lang w:eastAsia="zh-CN"/>
        </w:rPr>
        <w:t>th</w:t>
      </w:r>
      <w:r w:rsidR="00E60F67">
        <w:rPr>
          <w:sz w:val="24"/>
          <w:lang w:eastAsia="zh-CN"/>
        </w:rPr>
        <w:t xml:space="preserve"> floor shutter gate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14:paraId="34A1C520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3D143E42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4CA5377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94D2FEF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2134D904" w14:textId="77777777" w:rsidR="006762C9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control moving speed of machine </w:t>
      </w:r>
    </w:p>
    <w:p w14:paraId="0376253B" w14:textId="77777777" w:rsidR="00BA5361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>ttached sling to cran</w:t>
      </w:r>
      <w:r w:rsidR="00E60F67">
        <w:rPr>
          <w:sz w:val="24"/>
          <w:lang w:eastAsia="zh-CN"/>
        </w:rPr>
        <w:t>e hook and secured onto rigging</w:t>
      </w:r>
      <w:r w:rsidR="00BA5361">
        <w:rPr>
          <w:sz w:val="24"/>
          <w:lang w:eastAsia="zh-CN"/>
        </w:rPr>
        <w:t xml:space="preserve"> point of machine </w:t>
      </w:r>
    </w:p>
    <w:p w14:paraId="667EF371" w14:textId="77777777"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3658A6">
        <w:rPr>
          <w:sz w:val="24"/>
          <w:lang w:eastAsia="zh-CN"/>
        </w:rPr>
        <w:t>hine to the ground</w:t>
      </w:r>
    </w:p>
    <w:p w14:paraId="2F4E19EE" w14:textId="77777777" w:rsidR="003658A6" w:rsidRDefault="00E60F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</w:t>
      </w:r>
      <w:r w:rsidR="001B424A">
        <w:rPr>
          <w:sz w:val="24"/>
          <w:lang w:eastAsia="zh-CN"/>
        </w:rPr>
        <w:t xml:space="preserve">Malaysia </w:t>
      </w:r>
      <w:r>
        <w:rPr>
          <w:sz w:val="24"/>
          <w:lang w:eastAsia="zh-CN"/>
        </w:rPr>
        <w:t xml:space="preserve">lorry chassis </w:t>
      </w:r>
    </w:p>
    <w:p w14:paraId="62459E2B" w14:textId="77777777" w:rsidR="00C51278" w:rsidRDefault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14:paraId="23D1C83E" w14:textId="77777777" w:rsidR="00A36133" w:rsidRPr="001B424A" w:rsidRDefault="005E104A" w:rsidP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B424A">
        <w:rPr>
          <w:sz w:val="24"/>
          <w:lang w:eastAsia="zh-CN"/>
        </w:rPr>
        <w:t>Once job done</w:t>
      </w:r>
      <w:r w:rsidR="000E0C97" w:rsidRPr="001B424A">
        <w:rPr>
          <w:sz w:val="24"/>
          <w:lang w:eastAsia="zh-CN"/>
        </w:rPr>
        <w:t>, team leader will instruct the team to perform proper housekeeping</w:t>
      </w:r>
    </w:p>
    <w:p w14:paraId="41FBA639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6E24BF48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2CB208D" w14:textId="77777777" w:rsidR="00AD0D6A" w:rsidRDefault="00AD0D6A" w:rsidP="00701B5C">
      <w:pPr>
        <w:ind w:left="720"/>
        <w:rPr>
          <w:sz w:val="24"/>
          <w:szCs w:val="24"/>
        </w:rPr>
      </w:pPr>
    </w:p>
    <w:p w14:paraId="15AC6A36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12735ACF" w14:textId="44FC9CE4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>Kevin Wong</w:t>
      </w:r>
      <w:r w:rsidR="00F959D9">
        <w:rPr>
          <w:sz w:val="24"/>
          <w:szCs w:val="24"/>
        </w:rPr>
        <w:t xml:space="preserve"> / Zailani</w:t>
      </w:r>
    </w:p>
    <w:p w14:paraId="6E6F6BB9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43847EB6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0FABA3" w14:textId="77777777" w:rsidR="00AE2064" w:rsidRDefault="00AE2064">
      <w:r>
        <w:separator/>
      </w:r>
    </w:p>
  </w:endnote>
  <w:endnote w:type="continuationSeparator" w:id="0">
    <w:p w14:paraId="511D33D8" w14:textId="77777777" w:rsidR="00AE2064" w:rsidRDefault="00AE2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9A3DC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42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424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21E56" w14:textId="77777777" w:rsidR="00AE2064" w:rsidRDefault="00AE2064">
      <w:r>
        <w:separator/>
      </w:r>
    </w:p>
  </w:footnote>
  <w:footnote w:type="continuationSeparator" w:id="0">
    <w:p w14:paraId="4C28F44E" w14:textId="77777777" w:rsidR="00AE2064" w:rsidRDefault="00AE2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1C4217" w14:textId="77777777" w:rsidR="000E0C97" w:rsidRDefault="00000000">
    <w:pPr>
      <w:pStyle w:val="Header"/>
      <w:jc w:val="center"/>
      <w:rPr>
        <w:b/>
        <w:sz w:val="26"/>
      </w:rPr>
    </w:pPr>
    <w:r>
      <w:rPr>
        <w:noProof/>
      </w:rPr>
      <w:pict w14:anchorId="05570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22060B8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F2B500D" w14:textId="36A6D357" w:rsidR="000E0C97" w:rsidRDefault="000155A8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6BAB016D" w14:textId="45D107F1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1A62926F" w14:textId="77777777" w:rsidR="000E0C97" w:rsidRDefault="000E0C97">
    <w:pPr>
      <w:pStyle w:val="Header"/>
      <w:jc w:val="center"/>
    </w:pPr>
    <w:r>
      <w:t>GST Reg No. : M2-8923804 – 2</w:t>
    </w:r>
  </w:p>
  <w:p w14:paraId="52986C1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C7777F0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878839">
    <w:abstractNumId w:val="4"/>
  </w:num>
  <w:num w:numId="2" w16cid:durableId="886842512">
    <w:abstractNumId w:val="7"/>
  </w:num>
  <w:num w:numId="3" w16cid:durableId="1842617273">
    <w:abstractNumId w:val="2"/>
  </w:num>
  <w:num w:numId="4" w16cid:durableId="668220700">
    <w:abstractNumId w:val="14"/>
  </w:num>
  <w:num w:numId="5" w16cid:durableId="1013532709">
    <w:abstractNumId w:val="8"/>
  </w:num>
  <w:num w:numId="6" w16cid:durableId="1078207695">
    <w:abstractNumId w:val="9"/>
  </w:num>
  <w:num w:numId="7" w16cid:durableId="1964144434">
    <w:abstractNumId w:val="5"/>
  </w:num>
  <w:num w:numId="8" w16cid:durableId="1331911551">
    <w:abstractNumId w:val="11"/>
  </w:num>
  <w:num w:numId="9" w16cid:durableId="1769232683">
    <w:abstractNumId w:val="3"/>
  </w:num>
  <w:num w:numId="10" w16cid:durableId="481434930">
    <w:abstractNumId w:val="13"/>
  </w:num>
  <w:num w:numId="11" w16cid:durableId="48589858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72022104">
    <w:abstractNumId w:val="0"/>
  </w:num>
  <w:num w:numId="13" w16cid:durableId="36590225">
    <w:abstractNumId w:val="6"/>
  </w:num>
  <w:num w:numId="14" w16cid:durableId="1614823723">
    <w:abstractNumId w:val="15"/>
  </w:num>
  <w:num w:numId="15" w16cid:durableId="1618486190">
    <w:abstractNumId w:val="12"/>
  </w:num>
  <w:num w:numId="16" w16cid:durableId="1568959953">
    <w:abstractNumId w:val="1"/>
  </w:num>
  <w:num w:numId="17" w16cid:durableId="391659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63D"/>
    <w:rsid w:val="000155A8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28CA"/>
    <w:rsid w:val="001A35E8"/>
    <w:rsid w:val="001A6A39"/>
    <w:rsid w:val="001B424A"/>
    <w:rsid w:val="002504BF"/>
    <w:rsid w:val="00260ECA"/>
    <w:rsid w:val="002B039C"/>
    <w:rsid w:val="002E4A72"/>
    <w:rsid w:val="002E52F2"/>
    <w:rsid w:val="002F74BB"/>
    <w:rsid w:val="00307CA4"/>
    <w:rsid w:val="003148ED"/>
    <w:rsid w:val="00325A14"/>
    <w:rsid w:val="0033406C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4E37EE"/>
    <w:rsid w:val="00501586"/>
    <w:rsid w:val="0050168B"/>
    <w:rsid w:val="00507679"/>
    <w:rsid w:val="00511813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140B"/>
    <w:rsid w:val="00664E02"/>
    <w:rsid w:val="006762C9"/>
    <w:rsid w:val="006A1EEF"/>
    <w:rsid w:val="006C35D4"/>
    <w:rsid w:val="006C6E9C"/>
    <w:rsid w:val="006D50A2"/>
    <w:rsid w:val="00700075"/>
    <w:rsid w:val="00701B5C"/>
    <w:rsid w:val="007025EF"/>
    <w:rsid w:val="007324F5"/>
    <w:rsid w:val="007429B1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6798E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2064"/>
    <w:rsid w:val="00AE5FEA"/>
    <w:rsid w:val="00AE757E"/>
    <w:rsid w:val="00AF2F6E"/>
    <w:rsid w:val="00B0609B"/>
    <w:rsid w:val="00B11FB4"/>
    <w:rsid w:val="00B6182C"/>
    <w:rsid w:val="00B7163D"/>
    <w:rsid w:val="00B86D9F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6A14"/>
    <w:rsid w:val="00D00F22"/>
    <w:rsid w:val="00D27B24"/>
    <w:rsid w:val="00DC6037"/>
    <w:rsid w:val="00DE43D1"/>
    <w:rsid w:val="00E11B0D"/>
    <w:rsid w:val="00E12A4F"/>
    <w:rsid w:val="00E12E7A"/>
    <w:rsid w:val="00E60F67"/>
    <w:rsid w:val="00EB50F2"/>
    <w:rsid w:val="00EE773D"/>
    <w:rsid w:val="00EF16FC"/>
    <w:rsid w:val="00F03CFD"/>
    <w:rsid w:val="00F2530A"/>
    <w:rsid w:val="00F33583"/>
    <w:rsid w:val="00F338D8"/>
    <w:rsid w:val="00F57519"/>
    <w:rsid w:val="00F74690"/>
    <w:rsid w:val="00F959D9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C333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2023-09-06T07:57:00Z</cp:lastPrinted>
  <dcterms:created xsi:type="dcterms:W3CDTF">2023-09-05T06:40:00Z</dcterms:created>
  <dcterms:modified xsi:type="dcterms:W3CDTF">2025-08-28T01:27:00Z</dcterms:modified>
</cp:coreProperties>
</file>