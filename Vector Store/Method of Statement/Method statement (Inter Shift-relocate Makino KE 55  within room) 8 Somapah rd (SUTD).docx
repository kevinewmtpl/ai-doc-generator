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943DF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</w:rPr>
        <w:t xml:space="preserve">July </w:t>
      </w:r>
      <w:r w:rsidR="008E546E">
        <w:rPr>
          <w:sz w:val="24"/>
        </w:rPr>
        <w:t>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BD5482">
        <w:rPr>
          <w:bCs/>
          <w:sz w:val="24"/>
          <w:szCs w:val="24"/>
          <w:lang w:eastAsia="zh-CN"/>
        </w:rPr>
        <w:t xml:space="preserve">relocate </w:t>
      </w:r>
      <w:r w:rsidR="000943DF">
        <w:rPr>
          <w:bCs/>
          <w:sz w:val="24"/>
          <w:szCs w:val="24"/>
          <w:lang w:eastAsia="zh-CN"/>
        </w:rPr>
        <w:t xml:space="preserve">2 units Makino KE 55 </w:t>
      </w:r>
      <w:r w:rsidR="00FD52FF">
        <w:rPr>
          <w:bCs/>
          <w:sz w:val="24"/>
          <w:szCs w:val="24"/>
          <w:lang w:eastAsia="zh-CN"/>
        </w:rPr>
        <w:t>m</w:t>
      </w:r>
      <w:r w:rsidR="008E546E">
        <w:rPr>
          <w:bCs/>
          <w:sz w:val="24"/>
          <w:szCs w:val="24"/>
          <w:lang w:eastAsia="zh-CN"/>
        </w:rPr>
        <w:t>achine</w:t>
      </w:r>
      <w:r w:rsidR="000943DF">
        <w:rPr>
          <w:bCs/>
          <w:sz w:val="24"/>
          <w:szCs w:val="24"/>
          <w:lang w:eastAsia="zh-CN"/>
        </w:rPr>
        <w:t>s within room.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0943DF">
      <w:pPr>
        <w:rPr>
          <w:sz w:val="24"/>
          <w:lang w:eastAsia="zh-CN"/>
        </w:rPr>
      </w:pPr>
      <w:r>
        <w:rPr>
          <w:sz w:val="24"/>
          <w:lang w:eastAsia="zh-CN"/>
        </w:rPr>
        <w:t>04/07</w:t>
      </w:r>
      <w:r w:rsidR="008E546E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0943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1pm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0943DF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8 Somapah Road </w:t>
      </w:r>
    </w:p>
    <w:p w:rsidR="00661767" w:rsidRPr="000B14C2" w:rsidRDefault="000943DF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SUTD 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D5482" w:rsidRDefault="00661767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BD5482" w:rsidRDefault="00BD5482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171C0" w:rsidRDefault="00BD5482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661767">
        <w:rPr>
          <w:sz w:val="24"/>
          <w:lang w:eastAsia="zh-CN"/>
        </w:rPr>
        <w:t xml:space="preserve"> </w:t>
      </w:r>
      <w:r w:rsidR="009675F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04641" w:rsidRDefault="00F04641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:rsidR="009675F3" w:rsidRPr="00A2358C" w:rsidRDefault="009675F3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Jack up pallet truck</w:t>
      </w:r>
      <w:r w:rsidR="00BD548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8E546E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BD5482">
        <w:rPr>
          <w:b w:val="0"/>
          <w:sz w:val="24"/>
          <w:u w:val="none"/>
          <w:lang w:eastAsia="zh-CN"/>
        </w:rPr>
        <w:t xml:space="preserve"> to another room within premise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 machine at the designated location</w:t>
      </w:r>
    </w:p>
    <w:p w:rsidR="00F04641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</w:t>
      </w:r>
      <w:r w:rsidR="00FD52FF">
        <w:rPr>
          <w:b w:val="0"/>
          <w:sz w:val="24"/>
          <w:u w:val="none"/>
          <w:lang w:eastAsia="zh-CN"/>
        </w:rPr>
        <w:t>ing pad under onto machine base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FDC" w:rsidRDefault="00CB0FDC">
      <w:r>
        <w:separator/>
      </w:r>
    </w:p>
  </w:endnote>
  <w:endnote w:type="continuationSeparator" w:id="0">
    <w:p w:rsidR="00CB0FDC" w:rsidRDefault="00CB0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43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FDC" w:rsidRDefault="00CB0FDC">
      <w:r>
        <w:separator/>
      </w:r>
    </w:p>
  </w:footnote>
  <w:footnote w:type="continuationSeparator" w:id="0">
    <w:p w:rsidR="00CB0FDC" w:rsidRDefault="00CB0F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B0F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B0FD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43DF"/>
    <w:rsid w:val="00096422"/>
    <w:rsid w:val="000A6C84"/>
    <w:rsid w:val="000F0510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892AF2"/>
    <w:rsid w:val="008E546E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D5482"/>
    <w:rsid w:val="00BE666D"/>
    <w:rsid w:val="00BF15DF"/>
    <w:rsid w:val="00BF5C83"/>
    <w:rsid w:val="00C04F9C"/>
    <w:rsid w:val="00CA458D"/>
    <w:rsid w:val="00CB0FDC"/>
    <w:rsid w:val="00CD561C"/>
    <w:rsid w:val="00CE270B"/>
    <w:rsid w:val="00D44A04"/>
    <w:rsid w:val="00D567A9"/>
    <w:rsid w:val="00D70205"/>
    <w:rsid w:val="00DE52F9"/>
    <w:rsid w:val="00DE75B9"/>
    <w:rsid w:val="00DF2D2D"/>
    <w:rsid w:val="00E91F67"/>
    <w:rsid w:val="00EE7CA0"/>
    <w:rsid w:val="00F04641"/>
    <w:rsid w:val="00F0771A"/>
    <w:rsid w:val="00F132A8"/>
    <w:rsid w:val="00F224B9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C610B-177C-4ECE-9547-C7B65037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2020-12-29T05:06:00Z</cp:lastPrinted>
  <dcterms:created xsi:type="dcterms:W3CDTF">2023-07-03T03:17:00Z</dcterms:created>
  <dcterms:modified xsi:type="dcterms:W3CDTF">2023-07-03T03:17:00Z</dcterms:modified>
</cp:coreProperties>
</file>