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657D2B54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B178D">
        <w:rPr>
          <w:sz w:val="24"/>
        </w:rPr>
        <w:t>21</w:t>
      </w:r>
      <w:r w:rsidR="000B178D" w:rsidRPr="000B178D">
        <w:rPr>
          <w:sz w:val="24"/>
          <w:vertAlign w:val="superscript"/>
        </w:rPr>
        <w:t>st</w:t>
      </w:r>
      <w:r w:rsidR="000B178D">
        <w:rPr>
          <w:sz w:val="24"/>
        </w:rPr>
        <w:t xml:space="preserve"> Nov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31CBD914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12</w:t>
      </w:r>
      <w:r w:rsidR="00C72B02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packages</w:t>
      </w:r>
      <w:r w:rsidR="00C72B02">
        <w:rPr>
          <w:sz w:val="24"/>
          <w:lang w:eastAsia="zh-CN"/>
        </w:rPr>
        <w:t xml:space="preserve"> of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9A14E8">
        <w:rPr>
          <w:sz w:val="24"/>
          <w:lang w:eastAsia="zh-CN"/>
        </w:rPr>
        <w:t>1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A9FC1E6" w14:textId="77777777" w:rsidR="000B178D" w:rsidRDefault="000B17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Fefer to attached packing list</w:t>
      </w:r>
    </w:p>
    <w:p w14:paraId="263E9D34" w14:textId="10FCBB07" w:rsidR="007C30A0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Friction Welding Stir machine</w:t>
      </w:r>
    </w:p>
    <w:p w14:paraId="09CA7706" w14:textId="36A8138E" w:rsidR="009A14E8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Main machine dim: 11.8m x 2.35m x 1.8m</w:t>
      </w:r>
    </w:p>
    <w:p w14:paraId="3510A7A4" w14:textId="6B18D6CB" w:rsidR="009A14E8" w:rsidRDefault="009A14E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>: 16, 000 kg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6AD71D5B" w:rsidR="00BD55FB" w:rsidRDefault="000B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28/11</w:t>
      </w:r>
      <w:r w:rsidR="00BD55FB">
        <w:rPr>
          <w:sz w:val="24"/>
          <w:lang w:eastAsia="zh-CN"/>
        </w:rPr>
        <w:t xml:space="preserve">/25 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02666D5B" w:rsidR="003B63D2" w:rsidRPr="003B63D2" w:rsidRDefault="009A14E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3135E26E" w:rsidR="00BD55FB" w:rsidRPr="00BD55FB" w:rsidRDefault="009A14E8" w:rsidP="00BD55FB">
      <w:pPr>
        <w:pStyle w:val="Heading4"/>
      </w:pPr>
      <w:r>
        <w:t>2A Changi North St 2</w:t>
      </w:r>
    </w:p>
    <w:p w14:paraId="7F72AF41" w14:textId="40F96B06" w:rsidR="00707B09" w:rsidRPr="00707B09" w:rsidRDefault="009A14E8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196D20">
        <w:rPr>
          <w:sz w:val="24"/>
          <w:szCs w:val="24"/>
          <w:lang w:eastAsia="zh-CN"/>
        </w:rPr>
        <w:t xml:space="preserve"> L</w:t>
      </w:r>
      <w:r w:rsidR="000B178D">
        <w:rPr>
          <w:sz w:val="24"/>
          <w:szCs w:val="24"/>
          <w:lang w:eastAsia="zh-CN"/>
        </w:rPr>
        <w:t>imited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3CEB0D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022CAE67" w14:textId="68C4BD49" w:rsidR="00232A0D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72F4B2C" w14:textId="77777777" w:rsidR="000B178D" w:rsidRDefault="000B1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667EAEF" w14:textId="3B8BA46A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341D286F" w14:textId="5E9E766E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1BA28D2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33AD9805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C72B02">
        <w:rPr>
          <w:sz w:val="24"/>
          <w:lang w:eastAsia="zh-CN"/>
        </w:rPr>
        <w:t>mobile/</w:t>
      </w:r>
      <w:r w:rsidR="005A2371">
        <w:rPr>
          <w:sz w:val="24"/>
          <w:lang w:eastAsia="zh-CN"/>
        </w:rPr>
        <w:t xml:space="preserve">lorry </w:t>
      </w:r>
      <w:r w:rsidR="00C72B02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2C0A210C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C607A1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4F0B7098" w14:textId="5F16333B" w:rsidR="00D110C5" w:rsidRPr="00C607A1" w:rsidRDefault="00C72B02" w:rsidP="00C607A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280BBC">
        <w:rPr>
          <w:sz w:val="24"/>
          <w:lang w:eastAsia="zh-CN"/>
        </w:rPr>
        <w:t xml:space="preserve">rane to pull out </w:t>
      </w:r>
      <w:r w:rsidR="009A14E8">
        <w:rPr>
          <w:sz w:val="24"/>
          <w:lang w:eastAsia="zh-CN"/>
        </w:rPr>
        <w:t>packages</w:t>
      </w:r>
      <w:r w:rsidR="007C30A0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from container onto lorry chassis</w:t>
      </w:r>
      <w:r>
        <w:rPr>
          <w:sz w:val="24"/>
          <w:lang w:eastAsia="zh-CN"/>
        </w:rPr>
        <w:t xml:space="preserve"> </w:t>
      </w:r>
    </w:p>
    <w:p w14:paraId="4EB8CD5F" w14:textId="77777777" w:rsidR="000B178D" w:rsidRDefault="000B178D" w:rsidP="000B178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7D8A68" w14:textId="1B66B869" w:rsidR="008825E3" w:rsidRPr="000B178D" w:rsidRDefault="008825E3" w:rsidP="000B1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packages from lorry chassis to the ground</w:t>
      </w:r>
    </w:p>
    <w:p w14:paraId="65AFB4D8" w14:textId="1963E96F" w:rsidR="008825E3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14:paraId="663C0BA5" w14:textId="3B9B8084" w:rsidR="0046492C" w:rsidRPr="008825E3" w:rsidRDefault="008825E3" w:rsidP="008825E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s</w:t>
      </w:r>
      <w:r w:rsidR="00DF6DD1">
        <w:rPr>
          <w:sz w:val="24"/>
          <w:lang w:eastAsia="zh-CN"/>
        </w:rPr>
        <w:t xml:space="preserve">ecured sling to rigging point of machine </w:t>
      </w:r>
    </w:p>
    <w:p w14:paraId="387CE47E" w14:textId="778C8E4D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40778C55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D110C5">
        <w:rPr>
          <w:sz w:val="24"/>
          <w:lang w:eastAsia="zh-CN"/>
        </w:rPr>
        <w:t xml:space="preserve">    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23CFA2" w14:textId="77777777" w:rsidR="008A07C9" w:rsidRDefault="008A07C9">
      <w:r>
        <w:separator/>
      </w:r>
    </w:p>
  </w:endnote>
  <w:endnote w:type="continuationSeparator" w:id="0">
    <w:p w14:paraId="029D60CE" w14:textId="77777777" w:rsidR="008A07C9" w:rsidRDefault="008A0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AC335E" w14:textId="77777777" w:rsidR="008A07C9" w:rsidRDefault="008A07C9">
      <w:r>
        <w:separator/>
      </w:r>
    </w:p>
  </w:footnote>
  <w:footnote w:type="continuationSeparator" w:id="0">
    <w:p w14:paraId="2E0BC832" w14:textId="77777777" w:rsidR="008A07C9" w:rsidRDefault="008A0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8D06D" w14:textId="637E5DC6" w:rsidR="00684C71" w:rsidRPr="00C607A1" w:rsidRDefault="00BD6DFB" w:rsidP="00C607A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07A1">
      <w:rPr>
        <w:b/>
        <w:color w:val="0000FF"/>
        <w:sz w:val="28"/>
      </w:rPr>
      <w:t xml:space="preserve">                   </w:t>
    </w:r>
    <w:r w:rsidR="0081336E"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B178D"/>
    <w:rsid w:val="000B19B4"/>
    <w:rsid w:val="000C46C5"/>
    <w:rsid w:val="0010207A"/>
    <w:rsid w:val="001064C0"/>
    <w:rsid w:val="001318B4"/>
    <w:rsid w:val="00154172"/>
    <w:rsid w:val="00156817"/>
    <w:rsid w:val="00167908"/>
    <w:rsid w:val="00196D20"/>
    <w:rsid w:val="001A07FF"/>
    <w:rsid w:val="001A1E38"/>
    <w:rsid w:val="001E3E88"/>
    <w:rsid w:val="001F520E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A22CD"/>
    <w:rsid w:val="002B79BE"/>
    <w:rsid w:val="0030061F"/>
    <w:rsid w:val="00303472"/>
    <w:rsid w:val="00306A53"/>
    <w:rsid w:val="0031448D"/>
    <w:rsid w:val="0033600F"/>
    <w:rsid w:val="00355428"/>
    <w:rsid w:val="00370601"/>
    <w:rsid w:val="00370B7A"/>
    <w:rsid w:val="00370D03"/>
    <w:rsid w:val="00396B85"/>
    <w:rsid w:val="003B63D2"/>
    <w:rsid w:val="003B7673"/>
    <w:rsid w:val="003C6BCD"/>
    <w:rsid w:val="00425424"/>
    <w:rsid w:val="0044429D"/>
    <w:rsid w:val="00452C96"/>
    <w:rsid w:val="0046492C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21A80"/>
    <w:rsid w:val="00630F98"/>
    <w:rsid w:val="00684C71"/>
    <w:rsid w:val="00684E57"/>
    <w:rsid w:val="00685287"/>
    <w:rsid w:val="006B6525"/>
    <w:rsid w:val="006F79E8"/>
    <w:rsid w:val="00707B09"/>
    <w:rsid w:val="00716965"/>
    <w:rsid w:val="007223C5"/>
    <w:rsid w:val="00765D23"/>
    <w:rsid w:val="0077649A"/>
    <w:rsid w:val="007B337A"/>
    <w:rsid w:val="007C1E4D"/>
    <w:rsid w:val="007C30A0"/>
    <w:rsid w:val="007E7225"/>
    <w:rsid w:val="00805829"/>
    <w:rsid w:val="0081336E"/>
    <w:rsid w:val="0082570C"/>
    <w:rsid w:val="00833A70"/>
    <w:rsid w:val="00872D61"/>
    <w:rsid w:val="008825E3"/>
    <w:rsid w:val="008A07C9"/>
    <w:rsid w:val="008B11D4"/>
    <w:rsid w:val="008C079C"/>
    <w:rsid w:val="008D1F25"/>
    <w:rsid w:val="008D3552"/>
    <w:rsid w:val="00927B06"/>
    <w:rsid w:val="00947744"/>
    <w:rsid w:val="00952F7F"/>
    <w:rsid w:val="009A14E8"/>
    <w:rsid w:val="009C1EC8"/>
    <w:rsid w:val="00A00BD8"/>
    <w:rsid w:val="00A46187"/>
    <w:rsid w:val="00A525B4"/>
    <w:rsid w:val="00A64537"/>
    <w:rsid w:val="00A654D8"/>
    <w:rsid w:val="00AD4078"/>
    <w:rsid w:val="00B10D29"/>
    <w:rsid w:val="00B35068"/>
    <w:rsid w:val="00B43C44"/>
    <w:rsid w:val="00B62108"/>
    <w:rsid w:val="00B70004"/>
    <w:rsid w:val="00B776C2"/>
    <w:rsid w:val="00B81DEE"/>
    <w:rsid w:val="00BB24B1"/>
    <w:rsid w:val="00BD55FB"/>
    <w:rsid w:val="00BD6DFB"/>
    <w:rsid w:val="00C008B3"/>
    <w:rsid w:val="00C00BDD"/>
    <w:rsid w:val="00C03437"/>
    <w:rsid w:val="00C259E8"/>
    <w:rsid w:val="00C32361"/>
    <w:rsid w:val="00C33FF4"/>
    <w:rsid w:val="00C57582"/>
    <w:rsid w:val="00C607A1"/>
    <w:rsid w:val="00C72B02"/>
    <w:rsid w:val="00C750AC"/>
    <w:rsid w:val="00C76522"/>
    <w:rsid w:val="00C778E8"/>
    <w:rsid w:val="00C8729C"/>
    <w:rsid w:val="00CA23BB"/>
    <w:rsid w:val="00CF5149"/>
    <w:rsid w:val="00CF6063"/>
    <w:rsid w:val="00CF7EA9"/>
    <w:rsid w:val="00D01E67"/>
    <w:rsid w:val="00D110C5"/>
    <w:rsid w:val="00D43FF8"/>
    <w:rsid w:val="00D453AF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1EC8"/>
    <w:rsid w:val="00F04EFC"/>
    <w:rsid w:val="00F0568A"/>
    <w:rsid w:val="00F176B3"/>
    <w:rsid w:val="00F259DE"/>
    <w:rsid w:val="00F3464B"/>
    <w:rsid w:val="00F36902"/>
    <w:rsid w:val="00F52627"/>
    <w:rsid w:val="00F5721F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2025-09-16T00:30:00Z</cp:lastPrinted>
  <dcterms:created xsi:type="dcterms:W3CDTF">2025-11-21T00:40:00Z</dcterms:created>
  <dcterms:modified xsi:type="dcterms:W3CDTF">2025-11-21T00:40:00Z</dcterms:modified>
</cp:coreProperties>
</file>