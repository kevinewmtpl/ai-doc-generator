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BB8952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C4D0329" w14:textId="2FD609D1" w:rsidR="00684C71" w:rsidRDefault="0059208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F640B">
        <w:rPr>
          <w:sz w:val="24"/>
        </w:rPr>
        <w:t>0</w:t>
      </w:r>
      <w:r w:rsidR="009A7C27">
        <w:rPr>
          <w:sz w:val="24"/>
        </w:rPr>
        <w:t>5</w:t>
      </w:r>
      <w:r w:rsidR="006B26CB" w:rsidRPr="006B26CB">
        <w:rPr>
          <w:sz w:val="24"/>
          <w:vertAlign w:val="superscript"/>
        </w:rPr>
        <w:t>th</w:t>
      </w:r>
      <w:r w:rsidR="006B26CB">
        <w:rPr>
          <w:sz w:val="24"/>
        </w:rPr>
        <w:t xml:space="preserve"> </w:t>
      </w:r>
      <w:r w:rsidR="00BE3DB7">
        <w:rPr>
          <w:sz w:val="24"/>
          <w:lang w:eastAsia="zh-CN"/>
        </w:rPr>
        <w:t>June 2025</w:t>
      </w:r>
    </w:p>
    <w:p w14:paraId="017EF0F3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DEE3E7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7DF512B" w14:textId="12A0E462"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F045BF">
        <w:rPr>
          <w:sz w:val="24"/>
          <w:lang w:eastAsia="zh-CN"/>
        </w:rPr>
        <w:t>shift out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F045BF">
        <w:rPr>
          <w:sz w:val="24"/>
          <w:lang w:eastAsia="zh-CN"/>
        </w:rPr>
        <w:t xml:space="preserve">production to loading area, hoist and load up onto lorry chassis for disposal </w:t>
      </w:r>
    </w:p>
    <w:p w14:paraId="0D39C042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B914B16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9A868E6" w14:textId="5A436AE4" w:rsidR="00BF36B6" w:rsidRDefault="00A9248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</w:t>
      </w:r>
      <w:r w:rsidR="00EA6C19">
        <w:rPr>
          <w:b/>
          <w:sz w:val="24"/>
          <w:lang w:eastAsia="zh-CN"/>
        </w:rPr>
        <w:t xml:space="preserve">t </w:t>
      </w:r>
      <w:r w:rsidR="00BF36B6">
        <w:rPr>
          <w:b/>
          <w:sz w:val="24"/>
          <w:lang w:eastAsia="zh-CN"/>
        </w:rPr>
        <w:t>Okamoto ACC64</w:t>
      </w:r>
    </w:p>
    <w:p w14:paraId="139A65AF" w14:textId="77777777" w:rsidR="00BF36B6" w:rsidRDefault="00BF36B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Dim: 2740 x 2450 x 1850 mm</w:t>
      </w:r>
    </w:p>
    <w:p w14:paraId="30C5BF48" w14:textId="2EF6D56C" w:rsidR="0047763D" w:rsidRPr="00BF36B6" w:rsidRDefault="00BF36B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proofErr w:type="spellStart"/>
      <w:r>
        <w:rPr>
          <w:b/>
          <w:sz w:val="24"/>
          <w:lang w:eastAsia="zh-CN"/>
        </w:rPr>
        <w:t>Wt</w:t>
      </w:r>
      <w:proofErr w:type="spellEnd"/>
      <w:r>
        <w:rPr>
          <w:b/>
          <w:sz w:val="24"/>
          <w:lang w:eastAsia="zh-CN"/>
        </w:rPr>
        <w:t xml:space="preserve">: 3, 000 kg  </w:t>
      </w:r>
    </w:p>
    <w:p w14:paraId="2D47FA69" w14:textId="77777777"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3D5E4C09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597D075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0C24F485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0C547E5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B63CACC" w14:textId="5A12D300" w:rsidR="00684C71" w:rsidRDefault="00BF3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</w:t>
      </w:r>
      <w:r w:rsidR="00BE3DB7">
        <w:rPr>
          <w:sz w:val="24"/>
          <w:lang w:eastAsia="zh-CN"/>
        </w:rPr>
        <w:t>/06/25</w:t>
      </w:r>
    </w:p>
    <w:p w14:paraId="2E67CD34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F3801BE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02A7C0EA" w14:textId="2113661E" w:rsidR="003B63D2" w:rsidRPr="003B63D2" w:rsidRDefault="00F045B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89636E">
        <w:rPr>
          <w:bCs/>
          <w:sz w:val="24"/>
          <w:szCs w:val="24"/>
          <w:lang w:eastAsia="zh-CN"/>
        </w:rPr>
        <w:t xml:space="preserve"> am </w:t>
      </w:r>
    </w:p>
    <w:p w14:paraId="78A07592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ECB5475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973E4FF" w14:textId="6CDD9634" w:rsidR="00707B09" w:rsidRDefault="00BF36B6" w:rsidP="00707B09">
      <w:pPr>
        <w:pStyle w:val="Heading4"/>
      </w:pPr>
      <w:r>
        <w:t xml:space="preserve">18 Tractor Rd </w:t>
      </w:r>
      <w:r w:rsidR="0089636E">
        <w:t xml:space="preserve"> </w:t>
      </w:r>
    </w:p>
    <w:p w14:paraId="0E24D1F9" w14:textId="0C8BF357" w:rsidR="00707B09" w:rsidRPr="00707B09" w:rsidRDefault="00BF36B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NOK Precision </w:t>
      </w:r>
      <w:r w:rsidR="00591056">
        <w:rPr>
          <w:sz w:val="24"/>
          <w:szCs w:val="24"/>
          <w:lang w:eastAsia="zh-CN"/>
        </w:rPr>
        <w:t xml:space="preserve">Component (S) Pte Ltd </w:t>
      </w:r>
    </w:p>
    <w:p w14:paraId="3597EDF0" w14:textId="77777777" w:rsidR="00684C71" w:rsidRDefault="00684C71">
      <w:pPr>
        <w:rPr>
          <w:lang w:eastAsia="zh-CN"/>
        </w:rPr>
      </w:pPr>
    </w:p>
    <w:p w14:paraId="208FD7A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9519FE6" w14:textId="7A9F99A7" w:rsidR="004E5848" w:rsidRDefault="00BF3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14:paraId="5B702028" w14:textId="2905E5AB" w:rsidR="00684C71" w:rsidRDefault="006B26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14:paraId="7285CC5D" w14:textId="59B280EC" w:rsidR="0089636E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3A0673">
        <w:rPr>
          <w:sz w:val="24"/>
          <w:lang w:eastAsia="zh-CN"/>
        </w:rPr>
        <w:t>ire/w</w:t>
      </w:r>
      <w:r w:rsidR="00BF36B6">
        <w:rPr>
          <w:sz w:val="24"/>
          <w:lang w:eastAsia="zh-CN"/>
        </w:rPr>
        <w:t>ebbing</w:t>
      </w:r>
      <w:r w:rsidR="0089636E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316D1203" w14:textId="67A9210D" w:rsidR="00A9248D" w:rsidRDefault="00BF3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4058B98F" w14:textId="77777777" w:rsidR="00C00BDD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14:paraId="26D36CD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60857AC" w14:textId="77777777" w:rsidR="003A0673" w:rsidRDefault="003A067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802DE9B" w14:textId="5851D294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1228EC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65CBC05B" w14:textId="77777777" w:rsidR="00A9248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549F4404" w14:textId="77777777" w:rsidR="00A9248D" w:rsidRDefault="00A9248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D0128F0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08C7713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17C0DF5C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D457C86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DC7120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90C2961" w14:textId="1878C366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>r, rigger, signalman and</w:t>
      </w:r>
      <w:r w:rsidR="006D58AB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129C51F9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20167D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AFA8225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75F9EC1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0A5A3FBD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472FEAA5" w14:textId="3F28E184" w:rsidR="004F01EA" w:rsidRDefault="004F01EA">
      <w:pPr>
        <w:pStyle w:val="BodyText2"/>
      </w:pPr>
      <w:r>
        <w:t xml:space="preserve">All submitted certificate shall be made available at all time </w:t>
      </w:r>
    </w:p>
    <w:p w14:paraId="434BDF2C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0BD6696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0D156CE6" w14:textId="23979E40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89636E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09FF7652" w14:textId="7131752F" w:rsidR="00EA6C19" w:rsidRDefault="00EA6C1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timber mats as base plate</w:t>
      </w:r>
    </w:p>
    <w:p w14:paraId="62F06D4E" w14:textId="11E02A92" w:rsidR="00F045BF" w:rsidRDefault="00F045BF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machine from production to loading area </w:t>
      </w:r>
    </w:p>
    <w:p w14:paraId="2581BBDA" w14:textId="1EF4E76A" w:rsidR="00A9248D" w:rsidRPr="003A0673" w:rsidRDefault="00A9248D" w:rsidP="003A06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>nsert s</w:t>
      </w:r>
      <w:r>
        <w:rPr>
          <w:sz w:val="24"/>
          <w:lang w:eastAsia="zh-CN"/>
        </w:rPr>
        <w:t>ling to crane hook</w:t>
      </w:r>
      <w:r w:rsidR="003A0673">
        <w:rPr>
          <w:sz w:val="24"/>
          <w:lang w:eastAsia="zh-CN"/>
        </w:rPr>
        <w:t xml:space="preserve"> and s</w:t>
      </w:r>
      <w:r w:rsidRPr="003A0673">
        <w:rPr>
          <w:sz w:val="24"/>
          <w:lang w:eastAsia="zh-CN"/>
        </w:rPr>
        <w:t xml:space="preserve">ecured to rigging point of machine </w:t>
      </w:r>
    </w:p>
    <w:p w14:paraId="7D10681E" w14:textId="6B408257" w:rsidR="0059208D" w:rsidRDefault="0059208D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F045BF">
        <w:rPr>
          <w:sz w:val="24"/>
          <w:lang w:eastAsia="zh-CN"/>
        </w:rPr>
        <w:t>and load onto lorry chassis</w:t>
      </w:r>
    </w:p>
    <w:p w14:paraId="21FF2BBF" w14:textId="1C8B6E4C" w:rsidR="00F045BF" w:rsidRDefault="00F045BF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out from customer premise and deliver to scrapyard for disposal </w:t>
      </w:r>
    </w:p>
    <w:p w14:paraId="15745CCB" w14:textId="0253F69C" w:rsidR="0089636E" w:rsidRPr="00F045BF" w:rsidRDefault="0081336E" w:rsidP="00F045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45BF">
        <w:rPr>
          <w:sz w:val="24"/>
          <w:lang w:eastAsia="zh-CN"/>
        </w:rPr>
        <w:t>Once job complete, team leader will instruct t</w:t>
      </w:r>
      <w:r w:rsidR="00A64537" w:rsidRPr="00F045BF">
        <w:rPr>
          <w:sz w:val="24"/>
          <w:lang w:eastAsia="zh-CN"/>
        </w:rPr>
        <w:t>he team to perform proper house</w:t>
      </w:r>
      <w:r w:rsidRPr="00F045BF">
        <w:rPr>
          <w:sz w:val="24"/>
          <w:lang w:eastAsia="zh-CN"/>
        </w:rPr>
        <w:t>keeping</w:t>
      </w:r>
    </w:p>
    <w:p w14:paraId="592F7CD9" w14:textId="1169732E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DD576AA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1360577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207C786E" w14:textId="345E8F5F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6224D166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39823429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5317D745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8E53C5" w14:textId="77777777" w:rsidR="00DB00BB" w:rsidRDefault="00DB00BB">
      <w:r>
        <w:separator/>
      </w:r>
    </w:p>
  </w:endnote>
  <w:endnote w:type="continuationSeparator" w:id="0">
    <w:p w14:paraId="29DA675C" w14:textId="77777777" w:rsidR="00DB00BB" w:rsidRDefault="00DB0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2D7B30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19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19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6F933D" w14:textId="77777777" w:rsidR="00DB00BB" w:rsidRDefault="00DB00BB">
      <w:r>
        <w:separator/>
      </w:r>
    </w:p>
  </w:footnote>
  <w:footnote w:type="continuationSeparator" w:id="0">
    <w:p w14:paraId="3716002B" w14:textId="77777777" w:rsidR="00DB00BB" w:rsidRDefault="00DB0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935E4" w14:textId="65995936" w:rsidR="00684C71" w:rsidRPr="00DA6F28" w:rsidRDefault="00BE3DB7" w:rsidP="00DA6F2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B7FB4F6" wp14:editId="5961BB3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6F28">
      <w:rPr>
        <w:b/>
        <w:color w:val="0000FF"/>
        <w:sz w:val="28"/>
      </w:rPr>
      <w:t xml:space="preserve">                  </w:t>
    </w:r>
    <w:r w:rsidR="0081336E">
      <w:rPr>
        <w:b/>
        <w:color w:val="0000FF"/>
        <w:sz w:val="28"/>
      </w:rPr>
      <w:t>ERIC WONG MACHINERY TRANSPORTATION PTE LTD</w:t>
    </w:r>
  </w:p>
  <w:p w14:paraId="33A52167" w14:textId="77777777" w:rsidR="00684C71" w:rsidRDefault="008F369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0FF4163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8F369E">
      <w:t>62826020</w:t>
    </w:r>
  </w:p>
  <w:p w14:paraId="3B7C4C0E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A7E8DCD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412CDB5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1219880">
    <w:abstractNumId w:val="2"/>
  </w:num>
  <w:num w:numId="2" w16cid:durableId="366027058">
    <w:abstractNumId w:val="4"/>
  </w:num>
  <w:num w:numId="3" w16cid:durableId="1400519711">
    <w:abstractNumId w:val="0"/>
  </w:num>
  <w:num w:numId="4" w16cid:durableId="2123068459">
    <w:abstractNumId w:val="9"/>
  </w:num>
  <w:num w:numId="5" w16cid:durableId="312221099">
    <w:abstractNumId w:val="5"/>
  </w:num>
  <w:num w:numId="6" w16cid:durableId="703486312">
    <w:abstractNumId w:val="6"/>
  </w:num>
  <w:num w:numId="7" w16cid:durableId="1755735632">
    <w:abstractNumId w:val="3"/>
  </w:num>
  <w:num w:numId="8" w16cid:durableId="528227353">
    <w:abstractNumId w:val="7"/>
  </w:num>
  <w:num w:numId="9" w16cid:durableId="2130541111">
    <w:abstractNumId w:val="1"/>
  </w:num>
  <w:num w:numId="10" w16cid:durableId="985429702">
    <w:abstractNumId w:val="8"/>
  </w:num>
  <w:num w:numId="11" w16cid:durableId="211937096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603AF"/>
    <w:rsid w:val="000801A2"/>
    <w:rsid w:val="00080409"/>
    <w:rsid w:val="000C46C5"/>
    <w:rsid w:val="001064C0"/>
    <w:rsid w:val="00112D07"/>
    <w:rsid w:val="00151974"/>
    <w:rsid w:val="00180280"/>
    <w:rsid w:val="00194C7A"/>
    <w:rsid w:val="001A07FF"/>
    <w:rsid w:val="001A1E38"/>
    <w:rsid w:val="00205704"/>
    <w:rsid w:val="00216071"/>
    <w:rsid w:val="00221454"/>
    <w:rsid w:val="002467A8"/>
    <w:rsid w:val="002859AC"/>
    <w:rsid w:val="00294E87"/>
    <w:rsid w:val="002B79BE"/>
    <w:rsid w:val="0030061F"/>
    <w:rsid w:val="0030245E"/>
    <w:rsid w:val="0035220F"/>
    <w:rsid w:val="00362308"/>
    <w:rsid w:val="00370B7A"/>
    <w:rsid w:val="00370D03"/>
    <w:rsid w:val="003A0673"/>
    <w:rsid w:val="003B63D2"/>
    <w:rsid w:val="003E70B3"/>
    <w:rsid w:val="004078D7"/>
    <w:rsid w:val="00425424"/>
    <w:rsid w:val="0047763D"/>
    <w:rsid w:val="004C6F5B"/>
    <w:rsid w:val="004E5848"/>
    <w:rsid w:val="004F01EA"/>
    <w:rsid w:val="00501041"/>
    <w:rsid w:val="00542502"/>
    <w:rsid w:val="00567180"/>
    <w:rsid w:val="00591056"/>
    <w:rsid w:val="0059208D"/>
    <w:rsid w:val="005A2371"/>
    <w:rsid w:val="005C3290"/>
    <w:rsid w:val="00601C8F"/>
    <w:rsid w:val="006412B9"/>
    <w:rsid w:val="00684C71"/>
    <w:rsid w:val="00685287"/>
    <w:rsid w:val="006B26CB"/>
    <w:rsid w:val="006B6525"/>
    <w:rsid w:val="006C492D"/>
    <w:rsid w:val="006D103C"/>
    <w:rsid w:val="006D58AB"/>
    <w:rsid w:val="00707B09"/>
    <w:rsid w:val="00707E93"/>
    <w:rsid w:val="00716965"/>
    <w:rsid w:val="007223C5"/>
    <w:rsid w:val="007C1E4D"/>
    <w:rsid w:val="007E7225"/>
    <w:rsid w:val="00805829"/>
    <w:rsid w:val="0081336E"/>
    <w:rsid w:val="00833A70"/>
    <w:rsid w:val="0084617C"/>
    <w:rsid w:val="00846C30"/>
    <w:rsid w:val="00872D61"/>
    <w:rsid w:val="0089636E"/>
    <w:rsid w:val="008B11D4"/>
    <w:rsid w:val="008B3717"/>
    <w:rsid w:val="008C54AF"/>
    <w:rsid w:val="008D1F25"/>
    <w:rsid w:val="008D3552"/>
    <w:rsid w:val="008F369E"/>
    <w:rsid w:val="00927B06"/>
    <w:rsid w:val="00952F7F"/>
    <w:rsid w:val="00993B70"/>
    <w:rsid w:val="009A7C27"/>
    <w:rsid w:val="009C1EC8"/>
    <w:rsid w:val="009F640B"/>
    <w:rsid w:val="00A13113"/>
    <w:rsid w:val="00A525B4"/>
    <w:rsid w:val="00A5466A"/>
    <w:rsid w:val="00A64537"/>
    <w:rsid w:val="00A9248D"/>
    <w:rsid w:val="00AD4078"/>
    <w:rsid w:val="00B35068"/>
    <w:rsid w:val="00B43C44"/>
    <w:rsid w:val="00B62108"/>
    <w:rsid w:val="00B644F1"/>
    <w:rsid w:val="00B70004"/>
    <w:rsid w:val="00B776C2"/>
    <w:rsid w:val="00BD6E7B"/>
    <w:rsid w:val="00BE3DB7"/>
    <w:rsid w:val="00BF36B6"/>
    <w:rsid w:val="00C008B3"/>
    <w:rsid w:val="00C00BDD"/>
    <w:rsid w:val="00C02507"/>
    <w:rsid w:val="00C03437"/>
    <w:rsid w:val="00C168E6"/>
    <w:rsid w:val="00C259E8"/>
    <w:rsid w:val="00C32361"/>
    <w:rsid w:val="00C33FF4"/>
    <w:rsid w:val="00C778E8"/>
    <w:rsid w:val="00C8729C"/>
    <w:rsid w:val="00CA23BB"/>
    <w:rsid w:val="00CA46B3"/>
    <w:rsid w:val="00CC59E7"/>
    <w:rsid w:val="00CF5149"/>
    <w:rsid w:val="00CF6063"/>
    <w:rsid w:val="00CF7EA9"/>
    <w:rsid w:val="00D43FF8"/>
    <w:rsid w:val="00DA6F28"/>
    <w:rsid w:val="00DB001C"/>
    <w:rsid w:val="00DB00BB"/>
    <w:rsid w:val="00DB3AF8"/>
    <w:rsid w:val="00DE08CC"/>
    <w:rsid w:val="00DF2CD5"/>
    <w:rsid w:val="00E9120A"/>
    <w:rsid w:val="00EA6C19"/>
    <w:rsid w:val="00EB496F"/>
    <w:rsid w:val="00F045B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F0006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2025-06-06T03:07:00Z</cp:lastPrinted>
  <dcterms:created xsi:type="dcterms:W3CDTF">2025-06-06T03:07:00Z</dcterms:created>
  <dcterms:modified xsi:type="dcterms:W3CDTF">2025-06-06T03:07:00Z</dcterms:modified>
</cp:coreProperties>
</file>