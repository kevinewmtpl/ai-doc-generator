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04D72EA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9D4B527" w14:textId="2B609CAF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F0354">
        <w:rPr>
          <w:sz w:val="24"/>
        </w:rPr>
        <w:t>17</w:t>
      </w:r>
      <w:r w:rsidR="00CF0354" w:rsidRPr="00CF0354">
        <w:rPr>
          <w:sz w:val="24"/>
          <w:vertAlign w:val="superscript"/>
        </w:rPr>
        <w:t>th</w:t>
      </w:r>
      <w:r w:rsidR="002925B1">
        <w:rPr>
          <w:sz w:val="24"/>
        </w:rPr>
        <w:t xml:space="preserve"> Apr</w:t>
      </w:r>
      <w:r w:rsidR="008F6FED">
        <w:rPr>
          <w:sz w:val="24"/>
        </w:rPr>
        <w:t xml:space="preserve">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086C969C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CF0354">
        <w:rPr>
          <w:sz w:val="24"/>
          <w:lang w:eastAsia="zh-CN"/>
        </w:rPr>
        <w:t>3</w:t>
      </w:r>
      <w:r w:rsidR="00C76164">
        <w:rPr>
          <w:sz w:val="24"/>
          <w:lang w:eastAsia="zh-CN"/>
        </w:rPr>
        <w:t xml:space="preserve"> unit</w:t>
      </w:r>
      <w:r w:rsidR="009021F8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9021F8">
        <w:rPr>
          <w:sz w:val="24"/>
          <w:lang w:eastAsia="zh-CN"/>
        </w:rPr>
        <w:t>low loader/lorry chassis and deliver to another factory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EC4A9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7F74E7D" w14:textId="762B96E6" w:rsidR="002409DA" w:rsidRDefault="00CF035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2 unit</w:t>
      </w:r>
      <w:proofErr w:type="gramEnd"/>
      <w:r>
        <w:rPr>
          <w:sz w:val="24"/>
          <w:szCs w:val="24"/>
          <w:lang w:eastAsia="zh-CN"/>
        </w:rPr>
        <w:t xml:space="preserve"> Kitamura 6G</w:t>
      </w:r>
    </w:p>
    <w:p w14:paraId="458AE900" w14:textId="60E7C64B" w:rsidR="00F5198A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2925B1">
        <w:rPr>
          <w:sz w:val="24"/>
          <w:szCs w:val="24"/>
          <w:lang w:eastAsia="zh-CN"/>
        </w:rPr>
        <w:t xml:space="preserve"> </w:t>
      </w:r>
      <w:r w:rsidR="00CF0354">
        <w:rPr>
          <w:sz w:val="24"/>
          <w:szCs w:val="24"/>
          <w:lang w:eastAsia="zh-CN"/>
        </w:rPr>
        <w:t>12, 000</w:t>
      </w:r>
      <w:r>
        <w:rPr>
          <w:sz w:val="24"/>
          <w:szCs w:val="24"/>
          <w:lang w:eastAsia="zh-CN"/>
        </w:rPr>
        <w:t xml:space="preserve"> kg</w:t>
      </w:r>
      <w:r w:rsidR="008F6FED">
        <w:rPr>
          <w:sz w:val="24"/>
          <w:szCs w:val="24"/>
          <w:lang w:eastAsia="zh-CN"/>
        </w:rPr>
        <w:t xml:space="preserve"> </w:t>
      </w:r>
      <w:r w:rsidR="002925B1">
        <w:rPr>
          <w:sz w:val="24"/>
          <w:szCs w:val="24"/>
          <w:lang w:eastAsia="zh-CN"/>
        </w:rPr>
        <w:t>each</w:t>
      </w:r>
    </w:p>
    <w:p w14:paraId="6CEB259E" w14:textId="77777777" w:rsidR="00CF0354" w:rsidRDefault="00CF035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280526B" w14:textId="0AEDD59E" w:rsidR="00CF0354" w:rsidRDefault="00CF035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Kitamura HX630/800 </w:t>
      </w:r>
    </w:p>
    <w:p w14:paraId="6AA76F9B" w14:textId="1D1774E9" w:rsidR="00CF0354" w:rsidRDefault="00CF035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15, 000 kg 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64A0E9D3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CF6695">
        <w:rPr>
          <w:sz w:val="24"/>
          <w:lang w:eastAsia="zh-CN"/>
        </w:rPr>
        <w:t>ed</w:t>
      </w:r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AE30D1A" w14:textId="07639E10" w:rsidR="008F6FED" w:rsidRDefault="008F6FE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 </w:t>
      </w:r>
      <w:r w:rsidR="00CF0354">
        <w:rPr>
          <w:sz w:val="24"/>
          <w:lang w:eastAsia="zh-CN"/>
        </w:rPr>
        <w:t>3</w:t>
      </w:r>
      <w:r>
        <w:rPr>
          <w:sz w:val="24"/>
          <w:lang w:eastAsia="zh-CN"/>
        </w:rPr>
        <w:t xml:space="preserve"> day</w:t>
      </w:r>
      <w:r w:rsidR="002925B1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job:</w:t>
      </w:r>
    </w:p>
    <w:p w14:paraId="07B8CD56" w14:textId="43E6E1EC" w:rsidR="00F5198A" w:rsidRPr="002409DA" w:rsidRDefault="00CF0354">
      <w:pPr>
        <w:rPr>
          <w:sz w:val="24"/>
          <w:lang w:eastAsia="zh-CN"/>
        </w:rPr>
      </w:pPr>
      <w:r>
        <w:rPr>
          <w:sz w:val="24"/>
          <w:lang w:eastAsia="zh-CN"/>
        </w:rPr>
        <w:t>23-25</w:t>
      </w:r>
      <w:r w:rsidR="002925B1">
        <w:rPr>
          <w:sz w:val="24"/>
          <w:lang w:eastAsia="zh-CN"/>
        </w:rPr>
        <w:t>/04</w:t>
      </w:r>
      <w:r w:rsidR="008F6FED">
        <w:rPr>
          <w:sz w:val="24"/>
          <w:lang w:eastAsia="zh-CN"/>
        </w:rPr>
        <w:t>/25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77777777"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A4602A9" w14:textId="6A7BCD76" w:rsidR="002925B1" w:rsidRDefault="002925B1" w:rsidP="002925B1">
      <w:pPr>
        <w:pStyle w:val="Heading4"/>
      </w:pPr>
      <w:r>
        <w:t xml:space="preserve">Move out: </w:t>
      </w:r>
      <w:r w:rsidR="001C572E">
        <w:t>16 Seletar Aerospace Crescent</w:t>
      </w:r>
    </w:p>
    <w:p w14:paraId="03D46DD0" w14:textId="77777777" w:rsidR="002925B1" w:rsidRPr="003A6EE4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 Pte Ltd</w:t>
      </w:r>
    </w:p>
    <w:p w14:paraId="74FA447F" w14:textId="77777777" w:rsidR="002925B1" w:rsidRDefault="002925B1" w:rsidP="002925B1">
      <w:pPr>
        <w:rPr>
          <w:sz w:val="24"/>
          <w:szCs w:val="24"/>
          <w:lang w:eastAsia="zh-CN"/>
        </w:rPr>
      </w:pPr>
    </w:p>
    <w:p w14:paraId="6850667E" w14:textId="4022B72B" w:rsidR="002925B1" w:rsidRP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2 Loyng Way 4</w:t>
      </w:r>
    </w:p>
    <w:p w14:paraId="02066594" w14:textId="77777777" w:rsid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Engineering Pte Ltd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2434AF" w14:textId="457102EE" w:rsidR="00D31FE2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 xml:space="preserve">rry </w:t>
      </w:r>
      <w:proofErr w:type="gramStart"/>
      <w:r w:rsidR="00CF0354">
        <w:rPr>
          <w:bCs/>
          <w:sz w:val="24"/>
          <w:lang w:eastAsia="zh-CN"/>
        </w:rPr>
        <w:t>loader</w:t>
      </w:r>
      <w:proofErr w:type="gramEnd"/>
    </w:p>
    <w:p w14:paraId="536913C2" w14:textId="27FB4A4C" w:rsidR="004C7E81" w:rsidRDefault="00D31FE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  <w:r w:rsidR="009021F8">
        <w:rPr>
          <w:bCs/>
          <w:sz w:val="24"/>
          <w:lang w:eastAsia="zh-CN"/>
        </w:rPr>
        <w:t xml:space="preserve"> </w:t>
      </w:r>
    </w:p>
    <w:p w14:paraId="0127CB74" w14:textId="05E71A7A"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forklift</w:t>
      </w:r>
    </w:p>
    <w:p w14:paraId="6EB4C9AD" w14:textId="3A4D4B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0DEF5BAB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1681CA6F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C3FC12B" w14:textId="36AF187E"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345A8A84" w14:textId="77777777" w:rsidR="006B49F8" w:rsidRDefault="006B49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597C4E89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13E23F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77777777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2C6EB51F" w14:textId="77777777" w:rsidR="009021F8" w:rsidRDefault="009021F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76D38A54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85414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43C22753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8F6FED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68D0D14A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274DC1F5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>machine onto low loader</w:t>
      </w:r>
    </w:p>
    <w:p w14:paraId="731790A1" w14:textId="77777777"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6A1458F0" w14:textId="2F6EDEC2" w:rsidR="009D0612" w:rsidRDefault="00F5198A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9021F8">
        <w:rPr>
          <w:sz w:val="24"/>
          <w:lang w:eastAsia="zh-CN"/>
        </w:rPr>
        <w:t xml:space="preserve">strapping belt </w:t>
      </w:r>
      <w:r w:rsidR="00E9246C">
        <w:rPr>
          <w:sz w:val="24"/>
          <w:lang w:eastAsia="zh-CN"/>
        </w:rPr>
        <w:t xml:space="preserve">prior to moving out of customer premise </w:t>
      </w:r>
    </w:p>
    <w:p w14:paraId="29A4D11F" w14:textId="5E4C2670" w:rsidR="007534E4" w:rsidRDefault="007534E4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Accessories and smaller item will be load up onto lorry</w:t>
      </w:r>
    </w:p>
    <w:p w14:paraId="789D47A2" w14:textId="6C3D1D91" w:rsidR="009021F8" w:rsidRDefault="009021F8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factory</w:t>
      </w:r>
    </w:p>
    <w:p w14:paraId="5A5A113E" w14:textId="112CB2A9" w:rsidR="000046BC" w:rsidRPr="00DB1E3B" w:rsidRDefault="000046BC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into factory premise </w:t>
      </w:r>
    </w:p>
    <w:p w14:paraId="32F7554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C9949DA" w14:textId="77777777" w:rsidR="008F6FED" w:rsidRDefault="008F6FE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1EE01349" w:rsidR="0099046A" w:rsidRDefault="000046BC" w:rsidP="000046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7E64B3" w14:textId="77777777" w:rsidR="001F6C33" w:rsidRDefault="001F6C33">
      <w:r>
        <w:separator/>
      </w:r>
    </w:p>
  </w:endnote>
  <w:endnote w:type="continuationSeparator" w:id="0">
    <w:p w14:paraId="45425A9B" w14:textId="77777777" w:rsidR="001F6C33" w:rsidRDefault="001F6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67D1C" w14:textId="77777777" w:rsidR="001F6C33" w:rsidRDefault="001F6C33">
      <w:r>
        <w:separator/>
      </w:r>
    </w:p>
  </w:footnote>
  <w:footnote w:type="continuationSeparator" w:id="0">
    <w:p w14:paraId="449E6975" w14:textId="77777777" w:rsidR="001F6C33" w:rsidRDefault="001F6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26" w14:textId="0ADCBC22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    </w:t>
    </w:r>
    <w:r w:rsidR="00183C4E">
      <w:rPr>
        <w:b/>
        <w:sz w:val="28"/>
      </w:rPr>
      <w:t xml:space="preserve"> 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46BC"/>
    <w:rsid w:val="0005684E"/>
    <w:rsid w:val="0007152C"/>
    <w:rsid w:val="00090D64"/>
    <w:rsid w:val="00094D4F"/>
    <w:rsid w:val="000963B7"/>
    <w:rsid w:val="000A4E07"/>
    <w:rsid w:val="000B270C"/>
    <w:rsid w:val="000C68D5"/>
    <w:rsid w:val="000D3C89"/>
    <w:rsid w:val="000D3F7C"/>
    <w:rsid w:val="000D5C77"/>
    <w:rsid w:val="000E0C67"/>
    <w:rsid w:val="00111E78"/>
    <w:rsid w:val="00112FD3"/>
    <w:rsid w:val="001218B2"/>
    <w:rsid w:val="001268A8"/>
    <w:rsid w:val="00133263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1F6C33"/>
    <w:rsid w:val="00201D8B"/>
    <w:rsid w:val="00206BD9"/>
    <w:rsid w:val="00211F1E"/>
    <w:rsid w:val="002409DA"/>
    <w:rsid w:val="00245EDD"/>
    <w:rsid w:val="00251AD9"/>
    <w:rsid w:val="00257C21"/>
    <w:rsid w:val="002925B1"/>
    <w:rsid w:val="002A548B"/>
    <w:rsid w:val="0030317F"/>
    <w:rsid w:val="00321127"/>
    <w:rsid w:val="00333DB7"/>
    <w:rsid w:val="00375E51"/>
    <w:rsid w:val="003A1A79"/>
    <w:rsid w:val="003A6EE4"/>
    <w:rsid w:val="003C7A2A"/>
    <w:rsid w:val="003D5FEC"/>
    <w:rsid w:val="003D79A3"/>
    <w:rsid w:val="00401119"/>
    <w:rsid w:val="0040297C"/>
    <w:rsid w:val="00456295"/>
    <w:rsid w:val="00466C7A"/>
    <w:rsid w:val="00483FC9"/>
    <w:rsid w:val="004C1FD3"/>
    <w:rsid w:val="004C7E81"/>
    <w:rsid w:val="00501090"/>
    <w:rsid w:val="00517B4E"/>
    <w:rsid w:val="005226B3"/>
    <w:rsid w:val="005366A1"/>
    <w:rsid w:val="005463C4"/>
    <w:rsid w:val="005740F3"/>
    <w:rsid w:val="0057657F"/>
    <w:rsid w:val="00590402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B49F8"/>
    <w:rsid w:val="006C647D"/>
    <w:rsid w:val="006D45B3"/>
    <w:rsid w:val="006F0847"/>
    <w:rsid w:val="006F12DE"/>
    <w:rsid w:val="006F2F0C"/>
    <w:rsid w:val="007036E3"/>
    <w:rsid w:val="00713F4B"/>
    <w:rsid w:val="007534E4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8E0B1F"/>
    <w:rsid w:val="008F6FED"/>
    <w:rsid w:val="009021F8"/>
    <w:rsid w:val="00964ED6"/>
    <w:rsid w:val="00971AE8"/>
    <w:rsid w:val="0097276B"/>
    <w:rsid w:val="00973966"/>
    <w:rsid w:val="0099046A"/>
    <w:rsid w:val="009A18A9"/>
    <w:rsid w:val="009A228D"/>
    <w:rsid w:val="009A4E69"/>
    <w:rsid w:val="009D0612"/>
    <w:rsid w:val="009D5995"/>
    <w:rsid w:val="009F4FEB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B06871"/>
    <w:rsid w:val="00B0691D"/>
    <w:rsid w:val="00B16352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CA412E"/>
    <w:rsid w:val="00CD79B3"/>
    <w:rsid w:val="00CF0354"/>
    <w:rsid w:val="00CF6695"/>
    <w:rsid w:val="00D07325"/>
    <w:rsid w:val="00D221DF"/>
    <w:rsid w:val="00D31FE2"/>
    <w:rsid w:val="00D35F55"/>
    <w:rsid w:val="00D412F5"/>
    <w:rsid w:val="00D41A4A"/>
    <w:rsid w:val="00DA01F0"/>
    <w:rsid w:val="00DB1E3B"/>
    <w:rsid w:val="00E3288E"/>
    <w:rsid w:val="00E64ED4"/>
    <w:rsid w:val="00E72EB6"/>
    <w:rsid w:val="00E76DB5"/>
    <w:rsid w:val="00E9246C"/>
    <w:rsid w:val="00EC1220"/>
    <w:rsid w:val="00EE4739"/>
    <w:rsid w:val="00EE658C"/>
    <w:rsid w:val="00EF55B5"/>
    <w:rsid w:val="00F03666"/>
    <w:rsid w:val="00F118AD"/>
    <w:rsid w:val="00F15A11"/>
    <w:rsid w:val="00F24BE1"/>
    <w:rsid w:val="00F25404"/>
    <w:rsid w:val="00F5198A"/>
    <w:rsid w:val="00F57696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3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2024-12-30T05:32:00Z</cp:lastPrinted>
  <dcterms:created xsi:type="dcterms:W3CDTF">2025-04-17T02:40:00Z</dcterms:created>
  <dcterms:modified xsi:type="dcterms:W3CDTF">2025-04-17T02:40:00Z</dcterms:modified>
</cp:coreProperties>
</file>