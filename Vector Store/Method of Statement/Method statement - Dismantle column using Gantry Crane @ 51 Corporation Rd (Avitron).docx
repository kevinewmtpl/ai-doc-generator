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E6E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330FB">
        <w:rPr>
          <w:sz w:val="24"/>
        </w:rPr>
        <w:t>24</w:t>
      </w:r>
      <w:r w:rsidR="00A330FB" w:rsidRPr="00A330FB">
        <w:rPr>
          <w:sz w:val="24"/>
          <w:vertAlign w:val="superscript"/>
        </w:rPr>
        <w:t>th</w:t>
      </w:r>
      <w:r w:rsidR="00A330FB">
        <w:rPr>
          <w:sz w:val="24"/>
        </w:rPr>
        <w:t xml:space="preserve"> Jan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A0CC5">
        <w:rPr>
          <w:sz w:val="24"/>
          <w:lang w:eastAsia="zh-CN"/>
        </w:rPr>
        <w:t xml:space="preserve">assist engineer </w:t>
      </w:r>
      <w:r w:rsidR="00A330FB">
        <w:rPr>
          <w:sz w:val="24"/>
          <w:lang w:eastAsia="zh-CN"/>
        </w:rPr>
        <w:t>to dismantle machine column using gantry crane, load and secure onto I-Beam base</w:t>
      </w:r>
      <w:r w:rsidR="001E369B">
        <w:rPr>
          <w:sz w:val="24"/>
          <w:lang w:eastAsia="zh-CN"/>
        </w:rPr>
        <w:t>, shift out and load onto Malaysia low bed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F395C" w:rsidRDefault="007F395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40B8E" w:rsidRDefault="001E369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TUE 10</w:t>
      </w:r>
    </w:p>
    <w:p w:rsidR="00BA660B" w:rsidRPr="00A766DF" w:rsidRDefault="00BA66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16, 000 kg </w:t>
      </w:r>
    </w:p>
    <w:p w:rsidR="00840B8E" w:rsidRPr="007F395C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A0CC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F395C" w:rsidRDefault="00A330FB" w:rsidP="005948F2">
      <w:pPr>
        <w:rPr>
          <w:sz w:val="24"/>
          <w:lang w:eastAsia="zh-CN"/>
        </w:rPr>
      </w:pPr>
      <w:r>
        <w:rPr>
          <w:sz w:val="24"/>
          <w:lang w:eastAsia="zh-CN"/>
        </w:rPr>
        <w:t>21/02/22 – set up gantry crane</w:t>
      </w:r>
    </w:p>
    <w:p w:rsidR="001E369B" w:rsidRDefault="00A330FB" w:rsidP="005948F2">
      <w:pPr>
        <w:rPr>
          <w:sz w:val="24"/>
          <w:lang w:eastAsia="zh-CN"/>
        </w:rPr>
      </w:pPr>
      <w:r>
        <w:rPr>
          <w:sz w:val="24"/>
          <w:lang w:eastAsia="zh-CN"/>
        </w:rPr>
        <w:t>22/02/22 – dismantle column and load onto I-Beam base</w:t>
      </w:r>
    </w:p>
    <w:p w:rsidR="00A330FB" w:rsidRDefault="001E369B" w:rsidP="005948F2">
      <w:pPr>
        <w:rPr>
          <w:sz w:val="24"/>
          <w:lang w:eastAsia="zh-CN"/>
        </w:rPr>
      </w:pPr>
      <w:r>
        <w:rPr>
          <w:sz w:val="24"/>
          <w:lang w:eastAsia="zh-CN"/>
        </w:rPr>
        <w:t>23/02/22 – shift out machine, column to loading bay and load onto Malaysia low bed</w:t>
      </w:r>
      <w:r w:rsidR="00A330FB">
        <w:rPr>
          <w:sz w:val="24"/>
          <w:lang w:eastAsia="zh-CN"/>
        </w:rPr>
        <w:t xml:space="preserve"> </w:t>
      </w:r>
    </w:p>
    <w:p w:rsidR="009A0CC5" w:rsidRDefault="009A0CC5" w:rsidP="005948F2">
      <w:pPr>
        <w:rPr>
          <w:sz w:val="24"/>
          <w:lang w:eastAsia="zh-CN"/>
        </w:rPr>
      </w:pPr>
    </w:p>
    <w:p w:rsidR="00886B74" w:rsidRDefault="007F395C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F395C" w:rsidRDefault="007F395C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F395C" w:rsidRPr="007F395C" w:rsidRDefault="007F395C" w:rsidP="005948F2">
      <w:pPr>
        <w:rPr>
          <w:sz w:val="24"/>
          <w:szCs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172D04" w:rsidRDefault="00A330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51 Corporation Rd</w:t>
      </w:r>
    </w:p>
    <w:p w:rsidR="00A766DF" w:rsidRDefault="00A330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Avitron Pte Ltd</w:t>
      </w:r>
    </w:p>
    <w:p w:rsidR="00683574" w:rsidRDefault="0068357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F395C" w:rsidRPr="00840B8E" w:rsidRDefault="009B10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F395C" w:rsidRPr="001E369B" w:rsidRDefault="007F395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sz w:val="24"/>
          <w:lang w:eastAsia="zh-CN"/>
        </w:rPr>
        <w:t xml:space="preserve">1 x </w:t>
      </w:r>
      <w:r w:rsidR="00E031C5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lorry loader</w:t>
      </w:r>
      <w:r w:rsidR="001E369B">
        <w:rPr>
          <w:sz w:val="24"/>
          <w:lang w:eastAsia="zh-CN"/>
        </w:rPr>
        <w:t xml:space="preserve"> – PALFINGER PK110002SHH</w:t>
      </w:r>
    </w:p>
    <w:p w:rsidR="003D66B6" w:rsidRDefault="003D6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031C5">
        <w:rPr>
          <w:sz w:val="24"/>
          <w:lang w:eastAsia="zh-CN"/>
        </w:rPr>
        <w:t>forklift</w:t>
      </w:r>
    </w:p>
    <w:p w:rsidR="003D66B6" w:rsidRDefault="003D6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 low bed</w:t>
      </w:r>
    </w:p>
    <w:p w:rsidR="00E031C5" w:rsidRDefault="003D6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hydraulic gantry crane </w:t>
      </w:r>
      <w:r w:rsidR="00E031C5">
        <w:rPr>
          <w:sz w:val="24"/>
          <w:lang w:eastAsia="zh-CN"/>
        </w:rPr>
        <w:t xml:space="preserve"> </w:t>
      </w:r>
    </w:p>
    <w:p w:rsidR="006467DA" w:rsidRDefault="003D6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F395C">
        <w:rPr>
          <w:sz w:val="24"/>
          <w:lang w:eastAsia="zh-CN"/>
        </w:rPr>
        <w:t xml:space="preserve">ollers </w:t>
      </w:r>
    </w:p>
    <w:p w:rsidR="003D66B6" w:rsidRDefault="003D6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F395C">
        <w:rPr>
          <w:sz w:val="24"/>
          <w:lang w:eastAsia="zh-CN"/>
        </w:rPr>
        <w:t>hackle</w:t>
      </w:r>
      <w:r w:rsidR="00BA660B">
        <w:rPr>
          <w:sz w:val="24"/>
          <w:lang w:eastAsia="zh-CN"/>
        </w:rPr>
        <w:t>/w</w:t>
      </w:r>
      <w:r>
        <w:rPr>
          <w:sz w:val="24"/>
          <w:lang w:eastAsia="zh-CN"/>
        </w:rPr>
        <w:t>ire sling</w:t>
      </w:r>
    </w:p>
    <w:p w:rsidR="007B3648" w:rsidRDefault="003D6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6467DA" w:rsidRPr="007B3648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3D6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 obstruction in way of</w:t>
      </w:r>
      <w:r w:rsidR="00942D9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crane parking and </w:t>
      </w:r>
      <w:r w:rsidR="00942D92">
        <w:rPr>
          <w:sz w:val="24"/>
          <w:lang w:eastAsia="zh-CN"/>
        </w:rPr>
        <w:t>working area</w:t>
      </w:r>
    </w:p>
    <w:p w:rsidR="00840B8E" w:rsidRPr="004C2E65" w:rsidRDefault="00840B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to prevent persons who are not involved enter unintentionally 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>ng</w:t>
      </w:r>
      <w:r w:rsidR="003D66B6">
        <w:rPr>
          <w:bCs/>
          <w:sz w:val="24"/>
          <w:szCs w:val="24"/>
          <w:lang w:eastAsia="zh-CN"/>
        </w:rPr>
        <w:t xml:space="preserve"> superviso</w:t>
      </w:r>
      <w:r w:rsidR="001E369B">
        <w:rPr>
          <w:bCs/>
          <w:sz w:val="24"/>
          <w:szCs w:val="24"/>
          <w:lang w:eastAsia="zh-CN"/>
        </w:rPr>
        <w:t>r, rigger, signalman and lorry loader</w:t>
      </w:r>
      <w:r w:rsidR="003D66B6">
        <w:rPr>
          <w:bCs/>
          <w:sz w:val="24"/>
          <w:szCs w:val="24"/>
          <w:lang w:eastAsia="zh-CN"/>
        </w:rPr>
        <w:t xml:space="preserve"> operator </w:t>
      </w:r>
      <w:r>
        <w:rPr>
          <w:bCs/>
          <w:sz w:val="24"/>
          <w:szCs w:val="24"/>
          <w:lang w:eastAsia="zh-CN"/>
        </w:rPr>
        <w:t>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031C5" w:rsidRDefault="00E031C5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031C5">
        <w:rPr>
          <w:rFonts w:hint="eastAsia"/>
          <w:sz w:val="24"/>
          <w:lang w:eastAsia="zh-CN"/>
        </w:rPr>
        <w:t>ty shoes,</w:t>
      </w:r>
      <w:r w:rsidR="00E031C5">
        <w:rPr>
          <w:sz w:val="24"/>
          <w:lang w:eastAsia="zh-CN"/>
        </w:rPr>
        <w:t xml:space="preserve"> safety</w:t>
      </w:r>
      <w:r w:rsidR="00E031C5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D31A93" w:rsidRDefault="00D31A93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gears with M.O.M certificate 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840B8E" w:rsidRDefault="006467DA" w:rsidP="00840B8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3D66B6" w:rsidRDefault="003D66B6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gantry crane from low bed</w:t>
      </w:r>
    </w:p>
    <w:p w:rsidR="0099046A" w:rsidRDefault="00FD636A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gantry </w:t>
      </w:r>
      <w:r w:rsidR="00FD0577">
        <w:rPr>
          <w:sz w:val="24"/>
          <w:lang w:eastAsia="zh-CN"/>
        </w:rPr>
        <w:t>crane structure</w:t>
      </w:r>
      <w:r w:rsidR="003B25B8">
        <w:rPr>
          <w:sz w:val="24"/>
          <w:lang w:eastAsia="zh-CN"/>
        </w:rPr>
        <w:t xml:space="preserve"> at</w:t>
      </w:r>
      <w:r w:rsidR="004B4A56">
        <w:rPr>
          <w:sz w:val="24"/>
          <w:lang w:eastAsia="zh-CN"/>
        </w:rPr>
        <w:t xml:space="preserve"> location</w:t>
      </w:r>
    </w:p>
    <w:p w:rsidR="00942D92" w:rsidRPr="00942D92" w:rsidRDefault="00942D92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</w:t>
      </w:r>
      <w:r w:rsidR="004C2E65">
        <w:rPr>
          <w:sz w:val="24"/>
          <w:lang w:eastAsia="zh-CN"/>
        </w:rPr>
        <w:t xml:space="preserve"> wire</w:t>
      </w:r>
      <w:r w:rsidR="001F5C72">
        <w:rPr>
          <w:sz w:val="24"/>
          <w:lang w:eastAsia="zh-CN"/>
        </w:rPr>
        <w:t xml:space="preserve"> sling</w:t>
      </w:r>
      <w:r w:rsidR="004C2E65">
        <w:rPr>
          <w:sz w:val="24"/>
          <w:lang w:eastAsia="zh-CN"/>
        </w:rPr>
        <w:t xml:space="preserve"> </w:t>
      </w:r>
      <w:r w:rsidR="003D66B6">
        <w:rPr>
          <w:sz w:val="24"/>
          <w:lang w:eastAsia="zh-CN"/>
        </w:rPr>
        <w:t>to column</w:t>
      </w:r>
      <w:r w:rsidR="00084507">
        <w:rPr>
          <w:sz w:val="24"/>
          <w:lang w:eastAsia="zh-CN"/>
        </w:rPr>
        <w:t xml:space="preserve"> lifting point</w:t>
      </w:r>
      <w:r w:rsidR="008B7B9D">
        <w:rPr>
          <w:sz w:val="24"/>
          <w:lang w:eastAsia="zh-CN"/>
        </w:rPr>
        <w:t xml:space="preserve"> onto gantry crane</w:t>
      </w:r>
    </w:p>
    <w:p w:rsidR="00975B7C" w:rsidRDefault="009B426D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column to required height </w:t>
      </w:r>
    </w:p>
    <w:p w:rsidR="004A4319" w:rsidRDefault="004A43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gantry crane</w:t>
      </w:r>
      <w:r w:rsidR="009B426D">
        <w:rPr>
          <w:sz w:val="24"/>
          <w:lang w:eastAsia="zh-CN"/>
        </w:rPr>
        <w:t xml:space="preserve"> </w:t>
      </w:r>
      <w:r w:rsidR="000072F1">
        <w:rPr>
          <w:sz w:val="24"/>
          <w:lang w:eastAsia="zh-CN"/>
        </w:rPr>
        <w:t xml:space="preserve"> </w:t>
      </w:r>
    </w:p>
    <w:p w:rsidR="009B426D" w:rsidRDefault="009B426D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down column and load onto I-Beam base</w:t>
      </w:r>
    </w:p>
    <w:p w:rsidR="009B426D" w:rsidRDefault="009B426D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column onto base with bolt and nuts </w:t>
      </w:r>
    </w:p>
    <w:p w:rsidR="009B426D" w:rsidRDefault="009B426D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column and machine to loading bay</w:t>
      </w:r>
    </w:p>
    <w:p w:rsidR="00D31A93" w:rsidRDefault="001E369B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rigging point of load</w:t>
      </w:r>
    </w:p>
    <w:p w:rsidR="001E369B" w:rsidRDefault="007B3648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load to the required height</w:t>
      </w:r>
    </w:p>
    <w:p w:rsidR="001E369B" w:rsidRDefault="007B3648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Malaysia low bed to near machine</w:t>
      </w:r>
    </w:p>
    <w:p w:rsidR="007B3648" w:rsidRDefault="007B3648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and load machine onto low bed chassis </w:t>
      </w:r>
    </w:p>
    <w:p w:rsidR="00946419" w:rsidRDefault="007B3648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7B3648" w:rsidRPr="00A766DF" w:rsidRDefault="007B3648" w:rsidP="00A766D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strapping belt prior to moving out of site premise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072F1" w:rsidRPr="00975B7C" w:rsidRDefault="000072F1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</w:p>
    <w:p w:rsidR="00BA660B" w:rsidRDefault="0044589D" w:rsidP="00203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A660B" w:rsidRDefault="00BA660B" w:rsidP="00BA66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A660B" w:rsidRDefault="0099046A" w:rsidP="00BA66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  <w:r w:rsidRPr="00BA660B">
        <w:rPr>
          <w:sz w:val="24"/>
          <w:lang w:eastAsia="zh-CN"/>
        </w:rPr>
        <w:lastRenderedPageBreak/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EAC" w:rsidRDefault="00710EAC">
      <w:r>
        <w:separator/>
      </w:r>
    </w:p>
  </w:endnote>
  <w:endnote w:type="continuationSeparator" w:id="0">
    <w:p w:rsidR="00710EAC" w:rsidRDefault="00710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66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660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EAC" w:rsidRDefault="00710EAC">
      <w:r>
        <w:separator/>
      </w:r>
    </w:p>
  </w:footnote>
  <w:footnote w:type="continuationSeparator" w:id="0">
    <w:p w:rsidR="00710EAC" w:rsidRDefault="00710E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710EA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9A0CC5">
    <w:pPr>
      <w:pStyle w:val="Header"/>
      <w:jc w:val="center"/>
    </w:pPr>
    <w:r>
      <w:t>Tel</w:t>
    </w:r>
    <w:r w:rsidR="006467DA">
      <w:t xml:space="preserve">: </w:t>
    </w:r>
    <w:r w:rsidR="004215B5">
      <w:t>6</w:t>
    </w:r>
    <w:r w:rsidR="006467DA">
      <w:t xml:space="preserve">2824175, </w:t>
    </w:r>
    <w:r w:rsidR="004215B5">
      <w:t>6</w:t>
    </w:r>
    <w:r w:rsidR="006467DA">
      <w:t xml:space="preserve">2828203, </w:t>
    </w:r>
    <w:r w:rsidR="004215B5">
      <w:t>6</w:t>
    </w:r>
    <w:r>
      <w:t>2826020, Fax</w:t>
    </w:r>
    <w:r w:rsidR="006467DA">
      <w:t xml:space="preserve">: </w:t>
    </w:r>
    <w:r w:rsidR="004215B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10EA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A0CC5">
    <w:pPr>
      <w:pStyle w:val="Header"/>
      <w:jc w:val="center"/>
      <w:rPr>
        <w:sz w:val="22"/>
      </w:rPr>
    </w:pPr>
    <w:r>
      <w:rPr>
        <w:sz w:val="22"/>
      </w:rPr>
      <w:t>e-mail</w:t>
    </w:r>
    <w:r w:rsidR="004215B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2F1"/>
    <w:rsid w:val="00045F6F"/>
    <w:rsid w:val="00057FF4"/>
    <w:rsid w:val="000627F5"/>
    <w:rsid w:val="0007102A"/>
    <w:rsid w:val="0007152C"/>
    <w:rsid w:val="00080F1B"/>
    <w:rsid w:val="00083372"/>
    <w:rsid w:val="00084507"/>
    <w:rsid w:val="000A2BCE"/>
    <w:rsid w:val="000C68D5"/>
    <w:rsid w:val="000D3C89"/>
    <w:rsid w:val="000D3F7C"/>
    <w:rsid w:val="001268A8"/>
    <w:rsid w:val="00136332"/>
    <w:rsid w:val="00141D73"/>
    <w:rsid w:val="00172D04"/>
    <w:rsid w:val="001E369B"/>
    <w:rsid w:val="001F5380"/>
    <w:rsid w:val="001F5C72"/>
    <w:rsid w:val="00203619"/>
    <w:rsid w:val="00241657"/>
    <w:rsid w:val="00257C21"/>
    <w:rsid w:val="00294036"/>
    <w:rsid w:val="00343F6F"/>
    <w:rsid w:val="00346FBC"/>
    <w:rsid w:val="003630F2"/>
    <w:rsid w:val="003672B9"/>
    <w:rsid w:val="003A7627"/>
    <w:rsid w:val="003B25B8"/>
    <w:rsid w:val="003C43A5"/>
    <w:rsid w:val="003C6845"/>
    <w:rsid w:val="003D2525"/>
    <w:rsid w:val="003D3BEA"/>
    <w:rsid w:val="003D66B6"/>
    <w:rsid w:val="004215B5"/>
    <w:rsid w:val="00430A49"/>
    <w:rsid w:val="0044589D"/>
    <w:rsid w:val="00466C7A"/>
    <w:rsid w:val="004A4319"/>
    <w:rsid w:val="004B4A56"/>
    <w:rsid w:val="004C2E65"/>
    <w:rsid w:val="004C572E"/>
    <w:rsid w:val="004D66B4"/>
    <w:rsid w:val="005333BC"/>
    <w:rsid w:val="00551252"/>
    <w:rsid w:val="00571E42"/>
    <w:rsid w:val="00586C5A"/>
    <w:rsid w:val="005948F2"/>
    <w:rsid w:val="00624072"/>
    <w:rsid w:val="00634800"/>
    <w:rsid w:val="006467DA"/>
    <w:rsid w:val="00653D2E"/>
    <w:rsid w:val="00663BC0"/>
    <w:rsid w:val="00683574"/>
    <w:rsid w:val="006C28FC"/>
    <w:rsid w:val="006D01A1"/>
    <w:rsid w:val="006E6E3F"/>
    <w:rsid w:val="006F676C"/>
    <w:rsid w:val="00710EAC"/>
    <w:rsid w:val="0073244B"/>
    <w:rsid w:val="00735210"/>
    <w:rsid w:val="00742D33"/>
    <w:rsid w:val="007860BD"/>
    <w:rsid w:val="007B3648"/>
    <w:rsid w:val="007F3186"/>
    <w:rsid w:val="007F395C"/>
    <w:rsid w:val="00840B8E"/>
    <w:rsid w:val="00840D53"/>
    <w:rsid w:val="008727A1"/>
    <w:rsid w:val="00886B74"/>
    <w:rsid w:val="00895D5D"/>
    <w:rsid w:val="0089628B"/>
    <w:rsid w:val="008B0A24"/>
    <w:rsid w:val="008B2FDE"/>
    <w:rsid w:val="008B7B9D"/>
    <w:rsid w:val="008C7C28"/>
    <w:rsid w:val="00924C12"/>
    <w:rsid w:val="00927E86"/>
    <w:rsid w:val="00933FF0"/>
    <w:rsid w:val="00942D92"/>
    <w:rsid w:val="00946419"/>
    <w:rsid w:val="0096740D"/>
    <w:rsid w:val="00971AE8"/>
    <w:rsid w:val="009752E8"/>
    <w:rsid w:val="00975B7C"/>
    <w:rsid w:val="0099046A"/>
    <w:rsid w:val="00991632"/>
    <w:rsid w:val="00992D3A"/>
    <w:rsid w:val="00994D2E"/>
    <w:rsid w:val="009A0CC5"/>
    <w:rsid w:val="009B1025"/>
    <w:rsid w:val="009B426D"/>
    <w:rsid w:val="00A008E9"/>
    <w:rsid w:val="00A04566"/>
    <w:rsid w:val="00A1115F"/>
    <w:rsid w:val="00A20360"/>
    <w:rsid w:val="00A330FB"/>
    <w:rsid w:val="00A72E97"/>
    <w:rsid w:val="00A766DF"/>
    <w:rsid w:val="00A84205"/>
    <w:rsid w:val="00A93B6F"/>
    <w:rsid w:val="00AB583B"/>
    <w:rsid w:val="00B61617"/>
    <w:rsid w:val="00B8338A"/>
    <w:rsid w:val="00BA65F8"/>
    <w:rsid w:val="00BA660B"/>
    <w:rsid w:val="00BB6AAC"/>
    <w:rsid w:val="00BF1F53"/>
    <w:rsid w:val="00C32A93"/>
    <w:rsid w:val="00C91358"/>
    <w:rsid w:val="00C95881"/>
    <w:rsid w:val="00CA1295"/>
    <w:rsid w:val="00D31A93"/>
    <w:rsid w:val="00DB098E"/>
    <w:rsid w:val="00DF0F09"/>
    <w:rsid w:val="00E031C5"/>
    <w:rsid w:val="00E150AD"/>
    <w:rsid w:val="00E20A74"/>
    <w:rsid w:val="00E44468"/>
    <w:rsid w:val="00E76DB5"/>
    <w:rsid w:val="00EC1220"/>
    <w:rsid w:val="00EC37A1"/>
    <w:rsid w:val="00EE373C"/>
    <w:rsid w:val="00EF42E4"/>
    <w:rsid w:val="00EF789A"/>
    <w:rsid w:val="00F1378E"/>
    <w:rsid w:val="00F24D61"/>
    <w:rsid w:val="00F36CE9"/>
    <w:rsid w:val="00FD0577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125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2019-09-05T01:14:00Z</cp:lastPrinted>
  <dcterms:created xsi:type="dcterms:W3CDTF">2022-01-21T05:21:00Z</dcterms:created>
  <dcterms:modified xsi:type="dcterms:W3CDTF">2022-01-24T08:08:00Z</dcterms:modified>
</cp:coreProperties>
</file>