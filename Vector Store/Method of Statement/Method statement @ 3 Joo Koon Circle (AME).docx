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B6E30">
      <w:pPr>
        <w:rPr>
          <w:sz w:val="24"/>
          <w:lang w:eastAsia="zh-CN"/>
        </w:rPr>
      </w:pPr>
      <w:r>
        <w:rPr>
          <w:sz w:val="24"/>
        </w:rPr>
        <w:t>Date: 10</w:t>
      </w:r>
      <w:r w:rsidR="006F04BC">
        <w:rPr>
          <w:sz w:val="24"/>
          <w:vertAlign w:val="superscript"/>
        </w:rPr>
        <w:t xml:space="preserve">th </w:t>
      </w:r>
      <w:r w:rsidR="006F04BC">
        <w:rPr>
          <w:sz w:val="24"/>
          <w:lang w:eastAsia="zh-CN"/>
        </w:rPr>
        <w:t>Dec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F04BC">
        <w:rPr>
          <w:sz w:val="24"/>
          <w:lang w:eastAsia="zh-CN"/>
        </w:rPr>
        <w:t>9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6F04BC">
        <w:rPr>
          <w:sz w:val="24"/>
          <w:lang w:eastAsia="zh-CN"/>
        </w:rPr>
        <w:t xml:space="preserve"> from</w:t>
      </w:r>
      <w:r w:rsidR="00650243">
        <w:rPr>
          <w:sz w:val="24"/>
          <w:lang w:eastAsia="zh-CN"/>
        </w:rPr>
        <w:t xml:space="preserve"> </w:t>
      </w:r>
      <w:r w:rsidR="006F04BC">
        <w:rPr>
          <w:sz w:val="24"/>
          <w:lang w:eastAsia="zh-CN"/>
        </w:rPr>
        <w:t xml:space="preserve">customer arranged </w:t>
      </w:r>
      <w:r w:rsidR="00837F27">
        <w:rPr>
          <w:sz w:val="24"/>
          <w:lang w:eastAsia="zh-CN"/>
        </w:rPr>
        <w:t>container</w:t>
      </w:r>
      <w:r w:rsidR="00AF28CD">
        <w:rPr>
          <w:sz w:val="24"/>
          <w:lang w:eastAsia="zh-CN"/>
        </w:rPr>
        <w:t>/cometto</w:t>
      </w:r>
      <w:r w:rsidR="00837F27">
        <w:rPr>
          <w:sz w:val="24"/>
          <w:lang w:eastAsia="zh-CN"/>
        </w:rPr>
        <w:t xml:space="preserve">, </w:t>
      </w:r>
      <w:r w:rsidR="006F04BC">
        <w:rPr>
          <w:sz w:val="24"/>
          <w:lang w:eastAsia="zh-CN"/>
        </w:rPr>
        <w:t xml:space="preserve">uncrate, shift and </w:t>
      </w:r>
      <w:r>
        <w:rPr>
          <w:sz w:val="24"/>
          <w:lang w:eastAsia="zh-CN"/>
        </w:rPr>
        <w:t xml:space="preserve">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6F04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Mega II-260 x 8000 machine </w:t>
      </w:r>
    </w:p>
    <w:p w:rsidR="001C782A" w:rsidRDefault="006F04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3000 x 2200 x 2720 mm    </w:t>
      </w:r>
      <w:r w:rsidR="00756BDC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N/G Wt: 22, 000 kgs / 22, 718</w:t>
      </w:r>
      <w:r w:rsidR="001C782A">
        <w:rPr>
          <w:bCs/>
          <w:sz w:val="24"/>
          <w:szCs w:val="24"/>
          <w:lang w:eastAsia="zh-CN"/>
        </w:rPr>
        <w:t xml:space="preserve"> kgs</w:t>
      </w:r>
    </w:p>
    <w:p w:rsidR="001C782A" w:rsidRDefault="006F04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3700 x 2350 x 2800 mm    </w:t>
      </w:r>
      <w:r w:rsidR="00756BDC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N/G Wt: 20, 000 kgs / 20, 974</w:t>
      </w:r>
      <w:r w:rsidR="001C782A">
        <w:rPr>
          <w:bCs/>
          <w:sz w:val="24"/>
          <w:szCs w:val="24"/>
          <w:lang w:eastAsia="zh-CN"/>
        </w:rPr>
        <w:t xml:space="preserve"> kgs </w:t>
      </w:r>
    </w:p>
    <w:p w:rsidR="001C782A" w:rsidRDefault="006F04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13100 x 4200 x 1850 mm </w:t>
      </w:r>
      <w:r w:rsidR="00DF0E8E">
        <w:rPr>
          <w:bCs/>
          <w:sz w:val="24"/>
          <w:szCs w:val="24"/>
          <w:lang w:eastAsia="zh-CN"/>
        </w:rPr>
        <w:t xml:space="preserve"> </w:t>
      </w:r>
      <w:r w:rsidR="00404EF6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N/G Wt: 72, 230</w:t>
      </w:r>
      <w:r w:rsidR="00DF0E8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kgs / 76, 301</w:t>
      </w:r>
      <w:r w:rsidR="00404EF6">
        <w:rPr>
          <w:bCs/>
          <w:sz w:val="24"/>
          <w:szCs w:val="24"/>
          <w:lang w:eastAsia="zh-CN"/>
        </w:rPr>
        <w:t xml:space="preserve"> kgs </w:t>
      </w:r>
    </w:p>
    <w:p w:rsidR="001C782A" w:rsidRDefault="00DF0E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4: 10300 x 2200 x 2650 mm   </w:t>
      </w:r>
      <w:r w:rsidR="00404EF6">
        <w:rPr>
          <w:bCs/>
          <w:sz w:val="24"/>
          <w:szCs w:val="24"/>
          <w:lang w:eastAsia="zh-CN"/>
        </w:rPr>
        <w:t xml:space="preserve">N/G Wt: </w:t>
      </w:r>
      <w:r>
        <w:rPr>
          <w:bCs/>
          <w:sz w:val="24"/>
          <w:szCs w:val="24"/>
          <w:lang w:eastAsia="zh-CN"/>
        </w:rPr>
        <w:t>5, 900 kgs / 8, 302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DF0E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2800 x 2000 x 2500 mm     N/G Wt: 6, 000 kgs / 6 560 kgs</w:t>
      </w:r>
    </w:p>
    <w:p w:rsidR="001C782A" w:rsidRDefault="00DF0E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3000 x 2200 x 1600 mm     N/G Wt: 8, 000 kgs / 8, 422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DF0E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2400 x 1500 x 1000 mm     N/G Wt: 3, 000 kgs / 3, 144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8: </w:t>
      </w:r>
      <w:r w:rsidR="00DF0E8E">
        <w:rPr>
          <w:bCs/>
          <w:sz w:val="24"/>
          <w:szCs w:val="24"/>
          <w:lang w:eastAsia="zh-CN"/>
        </w:rPr>
        <w:t>2800 x 2300 x 1500 mm     N/G Wt: 3, 000 kgs / 3, 386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837F27" w:rsidRDefault="00DF0E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2800 x 2300 x 1500 mm     N/G Wt: 15, 000 kgs / 15, 144</w:t>
      </w:r>
      <w:r w:rsidR="002639DB">
        <w:rPr>
          <w:bCs/>
          <w:sz w:val="24"/>
          <w:szCs w:val="24"/>
          <w:lang w:eastAsia="zh-CN"/>
        </w:rPr>
        <w:t xml:space="preserve"> kgs</w:t>
      </w:r>
    </w:p>
    <w:p w:rsidR="006F04BC" w:rsidRPr="00837F27" w:rsidRDefault="006F04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6F04BC">
        <w:rPr>
          <w:b/>
          <w:bCs/>
          <w:sz w:val="32"/>
          <w:u w:val="single"/>
          <w:lang w:eastAsia="zh-CN"/>
        </w:rPr>
        <w:t xml:space="preserve"> </w:t>
      </w:r>
    </w:p>
    <w:p w:rsidR="00684C71" w:rsidRDefault="006F04B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</w:t>
      </w:r>
      <w:r>
        <w:rPr>
          <w:sz w:val="24"/>
          <w:lang w:eastAsia="zh-CN"/>
        </w:rPr>
        <w:t xml:space="preserve"> </w:t>
      </w:r>
      <w:r w:rsidR="0081336E">
        <w:rPr>
          <w:rFonts w:hint="eastAsia"/>
          <w:sz w:val="24"/>
          <w:lang w:eastAsia="zh-CN"/>
        </w:rPr>
        <w:t xml:space="preserve">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F04B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50E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12</w:t>
      </w:r>
      <w:bookmarkStart w:id="0" w:name="_GoBack"/>
      <w:bookmarkEnd w:id="0"/>
      <w:r w:rsidR="00B602AB">
        <w:rPr>
          <w:sz w:val="24"/>
          <w:lang w:eastAsia="zh-CN"/>
        </w:rPr>
        <w:t>-19</w:t>
      </w:r>
      <w:r w:rsidR="006F04BC">
        <w:rPr>
          <w:sz w:val="24"/>
          <w:lang w:eastAsia="zh-CN"/>
        </w:rPr>
        <w:t>/12/2020</w:t>
      </w:r>
    </w:p>
    <w:p w:rsidR="006F04BC" w:rsidRDefault="006F04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F04BC" w:rsidRDefault="006F04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F04BC" w:rsidRPr="006F04BC" w:rsidRDefault="006F04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:rsidR="006F04BC" w:rsidRPr="006F04BC" w:rsidRDefault="006F04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F04BC" w:rsidP="00707B09">
      <w:pPr>
        <w:pStyle w:val="Heading4"/>
      </w:pPr>
      <w:r>
        <w:t xml:space="preserve">3 Joo Koon Circle </w:t>
      </w:r>
    </w:p>
    <w:p w:rsidR="00707B09" w:rsidRPr="00707B09" w:rsidRDefault="006F04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D3928">
        <w:rPr>
          <w:sz w:val="24"/>
          <w:lang w:eastAsia="zh-CN"/>
        </w:rPr>
        <w:t xml:space="preserve"> x 100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AF28CD" w:rsidRDefault="00AF2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cometto </w:t>
      </w:r>
    </w:p>
    <w:p w:rsidR="00DF0E8E" w:rsidRDefault="000B6E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BA4DF4" w:rsidRDefault="00BA4D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forklift </w:t>
      </w:r>
    </w:p>
    <w:p w:rsidR="00E56F5A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0F575D">
        <w:rPr>
          <w:sz w:val="24"/>
          <w:lang w:eastAsia="zh-CN"/>
        </w:rPr>
        <w:t xml:space="preserve"> (for floor protection) </w:t>
      </w:r>
    </w:p>
    <w:p w:rsidR="00650074" w:rsidRDefault="00D1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0BC4" w:rsidRDefault="001A0BC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DF0E8E" w:rsidRDefault="00DF0E8E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37F27">
        <w:rPr>
          <w:sz w:val="24"/>
          <w:lang w:eastAsia="zh-CN"/>
        </w:rPr>
        <w:t xml:space="preserve">2 x </w:t>
      </w:r>
      <w:r w:rsidR="007F48C2">
        <w:rPr>
          <w:sz w:val="24"/>
          <w:lang w:eastAsia="zh-CN"/>
        </w:rPr>
        <w:t xml:space="preserve">100 ton </w:t>
      </w:r>
      <w:r w:rsidR="00A64537">
        <w:rPr>
          <w:sz w:val="24"/>
          <w:lang w:eastAsia="zh-CN"/>
        </w:rPr>
        <w:t>mobile</w:t>
      </w:r>
      <w:r w:rsidR="00EE4045">
        <w:rPr>
          <w:sz w:val="24"/>
          <w:lang w:eastAsia="zh-CN"/>
        </w:rPr>
        <w:t xml:space="preserve"> crane at designated unloading bay</w:t>
      </w:r>
    </w:p>
    <w:p w:rsidR="00EE4045" w:rsidRDefault="00DF0E8E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on site with outriggers fully extended and resting on steel plate as base plate</w:t>
      </w:r>
    </w:p>
    <w:p w:rsidR="00AF28CD" w:rsidRDefault="00AF28CD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cometto to near crane</w:t>
      </w:r>
    </w:p>
    <w:p w:rsidR="00684C71" w:rsidRPr="00650074" w:rsidRDefault="00EE404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</w:t>
      </w:r>
      <w:r w:rsidR="00AF28CD">
        <w:rPr>
          <w:sz w:val="24"/>
          <w:lang w:eastAsia="zh-CN"/>
        </w:rPr>
        <w:t>rt wire sling under machine case</w:t>
      </w:r>
      <w:r w:rsidR="00DF0E8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 </w:t>
      </w:r>
    </w:p>
    <w:p w:rsidR="00684C71" w:rsidRDefault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</w:t>
      </w:r>
      <w:r w:rsidR="00AF28CD">
        <w:rPr>
          <w:sz w:val="24"/>
          <w:lang w:eastAsia="zh-CN"/>
        </w:rPr>
        <w:t>g 2 x mobile crane to hoist up case from cometto</w:t>
      </w:r>
      <w:r w:rsidR="00BA4DF4">
        <w:rPr>
          <w:sz w:val="24"/>
          <w:lang w:eastAsia="zh-CN"/>
        </w:rPr>
        <w:t xml:space="preserve"> </w:t>
      </w:r>
    </w:p>
    <w:p w:rsidR="001F4229" w:rsidRDefault="00BA4D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cometto</w:t>
      </w:r>
    </w:p>
    <w:p w:rsidR="00BA4DF4" w:rsidRDefault="00BA4D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case to the ground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F575D" w:rsidRDefault="000F57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lifting gears onto crane hook and secured to rigging point of machine to be lifted 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</w:t>
      </w:r>
      <w:r w:rsidR="00E9120A">
        <w:rPr>
          <w:sz w:val="24"/>
          <w:lang w:eastAsia="zh-CN"/>
        </w:rPr>
        <w:t xml:space="preserve">oist </w:t>
      </w:r>
      <w:r w:rsidR="00AF5391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41482A" w:rsidRDefault="00BA4DF4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F575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away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F575D">
        <w:rPr>
          <w:sz w:val="24"/>
          <w:lang w:eastAsia="zh-CN"/>
        </w:rPr>
        <w:t xml:space="preserve">to near ground level 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0F57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0F57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0F575D" w:rsidRDefault="00B45C00" w:rsidP="000F57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F40" w:rsidRDefault="002F5F40">
      <w:r>
        <w:separator/>
      </w:r>
    </w:p>
  </w:endnote>
  <w:endnote w:type="continuationSeparator" w:id="0">
    <w:p w:rsidR="002F5F40" w:rsidRDefault="002F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0E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0E0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F40" w:rsidRDefault="002F5F40">
      <w:r>
        <w:separator/>
      </w:r>
    </w:p>
  </w:footnote>
  <w:footnote w:type="continuationSeparator" w:id="0">
    <w:p w:rsidR="002F5F40" w:rsidRDefault="002F5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F5F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F5F4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801A2"/>
    <w:rsid w:val="000B6E30"/>
    <w:rsid w:val="000D1431"/>
    <w:rsid w:val="000F575D"/>
    <w:rsid w:val="001A0BC4"/>
    <w:rsid w:val="001C67C6"/>
    <w:rsid w:val="001C782A"/>
    <w:rsid w:val="001F4229"/>
    <w:rsid w:val="00205704"/>
    <w:rsid w:val="002639DB"/>
    <w:rsid w:val="002C1EB1"/>
    <w:rsid w:val="002D3928"/>
    <w:rsid w:val="002F5F40"/>
    <w:rsid w:val="00352C91"/>
    <w:rsid w:val="003D017C"/>
    <w:rsid w:val="00404EF6"/>
    <w:rsid w:val="004135BC"/>
    <w:rsid w:val="0041482A"/>
    <w:rsid w:val="00430E18"/>
    <w:rsid w:val="0047011D"/>
    <w:rsid w:val="005056C2"/>
    <w:rsid w:val="005877A9"/>
    <w:rsid w:val="006304BE"/>
    <w:rsid w:val="00650074"/>
    <w:rsid w:val="00650243"/>
    <w:rsid w:val="00684C71"/>
    <w:rsid w:val="006B6525"/>
    <w:rsid w:val="006F04BC"/>
    <w:rsid w:val="006F37C2"/>
    <w:rsid w:val="006F4C40"/>
    <w:rsid w:val="00707B09"/>
    <w:rsid w:val="007130E5"/>
    <w:rsid w:val="00756BDC"/>
    <w:rsid w:val="007A6B2B"/>
    <w:rsid w:val="007E37CB"/>
    <w:rsid w:val="007E7225"/>
    <w:rsid w:val="007F48C2"/>
    <w:rsid w:val="0081336E"/>
    <w:rsid w:val="00837F27"/>
    <w:rsid w:val="008453A8"/>
    <w:rsid w:val="008E3BAF"/>
    <w:rsid w:val="008F1C49"/>
    <w:rsid w:val="009C1D49"/>
    <w:rsid w:val="00A32709"/>
    <w:rsid w:val="00A33EEC"/>
    <w:rsid w:val="00A64537"/>
    <w:rsid w:val="00A651B9"/>
    <w:rsid w:val="00A66247"/>
    <w:rsid w:val="00A81560"/>
    <w:rsid w:val="00AF28CD"/>
    <w:rsid w:val="00AF5391"/>
    <w:rsid w:val="00B27FFB"/>
    <w:rsid w:val="00B45C00"/>
    <w:rsid w:val="00B50E08"/>
    <w:rsid w:val="00B602AB"/>
    <w:rsid w:val="00BA4DF4"/>
    <w:rsid w:val="00C67A48"/>
    <w:rsid w:val="00CC155B"/>
    <w:rsid w:val="00CD61A4"/>
    <w:rsid w:val="00D1424C"/>
    <w:rsid w:val="00D35E8E"/>
    <w:rsid w:val="00D55394"/>
    <w:rsid w:val="00DB014E"/>
    <w:rsid w:val="00DF0E8E"/>
    <w:rsid w:val="00E273BB"/>
    <w:rsid w:val="00E56F5A"/>
    <w:rsid w:val="00E615DC"/>
    <w:rsid w:val="00E9120A"/>
    <w:rsid w:val="00EE4045"/>
    <w:rsid w:val="00F65ED0"/>
    <w:rsid w:val="00F772D1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154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20</cp:revision>
  <cp:lastPrinted>2020-12-10T07:14:00Z</cp:lastPrinted>
  <dcterms:created xsi:type="dcterms:W3CDTF">2020-12-07T03:18:00Z</dcterms:created>
  <dcterms:modified xsi:type="dcterms:W3CDTF">2020-12-10T07:14:00Z</dcterms:modified>
</cp:coreProperties>
</file>