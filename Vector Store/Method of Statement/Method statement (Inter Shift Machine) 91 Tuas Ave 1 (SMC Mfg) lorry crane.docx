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CA0" w:rsidRDefault="00EE7CA0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FB5994">
      <w:pPr>
        <w:rPr>
          <w:sz w:val="24"/>
          <w:lang w:eastAsia="zh-CN"/>
        </w:rPr>
      </w:pPr>
      <w:r>
        <w:rPr>
          <w:sz w:val="24"/>
        </w:rPr>
        <w:t>Date: 27</w:t>
      </w:r>
      <w:r w:rsidRPr="00FB5994">
        <w:rPr>
          <w:sz w:val="24"/>
          <w:vertAlign w:val="superscript"/>
        </w:rPr>
        <w:t>th</w:t>
      </w:r>
      <w:r w:rsidR="00495410">
        <w:rPr>
          <w:sz w:val="24"/>
        </w:rPr>
        <w:t xml:space="preserve"> July</w:t>
      </w:r>
      <w:r w:rsidR="00CD561C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FB5994" w:rsidRDefault="00FB5994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</w:p>
    <w:p w:rsidR="00FB5994" w:rsidRDefault="00FB5994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Phase 1</w:t>
      </w:r>
    </w:p>
    <w:p w:rsidR="00FB5994" w:rsidRDefault="002B7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1 unit Haas Mini Milling f</w:t>
      </w:r>
      <w:r w:rsidR="00FB5994">
        <w:rPr>
          <w:sz w:val="24"/>
          <w:lang w:eastAsia="zh-CN"/>
        </w:rPr>
        <w:t>rom Building E1</w:t>
      </w:r>
      <w:r>
        <w:rPr>
          <w:sz w:val="24"/>
          <w:lang w:eastAsia="zh-CN"/>
        </w:rPr>
        <w:t>, hoist up onto lorry chassis and transfer</w:t>
      </w:r>
      <w:r w:rsidR="00FB5994">
        <w:rPr>
          <w:sz w:val="24"/>
          <w:lang w:eastAsia="zh-CN"/>
        </w:rPr>
        <w:t xml:space="preserve"> to Building C1</w:t>
      </w:r>
    </w:p>
    <w:p w:rsidR="00FB5994" w:rsidRDefault="00FB59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unit Milling – Shift </w:t>
      </w:r>
      <w:r w:rsidR="001D5981">
        <w:rPr>
          <w:sz w:val="24"/>
          <w:lang w:eastAsia="zh-CN"/>
        </w:rPr>
        <w:t>within B</w:t>
      </w:r>
      <w:r>
        <w:rPr>
          <w:sz w:val="24"/>
          <w:lang w:eastAsia="zh-CN"/>
        </w:rPr>
        <w:t>uilding C1</w:t>
      </w:r>
    </w:p>
    <w:p w:rsidR="00FB5994" w:rsidRDefault="00FB59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Enshu Milling – Shift </w:t>
      </w:r>
      <w:r w:rsidR="001D5981">
        <w:rPr>
          <w:sz w:val="24"/>
          <w:lang w:eastAsia="zh-CN"/>
        </w:rPr>
        <w:t>within B</w:t>
      </w:r>
      <w:r>
        <w:rPr>
          <w:sz w:val="24"/>
          <w:lang w:eastAsia="zh-CN"/>
        </w:rPr>
        <w:t>uilding C1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5994" w:rsidRDefault="00FB5994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Phase 2</w:t>
      </w:r>
    </w:p>
    <w:p w:rsidR="00FB5994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Relocate 5 unit 6S machine within Building E1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</w:p>
    <w:p w:rsidR="001D5981" w:rsidRDefault="001D5981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Phase 3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Building E1</w:t>
      </w:r>
      <w:r w:rsidR="002B71E2">
        <w:rPr>
          <w:sz w:val="24"/>
          <w:lang w:eastAsia="zh-CN"/>
        </w:rPr>
        <w:t>, hoist up onto lorry chassis</w:t>
      </w:r>
      <w:r>
        <w:rPr>
          <w:sz w:val="24"/>
          <w:lang w:eastAsia="zh-CN"/>
        </w:rPr>
        <w:t xml:space="preserve"> and transfer to F Lobby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Mini Milling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Haas TL-1 NC Lathe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TAL-460 Manual Lathe</w:t>
      </w:r>
    </w:p>
    <w:p w:rsidR="001D5981" w:rsidRP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Bandsaw BS-250HS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Completion Date</w:t>
      </w:r>
    </w:p>
    <w:p w:rsidR="00FC7A38" w:rsidRDefault="00FB5994">
      <w:pPr>
        <w:rPr>
          <w:sz w:val="24"/>
          <w:lang w:eastAsia="zh-CN"/>
        </w:rPr>
      </w:pPr>
      <w:r>
        <w:rPr>
          <w:sz w:val="24"/>
          <w:lang w:eastAsia="zh-CN"/>
        </w:rPr>
        <w:t>As per required schedule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FB59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6476FC" w:rsidP="00CD561C">
      <w:pPr>
        <w:pStyle w:val="Heading4"/>
      </w:pPr>
      <w:r>
        <w:t>No 91 Tuas Ave 1</w:t>
      </w:r>
    </w:p>
    <w:p w:rsidR="00CD561C" w:rsidRPr="00CD561C" w:rsidRDefault="006476FC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SMC Mfg (S) Pte Ltd</w:t>
      </w:r>
    </w:p>
    <w:p w:rsidR="00FC7A38" w:rsidRDefault="00FC7A38">
      <w:pPr>
        <w:rPr>
          <w:lang w:eastAsia="zh-CN"/>
        </w:rPr>
      </w:pPr>
    </w:p>
    <w:p w:rsidR="008E56DB" w:rsidRDefault="008E56DB" w:rsidP="005E3E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1D5981" w:rsidRDefault="002B7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 x lorry crane</w:t>
      </w:r>
    </w:p>
    <w:p w:rsidR="001D5981" w:rsidRDefault="002B7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Crowbar/m</w:t>
      </w:r>
      <w:r w:rsidR="001D5981">
        <w:rPr>
          <w:sz w:val="24"/>
          <w:lang w:eastAsia="zh-CN"/>
        </w:rPr>
        <w:t>anual 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333FD8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plate/plywood (</w:t>
      </w:r>
      <w:r w:rsidR="006476FC">
        <w:rPr>
          <w:sz w:val="24"/>
          <w:lang w:eastAsia="zh-CN"/>
        </w:rPr>
        <w:t>for epoxy floor protection)</w:t>
      </w:r>
    </w:p>
    <w:p w:rsidR="00A828A0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2B71E2" w:rsidRDefault="002B7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6476FC" w:rsidRDefault="006476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battery forklift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8E56DB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</w:p>
    <w:p w:rsidR="00FC7A38" w:rsidRDefault="008E56DB">
      <w:r>
        <w:rPr>
          <w:sz w:val="24"/>
          <w:szCs w:val="24"/>
        </w:rPr>
        <w:t xml:space="preserve">Lifting machine and lifting gears with MOM certificate </w:t>
      </w:r>
      <w:r w:rsidR="00DE52F9">
        <w:t xml:space="preserve"> </w:t>
      </w:r>
      <w:bookmarkStart w:id="0" w:name="_GoBack"/>
      <w:bookmarkEnd w:id="0"/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6476FC" w:rsidRDefault="00A865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 xml:space="preserve">base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 w:rsidR="006476FC">
        <w:rPr>
          <w:b w:val="0"/>
          <w:sz w:val="24"/>
          <w:u w:val="none"/>
          <w:lang w:eastAsia="zh-CN"/>
        </w:rPr>
        <w:t>crowbar/manual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</w:t>
      </w:r>
      <w:r w:rsidR="006476FC">
        <w:rPr>
          <w:b w:val="0"/>
          <w:sz w:val="24"/>
          <w:u w:val="none"/>
          <w:lang w:eastAsia="zh-CN"/>
        </w:rPr>
        <w:t>/pallet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8E56DB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  <w:r w:rsidR="008E56DB">
        <w:rPr>
          <w:b w:val="0"/>
          <w:sz w:val="24"/>
          <w:u w:val="none"/>
          <w:lang w:eastAsia="zh-CN"/>
        </w:rPr>
        <w:t>and load onto lorry</w:t>
      </w:r>
    </w:p>
    <w:p w:rsidR="00FC7A3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and position machine at new location as per arrangement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housekeeping, all debris, if any 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Default="007B15D6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Remark:</w:t>
      </w:r>
      <w:r>
        <w:rPr>
          <w:b w:val="0"/>
          <w:sz w:val="24"/>
          <w:szCs w:val="24"/>
          <w:u w:val="none"/>
          <w:lang w:eastAsia="zh-CN"/>
        </w:rPr>
        <w:t xml:space="preserve">         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3B5B" w:rsidRDefault="00A43B5B">
      <w:r>
        <w:separator/>
      </w:r>
    </w:p>
  </w:endnote>
  <w:endnote w:type="continuationSeparator" w:id="0">
    <w:p w:rsidR="00A43B5B" w:rsidRDefault="00A43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E56D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3B5B" w:rsidRDefault="00A43B5B">
      <w:r>
        <w:separator/>
      </w:r>
    </w:p>
  </w:footnote>
  <w:footnote w:type="continuationSeparator" w:id="0">
    <w:p w:rsidR="00A43B5B" w:rsidRDefault="00A43B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43B5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43B5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51CF"/>
    <w:rsid w:val="002231AD"/>
    <w:rsid w:val="002878D6"/>
    <w:rsid w:val="002A594A"/>
    <w:rsid w:val="002B71E2"/>
    <w:rsid w:val="00333FD8"/>
    <w:rsid w:val="003458F0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B15D6"/>
    <w:rsid w:val="007E6F9D"/>
    <w:rsid w:val="008248D1"/>
    <w:rsid w:val="00846465"/>
    <w:rsid w:val="008E56DB"/>
    <w:rsid w:val="00940648"/>
    <w:rsid w:val="009438BA"/>
    <w:rsid w:val="009D72AB"/>
    <w:rsid w:val="00A35AA2"/>
    <w:rsid w:val="00A43B5B"/>
    <w:rsid w:val="00A62478"/>
    <w:rsid w:val="00A72C6E"/>
    <w:rsid w:val="00A828A0"/>
    <w:rsid w:val="00A86533"/>
    <w:rsid w:val="00AB44EB"/>
    <w:rsid w:val="00AE4B06"/>
    <w:rsid w:val="00B014B7"/>
    <w:rsid w:val="00BF15DF"/>
    <w:rsid w:val="00CD561C"/>
    <w:rsid w:val="00D44A04"/>
    <w:rsid w:val="00D567A9"/>
    <w:rsid w:val="00DE52F9"/>
    <w:rsid w:val="00EE7CA0"/>
    <w:rsid w:val="00F0771A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5F7A1-ADE4-4BE7-813E-945259CDA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1954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2017-07-27T03:47:00Z</cp:lastPrinted>
  <dcterms:created xsi:type="dcterms:W3CDTF">2017-07-27T01:30:00Z</dcterms:created>
  <dcterms:modified xsi:type="dcterms:W3CDTF">2017-07-27T03:47:00Z</dcterms:modified>
</cp:coreProperties>
</file>