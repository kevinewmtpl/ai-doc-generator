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1C3059">
      <w:pPr>
        <w:rPr>
          <w:sz w:val="24"/>
          <w:lang w:eastAsia="zh-CN"/>
        </w:rPr>
      </w:pPr>
      <w:r>
        <w:rPr>
          <w:sz w:val="24"/>
        </w:rPr>
        <w:t>Date: 04</w:t>
      </w:r>
      <w:r w:rsidRPr="001C3059">
        <w:rPr>
          <w:sz w:val="24"/>
          <w:vertAlign w:val="superscript"/>
        </w:rPr>
        <w:t>th</w:t>
      </w:r>
      <w:r>
        <w:rPr>
          <w:sz w:val="24"/>
        </w:rPr>
        <w:t xml:space="preserve"> Dec</w:t>
      </w:r>
      <w:r w:rsidR="00397C57">
        <w:rPr>
          <w:sz w:val="24"/>
          <w:lang w:eastAsia="zh-CN"/>
        </w:rPr>
        <w:t xml:space="preserve"> 2018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BF1F53" w:rsidRPr="008B0A24" w:rsidRDefault="001C305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Install gantry crane </w:t>
      </w:r>
      <w:r>
        <w:rPr>
          <w:rFonts w:hint="eastAsia"/>
          <w:sz w:val="24"/>
          <w:lang w:eastAsia="zh-CN"/>
        </w:rPr>
        <w:t xml:space="preserve">to </w:t>
      </w:r>
      <w:r w:rsidR="00886B74">
        <w:rPr>
          <w:sz w:val="24"/>
          <w:lang w:eastAsia="zh-CN"/>
        </w:rPr>
        <w:t xml:space="preserve">lift up </w:t>
      </w:r>
      <w:r w:rsidR="00FD636A">
        <w:rPr>
          <w:sz w:val="24"/>
          <w:lang w:eastAsia="zh-CN"/>
        </w:rPr>
        <w:t xml:space="preserve">machine </w:t>
      </w:r>
      <w:r w:rsidR="00C159B6">
        <w:rPr>
          <w:sz w:val="24"/>
          <w:lang w:eastAsia="zh-CN"/>
        </w:rPr>
        <w:t>column to 1ft high</w:t>
      </w:r>
      <w:r>
        <w:rPr>
          <w:sz w:val="24"/>
          <w:lang w:eastAsia="zh-CN"/>
        </w:rPr>
        <w:t xml:space="preserve"> for </w:t>
      </w:r>
      <w:r w:rsidR="00C159B6">
        <w:rPr>
          <w:sz w:val="24"/>
          <w:lang w:eastAsia="zh-CN"/>
        </w:rPr>
        <w:t>repair, after repairing position back to location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BA65F8" w:rsidRDefault="001C3059" w:rsidP="005948F2">
      <w:pPr>
        <w:rPr>
          <w:sz w:val="24"/>
          <w:lang w:eastAsia="zh-CN"/>
        </w:rPr>
      </w:pPr>
      <w:r>
        <w:rPr>
          <w:sz w:val="24"/>
          <w:lang w:eastAsia="zh-CN"/>
        </w:rPr>
        <w:t>07-10/12/2018   -   09:30 am</w:t>
      </w:r>
    </w:p>
    <w:p w:rsidR="00886B74" w:rsidRDefault="00886B74" w:rsidP="005948F2">
      <w:pPr>
        <w:rPr>
          <w:sz w:val="24"/>
          <w:lang w:eastAsia="zh-CN"/>
        </w:rPr>
      </w:pPr>
    </w:p>
    <w:p w:rsidR="00886B74" w:rsidRPr="00886B74" w:rsidRDefault="00886B74" w:rsidP="005948F2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Location of Operation</w:t>
      </w:r>
    </w:p>
    <w:p w:rsidR="00992D3A" w:rsidRDefault="004C2E65" w:rsidP="00992D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51 </w:t>
      </w:r>
      <w:proofErr w:type="spellStart"/>
      <w:r>
        <w:rPr>
          <w:bCs/>
          <w:sz w:val="24"/>
          <w:szCs w:val="24"/>
          <w:lang w:eastAsia="zh-CN"/>
        </w:rPr>
        <w:t>Seletar</w:t>
      </w:r>
      <w:proofErr w:type="spellEnd"/>
      <w:r>
        <w:rPr>
          <w:bCs/>
          <w:sz w:val="24"/>
          <w:szCs w:val="24"/>
          <w:lang w:eastAsia="zh-CN"/>
        </w:rPr>
        <w:t xml:space="preserve"> Aerospace View </w:t>
      </w:r>
    </w:p>
    <w:p w:rsidR="00924C12" w:rsidRPr="00886B74" w:rsidRDefault="004C2E65" w:rsidP="00992D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Pratt &amp; Whitney NGPF Manufacturing Company</w:t>
      </w:r>
    </w:p>
    <w:p w:rsidR="00C159B6" w:rsidRDefault="00C159B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Pr="00924C12" w:rsidRDefault="009B1025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4215B5" w:rsidRDefault="001C305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EF42E4">
        <w:rPr>
          <w:sz w:val="24"/>
          <w:lang w:eastAsia="zh-CN"/>
        </w:rPr>
        <w:t xml:space="preserve"> x lorry crane</w:t>
      </w:r>
    </w:p>
    <w:p w:rsidR="00C159B6" w:rsidRDefault="00C159B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low loader</w:t>
      </w:r>
    </w:p>
    <w:p w:rsidR="006467DA" w:rsidRDefault="00C159B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gantry crane</w:t>
      </w:r>
    </w:p>
    <w:p w:rsidR="006467DA" w:rsidRDefault="00924C1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466C7A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  <w:r w:rsidR="0044589D">
        <w:rPr>
          <w:sz w:val="24"/>
          <w:lang w:eastAsia="zh-CN"/>
        </w:rPr>
        <w:t>/shackle</w:t>
      </w:r>
    </w:p>
    <w:p w:rsidR="00EF42E4" w:rsidRDefault="00EF42E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10 ton chain block</w:t>
      </w:r>
    </w:p>
    <w:p w:rsidR="00C159B6" w:rsidRDefault="00CB50C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 x</w:t>
      </w:r>
      <w:r w:rsidR="00C159B6">
        <w:rPr>
          <w:sz w:val="24"/>
          <w:lang w:eastAsia="zh-CN"/>
        </w:rPr>
        <w:t xml:space="preserve"> </w:t>
      </w:r>
      <w:r w:rsidR="004C2E65">
        <w:rPr>
          <w:sz w:val="24"/>
          <w:lang w:eastAsia="zh-CN"/>
        </w:rPr>
        <w:t>forklift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9B1025" w:rsidRDefault="009B1025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Pr="004C2E65" w:rsidRDefault="004215B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clear all obstacles </w:t>
      </w:r>
      <w:r w:rsidR="00942D92">
        <w:rPr>
          <w:sz w:val="24"/>
          <w:lang w:eastAsia="zh-CN"/>
        </w:rPr>
        <w:t>around working area</w:t>
      </w:r>
      <w:r w:rsidR="00C159B6">
        <w:rPr>
          <w:sz w:val="24"/>
          <w:lang w:eastAsia="zh-CN"/>
        </w:rPr>
        <w:t xml:space="preserve"> for easy access</w:t>
      </w:r>
      <w:r w:rsidR="00CB50C9">
        <w:rPr>
          <w:sz w:val="24"/>
          <w:lang w:eastAsia="zh-CN"/>
        </w:rPr>
        <w:t xml:space="preserve"> to location</w:t>
      </w:r>
      <w:r w:rsidR="00C159B6">
        <w:rPr>
          <w:sz w:val="24"/>
          <w:lang w:eastAsia="zh-CN"/>
        </w:rPr>
        <w:t xml:space="preserve"> </w:t>
      </w:r>
    </w:p>
    <w:p w:rsidR="00A20360" w:rsidRDefault="00A20360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44589D" w:rsidRDefault="0044589D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44589D" w:rsidRPr="0044589D" w:rsidRDefault="0044589D" w:rsidP="00BF1F5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MOM certified lifti</w:t>
      </w:r>
      <w:r w:rsidR="004C2E65">
        <w:rPr>
          <w:bCs/>
          <w:sz w:val="24"/>
          <w:szCs w:val="24"/>
          <w:lang w:eastAsia="zh-CN"/>
        </w:rPr>
        <w:t>ng supervisor, rigger, signalman, lorry loader operator and forklift operator</w:t>
      </w:r>
      <w:r>
        <w:rPr>
          <w:bCs/>
          <w:sz w:val="24"/>
          <w:szCs w:val="24"/>
          <w:lang w:eastAsia="zh-CN"/>
        </w:rPr>
        <w:t xml:space="preserve"> will be in</w:t>
      </w:r>
      <w:r w:rsidR="004C2E65">
        <w:rPr>
          <w:bCs/>
          <w:sz w:val="24"/>
          <w:szCs w:val="24"/>
          <w:lang w:eastAsia="zh-CN"/>
        </w:rPr>
        <w:t>volved in this operation</w:t>
      </w:r>
    </w:p>
    <w:p w:rsidR="00CB50C9" w:rsidRDefault="00CB50C9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9B1025" w:rsidRDefault="009B1025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467DA" w:rsidRDefault="006467DA" w:rsidP="009B1025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C159B6">
        <w:rPr>
          <w:sz w:val="24"/>
          <w:lang w:eastAsia="zh-CN"/>
        </w:rPr>
        <w:t xml:space="preserve">safety </w:t>
      </w:r>
      <w:r w:rsidR="00C159B6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3C6845" w:rsidRPr="009B1025" w:rsidRDefault="003C6845" w:rsidP="009B1025">
      <w:pPr>
        <w:rPr>
          <w:sz w:val="24"/>
          <w:lang w:eastAsia="zh-CN"/>
        </w:rPr>
      </w:pPr>
      <w:r>
        <w:rPr>
          <w:sz w:val="24"/>
          <w:lang w:eastAsia="zh-CN"/>
        </w:rPr>
        <w:t>Lifting operation are supervise by MOM certified lifting supervisor, rigger and signalman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9751EF" w:rsidRDefault="006467DA" w:rsidP="009751E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  <w:r>
        <w:rPr>
          <w:rFonts w:hint="eastAsia"/>
          <w:lang w:eastAsia="zh-CN"/>
        </w:rPr>
        <w:t>JOB SCOPE</w:t>
      </w:r>
    </w:p>
    <w:p w:rsidR="00C159B6" w:rsidRDefault="00C159B6" w:rsidP="00FD636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gantry crane from low loader</w:t>
      </w:r>
    </w:p>
    <w:p w:rsidR="00C159B6" w:rsidRDefault="00C159B6" w:rsidP="00FD636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into production area</w:t>
      </w:r>
    </w:p>
    <w:p w:rsidR="0099046A" w:rsidRDefault="00FD636A" w:rsidP="00FD636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Setting up of gantry </w:t>
      </w:r>
      <w:r w:rsidR="003B25B8">
        <w:rPr>
          <w:sz w:val="24"/>
          <w:lang w:eastAsia="zh-CN"/>
        </w:rPr>
        <w:t>structure at</w:t>
      </w:r>
      <w:r w:rsidR="004B4A56">
        <w:rPr>
          <w:sz w:val="24"/>
          <w:lang w:eastAsia="zh-CN"/>
        </w:rPr>
        <w:t xml:space="preserve"> location</w:t>
      </w:r>
    </w:p>
    <w:p w:rsidR="00942D92" w:rsidRPr="00942D92" w:rsidRDefault="002D175A" w:rsidP="00942D9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Slug</w:t>
      </w:r>
      <w:r w:rsidR="009D3ED3">
        <w:rPr>
          <w:sz w:val="24"/>
          <w:lang w:eastAsia="zh-CN"/>
        </w:rPr>
        <w:t xml:space="preserve"> sling onto column</w:t>
      </w:r>
      <w:r w:rsidR="00084507">
        <w:rPr>
          <w:sz w:val="24"/>
          <w:lang w:eastAsia="zh-CN"/>
        </w:rPr>
        <w:t xml:space="preserve"> lifting point</w:t>
      </w:r>
      <w:r w:rsidR="008B7B9D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and secured </w:t>
      </w:r>
      <w:r w:rsidR="008B7B9D">
        <w:rPr>
          <w:sz w:val="24"/>
          <w:lang w:eastAsia="zh-CN"/>
        </w:rPr>
        <w:t>onto gantry crane</w:t>
      </w:r>
    </w:p>
    <w:p w:rsidR="00975B7C" w:rsidRPr="002D175A" w:rsidRDefault="00565ECE" w:rsidP="002D175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Lift up column </w:t>
      </w:r>
      <w:r w:rsidR="008B7B9D">
        <w:rPr>
          <w:sz w:val="24"/>
          <w:lang w:eastAsia="zh-CN"/>
        </w:rPr>
        <w:t>to the required height</w:t>
      </w:r>
    </w:p>
    <w:p w:rsidR="002D175A" w:rsidRDefault="002D175A" w:rsidP="00975B7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Standby/insert</w:t>
      </w:r>
      <w:r w:rsidR="00975B7C">
        <w:rPr>
          <w:sz w:val="24"/>
          <w:lang w:eastAsia="zh-CN"/>
        </w:rPr>
        <w:t xml:space="preserve"> wooden block </w:t>
      </w:r>
      <w:r>
        <w:rPr>
          <w:sz w:val="24"/>
          <w:lang w:eastAsia="zh-CN"/>
        </w:rPr>
        <w:t>onto column bed to stabilize it</w:t>
      </w:r>
    </w:p>
    <w:p w:rsidR="008B7B9D" w:rsidRDefault="002D175A" w:rsidP="00975B7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Engineer to </w:t>
      </w:r>
      <w:r w:rsidR="002A0976">
        <w:rPr>
          <w:sz w:val="24"/>
          <w:lang w:eastAsia="zh-CN"/>
        </w:rPr>
        <w:t>do</w:t>
      </w:r>
      <w:r w:rsidR="00975B7C">
        <w:rPr>
          <w:sz w:val="24"/>
          <w:lang w:eastAsia="zh-CN"/>
        </w:rPr>
        <w:t xml:space="preserve"> repairing </w:t>
      </w:r>
      <w:r w:rsidR="002A0976">
        <w:rPr>
          <w:sz w:val="24"/>
          <w:lang w:eastAsia="zh-CN"/>
        </w:rPr>
        <w:t>work on the column</w:t>
      </w:r>
    </w:p>
    <w:p w:rsidR="002A0976" w:rsidRPr="00975B7C" w:rsidRDefault="002A0976" w:rsidP="00975B7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After repairing, install back onto machine</w:t>
      </w:r>
    </w:p>
    <w:p w:rsidR="0044589D" w:rsidRPr="00FD636A" w:rsidRDefault="0044589D" w:rsidP="00FD636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203619" w:rsidP="002036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99046A"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E7D90" w:rsidRDefault="00FE7D90">
      <w:r>
        <w:separator/>
      </w:r>
    </w:p>
  </w:endnote>
  <w:endnote w:type="continuationSeparator" w:id="0">
    <w:p w:rsidR="00FE7D90" w:rsidRDefault="00FE7D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B50C9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CB50C9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E7D90" w:rsidRDefault="00FE7D90">
      <w:r>
        <w:separator/>
      </w:r>
    </w:p>
  </w:footnote>
  <w:footnote w:type="continuationSeparator" w:id="0">
    <w:p w:rsidR="00FE7D90" w:rsidRDefault="00FE7D9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4589D" w:rsidRDefault="0044589D">
    <w:pPr>
      <w:pStyle w:val="Header"/>
      <w:jc w:val="center"/>
      <w:rPr>
        <w:b/>
        <w:sz w:val="26"/>
      </w:rPr>
    </w:pPr>
  </w:p>
  <w:p w:rsidR="0044589D" w:rsidRDefault="0044589D">
    <w:pPr>
      <w:pStyle w:val="Header"/>
      <w:jc w:val="center"/>
      <w:rPr>
        <w:b/>
        <w:sz w:val="26"/>
      </w:rPr>
    </w:pPr>
  </w:p>
  <w:p w:rsidR="0044589D" w:rsidRDefault="0044589D">
    <w:pPr>
      <w:pStyle w:val="Header"/>
      <w:jc w:val="center"/>
      <w:rPr>
        <w:b/>
        <w:sz w:val="26"/>
      </w:rPr>
    </w:pPr>
  </w:p>
  <w:p w:rsidR="006467DA" w:rsidRDefault="00CB50C9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467DA" w:rsidRDefault="006467DA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4215B5">
      <w:t>6</w:t>
    </w:r>
    <w:r>
      <w:t xml:space="preserve">2824175, </w:t>
    </w:r>
    <w:r w:rsidR="004215B5">
      <w:t>6</w:t>
    </w:r>
    <w:r>
      <w:t xml:space="preserve">2828203, </w:t>
    </w:r>
    <w:r w:rsidR="004215B5">
      <w:t>6</w:t>
    </w:r>
    <w:r>
      <w:t xml:space="preserve">2826020, Fax : </w:t>
    </w:r>
    <w:r w:rsidR="004215B5">
      <w:t>6</w:t>
    </w:r>
    <w:r>
      <w:t>2865602</w:t>
    </w:r>
  </w:p>
  <w:p w:rsidR="006467DA" w:rsidRDefault="006467DA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467DA" w:rsidRDefault="00CB50C9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4215B5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45F6F"/>
    <w:rsid w:val="00057FF4"/>
    <w:rsid w:val="0007152C"/>
    <w:rsid w:val="00083372"/>
    <w:rsid w:val="00084507"/>
    <w:rsid w:val="000C68D5"/>
    <w:rsid w:val="000D3C89"/>
    <w:rsid w:val="000D3F7C"/>
    <w:rsid w:val="001268A8"/>
    <w:rsid w:val="00136332"/>
    <w:rsid w:val="00141D73"/>
    <w:rsid w:val="001C3059"/>
    <w:rsid w:val="001F5380"/>
    <w:rsid w:val="00203619"/>
    <w:rsid w:val="00241657"/>
    <w:rsid w:val="00257C21"/>
    <w:rsid w:val="002A0976"/>
    <w:rsid w:val="002D175A"/>
    <w:rsid w:val="00343F6F"/>
    <w:rsid w:val="00346FBC"/>
    <w:rsid w:val="003672B9"/>
    <w:rsid w:val="00397C57"/>
    <w:rsid w:val="003B25B8"/>
    <w:rsid w:val="003C43A5"/>
    <w:rsid w:val="003C6845"/>
    <w:rsid w:val="003D3BEA"/>
    <w:rsid w:val="004215B5"/>
    <w:rsid w:val="00430A49"/>
    <w:rsid w:val="0044589D"/>
    <w:rsid w:val="00466C7A"/>
    <w:rsid w:val="00481420"/>
    <w:rsid w:val="004B4A56"/>
    <w:rsid w:val="004C2E65"/>
    <w:rsid w:val="004D66B4"/>
    <w:rsid w:val="005333BC"/>
    <w:rsid w:val="005400C2"/>
    <w:rsid w:val="00565ECE"/>
    <w:rsid w:val="00571E42"/>
    <w:rsid w:val="00575DF6"/>
    <w:rsid w:val="00586C5A"/>
    <w:rsid w:val="005948F2"/>
    <w:rsid w:val="00624072"/>
    <w:rsid w:val="00634800"/>
    <w:rsid w:val="006467DA"/>
    <w:rsid w:val="00663BC0"/>
    <w:rsid w:val="006E6E3F"/>
    <w:rsid w:val="006F676C"/>
    <w:rsid w:val="00735210"/>
    <w:rsid w:val="00742D33"/>
    <w:rsid w:val="007F3186"/>
    <w:rsid w:val="00840D53"/>
    <w:rsid w:val="008727A1"/>
    <w:rsid w:val="00886B74"/>
    <w:rsid w:val="00895D5D"/>
    <w:rsid w:val="0089628B"/>
    <w:rsid w:val="008B0A24"/>
    <w:rsid w:val="008B2FDE"/>
    <w:rsid w:val="008B7B9D"/>
    <w:rsid w:val="00924C12"/>
    <w:rsid w:val="00927E44"/>
    <w:rsid w:val="00933FF0"/>
    <w:rsid w:val="00942D92"/>
    <w:rsid w:val="00971AE8"/>
    <w:rsid w:val="009751EF"/>
    <w:rsid w:val="009752E8"/>
    <w:rsid w:val="00975B7C"/>
    <w:rsid w:val="0099046A"/>
    <w:rsid w:val="00991632"/>
    <w:rsid w:val="00992D3A"/>
    <w:rsid w:val="00994D2E"/>
    <w:rsid w:val="009B1025"/>
    <w:rsid w:val="009D3ED3"/>
    <w:rsid w:val="00A008E9"/>
    <w:rsid w:val="00A04566"/>
    <w:rsid w:val="00A1115F"/>
    <w:rsid w:val="00A20360"/>
    <w:rsid w:val="00A72E97"/>
    <w:rsid w:val="00A84205"/>
    <w:rsid w:val="00A93B6F"/>
    <w:rsid w:val="00AB583B"/>
    <w:rsid w:val="00B8338A"/>
    <w:rsid w:val="00BA65F8"/>
    <w:rsid w:val="00BB6AAC"/>
    <w:rsid w:val="00BF1F53"/>
    <w:rsid w:val="00C159B6"/>
    <w:rsid w:val="00C91358"/>
    <w:rsid w:val="00C95881"/>
    <w:rsid w:val="00CB50C9"/>
    <w:rsid w:val="00DB098E"/>
    <w:rsid w:val="00E76DB5"/>
    <w:rsid w:val="00EC1220"/>
    <w:rsid w:val="00EC37A1"/>
    <w:rsid w:val="00EF42E4"/>
    <w:rsid w:val="00EF789A"/>
    <w:rsid w:val="00F1378E"/>
    <w:rsid w:val="00F24D61"/>
    <w:rsid w:val="00F36CE9"/>
    <w:rsid w:val="00FD636A"/>
    <w:rsid w:val="00FE7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238</Words>
  <Characters>1456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1691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2017-07-07T06:09:00Z</cp:lastPrinted>
  <dcterms:created xsi:type="dcterms:W3CDTF">2018-12-04T03:11:00Z</dcterms:created>
  <dcterms:modified xsi:type="dcterms:W3CDTF">2018-12-04T03:11:00Z</dcterms:modified>
</cp:coreProperties>
</file>