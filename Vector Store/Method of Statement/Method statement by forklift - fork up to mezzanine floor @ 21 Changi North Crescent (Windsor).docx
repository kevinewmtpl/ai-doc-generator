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DA33F3">
      <w:pPr>
        <w:rPr>
          <w:sz w:val="24"/>
          <w:lang w:eastAsia="zh-CN"/>
        </w:rPr>
      </w:pPr>
      <w:r>
        <w:rPr>
          <w:sz w:val="24"/>
        </w:rPr>
        <w:t>Date: 28</w:t>
      </w:r>
      <w:r w:rsidRPr="00DA33F3">
        <w:rPr>
          <w:sz w:val="24"/>
          <w:vertAlign w:val="superscript"/>
        </w:rPr>
        <w:t>th</w:t>
      </w:r>
      <w:r>
        <w:rPr>
          <w:sz w:val="24"/>
        </w:rPr>
        <w:t xml:space="preserve"> Sep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2 </w:t>
      </w:r>
      <w:r w:rsidR="00AD7EE8">
        <w:rPr>
          <w:rFonts w:hint="eastAsia"/>
          <w:sz w:val="24"/>
          <w:lang w:eastAsia="zh-CN"/>
        </w:rPr>
        <w:t>case from lorry chassis to the ground</w:t>
      </w:r>
      <w:r w:rsidR="00BC1E8B">
        <w:rPr>
          <w:rFonts w:hint="eastAsia"/>
          <w:sz w:val="24"/>
          <w:lang w:eastAsia="zh-CN"/>
        </w:rPr>
        <w:t>,</w:t>
      </w:r>
      <w:r w:rsidR="00AD7EE8">
        <w:rPr>
          <w:sz w:val="24"/>
          <w:lang w:eastAsia="zh-CN"/>
        </w:rPr>
        <w:t xml:space="preserve"> uncrate, </w:t>
      </w:r>
      <w:r>
        <w:rPr>
          <w:sz w:val="24"/>
          <w:lang w:eastAsia="zh-CN"/>
        </w:rPr>
        <w:t xml:space="preserve">transport and position 1 unit at ground floor and another 1 unit using </w:t>
      </w:r>
      <w:r w:rsidR="00AD7EE8">
        <w:rPr>
          <w:sz w:val="24"/>
          <w:lang w:eastAsia="zh-CN"/>
        </w:rPr>
        <w:t>forklift to</w:t>
      </w:r>
      <w:r w:rsidR="00BC1E8B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fork up to mezzanine floor</w:t>
      </w:r>
      <w:r w:rsidR="00AD7EE8">
        <w:rPr>
          <w:sz w:val="24"/>
          <w:lang w:eastAsia="zh-CN"/>
        </w:rPr>
        <w:t xml:space="preserve"> 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DA33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7.10.7 CMM machine </w:t>
      </w:r>
    </w:p>
    <w:p w:rsidR="00AD7EE8" w:rsidRDefault="00DA33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Dim: 1908 x 1300 x 1900 mm each</w:t>
      </w:r>
    </w:p>
    <w:p w:rsidR="00AD7EE8" w:rsidRDefault="00DA33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300</w:t>
      </w:r>
      <w:r w:rsidR="00AD7EE8">
        <w:rPr>
          <w:bCs/>
          <w:sz w:val="24"/>
          <w:szCs w:val="24"/>
          <w:lang w:eastAsia="zh-CN"/>
        </w:rPr>
        <w:t xml:space="preserve"> kg</w:t>
      </w:r>
      <w:r>
        <w:rPr>
          <w:bCs/>
          <w:sz w:val="24"/>
          <w:szCs w:val="24"/>
          <w:lang w:eastAsia="zh-CN"/>
        </w:rPr>
        <w:t xml:space="preserve"> each 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C7A38" w:rsidRDefault="00DA33F3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DA33F3" w:rsidRDefault="00DA33F3">
      <w:pPr>
        <w:rPr>
          <w:sz w:val="24"/>
          <w:lang w:eastAsia="zh-CN"/>
        </w:rPr>
      </w:pPr>
      <w:r>
        <w:rPr>
          <w:sz w:val="24"/>
          <w:lang w:eastAsia="zh-CN"/>
        </w:rPr>
        <w:t>09/10/23</w:t>
      </w:r>
    </w:p>
    <w:p w:rsidR="00AD7EE8" w:rsidRDefault="00AD7EE8">
      <w:pPr>
        <w:rPr>
          <w:sz w:val="24"/>
          <w:lang w:eastAsia="zh-CN"/>
        </w:rPr>
      </w:pPr>
    </w:p>
    <w:p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AD7EE8" w:rsidRPr="00AD7EE8" w:rsidRDefault="00DA33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AD7EE8">
        <w:rPr>
          <w:sz w:val="24"/>
          <w:szCs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21 Changi North Crescent </w:t>
      </w:r>
    </w:p>
    <w:p w:rsidR="00A62208" w:rsidRPr="000B14C2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Windsor Airmotive Asia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04B42">
        <w:rPr>
          <w:sz w:val="24"/>
          <w:lang w:eastAsia="zh-CN"/>
        </w:rPr>
        <w:t xml:space="preserve"> x lorry loader</w:t>
      </w:r>
    </w:p>
    <w:p w:rsidR="00A62208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E04B42">
        <w:rPr>
          <w:sz w:val="24"/>
          <w:lang w:eastAsia="zh-CN"/>
        </w:rPr>
        <w:t xml:space="preserve">ton forklift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DA33F3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 xml:space="preserve">certified lifting supervisor, rigger, signalman, lorry crane and forklift operator will be involved in this operation (attached all lifting crew certificate) </w:t>
      </w:r>
    </w:p>
    <w:p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 hoist down forklift from lorry chassis to the ground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E04B42">
        <w:rPr>
          <w:b w:val="0"/>
          <w:sz w:val="24"/>
          <w:szCs w:val="24"/>
          <w:u w:val="none"/>
          <w:lang w:eastAsia="zh-CN"/>
        </w:rPr>
        <w:t>orklift to</w:t>
      </w:r>
      <w:r>
        <w:rPr>
          <w:b w:val="0"/>
          <w:sz w:val="24"/>
          <w:szCs w:val="24"/>
          <w:u w:val="none"/>
          <w:lang w:eastAsia="zh-CN"/>
        </w:rPr>
        <w:t xml:space="preserve"> unload case from lorry chassis</w:t>
      </w:r>
    </w:p>
    <w:p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Unload case to the ground </w:t>
      </w:r>
    </w:p>
    <w:p w:rsidR="00C80115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 and put aside</w:t>
      </w:r>
    </w:p>
    <w:p w:rsidR="00C80115" w:rsidRDefault="00C8011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Forklift to fork up and detach machine from base </w:t>
      </w:r>
    </w:p>
    <w:p w:rsidR="00C80115" w:rsidRDefault="00C8011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Transport to door entrance</w:t>
      </w:r>
    </w:p>
    <w:p w:rsidR="000D2FEB" w:rsidRDefault="00C8011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pallet truck to shift and position at ground floor </w:t>
      </w:r>
      <w:r w:rsidR="000D2FEB">
        <w:rPr>
          <w:b w:val="0"/>
          <w:sz w:val="24"/>
          <w:szCs w:val="24"/>
          <w:u w:val="none"/>
          <w:lang w:eastAsia="zh-CN"/>
        </w:rPr>
        <w:t xml:space="preserve"> </w:t>
      </w:r>
    </w:p>
    <w:p w:rsidR="0039411F" w:rsidRPr="0039411F" w:rsidRDefault="00C8011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forklift to transport another unit </w:t>
      </w:r>
      <w:r w:rsidR="003417DD">
        <w:rPr>
          <w:b w:val="0"/>
          <w:sz w:val="24"/>
          <w:szCs w:val="24"/>
          <w:u w:val="none"/>
          <w:lang w:eastAsia="zh-CN"/>
        </w:rPr>
        <w:t xml:space="preserve">to near mezzanine </w:t>
      </w:r>
      <w:r w:rsidR="0039411F">
        <w:rPr>
          <w:b w:val="0"/>
          <w:sz w:val="24"/>
          <w:szCs w:val="24"/>
          <w:u w:val="none"/>
          <w:lang w:eastAsia="zh-CN"/>
        </w:rPr>
        <w:t>floor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</w:t>
      </w:r>
      <w:r w:rsidR="00EC657A">
        <w:rPr>
          <w:b w:val="0"/>
          <w:sz w:val="24"/>
          <w:u w:val="none"/>
          <w:lang w:eastAsia="zh-CN"/>
        </w:rPr>
        <w:t>ured</w:t>
      </w:r>
      <w:r w:rsidR="00C80115">
        <w:rPr>
          <w:b w:val="0"/>
          <w:sz w:val="24"/>
          <w:u w:val="none"/>
          <w:lang w:eastAsia="zh-CN"/>
        </w:rPr>
        <w:t xml:space="preserve"> machine firmly</w:t>
      </w:r>
      <w:r w:rsidR="0039411F">
        <w:rPr>
          <w:b w:val="0"/>
          <w:sz w:val="24"/>
          <w:u w:val="none"/>
          <w:lang w:eastAsia="zh-CN"/>
        </w:rPr>
        <w:t xml:space="preserve"> onto forklift fork </w:t>
      </w:r>
      <w:r>
        <w:rPr>
          <w:b w:val="0"/>
          <w:sz w:val="24"/>
          <w:u w:val="none"/>
          <w:lang w:eastAsia="zh-CN"/>
        </w:rPr>
        <w:t>with strapping belt</w:t>
      </w:r>
      <w:r w:rsidR="0039411F">
        <w:rPr>
          <w:b w:val="0"/>
          <w:sz w:val="24"/>
          <w:u w:val="none"/>
          <w:lang w:eastAsia="zh-CN"/>
        </w:rPr>
        <w:t xml:space="preserve"> </w:t>
      </w:r>
    </w:p>
    <w:p w:rsidR="005E3EC3" w:rsidRDefault="00C8011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7C576A">
        <w:rPr>
          <w:b w:val="0"/>
          <w:sz w:val="24"/>
          <w:u w:val="none"/>
          <w:lang w:eastAsia="zh-CN"/>
        </w:rPr>
        <w:t xml:space="preserve">ork up </w:t>
      </w:r>
      <w:r>
        <w:rPr>
          <w:b w:val="0"/>
          <w:sz w:val="24"/>
          <w:u w:val="none"/>
          <w:lang w:eastAsia="zh-CN"/>
        </w:rPr>
        <w:t xml:space="preserve">machine </w:t>
      </w:r>
      <w:r w:rsidR="007C576A">
        <w:rPr>
          <w:b w:val="0"/>
          <w:sz w:val="24"/>
          <w:u w:val="none"/>
          <w:lang w:eastAsia="zh-CN"/>
        </w:rPr>
        <w:t>and unload at mezzanine floor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024726">
        <w:rPr>
          <w:b w:val="0"/>
          <w:sz w:val="24"/>
          <w:u w:val="none"/>
          <w:lang w:eastAsia="zh-CN"/>
        </w:rPr>
        <w:t>to shift and</w:t>
      </w:r>
      <w:r w:rsidR="007C576A">
        <w:rPr>
          <w:b w:val="0"/>
          <w:sz w:val="24"/>
          <w:u w:val="none"/>
          <w:lang w:eastAsia="zh-CN"/>
        </w:rPr>
        <w:t xml:space="preserve"> posit</w:t>
      </w:r>
      <w:r w:rsidR="00C80115">
        <w:rPr>
          <w:b w:val="0"/>
          <w:sz w:val="24"/>
          <w:u w:val="none"/>
          <w:lang w:eastAsia="zh-CN"/>
        </w:rPr>
        <w:t xml:space="preserve">ion into CMM room </w:t>
      </w:r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C80115" w:rsidRPr="003417DD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23C8" w:rsidRDefault="003423C8">
      <w:r>
        <w:separator/>
      </w:r>
    </w:p>
  </w:endnote>
  <w:endnote w:type="continuationSeparator" w:id="0">
    <w:p w:rsidR="003423C8" w:rsidRDefault="00342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9242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9242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23C8" w:rsidRDefault="003423C8">
      <w:r>
        <w:separator/>
      </w:r>
    </w:p>
  </w:footnote>
  <w:footnote w:type="continuationSeparator" w:id="0">
    <w:p w:rsidR="003423C8" w:rsidRDefault="003423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423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3423C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300F6"/>
    <w:rsid w:val="00083B53"/>
    <w:rsid w:val="000B14C2"/>
    <w:rsid w:val="000D2FEB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B2551"/>
    <w:rsid w:val="003417DD"/>
    <w:rsid w:val="003423C8"/>
    <w:rsid w:val="00391A33"/>
    <w:rsid w:val="0039411F"/>
    <w:rsid w:val="003C74FA"/>
    <w:rsid w:val="004021A7"/>
    <w:rsid w:val="00434F01"/>
    <w:rsid w:val="00446E52"/>
    <w:rsid w:val="00542CC5"/>
    <w:rsid w:val="00575B76"/>
    <w:rsid w:val="005E3EC3"/>
    <w:rsid w:val="00625B41"/>
    <w:rsid w:val="00681D71"/>
    <w:rsid w:val="006B0D6D"/>
    <w:rsid w:val="006D186A"/>
    <w:rsid w:val="006F120D"/>
    <w:rsid w:val="006F658B"/>
    <w:rsid w:val="007071FD"/>
    <w:rsid w:val="007A5D4B"/>
    <w:rsid w:val="007B4F20"/>
    <w:rsid w:val="007C576A"/>
    <w:rsid w:val="007E6F9D"/>
    <w:rsid w:val="00811254"/>
    <w:rsid w:val="008248D1"/>
    <w:rsid w:val="008500B4"/>
    <w:rsid w:val="00853AD2"/>
    <w:rsid w:val="008F7E9B"/>
    <w:rsid w:val="00940648"/>
    <w:rsid w:val="00976D96"/>
    <w:rsid w:val="009B0018"/>
    <w:rsid w:val="009B421A"/>
    <w:rsid w:val="009B64F4"/>
    <w:rsid w:val="00A62208"/>
    <w:rsid w:val="00A72C6E"/>
    <w:rsid w:val="00A775BD"/>
    <w:rsid w:val="00A94D77"/>
    <w:rsid w:val="00AC385A"/>
    <w:rsid w:val="00AD14A5"/>
    <w:rsid w:val="00AD7EE8"/>
    <w:rsid w:val="00B014B7"/>
    <w:rsid w:val="00B36E1D"/>
    <w:rsid w:val="00B4392B"/>
    <w:rsid w:val="00B62E7E"/>
    <w:rsid w:val="00B776A5"/>
    <w:rsid w:val="00BC1E8B"/>
    <w:rsid w:val="00BE0949"/>
    <w:rsid w:val="00C80115"/>
    <w:rsid w:val="00C84C45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C18FD"/>
    <w:rsid w:val="00EC657A"/>
    <w:rsid w:val="00ED0A49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9BF68-6D75-4F0B-B371-FD2B35029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2018-08-15T08:13:00Z</cp:lastPrinted>
  <dcterms:created xsi:type="dcterms:W3CDTF">2023-09-28T03:23:00Z</dcterms:created>
  <dcterms:modified xsi:type="dcterms:W3CDTF">2023-09-28T03:23:00Z</dcterms:modified>
</cp:coreProperties>
</file>