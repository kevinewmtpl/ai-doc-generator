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01275">
      <w:pPr>
        <w:rPr>
          <w:sz w:val="24"/>
          <w:lang w:eastAsia="zh-CN"/>
        </w:rPr>
      </w:pPr>
      <w:r>
        <w:rPr>
          <w:sz w:val="24"/>
        </w:rPr>
        <w:t>Date: 21</w:t>
      </w:r>
      <w:r w:rsidRPr="00501275">
        <w:rPr>
          <w:sz w:val="24"/>
          <w:vertAlign w:val="superscript"/>
        </w:rPr>
        <w:t>st</w:t>
      </w:r>
      <w:r w:rsidR="009F695E">
        <w:rPr>
          <w:sz w:val="24"/>
        </w:rPr>
        <w:t xml:space="preserve"> Aug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25A49">
        <w:rPr>
          <w:sz w:val="24"/>
          <w:lang w:eastAsia="zh-CN"/>
        </w:rPr>
        <w:t>unload 1 unit ma</w:t>
      </w:r>
      <w:r w:rsidR="00E551CC">
        <w:rPr>
          <w:sz w:val="24"/>
          <w:lang w:eastAsia="zh-CN"/>
        </w:rPr>
        <w:t xml:space="preserve">chine </w:t>
      </w:r>
      <w:r w:rsidR="00613870">
        <w:rPr>
          <w:sz w:val="24"/>
          <w:lang w:eastAsia="zh-CN"/>
        </w:rPr>
        <w:t xml:space="preserve">and parts </w:t>
      </w:r>
      <w:r w:rsidR="0020349F">
        <w:rPr>
          <w:sz w:val="24"/>
          <w:lang w:eastAsia="zh-CN"/>
        </w:rPr>
        <w:t xml:space="preserve">from </w:t>
      </w:r>
      <w:r w:rsidR="009F695E">
        <w:rPr>
          <w:sz w:val="24"/>
          <w:lang w:eastAsia="zh-CN"/>
        </w:rPr>
        <w:t xml:space="preserve">low-loader/lorry chassis, shift </w:t>
      </w:r>
      <w:r>
        <w:rPr>
          <w:sz w:val="24"/>
          <w:lang w:eastAsia="zh-CN"/>
        </w:rPr>
        <w:t xml:space="preserve">into </w:t>
      </w:r>
      <w:r w:rsidR="009F695E">
        <w:rPr>
          <w:sz w:val="24"/>
          <w:lang w:eastAsia="zh-CN"/>
        </w:rPr>
        <w:t>factory premise</w:t>
      </w:r>
      <w:r w:rsidR="006D440D">
        <w:rPr>
          <w:sz w:val="24"/>
          <w:lang w:eastAsia="zh-CN"/>
        </w:rPr>
        <w:t xml:space="preserve"> at ground floor</w:t>
      </w:r>
      <w:r w:rsidR="009F695E">
        <w:rPr>
          <w:sz w:val="24"/>
          <w:lang w:eastAsia="zh-CN"/>
        </w:rPr>
        <w:t xml:space="preserve">, to assist customer engineer assemble machine by using factory overhead crane 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25A49" w:rsidRDefault="009F695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G &amp; LVTC 200</w:t>
      </w:r>
    </w:p>
    <w:p w:rsidR="00E551CC" w:rsidRDefault="009F695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Column: 280 x 130 x 370 cm / Wt: 14, 000 kg</w:t>
      </w:r>
    </w:p>
    <w:p w:rsidR="00E551CC" w:rsidRDefault="009F695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Oil Tank: 200 x 100 x 180 cm</w:t>
      </w:r>
    </w:p>
    <w:p w:rsidR="009F695E" w:rsidRDefault="009F695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Chiller: 140 x 140 x 180 cm</w:t>
      </w:r>
    </w:p>
    <w:p w:rsidR="00E551CC" w:rsidRDefault="009F695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Control: 200 x 100 x 220 cm </w:t>
      </w:r>
    </w:p>
    <w:p w:rsidR="00E551CC" w:rsidRDefault="009F695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Base: 500 x 280 x 100 cm / Wt: 18, 800 kg</w:t>
      </w:r>
    </w:p>
    <w:p w:rsidR="009F695E" w:rsidRDefault="004535A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Cross Beam: 500 x 120 x 100 cm / Wt: 3, 000 kg</w:t>
      </w:r>
    </w:p>
    <w:p w:rsidR="004535A5" w:rsidRDefault="004535A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Spindle Head: 450 x 100 x 100 cm / Wt: 2, 000 kg</w:t>
      </w:r>
    </w:p>
    <w:p w:rsidR="004535A5" w:rsidRDefault="004535A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Chip Conveyor: 600 x 80 x 280 cm </w:t>
      </w:r>
    </w:p>
    <w:p w:rsidR="004535A5" w:rsidRDefault="004535A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ATC: 200 x </w:t>
      </w:r>
      <w:r w:rsidR="00B022E8">
        <w:rPr>
          <w:sz w:val="24"/>
          <w:szCs w:val="24"/>
          <w:lang w:eastAsia="zh-CN"/>
        </w:rPr>
        <w:t>200 x 200 cm</w:t>
      </w:r>
    </w:p>
    <w:p w:rsidR="00B022E8" w:rsidRPr="00E551CC" w:rsidRDefault="00B022E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Scissor working platform: 300 x 240 x 100 cm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138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B022E8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3870" w:rsidRDefault="006138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3870" w:rsidRPr="00613870" w:rsidRDefault="00B022E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613870" w:rsidRDefault="006138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75E77" w:rsidRDefault="00B022E8" w:rsidP="00775E77">
      <w:pPr>
        <w:pStyle w:val="Heading4"/>
      </w:pPr>
      <w:r>
        <w:t>2 Gul Circle</w:t>
      </w:r>
    </w:p>
    <w:p w:rsidR="00BA65F8" w:rsidRPr="00775E77" w:rsidRDefault="00B022E8" w:rsidP="00775E77">
      <w:pPr>
        <w:pStyle w:val="Heading4"/>
      </w:pPr>
      <w:r>
        <w:t>Cooper Cameron (S)</w:t>
      </w:r>
      <w:r w:rsidR="00775E77">
        <w:t xml:space="preserve"> Pte Ltd</w:t>
      </w:r>
      <w:r w:rsidR="00557513">
        <w:rPr>
          <w:szCs w:val="24"/>
        </w:rPr>
        <w:t xml:space="preserve">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5E77" w:rsidRDefault="005012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775E77">
        <w:rPr>
          <w:sz w:val="24"/>
          <w:lang w:eastAsia="zh-CN"/>
        </w:rPr>
        <w:t>0 ton mobile crane</w:t>
      </w:r>
    </w:p>
    <w:p w:rsidR="00775E77" w:rsidRDefault="005012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8274F1">
        <w:rPr>
          <w:sz w:val="24"/>
          <w:lang w:eastAsia="zh-CN"/>
        </w:rPr>
        <w:t xml:space="preserve"> </w:t>
      </w:r>
      <w:r w:rsidR="00EF789A"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>633 lo</w:t>
      </w:r>
      <w:r w:rsidR="00B022E8">
        <w:rPr>
          <w:sz w:val="24"/>
          <w:lang w:eastAsia="zh-CN"/>
        </w:rPr>
        <w:t>rry loader</w:t>
      </w:r>
    </w:p>
    <w:p w:rsidR="005E2F30" w:rsidRDefault="005E2F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1 x boom lift</w:t>
      </w:r>
      <w:bookmarkStart w:id="0" w:name="_GoBack"/>
      <w:bookmarkEnd w:id="0"/>
    </w:p>
    <w:p w:rsidR="00501275" w:rsidRDefault="005012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20 ton factory overhead crane </w:t>
      </w:r>
    </w:p>
    <w:p w:rsidR="004F63AB" w:rsidRDefault="005012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</w:t>
      </w:r>
      <w:r w:rsidR="004F63AB">
        <w:rPr>
          <w:sz w:val="24"/>
          <w:lang w:eastAsia="zh-CN"/>
        </w:rPr>
        <w:t>2 x low-loader</w:t>
      </w:r>
    </w:p>
    <w:p w:rsidR="004F63AB" w:rsidRDefault="004F63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 sling (SWL 4ton)</w:t>
      </w:r>
    </w:p>
    <w:p w:rsidR="004F63AB" w:rsidRDefault="00775E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 sling</w:t>
      </w:r>
      <w:r w:rsidR="004F63AB">
        <w:rPr>
          <w:sz w:val="24"/>
          <w:lang w:eastAsia="zh-CN"/>
        </w:rPr>
        <w:t xml:space="preserve"> (SWL 8ton)</w:t>
      </w:r>
    </w:p>
    <w:p w:rsidR="00775E77" w:rsidRDefault="004F63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 (</w:t>
      </w:r>
      <w:r w:rsidR="00990E83">
        <w:rPr>
          <w:sz w:val="24"/>
          <w:lang w:eastAsia="zh-CN"/>
        </w:rPr>
        <w:t>SWL 6.5 ton, SWL 8.5ton, SWL 12ton</w:t>
      </w:r>
      <w:r>
        <w:rPr>
          <w:sz w:val="24"/>
          <w:lang w:eastAsia="zh-CN"/>
        </w:rPr>
        <w:t>)</w:t>
      </w:r>
    </w:p>
    <w:p w:rsidR="00746A35" w:rsidRDefault="00775E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  <w:r w:rsidR="009B5A5C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4F63AB" w:rsidRDefault="004F63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(for epoxy floor protection)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775E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clear all</w:t>
      </w:r>
      <w:r w:rsidR="006467DA">
        <w:rPr>
          <w:sz w:val="24"/>
          <w:lang w:eastAsia="zh-CN"/>
        </w:rPr>
        <w:t xml:space="preserve">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46A35" w:rsidRDefault="00746A35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557513">
        <w:rPr>
          <w:sz w:val="24"/>
          <w:lang w:eastAsia="zh-CN"/>
        </w:rPr>
        <w:t xml:space="preserve">ervisor, rigger, signalman and </w:t>
      </w:r>
      <w:r w:rsidR="00775E77">
        <w:rPr>
          <w:sz w:val="24"/>
          <w:lang w:eastAsia="zh-CN"/>
        </w:rPr>
        <w:t>mobile/</w:t>
      </w:r>
      <w:r w:rsidR="00E95CFA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775E77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01275" w:rsidRDefault="0050127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75E77" w:rsidRDefault="00775E7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 w:rsidR="003D6EAB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 w:rsidP="0092688F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92688F" w:rsidRPr="0092688F" w:rsidRDefault="0092688F" w:rsidP="0092688F">
      <w:pPr>
        <w:pStyle w:val="BodyText2"/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775E77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</w:t>
      </w:r>
      <w:r w:rsidR="002723BA">
        <w:rPr>
          <w:sz w:val="24"/>
          <w:lang w:eastAsia="zh-CN"/>
        </w:rPr>
        <w:t xml:space="preserve"> crane </w:t>
      </w:r>
      <w:r w:rsidR="006467DA">
        <w:rPr>
          <w:sz w:val="24"/>
          <w:lang w:eastAsia="zh-CN"/>
        </w:rPr>
        <w:t xml:space="preserve">at designated </w:t>
      </w:r>
      <w:r w:rsidR="002723BA">
        <w:rPr>
          <w:sz w:val="24"/>
          <w:lang w:eastAsia="zh-CN"/>
        </w:rPr>
        <w:t xml:space="preserve">hoisting </w:t>
      </w:r>
      <w:r w:rsidR="008274F1">
        <w:rPr>
          <w:sz w:val="24"/>
          <w:lang w:eastAsia="zh-CN"/>
        </w:rPr>
        <w:t>location for the lift</w:t>
      </w:r>
    </w:p>
    <w:p w:rsidR="002723BA" w:rsidRDefault="004F63AB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low-loader</w:t>
      </w:r>
      <w:r w:rsidR="002723BA">
        <w:rPr>
          <w:sz w:val="24"/>
          <w:lang w:eastAsia="zh-CN"/>
        </w:rPr>
        <w:t xml:space="preserve"> to near crane</w:t>
      </w:r>
    </w:p>
    <w:p w:rsidR="00501275" w:rsidRDefault="00501275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attached all required lifting gears </w:t>
      </w:r>
      <w:r w:rsidR="001D5C83">
        <w:rPr>
          <w:sz w:val="24"/>
          <w:lang w:eastAsia="zh-CN"/>
        </w:rPr>
        <w:t xml:space="preserve">and secure to rigging point of load to be lifted </w:t>
      </w:r>
    </w:p>
    <w:p w:rsidR="002723BA" w:rsidRDefault="002723BA" w:rsidP="002723B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machine/parts from low bed</w:t>
      </w:r>
    </w:p>
    <w:p w:rsidR="005B71C3" w:rsidRDefault="005B71C3" w:rsidP="002723B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low bed away</w:t>
      </w:r>
    </w:p>
    <w:p w:rsidR="00C90E43" w:rsidRDefault="005B71C3" w:rsidP="002723B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Lower down machine/part to the ground</w:t>
      </w:r>
    </w:p>
    <w:p w:rsidR="00501275" w:rsidRDefault="00501275" w:rsidP="002723B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</w:t>
      </w:r>
      <w:r w:rsidR="001D5C83">
        <w:rPr>
          <w:sz w:val="24"/>
          <w:lang w:eastAsia="zh-CN"/>
        </w:rPr>
        <w:t>/parts</w:t>
      </w:r>
      <w:r>
        <w:rPr>
          <w:sz w:val="24"/>
          <w:lang w:eastAsia="zh-CN"/>
        </w:rPr>
        <w:t xml:space="preserve"> base</w:t>
      </w:r>
    </w:p>
    <w:p w:rsidR="00501275" w:rsidRPr="002723BA" w:rsidRDefault="00501275" w:rsidP="002723B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into factory premise</w:t>
      </w:r>
    </w:p>
    <w:p w:rsidR="009B5A5C" w:rsidRPr="00501275" w:rsidRDefault="009B5A5C" w:rsidP="0050127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01275">
        <w:rPr>
          <w:sz w:val="24"/>
          <w:lang w:eastAsia="zh-CN"/>
        </w:rPr>
        <w:t xml:space="preserve">Position machine </w:t>
      </w:r>
      <w:r w:rsidR="00501275" w:rsidRPr="00501275">
        <w:rPr>
          <w:sz w:val="24"/>
          <w:lang w:eastAsia="zh-CN"/>
        </w:rPr>
        <w:t xml:space="preserve">base </w:t>
      </w:r>
      <w:r w:rsidRPr="00501275">
        <w:rPr>
          <w:sz w:val="24"/>
          <w:lang w:eastAsia="zh-CN"/>
        </w:rPr>
        <w:t>at the designated location</w:t>
      </w:r>
    </w:p>
    <w:p w:rsidR="00CF6162" w:rsidRPr="00EF789A" w:rsidRDefault="00501275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factory overhead crane to assist customer engineer to install machine </w:t>
      </w:r>
      <w:r w:rsidR="001D5C83">
        <w:rPr>
          <w:sz w:val="24"/>
          <w:lang w:eastAsia="zh-CN"/>
        </w:rPr>
        <w:t xml:space="preserve">by </w:t>
      </w:r>
      <w:r>
        <w:rPr>
          <w:sz w:val="24"/>
          <w:lang w:eastAsia="zh-CN"/>
        </w:rPr>
        <w:t xml:space="preserve">parts </w:t>
      </w:r>
    </w:p>
    <w:p w:rsidR="00501275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</w:t>
      </w:r>
      <w:r w:rsidR="00501275">
        <w:rPr>
          <w:sz w:val="24"/>
          <w:lang w:eastAsia="zh-CN"/>
        </w:rPr>
        <w:t>proper housekeeping</w:t>
      </w:r>
    </w:p>
    <w:p w:rsidR="006467DA" w:rsidRPr="0099046A" w:rsidRDefault="00501275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20E8" w:rsidRDefault="00E920E8">
      <w:r>
        <w:separator/>
      </w:r>
    </w:p>
  </w:endnote>
  <w:endnote w:type="continuationSeparator" w:id="0">
    <w:p w:rsidR="00E920E8" w:rsidRDefault="00E920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E2F3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E2F30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20E8" w:rsidRDefault="00E920E8">
      <w:r>
        <w:separator/>
      </w:r>
    </w:p>
  </w:footnote>
  <w:footnote w:type="continuationSeparator" w:id="0">
    <w:p w:rsidR="00E920E8" w:rsidRDefault="00E920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920E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13870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E920E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D35FEA"/>
    <w:multiLevelType w:val="hybridMultilevel"/>
    <w:tmpl w:val="7D9A03DA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A3198"/>
    <w:rsid w:val="000C68D5"/>
    <w:rsid w:val="000D3C89"/>
    <w:rsid w:val="000D3F7C"/>
    <w:rsid w:val="001268A8"/>
    <w:rsid w:val="00136332"/>
    <w:rsid w:val="00141D73"/>
    <w:rsid w:val="00147D28"/>
    <w:rsid w:val="001D5C83"/>
    <w:rsid w:val="001F5380"/>
    <w:rsid w:val="0020349F"/>
    <w:rsid w:val="00210BA1"/>
    <w:rsid w:val="00241657"/>
    <w:rsid w:val="00257C21"/>
    <w:rsid w:val="002723BA"/>
    <w:rsid w:val="00334C7D"/>
    <w:rsid w:val="003C43A5"/>
    <w:rsid w:val="003D3BEA"/>
    <w:rsid w:val="003D6EAB"/>
    <w:rsid w:val="00415A40"/>
    <w:rsid w:val="00450129"/>
    <w:rsid w:val="004535A5"/>
    <w:rsid w:val="00466C7A"/>
    <w:rsid w:val="004C039D"/>
    <w:rsid w:val="004F63AB"/>
    <w:rsid w:val="00501275"/>
    <w:rsid w:val="00503E70"/>
    <w:rsid w:val="005333BC"/>
    <w:rsid w:val="00557513"/>
    <w:rsid w:val="00563AA2"/>
    <w:rsid w:val="00566474"/>
    <w:rsid w:val="005B71C3"/>
    <w:rsid w:val="005E2F30"/>
    <w:rsid w:val="00613870"/>
    <w:rsid w:val="00634800"/>
    <w:rsid w:val="006467DA"/>
    <w:rsid w:val="00651012"/>
    <w:rsid w:val="00663BC0"/>
    <w:rsid w:val="006C5A13"/>
    <w:rsid w:val="006D440D"/>
    <w:rsid w:val="007066F2"/>
    <w:rsid w:val="00735210"/>
    <w:rsid w:val="00742D33"/>
    <w:rsid w:val="00746A35"/>
    <w:rsid w:val="00775E77"/>
    <w:rsid w:val="007F701F"/>
    <w:rsid w:val="008225C1"/>
    <w:rsid w:val="008274F1"/>
    <w:rsid w:val="00860CD2"/>
    <w:rsid w:val="00892332"/>
    <w:rsid w:val="00895D5D"/>
    <w:rsid w:val="0089628B"/>
    <w:rsid w:val="0092688F"/>
    <w:rsid w:val="00933FF0"/>
    <w:rsid w:val="00971AE8"/>
    <w:rsid w:val="0099046A"/>
    <w:rsid w:val="00990E83"/>
    <w:rsid w:val="009B5A5C"/>
    <w:rsid w:val="009F695E"/>
    <w:rsid w:val="00A1115F"/>
    <w:rsid w:val="00A84205"/>
    <w:rsid w:val="00A93B6F"/>
    <w:rsid w:val="00AB583B"/>
    <w:rsid w:val="00B022E8"/>
    <w:rsid w:val="00B61A87"/>
    <w:rsid w:val="00B76998"/>
    <w:rsid w:val="00BA65F8"/>
    <w:rsid w:val="00BF1F53"/>
    <w:rsid w:val="00C25A49"/>
    <w:rsid w:val="00C72719"/>
    <w:rsid w:val="00C90E43"/>
    <w:rsid w:val="00C95881"/>
    <w:rsid w:val="00CF6162"/>
    <w:rsid w:val="00D21ADA"/>
    <w:rsid w:val="00D51A21"/>
    <w:rsid w:val="00DB6F3A"/>
    <w:rsid w:val="00E4630B"/>
    <w:rsid w:val="00E551CC"/>
    <w:rsid w:val="00E55D11"/>
    <w:rsid w:val="00E76DB5"/>
    <w:rsid w:val="00E920E8"/>
    <w:rsid w:val="00E95CFA"/>
    <w:rsid w:val="00EC1220"/>
    <w:rsid w:val="00EC1B89"/>
    <w:rsid w:val="00EC37A1"/>
    <w:rsid w:val="00EF789A"/>
    <w:rsid w:val="00F36CE9"/>
    <w:rsid w:val="00F77A1A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30</TotalTime>
  <Pages>1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3075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2020-09-22T06:13:00Z</cp:lastPrinted>
  <dcterms:created xsi:type="dcterms:W3CDTF">2020-08-20T08:08:00Z</dcterms:created>
  <dcterms:modified xsi:type="dcterms:W3CDTF">2020-09-22T06:13:00Z</dcterms:modified>
</cp:coreProperties>
</file>