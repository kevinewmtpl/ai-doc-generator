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5532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E54F62E" w14:textId="77777777" w:rsidR="001E0418" w:rsidRDefault="001E0418">
      <w:pPr>
        <w:rPr>
          <w:sz w:val="24"/>
        </w:rPr>
      </w:pPr>
    </w:p>
    <w:p w14:paraId="1C754730" w14:textId="3AEBDCE0" w:rsidR="006467DA" w:rsidRDefault="00C566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37EB7">
        <w:rPr>
          <w:sz w:val="24"/>
        </w:rPr>
        <w:t>28</w:t>
      </w:r>
      <w:r w:rsidR="00437EB7" w:rsidRPr="00437EB7">
        <w:rPr>
          <w:sz w:val="24"/>
          <w:vertAlign w:val="superscript"/>
        </w:rPr>
        <w:t>th</w:t>
      </w:r>
      <w:r w:rsidR="00437EB7">
        <w:rPr>
          <w:sz w:val="24"/>
        </w:rPr>
        <w:t xml:space="preserve"> Aug</w:t>
      </w:r>
      <w:r w:rsidR="00A4725D">
        <w:rPr>
          <w:sz w:val="24"/>
          <w:lang w:eastAsia="zh-CN"/>
        </w:rPr>
        <w:t xml:space="preserve"> 2025</w:t>
      </w:r>
    </w:p>
    <w:p w14:paraId="5A38CC6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05C489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08519C0E" w14:textId="25C832A1"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37EB7">
        <w:rPr>
          <w:sz w:val="24"/>
          <w:lang w:eastAsia="zh-CN"/>
        </w:rPr>
        <w:t>relocate</w:t>
      </w:r>
      <w:r>
        <w:rPr>
          <w:sz w:val="24"/>
          <w:lang w:eastAsia="zh-CN"/>
        </w:rPr>
        <w:t xml:space="preserve"> 1</w:t>
      </w:r>
      <w:r w:rsidR="00EB1B30">
        <w:rPr>
          <w:sz w:val="24"/>
          <w:lang w:eastAsia="zh-CN"/>
        </w:rPr>
        <w:t xml:space="preserve"> unit machine </w:t>
      </w:r>
      <w:r w:rsidR="00CF3AE5">
        <w:rPr>
          <w:sz w:val="24"/>
          <w:lang w:eastAsia="zh-CN"/>
        </w:rPr>
        <w:t xml:space="preserve">within production </w:t>
      </w:r>
      <w:r w:rsidR="00437EB7">
        <w:rPr>
          <w:sz w:val="24"/>
          <w:lang w:eastAsia="zh-CN"/>
        </w:rPr>
        <w:t>at ground floor</w:t>
      </w:r>
    </w:p>
    <w:p w14:paraId="3DDC8839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062C2F4" w14:textId="77777777"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35BC342" w14:textId="77777777" w:rsidR="00437EB7" w:rsidRDefault="00C5661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437EB7">
        <w:rPr>
          <w:b/>
          <w:sz w:val="24"/>
          <w:szCs w:val="24"/>
          <w:lang w:eastAsia="zh-CN"/>
        </w:rPr>
        <w:t xml:space="preserve">Shonan Centering &amp; Edging </w:t>
      </w:r>
      <w:r w:rsidR="00A4725D">
        <w:rPr>
          <w:b/>
          <w:sz w:val="24"/>
          <w:szCs w:val="24"/>
          <w:lang w:eastAsia="zh-CN"/>
        </w:rPr>
        <w:t>machine</w:t>
      </w:r>
    </w:p>
    <w:p w14:paraId="77DDF915" w14:textId="721201C2" w:rsidR="008C6250" w:rsidRPr="00152B89" w:rsidRDefault="00A4725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</w:t>
      </w:r>
      <w:r w:rsidR="00437EB7">
        <w:rPr>
          <w:b/>
          <w:sz w:val="24"/>
          <w:szCs w:val="24"/>
          <w:lang w:eastAsia="zh-CN"/>
        </w:rPr>
        <w:t>5</w:t>
      </w:r>
      <w:r>
        <w:rPr>
          <w:b/>
          <w:sz w:val="24"/>
          <w:szCs w:val="24"/>
          <w:lang w:eastAsia="zh-CN"/>
        </w:rPr>
        <w:t>00 kg</w:t>
      </w:r>
    </w:p>
    <w:p w14:paraId="19A990CB" w14:textId="77777777"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924807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860D1A3" w14:textId="7B7A5D4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4725D">
        <w:rPr>
          <w:sz w:val="24"/>
          <w:lang w:eastAsia="zh-CN"/>
        </w:rPr>
        <w:t>ed</w:t>
      </w:r>
    </w:p>
    <w:p w14:paraId="2557187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52FE5A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FF48A1B" w14:textId="0E17A3AF" w:rsidR="00152B89" w:rsidRDefault="00437EB7">
      <w:pPr>
        <w:rPr>
          <w:sz w:val="24"/>
          <w:lang w:eastAsia="zh-CN"/>
        </w:rPr>
      </w:pPr>
      <w:r>
        <w:rPr>
          <w:sz w:val="24"/>
          <w:lang w:eastAsia="zh-CN"/>
        </w:rPr>
        <w:t>04/09</w:t>
      </w:r>
      <w:r w:rsidR="00A4725D">
        <w:rPr>
          <w:sz w:val="24"/>
          <w:lang w:eastAsia="zh-CN"/>
        </w:rPr>
        <w:t>/25</w:t>
      </w:r>
    </w:p>
    <w:p w14:paraId="0362E542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01D857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5D54065" w14:textId="77777777" w:rsidR="0063312A" w:rsidRDefault="00C566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14:paraId="711444C5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19F30D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21FBA1" w14:textId="2CDBEE5A" w:rsidR="008C6250" w:rsidRDefault="00437EB7" w:rsidP="008C6250">
      <w:pPr>
        <w:pStyle w:val="Heading4"/>
      </w:pPr>
      <w:r>
        <w:t>8 Tractor Rd</w:t>
      </w:r>
    </w:p>
    <w:p w14:paraId="09BF2090" w14:textId="54A9DA9B" w:rsidR="0063312A" w:rsidRPr="0063312A" w:rsidRDefault="00437EB7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</w:p>
    <w:p w14:paraId="0450FC53" w14:textId="77777777" w:rsidR="0089628B" w:rsidRPr="0089628B" w:rsidRDefault="0089628B" w:rsidP="0089628B">
      <w:pPr>
        <w:rPr>
          <w:lang w:eastAsia="zh-CN"/>
        </w:rPr>
      </w:pPr>
    </w:p>
    <w:p w14:paraId="31EC9E9F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D8E0284" w14:textId="77777777"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14:paraId="1A0A53B8" w14:textId="06951FA6" w:rsidR="00EC0512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93A7F61" w14:textId="77777777"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14:paraId="7435754A" w14:textId="76F5BA6D" w:rsidR="006467DA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C6250">
        <w:rPr>
          <w:sz w:val="24"/>
          <w:lang w:eastAsia="zh-CN"/>
        </w:rPr>
        <w:t>allet truck</w:t>
      </w:r>
    </w:p>
    <w:p w14:paraId="41E19BE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26EF39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BB40C4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14:paraId="45493227" w14:textId="77777777"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2415DAF6" w14:textId="77777777" w:rsidR="00C56618" w:rsidRDefault="00C5661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57DCC35" w14:textId="77777777"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DF5B4E0" w14:textId="733C77B4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D1092B1" w14:textId="77777777" w:rsidR="00CF3AE5" w:rsidRDefault="00CF3A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628D31C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14:paraId="50B18A38" w14:textId="359CD441" w:rsidR="006467DA" w:rsidRPr="00A4725D" w:rsidRDefault="006467DA" w:rsidP="008C625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 w:rsidR="00A4725D">
        <w:rPr>
          <w:sz w:val="24"/>
          <w:lang w:eastAsia="zh-CN"/>
        </w:rPr>
        <w:t xml:space="preserve">) </w:t>
      </w:r>
    </w:p>
    <w:p w14:paraId="46105ACA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C77C60E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14:paraId="128C0B60" w14:textId="4F340A63" w:rsidR="001E0418" w:rsidRPr="00CF3AE5" w:rsidRDefault="00CF3AE5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</w:t>
      </w:r>
      <w:r w:rsidR="00EC0512" w:rsidRPr="00CF3AE5">
        <w:rPr>
          <w:sz w:val="24"/>
          <w:lang w:eastAsia="zh-CN"/>
        </w:rPr>
        <w:t xml:space="preserve">up machine </w:t>
      </w:r>
      <w:r w:rsidR="001E0418" w:rsidRPr="00CF3AE5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3</w:t>
      </w:r>
      <w:r w:rsidR="001E0418" w:rsidRPr="00CF3AE5">
        <w:rPr>
          <w:sz w:val="24"/>
          <w:lang w:eastAsia="zh-CN"/>
        </w:rPr>
        <w:t>” high</w:t>
      </w:r>
    </w:p>
    <w:p w14:paraId="219D1D25" w14:textId="2E47CCA0" w:rsidR="00E44F77" w:rsidRPr="001E0418" w:rsidRDefault="001E0418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CF3AE5">
        <w:rPr>
          <w:sz w:val="24"/>
          <w:lang w:eastAsia="zh-CN"/>
        </w:rPr>
        <w:t xml:space="preserve"> </w:t>
      </w:r>
      <w:r w:rsidR="00C56618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</w:t>
      </w:r>
      <w:r w:rsidR="00EC0512">
        <w:rPr>
          <w:sz w:val="24"/>
          <w:lang w:eastAsia="zh-CN"/>
        </w:rPr>
        <w:t xml:space="preserve">under machine bed </w:t>
      </w:r>
    </w:p>
    <w:p w14:paraId="2FAEC72B" w14:textId="56BF3213" w:rsidR="00381103" w:rsidRPr="00CF3AE5" w:rsidRDefault="001E0418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E44F77">
        <w:rPr>
          <w:sz w:val="24"/>
          <w:lang w:eastAsia="zh-CN"/>
        </w:rPr>
        <w:t>ma</w:t>
      </w:r>
      <w:r w:rsidR="00CF3AE5">
        <w:rPr>
          <w:sz w:val="24"/>
          <w:lang w:eastAsia="zh-CN"/>
        </w:rPr>
        <w:t xml:space="preserve">chine from existing location </w:t>
      </w:r>
    </w:p>
    <w:p w14:paraId="5F1B8B72" w14:textId="3D12C506" w:rsidR="00E44F77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2317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</w:t>
      </w:r>
      <w:r w:rsidR="00437EB7">
        <w:rPr>
          <w:sz w:val="24"/>
          <w:lang w:eastAsia="zh-CN"/>
        </w:rPr>
        <w:t xml:space="preserve"> new location </w:t>
      </w:r>
      <w:r w:rsidR="00CF3AE5">
        <w:rPr>
          <w:sz w:val="24"/>
          <w:lang w:eastAsia="zh-CN"/>
        </w:rPr>
        <w:t xml:space="preserve">within production </w:t>
      </w:r>
    </w:p>
    <w:p w14:paraId="2AC7F3CB" w14:textId="035633E0" w:rsidR="00670783" w:rsidRPr="00CF3AE5" w:rsidRDefault="00670783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F3AE5">
        <w:rPr>
          <w:sz w:val="24"/>
          <w:lang w:eastAsia="zh-CN"/>
        </w:rPr>
        <w:t xml:space="preserve">Position </w:t>
      </w:r>
      <w:r w:rsidR="005435B6" w:rsidRPr="00CF3AE5">
        <w:rPr>
          <w:sz w:val="24"/>
          <w:lang w:eastAsia="zh-CN"/>
        </w:rPr>
        <w:t>machine</w:t>
      </w:r>
      <w:r w:rsidRPr="00CF3AE5">
        <w:rPr>
          <w:sz w:val="24"/>
          <w:lang w:eastAsia="zh-CN"/>
        </w:rPr>
        <w:t xml:space="preserve"> at</w:t>
      </w:r>
      <w:r w:rsidR="00A20137" w:rsidRPr="00CF3AE5">
        <w:rPr>
          <w:sz w:val="24"/>
          <w:lang w:eastAsia="zh-CN"/>
        </w:rPr>
        <w:t xml:space="preserve"> </w:t>
      </w:r>
      <w:r w:rsidR="00CF3AE5">
        <w:rPr>
          <w:sz w:val="24"/>
          <w:lang w:eastAsia="zh-CN"/>
        </w:rPr>
        <w:t>new</w:t>
      </w:r>
      <w:r w:rsidR="00A20137" w:rsidRPr="00CF3AE5">
        <w:rPr>
          <w:sz w:val="24"/>
          <w:lang w:eastAsia="zh-CN"/>
        </w:rPr>
        <w:t xml:space="preserve"> designated location</w:t>
      </w:r>
    </w:p>
    <w:p w14:paraId="53E07D00" w14:textId="2687F1A3" w:rsidR="00E44F77" w:rsidRPr="005435B6" w:rsidRDefault="001E0418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CF3AE5">
        <w:rPr>
          <w:sz w:val="24"/>
          <w:lang w:eastAsia="zh-CN"/>
        </w:rPr>
        <w:t xml:space="preserve">pallet truck </w:t>
      </w:r>
      <w:r>
        <w:rPr>
          <w:sz w:val="24"/>
          <w:lang w:eastAsia="zh-CN"/>
        </w:rPr>
        <w:t xml:space="preserve">and insert levelling pad under machine bed </w:t>
      </w:r>
    </w:p>
    <w:p w14:paraId="66284310" w14:textId="77777777"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14:paraId="31A1A364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2106005B" w14:textId="77777777"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E487267" w14:textId="77777777"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C59E75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00C82EA" w14:textId="77777777"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5B073F7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019DC9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3D2ED" w14:textId="77777777" w:rsidR="008578E3" w:rsidRDefault="008578E3">
      <w:r>
        <w:separator/>
      </w:r>
    </w:p>
  </w:endnote>
  <w:endnote w:type="continuationSeparator" w:id="0">
    <w:p w14:paraId="037BA289" w14:textId="77777777" w:rsidR="008578E3" w:rsidRDefault="00857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59F69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66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66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3C798" w14:textId="77777777" w:rsidR="008578E3" w:rsidRDefault="008578E3">
      <w:r>
        <w:separator/>
      </w:r>
    </w:p>
  </w:footnote>
  <w:footnote w:type="continuationSeparator" w:id="0">
    <w:p w14:paraId="649D3D28" w14:textId="77777777" w:rsidR="008578E3" w:rsidRDefault="00857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43559" w14:textId="29EF40B4" w:rsidR="006467DA" w:rsidRDefault="00437EB7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057357E" wp14:editId="05C677D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4F4F8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AAD0B8" w14:textId="77777777" w:rsidR="006467DA" w:rsidRDefault="006467DA">
    <w:pPr>
      <w:pStyle w:val="Header"/>
      <w:jc w:val="center"/>
    </w:pPr>
    <w:r>
      <w:t>No. 30, Defu Lane 7, Singapore 539347</w:t>
    </w:r>
  </w:p>
  <w:p w14:paraId="4C162B83" w14:textId="77777777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0990266C" w14:textId="77777777" w:rsidR="006467DA" w:rsidRDefault="006467DA">
    <w:pPr>
      <w:pStyle w:val="Header"/>
      <w:jc w:val="center"/>
    </w:pPr>
    <w:r>
      <w:t>GST Reg No. : M2-8923804 – 2</w:t>
    </w:r>
  </w:p>
  <w:p w14:paraId="7A1EAAF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590B1C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974149">
    <w:abstractNumId w:val="2"/>
  </w:num>
  <w:num w:numId="2" w16cid:durableId="598216134">
    <w:abstractNumId w:val="4"/>
  </w:num>
  <w:num w:numId="3" w16cid:durableId="1607544645">
    <w:abstractNumId w:val="0"/>
  </w:num>
  <w:num w:numId="4" w16cid:durableId="1029910157">
    <w:abstractNumId w:val="9"/>
  </w:num>
  <w:num w:numId="5" w16cid:durableId="1001280602">
    <w:abstractNumId w:val="5"/>
  </w:num>
  <w:num w:numId="6" w16cid:durableId="1708872524">
    <w:abstractNumId w:val="6"/>
  </w:num>
  <w:num w:numId="7" w16cid:durableId="46032567">
    <w:abstractNumId w:val="3"/>
  </w:num>
  <w:num w:numId="8" w16cid:durableId="152573899">
    <w:abstractNumId w:val="7"/>
  </w:num>
  <w:num w:numId="9" w16cid:durableId="896863503">
    <w:abstractNumId w:val="1"/>
  </w:num>
  <w:num w:numId="10" w16cid:durableId="1269891181">
    <w:abstractNumId w:val="8"/>
  </w:num>
  <w:num w:numId="11" w16cid:durableId="17325816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52B89"/>
    <w:rsid w:val="00193A39"/>
    <w:rsid w:val="001A46C3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37EB7"/>
    <w:rsid w:val="00466C7A"/>
    <w:rsid w:val="00497A81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65434"/>
    <w:rsid w:val="00670783"/>
    <w:rsid w:val="006A5823"/>
    <w:rsid w:val="006D2CA4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578E3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57C6"/>
    <w:rsid w:val="00A36DBA"/>
    <w:rsid w:val="00A4725D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52C7A"/>
    <w:rsid w:val="00C56618"/>
    <w:rsid w:val="00C77E09"/>
    <w:rsid w:val="00C83E46"/>
    <w:rsid w:val="00C95881"/>
    <w:rsid w:val="00CF3AE5"/>
    <w:rsid w:val="00D06CBE"/>
    <w:rsid w:val="00D10F1E"/>
    <w:rsid w:val="00D23AAF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70605"/>
    <w:rsid w:val="00F9439B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189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D93BE-7149-47BC-AD01-A28CED64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2024-03-04T02:24:00Z</cp:lastPrinted>
  <dcterms:created xsi:type="dcterms:W3CDTF">2025-08-28T00:50:00Z</dcterms:created>
  <dcterms:modified xsi:type="dcterms:W3CDTF">2025-08-28T00:50:00Z</dcterms:modified>
</cp:coreProperties>
</file>