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31BCD" w:rsidRDefault="00D31BCD">
      <w:pPr>
        <w:rPr>
          <w:sz w:val="24"/>
        </w:rPr>
      </w:pPr>
    </w:p>
    <w:p w:rsidR="00684C71" w:rsidRDefault="00DF6761">
      <w:pPr>
        <w:rPr>
          <w:sz w:val="24"/>
          <w:lang w:eastAsia="zh-CN"/>
        </w:rPr>
      </w:pPr>
      <w:r>
        <w:rPr>
          <w:sz w:val="24"/>
        </w:rPr>
        <w:t>Date: 15</w:t>
      </w:r>
      <w:r w:rsidR="00D31BCD" w:rsidRPr="00D31BCD">
        <w:rPr>
          <w:sz w:val="24"/>
          <w:vertAlign w:val="superscript"/>
        </w:rPr>
        <w:t>th</w:t>
      </w:r>
      <w:r w:rsidR="00D31BCD">
        <w:rPr>
          <w:sz w:val="24"/>
        </w:rPr>
        <w:t xml:space="preserve"> Sep</w:t>
      </w:r>
      <w:r w:rsidR="000F2D87">
        <w:rPr>
          <w:sz w:val="24"/>
          <w:lang w:eastAsia="zh-CN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67261B">
        <w:rPr>
          <w:sz w:val="24"/>
          <w:lang w:eastAsia="zh-CN"/>
        </w:rPr>
        <w:t xml:space="preserve">5 </w:t>
      </w:r>
      <w:r w:rsidR="006325EB">
        <w:rPr>
          <w:sz w:val="24"/>
          <w:lang w:eastAsia="zh-CN"/>
        </w:rPr>
        <w:t>case</w:t>
      </w:r>
      <w:r w:rsidR="0067261B">
        <w:rPr>
          <w:sz w:val="24"/>
          <w:lang w:eastAsia="zh-CN"/>
        </w:rPr>
        <w:t>s of 1 unit machine</w:t>
      </w:r>
      <w:r w:rsidR="000C6E3E">
        <w:rPr>
          <w:sz w:val="24"/>
          <w:lang w:eastAsia="zh-CN"/>
        </w:rPr>
        <w:t xml:space="preserve"> </w:t>
      </w:r>
      <w:r w:rsidR="004338FC">
        <w:rPr>
          <w:sz w:val="24"/>
          <w:lang w:eastAsia="zh-CN"/>
        </w:rPr>
        <w:t>from 1 x 40ft HQ</w:t>
      </w:r>
      <w:r w:rsidR="006325EB">
        <w:rPr>
          <w:sz w:val="24"/>
          <w:lang w:eastAsia="zh-CN"/>
        </w:rPr>
        <w:t xml:space="preserve"> container,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  <w:r w:rsidR="00D31BCD">
        <w:rPr>
          <w:sz w:val="24"/>
          <w:lang w:eastAsia="zh-CN"/>
        </w:rPr>
        <w:t xml:space="preserve">, to assist engineer to assemble parts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C782A" w:rsidRDefault="004338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Robot Arm</w:t>
      </w:r>
      <w:r>
        <w:rPr>
          <w:b/>
          <w:bCs/>
          <w:sz w:val="24"/>
          <w:szCs w:val="24"/>
          <w:lang w:eastAsia="zh-CN"/>
        </w:rPr>
        <w:br/>
        <w:t>Machine Weight: (5 Ton)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DF6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21-23/09/2020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DF676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bookmarkStart w:id="0" w:name="_GoBack"/>
      <w:bookmarkEnd w:id="0"/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D6AC7" w:rsidRDefault="004338FC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6 Marsiling Lane</w:t>
      </w:r>
      <w:r w:rsidR="00D31BCD">
        <w:rPr>
          <w:sz w:val="24"/>
          <w:szCs w:val="24"/>
          <w:lang w:eastAsia="zh-CN"/>
        </w:rPr>
        <w:t>, Block A</w:t>
      </w:r>
    </w:p>
    <w:p w:rsidR="00D31BCD" w:rsidRPr="007D6AC7" w:rsidRDefault="00D31BCD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Vallourec Asia Pacific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4338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03994">
        <w:rPr>
          <w:sz w:val="24"/>
          <w:lang w:eastAsia="zh-CN"/>
        </w:rPr>
        <w:t xml:space="preserve"> x 633 </w:t>
      </w:r>
      <w:r w:rsidR="007D6AC7">
        <w:rPr>
          <w:sz w:val="24"/>
          <w:lang w:eastAsia="zh-CN"/>
        </w:rPr>
        <w:t xml:space="preserve">lorry loader 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DF6761" w:rsidRDefault="00DF6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D31BCD" w:rsidRDefault="00D31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 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7321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F04980" w:rsidRDefault="00F0498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F7FE2" w:rsidRDefault="001F7FE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D31BCD" w:rsidRDefault="006325EB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D31BCD">
        <w:rPr>
          <w:sz w:val="24"/>
          <w:lang w:eastAsia="zh-CN"/>
        </w:rPr>
        <w:t>ader at designated location (back to back with container)</w:t>
      </w:r>
    </w:p>
    <w:p w:rsidR="009D0FBE" w:rsidRDefault="00D31BCD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Pull out cases from container onto lorry chassis </w:t>
      </w:r>
      <w:r w:rsidR="006325EB">
        <w:rPr>
          <w:sz w:val="24"/>
          <w:lang w:eastAsia="zh-CN"/>
        </w:rPr>
        <w:t xml:space="preserve"> 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880467" w:rsidRPr="005259C0" w:rsidRDefault="00410512" w:rsidP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5259C0">
        <w:rPr>
          <w:sz w:val="24"/>
          <w:lang w:eastAsia="zh-CN"/>
        </w:rPr>
        <w:t xml:space="preserve">oist down machine </w:t>
      </w:r>
      <w:r w:rsidR="00880467" w:rsidRPr="005259C0">
        <w:rPr>
          <w:sz w:val="24"/>
          <w:lang w:eastAsia="zh-CN"/>
        </w:rPr>
        <w:t xml:space="preserve">case </w:t>
      </w:r>
      <w:r w:rsidR="00057FF4" w:rsidRPr="005259C0">
        <w:rPr>
          <w:sz w:val="24"/>
          <w:lang w:eastAsia="zh-CN"/>
        </w:rPr>
        <w:t>from</w:t>
      </w:r>
      <w:r w:rsidR="00D31BCD">
        <w:rPr>
          <w:sz w:val="24"/>
          <w:lang w:eastAsia="zh-CN"/>
        </w:rPr>
        <w:t xml:space="preserve"> lorry chassis</w:t>
      </w:r>
      <w:r w:rsidR="005259C0">
        <w:rPr>
          <w:sz w:val="24"/>
          <w:lang w:eastAsia="zh-CN"/>
        </w:rPr>
        <w:t xml:space="preserve"> </w:t>
      </w:r>
      <w:r w:rsidR="00880467" w:rsidRPr="005259C0">
        <w:rPr>
          <w:sz w:val="24"/>
          <w:lang w:eastAsia="zh-CN"/>
        </w:rPr>
        <w:t>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603994">
        <w:rPr>
          <w:sz w:val="24"/>
          <w:lang w:eastAsia="zh-CN"/>
        </w:rPr>
        <w:t>crate case</w:t>
      </w:r>
    </w:p>
    <w:p w:rsidR="00AC7E7A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onto crane hook and secured to rigging point of machine to be lifted</w:t>
      </w:r>
    </w:p>
    <w:p w:rsidR="00D54FB8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1ft above ground to check on balancing </w:t>
      </w:r>
    </w:p>
    <w:p w:rsidR="006325EB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</w:t>
      </w:r>
      <w:r w:rsidR="001F7FE2">
        <w:rPr>
          <w:sz w:val="24"/>
          <w:lang w:eastAsia="zh-CN"/>
        </w:rPr>
        <w:t>en well balanced, hoist up and swing crane away from base</w:t>
      </w:r>
    </w:p>
    <w:p w:rsidR="001F7FE2" w:rsidRDefault="001F7FE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1F7FE2" w:rsidRDefault="00A73217" w:rsidP="001F7F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7FE2">
        <w:rPr>
          <w:sz w:val="24"/>
          <w:lang w:eastAsia="zh-CN"/>
        </w:rPr>
        <w:t xml:space="preserve">Insert </w:t>
      </w:r>
      <w:r w:rsidR="0081336E" w:rsidRPr="001F7FE2">
        <w:rPr>
          <w:sz w:val="24"/>
          <w:lang w:eastAsia="zh-CN"/>
        </w:rPr>
        <w:t>rollers t</w:t>
      </w:r>
      <w:r w:rsidRPr="001F7FE2">
        <w:rPr>
          <w:sz w:val="24"/>
          <w:lang w:eastAsia="zh-CN"/>
        </w:rPr>
        <w:t xml:space="preserve">o machine base </w:t>
      </w:r>
    </w:p>
    <w:p w:rsidR="0041482A" w:rsidRDefault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1482A">
        <w:rPr>
          <w:sz w:val="24"/>
          <w:lang w:eastAsia="zh-CN"/>
        </w:rPr>
        <w:t>machine into production area</w:t>
      </w:r>
    </w:p>
    <w:p w:rsidR="00D1424C" w:rsidRPr="001F7FE2" w:rsidRDefault="0041482A" w:rsidP="001F7F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1F7FE2" w:rsidRPr="005056C2" w:rsidRDefault="001F7FE2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scissor lift to work from height to assist engineer install machine parts 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Pr="005259C0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  <w:r w:rsidR="001F7FE2">
        <w:rPr>
          <w:sz w:val="24"/>
        </w:rPr>
        <w:t xml:space="preserve"> / Tel: 6282417</w:t>
      </w:r>
      <w:r>
        <w:tab/>
        <w:t xml:space="preserve">   </w:t>
      </w:r>
      <w:r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394C" w:rsidRDefault="00F5394C">
      <w:r>
        <w:separator/>
      </w:r>
    </w:p>
  </w:endnote>
  <w:endnote w:type="continuationSeparator" w:id="0">
    <w:p w:rsidR="00F5394C" w:rsidRDefault="00F53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676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676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394C" w:rsidRDefault="00F5394C">
      <w:r>
        <w:separator/>
      </w:r>
    </w:p>
  </w:footnote>
  <w:footnote w:type="continuationSeparator" w:id="0">
    <w:p w:rsidR="00F5394C" w:rsidRDefault="00F539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5394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5394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C67C6"/>
    <w:rsid w:val="001C782A"/>
    <w:rsid w:val="001F7FE2"/>
    <w:rsid w:val="00205704"/>
    <w:rsid w:val="002639DB"/>
    <w:rsid w:val="002D3928"/>
    <w:rsid w:val="002E7DF1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338FC"/>
    <w:rsid w:val="0047011D"/>
    <w:rsid w:val="005056C2"/>
    <w:rsid w:val="005259C0"/>
    <w:rsid w:val="0052796F"/>
    <w:rsid w:val="00596BDF"/>
    <w:rsid w:val="005C3CF1"/>
    <w:rsid w:val="005D7370"/>
    <w:rsid w:val="00603994"/>
    <w:rsid w:val="00620E16"/>
    <w:rsid w:val="006304BE"/>
    <w:rsid w:val="006325EB"/>
    <w:rsid w:val="00650074"/>
    <w:rsid w:val="00650243"/>
    <w:rsid w:val="0067261B"/>
    <w:rsid w:val="00684C71"/>
    <w:rsid w:val="006B6525"/>
    <w:rsid w:val="006F37C2"/>
    <w:rsid w:val="00707B09"/>
    <w:rsid w:val="007130E5"/>
    <w:rsid w:val="007D5BAA"/>
    <w:rsid w:val="007D6AC7"/>
    <w:rsid w:val="007E7225"/>
    <w:rsid w:val="007F48C2"/>
    <w:rsid w:val="0081336E"/>
    <w:rsid w:val="00822C80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C7E7A"/>
    <w:rsid w:val="00AF5391"/>
    <w:rsid w:val="00B27FFB"/>
    <w:rsid w:val="00B45C00"/>
    <w:rsid w:val="00BC5A20"/>
    <w:rsid w:val="00BF67C0"/>
    <w:rsid w:val="00D1424C"/>
    <w:rsid w:val="00D31BCD"/>
    <w:rsid w:val="00D35E8E"/>
    <w:rsid w:val="00D54FB8"/>
    <w:rsid w:val="00D55394"/>
    <w:rsid w:val="00D9328F"/>
    <w:rsid w:val="00DF6761"/>
    <w:rsid w:val="00E273BB"/>
    <w:rsid w:val="00E615DC"/>
    <w:rsid w:val="00E83FCD"/>
    <w:rsid w:val="00E9120A"/>
    <w:rsid w:val="00ED6CD0"/>
    <w:rsid w:val="00EF0653"/>
    <w:rsid w:val="00F04980"/>
    <w:rsid w:val="00F46FA1"/>
    <w:rsid w:val="00F5394C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2816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2020-08-28T01:52:00Z</cp:lastPrinted>
  <dcterms:created xsi:type="dcterms:W3CDTF">2020-09-14T08:12:00Z</dcterms:created>
  <dcterms:modified xsi:type="dcterms:W3CDTF">2020-09-15T00:47:00Z</dcterms:modified>
</cp:coreProperties>
</file>