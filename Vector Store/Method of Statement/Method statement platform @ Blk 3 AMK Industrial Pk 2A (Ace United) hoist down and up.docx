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BA500" w14:textId="77777777" w:rsidR="00500A76" w:rsidRDefault="00500A76">
      <w:pPr>
        <w:pStyle w:val="Title"/>
        <w:jc w:val="left"/>
        <w:rPr>
          <w:lang w:eastAsia="zh-CN"/>
        </w:rPr>
      </w:pPr>
    </w:p>
    <w:p w14:paraId="0DECEF0E" w14:textId="2C6CCEF0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D313566" w14:textId="48192179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93022">
        <w:rPr>
          <w:sz w:val="24"/>
        </w:rPr>
        <w:t>21</w:t>
      </w:r>
      <w:r w:rsidR="00493022" w:rsidRPr="00493022">
        <w:rPr>
          <w:sz w:val="24"/>
          <w:vertAlign w:val="superscript"/>
        </w:rPr>
        <w:t>st</w:t>
      </w:r>
      <w:r w:rsidR="00493022">
        <w:rPr>
          <w:sz w:val="24"/>
        </w:rPr>
        <w:t xml:space="preserve"> Mar 2025</w:t>
      </w:r>
    </w:p>
    <w:p w14:paraId="73DA6F6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DF1C5F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F43BFD6" w14:textId="2DD9835C" w:rsid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>hoist down 1</w:t>
      </w:r>
      <w:r w:rsidR="003C46B8">
        <w:rPr>
          <w:sz w:val="24"/>
          <w:lang w:eastAsia="zh-CN"/>
        </w:rPr>
        <w:t xml:space="preserve"> unit machine from </w:t>
      </w:r>
      <w:r w:rsidR="00493022">
        <w:rPr>
          <w:sz w:val="24"/>
          <w:lang w:eastAsia="zh-CN"/>
        </w:rPr>
        <w:t>5</w:t>
      </w:r>
      <w:r w:rsidR="00493022" w:rsidRPr="00493022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A56E64">
        <w:rPr>
          <w:sz w:val="24"/>
          <w:lang w:eastAsia="zh-CN"/>
        </w:rPr>
        <w:t xml:space="preserve">through </w:t>
      </w:r>
      <w:r w:rsidR="00493022">
        <w:rPr>
          <w:sz w:val="24"/>
          <w:lang w:eastAsia="zh-CN"/>
        </w:rPr>
        <w:t>wall hacking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>mobile</w:t>
      </w:r>
      <w:r w:rsidR="00493022">
        <w:rPr>
          <w:sz w:val="24"/>
          <w:lang w:eastAsia="zh-CN"/>
        </w:rPr>
        <w:t xml:space="preserve"> </w:t>
      </w:r>
      <w:r w:rsidR="00A56E64">
        <w:rPr>
          <w:sz w:val="24"/>
          <w:lang w:eastAsia="zh-CN"/>
        </w:rPr>
        <w:t xml:space="preserve">crane, </w:t>
      </w:r>
      <w:r w:rsidR="00A641DB">
        <w:rPr>
          <w:sz w:val="24"/>
          <w:lang w:eastAsia="zh-CN"/>
        </w:rPr>
        <w:t>load o</w:t>
      </w:r>
      <w:r w:rsidR="00EC2E7B">
        <w:rPr>
          <w:sz w:val="24"/>
          <w:lang w:eastAsia="zh-CN"/>
        </w:rPr>
        <w:t xml:space="preserve">nto forwarder lorry </w:t>
      </w:r>
    </w:p>
    <w:p w14:paraId="4523564D" w14:textId="31331BF1" w:rsidR="00512A9D" w:rsidRP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56E64">
        <w:rPr>
          <w:sz w:val="24"/>
          <w:lang w:eastAsia="zh-CN"/>
        </w:rPr>
        <w:t xml:space="preserve">To hoist up </w:t>
      </w:r>
      <w:proofErr w:type="gramStart"/>
      <w:r w:rsidR="00A56E64">
        <w:rPr>
          <w:sz w:val="24"/>
          <w:lang w:eastAsia="zh-CN"/>
        </w:rPr>
        <w:t>1</w:t>
      </w:r>
      <w:r w:rsidR="00AB3C71">
        <w:rPr>
          <w:sz w:val="24"/>
          <w:lang w:eastAsia="zh-CN"/>
        </w:rPr>
        <w:t xml:space="preserve"> unit</w:t>
      </w:r>
      <w:proofErr w:type="gramEnd"/>
      <w:r w:rsidR="00AB3C71">
        <w:rPr>
          <w:sz w:val="24"/>
          <w:lang w:eastAsia="zh-CN"/>
        </w:rPr>
        <w:t xml:space="preserve"> </w:t>
      </w:r>
      <w:r w:rsidR="003C46B8">
        <w:rPr>
          <w:sz w:val="24"/>
          <w:lang w:eastAsia="zh-CN"/>
        </w:rPr>
        <w:t xml:space="preserve">new machine to </w:t>
      </w:r>
      <w:r w:rsidR="00493022">
        <w:rPr>
          <w:sz w:val="24"/>
          <w:lang w:eastAsia="zh-CN"/>
        </w:rPr>
        <w:t>5</w:t>
      </w:r>
      <w:r w:rsidR="00493022" w:rsidRPr="00493022">
        <w:rPr>
          <w:sz w:val="24"/>
          <w:vertAlign w:val="superscript"/>
          <w:lang w:eastAsia="zh-CN"/>
        </w:rPr>
        <w:t>th</w:t>
      </w:r>
      <w:r w:rsidR="00A56E64">
        <w:rPr>
          <w:sz w:val="24"/>
          <w:lang w:eastAsia="zh-CN"/>
        </w:rPr>
        <w:t xml:space="preserve"> floor through </w:t>
      </w:r>
      <w:r w:rsidR="00493022">
        <w:rPr>
          <w:sz w:val="24"/>
          <w:lang w:eastAsia="zh-CN"/>
        </w:rPr>
        <w:t>wall hacking opening</w:t>
      </w:r>
      <w:r w:rsidR="00AB3C71">
        <w:rPr>
          <w:sz w:val="24"/>
          <w:lang w:eastAsia="zh-CN"/>
        </w:rPr>
        <w:t xml:space="preserve"> by using platform and mobile</w:t>
      </w:r>
      <w:r w:rsidR="00493022">
        <w:rPr>
          <w:sz w:val="24"/>
          <w:lang w:eastAsia="zh-CN"/>
        </w:rPr>
        <w:t xml:space="preserve"> </w:t>
      </w:r>
      <w:r w:rsidR="00AB3C71">
        <w:rPr>
          <w:sz w:val="24"/>
          <w:lang w:eastAsia="zh-CN"/>
        </w:rPr>
        <w:t>crane</w:t>
      </w:r>
    </w:p>
    <w:p w14:paraId="77B28E7A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10DB9A" w14:textId="77777777"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59C57165" w14:textId="77777777" w:rsidR="00512A9D" w:rsidRPr="00AB3C71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14:paraId="069C105A" w14:textId="56E022A2" w:rsidR="00AB3C71" w:rsidRDefault="00A56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493022">
        <w:rPr>
          <w:bCs/>
          <w:sz w:val="24"/>
          <w:szCs w:val="24"/>
          <w:lang w:eastAsia="zh-CN"/>
        </w:rPr>
        <w:t>LV</w:t>
      </w:r>
      <w:r w:rsidR="00EE3F45">
        <w:rPr>
          <w:bCs/>
          <w:sz w:val="24"/>
          <w:szCs w:val="24"/>
          <w:lang w:eastAsia="zh-CN"/>
        </w:rPr>
        <w:t>600</w:t>
      </w:r>
      <w:r w:rsidR="00493022">
        <w:rPr>
          <w:bCs/>
          <w:sz w:val="24"/>
          <w:szCs w:val="24"/>
          <w:lang w:eastAsia="zh-CN"/>
        </w:rPr>
        <w:t xml:space="preserve"> </w:t>
      </w:r>
      <w:r w:rsidR="00EE3F45">
        <w:rPr>
          <w:bCs/>
          <w:sz w:val="24"/>
          <w:szCs w:val="24"/>
          <w:lang w:eastAsia="zh-CN"/>
        </w:rPr>
        <w:t>CNC</w:t>
      </w:r>
    </w:p>
    <w:p w14:paraId="2C2C0C50" w14:textId="3877F520" w:rsidR="00EE3F45" w:rsidRPr="003C46B8" w:rsidRDefault="00EE3F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493022">
        <w:rPr>
          <w:bCs/>
          <w:sz w:val="24"/>
          <w:szCs w:val="24"/>
          <w:lang w:eastAsia="zh-CN"/>
        </w:rPr>
        <w:t>1.9 x 2.3 x 2.5 m</w:t>
      </w:r>
      <w:r>
        <w:rPr>
          <w:bCs/>
          <w:sz w:val="24"/>
          <w:szCs w:val="24"/>
          <w:lang w:eastAsia="zh-CN"/>
        </w:rPr>
        <w:t xml:space="preserve">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493022">
        <w:rPr>
          <w:bCs/>
          <w:sz w:val="24"/>
          <w:szCs w:val="24"/>
          <w:lang w:eastAsia="zh-CN"/>
        </w:rPr>
        <w:t>4</w:t>
      </w:r>
      <w:r>
        <w:rPr>
          <w:bCs/>
          <w:sz w:val="24"/>
          <w:szCs w:val="24"/>
          <w:lang w:eastAsia="zh-CN"/>
        </w:rPr>
        <w:t>, 500 kg</w:t>
      </w:r>
    </w:p>
    <w:p w14:paraId="30E114B5" w14:textId="77777777" w:rsidR="00512A9D" w:rsidRDefault="00512A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5E42DB5" w14:textId="77777777" w:rsidR="00512A9D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14:paraId="5DBA5D4E" w14:textId="26F8655B" w:rsidR="00512A9D" w:rsidRDefault="00A56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493022">
        <w:rPr>
          <w:bCs/>
          <w:sz w:val="24"/>
          <w:szCs w:val="24"/>
          <w:lang w:eastAsia="zh-CN"/>
        </w:rPr>
        <w:t>PM1100 CNC</w:t>
      </w:r>
    </w:p>
    <w:p w14:paraId="519A7065" w14:textId="010C8CE5" w:rsidR="00BA6E59" w:rsidRPr="00512A9D" w:rsidRDefault="004634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493022">
        <w:rPr>
          <w:bCs/>
          <w:sz w:val="24"/>
          <w:szCs w:val="24"/>
          <w:lang w:eastAsia="zh-CN"/>
        </w:rPr>
        <w:t>2.9 x 2.3 x 2.5 m</w:t>
      </w:r>
      <w:r>
        <w:rPr>
          <w:bCs/>
          <w:sz w:val="24"/>
          <w:szCs w:val="24"/>
          <w:lang w:eastAsia="zh-CN"/>
        </w:rPr>
        <w:t xml:space="preserve"> / </w:t>
      </w:r>
      <w:proofErr w:type="spellStart"/>
      <w:r w:rsidR="00A56E64">
        <w:rPr>
          <w:bCs/>
          <w:sz w:val="24"/>
          <w:szCs w:val="24"/>
          <w:lang w:eastAsia="zh-CN"/>
        </w:rPr>
        <w:t>Wt</w:t>
      </w:r>
      <w:proofErr w:type="spellEnd"/>
      <w:r w:rsidR="00A56E64">
        <w:rPr>
          <w:bCs/>
          <w:sz w:val="24"/>
          <w:szCs w:val="24"/>
          <w:lang w:eastAsia="zh-CN"/>
        </w:rPr>
        <w:t xml:space="preserve">: </w:t>
      </w:r>
      <w:r w:rsidR="00493022">
        <w:rPr>
          <w:bCs/>
          <w:sz w:val="24"/>
          <w:szCs w:val="24"/>
          <w:lang w:eastAsia="zh-CN"/>
        </w:rPr>
        <w:t>6, 400</w:t>
      </w:r>
      <w:r w:rsidR="00AB3C71">
        <w:rPr>
          <w:bCs/>
          <w:sz w:val="24"/>
          <w:szCs w:val="24"/>
          <w:lang w:eastAsia="zh-CN"/>
        </w:rPr>
        <w:t xml:space="preserve"> kgs </w:t>
      </w:r>
    </w:p>
    <w:p w14:paraId="2CD6C495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6406590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F85328F" w14:textId="77777777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14:paraId="23F16B59" w14:textId="77777777" w:rsidR="007E2FF0" w:rsidRPr="007E2FF0" w:rsidRDefault="007E2FF0" w:rsidP="007E2FF0">
      <w:pPr>
        <w:rPr>
          <w:sz w:val="24"/>
          <w:lang w:eastAsia="zh-CN"/>
        </w:rPr>
      </w:pPr>
    </w:p>
    <w:p w14:paraId="7FAFEF2C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B7773E2" w14:textId="68D12551" w:rsidR="003C46B8" w:rsidRPr="00A56E64" w:rsidRDefault="00493022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19/04/25</w:t>
      </w:r>
    </w:p>
    <w:p w14:paraId="50A5532F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17500BF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30AA94F3" w14:textId="6B049187" w:rsidR="00BA6E59" w:rsidRPr="003C46B8" w:rsidRDefault="00EF2B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1B2107F8" w14:textId="77777777"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D3B78D4" w14:textId="77777777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D973EA6" w14:textId="643DC1CB" w:rsidR="00A46072" w:rsidRDefault="00A56E64" w:rsidP="004872DF">
      <w:pPr>
        <w:pStyle w:val="Heading4"/>
      </w:pPr>
      <w:r>
        <w:t xml:space="preserve">Blk </w:t>
      </w:r>
      <w:r w:rsidR="00493022">
        <w:t>3</w:t>
      </w:r>
      <w:r>
        <w:t xml:space="preserve"> A.M.K </w:t>
      </w:r>
      <w:r w:rsidR="00493022">
        <w:t xml:space="preserve">Industrial </w:t>
      </w:r>
      <w:r>
        <w:t>Pk 2A #0</w:t>
      </w:r>
      <w:r w:rsidR="00493022">
        <w:t>5-08</w:t>
      </w:r>
    </w:p>
    <w:p w14:paraId="3E4B33C8" w14:textId="0A4F613D" w:rsidR="00B85262" w:rsidRPr="004872DF" w:rsidRDefault="00493022" w:rsidP="004872DF">
      <w:pPr>
        <w:pStyle w:val="Heading4"/>
      </w:pPr>
      <w:r>
        <w:t>Ace United</w:t>
      </w:r>
      <w:r w:rsidR="003C46B8">
        <w:t xml:space="preserve"> Precision Engineering </w:t>
      </w:r>
    </w:p>
    <w:p w14:paraId="660E5273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406D7FC" w14:textId="77777777" w:rsidR="00500A76" w:rsidRDefault="00500A76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E7DFAF7" w14:textId="0119560D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5211B2DE" w14:textId="2E3B9CB2"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proofErr w:type="gramStart"/>
      <w:r w:rsidR="001B31C4">
        <w:rPr>
          <w:sz w:val="24"/>
          <w:lang w:eastAsia="zh-CN"/>
        </w:rPr>
        <w:t>7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</w:t>
      </w:r>
      <w:proofErr w:type="gramEnd"/>
      <w:r w:rsidR="00DC1E88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04A4E6BA" w14:textId="727D1CB7" w:rsidR="001B31C4" w:rsidRDefault="001B31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>
        <w:rPr>
          <w:sz w:val="24"/>
          <w:lang w:eastAsia="zh-CN"/>
        </w:rPr>
        <w:t>50 ton</w:t>
      </w:r>
      <w:proofErr w:type="gramEnd"/>
      <w:r>
        <w:rPr>
          <w:sz w:val="24"/>
          <w:lang w:eastAsia="zh-CN"/>
        </w:rPr>
        <w:t xml:space="preserve"> mobile crane </w:t>
      </w:r>
    </w:p>
    <w:p w14:paraId="0C07C006" w14:textId="5FEEFF33" w:rsidR="00782621" w:rsidRDefault="00500A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</w:t>
      </w:r>
      <w:r w:rsidR="00EE3F45">
        <w:rPr>
          <w:sz w:val="24"/>
          <w:lang w:eastAsia="zh-CN"/>
        </w:rPr>
        <w:t>3</w:t>
      </w:r>
      <w:r w:rsidR="00945F2F">
        <w:rPr>
          <w:sz w:val="24"/>
          <w:lang w:eastAsia="zh-CN"/>
        </w:rPr>
        <w:t xml:space="preserve"> x </w:t>
      </w:r>
      <w:r w:rsidR="00EE3F45">
        <w:rPr>
          <w:sz w:val="24"/>
          <w:lang w:eastAsia="zh-CN"/>
        </w:rPr>
        <w:t>lorry crane</w:t>
      </w:r>
    </w:p>
    <w:p w14:paraId="205E63B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6023825F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4D4D6721" w14:textId="77777777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137CA141" w14:textId="77777777" w:rsidR="009618C5" w:rsidRDefault="009618C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D7A370E" w14:textId="1335D6C3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49ED44D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1C435B00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5F06DE59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58CE3E3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90F2FF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14:paraId="0D085F9F" w14:textId="5142DBEB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15490ED0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EC9EFF2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1406DB1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66103329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1687870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68532CC5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59E961A0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9530BB8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31F56E75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2F9B4576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72C49A3A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14:paraId="71DFB129" w14:textId="5E07AC02" w:rsidR="009618C5" w:rsidRDefault="00EE527F" w:rsidP="009618C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52A3C24C" w14:textId="1E83AB66" w:rsidR="00EE527F" w:rsidRPr="009618C5" w:rsidRDefault="009618C5" w:rsidP="009618C5">
      <w:pPr>
        <w:rPr>
          <w:sz w:val="24"/>
          <w:lang w:eastAsia="zh-CN"/>
        </w:rPr>
      </w:pPr>
      <w:r>
        <w:rPr>
          <w:sz w:val="24"/>
          <w:szCs w:val="24"/>
        </w:rPr>
        <w:t xml:space="preserve">Lifting crew should be </w:t>
      </w:r>
      <w:r w:rsidR="00500A76">
        <w:rPr>
          <w:sz w:val="24"/>
          <w:szCs w:val="24"/>
        </w:rPr>
        <w:t>composed</w:t>
      </w:r>
      <w:r w:rsidR="00EE3F45">
        <w:rPr>
          <w:rFonts w:hint="eastAsia"/>
        </w:rPr>
        <w:t xml:space="preserve"> </w:t>
      </w:r>
      <w:r>
        <w:rPr>
          <w:sz w:val="24"/>
          <w:szCs w:val="24"/>
        </w:rPr>
        <w:t>to the following but</w:t>
      </w:r>
      <w:r w:rsidR="00EE3F45">
        <w:rPr>
          <w:rFonts w:hint="eastAsia"/>
        </w:rPr>
        <w:t xml:space="preserve"> </w:t>
      </w:r>
      <w:r>
        <w:rPr>
          <w:sz w:val="24"/>
          <w:szCs w:val="24"/>
        </w:rPr>
        <w:t>not limited by</w:t>
      </w:r>
      <w:r w:rsidR="00EE3F45">
        <w:rPr>
          <w:rFonts w:hint="eastAsia"/>
        </w:rPr>
        <w:t xml:space="preserve"> </w:t>
      </w:r>
      <w:r>
        <w:rPr>
          <w:sz w:val="24"/>
          <w:szCs w:val="24"/>
        </w:rPr>
        <w:t>other trained personnel</w:t>
      </w:r>
      <w:r w:rsidR="00EE3F45">
        <w:rPr>
          <w:rFonts w:hint="eastAsia"/>
        </w:rPr>
        <w:t xml:space="preserve"> </w:t>
      </w:r>
      <w:r>
        <w:rPr>
          <w:sz w:val="24"/>
          <w:szCs w:val="24"/>
        </w:rPr>
        <w:t>in respect of crew needed for the operation</w:t>
      </w:r>
      <w:r w:rsidR="00777B81">
        <w:t>:</w:t>
      </w:r>
    </w:p>
    <w:p w14:paraId="6F61B57F" w14:textId="77777777" w:rsidR="00777B81" w:rsidRDefault="00777B81">
      <w:pPr>
        <w:pStyle w:val="BodyText2"/>
      </w:pPr>
      <w:r>
        <w:t xml:space="preserve">a. Lifting Supervisor </w:t>
      </w:r>
    </w:p>
    <w:p w14:paraId="5FE8CD50" w14:textId="77777777" w:rsidR="00500A76" w:rsidRDefault="00500A76">
      <w:pPr>
        <w:pStyle w:val="BodyText2"/>
      </w:pPr>
    </w:p>
    <w:p w14:paraId="127CCBD1" w14:textId="3C533A1A" w:rsidR="00777B81" w:rsidRDefault="00777B81">
      <w:pPr>
        <w:pStyle w:val="BodyText2"/>
      </w:pPr>
      <w:r>
        <w:t>b. Mobile Crane Operator</w:t>
      </w:r>
    </w:p>
    <w:p w14:paraId="58A3BC02" w14:textId="77777777" w:rsidR="00777B81" w:rsidRDefault="00777B81">
      <w:pPr>
        <w:pStyle w:val="BodyText2"/>
      </w:pPr>
      <w:r>
        <w:t>c. Lorry Crane Operator</w:t>
      </w:r>
    </w:p>
    <w:p w14:paraId="1C708394" w14:textId="77777777" w:rsidR="00777B81" w:rsidRDefault="00777B81">
      <w:pPr>
        <w:pStyle w:val="BodyText2"/>
      </w:pPr>
      <w:r>
        <w:t xml:space="preserve">d. Signalman </w:t>
      </w:r>
    </w:p>
    <w:p w14:paraId="237478FE" w14:textId="77777777" w:rsidR="00777B81" w:rsidRDefault="00777B8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465272E7" w14:textId="77777777" w:rsidR="00777B81" w:rsidRDefault="00777B81">
      <w:pPr>
        <w:pStyle w:val="BodyText2"/>
      </w:pPr>
      <w:r>
        <w:t xml:space="preserve">f. Skill Mover </w:t>
      </w:r>
    </w:p>
    <w:p w14:paraId="640EDE75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97926D7" w14:textId="77777777"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27D3D502" w14:textId="52AE92EA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1B31C4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049F6B79" w14:textId="7777777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72EAA7D8" w14:textId="77777777" w:rsidR="00F772A5" w:rsidRPr="002A1BD7" w:rsidRDefault="00F772A5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  <w:r w:rsidRPr="002A1BD7">
        <w:rPr>
          <w:sz w:val="24"/>
          <w:lang w:eastAsia="zh-CN"/>
        </w:rPr>
        <w:t xml:space="preserve"> </w:t>
      </w:r>
    </w:p>
    <w:p w14:paraId="2F35EDB9" w14:textId="31446F5E"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117C48">
        <w:rPr>
          <w:sz w:val="24"/>
          <w:lang w:eastAsia="zh-CN"/>
        </w:rPr>
        <w:t xml:space="preserve"> crane to hoist up platform</w:t>
      </w:r>
      <w:r w:rsidR="002A1BD7">
        <w:rPr>
          <w:sz w:val="24"/>
          <w:lang w:eastAsia="zh-CN"/>
        </w:rPr>
        <w:t xml:space="preserve"> together with machine</w:t>
      </w:r>
      <w:r w:rsidR="00117C48">
        <w:rPr>
          <w:sz w:val="24"/>
          <w:lang w:eastAsia="zh-CN"/>
        </w:rPr>
        <w:t xml:space="preserve"> to </w:t>
      </w:r>
      <w:r w:rsidR="001B31C4">
        <w:rPr>
          <w:sz w:val="24"/>
          <w:lang w:eastAsia="zh-CN"/>
        </w:rPr>
        <w:t>5</w:t>
      </w:r>
      <w:r w:rsidR="001B31C4" w:rsidRPr="001B31C4">
        <w:rPr>
          <w:sz w:val="24"/>
          <w:vertAlign w:val="superscript"/>
          <w:lang w:eastAsia="zh-CN"/>
        </w:rPr>
        <w:t>th</w:t>
      </w:r>
      <w:r w:rsidR="00777B81">
        <w:rPr>
          <w:sz w:val="24"/>
          <w:lang w:eastAsia="zh-CN"/>
        </w:rPr>
        <w:t xml:space="preserve"> floor swing gate</w:t>
      </w:r>
      <w:r w:rsidRPr="00F369A7">
        <w:rPr>
          <w:sz w:val="24"/>
          <w:lang w:eastAsia="zh-CN"/>
        </w:rPr>
        <w:t xml:space="preserve"> opening </w:t>
      </w:r>
    </w:p>
    <w:p w14:paraId="42EDAD8B" w14:textId="77777777"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33279772" w14:textId="1E0D9F67"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</w:t>
      </w:r>
      <w:r w:rsidR="001B31C4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 </w:t>
      </w:r>
    </w:p>
    <w:p w14:paraId="10E9C41D" w14:textId="77777777"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73153BE3" w14:textId="77777777" w:rsidR="0068706B" w:rsidRPr="002A1BD7" w:rsidRDefault="0068706B" w:rsidP="002A1B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A1BD7">
        <w:rPr>
          <w:sz w:val="24"/>
          <w:lang w:eastAsia="zh-CN"/>
        </w:rPr>
        <w:t xml:space="preserve">Insert rollers under machine bed </w:t>
      </w:r>
    </w:p>
    <w:p w14:paraId="10A76BE1" w14:textId="77777777"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68706B">
        <w:rPr>
          <w:sz w:val="24"/>
          <w:lang w:eastAsia="zh-CN"/>
        </w:rPr>
        <w:t>l pulley and</w:t>
      </w:r>
      <w:r w:rsidR="00BF2DAD">
        <w:rPr>
          <w:sz w:val="24"/>
          <w:lang w:eastAsia="zh-CN"/>
        </w:rPr>
        <w:t xml:space="preserve"> slowly release</w:t>
      </w:r>
      <w:r w:rsidR="0068706B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control moving speed of machine </w:t>
      </w:r>
    </w:p>
    <w:p w14:paraId="4F0D18E4" w14:textId="77777777" w:rsidR="001B31C4" w:rsidRDefault="004F78B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706B">
        <w:rPr>
          <w:sz w:val="24"/>
          <w:lang w:eastAsia="zh-CN"/>
        </w:rPr>
        <w:t xml:space="preserve">Shift out </w:t>
      </w:r>
      <w:r w:rsidR="0026667A" w:rsidRPr="0068706B">
        <w:rPr>
          <w:sz w:val="24"/>
          <w:lang w:eastAsia="zh-CN"/>
        </w:rPr>
        <w:t xml:space="preserve">machine </w:t>
      </w:r>
      <w:r w:rsidRPr="0068706B">
        <w:rPr>
          <w:sz w:val="24"/>
          <w:lang w:eastAsia="zh-CN"/>
        </w:rPr>
        <w:t xml:space="preserve">from platform </w:t>
      </w:r>
    </w:p>
    <w:p w14:paraId="01E24652" w14:textId="4480CB94" w:rsidR="00BA6E59" w:rsidRPr="0068706B" w:rsidRDefault="001B31C4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F78BB" w:rsidRPr="0068706B">
        <w:rPr>
          <w:sz w:val="24"/>
          <w:lang w:eastAsia="zh-CN"/>
        </w:rPr>
        <w:t xml:space="preserve">osition </w:t>
      </w:r>
      <w:r w:rsidR="0068706B">
        <w:rPr>
          <w:sz w:val="24"/>
          <w:lang w:eastAsia="zh-CN"/>
        </w:rPr>
        <w:t>to</w:t>
      </w:r>
      <w:r w:rsidR="0026667A" w:rsidRPr="0068706B">
        <w:rPr>
          <w:sz w:val="24"/>
          <w:lang w:eastAsia="zh-CN"/>
        </w:rPr>
        <w:t xml:space="preserve"> the designated location </w:t>
      </w:r>
    </w:p>
    <w:p w14:paraId="60B07860" w14:textId="77777777"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14:paraId="6D06EABE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3D687322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B15BFC8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3C6B5318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C5F87DF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77EC7324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450A131B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A2AEB2" w14:textId="77777777" w:rsidR="00D42052" w:rsidRDefault="00D42052">
      <w:r>
        <w:separator/>
      </w:r>
    </w:p>
  </w:endnote>
  <w:endnote w:type="continuationSeparator" w:id="0">
    <w:p w14:paraId="02200090" w14:textId="77777777" w:rsidR="00D42052" w:rsidRDefault="00D42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E9E797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012830" w14:textId="77777777" w:rsidR="00D42052" w:rsidRDefault="00D42052">
      <w:r>
        <w:separator/>
      </w:r>
    </w:p>
  </w:footnote>
  <w:footnote w:type="continuationSeparator" w:id="0">
    <w:p w14:paraId="50440A0B" w14:textId="77777777" w:rsidR="00D42052" w:rsidRDefault="00D42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ECB029" w14:textId="07B486F4" w:rsidR="00EE527F" w:rsidRPr="009618C5" w:rsidRDefault="001B31C4" w:rsidP="009618C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DB1D45E" wp14:editId="733E8DC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0A76">
      <w:rPr>
        <w:b/>
        <w:color w:val="0000FF"/>
        <w:sz w:val="28"/>
      </w:rPr>
      <w:t xml:space="preserve">                  </w:t>
    </w:r>
    <w:r w:rsidR="00EE527F">
      <w:rPr>
        <w:b/>
        <w:color w:val="0000FF"/>
        <w:sz w:val="28"/>
      </w:rPr>
      <w:t>ERIC WONG MACHINERY TRANSPORTATION PTE LTD</w:t>
    </w:r>
  </w:p>
  <w:p w14:paraId="512EF600" w14:textId="77777777" w:rsidR="00EE527F" w:rsidRDefault="003C4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1A0476D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4CE0E9E1" w14:textId="77777777" w:rsidR="00EE527F" w:rsidRDefault="00EE527F">
    <w:pPr>
      <w:pStyle w:val="Header"/>
      <w:jc w:val="center"/>
    </w:pPr>
    <w:r>
      <w:t>GST Reg No. : M2-8923804 – 2</w:t>
    </w:r>
  </w:p>
  <w:p w14:paraId="6B7928F0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22474FA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7229814">
    <w:abstractNumId w:val="3"/>
  </w:num>
  <w:num w:numId="2" w16cid:durableId="75591611">
    <w:abstractNumId w:val="5"/>
  </w:num>
  <w:num w:numId="3" w16cid:durableId="582953749">
    <w:abstractNumId w:val="0"/>
  </w:num>
  <w:num w:numId="4" w16cid:durableId="1644194016">
    <w:abstractNumId w:val="10"/>
  </w:num>
  <w:num w:numId="5" w16cid:durableId="329217092">
    <w:abstractNumId w:val="6"/>
  </w:num>
  <w:num w:numId="6" w16cid:durableId="994529423">
    <w:abstractNumId w:val="7"/>
  </w:num>
  <w:num w:numId="7" w16cid:durableId="743457129">
    <w:abstractNumId w:val="4"/>
  </w:num>
  <w:num w:numId="8" w16cid:durableId="2098600861">
    <w:abstractNumId w:val="8"/>
  </w:num>
  <w:num w:numId="9" w16cid:durableId="557978168">
    <w:abstractNumId w:val="2"/>
  </w:num>
  <w:num w:numId="10" w16cid:durableId="948241257">
    <w:abstractNumId w:val="9"/>
  </w:num>
  <w:num w:numId="11" w16cid:durableId="119708381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6045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34C42"/>
    <w:rsid w:val="0004224E"/>
    <w:rsid w:val="000430A5"/>
    <w:rsid w:val="00060982"/>
    <w:rsid w:val="000839BB"/>
    <w:rsid w:val="00090E16"/>
    <w:rsid w:val="00093A2F"/>
    <w:rsid w:val="000A4B74"/>
    <w:rsid w:val="000A77B9"/>
    <w:rsid w:val="000B2F2C"/>
    <w:rsid w:val="00117C48"/>
    <w:rsid w:val="00130300"/>
    <w:rsid w:val="00132211"/>
    <w:rsid w:val="00136874"/>
    <w:rsid w:val="00141C71"/>
    <w:rsid w:val="0017768F"/>
    <w:rsid w:val="00180033"/>
    <w:rsid w:val="00180FE3"/>
    <w:rsid w:val="00186153"/>
    <w:rsid w:val="00194883"/>
    <w:rsid w:val="001A16F2"/>
    <w:rsid w:val="001B2EBA"/>
    <w:rsid w:val="001B31C4"/>
    <w:rsid w:val="001B3AAA"/>
    <w:rsid w:val="001D1C80"/>
    <w:rsid w:val="001D38AF"/>
    <w:rsid w:val="001D6265"/>
    <w:rsid w:val="001D7BC0"/>
    <w:rsid w:val="00214CA3"/>
    <w:rsid w:val="00225487"/>
    <w:rsid w:val="00251834"/>
    <w:rsid w:val="0026667A"/>
    <w:rsid w:val="00274BF0"/>
    <w:rsid w:val="00281296"/>
    <w:rsid w:val="0029590D"/>
    <w:rsid w:val="002A1405"/>
    <w:rsid w:val="002A1BD7"/>
    <w:rsid w:val="002B29A9"/>
    <w:rsid w:val="002B4194"/>
    <w:rsid w:val="002D0D60"/>
    <w:rsid w:val="002D2383"/>
    <w:rsid w:val="002D3B07"/>
    <w:rsid w:val="002E18E7"/>
    <w:rsid w:val="002E7473"/>
    <w:rsid w:val="00304CC9"/>
    <w:rsid w:val="00317E1C"/>
    <w:rsid w:val="00333218"/>
    <w:rsid w:val="003631BE"/>
    <w:rsid w:val="00373A8D"/>
    <w:rsid w:val="003758B9"/>
    <w:rsid w:val="0038272B"/>
    <w:rsid w:val="00395A8D"/>
    <w:rsid w:val="003A3CF3"/>
    <w:rsid w:val="003A4E72"/>
    <w:rsid w:val="003B59A6"/>
    <w:rsid w:val="003B605C"/>
    <w:rsid w:val="003C4111"/>
    <w:rsid w:val="003C46B8"/>
    <w:rsid w:val="003E1B45"/>
    <w:rsid w:val="0040331B"/>
    <w:rsid w:val="004224BD"/>
    <w:rsid w:val="004237DA"/>
    <w:rsid w:val="0042434B"/>
    <w:rsid w:val="0042603E"/>
    <w:rsid w:val="00430E91"/>
    <w:rsid w:val="00432BC5"/>
    <w:rsid w:val="00447263"/>
    <w:rsid w:val="00462D1E"/>
    <w:rsid w:val="00463419"/>
    <w:rsid w:val="004645C2"/>
    <w:rsid w:val="004725E1"/>
    <w:rsid w:val="0048350E"/>
    <w:rsid w:val="00486FF0"/>
    <w:rsid w:val="004872DF"/>
    <w:rsid w:val="00487B0F"/>
    <w:rsid w:val="00491A93"/>
    <w:rsid w:val="00493022"/>
    <w:rsid w:val="004949D8"/>
    <w:rsid w:val="00495727"/>
    <w:rsid w:val="00496A2A"/>
    <w:rsid w:val="004C392C"/>
    <w:rsid w:val="004D5933"/>
    <w:rsid w:val="004F07E0"/>
    <w:rsid w:val="004F78BB"/>
    <w:rsid w:val="00500A76"/>
    <w:rsid w:val="00512A9D"/>
    <w:rsid w:val="005405DF"/>
    <w:rsid w:val="00550D01"/>
    <w:rsid w:val="005966C4"/>
    <w:rsid w:val="005B35C9"/>
    <w:rsid w:val="005C69FA"/>
    <w:rsid w:val="005E132E"/>
    <w:rsid w:val="005F2F7B"/>
    <w:rsid w:val="0061759B"/>
    <w:rsid w:val="00623BDE"/>
    <w:rsid w:val="006362BB"/>
    <w:rsid w:val="0064156E"/>
    <w:rsid w:val="00660815"/>
    <w:rsid w:val="00664D20"/>
    <w:rsid w:val="00683037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77B81"/>
    <w:rsid w:val="00782621"/>
    <w:rsid w:val="00782718"/>
    <w:rsid w:val="007B6717"/>
    <w:rsid w:val="007C5834"/>
    <w:rsid w:val="007D1A3A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618C5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56E64"/>
    <w:rsid w:val="00A641DB"/>
    <w:rsid w:val="00A65BC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541C"/>
    <w:rsid w:val="00B965F7"/>
    <w:rsid w:val="00BA6E59"/>
    <w:rsid w:val="00BC2F04"/>
    <w:rsid w:val="00BC6BCE"/>
    <w:rsid w:val="00BF2DAD"/>
    <w:rsid w:val="00C01B90"/>
    <w:rsid w:val="00C02A5C"/>
    <w:rsid w:val="00C24B7E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E271F"/>
    <w:rsid w:val="00D015DC"/>
    <w:rsid w:val="00D01F82"/>
    <w:rsid w:val="00D14B56"/>
    <w:rsid w:val="00D42052"/>
    <w:rsid w:val="00D52CB3"/>
    <w:rsid w:val="00D664B7"/>
    <w:rsid w:val="00D668A8"/>
    <w:rsid w:val="00D72785"/>
    <w:rsid w:val="00D73F2B"/>
    <w:rsid w:val="00D81E4E"/>
    <w:rsid w:val="00D916F7"/>
    <w:rsid w:val="00D9518E"/>
    <w:rsid w:val="00DA4D77"/>
    <w:rsid w:val="00DC1E88"/>
    <w:rsid w:val="00DC2578"/>
    <w:rsid w:val="00DC37B9"/>
    <w:rsid w:val="00DE5FCD"/>
    <w:rsid w:val="00DE72CA"/>
    <w:rsid w:val="00DF7994"/>
    <w:rsid w:val="00E13011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A6EE0"/>
    <w:rsid w:val="00EC2E7B"/>
    <w:rsid w:val="00EC3274"/>
    <w:rsid w:val="00EE3F45"/>
    <w:rsid w:val="00EE527F"/>
    <w:rsid w:val="00EE7A41"/>
    <w:rsid w:val="00EF2BA3"/>
    <w:rsid w:val="00F369A7"/>
    <w:rsid w:val="00F63A7E"/>
    <w:rsid w:val="00F772A5"/>
    <w:rsid w:val="00F844A0"/>
    <w:rsid w:val="00F853FF"/>
    <w:rsid w:val="00FB6F59"/>
    <w:rsid w:val="00FC49E1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D4709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2024-04-23T05:29:00Z</cp:lastPrinted>
  <dcterms:created xsi:type="dcterms:W3CDTF">2025-03-20T05:39:00Z</dcterms:created>
  <dcterms:modified xsi:type="dcterms:W3CDTF">2025-03-20T05:54:00Z</dcterms:modified>
</cp:coreProperties>
</file>