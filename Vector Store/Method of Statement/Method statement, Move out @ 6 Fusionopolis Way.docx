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019F4" w:rsidRDefault="00E019F4">
      <w:pPr>
        <w:rPr>
          <w:sz w:val="24"/>
        </w:rPr>
      </w:pPr>
    </w:p>
    <w:p w:rsidR="006467DA" w:rsidRDefault="00810A3F">
      <w:pPr>
        <w:rPr>
          <w:sz w:val="24"/>
          <w:lang w:eastAsia="zh-CN"/>
        </w:rPr>
      </w:pPr>
      <w:r>
        <w:rPr>
          <w:sz w:val="24"/>
        </w:rPr>
        <w:t>Date: 12</w:t>
      </w:r>
      <w:r w:rsidR="00E019F4" w:rsidRPr="00E019F4">
        <w:rPr>
          <w:sz w:val="24"/>
          <w:vertAlign w:val="superscript"/>
        </w:rPr>
        <w:t>th</w:t>
      </w:r>
      <w:r w:rsidR="00E019F4">
        <w:rPr>
          <w:sz w:val="24"/>
        </w:rPr>
        <w:t xml:space="preserve"> Jan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B01EBC">
        <w:rPr>
          <w:sz w:val="24"/>
          <w:lang w:eastAsia="zh-CN"/>
        </w:rPr>
        <w:t xml:space="preserve"> shift out 1 unit machine to loading area</w:t>
      </w:r>
      <w:r w:rsidR="00F84A91">
        <w:rPr>
          <w:sz w:val="24"/>
          <w:lang w:eastAsia="zh-CN"/>
        </w:rPr>
        <w:t xml:space="preserve">, </w:t>
      </w:r>
      <w:r w:rsidR="00B01EBC">
        <w:rPr>
          <w:sz w:val="24"/>
          <w:lang w:eastAsia="zh-CN"/>
        </w:rPr>
        <w:t xml:space="preserve">hoist up and </w:t>
      </w:r>
      <w:r w:rsidR="00F84A91">
        <w:rPr>
          <w:sz w:val="24"/>
          <w:lang w:eastAsia="zh-CN"/>
        </w:rPr>
        <w:t xml:space="preserve">load onto lorry </w:t>
      </w:r>
      <w:r w:rsidR="001C7877">
        <w:rPr>
          <w:sz w:val="24"/>
          <w:lang w:eastAsia="zh-CN"/>
        </w:rPr>
        <w:t>chassi</w:t>
      </w:r>
      <w:r w:rsidR="00E019F4">
        <w:rPr>
          <w:sz w:val="24"/>
          <w:lang w:eastAsia="zh-CN"/>
        </w:rPr>
        <w:t>s, trans</w:t>
      </w:r>
      <w:r w:rsidR="00270748">
        <w:rPr>
          <w:sz w:val="24"/>
          <w:lang w:eastAsia="zh-CN"/>
        </w:rPr>
        <w:t>port to another location</w:t>
      </w:r>
      <w:r w:rsidR="00E940F8">
        <w:rPr>
          <w:sz w:val="24"/>
          <w:lang w:eastAsia="zh-CN"/>
        </w:rPr>
        <w:t xml:space="preserve">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98146E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F84A91" w:rsidRDefault="00E019F4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Tigo 565 CMM</w:t>
      </w:r>
    </w:p>
    <w:p w:rsidR="00B01EBC" w:rsidRDefault="00B01EBC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E019F4">
        <w:rPr>
          <w:sz w:val="24"/>
          <w:szCs w:val="24"/>
          <w:lang w:eastAsia="zh-CN"/>
        </w:rPr>
        <w:t>170 x 155 x 255 c</w:t>
      </w:r>
      <w:r w:rsidR="0098146E">
        <w:rPr>
          <w:sz w:val="24"/>
          <w:szCs w:val="24"/>
          <w:lang w:eastAsia="zh-CN"/>
        </w:rPr>
        <w:t>m</w:t>
      </w:r>
    </w:p>
    <w:p w:rsidR="005D3C81" w:rsidRDefault="00E019F4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10</w:t>
      </w:r>
      <w:r w:rsidR="0098146E">
        <w:rPr>
          <w:sz w:val="24"/>
          <w:szCs w:val="24"/>
          <w:lang w:eastAsia="zh-CN"/>
        </w:rPr>
        <w:t>0</w:t>
      </w:r>
      <w:r w:rsidR="00F84A91">
        <w:rPr>
          <w:sz w:val="24"/>
          <w:szCs w:val="24"/>
          <w:lang w:eastAsia="zh-CN"/>
        </w:rPr>
        <w:t xml:space="preserve"> kg </w:t>
      </w:r>
      <w:r w:rsidR="00E940F8">
        <w:rPr>
          <w:sz w:val="24"/>
          <w:szCs w:val="24"/>
          <w:lang w:eastAsia="zh-CN"/>
        </w:rPr>
        <w:t xml:space="preserve">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019F4" w:rsidRDefault="00E019F4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D35F55" w:rsidRDefault="00270748">
      <w:pPr>
        <w:rPr>
          <w:sz w:val="24"/>
          <w:lang w:eastAsia="zh-CN"/>
        </w:rPr>
      </w:pPr>
      <w:r>
        <w:rPr>
          <w:sz w:val="24"/>
          <w:lang w:eastAsia="zh-CN"/>
        </w:rPr>
        <w:t>15</w:t>
      </w:r>
      <w:r w:rsidR="00ED05D3">
        <w:rPr>
          <w:sz w:val="24"/>
          <w:lang w:eastAsia="zh-CN"/>
        </w:rPr>
        <w:t>/02/23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74067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70748" w:rsidRDefault="00E019F4" w:rsidP="00360978">
      <w:pPr>
        <w:pStyle w:val="Heading4"/>
      </w:pPr>
      <w:r>
        <w:t>6 Fusionopolis Way</w:t>
      </w:r>
      <w:r w:rsidR="00270748">
        <w:t xml:space="preserve"> #01-06, </w:t>
      </w:r>
    </w:p>
    <w:p w:rsidR="003A6EE4" w:rsidRPr="00360978" w:rsidRDefault="00270748" w:rsidP="00360978">
      <w:pPr>
        <w:pStyle w:val="Heading4"/>
      </w:pPr>
      <w:r>
        <w:t xml:space="preserve">SIMTech </w:t>
      </w:r>
      <w:r w:rsidR="00E019F4">
        <w:t xml:space="preserve">Synthesis Building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4067B" w:rsidRPr="00A4691E" w:rsidRDefault="001C787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F84A91">
        <w:rPr>
          <w:bCs/>
          <w:sz w:val="24"/>
          <w:lang w:eastAsia="zh-CN"/>
        </w:rPr>
        <w:t xml:space="preserve"> </w:t>
      </w:r>
      <w:r w:rsidR="009A18A9">
        <w:rPr>
          <w:bCs/>
          <w:sz w:val="24"/>
          <w:lang w:eastAsia="zh-CN"/>
        </w:rPr>
        <w:t xml:space="preserve">x </w:t>
      </w:r>
      <w:r>
        <w:rPr>
          <w:bCs/>
          <w:sz w:val="24"/>
          <w:lang w:eastAsia="zh-CN"/>
        </w:rPr>
        <w:t>633 lorry loader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2D4CEF" w:rsidRDefault="002D4C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Plastic sheet (to cover up machine)</w:t>
      </w:r>
    </w:p>
    <w:p w:rsidR="00E019F4" w:rsidRDefault="00E019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:rsidR="00E940F8" w:rsidRDefault="00E94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E019F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4067B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019F4" w:rsidRDefault="00E019F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5E7B7E" w:rsidRDefault="005E7B7E" w:rsidP="005E7B7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226B3" w:rsidRDefault="00140D68" w:rsidP="005E7B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F4BCE" w:rsidRDefault="005F4BC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5F4BC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6467DA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 w:rsidR="006467DA"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 w:rsidR="006467DA"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 w:rsidR="006467DA"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</w:t>
      </w:r>
      <w:r w:rsidR="0074067B">
        <w:rPr>
          <w:sz w:val="24"/>
          <w:lang w:eastAsia="zh-CN"/>
        </w:rPr>
        <w:t>un</w:t>
      </w:r>
      <w:r w:rsidR="00360978">
        <w:rPr>
          <w:sz w:val="24"/>
          <w:lang w:eastAsia="zh-CN"/>
        </w:rPr>
        <w:t>loading area</w:t>
      </w:r>
    </w:p>
    <w:p w:rsidR="00895D5D" w:rsidRDefault="001D45A5" w:rsidP="007973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97351">
        <w:rPr>
          <w:sz w:val="24"/>
          <w:lang w:eastAsia="zh-CN"/>
        </w:rPr>
        <w:t>S</w:t>
      </w:r>
      <w:r w:rsidR="00871396" w:rsidRPr="00797351">
        <w:rPr>
          <w:sz w:val="24"/>
          <w:lang w:eastAsia="zh-CN"/>
        </w:rPr>
        <w:t>hift</w:t>
      </w:r>
      <w:r w:rsidR="00791F12" w:rsidRPr="00797351">
        <w:rPr>
          <w:sz w:val="24"/>
          <w:lang w:eastAsia="zh-CN"/>
        </w:rPr>
        <w:t xml:space="preserve"> out </w:t>
      </w:r>
      <w:r w:rsidR="00B01EBC">
        <w:rPr>
          <w:sz w:val="24"/>
          <w:lang w:eastAsia="zh-CN"/>
        </w:rPr>
        <w:t>machine</w:t>
      </w:r>
      <w:r w:rsidR="008D6DB0" w:rsidRPr="00797351">
        <w:rPr>
          <w:sz w:val="24"/>
          <w:lang w:eastAsia="zh-CN"/>
        </w:rPr>
        <w:t xml:space="preserve"> </w:t>
      </w:r>
      <w:r w:rsidR="009A18A9" w:rsidRPr="00797351">
        <w:rPr>
          <w:sz w:val="24"/>
          <w:lang w:eastAsia="zh-CN"/>
        </w:rPr>
        <w:t>to loading</w:t>
      </w:r>
      <w:r w:rsidR="00B01EBC">
        <w:rPr>
          <w:sz w:val="24"/>
          <w:lang w:eastAsia="zh-CN"/>
        </w:rPr>
        <w:t xml:space="preserve"> area</w:t>
      </w:r>
    </w:p>
    <w:p w:rsidR="00B01EBC" w:rsidRPr="00797351" w:rsidRDefault="00B01EBC" w:rsidP="007973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</w:p>
    <w:p w:rsidR="00270748" w:rsidRDefault="00797351" w:rsidP="0074067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</w:t>
      </w:r>
      <w:r w:rsidR="0074067B">
        <w:rPr>
          <w:sz w:val="24"/>
          <w:lang w:eastAsia="zh-CN"/>
        </w:rPr>
        <w:t xml:space="preserve"> </w:t>
      </w:r>
      <w:r w:rsidR="00E019F4">
        <w:rPr>
          <w:sz w:val="24"/>
          <w:lang w:eastAsia="zh-CN"/>
        </w:rPr>
        <w:t xml:space="preserve">machine </w:t>
      </w:r>
      <w:r w:rsidR="0074067B">
        <w:rPr>
          <w:sz w:val="24"/>
          <w:lang w:eastAsia="zh-CN"/>
        </w:rPr>
        <w:t>onto lorry chassis</w:t>
      </w:r>
    </w:p>
    <w:p w:rsidR="00155DE2" w:rsidRPr="0074067B" w:rsidRDefault="00270748" w:rsidP="0074067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  <w:r w:rsidR="0074067B">
        <w:rPr>
          <w:sz w:val="24"/>
          <w:lang w:eastAsia="zh-CN"/>
        </w:rPr>
        <w:t xml:space="preserve"> </w:t>
      </w:r>
      <w:r w:rsidR="005E7B7E">
        <w:rPr>
          <w:sz w:val="24"/>
          <w:lang w:eastAsia="zh-CN"/>
        </w:rPr>
        <w:t xml:space="preserve">  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</w:t>
      </w:r>
      <w:r w:rsidR="005E7B7E">
        <w:rPr>
          <w:sz w:val="24"/>
          <w:lang w:eastAsia="zh-CN"/>
        </w:rPr>
        <w:t>machine</w:t>
      </w:r>
      <w:r w:rsidR="00791F12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with strapping belt </w:t>
      </w:r>
    </w:p>
    <w:p w:rsidR="00797351" w:rsidRPr="00270748" w:rsidRDefault="006A259C" w:rsidP="002707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019F4">
        <w:rPr>
          <w:sz w:val="24"/>
          <w:lang w:eastAsia="zh-CN"/>
        </w:rPr>
        <w:t>to another location</w:t>
      </w:r>
      <w:r w:rsidR="005E7B7E">
        <w:rPr>
          <w:sz w:val="24"/>
          <w:lang w:eastAsia="zh-CN"/>
        </w:rPr>
        <w:t xml:space="preserve"> </w:t>
      </w:r>
    </w:p>
    <w:p w:rsidR="006467DA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86F" w:rsidRDefault="006E686F">
      <w:r>
        <w:separator/>
      </w:r>
    </w:p>
  </w:endnote>
  <w:endnote w:type="continuationSeparator" w:id="0">
    <w:p w:rsidR="006E686F" w:rsidRDefault="006E6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7074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7074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86F" w:rsidRDefault="006E686F">
      <w:r>
        <w:separator/>
      </w:r>
    </w:p>
  </w:footnote>
  <w:footnote w:type="continuationSeparator" w:id="0">
    <w:p w:rsidR="006E686F" w:rsidRDefault="006E68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E686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6E686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7877"/>
    <w:rsid w:val="001D45A5"/>
    <w:rsid w:val="00211F1E"/>
    <w:rsid w:val="002174CF"/>
    <w:rsid w:val="00251AD9"/>
    <w:rsid w:val="00257C21"/>
    <w:rsid w:val="00270748"/>
    <w:rsid w:val="002A1EC5"/>
    <w:rsid w:val="002D4CEF"/>
    <w:rsid w:val="002F7677"/>
    <w:rsid w:val="0030317F"/>
    <w:rsid w:val="00333DB7"/>
    <w:rsid w:val="00360978"/>
    <w:rsid w:val="0036571A"/>
    <w:rsid w:val="00375E51"/>
    <w:rsid w:val="003A11F1"/>
    <w:rsid w:val="003A6EE4"/>
    <w:rsid w:val="003D5FEC"/>
    <w:rsid w:val="0043297D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815FD"/>
    <w:rsid w:val="00597967"/>
    <w:rsid w:val="005D3C81"/>
    <w:rsid w:val="005E7B7E"/>
    <w:rsid w:val="005F4BCE"/>
    <w:rsid w:val="006467DA"/>
    <w:rsid w:val="00647F9A"/>
    <w:rsid w:val="00650D65"/>
    <w:rsid w:val="00656899"/>
    <w:rsid w:val="00656DB5"/>
    <w:rsid w:val="0066401C"/>
    <w:rsid w:val="00670B64"/>
    <w:rsid w:val="00675C1B"/>
    <w:rsid w:val="0068184A"/>
    <w:rsid w:val="00693582"/>
    <w:rsid w:val="006A259C"/>
    <w:rsid w:val="006B3F8F"/>
    <w:rsid w:val="006C1FF2"/>
    <w:rsid w:val="006C647D"/>
    <w:rsid w:val="006E686F"/>
    <w:rsid w:val="006E6AA5"/>
    <w:rsid w:val="006F12DE"/>
    <w:rsid w:val="007036E3"/>
    <w:rsid w:val="007248EE"/>
    <w:rsid w:val="0074067B"/>
    <w:rsid w:val="00760813"/>
    <w:rsid w:val="00777860"/>
    <w:rsid w:val="00780C1F"/>
    <w:rsid w:val="00791F12"/>
    <w:rsid w:val="00797351"/>
    <w:rsid w:val="00797545"/>
    <w:rsid w:val="007D338F"/>
    <w:rsid w:val="007D4C7E"/>
    <w:rsid w:val="007F663B"/>
    <w:rsid w:val="00810A3F"/>
    <w:rsid w:val="00871396"/>
    <w:rsid w:val="0087572A"/>
    <w:rsid w:val="00885DDC"/>
    <w:rsid w:val="00895D5D"/>
    <w:rsid w:val="008A6FFB"/>
    <w:rsid w:val="008C067B"/>
    <w:rsid w:val="008D2441"/>
    <w:rsid w:val="008D6DB0"/>
    <w:rsid w:val="00911EC5"/>
    <w:rsid w:val="00964ED6"/>
    <w:rsid w:val="00971AE8"/>
    <w:rsid w:val="0098146E"/>
    <w:rsid w:val="0099046A"/>
    <w:rsid w:val="009A1162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1EBC"/>
    <w:rsid w:val="00B06871"/>
    <w:rsid w:val="00B16B6D"/>
    <w:rsid w:val="00B225FD"/>
    <w:rsid w:val="00B568EA"/>
    <w:rsid w:val="00B742F4"/>
    <w:rsid w:val="00B86C01"/>
    <w:rsid w:val="00BD4C08"/>
    <w:rsid w:val="00C15DC7"/>
    <w:rsid w:val="00C2231C"/>
    <w:rsid w:val="00C4669E"/>
    <w:rsid w:val="00C621ED"/>
    <w:rsid w:val="00C72DAD"/>
    <w:rsid w:val="00C76164"/>
    <w:rsid w:val="00C8599F"/>
    <w:rsid w:val="00C95881"/>
    <w:rsid w:val="00D07325"/>
    <w:rsid w:val="00D15BB7"/>
    <w:rsid w:val="00D221DF"/>
    <w:rsid w:val="00D35F55"/>
    <w:rsid w:val="00D41A4A"/>
    <w:rsid w:val="00D97F6C"/>
    <w:rsid w:val="00DA01F0"/>
    <w:rsid w:val="00DA64A5"/>
    <w:rsid w:val="00DA7F75"/>
    <w:rsid w:val="00DF1A15"/>
    <w:rsid w:val="00E019F4"/>
    <w:rsid w:val="00E3288E"/>
    <w:rsid w:val="00E76DB5"/>
    <w:rsid w:val="00E940F8"/>
    <w:rsid w:val="00EC1220"/>
    <w:rsid w:val="00ED05D3"/>
    <w:rsid w:val="00EF55B5"/>
    <w:rsid w:val="00F03666"/>
    <w:rsid w:val="00F1235D"/>
    <w:rsid w:val="00F25404"/>
    <w:rsid w:val="00F63C6A"/>
    <w:rsid w:val="00F75133"/>
    <w:rsid w:val="00F84A91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2023-01-12T01:43:00Z</cp:lastPrinted>
  <dcterms:created xsi:type="dcterms:W3CDTF">2023-02-14T05:12:00Z</dcterms:created>
  <dcterms:modified xsi:type="dcterms:W3CDTF">2023-02-14T05:12:00Z</dcterms:modified>
</cp:coreProperties>
</file>