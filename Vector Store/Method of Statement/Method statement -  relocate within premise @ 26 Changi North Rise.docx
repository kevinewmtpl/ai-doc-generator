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B9912B" w14:textId="77777777" w:rsidR="00A73BA1" w:rsidRDefault="00A73BA1">
      <w:pPr>
        <w:pStyle w:val="Title"/>
        <w:jc w:val="left"/>
        <w:rPr>
          <w:lang w:eastAsia="zh-CN"/>
        </w:rPr>
      </w:pPr>
    </w:p>
    <w:p w14:paraId="0305532F" w14:textId="058F40E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E54F62E" w14:textId="77777777" w:rsidR="001E0418" w:rsidRDefault="001E0418">
      <w:pPr>
        <w:rPr>
          <w:sz w:val="24"/>
        </w:rPr>
      </w:pPr>
    </w:p>
    <w:p w14:paraId="1C754730" w14:textId="7C0A7BF4" w:rsidR="006467DA" w:rsidRDefault="00C5661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473D5">
        <w:rPr>
          <w:sz w:val="24"/>
        </w:rPr>
        <w:t>07</w:t>
      </w:r>
      <w:r w:rsidR="00F473D5" w:rsidRPr="00F473D5">
        <w:rPr>
          <w:sz w:val="24"/>
          <w:vertAlign w:val="superscript"/>
        </w:rPr>
        <w:t>th</w:t>
      </w:r>
      <w:r w:rsidR="00F473D5">
        <w:rPr>
          <w:sz w:val="24"/>
        </w:rPr>
        <w:t xml:space="preserve"> Aug </w:t>
      </w:r>
      <w:r w:rsidR="00A4725D">
        <w:rPr>
          <w:sz w:val="24"/>
          <w:lang w:eastAsia="zh-CN"/>
        </w:rPr>
        <w:t>2025</w:t>
      </w:r>
    </w:p>
    <w:p w14:paraId="5A38CC6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005C489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08519C0E" w14:textId="5D1D1605" w:rsidR="00EB1B30" w:rsidRPr="0063312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F473D5">
        <w:rPr>
          <w:sz w:val="24"/>
          <w:lang w:eastAsia="zh-CN"/>
        </w:rPr>
        <w:t xml:space="preserve">o relocate 1 unit machine within </w:t>
      </w:r>
      <w:r w:rsidR="00A73BA1">
        <w:rPr>
          <w:sz w:val="24"/>
          <w:lang w:eastAsia="zh-CN"/>
        </w:rPr>
        <w:t>same</w:t>
      </w:r>
      <w:r w:rsidR="00F473D5">
        <w:rPr>
          <w:sz w:val="24"/>
          <w:lang w:eastAsia="zh-CN"/>
        </w:rPr>
        <w:t xml:space="preserve"> room</w:t>
      </w:r>
    </w:p>
    <w:p w14:paraId="3DDC8839" w14:textId="77777777"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062C2F4" w14:textId="77777777"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FC0A86A" w14:textId="77777777" w:rsidR="00F473D5" w:rsidRDefault="00C5661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F473D5">
        <w:rPr>
          <w:b/>
          <w:sz w:val="24"/>
          <w:szCs w:val="24"/>
          <w:lang w:eastAsia="zh-CN"/>
        </w:rPr>
        <w:t>Tester</w:t>
      </w:r>
    </w:p>
    <w:p w14:paraId="77DDF915" w14:textId="75861CE1" w:rsidR="008C6250" w:rsidRPr="00152B89" w:rsidRDefault="00F473D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Est </w:t>
      </w:r>
      <w:proofErr w:type="spellStart"/>
      <w:r>
        <w:rPr>
          <w:b/>
          <w:sz w:val="24"/>
          <w:szCs w:val="24"/>
          <w:lang w:eastAsia="zh-CN"/>
        </w:rPr>
        <w:t>w</w:t>
      </w:r>
      <w:r w:rsidR="00A4725D">
        <w:rPr>
          <w:b/>
          <w:sz w:val="24"/>
          <w:szCs w:val="24"/>
          <w:lang w:eastAsia="zh-CN"/>
        </w:rPr>
        <w:t>t</w:t>
      </w:r>
      <w:proofErr w:type="spellEnd"/>
      <w:r w:rsidR="00A4725D">
        <w:rPr>
          <w:b/>
          <w:sz w:val="24"/>
          <w:szCs w:val="24"/>
          <w:lang w:eastAsia="zh-CN"/>
        </w:rPr>
        <w:t>: 1, 000 kg</w:t>
      </w:r>
    </w:p>
    <w:p w14:paraId="19A990CB" w14:textId="77777777"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924807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860D1A3" w14:textId="7B7A5D41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A4725D">
        <w:rPr>
          <w:sz w:val="24"/>
          <w:lang w:eastAsia="zh-CN"/>
        </w:rPr>
        <w:t>ed</w:t>
      </w:r>
    </w:p>
    <w:p w14:paraId="2557187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952FE5A" w14:textId="77777777"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FF48A1B" w14:textId="76CA6863" w:rsidR="00152B89" w:rsidRDefault="00F473D5">
      <w:pPr>
        <w:rPr>
          <w:sz w:val="24"/>
          <w:lang w:eastAsia="zh-CN"/>
        </w:rPr>
      </w:pPr>
      <w:r>
        <w:rPr>
          <w:sz w:val="24"/>
          <w:lang w:eastAsia="zh-CN"/>
        </w:rPr>
        <w:t>18/08</w:t>
      </w:r>
      <w:r w:rsidR="00A4725D">
        <w:rPr>
          <w:sz w:val="24"/>
          <w:lang w:eastAsia="zh-CN"/>
        </w:rPr>
        <w:t>/25</w:t>
      </w:r>
    </w:p>
    <w:p w14:paraId="0362E542" w14:textId="77777777"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401D857" w14:textId="77777777"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5D54065" w14:textId="40CFFA17" w:rsidR="0063312A" w:rsidRDefault="00A73B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65570B">
        <w:rPr>
          <w:bCs/>
          <w:sz w:val="24"/>
          <w:szCs w:val="24"/>
          <w:lang w:eastAsia="zh-CN"/>
        </w:rPr>
        <w:t xml:space="preserve"> am </w:t>
      </w:r>
    </w:p>
    <w:p w14:paraId="711444C5" w14:textId="77777777"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19F30D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321FBA1" w14:textId="125A2BA7" w:rsidR="008C6250" w:rsidRDefault="00F473D5" w:rsidP="008C6250">
      <w:pPr>
        <w:pStyle w:val="Heading4"/>
      </w:pPr>
      <w:r>
        <w:t>26 Changi North Rise</w:t>
      </w:r>
      <w:r w:rsidR="00C56618">
        <w:t xml:space="preserve"> </w:t>
      </w:r>
      <w:r w:rsidR="00152B89">
        <w:t xml:space="preserve"> </w:t>
      </w:r>
      <w:r w:rsidR="00E44F77">
        <w:t xml:space="preserve"> </w:t>
      </w:r>
    </w:p>
    <w:p w14:paraId="09BF2090" w14:textId="441A4283" w:rsidR="0063312A" w:rsidRPr="0063312A" w:rsidRDefault="00F473D5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Safran Electronics &amp; Defense Services Asia Pte Ltd</w:t>
      </w:r>
    </w:p>
    <w:p w14:paraId="0450FC53" w14:textId="77777777" w:rsidR="0089628B" w:rsidRPr="0089628B" w:rsidRDefault="0089628B" w:rsidP="0089628B">
      <w:pPr>
        <w:rPr>
          <w:lang w:eastAsia="zh-CN"/>
        </w:rPr>
      </w:pPr>
    </w:p>
    <w:p w14:paraId="31EC9E9F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D8E0284" w14:textId="77777777"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14:paraId="1A0A53B8" w14:textId="06951FA6" w:rsidR="00EC0512" w:rsidRDefault="00A47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14:paraId="193A7F61" w14:textId="77777777" w:rsidR="008C6250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C2F">
        <w:rPr>
          <w:sz w:val="24"/>
          <w:lang w:eastAsia="zh-CN"/>
        </w:rPr>
        <w:t xml:space="preserve">oodblock </w:t>
      </w:r>
      <w:r w:rsidR="00E44F77">
        <w:rPr>
          <w:sz w:val="24"/>
          <w:lang w:eastAsia="zh-CN"/>
        </w:rPr>
        <w:t xml:space="preserve"> </w:t>
      </w:r>
    </w:p>
    <w:p w14:paraId="7435754A" w14:textId="76F5BA6D" w:rsidR="006467DA" w:rsidRDefault="00A47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C6250">
        <w:rPr>
          <w:sz w:val="24"/>
          <w:lang w:eastAsia="zh-CN"/>
        </w:rPr>
        <w:t>allet truck</w:t>
      </w:r>
    </w:p>
    <w:p w14:paraId="5EB6CCA3" w14:textId="77777777" w:rsidR="00A73BA1" w:rsidRDefault="00A73BA1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8FAA298" w14:textId="77777777" w:rsidR="00A73BA1" w:rsidRDefault="00A73BA1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01C9BBE" w14:textId="77777777" w:rsidR="00A73BA1" w:rsidRDefault="00A73BA1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57DCC35" w14:textId="123C5885" w:rsidR="006467DA" w:rsidRPr="00A73BA1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DF5B4E0" w14:textId="733C77B4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D1092B1" w14:textId="77777777" w:rsidR="00CF3AE5" w:rsidRDefault="00CF3A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628D31C" w14:textId="77777777"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0B18A38" w14:textId="359CD441" w:rsidR="006467DA" w:rsidRPr="00A4725D" w:rsidRDefault="006467DA" w:rsidP="008C625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 w:rsidR="00A4725D">
        <w:rPr>
          <w:sz w:val="24"/>
          <w:lang w:eastAsia="zh-CN"/>
        </w:rPr>
        <w:t xml:space="preserve">) </w:t>
      </w:r>
    </w:p>
    <w:p w14:paraId="46105ACA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C77C60E" w14:textId="77777777"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14:paraId="219D1D25" w14:textId="6B6A939C" w:rsidR="00E44F77" w:rsidRPr="00A73BA1" w:rsidRDefault="001E0418" w:rsidP="00A73B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73BA1">
        <w:rPr>
          <w:sz w:val="24"/>
          <w:lang w:eastAsia="zh-CN"/>
        </w:rPr>
        <w:t>Insert</w:t>
      </w:r>
      <w:r w:rsidR="00CF3AE5" w:rsidRPr="00A73BA1">
        <w:rPr>
          <w:sz w:val="24"/>
          <w:lang w:eastAsia="zh-CN"/>
        </w:rPr>
        <w:t xml:space="preserve"> </w:t>
      </w:r>
      <w:r w:rsidR="00C56618" w:rsidRPr="00A73BA1">
        <w:rPr>
          <w:sz w:val="24"/>
          <w:lang w:eastAsia="zh-CN"/>
        </w:rPr>
        <w:t>pallet truck</w:t>
      </w:r>
      <w:r w:rsidRPr="00A73BA1">
        <w:rPr>
          <w:sz w:val="24"/>
          <w:lang w:eastAsia="zh-CN"/>
        </w:rPr>
        <w:t xml:space="preserve"> </w:t>
      </w:r>
      <w:r w:rsidR="00EC0512" w:rsidRPr="00A73BA1">
        <w:rPr>
          <w:sz w:val="24"/>
          <w:lang w:eastAsia="zh-CN"/>
        </w:rPr>
        <w:t xml:space="preserve">under machine bed </w:t>
      </w:r>
    </w:p>
    <w:p w14:paraId="2FAEC72B" w14:textId="56BF3213" w:rsidR="00381103" w:rsidRPr="00CF3AE5" w:rsidRDefault="001E0418" w:rsidP="00CF3A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E44F77">
        <w:rPr>
          <w:sz w:val="24"/>
          <w:lang w:eastAsia="zh-CN"/>
        </w:rPr>
        <w:t>ma</w:t>
      </w:r>
      <w:r w:rsidR="00CF3AE5">
        <w:rPr>
          <w:sz w:val="24"/>
          <w:lang w:eastAsia="zh-CN"/>
        </w:rPr>
        <w:t xml:space="preserve">chine from existing location </w:t>
      </w:r>
    </w:p>
    <w:p w14:paraId="5F1B8B72" w14:textId="76C9A458" w:rsidR="00E44F77" w:rsidRDefault="00A73BA1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Relocate machine</w:t>
      </w:r>
      <w:r w:rsidR="00CF3AE5">
        <w:rPr>
          <w:sz w:val="24"/>
          <w:lang w:eastAsia="zh-CN"/>
        </w:rPr>
        <w:t xml:space="preserve"> within </w:t>
      </w:r>
      <w:r>
        <w:rPr>
          <w:sz w:val="24"/>
          <w:lang w:eastAsia="zh-CN"/>
        </w:rPr>
        <w:t>the same room</w:t>
      </w:r>
      <w:r w:rsidR="00CF3AE5">
        <w:rPr>
          <w:sz w:val="24"/>
          <w:lang w:eastAsia="zh-CN"/>
        </w:rPr>
        <w:t xml:space="preserve"> </w:t>
      </w:r>
    </w:p>
    <w:p w14:paraId="2AC7F3CB" w14:textId="035633E0" w:rsidR="00670783" w:rsidRPr="00CF3AE5" w:rsidRDefault="00670783" w:rsidP="00CF3A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F3AE5">
        <w:rPr>
          <w:sz w:val="24"/>
          <w:lang w:eastAsia="zh-CN"/>
        </w:rPr>
        <w:t xml:space="preserve">Position </w:t>
      </w:r>
      <w:r w:rsidR="005435B6" w:rsidRPr="00CF3AE5">
        <w:rPr>
          <w:sz w:val="24"/>
          <w:lang w:eastAsia="zh-CN"/>
        </w:rPr>
        <w:t>machine</w:t>
      </w:r>
      <w:r w:rsidRPr="00CF3AE5">
        <w:rPr>
          <w:sz w:val="24"/>
          <w:lang w:eastAsia="zh-CN"/>
        </w:rPr>
        <w:t xml:space="preserve"> at</w:t>
      </w:r>
      <w:r w:rsidR="00A20137" w:rsidRPr="00CF3AE5">
        <w:rPr>
          <w:sz w:val="24"/>
          <w:lang w:eastAsia="zh-CN"/>
        </w:rPr>
        <w:t xml:space="preserve"> </w:t>
      </w:r>
      <w:r w:rsidR="00CF3AE5">
        <w:rPr>
          <w:sz w:val="24"/>
          <w:lang w:eastAsia="zh-CN"/>
        </w:rPr>
        <w:t>new</w:t>
      </w:r>
      <w:r w:rsidR="00A20137" w:rsidRPr="00CF3AE5">
        <w:rPr>
          <w:sz w:val="24"/>
          <w:lang w:eastAsia="zh-CN"/>
        </w:rPr>
        <w:t xml:space="preserve"> designated location</w:t>
      </w:r>
    </w:p>
    <w:p w14:paraId="66284310" w14:textId="55BA0D70" w:rsidR="00885A6B" w:rsidRPr="00A73BA1" w:rsidRDefault="0099046A" w:rsidP="00A73B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73BA1">
        <w:rPr>
          <w:sz w:val="24"/>
          <w:lang w:eastAsia="zh-CN"/>
        </w:rPr>
        <w:t xml:space="preserve">Once job complete, team leader will instruct the team </w:t>
      </w:r>
      <w:r w:rsidR="00885A6B" w:rsidRPr="00A73BA1">
        <w:rPr>
          <w:sz w:val="24"/>
          <w:lang w:eastAsia="zh-CN"/>
        </w:rPr>
        <w:t>to perform proper housekeeping</w:t>
      </w:r>
    </w:p>
    <w:p w14:paraId="31A1A364" w14:textId="77777777"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2106005B" w14:textId="77777777"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E487267" w14:textId="77777777"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C59E75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00C82EA" w14:textId="77777777" w:rsidR="0099046A" w:rsidRDefault="00EC05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5B073F72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019DC98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DE4552" w14:textId="77777777" w:rsidR="00862D96" w:rsidRDefault="00862D96">
      <w:r>
        <w:separator/>
      </w:r>
    </w:p>
  </w:endnote>
  <w:endnote w:type="continuationSeparator" w:id="0">
    <w:p w14:paraId="5607B4FF" w14:textId="77777777" w:rsidR="00862D96" w:rsidRDefault="00862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59F69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66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66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FC533" w14:textId="77777777" w:rsidR="00862D96" w:rsidRDefault="00862D96">
      <w:r>
        <w:separator/>
      </w:r>
    </w:p>
  </w:footnote>
  <w:footnote w:type="continuationSeparator" w:id="0">
    <w:p w14:paraId="1BFBE5A1" w14:textId="77777777" w:rsidR="00862D96" w:rsidRDefault="00862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F4F87" w14:textId="3E7A4CD3" w:rsidR="006467DA" w:rsidRPr="00A73BA1" w:rsidRDefault="00D54152" w:rsidP="00A73B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057357E" wp14:editId="6436E48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73BA1">
      <w:rPr>
        <w:b/>
        <w:sz w:val="28"/>
      </w:rPr>
      <w:t xml:space="preserve">                  </w:t>
    </w:r>
    <w:r w:rsidR="006467DA">
      <w:rPr>
        <w:b/>
        <w:color w:val="0000FF"/>
        <w:sz w:val="28"/>
      </w:rPr>
      <w:t>ERIC WONG MACHINERY TRANSPORTATION PTE LTD</w:t>
    </w:r>
  </w:p>
  <w:p w14:paraId="78AAD0B8" w14:textId="0E93EA1C" w:rsidR="006467DA" w:rsidRDefault="00F473D5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4C162B83" w14:textId="0A2FEBA9"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0990266C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A1EAAF0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590B1C0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4974149">
    <w:abstractNumId w:val="2"/>
  </w:num>
  <w:num w:numId="2" w16cid:durableId="598216134">
    <w:abstractNumId w:val="4"/>
  </w:num>
  <w:num w:numId="3" w16cid:durableId="1607544645">
    <w:abstractNumId w:val="0"/>
  </w:num>
  <w:num w:numId="4" w16cid:durableId="1029910157">
    <w:abstractNumId w:val="9"/>
  </w:num>
  <w:num w:numId="5" w16cid:durableId="1001280602">
    <w:abstractNumId w:val="5"/>
  </w:num>
  <w:num w:numId="6" w16cid:durableId="1708872524">
    <w:abstractNumId w:val="6"/>
  </w:num>
  <w:num w:numId="7" w16cid:durableId="46032567">
    <w:abstractNumId w:val="3"/>
  </w:num>
  <w:num w:numId="8" w16cid:durableId="152573899">
    <w:abstractNumId w:val="7"/>
  </w:num>
  <w:num w:numId="9" w16cid:durableId="896863503">
    <w:abstractNumId w:val="1"/>
  </w:num>
  <w:num w:numId="10" w16cid:durableId="1269891181">
    <w:abstractNumId w:val="8"/>
  </w:num>
  <w:num w:numId="11" w16cid:durableId="173258161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52B89"/>
    <w:rsid w:val="001555BD"/>
    <w:rsid w:val="00164CF5"/>
    <w:rsid w:val="00193A39"/>
    <w:rsid w:val="001A46C3"/>
    <w:rsid w:val="001C7F7C"/>
    <w:rsid w:val="001E0418"/>
    <w:rsid w:val="001E712A"/>
    <w:rsid w:val="001F5380"/>
    <w:rsid w:val="002135F7"/>
    <w:rsid w:val="00217127"/>
    <w:rsid w:val="002171C6"/>
    <w:rsid w:val="002370A3"/>
    <w:rsid w:val="00237E43"/>
    <w:rsid w:val="00241657"/>
    <w:rsid w:val="0025537D"/>
    <w:rsid w:val="00257C21"/>
    <w:rsid w:val="00266D8F"/>
    <w:rsid w:val="00306E86"/>
    <w:rsid w:val="00345048"/>
    <w:rsid w:val="003571AC"/>
    <w:rsid w:val="00381103"/>
    <w:rsid w:val="003B55DA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97A81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65434"/>
    <w:rsid w:val="00670783"/>
    <w:rsid w:val="006A5823"/>
    <w:rsid w:val="006D440D"/>
    <w:rsid w:val="006E7AD0"/>
    <w:rsid w:val="007066F2"/>
    <w:rsid w:val="00735210"/>
    <w:rsid w:val="00742D33"/>
    <w:rsid w:val="007805EF"/>
    <w:rsid w:val="007A02F9"/>
    <w:rsid w:val="008225C1"/>
    <w:rsid w:val="00823172"/>
    <w:rsid w:val="0084724A"/>
    <w:rsid w:val="00862D96"/>
    <w:rsid w:val="00877E79"/>
    <w:rsid w:val="00885003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257C6"/>
    <w:rsid w:val="00A36DBA"/>
    <w:rsid w:val="00A4216F"/>
    <w:rsid w:val="00A4725D"/>
    <w:rsid w:val="00A73BA1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52C7A"/>
    <w:rsid w:val="00C56618"/>
    <w:rsid w:val="00C77E09"/>
    <w:rsid w:val="00C83E46"/>
    <w:rsid w:val="00C95881"/>
    <w:rsid w:val="00CF3AE5"/>
    <w:rsid w:val="00D06CBE"/>
    <w:rsid w:val="00D23AAF"/>
    <w:rsid w:val="00D51A21"/>
    <w:rsid w:val="00D5232B"/>
    <w:rsid w:val="00D54152"/>
    <w:rsid w:val="00D56A91"/>
    <w:rsid w:val="00D85C2F"/>
    <w:rsid w:val="00DA3F5C"/>
    <w:rsid w:val="00E14B73"/>
    <w:rsid w:val="00E14D44"/>
    <w:rsid w:val="00E44F77"/>
    <w:rsid w:val="00E76DB5"/>
    <w:rsid w:val="00E833E9"/>
    <w:rsid w:val="00EB160A"/>
    <w:rsid w:val="00EB1B30"/>
    <w:rsid w:val="00EC0512"/>
    <w:rsid w:val="00EC1220"/>
    <w:rsid w:val="00EC37A1"/>
    <w:rsid w:val="00EF789A"/>
    <w:rsid w:val="00F36CE9"/>
    <w:rsid w:val="00F371B8"/>
    <w:rsid w:val="00F40520"/>
    <w:rsid w:val="00F473D5"/>
    <w:rsid w:val="00F70605"/>
    <w:rsid w:val="00F94130"/>
    <w:rsid w:val="00F9439B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B189B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D93BE-7149-47BC-AD01-A28CED640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2025-08-07T05:21:00Z</cp:lastPrinted>
  <dcterms:created xsi:type="dcterms:W3CDTF">2025-08-07T03:01:00Z</dcterms:created>
  <dcterms:modified xsi:type="dcterms:W3CDTF">2025-08-07T05:21:00Z</dcterms:modified>
</cp:coreProperties>
</file>