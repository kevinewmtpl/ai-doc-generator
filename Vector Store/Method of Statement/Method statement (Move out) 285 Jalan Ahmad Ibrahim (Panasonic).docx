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247CB4" w14:textId="77777777" w:rsidR="00E9246C" w:rsidRDefault="00E9246C">
      <w:pPr>
        <w:pStyle w:val="Title"/>
        <w:jc w:val="left"/>
        <w:rPr>
          <w:lang w:eastAsia="zh-CN"/>
        </w:rPr>
      </w:pPr>
    </w:p>
    <w:p w14:paraId="768079FC" w14:textId="04D72EA1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09293390" w14:textId="77777777" w:rsidR="009021F8" w:rsidRDefault="009021F8">
      <w:pPr>
        <w:rPr>
          <w:sz w:val="24"/>
        </w:rPr>
      </w:pPr>
    </w:p>
    <w:p w14:paraId="39D4B527" w14:textId="114E560C" w:rsidR="006467DA" w:rsidRDefault="00A6003F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953649">
        <w:rPr>
          <w:sz w:val="24"/>
        </w:rPr>
        <w:t>2</w:t>
      </w:r>
      <w:r w:rsidR="00576337">
        <w:rPr>
          <w:sz w:val="24"/>
        </w:rPr>
        <w:t>1</w:t>
      </w:r>
      <w:r w:rsidR="00576337" w:rsidRPr="00576337">
        <w:rPr>
          <w:sz w:val="24"/>
          <w:vertAlign w:val="superscript"/>
        </w:rPr>
        <w:t>st</w:t>
      </w:r>
      <w:r w:rsidR="008E7512">
        <w:rPr>
          <w:sz w:val="24"/>
        </w:rPr>
        <w:t xml:space="preserve"> May</w:t>
      </w:r>
      <w:r w:rsidR="008F6FED">
        <w:rPr>
          <w:sz w:val="24"/>
        </w:rPr>
        <w:t xml:space="preserve"> 2025</w:t>
      </w:r>
    </w:p>
    <w:p w14:paraId="303675B5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344E60BE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3DE23782" w14:textId="080833E1"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953649">
        <w:rPr>
          <w:sz w:val="24"/>
          <w:lang w:eastAsia="zh-CN"/>
        </w:rPr>
        <w:t>2</w:t>
      </w:r>
      <w:r w:rsidR="00C76164">
        <w:rPr>
          <w:sz w:val="24"/>
          <w:lang w:eastAsia="zh-CN"/>
        </w:rPr>
        <w:t xml:space="preserve"> unit</w:t>
      </w:r>
      <w:r w:rsidR="009021F8">
        <w:rPr>
          <w:sz w:val="24"/>
          <w:lang w:eastAsia="zh-CN"/>
        </w:rPr>
        <w:t>s</w:t>
      </w:r>
      <w:r w:rsidR="001D45A5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 xml:space="preserve">and accessories </w:t>
      </w:r>
      <w:r w:rsidR="002409DA">
        <w:rPr>
          <w:sz w:val="24"/>
          <w:lang w:eastAsia="zh-CN"/>
        </w:rPr>
        <w:t>from production area to loading bay</w:t>
      </w:r>
      <w:r w:rsidR="00111E78">
        <w:rPr>
          <w:sz w:val="24"/>
          <w:lang w:eastAsia="zh-CN"/>
        </w:rPr>
        <w:t>,</w:t>
      </w:r>
      <w:r w:rsidR="002A548B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>hoist u</w:t>
      </w:r>
      <w:r w:rsidR="00D412F5">
        <w:rPr>
          <w:sz w:val="24"/>
          <w:lang w:eastAsia="zh-CN"/>
        </w:rPr>
        <w:t xml:space="preserve">p onto </w:t>
      </w:r>
      <w:r w:rsidR="009021F8">
        <w:rPr>
          <w:sz w:val="24"/>
          <w:lang w:eastAsia="zh-CN"/>
        </w:rPr>
        <w:t xml:space="preserve">lorry chassis and deliver to </w:t>
      </w:r>
      <w:r w:rsidR="00953649">
        <w:rPr>
          <w:sz w:val="24"/>
          <w:lang w:eastAsia="zh-CN"/>
        </w:rPr>
        <w:t xml:space="preserve">scrapyard for disposal </w:t>
      </w:r>
    </w:p>
    <w:p w14:paraId="2A7851F1" w14:textId="77777777"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4EC4A9D" w14:textId="77777777"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57F74E7D" w14:textId="28E8E485" w:rsidR="002409DA" w:rsidRDefault="00953649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Waida Jig Grinding </w:t>
      </w:r>
    </w:p>
    <w:p w14:paraId="1EA1CF99" w14:textId="5015F9C7" w:rsidR="00BC17E5" w:rsidRDefault="00D31FE2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953649">
        <w:rPr>
          <w:sz w:val="24"/>
          <w:szCs w:val="24"/>
          <w:lang w:eastAsia="zh-CN"/>
        </w:rPr>
        <w:t>225 x 190 x 270</w:t>
      </w:r>
      <w:r w:rsidR="004654B2">
        <w:rPr>
          <w:sz w:val="24"/>
          <w:szCs w:val="24"/>
          <w:lang w:eastAsia="zh-CN"/>
        </w:rPr>
        <w:t xml:space="preserve"> c</w:t>
      </w:r>
      <w:r w:rsidR="002925B1">
        <w:rPr>
          <w:sz w:val="24"/>
          <w:szCs w:val="24"/>
          <w:lang w:eastAsia="zh-CN"/>
        </w:rPr>
        <w:t>m</w:t>
      </w:r>
    </w:p>
    <w:p w14:paraId="26E30A9D" w14:textId="034D580D" w:rsidR="008E7512" w:rsidRDefault="00D31FE2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</w:t>
      </w:r>
      <w:r w:rsidR="00953649">
        <w:rPr>
          <w:sz w:val="24"/>
          <w:szCs w:val="24"/>
          <w:lang w:eastAsia="zh-CN"/>
        </w:rPr>
        <w:t xml:space="preserve"> 3, 500 kg</w:t>
      </w:r>
    </w:p>
    <w:p w14:paraId="73C01317" w14:textId="77777777" w:rsidR="00953649" w:rsidRDefault="00953649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3B932F14" w14:textId="04CF145F" w:rsidR="00953649" w:rsidRDefault="00953649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Matsuura Horizontal Mill</w:t>
      </w:r>
    </w:p>
    <w:p w14:paraId="0806E021" w14:textId="69CBE602" w:rsidR="00953649" w:rsidRDefault="00953649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360 x 240 x 250 cm </w:t>
      </w:r>
    </w:p>
    <w:p w14:paraId="1B6C570F" w14:textId="269EAD7F" w:rsidR="00953649" w:rsidRDefault="00953649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8, 000 kg</w:t>
      </w:r>
    </w:p>
    <w:p w14:paraId="7D198BCC" w14:textId="77777777" w:rsidR="002409DA" w:rsidRPr="00C76164" w:rsidRDefault="002409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58151967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3C7C6DD8" w14:textId="64A0E9D3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CF6695">
        <w:rPr>
          <w:sz w:val="24"/>
          <w:lang w:eastAsia="zh-CN"/>
        </w:rPr>
        <w:t>ed</w:t>
      </w:r>
    </w:p>
    <w:p w14:paraId="0C8EC0C1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B8551F3" w14:textId="77777777"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72EB6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0CC639AC" w14:textId="41411D3E" w:rsidR="008E7512" w:rsidRPr="002409DA" w:rsidRDefault="00953649">
      <w:pPr>
        <w:rPr>
          <w:sz w:val="24"/>
          <w:lang w:eastAsia="zh-CN"/>
        </w:rPr>
      </w:pPr>
      <w:r>
        <w:rPr>
          <w:sz w:val="24"/>
          <w:lang w:eastAsia="zh-CN"/>
        </w:rPr>
        <w:t>03/06/25</w:t>
      </w:r>
    </w:p>
    <w:p w14:paraId="57AA0CA5" w14:textId="77777777" w:rsidR="005226B3" w:rsidRDefault="005226B3">
      <w:pPr>
        <w:rPr>
          <w:sz w:val="24"/>
          <w:szCs w:val="24"/>
          <w:lang w:eastAsia="zh-CN"/>
        </w:rPr>
      </w:pPr>
    </w:p>
    <w:p w14:paraId="31B3FCD2" w14:textId="77777777" w:rsidR="00E72EB6" w:rsidRDefault="00E72EB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14:paraId="60F6C6D3" w14:textId="3BA5B3C7" w:rsidR="00E72EB6" w:rsidRDefault="0057633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</w:t>
      </w:r>
      <w:r w:rsidR="00E72EB6">
        <w:rPr>
          <w:sz w:val="24"/>
          <w:szCs w:val="24"/>
          <w:lang w:eastAsia="zh-CN"/>
        </w:rPr>
        <w:t xml:space="preserve"> am </w:t>
      </w:r>
    </w:p>
    <w:p w14:paraId="763671E1" w14:textId="77777777" w:rsidR="00E72EB6" w:rsidRPr="00E72EB6" w:rsidRDefault="00E72EB6">
      <w:pPr>
        <w:rPr>
          <w:sz w:val="24"/>
          <w:szCs w:val="24"/>
          <w:lang w:eastAsia="zh-CN"/>
        </w:rPr>
      </w:pPr>
    </w:p>
    <w:p w14:paraId="21BBADCA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5A4602A9" w14:textId="691D973A" w:rsidR="002925B1" w:rsidRDefault="00953649" w:rsidP="002925B1">
      <w:pPr>
        <w:pStyle w:val="Heading4"/>
      </w:pPr>
      <w:r>
        <w:t xml:space="preserve">285 Jalan Ahmad Ibrahim </w:t>
      </w:r>
    </w:p>
    <w:p w14:paraId="02066594" w14:textId="1B486FB4" w:rsidR="002925B1" w:rsidRDefault="00953649" w:rsidP="002925B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Panasonic Factory Solutions Asia Pacific </w:t>
      </w:r>
    </w:p>
    <w:p w14:paraId="30C7616F" w14:textId="77777777" w:rsidR="006467DA" w:rsidRDefault="006467DA">
      <w:pPr>
        <w:rPr>
          <w:lang w:eastAsia="zh-CN"/>
        </w:rPr>
      </w:pPr>
    </w:p>
    <w:p w14:paraId="6BF1B9E9" w14:textId="77777777"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0127CB74" w14:textId="094A25B3" w:rsidR="00FD6726" w:rsidRDefault="00953649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2-3 x </w:t>
      </w:r>
      <w:r w:rsidR="002409DA">
        <w:rPr>
          <w:bCs/>
          <w:sz w:val="24"/>
          <w:lang w:eastAsia="zh-CN"/>
        </w:rPr>
        <w:t>633 lo</w:t>
      </w:r>
      <w:r w:rsidR="00D412F5">
        <w:rPr>
          <w:bCs/>
          <w:sz w:val="24"/>
          <w:lang w:eastAsia="zh-CN"/>
        </w:rPr>
        <w:t xml:space="preserve">rry </w:t>
      </w:r>
      <w:r>
        <w:rPr>
          <w:bCs/>
          <w:sz w:val="24"/>
          <w:lang w:eastAsia="zh-CN"/>
        </w:rPr>
        <w:t>loader</w:t>
      </w:r>
      <w:r w:rsidR="008F6FED">
        <w:rPr>
          <w:bCs/>
          <w:sz w:val="24"/>
          <w:lang w:eastAsia="zh-CN"/>
        </w:rPr>
        <w:t xml:space="preserve"> </w:t>
      </w:r>
    </w:p>
    <w:p w14:paraId="6EB4C9AD" w14:textId="1FEB9D97" w:rsidR="005963F0" w:rsidRPr="00A4691E" w:rsidRDefault="005963F0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Hydraulic/hand jack </w:t>
      </w:r>
    </w:p>
    <w:p w14:paraId="28A9D5F4" w14:textId="0E68DE04"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  <w:r w:rsidR="00BC17E5">
        <w:rPr>
          <w:sz w:val="24"/>
          <w:lang w:eastAsia="zh-CN"/>
        </w:rPr>
        <w:t xml:space="preserve">    </w:t>
      </w:r>
    </w:p>
    <w:p w14:paraId="57B86841" w14:textId="3F20B790" w:rsidR="00E22EE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</w:t>
      </w:r>
      <w:r w:rsidR="00E22EEA">
        <w:rPr>
          <w:sz w:val="24"/>
          <w:lang w:eastAsia="zh-CN"/>
        </w:rPr>
        <w:t xml:space="preserve"> sling </w:t>
      </w:r>
    </w:p>
    <w:p w14:paraId="1681CA6F" w14:textId="5884678C" w:rsidR="006467DA" w:rsidRDefault="00E22EE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14:paraId="064A5A9B" w14:textId="47A8B6D9" w:rsidR="00E22EEA" w:rsidRDefault="00E22EE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14:paraId="0C3FC12B" w14:textId="77777777" w:rsidR="00111E78" w:rsidRDefault="002409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</w:t>
      </w:r>
      <w:r w:rsidR="004C7E81">
        <w:rPr>
          <w:sz w:val="24"/>
          <w:lang w:eastAsia="zh-CN"/>
        </w:rPr>
        <w:t xml:space="preserve">to lay out </w:t>
      </w:r>
      <w:r w:rsidR="00F5198A">
        <w:rPr>
          <w:sz w:val="24"/>
          <w:lang w:eastAsia="zh-CN"/>
        </w:rPr>
        <w:t xml:space="preserve">for </w:t>
      </w:r>
      <w:r>
        <w:rPr>
          <w:sz w:val="24"/>
          <w:lang w:eastAsia="zh-CN"/>
        </w:rPr>
        <w:t>floor protection</w:t>
      </w:r>
      <w:r w:rsidR="00C76164">
        <w:rPr>
          <w:sz w:val="24"/>
          <w:lang w:eastAsia="zh-CN"/>
        </w:rPr>
        <w:t>)</w:t>
      </w:r>
    </w:p>
    <w:p w14:paraId="1D7FC295" w14:textId="77777777" w:rsidR="004654B2" w:rsidRDefault="004654B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9E2EA29" w14:textId="68023663"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113E23F4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14:paraId="17F60143" w14:textId="77777777" w:rsidR="004C7E81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14:paraId="2C6EB51F" w14:textId="77777777" w:rsidR="009021F8" w:rsidRDefault="009021F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39B34F7" w14:textId="76D38A54"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044BC878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14:paraId="6A5643D0" w14:textId="77777777" w:rsidR="00111E7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14:paraId="0A746074" w14:textId="77777777" w:rsidR="00E72EB6" w:rsidRDefault="00E72EB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DA4E61C" w14:textId="77777777" w:rsidR="006467DA" w:rsidRPr="001C572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2A1C7AD8" w14:textId="77777777"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14:paraId="21A16C90" w14:textId="77777777"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8CE9DB7" w14:textId="77777777"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2B975C5E" w14:textId="77777777" w:rsidR="00E22EEA" w:rsidRDefault="00E22EE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3985414F" w14:textId="33B7C1EC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482746A5" w14:textId="77777777"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14:paraId="25CE04B4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14:paraId="6B974248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24D6BCA5" w14:textId="77777777"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14:paraId="5D0FBC6A" w14:textId="43C22753"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F24BE1">
        <w:rPr>
          <w:sz w:val="24"/>
          <w:lang w:eastAsia="zh-CN"/>
        </w:rPr>
        <w:t xml:space="preserve">ment of </w:t>
      </w:r>
      <w:r w:rsidR="00FD6726">
        <w:rPr>
          <w:sz w:val="24"/>
          <w:lang w:eastAsia="zh-CN"/>
        </w:rPr>
        <w:t>lorry</w:t>
      </w:r>
      <w:r w:rsidR="00F24BE1">
        <w:rPr>
          <w:sz w:val="24"/>
          <w:lang w:eastAsia="zh-CN"/>
        </w:rPr>
        <w:t xml:space="preserve"> crane</w:t>
      </w:r>
      <w:r>
        <w:rPr>
          <w:sz w:val="24"/>
          <w:lang w:eastAsia="zh-CN"/>
        </w:rPr>
        <w:t xml:space="preserve"> at designated </w:t>
      </w:r>
      <w:r w:rsidR="008F6FED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location</w:t>
      </w:r>
    </w:p>
    <w:p w14:paraId="3FBC0A5F" w14:textId="77777777" w:rsidR="00F5198A" w:rsidRDefault="00F24BE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 fully extended and resting on steel plate/timber mats as base plate</w:t>
      </w:r>
    </w:p>
    <w:p w14:paraId="333A7276" w14:textId="281A6C40" w:rsidR="009021F8" w:rsidRDefault="00F5198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jack up machine </w:t>
      </w:r>
      <w:r w:rsidR="009021F8">
        <w:rPr>
          <w:sz w:val="24"/>
          <w:lang w:eastAsia="zh-CN"/>
        </w:rPr>
        <w:t>to 4” high</w:t>
      </w:r>
    </w:p>
    <w:p w14:paraId="2BE6AC83" w14:textId="725B7223" w:rsidR="00F24BE1" w:rsidRDefault="009021F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F5198A">
        <w:rPr>
          <w:sz w:val="24"/>
          <w:lang w:eastAsia="zh-CN"/>
        </w:rPr>
        <w:t xml:space="preserve">nsert rollers </w:t>
      </w:r>
      <w:r>
        <w:rPr>
          <w:sz w:val="24"/>
          <w:lang w:eastAsia="zh-CN"/>
        </w:rPr>
        <w:t>under machine bed</w:t>
      </w:r>
      <w:r w:rsidR="00F24BE1">
        <w:rPr>
          <w:sz w:val="24"/>
          <w:lang w:eastAsia="zh-CN"/>
        </w:rPr>
        <w:t xml:space="preserve"> </w:t>
      </w:r>
    </w:p>
    <w:p w14:paraId="2DFA0429" w14:textId="399DBABB" w:rsidR="00E9246C" w:rsidRPr="00517B4E" w:rsidRDefault="001D45A5" w:rsidP="00517B4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1C572E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14:paraId="61C662D0" w14:textId="4AA41192" w:rsidR="00F118AD" w:rsidRDefault="00F24BE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Riggers to </w:t>
      </w:r>
      <w:r w:rsidR="00953649">
        <w:rPr>
          <w:sz w:val="24"/>
          <w:lang w:eastAsia="zh-CN"/>
        </w:rPr>
        <w:t>insert</w:t>
      </w:r>
      <w:r w:rsidR="00F118AD">
        <w:rPr>
          <w:sz w:val="24"/>
          <w:lang w:eastAsia="zh-CN"/>
        </w:rPr>
        <w:t xml:space="preserve"> </w:t>
      </w:r>
      <w:r w:rsidR="009021F8">
        <w:rPr>
          <w:sz w:val="24"/>
          <w:lang w:eastAsia="zh-CN"/>
        </w:rPr>
        <w:t>required sling</w:t>
      </w:r>
      <w:r w:rsidR="00F118AD">
        <w:rPr>
          <w:sz w:val="24"/>
          <w:lang w:eastAsia="zh-CN"/>
        </w:rPr>
        <w:t xml:space="preserve"> </w:t>
      </w:r>
      <w:r w:rsidR="009021F8">
        <w:rPr>
          <w:sz w:val="24"/>
          <w:lang w:eastAsia="zh-CN"/>
        </w:rPr>
        <w:t xml:space="preserve">onto crane hook </w:t>
      </w:r>
    </w:p>
    <w:p w14:paraId="12C9A553" w14:textId="77777777" w:rsidR="00F24BE1" w:rsidRDefault="00F24BE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 sling to rigging point of machine </w:t>
      </w:r>
    </w:p>
    <w:p w14:paraId="5CD819DF" w14:textId="77777777" w:rsidR="00E72EB6" w:rsidRDefault="005963F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F24BE1">
        <w:rPr>
          <w:sz w:val="24"/>
          <w:lang w:eastAsia="zh-CN"/>
        </w:rPr>
        <w:t xml:space="preserve">machine 1ft above ground to check on balancing </w:t>
      </w:r>
    </w:p>
    <w:p w14:paraId="69656D1B" w14:textId="7A3C25CF" w:rsidR="005B54EC" w:rsidRDefault="00F5198A" w:rsidP="005B54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When well balanced, hoist and load up </w:t>
      </w:r>
      <w:r w:rsidR="009021F8">
        <w:rPr>
          <w:sz w:val="24"/>
          <w:lang w:eastAsia="zh-CN"/>
        </w:rPr>
        <w:t>machine onto lo</w:t>
      </w:r>
      <w:r w:rsidR="00953649">
        <w:rPr>
          <w:sz w:val="24"/>
          <w:lang w:eastAsia="zh-CN"/>
        </w:rPr>
        <w:t xml:space="preserve">rry chassis </w:t>
      </w:r>
    </w:p>
    <w:p w14:paraId="731790A1" w14:textId="77777777" w:rsidR="00DB1E3B" w:rsidRPr="00F5198A" w:rsidRDefault="00F5198A" w:rsidP="00F5198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Released all sling from rigging point of machine</w:t>
      </w:r>
    </w:p>
    <w:p w14:paraId="3CC7AB73" w14:textId="7E446DC0" w:rsidR="00BC5005" w:rsidRPr="00953649" w:rsidRDefault="00F5198A" w:rsidP="009536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</w:t>
      </w:r>
      <w:r w:rsidR="007534E4">
        <w:rPr>
          <w:sz w:val="24"/>
          <w:lang w:eastAsia="zh-CN"/>
        </w:rPr>
        <w:t>i</w:t>
      </w:r>
      <w:r>
        <w:rPr>
          <w:sz w:val="24"/>
          <w:lang w:eastAsia="zh-CN"/>
        </w:rPr>
        <w:t>ne</w:t>
      </w:r>
      <w:r w:rsidR="00DB1E3B">
        <w:rPr>
          <w:sz w:val="24"/>
          <w:lang w:eastAsia="zh-CN"/>
        </w:rPr>
        <w:t xml:space="preserve"> with </w:t>
      </w:r>
      <w:r w:rsidR="009021F8">
        <w:rPr>
          <w:sz w:val="24"/>
          <w:lang w:eastAsia="zh-CN"/>
        </w:rPr>
        <w:t xml:space="preserve">strapping belt </w:t>
      </w:r>
      <w:r w:rsidR="00E9246C">
        <w:rPr>
          <w:sz w:val="24"/>
          <w:lang w:eastAsia="zh-CN"/>
        </w:rPr>
        <w:t xml:space="preserve">prior to moving out of customer premise </w:t>
      </w:r>
    </w:p>
    <w:p w14:paraId="5A5A113E" w14:textId="7B05BF76" w:rsidR="000046BC" w:rsidRPr="00953649" w:rsidRDefault="009021F8" w:rsidP="009536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deliver t</w:t>
      </w:r>
      <w:r w:rsidR="00953649">
        <w:rPr>
          <w:sz w:val="24"/>
          <w:lang w:eastAsia="zh-CN"/>
        </w:rPr>
        <w:t xml:space="preserve">o scrapyard for disposal </w:t>
      </w:r>
    </w:p>
    <w:p w14:paraId="32F75540" w14:textId="77777777" w:rsidR="00111E78" w:rsidRPr="009D0612" w:rsidRDefault="0099046A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D0612">
        <w:rPr>
          <w:sz w:val="24"/>
          <w:lang w:eastAsia="zh-CN"/>
        </w:rPr>
        <w:t xml:space="preserve">Once job complete, team leader will instruct the team </w:t>
      </w:r>
      <w:r w:rsidR="005226B3" w:rsidRPr="009D0612">
        <w:rPr>
          <w:sz w:val="24"/>
          <w:lang w:eastAsia="zh-CN"/>
        </w:rPr>
        <w:t>to perform proper housekeeping</w:t>
      </w:r>
    </w:p>
    <w:p w14:paraId="558E3A90" w14:textId="77777777" w:rsidR="0099046A" w:rsidRDefault="00111E78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="0099046A" w:rsidRPr="001C572E">
        <w:rPr>
          <w:sz w:val="24"/>
          <w:lang w:eastAsia="zh-CN"/>
        </w:rPr>
        <w:t>will be clear and dispose</w:t>
      </w:r>
    </w:p>
    <w:p w14:paraId="4C6976A3" w14:textId="77777777" w:rsidR="00DB1E3B" w:rsidRPr="009D0612" w:rsidRDefault="00DB1E3B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14:paraId="04F91A45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2A021FA7" w14:textId="77777777" w:rsidR="00E22EEA" w:rsidRDefault="00E22EEA" w:rsidP="000046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3716E61" w14:textId="2B9D827A" w:rsidR="0099046A" w:rsidRDefault="00E22EEA" w:rsidP="000046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14:paraId="11A46A9D" w14:textId="77777777" w:rsidR="0099046A" w:rsidRDefault="007534E4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14:paraId="6B9AC7AC" w14:textId="77777777" w:rsidR="00F118AD" w:rsidRDefault="0099046A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2BEB0BFE" w14:textId="77777777" w:rsidR="006467DA" w:rsidRPr="009D0612" w:rsidRDefault="009D0612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 62824175</w:t>
      </w:r>
      <w:r w:rsidR="006467DA">
        <w:tab/>
      </w:r>
    </w:p>
    <w:sectPr w:rsidR="006467DA" w:rsidRPr="009D0612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D90780" w14:textId="77777777" w:rsidR="00AB0C86" w:rsidRDefault="00AB0C86">
      <w:r>
        <w:separator/>
      </w:r>
    </w:p>
  </w:endnote>
  <w:endnote w:type="continuationSeparator" w:id="0">
    <w:p w14:paraId="38B4B450" w14:textId="77777777" w:rsidR="00AB0C86" w:rsidRDefault="00AB0C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4E71A7" w14:textId="77777777"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83FC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83FC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5A9EE3" w14:textId="77777777" w:rsidR="00AB0C86" w:rsidRDefault="00AB0C86">
      <w:r>
        <w:separator/>
      </w:r>
    </w:p>
  </w:footnote>
  <w:footnote w:type="continuationSeparator" w:id="0">
    <w:p w14:paraId="1AE8AF2C" w14:textId="77777777" w:rsidR="00AB0C86" w:rsidRDefault="00AB0C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325226" w14:textId="3627D308" w:rsidR="00183C4E" w:rsidRPr="000963B7" w:rsidRDefault="009D5995" w:rsidP="000963B7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1" locked="0" layoutInCell="0" allowOverlap="1" wp14:anchorId="28125CBA" wp14:editId="72B1435F">
          <wp:simplePos x="0" y="0"/>
          <wp:positionH relativeFrom="column">
            <wp:posOffset>-695325</wp:posOffset>
          </wp:positionH>
          <wp:positionV relativeFrom="paragraph">
            <wp:posOffset>-260985</wp:posOffset>
          </wp:positionV>
          <wp:extent cx="731520" cy="1280160"/>
          <wp:effectExtent l="0" t="0" r="0" b="0"/>
          <wp:wrapTight wrapText="bothSides">
            <wp:wrapPolygon edited="0">
              <wp:start x="0" y="0"/>
              <wp:lineTo x="0" y="21214"/>
              <wp:lineTo x="20813" y="21214"/>
              <wp:lineTo x="20813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963B7">
      <w:rPr>
        <w:b/>
        <w:sz w:val="28"/>
      </w:rPr>
      <w:t xml:space="preserve">               </w:t>
    </w:r>
    <w:r w:rsidR="00183C4E">
      <w:rPr>
        <w:b/>
        <w:color w:val="0000FF"/>
        <w:sz w:val="28"/>
      </w:rPr>
      <w:t>ERIC WONG MACHINERY TRANSPORTATION PTE LTD</w:t>
    </w:r>
  </w:p>
  <w:p w14:paraId="418653D8" w14:textId="5EDACC4E" w:rsidR="00183C4E" w:rsidRDefault="007534E4">
    <w:pPr>
      <w:pStyle w:val="Header"/>
      <w:jc w:val="center"/>
    </w:pPr>
    <w:r>
      <w:t>28 Kranji Loop #05-03, Kranji Green, Singapore 739571</w:t>
    </w:r>
  </w:p>
  <w:p w14:paraId="594B6FB7" w14:textId="0F7E8B9C" w:rsidR="00183C4E" w:rsidRDefault="001D45A5">
    <w:pPr>
      <w:pStyle w:val="Header"/>
      <w:jc w:val="center"/>
    </w:pPr>
    <w:r>
      <w:t>Tel</w:t>
    </w:r>
    <w:r w:rsidR="00183C4E">
      <w:t>: 62</w:t>
    </w:r>
    <w:r w:rsidR="007534E4">
      <w:t>824175, 62828203, 62826020</w:t>
    </w:r>
  </w:p>
  <w:p w14:paraId="3E09AF0D" w14:textId="7A9F27F6" w:rsidR="00183C4E" w:rsidRDefault="00183C4E">
    <w:pPr>
      <w:pStyle w:val="Header"/>
      <w:jc w:val="center"/>
    </w:pPr>
    <w:r>
      <w:t>GST Reg No. : M2-8923804 – 2</w:t>
    </w:r>
  </w:p>
  <w:p w14:paraId="148D4AF6" w14:textId="22B97BC7" w:rsidR="00183C4E" w:rsidRDefault="00183C4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0B816C8D" w14:textId="6A768A45"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18598784">
    <w:abstractNumId w:val="3"/>
  </w:num>
  <w:num w:numId="2" w16cid:durableId="1328753994">
    <w:abstractNumId w:val="6"/>
  </w:num>
  <w:num w:numId="3" w16cid:durableId="437680652">
    <w:abstractNumId w:val="1"/>
  </w:num>
  <w:num w:numId="4" w16cid:durableId="1191409103">
    <w:abstractNumId w:val="13"/>
  </w:num>
  <w:num w:numId="5" w16cid:durableId="1314799392">
    <w:abstractNumId w:val="7"/>
  </w:num>
  <w:num w:numId="6" w16cid:durableId="1203638086">
    <w:abstractNumId w:val="9"/>
  </w:num>
  <w:num w:numId="7" w16cid:durableId="187648929">
    <w:abstractNumId w:val="5"/>
  </w:num>
  <w:num w:numId="8" w16cid:durableId="321280437">
    <w:abstractNumId w:val="10"/>
  </w:num>
  <w:num w:numId="9" w16cid:durableId="999388961">
    <w:abstractNumId w:val="2"/>
  </w:num>
  <w:num w:numId="10" w16cid:durableId="591469668">
    <w:abstractNumId w:val="11"/>
  </w:num>
  <w:num w:numId="11" w16cid:durableId="195239218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20817314">
    <w:abstractNumId w:val="0"/>
  </w:num>
  <w:num w:numId="13" w16cid:durableId="1686470117">
    <w:abstractNumId w:val="8"/>
  </w:num>
  <w:num w:numId="14" w16cid:durableId="597567416">
    <w:abstractNumId w:val="12"/>
  </w:num>
  <w:num w:numId="15" w16cid:durableId="759061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046BC"/>
    <w:rsid w:val="0005684E"/>
    <w:rsid w:val="0007152C"/>
    <w:rsid w:val="00090D64"/>
    <w:rsid w:val="00094D4F"/>
    <w:rsid w:val="000963B7"/>
    <w:rsid w:val="000A4E07"/>
    <w:rsid w:val="000B238A"/>
    <w:rsid w:val="000B270C"/>
    <w:rsid w:val="000C68D5"/>
    <w:rsid w:val="000D3C89"/>
    <w:rsid w:val="000D3F7C"/>
    <w:rsid w:val="000D5C77"/>
    <w:rsid w:val="000E0C67"/>
    <w:rsid w:val="000E7F8F"/>
    <w:rsid w:val="00111E78"/>
    <w:rsid w:val="00112FD3"/>
    <w:rsid w:val="001218B2"/>
    <w:rsid w:val="001268A8"/>
    <w:rsid w:val="00133263"/>
    <w:rsid w:val="001362B6"/>
    <w:rsid w:val="00140D68"/>
    <w:rsid w:val="00141D73"/>
    <w:rsid w:val="00144C6C"/>
    <w:rsid w:val="00155DE2"/>
    <w:rsid w:val="0017369C"/>
    <w:rsid w:val="00183C4E"/>
    <w:rsid w:val="00192797"/>
    <w:rsid w:val="0019419D"/>
    <w:rsid w:val="001C50B5"/>
    <w:rsid w:val="001C572E"/>
    <w:rsid w:val="001D45A5"/>
    <w:rsid w:val="001D7633"/>
    <w:rsid w:val="00201D8B"/>
    <w:rsid w:val="00206BD9"/>
    <w:rsid w:val="00211F1E"/>
    <w:rsid w:val="002409DA"/>
    <w:rsid w:val="00245EDD"/>
    <w:rsid w:val="00251AD9"/>
    <w:rsid w:val="00257C21"/>
    <w:rsid w:val="002659E5"/>
    <w:rsid w:val="002925B1"/>
    <w:rsid w:val="002A548B"/>
    <w:rsid w:val="0030317F"/>
    <w:rsid w:val="00321127"/>
    <w:rsid w:val="00333DB7"/>
    <w:rsid w:val="00337549"/>
    <w:rsid w:val="00343B33"/>
    <w:rsid w:val="00375E51"/>
    <w:rsid w:val="003A1A79"/>
    <w:rsid w:val="003A6EE4"/>
    <w:rsid w:val="003B5238"/>
    <w:rsid w:val="003C7A2A"/>
    <w:rsid w:val="003D5FEC"/>
    <w:rsid w:val="003D79A3"/>
    <w:rsid w:val="003F3E2A"/>
    <w:rsid w:val="00401119"/>
    <w:rsid w:val="0040297C"/>
    <w:rsid w:val="00456295"/>
    <w:rsid w:val="004654B2"/>
    <w:rsid w:val="00466C7A"/>
    <w:rsid w:val="00471CFC"/>
    <w:rsid w:val="00483FC9"/>
    <w:rsid w:val="004C1FD3"/>
    <w:rsid w:val="004C7E81"/>
    <w:rsid w:val="004D7EBB"/>
    <w:rsid w:val="004E4A1F"/>
    <w:rsid w:val="00501090"/>
    <w:rsid w:val="00517B4E"/>
    <w:rsid w:val="005226B3"/>
    <w:rsid w:val="00530DC4"/>
    <w:rsid w:val="005366A1"/>
    <w:rsid w:val="00542101"/>
    <w:rsid w:val="005463C4"/>
    <w:rsid w:val="005651FD"/>
    <w:rsid w:val="005740F3"/>
    <w:rsid w:val="00576337"/>
    <w:rsid w:val="0057657F"/>
    <w:rsid w:val="00590402"/>
    <w:rsid w:val="005955A7"/>
    <w:rsid w:val="005963F0"/>
    <w:rsid w:val="005B54EC"/>
    <w:rsid w:val="005D3C81"/>
    <w:rsid w:val="005E155C"/>
    <w:rsid w:val="006467DA"/>
    <w:rsid w:val="00647E7B"/>
    <w:rsid w:val="00647F9A"/>
    <w:rsid w:val="0066401C"/>
    <w:rsid w:val="0067058F"/>
    <w:rsid w:val="00670B64"/>
    <w:rsid w:val="00684488"/>
    <w:rsid w:val="00693582"/>
    <w:rsid w:val="006B3F8F"/>
    <w:rsid w:val="006B49F8"/>
    <w:rsid w:val="006C647D"/>
    <w:rsid w:val="006D45B3"/>
    <w:rsid w:val="006F0847"/>
    <w:rsid w:val="006F12DE"/>
    <w:rsid w:val="006F2F0C"/>
    <w:rsid w:val="007036E3"/>
    <w:rsid w:val="00713F4B"/>
    <w:rsid w:val="007534E4"/>
    <w:rsid w:val="00760813"/>
    <w:rsid w:val="00777860"/>
    <w:rsid w:val="00781705"/>
    <w:rsid w:val="00782328"/>
    <w:rsid w:val="00794EBB"/>
    <w:rsid w:val="00796B1B"/>
    <w:rsid w:val="00797545"/>
    <w:rsid w:val="007D338F"/>
    <w:rsid w:val="007D4C7E"/>
    <w:rsid w:val="007F663B"/>
    <w:rsid w:val="007F6A72"/>
    <w:rsid w:val="0083651A"/>
    <w:rsid w:val="0086270C"/>
    <w:rsid w:val="00871396"/>
    <w:rsid w:val="0087572A"/>
    <w:rsid w:val="00885DDC"/>
    <w:rsid w:val="008949B6"/>
    <w:rsid w:val="00895D5D"/>
    <w:rsid w:val="008A3C35"/>
    <w:rsid w:val="008C067B"/>
    <w:rsid w:val="008D2441"/>
    <w:rsid w:val="008E7512"/>
    <w:rsid w:val="008F6FED"/>
    <w:rsid w:val="009021F8"/>
    <w:rsid w:val="00953649"/>
    <w:rsid w:val="00964ED6"/>
    <w:rsid w:val="00971AE8"/>
    <w:rsid w:val="0097276B"/>
    <w:rsid w:val="0099046A"/>
    <w:rsid w:val="009A18A9"/>
    <w:rsid w:val="009A228D"/>
    <w:rsid w:val="009A4E69"/>
    <w:rsid w:val="009D0612"/>
    <w:rsid w:val="009D5995"/>
    <w:rsid w:val="009F4FEB"/>
    <w:rsid w:val="00A2540E"/>
    <w:rsid w:val="00A4691E"/>
    <w:rsid w:val="00A6003F"/>
    <w:rsid w:val="00A6099B"/>
    <w:rsid w:val="00A73EA0"/>
    <w:rsid w:val="00A81D33"/>
    <w:rsid w:val="00A9491E"/>
    <w:rsid w:val="00AA67DA"/>
    <w:rsid w:val="00AB0C86"/>
    <w:rsid w:val="00AD40A8"/>
    <w:rsid w:val="00AD5F61"/>
    <w:rsid w:val="00B06871"/>
    <w:rsid w:val="00B0691D"/>
    <w:rsid w:val="00B16352"/>
    <w:rsid w:val="00B16B6D"/>
    <w:rsid w:val="00B444AC"/>
    <w:rsid w:val="00B568EA"/>
    <w:rsid w:val="00B742F4"/>
    <w:rsid w:val="00B80BDB"/>
    <w:rsid w:val="00B86C01"/>
    <w:rsid w:val="00BC17E5"/>
    <w:rsid w:val="00BC5005"/>
    <w:rsid w:val="00C15DC7"/>
    <w:rsid w:val="00C4669E"/>
    <w:rsid w:val="00C72DAD"/>
    <w:rsid w:val="00C76164"/>
    <w:rsid w:val="00C95881"/>
    <w:rsid w:val="00CA412E"/>
    <w:rsid w:val="00CD79B3"/>
    <w:rsid w:val="00CF30B0"/>
    <w:rsid w:val="00CF6695"/>
    <w:rsid w:val="00D07325"/>
    <w:rsid w:val="00D07A0D"/>
    <w:rsid w:val="00D221DF"/>
    <w:rsid w:val="00D31FE2"/>
    <w:rsid w:val="00D35F55"/>
    <w:rsid w:val="00D400D4"/>
    <w:rsid w:val="00D412F5"/>
    <w:rsid w:val="00D41A4A"/>
    <w:rsid w:val="00D44068"/>
    <w:rsid w:val="00D600FD"/>
    <w:rsid w:val="00DA01F0"/>
    <w:rsid w:val="00DB1E3B"/>
    <w:rsid w:val="00E22EEA"/>
    <w:rsid w:val="00E3288E"/>
    <w:rsid w:val="00E64ED4"/>
    <w:rsid w:val="00E72EB6"/>
    <w:rsid w:val="00E76DB5"/>
    <w:rsid w:val="00E9246C"/>
    <w:rsid w:val="00EC1220"/>
    <w:rsid w:val="00EE5E4F"/>
    <w:rsid w:val="00EE658C"/>
    <w:rsid w:val="00EF55B5"/>
    <w:rsid w:val="00F03666"/>
    <w:rsid w:val="00F118AD"/>
    <w:rsid w:val="00F15A11"/>
    <w:rsid w:val="00F24BE1"/>
    <w:rsid w:val="00F25404"/>
    <w:rsid w:val="00F355D0"/>
    <w:rsid w:val="00F5198A"/>
    <w:rsid w:val="00F57696"/>
    <w:rsid w:val="00F63C6A"/>
    <w:rsid w:val="00F75133"/>
    <w:rsid w:val="00FD2099"/>
    <w:rsid w:val="00FD6726"/>
    <w:rsid w:val="00FD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7E3AD3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19</TotalTime>
  <Pages>1</Pages>
  <Words>408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2734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6</cp:revision>
  <cp:lastPrinted>2024-12-30T05:32:00Z</cp:lastPrinted>
  <dcterms:created xsi:type="dcterms:W3CDTF">2025-05-19T03:08:00Z</dcterms:created>
  <dcterms:modified xsi:type="dcterms:W3CDTF">2025-05-20T06:23:00Z</dcterms:modified>
</cp:coreProperties>
</file>