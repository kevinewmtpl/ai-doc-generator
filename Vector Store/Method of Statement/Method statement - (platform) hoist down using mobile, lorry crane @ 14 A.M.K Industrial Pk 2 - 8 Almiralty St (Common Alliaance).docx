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107FFD">
      <w:pPr>
        <w:rPr>
          <w:sz w:val="24"/>
          <w:lang w:eastAsia="zh-CN"/>
        </w:rPr>
      </w:pPr>
      <w:r>
        <w:rPr>
          <w:sz w:val="24"/>
        </w:rPr>
        <w:t>Date: 21</w:t>
      </w:r>
      <w:r w:rsidRPr="00107FFD">
        <w:rPr>
          <w:sz w:val="24"/>
          <w:vertAlign w:val="superscript"/>
        </w:rPr>
        <w:t>st</w:t>
      </w:r>
      <w:r>
        <w:rPr>
          <w:sz w:val="24"/>
        </w:rPr>
        <w:t xml:space="preserve"> Mar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4E35">
        <w:rPr>
          <w:rFonts w:hint="eastAsia"/>
          <w:sz w:val="24"/>
          <w:lang w:eastAsia="zh-CN"/>
        </w:rPr>
        <w:t>o</w:t>
      </w:r>
      <w:r w:rsidR="00EE527F">
        <w:rPr>
          <w:rFonts w:hint="eastAsia"/>
          <w:sz w:val="24"/>
          <w:lang w:eastAsia="zh-CN"/>
        </w:rPr>
        <w:t xml:space="preserve"> </w:t>
      </w:r>
      <w:r w:rsidR="00107FFD">
        <w:rPr>
          <w:sz w:val="24"/>
          <w:lang w:eastAsia="zh-CN"/>
        </w:rPr>
        <w:t xml:space="preserve">hoist down machines and accessories </w:t>
      </w:r>
      <w:r w:rsidR="000A2561">
        <w:rPr>
          <w:sz w:val="24"/>
          <w:lang w:eastAsia="zh-CN"/>
        </w:rPr>
        <w:t>from 3</w:t>
      </w:r>
      <w:r w:rsidR="000A2561" w:rsidRPr="000A2561">
        <w:rPr>
          <w:sz w:val="24"/>
          <w:vertAlign w:val="superscript"/>
          <w:lang w:eastAsia="zh-CN"/>
        </w:rPr>
        <w:t>rd</w:t>
      </w:r>
      <w:r w:rsidR="000A2561">
        <w:rPr>
          <w:sz w:val="24"/>
          <w:lang w:eastAsia="zh-CN"/>
        </w:rPr>
        <w:t xml:space="preserve"> floor using platform and </w:t>
      </w:r>
      <w:r w:rsidR="00107FFD">
        <w:rPr>
          <w:sz w:val="24"/>
          <w:lang w:eastAsia="zh-CN"/>
        </w:rPr>
        <w:t xml:space="preserve">mobile/lorry crane, load up onto lorry chassis and deliver to new factory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E35" w:rsidRDefault="00107FF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F4E35" w:rsidRDefault="00107F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YCM NXV1020 CNC</w:t>
      </w:r>
    </w:p>
    <w:p w:rsidR="00107FFD" w:rsidRDefault="00107F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</w:t>
      </w:r>
    </w:p>
    <w:p w:rsidR="00107FFD" w:rsidRDefault="00107F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Bandsaw</w:t>
      </w:r>
    </w:p>
    <w:p w:rsidR="00107FFD" w:rsidRDefault="00107F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Compressor</w:t>
      </w:r>
    </w:p>
    <w:p w:rsidR="00107FFD" w:rsidRDefault="00107F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Cutting machine</w:t>
      </w:r>
    </w:p>
    <w:p w:rsidR="00107FFD" w:rsidRDefault="00107F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Milling machine </w:t>
      </w:r>
    </w:p>
    <w:p w:rsidR="000A2561" w:rsidRDefault="00107F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lot table </w:t>
      </w:r>
    </w:p>
    <w:p w:rsidR="00DF4E35" w:rsidRPr="00DF4E35" w:rsidRDefault="00DF4E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6551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0A2561">
      <w:pPr>
        <w:rPr>
          <w:sz w:val="24"/>
          <w:lang w:eastAsia="zh-CN"/>
        </w:rPr>
      </w:pPr>
      <w:r>
        <w:rPr>
          <w:sz w:val="24"/>
          <w:lang w:eastAsia="zh-CN"/>
        </w:rPr>
        <w:t>/23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55109" w:rsidRDefault="006551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55109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655109" w:rsidRPr="00655109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107FFD" w:rsidP="000A2561">
      <w:pPr>
        <w:pStyle w:val="Heading4"/>
      </w:pPr>
      <w:r>
        <w:t>14 A.M.K Industrial Pk 2 #03-01</w:t>
      </w:r>
    </w:p>
    <w:p w:rsidR="00107FFD" w:rsidRPr="00107FFD" w:rsidRDefault="00107FFD" w:rsidP="00107FF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Common Alliance Engineering Pte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07FFD" w:rsidRDefault="00107F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EE527F" w:rsidRDefault="000A25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B6C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</w:t>
      </w:r>
      <w:r w:rsidR="008A1608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loader</w:t>
      </w:r>
    </w:p>
    <w:p w:rsidR="00107FFD" w:rsidRDefault="00107F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55109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1D7BC0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EE527F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A2561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0A2561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F4E35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07FFD" w:rsidRDefault="00107FFD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B6C7F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A16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A16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F4E35">
        <w:rPr>
          <w:sz w:val="24"/>
          <w:lang w:eastAsia="zh-CN"/>
        </w:rPr>
        <w:t xml:space="preserve">and </w:t>
      </w:r>
      <w:r w:rsidR="009B6C7F">
        <w:rPr>
          <w:sz w:val="24"/>
          <w:lang w:eastAsia="zh-CN"/>
        </w:rPr>
        <w:t>mobile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655109" w:rsidRP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0C7CC4" w:rsidRDefault="000C7CC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DF4E35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8A1608">
        <w:t>.</w:t>
      </w:r>
      <w:r w:rsidR="0042603E">
        <w:rPr>
          <w:rFonts w:hint="eastAsia"/>
        </w:rPr>
        <w:t>O</w:t>
      </w:r>
      <w:r w:rsidR="008A1608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F4E35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F4E35" w:rsidRDefault="00EE527F" w:rsidP="00DF4E3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0A2561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02616E">
        <w:rPr>
          <w:sz w:val="24"/>
          <w:lang w:eastAsia="zh-CN"/>
        </w:rPr>
        <w:t>mobile/lorry crane</w:t>
      </w:r>
      <w:r w:rsidR="0040331B">
        <w:rPr>
          <w:sz w:val="24"/>
          <w:lang w:eastAsia="zh-CN"/>
        </w:rPr>
        <w:t xml:space="preserve"> at d</w:t>
      </w:r>
      <w:r w:rsidR="00655109">
        <w:rPr>
          <w:sz w:val="24"/>
          <w:lang w:eastAsia="zh-CN"/>
        </w:rPr>
        <w:t xml:space="preserve">esignated hoisting area </w:t>
      </w:r>
    </w:p>
    <w:p w:rsidR="00E82249" w:rsidRPr="00E82249" w:rsidRDefault="0002616E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0A2561">
        <w:rPr>
          <w:sz w:val="24"/>
          <w:lang w:eastAsia="zh-CN"/>
        </w:rPr>
        <w:t>oist up platform to 3</w:t>
      </w:r>
      <w:r w:rsidR="000A2561" w:rsidRPr="000A2561">
        <w:rPr>
          <w:sz w:val="24"/>
          <w:vertAlign w:val="superscript"/>
          <w:lang w:eastAsia="zh-CN"/>
        </w:rPr>
        <w:t>rd</w:t>
      </w:r>
      <w:r w:rsidR="00447980">
        <w:rPr>
          <w:sz w:val="24"/>
          <w:lang w:eastAsia="zh-CN"/>
        </w:rPr>
        <w:t xml:space="preserve"> </w:t>
      </w:r>
      <w:r w:rsidR="00DF4E35">
        <w:rPr>
          <w:sz w:val="24"/>
          <w:lang w:eastAsia="zh-CN"/>
        </w:rPr>
        <w:t xml:space="preserve">floor </w:t>
      </w:r>
      <w:r w:rsidR="00447980">
        <w:rPr>
          <w:sz w:val="24"/>
          <w:lang w:eastAsia="zh-CN"/>
        </w:rPr>
        <w:t xml:space="preserve">roller shutter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447980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447980">
        <w:rPr>
          <w:sz w:val="24"/>
          <w:lang w:eastAsia="zh-CN"/>
        </w:rPr>
        <w:t>lean and rested on the building opening slab</w:t>
      </w:r>
    </w:p>
    <w:p w:rsidR="0002616E" w:rsidRDefault="000261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DF4E35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DF4E35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447980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2616E">
        <w:rPr>
          <w:sz w:val="24"/>
          <w:lang w:eastAsia="zh-CN"/>
        </w:rPr>
        <w:t xml:space="preserve"> machine</w:t>
      </w:r>
      <w:r w:rsidR="00E82249">
        <w:rPr>
          <w:sz w:val="24"/>
          <w:lang w:eastAsia="zh-CN"/>
        </w:rPr>
        <w:t xml:space="preserve"> </w:t>
      </w:r>
      <w:r w:rsidR="0002616E">
        <w:rPr>
          <w:sz w:val="24"/>
          <w:lang w:eastAsia="zh-CN"/>
        </w:rPr>
        <w:t>in</w:t>
      </w:r>
      <w:r w:rsidR="000A2561">
        <w:rPr>
          <w:sz w:val="24"/>
          <w:lang w:eastAsia="zh-CN"/>
        </w:rPr>
        <w:t>to</w:t>
      </w:r>
      <w:r w:rsidR="00E82249">
        <w:rPr>
          <w:sz w:val="24"/>
          <w:lang w:eastAsia="zh-CN"/>
        </w:rPr>
        <w:t xml:space="preserve"> platform</w:t>
      </w:r>
    </w:p>
    <w:p w:rsidR="0002616E" w:rsidRDefault="0002616E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to rigging point of machine</w:t>
      </w:r>
    </w:p>
    <w:p w:rsidR="0002616E" w:rsidRDefault="0002616E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machine to the ground</w:t>
      </w:r>
    </w:p>
    <w:p w:rsidR="0002616E" w:rsidRDefault="0002616E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DF4E35" w:rsidRPr="0002616E" w:rsidRDefault="0002616E" w:rsidP="000261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Secured</w:t>
      </w:r>
      <w:r w:rsidR="00E82249">
        <w:rPr>
          <w:sz w:val="24"/>
          <w:lang w:eastAsia="zh-CN"/>
        </w:rPr>
        <w:t xml:space="preserve"> with strapping belt</w:t>
      </w:r>
      <w:r>
        <w:rPr>
          <w:sz w:val="24"/>
          <w:lang w:eastAsia="zh-CN"/>
        </w:rPr>
        <w:t xml:space="preserve"> prior to moving out of premise </w:t>
      </w:r>
    </w:p>
    <w:p w:rsidR="008A1608" w:rsidRPr="00256858" w:rsidRDefault="000A2561" w:rsidP="002568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</w:t>
      </w:r>
      <w:r w:rsidR="0002616E">
        <w:rPr>
          <w:sz w:val="24"/>
          <w:lang w:eastAsia="zh-CN"/>
        </w:rPr>
        <w:t>ort to new factory</w:t>
      </w:r>
      <w:r>
        <w:rPr>
          <w:sz w:val="24"/>
          <w:lang w:eastAsia="zh-CN"/>
        </w:rPr>
        <w:t xml:space="preserve"> </w:t>
      </w:r>
    </w:p>
    <w:p w:rsidR="00EE527F" w:rsidRDefault="00EE527F" w:rsidP="00975E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2616E" w:rsidRPr="00975EFE" w:rsidRDefault="0002616E" w:rsidP="00975E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bookmarkStart w:id="0" w:name="_GoBack"/>
      <w:bookmarkEnd w:id="0"/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7264" w:rsidRDefault="00C17264">
      <w:r>
        <w:separator/>
      </w:r>
    </w:p>
  </w:endnote>
  <w:endnote w:type="continuationSeparator" w:id="0">
    <w:p w:rsidR="00C17264" w:rsidRDefault="00C17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616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616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7264" w:rsidRDefault="00C17264">
      <w:r>
        <w:separator/>
      </w:r>
    </w:p>
  </w:footnote>
  <w:footnote w:type="continuationSeparator" w:id="0">
    <w:p w:rsidR="00C17264" w:rsidRDefault="00C172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1726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8A1608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1726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A1608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616E"/>
    <w:rsid w:val="000A2561"/>
    <w:rsid w:val="000C7CC4"/>
    <w:rsid w:val="00107FFD"/>
    <w:rsid w:val="00130302"/>
    <w:rsid w:val="001D7BC0"/>
    <w:rsid w:val="00251834"/>
    <w:rsid w:val="00255EC6"/>
    <w:rsid w:val="00256858"/>
    <w:rsid w:val="002D0D60"/>
    <w:rsid w:val="003445E6"/>
    <w:rsid w:val="003C4111"/>
    <w:rsid w:val="0040331B"/>
    <w:rsid w:val="00424109"/>
    <w:rsid w:val="0042603E"/>
    <w:rsid w:val="00447980"/>
    <w:rsid w:val="004725E1"/>
    <w:rsid w:val="00655109"/>
    <w:rsid w:val="006A0465"/>
    <w:rsid w:val="008139E3"/>
    <w:rsid w:val="008254AB"/>
    <w:rsid w:val="00840DC8"/>
    <w:rsid w:val="00850E9D"/>
    <w:rsid w:val="008A1608"/>
    <w:rsid w:val="008C497E"/>
    <w:rsid w:val="00975EFE"/>
    <w:rsid w:val="009B6C7F"/>
    <w:rsid w:val="009F67E0"/>
    <w:rsid w:val="00B85262"/>
    <w:rsid w:val="00C17264"/>
    <w:rsid w:val="00CA3063"/>
    <w:rsid w:val="00D050F2"/>
    <w:rsid w:val="00D64CFE"/>
    <w:rsid w:val="00DF4E35"/>
    <w:rsid w:val="00E650C3"/>
    <w:rsid w:val="00E82249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2022-12-27T03:06:00Z</cp:lastPrinted>
  <dcterms:created xsi:type="dcterms:W3CDTF">2023-03-21T01:45:00Z</dcterms:created>
  <dcterms:modified xsi:type="dcterms:W3CDTF">2023-03-21T01:45:00Z</dcterms:modified>
</cp:coreProperties>
</file>