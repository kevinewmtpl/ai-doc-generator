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4DC" w:rsidRDefault="004404DC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9466C0">
      <w:pPr>
        <w:rPr>
          <w:sz w:val="24"/>
          <w:lang w:eastAsia="zh-CN"/>
        </w:rPr>
      </w:pPr>
      <w:r>
        <w:rPr>
          <w:sz w:val="24"/>
        </w:rPr>
        <w:t>Date: 25</w:t>
      </w:r>
      <w:r w:rsidRPr="009466C0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4D4F79">
        <w:rPr>
          <w:sz w:val="24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36C11" w:rsidRDefault="0081336E" w:rsidP="00A36C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B4F04">
        <w:rPr>
          <w:sz w:val="24"/>
          <w:lang w:eastAsia="zh-CN"/>
        </w:rPr>
        <w:t>unload 3 packages of 1 set VBS1316-60</w:t>
      </w:r>
      <w:r w:rsidR="00A36C11">
        <w:rPr>
          <w:sz w:val="24"/>
          <w:lang w:eastAsia="zh-CN"/>
        </w:rPr>
        <w:t xml:space="preserve"> Everising Band Saw</w:t>
      </w:r>
      <w:r w:rsidR="007B4F04">
        <w:rPr>
          <w:sz w:val="24"/>
          <w:lang w:eastAsia="zh-CN"/>
        </w:rPr>
        <w:t xml:space="preserve"> machine from 1</w:t>
      </w:r>
      <w:r w:rsidR="00D00B7A">
        <w:rPr>
          <w:sz w:val="24"/>
          <w:lang w:eastAsia="zh-CN"/>
        </w:rPr>
        <w:t xml:space="preserve"> x 40ft HQ</w:t>
      </w:r>
      <w:r w:rsidR="007B4F04">
        <w:rPr>
          <w:sz w:val="24"/>
          <w:lang w:eastAsia="zh-CN"/>
        </w:rPr>
        <w:t>,</w:t>
      </w:r>
    </w:p>
    <w:p w:rsidR="008F241C" w:rsidRDefault="007B4F04" w:rsidP="00A36C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A36C11">
        <w:rPr>
          <w:sz w:val="24"/>
          <w:lang w:eastAsia="zh-CN"/>
        </w:rPr>
        <w:t>1 x 20ft FR and 1 x 40ft OT</w:t>
      </w:r>
      <w:r w:rsidR="00496E5B" w:rsidRPr="00A36C11">
        <w:rPr>
          <w:sz w:val="24"/>
          <w:lang w:eastAsia="zh-CN"/>
        </w:rPr>
        <w:t xml:space="preserve"> container, uncrate, </w:t>
      </w:r>
      <w:r w:rsidR="00DC294D" w:rsidRPr="00A36C11">
        <w:rPr>
          <w:sz w:val="24"/>
          <w:lang w:eastAsia="zh-CN"/>
        </w:rPr>
        <w:t>shift and position machine to location</w:t>
      </w:r>
      <w:r w:rsidR="00FD77AF" w:rsidRPr="00A36C11">
        <w:rPr>
          <w:sz w:val="24"/>
          <w:lang w:eastAsia="zh-CN"/>
        </w:rPr>
        <w:t xml:space="preserve"> by using factory overhead crane</w:t>
      </w:r>
    </w:p>
    <w:p w:rsidR="004404DC" w:rsidRDefault="004404DC" w:rsidP="00A36C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404DC" w:rsidRDefault="004404DC" w:rsidP="00A36C1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404DC" w:rsidRPr="004404DC" w:rsidRDefault="004404DC" w:rsidP="00A36C1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packing list attached</w:t>
      </w:r>
    </w:p>
    <w:p w:rsidR="008F241C" w:rsidRPr="008F241C" w:rsidRDefault="008F24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A36C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7B4F04">
        <w:rPr>
          <w:sz w:val="24"/>
          <w:lang w:eastAsia="zh-CN"/>
        </w:rPr>
        <w:t>30/07//2018</w:t>
      </w:r>
      <w:r w:rsidR="00496E5B">
        <w:rPr>
          <w:sz w:val="24"/>
          <w:lang w:eastAsia="zh-CN"/>
        </w:rPr>
        <w:t xml:space="preserve">  </w:t>
      </w:r>
      <w:r w:rsidR="00D00B7A">
        <w:rPr>
          <w:sz w:val="24"/>
          <w:lang w:eastAsia="zh-CN"/>
        </w:rPr>
        <w:t xml:space="preserve"> </w:t>
      </w:r>
      <w:r w:rsidR="00496E5B">
        <w:rPr>
          <w:sz w:val="24"/>
          <w:lang w:eastAsia="zh-CN"/>
        </w:rPr>
        <w:t xml:space="preserve">-  </w:t>
      </w:r>
      <w:r w:rsidR="00D00B7A">
        <w:rPr>
          <w:sz w:val="24"/>
          <w:lang w:eastAsia="zh-CN"/>
        </w:rPr>
        <w:t xml:space="preserve"> </w:t>
      </w:r>
      <w:r w:rsidR="00496E5B">
        <w:rPr>
          <w:sz w:val="24"/>
          <w:lang w:eastAsia="zh-CN"/>
        </w:rPr>
        <w:t xml:space="preserve">10:00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B4F04" w:rsidP="00707B09">
      <w:pPr>
        <w:pStyle w:val="Heading4"/>
      </w:pPr>
      <w:r>
        <w:t>10</w:t>
      </w:r>
      <w:r w:rsidRPr="007B4F04">
        <w:rPr>
          <w:vertAlign w:val="superscript"/>
        </w:rPr>
        <w:t>th</w:t>
      </w:r>
      <w:r>
        <w:t xml:space="preserve"> Sixth Lok Yang Rd</w:t>
      </w:r>
    </w:p>
    <w:p w:rsidR="007B4F04" w:rsidRPr="007B4F04" w:rsidRDefault="007B4F04" w:rsidP="007B4F0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Kim Ann Engineering Pte Ltd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35F90" w:rsidRDefault="007B4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FD77AF">
        <w:rPr>
          <w:sz w:val="24"/>
          <w:lang w:eastAsia="zh-CN"/>
        </w:rPr>
        <w:t>actory overhead crane</w:t>
      </w:r>
    </w:p>
    <w:p w:rsidR="004D4F79" w:rsidRDefault="004D4F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l</w:t>
      </w:r>
      <w:r w:rsidR="00496E5B">
        <w:rPr>
          <w:sz w:val="24"/>
          <w:lang w:eastAsia="zh-CN"/>
        </w:rPr>
        <w:t>orry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96E5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DC5DBE" w:rsidRDefault="007B4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operation </w:t>
      </w:r>
      <w:r w:rsidR="00DC5DBE">
        <w:rPr>
          <w:sz w:val="24"/>
          <w:lang w:eastAsia="zh-CN"/>
        </w:rPr>
        <w:t>will be carry out on heavy rain, thunderstorms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404DC" w:rsidRDefault="004404DC" w:rsidP="004F132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C5DB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C5DB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</w:t>
      </w:r>
      <w:r w:rsidR="00A44831">
        <w:rPr>
          <w:sz w:val="24"/>
          <w:lang w:eastAsia="zh-CN"/>
        </w:rPr>
        <w:t xml:space="preserve"> rigger, signalman</w:t>
      </w:r>
      <w:r w:rsidR="00A10F90">
        <w:rPr>
          <w:sz w:val="24"/>
          <w:lang w:eastAsia="zh-CN"/>
        </w:rPr>
        <w:t xml:space="preserve"> and lorry loader operator</w:t>
      </w:r>
      <w:r w:rsidR="00A44831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8F241C" w:rsidRDefault="008F241C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 w:rsidR="00A36C1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DC5DBE">
        <w:t>.</w:t>
      </w:r>
      <w:r w:rsidR="00A64537">
        <w:rPr>
          <w:rFonts w:hint="eastAsia"/>
        </w:rPr>
        <w:t>O</w:t>
      </w:r>
      <w:r w:rsidR="00DC5DBE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7B4F04" w:rsidRDefault="0081336E" w:rsidP="007B4F0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1323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3666" w:rsidRPr="00A36C11" w:rsidRDefault="00A36C11" w:rsidP="00A36C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Park</w:t>
      </w:r>
      <w:r w:rsidR="004404DC">
        <w:rPr>
          <w:sz w:val="24"/>
          <w:lang w:eastAsia="zh-CN"/>
        </w:rPr>
        <w:t>ing of</w:t>
      </w:r>
      <w:r>
        <w:rPr>
          <w:sz w:val="24"/>
          <w:lang w:eastAsia="zh-CN"/>
        </w:rPr>
        <w:t xml:space="preserve"> con</w:t>
      </w:r>
      <w:r w:rsidR="004404DC">
        <w:rPr>
          <w:sz w:val="24"/>
          <w:lang w:eastAsia="zh-CN"/>
        </w:rPr>
        <w:t>tainer at designated loading area</w:t>
      </w:r>
      <w:bookmarkStart w:id="0" w:name="_GoBack"/>
      <w:bookmarkEnd w:id="0"/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down case to the ground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Un-crate machine case</w:t>
      </w:r>
    </w:p>
    <w:p w:rsidR="00A44831" w:rsidRPr="00893666" w:rsidRDefault="00893666" w:rsidP="008936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Overhead crane to hoist </w:t>
      </w:r>
      <w:r w:rsidR="00A36C11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and detach machine from base </w:t>
      </w:r>
    </w:p>
    <w:p w:rsidR="001973AD" w:rsidRDefault="001973A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A36C11">
        <w:rPr>
          <w:sz w:val="24"/>
          <w:lang w:eastAsia="zh-CN"/>
        </w:rPr>
        <w:t xml:space="preserve">t machine into factory </w:t>
      </w:r>
    </w:p>
    <w:p w:rsidR="00A36C11" w:rsidRPr="00FD77AF" w:rsidRDefault="00A36C11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and unload machine at the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A10F90">
      <w:pPr>
        <w:ind w:left="720"/>
        <w:rPr>
          <w:sz w:val="24"/>
          <w:lang w:eastAsia="zh-CN"/>
        </w:rPr>
      </w:pPr>
    </w:p>
    <w:p w:rsidR="00535F90" w:rsidRDefault="00A10F90" w:rsidP="00535F90">
      <w:pPr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A10F90" w:rsidRPr="00535F90" w:rsidRDefault="00A10F90" w:rsidP="00535F90">
      <w:pPr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535F90" w:rsidRDefault="00535F90" w:rsidP="0083012A">
      <w:pPr>
        <w:ind w:left="720"/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6332" w:rsidRDefault="005A6332">
      <w:r>
        <w:separator/>
      </w:r>
    </w:p>
  </w:endnote>
  <w:endnote w:type="continuationSeparator" w:id="0">
    <w:p w:rsidR="005A6332" w:rsidRDefault="005A6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04D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04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6332" w:rsidRDefault="005A6332">
      <w:r>
        <w:separator/>
      </w:r>
    </w:p>
  </w:footnote>
  <w:footnote w:type="continuationSeparator" w:id="0">
    <w:p w:rsidR="005A6332" w:rsidRDefault="005A6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A633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A633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FFC6F53"/>
    <w:multiLevelType w:val="hybridMultilevel"/>
    <w:tmpl w:val="29749C9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973AD"/>
    <w:rsid w:val="00205704"/>
    <w:rsid w:val="0023701D"/>
    <w:rsid w:val="004135BC"/>
    <w:rsid w:val="004404DC"/>
    <w:rsid w:val="00496E5B"/>
    <w:rsid w:val="004D2F53"/>
    <w:rsid w:val="004D4F79"/>
    <w:rsid w:val="004F1323"/>
    <w:rsid w:val="00535F90"/>
    <w:rsid w:val="005A6332"/>
    <w:rsid w:val="005E5B29"/>
    <w:rsid w:val="00684C71"/>
    <w:rsid w:val="006B6525"/>
    <w:rsid w:val="00707B09"/>
    <w:rsid w:val="007602C7"/>
    <w:rsid w:val="007B4F04"/>
    <w:rsid w:val="007D680E"/>
    <w:rsid w:val="007E7225"/>
    <w:rsid w:val="0081336E"/>
    <w:rsid w:val="0083012A"/>
    <w:rsid w:val="00893666"/>
    <w:rsid w:val="008F1C49"/>
    <w:rsid w:val="008F241C"/>
    <w:rsid w:val="009466C0"/>
    <w:rsid w:val="00A10F90"/>
    <w:rsid w:val="00A36C11"/>
    <w:rsid w:val="00A44831"/>
    <w:rsid w:val="00A64537"/>
    <w:rsid w:val="00A95161"/>
    <w:rsid w:val="00D00B7A"/>
    <w:rsid w:val="00D81C08"/>
    <w:rsid w:val="00DC294D"/>
    <w:rsid w:val="00DC5DBE"/>
    <w:rsid w:val="00E9120A"/>
    <w:rsid w:val="00FB544C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97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2017-05-23T07:23:00Z</cp:lastPrinted>
  <dcterms:created xsi:type="dcterms:W3CDTF">2018-07-25T03:27:00Z</dcterms:created>
  <dcterms:modified xsi:type="dcterms:W3CDTF">2018-07-25T05:38:00Z</dcterms:modified>
</cp:coreProperties>
</file>