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800D79">
      <w:pPr>
        <w:rPr>
          <w:sz w:val="24"/>
          <w:lang w:eastAsia="zh-CN"/>
        </w:rPr>
      </w:pPr>
      <w:r>
        <w:rPr>
          <w:sz w:val="24"/>
        </w:rPr>
        <w:t>Date: 20</w:t>
      </w:r>
      <w:r w:rsidRPr="00800D79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bookmarkStart w:id="0" w:name="_GoBack"/>
      <w:bookmarkEnd w:id="0"/>
      <w:r w:rsidR="008C6250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EB1B30" w:rsidRPr="0063312A" w:rsidRDefault="003450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EB1B30">
        <w:rPr>
          <w:sz w:val="24"/>
          <w:lang w:eastAsia="zh-CN"/>
        </w:rPr>
        <w:t xml:space="preserve"> unit machine fro</w:t>
      </w:r>
      <w:r w:rsidR="008C6250">
        <w:rPr>
          <w:sz w:val="24"/>
          <w:lang w:eastAsia="zh-CN"/>
        </w:rPr>
        <w:t xml:space="preserve">m workshop to loading area, using forklift to fork up onto lorry chassis </w:t>
      </w:r>
      <w:r w:rsidR="00EB1B30">
        <w:rPr>
          <w:sz w:val="24"/>
          <w:lang w:eastAsia="zh-CN"/>
        </w:rPr>
        <w:t>and deliver to another location</w:t>
      </w:r>
      <w:r w:rsidR="00381103">
        <w:rPr>
          <w:sz w:val="24"/>
          <w:lang w:eastAsia="zh-CN"/>
        </w:rPr>
        <w:t xml:space="preserve">, unload, shift and position into premise at ground floor </w:t>
      </w:r>
      <w:r w:rsidR="00EB1B30">
        <w:rPr>
          <w:sz w:val="24"/>
          <w:lang w:eastAsia="zh-CN"/>
        </w:rPr>
        <w:t xml:space="preserve">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C6250" w:rsidRDefault="008C62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C6250" w:rsidRDefault="008C625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C6250" w:rsidRPr="008C6250" w:rsidRDefault="008C625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877E7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6557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00D79" w:rsidRDefault="00800D79" w:rsidP="00800D79">
      <w:pPr>
        <w:pStyle w:val="Heading4"/>
      </w:pPr>
      <w:r>
        <w:t>7 Loyang Way</w:t>
      </w:r>
    </w:p>
    <w:p w:rsidR="0063312A" w:rsidRPr="00800D79" w:rsidRDefault="00800D79" w:rsidP="00800D79">
      <w:pPr>
        <w:pStyle w:val="Heading4"/>
      </w:pPr>
      <w:r>
        <w:t>NOV Oilwell Varco</w:t>
      </w:r>
      <w:r w:rsidR="00823172">
        <w:rPr>
          <w:szCs w:val="24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lorry loader</w:t>
      </w:r>
    </w:p>
    <w:p w:rsidR="008C6250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bed</w:t>
      </w:r>
    </w:p>
    <w:p w:rsidR="00F40520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6467DA" w:rsidRDefault="00F405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45048">
        <w:rPr>
          <w:sz w:val="24"/>
          <w:lang w:eastAsia="zh-CN"/>
        </w:rPr>
        <w:t xml:space="preserve">10 ton </w:t>
      </w:r>
      <w:r>
        <w:rPr>
          <w:sz w:val="24"/>
          <w:lang w:eastAsia="zh-CN"/>
        </w:rPr>
        <w:t>forklift</w:t>
      </w:r>
      <w:r w:rsidR="001268A8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823172">
        <w:rPr>
          <w:sz w:val="24"/>
          <w:lang w:eastAsia="zh-CN"/>
        </w:rPr>
        <w:t xml:space="preserve">s on loading/unloading </w:t>
      </w:r>
      <w:r w:rsidR="0063312A">
        <w:rPr>
          <w:sz w:val="24"/>
          <w:lang w:eastAsia="zh-CN"/>
        </w:rPr>
        <w:t>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40520" w:rsidRPr="00823172" w:rsidRDefault="00F4052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3312A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5435B6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</w:t>
      </w:r>
      <w:r w:rsidR="005435B6">
        <w:rPr>
          <w:sz w:val="24"/>
          <w:lang w:eastAsia="zh-CN"/>
        </w:rPr>
        <w:t>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Pr="008C6250" w:rsidRDefault="008C6250" w:rsidP="008C6250">
      <w:pPr>
        <w:rPr>
          <w:sz w:val="24"/>
          <w:szCs w:val="24"/>
          <w:lang w:eastAsia="zh-CN"/>
        </w:rPr>
      </w:pPr>
      <w:r>
        <w:rPr>
          <w:sz w:val="24"/>
          <w:szCs w:val="24"/>
        </w:rPr>
        <w:t xml:space="preserve">M.OM certified forklift operator </w:t>
      </w:r>
      <w:r w:rsidR="00877E79">
        <w:rPr>
          <w:sz w:val="24"/>
          <w:szCs w:val="24"/>
        </w:rPr>
        <w:t xml:space="preserve">will be involved in the operation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FA1238" w:rsidRPr="00345048" w:rsidRDefault="00381103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machine from workshop to loading area</w:t>
      </w:r>
    </w:p>
    <w:p w:rsidR="00FA1238" w:rsidRDefault="00381103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10ton forklift to fork up machine </w:t>
      </w:r>
    </w:p>
    <w:p w:rsidR="00381103" w:rsidRDefault="00381103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823172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 xml:space="preserve">machine onto lorry chassis </w:t>
      </w:r>
    </w:p>
    <w:p w:rsidR="00381103" w:rsidRDefault="00381103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</w:p>
    <w:p w:rsidR="00381103" w:rsidRDefault="00381103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823172">
        <w:rPr>
          <w:sz w:val="24"/>
          <w:lang w:eastAsia="zh-CN"/>
        </w:rPr>
        <w:t xml:space="preserve">and deliver </w:t>
      </w:r>
      <w:r>
        <w:rPr>
          <w:sz w:val="24"/>
          <w:lang w:eastAsia="zh-CN"/>
        </w:rPr>
        <w:t xml:space="preserve">machine to new location </w:t>
      </w:r>
    </w:p>
    <w:p w:rsidR="00381103" w:rsidRDefault="00381103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10ton forklift to fork down machine from lorry chassis </w:t>
      </w:r>
    </w:p>
    <w:p w:rsidR="00FA1238" w:rsidRDefault="00381103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to near ground level</w:t>
      </w:r>
    </w:p>
    <w:p w:rsidR="00C40962" w:rsidRPr="00381103" w:rsidRDefault="00266D8F" w:rsidP="0038110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81103">
        <w:rPr>
          <w:sz w:val="24"/>
          <w:lang w:eastAsia="zh-CN"/>
        </w:rPr>
        <w:t>Inse</w:t>
      </w:r>
      <w:r w:rsidR="003E42A5" w:rsidRPr="00381103">
        <w:rPr>
          <w:sz w:val="24"/>
          <w:lang w:eastAsia="zh-CN"/>
        </w:rPr>
        <w:t xml:space="preserve">rt </w:t>
      </w:r>
      <w:r w:rsidR="00345048" w:rsidRPr="00381103">
        <w:rPr>
          <w:sz w:val="24"/>
          <w:lang w:eastAsia="zh-CN"/>
        </w:rPr>
        <w:t>rollers/</w:t>
      </w:r>
      <w:r w:rsidR="003E42A5" w:rsidRPr="00381103">
        <w:rPr>
          <w:sz w:val="24"/>
          <w:lang w:eastAsia="zh-CN"/>
        </w:rPr>
        <w:t>pallet truck to machine base</w:t>
      </w:r>
    </w:p>
    <w:p w:rsidR="003E42A5" w:rsidRPr="00FA1238" w:rsidRDefault="00B54175" w:rsidP="00FA123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A1238">
        <w:rPr>
          <w:sz w:val="24"/>
          <w:lang w:eastAsia="zh-CN"/>
        </w:rPr>
        <w:t xml:space="preserve">Transport machine into tenant premise at ground floor </w:t>
      </w:r>
    </w:p>
    <w:p w:rsidR="00670783" w:rsidRPr="005435B6" w:rsidRDefault="00670783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5435B6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at</w:t>
      </w:r>
      <w:r w:rsidR="00A20137">
        <w:rPr>
          <w:sz w:val="24"/>
          <w:lang w:eastAsia="zh-CN"/>
        </w:rPr>
        <w:t xml:space="preserve"> the designated location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3D67" w:rsidRDefault="00F33D67">
      <w:r>
        <w:separator/>
      </w:r>
    </w:p>
  </w:endnote>
  <w:endnote w:type="continuationSeparator" w:id="0">
    <w:p w:rsidR="00F33D67" w:rsidRDefault="00F33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00D7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00D7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3D67" w:rsidRDefault="00F33D67">
      <w:r>
        <w:separator/>
      </w:r>
    </w:p>
  </w:footnote>
  <w:footnote w:type="continuationSeparator" w:id="0">
    <w:p w:rsidR="00F33D67" w:rsidRDefault="00F33D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33D6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33D6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4E19"/>
    <w:rsid w:val="00063B47"/>
    <w:rsid w:val="00066D49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93A39"/>
    <w:rsid w:val="001C7F7C"/>
    <w:rsid w:val="001F5380"/>
    <w:rsid w:val="002135F7"/>
    <w:rsid w:val="00217127"/>
    <w:rsid w:val="002370A3"/>
    <w:rsid w:val="00237E43"/>
    <w:rsid w:val="00241657"/>
    <w:rsid w:val="00257C21"/>
    <w:rsid w:val="00266D8F"/>
    <w:rsid w:val="00345048"/>
    <w:rsid w:val="003571AC"/>
    <w:rsid w:val="00381103"/>
    <w:rsid w:val="003C43A5"/>
    <w:rsid w:val="003D3BEA"/>
    <w:rsid w:val="003E0442"/>
    <w:rsid w:val="003E0C0F"/>
    <w:rsid w:val="003E42A5"/>
    <w:rsid w:val="003F58E1"/>
    <w:rsid w:val="00417F59"/>
    <w:rsid w:val="00421868"/>
    <w:rsid w:val="00466C7A"/>
    <w:rsid w:val="004E758D"/>
    <w:rsid w:val="005333BC"/>
    <w:rsid w:val="005435B6"/>
    <w:rsid w:val="005A3BAE"/>
    <w:rsid w:val="005C015A"/>
    <w:rsid w:val="005F5722"/>
    <w:rsid w:val="00626402"/>
    <w:rsid w:val="0062711C"/>
    <w:rsid w:val="0063312A"/>
    <w:rsid w:val="00634800"/>
    <w:rsid w:val="006467DA"/>
    <w:rsid w:val="0065292B"/>
    <w:rsid w:val="0065570B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800D79"/>
    <w:rsid w:val="008225C1"/>
    <w:rsid w:val="00823172"/>
    <w:rsid w:val="0084724A"/>
    <w:rsid w:val="00877E79"/>
    <w:rsid w:val="00885A6B"/>
    <w:rsid w:val="00895D5D"/>
    <w:rsid w:val="0089628B"/>
    <w:rsid w:val="008C6250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84205"/>
    <w:rsid w:val="00A93B6F"/>
    <w:rsid w:val="00AB583B"/>
    <w:rsid w:val="00AF1287"/>
    <w:rsid w:val="00B11F89"/>
    <w:rsid w:val="00B54175"/>
    <w:rsid w:val="00B61A87"/>
    <w:rsid w:val="00BA65F8"/>
    <w:rsid w:val="00BD7626"/>
    <w:rsid w:val="00BF1F53"/>
    <w:rsid w:val="00C40962"/>
    <w:rsid w:val="00C83E46"/>
    <w:rsid w:val="00C95881"/>
    <w:rsid w:val="00D06CBE"/>
    <w:rsid w:val="00D51A21"/>
    <w:rsid w:val="00D56A91"/>
    <w:rsid w:val="00DA3F5C"/>
    <w:rsid w:val="00E14B73"/>
    <w:rsid w:val="00E14D44"/>
    <w:rsid w:val="00E76DB5"/>
    <w:rsid w:val="00E833E9"/>
    <w:rsid w:val="00EB160A"/>
    <w:rsid w:val="00EB1B30"/>
    <w:rsid w:val="00EC1220"/>
    <w:rsid w:val="00EC37A1"/>
    <w:rsid w:val="00EF789A"/>
    <w:rsid w:val="00F33D67"/>
    <w:rsid w:val="00F36CE9"/>
    <w:rsid w:val="00F371B8"/>
    <w:rsid w:val="00F40520"/>
    <w:rsid w:val="00FA1238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2122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2022-08-10T05:08:00Z</cp:lastPrinted>
  <dcterms:created xsi:type="dcterms:W3CDTF">2022-12-20T05:23:00Z</dcterms:created>
  <dcterms:modified xsi:type="dcterms:W3CDTF">2022-12-20T05:23:00Z</dcterms:modified>
</cp:coreProperties>
</file>