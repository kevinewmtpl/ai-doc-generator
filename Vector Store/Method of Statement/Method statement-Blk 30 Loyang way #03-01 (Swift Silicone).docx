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38F30" w14:textId="77777777"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1C8F776" w14:textId="77777777" w:rsidR="006261D2" w:rsidRDefault="006261D2">
      <w:pPr>
        <w:jc w:val="center"/>
        <w:rPr>
          <w:sz w:val="22"/>
        </w:rPr>
      </w:pPr>
    </w:p>
    <w:p w14:paraId="35CA273C" w14:textId="77777777"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DB148C">
        <w:rPr>
          <w:sz w:val="24"/>
        </w:rPr>
        <w:t>: 21</w:t>
      </w:r>
      <w:r w:rsidR="00DB148C" w:rsidRPr="00DB148C">
        <w:rPr>
          <w:sz w:val="24"/>
          <w:vertAlign w:val="superscript"/>
        </w:rPr>
        <w:t>st</w:t>
      </w:r>
      <w:r w:rsidR="00DB148C">
        <w:rPr>
          <w:sz w:val="24"/>
        </w:rPr>
        <w:t xml:space="preserve"> Oct 2024</w:t>
      </w:r>
    </w:p>
    <w:p w14:paraId="274FF992" w14:textId="77777777"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2262889" w14:textId="77777777"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CEDE915" w14:textId="77777777" w:rsidR="00904297" w:rsidRDefault="001F035B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4E0C35">
        <w:rPr>
          <w:sz w:val="24"/>
          <w:lang w:eastAsia="zh-CN"/>
        </w:rPr>
        <w:t>up 1 unit machine to 3</w:t>
      </w:r>
      <w:r w:rsidR="00DB148C" w:rsidRPr="00DB148C">
        <w:rPr>
          <w:sz w:val="24"/>
          <w:vertAlign w:val="superscript"/>
          <w:lang w:eastAsia="zh-CN"/>
        </w:rPr>
        <w:t>th</w:t>
      </w:r>
      <w:r w:rsidR="00F34659">
        <w:rPr>
          <w:sz w:val="24"/>
          <w:lang w:eastAsia="zh-CN"/>
        </w:rPr>
        <w:t xml:space="preserve"> floor through wall hacking opening by using platform and mobile/lorry crane</w:t>
      </w:r>
    </w:p>
    <w:p w14:paraId="5E13B83F" w14:textId="77777777"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5903F20" w14:textId="77777777"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4E0C35">
        <w:rPr>
          <w:b/>
          <w:bCs/>
          <w:sz w:val="32"/>
          <w:u w:val="single"/>
          <w:lang w:eastAsia="zh-CN"/>
        </w:rPr>
        <w:t xml:space="preserve"> </w:t>
      </w:r>
    </w:p>
    <w:p w14:paraId="79D27A39" w14:textId="77777777"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  <w:r w:rsidR="004E0C35">
        <w:rPr>
          <w:sz w:val="24"/>
          <w:lang w:eastAsia="zh-CN"/>
        </w:rPr>
        <w:t xml:space="preserve"> </w:t>
      </w:r>
    </w:p>
    <w:p w14:paraId="1AA7E77A" w14:textId="77777777"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67F615" w14:textId="77777777" w:rsidR="006261D2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261D2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0C35">
        <w:rPr>
          <w:b/>
          <w:bCs/>
          <w:sz w:val="32"/>
          <w:u w:val="single"/>
          <w:lang w:eastAsia="zh-CN"/>
        </w:rPr>
        <w:t xml:space="preserve"> </w:t>
      </w:r>
    </w:p>
    <w:p w14:paraId="4D585766" w14:textId="77777777" w:rsidR="004E0C35" w:rsidRDefault="004E0C35" w:rsidP="004E0C35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Estimate</w:t>
      </w:r>
    </w:p>
    <w:p w14:paraId="511DC0BE" w14:textId="36A13C92" w:rsidR="006261D2" w:rsidRPr="004E0C35" w:rsidRDefault="003B2473" w:rsidP="004E0C35">
      <w:pPr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2</w:t>
      </w:r>
      <w:r w:rsidR="0096354F">
        <w:rPr>
          <w:sz w:val="24"/>
          <w:lang w:eastAsia="zh-CN"/>
        </w:rPr>
        <w:t>8</w:t>
      </w:r>
      <w:r>
        <w:rPr>
          <w:sz w:val="24"/>
          <w:lang w:eastAsia="zh-CN"/>
        </w:rPr>
        <w:t>/12/24</w:t>
      </w:r>
    </w:p>
    <w:p w14:paraId="7D7806F2" w14:textId="77777777" w:rsidR="004E0C35" w:rsidRPr="004E0C35" w:rsidRDefault="004E0C35" w:rsidP="004E0C35">
      <w:pPr>
        <w:rPr>
          <w:sz w:val="24"/>
          <w:lang w:eastAsia="zh-CN"/>
        </w:rPr>
      </w:pPr>
    </w:p>
    <w:p w14:paraId="00AF6E86" w14:textId="77777777" w:rsidR="00F34659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r w:rsidR="004E0C35">
        <w:rPr>
          <w:b/>
          <w:bCs/>
          <w:sz w:val="32"/>
          <w:u w:val="single"/>
          <w:lang w:eastAsia="zh-CN"/>
        </w:rPr>
        <w:t xml:space="preserve"> </w:t>
      </w:r>
    </w:p>
    <w:p w14:paraId="652FC0DA" w14:textId="77777777" w:rsidR="00F34659" w:rsidRDefault="00DB14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4659">
        <w:rPr>
          <w:bCs/>
          <w:sz w:val="24"/>
          <w:szCs w:val="24"/>
          <w:lang w:eastAsia="zh-CN"/>
        </w:rPr>
        <w:t xml:space="preserve"> am </w:t>
      </w:r>
      <w:r w:rsidR="004E0C35">
        <w:rPr>
          <w:bCs/>
          <w:sz w:val="24"/>
          <w:szCs w:val="24"/>
          <w:lang w:eastAsia="zh-CN"/>
        </w:rPr>
        <w:t xml:space="preserve"> </w:t>
      </w:r>
    </w:p>
    <w:p w14:paraId="7406518C" w14:textId="77777777" w:rsidR="00F34659" w:rsidRP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17351CF" w14:textId="77777777"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4E0C35">
        <w:rPr>
          <w:b/>
          <w:bCs/>
          <w:sz w:val="32"/>
          <w:u w:val="single"/>
          <w:lang w:eastAsia="zh-CN"/>
        </w:rPr>
        <w:t xml:space="preserve"> </w:t>
      </w:r>
    </w:p>
    <w:p w14:paraId="3016460C" w14:textId="77777777" w:rsidR="00814AD0" w:rsidRDefault="00814AD0" w:rsidP="00B0530B">
      <w:pPr>
        <w:pStyle w:val="Heading4"/>
      </w:pPr>
      <w:r>
        <w:t>Swift Silicone Pte Ltd</w:t>
      </w:r>
    </w:p>
    <w:p w14:paraId="6189F7A6" w14:textId="77777777" w:rsidR="00B0530B" w:rsidRPr="00814AD0" w:rsidRDefault="00904297" w:rsidP="00814AD0">
      <w:pPr>
        <w:pStyle w:val="Heading4"/>
      </w:pPr>
      <w:r>
        <w:t>Blk 30 Loyang Way #0</w:t>
      </w:r>
      <w:r w:rsidR="004E0C35">
        <w:t>3-01</w:t>
      </w:r>
    </w:p>
    <w:p w14:paraId="04EE8B7A" w14:textId="77777777"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E697793" w14:textId="77777777"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  <w:r w:rsidR="004E0C35">
        <w:rPr>
          <w:b/>
          <w:sz w:val="32"/>
          <w:szCs w:val="32"/>
          <w:u w:val="single"/>
          <w:lang w:eastAsia="zh-CN"/>
        </w:rPr>
        <w:t xml:space="preserve"> </w:t>
      </w:r>
    </w:p>
    <w:p w14:paraId="3F1D1B58" w14:textId="77777777"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</w:t>
      </w:r>
      <w:r w:rsidR="006261D2">
        <w:rPr>
          <w:sz w:val="24"/>
          <w:lang w:eastAsia="zh-CN"/>
        </w:rPr>
        <w:t xml:space="preserve"> crane</w:t>
      </w:r>
      <w:r w:rsidR="004E0C35">
        <w:rPr>
          <w:sz w:val="24"/>
          <w:lang w:eastAsia="zh-CN"/>
        </w:rPr>
        <w:t xml:space="preserve"> </w:t>
      </w:r>
    </w:p>
    <w:p w14:paraId="5AAEC9BF" w14:textId="77777777" w:rsidR="00F34659" w:rsidRDefault="004E0C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28FE">
        <w:rPr>
          <w:sz w:val="24"/>
          <w:lang w:eastAsia="zh-CN"/>
        </w:rPr>
        <w:t xml:space="preserve"> </w:t>
      </w:r>
      <w:r w:rsidR="00E86FE3">
        <w:rPr>
          <w:sz w:val="24"/>
          <w:lang w:eastAsia="zh-CN"/>
        </w:rPr>
        <w:t xml:space="preserve">x </w:t>
      </w:r>
      <w:r w:rsidR="00814AD0">
        <w:rPr>
          <w:sz w:val="24"/>
          <w:lang w:eastAsia="zh-CN"/>
        </w:rPr>
        <w:t xml:space="preserve">633 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</w:t>
      </w:r>
    </w:p>
    <w:p w14:paraId="7E7E88DD" w14:textId="77777777"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  <w:r w:rsidR="004E0C35">
        <w:rPr>
          <w:sz w:val="24"/>
          <w:lang w:eastAsia="zh-CN"/>
        </w:rPr>
        <w:t xml:space="preserve"> </w:t>
      </w:r>
    </w:p>
    <w:p w14:paraId="57557660" w14:textId="77777777"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14:paraId="04AB36E4" w14:textId="77777777" w:rsidR="00F34659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C6A78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AC56DE">
        <w:rPr>
          <w:sz w:val="24"/>
          <w:lang w:eastAsia="zh-CN"/>
        </w:rPr>
        <w:t>sling</w:t>
      </w:r>
    </w:p>
    <w:p w14:paraId="37657F87" w14:textId="77777777" w:rsidR="006261D2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6261D2">
        <w:rPr>
          <w:sz w:val="24"/>
          <w:lang w:eastAsia="zh-CN"/>
        </w:rPr>
        <w:t xml:space="preserve">   </w:t>
      </w:r>
    </w:p>
    <w:p w14:paraId="4BDA2872" w14:textId="77777777"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4E856B" w14:textId="77777777"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5E6111D7" w14:textId="77777777"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14:paraId="4CF6593E" w14:textId="77777777"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14:paraId="21CA8E32" w14:textId="77777777" w:rsidR="00F34659" w:rsidRDefault="00F34659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72BDD280" w14:textId="77777777"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7417D7F" w14:textId="77777777"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C5554C">
        <w:rPr>
          <w:sz w:val="24"/>
          <w:lang w:eastAsia="zh-CN"/>
        </w:rPr>
        <w:t>derstorms and lightning weather</w:t>
      </w:r>
    </w:p>
    <w:p w14:paraId="26785ADD" w14:textId="77777777" w:rsidR="004E0C35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14:paraId="72428F26" w14:textId="77777777" w:rsidR="00814AD0" w:rsidRPr="004E0C35" w:rsidRDefault="00814A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P.P.E Required</w:t>
      </w:r>
    </w:p>
    <w:p w14:paraId="7E7A8DDA" w14:textId="77777777"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3EA0D783" w14:textId="77777777"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3B78850C" w14:textId="77777777"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994E9A4" w14:textId="77777777" w:rsidR="00814AD0" w:rsidRP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00D3E89D" w14:textId="77777777"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C8F6CB5" w14:textId="77777777"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54A32E7" w14:textId="77777777"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0A8F6A04" w14:textId="77777777"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14:paraId="3AE2C15E" w14:textId="77777777"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 w:rsidR="00F34659">
        <w:rPr>
          <w:rFonts w:hint="eastAsia"/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2821098B" w14:textId="77777777"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14:paraId="1677DD89" w14:textId="77777777" w:rsidR="006261D2" w:rsidRDefault="00814AD0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0F7A818D" w14:textId="77777777" w:rsidR="00814AD0" w:rsidRDefault="00814AD0">
      <w:pPr>
        <w:pStyle w:val="BodyText2"/>
      </w:pPr>
      <w:r>
        <w:t>a. Lifting Supervisor</w:t>
      </w:r>
    </w:p>
    <w:p w14:paraId="69C8BB36" w14:textId="77777777" w:rsidR="00814AD0" w:rsidRDefault="00814AD0">
      <w:pPr>
        <w:pStyle w:val="BodyText2"/>
      </w:pPr>
      <w:r>
        <w:t>b. Mobile Crane Operator</w:t>
      </w:r>
    </w:p>
    <w:p w14:paraId="54C30146" w14:textId="77777777" w:rsidR="00814AD0" w:rsidRDefault="00814AD0">
      <w:pPr>
        <w:pStyle w:val="BodyText2"/>
      </w:pPr>
      <w:r>
        <w:t xml:space="preserve">c. Lorry Loader Operator </w:t>
      </w:r>
    </w:p>
    <w:p w14:paraId="5814C188" w14:textId="77777777" w:rsidR="00814AD0" w:rsidRDefault="00814AD0">
      <w:pPr>
        <w:pStyle w:val="BodyText2"/>
      </w:pPr>
      <w:r>
        <w:t>d. Signalman</w:t>
      </w:r>
    </w:p>
    <w:p w14:paraId="2F5155D9" w14:textId="77777777" w:rsidR="00814AD0" w:rsidRDefault="00814AD0">
      <w:pPr>
        <w:pStyle w:val="BodyText2"/>
      </w:pPr>
      <w:r>
        <w:t xml:space="preserve">e. </w:t>
      </w:r>
      <w:proofErr w:type="spellStart"/>
      <w:r>
        <w:t>Riggerman</w:t>
      </w:r>
      <w:proofErr w:type="spellEnd"/>
      <w:r>
        <w:t xml:space="preserve"> </w:t>
      </w:r>
    </w:p>
    <w:p w14:paraId="5E573EB2" w14:textId="77777777" w:rsidR="00814AD0" w:rsidRDefault="00814AD0">
      <w:pPr>
        <w:pStyle w:val="BodyText2"/>
      </w:pPr>
      <w:r>
        <w:t xml:space="preserve">f. Skill Mover </w:t>
      </w:r>
    </w:p>
    <w:p w14:paraId="540D1CD6" w14:textId="77777777"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6182658" w14:textId="77777777"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14:paraId="3783C753" w14:textId="77777777" w:rsidR="006261D2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6261D2">
        <w:rPr>
          <w:sz w:val="24"/>
          <w:lang w:eastAsia="zh-CN"/>
        </w:rPr>
        <w:t>obile</w:t>
      </w:r>
      <w:r w:rsidR="00AC56D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6261D2">
        <w:rPr>
          <w:sz w:val="24"/>
          <w:lang w:eastAsia="zh-CN"/>
        </w:rPr>
        <w:t>at designated hoisting area for the lift</w:t>
      </w:r>
    </w:p>
    <w:p w14:paraId="55828E52" w14:textId="77777777" w:rsidR="00F34659" w:rsidRPr="00CA7F96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</w:p>
    <w:p w14:paraId="0C9AD175" w14:textId="77777777" w:rsidR="008A7945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8B4649">
        <w:rPr>
          <w:sz w:val="24"/>
          <w:lang w:eastAsia="zh-CN"/>
        </w:rPr>
        <w:t>oist up platform to 3</w:t>
      </w:r>
      <w:r w:rsidR="008B4649" w:rsidRPr="008B4649">
        <w:rPr>
          <w:sz w:val="24"/>
          <w:vertAlign w:val="superscript"/>
          <w:lang w:eastAsia="zh-CN"/>
        </w:rPr>
        <w:t>rd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</w:t>
      </w:r>
      <w:r w:rsidR="00F34659">
        <w:rPr>
          <w:sz w:val="24"/>
          <w:lang w:eastAsia="zh-CN"/>
        </w:rPr>
        <w:t xml:space="preserve">wall hacking </w:t>
      </w:r>
      <w:r w:rsidR="006261D2">
        <w:rPr>
          <w:sz w:val="24"/>
          <w:lang w:eastAsia="zh-CN"/>
        </w:rPr>
        <w:t xml:space="preserve">opening </w:t>
      </w:r>
    </w:p>
    <w:p w14:paraId="2A623E09" w14:textId="77777777"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</w:t>
      </w:r>
      <w:r w:rsidR="00E228D8">
        <w:rPr>
          <w:sz w:val="24"/>
          <w:lang w:eastAsia="zh-CN"/>
        </w:rPr>
        <w:t xml:space="preserve">effectively </w:t>
      </w:r>
      <w:r>
        <w:rPr>
          <w:sz w:val="24"/>
          <w:lang w:eastAsia="zh-CN"/>
        </w:rPr>
        <w:t>and ensure</w:t>
      </w:r>
      <w:r w:rsidR="00E228D8">
        <w:rPr>
          <w:sz w:val="24"/>
          <w:lang w:eastAsia="zh-CN"/>
        </w:rPr>
        <w:t xml:space="preserve"> platform 3ft metal protruding </w:t>
      </w:r>
      <w:r>
        <w:rPr>
          <w:sz w:val="24"/>
          <w:lang w:eastAsia="zh-CN"/>
        </w:rPr>
        <w:t xml:space="preserve">is fully </w:t>
      </w:r>
      <w:r w:rsidR="00E228D8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14:paraId="15F2B285" w14:textId="77777777"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</w:t>
      </w:r>
      <w:r w:rsidR="00E228D8">
        <w:rPr>
          <w:sz w:val="24"/>
          <w:lang w:eastAsia="zh-CN"/>
        </w:rPr>
        <w:t>1</w:t>
      </w:r>
      <w:r w:rsidR="008B4649">
        <w:rPr>
          <w:sz w:val="24"/>
          <w:lang w:eastAsia="zh-CN"/>
        </w:rPr>
        <w:t xml:space="preserve"> </w:t>
      </w:r>
      <w:r w:rsidR="00E228D8">
        <w:rPr>
          <w:sz w:val="24"/>
          <w:lang w:eastAsia="zh-CN"/>
        </w:rPr>
        <w:t xml:space="preserve">x </w:t>
      </w:r>
      <w:proofErr w:type="gramStart"/>
      <w:r w:rsidR="00C5554C">
        <w:rPr>
          <w:sz w:val="24"/>
          <w:lang w:eastAsia="zh-CN"/>
        </w:rPr>
        <w:t>50 ton</w:t>
      </w:r>
      <w:proofErr w:type="gramEnd"/>
      <w:r w:rsidR="00C5554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crane</w:t>
      </w:r>
    </w:p>
    <w:p w14:paraId="1AB7443A" w14:textId="77777777" w:rsidR="008B4649" w:rsidRPr="004E0C35" w:rsidRDefault="006261D2" w:rsidP="004E0C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E228D8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03C1297C" w14:textId="77777777"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2461274E" w14:textId="77777777"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E2DAA16" w14:textId="77777777" w:rsidR="006261D2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6C1D">
        <w:rPr>
          <w:sz w:val="24"/>
          <w:lang w:eastAsia="zh-CN"/>
        </w:rPr>
        <w:t xml:space="preserve">obile </w:t>
      </w:r>
      <w:r w:rsidR="00C5554C">
        <w:rPr>
          <w:sz w:val="24"/>
          <w:lang w:eastAsia="zh-CN"/>
        </w:rPr>
        <w:t>crane to</w:t>
      </w:r>
      <w:r w:rsidR="004E0C35">
        <w:rPr>
          <w:sz w:val="24"/>
          <w:lang w:eastAsia="zh-CN"/>
        </w:rPr>
        <w:t xml:space="preserve"> hoist up machine to 3</w:t>
      </w:r>
      <w:r w:rsidR="004E0C35" w:rsidRPr="004E0C35">
        <w:rPr>
          <w:sz w:val="24"/>
          <w:vertAlign w:val="superscript"/>
          <w:lang w:eastAsia="zh-CN"/>
        </w:rPr>
        <w:t>rd</w:t>
      </w:r>
      <w:r w:rsidR="004E0C35">
        <w:rPr>
          <w:sz w:val="24"/>
          <w:lang w:eastAsia="zh-CN"/>
        </w:rPr>
        <w:t xml:space="preserve"> floor </w:t>
      </w:r>
      <w:r w:rsidR="008B4649">
        <w:rPr>
          <w:sz w:val="24"/>
          <w:lang w:eastAsia="zh-CN"/>
        </w:rPr>
        <w:t xml:space="preserve"> </w:t>
      </w:r>
    </w:p>
    <w:p w14:paraId="78E2E428" w14:textId="77777777" w:rsidR="00C5554C" w:rsidRDefault="004E0C35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327DE">
        <w:rPr>
          <w:sz w:val="24"/>
          <w:lang w:eastAsia="zh-CN"/>
        </w:rPr>
        <w:t xml:space="preserve">ower down </w:t>
      </w:r>
      <w:r>
        <w:rPr>
          <w:sz w:val="24"/>
          <w:lang w:eastAsia="zh-CN"/>
        </w:rPr>
        <w:t xml:space="preserve">machine onto platform </w:t>
      </w:r>
    </w:p>
    <w:p w14:paraId="3357CE64" w14:textId="77777777" w:rsidR="004E0C35" w:rsidRPr="004E0C35" w:rsidRDefault="004E0C35" w:rsidP="004E0C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14:paraId="4A958F8B" w14:textId="77777777" w:rsidR="00D327DE" w:rsidRDefault="004E0C35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and position at the designated location </w:t>
      </w:r>
    </w:p>
    <w:p w14:paraId="66B0B0B2" w14:textId="77777777" w:rsidR="00E228D8" w:rsidRPr="00D327DE" w:rsidRDefault="006261D2" w:rsidP="00D327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27DE">
        <w:rPr>
          <w:sz w:val="24"/>
          <w:lang w:eastAsia="zh-CN"/>
        </w:rPr>
        <w:lastRenderedPageBreak/>
        <w:t>Once job complete, team leader will instruct the team to perform proper housekeeping</w:t>
      </w:r>
    </w:p>
    <w:p w14:paraId="23777767" w14:textId="77777777" w:rsidR="006261D2" w:rsidRDefault="00E228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5554C">
        <w:rPr>
          <w:sz w:val="24"/>
          <w:lang w:eastAsia="zh-CN"/>
        </w:rPr>
        <w:t>ll debris will be clear and dispose</w:t>
      </w:r>
    </w:p>
    <w:p w14:paraId="392C82FC" w14:textId="77777777"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BA9CBD8" w14:textId="77777777" w:rsidR="009823D8" w:rsidRPr="00F34659" w:rsidRDefault="009823D8" w:rsidP="00F346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BFE168E" w14:textId="77777777"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14:paraId="1DB40D72" w14:textId="77777777" w:rsidR="008A7945" w:rsidRPr="008A7945" w:rsidRDefault="00E228D8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proofErr w:type="spellStart"/>
      <w:r w:rsidR="008A7945">
        <w:rPr>
          <w:sz w:val="24"/>
          <w:szCs w:val="24"/>
        </w:rPr>
        <w:t>Zailani</w:t>
      </w:r>
      <w:proofErr w:type="spellEnd"/>
    </w:p>
    <w:p w14:paraId="1F74894F" w14:textId="77777777"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14:paraId="54C46CB2" w14:textId="77777777"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8D6FC" w14:textId="77777777" w:rsidR="000D3E16" w:rsidRDefault="000D3E16">
      <w:r>
        <w:separator/>
      </w:r>
    </w:p>
  </w:endnote>
  <w:endnote w:type="continuationSeparator" w:id="0">
    <w:p w14:paraId="33424CF0" w14:textId="77777777" w:rsidR="000D3E16" w:rsidRDefault="000D3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67193" w14:textId="77777777"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34C6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34C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BDE34" w14:textId="77777777" w:rsidR="000D3E16" w:rsidRDefault="000D3E16">
      <w:r>
        <w:separator/>
      </w:r>
    </w:p>
  </w:footnote>
  <w:footnote w:type="continuationSeparator" w:id="0">
    <w:p w14:paraId="3801EF76" w14:textId="77777777" w:rsidR="000D3E16" w:rsidRDefault="000D3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7F805" w14:textId="77777777" w:rsidR="006261D2" w:rsidRDefault="00000000">
    <w:pPr>
      <w:pStyle w:val="Header"/>
      <w:jc w:val="center"/>
      <w:rPr>
        <w:b/>
        <w:sz w:val="26"/>
      </w:rPr>
    </w:pPr>
    <w:r>
      <w:rPr>
        <w:noProof/>
      </w:rPr>
      <w:pict w14:anchorId="74D784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B32CCB5" w14:textId="77777777"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6E3FD04" w14:textId="77777777" w:rsidR="006261D2" w:rsidRDefault="00DB148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6E644F" w14:textId="77777777" w:rsidR="006261D2" w:rsidRDefault="00F34659">
    <w:pPr>
      <w:pStyle w:val="Header"/>
      <w:jc w:val="center"/>
    </w:pPr>
    <w:r>
      <w:t>Tel</w:t>
    </w:r>
    <w:r w:rsidR="006261D2">
      <w:t xml:space="preserve">: </w:t>
    </w:r>
    <w:r w:rsidR="00B32F00">
      <w:t>6</w:t>
    </w:r>
    <w:r w:rsidR="006261D2">
      <w:t xml:space="preserve">2824175, </w:t>
    </w:r>
    <w:r w:rsidR="00B32F00">
      <w:t>6</w:t>
    </w:r>
    <w:r w:rsidR="006261D2">
      <w:t xml:space="preserve">2828203, </w:t>
    </w:r>
    <w:r w:rsidR="00B32F00">
      <w:t>6</w:t>
    </w:r>
    <w:r w:rsidR="00DB148C">
      <w:t>2826020</w:t>
    </w:r>
  </w:p>
  <w:p w14:paraId="1D0B0D15" w14:textId="77777777" w:rsidR="006261D2" w:rsidRDefault="00DB148C">
    <w:pPr>
      <w:pStyle w:val="Header"/>
      <w:jc w:val="center"/>
    </w:pPr>
    <w:proofErr w:type="spellStart"/>
    <w:proofErr w:type="gramStart"/>
    <w:r>
      <w:t>Co.Reg</w:t>
    </w:r>
    <w:proofErr w:type="spellEnd"/>
    <w:proofErr w:type="gramEnd"/>
    <w:r>
      <w:t xml:space="preserve"> No: 199603812E  </w:t>
    </w:r>
    <w:r w:rsidR="006261D2">
      <w:t>GST Reg No. : M2-8923804 – 2</w:t>
    </w:r>
  </w:p>
  <w:p w14:paraId="4C01A510" w14:textId="77777777" w:rsidR="006261D2" w:rsidRDefault="006261D2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62626C2" w14:textId="77777777" w:rsidR="006261D2" w:rsidRDefault="00F34659">
    <w:pPr>
      <w:pStyle w:val="Header"/>
      <w:jc w:val="center"/>
      <w:rPr>
        <w:sz w:val="22"/>
      </w:rPr>
    </w:pPr>
    <w:r>
      <w:rPr>
        <w:sz w:val="22"/>
      </w:rPr>
      <w:t>e-mail</w:t>
    </w:r>
    <w:r w:rsidR="00B32F0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005138">
    <w:abstractNumId w:val="2"/>
  </w:num>
  <w:num w:numId="2" w16cid:durableId="461995750">
    <w:abstractNumId w:val="5"/>
  </w:num>
  <w:num w:numId="3" w16cid:durableId="2109501757">
    <w:abstractNumId w:val="0"/>
  </w:num>
  <w:num w:numId="4" w16cid:durableId="1913541848">
    <w:abstractNumId w:val="10"/>
  </w:num>
  <w:num w:numId="5" w16cid:durableId="1661808742">
    <w:abstractNumId w:val="6"/>
  </w:num>
  <w:num w:numId="6" w16cid:durableId="758060327">
    <w:abstractNumId w:val="7"/>
  </w:num>
  <w:num w:numId="7" w16cid:durableId="1431395818">
    <w:abstractNumId w:val="3"/>
  </w:num>
  <w:num w:numId="8" w16cid:durableId="586959558">
    <w:abstractNumId w:val="8"/>
  </w:num>
  <w:num w:numId="9" w16cid:durableId="769011358">
    <w:abstractNumId w:val="1"/>
  </w:num>
  <w:num w:numId="10" w16cid:durableId="84884377">
    <w:abstractNumId w:val="9"/>
  </w:num>
  <w:num w:numId="11" w16cid:durableId="31302559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4250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6DE"/>
    <w:rsid w:val="000573DE"/>
    <w:rsid w:val="000D3E16"/>
    <w:rsid w:val="000D3E3D"/>
    <w:rsid w:val="00111FC7"/>
    <w:rsid w:val="001128FE"/>
    <w:rsid w:val="001E2B01"/>
    <w:rsid w:val="001F035B"/>
    <w:rsid w:val="00244B45"/>
    <w:rsid w:val="002C16AB"/>
    <w:rsid w:val="00336660"/>
    <w:rsid w:val="003B2473"/>
    <w:rsid w:val="0046342F"/>
    <w:rsid w:val="00494733"/>
    <w:rsid w:val="004E0C35"/>
    <w:rsid w:val="004F61C2"/>
    <w:rsid w:val="005209FD"/>
    <w:rsid w:val="006261D2"/>
    <w:rsid w:val="00637C87"/>
    <w:rsid w:val="006C4EE6"/>
    <w:rsid w:val="006C6A78"/>
    <w:rsid w:val="006E5C7C"/>
    <w:rsid w:val="00711807"/>
    <w:rsid w:val="00744256"/>
    <w:rsid w:val="007930DF"/>
    <w:rsid w:val="00814AD0"/>
    <w:rsid w:val="008359C9"/>
    <w:rsid w:val="00886AE0"/>
    <w:rsid w:val="00895141"/>
    <w:rsid w:val="008A7945"/>
    <w:rsid w:val="008B4649"/>
    <w:rsid w:val="00904297"/>
    <w:rsid w:val="00946CB5"/>
    <w:rsid w:val="0096354F"/>
    <w:rsid w:val="00971EB2"/>
    <w:rsid w:val="009823D8"/>
    <w:rsid w:val="00A3376A"/>
    <w:rsid w:val="00A364B1"/>
    <w:rsid w:val="00A445A2"/>
    <w:rsid w:val="00A917C7"/>
    <w:rsid w:val="00AC56DE"/>
    <w:rsid w:val="00AE3FAA"/>
    <w:rsid w:val="00B0530B"/>
    <w:rsid w:val="00B32F00"/>
    <w:rsid w:val="00B434C6"/>
    <w:rsid w:val="00BE57DE"/>
    <w:rsid w:val="00C04B8A"/>
    <w:rsid w:val="00C159DB"/>
    <w:rsid w:val="00C5554C"/>
    <w:rsid w:val="00CA394B"/>
    <w:rsid w:val="00CA7F96"/>
    <w:rsid w:val="00CB1826"/>
    <w:rsid w:val="00CB6E24"/>
    <w:rsid w:val="00CC4703"/>
    <w:rsid w:val="00CC6B22"/>
    <w:rsid w:val="00CD6C1D"/>
    <w:rsid w:val="00D00607"/>
    <w:rsid w:val="00D327DE"/>
    <w:rsid w:val="00DB148C"/>
    <w:rsid w:val="00DB3A55"/>
    <w:rsid w:val="00DF2653"/>
    <w:rsid w:val="00E228D8"/>
    <w:rsid w:val="00E86FE3"/>
    <w:rsid w:val="00E87B2A"/>
    <w:rsid w:val="00EB6DA4"/>
    <w:rsid w:val="00F34659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B704A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08447-9CE2-4352-A061-7DDFFF036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2024-12-10T02:37:00Z</cp:lastPrinted>
  <dcterms:created xsi:type="dcterms:W3CDTF">2024-10-21T05:46:00Z</dcterms:created>
  <dcterms:modified xsi:type="dcterms:W3CDTF">2024-12-10T02:37:00Z</dcterms:modified>
</cp:coreProperties>
</file>