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44FD5A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7B85856" w14:textId="77777777" w:rsidR="00EE527F" w:rsidRDefault="00EE527F">
      <w:pPr>
        <w:jc w:val="center"/>
        <w:rPr>
          <w:sz w:val="22"/>
        </w:rPr>
      </w:pPr>
    </w:p>
    <w:p w14:paraId="3621B1C9" w14:textId="05280BBA" w:rsidR="00EE527F" w:rsidRDefault="009E48BA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6C6720">
        <w:rPr>
          <w:sz w:val="24"/>
        </w:rPr>
        <w:t>2</w:t>
      </w:r>
      <w:r w:rsidR="00B17596">
        <w:rPr>
          <w:sz w:val="24"/>
        </w:rPr>
        <w:t>5</w:t>
      </w:r>
      <w:r w:rsidR="006C6720">
        <w:rPr>
          <w:sz w:val="24"/>
          <w:vertAlign w:val="superscript"/>
        </w:rPr>
        <w:t xml:space="preserve">th </w:t>
      </w:r>
      <w:r w:rsidR="006C6720">
        <w:rPr>
          <w:sz w:val="24"/>
          <w:lang w:eastAsia="zh-CN"/>
        </w:rPr>
        <w:t>Feb 2025</w:t>
      </w:r>
    </w:p>
    <w:p w14:paraId="45AE3DFE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488D082C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657F6416" w14:textId="1B13A152" w:rsidR="009E48BA" w:rsidRDefault="00F347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</w:t>
      </w:r>
      <w:r w:rsidR="006C6720">
        <w:rPr>
          <w:sz w:val="24"/>
          <w:lang w:eastAsia="zh-CN"/>
        </w:rPr>
        <w:t>steel case</w:t>
      </w:r>
      <w:r>
        <w:rPr>
          <w:sz w:val="24"/>
          <w:lang w:eastAsia="zh-CN"/>
        </w:rPr>
        <w:t xml:space="preserve"> from lorry chassis</w:t>
      </w:r>
      <w:r w:rsidR="006C6720">
        <w:rPr>
          <w:sz w:val="24"/>
          <w:lang w:eastAsia="zh-CN"/>
        </w:rPr>
        <w:t xml:space="preserve"> to the ground, uncrate, mount onto metal plate</w:t>
      </w:r>
      <w:r>
        <w:rPr>
          <w:sz w:val="24"/>
          <w:lang w:eastAsia="zh-CN"/>
        </w:rPr>
        <w:t xml:space="preserve">, </w:t>
      </w:r>
      <w:r w:rsidR="009E48BA">
        <w:rPr>
          <w:sz w:val="24"/>
          <w:lang w:eastAsia="zh-CN"/>
        </w:rPr>
        <w:t>s</w:t>
      </w:r>
      <w:r>
        <w:rPr>
          <w:sz w:val="24"/>
          <w:lang w:eastAsia="zh-CN"/>
        </w:rPr>
        <w:t>hift</w:t>
      </w:r>
      <w:r w:rsidR="009E48BA">
        <w:rPr>
          <w:sz w:val="24"/>
          <w:lang w:eastAsia="zh-CN"/>
        </w:rPr>
        <w:t xml:space="preserve"> &amp; position into </w:t>
      </w:r>
      <w:r w:rsidR="006C6720">
        <w:rPr>
          <w:sz w:val="24"/>
          <w:lang w:eastAsia="zh-CN"/>
        </w:rPr>
        <w:t>factory</w:t>
      </w:r>
      <w:r w:rsidR="009E48BA">
        <w:rPr>
          <w:sz w:val="24"/>
          <w:lang w:eastAsia="zh-CN"/>
        </w:rPr>
        <w:t xml:space="preserve"> premises at ground floor.</w:t>
      </w:r>
    </w:p>
    <w:p w14:paraId="632F939B" w14:textId="77777777"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333E8590" w14:textId="77777777" w:rsidR="00A46072" w:rsidRDefault="004224B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</w:t>
      </w:r>
      <w:r w:rsidR="004D5933">
        <w:rPr>
          <w:b/>
          <w:bCs/>
          <w:sz w:val="32"/>
          <w:u w:val="single"/>
          <w:lang w:eastAsia="zh-CN"/>
        </w:rPr>
        <w:t>pec</w:t>
      </w:r>
    </w:p>
    <w:p w14:paraId="0096C081" w14:textId="67F91AA0" w:rsidR="00945F2F" w:rsidRDefault="009E48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</w:t>
      </w:r>
      <w:r w:rsidR="006C6720">
        <w:rPr>
          <w:bCs/>
          <w:sz w:val="24"/>
          <w:szCs w:val="24"/>
          <w:lang w:eastAsia="zh-CN"/>
        </w:rPr>
        <w:t>steel case of 1 unit Robot Arm</w:t>
      </w:r>
    </w:p>
    <w:p w14:paraId="6191B08B" w14:textId="29685D4C" w:rsidR="006C6720" w:rsidRDefault="006C67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290 x 145 x 257 cm / </w:t>
      </w: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CA1505">
        <w:rPr>
          <w:bCs/>
          <w:sz w:val="24"/>
          <w:szCs w:val="24"/>
          <w:lang w:eastAsia="zh-CN"/>
        </w:rPr>
        <w:t xml:space="preserve">1, 300 kg </w:t>
      </w:r>
    </w:p>
    <w:p w14:paraId="3263CA83" w14:textId="747EA2D1" w:rsidR="00CE1C99" w:rsidRDefault="006C67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metal base plate </w:t>
      </w:r>
    </w:p>
    <w:p w14:paraId="626FD386" w14:textId="61BB2A85" w:rsidR="006C6720" w:rsidRDefault="006C67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150 x 150 x 50mm </w:t>
      </w:r>
    </w:p>
    <w:p w14:paraId="3AF81E84" w14:textId="77777777"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5BB76F4A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273552B6" w14:textId="15679DC6"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6C6720">
        <w:rPr>
          <w:sz w:val="24"/>
          <w:lang w:eastAsia="zh-CN"/>
        </w:rPr>
        <w:t>ed</w:t>
      </w:r>
    </w:p>
    <w:p w14:paraId="43B2C804" w14:textId="77777777" w:rsidR="007E2FF0" w:rsidRPr="007E2FF0" w:rsidRDefault="007E2FF0" w:rsidP="007E2FF0">
      <w:pPr>
        <w:rPr>
          <w:sz w:val="24"/>
          <w:lang w:eastAsia="zh-CN"/>
        </w:rPr>
      </w:pPr>
    </w:p>
    <w:p w14:paraId="3CB00843" w14:textId="77777777" w:rsidR="00EE527F" w:rsidRDefault="001525C4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E527F">
        <w:rPr>
          <w:rFonts w:hint="eastAsia"/>
          <w:b/>
          <w:bCs/>
          <w:sz w:val="32"/>
          <w:u w:val="single"/>
          <w:lang w:eastAsia="zh-CN"/>
        </w:rPr>
        <w:t xml:space="preserve"> of Operation</w:t>
      </w:r>
    </w:p>
    <w:p w14:paraId="4839BEC4" w14:textId="1E034583" w:rsidR="00DC1E88" w:rsidRPr="00DC1E88" w:rsidRDefault="006C6720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06/03/25</w:t>
      </w:r>
    </w:p>
    <w:p w14:paraId="6A584988" w14:textId="77777777"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809C890" w14:textId="77777777" w:rsidR="001525C4" w:rsidRDefault="001525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14:paraId="0A601435" w14:textId="77777777" w:rsidR="001525C4" w:rsidRDefault="00E42C6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</w:t>
      </w:r>
      <w:r w:rsidR="009E48BA">
        <w:rPr>
          <w:bCs/>
          <w:sz w:val="24"/>
          <w:szCs w:val="24"/>
          <w:lang w:eastAsia="zh-CN"/>
        </w:rPr>
        <w:t>.00am</w:t>
      </w:r>
    </w:p>
    <w:p w14:paraId="22F3EB34" w14:textId="77777777" w:rsidR="001525C4" w:rsidRPr="001525C4" w:rsidRDefault="001525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292FB57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5BC0FD17" w14:textId="7EEC76F6" w:rsidR="00F028EE" w:rsidRPr="00F34715" w:rsidRDefault="006C6720" w:rsidP="00F028E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First</w:t>
      </w:r>
      <w:r w:rsidR="00F34715" w:rsidRPr="00F34715">
        <w:rPr>
          <w:sz w:val="24"/>
          <w:szCs w:val="24"/>
          <w:lang w:eastAsia="zh-CN"/>
        </w:rPr>
        <w:t xml:space="preserve"> Lok Y</w:t>
      </w:r>
      <w:r w:rsidR="00F028EE" w:rsidRPr="00F34715">
        <w:rPr>
          <w:sz w:val="24"/>
          <w:szCs w:val="24"/>
          <w:lang w:eastAsia="zh-CN"/>
        </w:rPr>
        <w:t>ang Road</w:t>
      </w:r>
    </w:p>
    <w:p w14:paraId="15BA35F3" w14:textId="631463A6" w:rsidR="00CE1C99" w:rsidRPr="00CE1C99" w:rsidRDefault="006C6720" w:rsidP="00CE1C99">
      <w:pPr>
        <w:rPr>
          <w:lang w:eastAsia="zh-CN"/>
        </w:rPr>
      </w:pPr>
      <w:r>
        <w:rPr>
          <w:sz w:val="24"/>
          <w:szCs w:val="24"/>
          <w:lang w:eastAsia="zh-CN"/>
        </w:rPr>
        <w:t xml:space="preserve">Nippon Paint </w:t>
      </w:r>
      <w:r w:rsidR="00F34715">
        <w:rPr>
          <w:lang w:eastAsia="zh-CN"/>
        </w:rPr>
        <w:br/>
      </w:r>
    </w:p>
    <w:p w14:paraId="23B4668C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5ACED655" w14:textId="77777777" w:rsidR="00373A8D" w:rsidRDefault="00F347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</w:t>
      </w:r>
      <w:r w:rsidR="00945F2F">
        <w:rPr>
          <w:sz w:val="24"/>
          <w:lang w:eastAsia="zh-CN"/>
        </w:rPr>
        <w:t xml:space="preserve">x </w:t>
      </w:r>
      <w:r w:rsidR="00E35113">
        <w:rPr>
          <w:sz w:val="24"/>
          <w:lang w:eastAsia="zh-CN"/>
        </w:rPr>
        <w:t>lorry loader</w:t>
      </w:r>
    </w:p>
    <w:p w14:paraId="4C01740A" w14:textId="22DAA875" w:rsidR="00186153" w:rsidRDefault="00DC56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F34715">
        <w:rPr>
          <w:sz w:val="24"/>
          <w:lang w:eastAsia="zh-CN"/>
        </w:rPr>
        <w:t>webbing sling</w:t>
      </w:r>
    </w:p>
    <w:p w14:paraId="5AACCFA3" w14:textId="6CE942E9" w:rsidR="00F34715" w:rsidRDefault="00F347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</w:t>
      </w:r>
      <w:r w:rsidR="006C6720">
        <w:rPr>
          <w:sz w:val="24"/>
          <w:lang w:eastAsia="zh-CN"/>
        </w:rPr>
        <w:t>t</w:t>
      </w:r>
      <w:r>
        <w:rPr>
          <w:sz w:val="24"/>
          <w:lang w:eastAsia="zh-CN"/>
        </w:rPr>
        <w:t xml:space="preserve">ruck </w:t>
      </w:r>
    </w:p>
    <w:p w14:paraId="32A69807" w14:textId="77777777"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3C230907" w14:textId="77777777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271E2C22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14:paraId="4B8FDEFB" w14:textId="77777777" w:rsidR="0062342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696A19B9" w14:textId="77777777" w:rsidR="00F34715" w:rsidRDefault="00F34715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2669C68B" w14:textId="77777777" w:rsidR="00F34715" w:rsidRDefault="00F34715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42F29165" w14:textId="77777777" w:rsidR="00EE527F" w:rsidRPr="00623427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14:paraId="6EC0B3CB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lifting operation will be </w:t>
      </w:r>
      <w:proofErr w:type="gramStart"/>
      <w:r>
        <w:rPr>
          <w:sz w:val="24"/>
          <w:lang w:eastAsia="zh-CN"/>
        </w:rPr>
        <w:t>carry</w:t>
      </w:r>
      <w:proofErr w:type="gramEnd"/>
      <w:r>
        <w:rPr>
          <w:sz w:val="24"/>
          <w:lang w:eastAsia="zh-CN"/>
        </w:rPr>
        <w:t xml:space="preserve"> out on heavy rain, thun</w:t>
      </w:r>
      <w:r w:rsidR="002D0D60">
        <w:rPr>
          <w:sz w:val="24"/>
          <w:lang w:eastAsia="zh-CN"/>
        </w:rPr>
        <w:t>derstorms and lightning weather</w:t>
      </w:r>
    </w:p>
    <w:p w14:paraId="71BE665C" w14:textId="77777777"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14:paraId="3069BBC1" w14:textId="77777777"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635496FB" w14:textId="77777777"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3F30FA0B" w14:textId="7EF64026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14:paraId="54F55030" w14:textId="77777777"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62121342" w14:textId="77777777" w:rsidR="00F34715" w:rsidRPr="004E758D" w:rsidRDefault="00F34715" w:rsidP="00F3471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6A79B24D" w14:textId="77777777" w:rsidR="00F34715" w:rsidRDefault="00F34715" w:rsidP="00F34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59BA2051" w14:textId="77777777" w:rsidR="00F34715" w:rsidRDefault="00F34715" w:rsidP="00F3471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</w:t>
      </w:r>
      <w:r>
        <w:rPr>
          <w:sz w:val="24"/>
          <w:lang w:eastAsia="zh-CN"/>
        </w:rPr>
        <w:t xml:space="preserve"> safety</w:t>
      </w:r>
      <w:r>
        <w:rPr>
          <w:rFonts w:hint="eastAsia"/>
          <w:sz w:val="24"/>
          <w:lang w:eastAsia="zh-CN"/>
        </w:rPr>
        <w:t xml:space="preserve"> helmet)</w:t>
      </w:r>
    </w:p>
    <w:p w14:paraId="5476B64A" w14:textId="77777777" w:rsidR="00F34715" w:rsidRDefault="00F34715" w:rsidP="00F34715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and lifting gear with M.O.M certificate</w:t>
      </w:r>
    </w:p>
    <w:p w14:paraId="693C202E" w14:textId="77777777" w:rsidR="00F34715" w:rsidRDefault="00F34715" w:rsidP="00F34715">
      <w:pPr>
        <w:pStyle w:val="BodyText2"/>
      </w:pPr>
      <w:r>
        <w:rPr>
          <w:rFonts w:hint="eastAsia"/>
        </w:rPr>
        <w:t>Lifting operation are supervise by M</w:t>
      </w:r>
      <w:r>
        <w:t>.</w:t>
      </w:r>
      <w:r>
        <w:rPr>
          <w:rFonts w:hint="eastAsia"/>
        </w:rPr>
        <w:t>O</w:t>
      </w:r>
      <w:r>
        <w:t>.</w:t>
      </w:r>
      <w:r>
        <w:rPr>
          <w:rFonts w:hint="eastAsia"/>
        </w:rPr>
        <w:t>M certified lifting supervisor, rigger and sign</w:t>
      </w:r>
      <w:r>
        <w:t>al</w:t>
      </w:r>
      <w:r>
        <w:rPr>
          <w:rFonts w:hint="eastAsia"/>
        </w:rPr>
        <w:t>man</w:t>
      </w:r>
    </w:p>
    <w:p w14:paraId="42AB62BF" w14:textId="77777777" w:rsidR="00F34715" w:rsidRDefault="00F34715" w:rsidP="00F34715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43F811A7" w14:textId="77777777" w:rsidR="00F34715" w:rsidRPr="00217127" w:rsidRDefault="00F34715" w:rsidP="00F34715">
      <w:pPr>
        <w:pStyle w:val="Title"/>
        <w:jc w:val="left"/>
        <w:rPr>
          <w:b w:val="0"/>
          <w:sz w:val="32"/>
          <w:szCs w:val="32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</w:t>
      </w:r>
      <w:r>
        <w:rPr>
          <w:sz w:val="32"/>
          <w:szCs w:val="32"/>
          <w:lang w:eastAsia="zh-CN"/>
        </w:rPr>
        <w:t>Job Scope</w:t>
      </w:r>
    </w:p>
    <w:p w14:paraId="1ECA0C76" w14:textId="77777777" w:rsidR="00F34715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hoisting area</w:t>
      </w:r>
    </w:p>
    <w:p w14:paraId="70AE8CFF" w14:textId="461BF62B" w:rsidR="006C6720" w:rsidRDefault="006C6720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lorry chassis to the ground</w:t>
      </w:r>
    </w:p>
    <w:p w14:paraId="051F3814" w14:textId="7C84ABFE" w:rsidR="006C6720" w:rsidRPr="006C6720" w:rsidRDefault="006C6720" w:rsidP="006C672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</w:t>
      </w:r>
    </w:p>
    <w:p w14:paraId="12C6D185" w14:textId="77777777" w:rsidR="006C6720" w:rsidRDefault="006C6720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to i</w:t>
      </w:r>
      <w:r w:rsidR="00F34715" w:rsidRPr="00A2495E">
        <w:rPr>
          <w:sz w:val="24"/>
          <w:lang w:eastAsia="zh-CN"/>
        </w:rPr>
        <w:t xml:space="preserve">nsert sling to </w:t>
      </w:r>
      <w:r w:rsidR="00F34715">
        <w:rPr>
          <w:sz w:val="24"/>
          <w:lang w:eastAsia="zh-CN"/>
        </w:rPr>
        <w:t xml:space="preserve">crane hook </w:t>
      </w:r>
    </w:p>
    <w:p w14:paraId="484CC7B5" w14:textId="40D6C713" w:rsidR="00F34715" w:rsidRPr="00A2495E" w:rsidRDefault="006C6720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34715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sling </w:t>
      </w:r>
      <w:r w:rsidR="00F34715">
        <w:rPr>
          <w:sz w:val="24"/>
          <w:lang w:eastAsia="zh-CN"/>
        </w:rPr>
        <w:t xml:space="preserve">to </w:t>
      </w:r>
      <w:r>
        <w:rPr>
          <w:sz w:val="24"/>
          <w:lang w:eastAsia="zh-CN"/>
        </w:rPr>
        <w:t>rigging point of robot arm</w:t>
      </w:r>
    </w:p>
    <w:p w14:paraId="56A6AC4D" w14:textId="5E12E857" w:rsidR="00F34715" w:rsidRPr="00CA1505" w:rsidRDefault="006C6720" w:rsidP="00CA150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</w:t>
      </w:r>
      <w:r w:rsidR="00F34715">
        <w:rPr>
          <w:sz w:val="24"/>
          <w:lang w:eastAsia="zh-CN"/>
        </w:rPr>
        <w:t xml:space="preserve">oist up </w:t>
      </w:r>
      <w:r>
        <w:rPr>
          <w:sz w:val="24"/>
          <w:lang w:eastAsia="zh-CN"/>
        </w:rPr>
        <w:t>and mount onto metal plate</w:t>
      </w:r>
    </w:p>
    <w:p w14:paraId="532CDCAA" w14:textId="0D2080A1" w:rsidR="00F34715" w:rsidRPr="00A2495E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495E">
        <w:rPr>
          <w:sz w:val="24"/>
          <w:lang w:eastAsia="zh-CN"/>
        </w:rPr>
        <w:t xml:space="preserve">Insert </w:t>
      </w:r>
      <w:r>
        <w:rPr>
          <w:sz w:val="24"/>
          <w:lang w:eastAsia="zh-CN"/>
        </w:rPr>
        <w:t>pallet truck unde</w:t>
      </w:r>
      <w:r w:rsidR="00CA1505">
        <w:rPr>
          <w:sz w:val="24"/>
          <w:lang w:eastAsia="zh-CN"/>
        </w:rPr>
        <w:t xml:space="preserve">r plate bed </w:t>
      </w:r>
    </w:p>
    <w:p w14:paraId="7B1A45AA" w14:textId="7ABCD1A9" w:rsidR="00F34715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C1705">
        <w:rPr>
          <w:sz w:val="24"/>
          <w:lang w:eastAsia="zh-CN"/>
        </w:rPr>
        <w:t xml:space="preserve">Shift and </w:t>
      </w:r>
      <w:r>
        <w:rPr>
          <w:sz w:val="24"/>
          <w:lang w:eastAsia="zh-CN"/>
        </w:rPr>
        <w:t xml:space="preserve">transport into factory premise at ground floor </w:t>
      </w:r>
    </w:p>
    <w:p w14:paraId="39EF77C7" w14:textId="371AEF1D" w:rsidR="00F34715" w:rsidRPr="009C1705" w:rsidRDefault="00F34715" w:rsidP="00F3471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 the designated location</w:t>
      </w:r>
    </w:p>
    <w:p w14:paraId="32D2F239" w14:textId="518391E7" w:rsidR="00F34715" w:rsidRPr="00CA1505" w:rsidRDefault="00CA1505" w:rsidP="00CA150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A1505">
        <w:rPr>
          <w:sz w:val="24"/>
          <w:lang w:eastAsia="zh-CN"/>
        </w:rPr>
        <w:t xml:space="preserve"> </w:t>
      </w:r>
      <w:r w:rsidR="00F34715" w:rsidRPr="00CA1505">
        <w:rPr>
          <w:sz w:val="24"/>
          <w:lang w:eastAsia="zh-CN"/>
        </w:rPr>
        <w:t>Once job complete, team leader will instruct the team to perform proper housekeeping</w:t>
      </w:r>
    </w:p>
    <w:p w14:paraId="61A341E2" w14:textId="5C4A0775" w:rsidR="00F34715" w:rsidRPr="00A2495E" w:rsidRDefault="00CA1505" w:rsidP="00F347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F34715">
        <w:rPr>
          <w:sz w:val="24"/>
          <w:lang w:eastAsia="zh-CN"/>
        </w:rPr>
        <w:t>All debris will be clear and dispose</w:t>
      </w:r>
    </w:p>
    <w:p w14:paraId="4F235863" w14:textId="1F0D04F3" w:rsidR="00F34715" w:rsidRPr="00544EE3" w:rsidRDefault="00CA1505" w:rsidP="00F3471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  <w:r w:rsidR="00F34715">
        <w:rPr>
          <w:sz w:val="24"/>
          <w:lang w:eastAsia="zh-CN"/>
        </w:rPr>
        <w:t>Job complete</w:t>
      </w:r>
    </w:p>
    <w:p w14:paraId="1A02AD47" w14:textId="77777777" w:rsidR="00D9518E" w:rsidRPr="00D9518E" w:rsidRDefault="00D9518E" w:rsidP="00D9518E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14:paraId="73BE3210" w14:textId="77777777"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14:paraId="629395A2" w14:textId="6770037F"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CE1C99">
        <w:rPr>
          <w:sz w:val="24"/>
          <w:szCs w:val="24"/>
        </w:rPr>
        <w:t xml:space="preserve">Kevin Wong </w:t>
      </w:r>
      <w:r w:rsidR="00CA1505">
        <w:rPr>
          <w:sz w:val="24"/>
          <w:szCs w:val="24"/>
        </w:rPr>
        <w:t xml:space="preserve">/ </w:t>
      </w:r>
      <w:proofErr w:type="spellStart"/>
      <w:r w:rsidR="00CA1505">
        <w:rPr>
          <w:sz w:val="24"/>
          <w:szCs w:val="24"/>
        </w:rPr>
        <w:t>Zailani</w:t>
      </w:r>
      <w:proofErr w:type="spellEnd"/>
    </w:p>
    <w:p w14:paraId="52E05193" w14:textId="77777777"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14:paraId="02A6598F" w14:textId="77777777"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1CA009" w14:textId="77777777" w:rsidR="00A04D63" w:rsidRDefault="00A04D63">
      <w:r>
        <w:separator/>
      </w:r>
    </w:p>
  </w:endnote>
  <w:endnote w:type="continuationSeparator" w:id="0">
    <w:p w14:paraId="44518E47" w14:textId="77777777" w:rsidR="00A04D63" w:rsidRDefault="00A04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3F045D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42C6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42C6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68B3DA" w14:textId="77777777" w:rsidR="00A04D63" w:rsidRDefault="00A04D63">
      <w:r>
        <w:separator/>
      </w:r>
    </w:p>
  </w:footnote>
  <w:footnote w:type="continuationSeparator" w:id="0">
    <w:p w14:paraId="4C9E186B" w14:textId="77777777" w:rsidR="00A04D63" w:rsidRDefault="00A04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041B96" w14:textId="77777777" w:rsidR="00EE527F" w:rsidRDefault="00000000">
    <w:pPr>
      <w:pStyle w:val="Header"/>
      <w:jc w:val="center"/>
      <w:rPr>
        <w:b/>
        <w:sz w:val="26"/>
      </w:rPr>
    </w:pPr>
    <w:r>
      <w:rPr>
        <w:noProof/>
      </w:rPr>
      <w:pict w14:anchorId="542618F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6DA32726" w14:textId="77777777"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2721DEF5" w14:textId="1DD6BC3A" w:rsidR="00EE527F" w:rsidRDefault="006C6720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EE527F">
      <w:t xml:space="preserve">, </w:t>
    </w:r>
    <w:proofErr w:type="spellStart"/>
    <w:r>
      <w:t>Kranji</w:t>
    </w:r>
    <w:proofErr w:type="spellEnd"/>
    <w:r>
      <w:t xml:space="preserve"> Green, </w:t>
    </w:r>
    <w:r w:rsidR="00EE527F">
      <w:t xml:space="preserve">Singapore </w:t>
    </w:r>
    <w:r>
      <w:t>739571</w:t>
    </w:r>
  </w:p>
  <w:p w14:paraId="5973241C" w14:textId="19F6D908" w:rsidR="00EE527F" w:rsidRDefault="00FD4A46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</w:t>
    </w:r>
  </w:p>
  <w:p w14:paraId="313D2E79" w14:textId="77777777" w:rsidR="00EE527F" w:rsidRDefault="00EE527F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132CABCE" w14:textId="77777777" w:rsidR="00EE527F" w:rsidRDefault="00EE527F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33C7BB21" w14:textId="77777777" w:rsidR="00EE527F" w:rsidRDefault="00FD4A46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49463748">
    <w:abstractNumId w:val="3"/>
  </w:num>
  <w:num w:numId="2" w16cid:durableId="983775663">
    <w:abstractNumId w:val="5"/>
  </w:num>
  <w:num w:numId="3" w16cid:durableId="277181620">
    <w:abstractNumId w:val="0"/>
  </w:num>
  <w:num w:numId="4" w16cid:durableId="785468945">
    <w:abstractNumId w:val="10"/>
  </w:num>
  <w:num w:numId="5" w16cid:durableId="1956397965">
    <w:abstractNumId w:val="6"/>
  </w:num>
  <w:num w:numId="6" w16cid:durableId="1424229460">
    <w:abstractNumId w:val="7"/>
  </w:num>
  <w:num w:numId="7" w16cid:durableId="2030645885">
    <w:abstractNumId w:val="4"/>
  </w:num>
  <w:num w:numId="8" w16cid:durableId="960498811">
    <w:abstractNumId w:val="8"/>
  </w:num>
  <w:num w:numId="9" w16cid:durableId="721444591">
    <w:abstractNumId w:val="2"/>
  </w:num>
  <w:num w:numId="10" w16cid:durableId="1757049886">
    <w:abstractNumId w:val="9"/>
  </w:num>
  <w:num w:numId="11" w16cid:durableId="2071532783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030413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603E"/>
    <w:rsid w:val="00004018"/>
    <w:rsid w:val="00004C51"/>
    <w:rsid w:val="00060982"/>
    <w:rsid w:val="00093A2F"/>
    <w:rsid w:val="000A77B9"/>
    <w:rsid w:val="00141C71"/>
    <w:rsid w:val="001525C4"/>
    <w:rsid w:val="0017768F"/>
    <w:rsid w:val="00186153"/>
    <w:rsid w:val="001D1C80"/>
    <w:rsid w:val="001D7BC0"/>
    <w:rsid w:val="00214CA3"/>
    <w:rsid w:val="0023540F"/>
    <w:rsid w:val="00251834"/>
    <w:rsid w:val="00274BF0"/>
    <w:rsid w:val="002A1405"/>
    <w:rsid w:val="002D0D60"/>
    <w:rsid w:val="00373A8D"/>
    <w:rsid w:val="003C4111"/>
    <w:rsid w:val="003E1B45"/>
    <w:rsid w:val="0040331B"/>
    <w:rsid w:val="004224BD"/>
    <w:rsid w:val="0042603E"/>
    <w:rsid w:val="00432BC5"/>
    <w:rsid w:val="004725E1"/>
    <w:rsid w:val="004872DF"/>
    <w:rsid w:val="00495727"/>
    <w:rsid w:val="004C47B9"/>
    <w:rsid w:val="004D5933"/>
    <w:rsid w:val="00513727"/>
    <w:rsid w:val="0061759B"/>
    <w:rsid w:val="00623427"/>
    <w:rsid w:val="006362BB"/>
    <w:rsid w:val="00664D20"/>
    <w:rsid w:val="006A0465"/>
    <w:rsid w:val="006B1BF6"/>
    <w:rsid w:val="006C6720"/>
    <w:rsid w:val="006F110F"/>
    <w:rsid w:val="00700106"/>
    <w:rsid w:val="007151FC"/>
    <w:rsid w:val="00716D8F"/>
    <w:rsid w:val="00733502"/>
    <w:rsid w:val="007C5834"/>
    <w:rsid w:val="007D1A3A"/>
    <w:rsid w:val="007E2FF0"/>
    <w:rsid w:val="007E6356"/>
    <w:rsid w:val="008254AB"/>
    <w:rsid w:val="0082563E"/>
    <w:rsid w:val="00840DC8"/>
    <w:rsid w:val="0088777C"/>
    <w:rsid w:val="008B580F"/>
    <w:rsid w:val="008E7A2D"/>
    <w:rsid w:val="00945F2F"/>
    <w:rsid w:val="00970E4B"/>
    <w:rsid w:val="009E2E9E"/>
    <w:rsid w:val="009E4230"/>
    <w:rsid w:val="009E48BA"/>
    <w:rsid w:val="009E694C"/>
    <w:rsid w:val="00A04987"/>
    <w:rsid w:val="00A04D63"/>
    <w:rsid w:val="00A15241"/>
    <w:rsid w:val="00A44954"/>
    <w:rsid w:val="00A46072"/>
    <w:rsid w:val="00AC4808"/>
    <w:rsid w:val="00AD4C31"/>
    <w:rsid w:val="00B17596"/>
    <w:rsid w:val="00B469FA"/>
    <w:rsid w:val="00B814A1"/>
    <w:rsid w:val="00B85262"/>
    <w:rsid w:val="00B8750E"/>
    <w:rsid w:val="00B965F7"/>
    <w:rsid w:val="00BC6BCE"/>
    <w:rsid w:val="00C24C40"/>
    <w:rsid w:val="00C43DA6"/>
    <w:rsid w:val="00CA1505"/>
    <w:rsid w:val="00CA3063"/>
    <w:rsid w:val="00CE1C99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C56AE"/>
    <w:rsid w:val="00DE5FCD"/>
    <w:rsid w:val="00E214BC"/>
    <w:rsid w:val="00E35113"/>
    <w:rsid w:val="00E400F3"/>
    <w:rsid w:val="00E42C64"/>
    <w:rsid w:val="00E43D50"/>
    <w:rsid w:val="00E91028"/>
    <w:rsid w:val="00EA18DF"/>
    <w:rsid w:val="00EE527F"/>
    <w:rsid w:val="00F028EE"/>
    <w:rsid w:val="00F34715"/>
    <w:rsid w:val="00F63A7E"/>
    <w:rsid w:val="00F753CD"/>
    <w:rsid w:val="00F844A0"/>
    <w:rsid w:val="00FD41B2"/>
    <w:rsid w:val="00FD4A46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E998B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19</TotalTime>
  <Pages>1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2313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6</cp:revision>
  <cp:lastPrinted>2023-10-26T03:38:00Z</cp:lastPrinted>
  <dcterms:created xsi:type="dcterms:W3CDTF">2024-02-19T06:33:00Z</dcterms:created>
  <dcterms:modified xsi:type="dcterms:W3CDTF">2025-02-24T07:45:00Z</dcterms:modified>
</cp:coreProperties>
</file>