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374" w:rsidRDefault="00C8137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C81374">
      <w:pPr>
        <w:rPr>
          <w:sz w:val="24"/>
          <w:lang w:eastAsia="zh-CN"/>
        </w:rPr>
      </w:pPr>
      <w:r>
        <w:rPr>
          <w:sz w:val="24"/>
        </w:rPr>
        <w:t>Date: 15</w:t>
      </w:r>
      <w:r w:rsidRPr="00C81374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1859" w:rsidRDefault="00C81374" w:rsidP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 cases of 1 unit machine</w:t>
      </w:r>
      <w:r w:rsidR="00001859">
        <w:rPr>
          <w:sz w:val="24"/>
          <w:lang w:eastAsia="zh-CN"/>
        </w:rPr>
        <w:t xml:space="preserve"> from customer </w:t>
      </w:r>
      <w:r w:rsidR="0049231C">
        <w:rPr>
          <w:sz w:val="24"/>
          <w:lang w:eastAsia="zh-CN"/>
        </w:rPr>
        <w:t xml:space="preserve">premise at </w:t>
      </w:r>
      <w:r w:rsidR="00001859">
        <w:rPr>
          <w:sz w:val="24"/>
          <w:lang w:eastAsia="zh-CN"/>
        </w:rPr>
        <w:t xml:space="preserve">ground floor, </w:t>
      </w:r>
      <w:r>
        <w:rPr>
          <w:sz w:val="24"/>
          <w:lang w:eastAsia="zh-CN"/>
        </w:rPr>
        <w:t xml:space="preserve">uncrate, </w:t>
      </w:r>
      <w:r w:rsidR="00001859">
        <w:rPr>
          <w:sz w:val="24"/>
          <w:lang w:eastAsia="zh-CN"/>
        </w:rPr>
        <w:t xml:space="preserve">using forklift to fork machine onto platform, </w:t>
      </w:r>
      <w:r w:rsidR="0049231C">
        <w:rPr>
          <w:sz w:val="24"/>
          <w:lang w:eastAsia="zh-CN"/>
        </w:rPr>
        <w:t xml:space="preserve">mobile crane to </w:t>
      </w:r>
      <w:r w:rsidR="00001859">
        <w:rPr>
          <w:sz w:val="24"/>
          <w:lang w:eastAsia="zh-CN"/>
        </w:rPr>
        <w:t>hoist up to 3</w:t>
      </w:r>
      <w:r w:rsidR="00001859" w:rsidRPr="00001859">
        <w:rPr>
          <w:sz w:val="24"/>
          <w:vertAlign w:val="superscript"/>
          <w:lang w:eastAsia="zh-CN"/>
        </w:rPr>
        <w:t>rd</w:t>
      </w:r>
      <w:r w:rsidR="00001859">
        <w:rPr>
          <w:sz w:val="24"/>
          <w:lang w:eastAsia="zh-CN"/>
        </w:rPr>
        <w:t xml:space="preserve"> floor, shift and position to designated location</w:t>
      </w:r>
    </w:p>
    <w:p w:rsidR="00C81374" w:rsidRDefault="000018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set Nanojet 1206 Dynamic Waterjet 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414 x 266 x 256 cm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G. Wt: 4, 200 kgs</w:t>
      </w:r>
    </w:p>
    <w:p w:rsidR="00C81374" w:rsidRPr="00C81374" w:rsidRDefault="00C813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C81374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16/01/2018   -   10:00 am</w:t>
      </w:r>
    </w:p>
    <w:p w:rsidR="0049231C" w:rsidRDefault="004923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C81374" w:rsidP="0001558A">
      <w:pPr>
        <w:pStyle w:val="Heading4"/>
      </w:pPr>
      <w:r>
        <w:t>No 70 Tuas South St 5</w:t>
      </w:r>
    </w:p>
    <w:p w:rsidR="00714E45" w:rsidRPr="00714E45" w:rsidRDefault="00C81374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Tecnisco </w:t>
      </w:r>
      <w:r w:rsidR="00714E45">
        <w:rPr>
          <w:sz w:val="24"/>
          <w:szCs w:val="24"/>
          <w:lang w:eastAsia="zh-CN"/>
        </w:rPr>
        <w:t>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DF421F">
        <w:rPr>
          <w:sz w:val="24"/>
          <w:lang w:eastAsia="zh-CN"/>
        </w:rPr>
        <w:t xml:space="preserve"> crane</w:t>
      </w:r>
    </w:p>
    <w:p w:rsidR="00001859" w:rsidRDefault="00C813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01859">
        <w:rPr>
          <w:sz w:val="24"/>
          <w:lang w:eastAsia="zh-CN"/>
        </w:rPr>
        <w:t xml:space="preserve"> x lorry crane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D72B1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001859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 area</w:t>
      </w:r>
    </w:p>
    <w:p w:rsidR="00001859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</w:t>
      </w:r>
      <w:r w:rsidR="00B91812">
        <w:rPr>
          <w:sz w:val="24"/>
          <w:lang w:eastAsia="zh-CN"/>
        </w:rPr>
        <w:t xml:space="preserve">personnel who are not involved enter unintentionally </w:t>
      </w:r>
    </w:p>
    <w:p w:rsidR="0049231C" w:rsidRDefault="0049231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C81374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</w:t>
      </w:r>
      <w:r w:rsidR="0049231C">
        <w:rPr>
          <w:sz w:val="24"/>
          <w:szCs w:val="24"/>
          <w:lang w:eastAsia="zh-CN"/>
        </w:rPr>
        <w:t xml:space="preserve">debris </w:t>
      </w:r>
      <w:r>
        <w:rPr>
          <w:sz w:val="24"/>
          <w:szCs w:val="24"/>
          <w:lang w:eastAsia="zh-CN"/>
        </w:rPr>
        <w:t>will be clear and dispose</w:t>
      </w:r>
    </w:p>
    <w:p w:rsidR="00C81374" w:rsidRDefault="00C81374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565EE" w:rsidRPr="00C81374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565EE" w:rsidRP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49231C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>O</w:t>
      </w:r>
      <w:r w:rsidR="0049231C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 xml:space="preserve">M certified lifting supervisor, rigger, signalman, </w:t>
      </w:r>
      <w:r w:rsidR="008B6CDC">
        <w:rPr>
          <w:sz w:val="24"/>
          <w:szCs w:val="24"/>
          <w:lang w:eastAsia="zh-CN"/>
        </w:rPr>
        <w:t xml:space="preserve">mobile/lorry crane </w:t>
      </w:r>
      <w:r>
        <w:rPr>
          <w:sz w:val="24"/>
          <w:szCs w:val="24"/>
          <w:lang w:eastAsia="zh-CN"/>
        </w:rPr>
        <w:t>operator and forklift operator will be involved in this operation (attached all lifting crew certificate)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</w:t>
      </w:r>
      <w:r w:rsidR="00C81374">
        <w:rPr>
          <w:sz w:val="24"/>
          <w:szCs w:val="24"/>
        </w:rPr>
        <w:t xml:space="preserve">re equip with standard PPE (etc.. 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8B6CDC">
        <w:rPr>
          <w:sz w:val="24"/>
          <w:szCs w:val="24"/>
        </w:rPr>
        <w:t>, safety harness</w:t>
      </w:r>
      <w:r>
        <w:rPr>
          <w:sz w:val="24"/>
          <w:szCs w:val="24"/>
        </w:rPr>
        <w:t>)</w:t>
      </w:r>
    </w:p>
    <w:p w:rsidR="00714E45" w:rsidRDefault="00714E4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M certificate</w:t>
      </w:r>
    </w:p>
    <w:p w:rsidR="00FC7A38" w:rsidRDefault="00714E45">
      <w:r>
        <w:rPr>
          <w:sz w:val="24"/>
          <w:szCs w:val="24"/>
        </w:rPr>
        <w:t>Lifting operation are supervised by M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 xml:space="preserve">M certified </w:t>
      </w:r>
      <w:r w:rsidR="001565EE">
        <w:rPr>
          <w:sz w:val="24"/>
          <w:szCs w:val="24"/>
        </w:rPr>
        <w:t xml:space="preserve">lifting supervisor, rigger, signalman </w:t>
      </w:r>
      <w:r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B91812" w:rsidRPr="00C81374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 crane to park at designated location for the hoist</w:t>
      </w:r>
    </w:p>
    <w:p w:rsidR="00C81374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C81374" w:rsidRDefault="00A82D1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bookmarkStart w:id="0" w:name="_GoBack"/>
      <w:bookmarkEnd w:id="0"/>
      <w:r w:rsidR="003254BC">
        <w:rPr>
          <w:b w:val="0"/>
          <w:sz w:val="24"/>
          <w:u w:val="none"/>
          <w:lang w:eastAsia="zh-CN"/>
        </w:rPr>
        <w:t xml:space="preserve">ork up and </w:t>
      </w:r>
      <w:r w:rsidR="00C81374">
        <w:rPr>
          <w:b w:val="0"/>
          <w:sz w:val="24"/>
          <w:u w:val="none"/>
          <w:lang w:eastAsia="zh-CN"/>
        </w:rPr>
        <w:t>detach machine from base</w:t>
      </w:r>
    </w:p>
    <w:p w:rsidR="003254BC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3254BC">
        <w:rPr>
          <w:b w:val="0"/>
          <w:sz w:val="24"/>
          <w:u w:val="none"/>
          <w:lang w:eastAsia="zh-CN"/>
        </w:rPr>
        <w:t>oad machine onto platform</w:t>
      </w:r>
    </w:p>
    <w:p w:rsidR="003254BC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3254BC">
        <w:rPr>
          <w:b w:val="0"/>
          <w:sz w:val="24"/>
          <w:u w:val="none"/>
          <w:lang w:eastAsia="zh-CN"/>
        </w:rPr>
        <w:t>ecured machine onto platform with strapping belt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 platform together with machine to 3</w:t>
      </w:r>
      <w:r w:rsidRPr="003254BC">
        <w:rPr>
          <w:b w:val="0"/>
          <w:sz w:val="24"/>
          <w:u w:val="none"/>
          <w:vertAlign w:val="superscript"/>
          <w:lang w:eastAsia="zh-CN"/>
        </w:rPr>
        <w:t>rd</w:t>
      </w:r>
      <w:r>
        <w:rPr>
          <w:b w:val="0"/>
          <w:sz w:val="24"/>
          <w:u w:val="none"/>
          <w:lang w:eastAsia="zh-CN"/>
        </w:rPr>
        <w:t xml:space="preserve"> level opening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Stabilize platform effectively and ensure it is fully rested on the opening slab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belt to secured front left and right of platform to prevent platform swing outward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truck/rollers to machine base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machine from platform an</w:t>
      </w:r>
      <w:r w:rsidR="0049231C">
        <w:rPr>
          <w:b w:val="0"/>
          <w:sz w:val="24"/>
          <w:u w:val="none"/>
          <w:lang w:eastAsia="zh-CN"/>
        </w:rPr>
        <w:t>d position to designated location</w:t>
      </w:r>
      <w:r>
        <w:rPr>
          <w:b w:val="0"/>
          <w:sz w:val="24"/>
          <w:u w:val="none"/>
          <w:lang w:eastAsia="zh-CN"/>
        </w:rPr>
        <w:t xml:space="preserve"> </w:t>
      </w:r>
    </w:p>
    <w:p w:rsidR="0049231C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49231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49231C" w:rsidRDefault="0049231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Best Regards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8B6CDC" w:rsidRPr="0001590F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sectPr w:rsidR="008B6CDC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1E8" w:rsidRDefault="003441E8">
      <w:r>
        <w:separator/>
      </w:r>
    </w:p>
  </w:endnote>
  <w:endnote w:type="continuationSeparator" w:id="0">
    <w:p w:rsidR="003441E8" w:rsidRDefault="00344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2D1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2D1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1E8" w:rsidRDefault="003441E8">
      <w:r>
        <w:separator/>
      </w:r>
    </w:p>
  </w:footnote>
  <w:footnote w:type="continuationSeparator" w:id="0">
    <w:p w:rsidR="003441E8" w:rsidRDefault="003441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441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441E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7AA0ADE"/>
    <w:multiLevelType w:val="hybridMultilevel"/>
    <w:tmpl w:val="801C1622"/>
    <w:lvl w:ilvl="0" w:tplc="7A2A22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6045B"/>
    <w:multiLevelType w:val="hybridMultilevel"/>
    <w:tmpl w:val="948A0A9A"/>
    <w:lvl w:ilvl="0" w:tplc="0F6AA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1859"/>
    <w:rsid w:val="0001558A"/>
    <w:rsid w:val="0001590F"/>
    <w:rsid w:val="001565EE"/>
    <w:rsid w:val="001F45D6"/>
    <w:rsid w:val="003254BC"/>
    <w:rsid w:val="003441E8"/>
    <w:rsid w:val="004021A7"/>
    <w:rsid w:val="0049231C"/>
    <w:rsid w:val="004B4805"/>
    <w:rsid w:val="00575B76"/>
    <w:rsid w:val="005E3EC3"/>
    <w:rsid w:val="006B0D6D"/>
    <w:rsid w:val="007071FD"/>
    <w:rsid w:val="00714E45"/>
    <w:rsid w:val="007E6F9D"/>
    <w:rsid w:val="007F604B"/>
    <w:rsid w:val="008248D1"/>
    <w:rsid w:val="008B6CDC"/>
    <w:rsid w:val="008D72B1"/>
    <w:rsid w:val="008E1520"/>
    <w:rsid w:val="00913B1E"/>
    <w:rsid w:val="00940648"/>
    <w:rsid w:val="009B0018"/>
    <w:rsid w:val="00A72C6E"/>
    <w:rsid w:val="00A82D14"/>
    <w:rsid w:val="00B014B7"/>
    <w:rsid w:val="00B91812"/>
    <w:rsid w:val="00C81374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5B691-A34D-4C80-BE27-C82C4AA6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2015-11-09T02:42:00Z</cp:lastPrinted>
  <dcterms:created xsi:type="dcterms:W3CDTF">2018-01-15T05:27:00Z</dcterms:created>
  <dcterms:modified xsi:type="dcterms:W3CDTF">2018-01-15T06:28:00Z</dcterms:modified>
</cp:coreProperties>
</file>