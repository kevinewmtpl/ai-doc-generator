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5291F">
      <w:pPr>
        <w:rPr>
          <w:sz w:val="24"/>
          <w:lang w:eastAsia="zh-CN"/>
        </w:rPr>
      </w:pPr>
      <w:r>
        <w:rPr>
          <w:sz w:val="24"/>
        </w:rPr>
        <w:t>Date: 16</w:t>
      </w:r>
      <w:r w:rsidRPr="00C5291F">
        <w:rPr>
          <w:sz w:val="24"/>
          <w:vertAlign w:val="superscript"/>
        </w:rPr>
        <w:t>th</w:t>
      </w:r>
      <w:r>
        <w:rPr>
          <w:sz w:val="24"/>
        </w:rPr>
        <w:t xml:space="preserve"> Jan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176B3" w:rsidRPr="0016769C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65E74"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</w:t>
      </w:r>
      <w:r w:rsidR="00C8729C">
        <w:rPr>
          <w:sz w:val="24"/>
          <w:lang w:eastAsia="zh-CN"/>
        </w:rPr>
        <w:t>unit</w:t>
      </w:r>
      <w:r w:rsidR="00872D61">
        <w:rPr>
          <w:sz w:val="24"/>
          <w:lang w:eastAsia="zh-CN"/>
        </w:rPr>
        <w:t xml:space="preserve"> </w:t>
      </w:r>
      <w:r w:rsidR="0016769C">
        <w:rPr>
          <w:sz w:val="24"/>
          <w:lang w:eastAsia="zh-CN"/>
        </w:rPr>
        <w:t xml:space="preserve">VS 97 Milling </w:t>
      </w:r>
      <w:r w:rsidR="00872D61">
        <w:rPr>
          <w:sz w:val="24"/>
          <w:lang w:eastAsia="zh-CN"/>
        </w:rPr>
        <w:t>machine</w:t>
      </w:r>
      <w:r w:rsidR="00C03437">
        <w:rPr>
          <w:sz w:val="24"/>
          <w:lang w:eastAsia="zh-CN"/>
        </w:rPr>
        <w:t xml:space="preserve"> </w:t>
      </w:r>
      <w:r w:rsidR="00C5291F">
        <w:rPr>
          <w:sz w:val="24"/>
          <w:lang w:eastAsia="zh-CN"/>
        </w:rPr>
        <w:t>at unloading bay using</w:t>
      </w:r>
      <w:r>
        <w:rPr>
          <w:sz w:val="24"/>
          <w:lang w:eastAsia="zh-CN"/>
        </w:rPr>
        <w:t xml:space="preserve"> </w:t>
      </w:r>
      <w:r w:rsidR="00C5291F">
        <w:rPr>
          <w:sz w:val="24"/>
          <w:lang w:eastAsia="zh-CN"/>
        </w:rPr>
        <w:t>lorry crane</w:t>
      </w:r>
      <w:r w:rsidR="0067619D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and</w:t>
      </w:r>
      <w:r w:rsidR="00C5291F">
        <w:rPr>
          <w:sz w:val="24"/>
          <w:lang w:eastAsia="zh-CN"/>
        </w:rPr>
        <w:t xml:space="preserve"> position to designated location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765E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5291F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F27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</w:t>
      </w:r>
      <w:r w:rsidR="00C5291F">
        <w:rPr>
          <w:sz w:val="24"/>
          <w:lang w:eastAsia="zh-CN"/>
        </w:rPr>
        <w:t>/01/2019</w:t>
      </w:r>
      <w:r w:rsidR="00C03437">
        <w:rPr>
          <w:sz w:val="24"/>
          <w:lang w:eastAsia="zh-CN"/>
        </w:rPr>
        <w:t xml:space="preserve"> </w:t>
      </w:r>
      <w:r w:rsidR="00765E7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-   10:00 AM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65E74" w:rsidP="00707B09">
      <w:pPr>
        <w:pStyle w:val="Heading4"/>
      </w:pPr>
      <w:r>
        <w:t>No 60 Tuas Ave 11</w:t>
      </w:r>
    </w:p>
    <w:p w:rsidR="00684C71" w:rsidRDefault="00765E7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Panduit Singapore Pte Ltd</w:t>
      </w:r>
    </w:p>
    <w:p w:rsidR="0067619D" w:rsidRPr="0067619D" w:rsidRDefault="0067619D">
      <w:pPr>
        <w:rPr>
          <w:sz w:val="24"/>
          <w:szCs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684C71" w:rsidRDefault="00C529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C5291F" w:rsidRDefault="00C529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C5291F" w:rsidRDefault="00C529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5291F" w:rsidRDefault="00C5291F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5291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5291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6769C" w:rsidRDefault="0016769C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5291F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5291F">
        <w:t>.</w:t>
      </w:r>
      <w:r w:rsidR="00A64537">
        <w:rPr>
          <w:rFonts w:hint="eastAsia"/>
        </w:rPr>
        <w:t>O</w:t>
      </w:r>
      <w:r w:rsidR="00C5291F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5291F" w:rsidRDefault="0081336E" w:rsidP="00C529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17032" w:rsidRPr="00765E74" w:rsidRDefault="00C5291F" w:rsidP="00765E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at unloading bay</w:t>
      </w:r>
    </w:p>
    <w:p w:rsidR="00805829" w:rsidRPr="00C5291F" w:rsidRDefault="00CF1555" w:rsidP="00C529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</w:t>
      </w:r>
      <w:r w:rsidR="0016769C">
        <w:rPr>
          <w:sz w:val="24"/>
          <w:lang w:eastAsia="zh-CN"/>
        </w:rPr>
        <w:t>rane to lift up machine</w:t>
      </w:r>
    </w:p>
    <w:p w:rsidR="00684C71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CF1555" w:rsidRDefault="00CF1555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let it sit on the pallet truck</w:t>
      </w:r>
    </w:p>
    <w:p w:rsidR="00CF1555" w:rsidRPr="00C03437" w:rsidRDefault="00CF1555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</w:p>
    <w:p w:rsidR="00684C71" w:rsidRDefault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CF1555">
        <w:rPr>
          <w:sz w:val="24"/>
          <w:lang w:eastAsia="zh-CN"/>
        </w:rPr>
        <w:t xml:space="preserve"> and 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</w:t>
      </w:r>
      <w:r w:rsidR="00CF1555">
        <w:rPr>
          <w:sz w:val="24"/>
          <w:lang w:eastAsia="zh-CN"/>
        </w:rPr>
        <w:t>ignated location</w:t>
      </w:r>
    </w:p>
    <w:p w:rsidR="00CF1555" w:rsidRDefault="00CF15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765E74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F176B3" w:rsidRPr="00C5291F" w:rsidRDefault="00C5291F" w:rsidP="00C529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176B3" w:rsidRP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F176B3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A52" w:rsidRDefault="00025A52">
      <w:r>
        <w:separator/>
      </w:r>
    </w:p>
  </w:endnote>
  <w:endnote w:type="continuationSeparator" w:id="0">
    <w:p w:rsidR="00025A52" w:rsidRDefault="0002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27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27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A52" w:rsidRDefault="00025A52">
      <w:r>
        <w:separator/>
      </w:r>
    </w:p>
  </w:footnote>
  <w:footnote w:type="continuationSeparator" w:id="0">
    <w:p w:rsidR="00025A52" w:rsidRDefault="00025A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25A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C5291F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025A5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C5291F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5A52"/>
    <w:rsid w:val="000801A2"/>
    <w:rsid w:val="0016769C"/>
    <w:rsid w:val="00205704"/>
    <w:rsid w:val="004F27BE"/>
    <w:rsid w:val="00533D7B"/>
    <w:rsid w:val="0067619D"/>
    <w:rsid w:val="00684C71"/>
    <w:rsid w:val="006B6525"/>
    <w:rsid w:val="00707B09"/>
    <w:rsid w:val="00715388"/>
    <w:rsid w:val="00765E74"/>
    <w:rsid w:val="007E7225"/>
    <w:rsid w:val="00805829"/>
    <w:rsid w:val="0081336E"/>
    <w:rsid w:val="00872D61"/>
    <w:rsid w:val="00917032"/>
    <w:rsid w:val="00A3663C"/>
    <w:rsid w:val="00A525B4"/>
    <w:rsid w:val="00A64537"/>
    <w:rsid w:val="00C03437"/>
    <w:rsid w:val="00C33FF4"/>
    <w:rsid w:val="00C5291F"/>
    <w:rsid w:val="00C8729C"/>
    <w:rsid w:val="00CA23BB"/>
    <w:rsid w:val="00CF1555"/>
    <w:rsid w:val="00D50035"/>
    <w:rsid w:val="00DB001C"/>
    <w:rsid w:val="00E9120A"/>
    <w:rsid w:val="00ED331A"/>
    <w:rsid w:val="00F1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2019-01-16T06:03:00Z</cp:lastPrinted>
  <dcterms:created xsi:type="dcterms:W3CDTF">2019-01-16T01:47:00Z</dcterms:created>
  <dcterms:modified xsi:type="dcterms:W3CDTF">2019-01-16T06:03:00Z</dcterms:modified>
</cp:coreProperties>
</file>