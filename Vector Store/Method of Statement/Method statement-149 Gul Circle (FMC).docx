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C5760">
      <w:pPr>
        <w:rPr>
          <w:sz w:val="24"/>
          <w:lang w:eastAsia="zh-CN"/>
        </w:rPr>
      </w:pPr>
      <w:r>
        <w:rPr>
          <w:sz w:val="24"/>
        </w:rPr>
        <w:t>Date: 05</w:t>
      </w:r>
      <w:r w:rsidR="00047B96" w:rsidRPr="00047B96">
        <w:rPr>
          <w:sz w:val="24"/>
          <w:vertAlign w:val="superscript"/>
        </w:rPr>
        <w:t>th</w:t>
      </w:r>
      <w:r w:rsidR="00047B96">
        <w:rPr>
          <w:sz w:val="24"/>
        </w:rPr>
        <w:t xml:space="preserve"> June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47B96">
        <w:rPr>
          <w:sz w:val="24"/>
          <w:lang w:eastAsia="zh-CN"/>
        </w:rPr>
        <w:t>1 unit</w:t>
      </w:r>
      <w:r w:rsidR="00F33700">
        <w:rPr>
          <w:sz w:val="24"/>
          <w:lang w:eastAsia="zh-CN"/>
        </w:rPr>
        <w:t xml:space="preserve"> machine</w:t>
      </w:r>
      <w:r w:rsidR="00D61B0A">
        <w:rPr>
          <w:sz w:val="24"/>
          <w:lang w:eastAsia="zh-CN"/>
        </w:rPr>
        <w:t xml:space="preserve"> from 1 x 4</w:t>
      </w:r>
      <w:r w:rsidR="00BC5760">
        <w:rPr>
          <w:sz w:val="24"/>
          <w:lang w:eastAsia="zh-CN"/>
        </w:rPr>
        <w:t xml:space="preserve">axle Malaysia low bed and </w:t>
      </w:r>
      <w:r w:rsidR="00047B96">
        <w:rPr>
          <w:sz w:val="24"/>
          <w:lang w:eastAsia="zh-CN"/>
        </w:rPr>
        <w:t>3 x 40ft Malaysia lorry</w:t>
      </w:r>
      <w:r w:rsidR="0009757D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and position into customer premise </w:t>
      </w:r>
      <w:r w:rsidR="008E7F1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36A7" w:rsidRDefault="00F336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GEMINIS machine</w:t>
      </w:r>
    </w:p>
    <w:p w:rsidR="00F336A7" w:rsidRDefault="00BC57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Main Bed Dim</w:t>
      </w:r>
      <w:r w:rsidR="00F336A7">
        <w:rPr>
          <w:bCs/>
          <w:sz w:val="24"/>
          <w:szCs w:val="24"/>
          <w:lang w:eastAsia="zh-CN"/>
        </w:rPr>
        <w:t>:</w:t>
      </w:r>
      <w:r>
        <w:rPr>
          <w:bCs/>
          <w:sz w:val="24"/>
          <w:szCs w:val="24"/>
          <w:lang w:eastAsia="zh-CN"/>
        </w:rPr>
        <w:t xml:space="preserve"> 34ft x 6ft x 7.5ft  </w:t>
      </w:r>
    </w:p>
    <w:p w:rsid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CA392B">
        <w:rPr>
          <w:bCs/>
          <w:sz w:val="24"/>
          <w:szCs w:val="24"/>
          <w:lang w:eastAsia="zh-CN"/>
        </w:rPr>
        <w:t xml:space="preserve"> 40,000</w:t>
      </w:r>
      <w:bookmarkStart w:id="0" w:name="_GoBack"/>
      <w:bookmarkEnd w:id="0"/>
      <w:r w:rsidR="00BC5760">
        <w:rPr>
          <w:bCs/>
          <w:sz w:val="24"/>
          <w:szCs w:val="24"/>
          <w:lang w:eastAsia="zh-CN"/>
        </w:rPr>
        <w:t xml:space="preserve"> kgs </w:t>
      </w:r>
      <w:r>
        <w:rPr>
          <w:bCs/>
          <w:sz w:val="24"/>
          <w:szCs w:val="24"/>
          <w:lang w:eastAsia="zh-CN"/>
        </w:rPr>
        <w:t xml:space="preserve"> </w:t>
      </w:r>
    </w:p>
    <w:p w:rsidR="00F336A7" w:rsidRP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9757D" w:rsidRDefault="00F96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47B96" w:rsidP="00707B09">
      <w:pPr>
        <w:pStyle w:val="Heading4"/>
      </w:pPr>
      <w:r>
        <w:t>No 149 Gul Circle</w:t>
      </w:r>
    </w:p>
    <w:p w:rsidR="00684C71" w:rsidRDefault="00047B96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</w:t>
      </w:r>
      <w:r w:rsidR="004124F3">
        <w:rPr>
          <w:sz w:val="24"/>
          <w:szCs w:val="24"/>
          <w:lang w:eastAsia="zh-CN"/>
        </w:rPr>
        <w:t xml:space="preserve"> </w:t>
      </w:r>
      <w:r w:rsidR="008E7F13">
        <w:rPr>
          <w:sz w:val="24"/>
          <w:szCs w:val="24"/>
          <w:lang w:eastAsia="zh-CN"/>
        </w:rPr>
        <w:t xml:space="preserve">Technologies </w:t>
      </w:r>
      <w:r w:rsidR="004124F3">
        <w:rPr>
          <w:sz w:val="24"/>
          <w:szCs w:val="24"/>
          <w:lang w:eastAsia="zh-CN"/>
        </w:rPr>
        <w:t>Singapore</w:t>
      </w:r>
      <w:r w:rsidR="00650074">
        <w:rPr>
          <w:sz w:val="24"/>
          <w:szCs w:val="24"/>
          <w:lang w:eastAsia="zh-CN"/>
        </w:rPr>
        <w:t xml:space="preserve"> Pte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047B96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124F3" w:rsidRPr="00047B96" w:rsidRDefault="00047B9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1 x 2</w:t>
      </w:r>
      <w:r w:rsidR="004124F3">
        <w:rPr>
          <w:sz w:val="24"/>
          <w:lang w:eastAsia="zh-CN"/>
        </w:rPr>
        <w:t>00 ton mobile crane</w:t>
      </w:r>
    </w:p>
    <w:p w:rsidR="00707B09" w:rsidRDefault="007063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124F3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33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E7F1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F336A7" w:rsidRDefault="00F336A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E7F1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8E7F13">
        <w:rPr>
          <w:sz w:val="24"/>
          <w:lang w:eastAsia="zh-CN"/>
        </w:rPr>
        <w:t xml:space="preserve"> safety</w:t>
      </w:r>
      <w:r>
        <w:rPr>
          <w:rFonts w:hint="eastAsia"/>
          <w:sz w:val="24"/>
          <w:lang w:eastAsia="zh-CN"/>
        </w:rPr>
        <w:t xml:space="preserve">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E7F13">
        <w:t>.</w:t>
      </w:r>
      <w:r w:rsidR="00A64537">
        <w:rPr>
          <w:rFonts w:hint="eastAsia"/>
        </w:rPr>
        <w:t>O</w:t>
      </w:r>
      <w:r w:rsidR="008E7F1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047B96" w:rsidRDefault="0081336E" w:rsidP="00047B9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047B96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 </w:t>
      </w:r>
    </w:p>
    <w:p w:rsidR="00684C71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960B08">
        <w:rPr>
          <w:sz w:val="24"/>
          <w:lang w:eastAsia="zh-CN"/>
        </w:rPr>
        <w:t xml:space="preserve"> for the lift</w:t>
      </w:r>
    </w:p>
    <w:p w:rsidR="00BC5760" w:rsidRDefault="00BC576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bed to near crane </w:t>
      </w:r>
    </w:p>
    <w:p w:rsidR="008E7F13" w:rsidRPr="00650074" w:rsidRDefault="008E7F13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E9120A" w:rsidRPr="008E7F13" w:rsidRDefault="008E7F13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F33700">
        <w:rPr>
          <w:sz w:val="24"/>
          <w:lang w:eastAsia="zh-CN"/>
        </w:rPr>
        <w:t xml:space="preserve"> machine </w:t>
      </w:r>
      <w:r w:rsidR="004124F3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low bed</w:t>
      </w:r>
      <w:r w:rsidR="0082150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and lower down to the ground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7F13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9C2E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F33700">
        <w:rPr>
          <w:sz w:val="24"/>
          <w:lang w:eastAsia="zh-CN"/>
        </w:rPr>
        <w:t xml:space="preserve">assist in </w:t>
      </w:r>
      <w:r>
        <w:rPr>
          <w:sz w:val="24"/>
          <w:lang w:eastAsia="zh-CN"/>
        </w:rPr>
        <w:t>push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>/pull</w:t>
      </w:r>
      <w:r w:rsidR="00F33700">
        <w:rPr>
          <w:sz w:val="24"/>
          <w:lang w:eastAsia="zh-CN"/>
        </w:rPr>
        <w:t>ing</w:t>
      </w:r>
      <w:r w:rsidR="008E7F13">
        <w:rPr>
          <w:sz w:val="24"/>
          <w:lang w:eastAsia="zh-CN"/>
        </w:rPr>
        <w:t xml:space="preserve"> machine into production area </w:t>
      </w:r>
    </w:p>
    <w:p w:rsidR="008E7F13" w:rsidRDefault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</w:t>
      </w:r>
    </w:p>
    <w:p w:rsidR="008E7F13" w:rsidRDefault="008E7F13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D61B0A" w:rsidRPr="008E7F13" w:rsidRDefault="00D61B0A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machine parts from Malaysia lorry and transport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8E7F13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B455E" w:rsidRDefault="004B455E" w:rsidP="004B455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4B455E" w:rsidRPr="004B455E" w:rsidRDefault="004B455E" w:rsidP="004B455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4B455E" w:rsidRP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     </w:t>
      </w:r>
    </w:p>
    <w:p w:rsidR="00684C71" w:rsidRDefault="004B455E" w:rsidP="004B455E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2F13" w:rsidRDefault="00662F13">
      <w:r>
        <w:separator/>
      </w:r>
    </w:p>
  </w:endnote>
  <w:endnote w:type="continuationSeparator" w:id="0">
    <w:p w:rsidR="00662F13" w:rsidRDefault="00662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39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39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2F13" w:rsidRDefault="00662F13">
      <w:r>
        <w:separator/>
      </w:r>
    </w:p>
  </w:footnote>
  <w:footnote w:type="continuationSeparator" w:id="0">
    <w:p w:rsidR="00662F13" w:rsidRDefault="00662F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62F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62F1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96"/>
    <w:rsid w:val="000801A2"/>
    <w:rsid w:val="00090378"/>
    <w:rsid w:val="0009757D"/>
    <w:rsid w:val="000D1431"/>
    <w:rsid w:val="000E6274"/>
    <w:rsid w:val="001C67C6"/>
    <w:rsid w:val="001D69C1"/>
    <w:rsid w:val="00205704"/>
    <w:rsid w:val="002C310F"/>
    <w:rsid w:val="002C52AA"/>
    <w:rsid w:val="002D3928"/>
    <w:rsid w:val="00347B0A"/>
    <w:rsid w:val="00352C91"/>
    <w:rsid w:val="00411C02"/>
    <w:rsid w:val="004124F3"/>
    <w:rsid w:val="004135BC"/>
    <w:rsid w:val="0047011D"/>
    <w:rsid w:val="004A0853"/>
    <w:rsid w:val="004B455E"/>
    <w:rsid w:val="004D4712"/>
    <w:rsid w:val="0052004B"/>
    <w:rsid w:val="005A46D9"/>
    <w:rsid w:val="005D6225"/>
    <w:rsid w:val="0061080E"/>
    <w:rsid w:val="006304BE"/>
    <w:rsid w:val="00650074"/>
    <w:rsid w:val="00650243"/>
    <w:rsid w:val="00662F13"/>
    <w:rsid w:val="00684C71"/>
    <w:rsid w:val="006B5DE8"/>
    <w:rsid w:val="006B6525"/>
    <w:rsid w:val="006F37C2"/>
    <w:rsid w:val="007063F7"/>
    <w:rsid w:val="00707B09"/>
    <w:rsid w:val="007E7225"/>
    <w:rsid w:val="0081336E"/>
    <w:rsid w:val="00821507"/>
    <w:rsid w:val="008A73F4"/>
    <w:rsid w:val="008D0B63"/>
    <w:rsid w:val="008E3BAF"/>
    <w:rsid w:val="008E7F13"/>
    <w:rsid w:val="008F1C49"/>
    <w:rsid w:val="009048F9"/>
    <w:rsid w:val="00960B08"/>
    <w:rsid w:val="00987EA7"/>
    <w:rsid w:val="009C2ED8"/>
    <w:rsid w:val="009F7AB5"/>
    <w:rsid w:val="00A14E55"/>
    <w:rsid w:val="00A32709"/>
    <w:rsid w:val="00A3452B"/>
    <w:rsid w:val="00A64537"/>
    <w:rsid w:val="00AE2D4D"/>
    <w:rsid w:val="00B45C00"/>
    <w:rsid w:val="00BC5760"/>
    <w:rsid w:val="00C4609B"/>
    <w:rsid w:val="00C51A0D"/>
    <w:rsid w:val="00CA392B"/>
    <w:rsid w:val="00D154C0"/>
    <w:rsid w:val="00D61B0A"/>
    <w:rsid w:val="00E4450F"/>
    <w:rsid w:val="00E615DC"/>
    <w:rsid w:val="00E9120A"/>
    <w:rsid w:val="00EA2AE0"/>
    <w:rsid w:val="00F336A7"/>
    <w:rsid w:val="00F33700"/>
    <w:rsid w:val="00F9680E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2018-06-05T02:37:00Z</cp:lastPrinted>
  <dcterms:created xsi:type="dcterms:W3CDTF">2018-06-04T05:39:00Z</dcterms:created>
  <dcterms:modified xsi:type="dcterms:W3CDTF">2018-06-05T02:37:00Z</dcterms:modified>
</cp:coreProperties>
</file>