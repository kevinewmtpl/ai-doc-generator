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B77D3E">
      <w:pPr>
        <w:rPr>
          <w:sz w:val="24"/>
          <w:lang w:eastAsia="zh-CN"/>
        </w:rPr>
      </w:pPr>
      <w:r>
        <w:rPr>
          <w:sz w:val="24"/>
        </w:rPr>
        <w:t>Date: 09</w:t>
      </w:r>
      <w:r w:rsidRPr="00B77D3E">
        <w:rPr>
          <w:sz w:val="24"/>
          <w:vertAlign w:val="superscript"/>
        </w:rPr>
        <w:t>th</w:t>
      </w:r>
      <w:r>
        <w:rPr>
          <w:sz w:val="24"/>
        </w:rPr>
        <w:t xml:space="preserve"> June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7D3E">
        <w:rPr>
          <w:sz w:val="24"/>
          <w:lang w:eastAsia="zh-CN"/>
        </w:rPr>
        <w:t>unload 4 cases of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B77D3E">
        <w:rPr>
          <w:sz w:val="24"/>
          <w:lang w:eastAsia="zh-CN"/>
        </w:rPr>
        <w:t xml:space="preserve">uncrate,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B77D3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LH 1210-2500 CMM machine </w:t>
      </w:r>
    </w:p>
    <w:p w:rsidR="0047763D" w:rsidRDefault="00B77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1: 420 x 220 x 137 cm / Wt: 9, 600</w:t>
      </w:r>
      <w:r w:rsidR="0047763D">
        <w:rPr>
          <w:sz w:val="24"/>
          <w:lang w:eastAsia="zh-CN"/>
        </w:rPr>
        <w:t xml:space="preserve"> kg</w:t>
      </w:r>
    </w:p>
    <w:p w:rsidR="00B77D3E" w:rsidRDefault="00B77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2: 228 x 100 x 100</w:t>
      </w:r>
      <w:r w:rsidR="0047763D">
        <w:rPr>
          <w:sz w:val="24"/>
          <w:lang w:eastAsia="zh-CN"/>
        </w:rPr>
        <w:t xml:space="preserve"> cm / Wt:</w:t>
      </w:r>
      <w:r w:rsidR="002B79B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403</w:t>
      </w:r>
      <w:r w:rsidR="0047763D">
        <w:rPr>
          <w:sz w:val="24"/>
          <w:lang w:eastAsia="zh-CN"/>
        </w:rPr>
        <w:t xml:space="preserve"> kg</w:t>
      </w:r>
    </w:p>
    <w:p w:rsidR="00B77D3E" w:rsidRDefault="00B77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3: 218 x 195 x 110 cm / Wt: 491 kg</w:t>
      </w:r>
    </w:p>
    <w:p w:rsidR="0047763D" w:rsidRDefault="00B77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4: 135 x 95 x 160 cm / Wt: 130 kg </w:t>
      </w:r>
      <w:r w:rsidR="0047763D">
        <w:rPr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77D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09/06</w:t>
      </w:r>
      <w:r w:rsidR="00C778E8">
        <w:rPr>
          <w:sz w:val="24"/>
          <w:lang w:eastAsia="zh-CN"/>
        </w:rPr>
        <w:t>/2021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77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77D3E" w:rsidP="00707B09">
      <w:pPr>
        <w:pStyle w:val="Heading4"/>
      </w:pPr>
      <w:r>
        <w:t xml:space="preserve">40 Lok Yang </w:t>
      </w:r>
    </w:p>
    <w:p w:rsidR="00707B09" w:rsidRPr="00707B09" w:rsidRDefault="00B77D3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Shine Precision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008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B79BE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00BDD" w:rsidRDefault="002B79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77D3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B77D3E" w:rsidRDefault="00B77D3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B77D3E" w:rsidRDefault="00B77D3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 xml:space="preserve">Hoist </w:t>
      </w:r>
      <w:r w:rsidR="00B77D3E">
        <w:rPr>
          <w:sz w:val="24"/>
          <w:lang w:eastAsia="zh-CN"/>
        </w:rPr>
        <w:t xml:space="preserve">up and detach machine from base </w:t>
      </w:r>
    </w:p>
    <w:p w:rsidR="001A07FF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B77D3E">
        <w:rPr>
          <w:sz w:val="24"/>
          <w:lang w:eastAsia="zh-CN"/>
        </w:rPr>
        <w:t>away from base</w:t>
      </w:r>
    </w:p>
    <w:p w:rsidR="00B77D3E" w:rsidRPr="001A1E38" w:rsidRDefault="00B77D3E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bookmarkStart w:id="0" w:name="_GoBack"/>
      <w:bookmarkEnd w:id="0"/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52D" w:rsidRDefault="0066452D">
      <w:r>
        <w:separator/>
      </w:r>
    </w:p>
  </w:endnote>
  <w:endnote w:type="continuationSeparator" w:id="0">
    <w:p w:rsidR="0066452D" w:rsidRDefault="00664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7D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7D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52D" w:rsidRDefault="0066452D">
      <w:r>
        <w:separator/>
      </w:r>
    </w:p>
  </w:footnote>
  <w:footnote w:type="continuationSeparator" w:id="0">
    <w:p w:rsidR="0066452D" w:rsidRDefault="006645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645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6452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30061F"/>
    <w:rsid w:val="00370B7A"/>
    <w:rsid w:val="00370D03"/>
    <w:rsid w:val="003B63D2"/>
    <w:rsid w:val="00425424"/>
    <w:rsid w:val="0047763D"/>
    <w:rsid w:val="004C6F5B"/>
    <w:rsid w:val="004E5848"/>
    <w:rsid w:val="005A2371"/>
    <w:rsid w:val="005C3290"/>
    <w:rsid w:val="0066452D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77D3E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2021-06-08T23:34:00Z</dcterms:created>
  <dcterms:modified xsi:type="dcterms:W3CDTF">2021-06-08T23:34:00Z</dcterms:modified>
</cp:coreProperties>
</file>