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90F1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DA37A9" w14:textId="77777777" w:rsidR="00A558F1" w:rsidRDefault="00A558F1">
      <w:pPr>
        <w:rPr>
          <w:sz w:val="24"/>
        </w:rPr>
      </w:pPr>
    </w:p>
    <w:p w14:paraId="4295F429" w14:textId="69072D1C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A35C9">
        <w:rPr>
          <w:sz w:val="24"/>
        </w:rPr>
        <w:t>14</w:t>
      </w:r>
      <w:r w:rsidR="005A35C9" w:rsidRPr="005A35C9">
        <w:rPr>
          <w:sz w:val="24"/>
          <w:vertAlign w:val="superscript"/>
        </w:rPr>
        <w:t>th</w:t>
      </w:r>
      <w:r w:rsidR="005A35C9">
        <w:rPr>
          <w:sz w:val="24"/>
        </w:rPr>
        <w:t xml:space="preserve"> July</w:t>
      </w:r>
      <w:r w:rsidR="00B515B9">
        <w:rPr>
          <w:sz w:val="24"/>
        </w:rPr>
        <w:t xml:space="preserve"> 2025</w:t>
      </w:r>
    </w:p>
    <w:p w14:paraId="0DC4915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08F5F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77D127D9" w14:textId="3F1584CB"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 xml:space="preserve">hoist up </w:t>
      </w:r>
      <w:r w:rsidR="005A35C9">
        <w:rPr>
          <w:sz w:val="24"/>
          <w:lang w:eastAsia="zh-CN"/>
        </w:rPr>
        <w:t>6 units machine to 2</w:t>
      </w:r>
      <w:r w:rsidR="005A35C9" w:rsidRPr="005A35C9">
        <w:rPr>
          <w:sz w:val="24"/>
          <w:vertAlign w:val="superscript"/>
          <w:lang w:eastAsia="zh-CN"/>
        </w:rPr>
        <w:t>nd</w:t>
      </w:r>
      <w:r w:rsidR="005A35C9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14:paraId="2DF29A3B" w14:textId="77777777"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13A093" w14:textId="77777777"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00C429E9" w14:textId="77777777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2m Lathe</w:t>
      </w:r>
    </w:p>
    <w:p w14:paraId="2F9F56A0" w14:textId="107E6079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1.5m Lathe</w:t>
      </w:r>
    </w:p>
    <w:p w14:paraId="191D88C6" w14:textId="5CA9EF65" w:rsidR="00E022DD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1m Lathe</w:t>
      </w:r>
    </w:p>
    <w:p w14:paraId="2670651A" w14:textId="649618FE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units 5HP Milling </w:t>
      </w:r>
    </w:p>
    <w:p w14:paraId="1D14D4AC" w14:textId="77777777"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2F7B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FA41C2E" w14:textId="3F0AAB1E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A35C9">
        <w:rPr>
          <w:sz w:val="24"/>
          <w:lang w:eastAsia="zh-CN"/>
        </w:rPr>
        <w:t>ed</w:t>
      </w:r>
      <w:r w:rsidR="00905FD2">
        <w:rPr>
          <w:sz w:val="24"/>
          <w:lang w:eastAsia="zh-CN"/>
        </w:rPr>
        <w:t xml:space="preserve"> </w:t>
      </w:r>
    </w:p>
    <w:p w14:paraId="25D9D48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BADAEB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57D116" w14:textId="7884806E" w:rsidR="00905FD2" w:rsidRDefault="00B515B9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35C9">
        <w:rPr>
          <w:sz w:val="24"/>
          <w:lang w:eastAsia="zh-CN"/>
        </w:rPr>
        <w:t>9/07</w:t>
      </w:r>
      <w:r>
        <w:rPr>
          <w:sz w:val="24"/>
          <w:lang w:eastAsia="zh-CN"/>
        </w:rPr>
        <w:t>/25</w:t>
      </w:r>
    </w:p>
    <w:p w14:paraId="773FDCBD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68043053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B44176" w14:textId="77777777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03BECF20" w14:textId="0EBA8CB2" w:rsidR="00BD3C0C" w:rsidRPr="00BD3C0C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BD3C0C">
        <w:rPr>
          <w:bCs/>
          <w:sz w:val="24"/>
          <w:szCs w:val="24"/>
          <w:lang w:eastAsia="zh-CN"/>
        </w:rPr>
        <w:t xml:space="preserve"> </w:t>
      </w:r>
    </w:p>
    <w:p w14:paraId="3D81E2F5" w14:textId="77777777" w:rsidR="00905FD2" w:rsidRDefault="00905F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F7C078" w14:textId="4CE66372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9FA6BE" w14:textId="5A17BE6A" w:rsidR="0042603E" w:rsidRDefault="001C4494" w:rsidP="008254AB">
      <w:pPr>
        <w:pStyle w:val="Heading4"/>
      </w:pPr>
      <w:r>
        <w:t xml:space="preserve">21 </w:t>
      </w:r>
      <w:proofErr w:type="spellStart"/>
      <w:r>
        <w:t>Buroh</w:t>
      </w:r>
      <w:proofErr w:type="spellEnd"/>
      <w:r>
        <w:t xml:space="preserve"> Street</w:t>
      </w:r>
    </w:p>
    <w:p w14:paraId="47CC971F" w14:textId="786E8FB6" w:rsidR="00840DC8" w:rsidRPr="00840DC8" w:rsidRDefault="001C449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HMB Precision Engineering &amp; Services </w:t>
      </w:r>
      <w:r w:rsidR="00905FD2">
        <w:rPr>
          <w:sz w:val="24"/>
          <w:szCs w:val="24"/>
          <w:lang w:eastAsia="zh-CN"/>
        </w:rPr>
        <w:t xml:space="preserve"> </w:t>
      </w:r>
    </w:p>
    <w:p w14:paraId="0ECE60C6" w14:textId="77777777" w:rsidR="00EE527F" w:rsidRDefault="00EE527F">
      <w:pPr>
        <w:rPr>
          <w:lang w:eastAsia="zh-CN"/>
        </w:rPr>
      </w:pPr>
    </w:p>
    <w:p w14:paraId="1E633D9C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3F4D8E" w14:textId="521194BB" w:rsidR="00DC4505" w:rsidRDefault="00B702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14:paraId="778F3027" w14:textId="52015F71" w:rsidR="00E47B96" w:rsidRDefault="00B51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E022DD">
        <w:rPr>
          <w:sz w:val="24"/>
          <w:lang w:eastAsia="zh-CN"/>
        </w:rPr>
        <w:t>allet truck</w:t>
      </w:r>
    </w:p>
    <w:p w14:paraId="11539E19" w14:textId="05D5701E" w:rsidR="00905FD2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022DD">
        <w:rPr>
          <w:sz w:val="24"/>
          <w:lang w:eastAsia="zh-CN"/>
        </w:rPr>
        <w:t>ire/</w:t>
      </w:r>
      <w:r w:rsidR="00997640"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4B3733C4" w14:textId="461A151F" w:rsidR="00EE527F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7E8C6AC5" w14:textId="6AAD231F" w:rsidR="005A35C9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1FC9B9C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C289" w14:textId="77777777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1EB5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4B2D42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2267D9A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516DF0D" w14:textId="0F401992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977AC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9E678E">
        <w:rPr>
          <w:sz w:val="24"/>
          <w:lang w:eastAsia="zh-CN"/>
        </w:rPr>
        <w:t>derstorms and lightning weather</w:t>
      </w:r>
    </w:p>
    <w:p w14:paraId="75418A1C" w14:textId="6FC5C3BE"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E5C4BD4" w14:textId="77777777"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F068D83" w14:textId="0C2035D2" w:rsidR="00C154E5" w:rsidRDefault="00C154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602D8AEF" w14:textId="0171B4C1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4B6642C" w14:textId="75A4331E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Safey helmet </w:t>
      </w:r>
    </w:p>
    <w:p w14:paraId="2AED86D2" w14:textId="33C486E5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harness </w:t>
      </w:r>
    </w:p>
    <w:p w14:paraId="30A2E707" w14:textId="77777777" w:rsidR="00C154E5" w:rsidRP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5D6075D" w14:textId="77777777"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0E496" w14:textId="77777777" w:rsidR="00C154E5" w:rsidRDefault="00C154E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EE564A8" w14:textId="617E65B6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1537420" w14:textId="3723C175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 </w:t>
      </w:r>
    </w:p>
    <w:p w14:paraId="199AA31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7A9BF360" w14:textId="77777777" w:rsidR="00466AB7" w:rsidRDefault="00466AB7">
      <w:pPr>
        <w:pStyle w:val="BodyText2"/>
      </w:pPr>
      <w:r>
        <w:t>Lifting crew shall be composed to the following but not limited by other trained personnel in respect to number of crew needed for the operation:</w:t>
      </w:r>
    </w:p>
    <w:p w14:paraId="2B376674" w14:textId="45142562" w:rsidR="00466AB7" w:rsidRDefault="00466AB7" w:rsidP="00466AB7">
      <w:pPr>
        <w:pStyle w:val="BodyText2"/>
      </w:pPr>
      <w:r>
        <w:t>a. Lifting Supervisor</w:t>
      </w:r>
    </w:p>
    <w:p w14:paraId="303E6659" w14:textId="77777777" w:rsidR="00466AB7" w:rsidRDefault="00466AB7" w:rsidP="00466AB7">
      <w:pPr>
        <w:pStyle w:val="BodyText2"/>
      </w:pPr>
      <w:r>
        <w:t>b. Lorry Loader Operator</w:t>
      </w:r>
    </w:p>
    <w:p w14:paraId="2B6DAB86" w14:textId="77777777" w:rsidR="00466AB7" w:rsidRDefault="00466AB7" w:rsidP="00466AB7">
      <w:pPr>
        <w:pStyle w:val="BodyText2"/>
      </w:pPr>
      <w:r>
        <w:t>c. Signalman</w:t>
      </w:r>
    </w:p>
    <w:p w14:paraId="18460ABA" w14:textId="77777777" w:rsidR="00466AB7" w:rsidRDefault="00466AB7" w:rsidP="00466AB7">
      <w:pPr>
        <w:pStyle w:val="BodyText2"/>
      </w:pPr>
      <w:r>
        <w:t xml:space="preserve">d. </w:t>
      </w:r>
      <w:proofErr w:type="spellStart"/>
      <w:r>
        <w:t>Riggerman</w:t>
      </w:r>
      <w:proofErr w:type="spellEnd"/>
    </w:p>
    <w:p w14:paraId="5C6FEE1E" w14:textId="51264AE5" w:rsidR="00EE527F" w:rsidRDefault="00466AB7" w:rsidP="00466AB7">
      <w:pPr>
        <w:pStyle w:val="BodyText2"/>
      </w:pPr>
      <w:r>
        <w:t xml:space="preserve">e. Skill Mover </w:t>
      </w:r>
    </w:p>
    <w:p w14:paraId="4D0ECE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0CBB1C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F72ECED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78006C86" w14:textId="45FD2C56" w:rsidR="00905FD2" w:rsidRDefault="00905FD2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0305E2B" w14:textId="77777777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EF62AA" w:rsidRPr="00BD3C0C">
        <w:rPr>
          <w:sz w:val="24"/>
          <w:lang w:eastAsia="zh-CN"/>
        </w:rPr>
        <w:t>nse</w:t>
      </w:r>
      <w:r w:rsidR="00155257">
        <w:rPr>
          <w:sz w:val="24"/>
          <w:lang w:eastAsia="zh-CN"/>
        </w:rPr>
        <w:t>rt sling to</w:t>
      </w:r>
      <w:r>
        <w:rPr>
          <w:sz w:val="24"/>
          <w:lang w:eastAsia="zh-CN"/>
        </w:rPr>
        <w:t xml:space="preserve"> crane hook</w:t>
      </w:r>
    </w:p>
    <w:p w14:paraId="16F80C14" w14:textId="6D881F1D" w:rsidR="00EF62AA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  <w:r w:rsidR="00EB5E8A" w:rsidRPr="00BD3C0C">
        <w:rPr>
          <w:sz w:val="24"/>
          <w:lang w:eastAsia="zh-CN"/>
        </w:rPr>
        <w:t xml:space="preserve"> </w:t>
      </w:r>
    </w:p>
    <w:p w14:paraId="44F415C9" w14:textId="385D72C0"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machine to </w:t>
      </w:r>
      <w:r w:rsidR="001C4494">
        <w:rPr>
          <w:sz w:val="24"/>
          <w:lang w:eastAsia="zh-CN"/>
        </w:rPr>
        <w:t>2</w:t>
      </w:r>
      <w:r w:rsidR="001C4494" w:rsidRPr="001C4494">
        <w:rPr>
          <w:sz w:val="24"/>
          <w:vertAlign w:val="superscript"/>
          <w:lang w:eastAsia="zh-CN"/>
        </w:rPr>
        <w:t>nd</w:t>
      </w:r>
      <w:r w:rsidR="001C4494">
        <w:rPr>
          <w:sz w:val="24"/>
          <w:lang w:eastAsia="zh-CN"/>
        </w:rPr>
        <w:t xml:space="preserve"> </w:t>
      </w:r>
      <w:r w:rsidR="00BD3C0C">
        <w:rPr>
          <w:sz w:val="24"/>
          <w:lang w:eastAsia="zh-CN"/>
        </w:rPr>
        <w:t xml:space="preserve">floor </w:t>
      </w:r>
      <w:r w:rsidR="00466AB7">
        <w:rPr>
          <w:sz w:val="24"/>
          <w:lang w:eastAsia="zh-CN"/>
        </w:rPr>
        <w:t xml:space="preserve">through </w:t>
      </w:r>
      <w:r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14:paraId="62F49489" w14:textId="77777777"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E022DD">
        <w:rPr>
          <w:sz w:val="24"/>
          <w:lang w:eastAsia="zh-CN"/>
        </w:rPr>
        <w:t xml:space="preserve"> to the ground</w:t>
      </w:r>
    </w:p>
    <w:p w14:paraId="5BF347C6" w14:textId="32BC0652"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515B9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155257">
        <w:rPr>
          <w:sz w:val="24"/>
          <w:lang w:eastAsia="zh-CN"/>
        </w:rPr>
        <w:t xml:space="preserve"> under machine base</w:t>
      </w:r>
    </w:p>
    <w:p w14:paraId="1F156860" w14:textId="41036480" w:rsidR="00A26699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C19E4">
        <w:rPr>
          <w:sz w:val="24"/>
          <w:lang w:eastAsia="zh-CN"/>
        </w:rPr>
        <w:t>machine into factory premise</w:t>
      </w:r>
    </w:p>
    <w:p w14:paraId="4B1845B6" w14:textId="60D5462A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7E5FFADB" w14:textId="59534ECB" w:rsidR="003C19E4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and insert levelling pad under machine bed </w:t>
      </w:r>
    </w:p>
    <w:p w14:paraId="1351DE81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6D1B41C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75F7675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F4383C4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C22BB1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14:paraId="6B6F2BE0" w14:textId="403B49A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C19E4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22F3332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6FD2B1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DB7C44" w14:textId="77777777" w:rsidR="007A44D9" w:rsidRDefault="007A44D9">
      <w:r>
        <w:separator/>
      </w:r>
    </w:p>
  </w:endnote>
  <w:endnote w:type="continuationSeparator" w:id="0">
    <w:p w14:paraId="55C5D0B6" w14:textId="77777777" w:rsidR="007A44D9" w:rsidRDefault="007A4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6871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003AC6" w14:textId="77777777" w:rsidR="007A44D9" w:rsidRDefault="007A44D9">
      <w:r>
        <w:separator/>
      </w:r>
    </w:p>
  </w:footnote>
  <w:footnote w:type="continuationSeparator" w:id="0">
    <w:p w14:paraId="2BAD630E" w14:textId="77777777" w:rsidR="007A44D9" w:rsidRDefault="007A4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236E" w14:textId="6FD153D7" w:rsidR="00AB2ACC" w:rsidRPr="00D13DAA" w:rsidRDefault="00AB2ACC" w:rsidP="00AB2AC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1312" behindDoc="1" locked="0" layoutInCell="1" allowOverlap="1" wp14:anchorId="7A914014" wp14:editId="6B98DEF2">
          <wp:simplePos x="0" y="0"/>
          <wp:positionH relativeFrom="column">
            <wp:posOffset>5753100</wp:posOffset>
          </wp:positionH>
          <wp:positionV relativeFrom="paragraph">
            <wp:posOffset>-80010</wp:posOffset>
          </wp:positionV>
          <wp:extent cx="742950" cy="561975"/>
          <wp:effectExtent l="0" t="0" r="0" b="9525"/>
          <wp:wrapThrough wrapText="bothSides">
            <wp:wrapPolygon edited="0">
              <wp:start x="0" y="0"/>
              <wp:lineTo x="0" y="21234"/>
              <wp:lineTo x="21046" y="21234"/>
              <wp:lineTo x="21046" y="0"/>
              <wp:lineTo x="0" y="0"/>
            </wp:wrapPolygon>
          </wp:wrapThrough>
          <wp:docPr id="226356644" name="Picture 2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69A8A56B" wp14:editId="58BDEB0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4D0024" w14:textId="5FC2F1CA" w:rsidR="00AB2ACC" w:rsidRDefault="00AB2ACC" w:rsidP="00AB2ACC">
    <w:pPr>
      <w:pStyle w:val="Header"/>
      <w:ind w:rightChars="-1" w:right="-2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                                 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Kanji Green, Singapore 739571</w:t>
    </w:r>
  </w:p>
  <w:p w14:paraId="5E0B1C00" w14:textId="5BDF6784" w:rsidR="00AB2ACC" w:rsidRDefault="00AB2ACC" w:rsidP="00AB2ACC">
    <w:pPr>
      <w:pStyle w:val="Header"/>
      <w:jc w:val="center"/>
      <w:rPr>
        <w:rFonts w:ascii="Arial" w:hAnsi="Arial" w:cs="Arial"/>
        <w:color w:val="0000FF"/>
      </w:rPr>
    </w:pPr>
    <w:r>
      <w:rPr>
        <w:rFonts w:ascii="Arial" w:hAnsi="Arial" w:cs="Arial"/>
        <w:color w:val="0000FF"/>
      </w:rPr>
      <w:t>Tel: 62824175, 62828203, 62826020</w:t>
    </w:r>
  </w:p>
  <w:p w14:paraId="6B3E0B4E" w14:textId="1FDB5E4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5C38AFC" wp14:editId="75831363">
          <wp:simplePos x="0" y="0"/>
          <wp:positionH relativeFrom="column">
            <wp:posOffset>5781675</wp:posOffset>
          </wp:positionH>
          <wp:positionV relativeFrom="paragraph">
            <wp:posOffset>13335</wp:posOffset>
          </wp:positionV>
          <wp:extent cx="737870" cy="590550"/>
          <wp:effectExtent l="0" t="0" r="5080" b="0"/>
          <wp:wrapSquare wrapText="bothSides"/>
          <wp:docPr id="18425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644B156" w14:textId="740466AA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4540FC6" w14:textId="51F3B29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0D4A8E" w14:textId="433AA6CE" w:rsidR="00EE527F" w:rsidRDefault="00EE527F" w:rsidP="00AB2ACC">
    <w:pPr>
      <w:pStyle w:val="Header"/>
      <w:rPr>
        <w:b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F0905"/>
    <w:multiLevelType w:val="hybridMultilevel"/>
    <w:tmpl w:val="959E5D7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1313">
    <w:abstractNumId w:val="3"/>
  </w:num>
  <w:num w:numId="2" w16cid:durableId="1310671111">
    <w:abstractNumId w:val="5"/>
  </w:num>
  <w:num w:numId="3" w16cid:durableId="2003577344">
    <w:abstractNumId w:val="1"/>
  </w:num>
  <w:num w:numId="4" w16cid:durableId="1848518786">
    <w:abstractNumId w:val="10"/>
  </w:num>
  <w:num w:numId="5" w16cid:durableId="345637094">
    <w:abstractNumId w:val="6"/>
  </w:num>
  <w:num w:numId="6" w16cid:durableId="1944722701">
    <w:abstractNumId w:val="7"/>
  </w:num>
  <w:num w:numId="7" w16cid:durableId="28653763">
    <w:abstractNumId w:val="4"/>
  </w:num>
  <w:num w:numId="8" w16cid:durableId="756169651">
    <w:abstractNumId w:val="8"/>
  </w:num>
  <w:num w:numId="9" w16cid:durableId="1803304629">
    <w:abstractNumId w:val="2"/>
  </w:num>
  <w:num w:numId="10" w16cid:durableId="1747413445">
    <w:abstractNumId w:val="9"/>
  </w:num>
  <w:num w:numId="11" w16cid:durableId="83507190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2433">
    <w:abstractNumId w:val="11"/>
  </w:num>
  <w:num w:numId="13" w16cid:durableId="129382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D5483"/>
    <w:rsid w:val="000F12E7"/>
    <w:rsid w:val="00101C98"/>
    <w:rsid w:val="00103580"/>
    <w:rsid w:val="0010567B"/>
    <w:rsid w:val="00134ADB"/>
    <w:rsid w:val="00155257"/>
    <w:rsid w:val="001A1E40"/>
    <w:rsid w:val="001C4494"/>
    <w:rsid w:val="00205377"/>
    <w:rsid w:val="00251834"/>
    <w:rsid w:val="00255E64"/>
    <w:rsid w:val="002D1F09"/>
    <w:rsid w:val="00380541"/>
    <w:rsid w:val="00385586"/>
    <w:rsid w:val="003927EB"/>
    <w:rsid w:val="003B701A"/>
    <w:rsid w:val="003C19E4"/>
    <w:rsid w:val="003D6643"/>
    <w:rsid w:val="0042603E"/>
    <w:rsid w:val="0044333E"/>
    <w:rsid w:val="0045662C"/>
    <w:rsid w:val="00466AB7"/>
    <w:rsid w:val="00471A02"/>
    <w:rsid w:val="004725E1"/>
    <w:rsid w:val="004D3589"/>
    <w:rsid w:val="004F6A44"/>
    <w:rsid w:val="00512C3F"/>
    <w:rsid w:val="00552A68"/>
    <w:rsid w:val="005A35C9"/>
    <w:rsid w:val="005C37D3"/>
    <w:rsid w:val="005D208A"/>
    <w:rsid w:val="00605CE3"/>
    <w:rsid w:val="00691F2F"/>
    <w:rsid w:val="006A0465"/>
    <w:rsid w:val="006A6AE2"/>
    <w:rsid w:val="006C66D8"/>
    <w:rsid w:val="007250C7"/>
    <w:rsid w:val="007A44D9"/>
    <w:rsid w:val="007F7197"/>
    <w:rsid w:val="008254AB"/>
    <w:rsid w:val="00840DC8"/>
    <w:rsid w:val="00856FFB"/>
    <w:rsid w:val="00867906"/>
    <w:rsid w:val="00880CD7"/>
    <w:rsid w:val="00884C68"/>
    <w:rsid w:val="008D02BC"/>
    <w:rsid w:val="00900916"/>
    <w:rsid w:val="00905FD2"/>
    <w:rsid w:val="00917B6D"/>
    <w:rsid w:val="00956B85"/>
    <w:rsid w:val="00997640"/>
    <w:rsid w:val="009C51A6"/>
    <w:rsid w:val="009E678E"/>
    <w:rsid w:val="009F6B90"/>
    <w:rsid w:val="00A26699"/>
    <w:rsid w:val="00A273FE"/>
    <w:rsid w:val="00A27CFA"/>
    <w:rsid w:val="00A303EC"/>
    <w:rsid w:val="00A4217E"/>
    <w:rsid w:val="00A558F1"/>
    <w:rsid w:val="00AA5E43"/>
    <w:rsid w:val="00AB2ACC"/>
    <w:rsid w:val="00AD13C8"/>
    <w:rsid w:val="00AD5DD6"/>
    <w:rsid w:val="00B22D8D"/>
    <w:rsid w:val="00B515B9"/>
    <w:rsid w:val="00B535E6"/>
    <w:rsid w:val="00B70284"/>
    <w:rsid w:val="00B95B5C"/>
    <w:rsid w:val="00BA67FD"/>
    <w:rsid w:val="00BD3C0C"/>
    <w:rsid w:val="00C154E5"/>
    <w:rsid w:val="00C35759"/>
    <w:rsid w:val="00C6366A"/>
    <w:rsid w:val="00C72B2E"/>
    <w:rsid w:val="00C76ABF"/>
    <w:rsid w:val="00C9783D"/>
    <w:rsid w:val="00CA3063"/>
    <w:rsid w:val="00CC772F"/>
    <w:rsid w:val="00CF7395"/>
    <w:rsid w:val="00D10D34"/>
    <w:rsid w:val="00D42AC1"/>
    <w:rsid w:val="00DC4505"/>
    <w:rsid w:val="00DD2574"/>
    <w:rsid w:val="00DF5C09"/>
    <w:rsid w:val="00E022DD"/>
    <w:rsid w:val="00E055BD"/>
    <w:rsid w:val="00E12D5A"/>
    <w:rsid w:val="00E25A97"/>
    <w:rsid w:val="00E41FF4"/>
    <w:rsid w:val="00E47B96"/>
    <w:rsid w:val="00E657B6"/>
    <w:rsid w:val="00EB5E8A"/>
    <w:rsid w:val="00EE527F"/>
    <w:rsid w:val="00EF62AA"/>
    <w:rsid w:val="00F25688"/>
    <w:rsid w:val="00F7282D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B8F1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B2AC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2025-07-16T06:44:00Z</cp:lastPrinted>
  <dcterms:created xsi:type="dcterms:W3CDTF">2025-07-16T06:44:00Z</dcterms:created>
  <dcterms:modified xsi:type="dcterms:W3CDTF">2025-07-16T06:44:00Z</dcterms:modified>
</cp:coreProperties>
</file>