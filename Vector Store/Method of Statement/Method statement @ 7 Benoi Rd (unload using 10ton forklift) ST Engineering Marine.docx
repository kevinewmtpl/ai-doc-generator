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D453D5" w14:textId="28545AC2" w:rsidR="00684C71" w:rsidRDefault="00A10A84" w:rsidP="00A10A84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48ECE78E" w14:textId="29841324" w:rsidR="00A10A84" w:rsidRPr="00A10A84" w:rsidRDefault="00357078" w:rsidP="00A10A84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Date: </w:t>
      </w:r>
      <w:r w:rsidR="00E14B6B">
        <w:rPr>
          <w:b w:val="0"/>
          <w:sz w:val="24"/>
          <w:szCs w:val="24"/>
          <w:u w:val="none"/>
          <w:lang w:eastAsia="zh-CN"/>
        </w:rPr>
        <w:t>27</w:t>
      </w:r>
      <w:r w:rsidR="00E14B6B" w:rsidRPr="00E14B6B">
        <w:rPr>
          <w:b w:val="0"/>
          <w:sz w:val="24"/>
          <w:szCs w:val="24"/>
          <w:u w:val="none"/>
          <w:vertAlign w:val="superscript"/>
          <w:lang w:eastAsia="zh-CN"/>
        </w:rPr>
        <w:t>th</w:t>
      </w:r>
      <w:r w:rsidR="00E14B6B">
        <w:rPr>
          <w:b w:val="0"/>
          <w:sz w:val="24"/>
          <w:szCs w:val="24"/>
          <w:u w:val="none"/>
          <w:lang w:eastAsia="zh-CN"/>
        </w:rPr>
        <w:t xml:space="preserve"> Nov</w:t>
      </w:r>
      <w:r w:rsidR="00ED357B">
        <w:rPr>
          <w:b w:val="0"/>
          <w:sz w:val="24"/>
          <w:szCs w:val="24"/>
          <w:u w:val="none"/>
          <w:lang w:eastAsia="zh-CN"/>
        </w:rPr>
        <w:t xml:space="preserve"> 2025</w:t>
      </w:r>
    </w:p>
    <w:p w14:paraId="437C1E1C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B9BE4C1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6A365A6" w14:textId="409BF914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E14B6B">
        <w:rPr>
          <w:sz w:val="24"/>
          <w:lang w:eastAsia="zh-CN"/>
        </w:rPr>
        <w:t>1 case of 1</w:t>
      </w:r>
      <w:r w:rsidR="00A10A84">
        <w:rPr>
          <w:sz w:val="24"/>
          <w:lang w:eastAsia="zh-CN"/>
        </w:rPr>
        <w:t xml:space="preserve"> unit machine</w:t>
      </w:r>
      <w:r w:rsidR="00505BC5">
        <w:rPr>
          <w:sz w:val="24"/>
          <w:lang w:eastAsia="zh-CN"/>
        </w:rPr>
        <w:t xml:space="preserve"> from</w:t>
      </w:r>
      <w:r w:rsidR="00A10A84">
        <w:rPr>
          <w:sz w:val="24"/>
          <w:lang w:eastAsia="zh-CN"/>
        </w:rPr>
        <w:t xml:space="preserve"> </w:t>
      </w:r>
      <w:r w:rsidR="00E14B6B">
        <w:rPr>
          <w:sz w:val="24"/>
          <w:lang w:eastAsia="zh-CN"/>
        </w:rPr>
        <w:t>lorry chassis</w:t>
      </w:r>
      <w:r w:rsidR="00E54941">
        <w:rPr>
          <w:sz w:val="24"/>
          <w:lang w:eastAsia="zh-CN"/>
        </w:rPr>
        <w:t xml:space="preserve"> using forklift, </w:t>
      </w:r>
      <w:r>
        <w:rPr>
          <w:sz w:val="24"/>
          <w:lang w:eastAsia="zh-CN"/>
        </w:rPr>
        <w:t>uncrate, shift and</w:t>
      </w:r>
      <w:r w:rsidR="00C43639">
        <w:rPr>
          <w:sz w:val="24"/>
          <w:lang w:eastAsia="zh-CN"/>
        </w:rPr>
        <w:t xml:space="preserve"> positi</w:t>
      </w:r>
      <w:r w:rsidR="00A10A84">
        <w:rPr>
          <w:sz w:val="24"/>
          <w:lang w:eastAsia="zh-CN"/>
        </w:rPr>
        <w:t>on into factory premise at ground floor</w:t>
      </w:r>
    </w:p>
    <w:p w14:paraId="0B82B522" w14:textId="77777777" w:rsidR="0054608A" w:rsidRDefault="0054608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A00D9C5" w14:textId="6359EA69"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4DAF2FE9" w14:textId="18748F06" w:rsidR="006D0ED2" w:rsidRPr="00E14B6B" w:rsidRDefault="00E14B6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sz w:val="24"/>
          <w:szCs w:val="24"/>
          <w:lang w:eastAsia="zh-CN"/>
        </w:rPr>
        <w:t>1</w:t>
      </w:r>
      <w:r w:rsidR="002830EC">
        <w:rPr>
          <w:sz w:val="24"/>
          <w:szCs w:val="24"/>
          <w:lang w:eastAsia="zh-CN"/>
        </w:rPr>
        <w:t xml:space="preserve"> units </w:t>
      </w:r>
      <w:r w:rsidR="002830EC">
        <w:rPr>
          <w:b/>
          <w:bCs/>
          <w:sz w:val="24"/>
          <w:szCs w:val="24"/>
          <w:lang w:eastAsia="zh-CN"/>
        </w:rPr>
        <w:t>Hwacheon Hi</w:t>
      </w:r>
      <w:r>
        <w:rPr>
          <w:b/>
          <w:bCs/>
          <w:sz w:val="24"/>
          <w:szCs w:val="24"/>
          <w:lang w:eastAsia="zh-CN"/>
        </w:rPr>
        <w:t>gh Precision Conventional</w:t>
      </w:r>
      <w:r w:rsidR="002830EC">
        <w:rPr>
          <w:b/>
          <w:bCs/>
          <w:sz w:val="24"/>
          <w:szCs w:val="24"/>
          <w:lang w:eastAsia="zh-CN"/>
        </w:rPr>
        <w:t xml:space="preserve"> Lathe</w:t>
      </w:r>
      <w:r w:rsidR="00ED357B">
        <w:rPr>
          <w:b/>
          <w:bCs/>
          <w:sz w:val="24"/>
          <w:szCs w:val="24"/>
          <w:lang w:eastAsia="zh-CN"/>
        </w:rPr>
        <w:t xml:space="preserve"> machine</w:t>
      </w:r>
    </w:p>
    <w:p w14:paraId="54CDD336" w14:textId="1A576320" w:rsidR="00A10A84" w:rsidRDefault="00A10A84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Dim: </w:t>
      </w:r>
      <w:r w:rsidR="00E14B6B">
        <w:rPr>
          <w:b/>
          <w:bCs/>
          <w:sz w:val="24"/>
          <w:szCs w:val="24"/>
          <w:lang w:eastAsia="zh-CN"/>
        </w:rPr>
        <w:t>820 x 230 x 225 cm</w:t>
      </w:r>
    </w:p>
    <w:p w14:paraId="01C42AE7" w14:textId="75745935" w:rsidR="001C5709" w:rsidRDefault="001C570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Wt:</w:t>
      </w:r>
      <w:r w:rsidR="00ED357B">
        <w:rPr>
          <w:b/>
          <w:bCs/>
          <w:sz w:val="24"/>
          <w:szCs w:val="24"/>
          <w:lang w:eastAsia="zh-CN"/>
        </w:rPr>
        <w:t xml:space="preserve"> </w:t>
      </w:r>
      <w:r w:rsidR="00E14B6B">
        <w:rPr>
          <w:b/>
          <w:bCs/>
          <w:sz w:val="24"/>
          <w:szCs w:val="24"/>
          <w:lang w:eastAsia="zh-CN"/>
        </w:rPr>
        <w:t>11, 000 kg</w:t>
      </w:r>
    </w:p>
    <w:p w14:paraId="14A45B75" w14:textId="77777777" w:rsidR="002830EC" w:rsidRDefault="002830E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14:paraId="0ED4CA4C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46188C0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</w:t>
      </w:r>
      <w:r w:rsidR="00911CA7">
        <w:rPr>
          <w:rFonts w:hint="eastAsia"/>
          <w:sz w:val="24"/>
          <w:lang w:eastAsia="zh-CN"/>
        </w:rPr>
        <w:t>isk Assessment will be attached</w:t>
      </w:r>
    </w:p>
    <w:p w14:paraId="7CC7D7A2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9A8504C" w14:textId="77777777"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91D438E" w14:textId="0169EF04" w:rsidR="00684C71" w:rsidRDefault="00E14B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05/12</w:t>
      </w:r>
      <w:r w:rsidR="00A10934">
        <w:rPr>
          <w:sz w:val="24"/>
          <w:lang w:eastAsia="zh-CN"/>
        </w:rPr>
        <w:t>/25</w:t>
      </w:r>
    </w:p>
    <w:p w14:paraId="22B59786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B82A99A" w14:textId="77777777"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4EB13C15" w14:textId="70C4A574" w:rsidR="00BC5A20" w:rsidRDefault="002830E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</w:t>
      </w:r>
      <w:r w:rsidR="00A10934">
        <w:rPr>
          <w:bCs/>
          <w:sz w:val="24"/>
          <w:szCs w:val="24"/>
          <w:lang w:eastAsia="zh-CN"/>
        </w:rPr>
        <w:t>:</w:t>
      </w:r>
      <w:r w:rsidR="00E54941">
        <w:rPr>
          <w:bCs/>
          <w:sz w:val="24"/>
          <w:szCs w:val="24"/>
          <w:lang w:eastAsia="zh-CN"/>
        </w:rPr>
        <w:t>3</w:t>
      </w:r>
      <w:r w:rsidR="00A10934">
        <w:rPr>
          <w:bCs/>
          <w:sz w:val="24"/>
          <w:szCs w:val="24"/>
          <w:lang w:eastAsia="zh-CN"/>
        </w:rPr>
        <w:t>0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14:paraId="005AC1E2" w14:textId="77777777"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4CC9CD2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8A8F417" w14:textId="13585C5F" w:rsidR="00707B09" w:rsidRDefault="00E14B6B" w:rsidP="00707B09">
      <w:pPr>
        <w:pStyle w:val="Heading4"/>
      </w:pPr>
      <w:r>
        <w:t>7 Benoi Rd</w:t>
      </w:r>
      <w:r w:rsidR="002830EC">
        <w:t xml:space="preserve"> </w:t>
      </w:r>
      <w:r w:rsidR="00C80FB9">
        <w:t xml:space="preserve"> </w:t>
      </w:r>
    </w:p>
    <w:p w14:paraId="74A8E960" w14:textId="25E9BF30" w:rsidR="00707B09" w:rsidRPr="00707B09" w:rsidRDefault="00E14B6B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Engineering Marine</w:t>
      </w:r>
      <w:r w:rsidR="00321809">
        <w:rPr>
          <w:sz w:val="24"/>
          <w:szCs w:val="24"/>
          <w:lang w:eastAsia="zh-CN"/>
        </w:rPr>
        <w:t xml:space="preserve"> Ltd</w:t>
      </w:r>
    </w:p>
    <w:p w14:paraId="0F0DEB9C" w14:textId="77777777"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24146A29" w14:textId="423352A5"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3E3959FF" w14:textId="75098BF2" w:rsidR="002639DB" w:rsidRDefault="00E14B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A10A84">
        <w:rPr>
          <w:sz w:val="24"/>
          <w:lang w:eastAsia="zh-CN"/>
        </w:rPr>
        <w:t xml:space="preserve">x </w:t>
      </w:r>
      <w:r w:rsidR="001C5709">
        <w:rPr>
          <w:sz w:val="24"/>
          <w:lang w:eastAsia="zh-CN"/>
        </w:rPr>
        <w:t xml:space="preserve">633 </w:t>
      </w:r>
      <w:r w:rsidR="00A10A84">
        <w:rPr>
          <w:sz w:val="24"/>
          <w:lang w:eastAsia="zh-CN"/>
        </w:rPr>
        <w:t>l</w:t>
      </w:r>
      <w:r w:rsidR="007C44FF">
        <w:rPr>
          <w:sz w:val="24"/>
          <w:lang w:eastAsia="zh-CN"/>
        </w:rPr>
        <w:t>orry loader</w:t>
      </w:r>
    </w:p>
    <w:p w14:paraId="29159303" w14:textId="58CC6821" w:rsidR="001C5709" w:rsidRDefault="001C5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</w:t>
      </w:r>
      <w:r w:rsidR="008249A7">
        <w:rPr>
          <w:sz w:val="24"/>
          <w:lang w:eastAsia="zh-CN"/>
        </w:rPr>
        <w:t>6</w:t>
      </w:r>
      <w:r>
        <w:rPr>
          <w:sz w:val="24"/>
          <w:lang w:eastAsia="zh-CN"/>
        </w:rPr>
        <w:t>ton forklift</w:t>
      </w:r>
    </w:p>
    <w:p w14:paraId="3BB5A671" w14:textId="16465D46" w:rsidR="00EF04AA" w:rsidRDefault="001C5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 </w:t>
      </w:r>
    </w:p>
    <w:p w14:paraId="42BF1A69" w14:textId="5ECDD27D" w:rsidR="007C44FF" w:rsidRDefault="00EF04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E14B6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jack </w:t>
      </w:r>
      <w:r w:rsidR="00321809">
        <w:rPr>
          <w:sz w:val="24"/>
          <w:lang w:eastAsia="zh-CN"/>
        </w:rPr>
        <w:t xml:space="preserve"> </w:t>
      </w:r>
    </w:p>
    <w:p w14:paraId="3865146C" w14:textId="47DD688C" w:rsidR="00650074" w:rsidRDefault="00A10A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14:paraId="18CD4AC1" w14:textId="77777777" w:rsidR="00911CA7" w:rsidRDefault="001C5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463987">
        <w:rPr>
          <w:sz w:val="24"/>
          <w:lang w:eastAsia="zh-CN"/>
        </w:rPr>
        <w:t>anvas</w:t>
      </w:r>
      <w:r>
        <w:rPr>
          <w:sz w:val="24"/>
          <w:lang w:eastAsia="zh-CN"/>
        </w:rPr>
        <w:t>/metal plate</w:t>
      </w:r>
      <w:r w:rsidR="00463987">
        <w:rPr>
          <w:sz w:val="24"/>
          <w:lang w:eastAsia="zh-CN"/>
        </w:rPr>
        <w:t xml:space="preserve"> (to lay out for floor protection)</w:t>
      </w:r>
    </w:p>
    <w:p w14:paraId="16B98796" w14:textId="1B53EED9" w:rsidR="00684C71" w:rsidRPr="00463987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14:paraId="6693452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AE731F">
        <w:rPr>
          <w:sz w:val="24"/>
          <w:lang w:eastAsia="zh-CN"/>
        </w:rPr>
        <w:t xml:space="preserve"> and route to machine position </w:t>
      </w:r>
    </w:p>
    <w:p w14:paraId="3AD1DEB0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14:paraId="2B95D534" w14:textId="77777777" w:rsidR="0054608A" w:rsidRDefault="0054608A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98E2980" w14:textId="306B9DEA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2DDABA50" w14:textId="77777777" w:rsidR="00684C71" w:rsidRDefault="001C5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14:paraId="3B2A6C59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58B71A4" w14:textId="77777777"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F0ABC8F" w14:textId="77777777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9F094EA" w14:textId="77777777" w:rsidR="007C44FF" w:rsidRDefault="007C44F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7CAAECD5" w14:textId="0C3C99D6" w:rsidR="00205704" w:rsidRDefault="0081336E" w:rsidP="007E1AF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AE731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</w:p>
    <w:p w14:paraId="24BD726B" w14:textId="60614BC4" w:rsidR="007E1AF6" w:rsidRPr="007E1AF6" w:rsidRDefault="007E1AF6" w:rsidP="007E1AF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</w:t>
      </w:r>
    </w:p>
    <w:p w14:paraId="444CA196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ADFDB39" w14:textId="77777777" w:rsidR="000C30B5" w:rsidRPr="00A10A84" w:rsidRDefault="0081336E" w:rsidP="00A10A84">
      <w:pPr>
        <w:pStyle w:val="Title"/>
        <w:jc w:val="left"/>
        <w:rPr>
          <w:sz w:val="24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</w:t>
      </w:r>
    </w:p>
    <w:p w14:paraId="600F548A" w14:textId="4BADB77C" w:rsidR="00A10934" w:rsidRPr="002830EC" w:rsidRDefault="00B55095" w:rsidP="002830E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</w:p>
    <w:p w14:paraId="3DCBAC59" w14:textId="58795D51"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B55095">
        <w:rPr>
          <w:sz w:val="24"/>
          <w:lang w:eastAsia="zh-CN"/>
        </w:rPr>
        <w:t xml:space="preserve">10ton forklift to fork down case </w:t>
      </w:r>
      <w:r w:rsidR="002830EC">
        <w:rPr>
          <w:sz w:val="24"/>
          <w:lang w:eastAsia="zh-CN"/>
        </w:rPr>
        <w:t xml:space="preserve">from </w:t>
      </w:r>
      <w:r w:rsidR="00E14B6B">
        <w:rPr>
          <w:sz w:val="24"/>
          <w:lang w:eastAsia="zh-CN"/>
        </w:rPr>
        <w:t>lorry chassis</w:t>
      </w:r>
      <w:r w:rsidR="002830EC">
        <w:rPr>
          <w:sz w:val="24"/>
          <w:lang w:eastAsia="zh-CN"/>
        </w:rPr>
        <w:t xml:space="preserve"> to the ground</w:t>
      </w:r>
    </w:p>
    <w:p w14:paraId="499F9DEF" w14:textId="77777777"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</w:t>
      </w:r>
      <w:r w:rsidR="00B55095">
        <w:rPr>
          <w:sz w:val="24"/>
          <w:lang w:eastAsia="zh-CN"/>
        </w:rPr>
        <w:t xml:space="preserve"> case and put aside</w:t>
      </w:r>
    </w:p>
    <w:p w14:paraId="0B7ABE3B" w14:textId="77777777" w:rsidR="00614E41" w:rsidRDefault="00614E41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fork up and detach machine from base</w:t>
      </w:r>
    </w:p>
    <w:p w14:paraId="7EE0A031" w14:textId="77777777" w:rsidR="00614E41" w:rsidRPr="00614E41" w:rsidRDefault="00614E41" w:rsidP="00614E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unload machine at door entrance</w:t>
      </w:r>
    </w:p>
    <w:p w14:paraId="0A6E71F0" w14:textId="77777777" w:rsidR="00645A99" w:rsidRDefault="00614E41" w:rsidP="00645A9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rollers </w:t>
      </w:r>
      <w:r w:rsidR="00645A99">
        <w:rPr>
          <w:sz w:val="24"/>
          <w:lang w:eastAsia="zh-CN"/>
        </w:rPr>
        <w:t>to tra</w:t>
      </w:r>
      <w:r>
        <w:rPr>
          <w:sz w:val="24"/>
          <w:lang w:eastAsia="zh-CN"/>
        </w:rPr>
        <w:t>nsport machine into factory premise</w:t>
      </w:r>
    </w:p>
    <w:p w14:paraId="1F15F492" w14:textId="16BDA702" w:rsidR="00E14B6B" w:rsidRPr="007E1AF6" w:rsidRDefault="0041482A" w:rsidP="007E1AF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72655">
        <w:rPr>
          <w:sz w:val="24"/>
          <w:lang w:eastAsia="zh-CN"/>
        </w:rPr>
        <w:t xml:space="preserve">Position </w:t>
      </w:r>
      <w:r w:rsidR="00614E41">
        <w:rPr>
          <w:sz w:val="24"/>
          <w:lang w:eastAsia="zh-CN"/>
        </w:rPr>
        <w:t xml:space="preserve">machine </w:t>
      </w:r>
      <w:r w:rsidRPr="00472655">
        <w:rPr>
          <w:sz w:val="24"/>
          <w:lang w:eastAsia="zh-CN"/>
        </w:rPr>
        <w:t>at</w:t>
      </w:r>
      <w:r w:rsidR="0081336E" w:rsidRPr="00472655">
        <w:rPr>
          <w:sz w:val="24"/>
          <w:lang w:eastAsia="zh-CN"/>
        </w:rPr>
        <w:t xml:space="preserve"> </w:t>
      </w:r>
      <w:r w:rsidR="00205704" w:rsidRPr="00472655">
        <w:rPr>
          <w:sz w:val="24"/>
          <w:lang w:eastAsia="zh-CN"/>
        </w:rPr>
        <w:t xml:space="preserve">the </w:t>
      </w:r>
      <w:r w:rsidR="008E3BAF" w:rsidRPr="00472655">
        <w:rPr>
          <w:sz w:val="24"/>
          <w:lang w:eastAsia="zh-CN"/>
        </w:rPr>
        <w:t>designated location</w:t>
      </w:r>
    </w:p>
    <w:p w14:paraId="3EA6C142" w14:textId="77777777" w:rsidR="00614E41" w:rsidRPr="00472655" w:rsidRDefault="00614E41" w:rsidP="004726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</w:p>
    <w:p w14:paraId="410009F9" w14:textId="6EEFDC17" w:rsidR="0054608A" w:rsidRPr="002830EC" w:rsidRDefault="0081336E" w:rsidP="002830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1D212A09" w14:textId="2E20F266"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14:paraId="1C564D40" w14:textId="77777777"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5DE49A5" w14:textId="77777777"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6AD8B946" w14:textId="58A77704" w:rsidR="00684C71" w:rsidRDefault="0054608A" w:rsidP="0054608A">
      <w:pPr>
        <w:rPr>
          <w:sz w:val="24"/>
        </w:rPr>
      </w:pPr>
      <w:r>
        <w:rPr>
          <w:sz w:val="24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17489E41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4600F">
        <w:rPr>
          <w:sz w:val="24"/>
        </w:rPr>
        <w:t xml:space="preserve">Kevin Wong </w:t>
      </w:r>
      <w:r w:rsidR="006D0ED2">
        <w:rPr>
          <w:sz w:val="24"/>
        </w:rPr>
        <w:t>/ Zailani</w:t>
      </w:r>
    </w:p>
    <w:p w14:paraId="57EBE5C6" w14:textId="77777777" w:rsidR="00614E4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0FDAC5AF" w14:textId="77777777" w:rsidR="00684C71" w:rsidRPr="00911CA7" w:rsidRDefault="00614E41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911CA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8E56EE" w14:textId="77777777" w:rsidR="00146966" w:rsidRDefault="00146966">
      <w:r>
        <w:separator/>
      </w:r>
    </w:p>
  </w:endnote>
  <w:endnote w:type="continuationSeparator" w:id="0">
    <w:p w14:paraId="1B1D0655" w14:textId="77777777" w:rsidR="00146966" w:rsidRDefault="00146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BD1508" w14:textId="77777777" w:rsidR="00D27312" w:rsidRDefault="00D2731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2235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235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839B2C" w14:textId="77777777" w:rsidR="00146966" w:rsidRDefault="00146966">
      <w:r>
        <w:separator/>
      </w:r>
    </w:p>
  </w:footnote>
  <w:footnote w:type="continuationSeparator" w:id="0">
    <w:p w14:paraId="379DC6A0" w14:textId="77777777" w:rsidR="00146966" w:rsidRDefault="001469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01462C" w14:textId="4D4AF1E2" w:rsidR="00D27312" w:rsidRPr="0054608A" w:rsidRDefault="00A10934" w:rsidP="0054608A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4DCDF753" wp14:editId="649B308B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E1AF6">
      <w:rPr>
        <w:b/>
        <w:color w:val="0000FF"/>
        <w:sz w:val="28"/>
      </w:rPr>
      <w:t xml:space="preserve">                  </w:t>
    </w:r>
    <w:r w:rsidR="00D27312">
      <w:rPr>
        <w:b/>
        <w:color w:val="0000FF"/>
        <w:sz w:val="28"/>
      </w:rPr>
      <w:t>ERIC WONG MACHINERY TRANSPORTATION PTE LTD</w:t>
    </w:r>
  </w:p>
  <w:p w14:paraId="37EDFF72" w14:textId="77777777" w:rsidR="00D27312" w:rsidRDefault="001C5709">
    <w:pPr>
      <w:pStyle w:val="Header"/>
      <w:jc w:val="center"/>
    </w:pPr>
    <w:r>
      <w:t>28 Kranji Loop #05-03, Kranji Green, Singapore 739571</w:t>
    </w:r>
  </w:p>
  <w:p w14:paraId="406D7CC0" w14:textId="77777777" w:rsidR="00D27312" w:rsidRDefault="00D27312">
    <w:pPr>
      <w:pStyle w:val="Header"/>
      <w:jc w:val="center"/>
    </w:pPr>
    <w:r>
      <w:t>Tel: 62824175, 6</w:t>
    </w:r>
    <w:r w:rsidR="001C5709">
      <w:t>2828203, 62826020</w:t>
    </w:r>
  </w:p>
  <w:p w14:paraId="43579E67" w14:textId="77777777" w:rsidR="00D27312" w:rsidRDefault="00D27312">
    <w:pPr>
      <w:pStyle w:val="Header"/>
      <w:jc w:val="center"/>
    </w:pPr>
    <w:r>
      <w:t>GST Reg No. : M2-8923804 – 2</w:t>
    </w:r>
  </w:p>
  <w:p w14:paraId="1364A84B" w14:textId="77777777" w:rsidR="00D27312" w:rsidRDefault="00D27312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798F4AE" w14:textId="77777777" w:rsidR="00D27312" w:rsidRDefault="00D27312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33747007">
    <w:abstractNumId w:val="2"/>
  </w:num>
  <w:num w:numId="2" w16cid:durableId="1395658652">
    <w:abstractNumId w:val="4"/>
  </w:num>
  <w:num w:numId="3" w16cid:durableId="1418359591">
    <w:abstractNumId w:val="0"/>
  </w:num>
  <w:num w:numId="4" w16cid:durableId="525945367">
    <w:abstractNumId w:val="9"/>
  </w:num>
  <w:num w:numId="5" w16cid:durableId="378092562">
    <w:abstractNumId w:val="5"/>
  </w:num>
  <w:num w:numId="6" w16cid:durableId="1390491437">
    <w:abstractNumId w:val="6"/>
  </w:num>
  <w:num w:numId="7" w16cid:durableId="234819786">
    <w:abstractNumId w:val="3"/>
  </w:num>
  <w:num w:numId="8" w16cid:durableId="1793592487">
    <w:abstractNumId w:val="7"/>
  </w:num>
  <w:num w:numId="9" w16cid:durableId="1856531988">
    <w:abstractNumId w:val="1"/>
  </w:num>
  <w:num w:numId="10" w16cid:durableId="1392339086">
    <w:abstractNumId w:val="8"/>
  </w:num>
  <w:num w:numId="11" w16cid:durableId="9525509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1665B"/>
    <w:rsid w:val="000343CD"/>
    <w:rsid w:val="00040C1E"/>
    <w:rsid w:val="00057FF4"/>
    <w:rsid w:val="00070794"/>
    <w:rsid w:val="000801A2"/>
    <w:rsid w:val="00090AFE"/>
    <w:rsid w:val="000A7F72"/>
    <w:rsid w:val="000C30B5"/>
    <w:rsid w:val="000C4536"/>
    <w:rsid w:val="000D1431"/>
    <w:rsid w:val="00146966"/>
    <w:rsid w:val="0018570C"/>
    <w:rsid w:val="001A1BA7"/>
    <w:rsid w:val="001A2B56"/>
    <w:rsid w:val="001B649D"/>
    <w:rsid w:val="001C5709"/>
    <w:rsid w:val="001C67C6"/>
    <w:rsid w:val="001C782A"/>
    <w:rsid w:val="001D14D9"/>
    <w:rsid w:val="00205704"/>
    <w:rsid w:val="002639DB"/>
    <w:rsid w:val="002723AD"/>
    <w:rsid w:val="002830EC"/>
    <w:rsid w:val="00284F24"/>
    <w:rsid w:val="002A7F43"/>
    <w:rsid w:val="002D3928"/>
    <w:rsid w:val="002E7C29"/>
    <w:rsid w:val="00321809"/>
    <w:rsid w:val="00352C91"/>
    <w:rsid w:val="00357078"/>
    <w:rsid w:val="003A2878"/>
    <w:rsid w:val="003A38CC"/>
    <w:rsid w:val="003C5C9D"/>
    <w:rsid w:val="003D017C"/>
    <w:rsid w:val="003E4695"/>
    <w:rsid w:val="003F3A1D"/>
    <w:rsid w:val="00404EF6"/>
    <w:rsid w:val="00410512"/>
    <w:rsid w:val="004135BC"/>
    <w:rsid w:val="0041482A"/>
    <w:rsid w:val="00422357"/>
    <w:rsid w:val="00430E18"/>
    <w:rsid w:val="004335DA"/>
    <w:rsid w:val="00463987"/>
    <w:rsid w:val="0047011D"/>
    <w:rsid w:val="00472655"/>
    <w:rsid w:val="004D7692"/>
    <w:rsid w:val="005056C2"/>
    <w:rsid w:val="00505BC5"/>
    <w:rsid w:val="00515A2D"/>
    <w:rsid w:val="00517802"/>
    <w:rsid w:val="0052796F"/>
    <w:rsid w:val="0053446C"/>
    <w:rsid w:val="0054608A"/>
    <w:rsid w:val="005677EB"/>
    <w:rsid w:val="00581BD2"/>
    <w:rsid w:val="00596BDF"/>
    <w:rsid w:val="005D7370"/>
    <w:rsid w:val="005E5925"/>
    <w:rsid w:val="005E781A"/>
    <w:rsid w:val="00614E41"/>
    <w:rsid w:val="00620E16"/>
    <w:rsid w:val="006240B0"/>
    <w:rsid w:val="00625D4E"/>
    <w:rsid w:val="006304BE"/>
    <w:rsid w:val="00645A99"/>
    <w:rsid w:val="00650074"/>
    <w:rsid w:val="00650243"/>
    <w:rsid w:val="0065238F"/>
    <w:rsid w:val="00656040"/>
    <w:rsid w:val="00684C71"/>
    <w:rsid w:val="006B6525"/>
    <w:rsid w:val="006D0ED2"/>
    <w:rsid w:val="006F37C2"/>
    <w:rsid w:val="00707B09"/>
    <w:rsid w:val="007130E5"/>
    <w:rsid w:val="007218D0"/>
    <w:rsid w:val="00733DB0"/>
    <w:rsid w:val="00776D7F"/>
    <w:rsid w:val="007C14BE"/>
    <w:rsid w:val="007C44FF"/>
    <w:rsid w:val="007E1AF6"/>
    <w:rsid w:val="007E7225"/>
    <w:rsid w:val="007E7E3D"/>
    <w:rsid w:val="007F48C2"/>
    <w:rsid w:val="0081336E"/>
    <w:rsid w:val="008249A7"/>
    <w:rsid w:val="008320B6"/>
    <w:rsid w:val="00837F27"/>
    <w:rsid w:val="008453A8"/>
    <w:rsid w:val="00867645"/>
    <w:rsid w:val="00872CB0"/>
    <w:rsid w:val="00880467"/>
    <w:rsid w:val="00883E08"/>
    <w:rsid w:val="008B7727"/>
    <w:rsid w:val="008E3BAF"/>
    <w:rsid w:val="008F1C49"/>
    <w:rsid w:val="00911CA7"/>
    <w:rsid w:val="00915ACD"/>
    <w:rsid w:val="00986CE6"/>
    <w:rsid w:val="00994549"/>
    <w:rsid w:val="009A159A"/>
    <w:rsid w:val="009B4196"/>
    <w:rsid w:val="009B5AD9"/>
    <w:rsid w:val="009D0FBE"/>
    <w:rsid w:val="00A03D98"/>
    <w:rsid w:val="00A10934"/>
    <w:rsid w:val="00A10A84"/>
    <w:rsid w:val="00A12C7E"/>
    <w:rsid w:val="00A1710F"/>
    <w:rsid w:val="00A32709"/>
    <w:rsid w:val="00A32DA3"/>
    <w:rsid w:val="00A35A1E"/>
    <w:rsid w:val="00A40887"/>
    <w:rsid w:val="00A64537"/>
    <w:rsid w:val="00A66247"/>
    <w:rsid w:val="00A67883"/>
    <w:rsid w:val="00A70F6E"/>
    <w:rsid w:val="00A9008E"/>
    <w:rsid w:val="00AD1242"/>
    <w:rsid w:val="00AD174E"/>
    <w:rsid w:val="00AE731F"/>
    <w:rsid w:val="00AF5391"/>
    <w:rsid w:val="00B022AE"/>
    <w:rsid w:val="00B164A4"/>
    <w:rsid w:val="00B27FFB"/>
    <w:rsid w:val="00B45C00"/>
    <w:rsid w:val="00B4600F"/>
    <w:rsid w:val="00B52D48"/>
    <w:rsid w:val="00B55095"/>
    <w:rsid w:val="00B66984"/>
    <w:rsid w:val="00B84A29"/>
    <w:rsid w:val="00B93460"/>
    <w:rsid w:val="00B955DF"/>
    <w:rsid w:val="00BC05DB"/>
    <w:rsid w:val="00BC5A20"/>
    <w:rsid w:val="00BF67C0"/>
    <w:rsid w:val="00C43639"/>
    <w:rsid w:val="00C80FB9"/>
    <w:rsid w:val="00C946D5"/>
    <w:rsid w:val="00CF408D"/>
    <w:rsid w:val="00D0161D"/>
    <w:rsid w:val="00D106FE"/>
    <w:rsid w:val="00D1424C"/>
    <w:rsid w:val="00D27312"/>
    <w:rsid w:val="00D35E8E"/>
    <w:rsid w:val="00D54FB8"/>
    <w:rsid w:val="00D55394"/>
    <w:rsid w:val="00D71D95"/>
    <w:rsid w:val="00D86DCD"/>
    <w:rsid w:val="00D9328F"/>
    <w:rsid w:val="00DC634B"/>
    <w:rsid w:val="00DD2DE8"/>
    <w:rsid w:val="00DE5407"/>
    <w:rsid w:val="00DF67A9"/>
    <w:rsid w:val="00E14B6B"/>
    <w:rsid w:val="00E273BB"/>
    <w:rsid w:val="00E30F91"/>
    <w:rsid w:val="00E33CBC"/>
    <w:rsid w:val="00E54941"/>
    <w:rsid w:val="00E615DC"/>
    <w:rsid w:val="00E77F82"/>
    <w:rsid w:val="00E9120A"/>
    <w:rsid w:val="00ED357B"/>
    <w:rsid w:val="00EE132B"/>
    <w:rsid w:val="00EF04AA"/>
    <w:rsid w:val="00EF0653"/>
    <w:rsid w:val="00EF2DCD"/>
    <w:rsid w:val="00F03562"/>
    <w:rsid w:val="00F224F2"/>
    <w:rsid w:val="00F32F82"/>
    <w:rsid w:val="00F370AC"/>
    <w:rsid w:val="00F65ED0"/>
    <w:rsid w:val="00F772D1"/>
    <w:rsid w:val="00F8512F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F31BC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2024-11-21T00:55:00Z</cp:lastPrinted>
  <dcterms:created xsi:type="dcterms:W3CDTF">2025-11-27T03:05:00Z</dcterms:created>
  <dcterms:modified xsi:type="dcterms:W3CDTF">2025-11-27T04:53:00Z</dcterms:modified>
</cp:coreProperties>
</file>