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B0B47" w:rsidRDefault="005B0B47">
      <w:pPr>
        <w:rPr>
          <w:sz w:val="24"/>
        </w:rPr>
      </w:pPr>
    </w:p>
    <w:p w:rsidR="00684C71" w:rsidRDefault="00C725D8">
      <w:pPr>
        <w:rPr>
          <w:sz w:val="24"/>
          <w:lang w:eastAsia="zh-CN"/>
        </w:rPr>
      </w:pPr>
      <w:r>
        <w:rPr>
          <w:sz w:val="24"/>
        </w:rPr>
        <w:t>Date: 02</w:t>
      </w:r>
      <w:r w:rsidRPr="00C725D8">
        <w:rPr>
          <w:sz w:val="24"/>
          <w:vertAlign w:val="superscript"/>
        </w:rPr>
        <w:t>nd</w:t>
      </w:r>
      <w:r>
        <w:rPr>
          <w:sz w:val="24"/>
        </w:rPr>
        <w:t xml:space="preserve"> Aug</w:t>
      </w:r>
      <w:r w:rsidR="00906C3B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B0B47">
        <w:rPr>
          <w:sz w:val="24"/>
          <w:lang w:eastAsia="zh-CN"/>
        </w:rPr>
        <w:t>4</w:t>
      </w:r>
      <w:r w:rsidR="00F93241">
        <w:rPr>
          <w:sz w:val="24"/>
          <w:lang w:eastAsia="zh-CN"/>
        </w:rPr>
        <w:t xml:space="preserve"> case</w:t>
      </w:r>
      <w:r w:rsidR="005B0B47">
        <w:rPr>
          <w:sz w:val="24"/>
          <w:lang w:eastAsia="zh-CN"/>
        </w:rPr>
        <w:t>s of 1 set</w:t>
      </w:r>
      <w:r w:rsidR="00F93241">
        <w:rPr>
          <w:sz w:val="24"/>
          <w:lang w:eastAsia="zh-CN"/>
        </w:rPr>
        <w:t xml:space="preserve"> machine from </w:t>
      </w:r>
      <w:r w:rsidR="00707B09">
        <w:rPr>
          <w:sz w:val="24"/>
          <w:lang w:eastAsia="zh-CN"/>
        </w:rPr>
        <w:t>container</w:t>
      </w:r>
      <w:r w:rsidR="00906C3B">
        <w:rPr>
          <w:sz w:val="24"/>
          <w:lang w:eastAsia="zh-CN"/>
        </w:rPr>
        <w:t xml:space="preserve">, </w:t>
      </w:r>
      <w:r w:rsidR="004474AC">
        <w:rPr>
          <w:sz w:val="24"/>
          <w:lang w:eastAsia="zh-CN"/>
        </w:rPr>
        <w:t xml:space="preserve">uncrate, </w:t>
      </w:r>
      <w:r w:rsidR="00F93241">
        <w:rPr>
          <w:sz w:val="24"/>
          <w:lang w:eastAsia="zh-CN"/>
        </w:rPr>
        <w:t xml:space="preserve">upright machine, </w:t>
      </w:r>
      <w:r>
        <w:rPr>
          <w:sz w:val="24"/>
          <w:lang w:eastAsia="zh-CN"/>
        </w:rPr>
        <w:t>shift and</w:t>
      </w:r>
      <w:r w:rsidR="00F93241">
        <w:rPr>
          <w:sz w:val="24"/>
          <w:lang w:eastAsia="zh-CN"/>
        </w:rPr>
        <w:t xml:space="preserve"> transport 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5B0B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Servo-hydraulic Universal Testing machine  </w:t>
      </w:r>
    </w:p>
    <w:p w:rsidR="005B0B47" w:rsidRDefault="005B0B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dim: 467 x 148 x 144 cm / Wt: 10, 200 kg</w:t>
      </w:r>
    </w:p>
    <w:p w:rsidR="005B0B47" w:rsidRDefault="005B0B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HPU: 107 x 157 x 152 cm / Wt: 694 kg </w:t>
      </w:r>
    </w:p>
    <w:p w:rsidR="005B0B47" w:rsidRDefault="005B0B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Grip: 94 x 52 x 65 cm / Wt: 258 kg</w:t>
      </w:r>
    </w:p>
    <w:p w:rsidR="00C725D8" w:rsidRPr="000444FF" w:rsidRDefault="005B0B4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Access: 58 x 53 x 109 cm / Wt: 44 kg </w:t>
      </w:r>
      <w:r w:rsidR="00C725D8">
        <w:rPr>
          <w:sz w:val="24"/>
          <w:szCs w:val="24"/>
          <w:lang w:eastAsia="zh-CN"/>
        </w:rPr>
        <w:t xml:space="preserve">       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932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04/08</w:t>
      </w:r>
      <w:r w:rsidR="00906C3B">
        <w:rPr>
          <w:sz w:val="24"/>
          <w:lang w:eastAsia="zh-CN"/>
        </w:rPr>
        <w:t>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93241" w:rsidP="000444FF">
      <w:pPr>
        <w:pStyle w:val="Heading4"/>
      </w:pPr>
      <w:r>
        <w:t>58 Sungei Kadut</w:t>
      </w:r>
      <w:r w:rsidR="00C725D8">
        <w:t xml:space="preserve"> Loop </w:t>
      </w:r>
    </w:p>
    <w:p w:rsidR="00906C3B" w:rsidRPr="00906C3B" w:rsidRDefault="00F93241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Admaterials Technologies</w:t>
      </w:r>
      <w:r w:rsidR="00906C3B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F932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06C3B">
        <w:rPr>
          <w:sz w:val="24"/>
          <w:lang w:eastAsia="zh-CN"/>
        </w:rPr>
        <w:t xml:space="preserve"> x 633 lorry loader</w:t>
      </w:r>
      <w:r w:rsidR="00345F69">
        <w:rPr>
          <w:sz w:val="24"/>
          <w:lang w:eastAsia="zh-CN"/>
        </w:rPr>
        <w:t xml:space="preserve"> - </w:t>
      </w:r>
    </w:p>
    <w:p w:rsidR="00684C71" w:rsidRDefault="00C725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444FF">
        <w:rPr>
          <w:sz w:val="24"/>
          <w:lang w:eastAsia="zh-CN"/>
        </w:rPr>
        <w:t>allet truck</w:t>
      </w:r>
    </w:p>
    <w:p w:rsidR="003B691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E5BBD" w:rsidRDefault="007E5B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8.5 ton shackle </w:t>
      </w:r>
    </w:p>
    <w:p w:rsidR="003B6911" w:rsidRDefault="005B0B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 ton s</w:t>
      </w:r>
      <w:r w:rsidR="003B6911">
        <w:rPr>
          <w:sz w:val="24"/>
          <w:lang w:eastAsia="zh-CN"/>
        </w:rPr>
        <w:t>hackle</w:t>
      </w:r>
    </w:p>
    <w:p w:rsidR="003B6911" w:rsidRDefault="003B69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in front of door entrance for slope control)</w:t>
      </w:r>
    </w:p>
    <w:p w:rsidR="00707B09" w:rsidRDefault="003B69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</w:t>
      </w:r>
      <w:r w:rsidR="005B0B47">
        <w:rPr>
          <w:sz w:val="24"/>
          <w:lang w:eastAsia="zh-CN"/>
        </w:rPr>
        <w:t xml:space="preserve">for painted floor protection) </w:t>
      </w:r>
      <w:r w:rsidR="0081336E">
        <w:rPr>
          <w:sz w:val="24"/>
          <w:lang w:eastAsia="zh-CN"/>
        </w:rPr>
        <w:t xml:space="preserve"> </w:t>
      </w:r>
    </w:p>
    <w:p w:rsidR="007E5BBD" w:rsidRDefault="007E5B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E5BBD" w:rsidRDefault="007E5BBD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E5BBD" w:rsidRDefault="007E5BB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4474A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83012A" w:rsidRDefault="00320F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</w:t>
      </w:r>
      <w:r w:rsidR="0083012A">
        <w:rPr>
          <w:sz w:val="24"/>
          <w:lang w:eastAsia="zh-CN"/>
        </w:rPr>
        <w:t xml:space="preserve"> from container onto lorry chassis</w:t>
      </w:r>
    </w:p>
    <w:p w:rsidR="00C725D8" w:rsidRDefault="00C725D8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to the ground</w:t>
      </w:r>
    </w:p>
    <w:p w:rsidR="004474AC" w:rsidRDefault="00BD3772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 and put aside</w:t>
      </w:r>
    </w:p>
    <w:p w:rsidR="00BD3772" w:rsidRDefault="00BD3772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require sling to crane hook and secure to hoisting point of machine</w:t>
      </w:r>
    </w:p>
    <w:p w:rsidR="004474AC" w:rsidRPr="00345F69" w:rsidRDefault="008404EA" w:rsidP="00345F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 x lorry loader to hoist and upright machine</w:t>
      </w:r>
      <w:r w:rsidR="00345F69">
        <w:rPr>
          <w:sz w:val="24"/>
          <w:lang w:eastAsia="zh-CN"/>
        </w:rPr>
        <w:t xml:space="preserve"> to vertical position </w:t>
      </w:r>
    </w:p>
    <w:p w:rsidR="00684C71" w:rsidRDefault="001E48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532B32">
        <w:rPr>
          <w:sz w:val="24"/>
          <w:lang w:eastAsia="zh-CN"/>
        </w:rPr>
        <w:t xml:space="preserve"> rollers</w:t>
      </w:r>
      <w:r w:rsidR="004474AC">
        <w:rPr>
          <w:sz w:val="24"/>
          <w:lang w:eastAsia="zh-CN"/>
        </w:rPr>
        <w:t xml:space="preserve"> under machine bed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</w:t>
      </w:r>
      <w:r w:rsidR="00C725D8">
        <w:rPr>
          <w:sz w:val="24"/>
          <w:lang w:eastAsia="zh-CN"/>
        </w:rPr>
        <w:t>ort ma</w:t>
      </w:r>
      <w:r w:rsidR="001E4883">
        <w:rPr>
          <w:sz w:val="24"/>
          <w:lang w:eastAsia="zh-CN"/>
        </w:rPr>
        <w:t xml:space="preserve">chine into production area at ground floor </w:t>
      </w:r>
      <w:r w:rsidR="00532B32">
        <w:rPr>
          <w:sz w:val="24"/>
          <w:lang w:eastAsia="zh-CN"/>
        </w:rPr>
        <w:t xml:space="preserve">    </w:t>
      </w:r>
    </w:p>
    <w:p w:rsidR="004474AC" w:rsidRPr="001E4883" w:rsidRDefault="004474AC" w:rsidP="001E48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4474AC" w:rsidRDefault="004474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1323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1E4883" w:rsidP="001E4883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83012A"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1E4883">
        <w:rPr>
          <w:sz w:val="24"/>
        </w:rPr>
        <w:t xml:space="preserve"> / Kevin</w:t>
      </w:r>
    </w:p>
    <w:p w:rsidR="00684C71" w:rsidRPr="001E4883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  <w:r w:rsidR="001E4883">
        <w:rPr>
          <w:sz w:val="24"/>
        </w:rPr>
        <w:t xml:space="preserve"> / </w:t>
      </w:r>
      <w:bookmarkStart w:id="0" w:name="_GoBack"/>
      <w:bookmarkEnd w:id="0"/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1E488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169" w:rsidRDefault="00302169">
      <w:r>
        <w:separator/>
      </w:r>
    </w:p>
  </w:endnote>
  <w:endnote w:type="continuationSeparator" w:id="0">
    <w:p w:rsidR="00302169" w:rsidRDefault="00302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48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48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169" w:rsidRDefault="00302169">
      <w:r>
        <w:separator/>
      </w:r>
    </w:p>
  </w:footnote>
  <w:footnote w:type="continuationSeparator" w:id="0">
    <w:p w:rsidR="00302169" w:rsidRDefault="003021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0216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0216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75326"/>
    <w:rsid w:val="000801A2"/>
    <w:rsid w:val="000D1431"/>
    <w:rsid w:val="001323C8"/>
    <w:rsid w:val="00162AF8"/>
    <w:rsid w:val="001E4883"/>
    <w:rsid w:val="00205704"/>
    <w:rsid w:val="0028426F"/>
    <w:rsid w:val="002D2E86"/>
    <w:rsid w:val="00302169"/>
    <w:rsid w:val="00320F2A"/>
    <w:rsid w:val="00345F69"/>
    <w:rsid w:val="003B6911"/>
    <w:rsid w:val="004135BC"/>
    <w:rsid w:val="004474AC"/>
    <w:rsid w:val="0049678F"/>
    <w:rsid w:val="004B775F"/>
    <w:rsid w:val="004F1323"/>
    <w:rsid w:val="00532B32"/>
    <w:rsid w:val="005B0B47"/>
    <w:rsid w:val="00684C71"/>
    <w:rsid w:val="006963B1"/>
    <w:rsid w:val="006A4BE0"/>
    <w:rsid w:val="006B6525"/>
    <w:rsid w:val="00707B09"/>
    <w:rsid w:val="00781F89"/>
    <w:rsid w:val="007D680E"/>
    <w:rsid w:val="007E5BBD"/>
    <w:rsid w:val="007E7225"/>
    <w:rsid w:val="0081336E"/>
    <w:rsid w:val="00827487"/>
    <w:rsid w:val="0083012A"/>
    <w:rsid w:val="008404EA"/>
    <w:rsid w:val="008458D8"/>
    <w:rsid w:val="008F1C49"/>
    <w:rsid w:val="00906C3B"/>
    <w:rsid w:val="0095695A"/>
    <w:rsid w:val="0099734B"/>
    <w:rsid w:val="00A64537"/>
    <w:rsid w:val="00AC1CF6"/>
    <w:rsid w:val="00BD3772"/>
    <w:rsid w:val="00C725D8"/>
    <w:rsid w:val="00CF5E32"/>
    <w:rsid w:val="00D3771D"/>
    <w:rsid w:val="00D621BE"/>
    <w:rsid w:val="00E51CF1"/>
    <w:rsid w:val="00E9120A"/>
    <w:rsid w:val="00F9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129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2021-08-02T07:44:00Z</cp:lastPrinted>
  <dcterms:created xsi:type="dcterms:W3CDTF">2021-08-02T02:11:00Z</dcterms:created>
  <dcterms:modified xsi:type="dcterms:W3CDTF">2021-08-02T07:44:00Z</dcterms:modified>
</cp:coreProperties>
</file>