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C5385A">
      <w:pPr>
        <w:rPr>
          <w:sz w:val="24"/>
          <w:lang w:eastAsia="zh-CN"/>
        </w:rPr>
      </w:pPr>
      <w:r>
        <w:rPr>
          <w:sz w:val="24"/>
        </w:rPr>
        <w:t>Date: 11</w:t>
      </w:r>
      <w:r w:rsidRPr="00C5385A">
        <w:rPr>
          <w:sz w:val="24"/>
          <w:vertAlign w:val="superscript"/>
        </w:rPr>
        <w:t>th</w:t>
      </w:r>
      <w:r>
        <w:rPr>
          <w:sz w:val="24"/>
        </w:rPr>
        <w:t xml:space="preserve"> Dec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C5385A" w:rsidRDefault="00C538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1) To shift out 1 unit Contour for packing, after packing put aside </w:t>
      </w:r>
    </w:p>
    <w:p w:rsidR="00074229" w:rsidRPr="00214990" w:rsidRDefault="00C538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2) Using manual stacker to unload 1 unit old Contour from table and put aside, to load 1 unit new Contour onto table </w:t>
      </w:r>
      <w:r w:rsidR="003C2499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B790A" w:rsidRDefault="005B790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Contour Spec</w:t>
      </w:r>
    </w:p>
    <w:p w:rsid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 be normal pack and put aside</w:t>
      </w:r>
    </w:p>
    <w:p w:rsid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80 x 80 x 80 cm</w:t>
      </w:r>
    </w:p>
    <w:p w:rsid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Est Wt: 200-300 kg</w:t>
      </w:r>
    </w:p>
    <w:p w:rsid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5B790A" w:rsidRPr="005B790A" w:rsidRDefault="005B790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To be unload/load onto working table</w:t>
      </w:r>
    </w:p>
    <w:p w:rsid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old Contour</w:t>
      </w:r>
    </w:p>
    <w:p w:rsidR="005B790A" w:rsidRDefault="0054040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</w:t>
      </w:r>
      <w:r w:rsidR="005B790A">
        <w:rPr>
          <w:sz w:val="24"/>
          <w:szCs w:val="24"/>
          <w:lang w:eastAsia="zh-CN"/>
        </w:rPr>
        <w:t>0 kg</w:t>
      </w:r>
    </w:p>
    <w:p w:rsid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new Contour</w:t>
      </w:r>
    </w:p>
    <w:p w:rsid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185 kg</w:t>
      </w:r>
    </w:p>
    <w:p w:rsidR="005B790A" w:rsidRP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C2499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C5385A">
      <w:pPr>
        <w:rPr>
          <w:sz w:val="24"/>
          <w:lang w:eastAsia="zh-CN"/>
        </w:rPr>
      </w:pPr>
      <w:r>
        <w:rPr>
          <w:sz w:val="24"/>
          <w:lang w:eastAsia="zh-CN"/>
        </w:rPr>
        <w:t>14/12/2020</w:t>
      </w:r>
      <w:r w:rsidR="005B790A">
        <w:rPr>
          <w:sz w:val="24"/>
          <w:lang w:eastAsia="zh-CN"/>
        </w:rPr>
        <w:t xml:space="preserve"> (Monday)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F179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C538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8E4E6A" w:rsidRDefault="008E4E6A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C5385A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27 Senoko South Rd</w:t>
      </w:r>
    </w:p>
    <w:p w:rsidR="00810F75" w:rsidRPr="00211B45" w:rsidRDefault="00C5385A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Heitkamp und Thumann (S)</w:t>
      </w:r>
      <w:r w:rsidR="001507C7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74229" w:rsidRDefault="00C538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manual stacker </w:t>
      </w:r>
    </w:p>
    <w:p w:rsidR="00C4210A" w:rsidRDefault="00C538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Packing material</w:t>
      </w:r>
    </w:p>
    <w:p w:rsidR="00FC7A38" w:rsidRPr="00C4210A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13C12" w:rsidRPr="008E4E6A" w:rsidRDefault="008E4E6A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B790A" w:rsidRDefault="005B79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(1)</w:t>
      </w:r>
    </w:p>
    <w:p w:rsidR="00B13C12" w:rsidRDefault="0054040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contour from production to loading area</w:t>
      </w:r>
    </w:p>
    <w:p w:rsidR="007637E9" w:rsidRDefault="0054040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stacker to lift up contour</w:t>
      </w:r>
      <w:r w:rsidR="007637E9">
        <w:rPr>
          <w:b w:val="0"/>
          <w:sz w:val="24"/>
          <w:u w:val="none"/>
          <w:lang w:eastAsia="zh-CN"/>
        </w:rPr>
        <w:t xml:space="preserve"> and load onto wooden pallet</w:t>
      </w:r>
    </w:p>
    <w:p w:rsidR="00540404" w:rsidRDefault="0054040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contour onto wooden pallet with strapping belt and choking wood</w:t>
      </w:r>
    </w:p>
    <w:p w:rsidR="00540404" w:rsidRDefault="0054040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Cover with plastic and shrink wrap and put aside</w:t>
      </w:r>
    </w:p>
    <w:p w:rsidR="00540404" w:rsidRDefault="00540404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540404" w:rsidRDefault="0054040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(2)</w:t>
      </w:r>
    </w:p>
    <w:p w:rsidR="007637E9" w:rsidRDefault="0054040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manual stacker to unload old contour from working table </w:t>
      </w:r>
    </w:p>
    <w:p w:rsid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contour to ground level and put aside</w:t>
      </w:r>
    </w:p>
    <w:p w:rsid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 for new contour</w:t>
      </w:r>
    </w:p>
    <w:p w:rsid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manual stacker to lift up contour level with working table</w:t>
      </w:r>
    </w:p>
    <w:p w:rsid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contour slowly from stacker fork onto working table</w:t>
      </w:r>
    </w:p>
    <w:p w:rsidR="00BD1425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to location </w:t>
      </w:r>
    </w:p>
    <w:p w:rsidR="007B15D6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  <w:r w:rsidR="00C4210A">
        <w:rPr>
          <w:b w:val="0"/>
          <w:sz w:val="24"/>
          <w:u w:val="none"/>
          <w:lang w:eastAsia="zh-CN"/>
        </w:rPr>
        <w:t xml:space="preserve"> </w:t>
      </w:r>
    </w:p>
    <w:p w:rsidR="00C4210A" w:rsidRP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207" w:rsidRDefault="004C7207">
      <w:r>
        <w:separator/>
      </w:r>
    </w:p>
  </w:endnote>
  <w:endnote w:type="continuationSeparator" w:id="0">
    <w:p w:rsidR="004C7207" w:rsidRDefault="004C7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210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207" w:rsidRDefault="004C7207">
      <w:r>
        <w:separator/>
      </w:r>
    </w:p>
  </w:footnote>
  <w:footnote w:type="continuationSeparator" w:id="0">
    <w:p w:rsidR="004C7207" w:rsidRDefault="004C72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C720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C2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C720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C2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12420B"/>
    <w:rsid w:val="0014170F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38D6"/>
    <w:rsid w:val="002A594A"/>
    <w:rsid w:val="002B71E2"/>
    <w:rsid w:val="00333FD8"/>
    <w:rsid w:val="003458F0"/>
    <w:rsid w:val="003B7322"/>
    <w:rsid w:val="003C2499"/>
    <w:rsid w:val="003E5D75"/>
    <w:rsid w:val="00405E45"/>
    <w:rsid w:val="00483CC1"/>
    <w:rsid w:val="00495410"/>
    <w:rsid w:val="004C6A75"/>
    <w:rsid w:val="004C7207"/>
    <w:rsid w:val="00520A90"/>
    <w:rsid w:val="00525462"/>
    <w:rsid w:val="00530F7B"/>
    <w:rsid w:val="00540404"/>
    <w:rsid w:val="005B790A"/>
    <w:rsid w:val="005C1EB6"/>
    <w:rsid w:val="005E3EC3"/>
    <w:rsid w:val="00600A84"/>
    <w:rsid w:val="006476FC"/>
    <w:rsid w:val="006A3AAD"/>
    <w:rsid w:val="006B0D6D"/>
    <w:rsid w:val="00716D20"/>
    <w:rsid w:val="00734B1C"/>
    <w:rsid w:val="007637E9"/>
    <w:rsid w:val="007B15D6"/>
    <w:rsid w:val="007E6F9D"/>
    <w:rsid w:val="007F1791"/>
    <w:rsid w:val="00810F75"/>
    <w:rsid w:val="008248D1"/>
    <w:rsid w:val="00846465"/>
    <w:rsid w:val="008C6226"/>
    <w:rsid w:val="008E4E6A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13C12"/>
    <w:rsid w:val="00BD1425"/>
    <w:rsid w:val="00BF15DF"/>
    <w:rsid w:val="00C4210A"/>
    <w:rsid w:val="00C5385A"/>
    <w:rsid w:val="00CD561C"/>
    <w:rsid w:val="00D44A04"/>
    <w:rsid w:val="00D567A9"/>
    <w:rsid w:val="00DE52F9"/>
    <w:rsid w:val="00DE75B9"/>
    <w:rsid w:val="00ED18C9"/>
    <w:rsid w:val="00EE7CA0"/>
    <w:rsid w:val="00F0771A"/>
    <w:rsid w:val="00F132A8"/>
    <w:rsid w:val="00F15B3E"/>
    <w:rsid w:val="00F224B9"/>
    <w:rsid w:val="00F82FDE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60D90-5DEB-4823-BE05-B3D073CB6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2019-12-03T00:51:00Z</cp:lastPrinted>
  <dcterms:created xsi:type="dcterms:W3CDTF">2020-12-11T03:33:00Z</dcterms:created>
  <dcterms:modified xsi:type="dcterms:W3CDTF">2020-12-11T03:33:00Z</dcterms:modified>
</cp:coreProperties>
</file>