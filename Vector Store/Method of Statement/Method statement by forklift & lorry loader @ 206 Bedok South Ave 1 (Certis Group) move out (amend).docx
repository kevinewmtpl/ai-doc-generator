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F95" w:rsidRDefault="00173F95">
      <w:pPr>
        <w:rPr>
          <w:sz w:val="24"/>
        </w:rPr>
      </w:pPr>
    </w:p>
    <w:p w:rsidR="00FC7A38" w:rsidRDefault="001B254F">
      <w:pPr>
        <w:rPr>
          <w:sz w:val="24"/>
          <w:lang w:eastAsia="zh-CN"/>
        </w:rPr>
      </w:pPr>
      <w:r>
        <w:rPr>
          <w:sz w:val="24"/>
        </w:rPr>
        <w:t>Date: 12</w:t>
      </w:r>
      <w:r w:rsidR="00B81811" w:rsidRPr="00B81811">
        <w:rPr>
          <w:sz w:val="24"/>
          <w:vertAlign w:val="superscript"/>
        </w:rPr>
        <w:t>th</w:t>
      </w:r>
      <w:r w:rsidR="00B81811">
        <w:rPr>
          <w:sz w:val="24"/>
        </w:rPr>
        <w:t xml:space="preserve"> Aug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81811">
        <w:rPr>
          <w:rFonts w:hint="eastAsia"/>
          <w:sz w:val="24"/>
          <w:lang w:eastAsia="zh-CN"/>
        </w:rPr>
        <w:t xml:space="preserve">o shift out 1 unit machine to </w:t>
      </w:r>
      <w:r w:rsidR="00F97056">
        <w:rPr>
          <w:rFonts w:hint="eastAsia"/>
          <w:sz w:val="24"/>
          <w:lang w:eastAsia="zh-CN"/>
        </w:rPr>
        <w:t>loading area</w:t>
      </w:r>
      <w:r w:rsidR="00775C89">
        <w:rPr>
          <w:sz w:val="24"/>
          <w:lang w:eastAsia="zh-CN"/>
        </w:rPr>
        <w:t>, fork</w:t>
      </w:r>
      <w:bookmarkStart w:id="0" w:name="_GoBack"/>
      <w:bookmarkEnd w:id="0"/>
      <w:r w:rsidR="00F97056">
        <w:rPr>
          <w:sz w:val="24"/>
          <w:lang w:eastAsia="zh-CN"/>
        </w:rPr>
        <w:t xml:space="preserve"> up onto lorry chassis</w:t>
      </w:r>
      <w:r w:rsidR="00F97056">
        <w:rPr>
          <w:rFonts w:hint="eastAsia"/>
          <w:sz w:val="24"/>
          <w:lang w:eastAsia="zh-CN"/>
        </w:rPr>
        <w:t xml:space="preserve"> </w:t>
      </w:r>
      <w:r w:rsidR="00B81811">
        <w:rPr>
          <w:sz w:val="24"/>
          <w:lang w:eastAsia="zh-CN"/>
        </w:rPr>
        <w:t xml:space="preserve">and deliver to another location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856AF" w:rsidRDefault="00B81811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machine</w:t>
      </w:r>
    </w:p>
    <w:p w:rsidR="00173F95" w:rsidRDefault="00173F95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Dim: 106 x 106 cm </w:t>
      </w:r>
    </w:p>
    <w:p w:rsidR="00B81811" w:rsidRPr="00ED0900" w:rsidRDefault="00B81811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Wt: 680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73F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26/08/24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173F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206 Bedok South Ave 1</w:t>
      </w:r>
    </w:p>
    <w:p w:rsidR="007E0784" w:rsidRPr="000B14C2" w:rsidRDefault="00E9611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Certis Group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81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F970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manual lifter</w:t>
      </w:r>
      <w:r w:rsidR="00E96112">
        <w:rPr>
          <w:sz w:val="24"/>
          <w:lang w:eastAsia="zh-CN"/>
        </w:rPr>
        <w:t xml:space="preserve"> </w:t>
      </w:r>
    </w:p>
    <w:p w:rsidR="009F1764" w:rsidRDefault="00F970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B0A1D">
        <w:rPr>
          <w:sz w:val="24"/>
          <w:lang w:eastAsia="zh-CN"/>
        </w:rPr>
        <w:t>ebbing</w:t>
      </w:r>
      <w:r w:rsidR="000856AF">
        <w:rPr>
          <w:sz w:val="24"/>
          <w:lang w:eastAsia="zh-CN"/>
        </w:rPr>
        <w:t xml:space="preserve"> sling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173F95" w:rsidRDefault="00173F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Canvas/PVC plate (to lay out for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97056" w:rsidRDefault="00F97056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73F95" w:rsidRDefault="00173F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</w:t>
      </w:r>
      <w:r w:rsidR="00F97056">
        <w:rPr>
          <w:sz w:val="24"/>
          <w:szCs w:val="24"/>
          <w:lang w:eastAsia="zh-CN"/>
        </w:rPr>
        <w:t xml:space="preserve">er operator </w:t>
      </w:r>
      <w:r>
        <w:rPr>
          <w:sz w:val="24"/>
          <w:szCs w:val="24"/>
          <w:lang w:eastAsia="zh-CN"/>
        </w:rPr>
        <w:t xml:space="preserve">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B81811" w:rsidRDefault="00F9705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manual lifter</w:t>
      </w:r>
      <w:r w:rsidR="004A70F3">
        <w:rPr>
          <w:b w:val="0"/>
          <w:sz w:val="24"/>
          <w:szCs w:val="24"/>
          <w:u w:val="none"/>
          <w:lang w:eastAsia="zh-CN"/>
        </w:rPr>
        <w:t xml:space="preserve">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>to the ground</w:t>
      </w:r>
    </w:p>
    <w:p w:rsidR="00F97056" w:rsidRDefault="00F9705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manual lifter to lift down machine from platform </w:t>
      </w:r>
    </w:p>
    <w:p w:rsidR="00FA16F6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 from production to loading area</w:t>
      </w:r>
      <w:r w:rsidR="00EB0A1D">
        <w:rPr>
          <w:b w:val="0"/>
          <w:sz w:val="24"/>
          <w:szCs w:val="24"/>
          <w:u w:val="none"/>
          <w:lang w:eastAsia="zh-CN"/>
        </w:rPr>
        <w:t xml:space="preserve"> </w:t>
      </w:r>
      <w:r w:rsidR="00F97056">
        <w:rPr>
          <w:b w:val="0"/>
          <w:sz w:val="24"/>
          <w:szCs w:val="24"/>
          <w:u w:val="none"/>
          <w:lang w:eastAsia="zh-CN"/>
        </w:rPr>
        <w:t xml:space="preserve">using pallet truck </w:t>
      </w:r>
    </w:p>
    <w:p w:rsidR="00711935" w:rsidRDefault="00F9705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Certis personnel will assist to fork machine </w:t>
      </w:r>
    </w:p>
    <w:p w:rsidR="00B81811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Load up machine onto lorry chassis</w:t>
      </w:r>
    </w:p>
    <w:p w:rsidR="00B81811" w:rsidRPr="00E96112" w:rsidRDefault="00B8181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machine with strapping belt prior to being transport out of premise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</w:t>
      </w:r>
      <w:r w:rsidR="00B81811">
        <w:rPr>
          <w:b w:val="0"/>
          <w:sz w:val="24"/>
          <w:u w:val="none"/>
          <w:lang w:eastAsia="zh-CN"/>
        </w:rPr>
        <w:t>/ 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54F0" w:rsidRDefault="003F54F0">
      <w:r>
        <w:separator/>
      </w:r>
    </w:p>
  </w:endnote>
  <w:endnote w:type="continuationSeparator" w:id="0">
    <w:p w:rsidR="003F54F0" w:rsidRDefault="003F5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6B9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6B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54F0" w:rsidRDefault="003F54F0">
      <w:r>
        <w:separator/>
      </w:r>
    </w:p>
  </w:footnote>
  <w:footnote w:type="continuationSeparator" w:id="0">
    <w:p w:rsidR="003F54F0" w:rsidRDefault="003F54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F54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173F95">
    <w:pPr>
      <w:pStyle w:val="Header"/>
      <w:jc w:val="center"/>
    </w:pPr>
    <w:r>
      <w:t>28 Kranji Loop #05-03</w:t>
    </w:r>
    <w:r w:rsidR="00DE52F9">
      <w:t xml:space="preserve">, </w:t>
    </w:r>
    <w:r>
      <w:t xml:space="preserve">Kranji Green, </w:t>
    </w:r>
    <w:r w:rsidR="00DE52F9">
      <w:t xml:space="preserve">Singapore </w:t>
    </w:r>
    <w:r>
      <w:t>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173F95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F54F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27B"/>
    <w:rsid w:val="000053DD"/>
    <w:rsid w:val="0001590F"/>
    <w:rsid w:val="00040D1C"/>
    <w:rsid w:val="00083B53"/>
    <w:rsid w:val="000856AF"/>
    <w:rsid w:val="00093347"/>
    <w:rsid w:val="000B14C2"/>
    <w:rsid w:val="000E48B7"/>
    <w:rsid w:val="00147418"/>
    <w:rsid w:val="001603BC"/>
    <w:rsid w:val="00173F95"/>
    <w:rsid w:val="0018220D"/>
    <w:rsid w:val="00186A86"/>
    <w:rsid w:val="001A6F8A"/>
    <w:rsid w:val="001A79AD"/>
    <w:rsid w:val="001B254F"/>
    <w:rsid w:val="001D4801"/>
    <w:rsid w:val="001D682C"/>
    <w:rsid w:val="001D7DDD"/>
    <w:rsid w:val="001E65B0"/>
    <w:rsid w:val="001F45D6"/>
    <w:rsid w:val="00282A7E"/>
    <w:rsid w:val="00297257"/>
    <w:rsid w:val="002E5BAE"/>
    <w:rsid w:val="00372A1A"/>
    <w:rsid w:val="00376590"/>
    <w:rsid w:val="00387587"/>
    <w:rsid w:val="00391A33"/>
    <w:rsid w:val="003F54F0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47129"/>
    <w:rsid w:val="00763FA8"/>
    <w:rsid w:val="00775C89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1553A"/>
    <w:rsid w:val="00940648"/>
    <w:rsid w:val="0095706B"/>
    <w:rsid w:val="00976D96"/>
    <w:rsid w:val="00996B91"/>
    <w:rsid w:val="009B0018"/>
    <w:rsid w:val="009B421A"/>
    <w:rsid w:val="009B64F4"/>
    <w:rsid w:val="009C3595"/>
    <w:rsid w:val="009F1764"/>
    <w:rsid w:val="00A02AB1"/>
    <w:rsid w:val="00A666C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81811"/>
    <w:rsid w:val="00BB6644"/>
    <w:rsid w:val="00BD01BD"/>
    <w:rsid w:val="00BE0949"/>
    <w:rsid w:val="00C059E8"/>
    <w:rsid w:val="00C236CF"/>
    <w:rsid w:val="00C2416E"/>
    <w:rsid w:val="00C659F0"/>
    <w:rsid w:val="00C84C45"/>
    <w:rsid w:val="00CC2333"/>
    <w:rsid w:val="00CC385E"/>
    <w:rsid w:val="00CD01C9"/>
    <w:rsid w:val="00CD4E44"/>
    <w:rsid w:val="00CE04C8"/>
    <w:rsid w:val="00CE2BC7"/>
    <w:rsid w:val="00CF67E5"/>
    <w:rsid w:val="00D63E8A"/>
    <w:rsid w:val="00D95D0B"/>
    <w:rsid w:val="00DA0070"/>
    <w:rsid w:val="00DA0349"/>
    <w:rsid w:val="00DD0292"/>
    <w:rsid w:val="00DD6A1A"/>
    <w:rsid w:val="00DE52F9"/>
    <w:rsid w:val="00DF421F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97056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23931-6CEA-45A6-9CEB-E93E0D33F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2023-08-14T05:55:00Z</cp:lastPrinted>
  <dcterms:created xsi:type="dcterms:W3CDTF">2024-08-14T02:52:00Z</dcterms:created>
  <dcterms:modified xsi:type="dcterms:W3CDTF">2024-08-14T02:52:00Z</dcterms:modified>
</cp:coreProperties>
</file>