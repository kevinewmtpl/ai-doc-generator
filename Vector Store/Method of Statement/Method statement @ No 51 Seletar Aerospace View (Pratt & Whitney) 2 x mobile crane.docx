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14F56" w14:textId="77777777" w:rsidR="00BC5A20" w:rsidRDefault="00BC5A20">
      <w:pPr>
        <w:pStyle w:val="Title"/>
        <w:jc w:val="left"/>
        <w:rPr>
          <w:lang w:eastAsia="zh-CN"/>
        </w:rPr>
      </w:pPr>
    </w:p>
    <w:p w14:paraId="56BD6C09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BE66E49" w14:textId="77777777" w:rsidR="00684C71" w:rsidRDefault="00684C71">
      <w:pPr>
        <w:jc w:val="center"/>
        <w:rPr>
          <w:sz w:val="22"/>
        </w:rPr>
      </w:pPr>
    </w:p>
    <w:p w14:paraId="1221B845" w14:textId="70A32A27" w:rsidR="00684C71" w:rsidRDefault="009B5AD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F06B8">
        <w:rPr>
          <w:sz w:val="24"/>
        </w:rPr>
        <w:t>28</w:t>
      </w:r>
      <w:r w:rsidR="000F06B8" w:rsidRPr="000F06B8">
        <w:rPr>
          <w:sz w:val="24"/>
          <w:vertAlign w:val="superscript"/>
        </w:rPr>
        <w:t>th</w:t>
      </w:r>
      <w:r w:rsidR="000F06B8">
        <w:rPr>
          <w:sz w:val="24"/>
        </w:rPr>
        <w:t xml:space="preserve"> Oct 2025</w:t>
      </w:r>
    </w:p>
    <w:p w14:paraId="32A6E910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847D4E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6C00781" w14:textId="59E05229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B5AD9">
        <w:rPr>
          <w:sz w:val="24"/>
          <w:lang w:eastAsia="zh-CN"/>
        </w:rPr>
        <w:t>1</w:t>
      </w:r>
      <w:r w:rsidR="000F06B8">
        <w:rPr>
          <w:sz w:val="24"/>
          <w:lang w:eastAsia="zh-CN"/>
        </w:rPr>
        <w:t>1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0F06B8">
        <w:rPr>
          <w:sz w:val="24"/>
          <w:lang w:eastAsia="zh-CN"/>
        </w:rPr>
        <w:t xml:space="preserve">1 x heavy duty low-bed, 1 x 50ft trailer and 2 x 40ft trailer,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14:paraId="0FEC81F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F426047" w14:textId="77777777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F805FE0" w14:textId="5EC1E4C8" w:rsidR="00D55394" w:rsidRDefault="009B5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BD68A1">
        <w:rPr>
          <w:bCs/>
          <w:sz w:val="24"/>
          <w:szCs w:val="24"/>
          <w:lang w:eastAsia="zh-CN"/>
        </w:rPr>
        <w:t xml:space="preserve">1 cases of </w:t>
      </w:r>
      <w:r w:rsidR="000F06B8">
        <w:rPr>
          <w:bCs/>
          <w:sz w:val="24"/>
          <w:szCs w:val="24"/>
          <w:lang w:eastAsia="zh-CN"/>
        </w:rPr>
        <w:t>1 unit Niles Simmons M/N30MC</w:t>
      </w:r>
    </w:p>
    <w:p w14:paraId="0104B2CA" w14:textId="77E4ABAA" w:rsidR="000F06B8" w:rsidRDefault="000F0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</w:t>
      </w:r>
    </w:p>
    <w:p w14:paraId="3AEAF03D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0F222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99E5C1A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4B405026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D4FA1A2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09D59FE" w14:textId="65575E0D" w:rsidR="00BB02FC" w:rsidRDefault="00BB02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30/10/25 – unload accessories using lorry loader</w:t>
      </w:r>
    </w:p>
    <w:p w14:paraId="72F8D044" w14:textId="64E50F59" w:rsidR="00684C71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31/10/25</w:t>
      </w:r>
      <w:r w:rsidR="00837F27">
        <w:rPr>
          <w:sz w:val="24"/>
          <w:lang w:eastAsia="zh-CN"/>
        </w:rPr>
        <w:t xml:space="preserve"> </w:t>
      </w:r>
      <w:r w:rsidR="00BB02FC">
        <w:rPr>
          <w:sz w:val="24"/>
          <w:lang w:eastAsia="zh-CN"/>
        </w:rPr>
        <w:t xml:space="preserve">– unload machine using mobile crane </w:t>
      </w:r>
    </w:p>
    <w:p w14:paraId="4E5AA9D4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31FDDD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3E4C494" w14:textId="675F9C98" w:rsidR="00BC5A20" w:rsidRDefault="00BE01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14:paraId="1A562B93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6D256A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5343F8" w14:textId="77777777"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14:paraId="5B63724F" w14:textId="77777777"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14:paraId="11252C39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0ABA8027" w14:textId="5A07718C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FD30A72" w14:textId="428AC557" w:rsidR="00684C71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C5A20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10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ton mobile </w:t>
      </w:r>
      <w:r w:rsidR="0081336E">
        <w:rPr>
          <w:sz w:val="24"/>
          <w:lang w:eastAsia="zh-CN"/>
        </w:rPr>
        <w:t>crane</w:t>
      </w:r>
    </w:p>
    <w:p w14:paraId="36D5E42D" w14:textId="14473262" w:rsidR="002639DB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</w:t>
      </w:r>
    </w:p>
    <w:p w14:paraId="469F5A94" w14:textId="56216588"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</w:t>
      </w:r>
    </w:p>
    <w:p w14:paraId="7666C48F" w14:textId="77777777" w:rsidR="00BB02FC" w:rsidRDefault="00BB02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F83046" w14:textId="60C165AF" w:rsidR="00BE0165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14:paraId="6A62BD80" w14:textId="66D19BFD" w:rsidR="00D1424C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27DE1B46" w14:textId="405100D2" w:rsidR="00BE0165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690CBA41" w14:textId="77777777"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7CB4529D" w14:textId="454C8200" w:rsidR="00BE0165" w:rsidRDefault="00BE01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</w:p>
    <w:p w14:paraId="755D3E2B" w14:textId="6B07811F" w:rsidR="00707B09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</w:t>
      </w:r>
      <w:r w:rsidR="00BE0165">
        <w:rPr>
          <w:sz w:val="24"/>
          <w:lang w:eastAsia="zh-CN"/>
        </w:rPr>
        <w:t xml:space="preserve">to lay out </w:t>
      </w:r>
      <w:r w:rsidR="009D0FBE">
        <w:rPr>
          <w:sz w:val="24"/>
          <w:lang w:eastAsia="zh-CN"/>
        </w:rPr>
        <w:t>for floor protection)</w:t>
      </w:r>
    </w:p>
    <w:p w14:paraId="1526F26E" w14:textId="60CDC4E9" w:rsidR="00650074" w:rsidRDefault="00BB02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50074">
        <w:rPr>
          <w:sz w:val="24"/>
          <w:lang w:eastAsia="zh-CN"/>
        </w:rPr>
        <w:t xml:space="preserve"> x </w:t>
      </w:r>
      <w:r w:rsidR="00BE0165"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14:paraId="122F34B7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8060049" w14:textId="77777777"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945C60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14:paraId="64CA4498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3EB65D7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52BE3A2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FC8BC68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42F0B3A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729E225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CD5674F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1E8E836" w14:textId="0C7BE69D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0F214765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ABCB733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30A453D" w14:textId="77777777" w:rsidR="00BE0165" w:rsidRDefault="00BE016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04CCDA46" w14:textId="4B1D6DCE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41DE727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0DDB150F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8C3864A" w14:textId="77777777"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7003944E" w14:textId="0E2375B5" w:rsidR="009D0FBE" w:rsidRDefault="00BE016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</w:t>
      </w:r>
      <w:r w:rsidR="00A64537">
        <w:rPr>
          <w:sz w:val="24"/>
          <w:lang w:eastAsia="zh-CN"/>
        </w:rPr>
        <w:t xml:space="preserve"> of </w:t>
      </w:r>
      <w:r w:rsidR="00837F27">
        <w:rPr>
          <w:sz w:val="24"/>
          <w:lang w:eastAsia="zh-CN"/>
        </w:rPr>
        <w:t xml:space="preserve">2 x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</w:t>
      </w:r>
      <w:r>
        <w:rPr>
          <w:sz w:val="24"/>
          <w:lang w:eastAsia="zh-CN"/>
        </w:rPr>
        <w:t>unloading area</w:t>
      </w:r>
    </w:p>
    <w:p w14:paraId="732E5794" w14:textId="4F33EC89" w:rsidR="00BE0165" w:rsidRDefault="00BE016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</w:t>
      </w:r>
      <w:r w:rsidR="00A32EC5">
        <w:rPr>
          <w:sz w:val="24"/>
          <w:lang w:eastAsia="zh-CN"/>
        </w:rPr>
        <w:t>steel plate as base plate</w:t>
      </w:r>
    </w:p>
    <w:p w14:paraId="545D62DB" w14:textId="77777777"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14:paraId="045CF354" w14:textId="77777777" w:rsidR="00A32EC5" w:rsidRDefault="00A32EC5" w:rsidP="00A32EC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E4E30E7" w14:textId="7CD153ED" w:rsidR="0041482A" w:rsidRPr="00A32EC5" w:rsidRDefault="00880467" w:rsidP="00A32E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E0165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mobile crane to slowly hoist up machine case</w:t>
      </w:r>
      <w:r w:rsidR="00BE0165" w:rsidRPr="00A32EC5">
        <w:rPr>
          <w:sz w:val="24"/>
          <w:lang w:eastAsia="zh-CN"/>
        </w:rPr>
        <w:t xml:space="preserve"> </w:t>
      </w:r>
    </w:p>
    <w:p w14:paraId="68B6CC55" w14:textId="0836B64E"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A32EC5">
        <w:rPr>
          <w:sz w:val="24"/>
          <w:lang w:eastAsia="zh-CN"/>
        </w:rPr>
        <w:t xml:space="preserve"> from low-bed</w:t>
      </w:r>
      <w:r>
        <w:rPr>
          <w:sz w:val="24"/>
          <w:lang w:eastAsia="zh-CN"/>
        </w:rPr>
        <w:t xml:space="preserve"> to the ground</w:t>
      </w:r>
    </w:p>
    <w:p w14:paraId="47C9BE7B" w14:textId="77777777"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with the use of boom/scissor lifter</w:t>
      </w:r>
    </w:p>
    <w:p w14:paraId="2C9AA82E" w14:textId="66D98A63" w:rsidR="00880467" w:rsidRPr="00A32EC5" w:rsidRDefault="00D54FB8" w:rsidP="00A32E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uncrate, hoist </w:t>
      </w:r>
      <w:r w:rsidR="00A32EC5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detach from base</w:t>
      </w:r>
    </w:p>
    <w:p w14:paraId="4432A907" w14:textId="77777777"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14:paraId="668B53D9" w14:textId="77777777"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14:paraId="0A1C91AA" w14:textId="77777777"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14:paraId="050CD478" w14:textId="77777777"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14:paraId="583FAB6D" w14:textId="77777777"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14:paraId="5D8D0CCA" w14:textId="6B21DDCC" w:rsidR="00A32EC5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DA05868" w14:textId="07308318" w:rsidR="00684C71" w:rsidRDefault="00A32E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2B6C3F29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2BFD644" w14:textId="77777777"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448BEEC1" w14:textId="77777777"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47534C49" w14:textId="46FAAE1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32EC5">
        <w:rPr>
          <w:sz w:val="24"/>
        </w:rPr>
        <w:t xml:space="preserve">Kevin Wong / </w:t>
      </w:r>
      <w:r>
        <w:rPr>
          <w:sz w:val="24"/>
        </w:rPr>
        <w:t>Zailani</w:t>
      </w:r>
    </w:p>
    <w:p w14:paraId="61A2751E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3073EF9E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84707" w14:textId="77777777" w:rsidR="000024A0" w:rsidRDefault="000024A0">
      <w:r>
        <w:separator/>
      </w:r>
    </w:p>
  </w:endnote>
  <w:endnote w:type="continuationSeparator" w:id="0">
    <w:p w14:paraId="42A34243" w14:textId="77777777" w:rsidR="000024A0" w:rsidRDefault="00002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D38EE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6B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6BD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3342A" w14:textId="77777777" w:rsidR="000024A0" w:rsidRDefault="000024A0">
      <w:r>
        <w:separator/>
      </w:r>
    </w:p>
  </w:footnote>
  <w:footnote w:type="continuationSeparator" w:id="0">
    <w:p w14:paraId="2BE7735B" w14:textId="77777777" w:rsidR="000024A0" w:rsidRDefault="00002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A434E" w14:textId="3501CE76" w:rsidR="00684C71" w:rsidRPr="00F27CCD" w:rsidRDefault="00BD68A1" w:rsidP="00F27CC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AA14E1B" wp14:editId="5DC22A4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06B8">
      <w:rPr>
        <w:b/>
        <w:color w:val="0000FF"/>
        <w:sz w:val="28"/>
      </w:rPr>
      <w:t xml:space="preserve">                 </w:t>
    </w:r>
    <w:r w:rsidR="00F27CCD">
      <w:rPr>
        <w:b/>
        <w:color w:val="0000FF"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65250FEE" w14:textId="13ECAE86" w:rsidR="00684C71" w:rsidRDefault="000F06B8">
    <w:pPr>
      <w:pStyle w:val="Header"/>
      <w:jc w:val="center"/>
    </w:pPr>
    <w:r>
      <w:t>28 Kranji Loop</w:t>
    </w:r>
    <w:r w:rsidR="0081336E">
      <w:t xml:space="preserve">, </w:t>
    </w:r>
    <w:r>
      <w:t xml:space="preserve">Kranji Green, </w:t>
    </w:r>
    <w:r w:rsidR="0081336E">
      <w:t>Singapore</w:t>
    </w:r>
    <w:r>
      <w:t xml:space="preserve"> 739571</w:t>
    </w:r>
  </w:p>
  <w:p w14:paraId="59E0FC65" w14:textId="4C598AC1"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</w:t>
    </w:r>
  </w:p>
  <w:p w14:paraId="273F8DDA" w14:textId="77777777" w:rsidR="00684C71" w:rsidRDefault="0081336E">
    <w:pPr>
      <w:pStyle w:val="Header"/>
      <w:jc w:val="center"/>
    </w:pPr>
    <w:r>
      <w:t>GST Reg No. : M2-8923804 – 2</w:t>
    </w:r>
  </w:p>
  <w:p w14:paraId="4C31B1E5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98285E5" w14:textId="77777777"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2306444">
    <w:abstractNumId w:val="2"/>
  </w:num>
  <w:num w:numId="2" w16cid:durableId="659650903">
    <w:abstractNumId w:val="4"/>
  </w:num>
  <w:num w:numId="3" w16cid:durableId="115108022">
    <w:abstractNumId w:val="0"/>
  </w:num>
  <w:num w:numId="4" w16cid:durableId="899941385">
    <w:abstractNumId w:val="9"/>
  </w:num>
  <w:num w:numId="5" w16cid:durableId="403768963">
    <w:abstractNumId w:val="5"/>
  </w:num>
  <w:num w:numId="6" w16cid:durableId="1514033636">
    <w:abstractNumId w:val="6"/>
  </w:num>
  <w:num w:numId="7" w16cid:durableId="1813478262">
    <w:abstractNumId w:val="3"/>
  </w:num>
  <w:num w:numId="8" w16cid:durableId="1651132823">
    <w:abstractNumId w:val="7"/>
  </w:num>
  <w:num w:numId="9" w16cid:durableId="149056008">
    <w:abstractNumId w:val="1"/>
  </w:num>
  <w:num w:numId="10" w16cid:durableId="262032545">
    <w:abstractNumId w:val="8"/>
  </w:num>
  <w:num w:numId="11" w16cid:durableId="5918277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024A0"/>
    <w:rsid w:val="0001665B"/>
    <w:rsid w:val="000343CD"/>
    <w:rsid w:val="00057FF4"/>
    <w:rsid w:val="000801A2"/>
    <w:rsid w:val="00090AFE"/>
    <w:rsid w:val="000D1431"/>
    <w:rsid w:val="000D238A"/>
    <w:rsid w:val="000F06B8"/>
    <w:rsid w:val="00131ABE"/>
    <w:rsid w:val="00160E52"/>
    <w:rsid w:val="001C67C6"/>
    <w:rsid w:val="001C782A"/>
    <w:rsid w:val="00205704"/>
    <w:rsid w:val="002639DB"/>
    <w:rsid w:val="00267D35"/>
    <w:rsid w:val="002D3928"/>
    <w:rsid w:val="0034717B"/>
    <w:rsid w:val="00352C91"/>
    <w:rsid w:val="003D017C"/>
    <w:rsid w:val="003E5744"/>
    <w:rsid w:val="00404EF6"/>
    <w:rsid w:val="004135BC"/>
    <w:rsid w:val="0041482A"/>
    <w:rsid w:val="00430E18"/>
    <w:rsid w:val="0047011D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27D90"/>
    <w:rsid w:val="00A32709"/>
    <w:rsid w:val="00A32EC5"/>
    <w:rsid w:val="00A64537"/>
    <w:rsid w:val="00A66247"/>
    <w:rsid w:val="00A70F6E"/>
    <w:rsid w:val="00AD7A74"/>
    <w:rsid w:val="00AF5391"/>
    <w:rsid w:val="00B27FFB"/>
    <w:rsid w:val="00B45C00"/>
    <w:rsid w:val="00BB02FC"/>
    <w:rsid w:val="00BC5A20"/>
    <w:rsid w:val="00BD68A1"/>
    <w:rsid w:val="00BE0165"/>
    <w:rsid w:val="00CD6D50"/>
    <w:rsid w:val="00D1424C"/>
    <w:rsid w:val="00D35E8E"/>
    <w:rsid w:val="00D54FB8"/>
    <w:rsid w:val="00D55394"/>
    <w:rsid w:val="00D64BC3"/>
    <w:rsid w:val="00DF6207"/>
    <w:rsid w:val="00E273BB"/>
    <w:rsid w:val="00E615DC"/>
    <w:rsid w:val="00E9120A"/>
    <w:rsid w:val="00F27CC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274D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34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2019-06-11T06:04:00Z</cp:lastPrinted>
  <dcterms:created xsi:type="dcterms:W3CDTF">2025-10-28T00:36:00Z</dcterms:created>
  <dcterms:modified xsi:type="dcterms:W3CDTF">2025-10-28T04:56:00Z</dcterms:modified>
</cp:coreProperties>
</file>