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110025" w:rsidRDefault="00110025">
      <w:pPr>
        <w:rPr>
          <w:sz w:val="24"/>
        </w:rPr>
      </w:pPr>
    </w:p>
    <w:p w:rsidR="00EE527F" w:rsidRDefault="00DC1616">
      <w:pPr>
        <w:rPr>
          <w:sz w:val="24"/>
          <w:lang w:eastAsia="zh-CN"/>
        </w:rPr>
      </w:pPr>
      <w:r>
        <w:rPr>
          <w:sz w:val="24"/>
        </w:rPr>
        <w:t>Date: 16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Sep 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Default="002E5AC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unload </w:t>
      </w:r>
      <w:r w:rsidR="000D0326">
        <w:rPr>
          <w:sz w:val="24"/>
          <w:lang w:eastAsia="zh-CN"/>
        </w:rPr>
        <w:t>11</w:t>
      </w:r>
      <w:r w:rsidR="00E301E1">
        <w:rPr>
          <w:sz w:val="24"/>
          <w:lang w:eastAsia="zh-CN"/>
        </w:rPr>
        <w:t xml:space="preserve"> cases</w:t>
      </w:r>
      <w:r w:rsidR="00D83A06">
        <w:rPr>
          <w:sz w:val="24"/>
          <w:lang w:eastAsia="zh-CN"/>
        </w:rPr>
        <w:t xml:space="preserve"> of </w:t>
      </w:r>
      <w:r>
        <w:rPr>
          <w:sz w:val="24"/>
          <w:lang w:eastAsia="zh-CN"/>
        </w:rPr>
        <w:t>1</w:t>
      </w:r>
      <w:r w:rsidR="00DE77FE">
        <w:rPr>
          <w:sz w:val="24"/>
          <w:lang w:eastAsia="zh-CN"/>
        </w:rPr>
        <w:t xml:space="preserve"> u</w:t>
      </w:r>
      <w:r>
        <w:rPr>
          <w:sz w:val="24"/>
          <w:lang w:eastAsia="zh-CN"/>
        </w:rPr>
        <w:t>nit machine from</w:t>
      </w:r>
      <w:r w:rsidR="00DE77FE">
        <w:rPr>
          <w:sz w:val="24"/>
          <w:lang w:eastAsia="zh-CN"/>
        </w:rPr>
        <w:t xml:space="preserve"> </w:t>
      </w:r>
      <w:r w:rsidR="00DC1616">
        <w:rPr>
          <w:sz w:val="24"/>
          <w:lang w:eastAsia="zh-CN"/>
        </w:rPr>
        <w:t>3</w:t>
      </w:r>
      <w:r w:rsidR="001C36A6">
        <w:rPr>
          <w:sz w:val="24"/>
          <w:lang w:eastAsia="zh-CN"/>
        </w:rPr>
        <w:t xml:space="preserve"> x 40ft HQ</w:t>
      </w:r>
      <w:r w:rsidR="00DC1616">
        <w:rPr>
          <w:sz w:val="24"/>
          <w:lang w:eastAsia="zh-CN"/>
        </w:rPr>
        <w:t>, 1 x 40ft FR and 1 x 20ft GP</w:t>
      </w:r>
      <w:r w:rsidR="001C36A6">
        <w:rPr>
          <w:sz w:val="24"/>
          <w:lang w:eastAsia="zh-CN"/>
        </w:rPr>
        <w:t xml:space="preserve"> container </w:t>
      </w:r>
      <w:r w:rsidR="00811DF3">
        <w:rPr>
          <w:sz w:val="24"/>
          <w:lang w:eastAsia="zh-CN"/>
        </w:rPr>
        <w:t xml:space="preserve">onto lorry chassis, transport </w:t>
      </w:r>
      <w:r w:rsidR="00110025">
        <w:rPr>
          <w:sz w:val="24"/>
          <w:lang w:eastAsia="zh-CN"/>
        </w:rPr>
        <w:t xml:space="preserve">lorry into </w:t>
      </w:r>
      <w:r w:rsidR="00C973E4">
        <w:rPr>
          <w:sz w:val="24"/>
          <w:lang w:eastAsia="zh-CN"/>
        </w:rPr>
        <w:t>inside factory</w:t>
      </w:r>
      <w:r w:rsidR="007B2926">
        <w:rPr>
          <w:sz w:val="24"/>
          <w:lang w:eastAsia="zh-CN"/>
        </w:rPr>
        <w:t xml:space="preserve">, </w:t>
      </w:r>
      <w:r w:rsidR="00110025">
        <w:rPr>
          <w:sz w:val="24"/>
          <w:lang w:eastAsia="zh-CN"/>
        </w:rPr>
        <w:t xml:space="preserve">using customer overhead crane to unload </w:t>
      </w:r>
      <w:r w:rsidR="00A40342">
        <w:rPr>
          <w:sz w:val="24"/>
          <w:lang w:eastAsia="zh-CN"/>
        </w:rPr>
        <w:t xml:space="preserve">and position </w:t>
      </w:r>
      <w:r w:rsidR="007B2926">
        <w:rPr>
          <w:sz w:val="24"/>
          <w:lang w:eastAsia="zh-CN"/>
        </w:rPr>
        <w:t xml:space="preserve">to </w:t>
      </w:r>
      <w:r w:rsidR="00A40342">
        <w:rPr>
          <w:sz w:val="24"/>
          <w:lang w:eastAsia="zh-CN"/>
        </w:rPr>
        <w:t xml:space="preserve">designated </w:t>
      </w:r>
      <w:r w:rsidR="007B2926">
        <w:rPr>
          <w:sz w:val="24"/>
          <w:lang w:eastAsia="zh-CN"/>
        </w:rPr>
        <w:t>location</w:t>
      </w:r>
    </w:p>
    <w:p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5341D" w:rsidRPr="007B7511" w:rsidRDefault="0015341D" w:rsidP="002D2B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973E4" w:rsidRDefault="00C973E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CNC Horiz</w:t>
      </w:r>
      <w:r w:rsidR="00DC1616">
        <w:rPr>
          <w:bCs/>
          <w:sz w:val="24"/>
          <w:szCs w:val="24"/>
          <w:lang w:eastAsia="zh-CN"/>
        </w:rPr>
        <w:t>ontal Boring &amp; Milling / KBT-13B</w:t>
      </w:r>
      <w:r>
        <w:rPr>
          <w:bCs/>
          <w:sz w:val="24"/>
          <w:szCs w:val="24"/>
          <w:lang w:eastAsia="zh-CN"/>
        </w:rPr>
        <w:t>A</w:t>
      </w:r>
      <w:r w:rsidR="006F76B2">
        <w:rPr>
          <w:bCs/>
          <w:sz w:val="24"/>
          <w:szCs w:val="24"/>
          <w:lang w:eastAsia="zh-CN"/>
        </w:rPr>
        <w:t xml:space="preserve">                </w:t>
      </w:r>
    </w:p>
    <w:p w:rsidR="00C973E4" w:rsidRPr="00C973E4" w:rsidRDefault="00C973E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packing list attached </w:t>
      </w:r>
    </w:p>
    <w:p w:rsidR="00C973E4" w:rsidRDefault="00C973E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C973E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973E4" w:rsidRDefault="00C973E4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C973E4" w:rsidRDefault="00DC1616">
      <w:pPr>
        <w:rPr>
          <w:sz w:val="24"/>
          <w:lang w:eastAsia="zh-CN"/>
        </w:rPr>
      </w:pPr>
      <w:r>
        <w:rPr>
          <w:sz w:val="24"/>
          <w:lang w:eastAsia="zh-CN"/>
        </w:rPr>
        <w:t>20/09/24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973E4" w:rsidRDefault="00C973E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C973E4" w:rsidRPr="00C973E4" w:rsidRDefault="00C973E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C973E4" w:rsidRPr="00C973E4" w:rsidRDefault="00C973E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B2926" w:rsidRDefault="00D83A06" w:rsidP="00F110BD">
      <w:pPr>
        <w:pStyle w:val="Heading4"/>
      </w:pPr>
      <w:r>
        <w:t>No 3 Joo Koon Circle</w:t>
      </w:r>
    </w:p>
    <w:p w:rsidR="00DE77FE" w:rsidRPr="00DE77FE" w:rsidRDefault="00D83A06" w:rsidP="00DE77F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AME International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C973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</w:t>
      </w:r>
      <w:r w:rsidR="00DE77FE">
        <w:rPr>
          <w:sz w:val="24"/>
          <w:lang w:eastAsia="zh-CN"/>
        </w:rPr>
        <w:t>l</w:t>
      </w:r>
      <w:r w:rsidR="00110025">
        <w:rPr>
          <w:sz w:val="24"/>
          <w:lang w:eastAsia="zh-CN"/>
        </w:rPr>
        <w:t>orry loader</w:t>
      </w:r>
    </w:p>
    <w:p w:rsidR="00110025" w:rsidRDefault="00110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Customer overhead crane</w:t>
      </w:r>
    </w:p>
    <w:p w:rsidR="00C973E4" w:rsidRDefault="00C973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E301E1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3033AF">
        <w:rPr>
          <w:sz w:val="24"/>
          <w:lang w:eastAsia="zh-CN"/>
        </w:rPr>
        <w:t>sling</w:t>
      </w:r>
    </w:p>
    <w:p w:rsidR="002D2B22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</w:t>
      </w:r>
    </w:p>
    <w:p w:rsidR="007B7511" w:rsidRDefault="007B751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D2B22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271013" w:rsidRDefault="00EE527F" w:rsidP="008221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EE527F" w:rsidRPr="00C973E4" w:rsidRDefault="008018EB" w:rsidP="008221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C973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EE527F">
        <w:rPr>
          <w:sz w:val="24"/>
          <w:lang w:eastAsia="zh-CN"/>
        </w:rPr>
        <w:t>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3B7218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10025" w:rsidRDefault="00110025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D83A06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2D2B22">
        <w:rPr>
          <w:sz w:val="24"/>
          <w:lang w:eastAsia="zh-CN"/>
        </w:rPr>
        <w:t>loader</w:t>
      </w:r>
      <w:r w:rsidR="007B2926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1E3080" w:rsidRPr="007B2719" w:rsidRDefault="001E3080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D0326" w:rsidRPr="000D0326" w:rsidRDefault="00EE527F" w:rsidP="00D83A06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018EB">
        <w:rPr>
          <w:b w:val="0"/>
          <w:sz w:val="20"/>
          <w:u w:val="none"/>
          <w:lang w:eastAsia="zh-CN"/>
        </w:rPr>
        <w:t xml:space="preserve">  </w:t>
      </w:r>
      <w:r w:rsidR="006A5466">
        <w:rPr>
          <w:sz w:val="32"/>
          <w:szCs w:val="32"/>
          <w:lang w:eastAsia="zh-CN"/>
        </w:rPr>
        <w:t>Job Scope</w:t>
      </w:r>
    </w:p>
    <w:p w:rsidR="006F76B2" w:rsidRDefault="006F76B2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of lifting machinery into side </w:t>
      </w:r>
    </w:p>
    <w:p w:rsidR="002E5ACE" w:rsidRDefault="006F76B2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and park at designated unloading area </w:t>
      </w:r>
      <w:r w:rsidR="002E5ACE">
        <w:rPr>
          <w:sz w:val="24"/>
          <w:lang w:eastAsia="zh-CN"/>
        </w:rPr>
        <w:t xml:space="preserve"> (back to back with container)</w:t>
      </w:r>
    </w:p>
    <w:p w:rsidR="006F76B2" w:rsidRDefault="006F76B2" w:rsidP="001C36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lorry crane to pull</w:t>
      </w:r>
      <w:r w:rsidR="001C36A6">
        <w:rPr>
          <w:sz w:val="24"/>
          <w:lang w:eastAsia="zh-CN"/>
        </w:rPr>
        <w:t xml:space="preserve"> out machine</w:t>
      </w:r>
      <w:r w:rsidR="002E5AC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cases</w:t>
      </w:r>
      <w:r w:rsidR="003B721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container</w:t>
      </w:r>
    </w:p>
    <w:p w:rsidR="00DE77FE" w:rsidRPr="001C36A6" w:rsidRDefault="006F76B2" w:rsidP="001C36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E5ACE">
        <w:rPr>
          <w:sz w:val="24"/>
          <w:lang w:eastAsia="zh-CN"/>
        </w:rPr>
        <w:t xml:space="preserve">oad </w:t>
      </w:r>
      <w:r>
        <w:rPr>
          <w:sz w:val="24"/>
          <w:lang w:eastAsia="zh-CN"/>
        </w:rPr>
        <w:t xml:space="preserve">case </w:t>
      </w:r>
      <w:r w:rsidR="002E5ACE">
        <w:rPr>
          <w:sz w:val="24"/>
          <w:lang w:eastAsia="zh-CN"/>
        </w:rPr>
        <w:t>onto lorry chassis</w:t>
      </w:r>
    </w:p>
    <w:p w:rsidR="00DE77FE" w:rsidRDefault="00E82891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lorry into </w:t>
      </w:r>
      <w:r w:rsidR="002D2B22">
        <w:rPr>
          <w:sz w:val="24"/>
          <w:lang w:eastAsia="zh-CN"/>
        </w:rPr>
        <w:t>factory</w:t>
      </w:r>
      <w:r w:rsidR="0015341D">
        <w:rPr>
          <w:sz w:val="24"/>
          <w:lang w:eastAsia="zh-CN"/>
        </w:rPr>
        <w:t xml:space="preserve"> production area</w:t>
      </w:r>
    </w:p>
    <w:p w:rsidR="002D2B22" w:rsidRDefault="002D2B22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customer overhead crane to unload </w:t>
      </w:r>
      <w:r w:rsidR="006F76B2">
        <w:rPr>
          <w:sz w:val="24"/>
          <w:lang w:eastAsia="zh-CN"/>
        </w:rPr>
        <w:t xml:space="preserve">case </w:t>
      </w:r>
      <w:r>
        <w:rPr>
          <w:sz w:val="24"/>
          <w:lang w:eastAsia="zh-CN"/>
        </w:rPr>
        <w:t>from lorry chassis</w:t>
      </w:r>
    </w:p>
    <w:p w:rsidR="000D0326" w:rsidRDefault="000D0326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 and put aside</w:t>
      </w:r>
    </w:p>
    <w:p w:rsidR="006F76B2" w:rsidRDefault="006F76B2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 to insert sling to overhead crane hook and secured to machine rigging point </w:t>
      </w:r>
    </w:p>
    <w:p w:rsidR="006F76B2" w:rsidRDefault="006F76B2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detach machine from base </w:t>
      </w:r>
    </w:p>
    <w:p w:rsidR="000D0326" w:rsidRPr="000D0326" w:rsidRDefault="007B7511" w:rsidP="000D032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</w:t>
      </w:r>
      <w:r w:rsidR="006F76B2">
        <w:rPr>
          <w:sz w:val="24"/>
          <w:lang w:eastAsia="zh-CN"/>
        </w:rPr>
        <w:t xml:space="preserve">ition machine </w:t>
      </w:r>
      <w:r w:rsidR="000D0326">
        <w:rPr>
          <w:sz w:val="24"/>
          <w:lang w:eastAsia="zh-CN"/>
        </w:rPr>
        <w:t>at the designated location</w:t>
      </w:r>
    </w:p>
    <w:p w:rsidR="00E301E1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301E1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 will be clear and dispose</w:t>
      </w:r>
    </w:p>
    <w:p w:rsidR="007B7511" w:rsidRPr="00827A8F" w:rsidRDefault="007B7511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6F76B2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64E2" w:rsidRDefault="009564E2">
      <w:r>
        <w:separator/>
      </w:r>
    </w:p>
  </w:endnote>
  <w:endnote w:type="continuationSeparator" w:id="0">
    <w:p w:rsidR="009564E2" w:rsidRDefault="00956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54B8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54B8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64E2" w:rsidRDefault="009564E2">
      <w:r>
        <w:separator/>
      </w:r>
    </w:p>
  </w:footnote>
  <w:footnote w:type="continuationSeparator" w:id="0">
    <w:p w:rsidR="009564E2" w:rsidRDefault="009564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9564E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DC1616">
    <w:pPr>
      <w:pStyle w:val="Header"/>
      <w:jc w:val="center"/>
    </w:pPr>
    <w:r>
      <w:t>28 Kranji Loop #05-03, Kranji Green, Singapore 739571</w:t>
    </w:r>
  </w:p>
  <w:p w:rsidR="00EE527F" w:rsidRDefault="00C973E4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 w:rsidR="00DC1616">
      <w:t>2826020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9564E2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C973E4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1DCA05BA"/>
    <w:multiLevelType w:val="hybridMultilevel"/>
    <w:tmpl w:val="1968E968"/>
    <w:lvl w:ilvl="0" w:tplc="28AE11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DEE6203"/>
    <w:multiLevelType w:val="hybridMultilevel"/>
    <w:tmpl w:val="64F80B3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0D0326"/>
    <w:rsid w:val="00110025"/>
    <w:rsid w:val="00133B61"/>
    <w:rsid w:val="0015341D"/>
    <w:rsid w:val="00173FFD"/>
    <w:rsid w:val="001C36A6"/>
    <w:rsid w:val="001E3080"/>
    <w:rsid w:val="00251834"/>
    <w:rsid w:val="00254B8D"/>
    <w:rsid w:val="00271013"/>
    <w:rsid w:val="00284372"/>
    <w:rsid w:val="002D2B22"/>
    <w:rsid w:val="002E5ACE"/>
    <w:rsid w:val="003033AF"/>
    <w:rsid w:val="003B7218"/>
    <w:rsid w:val="003C4111"/>
    <w:rsid w:val="0042603E"/>
    <w:rsid w:val="004725E1"/>
    <w:rsid w:val="004C14F0"/>
    <w:rsid w:val="00543B4A"/>
    <w:rsid w:val="00545425"/>
    <w:rsid w:val="0057327B"/>
    <w:rsid w:val="005778E5"/>
    <w:rsid w:val="005B1491"/>
    <w:rsid w:val="005C3925"/>
    <w:rsid w:val="005C5283"/>
    <w:rsid w:val="005E6269"/>
    <w:rsid w:val="006A0465"/>
    <w:rsid w:val="006A5466"/>
    <w:rsid w:val="006B42B0"/>
    <w:rsid w:val="006C7D6F"/>
    <w:rsid w:val="006D0497"/>
    <w:rsid w:val="006D1B10"/>
    <w:rsid w:val="006F76B2"/>
    <w:rsid w:val="006F7BC9"/>
    <w:rsid w:val="0074581A"/>
    <w:rsid w:val="00792F41"/>
    <w:rsid w:val="007B2719"/>
    <w:rsid w:val="007B2926"/>
    <w:rsid w:val="007B7511"/>
    <w:rsid w:val="007F335E"/>
    <w:rsid w:val="008018EB"/>
    <w:rsid w:val="00811DF3"/>
    <w:rsid w:val="008221E2"/>
    <w:rsid w:val="008254AB"/>
    <w:rsid w:val="00827A8F"/>
    <w:rsid w:val="00840DC8"/>
    <w:rsid w:val="00864E24"/>
    <w:rsid w:val="008E6A45"/>
    <w:rsid w:val="0095396C"/>
    <w:rsid w:val="009564E2"/>
    <w:rsid w:val="00A36F93"/>
    <w:rsid w:val="00A37910"/>
    <w:rsid w:val="00A40342"/>
    <w:rsid w:val="00B14E86"/>
    <w:rsid w:val="00B30F65"/>
    <w:rsid w:val="00BD0D0D"/>
    <w:rsid w:val="00BE1DD1"/>
    <w:rsid w:val="00C475F0"/>
    <w:rsid w:val="00C973E4"/>
    <w:rsid w:val="00CA3063"/>
    <w:rsid w:val="00CB1A7A"/>
    <w:rsid w:val="00CF0D30"/>
    <w:rsid w:val="00D02D29"/>
    <w:rsid w:val="00D477E1"/>
    <w:rsid w:val="00D75EF4"/>
    <w:rsid w:val="00D83A06"/>
    <w:rsid w:val="00DC1616"/>
    <w:rsid w:val="00DE77FE"/>
    <w:rsid w:val="00DF2260"/>
    <w:rsid w:val="00E301E1"/>
    <w:rsid w:val="00E82891"/>
    <w:rsid w:val="00EE527F"/>
    <w:rsid w:val="00F04050"/>
    <w:rsid w:val="00F110B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2477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2019-08-02T03:34:00Z</cp:lastPrinted>
  <dcterms:created xsi:type="dcterms:W3CDTF">2024-09-13T06:25:00Z</dcterms:created>
  <dcterms:modified xsi:type="dcterms:W3CDTF">2024-09-16T00:53:00Z</dcterms:modified>
</cp:coreProperties>
</file>