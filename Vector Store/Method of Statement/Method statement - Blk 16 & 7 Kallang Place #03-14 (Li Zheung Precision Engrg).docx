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5B30F0">
      <w:pPr>
        <w:rPr>
          <w:sz w:val="24"/>
          <w:lang w:eastAsia="zh-CN"/>
        </w:rPr>
      </w:pPr>
      <w:r>
        <w:rPr>
          <w:sz w:val="24"/>
        </w:rPr>
        <w:t>Date: 02</w:t>
      </w:r>
      <w:r w:rsidRPr="005B30F0">
        <w:rPr>
          <w:sz w:val="24"/>
          <w:vertAlign w:val="superscript"/>
        </w:rPr>
        <w:t>nd</w:t>
      </w:r>
      <w:r>
        <w:rPr>
          <w:sz w:val="24"/>
          <w:vertAlign w:val="superscript"/>
        </w:rPr>
        <w:t xml:space="preserve"> </w:t>
      </w:r>
      <w:r w:rsidR="00631A5B">
        <w:rPr>
          <w:sz w:val="24"/>
        </w:rPr>
        <w:t>June 2021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31A5B" w:rsidRDefault="00631A5B" w:rsidP="00631A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To shift out 4 unit machine from ground floor at Blk 7 Kallang Place, deliver to Blk </w:t>
      </w:r>
      <w:r w:rsidRPr="00631A5B">
        <w:rPr>
          <w:sz w:val="24"/>
          <w:lang w:eastAsia="zh-CN"/>
        </w:rPr>
        <w:t>16 Kallang Place</w:t>
      </w:r>
      <w:r>
        <w:rPr>
          <w:sz w:val="24"/>
          <w:lang w:eastAsia="zh-CN"/>
        </w:rPr>
        <w:t xml:space="preserve"> and hoist up to 3</w:t>
      </w:r>
      <w:r w:rsidRPr="00631A5B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</w:t>
      </w:r>
    </w:p>
    <w:p w:rsidR="00631A5B" w:rsidRDefault="00631A5B" w:rsidP="00631A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D937F2" w:rsidRPr="00631A5B" w:rsidRDefault="00631A5B" w:rsidP="00631A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022443">
        <w:rPr>
          <w:sz w:val="24"/>
          <w:lang w:eastAsia="zh-CN"/>
        </w:rPr>
        <w:t>To hoist down 3 unit machine from Blk 16 Kallang Place 3</w:t>
      </w:r>
      <w:r w:rsidR="00022443" w:rsidRPr="00022443">
        <w:rPr>
          <w:sz w:val="24"/>
          <w:vertAlign w:val="superscript"/>
          <w:lang w:eastAsia="zh-CN"/>
        </w:rPr>
        <w:t>rd</w:t>
      </w:r>
      <w:r w:rsidR="00022443">
        <w:rPr>
          <w:sz w:val="24"/>
          <w:lang w:eastAsia="zh-CN"/>
        </w:rPr>
        <w:t xml:space="preserve"> floor, load onto lorry chassis, deliver to Blk 7 Kallang Place and unload at ground floor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68517B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5B30F0" w:rsidRPr="005B30F0" w:rsidRDefault="00FF465B" w:rsidP="00B71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02</w:t>
      </w:r>
      <w:r w:rsidR="00B967A8">
        <w:rPr>
          <w:bCs/>
          <w:sz w:val="24"/>
          <w:szCs w:val="24"/>
          <w:lang w:eastAsia="zh-CN"/>
        </w:rPr>
        <w:t xml:space="preserve">/06/21 – </w:t>
      </w:r>
      <w:r>
        <w:rPr>
          <w:bCs/>
          <w:sz w:val="24"/>
          <w:szCs w:val="24"/>
          <w:lang w:eastAsia="zh-CN"/>
        </w:rPr>
        <w:t>02/08</w:t>
      </w:r>
      <w:bookmarkStart w:id="0" w:name="_GoBack"/>
      <w:bookmarkEnd w:id="0"/>
      <w:r w:rsidR="00B967A8">
        <w:rPr>
          <w:bCs/>
          <w:sz w:val="24"/>
          <w:szCs w:val="24"/>
          <w:lang w:eastAsia="zh-CN"/>
        </w:rPr>
        <w:t>/21</w:t>
      </w:r>
    </w:p>
    <w:p w:rsidR="008F0512" w:rsidRDefault="008F051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517B" w:rsidRDefault="0068517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8517B" w:rsidRDefault="000224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68517B">
        <w:rPr>
          <w:bCs/>
          <w:sz w:val="24"/>
          <w:szCs w:val="24"/>
          <w:lang w:eastAsia="zh-CN"/>
        </w:rPr>
        <w:t xml:space="preserve"> am </w:t>
      </w:r>
    </w:p>
    <w:p w:rsidR="0068517B" w:rsidRPr="0068517B" w:rsidRDefault="0068517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C65E7" w:rsidRDefault="005B30F0">
      <w:pPr>
        <w:pStyle w:val="Heading4"/>
      </w:pPr>
      <w:r>
        <w:t>Blk 7 Kallang Place #01-04</w:t>
      </w:r>
    </w:p>
    <w:p w:rsidR="000E0C97" w:rsidRDefault="0068517B">
      <w:pPr>
        <w:pStyle w:val="Heading4"/>
      </w:pPr>
      <w:r>
        <w:t>Blk 16 Kallang Place # 03-14</w:t>
      </w:r>
      <w:r w:rsidR="00631A5B">
        <w:t>/15</w:t>
      </w:r>
      <w:r w:rsidR="00D00F22">
        <w:t xml:space="preserve"> </w:t>
      </w:r>
    </w:p>
    <w:p w:rsidR="00894879" w:rsidRPr="00894879" w:rsidRDefault="0068517B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Li Zheung Precision Engineering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014A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7F6EE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45</w:t>
      </w:r>
      <w:r w:rsidR="00A543EF">
        <w:rPr>
          <w:sz w:val="24"/>
          <w:lang w:eastAsia="zh-CN"/>
        </w:rPr>
        <w:t>/50</w:t>
      </w:r>
      <w:r w:rsidR="004C65E7">
        <w:rPr>
          <w:sz w:val="24"/>
          <w:lang w:eastAsia="zh-CN"/>
        </w:rPr>
        <w:t xml:space="preserve"> ton lorry loader</w:t>
      </w:r>
    </w:p>
    <w:p w:rsidR="00334E9D" w:rsidRDefault="0002244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334E9D">
        <w:rPr>
          <w:sz w:val="24"/>
          <w:lang w:eastAsia="zh-CN"/>
        </w:rPr>
        <w:t xml:space="preserve"> x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4C65E7" w:rsidRDefault="00672CA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4C65E7">
        <w:rPr>
          <w:sz w:val="24"/>
          <w:lang w:eastAsia="zh-CN"/>
        </w:rPr>
        <w:t xml:space="preserve"> sling</w:t>
      </w:r>
    </w:p>
    <w:p w:rsidR="000E0C97" w:rsidRDefault="004C65E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D937F2" w:rsidRDefault="000E0C97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4C65E7" w:rsidRDefault="004C65E7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D937F2" w:rsidRDefault="00020C2A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34E9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34E9D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</w:t>
      </w:r>
      <w:r w:rsidR="00334E9D">
        <w:rPr>
          <w:sz w:val="24"/>
          <w:lang w:eastAsia="zh-CN"/>
        </w:rPr>
        <w:t xml:space="preserve">or, rigger, signalman and </w:t>
      </w:r>
      <w:r w:rsidR="00D00F22">
        <w:rPr>
          <w:sz w:val="24"/>
          <w:lang w:eastAsia="zh-CN"/>
        </w:rPr>
        <w:t>mobile</w:t>
      </w:r>
      <w:r w:rsidR="00334E9D">
        <w:rPr>
          <w:sz w:val="24"/>
          <w:lang w:eastAsia="zh-CN"/>
        </w:rPr>
        <w:t>/lorry</w:t>
      </w:r>
      <w:r w:rsidR="00D00F22">
        <w:rPr>
          <w:sz w:val="24"/>
          <w:lang w:eastAsia="zh-CN"/>
        </w:rPr>
        <w:t xml:space="preserve">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34E9D" w:rsidRDefault="00334E9D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A543EF" w:rsidRDefault="00A543E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A543EF" w:rsidRDefault="00A543E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A543EF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 w:rsidR="00A543EF">
        <w:rPr>
          <w:rFonts w:hint="eastAsia"/>
          <w:sz w:val="24"/>
          <w:lang w:eastAsia="zh-CN"/>
        </w:rPr>
        <w:t>,</w:t>
      </w:r>
      <w:r w:rsidR="004C65E7">
        <w:rPr>
          <w:sz w:val="24"/>
          <w:lang w:eastAsia="zh-CN"/>
        </w:rPr>
        <w:t xml:space="preserve"> safety</w:t>
      </w:r>
      <w:r w:rsidR="00A543EF">
        <w:rPr>
          <w:rFonts w:hint="eastAsia"/>
          <w:sz w:val="24"/>
          <w:lang w:eastAsia="zh-CN"/>
        </w:rPr>
        <w:t xml:space="preserve"> 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34E9D">
        <w:t>.</w:t>
      </w:r>
      <w:r w:rsidR="00B7163D">
        <w:rPr>
          <w:rFonts w:hint="eastAsia"/>
        </w:rPr>
        <w:t>O</w:t>
      </w:r>
      <w:r w:rsidR="00334E9D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A543EF" w:rsidRDefault="000E0C97" w:rsidP="00A543E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68517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mobile/lorry crane</w:t>
      </w:r>
      <w:r w:rsidR="000E0C97">
        <w:rPr>
          <w:sz w:val="24"/>
          <w:lang w:eastAsia="zh-CN"/>
        </w:rPr>
        <w:t xml:space="preserve"> at designated hoisting area for the lift</w:t>
      </w:r>
    </w:p>
    <w:p w:rsidR="000E0C97" w:rsidRPr="00020C2A" w:rsidRDefault="00334E9D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334E9D">
        <w:rPr>
          <w:sz w:val="24"/>
          <w:vertAlign w:val="superscript"/>
          <w:lang w:eastAsia="zh-CN"/>
        </w:rPr>
        <w:t>rd</w:t>
      </w:r>
      <w:r w:rsidR="00020C2A">
        <w:rPr>
          <w:sz w:val="24"/>
          <w:lang w:eastAsia="zh-CN"/>
        </w:rPr>
        <w:t xml:space="preserve"> </w:t>
      </w:r>
      <w:r w:rsidR="00A543EF">
        <w:rPr>
          <w:sz w:val="24"/>
          <w:lang w:eastAsia="zh-CN"/>
        </w:rPr>
        <w:t>floor swing gate</w:t>
      </w:r>
      <w:r w:rsidR="000E0C97">
        <w:rPr>
          <w:sz w:val="24"/>
          <w:lang w:eastAsia="zh-CN"/>
        </w:rPr>
        <w:t xml:space="preserve"> opening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014AB8">
        <w:rPr>
          <w:sz w:val="24"/>
          <w:lang w:eastAsia="zh-CN"/>
        </w:rPr>
        <w:t xml:space="preserve">etent point and secured using </w:t>
      </w:r>
      <w:r w:rsidR="00A543EF">
        <w:rPr>
          <w:sz w:val="24"/>
          <w:lang w:eastAsia="zh-CN"/>
        </w:rPr>
        <w:t>45/</w:t>
      </w:r>
      <w:r w:rsidR="00014AB8">
        <w:rPr>
          <w:sz w:val="24"/>
          <w:lang w:eastAsia="zh-CN"/>
        </w:rPr>
        <w:t>50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4C65E7">
        <w:rPr>
          <w:sz w:val="24"/>
          <w:lang w:eastAsia="zh-CN"/>
        </w:rPr>
        <w:t xml:space="preserve">onto building railing/pillar </w:t>
      </w:r>
      <w:r>
        <w:rPr>
          <w:sz w:val="24"/>
          <w:lang w:eastAsia="zh-CN"/>
        </w:rPr>
        <w:t>to prevent platform swing outward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</w:t>
      </w:r>
      <w:r w:rsidR="00014AB8">
        <w:rPr>
          <w:sz w:val="24"/>
          <w:lang w:eastAsia="zh-CN"/>
        </w:rPr>
        <w:t>n mobile</w:t>
      </w:r>
      <w:r w:rsidR="00020C2A">
        <w:rPr>
          <w:sz w:val="24"/>
          <w:lang w:eastAsia="zh-CN"/>
        </w:rPr>
        <w:t xml:space="preserve"> crane to ho</w:t>
      </w:r>
      <w:r w:rsidR="00334E9D">
        <w:rPr>
          <w:sz w:val="24"/>
          <w:lang w:eastAsia="zh-CN"/>
        </w:rPr>
        <w:t>ist up machine to 3</w:t>
      </w:r>
      <w:r w:rsidR="00334E9D" w:rsidRPr="00334E9D">
        <w:rPr>
          <w:sz w:val="24"/>
          <w:vertAlign w:val="superscript"/>
          <w:lang w:eastAsia="zh-CN"/>
        </w:rPr>
        <w:t>rd</w:t>
      </w:r>
      <w:r w:rsidR="00014AB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</w:t>
      </w:r>
      <w:r w:rsidR="00902F17">
        <w:rPr>
          <w:sz w:val="24"/>
          <w:lang w:eastAsia="zh-CN"/>
        </w:rPr>
        <w:t>/pallet truck</w:t>
      </w:r>
      <w:r w:rsidR="00EC0AFE">
        <w:rPr>
          <w:sz w:val="24"/>
          <w:lang w:eastAsia="zh-CN"/>
        </w:rPr>
        <w:t xml:space="preserve"> to machine base</w:t>
      </w:r>
    </w:p>
    <w:p w:rsidR="000E0C97" w:rsidRDefault="00CF27A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4C65E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4C65E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B5482A" w:rsidRDefault="00B5482A" w:rsidP="00B548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8517B" w:rsidRDefault="00EC0AFE" w:rsidP="0068517B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5A4A" w:rsidRDefault="002A5A4A">
      <w:r>
        <w:separator/>
      </w:r>
    </w:p>
  </w:endnote>
  <w:endnote w:type="continuationSeparator" w:id="0">
    <w:p w:rsidR="002A5A4A" w:rsidRDefault="002A5A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F465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F465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5A4A" w:rsidRDefault="002A5A4A">
      <w:r>
        <w:separator/>
      </w:r>
    </w:p>
  </w:footnote>
  <w:footnote w:type="continuationSeparator" w:id="0">
    <w:p w:rsidR="002A5A4A" w:rsidRDefault="002A5A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2A5A4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334E9D">
    <w:pPr>
      <w:pStyle w:val="Header"/>
      <w:jc w:val="center"/>
    </w:pPr>
    <w:r>
      <w:t>No</w:t>
    </w:r>
    <w:r w:rsidR="000E0C97">
      <w:t xml:space="preserve"> 30, Defu Lane 7, Singapore 539347</w:t>
    </w:r>
  </w:p>
  <w:p w:rsidR="000E0C97" w:rsidRDefault="00334E9D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2A5A4A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334E9D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C6E7C9E"/>
    <w:multiLevelType w:val="hybridMultilevel"/>
    <w:tmpl w:val="9DF2D9C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0A57B7"/>
    <w:multiLevelType w:val="hybridMultilevel"/>
    <w:tmpl w:val="6D6A175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F6B7EB7"/>
    <w:multiLevelType w:val="hybridMultilevel"/>
    <w:tmpl w:val="D690D1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13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3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9"/>
  </w:num>
  <w:num w:numId="15">
    <w:abstractNumId w:val="2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14AB8"/>
    <w:rsid w:val="00020C2A"/>
    <w:rsid w:val="00022443"/>
    <w:rsid w:val="00034267"/>
    <w:rsid w:val="000E0C97"/>
    <w:rsid w:val="00110DFA"/>
    <w:rsid w:val="001A3D96"/>
    <w:rsid w:val="001D6111"/>
    <w:rsid w:val="00281171"/>
    <w:rsid w:val="002A4B5D"/>
    <w:rsid w:val="002A5A4A"/>
    <w:rsid w:val="002F4DDD"/>
    <w:rsid w:val="00334E9D"/>
    <w:rsid w:val="00376A96"/>
    <w:rsid w:val="00380264"/>
    <w:rsid w:val="004913AB"/>
    <w:rsid w:val="00491CDF"/>
    <w:rsid w:val="004C65E7"/>
    <w:rsid w:val="005B30F0"/>
    <w:rsid w:val="00626447"/>
    <w:rsid w:val="00631A5B"/>
    <w:rsid w:val="00664E02"/>
    <w:rsid w:val="00672CA0"/>
    <w:rsid w:val="0068517B"/>
    <w:rsid w:val="00701B5C"/>
    <w:rsid w:val="00706309"/>
    <w:rsid w:val="00722A7B"/>
    <w:rsid w:val="007276CD"/>
    <w:rsid w:val="00731BD0"/>
    <w:rsid w:val="00775AFD"/>
    <w:rsid w:val="00783582"/>
    <w:rsid w:val="007A4C32"/>
    <w:rsid w:val="007F6EEE"/>
    <w:rsid w:val="008456CF"/>
    <w:rsid w:val="00894879"/>
    <w:rsid w:val="008F0512"/>
    <w:rsid w:val="00901486"/>
    <w:rsid w:val="00902F17"/>
    <w:rsid w:val="00922D10"/>
    <w:rsid w:val="00966F5B"/>
    <w:rsid w:val="00A543EF"/>
    <w:rsid w:val="00B5482A"/>
    <w:rsid w:val="00B56650"/>
    <w:rsid w:val="00B57912"/>
    <w:rsid w:val="00B7163D"/>
    <w:rsid w:val="00B755A6"/>
    <w:rsid w:val="00B84893"/>
    <w:rsid w:val="00B967A8"/>
    <w:rsid w:val="00C44C52"/>
    <w:rsid w:val="00CD4486"/>
    <w:rsid w:val="00CF27AD"/>
    <w:rsid w:val="00D00F22"/>
    <w:rsid w:val="00D83EFC"/>
    <w:rsid w:val="00D856F6"/>
    <w:rsid w:val="00D937F2"/>
    <w:rsid w:val="00DA3470"/>
    <w:rsid w:val="00E70F6C"/>
    <w:rsid w:val="00EB390A"/>
    <w:rsid w:val="00EB58CF"/>
    <w:rsid w:val="00EC0AFE"/>
    <w:rsid w:val="00F338D8"/>
    <w:rsid w:val="00FF4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417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2789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2021-06-02T08:10:00Z</cp:lastPrinted>
  <dcterms:created xsi:type="dcterms:W3CDTF">2021-05-27T01:50:00Z</dcterms:created>
  <dcterms:modified xsi:type="dcterms:W3CDTF">2021-06-02T08:10:00Z</dcterms:modified>
</cp:coreProperties>
</file>