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5E4" w:rsidRDefault="005A75E4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A75E4" w:rsidRDefault="005A75E4">
      <w:pPr>
        <w:jc w:val="center"/>
        <w:rPr>
          <w:sz w:val="22"/>
        </w:rPr>
      </w:pPr>
    </w:p>
    <w:p w:rsidR="005A75E4" w:rsidRDefault="00972831">
      <w:pPr>
        <w:rPr>
          <w:sz w:val="24"/>
          <w:lang w:eastAsia="zh-CN"/>
        </w:rPr>
      </w:pPr>
      <w:r>
        <w:rPr>
          <w:sz w:val="24"/>
        </w:rPr>
        <w:t>Date: 16</w:t>
      </w:r>
      <w:r w:rsidR="00A40C5C" w:rsidRPr="00A40C5C">
        <w:rPr>
          <w:sz w:val="24"/>
          <w:vertAlign w:val="superscript"/>
        </w:rPr>
        <w:t>th</w:t>
      </w:r>
      <w:r w:rsidR="00A40C5C">
        <w:rPr>
          <w:sz w:val="24"/>
        </w:rPr>
        <w:t xml:space="preserve"> Aug 2016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5A75E4" w:rsidRDefault="005A75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84DEB" w:rsidRDefault="000876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</w:t>
      </w:r>
      <w:r w:rsidR="005A75E4">
        <w:rPr>
          <w:rFonts w:hint="eastAsia"/>
          <w:sz w:val="24"/>
          <w:lang w:eastAsia="zh-CN"/>
        </w:rPr>
        <w:t xml:space="preserve"> </w:t>
      </w:r>
      <w:r w:rsidR="00A40C5C">
        <w:rPr>
          <w:sz w:val="24"/>
          <w:lang w:eastAsia="zh-CN"/>
        </w:rPr>
        <w:t>1</w:t>
      </w:r>
      <w:r w:rsidR="0038136E">
        <w:rPr>
          <w:sz w:val="24"/>
          <w:lang w:eastAsia="zh-CN"/>
        </w:rPr>
        <w:t xml:space="preserve"> unit </w:t>
      </w:r>
      <w:r w:rsidR="00A40C5C">
        <w:rPr>
          <w:sz w:val="24"/>
          <w:lang w:eastAsia="zh-CN"/>
        </w:rPr>
        <w:t xml:space="preserve">Laser </w:t>
      </w:r>
      <w:r w:rsidR="0038136E">
        <w:rPr>
          <w:rFonts w:hint="eastAsia"/>
          <w:sz w:val="24"/>
          <w:lang w:eastAsia="zh-CN"/>
        </w:rPr>
        <w:t>machine</w:t>
      </w:r>
      <w:r w:rsidR="005A75E4">
        <w:rPr>
          <w:rFonts w:hint="eastAsia"/>
          <w:sz w:val="24"/>
          <w:lang w:eastAsia="zh-CN"/>
        </w:rPr>
        <w:t xml:space="preserve"> from lorry</w:t>
      </w:r>
      <w:r w:rsidR="0038136E">
        <w:rPr>
          <w:sz w:val="24"/>
          <w:lang w:eastAsia="zh-CN"/>
        </w:rPr>
        <w:t xml:space="preserve"> chassis</w:t>
      </w:r>
      <w:r w:rsidR="00A40C5C">
        <w:rPr>
          <w:rFonts w:hint="eastAsia"/>
          <w:sz w:val="24"/>
          <w:lang w:eastAsia="zh-CN"/>
        </w:rPr>
        <w:t>,</w:t>
      </w:r>
      <w:r w:rsidR="0038136E">
        <w:rPr>
          <w:sz w:val="24"/>
          <w:lang w:eastAsia="zh-CN"/>
        </w:rPr>
        <w:t xml:space="preserve"> </w:t>
      </w:r>
      <w:r w:rsidR="005A75E4">
        <w:rPr>
          <w:rFonts w:hint="eastAsia"/>
          <w:sz w:val="24"/>
          <w:lang w:eastAsia="zh-CN"/>
        </w:rPr>
        <w:t>s</w:t>
      </w:r>
      <w:r w:rsidR="005A75E4">
        <w:rPr>
          <w:sz w:val="24"/>
          <w:lang w:eastAsia="zh-CN"/>
        </w:rPr>
        <w:t>hift and position into c</w:t>
      </w:r>
      <w:r w:rsidR="00A40C5C">
        <w:rPr>
          <w:sz w:val="24"/>
          <w:lang w:eastAsia="zh-CN"/>
        </w:rPr>
        <w:t>ustomer premise at ground floor</w:t>
      </w:r>
    </w:p>
    <w:p w:rsidR="000876FC" w:rsidRDefault="000876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876FC" w:rsidRPr="000876FC" w:rsidRDefault="000876F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A75E4" w:rsidRDefault="000876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Laser Model Fusion 40 </w:t>
      </w:r>
    </w:p>
    <w:p w:rsidR="000876FC" w:rsidRDefault="000876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116 x 140 x 185 cm</w:t>
      </w:r>
    </w:p>
    <w:p w:rsidR="000876FC" w:rsidRDefault="000876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 Wt; 1,000 kgs </w:t>
      </w:r>
    </w:p>
    <w:p w:rsidR="000876FC" w:rsidRPr="000876FC" w:rsidRDefault="000876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A75E4" w:rsidRDefault="005A75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5A75E4" w:rsidRDefault="005A75E4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A75E4" w:rsidRDefault="005A75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5A75E4" w:rsidRDefault="00972831">
      <w:pPr>
        <w:rPr>
          <w:sz w:val="24"/>
          <w:lang w:eastAsia="zh-CN"/>
        </w:rPr>
      </w:pPr>
      <w:r>
        <w:rPr>
          <w:sz w:val="24"/>
          <w:lang w:eastAsia="zh-CN"/>
        </w:rPr>
        <w:t>18/08/2016 – Afternoon slot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A75E4" w:rsidRDefault="005A75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8136E" w:rsidRPr="00A40C5C" w:rsidRDefault="00A40C5C" w:rsidP="00A40C5C">
      <w:pPr>
        <w:pStyle w:val="Heading4"/>
      </w:pPr>
      <w:r>
        <w:t>No 1 Technology Drive</w:t>
      </w:r>
    </w:p>
    <w:p w:rsidR="005A75E4" w:rsidRDefault="005A75E4">
      <w:pPr>
        <w:rPr>
          <w:lang w:eastAsia="zh-CN"/>
        </w:rPr>
      </w:pPr>
    </w:p>
    <w:p w:rsidR="005A75E4" w:rsidRPr="00A40C5C" w:rsidRDefault="00A40C5C" w:rsidP="00584DE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5A75E4" w:rsidRDefault="006871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5A75E4" w:rsidRDefault="00381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A75E4">
        <w:rPr>
          <w:sz w:val="24"/>
          <w:lang w:eastAsia="zh-CN"/>
        </w:rPr>
        <w:t xml:space="preserve">ebbing sling  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A75E4" w:rsidRPr="00A40C5C" w:rsidRDefault="00A40C5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0C5C">
        <w:rPr>
          <w:sz w:val="24"/>
          <w:lang w:eastAsia="zh-CN"/>
        </w:rPr>
        <w:t>obstacle on crane parking area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are not</w:t>
      </w:r>
      <w:r w:rsidR="00A40C5C">
        <w:rPr>
          <w:sz w:val="24"/>
          <w:lang w:eastAsia="zh-CN"/>
        </w:rPr>
        <w:t xml:space="preserve"> involved enter unintentionally</w:t>
      </w:r>
    </w:p>
    <w:p w:rsidR="00584DEB" w:rsidRDefault="00584D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A75E4" w:rsidRPr="00A40C5C" w:rsidRDefault="00A40C5C" w:rsidP="00584D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40C5C">
        <w:rPr>
          <w:sz w:val="24"/>
          <w:lang w:eastAsia="zh-CN"/>
        </w:rPr>
        <w:t>derstorms and lightning weather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38136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876FC" w:rsidRDefault="000876FC" w:rsidP="00584D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876FC" w:rsidRDefault="000876FC" w:rsidP="00584D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A75E4" w:rsidRPr="00A40C5C" w:rsidRDefault="00A40C5C" w:rsidP="00584D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A75E4" w:rsidRDefault="00381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5A75E4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 and lorry loader operator </w:t>
      </w:r>
      <w:r w:rsidR="00584DEB">
        <w:rPr>
          <w:sz w:val="24"/>
          <w:lang w:eastAsia="zh-CN"/>
        </w:rPr>
        <w:t xml:space="preserve">will be involved in </w:t>
      </w:r>
      <w:r w:rsidR="005A75E4">
        <w:rPr>
          <w:sz w:val="24"/>
          <w:lang w:eastAsia="zh-CN"/>
        </w:rPr>
        <w:t>this opera</w:t>
      </w:r>
      <w:r>
        <w:rPr>
          <w:sz w:val="24"/>
          <w:lang w:eastAsia="zh-CN"/>
        </w:rPr>
        <w:t>tion (attached all l</w:t>
      </w:r>
      <w:r w:rsidR="005A75E4">
        <w:rPr>
          <w:sz w:val="24"/>
          <w:lang w:eastAsia="zh-CN"/>
        </w:rPr>
        <w:t>ifting crews certificate)</w:t>
      </w:r>
    </w:p>
    <w:p w:rsidR="005A75E4" w:rsidRDefault="005A75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A75E4" w:rsidRPr="00A40C5C" w:rsidRDefault="00A40C5C" w:rsidP="00584D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136E" w:rsidRDefault="005A75E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38136E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</w:t>
      </w:r>
      <w:r w:rsidR="0038136E">
        <w:rPr>
          <w:rFonts w:hint="eastAsia"/>
          <w:sz w:val="24"/>
          <w:lang w:eastAsia="zh-CN"/>
        </w:rPr>
        <w:t>ety shoes, helmet</w:t>
      </w:r>
      <w:r>
        <w:rPr>
          <w:rFonts w:hint="eastAsia"/>
          <w:sz w:val="24"/>
          <w:lang w:eastAsia="zh-CN"/>
        </w:rPr>
        <w:t xml:space="preserve"> etc)</w:t>
      </w:r>
      <w:r>
        <w:rPr>
          <w:sz w:val="24"/>
          <w:lang w:eastAsia="zh-CN"/>
        </w:rPr>
        <w:t xml:space="preserve"> </w:t>
      </w:r>
      <w:r w:rsidR="0038136E">
        <w:rPr>
          <w:sz w:val="24"/>
          <w:lang w:eastAsia="zh-CN"/>
        </w:rPr>
        <w:t xml:space="preserve"> </w:t>
      </w:r>
    </w:p>
    <w:p w:rsidR="005A75E4" w:rsidRDefault="005A75E4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6871F6">
        <w:rPr>
          <w:rFonts w:hint="eastAsia"/>
          <w:sz w:val="24"/>
          <w:lang w:eastAsia="zh-CN"/>
        </w:rPr>
        <w:t>nd lifting gear with M.O.M certificate</w:t>
      </w:r>
    </w:p>
    <w:p w:rsidR="005A75E4" w:rsidRDefault="005A75E4">
      <w:pPr>
        <w:pStyle w:val="BodyText2"/>
      </w:pPr>
      <w:r>
        <w:rPr>
          <w:rFonts w:hint="eastAsia"/>
        </w:rPr>
        <w:t xml:space="preserve">Lifting operation </w:t>
      </w:r>
      <w:r w:rsidR="0038136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38136E">
        <w:rPr>
          <w:rFonts w:hint="eastAsia"/>
        </w:rPr>
        <w:t>m</w:t>
      </w:r>
      <w:r w:rsidR="00A40C5C">
        <w:rPr>
          <w:rFonts w:hint="eastAsia"/>
        </w:rPr>
        <w:t>an</w:t>
      </w:r>
    </w:p>
    <w:p w:rsidR="00584DEB" w:rsidRDefault="00584DEB">
      <w:pPr>
        <w:pStyle w:val="BodyText2"/>
      </w:pPr>
    </w:p>
    <w:p w:rsidR="005A75E4" w:rsidRDefault="005A75E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A75E4" w:rsidRPr="00584DEB" w:rsidRDefault="005A75E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38136E">
        <w:rPr>
          <w:sz w:val="32"/>
          <w:szCs w:val="32"/>
          <w:lang w:eastAsia="zh-CN"/>
        </w:rPr>
        <w:t>Job Scope</w:t>
      </w:r>
    </w:p>
    <w:p w:rsidR="005A75E4" w:rsidRDefault="005A75E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A75E4" w:rsidRPr="00A40C5C" w:rsidRDefault="0038136E" w:rsidP="00A40C5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</w:t>
      </w:r>
      <w:r w:rsidR="00A40C5C">
        <w:rPr>
          <w:sz w:val="24"/>
          <w:lang w:eastAsia="zh-CN"/>
        </w:rPr>
        <w:t>gnated location for lift</w:t>
      </w:r>
    </w:p>
    <w:p w:rsidR="006871F6" w:rsidRPr="00A40C5C" w:rsidRDefault="005A75E4" w:rsidP="00A40C5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A40C5C">
        <w:rPr>
          <w:sz w:val="24"/>
          <w:lang w:eastAsia="zh-CN"/>
        </w:rPr>
        <w:t>machine</w:t>
      </w:r>
      <w:r w:rsidR="0038136E">
        <w:rPr>
          <w:sz w:val="24"/>
          <w:lang w:eastAsia="zh-CN"/>
        </w:rPr>
        <w:t xml:space="preserve"> from lorry </w:t>
      </w:r>
      <w:r w:rsidR="00A40C5C">
        <w:rPr>
          <w:sz w:val="24"/>
          <w:lang w:eastAsia="zh-CN"/>
        </w:rPr>
        <w:t>chassis and load onto ground</w:t>
      </w:r>
    </w:p>
    <w:p w:rsidR="005A75E4" w:rsidRPr="006871F6" w:rsidRDefault="006871F6" w:rsidP="006871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</w:p>
    <w:p w:rsidR="005A75E4" w:rsidRDefault="005A75E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into customer premise</w:t>
      </w:r>
      <w:r w:rsidR="006871F6">
        <w:rPr>
          <w:sz w:val="24"/>
          <w:lang w:eastAsia="zh-CN"/>
        </w:rPr>
        <w:t xml:space="preserve"> </w:t>
      </w:r>
      <w:r w:rsidR="00A40C5C">
        <w:rPr>
          <w:sz w:val="24"/>
          <w:lang w:eastAsia="zh-CN"/>
        </w:rPr>
        <w:t>at ground floor</w:t>
      </w:r>
    </w:p>
    <w:p w:rsidR="005A75E4" w:rsidRDefault="005A75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136E">
        <w:rPr>
          <w:sz w:val="24"/>
          <w:lang w:eastAsia="zh-CN"/>
        </w:rPr>
        <w:t>, all debris will be clear and dispose</w:t>
      </w:r>
    </w:p>
    <w:p w:rsidR="005A75E4" w:rsidRDefault="005A75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A75E4" w:rsidRDefault="005A75E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71F6" w:rsidRDefault="006871F6" w:rsidP="006871F6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6871F6" w:rsidRDefault="006871F6" w:rsidP="006871F6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6871F6" w:rsidRDefault="006871F6" w:rsidP="006871F6">
      <w:pPr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5A75E4" w:rsidRDefault="006871F6" w:rsidP="006871F6">
      <w:pPr>
        <w:ind w:left="720"/>
      </w:pPr>
      <w:r>
        <w:rPr>
          <w:sz w:val="24"/>
          <w:szCs w:val="24"/>
        </w:rPr>
        <w:t>Tel:</w:t>
      </w:r>
      <w:r w:rsidR="00A40C5C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5A75E4">
        <w:tab/>
        <w:t xml:space="preserve">   </w:t>
      </w:r>
      <w:r w:rsidR="005A75E4">
        <w:tab/>
      </w:r>
    </w:p>
    <w:sectPr w:rsidR="005A75E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13E" w:rsidRDefault="0093113E">
      <w:r>
        <w:separator/>
      </w:r>
    </w:p>
  </w:endnote>
  <w:endnote w:type="continuationSeparator" w:id="0">
    <w:p w:rsidR="0093113E" w:rsidRDefault="0093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5E4" w:rsidRDefault="005A75E4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76F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76F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13E" w:rsidRDefault="0093113E">
      <w:r>
        <w:separator/>
      </w:r>
    </w:p>
  </w:footnote>
  <w:footnote w:type="continuationSeparator" w:id="0">
    <w:p w:rsidR="0093113E" w:rsidRDefault="009311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5E4" w:rsidRDefault="009311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5A75E4" w:rsidRDefault="005A75E4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5A75E4" w:rsidRDefault="005A75E4">
    <w:pPr>
      <w:pStyle w:val="Header"/>
      <w:jc w:val="center"/>
    </w:pPr>
    <w:r>
      <w:t>No. 30, Defu Lane 7, Singapore 539347</w:t>
    </w:r>
  </w:p>
  <w:p w:rsidR="005A75E4" w:rsidRDefault="005A75E4">
    <w:pPr>
      <w:pStyle w:val="Header"/>
      <w:jc w:val="center"/>
    </w:pPr>
    <w:r>
      <w:t>Tel : 2824175, 2828203, 2826020, Fax : 2865602</w:t>
    </w:r>
  </w:p>
  <w:p w:rsidR="005A75E4" w:rsidRDefault="005A75E4">
    <w:pPr>
      <w:pStyle w:val="Header"/>
      <w:jc w:val="center"/>
    </w:pPr>
    <w:r>
      <w:t>GST Reg No. : M2-8923804 – 2</w:t>
    </w:r>
  </w:p>
  <w:p w:rsidR="005A75E4" w:rsidRDefault="0093113E">
    <w:pPr>
      <w:pStyle w:val="Header"/>
      <w:jc w:val="center"/>
      <w:rPr>
        <w:sz w:val="22"/>
      </w:rPr>
    </w:pPr>
    <w:hyperlink r:id="rId2" w:history="1">
      <w:r w:rsidR="005A75E4">
        <w:rPr>
          <w:rStyle w:val="Hyperlink"/>
          <w:sz w:val="22"/>
        </w:rPr>
        <w:t>http://www.ericwong.com</w:t>
      </w:r>
    </w:hyperlink>
  </w:p>
  <w:p w:rsidR="005A75E4" w:rsidRDefault="005A75E4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8136E"/>
    <w:rsid w:val="000876FC"/>
    <w:rsid w:val="0038136E"/>
    <w:rsid w:val="00584DEB"/>
    <w:rsid w:val="005A75E4"/>
    <w:rsid w:val="006871F6"/>
    <w:rsid w:val="0083346F"/>
    <w:rsid w:val="008F26F1"/>
    <w:rsid w:val="0093113E"/>
    <w:rsid w:val="00972831"/>
    <w:rsid w:val="00A4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FD25A7F-4B88-4A57-BBE5-F65E83DF3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DE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84DE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2014-11-21T02:55:00Z</cp:lastPrinted>
  <dcterms:created xsi:type="dcterms:W3CDTF">2016-08-15T07:09:00Z</dcterms:created>
  <dcterms:modified xsi:type="dcterms:W3CDTF">2016-08-16T07:24:00Z</dcterms:modified>
</cp:coreProperties>
</file>