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B2CE9">
      <w:pPr>
        <w:rPr>
          <w:sz w:val="24"/>
          <w:lang w:eastAsia="zh-CN"/>
        </w:rPr>
      </w:pPr>
      <w:r>
        <w:rPr>
          <w:sz w:val="24"/>
        </w:rPr>
        <w:t>Date: 24</w:t>
      </w:r>
      <w:r w:rsidRPr="00CB2CE9">
        <w:rPr>
          <w:sz w:val="24"/>
          <w:vertAlign w:val="superscript"/>
        </w:rPr>
        <w:t>th</w:t>
      </w:r>
      <w:r w:rsidR="00F65ED0">
        <w:rPr>
          <w:sz w:val="24"/>
        </w:rPr>
        <w:t xml:space="preserve"> August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B2CE9">
        <w:rPr>
          <w:sz w:val="24"/>
          <w:lang w:eastAsia="zh-CN"/>
        </w:rPr>
        <w:t xml:space="preserve">1 unit machine from </w:t>
      </w:r>
      <w:proofErr w:type="spellStart"/>
      <w:r w:rsidR="00CB2CE9">
        <w:rPr>
          <w:sz w:val="24"/>
          <w:lang w:eastAsia="zh-CN"/>
        </w:rPr>
        <w:t>M’sia</w:t>
      </w:r>
      <w:proofErr w:type="spellEnd"/>
      <w:r w:rsidR="00CB2CE9">
        <w:rPr>
          <w:sz w:val="24"/>
          <w:lang w:eastAsia="zh-CN"/>
        </w:rPr>
        <w:t xml:space="preserve"> low loader, </w:t>
      </w:r>
      <w:r>
        <w:rPr>
          <w:sz w:val="24"/>
          <w:lang w:eastAsia="zh-CN"/>
        </w:rPr>
        <w:t xml:space="preserve">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B2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837F27">
        <w:rPr>
          <w:sz w:val="24"/>
          <w:lang w:eastAsia="zh-CN"/>
        </w:rPr>
        <w:t xml:space="preserve">/08/2018  </w:t>
      </w:r>
      <w:r w:rsidR="00A64537">
        <w:rPr>
          <w:sz w:val="24"/>
          <w:lang w:eastAsia="zh-CN"/>
        </w:rPr>
        <w:t xml:space="preserve"> – </w:t>
      </w:r>
      <w:r w:rsidR="00837F27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>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B2CE9" w:rsidP="00707B09">
      <w:pPr>
        <w:pStyle w:val="Heading4"/>
      </w:pPr>
      <w:r>
        <w:t xml:space="preserve">No 3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CB2CE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650074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CB2C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B2CE9" w:rsidRDefault="00CB2CE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 w:rsidR="00CB2CE9">
        <w:rPr>
          <w:sz w:val="24"/>
          <w:lang w:eastAsia="zh-CN"/>
        </w:rPr>
        <w:t>l be involved in this operation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CB2CE9">
        <w:rPr>
          <w:rFonts w:hint="eastAsia"/>
          <w:sz w:val="24"/>
          <w:lang w:eastAsia="zh-CN"/>
        </w:rPr>
        <w:t>helmet</w:t>
      </w:r>
      <w:bookmarkStart w:id="0" w:name="_GoBack"/>
      <w:bookmarkEnd w:id="0"/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Pr="00650074" w:rsidRDefault="00CB2CE9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  <w:r w:rsidR="00837F27">
        <w:rPr>
          <w:sz w:val="24"/>
          <w:lang w:eastAsia="zh-CN"/>
        </w:rPr>
        <w:t xml:space="preserve"> </w:t>
      </w:r>
    </w:p>
    <w:p w:rsidR="00AF5391" w:rsidRPr="00CB2CE9" w:rsidRDefault="00CB2CE9" w:rsidP="00CB2C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F5391">
        <w:rPr>
          <w:sz w:val="24"/>
          <w:lang w:eastAsia="zh-CN"/>
        </w:rPr>
        <w:t>oist down</w:t>
      </w:r>
      <w:r>
        <w:rPr>
          <w:sz w:val="24"/>
          <w:lang w:eastAsia="zh-CN"/>
        </w:rPr>
        <w:t xml:space="preserve"> machine from </w:t>
      </w:r>
      <w:proofErr w:type="spellStart"/>
      <w:r>
        <w:rPr>
          <w:sz w:val="24"/>
          <w:lang w:eastAsia="zh-CN"/>
        </w:rPr>
        <w:t>M;sia</w:t>
      </w:r>
      <w:proofErr w:type="spellEnd"/>
      <w:r>
        <w:rPr>
          <w:sz w:val="24"/>
          <w:lang w:eastAsia="zh-CN"/>
        </w:rPr>
        <w:t xml:space="preserve"> low loader to near ground level</w:t>
      </w:r>
      <w:r w:rsidR="0041482A" w:rsidRPr="00CB2CE9">
        <w:rPr>
          <w:sz w:val="24"/>
          <w:lang w:eastAsia="zh-CN"/>
        </w:rPr>
        <w:t xml:space="preserve"> 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CB2CE9">
        <w:rPr>
          <w:sz w:val="24"/>
          <w:lang w:eastAsia="zh-CN"/>
        </w:rPr>
        <w:t xml:space="preserve">o machine base 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CB2CE9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3BB" w:rsidRDefault="00E273BB">
      <w:r>
        <w:separator/>
      </w:r>
    </w:p>
  </w:endnote>
  <w:endnote w:type="continuationSeparator" w:id="0">
    <w:p w:rsidR="00E273BB" w:rsidRDefault="00E27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2CE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2C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3BB" w:rsidRDefault="00E273BB">
      <w:r>
        <w:separator/>
      </w:r>
    </w:p>
  </w:footnote>
  <w:footnote w:type="continuationSeparator" w:id="0">
    <w:p w:rsidR="00E273BB" w:rsidRDefault="00E273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B2C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B2CE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801A2"/>
    <w:rsid w:val="000D1431"/>
    <w:rsid w:val="001C67C6"/>
    <w:rsid w:val="001C782A"/>
    <w:rsid w:val="00205704"/>
    <w:rsid w:val="002639DB"/>
    <w:rsid w:val="002D3928"/>
    <w:rsid w:val="00352C91"/>
    <w:rsid w:val="003D017C"/>
    <w:rsid w:val="00404EF6"/>
    <w:rsid w:val="004135BC"/>
    <w:rsid w:val="0041482A"/>
    <w:rsid w:val="00430E18"/>
    <w:rsid w:val="0047011D"/>
    <w:rsid w:val="005056C2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E3BAF"/>
    <w:rsid w:val="008F1C49"/>
    <w:rsid w:val="00A32709"/>
    <w:rsid w:val="00A64537"/>
    <w:rsid w:val="00A66247"/>
    <w:rsid w:val="00AF5391"/>
    <w:rsid w:val="00B27FFB"/>
    <w:rsid w:val="00B45C00"/>
    <w:rsid w:val="00CB2CE9"/>
    <w:rsid w:val="00D1424C"/>
    <w:rsid w:val="00D35E8E"/>
    <w:rsid w:val="00D55394"/>
    <w:rsid w:val="00E273BB"/>
    <w:rsid w:val="00E615DC"/>
    <w:rsid w:val="00E9120A"/>
    <w:rsid w:val="00F65ED0"/>
    <w:rsid w:val="00F772D1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2018-08-07T08:45:00Z</cp:lastPrinted>
  <dcterms:created xsi:type="dcterms:W3CDTF">2018-08-24T02:53:00Z</dcterms:created>
  <dcterms:modified xsi:type="dcterms:W3CDTF">2018-08-24T02:53:00Z</dcterms:modified>
</cp:coreProperties>
</file>