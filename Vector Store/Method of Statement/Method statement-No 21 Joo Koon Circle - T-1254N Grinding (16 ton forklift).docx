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243A9">
      <w:pPr>
        <w:rPr>
          <w:sz w:val="24"/>
          <w:lang w:eastAsia="zh-CN"/>
        </w:rPr>
      </w:pPr>
      <w:r>
        <w:rPr>
          <w:sz w:val="24"/>
        </w:rPr>
        <w:t>Date: 26</w:t>
      </w:r>
      <w:r w:rsidRPr="002243A9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C549A9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2243A9">
        <w:rPr>
          <w:sz w:val="24"/>
          <w:lang w:eastAsia="zh-CN"/>
        </w:rPr>
        <w:t xml:space="preserve"> unload 5</w:t>
      </w:r>
      <w:r w:rsidR="00C549A9">
        <w:rPr>
          <w:sz w:val="24"/>
          <w:lang w:eastAsia="zh-CN"/>
        </w:rPr>
        <w:t xml:space="preserve"> steel</w:t>
      </w:r>
      <w:r w:rsidR="00A556AD">
        <w:rPr>
          <w:sz w:val="24"/>
          <w:lang w:eastAsia="zh-CN"/>
        </w:rPr>
        <w:t xml:space="preserve"> cas</w:t>
      </w:r>
      <w:r w:rsidR="00CB4A5D">
        <w:rPr>
          <w:sz w:val="24"/>
          <w:lang w:eastAsia="zh-CN"/>
        </w:rPr>
        <w:t xml:space="preserve">es of 1 unit </w:t>
      </w:r>
      <w:r w:rsidR="00EA6CA4">
        <w:rPr>
          <w:sz w:val="24"/>
          <w:lang w:eastAsia="zh-CN"/>
        </w:rPr>
        <w:t>machine from 1 x 20</w:t>
      </w:r>
      <w:r w:rsidR="00F50AE6">
        <w:rPr>
          <w:sz w:val="24"/>
          <w:lang w:eastAsia="zh-CN"/>
        </w:rPr>
        <w:t xml:space="preserve">ft </w:t>
      </w:r>
      <w:r w:rsidR="00EA6CA4">
        <w:rPr>
          <w:sz w:val="24"/>
          <w:lang w:eastAsia="zh-CN"/>
        </w:rPr>
        <w:t>GP</w:t>
      </w:r>
      <w:r w:rsidR="002243A9">
        <w:rPr>
          <w:sz w:val="24"/>
          <w:lang w:eastAsia="zh-CN"/>
        </w:rPr>
        <w:t xml:space="preserve"> and 1 x 4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C549A9">
        <w:rPr>
          <w:sz w:val="24"/>
          <w:lang w:eastAsia="zh-CN"/>
        </w:rPr>
        <w:t xml:space="preserve"> container</w:t>
      </w:r>
      <w:r w:rsidR="00572F00">
        <w:rPr>
          <w:sz w:val="24"/>
          <w:lang w:eastAsia="zh-CN"/>
        </w:rPr>
        <w:t xml:space="preserve">, uncrate, </w:t>
      </w:r>
      <w:r w:rsidR="002243A9">
        <w:rPr>
          <w:sz w:val="24"/>
          <w:lang w:eastAsia="zh-CN"/>
        </w:rPr>
        <w:t xml:space="preserve">shift and position into production </w:t>
      </w:r>
      <w:r w:rsidR="00572F00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C0EEF" w:rsidRPr="00B72086" w:rsidRDefault="002243A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622695">
        <w:rPr>
          <w:rFonts w:hint="eastAsia"/>
          <w:sz w:val="24"/>
          <w:lang w:eastAsia="zh-CN"/>
        </w:rPr>
        <w:t xml:space="preserve">isk Assessment will be attached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r w:rsidR="00622695">
        <w:rPr>
          <w:b/>
          <w:bCs/>
          <w:sz w:val="32"/>
          <w:u w:val="single"/>
          <w:lang w:eastAsia="zh-CN"/>
        </w:rPr>
        <w:t xml:space="preserve">  </w:t>
      </w:r>
    </w:p>
    <w:p w:rsidR="00FB406A" w:rsidRDefault="002243A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27/11</w:t>
      </w:r>
      <w:r w:rsidR="00C549A9">
        <w:rPr>
          <w:bCs/>
          <w:sz w:val="24"/>
          <w:szCs w:val="24"/>
          <w:lang w:eastAsia="zh-CN"/>
        </w:rPr>
        <w:t>/2019 – 09:45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243A9">
        <w:rPr>
          <w:sz w:val="24"/>
          <w:lang w:eastAsia="zh-CN"/>
        </w:rPr>
        <w:t>633 lorry loader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243A9" w:rsidRDefault="002243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16 ton forklift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243A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22695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</w:t>
      </w:r>
      <w:r w:rsidR="00622695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 xml:space="preserve">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</w:t>
      </w:r>
      <w:bookmarkStart w:id="0" w:name="_GoBack"/>
      <w:bookmarkEnd w:id="0"/>
      <w:r>
        <w:rPr>
          <w:sz w:val="24"/>
          <w:lang w:eastAsia="zh-CN"/>
        </w:rPr>
        <w:t xml:space="preserve">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622695">
      <w:pPr>
        <w:pStyle w:val="BodyText2"/>
      </w:pPr>
      <w:r>
        <w:rPr>
          <w:rFonts w:hint="eastAsia"/>
        </w:rPr>
        <w:t>O</w:t>
      </w:r>
      <w:r w:rsidR="0081336E">
        <w:rPr>
          <w:rFonts w:hint="eastAsia"/>
        </w:rPr>
        <w:t xml:space="preserve">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 w:rsidR="0081336E">
        <w:rPr>
          <w:rFonts w:hint="eastAsia"/>
        </w:rPr>
        <w:t>ign</w:t>
      </w:r>
      <w:r w:rsidR="0081336E"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684C71" w:rsidRPr="002243A9" w:rsidRDefault="002243A9" w:rsidP="002243A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</w:t>
      </w:r>
      <w:r w:rsidR="00875399" w:rsidRPr="002243A9">
        <w:rPr>
          <w:sz w:val="24"/>
          <w:lang w:eastAsia="zh-CN"/>
        </w:rPr>
        <w:t xml:space="preserve">down case </w:t>
      </w:r>
      <w:r w:rsidR="00F50AE6" w:rsidRPr="002243A9">
        <w:rPr>
          <w:sz w:val="24"/>
          <w:lang w:eastAsia="zh-CN"/>
        </w:rPr>
        <w:t xml:space="preserve">from FR container </w:t>
      </w:r>
      <w:r w:rsidR="00875399" w:rsidRPr="002243A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243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</w:t>
      </w:r>
      <w:r w:rsidR="002348BD">
        <w:rPr>
          <w:sz w:val="24"/>
          <w:lang w:eastAsia="zh-CN"/>
        </w:rPr>
        <w:t xml:space="preserve">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2243A9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  <w:r w:rsidR="002348BD">
        <w:rPr>
          <w:sz w:val="24"/>
          <w:lang w:eastAsia="zh-CN"/>
        </w:rPr>
        <w:t xml:space="preserve"> chassis</w:t>
      </w:r>
    </w:p>
    <w:p w:rsidR="00AB4343" w:rsidRDefault="002243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</w:t>
      </w:r>
      <w:r w:rsidR="00CB4A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inside production</w:t>
      </w:r>
    </w:p>
    <w:p w:rsidR="00AB4343" w:rsidRDefault="002243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down machine</w:t>
      </w:r>
      <w:r w:rsidR="00875399">
        <w:rPr>
          <w:sz w:val="24"/>
          <w:lang w:eastAsia="zh-CN"/>
        </w:rPr>
        <w:t xml:space="preserve"> </w:t>
      </w:r>
      <w:r w:rsidR="007F525F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 xml:space="preserve">low loader </w:t>
      </w:r>
      <w:r w:rsidR="00875399">
        <w:rPr>
          <w:sz w:val="24"/>
          <w:lang w:eastAsia="zh-CN"/>
        </w:rPr>
        <w:t>chassis</w:t>
      </w:r>
    </w:p>
    <w:p w:rsidR="00684C71" w:rsidRPr="00AB4343" w:rsidRDefault="00622695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at</w:t>
      </w:r>
      <w:r w:rsidR="00AB4343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designated </w:t>
      </w:r>
      <w:r w:rsidR="00AB4343"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622695">
        <w:rPr>
          <w:sz w:val="24"/>
        </w:rPr>
        <w:t xml:space="preserve">Machinery Transportation </w:t>
      </w:r>
      <w:proofErr w:type="spellStart"/>
      <w:r w:rsidR="00622695">
        <w:rPr>
          <w:sz w:val="24"/>
        </w:rPr>
        <w:t>Pte</w:t>
      </w:r>
      <w:proofErr w:type="spellEnd"/>
      <w:r w:rsidR="00622695">
        <w:rPr>
          <w:sz w:val="24"/>
        </w:rPr>
        <w:t xml:space="preserve"> Ltd 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4B4" w:rsidRDefault="00E824B4">
      <w:r>
        <w:separator/>
      </w:r>
    </w:p>
  </w:endnote>
  <w:endnote w:type="continuationSeparator" w:id="0">
    <w:p w:rsidR="00E824B4" w:rsidRDefault="00E8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269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269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4B4" w:rsidRDefault="00E824B4">
      <w:r>
        <w:separator/>
      </w:r>
    </w:p>
  </w:footnote>
  <w:footnote w:type="continuationSeparator" w:id="0">
    <w:p w:rsidR="00E824B4" w:rsidRDefault="00E82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226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62269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77FEC"/>
    <w:rsid w:val="000801A2"/>
    <w:rsid w:val="000C50F8"/>
    <w:rsid w:val="00205704"/>
    <w:rsid w:val="002243A9"/>
    <w:rsid w:val="002348BD"/>
    <w:rsid w:val="00266DAF"/>
    <w:rsid w:val="003A26D1"/>
    <w:rsid w:val="00540951"/>
    <w:rsid w:val="00572F00"/>
    <w:rsid w:val="005A50B1"/>
    <w:rsid w:val="00622695"/>
    <w:rsid w:val="006416CC"/>
    <w:rsid w:val="00642296"/>
    <w:rsid w:val="00684C71"/>
    <w:rsid w:val="006B6525"/>
    <w:rsid w:val="00707B09"/>
    <w:rsid w:val="007C12BC"/>
    <w:rsid w:val="007D4C54"/>
    <w:rsid w:val="007E7225"/>
    <w:rsid w:val="007F525F"/>
    <w:rsid w:val="0081336E"/>
    <w:rsid w:val="00875399"/>
    <w:rsid w:val="008957F6"/>
    <w:rsid w:val="008E1E83"/>
    <w:rsid w:val="00927D41"/>
    <w:rsid w:val="00966099"/>
    <w:rsid w:val="009C72C4"/>
    <w:rsid w:val="00A556AD"/>
    <w:rsid w:val="00A64537"/>
    <w:rsid w:val="00AB4343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9120A"/>
    <w:rsid w:val="00EA6CA4"/>
    <w:rsid w:val="00F00B24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289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2019-02-20T01:15:00Z</cp:lastPrinted>
  <dcterms:created xsi:type="dcterms:W3CDTF">2019-11-26T06:13:00Z</dcterms:created>
  <dcterms:modified xsi:type="dcterms:W3CDTF">2019-11-26T06:13:00Z</dcterms:modified>
</cp:coreProperties>
</file>