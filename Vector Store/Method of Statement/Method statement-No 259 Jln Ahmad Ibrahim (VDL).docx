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719C5">
      <w:pPr>
        <w:rPr>
          <w:sz w:val="24"/>
          <w:lang w:eastAsia="zh-CN"/>
        </w:rPr>
      </w:pPr>
      <w:r>
        <w:rPr>
          <w:sz w:val="24"/>
        </w:rPr>
        <w:t>Date: 26</w:t>
      </w:r>
      <w:r w:rsidR="0079691D">
        <w:rPr>
          <w:sz w:val="24"/>
        </w:rPr>
        <w:t xml:space="preserve"> Oct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0719C5">
        <w:rPr>
          <w:sz w:val="24"/>
          <w:lang w:eastAsia="zh-CN"/>
        </w:rPr>
        <w:t xml:space="preserve"> 1 unit machine M/FA6239</w:t>
      </w:r>
      <w:r w:rsidR="0079691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0719C5">
        <w:rPr>
          <w:sz w:val="24"/>
          <w:lang w:eastAsia="zh-CN"/>
        </w:rPr>
        <w:t>1 x 40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0719C5">
        <w:rPr>
          <w:sz w:val="24"/>
          <w:lang w:eastAsia="zh-CN"/>
        </w:rPr>
        <w:t>and 1 x 40ft OT and 2 x 40ft HQ</w:t>
      </w:r>
      <w:r w:rsidR="007F5332">
        <w:rPr>
          <w:sz w:val="24"/>
          <w:lang w:eastAsia="zh-CN"/>
        </w:rPr>
        <w:t xml:space="preserve">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</w:t>
      </w:r>
      <w:r w:rsidR="000719C5">
        <w:rPr>
          <w:sz w:val="24"/>
          <w:lang w:eastAsia="zh-CN"/>
        </w:rPr>
        <w:t xml:space="preserve">customer </w:t>
      </w:r>
      <w:r w:rsidR="00AB4343">
        <w:rPr>
          <w:sz w:val="24"/>
          <w:lang w:eastAsia="zh-CN"/>
        </w:rPr>
        <w:t>premise</w:t>
      </w:r>
      <w:r w:rsidR="000719C5">
        <w:rPr>
          <w:sz w:val="24"/>
          <w:lang w:eastAsia="zh-CN"/>
        </w:rPr>
        <w:t xml:space="preserve"> 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071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719C5" w:rsidP="00707B09">
      <w:pPr>
        <w:pStyle w:val="Heading4"/>
      </w:pPr>
      <w:r>
        <w:t xml:space="preserve">No 259 </w:t>
      </w:r>
      <w:proofErr w:type="spellStart"/>
      <w:r>
        <w:t>Jalan</w:t>
      </w:r>
      <w:proofErr w:type="spellEnd"/>
      <w:r>
        <w:t xml:space="preserve"> Ahmad Ibrahim</w:t>
      </w:r>
    </w:p>
    <w:p w:rsidR="00707B09" w:rsidRPr="00707B09" w:rsidRDefault="000719C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VDL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C72C4" w:rsidRDefault="00071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 mobile crane</w:t>
      </w:r>
    </w:p>
    <w:p w:rsidR="000719C5" w:rsidRDefault="00071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0719C5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0719C5" w:rsidRDefault="00071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79691D">
        <w:rPr>
          <w:sz w:val="24"/>
          <w:lang w:eastAsia="zh-CN"/>
        </w:rPr>
        <w:t xml:space="preserve">r, rigger, signalman and </w:t>
      </w:r>
      <w:r w:rsidR="000719C5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0719C5" w:rsidRDefault="000719C5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79691D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0719C5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</w:t>
      </w:r>
      <w:r w:rsidR="000772D4">
        <w:rPr>
          <w:sz w:val="24"/>
          <w:lang w:eastAsia="zh-CN"/>
        </w:rPr>
        <w:t xml:space="preserve">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bookmarkStart w:id="0" w:name="_GoBack"/>
      <w:bookmarkEnd w:id="0"/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79691D" w:rsidRDefault="00796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79691D" w:rsidRDefault="00796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79691D" w:rsidRDefault="00796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84C71" w:rsidRPr="0079691D" w:rsidRDefault="0079691D" w:rsidP="00796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20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20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820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8201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19C5"/>
    <w:rsid w:val="000772D4"/>
    <w:rsid w:val="000801A2"/>
    <w:rsid w:val="00205704"/>
    <w:rsid w:val="006416CC"/>
    <w:rsid w:val="00642296"/>
    <w:rsid w:val="00684C71"/>
    <w:rsid w:val="006B6525"/>
    <w:rsid w:val="00707B09"/>
    <w:rsid w:val="007836D2"/>
    <w:rsid w:val="0079691D"/>
    <w:rsid w:val="007E7225"/>
    <w:rsid w:val="007F5332"/>
    <w:rsid w:val="0081336E"/>
    <w:rsid w:val="008957F6"/>
    <w:rsid w:val="00927D41"/>
    <w:rsid w:val="009C72C4"/>
    <w:rsid w:val="00A64537"/>
    <w:rsid w:val="00AB4343"/>
    <w:rsid w:val="00B82015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2015-09-14T02:01:00Z</cp:lastPrinted>
  <dcterms:created xsi:type="dcterms:W3CDTF">2015-10-26T01:31:00Z</dcterms:created>
  <dcterms:modified xsi:type="dcterms:W3CDTF">2015-10-26T01:31:00Z</dcterms:modified>
</cp:coreProperties>
</file>