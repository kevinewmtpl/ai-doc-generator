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50D02" w:rsidRDefault="00350D02">
      <w:pPr>
        <w:rPr>
          <w:sz w:val="24"/>
        </w:rPr>
      </w:pPr>
    </w:p>
    <w:p w:rsidR="006467DA" w:rsidRDefault="00350D02">
      <w:pPr>
        <w:rPr>
          <w:sz w:val="24"/>
          <w:lang w:eastAsia="zh-CN"/>
        </w:rPr>
      </w:pPr>
      <w:r>
        <w:rPr>
          <w:sz w:val="24"/>
        </w:rPr>
        <w:t>Date: 28</w:t>
      </w:r>
      <w:r w:rsidRPr="00350D02">
        <w:rPr>
          <w:sz w:val="24"/>
          <w:vertAlign w:val="superscript"/>
        </w:rPr>
        <w:t>th</w:t>
      </w:r>
      <w:r>
        <w:rPr>
          <w:sz w:val="24"/>
        </w:rPr>
        <w:t xml:space="preserve"> June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350D02">
        <w:rPr>
          <w:sz w:val="24"/>
          <w:lang w:eastAsia="zh-CN"/>
        </w:rPr>
        <w:t>1</w:t>
      </w:r>
      <w:r w:rsidR="00A26C23">
        <w:rPr>
          <w:sz w:val="24"/>
          <w:lang w:eastAsia="zh-CN"/>
        </w:rPr>
        <w:t xml:space="preserve"> unit </w:t>
      </w:r>
      <w:r w:rsidR="003A4ECA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350D02">
        <w:rPr>
          <w:sz w:val="24"/>
          <w:lang w:eastAsia="zh-CN"/>
        </w:rPr>
        <w:t xml:space="preserve">and accessories </w:t>
      </w:r>
      <w:r w:rsidR="00AA67DA">
        <w:rPr>
          <w:sz w:val="24"/>
          <w:lang w:eastAsia="zh-CN"/>
        </w:rPr>
        <w:t xml:space="preserve">from </w:t>
      </w:r>
      <w:r w:rsidR="00A26C23">
        <w:rPr>
          <w:sz w:val="24"/>
          <w:lang w:eastAsia="zh-CN"/>
        </w:rPr>
        <w:t xml:space="preserve">production @ </w:t>
      </w:r>
      <w:r w:rsidR="00350D02">
        <w:rPr>
          <w:sz w:val="24"/>
          <w:lang w:eastAsia="zh-CN"/>
        </w:rPr>
        <w:t>23 Loyang Way</w:t>
      </w:r>
      <w:r w:rsidR="003A4ECA">
        <w:rPr>
          <w:sz w:val="24"/>
          <w:lang w:eastAsia="zh-CN"/>
        </w:rPr>
        <w:t xml:space="preserve">, </w:t>
      </w:r>
      <w:r w:rsidR="00AA67DA">
        <w:rPr>
          <w:sz w:val="24"/>
          <w:lang w:eastAsia="zh-CN"/>
        </w:rPr>
        <w:t xml:space="preserve">hoist </w:t>
      </w:r>
      <w:r w:rsidR="00A26C23">
        <w:rPr>
          <w:sz w:val="24"/>
          <w:lang w:eastAsia="zh-CN"/>
        </w:rPr>
        <w:t xml:space="preserve">up </w:t>
      </w:r>
      <w:r w:rsidR="00350D02">
        <w:rPr>
          <w:sz w:val="24"/>
          <w:lang w:eastAsia="zh-CN"/>
        </w:rPr>
        <w:t xml:space="preserve">onto </w:t>
      </w:r>
      <w:r w:rsidR="00C26AC4">
        <w:rPr>
          <w:sz w:val="24"/>
          <w:lang w:eastAsia="zh-CN"/>
        </w:rPr>
        <w:t>low-load</w:t>
      </w:r>
      <w:r w:rsidR="00A26C23">
        <w:rPr>
          <w:sz w:val="24"/>
          <w:lang w:eastAsia="zh-CN"/>
        </w:rPr>
        <w:t>er</w:t>
      </w:r>
      <w:r w:rsidR="00350D02">
        <w:rPr>
          <w:sz w:val="24"/>
          <w:lang w:eastAsia="zh-CN"/>
        </w:rPr>
        <w:t xml:space="preserve"> and deliver</w:t>
      </w:r>
      <w:r w:rsidR="007478CE">
        <w:rPr>
          <w:sz w:val="24"/>
          <w:lang w:eastAsia="zh-CN"/>
        </w:rPr>
        <w:t xml:space="preserve"> to </w:t>
      </w:r>
      <w:r w:rsidR="00350D02">
        <w:rPr>
          <w:sz w:val="24"/>
          <w:lang w:eastAsia="zh-CN"/>
        </w:rPr>
        <w:t>6 Seletar Aerospace Link</w:t>
      </w:r>
      <w:r w:rsidR="007478CE">
        <w:rPr>
          <w:sz w:val="24"/>
          <w:lang w:eastAsia="zh-CN"/>
        </w:rPr>
        <w:t>, unload, shift and position into premise at ground floor</w:t>
      </w:r>
    </w:p>
    <w:p w:rsidR="005D3C81" w:rsidRPr="005D3C81" w:rsidRDefault="005D3C81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A4ECA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C4825" w:rsidRDefault="00350D0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DMG EMU65 MonoBloc</w:t>
      </w:r>
      <w:r w:rsidR="00342998">
        <w:rPr>
          <w:b/>
          <w:bCs/>
          <w:sz w:val="24"/>
          <w:szCs w:val="24"/>
          <w:lang w:eastAsia="zh-CN"/>
        </w:rPr>
        <w:t>k</w:t>
      </w:r>
      <w:r w:rsidR="007478CE">
        <w:rPr>
          <w:b/>
          <w:bCs/>
          <w:sz w:val="24"/>
          <w:szCs w:val="24"/>
          <w:lang w:eastAsia="zh-CN"/>
        </w:rPr>
        <w:t xml:space="preserve"> CNC Milling</w:t>
      </w:r>
      <w:r w:rsidR="001C4825">
        <w:rPr>
          <w:bCs/>
          <w:sz w:val="24"/>
          <w:szCs w:val="24"/>
          <w:lang w:eastAsia="zh-CN"/>
        </w:rPr>
        <w:t xml:space="preserve"> </w:t>
      </w:r>
    </w:p>
    <w:p w:rsidR="001C4825" w:rsidRDefault="00350D0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340 x 250 x 310</w:t>
      </w:r>
      <w:r w:rsidR="001C4825">
        <w:rPr>
          <w:bCs/>
          <w:sz w:val="24"/>
          <w:szCs w:val="24"/>
          <w:lang w:eastAsia="zh-CN"/>
        </w:rPr>
        <w:t xml:space="preserve"> cm</w:t>
      </w:r>
    </w:p>
    <w:p w:rsidR="001C4825" w:rsidRPr="00350D02" w:rsidRDefault="00350D0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11, 500</w:t>
      </w:r>
      <w:r w:rsidR="001C4825">
        <w:rPr>
          <w:bCs/>
          <w:sz w:val="24"/>
          <w:szCs w:val="24"/>
          <w:lang w:eastAsia="zh-CN"/>
        </w:rPr>
        <w:t xml:space="preserve"> kgs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50D02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350D02" w:rsidP="00140D68">
      <w:pPr>
        <w:pStyle w:val="Heading4"/>
      </w:pPr>
      <w:r>
        <w:t>From 23 Loyang Way – 6 Seletar Aerospace Link</w:t>
      </w:r>
    </w:p>
    <w:p w:rsidR="00140D68" w:rsidRPr="00140D68" w:rsidRDefault="00350D02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GE Aviation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350D02">
        <w:rPr>
          <w:bCs/>
          <w:sz w:val="24"/>
          <w:lang w:eastAsia="zh-CN"/>
        </w:rPr>
        <w:t>50</w:t>
      </w:r>
      <w:r w:rsidR="00342998">
        <w:rPr>
          <w:bCs/>
          <w:sz w:val="24"/>
          <w:lang w:eastAsia="zh-CN"/>
        </w:rPr>
        <w:t xml:space="preserve"> ton mobile/lorry</w:t>
      </w:r>
      <w:r w:rsidR="002E458B">
        <w:rPr>
          <w:bCs/>
          <w:sz w:val="24"/>
          <w:lang w:eastAsia="zh-CN"/>
        </w:rPr>
        <w:t xml:space="preserve"> crane</w:t>
      </w:r>
    </w:p>
    <w:p w:rsidR="00A26C23" w:rsidRPr="001C4825" w:rsidRDefault="0034299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7478CE">
        <w:rPr>
          <w:bCs/>
          <w:sz w:val="24"/>
          <w:lang w:eastAsia="zh-CN"/>
        </w:rPr>
        <w:t>lorry crane</w:t>
      </w:r>
    </w:p>
    <w:p w:rsidR="002C77FC" w:rsidRDefault="00350D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C4825">
        <w:rPr>
          <w:sz w:val="24"/>
          <w:lang w:eastAsia="zh-CN"/>
        </w:rPr>
        <w:t>l</w:t>
      </w:r>
      <w:r>
        <w:rPr>
          <w:sz w:val="24"/>
          <w:lang w:eastAsia="zh-CN"/>
        </w:rPr>
        <w:t>ow-</w:t>
      </w:r>
      <w:r w:rsidR="002C77FC">
        <w:rPr>
          <w:sz w:val="24"/>
          <w:lang w:eastAsia="zh-CN"/>
        </w:rPr>
        <w:t>loader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350D02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26C23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C42900" w:rsidRDefault="00350D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(for epoxy floor protection)</w:t>
      </w:r>
    </w:p>
    <w:p w:rsidR="006467DA" w:rsidRDefault="00C429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1268A8">
        <w:rPr>
          <w:sz w:val="24"/>
          <w:lang w:eastAsia="zh-CN"/>
        </w:rPr>
        <w:t xml:space="preserve">  </w:t>
      </w:r>
    </w:p>
    <w:p w:rsidR="00A26C23" w:rsidRDefault="00A26C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A26C23">
        <w:rPr>
          <w:sz w:val="24"/>
          <w:lang w:eastAsia="zh-CN"/>
        </w:rPr>
        <w:t xml:space="preserve"> and route to machine location</w:t>
      </w:r>
    </w:p>
    <w:p w:rsidR="00A26C2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C42900" w:rsidRDefault="00C4290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26C2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350D0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350D02" w:rsidRDefault="00350D0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50D02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50D0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50D0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C4825">
        <w:rPr>
          <w:sz w:val="24"/>
          <w:lang w:eastAsia="zh-CN"/>
        </w:rPr>
        <w:t xml:space="preserve"> </w:t>
      </w:r>
      <w:r w:rsidR="00A26C23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C42900">
        <w:rPr>
          <w:sz w:val="24"/>
          <w:lang w:eastAsia="zh-CN"/>
        </w:rPr>
        <w:t xml:space="preserve">n this operation 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50D02">
        <w:rPr>
          <w:sz w:val="24"/>
          <w:lang w:eastAsia="zh-CN"/>
        </w:rPr>
        <w:t xml:space="preserve">safety </w:t>
      </w:r>
      <w:r w:rsidR="00350D0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350D02">
        <w:t>.</w:t>
      </w:r>
      <w:r w:rsidR="001268A8">
        <w:rPr>
          <w:rFonts w:hint="eastAsia"/>
        </w:rPr>
        <w:t>O</w:t>
      </w:r>
      <w:r w:rsidR="00350D02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350D02" w:rsidRDefault="006467DA" w:rsidP="00350D0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B742F4">
        <w:rPr>
          <w:sz w:val="24"/>
          <w:lang w:eastAsia="zh-CN"/>
        </w:rPr>
        <w:t>low-loader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6F12DE">
        <w:rPr>
          <w:sz w:val="24"/>
          <w:lang w:eastAsia="zh-CN"/>
        </w:rPr>
        <w:t xml:space="preserve"> </w:t>
      </w:r>
      <w:r w:rsidR="00980480">
        <w:rPr>
          <w:sz w:val="24"/>
          <w:lang w:eastAsia="zh-CN"/>
        </w:rPr>
        <w:t xml:space="preserve">and deliver </w:t>
      </w:r>
      <w:r w:rsidR="006F12DE">
        <w:rPr>
          <w:sz w:val="24"/>
          <w:lang w:eastAsia="zh-CN"/>
        </w:rPr>
        <w:t>to new location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premise, hoist down</w:t>
      </w:r>
      <w:r w:rsidR="00980480">
        <w:rPr>
          <w:sz w:val="24"/>
          <w:lang w:eastAsia="zh-CN"/>
        </w:rPr>
        <w:t xml:space="preserve"> machines from low-loader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machine base</w:t>
      </w:r>
    </w:p>
    <w:p w:rsidR="006F12DE" w:rsidRDefault="00980480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production area</w:t>
      </w:r>
    </w:p>
    <w:p w:rsidR="00980480" w:rsidRDefault="00980480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the designated location</w:t>
      </w:r>
    </w:p>
    <w:p w:rsidR="00980480" w:rsidRPr="00192797" w:rsidRDefault="00980480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342998">
        <w:rPr>
          <w:sz w:val="24"/>
          <w:lang w:eastAsia="zh-CN"/>
        </w:rPr>
        <w:t>nload machine from rollers and insert levelling pad under machine bed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1C4825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1C4825" w:rsidRPr="001C4825" w:rsidRDefault="001C4825" w:rsidP="001C482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60C2" w:rsidRDefault="003060C2">
      <w:r>
        <w:separator/>
      </w:r>
    </w:p>
  </w:endnote>
  <w:endnote w:type="continuationSeparator" w:id="0">
    <w:p w:rsidR="003060C2" w:rsidRDefault="003060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4290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4290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60C2" w:rsidRDefault="003060C2">
      <w:r>
        <w:separator/>
      </w:r>
    </w:p>
  </w:footnote>
  <w:footnote w:type="continuationSeparator" w:id="0">
    <w:p w:rsidR="003060C2" w:rsidRDefault="003060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060C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060C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0F0BBE"/>
    <w:rsid w:val="001218B2"/>
    <w:rsid w:val="001268A8"/>
    <w:rsid w:val="00140D68"/>
    <w:rsid w:val="00141D73"/>
    <w:rsid w:val="0017369C"/>
    <w:rsid w:val="00192797"/>
    <w:rsid w:val="001C4825"/>
    <w:rsid w:val="00257C21"/>
    <w:rsid w:val="002813C2"/>
    <w:rsid w:val="002C77FC"/>
    <w:rsid w:val="002E06E4"/>
    <w:rsid w:val="002E458B"/>
    <w:rsid w:val="0030317F"/>
    <w:rsid w:val="003060C2"/>
    <w:rsid w:val="00333DB7"/>
    <w:rsid w:val="00342998"/>
    <w:rsid w:val="00350D02"/>
    <w:rsid w:val="00375E51"/>
    <w:rsid w:val="003A31F6"/>
    <w:rsid w:val="003A4ECA"/>
    <w:rsid w:val="003B14A8"/>
    <w:rsid w:val="003D5FEC"/>
    <w:rsid w:val="004559B7"/>
    <w:rsid w:val="00466C7A"/>
    <w:rsid w:val="005463C4"/>
    <w:rsid w:val="0057657F"/>
    <w:rsid w:val="005D3C81"/>
    <w:rsid w:val="006467DA"/>
    <w:rsid w:val="0066401C"/>
    <w:rsid w:val="00693582"/>
    <w:rsid w:val="006D0206"/>
    <w:rsid w:val="006F12DE"/>
    <w:rsid w:val="007478CE"/>
    <w:rsid w:val="00760813"/>
    <w:rsid w:val="007D338F"/>
    <w:rsid w:val="00871396"/>
    <w:rsid w:val="00885DDC"/>
    <w:rsid w:val="00895D5D"/>
    <w:rsid w:val="008D2441"/>
    <w:rsid w:val="008F2D17"/>
    <w:rsid w:val="00930813"/>
    <w:rsid w:val="00971AE8"/>
    <w:rsid w:val="00980480"/>
    <w:rsid w:val="0099046A"/>
    <w:rsid w:val="009A228D"/>
    <w:rsid w:val="009F4FEB"/>
    <w:rsid w:val="00A2540E"/>
    <w:rsid w:val="00A26C23"/>
    <w:rsid w:val="00A73EA0"/>
    <w:rsid w:val="00AA67DA"/>
    <w:rsid w:val="00B05D15"/>
    <w:rsid w:val="00B06871"/>
    <w:rsid w:val="00B16B6D"/>
    <w:rsid w:val="00B742F4"/>
    <w:rsid w:val="00C26AC4"/>
    <w:rsid w:val="00C42900"/>
    <w:rsid w:val="00C95881"/>
    <w:rsid w:val="00D07325"/>
    <w:rsid w:val="00D13A71"/>
    <w:rsid w:val="00E3288E"/>
    <w:rsid w:val="00E76DB5"/>
    <w:rsid w:val="00EC1220"/>
    <w:rsid w:val="00F25404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2017-12-11T04:51:00Z</cp:lastPrinted>
  <dcterms:created xsi:type="dcterms:W3CDTF">2018-06-28T01:45:00Z</dcterms:created>
  <dcterms:modified xsi:type="dcterms:W3CDTF">2018-06-28T03:14:00Z</dcterms:modified>
</cp:coreProperties>
</file>