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CBCC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7034709" w14:textId="01BEA51F" w:rsidR="006467DA" w:rsidRDefault="00A341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8154D">
        <w:rPr>
          <w:sz w:val="24"/>
        </w:rPr>
        <w:t>07</w:t>
      </w:r>
      <w:r w:rsidR="0068154D" w:rsidRPr="0068154D">
        <w:rPr>
          <w:sz w:val="24"/>
          <w:vertAlign w:val="superscript"/>
        </w:rPr>
        <w:t>th</w:t>
      </w:r>
      <w:r w:rsidR="0068154D">
        <w:rPr>
          <w:sz w:val="24"/>
        </w:rPr>
        <w:t xml:space="preserve"> Oct 2025</w:t>
      </w:r>
    </w:p>
    <w:p w14:paraId="23C8D9D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B5A08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80289C6" w14:textId="35036094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</w:t>
      </w:r>
      <w:r w:rsidR="0068154D">
        <w:rPr>
          <w:sz w:val="24"/>
          <w:lang w:eastAsia="zh-CN"/>
        </w:rPr>
        <w:t xml:space="preserve">container </w:t>
      </w:r>
      <w:r w:rsidR="00904BA3">
        <w:rPr>
          <w:sz w:val="24"/>
          <w:lang w:eastAsia="zh-CN"/>
        </w:rPr>
        <w:t xml:space="preserve">onto </w:t>
      </w:r>
      <w:r w:rsidR="0068154D">
        <w:rPr>
          <w:sz w:val="24"/>
          <w:lang w:eastAsia="zh-CN"/>
        </w:rPr>
        <w:t>trailer</w:t>
      </w:r>
      <w:r w:rsidR="00C343AA">
        <w:rPr>
          <w:sz w:val="24"/>
          <w:lang w:eastAsia="zh-CN"/>
        </w:rPr>
        <w:t xml:space="preserve"> and deliver to </w:t>
      </w:r>
      <w:r w:rsidR="0068154D">
        <w:rPr>
          <w:sz w:val="24"/>
          <w:lang w:eastAsia="zh-CN"/>
        </w:rPr>
        <w:t xml:space="preserve">new location </w:t>
      </w:r>
    </w:p>
    <w:p w14:paraId="146C7016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F14B8E9" w14:textId="7E4E87C1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7A21E290" w14:textId="31F8E3EC" w:rsidR="005177B9" w:rsidRPr="00C76164" w:rsidRDefault="0068154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40ft laden container </w:t>
      </w:r>
    </w:p>
    <w:p w14:paraId="00FDB809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089DF5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44A4E5F" w14:textId="7D65B6B0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68154D">
        <w:rPr>
          <w:sz w:val="24"/>
          <w:lang w:eastAsia="zh-CN"/>
        </w:rPr>
        <w:t>ed</w:t>
      </w:r>
    </w:p>
    <w:p w14:paraId="11AD6D3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4398EB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D4E4337" w14:textId="144C9504" w:rsidR="00A4691E" w:rsidRPr="002409DA" w:rsidRDefault="00A4691E">
      <w:pPr>
        <w:rPr>
          <w:sz w:val="24"/>
          <w:lang w:eastAsia="zh-CN"/>
        </w:rPr>
      </w:pPr>
    </w:p>
    <w:p w14:paraId="4E7578A2" w14:textId="77777777" w:rsidR="005226B3" w:rsidRDefault="005226B3">
      <w:pPr>
        <w:rPr>
          <w:sz w:val="24"/>
          <w:szCs w:val="24"/>
          <w:lang w:eastAsia="zh-CN"/>
        </w:rPr>
      </w:pPr>
    </w:p>
    <w:p w14:paraId="0BA1CF06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598FC96F" w14:textId="1ACD0F52" w:rsidR="00811194" w:rsidRDefault="00551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14:paraId="7C2F8043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45587B7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6138EBB" w14:textId="6229F2DE" w:rsidR="003A6EE4" w:rsidRPr="00EF6CEA" w:rsidRDefault="00551BA5" w:rsidP="00EF6CEA">
      <w:pPr>
        <w:pStyle w:val="Heading4"/>
      </w:pPr>
      <w:r>
        <w:t xml:space="preserve">601 Rifle Range </w:t>
      </w:r>
      <w:r w:rsidR="0068154D">
        <w:t>Rd</w:t>
      </w:r>
      <w:r w:rsidR="006D757B">
        <w:t xml:space="preserve"> </w:t>
      </w:r>
    </w:p>
    <w:p w14:paraId="5757637D" w14:textId="77777777" w:rsidR="006467DA" w:rsidRDefault="006467DA">
      <w:pPr>
        <w:rPr>
          <w:lang w:eastAsia="zh-CN"/>
        </w:rPr>
      </w:pPr>
    </w:p>
    <w:p w14:paraId="4E909E28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C6469BF" w14:textId="77777777" w:rsidR="0068154D" w:rsidRDefault="0068154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3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14:paraId="01852953" w14:textId="77777777" w:rsidR="0068154D" w:rsidRDefault="0068154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trailer</w:t>
      </w:r>
    </w:p>
    <w:p w14:paraId="1D104604" w14:textId="01E4CCCB" w:rsidR="00840E13" w:rsidRDefault="0068154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4.5ton forklift </w:t>
      </w:r>
      <w:r w:rsidR="00840E13">
        <w:rPr>
          <w:bCs/>
          <w:sz w:val="24"/>
          <w:lang w:eastAsia="zh-CN"/>
        </w:rPr>
        <w:t xml:space="preserve"> </w:t>
      </w:r>
    </w:p>
    <w:p w14:paraId="145AC6FF" w14:textId="0CBE1AF0" w:rsidR="00904BA3" w:rsidRDefault="003A3E3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14:paraId="7990D94F" w14:textId="77777777"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14:paraId="44EDA023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6D757B">
        <w:rPr>
          <w:sz w:val="24"/>
          <w:lang w:eastAsia="zh-CN"/>
        </w:rPr>
        <w:t>/pallet truck</w:t>
      </w:r>
    </w:p>
    <w:p w14:paraId="3742B336" w14:textId="36634EA6" w:rsidR="00823AC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>ire</w:t>
      </w:r>
      <w:r w:rsidR="00551BA5">
        <w:rPr>
          <w:sz w:val="24"/>
          <w:lang w:eastAsia="zh-CN"/>
        </w:rPr>
        <w:t>/webbing</w:t>
      </w:r>
      <w:r w:rsidR="00FB1D9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14E1E281" w14:textId="77777777" w:rsidR="00C343AA" w:rsidRDefault="00C343A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8BB3812" w14:textId="77777777"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62CFC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46C9B27A" w14:textId="77777777" w:rsidR="006D757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7B9F60E" w14:textId="77777777" w:rsidR="00551BA5" w:rsidRDefault="00551BA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2D0BA1A" w14:textId="60AA7E3E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C805D3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0F09A32A" w14:textId="77777777" w:rsidR="003A3E3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5391945A" w14:textId="77777777" w:rsidR="0068154D" w:rsidRDefault="0068154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C0AA44" w14:textId="2428FD7E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950CDF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BFA5FB5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36A0EF" w14:textId="77777777"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DC8C62A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A67353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04705D10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5AEF47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3E68322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D415E68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0FCF9852" w14:textId="77777777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14:paraId="2A1341C8" w14:textId="3B63F78B" w:rsidR="00C343AA" w:rsidRDefault="00C343A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</w:t>
      </w:r>
      <w:r w:rsidR="00551BA5">
        <w:rPr>
          <w:sz w:val="24"/>
          <w:lang w:eastAsia="zh-CN"/>
        </w:rPr>
        <w:t xml:space="preserve">timber mats </w:t>
      </w:r>
      <w:r>
        <w:rPr>
          <w:sz w:val="24"/>
          <w:lang w:eastAsia="zh-CN"/>
        </w:rPr>
        <w:t xml:space="preserve">as base plate </w:t>
      </w:r>
    </w:p>
    <w:p w14:paraId="3FCF4DC7" w14:textId="159628D9" w:rsidR="00FB1D96" w:rsidRPr="006D757B" w:rsidRDefault="00551BA5" w:rsidP="006D75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FB1D96">
        <w:rPr>
          <w:sz w:val="24"/>
          <w:lang w:eastAsia="zh-CN"/>
        </w:rPr>
        <w:t xml:space="preserve"> up machine to </w:t>
      </w:r>
      <w:r>
        <w:rPr>
          <w:sz w:val="24"/>
          <w:lang w:eastAsia="zh-CN"/>
        </w:rPr>
        <w:t>3”</w:t>
      </w:r>
      <w:r w:rsidR="00FB1D96">
        <w:rPr>
          <w:sz w:val="24"/>
          <w:lang w:eastAsia="zh-CN"/>
        </w:rPr>
        <w:t xml:space="preserve"> high an</w:t>
      </w:r>
      <w:r w:rsidR="006D757B">
        <w:rPr>
          <w:sz w:val="24"/>
          <w:lang w:eastAsia="zh-CN"/>
        </w:rPr>
        <w:t>d let it sit on solid woodblock</w:t>
      </w:r>
    </w:p>
    <w:p w14:paraId="0EE7A702" w14:textId="30915FA8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551BA5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 machine bed </w:t>
      </w:r>
    </w:p>
    <w:p w14:paraId="67FEB7CA" w14:textId="77777777"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31DDA5D6" w14:textId="77777777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14:paraId="1F2FDA56" w14:textId="77777777"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onto rigging point of machine</w:t>
      </w:r>
    </w:p>
    <w:p w14:paraId="09D7D5AF" w14:textId="77777777"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14:paraId="382D5625" w14:textId="77777777" w:rsidR="00211D14" w:rsidRPr="006D757B" w:rsidRDefault="00790012" w:rsidP="006D75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 xml:space="preserve">oad </w:t>
      </w:r>
      <w:r w:rsidR="006D757B">
        <w:rPr>
          <w:sz w:val="24"/>
          <w:lang w:eastAsia="zh-CN"/>
        </w:rPr>
        <w:t xml:space="preserve">up </w:t>
      </w:r>
      <w:r w:rsidR="00EF5B56">
        <w:rPr>
          <w:sz w:val="24"/>
          <w:lang w:eastAsia="zh-CN"/>
        </w:rPr>
        <w:t>machine onto lorry</w:t>
      </w:r>
      <w:r w:rsidR="00251AD9" w:rsidRPr="00A217F6">
        <w:rPr>
          <w:sz w:val="24"/>
          <w:lang w:eastAsia="zh-CN"/>
        </w:rPr>
        <w:t xml:space="preserve"> chassis</w:t>
      </w:r>
      <w:r w:rsidR="00E219B2">
        <w:rPr>
          <w:sz w:val="24"/>
          <w:lang w:eastAsia="zh-CN"/>
        </w:rPr>
        <w:t xml:space="preserve"> </w:t>
      </w:r>
    </w:p>
    <w:p w14:paraId="3E4E8C6D" w14:textId="77777777"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E23F4A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E23F4A">
        <w:rPr>
          <w:sz w:val="24"/>
          <w:lang w:eastAsia="zh-CN"/>
        </w:rPr>
        <w:t>elt</w:t>
      </w:r>
      <w:r w:rsidR="00404F5E">
        <w:rPr>
          <w:sz w:val="24"/>
          <w:lang w:eastAsia="zh-CN"/>
        </w:rPr>
        <w:t xml:space="preserve"> </w:t>
      </w:r>
    </w:p>
    <w:p w14:paraId="666E1A45" w14:textId="4B0C80E3" w:rsidR="00E23F4A" w:rsidRPr="00C343AA" w:rsidRDefault="00C343AA" w:rsidP="00C34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Transport and deliver to </w:t>
      </w:r>
      <w:r w:rsidR="00551BA5">
        <w:rPr>
          <w:sz w:val="24"/>
          <w:lang w:eastAsia="zh-CN"/>
        </w:rPr>
        <w:t xml:space="preserve">scrapyard for disposal </w:t>
      </w:r>
      <w:r w:rsidR="00E23F4A" w:rsidRPr="00C343AA">
        <w:rPr>
          <w:sz w:val="24"/>
          <w:lang w:eastAsia="zh-CN"/>
        </w:rPr>
        <w:t xml:space="preserve"> </w:t>
      </w:r>
    </w:p>
    <w:p w14:paraId="28F2BFC1" w14:textId="77777777"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14:paraId="03B31E2B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0998FCF0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2C4832" w14:textId="77777777"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6DA8B2B" w14:textId="77777777"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14:paraId="7919C4C3" w14:textId="77777777"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 xml:space="preserve">/ </w:t>
      </w:r>
      <w:proofErr w:type="spellStart"/>
      <w:r>
        <w:rPr>
          <w:sz w:val="24"/>
          <w:lang w:eastAsia="zh-CN"/>
        </w:rPr>
        <w:t>Zailani</w:t>
      </w:r>
      <w:proofErr w:type="spellEnd"/>
    </w:p>
    <w:p w14:paraId="6C9E6C5E" w14:textId="77777777"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14B031FC" w14:textId="77777777"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43E4F" w14:textId="77777777" w:rsidR="00127F78" w:rsidRDefault="00127F78">
      <w:r>
        <w:separator/>
      </w:r>
    </w:p>
  </w:endnote>
  <w:endnote w:type="continuationSeparator" w:id="0">
    <w:p w14:paraId="15C7DFCE" w14:textId="77777777" w:rsidR="00127F78" w:rsidRDefault="0012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F44E8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77F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77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9E992" w14:textId="77777777" w:rsidR="00127F78" w:rsidRDefault="00127F78">
      <w:r>
        <w:separator/>
      </w:r>
    </w:p>
  </w:footnote>
  <w:footnote w:type="continuationSeparator" w:id="0">
    <w:p w14:paraId="639BFAD2" w14:textId="77777777" w:rsidR="00127F78" w:rsidRDefault="00127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C619A5" w14:textId="22BDFB9B" w:rsidR="00183C4E" w:rsidRDefault="003A3E38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DC2A365" wp14:editId="738DD1F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D2C82E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3A563C4B" w14:textId="77777777" w:rsidR="00183C4E" w:rsidRDefault="00C343A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953C9D6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C343AA">
      <w:t>824175, 62828203, 62826020</w:t>
    </w:r>
  </w:p>
  <w:p w14:paraId="3E72E03F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811B1F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E646B3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2980007">
    <w:abstractNumId w:val="3"/>
  </w:num>
  <w:num w:numId="2" w16cid:durableId="290594815">
    <w:abstractNumId w:val="6"/>
  </w:num>
  <w:num w:numId="3" w16cid:durableId="1322924463">
    <w:abstractNumId w:val="1"/>
  </w:num>
  <w:num w:numId="4" w16cid:durableId="654840111">
    <w:abstractNumId w:val="13"/>
  </w:num>
  <w:num w:numId="5" w16cid:durableId="1190874837">
    <w:abstractNumId w:val="7"/>
  </w:num>
  <w:num w:numId="6" w16cid:durableId="1579249370">
    <w:abstractNumId w:val="9"/>
  </w:num>
  <w:num w:numId="7" w16cid:durableId="732041810">
    <w:abstractNumId w:val="5"/>
  </w:num>
  <w:num w:numId="8" w16cid:durableId="1017733453">
    <w:abstractNumId w:val="10"/>
  </w:num>
  <w:num w:numId="9" w16cid:durableId="2137868628">
    <w:abstractNumId w:val="2"/>
  </w:num>
  <w:num w:numId="10" w16cid:durableId="1428311795">
    <w:abstractNumId w:val="11"/>
  </w:num>
  <w:num w:numId="11" w16cid:durableId="167118177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2229887">
    <w:abstractNumId w:val="0"/>
  </w:num>
  <w:num w:numId="13" w16cid:durableId="799033614">
    <w:abstractNumId w:val="8"/>
  </w:num>
  <w:num w:numId="14" w16cid:durableId="463237922">
    <w:abstractNumId w:val="12"/>
  </w:num>
  <w:num w:numId="15" w16cid:durableId="1202791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27F7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0764D"/>
    <w:rsid w:val="00211D14"/>
    <w:rsid w:val="00211F1E"/>
    <w:rsid w:val="002409DA"/>
    <w:rsid w:val="00251AD9"/>
    <w:rsid w:val="00257C21"/>
    <w:rsid w:val="002A49A6"/>
    <w:rsid w:val="002D59AA"/>
    <w:rsid w:val="002F77F1"/>
    <w:rsid w:val="0030317F"/>
    <w:rsid w:val="00333DB7"/>
    <w:rsid w:val="00347849"/>
    <w:rsid w:val="00375E51"/>
    <w:rsid w:val="003A1B9C"/>
    <w:rsid w:val="003A3E38"/>
    <w:rsid w:val="003A6EE4"/>
    <w:rsid w:val="003C0845"/>
    <w:rsid w:val="003C132F"/>
    <w:rsid w:val="003D18BF"/>
    <w:rsid w:val="003D2469"/>
    <w:rsid w:val="003D5FEC"/>
    <w:rsid w:val="00404F5E"/>
    <w:rsid w:val="004217DC"/>
    <w:rsid w:val="00422825"/>
    <w:rsid w:val="00456295"/>
    <w:rsid w:val="00466C7A"/>
    <w:rsid w:val="004D1565"/>
    <w:rsid w:val="00501090"/>
    <w:rsid w:val="005177B9"/>
    <w:rsid w:val="005226B3"/>
    <w:rsid w:val="005463C4"/>
    <w:rsid w:val="00551BA5"/>
    <w:rsid w:val="0057657F"/>
    <w:rsid w:val="0059398E"/>
    <w:rsid w:val="005D3C81"/>
    <w:rsid w:val="006467DA"/>
    <w:rsid w:val="00647F9A"/>
    <w:rsid w:val="00653B25"/>
    <w:rsid w:val="0066401C"/>
    <w:rsid w:val="00670B64"/>
    <w:rsid w:val="00675E42"/>
    <w:rsid w:val="0068154D"/>
    <w:rsid w:val="00682435"/>
    <w:rsid w:val="00687F15"/>
    <w:rsid w:val="00693582"/>
    <w:rsid w:val="006B3F8F"/>
    <w:rsid w:val="006C647D"/>
    <w:rsid w:val="006D757B"/>
    <w:rsid w:val="006F12DE"/>
    <w:rsid w:val="006F7683"/>
    <w:rsid w:val="007036E3"/>
    <w:rsid w:val="0073363D"/>
    <w:rsid w:val="00756E36"/>
    <w:rsid w:val="00760813"/>
    <w:rsid w:val="007746ED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513A"/>
    <w:rsid w:val="009274E3"/>
    <w:rsid w:val="00964ED6"/>
    <w:rsid w:val="00971AE8"/>
    <w:rsid w:val="0099046A"/>
    <w:rsid w:val="009A18A9"/>
    <w:rsid w:val="009A228D"/>
    <w:rsid w:val="009B7603"/>
    <w:rsid w:val="009F0B96"/>
    <w:rsid w:val="009F4FEB"/>
    <w:rsid w:val="00A20F20"/>
    <w:rsid w:val="00A217F6"/>
    <w:rsid w:val="00A2540E"/>
    <w:rsid w:val="00A341BC"/>
    <w:rsid w:val="00A46827"/>
    <w:rsid w:val="00A4691E"/>
    <w:rsid w:val="00A473C0"/>
    <w:rsid w:val="00A53483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B92402"/>
    <w:rsid w:val="00C15DC7"/>
    <w:rsid w:val="00C343AA"/>
    <w:rsid w:val="00C4669E"/>
    <w:rsid w:val="00C64D94"/>
    <w:rsid w:val="00C72DAD"/>
    <w:rsid w:val="00C76164"/>
    <w:rsid w:val="00C95881"/>
    <w:rsid w:val="00CB69E6"/>
    <w:rsid w:val="00D07325"/>
    <w:rsid w:val="00D221DF"/>
    <w:rsid w:val="00D35F55"/>
    <w:rsid w:val="00D41A4A"/>
    <w:rsid w:val="00D722D4"/>
    <w:rsid w:val="00DA01F0"/>
    <w:rsid w:val="00DC1882"/>
    <w:rsid w:val="00E0511C"/>
    <w:rsid w:val="00E219B2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125CA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2024-12-20T07:27:00Z</cp:lastPrinted>
  <dcterms:created xsi:type="dcterms:W3CDTF">2025-10-07T00:57:00Z</dcterms:created>
  <dcterms:modified xsi:type="dcterms:W3CDTF">2025-10-07T00:57:00Z</dcterms:modified>
</cp:coreProperties>
</file>