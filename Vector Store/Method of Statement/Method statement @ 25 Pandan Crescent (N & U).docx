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2647A7">
      <w:pPr>
        <w:rPr>
          <w:sz w:val="24"/>
          <w:lang w:eastAsia="zh-CN"/>
        </w:rPr>
      </w:pPr>
      <w:r>
        <w:rPr>
          <w:sz w:val="24"/>
        </w:rPr>
        <w:t>Date: 16</w:t>
      </w:r>
      <w:r w:rsidRPr="002647A7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55E28" w:rsidRPr="002647A7" w:rsidRDefault="0043550B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relocate machine</w:t>
      </w:r>
      <w:r w:rsidR="00A06FD5">
        <w:rPr>
          <w:sz w:val="24"/>
          <w:lang w:eastAsia="zh-CN"/>
        </w:rPr>
        <w:t>s</w:t>
      </w:r>
      <w:r w:rsidR="002647A7">
        <w:rPr>
          <w:sz w:val="24"/>
          <w:lang w:eastAsia="zh-CN"/>
        </w:rPr>
        <w:t xml:space="preserve"> within production at 5</w:t>
      </w:r>
      <w:r w:rsidR="002647A7" w:rsidRPr="002647A7">
        <w:rPr>
          <w:sz w:val="24"/>
          <w:vertAlign w:val="superscript"/>
          <w:lang w:eastAsia="zh-CN"/>
        </w:rPr>
        <w:t>th</w:t>
      </w:r>
      <w:r w:rsidR="002647A7">
        <w:rPr>
          <w:sz w:val="24"/>
          <w:lang w:eastAsia="zh-CN"/>
        </w:rPr>
        <w:t xml:space="preserve"> floor  </w:t>
      </w:r>
      <w:r w:rsidR="00A64CEA">
        <w:rPr>
          <w:sz w:val="24"/>
          <w:lang w:eastAsia="zh-CN"/>
        </w:rPr>
        <w:t xml:space="preserve"> </w:t>
      </w:r>
    </w:p>
    <w:p w:rsidR="005D3C81" w:rsidRDefault="005D3C81" w:rsidP="00435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550B" w:rsidRPr="0043550B" w:rsidRDefault="0043550B" w:rsidP="004355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43550B" w:rsidRDefault="0043550B" w:rsidP="00435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CNC Milling</w:t>
      </w:r>
    </w:p>
    <w:p w:rsidR="0043550B" w:rsidRDefault="0043550B" w:rsidP="00435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Roku Roku</w:t>
      </w:r>
    </w:p>
    <w:p w:rsidR="0043550B" w:rsidRDefault="0043550B" w:rsidP="00435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Panel Saw </w:t>
      </w:r>
    </w:p>
    <w:p w:rsidR="0043550B" w:rsidRPr="005D3C81" w:rsidRDefault="0043550B" w:rsidP="00435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F7286">
      <w:pPr>
        <w:rPr>
          <w:sz w:val="24"/>
          <w:lang w:eastAsia="zh-CN"/>
        </w:rPr>
      </w:pPr>
      <w:r>
        <w:rPr>
          <w:sz w:val="24"/>
          <w:lang w:eastAsia="zh-CN"/>
        </w:rPr>
        <w:t>05/08</w:t>
      </w:r>
      <w:r w:rsidR="002647A7">
        <w:rPr>
          <w:sz w:val="24"/>
          <w:lang w:eastAsia="zh-CN"/>
        </w:rPr>
        <w:t>/24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2647A7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EC38B3">
        <w:rPr>
          <w:sz w:val="24"/>
          <w:szCs w:val="24"/>
          <w:lang w:eastAsia="zh-CN"/>
        </w:rPr>
        <w:t xml:space="preserve">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2647A7" w:rsidP="002647A7">
      <w:pPr>
        <w:pStyle w:val="Heading4"/>
        <w:rPr>
          <w:szCs w:val="24"/>
        </w:rPr>
      </w:pPr>
      <w:r>
        <w:rPr>
          <w:szCs w:val="24"/>
        </w:rPr>
        <w:t xml:space="preserve">25 Pandan Crescent </w:t>
      </w:r>
    </w:p>
    <w:p w:rsidR="002647A7" w:rsidRPr="002647A7" w:rsidRDefault="00611A85" w:rsidP="002647A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 &amp; U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79F3" w:rsidRPr="00637D82" w:rsidRDefault="002647A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31419">
        <w:rPr>
          <w:bCs/>
          <w:sz w:val="24"/>
          <w:lang w:eastAsia="zh-CN"/>
        </w:rPr>
        <w:t xml:space="preserve"> x</w:t>
      </w:r>
      <w:r w:rsidR="00E812E3">
        <w:rPr>
          <w:bCs/>
          <w:sz w:val="24"/>
          <w:lang w:eastAsia="zh-CN"/>
        </w:rPr>
        <w:t xml:space="preserve"> lorry loader</w:t>
      </w:r>
      <w:r w:rsidR="008D3165">
        <w:rPr>
          <w:bCs/>
          <w:sz w:val="24"/>
          <w:lang w:eastAsia="zh-CN"/>
        </w:rPr>
        <w:t xml:space="preserve">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A06FD5" w:rsidRDefault="00A06F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37D82" w:rsidRDefault="00E31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8F4CC7" w:rsidRDefault="002F72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2F64D5" w:rsidRDefault="002F64D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31419" w:rsidRDefault="00A06FD5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and route to machine new location 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7C6F" w:rsidRDefault="00727C6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27C6F" w:rsidRDefault="00727C6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A06F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A06FD5" w:rsidRDefault="00A06F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personnel on site to ensure that risk control are known and supervisor has to ensure that risk control are in place </w:t>
      </w:r>
    </w:p>
    <w:p w:rsidR="00A06FD5" w:rsidRPr="00A06FD5" w:rsidRDefault="00A06F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our workers are equip with standard PPE (safety shoe)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64D5" w:rsidRPr="00727C6F" w:rsidRDefault="00115146" w:rsidP="00727C6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D54EB5" w:rsidRPr="009964A2" w:rsidRDefault="00727C6F" w:rsidP="00D54E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D54EB5">
        <w:rPr>
          <w:sz w:val="24"/>
          <w:lang w:eastAsia="zh-CN"/>
        </w:rPr>
        <w:t xml:space="preserve"> up </w:t>
      </w:r>
      <w:r>
        <w:rPr>
          <w:sz w:val="24"/>
          <w:lang w:eastAsia="zh-CN"/>
        </w:rPr>
        <w:t xml:space="preserve">machine to 3” high using hand jack </w:t>
      </w:r>
      <w:r w:rsidR="00D54EB5">
        <w:rPr>
          <w:sz w:val="24"/>
          <w:lang w:eastAsia="zh-CN"/>
        </w:rPr>
        <w:t xml:space="preserve">    </w:t>
      </w:r>
    </w:p>
    <w:p w:rsidR="00D54EB5" w:rsidRPr="0030317F" w:rsidRDefault="00D54EB5" w:rsidP="00D54E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27C6F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 under machine bed</w:t>
      </w:r>
    </w:p>
    <w:p w:rsidR="00D54EB5" w:rsidRDefault="00727C6F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D54EB5">
        <w:rPr>
          <w:sz w:val="24"/>
          <w:lang w:eastAsia="zh-CN"/>
        </w:rPr>
        <w:t xml:space="preserve"> from existing location</w:t>
      </w:r>
    </w:p>
    <w:p w:rsidR="00D54EB5" w:rsidRDefault="00D54EB5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Transfer to new location within production </w:t>
      </w:r>
    </w:p>
    <w:p w:rsidR="00287C1E" w:rsidRPr="00D54EB5" w:rsidRDefault="00D54EB5" w:rsidP="00D54E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C3F94" w:rsidRPr="00D54EB5">
        <w:rPr>
          <w:sz w:val="24"/>
          <w:lang w:eastAsia="zh-CN"/>
        </w:rPr>
        <w:t xml:space="preserve">at the </w:t>
      </w:r>
      <w:r>
        <w:rPr>
          <w:sz w:val="24"/>
          <w:lang w:eastAsia="zh-CN"/>
        </w:rPr>
        <w:t xml:space="preserve">new </w:t>
      </w:r>
      <w:r w:rsidR="00AC3F94" w:rsidRPr="00D54EB5">
        <w:rPr>
          <w:sz w:val="24"/>
          <w:lang w:eastAsia="zh-CN"/>
        </w:rPr>
        <w:t>designated location</w:t>
      </w:r>
    </w:p>
    <w:p w:rsidR="006F12DE" w:rsidRPr="00501090" w:rsidRDefault="00D9399F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D54EB5">
        <w:rPr>
          <w:sz w:val="24"/>
          <w:lang w:eastAsia="zh-CN"/>
        </w:rPr>
        <w:t xml:space="preserve">from </w:t>
      </w:r>
      <w:r w:rsidR="00727C6F">
        <w:rPr>
          <w:sz w:val="24"/>
          <w:lang w:eastAsia="zh-CN"/>
        </w:rPr>
        <w:t>rollers/</w:t>
      </w:r>
      <w:bookmarkStart w:id="0" w:name="_GoBack"/>
      <w:bookmarkEnd w:id="0"/>
      <w:r w:rsidR="000C5068">
        <w:rPr>
          <w:sz w:val="24"/>
          <w:lang w:eastAsia="zh-CN"/>
        </w:rPr>
        <w:t>pallet truck</w:t>
      </w:r>
      <w:r w:rsidR="00287C1E"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D54EB5" w:rsidP="00D54E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 w:rsidRPr="00F34C08">
        <w:rPr>
          <w:sz w:val="24"/>
          <w:lang w:eastAsia="zh-CN"/>
        </w:rPr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D54EB5">
        <w:rPr>
          <w:sz w:val="24"/>
          <w:lang w:eastAsia="zh-CN"/>
        </w:rPr>
        <w:t xml:space="preserve">/ Zailani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7D6" w:rsidRDefault="009457D6">
      <w:r>
        <w:separator/>
      </w:r>
    </w:p>
  </w:endnote>
  <w:endnote w:type="continuationSeparator" w:id="0">
    <w:p w:rsidR="009457D6" w:rsidRDefault="0094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24E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E24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7D6" w:rsidRDefault="009457D6">
      <w:r>
        <w:separator/>
      </w:r>
    </w:p>
  </w:footnote>
  <w:footnote w:type="continuationSeparator" w:id="0">
    <w:p w:rsidR="009457D6" w:rsidRDefault="009457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457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2647A7">
    <w:pPr>
      <w:pStyle w:val="Header"/>
      <w:jc w:val="center"/>
    </w:pPr>
    <w:r>
      <w:t>No. 28 Kranji Loop #05-03,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2647A7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457D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22DA"/>
    <w:rsid w:val="00257C21"/>
    <w:rsid w:val="002647A7"/>
    <w:rsid w:val="00287C1E"/>
    <w:rsid w:val="00291745"/>
    <w:rsid w:val="002972ED"/>
    <w:rsid w:val="002B5203"/>
    <w:rsid w:val="002C21A8"/>
    <w:rsid w:val="002F64D5"/>
    <w:rsid w:val="002F7286"/>
    <w:rsid w:val="0030317F"/>
    <w:rsid w:val="003150A8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3550B"/>
    <w:rsid w:val="00466C7A"/>
    <w:rsid w:val="004D4DD8"/>
    <w:rsid w:val="00501090"/>
    <w:rsid w:val="00514615"/>
    <w:rsid w:val="005178AC"/>
    <w:rsid w:val="005463C4"/>
    <w:rsid w:val="00560E61"/>
    <w:rsid w:val="0057657F"/>
    <w:rsid w:val="005A107A"/>
    <w:rsid w:val="005B49D8"/>
    <w:rsid w:val="005D3036"/>
    <w:rsid w:val="005D3C81"/>
    <w:rsid w:val="00600802"/>
    <w:rsid w:val="00611A85"/>
    <w:rsid w:val="00637D82"/>
    <w:rsid w:val="006467DA"/>
    <w:rsid w:val="0065017D"/>
    <w:rsid w:val="0066401C"/>
    <w:rsid w:val="00693582"/>
    <w:rsid w:val="006B3F8F"/>
    <w:rsid w:val="006B586E"/>
    <w:rsid w:val="006E13C9"/>
    <w:rsid w:val="006F12DE"/>
    <w:rsid w:val="007100C9"/>
    <w:rsid w:val="00727C6F"/>
    <w:rsid w:val="00760813"/>
    <w:rsid w:val="00777860"/>
    <w:rsid w:val="00791E29"/>
    <w:rsid w:val="007D338F"/>
    <w:rsid w:val="007F5650"/>
    <w:rsid w:val="00813088"/>
    <w:rsid w:val="00813B5A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457D6"/>
    <w:rsid w:val="00971AE8"/>
    <w:rsid w:val="0099046A"/>
    <w:rsid w:val="00991C9B"/>
    <w:rsid w:val="009950EB"/>
    <w:rsid w:val="009964A2"/>
    <w:rsid w:val="009A228D"/>
    <w:rsid w:val="009A2E85"/>
    <w:rsid w:val="009C2D37"/>
    <w:rsid w:val="009C725A"/>
    <w:rsid w:val="009D0E62"/>
    <w:rsid w:val="009F4FEB"/>
    <w:rsid w:val="009F7FEB"/>
    <w:rsid w:val="00A06FD5"/>
    <w:rsid w:val="00A22F95"/>
    <w:rsid w:val="00A2540E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2567D"/>
    <w:rsid w:val="00B53A03"/>
    <w:rsid w:val="00B742E8"/>
    <w:rsid w:val="00B742F4"/>
    <w:rsid w:val="00B75333"/>
    <w:rsid w:val="00BA5295"/>
    <w:rsid w:val="00BE24EB"/>
    <w:rsid w:val="00BF0F28"/>
    <w:rsid w:val="00C12777"/>
    <w:rsid w:val="00C15DC7"/>
    <w:rsid w:val="00C43519"/>
    <w:rsid w:val="00C4669E"/>
    <w:rsid w:val="00C72DAD"/>
    <w:rsid w:val="00C95881"/>
    <w:rsid w:val="00D07325"/>
    <w:rsid w:val="00D54EB5"/>
    <w:rsid w:val="00D7035C"/>
    <w:rsid w:val="00D728C9"/>
    <w:rsid w:val="00D82A6B"/>
    <w:rsid w:val="00D87BF3"/>
    <w:rsid w:val="00D9399F"/>
    <w:rsid w:val="00D94B2F"/>
    <w:rsid w:val="00DA01F0"/>
    <w:rsid w:val="00DA2624"/>
    <w:rsid w:val="00DE0F54"/>
    <w:rsid w:val="00DE3863"/>
    <w:rsid w:val="00DF78E8"/>
    <w:rsid w:val="00E20738"/>
    <w:rsid w:val="00E31419"/>
    <w:rsid w:val="00E3288E"/>
    <w:rsid w:val="00E455AB"/>
    <w:rsid w:val="00E50267"/>
    <w:rsid w:val="00E55E28"/>
    <w:rsid w:val="00E63DF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2023-07-28T05:22:00Z</cp:lastPrinted>
  <dcterms:created xsi:type="dcterms:W3CDTF">2024-07-16T02:56:00Z</dcterms:created>
  <dcterms:modified xsi:type="dcterms:W3CDTF">2024-07-16T03:24:00Z</dcterms:modified>
</cp:coreProperties>
</file>