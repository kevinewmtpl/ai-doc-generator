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40403E">
      <w:pPr>
        <w:rPr>
          <w:sz w:val="24"/>
          <w:lang w:eastAsia="zh-CN"/>
        </w:rPr>
      </w:pPr>
      <w:r>
        <w:rPr>
          <w:sz w:val="24"/>
        </w:rPr>
        <w:t>Date: 28</w:t>
      </w:r>
      <w:bookmarkStart w:id="0" w:name="_GoBack"/>
      <w:bookmarkEnd w:id="0"/>
      <w:r w:rsidR="003C3B99" w:rsidRPr="003C3B99">
        <w:rPr>
          <w:sz w:val="24"/>
          <w:vertAlign w:val="superscript"/>
        </w:rPr>
        <w:t>th</w:t>
      </w:r>
      <w:r w:rsidR="008A74BA">
        <w:rPr>
          <w:sz w:val="24"/>
        </w:rPr>
        <w:t xml:space="preserve"> Aug</w:t>
      </w:r>
      <w:r w:rsidR="003C3B99">
        <w:rPr>
          <w:sz w:val="24"/>
        </w:rPr>
        <w:t xml:space="preserve">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CB19EF">
        <w:rPr>
          <w:sz w:val="24"/>
          <w:lang w:eastAsia="zh-CN"/>
        </w:rPr>
        <w:t xml:space="preserve"> hoist do</w:t>
      </w:r>
      <w:r w:rsidR="008A74BA">
        <w:rPr>
          <w:sz w:val="24"/>
          <w:lang w:eastAsia="zh-CN"/>
        </w:rPr>
        <w:t>wn 1 unit machine from 2</w:t>
      </w:r>
      <w:r w:rsidR="008A74BA" w:rsidRPr="008A74BA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8A74BA">
        <w:rPr>
          <w:sz w:val="24"/>
          <w:lang w:eastAsia="zh-CN"/>
        </w:rPr>
        <w:t xml:space="preserve">shutter door opening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 xml:space="preserve">by using platform and </w:t>
      </w:r>
      <w:r w:rsidR="008A74BA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C3B99" w:rsidRDefault="003C3B9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3C3B99" w:rsidRDefault="008A74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Roders machine </w:t>
      </w:r>
    </w:p>
    <w:p w:rsidR="003C3B99" w:rsidRDefault="008A74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230 x 250 x 235</w:t>
      </w:r>
      <w:r w:rsidR="003C3B99">
        <w:rPr>
          <w:bCs/>
          <w:sz w:val="24"/>
          <w:szCs w:val="24"/>
          <w:lang w:eastAsia="zh-CN"/>
        </w:rPr>
        <w:t xml:space="preserve"> cm</w:t>
      </w:r>
    </w:p>
    <w:p w:rsidR="003C3B99" w:rsidRDefault="008A74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6, 500</w:t>
      </w:r>
      <w:r w:rsidR="003C3B99">
        <w:rPr>
          <w:bCs/>
          <w:sz w:val="24"/>
          <w:szCs w:val="24"/>
          <w:lang w:eastAsia="zh-CN"/>
        </w:rPr>
        <w:t xml:space="preserve"> kg </w:t>
      </w:r>
    </w:p>
    <w:p w:rsidR="003C3B99" w:rsidRPr="003C3B99" w:rsidRDefault="003C3B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B19EF" w:rsidRPr="003C3B99" w:rsidRDefault="008A74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31/08</w:t>
      </w:r>
      <w:r w:rsidR="003C3B99">
        <w:rPr>
          <w:bCs/>
          <w:sz w:val="24"/>
          <w:szCs w:val="24"/>
          <w:lang w:eastAsia="zh-CN"/>
        </w:rPr>
        <w:t>/24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8A74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B19EF">
        <w:rPr>
          <w:bCs/>
          <w:sz w:val="24"/>
          <w:szCs w:val="24"/>
          <w:lang w:eastAsia="zh-CN"/>
        </w:rPr>
        <w:t xml:space="preserve">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8A74BA" w:rsidP="004872DF">
      <w:pPr>
        <w:pStyle w:val="Heading4"/>
      </w:pPr>
      <w:r>
        <w:t>Simtech</w:t>
      </w:r>
    </w:p>
    <w:p w:rsidR="00B85262" w:rsidRPr="004872DF" w:rsidRDefault="008A74BA" w:rsidP="004872DF">
      <w:pPr>
        <w:pStyle w:val="Heading4"/>
      </w:pPr>
      <w:r>
        <w:t>5 Clean Tech Loop, Clean Tech II Blk B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A74BA" w:rsidRDefault="008A74B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373A8D" w:rsidRDefault="008A74B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35AF2">
        <w:rPr>
          <w:sz w:val="24"/>
          <w:lang w:eastAsia="zh-CN"/>
        </w:rPr>
        <w:t xml:space="preserve"> x 633 lorry loader</w:t>
      </w:r>
    </w:p>
    <w:p w:rsidR="00B35AF2" w:rsidRDefault="008A74B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B35AF2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8A74BA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CB19EF">
        <w:rPr>
          <w:sz w:val="24"/>
          <w:lang w:eastAsia="zh-CN"/>
        </w:rPr>
        <w:t>mobile/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8A74BA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operation:</w:t>
      </w:r>
    </w:p>
    <w:p w:rsidR="008A74BA" w:rsidRDefault="008A5B8A">
      <w:pPr>
        <w:pStyle w:val="BodyText2"/>
      </w:pPr>
      <w:r>
        <w:t xml:space="preserve">a. Lifting Supervisor </w:t>
      </w:r>
    </w:p>
    <w:p w:rsidR="008A5B8A" w:rsidRDefault="008A5B8A">
      <w:pPr>
        <w:pStyle w:val="BodyText2"/>
      </w:pPr>
      <w:r>
        <w:t>b. Mobile Crane Operator</w:t>
      </w:r>
    </w:p>
    <w:p w:rsidR="008A5B8A" w:rsidRDefault="008A5B8A">
      <w:pPr>
        <w:pStyle w:val="BodyText2"/>
      </w:pPr>
      <w:r>
        <w:t>c. Lorry Loader Operator</w:t>
      </w:r>
    </w:p>
    <w:p w:rsidR="008A5B8A" w:rsidRDefault="008A5B8A">
      <w:pPr>
        <w:pStyle w:val="BodyText2"/>
      </w:pPr>
      <w:r>
        <w:t>d. Signalman</w:t>
      </w:r>
    </w:p>
    <w:p w:rsidR="008A5B8A" w:rsidRDefault="008A5B8A">
      <w:pPr>
        <w:pStyle w:val="BodyText2"/>
      </w:pPr>
      <w:r>
        <w:t>e. Riggerman</w:t>
      </w:r>
    </w:p>
    <w:p w:rsidR="008A5B8A" w:rsidRDefault="008A5B8A">
      <w:pPr>
        <w:pStyle w:val="BodyText2"/>
      </w:pPr>
      <w:r>
        <w:t xml:space="preserve">f. Skill Mover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3C3B99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</w:t>
      </w:r>
      <w:r w:rsidR="00AD0E0E">
        <w:rPr>
          <w:sz w:val="24"/>
          <w:lang w:eastAsia="zh-CN"/>
        </w:rPr>
        <w:t xml:space="preserve"> </w:t>
      </w:r>
      <w:r w:rsidR="008A5B8A">
        <w:rPr>
          <w:sz w:val="24"/>
          <w:lang w:eastAsia="zh-CN"/>
        </w:rPr>
        <w:t>mobile</w:t>
      </w:r>
      <w:r w:rsidR="00B424C8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</w:t>
      </w:r>
      <w:r w:rsidR="008A5B8A">
        <w:rPr>
          <w:sz w:val="24"/>
          <w:lang w:eastAsia="zh-CN"/>
        </w:rPr>
        <w:t>ing up crane with outriggers fully extended and resting on steel plate/timber mats as base plate</w:t>
      </w:r>
    </w:p>
    <w:p w:rsidR="008A5B8A" w:rsidRDefault="008A5B8A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platform</w:t>
      </w:r>
    </w:p>
    <w:p w:rsidR="00AD0E0E" w:rsidRDefault="008A5B8A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8A5B8A">
        <w:rPr>
          <w:sz w:val="24"/>
          <w:vertAlign w:val="superscript"/>
          <w:lang w:eastAsia="zh-CN"/>
        </w:rPr>
        <w:t>nd</w:t>
      </w:r>
      <w:r w:rsidR="00AD0E0E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door opening </w:t>
      </w:r>
    </w:p>
    <w:p w:rsidR="00AD0E0E" w:rsidRDefault="00AD0E0E" w:rsidP="00AD0E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platform 3ft metal plate protruding is fully lean and rest</w:t>
      </w:r>
      <w:r w:rsidR="008A5B8A">
        <w:rPr>
          <w:sz w:val="24"/>
          <w:lang w:eastAsia="zh-CN"/>
        </w:rPr>
        <w:t xml:space="preserve">ed on the building opening slab </w:t>
      </w:r>
    </w:p>
    <w:p w:rsidR="00AD0E0E" w:rsidRPr="00AD0E0E" w:rsidRDefault="00AD0E0E" w:rsidP="00AD0E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Use strong belt to secure front left and right of platform onto building railing/pillar to prevent platform swing outward</w:t>
      </w:r>
    </w:p>
    <w:p w:rsidR="008A5B8A" w:rsidRDefault="008A5B8A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to near platform </w:t>
      </w:r>
    </w:p>
    <w:p w:rsidR="008A5B8A" w:rsidRDefault="008A5B8A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 to slowly pull in machine into platform</w:t>
      </w:r>
    </w:p>
    <w:p w:rsidR="00AD0E0E" w:rsidRDefault="008A5B8A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machine, pull out rollers and inset woodblock under machine bed </w:t>
      </w:r>
      <w:r w:rsidR="00AD0E0E">
        <w:rPr>
          <w:sz w:val="24"/>
          <w:lang w:eastAsia="zh-CN"/>
        </w:rPr>
        <w:t xml:space="preserve"> </w:t>
      </w:r>
    </w:p>
    <w:p w:rsidR="00AD0E0E" w:rsidRPr="008A5B8A" w:rsidRDefault="003C3B99" w:rsidP="008A5B8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A5B8A">
        <w:rPr>
          <w:sz w:val="24"/>
          <w:lang w:eastAsia="zh-CN"/>
        </w:rPr>
        <w:t>Secured machine onto platform with strapping belt</w:t>
      </w:r>
    </w:p>
    <w:p w:rsidR="00AD0E0E" w:rsidRPr="005C396D" w:rsidRDefault="008A5B8A" w:rsidP="005C396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5C396D">
        <w:rPr>
          <w:sz w:val="24"/>
          <w:lang w:eastAsia="zh-CN"/>
        </w:rPr>
        <w:t>oist down machine together with platform to the ground</w:t>
      </w:r>
    </w:p>
    <w:p w:rsidR="00AD0E0E" w:rsidRDefault="00AD0E0E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5C396D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onto lorry chassis</w:t>
      </w:r>
    </w:p>
    <w:p w:rsidR="00AD0E0E" w:rsidRPr="00CB19EF" w:rsidRDefault="00AD0E0E" w:rsidP="00CB19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new location </w:t>
      </w:r>
      <w:r w:rsidR="004725E1">
        <w:rPr>
          <w:sz w:val="24"/>
          <w:lang w:eastAsia="zh-CN"/>
        </w:rPr>
        <w:t xml:space="preserve"> </w:t>
      </w:r>
    </w:p>
    <w:p w:rsidR="00EE527F" w:rsidRPr="00CB19EF" w:rsidRDefault="00EE527F" w:rsidP="00CB19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19EF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B19EF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5739" w:rsidRDefault="00325739">
      <w:r>
        <w:separator/>
      </w:r>
    </w:p>
  </w:endnote>
  <w:endnote w:type="continuationSeparator" w:id="0">
    <w:p w:rsidR="00325739" w:rsidRDefault="00325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741F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741F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5739" w:rsidRDefault="00325739">
      <w:r>
        <w:separator/>
      </w:r>
    </w:p>
  </w:footnote>
  <w:footnote w:type="continuationSeparator" w:id="0">
    <w:p w:rsidR="00325739" w:rsidRDefault="003257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2573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8A74BA">
    <w:pPr>
      <w:pStyle w:val="Header"/>
      <w:jc w:val="center"/>
    </w:pPr>
    <w:r>
      <w:t>28 Kranji Loop #05-03, Kranji Green, Singapore 739571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8A74BA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2573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741F2"/>
    <w:rsid w:val="000747A8"/>
    <w:rsid w:val="00093A2F"/>
    <w:rsid w:val="000A4B74"/>
    <w:rsid w:val="000A77B9"/>
    <w:rsid w:val="000B2F2C"/>
    <w:rsid w:val="000C3A11"/>
    <w:rsid w:val="000E347C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25739"/>
    <w:rsid w:val="00373A8D"/>
    <w:rsid w:val="0038272B"/>
    <w:rsid w:val="00395A8D"/>
    <w:rsid w:val="003A3CF3"/>
    <w:rsid w:val="003C3B99"/>
    <w:rsid w:val="003C4111"/>
    <w:rsid w:val="003E1B45"/>
    <w:rsid w:val="0040331B"/>
    <w:rsid w:val="0040403E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D5933"/>
    <w:rsid w:val="004F07E0"/>
    <w:rsid w:val="005908DA"/>
    <w:rsid w:val="005B35C9"/>
    <w:rsid w:val="005C396D"/>
    <w:rsid w:val="005E132E"/>
    <w:rsid w:val="0061759B"/>
    <w:rsid w:val="006362BB"/>
    <w:rsid w:val="00664D20"/>
    <w:rsid w:val="006A0465"/>
    <w:rsid w:val="00700106"/>
    <w:rsid w:val="00707759"/>
    <w:rsid w:val="00726653"/>
    <w:rsid w:val="00733502"/>
    <w:rsid w:val="0077335D"/>
    <w:rsid w:val="00782718"/>
    <w:rsid w:val="007A3FA0"/>
    <w:rsid w:val="007C5834"/>
    <w:rsid w:val="007D1A3A"/>
    <w:rsid w:val="007E2FF0"/>
    <w:rsid w:val="007E6356"/>
    <w:rsid w:val="008067B7"/>
    <w:rsid w:val="008254AB"/>
    <w:rsid w:val="0082563E"/>
    <w:rsid w:val="00840DC8"/>
    <w:rsid w:val="00845C23"/>
    <w:rsid w:val="0088777C"/>
    <w:rsid w:val="008A5B8A"/>
    <w:rsid w:val="008A74BA"/>
    <w:rsid w:val="00904AE4"/>
    <w:rsid w:val="00945F2F"/>
    <w:rsid w:val="00957CA2"/>
    <w:rsid w:val="00970E4B"/>
    <w:rsid w:val="0099108C"/>
    <w:rsid w:val="009E694C"/>
    <w:rsid w:val="00A04987"/>
    <w:rsid w:val="00A46072"/>
    <w:rsid w:val="00AC4808"/>
    <w:rsid w:val="00AD0E0E"/>
    <w:rsid w:val="00AD4C31"/>
    <w:rsid w:val="00B17867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CB19EF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3052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2024-08-28T02:35:00Z</cp:lastPrinted>
  <dcterms:created xsi:type="dcterms:W3CDTF">2024-08-27T07:15:00Z</dcterms:created>
  <dcterms:modified xsi:type="dcterms:W3CDTF">2024-08-28T02:35:00Z</dcterms:modified>
</cp:coreProperties>
</file>