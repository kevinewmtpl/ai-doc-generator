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1990F1" w14:textId="77777777"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04DA37A9" w14:textId="77777777" w:rsidR="00A558F1" w:rsidRDefault="00A558F1">
      <w:pPr>
        <w:rPr>
          <w:sz w:val="24"/>
        </w:rPr>
      </w:pPr>
    </w:p>
    <w:p w14:paraId="4295F429" w14:textId="2B4CB805" w:rsidR="00EE527F" w:rsidRDefault="00380541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B515B9">
        <w:rPr>
          <w:sz w:val="24"/>
        </w:rPr>
        <w:t>19</w:t>
      </w:r>
      <w:r w:rsidR="00B515B9" w:rsidRPr="00B515B9">
        <w:rPr>
          <w:sz w:val="24"/>
          <w:vertAlign w:val="superscript"/>
        </w:rPr>
        <w:t>th</w:t>
      </w:r>
      <w:r w:rsidR="00B515B9">
        <w:rPr>
          <w:sz w:val="24"/>
        </w:rPr>
        <w:t xml:space="preserve"> Mar 2025</w:t>
      </w:r>
    </w:p>
    <w:p w14:paraId="0DC4915B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4908F5F9" w14:textId="77777777" w:rsidR="00EE527F" w:rsidRPr="00385586" w:rsidRDefault="0038558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Description of Work</w:t>
      </w:r>
    </w:p>
    <w:p w14:paraId="77D127D9" w14:textId="40F815CA" w:rsidR="009C51A6" w:rsidRPr="00155257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E022DD">
        <w:rPr>
          <w:sz w:val="24"/>
          <w:lang w:eastAsia="zh-CN"/>
        </w:rPr>
        <w:t xml:space="preserve">hoist up </w:t>
      </w:r>
      <w:r w:rsidR="00905FD2">
        <w:rPr>
          <w:sz w:val="24"/>
          <w:lang w:eastAsia="zh-CN"/>
        </w:rPr>
        <w:t xml:space="preserve">1 </w:t>
      </w:r>
      <w:r w:rsidR="00155257">
        <w:rPr>
          <w:sz w:val="24"/>
          <w:lang w:eastAsia="zh-CN"/>
        </w:rPr>
        <w:t xml:space="preserve">unit machine to </w:t>
      </w:r>
      <w:r w:rsidR="00905FD2">
        <w:rPr>
          <w:sz w:val="24"/>
          <w:lang w:eastAsia="zh-CN"/>
        </w:rPr>
        <w:t>3</w:t>
      </w:r>
      <w:r w:rsidR="00905FD2" w:rsidRPr="00905FD2">
        <w:rPr>
          <w:sz w:val="24"/>
          <w:vertAlign w:val="superscript"/>
          <w:lang w:eastAsia="zh-CN"/>
        </w:rPr>
        <w:t>rd</w:t>
      </w:r>
      <w:r w:rsidR="00DC4505">
        <w:rPr>
          <w:sz w:val="24"/>
          <w:lang w:eastAsia="zh-CN"/>
        </w:rPr>
        <w:t xml:space="preserve"> </w:t>
      </w:r>
      <w:r w:rsidR="00E022DD">
        <w:rPr>
          <w:sz w:val="24"/>
          <w:lang w:eastAsia="zh-CN"/>
        </w:rPr>
        <w:t>floor through shutter door</w:t>
      </w:r>
      <w:r w:rsidR="00A26699">
        <w:rPr>
          <w:sz w:val="24"/>
          <w:lang w:eastAsia="zh-CN"/>
        </w:rPr>
        <w:t xml:space="preserve"> opening by using lorry loader</w:t>
      </w:r>
    </w:p>
    <w:p w14:paraId="2DF29A3B" w14:textId="77777777" w:rsidR="006C66D8" w:rsidRDefault="006C66D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4F13A093" w14:textId="77777777" w:rsidR="00E022DD" w:rsidRDefault="00E022DD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Machine Spec</w:t>
      </w:r>
    </w:p>
    <w:p w14:paraId="3F040AC2" w14:textId="68A7C7ED" w:rsidR="00E022DD" w:rsidRDefault="00B515B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Mazak QTE-300MY</w:t>
      </w:r>
    </w:p>
    <w:p w14:paraId="4DD06E65" w14:textId="49A20DD1" w:rsidR="00905FD2" w:rsidRDefault="00B515B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Case </w:t>
      </w:r>
      <w:r w:rsidR="00905FD2">
        <w:rPr>
          <w:bCs/>
          <w:sz w:val="24"/>
          <w:szCs w:val="24"/>
          <w:lang w:eastAsia="zh-CN"/>
        </w:rPr>
        <w:t xml:space="preserve">Dim: </w:t>
      </w:r>
      <w:r>
        <w:rPr>
          <w:bCs/>
          <w:sz w:val="24"/>
          <w:szCs w:val="24"/>
          <w:lang w:eastAsia="zh-CN"/>
        </w:rPr>
        <w:t>387 x 216 x 220 cm</w:t>
      </w:r>
    </w:p>
    <w:p w14:paraId="191D88C6" w14:textId="1574296C" w:rsidR="00E022DD" w:rsidRDefault="00E022D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proofErr w:type="spellStart"/>
      <w:r>
        <w:rPr>
          <w:bCs/>
          <w:sz w:val="24"/>
          <w:szCs w:val="24"/>
          <w:lang w:eastAsia="zh-CN"/>
        </w:rPr>
        <w:t>Wt</w:t>
      </w:r>
      <w:proofErr w:type="spellEnd"/>
      <w:r>
        <w:rPr>
          <w:bCs/>
          <w:sz w:val="24"/>
          <w:szCs w:val="24"/>
          <w:lang w:eastAsia="zh-CN"/>
        </w:rPr>
        <w:t xml:space="preserve">: </w:t>
      </w:r>
      <w:r w:rsidR="00B515B9">
        <w:rPr>
          <w:bCs/>
          <w:sz w:val="24"/>
          <w:szCs w:val="24"/>
          <w:lang w:eastAsia="zh-CN"/>
        </w:rPr>
        <w:t>4, 600</w:t>
      </w:r>
      <w:r>
        <w:rPr>
          <w:bCs/>
          <w:sz w:val="24"/>
          <w:szCs w:val="24"/>
          <w:lang w:eastAsia="zh-CN"/>
        </w:rPr>
        <w:t xml:space="preserve"> kg</w:t>
      </w:r>
    </w:p>
    <w:p w14:paraId="1D14D4AC" w14:textId="77777777" w:rsidR="00E022DD" w:rsidRPr="00E022DD" w:rsidRDefault="00E022D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432F7B90" w14:textId="77777777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0FA41C2E" w14:textId="173703D8"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</w:t>
      </w:r>
      <w:proofErr w:type="gramStart"/>
      <w:r>
        <w:rPr>
          <w:rFonts w:hint="eastAsia"/>
          <w:sz w:val="24"/>
          <w:lang w:eastAsia="zh-CN"/>
        </w:rPr>
        <w:t>attach</w:t>
      </w:r>
      <w:proofErr w:type="gramEnd"/>
      <w:r w:rsidR="00905FD2">
        <w:rPr>
          <w:sz w:val="24"/>
          <w:lang w:eastAsia="zh-CN"/>
        </w:rPr>
        <w:t xml:space="preserve"> </w:t>
      </w:r>
    </w:p>
    <w:p w14:paraId="25D9D486" w14:textId="77777777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30BADAEB" w14:textId="77777777" w:rsidR="00EE527F" w:rsidRDefault="00BD3C0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7F57D116" w14:textId="27E0196B" w:rsidR="00905FD2" w:rsidRDefault="00B515B9">
      <w:pPr>
        <w:rPr>
          <w:sz w:val="24"/>
          <w:lang w:eastAsia="zh-CN"/>
        </w:rPr>
      </w:pPr>
      <w:r>
        <w:rPr>
          <w:sz w:val="24"/>
          <w:lang w:eastAsia="zh-CN"/>
        </w:rPr>
        <w:t>20/03/25</w:t>
      </w:r>
    </w:p>
    <w:p w14:paraId="773FDCBD" w14:textId="77777777" w:rsidR="00EE527F" w:rsidRDefault="00EE527F">
      <w:pPr>
        <w:pStyle w:val="Header"/>
        <w:tabs>
          <w:tab w:val="clear" w:pos="4320"/>
          <w:tab w:val="clear" w:pos="8640"/>
        </w:tabs>
        <w:rPr>
          <w:bCs/>
          <w:sz w:val="32"/>
          <w:lang w:eastAsia="zh-CN"/>
        </w:rPr>
      </w:pPr>
    </w:p>
    <w:p w14:paraId="68043053" w14:textId="77777777" w:rsidR="00BD3C0C" w:rsidRDefault="00BD3C0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14:paraId="03BECF20" w14:textId="77777777" w:rsidR="00BD3C0C" w:rsidRPr="00BD3C0C" w:rsidRDefault="00E022D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BD3C0C">
        <w:rPr>
          <w:bCs/>
          <w:sz w:val="24"/>
          <w:szCs w:val="24"/>
          <w:lang w:eastAsia="zh-CN"/>
        </w:rPr>
        <w:t xml:space="preserve"> am </w:t>
      </w:r>
    </w:p>
    <w:p w14:paraId="3D81E2F5" w14:textId="77777777" w:rsidR="00905FD2" w:rsidRDefault="00905FD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49F7C078" w14:textId="4CE66372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409FA6BE" w14:textId="12732102" w:rsidR="0042603E" w:rsidRDefault="00905FD2" w:rsidP="008254AB">
      <w:pPr>
        <w:pStyle w:val="Heading4"/>
      </w:pPr>
      <w:r>
        <w:t>33 Tuas Ave 8</w:t>
      </w:r>
    </w:p>
    <w:p w14:paraId="47CC971F" w14:textId="36469B28" w:rsidR="00840DC8" w:rsidRPr="00840DC8" w:rsidRDefault="00905FD2" w:rsidP="00840DC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SMC Manufacturing </w:t>
      </w:r>
    </w:p>
    <w:p w14:paraId="0ECE60C6" w14:textId="77777777" w:rsidR="00EE527F" w:rsidRDefault="00EE527F">
      <w:pPr>
        <w:rPr>
          <w:lang w:eastAsia="zh-CN"/>
        </w:rPr>
      </w:pPr>
    </w:p>
    <w:p w14:paraId="1E633D9C" w14:textId="77777777" w:rsidR="00EE527F" w:rsidRPr="009E678E" w:rsidRDefault="009E678E" w:rsidP="009E678E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603F4D8E" w14:textId="77777777" w:rsidR="00DC4505" w:rsidRDefault="00E47B9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EF62AA">
        <w:rPr>
          <w:sz w:val="24"/>
          <w:lang w:eastAsia="zh-CN"/>
        </w:rPr>
        <w:t>633</w:t>
      </w:r>
      <w:r w:rsidR="00DC4505">
        <w:rPr>
          <w:sz w:val="24"/>
          <w:lang w:eastAsia="zh-CN"/>
        </w:rPr>
        <w:t xml:space="preserve"> </w:t>
      </w:r>
      <w:r w:rsidR="00DD2574">
        <w:rPr>
          <w:sz w:val="24"/>
          <w:lang w:eastAsia="zh-CN"/>
        </w:rPr>
        <w:t>lorry</w:t>
      </w:r>
      <w:r w:rsidR="00155257">
        <w:rPr>
          <w:sz w:val="24"/>
          <w:lang w:eastAsia="zh-CN"/>
        </w:rPr>
        <w:t xml:space="preserve"> loader </w:t>
      </w:r>
    </w:p>
    <w:p w14:paraId="778F3027" w14:textId="52015F71" w:rsidR="00E47B96" w:rsidRDefault="00B515B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E022DD">
        <w:rPr>
          <w:sz w:val="24"/>
          <w:lang w:eastAsia="zh-CN"/>
        </w:rPr>
        <w:t>allet truck</w:t>
      </w:r>
    </w:p>
    <w:p w14:paraId="11539E19" w14:textId="77777777" w:rsidR="00905FD2" w:rsidRDefault="0099764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set </w:t>
      </w:r>
      <w:r w:rsidR="00E022DD">
        <w:rPr>
          <w:sz w:val="24"/>
          <w:lang w:eastAsia="zh-CN"/>
        </w:rPr>
        <w:t>wire/</w:t>
      </w:r>
      <w:r>
        <w:rPr>
          <w:sz w:val="24"/>
          <w:lang w:eastAsia="zh-CN"/>
        </w:rPr>
        <w:t>w</w:t>
      </w:r>
      <w:r w:rsidR="00884C68">
        <w:rPr>
          <w:sz w:val="24"/>
          <w:lang w:eastAsia="zh-CN"/>
        </w:rPr>
        <w:t>ebb</w:t>
      </w:r>
      <w:r w:rsidR="00DD2574">
        <w:rPr>
          <w:sz w:val="24"/>
          <w:lang w:eastAsia="zh-CN"/>
        </w:rPr>
        <w:t>i</w:t>
      </w:r>
      <w:r w:rsidR="00884C68">
        <w:rPr>
          <w:sz w:val="24"/>
          <w:lang w:eastAsia="zh-CN"/>
        </w:rPr>
        <w:t>ng</w:t>
      </w:r>
      <w:r w:rsidR="0042603E">
        <w:rPr>
          <w:sz w:val="24"/>
          <w:lang w:eastAsia="zh-CN"/>
        </w:rPr>
        <w:t xml:space="preserve"> sling</w:t>
      </w:r>
    </w:p>
    <w:p w14:paraId="4B3733C4" w14:textId="687F2245" w:rsidR="00EE527F" w:rsidRDefault="00905FD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Canvas/PVC sheet (to lay out for epoxy floor protection)</w:t>
      </w:r>
      <w:r w:rsidR="00EE527F">
        <w:rPr>
          <w:sz w:val="24"/>
          <w:lang w:eastAsia="zh-CN"/>
        </w:rPr>
        <w:t xml:space="preserve"> </w:t>
      </w:r>
    </w:p>
    <w:p w14:paraId="1FC9B9C0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18E7C289" w14:textId="77777777" w:rsidR="00EE527F" w:rsidRPr="009E678E" w:rsidRDefault="009E678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14:paraId="0E1EB5B3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9E678E">
        <w:rPr>
          <w:sz w:val="24"/>
          <w:lang w:eastAsia="zh-CN"/>
        </w:rPr>
        <w:t>obstacle on crane parking area</w:t>
      </w:r>
    </w:p>
    <w:p w14:paraId="4B2D42C8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9E678E">
        <w:rPr>
          <w:sz w:val="24"/>
          <w:lang w:eastAsia="zh-CN"/>
        </w:rPr>
        <w:t xml:space="preserve"> involved enter unintentionally</w:t>
      </w:r>
    </w:p>
    <w:p w14:paraId="2267D9AF" w14:textId="77777777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14:paraId="1F879223" w14:textId="77777777" w:rsidR="005C37D3" w:rsidRDefault="005C37D3" w:rsidP="009E678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2A03A330" w14:textId="77777777" w:rsidR="00B515B9" w:rsidRDefault="00B515B9" w:rsidP="009E678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0516DF0D" w14:textId="68983A55" w:rsidR="00EE527F" w:rsidRPr="009E678E" w:rsidRDefault="009E678E" w:rsidP="009E678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14:paraId="5977AC58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lifting operation will be </w:t>
      </w:r>
      <w:proofErr w:type="gramStart"/>
      <w:r>
        <w:rPr>
          <w:sz w:val="24"/>
          <w:lang w:eastAsia="zh-CN"/>
        </w:rPr>
        <w:t>carry</w:t>
      </w:r>
      <w:proofErr w:type="gramEnd"/>
      <w:r>
        <w:rPr>
          <w:sz w:val="24"/>
          <w:lang w:eastAsia="zh-CN"/>
        </w:rPr>
        <w:t xml:space="preserve"> out on heavy rain, thun</w:t>
      </w:r>
      <w:r w:rsidR="009E678E">
        <w:rPr>
          <w:sz w:val="24"/>
          <w:lang w:eastAsia="zh-CN"/>
        </w:rPr>
        <w:t>derstorms and lightning weather</w:t>
      </w:r>
    </w:p>
    <w:p w14:paraId="5F1B95C4" w14:textId="77777777" w:rsidR="00E022DD" w:rsidRDefault="00EE527F" w:rsidP="006C66D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250C7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14:paraId="23351FB9" w14:textId="77777777" w:rsidR="00905FD2" w:rsidRDefault="00905FD2" w:rsidP="006C66D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404D6C53" w14:textId="3AECA2FA" w:rsidR="00EE527F" w:rsidRPr="00BD3C0C" w:rsidRDefault="009E678E" w:rsidP="006C66D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14:paraId="75418A1C" w14:textId="77777777" w:rsidR="009F6B90" w:rsidRDefault="00EE527F" w:rsidP="0038558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4333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4333E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7250C7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DD2574">
        <w:rPr>
          <w:sz w:val="24"/>
          <w:lang w:eastAsia="zh-CN"/>
        </w:rPr>
        <w:t xml:space="preserve">and </w:t>
      </w:r>
      <w:r w:rsidR="00A303EC">
        <w:rPr>
          <w:sz w:val="24"/>
          <w:lang w:eastAsia="zh-CN"/>
        </w:rPr>
        <w:t>lorry loader</w:t>
      </w:r>
      <w:r w:rsidR="00385586">
        <w:rPr>
          <w:sz w:val="24"/>
          <w:lang w:eastAsia="zh-CN"/>
        </w:rPr>
        <w:t xml:space="preserve"> operator </w:t>
      </w:r>
      <w:r>
        <w:rPr>
          <w:sz w:val="24"/>
          <w:lang w:eastAsia="zh-CN"/>
        </w:rPr>
        <w:t>will be invo</w:t>
      </w:r>
      <w:r w:rsidR="00E022DD">
        <w:rPr>
          <w:sz w:val="24"/>
          <w:lang w:eastAsia="zh-CN"/>
        </w:rPr>
        <w:t>lved in this operation</w:t>
      </w:r>
      <w:r w:rsidR="00155257">
        <w:rPr>
          <w:sz w:val="24"/>
          <w:lang w:eastAsia="zh-CN"/>
        </w:rPr>
        <w:t xml:space="preserve"> </w:t>
      </w:r>
    </w:p>
    <w:p w14:paraId="6E5C4BD4" w14:textId="77777777" w:rsidR="00E022DD" w:rsidRDefault="00E022DD" w:rsidP="00385586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65D6075D" w14:textId="77777777" w:rsidR="00EE527F" w:rsidRPr="009F6B90" w:rsidRDefault="009E678E" w:rsidP="0038558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5EE564A8" w14:textId="77777777" w:rsidR="00DC4505" w:rsidRDefault="00DC4505">
      <w:pPr>
        <w:rPr>
          <w:sz w:val="24"/>
          <w:lang w:eastAsia="zh-CN"/>
        </w:rPr>
      </w:pPr>
      <w:r>
        <w:rPr>
          <w:sz w:val="24"/>
          <w:lang w:eastAsia="zh-CN"/>
        </w:rPr>
        <w:t>Barricad</w:t>
      </w:r>
      <w:r w:rsidR="0044333E">
        <w:rPr>
          <w:sz w:val="24"/>
          <w:lang w:eastAsia="zh-CN"/>
        </w:rPr>
        <w:t xml:space="preserve">e off work area with safety net, </w:t>
      </w:r>
      <w:r>
        <w:rPr>
          <w:sz w:val="24"/>
          <w:lang w:eastAsia="zh-CN"/>
        </w:rPr>
        <w:t>red white tape and lifting in operation signage</w:t>
      </w:r>
    </w:p>
    <w:p w14:paraId="21537420" w14:textId="77777777" w:rsidR="0044333E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</w:t>
      </w:r>
      <w:proofErr w:type="gramStart"/>
      <w:r>
        <w:rPr>
          <w:sz w:val="24"/>
          <w:lang w:eastAsia="zh-CN"/>
        </w:rPr>
        <w:t>are</w:t>
      </w:r>
      <w:proofErr w:type="gramEnd"/>
      <w:r>
        <w:rPr>
          <w:sz w:val="24"/>
          <w:lang w:eastAsia="zh-CN"/>
        </w:rPr>
        <w:t xml:space="preserve">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44333E">
        <w:rPr>
          <w:sz w:val="24"/>
          <w:lang w:eastAsia="zh-CN"/>
        </w:rPr>
        <w:t xml:space="preserve">safety </w:t>
      </w:r>
      <w:r w:rsidR="00E022DD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</w:p>
    <w:p w14:paraId="199AA31A" w14:textId="77777777"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385586">
        <w:rPr>
          <w:rFonts w:hint="eastAsia"/>
          <w:sz w:val="24"/>
          <w:lang w:eastAsia="zh-CN"/>
        </w:rPr>
        <w:t>nd lifting gear with M.O.M certificate</w:t>
      </w:r>
    </w:p>
    <w:p w14:paraId="5C6FEE1E" w14:textId="77777777"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44333E">
        <w:t>.</w:t>
      </w:r>
      <w:r w:rsidR="0042603E">
        <w:rPr>
          <w:rFonts w:hint="eastAsia"/>
        </w:rPr>
        <w:t>O</w:t>
      </w:r>
      <w:r w:rsidR="0044333E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DD2574">
        <w:rPr>
          <w:rFonts w:hint="eastAsia"/>
        </w:rPr>
        <w:t>an</w:t>
      </w:r>
    </w:p>
    <w:p w14:paraId="4D0ECE4A" w14:textId="77777777"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4C0CBB1C" w14:textId="77777777" w:rsidR="00EE527F" w:rsidRPr="0044333E" w:rsidRDefault="00EE527F" w:rsidP="0044333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9E678E"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</w:p>
    <w:p w14:paraId="1F72ECED" w14:textId="77777777" w:rsidR="0044333E" w:rsidRDefault="00EB5E8A" w:rsidP="004433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</w:t>
      </w:r>
      <w:r w:rsidR="00EE527F">
        <w:rPr>
          <w:sz w:val="24"/>
          <w:lang w:eastAsia="zh-CN"/>
        </w:rPr>
        <w:t xml:space="preserve"> at designated hoisting area for the lift</w:t>
      </w:r>
    </w:p>
    <w:p w14:paraId="78006C86" w14:textId="45FD2C56" w:rsidR="00905FD2" w:rsidRDefault="00905FD2" w:rsidP="004433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 up crane with outriggers fully extended and resting on steel plate/timber mats as base plate </w:t>
      </w:r>
    </w:p>
    <w:p w14:paraId="70305E2B" w14:textId="77777777" w:rsidR="003C19E4" w:rsidRDefault="003C19E4" w:rsidP="00BD3C0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Riggers to i</w:t>
      </w:r>
      <w:r w:rsidR="00EF62AA" w:rsidRPr="00BD3C0C">
        <w:rPr>
          <w:sz w:val="24"/>
          <w:lang w:eastAsia="zh-CN"/>
        </w:rPr>
        <w:t>nse</w:t>
      </w:r>
      <w:r w:rsidR="00155257">
        <w:rPr>
          <w:sz w:val="24"/>
          <w:lang w:eastAsia="zh-CN"/>
        </w:rPr>
        <w:t>rt sling to</w:t>
      </w:r>
      <w:r>
        <w:rPr>
          <w:sz w:val="24"/>
          <w:lang w:eastAsia="zh-CN"/>
        </w:rPr>
        <w:t xml:space="preserve"> crane hook</w:t>
      </w:r>
    </w:p>
    <w:p w14:paraId="16F80C14" w14:textId="6D881F1D" w:rsidR="00EF62AA" w:rsidRPr="00BD3C0C" w:rsidRDefault="003C19E4" w:rsidP="00BD3C0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sling to rigging point of machine </w:t>
      </w:r>
      <w:r w:rsidR="00EB5E8A" w:rsidRPr="00BD3C0C">
        <w:rPr>
          <w:sz w:val="24"/>
          <w:lang w:eastAsia="zh-CN"/>
        </w:rPr>
        <w:t xml:space="preserve"> </w:t>
      </w:r>
    </w:p>
    <w:p w14:paraId="44F415C9" w14:textId="147F269A" w:rsidR="000077CE" w:rsidRDefault="00E022DD" w:rsidP="000077C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loader</w:t>
      </w:r>
      <w:r w:rsidR="00BD3C0C">
        <w:rPr>
          <w:sz w:val="24"/>
          <w:lang w:eastAsia="zh-CN"/>
        </w:rPr>
        <w:t xml:space="preserve"> to hoist up</w:t>
      </w:r>
      <w:r w:rsidR="00155257">
        <w:rPr>
          <w:sz w:val="24"/>
          <w:lang w:eastAsia="zh-CN"/>
        </w:rPr>
        <w:t xml:space="preserve"> machine to </w:t>
      </w:r>
      <w:r w:rsidR="003C19E4">
        <w:rPr>
          <w:sz w:val="24"/>
          <w:lang w:eastAsia="zh-CN"/>
        </w:rPr>
        <w:t>3</w:t>
      </w:r>
      <w:r w:rsidR="003C19E4" w:rsidRPr="003C19E4">
        <w:rPr>
          <w:sz w:val="24"/>
          <w:vertAlign w:val="superscript"/>
          <w:lang w:eastAsia="zh-CN"/>
        </w:rPr>
        <w:t>rd</w:t>
      </w:r>
      <w:r w:rsidR="00BD3C0C">
        <w:rPr>
          <w:sz w:val="24"/>
          <w:lang w:eastAsia="zh-CN"/>
        </w:rPr>
        <w:t xml:space="preserve"> floor </w:t>
      </w:r>
      <w:r>
        <w:rPr>
          <w:sz w:val="24"/>
          <w:lang w:eastAsia="zh-CN"/>
        </w:rPr>
        <w:t>shutter door</w:t>
      </w:r>
      <w:r w:rsidR="0045662C">
        <w:rPr>
          <w:sz w:val="24"/>
          <w:lang w:eastAsia="zh-CN"/>
        </w:rPr>
        <w:t xml:space="preserve"> opening</w:t>
      </w:r>
    </w:p>
    <w:p w14:paraId="62F49489" w14:textId="77777777" w:rsidR="00EE527F" w:rsidRDefault="00155257" w:rsidP="00EF62A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</w:t>
      </w:r>
      <w:r w:rsidR="00E022DD">
        <w:rPr>
          <w:sz w:val="24"/>
          <w:lang w:eastAsia="zh-CN"/>
        </w:rPr>
        <w:t xml:space="preserve"> to the ground</w:t>
      </w:r>
    </w:p>
    <w:p w14:paraId="5BF347C6" w14:textId="32BC0652" w:rsidR="00BD3C0C" w:rsidRDefault="00E022DD" w:rsidP="00EF62A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B515B9">
        <w:rPr>
          <w:sz w:val="24"/>
          <w:lang w:eastAsia="zh-CN"/>
        </w:rPr>
        <w:t>rollers/</w:t>
      </w:r>
      <w:r>
        <w:rPr>
          <w:sz w:val="24"/>
          <w:lang w:eastAsia="zh-CN"/>
        </w:rPr>
        <w:t>pallet truck</w:t>
      </w:r>
      <w:r w:rsidR="00155257">
        <w:rPr>
          <w:sz w:val="24"/>
          <w:lang w:eastAsia="zh-CN"/>
        </w:rPr>
        <w:t xml:space="preserve"> under machine base</w:t>
      </w:r>
    </w:p>
    <w:p w14:paraId="1F156860" w14:textId="41036480" w:rsidR="00A26699" w:rsidRDefault="00155257" w:rsidP="00BD3C0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3C19E4">
        <w:rPr>
          <w:sz w:val="24"/>
          <w:lang w:eastAsia="zh-CN"/>
        </w:rPr>
        <w:t>machine into factory premise</w:t>
      </w:r>
    </w:p>
    <w:p w14:paraId="4B1845B6" w14:textId="60D5462A" w:rsidR="003C19E4" w:rsidRDefault="003C19E4" w:rsidP="00BD3C0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Position machine at the designated location </w:t>
      </w:r>
    </w:p>
    <w:p w14:paraId="7E5FFADB" w14:textId="59534ECB" w:rsidR="003C19E4" w:rsidRPr="00BD3C0C" w:rsidRDefault="003C19E4" w:rsidP="00BD3C0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 machine and insert levelling pad under machine bed </w:t>
      </w:r>
    </w:p>
    <w:p w14:paraId="1351DE81" w14:textId="77777777" w:rsidR="00997640" w:rsidRDefault="00EE527F" w:rsidP="0038558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14:paraId="46D1B41C" w14:textId="77777777" w:rsidR="00EE527F" w:rsidRPr="00385586" w:rsidRDefault="00997640" w:rsidP="0038558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385586">
        <w:rPr>
          <w:sz w:val="24"/>
          <w:lang w:eastAsia="zh-CN"/>
        </w:rPr>
        <w:t>ll debris</w:t>
      </w:r>
      <w:r w:rsidR="00BD3C0C">
        <w:rPr>
          <w:sz w:val="24"/>
          <w:lang w:eastAsia="zh-CN"/>
        </w:rPr>
        <w:t xml:space="preserve"> </w:t>
      </w:r>
      <w:r w:rsidR="00385586">
        <w:rPr>
          <w:sz w:val="24"/>
          <w:lang w:eastAsia="zh-CN"/>
        </w:rPr>
        <w:t xml:space="preserve">will be </w:t>
      </w:r>
      <w:r w:rsidR="00EE527F" w:rsidRPr="00385586">
        <w:rPr>
          <w:sz w:val="24"/>
          <w:lang w:eastAsia="zh-CN"/>
        </w:rPr>
        <w:t>clear</w:t>
      </w:r>
      <w:r w:rsidR="00385586">
        <w:rPr>
          <w:sz w:val="24"/>
          <w:lang w:eastAsia="zh-CN"/>
        </w:rPr>
        <w:t xml:space="preserve"> and dispose</w:t>
      </w:r>
    </w:p>
    <w:p w14:paraId="75F76751" w14:textId="77777777" w:rsidR="00DC4505" w:rsidRPr="00A303EC" w:rsidRDefault="00EE527F" w:rsidP="00A303E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14:paraId="2F4383C4" w14:textId="77777777" w:rsidR="00DC4505" w:rsidRDefault="00DC4505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</w:p>
    <w:p w14:paraId="4C22BB10" w14:textId="77777777" w:rsidR="00EE527F" w:rsidRDefault="00385586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14:paraId="6B6F2BE0" w14:textId="403B49A7"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3C19E4">
        <w:rPr>
          <w:sz w:val="24"/>
          <w:szCs w:val="24"/>
        </w:rPr>
        <w:t xml:space="preserve">Kevin Wong / </w:t>
      </w:r>
      <w:proofErr w:type="spellStart"/>
      <w:r>
        <w:rPr>
          <w:sz w:val="24"/>
          <w:szCs w:val="24"/>
        </w:rPr>
        <w:t>Zailani</w:t>
      </w:r>
      <w:proofErr w:type="spellEnd"/>
    </w:p>
    <w:p w14:paraId="22F33321" w14:textId="77777777"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14:paraId="66FD2B1D" w14:textId="77777777"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F26E6AD" w14:textId="77777777" w:rsidR="00A273FE" w:rsidRDefault="00A273FE">
      <w:r>
        <w:separator/>
      </w:r>
    </w:p>
  </w:endnote>
  <w:endnote w:type="continuationSeparator" w:id="0">
    <w:p w14:paraId="10C31812" w14:textId="77777777" w:rsidR="00A273FE" w:rsidRDefault="00A273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C6871C" w14:textId="77777777"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0D5483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0D5483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7B9234B" w14:textId="77777777" w:rsidR="00A273FE" w:rsidRDefault="00A273FE">
      <w:r>
        <w:separator/>
      </w:r>
    </w:p>
  </w:footnote>
  <w:footnote w:type="continuationSeparator" w:id="0">
    <w:p w14:paraId="6E40A3C5" w14:textId="77777777" w:rsidR="00A273FE" w:rsidRDefault="00A273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FA5236E" w14:textId="6FD153D7" w:rsidR="00AB2ACC" w:rsidRPr="00D13DAA" w:rsidRDefault="00AB2ACC" w:rsidP="00AB2ACC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1312" behindDoc="1" locked="0" layoutInCell="1" allowOverlap="1" wp14:anchorId="7A914014" wp14:editId="6B98DEF2">
          <wp:simplePos x="0" y="0"/>
          <wp:positionH relativeFrom="column">
            <wp:posOffset>5753100</wp:posOffset>
          </wp:positionH>
          <wp:positionV relativeFrom="paragraph">
            <wp:posOffset>-80010</wp:posOffset>
          </wp:positionV>
          <wp:extent cx="742950" cy="561975"/>
          <wp:effectExtent l="0" t="0" r="0" b="9525"/>
          <wp:wrapThrough wrapText="bothSides">
            <wp:wrapPolygon edited="0">
              <wp:start x="0" y="0"/>
              <wp:lineTo x="0" y="21234"/>
              <wp:lineTo x="21046" y="21234"/>
              <wp:lineTo x="21046" y="0"/>
              <wp:lineTo x="0" y="0"/>
            </wp:wrapPolygon>
          </wp:wrapThrough>
          <wp:docPr id="226356644" name="Picture 2" descr="C:\Users\Huang\AppData\Local\Temp\Rar$DIa0.710\ISO 9001 + ISO 45001 VERTICAL SAC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Huang\AppData\Local\Temp\Rar$DIa0.710\ISO 9001 + ISO 45001 VERTICAL SAC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2950" cy="561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59264" behindDoc="0" locked="0" layoutInCell="1" allowOverlap="1" wp14:anchorId="69A8A56B" wp14:editId="58BDEB08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 Narrow" w:hAnsi="Arial Narrow"/>
        <w:b/>
        <w:color w:val="0000FF"/>
        <w:sz w:val="35"/>
        <w:szCs w:val="35"/>
      </w:rPr>
      <w:t xml:space="preserve">   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0D4D0024" w14:textId="3C6A3559" w:rsidR="00AB2ACC" w:rsidRDefault="00AB2ACC" w:rsidP="00AB2ACC">
    <w:pPr>
      <w:pStyle w:val="Header"/>
      <w:ind w:rightChars="-1" w:right="-2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                                  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 Kanji </w:t>
    </w:r>
    <w:proofErr w:type="gramStart"/>
    <w:r>
      <w:rPr>
        <w:rFonts w:ascii="Arial" w:hAnsi="Arial" w:cs="Arial"/>
        <w:color w:val="0000FF"/>
      </w:rPr>
      <w:t>Green ,</w:t>
    </w:r>
    <w:proofErr w:type="gramEnd"/>
    <w:r>
      <w:rPr>
        <w:rFonts w:ascii="Arial" w:hAnsi="Arial" w:cs="Arial"/>
        <w:color w:val="0000FF"/>
      </w:rPr>
      <w:t xml:space="preserve"> Singapore 739571</w:t>
    </w:r>
  </w:p>
  <w:p w14:paraId="5E0B1C00" w14:textId="5BDF6784" w:rsidR="00AB2ACC" w:rsidRDefault="00AB2ACC" w:rsidP="00AB2ACC">
    <w:pPr>
      <w:pStyle w:val="Header"/>
      <w:jc w:val="center"/>
      <w:rPr>
        <w:rFonts w:ascii="Arial" w:hAnsi="Arial" w:cs="Arial"/>
        <w:color w:val="0000FF"/>
      </w:rPr>
    </w:pPr>
    <w:r>
      <w:rPr>
        <w:rFonts w:ascii="Arial" w:hAnsi="Arial" w:cs="Arial"/>
        <w:color w:val="0000FF"/>
      </w:rPr>
      <w:t>Tel: 62824175, 62828203, 62826020</w:t>
    </w:r>
  </w:p>
  <w:p w14:paraId="6B3E0B4E" w14:textId="1FDB5E48" w:rsidR="00AB2ACC" w:rsidRDefault="00AB2ACC" w:rsidP="00AB2ACC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noProof/>
      </w:rPr>
      <w:drawing>
        <wp:anchor distT="0" distB="0" distL="114300" distR="114300" simplePos="0" relativeHeight="251662336" behindDoc="0" locked="0" layoutInCell="1" allowOverlap="1" wp14:anchorId="05C38AFC" wp14:editId="75831363">
          <wp:simplePos x="0" y="0"/>
          <wp:positionH relativeFrom="column">
            <wp:posOffset>5781675</wp:posOffset>
          </wp:positionH>
          <wp:positionV relativeFrom="paragraph">
            <wp:posOffset>13335</wp:posOffset>
          </wp:positionV>
          <wp:extent cx="737870" cy="590550"/>
          <wp:effectExtent l="0" t="0" r="5080" b="0"/>
          <wp:wrapSquare wrapText="bothSides"/>
          <wp:docPr id="184255352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7870" cy="5905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proofErr w:type="spellStart"/>
    <w:proofErr w:type="gram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proofErr w:type="gramEnd"/>
    <w:r>
      <w:rPr>
        <w:rFonts w:ascii="Arial" w:hAnsi="Arial" w:cs="Arial"/>
        <w:color w:val="0000FF"/>
        <w:sz w:val="21"/>
        <w:szCs w:val="21"/>
      </w:rPr>
      <w:t>: 199603812E   GST Reg No. : M2-8923804 – 2</w:t>
    </w:r>
  </w:p>
  <w:p w14:paraId="4644B156" w14:textId="740466AA" w:rsidR="00AB2ACC" w:rsidRDefault="00AB2ACC" w:rsidP="00AB2ACC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54540FC6" w14:textId="51F3B298" w:rsidR="00AB2ACC" w:rsidRDefault="00AB2ACC" w:rsidP="00AB2ACC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 xml:space="preserve">e-mail: </w:t>
    </w:r>
    <w:hyperlink r:id="rId5" w:history="1">
      <w:r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250D4A8E" w14:textId="433AA6CE" w:rsidR="00EE527F" w:rsidRDefault="00EE527F" w:rsidP="00AB2ACC">
    <w:pPr>
      <w:pStyle w:val="Header"/>
      <w:rPr>
        <w:b/>
        <w:sz w:val="2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72E75F5A"/>
    <w:multiLevelType w:val="hybridMultilevel"/>
    <w:tmpl w:val="E35E153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941313">
    <w:abstractNumId w:val="2"/>
  </w:num>
  <w:num w:numId="2" w16cid:durableId="1310671111">
    <w:abstractNumId w:val="4"/>
  </w:num>
  <w:num w:numId="3" w16cid:durableId="2003577344">
    <w:abstractNumId w:val="0"/>
  </w:num>
  <w:num w:numId="4" w16cid:durableId="1848518786">
    <w:abstractNumId w:val="9"/>
  </w:num>
  <w:num w:numId="5" w16cid:durableId="345637094">
    <w:abstractNumId w:val="5"/>
  </w:num>
  <w:num w:numId="6" w16cid:durableId="1944722701">
    <w:abstractNumId w:val="6"/>
  </w:num>
  <w:num w:numId="7" w16cid:durableId="28653763">
    <w:abstractNumId w:val="3"/>
  </w:num>
  <w:num w:numId="8" w16cid:durableId="756169651">
    <w:abstractNumId w:val="7"/>
  </w:num>
  <w:num w:numId="9" w16cid:durableId="1803304629">
    <w:abstractNumId w:val="1"/>
  </w:num>
  <w:num w:numId="10" w16cid:durableId="1747413445">
    <w:abstractNumId w:val="8"/>
  </w:num>
  <w:num w:numId="11" w16cid:durableId="835071906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19643243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03E"/>
    <w:rsid w:val="000077CE"/>
    <w:rsid w:val="000128D4"/>
    <w:rsid w:val="00063D68"/>
    <w:rsid w:val="00081630"/>
    <w:rsid w:val="000D5483"/>
    <w:rsid w:val="000F12E7"/>
    <w:rsid w:val="00101C98"/>
    <w:rsid w:val="00103580"/>
    <w:rsid w:val="00155257"/>
    <w:rsid w:val="001A1E40"/>
    <w:rsid w:val="00251834"/>
    <w:rsid w:val="00255E64"/>
    <w:rsid w:val="002D1F09"/>
    <w:rsid w:val="00380541"/>
    <w:rsid w:val="00385586"/>
    <w:rsid w:val="003927EB"/>
    <w:rsid w:val="003B701A"/>
    <w:rsid w:val="003C19E4"/>
    <w:rsid w:val="003D6643"/>
    <w:rsid w:val="0042603E"/>
    <w:rsid w:val="0044333E"/>
    <w:rsid w:val="0045662C"/>
    <w:rsid w:val="00471A02"/>
    <w:rsid w:val="004725E1"/>
    <w:rsid w:val="004D3589"/>
    <w:rsid w:val="004F6A44"/>
    <w:rsid w:val="00512C3F"/>
    <w:rsid w:val="00552A68"/>
    <w:rsid w:val="005C37D3"/>
    <w:rsid w:val="00605CE3"/>
    <w:rsid w:val="00691F2F"/>
    <w:rsid w:val="006A0465"/>
    <w:rsid w:val="006A6AE2"/>
    <w:rsid w:val="006C66D8"/>
    <w:rsid w:val="007250C7"/>
    <w:rsid w:val="007F7197"/>
    <w:rsid w:val="008254AB"/>
    <w:rsid w:val="00840DC8"/>
    <w:rsid w:val="00856FFB"/>
    <w:rsid w:val="00880CD7"/>
    <w:rsid w:val="00884C68"/>
    <w:rsid w:val="008D02BC"/>
    <w:rsid w:val="00900916"/>
    <w:rsid w:val="00905FD2"/>
    <w:rsid w:val="00917B6D"/>
    <w:rsid w:val="00956B85"/>
    <w:rsid w:val="00997640"/>
    <w:rsid w:val="009C51A6"/>
    <w:rsid w:val="009E678E"/>
    <w:rsid w:val="009F6B90"/>
    <w:rsid w:val="00A26699"/>
    <w:rsid w:val="00A273FE"/>
    <w:rsid w:val="00A303EC"/>
    <w:rsid w:val="00A4217E"/>
    <w:rsid w:val="00A558F1"/>
    <w:rsid w:val="00AA5E43"/>
    <w:rsid w:val="00AB2ACC"/>
    <w:rsid w:val="00AD13C8"/>
    <w:rsid w:val="00AD5DD6"/>
    <w:rsid w:val="00B515B9"/>
    <w:rsid w:val="00B535E6"/>
    <w:rsid w:val="00BD3C0C"/>
    <w:rsid w:val="00C35759"/>
    <w:rsid w:val="00C6366A"/>
    <w:rsid w:val="00C72B2E"/>
    <w:rsid w:val="00C76ABF"/>
    <w:rsid w:val="00C9783D"/>
    <w:rsid w:val="00CA3063"/>
    <w:rsid w:val="00CC772F"/>
    <w:rsid w:val="00CF7395"/>
    <w:rsid w:val="00D10D34"/>
    <w:rsid w:val="00DC4505"/>
    <w:rsid w:val="00DD2574"/>
    <w:rsid w:val="00E022DD"/>
    <w:rsid w:val="00E12D5A"/>
    <w:rsid w:val="00E47B96"/>
    <w:rsid w:val="00E657B6"/>
    <w:rsid w:val="00EB5E8A"/>
    <w:rsid w:val="00EE527F"/>
    <w:rsid w:val="00EF62AA"/>
    <w:rsid w:val="00F25688"/>
    <w:rsid w:val="00F7282D"/>
    <w:rsid w:val="00F76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6B8F13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  <w:style w:type="character" w:customStyle="1" w:styleId="HeaderChar">
    <w:name w:val="Header Char"/>
    <w:basedOn w:val="DefaultParagraphFont"/>
    <w:link w:val="Header"/>
    <w:rsid w:val="00AB2ACC"/>
    <w:rPr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DF6442-CCF5-4B8F-9969-610F7BFDB1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1</Pages>
  <Words>356</Words>
  <Characters>2035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2387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5</cp:revision>
  <cp:lastPrinted>2025-03-19T00:41:00Z</cp:lastPrinted>
  <dcterms:created xsi:type="dcterms:W3CDTF">2024-12-04T06:36:00Z</dcterms:created>
  <dcterms:modified xsi:type="dcterms:W3CDTF">2025-03-19T00:41:00Z</dcterms:modified>
</cp:coreProperties>
</file>