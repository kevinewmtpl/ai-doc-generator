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85693B">
      <w:pPr>
        <w:rPr>
          <w:sz w:val="24"/>
          <w:lang w:eastAsia="zh-CN"/>
        </w:rPr>
      </w:pPr>
      <w:r>
        <w:rPr>
          <w:sz w:val="24"/>
        </w:rPr>
        <w:t>Date: 16</w:t>
      </w:r>
      <w:r w:rsidR="008D3165" w:rsidRPr="008D3165">
        <w:rPr>
          <w:sz w:val="24"/>
          <w:vertAlign w:val="superscript"/>
        </w:rPr>
        <w:t>th</w:t>
      </w:r>
      <w:r w:rsidR="008D3165">
        <w:rPr>
          <w:sz w:val="24"/>
        </w:rPr>
        <w:t xml:space="preserve"> Nov</w:t>
      </w:r>
      <w:r w:rsidR="00D94B2F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A64CEA">
        <w:rPr>
          <w:sz w:val="24"/>
          <w:lang w:eastAsia="zh-CN"/>
        </w:rPr>
        <w:t xml:space="preserve">following </w:t>
      </w:r>
      <w:r w:rsidR="00C15DC7">
        <w:rPr>
          <w:sz w:val="24"/>
          <w:lang w:eastAsia="zh-CN"/>
        </w:rPr>
        <w:t>machine</w:t>
      </w:r>
      <w:r w:rsidR="00E50267">
        <w:rPr>
          <w:sz w:val="24"/>
          <w:lang w:eastAsia="zh-CN"/>
        </w:rPr>
        <w:t xml:space="preserve"> </w:t>
      </w:r>
      <w:r w:rsidR="00560E61">
        <w:rPr>
          <w:sz w:val="24"/>
          <w:lang w:eastAsia="zh-CN"/>
        </w:rPr>
        <w:t xml:space="preserve">and parts </w:t>
      </w:r>
      <w:r w:rsidR="005B49D8">
        <w:rPr>
          <w:sz w:val="24"/>
          <w:lang w:eastAsia="zh-CN"/>
        </w:rPr>
        <w:t>from production</w:t>
      </w:r>
      <w:r w:rsidR="00AA67DA">
        <w:rPr>
          <w:sz w:val="24"/>
          <w:lang w:eastAsia="zh-CN"/>
        </w:rPr>
        <w:t xml:space="preserve"> </w:t>
      </w:r>
      <w:r w:rsidR="000D3F7C">
        <w:rPr>
          <w:sz w:val="24"/>
          <w:lang w:eastAsia="zh-CN"/>
        </w:rPr>
        <w:t>to loading area,</w:t>
      </w:r>
      <w:r w:rsidR="00A81B01">
        <w:rPr>
          <w:sz w:val="24"/>
          <w:lang w:eastAsia="zh-CN"/>
        </w:rPr>
        <w:t xml:space="preserve"> hoist up </w:t>
      </w:r>
      <w:r w:rsidR="00560E61">
        <w:rPr>
          <w:sz w:val="24"/>
          <w:lang w:eastAsia="zh-CN"/>
        </w:rPr>
        <w:t xml:space="preserve">onto </w:t>
      </w:r>
      <w:r w:rsidR="00A64CEA">
        <w:rPr>
          <w:sz w:val="24"/>
          <w:lang w:eastAsia="zh-CN"/>
        </w:rPr>
        <w:t>lorry chassis</w:t>
      </w:r>
      <w:r w:rsidR="0088186F">
        <w:rPr>
          <w:sz w:val="24"/>
          <w:lang w:eastAsia="zh-CN"/>
        </w:rPr>
        <w:t xml:space="preserve"> </w:t>
      </w:r>
      <w:r w:rsidR="008D3165">
        <w:rPr>
          <w:sz w:val="24"/>
          <w:lang w:eastAsia="zh-CN"/>
        </w:rPr>
        <w:t>and deliver to new factory</w:t>
      </w:r>
      <w:r w:rsidR="000C5068">
        <w:rPr>
          <w:sz w:val="24"/>
          <w:lang w:eastAsia="zh-CN"/>
        </w:rPr>
        <w:t xml:space="preserve"> </w:t>
      </w:r>
      <w:r w:rsidR="00A64CEA">
        <w:rPr>
          <w:sz w:val="24"/>
          <w:lang w:eastAsia="zh-CN"/>
        </w:rPr>
        <w:t xml:space="preserve"> 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55E28" w:rsidRPr="00E50267" w:rsidRDefault="00D94B2F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Refer to attached</w:t>
      </w:r>
      <w:r w:rsidR="00A64CEA">
        <w:rPr>
          <w:b/>
          <w:sz w:val="24"/>
          <w:szCs w:val="24"/>
          <w:lang w:eastAsia="zh-CN"/>
        </w:rPr>
        <w:t xml:space="preserve"> list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D94B2F">
        <w:rPr>
          <w:sz w:val="24"/>
          <w:lang w:eastAsia="zh-CN"/>
        </w:rPr>
        <w:t xml:space="preserve"> 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64C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287C1E">
        <w:rPr>
          <w:b/>
          <w:bCs/>
          <w:sz w:val="32"/>
          <w:u w:val="single"/>
          <w:lang w:eastAsia="zh-CN"/>
        </w:rPr>
        <w:t xml:space="preserve"> o</w:t>
      </w:r>
      <w:r w:rsidR="00383DD5">
        <w:rPr>
          <w:b/>
          <w:bCs/>
          <w:sz w:val="32"/>
          <w:u w:val="single"/>
          <w:lang w:eastAsia="zh-CN"/>
        </w:rPr>
        <w:t>f Operation</w:t>
      </w:r>
    </w:p>
    <w:p w:rsidR="00B75333" w:rsidRDefault="00A3272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Estimate: </w:t>
      </w:r>
      <w:r w:rsidR="008D3165">
        <w:rPr>
          <w:sz w:val="24"/>
          <w:lang w:eastAsia="zh-CN"/>
        </w:rPr>
        <w:t>17/11</w:t>
      </w:r>
      <w:r w:rsidR="002B5203">
        <w:rPr>
          <w:sz w:val="24"/>
          <w:lang w:eastAsia="zh-CN"/>
        </w:rPr>
        <w:t>/22</w:t>
      </w:r>
      <w:r w:rsidR="00F34C08">
        <w:rPr>
          <w:sz w:val="24"/>
          <w:lang w:eastAsia="zh-CN"/>
        </w:rPr>
        <w:t xml:space="preserve"> </w:t>
      </w:r>
      <w:r w:rsidR="008D3165">
        <w:rPr>
          <w:sz w:val="24"/>
          <w:lang w:eastAsia="zh-CN"/>
        </w:rPr>
        <w:t>–</w:t>
      </w:r>
      <w:r w:rsidR="00F34C08">
        <w:rPr>
          <w:sz w:val="24"/>
          <w:lang w:eastAsia="zh-CN"/>
        </w:rPr>
        <w:t xml:space="preserve"> </w:t>
      </w:r>
      <w:r w:rsidR="008D3165">
        <w:rPr>
          <w:sz w:val="24"/>
          <w:lang w:eastAsia="zh-CN"/>
        </w:rPr>
        <w:t>26/11</w:t>
      </w:r>
      <w:r>
        <w:rPr>
          <w:sz w:val="24"/>
          <w:lang w:eastAsia="zh-CN"/>
        </w:rPr>
        <w:t>/22</w:t>
      </w:r>
    </w:p>
    <w:p w:rsidR="00EC38B3" w:rsidRDefault="00EC38B3">
      <w:pPr>
        <w:rPr>
          <w:sz w:val="24"/>
          <w:lang w:eastAsia="zh-CN"/>
        </w:rPr>
      </w:pPr>
    </w:p>
    <w:p w:rsidR="00EC38B3" w:rsidRDefault="00287C1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EC38B3">
        <w:rPr>
          <w:b/>
          <w:sz w:val="32"/>
          <w:szCs w:val="32"/>
          <w:u w:val="single"/>
          <w:lang w:eastAsia="zh-CN"/>
        </w:rPr>
        <w:t>f Operation</w:t>
      </w:r>
    </w:p>
    <w:p w:rsidR="00BF0F28" w:rsidRDefault="00EC38B3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  <w:r w:rsidR="00D94B2F">
        <w:rPr>
          <w:sz w:val="24"/>
          <w:szCs w:val="24"/>
          <w:lang w:eastAsia="zh-CN"/>
        </w:rPr>
        <w:t xml:space="preserve"> 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D3165" w:rsidRDefault="008D3165" w:rsidP="000C5068">
      <w:pPr>
        <w:pStyle w:val="Heading4"/>
        <w:rPr>
          <w:szCs w:val="24"/>
        </w:rPr>
      </w:pPr>
      <w:r>
        <w:rPr>
          <w:szCs w:val="24"/>
        </w:rPr>
        <w:t xml:space="preserve">Flowserve </w:t>
      </w:r>
      <w:proofErr w:type="spellStart"/>
      <w:r>
        <w:rPr>
          <w:szCs w:val="24"/>
        </w:rPr>
        <w:t>Pte</w:t>
      </w:r>
      <w:proofErr w:type="spellEnd"/>
      <w:r>
        <w:rPr>
          <w:szCs w:val="24"/>
        </w:rPr>
        <w:t xml:space="preserve"> Ltd </w:t>
      </w:r>
    </w:p>
    <w:p w:rsidR="009C725A" w:rsidRDefault="000C5068" w:rsidP="000C5068">
      <w:pPr>
        <w:pStyle w:val="Heading4"/>
        <w:rPr>
          <w:szCs w:val="24"/>
        </w:rPr>
      </w:pPr>
      <w:r>
        <w:rPr>
          <w:szCs w:val="24"/>
        </w:rPr>
        <w:t xml:space="preserve">Move out: </w:t>
      </w:r>
      <w:r w:rsidR="008D3165">
        <w:rPr>
          <w:szCs w:val="24"/>
        </w:rPr>
        <w:t>33 Changi South Ave 2</w:t>
      </w:r>
    </w:p>
    <w:p w:rsidR="009C725A" w:rsidRPr="009C725A" w:rsidRDefault="009C725A" w:rsidP="009C725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</w:t>
      </w:r>
      <w:r w:rsidR="000C5068">
        <w:rPr>
          <w:sz w:val="24"/>
          <w:szCs w:val="24"/>
          <w:lang w:eastAsia="zh-CN"/>
        </w:rPr>
        <w:t xml:space="preserve">ove in: </w:t>
      </w:r>
      <w:r w:rsidR="008D3165">
        <w:rPr>
          <w:sz w:val="24"/>
          <w:szCs w:val="24"/>
          <w:lang w:eastAsia="zh-CN"/>
        </w:rPr>
        <w:t xml:space="preserve">12 </w:t>
      </w:r>
      <w:proofErr w:type="spellStart"/>
      <w:r w:rsidR="008D3165">
        <w:rPr>
          <w:sz w:val="24"/>
          <w:szCs w:val="24"/>
          <w:lang w:eastAsia="zh-CN"/>
        </w:rPr>
        <w:t>Tuas</w:t>
      </w:r>
      <w:proofErr w:type="spellEnd"/>
      <w:r w:rsidR="008D3165">
        <w:rPr>
          <w:sz w:val="24"/>
          <w:szCs w:val="24"/>
          <w:lang w:eastAsia="zh-CN"/>
        </w:rPr>
        <w:t xml:space="preserve"> Loop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8186F" w:rsidRDefault="00E812E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lorry loader</w:t>
      </w:r>
    </w:p>
    <w:p w:rsidR="008D3165" w:rsidRDefault="008D316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50ton mobile crane </w:t>
      </w:r>
    </w:p>
    <w:p w:rsidR="001479F3" w:rsidRPr="00637D82" w:rsidRDefault="00560E61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f</w:t>
      </w:r>
      <w:r w:rsidR="001479F3">
        <w:rPr>
          <w:bCs/>
          <w:sz w:val="24"/>
          <w:lang w:eastAsia="zh-CN"/>
        </w:rPr>
        <w:t xml:space="preserve">orklift </w:t>
      </w:r>
    </w:p>
    <w:p w:rsidR="00637D82" w:rsidRDefault="002917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  <w:r w:rsidR="000C5068">
        <w:rPr>
          <w:sz w:val="24"/>
          <w:lang w:eastAsia="zh-CN"/>
        </w:rPr>
        <w:t xml:space="preserve"> </w:t>
      </w:r>
      <w:r w:rsidR="00D94B2F">
        <w:rPr>
          <w:sz w:val="24"/>
          <w:lang w:eastAsia="zh-CN"/>
        </w:rPr>
        <w:t>/</w:t>
      </w:r>
      <w:r w:rsidR="000C5068">
        <w:rPr>
          <w:sz w:val="24"/>
          <w:lang w:eastAsia="zh-CN"/>
        </w:rPr>
        <w:t xml:space="preserve"> </w:t>
      </w:r>
      <w:r w:rsidR="00D94B2F"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37D82" w:rsidRDefault="000C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50267">
        <w:rPr>
          <w:sz w:val="24"/>
          <w:lang w:eastAsia="zh-CN"/>
        </w:rPr>
        <w:t>and jack</w:t>
      </w:r>
      <w:r w:rsidR="00637D8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/ crowbar</w:t>
      </w:r>
    </w:p>
    <w:p w:rsidR="00291745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B75333">
        <w:rPr>
          <w:sz w:val="24"/>
          <w:lang w:eastAsia="zh-CN"/>
        </w:rPr>
        <w:t>ire</w:t>
      </w:r>
      <w:r w:rsidR="000C5068">
        <w:rPr>
          <w:sz w:val="24"/>
          <w:lang w:eastAsia="zh-CN"/>
        </w:rPr>
        <w:t xml:space="preserve"> / w</w:t>
      </w:r>
      <w:r w:rsidR="00637D82">
        <w:rPr>
          <w:sz w:val="24"/>
          <w:lang w:eastAsia="zh-CN"/>
        </w:rPr>
        <w:t>ebbing</w:t>
      </w:r>
      <w:r w:rsidR="00291745">
        <w:rPr>
          <w:sz w:val="24"/>
          <w:lang w:eastAsia="zh-CN"/>
        </w:rPr>
        <w:t xml:space="preserve"> sling</w:t>
      </w:r>
    </w:p>
    <w:p w:rsidR="008F4CC7" w:rsidRDefault="002917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A64CEA">
        <w:rPr>
          <w:sz w:val="24"/>
          <w:lang w:eastAsia="zh-CN"/>
        </w:rPr>
        <w:t xml:space="preserve">hackle </w:t>
      </w:r>
      <w:r w:rsidR="001268A8">
        <w:rPr>
          <w:sz w:val="24"/>
          <w:lang w:eastAsia="zh-CN"/>
        </w:rPr>
        <w:t xml:space="preserve">  </w:t>
      </w:r>
    </w:p>
    <w:p w:rsidR="000C5068" w:rsidRDefault="000C50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  <w:r w:rsidR="001479F3">
        <w:rPr>
          <w:sz w:val="24"/>
          <w:lang w:eastAsia="zh-CN"/>
        </w:rPr>
        <w:t xml:space="preserve"> and route of </w:t>
      </w:r>
      <w:r w:rsidR="00287C1E">
        <w:rPr>
          <w:sz w:val="24"/>
          <w:lang w:eastAsia="zh-CN"/>
        </w:rPr>
        <w:t xml:space="preserve">moving </w:t>
      </w:r>
      <w:r w:rsidR="001479F3">
        <w:rPr>
          <w:sz w:val="24"/>
          <w:lang w:eastAsia="zh-CN"/>
        </w:rPr>
        <w:t xml:space="preserve">operation </w:t>
      </w:r>
    </w:p>
    <w:p w:rsidR="005B49D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85693B" w:rsidRDefault="0085693B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9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E50267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50267" w:rsidRDefault="00E5026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E50267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8D3165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D3C7A" w:rsidRDefault="001479F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</w:t>
      </w:r>
      <w:r w:rsidR="003D3C7A">
        <w:rPr>
          <w:sz w:val="24"/>
          <w:lang w:eastAsia="zh-CN"/>
        </w:rPr>
        <w:t>controller to control movement of vehicle and personnel within the vicinity</w:t>
      </w:r>
    </w:p>
    <w:p w:rsidR="003D3C7A" w:rsidRDefault="003D3C7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115146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</w:p>
    <w:p w:rsidR="006467DA" w:rsidRPr="00B75333" w:rsidRDefault="00115146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 </w:t>
      </w:r>
      <w:r w:rsidR="006467DA">
        <w:rPr>
          <w:rFonts w:hint="eastAsia"/>
          <w:lang w:eastAsia="zh-CN"/>
        </w:rPr>
        <w:t>JOB SCOPE</w:t>
      </w:r>
    </w:p>
    <w:p w:rsidR="009964A2" w:rsidRPr="009964A2" w:rsidRDefault="00E50267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</w:t>
      </w:r>
      <w:r w:rsidR="00637D82">
        <w:rPr>
          <w:sz w:val="24"/>
          <w:lang w:eastAsia="zh-CN"/>
        </w:rPr>
        <w:t>up</w:t>
      </w:r>
      <w:r w:rsidR="000C5068">
        <w:rPr>
          <w:sz w:val="24"/>
          <w:lang w:eastAsia="zh-CN"/>
        </w:rPr>
        <w:t xml:space="preserve"> machine to 3</w:t>
      </w:r>
      <w:r w:rsidR="0030317F">
        <w:rPr>
          <w:sz w:val="24"/>
          <w:lang w:eastAsia="zh-CN"/>
        </w:rPr>
        <w:t>” high</w:t>
      </w:r>
      <w:r w:rsidR="00E812E3">
        <w:rPr>
          <w:sz w:val="24"/>
          <w:lang w:eastAsia="zh-CN"/>
        </w:rPr>
        <w:t xml:space="preserve">   </w:t>
      </w:r>
    </w:p>
    <w:p w:rsidR="006467DA" w:rsidRPr="0030317F" w:rsidRDefault="009D0E62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87BF3">
        <w:rPr>
          <w:sz w:val="24"/>
          <w:lang w:eastAsia="zh-CN"/>
        </w:rPr>
        <w:t>rollers</w:t>
      </w:r>
      <w:r w:rsidR="000C5068">
        <w:rPr>
          <w:sz w:val="24"/>
          <w:lang w:eastAsia="zh-CN"/>
        </w:rPr>
        <w:t>/pallet truck</w:t>
      </w:r>
      <w:r w:rsidR="00D87BF3">
        <w:rPr>
          <w:sz w:val="24"/>
          <w:lang w:eastAsia="zh-CN"/>
        </w:rPr>
        <w:t xml:space="preserve"> under machine bed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9C725A">
        <w:rPr>
          <w:sz w:val="24"/>
          <w:lang w:eastAsia="zh-CN"/>
        </w:rPr>
        <w:t>from production</w:t>
      </w:r>
      <w:r>
        <w:rPr>
          <w:sz w:val="24"/>
          <w:lang w:eastAsia="zh-CN"/>
        </w:rPr>
        <w:t xml:space="preserve"> </w:t>
      </w:r>
      <w:r w:rsidR="000C5068">
        <w:rPr>
          <w:sz w:val="24"/>
          <w:lang w:eastAsia="zh-CN"/>
        </w:rPr>
        <w:t>to hoisting bay</w:t>
      </w:r>
    </w:p>
    <w:p w:rsidR="003D3C7A" w:rsidRPr="00895D5D" w:rsidRDefault="003D3C7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lifting gears to crane hook and secured to hoisting</w:t>
      </w:r>
      <w:r w:rsidR="00D87BF3">
        <w:rPr>
          <w:sz w:val="24"/>
          <w:lang w:eastAsia="zh-CN"/>
        </w:rPr>
        <w:t xml:space="preserve"> rigging</w:t>
      </w:r>
      <w:r>
        <w:rPr>
          <w:sz w:val="24"/>
          <w:lang w:eastAsia="zh-CN"/>
        </w:rPr>
        <w:t xml:space="preserve"> point of load to be lifted </w:t>
      </w:r>
    </w:p>
    <w:p w:rsidR="00291745" w:rsidRPr="008D3165" w:rsidRDefault="000C5068" w:rsidP="008D31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A64CEA">
        <w:rPr>
          <w:sz w:val="24"/>
          <w:lang w:eastAsia="zh-CN"/>
        </w:rPr>
        <w:t xml:space="preserve">orry </w:t>
      </w:r>
      <w:r>
        <w:rPr>
          <w:sz w:val="24"/>
          <w:lang w:eastAsia="zh-CN"/>
        </w:rPr>
        <w:t>loader</w:t>
      </w:r>
      <w:r w:rsidR="0088186F">
        <w:rPr>
          <w:sz w:val="24"/>
          <w:lang w:eastAsia="zh-CN"/>
        </w:rPr>
        <w:t xml:space="preserve"> </w:t>
      </w:r>
      <w:r w:rsidR="009D0E62">
        <w:rPr>
          <w:sz w:val="24"/>
          <w:lang w:eastAsia="zh-CN"/>
        </w:rPr>
        <w:t>to h</w:t>
      </w:r>
      <w:r w:rsidR="00693582">
        <w:rPr>
          <w:sz w:val="24"/>
          <w:lang w:eastAsia="zh-CN"/>
        </w:rPr>
        <w:t xml:space="preserve">oist up </w:t>
      </w:r>
      <w:r w:rsidR="009D0E62">
        <w:rPr>
          <w:sz w:val="24"/>
          <w:lang w:eastAsia="zh-CN"/>
        </w:rPr>
        <w:t xml:space="preserve">machine </w:t>
      </w:r>
      <w:r w:rsidR="008D3165">
        <w:rPr>
          <w:sz w:val="24"/>
          <w:lang w:eastAsia="zh-CN"/>
        </w:rPr>
        <w:t xml:space="preserve">and </w:t>
      </w:r>
      <w:r w:rsidR="005A107A" w:rsidRPr="008D3165">
        <w:rPr>
          <w:sz w:val="24"/>
          <w:lang w:eastAsia="zh-CN"/>
        </w:rPr>
        <w:t xml:space="preserve">load </w:t>
      </w:r>
      <w:r w:rsidR="00291745" w:rsidRPr="008D3165">
        <w:rPr>
          <w:sz w:val="24"/>
          <w:lang w:eastAsia="zh-CN"/>
        </w:rPr>
        <w:t xml:space="preserve">machine </w:t>
      </w:r>
      <w:r w:rsidRPr="008D3165">
        <w:rPr>
          <w:sz w:val="24"/>
          <w:lang w:eastAsia="zh-CN"/>
        </w:rPr>
        <w:t xml:space="preserve">onto </w:t>
      </w:r>
      <w:r w:rsidR="005A107A" w:rsidRPr="008D3165">
        <w:rPr>
          <w:sz w:val="24"/>
          <w:lang w:eastAsia="zh-CN"/>
        </w:rPr>
        <w:t>lorry chassis</w:t>
      </w:r>
    </w:p>
    <w:p w:rsidR="009D0E62" w:rsidRDefault="0029174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from machine hoisting point </w:t>
      </w:r>
      <w:r w:rsidR="005A107A">
        <w:rPr>
          <w:sz w:val="24"/>
          <w:lang w:eastAsia="zh-CN"/>
        </w:rPr>
        <w:t xml:space="preserve"> </w:t>
      </w:r>
      <w:r w:rsidR="003D3C7A">
        <w:rPr>
          <w:sz w:val="24"/>
          <w:lang w:eastAsia="zh-CN"/>
        </w:rPr>
        <w:t xml:space="preserve"> </w:t>
      </w:r>
    </w:p>
    <w:p w:rsidR="00BF0F28" w:rsidRDefault="00871396" w:rsidP="005B49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B49D8">
        <w:rPr>
          <w:sz w:val="24"/>
          <w:lang w:eastAsia="zh-CN"/>
        </w:rPr>
        <w:t>S</w:t>
      </w:r>
      <w:r w:rsidR="000D3C89" w:rsidRPr="005B49D8">
        <w:rPr>
          <w:sz w:val="24"/>
          <w:lang w:eastAsia="zh-CN"/>
        </w:rPr>
        <w:t>ecured</w:t>
      </w:r>
      <w:r w:rsidR="000D3F7C" w:rsidRPr="005B49D8">
        <w:rPr>
          <w:sz w:val="24"/>
          <w:lang w:eastAsia="zh-CN"/>
        </w:rPr>
        <w:t xml:space="preserve"> </w:t>
      </w:r>
      <w:r w:rsidR="00927E99" w:rsidRPr="005B49D8">
        <w:rPr>
          <w:sz w:val="24"/>
          <w:lang w:eastAsia="zh-CN"/>
        </w:rPr>
        <w:t>machine with</w:t>
      </w:r>
      <w:r w:rsidR="00F93EEE">
        <w:rPr>
          <w:sz w:val="24"/>
          <w:lang w:eastAsia="zh-CN"/>
        </w:rPr>
        <w:t xml:space="preserve"> strapping</w:t>
      </w:r>
      <w:r w:rsidRPr="005B49D8">
        <w:rPr>
          <w:sz w:val="24"/>
          <w:lang w:eastAsia="zh-CN"/>
        </w:rPr>
        <w:t xml:space="preserve"> belt </w:t>
      </w:r>
      <w:r w:rsidR="000D3F7C" w:rsidRPr="005B49D8">
        <w:rPr>
          <w:sz w:val="24"/>
          <w:lang w:eastAsia="zh-CN"/>
        </w:rPr>
        <w:t>prior to moving out of</w:t>
      </w:r>
      <w:r w:rsidR="000D3C89" w:rsidRPr="005B49D8">
        <w:rPr>
          <w:sz w:val="24"/>
          <w:lang w:eastAsia="zh-CN"/>
        </w:rPr>
        <w:t xml:space="preserve"> </w:t>
      </w:r>
      <w:r w:rsidR="006B3F8F" w:rsidRPr="005B49D8">
        <w:rPr>
          <w:sz w:val="24"/>
          <w:lang w:eastAsia="zh-CN"/>
        </w:rPr>
        <w:t xml:space="preserve">customer </w:t>
      </w:r>
      <w:r w:rsidR="000D3C89" w:rsidRPr="005B49D8">
        <w:rPr>
          <w:sz w:val="24"/>
          <w:lang w:eastAsia="zh-CN"/>
        </w:rPr>
        <w:t>premise</w:t>
      </w:r>
    </w:p>
    <w:p w:rsidR="00F34C08" w:rsidRPr="005B49D8" w:rsidRDefault="00F34C08" w:rsidP="005B49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Smaller item will be using forklift to load/unload onto lorry chassis </w:t>
      </w:r>
    </w:p>
    <w:p w:rsidR="00A64CEA" w:rsidRDefault="009D0E62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88186F">
        <w:rPr>
          <w:sz w:val="24"/>
          <w:lang w:eastAsia="zh-CN"/>
        </w:rPr>
        <w:t xml:space="preserve">and deliver </w:t>
      </w:r>
      <w:r w:rsidR="00BF0F28">
        <w:rPr>
          <w:sz w:val="24"/>
          <w:lang w:eastAsia="zh-CN"/>
        </w:rPr>
        <w:t xml:space="preserve">machine </w:t>
      </w:r>
      <w:r w:rsidR="00A64CEA">
        <w:rPr>
          <w:sz w:val="24"/>
          <w:lang w:eastAsia="zh-CN"/>
        </w:rPr>
        <w:t>to new factory</w:t>
      </w:r>
    </w:p>
    <w:p w:rsidR="00AC3F94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facto</w:t>
      </w:r>
      <w:r w:rsidR="000C5068">
        <w:rPr>
          <w:sz w:val="24"/>
          <w:lang w:eastAsia="zh-CN"/>
        </w:rPr>
        <w:t xml:space="preserve">ry, hoist down machine from </w:t>
      </w:r>
      <w:r>
        <w:rPr>
          <w:sz w:val="24"/>
          <w:lang w:eastAsia="zh-CN"/>
        </w:rPr>
        <w:t>lorry chassis</w:t>
      </w:r>
    </w:p>
    <w:p w:rsidR="000C5068" w:rsidRDefault="000C5068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rollers/pallet truck under machine bed</w:t>
      </w:r>
    </w:p>
    <w:p w:rsidR="00AC3F94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5B49D8">
        <w:rPr>
          <w:sz w:val="24"/>
          <w:lang w:eastAsia="zh-CN"/>
        </w:rPr>
        <w:t xml:space="preserve">and transport </w:t>
      </w:r>
      <w:r>
        <w:rPr>
          <w:sz w:val="24"/>
          <w:lang w:eastAsia="zh-CN"/>
        </w:rPr>
        <w:t xml:space="preserve">machine </w:t>
      </w:r>
      <w:r w:rsidR="00A64CEA">
        <w:rPr>
          <w:sz w:val="24"/>
          <w:lang w:eastAsia="zh-CN"/>
        </w:rPr>
        <w:t>into</w:t>
      </w:r>
      <w:r w:rsidR="00287C1E">
        <w:rPr>
          <w:sz w:val="24"/>
          <w:lang w:eastAsia="zh-CN"/>
        </w:rPr>
        <w:t xml:space="preserve"> factory</w:t>
      </w:r>
      <w:r w:rsidR="00A64CE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</w:p>
    <w:p w:rsidR="00287C1E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F12DE" w:rsidRPr="00501090" w:rsidRDefault="00287C1E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</w:t>
      </w:r>
      <w:r w:rsidR="000C5068">
        <w:rPr>
          <w:sz w:val="24"/>
          <w:lang w:eastAsia="zh-CN"/>
        </w:rPr>
        <w:t>/pallet truck</w:t>
      </w:r>
      <w:r>
        <w:rPr>
          <w:sz w:val="24"/>
          <w:lang w:eastAsia="zh-CN"/>
        </w:rPr>
        <w:t xml:space="preserve"> and insert levelling pad under machine bed</w:t>
      </w:r>
      <w:r w:rsidR="00E812E3">
        <w:rPr>
          <w:sz w:val="24"/>
          <w:lang w:eastAsia="zh-CN"/>
        </w:rPr>
        <w:t xml:space="preserve"> </w:t>
      </w:r>
    </w:p>
    <w:p w:rsidR="00291745" w:rsidRPr="00D94B2F" w:rsidRDefault="0099046A" w:rsidP="00D94B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</w:t>
      </w:r>
      <w:r w:rsidR="00BF0F28">
        <w:rPr>
          <w:sz w:val="24"/>
          <w:lang w:eastAsia="zh-CN"/>
        </w:rPr>
        <w:t xml:space="preserve"> to perform proper housekeeping</w:t>
      </w:r>
    </w:p>
    <w:p w:rsidR="006467DA" w:rsidRPr="0099046A" w:rsidRDefault="00BF0F2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287C1E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F34C08" w:rsidRDefault="006467DA" w:rsidP="00F34C0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D3165" w:rsidRDefault="008D3165" w:rsidP="00F34C0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F34C08" w:rsidRDefault="0099046A" w:rsidP="00F34C0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F34C08">
        <w:rPr>
          <w:sz w:val="24"/>
          <w:lang w:eastAsia="zh-CN"/>
        </w:rPr>
        <w:lastRenderedPageBreak/>
        <w:t>Best Regards</w:t>
      </w:r>
    </w:p>
    <w:p w:rsidR="00115146" w:rsidRDefault="0085693B" w:rsidP="00115146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>
        <w:rPr>
          <w:sz w:val="24"/>
          <w:lang w:eastAsia="zh-CN"/>
        </w:rPr>
        <w:t xml:space="preserve"> / Kevin Wong </w:t>
      </w:r>
      <w:bookmarkStart w:id="0" w:name="_GoBack"/>
      <w:bookmarkEnd w:id="0"/>
    </w:p>
    <w:p w:rsidR="00291745" w:rsidRPr="00115146" w:rsidRDefault="0099046A" w:rsidP="00115146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291745" w:rsidRDefault="00895D5D" w:rsidP="00291745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291745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777" w:rsidRDefault="00C12777">
      <w:r>
        <w:separator/>
      </w:r>
    </w:p>
  </w:endnote>
  <w:endnote w:type="continuationSeparator" w:id="0">
    <w:p w:rsidR="00C12777" w:rsidRDefault="00C12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5693B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5693B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777" w:rsidRDefault="00C12777">
      <w:r>
        <w:separator/>
      </w:r>
    </w:p>
  </w:footnote>
  <w:footnote w:type="continuationSeparator" w:id="0">
    <w:p w:rsidR="00C12777" w:rsidRDefault="00C12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C1277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C12777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0FEB"/>
    <w:rsid w:val="0005684E"/>
    <w:rsid w:val="0006638F"/>
    <w:rsid w:val="0007152C"/>
    <w:rsid w:val="000A4E07"/>
    <w:rsid w:val="000C5068"/>
    <w:rsid w:val="000C68D5"/>
    <w:rsid w:val="000D06A9"/>
    <w:rsid w:val="000D3C89"/>
    <w:rsid w:val="000D3F7C"/>
    <w:rsid w:val="000E0C67"/>
    <w:rsid w:val="00101D8C"/>
    <w:rsid w:val="00115146"/>
    <w:rsid w:val="001218B2"/>
    <w:rsid w:val="00124C33"/>
    <w:rsid w:val="001268A8"/>
    <w:rsid w:val="00140D68"/>
    <w:rsid w:val="00141D73"/>
    <w:rsid w:val="001479F3"/>
    <w:rsid w:val="0017369C"/>
    <w:rsid w:val="00183C4E"/>
    <w:rsid w:val="00192797"/>
    <w:rsid w:val="00257C21"/>
    <w:rsid w:val="00287C1E"/>
    <w:rsid w:val="00291745"/>
    <w:rsid w:val="002B5203"/>
    <w:rsid w:val="002C21A8"/>
    <w:rsid w:val="0030317F"/>
    <w:rsid w:val="00315412"/>
    <w:rsid w:val="00333DB7"/>
    <w:rsid w:val="003640C5"/>
    <w:rsid w:val="00375E51"/>
    <w:rsid w:val="00383C76"/>
    <w:rsid w:val="00383DD5"/>
    <w:rsid w:val="003968D4"/>
    <w:rsid w:val="003B65E1"/>
    <w:rsid w:val="003D3C7A"/>
    <w:rsid w:val="003D5FEC"/>
    <w:rsid w:val="004011BA"/>
    <w:rsid w:val="00466C7A"/>
    <w:rsid w:val="00501090"/>
    <w:rsid w:val="00514615"/>
    <w:rsid w:val="005463C4"/>
    <w:rsid w:val="00560E61"/>
    <w:rsid w:val="0057657F"/>
    <w:rsid w:val="005A107A"/>
    <w:rsid w:val="005B49D8"/>
    <w:rsid w:val="005D3036"/>
    <w:rsid w:val="005D3C81"/>
    <w:rsid w:val="00600802"/>
    <w:rsid w:val="00637D82"/>
    <w:rsid w:val="006467DA"/>
    <w:rsid w:val="0065017D"/>
    <w:rsid w:val="0066401C"/>
    <w:rsid w:val="00693582"/>
    <w:rsid w:val="006B3F8F"/>
    <w:rsid w:val="006B586E"/>
    <w:rsid w:val="006E13C9"/>
    <w:rsid w:val="006F12DE"/>
    <w:rsid w:val="007100C9"/>
    <w:rsid w:val="00760813"/>
    <w:rsid w:val="00777860"/>
    <w:rsid w:val="007D338F"/>
    <w:rsid w:val="00813088"/>
    <w:rsid w:val="00813B5A"/>
    <w:rsid w:val="0085693B"/>
    <w:rsid w:val="00871396"/>
    <w:rsid w:val="0088186F"/>
    <w:rsid w:val="00885DDC"/>
    <w:rsid w:val="00895D5D"/>
    <w:rsid w:val="008A2EEA"/>
    <w:rsid w:val="008D2441"/>
    <w:rsid w:val="008D3165"/>
    <w:rsid w:val="008F4CC7"/>
    <w:rsid w:val="00927E99"/>
    <w:rsid w:val="00971AE8"/>
    <w:rsid w:val="0099046A"/>
    <w:rsid w:val="009964A2"/>
    <w:rsid w:val="009A228D"/>
    <w:rsid w:val="009C725A"/>
    <w:rsid w:val="009D0E62"/>
    <w:rsid w:val="009F4FEB"/>
    <w:rsid w:val="009F7FEB"/>
    <w:rsid w:val="00A22F95"/>
    <w:rsid w:val="00A2540E"/>
    <w:rsid w:val="00A3272C"/>
    <w:rsid w:val="00A47F45"/>
    <w:rsid w:val="00A64CEA"/>
    <w:rsid w:val="00A73EA0"/>
    <w:rsid w:val="00A81B01"/>
    <w:rsid w:val="00AA67DA"/>
    <w:rsid w:val="00AC3F94"/>
    <w:rsid w:val="00B06871"/>
    <w:rsid w:val="00B16B6D"/>
    <w:rsid w:val="00B22EA7"/>
    <w:rsid w:val="00B742E8"/>
    <w:rsid w:val="00B742F4"/>
    <w:rsid w:val="00B75333"/>
    <w:rsid w:val="00BA5295"/>
    <w:rsid w:val="00BF0F28"/>
    <w:rsid w:val="00C12777"/>
    <w:rsid w:val="00C15DC7"/>
    <w:rsid w:val="00C43519"/>
    <w:rsid w:val="00C4669E"/>
    <w:rsid w:val="00C72DAD"/>
    <w:rsid w:val="00C95881"/>
    <w:rsid w:val="00D07325"/>
    <w:rsid w:val="00D7035C"/>
    <w:rsid w:val="00D82A6B"/>
    <w:rsid w:val="00D87BF3"/>
    <w:rsid w:val="00D94B2F"/>
    <w:rsid w:val="00DA01F0"/>
    <w:rsid w:val="00DA2624"/>
    <w:rsid w:val="00DE0F54"/>
    <w:rsid w:val="00DF78E8"/>
    <w:rsid w:val="00E20738"/>
    <w:rsid w:val="00E3288E"/>
    <w:rsid w:val="00E455AB"/>
    <w:rsid w:val="00E50267"/>
    <w:rsid w:val="00E55E28"/>
    <w:rsid w:val="00E76DB5"/>
    <w:rsid w:val="00E812E3"/>
    <w:rsid w:val="00E96050"/>
    <w:rsid w:val="00EC1220"/>
    <w:rsid w:val="00EC38B3"/>
    <w:rsid w:val="00EE2EEF"/>
    <w:rsid w:val="00F03B09"/>
    <w:rsid w:val="00F10AC7"/>
    <w:rsid w:val="00F25404"/>
    <w:rsid w:val="00F34C08"/>
    <w:rsid w:val="00F63C6A"/>
    <w:rsid w:val="00F75133"/>
    <w:rsid w:val="00F93EEE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42</TotalTime>
  <Pages>1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2908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5</cp:revision>
  <cp:lastPrinted>2022-02-18T02:29:00Z</cp:lastPrinted>
  <dcterms:created xsi:type="dcterms:W3CDTF">2022-11-04T03:17:00Z</dcterms:created>
  <dcterms:modified xsi:type="dcterms:W3CDTF">2022-11-16T01:40:00Z</dcterms:modified>
</cp:coreProperties>
</file>