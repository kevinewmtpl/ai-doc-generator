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3F3629">
      <w:pPr>
        <w:rPr>
          <w:sz w:val="24"/>
          <w:lang w:eastAsia="zh-CN"/>
        </w:rPr>
      </w:pPr>
      <w:r>
        <w:rPr>
          <w:sz w:val="24"/>
        </w:rPr>
        <w:t>Date: 30</w:t>
      </w:r>
      <w:r w:rsidR="00BD3448" w:rsidRPr="00BD3448">
        <w:rPr>
          <w:sz w:val="24"/>
          <w:vertAlign w:val="superscript"/>
        </w:rPr>
        <w:t>th</w:t>
      </w:r>
      <w:r w:rsidR="00BD3448">
        <w:rPr>
          <w:sz w:val="24"/>
        </w:rPr>
        <w:t xml:space="preserve"> Aug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Default="003F3629" w:rsidP="001350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D3448">
        <w:rPr>
          <w:sz w:val="24"/>
          <w:lang w:eastAsia="zh-CN"/>
        </w:rPr>
        <w:t>To hoist down 1 unit machine from 5</w:t>
      </w:r>
      <w:r w:rsidR="00BD3448" w:rsidRPr="00BD3448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through swing gate</w:t>
      </w:r>
      <w:r w:rsidR="000560F9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0560F9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3F3629" w:rsidRPr="00B35AF2" w:rsidRDefault="003F3629" w:rsidP="001350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small machine to loading area via cargo lift 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3505D" w:rsidRPr="00BD3448" w:rsidRDefault="005A02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Spec </w:t>
      </w:r>
    </w:p>
    <w:p w:rsidR="0013505D" w:rsidRPr="00BD3448" w:rsidRDefault="00BD344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Mold Press machine</w:t>
      </w:r>
    </w:p>
    <w:p w:rsidR="00BD3448" w:rsidRDefault="00BD34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190 x 270 cm</w:t>
      </w:r>
      <w:r w:rsidR="00281E06">
        <w:rPr>
          <w:bCs/>
          <w:sz w:val="24"/>
          <w:szCs w:val="24"/>
          <w:lang w:eastAsia="zh-CN"/>
        </w:rPr>
        <w:t xml:space="preserve"> 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BD3448">
        <w:rPr>
          <w:bCs/>
          <w:sz w:val="24"/>
          <w:szCs w:val="24"/>
          <w:lang w:eastAsia="zh-CN"/>
        </w:rPr>
        <w:t>5, 0</w:t>
      </w:r>
      <w:r w:rsidR="00E71885">
        <w:rPr>
          <w:bCs/>
          <w:sz w:val="24"/>
          <w:szCs w:val="24"/>
          <w:lang w:eastAsia="zh-CN"/>
        </w:rPr>
        <w:t xml:space="preserve">00 kg </w:t>
      </w:r>
    </w:p>
    <w:p w:rsidR="0013505D" w:rsidRDefault="0013505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BD344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09/09/23</w:t>
      </w:r>
      <w:r w:rsidR="00281E06">
        <w:rPr>
          <w:bCs/>
          <w:sz w:val="24"/>
          <w:szCs w:val="24"/>
          <w:lang w:eastAsia="zh-CN"/>
        </w:rPr>
        <w:t xml:space="preserve"> (Sat)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5A02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  <w:r w:rsidR="00281E06">
        <w:t>2 Bukit Batok St 24 #05-19</w:t>
      </w:r>
    </w:p>
    <w:p w:rsidR="00B85262" w:rsidRPr="004872DF" w:rsidRDefault="00281E06" w:rsidP="004872DF">
      <w:pPr>
        <w:pStyle w:val="Heading4"/>
      </w:pPr>
      <w:r>
        <w:t>Aetec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281E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036D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281E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3F3629">
        <w:rPr>
          <w:sz w:val="24"/>
          <w:lang w:eastAsia="zh-CN"/>
        </w:rPr>
        <w:t xml:space="preserve">wire </w:t>
      </w:r>
      <w:r w:rsidR="0042603E">
        <w:rPr>
          <w:sz w:val="24"/>
          <w:lang w:eastAsia="zh-CN"/>
        </w:rPr>
        <w:t>sling</w:t>
      </w:r>
      <w:r w:rsidR="005A026C">
        <w:rPr>
          <w:sz w:val="24"/>
          <w:lang w:eastAsia="zh-CN"/>
        </w:rPr>
        <w:t xml:space="preserve">  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3F362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5A026C" w:rsidRDefault="005A026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D344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to 4</w:t>
      </w:r>
      <w:r w:rsidRPr="00BD344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ramp up 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BD344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BD3448">
        <w:rPr>
          <w:sz w:val="24"/>
          <w:vertAlign w:val="superscript"/>
          <w:lang w:eastAsia="zh-CN"/>
        </w:rPr>
        <w:t>th</w:t>
      </w:r>
      <w:r w:rsidR="003F3629">
        <w:rPr>
          <w:sz w:val="24"/>
          <w:lang w:eastAsia="zh-CN"/>
        </w:rPr>
        <w:t xml:space="preserve"> floor through swing gate</w:t>
      </w:r>
      <w:r w:rsidR="00930530">
        <w:rPr>
          <w:sz w:val="24"/>
          <w:lang w:eastAsia="zh-CN"/>
        </w:rPr>
        <w:t xml:space="preserve">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BD3448" w:rsidRDefault="00BD3448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into platform</w:t>
      </w:r>
    </w:p>
    <w:p w:rsidR="00BD3448" w:rsidRDefault="00BD3448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onto rigging point of machine </w:t>
      </w:r>
    </w:p>
    <w:p w:rsidR="00930530" w:rsidRDefault="00BD3448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</w:t>
      </w:r>
      <w:r w:rsidR="00782A96">
        <w:rPr>
          <w:sz w:val="24"/>
          <w:lang w:eastAsia="zh-CN"/>
        </w:rPr>
        <w:t xml:space="preserve">ry crane to hoist down machine </w:t>
      </w:r>
      <w:r>
        <w:rPr>
          <w:sz w:val="24"/>
          <w:lang w:eastAsia="zh-CN"/>
        </w:rPr>
        <w:t>to the ground</w:t>
      </w:r>
    </w:p>
    <w:p w:rsidR="00930530" w:rsidRPr="000560F9" w:rsidRDefault="00BD3448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5908DA" w:rsidRPr="00BD3448" w:rsidRDefault="003C1540" w:rsidP="00BD34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D015DC" w:rsidRPr="000747A8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F3629">
        <w:rPr>
          <w:sz w:val="24"/>
          <w:lang w:eastAsia="zh-CN"/>
        </w:rPr>
        <w:t xml:space="preserve">and deliver </w:t>
      </w:r>
      <w:bookmarkStart w:id="0" w:name="_GoBack"/>
      <w:bookmarkEnd w:id="0"/>
      <w:r w:rsidR="003C1540">
        <w:rPr>
          <w:sz w:val="24"/>
          <w:lang w:eastAsia="zh-CN"/>
        </w:rPr>
        <w:t xml:space="preserve">machine to another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A026C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026C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81E06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5EE" w:rsidRDefault="00BF75EE">
      <w:r>
        <w:separator/>
      </w:r>
    </w:p>
  </w:endnote>
  <w:endnote w:type="continuationSeparator" w:id="0">
    <w:p w:rsidR="00BF75EE" w:rsidRDefault="00BF7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362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F362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5EE" w:rsidRDefault="00BF75EE">
      <w:r>
        <w:separator/>
      </w:r>
    </w:p>
  </w:footnote>
  <w:footnote w:type="continuationSeparator" w:id="0">
    <w:p w:rsidR="00BF75EE" w:rsidRDefault="00BF75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F75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F75E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07EA7"/>
    <w:multiLevelType w:val="hybridMultilevel"/>
    <w:tmpl w:val="994803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36DC1"/>
    <w:rsid w:val="000560F9"/>
    <w:rsid w:val="00060982"/>
    <w:rsid w:val="000747A8"/>
    <w:rsid w:val="00093A2F"/>
    <w:rsid w:val="000A4B74"/>
    <w:rsid w:val="000A77B9"/>
    <w:rsid w:val="000B2F2C"/>
    <w:rsid w:val="000E1760"/>
    <w:rsid w:val="00132211"/>
    <w:rsid w:val="0013505D"/>
    <w:rsid w:val="00141C71"/>
    <w:rsid w:val="00141CF9"/>
    <w:rsid w:val="0017768F"/>
    <w:rsid w:val="00180033"/>
    <w:rsid w:val="00186153"/>
    <w:rsid w:val="001B4EC9"/>
    <w:rsid w:val="001D1C80"/>
    <w:rsid w:val="001D7BC0"/>
    <w:rsid w:val="00214CA3"/>
    <w:rsid w:val="00225487"/>
    <w:rsid w:val="00251834"/>
    <w:rsid w:val="00274BF0"/>
    <w:rsid w:val="00281296"/>
    <w:rsid w:val="00281E0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1540"/>
    <w:rsid w:val="003C4111"/>
    <w:rsid w:val="003E1B45"/>
    <w:rsid w:val="003E27BD"/>
    <w:rsid w:val="003F3629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B0BEA"/>
    <w:rsid w:val="004D5933"/>
    <w:rsid w:val="004F07E0"/>
    <w:rsid w:val="005908DA"/>
    <w:rsid w:val="005A026C"/>
    <w:rsid w:val="005B35C9"/>
    <w:rsid w:val="005D7A88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82A96"/>
    <w:rsid w:val="007A245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E36B6"/>
    <w:rsid w:val="008F11A0"/>
    <w:rsid w:val="00904AE4"/>
    <w:rsid w:val="00930530"/>
    <w:rsid w:val="00945F2F"/>
    <w:rsid w:val="00956D51"/>
    <w:rsid w:val="00957CA2"/>
    <w:rsid w:val="00970E4B"/>
    <w:rsid w:val="0099108C"/>
    <w:rsid w:val="009A1E3F"/>
    <w:rsid w:val="009E694C"/>
    <w:rsid w:val="00A04987"/>
    <w:rsid w:val="00A46072"/>
    <w:rsid w:val="00A96A93"/>
    <w:rsid w:val="00AC4808"/>
    <w:rsid w:val="00AD4C31"/>
    <w:rsid w:val="00AE44FA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BD3448"/>
    <w:rsid w:val="00BF75E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71885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D6F28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2023-08-30T01:11:00Z</cp:lastPrinted>
  <dcterms:created xsi:type="dcterms:W3CDTF">2023-08-29T06:32:00Z</dcterms:created>
  <dcterms:modified xsi:type="dcterms:W3CDTF">2023-08-30T01:11:00Z</dcterms:modified>
</cp:coreProperties>
</file>