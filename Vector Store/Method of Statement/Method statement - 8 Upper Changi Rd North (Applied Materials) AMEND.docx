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F124B" w:rsidRDefault="009F124B">
      <w:pPr>
        <w:rPr>
          <w:sz w:val="24"/>
        </w:rPr>
      </w:pPr>
    </w:p>
    <w:p w:rsidR="000E0C97" w:rsidRDefault="004E4243">
      <w:pPr>
        <w:rPr>
          <w:sz w:val="24"/>
          <w:lang w:eastAsia="zh-CN"/>
        </w:rPr>
      </w:pPr>
      <w:r>
        <w:rPr>
          <w:sz w:val="24"/>
        </w:rPr>
        <w:t>Date: 08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Aug</w:t>
      </w:r>
      <w:r w:rsidR="00CE1C3F">
        <w:rPr>
          <w:sz w:val="24"/>
          <w:lang w:eastAsia="zh-CN"/>
        </w:rPr>
        <w:t xml:space="preserve"> 2019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E4243" w:rsidRDefault="00243D9D" w:rsidP="004E42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hoist up 2</w:t>
      </w:r>
      <w:r w:rsidR="004E4243">
        <w:rPr>
          <w:sz w:val="24"/>
          <w:lang w:eastAsia="zh-CN"/>
        </w:rPr>
        <w:t xml:space="preserve"> unit forklift to 3</w:t>
      </w:r>
      <w:r w:rsidR="004E4243" w:rsidRPr="004E4243">
        <w:rPr>
          <w:sz w:val="24"/>
          <w:vertAlign w:val="superscript"/>
          <w:lang w:eastAsia="zh-CN"/>
        </w:rPr>
        <w:t>rd</w:t>
      </w:r>
      <w:r w:rsidR="004E4243">
        <w:rPr>
          <w:sz w:val="24"/>
          <w:lang w:eastAsia="zh-CN"/>
        </w:rPr>
        <w:t xml:space="preserve"> floor through shutter door opening</w:t>
      </w:r>
    </w:p>
    <w:p w:rsidR="009F124B" w:rsidRPr="004E4243" w:rsidRDefault="004E4243" w:rsidP="004E42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F65C61">
        <w:rPr>
          <w:sz w:val="24"/>
          <w:lang w:eastAsia="zh-CN"/>
        </w:rPr>
        <w:t>To shift out and hoist down</w:t>
      </w:r>
      <w:r>
        <w:rPr>
          <w:sz w:val="24"/>
          <w:lang w:eastAsia="zh-CN"/>
        </w:rPr>
        <w:t xml:space="preserve"> 11 Order Picker, 2</w:t>
      </w:r>
      <w:r w:rsidR="00B11FB4">
        <w:rPr>
          <w:sz w:val="24"/>
          <w:lang w:eastAsia="zh-CN"/>
        </w:rPr>
        <w:t xml:space="preserve"> unit </w:t>
      </w:r>
      <w:r>
        <w:rPr>
          <w:sz w:val="24"/>
          <w:lang w:eastAsia="zh-CN"/>
        </w:rPr>
        <w:t>VMA (to dismantle into 3 parts) and 1 lot racking</w:t>
      </w:r>
      <w:r w:rsidR="00F65C61">
        <w:rPr>
          <w:sz w:val="24"/>
          <w:lang w:eastAsia="zh-CN"/>
        </w:rPr>
        <w:t xml:space="preserve"> from</w:t>
      </w:r>
      <w:r w:rsidR="00A74C82">
        <w:rPr>
          <w:sz w:val="24"/>
          <w:lang w:eastAsia="zh-CN"/>
        </w:rPr>
        <w:t xml:space="preserve"> 3</w:t>
      </w:r>
      <w:r w:rsidR="00A74C82" w:rsidRPr="00A74C82">
        <w:rPr>
          <w:sz w:val="24"/>
          <w:vertAlign w:val="superscript"/>
          <w:lang w:eastAsia="zh-CN"/>
        </w:rPr>
        <w:t>rd</w:t>
      </w:r>
      <w:r w:rsidR="00880E98">
        <w:rPr>
          <w:sz w:val="24"/>
          <w:lang w:eastAsia="zh-CN"/>
        </w:rPr>
        <w:t xml:space="preserve"> floor</w:t>
      </w:r>
      <w:r w:rsidR="009F124B">
        <w:rPr>
          <w:sz w:val="24"/>
          <w:lang w:eastAsia="zh-CN"/>
        </w:rPr>
        <w:t xml:space="preserve"> </w:t>
      </w:r>
      <w:r w:rsidR="00A74C82">
        <w:rPr>
          <w:sz w:val="24"/>
          <w:lang w:eastAsia="zh-CN"/>
        </w:rPr>
        <w:t xml:space="preserve">through shutter door </w:t>
      </w:r>
      <w:r>
        <w:rPr>
          <w:sz w:val="24"/>
          <w:lang w:eastAsia="zh-CN"/>
        </w:rPr>
        <w:t xml:space="preserve">opening and put aside </w:t>
      </w:r>
    </w:p>
    <w:p w:rsidR="009F124B" w:rsidRPr="009F124B" w:rsidRDefault="009F12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Pr="00B7163D" w:rsidRDefault="0034475E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 of Operation </w:t>
      </w:r>
    </w:p>
    <w:p w:rsidR="000E0C97" w:rsidRDefault="00243D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24/08/2019   -   To hoist up 2 unit forklift to 3</w:t>
      </w:r>
      <w:r w:rsidRPr="00243D9D">
        <w:rPr>
          <w:bCs/>
          <w:sz w:val="24"/>
          <w:szCs w:val="24"/>
          <w:vertAlign w:val="superscript"/>
          <w:lang w:eastAsia="zh-CN"/>
        </w:rPr>
        <w:t>rd</w:t>
      </w:r>
      <w:r>
        <w:rPr>
          <w:bCs/>
          <w:sz w:val="24"/>
          <w:szCs w:val="24"/>
          <w:lang w:eastAsia="zh-CN"/>
        </w:rPr>
        <w:t xml:space="preserve"> floor</w:t>
      </w:r>
    </w:p>
    <w:p w:rsidR="00243D9D" w:rsidRPr="0062549B" w:rsidRDefault="00243D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31/08/2019   -   To hoist down Order Picker, VMA and 1 lot racking </w:t>
      </w:r>
    </w:p>
    <w:p w:rsidR="0034475E" w:rsidRDefault="0034475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4475E" w:rsidRDefault="0034475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4475E" w:rsidRDefault="00243D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34475E" w:rsidRPr="0034475E" w:rsidRDefault="0034475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776CE" w:rsidRDefault="004E4243" w:rsidP="004E4243">
      <w:pPr>
        <w:pStyle w:val="Heading4"/>
      </w:pPr>
      <w:r>
        <w:t xml:space="preserve">8 Upper Changi Rd North </w:t>
      </w:r>
    </w:p>
    <w:p w:rsidR="004E4243" w:rsidRPr="004E4243" w:rsidRDefault="004E4243" w:rsidP="004E42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Applied Materials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243D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100 ton</w:t>
      </w:r>
      <w:r w:rsidR="00160B74">
        <w:rPr>
          <w:sz w:val="24"/>
          <w:lang w:eastAsia="zh-CN"/>
        </w:rPr>
        <w:t xml:space="preserve"> lorry l</w:t>
      </w:r>
      <w:r w:rsidR="004E4243">
        <w:rPr>
          <w:sz w:val="24"/>
          <w:lang w:eastAsia="zh-CN"/>
        </w:rPr>
        <w:t xml:space="preserve">oader  </w:t>
      </w:r>
    </w:p>
    <w:p w:rsidR="006254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4E4243" w:rsidRDefault="004E42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webbing sling</w:t>
      </w:r>
    </w:p>
    <w:p w:rsidR="000E0C97" w:rsidRDefault="004E42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2549B">
        <w:rPr>
          <w:sz w:val="24"/>
          <w:lang w:eastAsia="zh-CN"/>
        </w:rPr>
        <w:t>hackle</w:t>
      </w:r>
      <w:r w:rsidR="000E0C97">
        <w:rPr>
          <w:sz w:val="24"/>
          <w:lang w:eastAsia="zh-CN"/>
        </w:rPr>
        <w:t xml:space="preserve">  </w:t>
      </w:r>
    </w:p>
    <w:p w:rsidR="00D45839" w:rsidRDefault="00D458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F76D51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9F124B" w:rsidRDefault="009F124B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F76D51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36133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776CE" w:rsidRDefault="00A776CE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B6CBB" w:rsidRDefault="000D387A" w:rsidP="005B6C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B6CBB" w:rsidRPr="005B6CBB" w:rsidRDefault="005B6CBB" w:rsidP="005B6C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1) </w:t>
      </w:r>
      <w:r w:rsidR="00C214C2">
        <w:rPr>
          <w:sz w:val="24"/>
          <w:lang w:eastAsia="zh-CN"/>
        </w:rPr>
        <w:t>Access to be restricted to the site area</w:t>
      </w:r>
      <w:r w:rsidR="003D6887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with pedestrian control to be in force when any potential hazardous movement is to be taken</w:t>
      </w:r>
      <w:r w:rsidR="00907DF8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 </w:t>
      </w:r>
    </w:p>
    <w:p w:rsidR="00C214C2" w:rsidRDefault="005B6CBB" w:rsidP="005B6CBB">
      <w:pPr>
        <w:rPr>
          <w:sz w:val="24"/>
          <w:lang w:eastAsia="zh-CN"/>
        </w:rPr>
      </w:pPr>
      <w:r>
        <w:rPr>
          <w:sz w:val="24"/>
          <w:lang w:eastAsia="zh-CN"/>
        </w:rPr>
        <w:t>2) To b</w:t>
      </w:r>
      <w:r w:rsidR="003D6887">
        <w:rPr>
          <w:sz w:val="24"/>
          <w:lang w:eastAsia="zh-CN"/>
        </w:rPr>
        <w:t xml:space="preserve">arricade </w:t>
      </w:r>
      <w:r>
        <w:rPr>
          <w:sz w:val="24"/>
          <w:lang w:eastAsia="zh-CN"/>
        </w:rPr>
        <w:t xml:space="preserve">work area </w:t>
      </w:r>
      <w:r w:rsidR="003D6887">
        <w:rPr>
          <w:sz w:val="24"/>
          <w:lang w:eastAsia="zh-CN"/>
        </w:rPr>
        <w:t>with safety cones, red/white tape and lifting in operation signage</w:t>
      </w:r>
      <w:r w:rsidR="00907DF8">
        <w:rPr>
          <w:sz w:val="24"/>
          <w:lang w:eastAsia="zh-CN"/>
        </w:rPr>
        <w:t>.</w:t>
      </w:r>
      <w:bookmarkStart w:id="0" w:name="_GoBack"/>
      <w:bookmarkEnd w:id="0"/>
    </w:p>
    <w:p w:rsidR="00FA10AF" w:rsidRDefault="005B6CBB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C214C2">
        <w:rPr>
          <w:sz w:val="24"/>
          <w:lang w:eastAsia="zh-CN"/>
        </w:rPr>
        <w:t xml:space="preserve">) All work area to be kept clear or trip hazards and a good housekeeping </w:t>
      </w:r>
      <w:r w:rsidR="00FA10AF">
        <w:rPr>
          <w:sz w:val="24"/>
          <w:lang w:eastAsia="zh-CN"/>
        </w:rPr>
        <w:t>standard is required.</w:t>
      </w:r>
    </w:p>
    <w:p w:rsidR="00FA10AF" w:rsidRDefault="005B6CBB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FA10AF">
        <w:rPr>
          <w:sz w:val="24"/>
          <w:lang w:eastAsia="zh-CN"/>
        </w:rPr>
        <w:t xml:space="preserve">) All operatives to wear project specific PPE including – safety helmet, safety shoes, safety harness, gloves. </w:t>
      </w:r>
    </w:p>
    <w:p w:rsidR="00FA10AF" w:rsidRDefault="005B6CBB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FA10AF">
        <w:rPr>
          <w:sz w:val="24"/>
          <w:lang w:eastAsia="zh-CN"/>
        </w:rPr>
        <w:t>) A certified lifting supervisor, signaler, riggers to be identified to the lift operator</w:t>
      </w:r>
      <w:r w:rsidR="00907DF8">
        <w:rPr>
          <w:sz w:val="24"/>
          <w:lang w:eastAsia="zh-CN"/>
        </w:rPr>
        <w:t xml:space="preserve"> by different colour</w:t>
      </w:r>
      <w:r w:rsidR="008E5BCF">
        <w:rPr>
          <w:sz w:val="24"/>
          <w:lang w:eastAsia="zh-CN"/>
        </w:rPr>
        <w:t xml:space="preserve"> vest and/</w:t>
      </w:r>
      <w:r w:rsidR="00FA10AF">
        <w:rPr>
          <w:sz w:val="24"/>
          <w:lang w:eastAsia="zh-CN"/>
        </w:rPr>
        <w:t>or safety helmet.</w:t>
      </w:r>
    </w:p>
    <w:p w:rsidR="008E5BCF" w:rsidRDefault="005B6CBB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A10AF">
        <w:rPr>
          <w:sz w:val="24"/>
          <w:lang w:eastAsia="zh-CN"/>
        </w:rPr>
        <w:t xml:space="preserve">) Reversing vehicle </w:t>
      </w:r>
      <w:r w:rsidR="008E5BCF">
        <w:rPr>
          <w:sz w:val="24"/>
          <w:lang w:eastAsia="zh-CN"/>
        </w:rPr>
        <w:t>to be undertaken with banksman present.</w:t>
      </w:r>
    </w:p>
    <w:p w:rsidR="008E5BCF" w:rsidRDefault="005B6CBB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E5BCF">
        <w:rPr>
          <w:sz w:val="24"/>
          <w:lang w:eastAsia="zh-CN"/>
        </w:rPr>
        <w:t>) All lifting equipment and acc</w:t>
      </w:r>
      <w:r w:rsidR="003D6887">
        <w:rPr>
          <w:sz w:val="24"/>
          <w:lang w:eastAsia="zh-CN"/>
        </w:rPr>
        <w:t xml:space="preserve">essories selected for the operation is to be assessed </w:t>
      </w:r>
      <w:r w:rsidR="00B24E23">
        <w:rPr>
          <w:sz w:val="24"/>
          <w:lang w:eastAsia="zh-CN"/>
        </w:rPr>
        <w:t>prior to use for appropriate and up to date maintenance and inspection records, examination and testing certification</w:t>
      </w:r>
      <w:r w:rsidR="00907DF8">
        <w:rPr>
          <w:sz w:val="24"/>
          <w:lang w:eastAsia="zh-CN"/>
        </w:rPr>
        <w:t>.</w:t>
      </w:r>
      <w:r w:rsidR="00B24E23">
        <w:rPr>
          <w:sz w:val="24"/>
          <w:lang w:eastAsia="zh-CN"/>
        </w:rPr>
        <w:t xml:space="preserve"> </w:t>
      </w:r>
    </w:p>
    <w:p w:rsidR="008E5BCF" w:rsidRDefault="005B6CBB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E5BCF">
        <w:rPr>
          <w:sz w:val="24"/>
          <w:lang w:eastAsia="zh-CN"/>
        </w:rPr>
        <w:t>) Only trained/certified personnel to operate the lifting equipment</w:t>
      </w:r>
      <w:r w:rsidR="00907DF8">
        <w:rPr>
          <w:sz w:val="24"/>
          <w:lang w:eastAsia="zh-CN"/>
        </w:rPr>
        <w:t>.</w:t>
      </w:r>
    </w:p>
    <w:p w:rsidR="000E0C97" w:rsidRPr="008E5BCF" w:rsidRDefault="005B6CBB" w:rsidP="008E5BCF">
      <w:pPr>
        <w:rPr>
          <w:sz w:val="24"/>
          <w:lang w:eastAsia="zh-CN"/>
        </w:rPr>
      </w:pPr>
      <w:r>
        <w:rPr>
          <w:sz w:val="24"/>
          <w:lang w:eastAsia="zh-CN"/>
        </w:rPr>
        <w:t>9</w:t>
      </w:r>
      <w:r w:rsidR="008E5BCF">
        <w:rPr>
          <w:sz w:val="24"/>
          <w:lang w:eastAsia="zh-CN"/>
        </w:rPr>
        <w:t>) Obtain known weight of item to be lifted</w:t>
      </w:r>
      <w:r w:rsidR="00907DF8">
        <w:rPr>
          <w:sz w:val="24"/>
          <w:lang w:eastAsia="zh-CN"/>
        </w:rPr>
        <w:t>.</w:t>
      </w:r>
      <w:r w:rsidR="008E5BCF">
        <w:rPr>
          <w:sz w:val="24"/>
          <w:lang w:eastAsia="zh-CN"/>
        </w:rPr>
        <w:t xml:space="preserve">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2D5E38" w:rsidRDefault="002D5E38" w:rsidP="00421688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Work Method</w:t>
      </w:r>
      <w:r w:rsidR="00673F0B">
        <w:rPr>
          <w:sz w:val="32"/>
          <w:szCs w:val="32"/>
          <w:lang w:eastAsia="zh-CN"/>
        </w:rPr>
        <w:t xml:space="preserve"> for Lifting Operation</w:t>
      </w:r>
    </w:p>
    <w:p w:rsidR="002D5E38" w:rsidRDefault="002D5E38" w:rsidP="002D5E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Preparation:</w:t>
      </w:r>
    </w:p>
    <w:p w:rsidR="00673F0B" w:rsidRDefault="008E5BCF" w:rsidP="002D5E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73F0B">
        <w:rPr>
          <w:sz w:val="24"/>
          <w:lang w:eastAsia="zh-CN"/>
        </w:rPr>
        <w:t xml:space="preserve">An assessment will be made on site by the appointed person and/or the crane supervisor as to the weight and suitability of the item to be lifted </w:t>
      </w:r>
    </w:p>
    <w:p w:rsidR="00673F0B" w:rsidRDefault="008E5BCF" w:rsidP="002D5E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673F0B">
        <w:rPr>
          <w:sz w:val="24"/>
          <w:lang w:eastAsia="zh-CN"/>
        </w:rPr>
        <w:t xml:space="preserve">The current location and the final location of the load to be established </w:t>
      </w:r>
    </w:p>
    <w:p w:rsidR="00673F0B" w:rsidRDefault="003D6887" w:rsidP="002D5E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C214C2">
        <w:rPr>
          <w:sz w:val="24"/>
          <w:lang w:eastAsia="zh-CN"/>
        </w:rPr>
        <w:t>Selection, provision and use of suitable crane and lifting equipment is then to be considered in consultation with suitable supplier</w:t>
      </w:r>
    </w:p>
    <w:p w:rsidR="00C214C2" w:rsidRDefault="00C214C2" w:rsidP="002D5E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The crane and lifting equipment selected for the operation is to be assessed prior to use</w:t>
      </w:r>
    </w:p>
    <w:p w:rsidR="00673F0B" w:rsidRDefault="00673F0B" w:rsidP="002D5E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B0107" w:rsidRDefault="002D5E38" w:rsidP="002D5E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personnel to be issued with a copy of this Method Statement for review</w:t>
      </w:r>
    </w:p>
    <w:p w:rsidR="002D5E38" w:rsidRDefault="002D5E38" w:rsidP="002D5E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E79FE" w:rsidRDefault="00AB772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b</w:t>
      </w:r>
      <w:r w:rsidR="00A74C82">
        <w:rPr>
          <w:sz w:val="24"/>
          <w:lang w:eastAsia="zh-CN"/>
        </w:rPr>
        <w:t>arricade off work area</w:t>
      </w:r>
    </w:p>
    <w:p w:rsidR="00D45839" w:rsidRDefault="00AB772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equipment </w:t>
      </w:r>
      <w:r w:rsidR="007E79FE">
        <w:rPr>
          <w:sz w:val="24"/>
          <w:lang w:eastAsia="zh-CN"/>
        </w:rPr>
        <w:t xml:space="preserve">to near </w:t>
      </w:r>
      <w:r w:rsidR="00D45839">
        <w:rPr>
          <w:sz w:val="24"/>
          <w:lang w:eastAsia="zh-CN"/>
        </w:rPr>
        <w:t>shutter door opening</w:t>
      </w:r>
    </w:p>
    <w:p w:rsidR="00A74C82" w:rsidRDefault="00D4583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243D9D">
        <w:rPr>
          <w:sz w:val="24"/>
          <w:lang w:eastAsia="zh-CN"/>
        </w:rPr>
        <w:t>sling onto equipment hoisting point</w:t>
      </w:r>
      <w:r>
        <w:rPr>
          <w:sz w:val="24"/>
          <w:lang w:eastAsia="zh-CN"/>
        </w:rPr>
        <w:t xml:space="preserve"> </w:t>
      </w:r>
    </w:p>
    <w:p w:rsidR="00D45839" w:rsidRDefault="00FD443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</w:t>
      </w:r>
      <w:r w:rsidR="00AB7727">
        <w:rPr>
          <w:sz w:val="24"/>
          <w:lang w:eastAsia="zh-CN"/>
        </w:rPr>
        <w:t xml:space="preserve"> up </w:t>
      </w:r>
      <w:r w:rsidR="00D45839">
        <w:rPr>
          <w:sz w:val="24"/>
          <w:lang w:eastAsia="zh-CN"/>
        </w:rPr>
        <w:t>slowly to check on balancing</w:t>
      </w:r>
    </w:p>
    <w:p w:rsidR="00D45839" w:rsidRDefault="00D4583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balancing</w:t>
      </w:r>
      <w:r w:rsidR="00AB7727">
        <w:rPr>
          <w:sz w:val="24"/>
          <w:lang w:eastAsia="zh-CN"/>
        </w:rPr>
        <w:t xml:space="preserve"> if achieved, hoist down equipment</w:t>
      </w:r>
      <w:r>
        <w:rPr>
          <w:sz w:val="24"/>
          <w:lang w:eastAsia="zh-CN"/>
        </w:rPr>
        <w:t xml:space="preserve"> slowly to ground floor</w:t>
      </w:r>
    </w:p>
    <w:p w:rsidR="00AB7727" w:rsidRDefault="00AB7727" w:rsidP="00AB772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equipment and put aside</w:t>
      </w:r>
    </w:p>
    <w:p w:rsidR="00FD443C" w:rsidRDefault="00FD443C" w:rsidP="00AB772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lifting gears from equipment</w:t>
      </w:r>
    </w:p>
    <w:p w:rsidR="00243D9D" w:rsidRDefault="00243D9D" w:rsidP="00AB772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Repeat procedure until all equipment have been hoist down </w:t>
      </w:r>
    </w:p>
    <w:p w:rsidR="00A36133" w:rsidRPr="00AB7727" w:rsidRDefault="000E0C97" w:rsidP="00AB772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B7727">
        <w:rPr>
          <w:sz w:val="24"/>
          <w:lang w:eastAsia="zh-CN"/>
        </w:rPr>
        <w:lastRenderedPageBreak/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421688" w:rsidRPr="00AD0D6A" w:rsidRDefault="00421688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AD0D6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0E0C97" w:rsidRPr="00A776CE" w:rsidRDefault="00AD0D6A" w:rsidP="00A776CE">
      <w:pPr>
        <w:pStyle w:val="Header"/>
        <w:tabs>
          <w:tab w:val="clear" w:pos="4320"/>
          <w:tab w:val="clear" w:pos="8640"/>
        </w:tabs>
        <w:ind w:left="36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</w:t>
      </w:r>
      <w:r w:rsidR="000D387A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7DF3" w:rsidRDefault="00DD7DF3">
      <w:r>
        <w:separator/>
      </w:r>
    </w:p>
  </w:endnote>
  <w:endnote w:type="continuationSeparator" w:id="0">
    <w:p w:rsidR="00DD7DF3" w:rsidRDefault="00DD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07DF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07DF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7DF3" w:rsidRDefault="00DD7DF3">
      <w:r>
        <w:separator/>
      </w:r>
    </w:p>
  </w:footnote>
  <w:footnote w:type="continuationSeparator" w:id="0">
    <w:p w:rsidR="00DD7DF3" w:rsidRDefault="00DD7D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DD7DF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A74C82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DD7DF3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A0396"/>
    <w:multiLevelType w:val="hybridMultilevel"/>
    <w:tmpl w:val="A1EC839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32193E"/>
    <w:multiLevelType w:val="hybridMultilevel"/>
    <w:tmpl w:val="C884210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0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47DD5"/>
    <w:rsid w:val="00093181"/>
    <w:rsid w:val="00095FB6"/>
    <w:rsid w:val="000B006E"/>
    <w:rsid w:val="000D387A"/>
    <w:rsid w:val="000D7332"/>
    <w:rsid w:val="000E0C97"/>
    <w:rsid w:val="00113F52"/>
    <w:rsid w:val="00160B74"/>
    <w:rsid w:val="00164C97"/>
    <w:rsid w:val="001A6A39"/>
    <w:rsid w:val="001C405F"/>
    <w:rsid w:val="00243D9D"/>
    <w:rsid w:val="002504BF"/>
    <w:rsid w:val="00273C85"/>
    <w:rsid w:val="002B0107"/>
    <w:rsid w:val="002D5E38"/>
    <w:rsid w:val="002E4A72"/>
    <w:rsid w:val="002F74BB"/>
    <w:rsid w:val="00325A14"/>
    <w:rsid w:val="0034475E"/>
    <w:rsid w:val="00380264"/>
    <w:rsid w:val="003D39E1"/>
    <w:rsid w:val="003D6887"/>
    <w:rsid w:val="003E7594"/>
    <w:rsid w:val="00421688"/>
    <w:rsid w:val="00485C2A"/>
    <w:rsid w:val="00491CDF"/>
    <w:rsid w:val="004B58C0"/>
    <w:rsid w:val="004E4243"/>
    <w:rsid w:val="00501586"/>
    <w:rsid w:val="00535283"/>
    <w:rsid w:val="0055302B"/>
    <w:rsid w:val="00553D4E"/>
    <w:rsid w:val="00555140"/>
    <w:rsid w:val="0058407C"/>
    <w:rsid w:val="005A0566"/>
    <w:rsid w:val="005B6CBB"/>
    <w:rsid w:val="005D0189"/>
    <w:rsid w:val="00617105"/>
    <w:rsid w:val="0062549B"/>
    <w:rsid w:val="00626B34"/>
    <w:rsid w:val="00626C7F"/>
    <w:rsid w:val="0066065E"/>
    <w:rsid w:val="00664E02"/>
    <w:rsid w:val="00673F0B"/>
    <w:rsid w:val="006C35D4"/>
    <w:rsid w:val="006D50A2"/>
    <w:rsid w:val="006F7E59"/>
    <w:rsid w:val="00701B5C"/>
    <w:rsid w:val="007647F1"/>
    <w:rsid w:val="00780070"/>
    <w:rsid w:val="0079106E"/>
    <w:rsid w:val="007B3C9D"/>
    <w:rsid w:val="007C38B4"/>
    <w:rsid w:val="007D0FC6"/>
    <w:rsid w:val="007D7E31"/>
    <w:rsid w:val="007E79FE"/>
    <w:rsid w:val="007F4E41"/>
    <w:rsid w:val="008269D7"/>
    <w:rsid w:val="00841DFE"/>
    <w:rsid w:val="00880E98"/>
    <w:rsid w:val="008859F1"/>
    <w:rsid w:val="00894879"/>
    <w:rsid w:val="00896688"/>
    <w:rsid w:val="008A6E1D"/>
    <w:rsid w:val="008B01F8"/>
    <w:rsid w:val="008B4A83"/>
    <w:rsid w:val="008E5BCF"/>
    <w:rsid w:val="008F0E24"/>
    <w:rsid w:val="00907DF8"/>
    <w:rsid w:val="00917E83"/>
    <w:rsid w:val="00941D6A"/>
    <w:rsid w:val="00960269"/>
    <w:rsid w:val="009731FA"/>
    <w:rsid w:val="009A1954"/>
    <w:rsid w:val="009A451B"/>
    <w:rsid w:val="009A7D53"/>
    <w:rsid w:val="009F124B"/>
    <w:rsid w:val="00A33F6A"/>
    <w:rsid w:val="00A36133"/>
    <w:rsid w:val="00A41B6E"/>
    <w:rsid w:val="00A74C82"/>
    <w:rsid w:val="00A776CE"/>
    <w:rsid w:val="00A91BDA"/>
    <w:rsid w:val="00A95F40"/>
    <w:rsid w:val="00AA331E"/>
    <w:rsid w:val="00AB7727"/>
    <w:rsid w:val="00AD0D6A"/>
    <w:rsid w:val="00AD3198"/>
    <w:rsid w:val="00AE5FEA"/>
    <w:rsid w:val="00AF2F6E"/>
    <w:rsid w:val="00AF70F2"/>
    <w:rsid w:val="00B0609B"/>
    <w:rsid w:val="00B11FB4"/>
    <w:rsid w:val="00B24E23"/>
    <w:rsid w:val="00B34C85"/>
    <w:rsid w:val="00B7163D"/>
    <w:rsid w:val="00BC0413"/>
    <w:rsid w:val="00BF18F3"/>
    <w:rsid w:val="00C14F12"/>
    <w:rsid w:val="00C214C2"/>
    <w:rsid w:val="00C32763"/>
    <w:rsid w:val="00C44C52"/>
    <w:rsid w:val="00C6293E"/>
    <w:rsid w:val="00C6754C"/>
    <w:rsid w:val="00C7030B"/>
    <w:rsid w:val="00CC263E"/>
    <w:rsid w:val="00CE1C3F"/>
    <w:rsid w:val="00CE6A14"/>
    <w:rsid w:val="00D00F22"/>
    <w:rsid w:val="00D27B24"/>
    <w:rsid w:val="00D45839"/>
    <w:rsid w:val="00DD7DF3"/>
    <w:rsid w:val="00DE0323"/>
    <w:rsid w:val="00EB50F2"/>
    <w:rsid w:val="00EE773D"/>
    <w:rsid w:val="00F03CFD"/>
    <w:rsid w:val="00F33583"/>
    <w:rsid w:val="00F338D8"/>
    <w:rsid w:val="00F65C61"/>
    <w:rsid w:val="00F76D51"/>
    <w:rsid w:val="00FA10AF"/>
    <w:rsid w:val="00FC4C88"/>
    <w:rsid w:val="00FD425A"/>
    <w:rsid w:val="00FD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55</TotalTime>
  <Pages>1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3280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2019-08-08T05:26:00Z</cp:lastPrinted>
  <dcterms:created xsi:type="dcterms:W3CDTF">2019-08-15T07:14:00Z</dcterms:created>
  <dcterms:modified xsi:type="dcterms:W3CDTF">2019-08-15T08:10:00Z</dcterms:modified>
</cp:coreProperties>
</file>