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DF0A71">
      <w:pPr>
        <w:rPr>
          <w:sz w:val="24"/>
          <w:lang w:eastAsia="zh-CN"/>
        </w:rPr>
      </w:pPr>
      <w:r>
        <w:rPr>
          <w:sz w:val="24"/>
        </w:rPr>
        <w:t>Date: 12</w:t>
      </w:r>
      <w:r w:rsidRPr="00DF0A71">
        <w:rPr>
          <w:sz w:val="24"/>
          <w:vertAlign w:val="superscript"/>
        </w:rPr>
        <w:t>th</w:t>
      </w:r>
      <w:r>
        <w:rPr>
          <w:sz w:val="24"/>
        </w:rPr>
        <w:t xml:space="preserve"> July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DF0A71">
        <w:rPr>
          <w:sz w:val="24"/>
          <w:lang w:eastAsia="zh-CN"/>
        </w:rPr>
        <w:t xml:space="preserve">3 packages of </w:t>
      </w:r>
      <w:r w:rsidR="00241E3C">
        <w:rPr>
          <w:sz w:val="24"/>
          <w:lang w:eastAsia="zh-CN"/>
        </w:rPr>
        <w:t>1</w:t>
      </w:r>
      <w:r w:rsidR="00DF0A71">
        <w:rPr>
          <w:sz w:val="24"/>
          <w:lang w:eastAsia="zh-CN"/>
        </w:rPr>
        <w:t xml:space="preserve"> unit</w:t>
      </w:r>
      <w:r w:rsidR="00294E87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of </w:t>
      </w:r>
      <w:r w:rsidR="00294E87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DF0A71">
        <w:rPr>
          <w:sz w:val="24"/>
          <w:lang w:eastAsia="zh-CN"/>
        </w:rPr>
        <w:t xml:space="preserve">3 x 40ft HQ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Default="00DF0A7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NFX400A CNC </w:t>
      </w:r>
    </w:p>
    <w:p w:rsid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1.90 x 2.31 x 2.57 m / Wt: 6, 750 kg</w:t>
      </w:r>
    </w:p>
    <w:p w:rsid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 2: 3.67 x 0.70 x 1.86 m / Wt: 600 kg</w:t>
      </w:r>
    </w:p>
    <w:p w:rsid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 3: 0.90 x 0.80 x 0.80 m / Wt: 30 kg </w:t>
      </w:r>
    </w:p>
    <w:p w:rsidR="00DF0A71" w:rsidRP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F0A71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14/07</w:t>
      </w:r>
      <w:r w:rsidR="00241E3C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F0A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F0A71" w:rsidP="00707B09">
      <w:pPr>
        <w:pStyle w:val="Heading4"/>
      </w:pPr>
      <w:r>
        <w:t>2 Changi North St 1</w:t>
      </w:r>
    </w:p>
    <w:p w:rsidR="00707B09" w:rsidRPr="00707B09" w:rsidRDefault="00DF0A7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GVT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/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p</w:t>
      </w:r>
      <w:r>
        <w:rPr>
          <w:sz w:val="24"/>
          <w:lang w:eastAsia="zh-CN"/>
        </w:rPr>
        <w:t>allet truck</w:t>
      </w:r>
    </w:p>
    <w:p w:rsidR="00280BBC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 / crowbar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41E3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DF0A71" w:rsidRDefault="00DF0A7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41E3C" w:rsidRDefault="00241E3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 from container onto lorry chassis</w:t>
      </w:r>
    </w:p>
    <w:p w:rsidR="00FE09CB" w:rsidRPr="00DF0A71" w:rsidRDefault="00241E3C" w:rsidP="00DF0A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0A71">
        <w:rPr>
          <w:sz w:val="24"/>
          <w:lang w:eastAsia="zh-CN"/>
        </w:rPr>
        <w:t xml:space="preserve">Attached </w:t>
      </w:r>
      <w:r w:rsidR="00A46187" w:rsidRPr="00DF0A71">
        <w:rPr>
          <w:sz w:val="24"/>
          <w:lang w:eastAsia="zh-CN"/>
        </w:rPr>
        <w:t>required lifting gears</w:t>
      </w:r>
      <w:r w:rsidR="00DE08CC" w:rsidRPr="00DF0A71">
        <w:rPr>
          <w:sz w:val="24"/>
          <w:lang w:eastAsia="zh-CN"/>
        </w:rPr>
        <w:t xml:space="preserve"> to crane hook and secure</w:t>
      </w:r>
      <w:r w:rsidRPr="00DF0A71">
        <w:rPr>
          <w:sz w:val="24"/>
          <w:lang w:eastAsia="zh-CN"/>
        </w:rPr>
        <w:t>d</w:t>
      </w:r>
      <w:r w:rsidR="00A46187" w:rsidRPr="00DF0A71">
        <w:rPr>
          <w:sz w:val="24"/>
          <w:lang w:eastAsia="zh-CN"/>
        </w:rPr>
        <w:t xml:space="preserve"> to rigging</w:t>
      </w:r>
      <w:r w:rsidR="00FE09CB" w:rsidRPr="00DF0A71">
        <w:rPr>
          <w:sz w:val="24"/>
          <w:lang w:eastAsia="zh-CN"/>
        </w:rPr>
        <w:t xml:space="preserve"> point</w:t>
      </w:r>
      <w:r w:rsidR="00A46187" w:rsidRPr="00DF0A71">
        <w:rPr>
          <w:sz w:val="24"/>
          <w:lang w:eastAsia="zh-CN"/>
        </w:rPr>
        <w:t xml:space="preserve"> of load to be lifted</w:t>
      </w:r>
    </w:p>
    <w:p w:rsidR="00A46187" w:rsidRDefault="00A4618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and detach machine from base </w:t>
      </w:r>
    </w:p>
    <w:p w:rsidR="001A07FF" w:rsidRDefault="00E9120A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46187">
        <w:rPr>
          <w:sz w:val="24"/>
          <w:lang w:eastAsia="zh-CN"/>
        </w:rPr>
        <w:t>S</w:t>
      </w:r>
      <w:r w:rsidR="00A46187">
        <w:rPr>
          <w:sz w:val="24"/>
          <w:lang w:eastAsia="zh-CN"/>
        </w:rPr>
        <w:t>wing machine away from base</w:t>
      </w:r>
    </w:p>
    <w:p w:rsidR="00A46187" w:rsidRPr="00A46187" w:rsidRDefault="00A46187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46187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7F54" w:rsidRDefault="00DD7F54">
      <w:r>
        <w:separator/>
      </w:r>
    </w:p>
  </w:endnote>
  <w:endnote w:type="continuationSeparator" w:id="0">
    <w:p w:rsidR="00DD7F54" w:rsidRDefault="00DD7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0A7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0A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7F54" w:rsidRDefault="00DD7F54">
      <w:r>
        <w:separator/>
      </w:r>
    </w:p>
  </w:footnote>
  <w:footnote w:type="continuationSeparator" w:id="0">
    <w:p w:rsidR="00DD7F54" w:rsidRDefault="00DD7F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D7F5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D7F5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41E3C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D7F54"/>
    <w:rsid w:val="00DE08CC"/>
    <w:rsid w:val="00DF0A71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2022-07-12T03:48:00Z</dcterms:created>
  <dcterms:modified xsi:type="dcterms:W3CDTF">2022-07-12T03:48:00Z</dcterms:modified>
</cp:coreProperties>
</file>