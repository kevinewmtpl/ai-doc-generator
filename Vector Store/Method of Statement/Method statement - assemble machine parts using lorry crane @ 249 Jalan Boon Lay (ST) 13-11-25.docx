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0C243" w14:textId="77777777" w:rsidR="00111E9D" w:rsidRDefault="00111E9D">
      <w:pPr>
        <w:pStyle w:val="Title"/>
        <w:jc w:val="left"/>
        <w:rPr>
          <w:sz w:val="32"/>
          <w:szCs w:val="32"/>
          <w:lang w:eastAsia="zh-CN"/>
        </w:rPr>
      </w:pPr>
    </w:p>
    <w:p w14:paraId="1E18A886" w14:textId="5EAAA7B5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0242F25F" w14:textId="4EAD1150" w:rsidR="00EE527F" w:rsidRDefault="00EF7E6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93C5B">
        <w:rPr>
          <w:sz w:val="24"/>
        </w:rPr>
        <w:t>04</w:t>
      </w:r>
      <w:r w:rsidR="00493C5B" w:rsidRPr="00493C5B">
        <w:rPr>
          <w:sz w:val="24"/>
          <w:vertAlign w:val="superscript"/>
        </w:rPr>
        <w:t>th</w:t>
      </w:r>
      <w:r w:rsidR="00493C5B">
        <w:rPr>
          <w:sz w:val="24"/>
        </w:rPr>
        <w:t xml:space="preserve"> Nov</w:t>
      </w:r>
      <w:r w:rsidR="00111E9D">
        <w:rPr>
          <w:sz w:val="24"/>
        </w:rPr>
        <w:t xml:space="preserve"> </w:t>
      </w:r>
      <w:r w:rsidR="002E0928">
        <w:rPr>
          <w:sz w:val="24"/>
          <w:lang w:eastAsia="zh-CN"/>
        </w:rPr>
        <w:t>2025</w:t>
      </w:r>
    </w:p>
    <w:p w14:paraId="5D58C69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C7121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0D72D7" w14:textId="6D8BFA32"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4202B7">
        <w:rPr>
          <w:sz w:val="24"/>
          <w:lang w:eastAsia="zh-CN"/>
        </w:rPr>
        <w:t>ssist customer engineer to assemble</w:t>
      </w:r>
      <w:r w:rsidR="00D37B7C">
        <w:rPr>
          <w:sz w:val="24"/>
          <w:lang w:eastAsia="zh-CN"/>
        </w:rPr>
        <w:t xml:space="preserve"> machine </w:t>
      </w:r>
      <w:r w:rsidR="00D20784">
        <w:rPr>
          <w:sz w:val="24"/>
          <w:lang w:eastAsia="zh-CN"/>
        </w:rPr>
        <w:t>parts</w:t>
      </w:r>
      <w:r w:rsidR="00360DBE">
        <w:rPr>
          <w:sz w:val="24"/>
          <w:lang w:eastAsia="zh-CN"/>
        </w:rPr>
        <w:t xml:space="preserve"> using </w:t>
      </w:r>
      <w:r w:rsidR="00EF7E65">
        <w:rPr>
          <w:sz w:val="24"/>
          <w:lang w:eastAsia="zh-CN"/>
        </w:rPr>
        <w:t xml:space="preserve">lorry crane </w:t>
      </w:r>
    </w:p>
    <w:p w14:paraId="47FB7952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6A291D" w14:textId="39B1E7B3"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2E0928">
        <w:rPr>
          <w:b/>
          <w:sz w:val="32"/>
          <w:szCs w:val="32"/>
          <w:u w:val="single"/>
          <w:lang w:eastAsia="zh-CN"/>
        </w:rPr>
        <w:t xml:space="preserve">parts </w:t>
      </w:r>
    </w:p>
    <w:p w14:paraId="24B80DB6" w14:textId="51BD0E73" w:rsidR="00D37B7C" w:rsidRPr="00D37B7C" w:rsidRDefault="002E09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000 kg </w:t>
      </w:r>
    </w:p>
    <w:p w14:paraId="43F2C03B" w14:textId="77777777"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2C56B5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AB44651" w14:textId="35267C9A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BF4BFD">
        <w:rPr>
          <w:sz w:val="24"/>
          <w:lang w:eastAsia="zh-CN"/>
        </w:rPr>
        <w:t>ed</w:t>
      </w:r>
    </w:p>
    <w:p w14:paraId="70FA7D7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4AC6219" w14:textId="77777777"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2A948A4" w14:textId="77777777" w:rsidR="00111E9D" w:rsidRDefault="00111E9D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7D03007D" w14:textId="68728007" w:rsidR="002E0928" w:rsidRDefault="00493C5B">
      <w:pPr>
        <w:rPr>
          <w:sz w:val="24"/>
          <w:lang w:eastAsia="zh-CN"/>
        </w:rPr>
      </w:pPr>
      <w:r>
        <w:rPr>
          <w:sz w:val="24"/>
          <w:lang w:eastAsia="zh-CN"/>
        </w:rPr>
        <w:t>13/11</w:t>
      </w:r>
      <w:r w:rsidR="00111E9D">
        <w:rPr>
          <w:sz w:val="24"/>
          <w:lang w:eastAsia="zh-CN"/>
        </w:rPr>
        <w:t xml:space="preserve">/25 – </w:t>
      </w:r>
      <w:r>
        <w:rPr>
          <w:sz w:val="24"/>
          <w:lang w:eastAsia="zh-CN"/>
        </w:rPr>
        <w:t>30/11</w:t>
      </w:r>
      <w:r w:rsidR="00111E9D">
        <w:rPr>
          <w:sz w:val="24"/>
          <w:lang w:eastAsia="zh-CN"/>
        </w:rPr>
        <w:t>/25</w:t>
      </w:r>
    </w:p>
    <w:p w14:paraId="45EA48DA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7F9B653" w14:textId="77777777"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1D473E7" w14:textId="46C79925" w:rsidR="005E3CC7" w:rsidRDefault="00EF7E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111E9D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0 am </w:t>
      </w:r>
    </w:p>
    <w:p w14:paraId="5E6F5862" w14:textId="77777777"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09E7DE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B5183CE" w14:textId="03E0684C" w:rsidR="00DE77FE" w:rsidRDefault="002E0928" w:rsidP="00A57E24">
      <w:pPr>
        <w:pStyle w:val="Heading4"/>
      </w:pPr>
      <w:r>
        <w:t xml:space="preserve">249 Jalan Boon Lay </w:t>
      </w:r>
      <w:r w:rsidR="00D37B7C">
        <w:t xml:space="preserve"> </w:t>
      </w:r>
    </w:p>
    <w:p w14:paraId="513A2ACF" w14:textId="58F3FC3E" w:rsidR="00A57E24" w:rsidRPr="00A57E24" w:rsidRDefault="006E7CD4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</w:t>
      </w:r>
      <w:r w:rsidR="003F18B6">
        <w:rPr>
          <w:sz w:val="24"/>
          <w:szCs w:val="24"/>
          <w:lang w:eastAsia="zh-CN"/>
        </w:rPr>
        <w:t xml:space="preserve"> Pte Ltd</w:t>
      </w:r>
    </w:p>
    <w:p w14:paraId="3F893126" w14:textId="77777777" w:rsidR="00EE527F" w:rsidRDefault="00EE527F">
      <w:pPr>
        <w:rPr>
          <w:lang w:eastAsia="zh-CN"/>
        </w:rPr>
      </w:pPr>
    </w:p>
    <w:p w14:paraId="0D2F5281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E000C64" w14:textId="6AF9CB42" w:rsidR="00D37B7C" w:rsidRDefault="00EF7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E3CC7">
        <w:rPr>
          <w:sz w:val="24"/>
          <w:lang w:eastAsia="zh-CN"/>
        </w:rPr>
        <w:t>633 lorry loader</w:t>
      </w:r>
    </w:p>
    <w:p w14:paraId="419DCCEC" w14:textId="77777777" w:rsidR="00111E9D" w:rsidRDefault="00111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03656348" w14:textId="04B039B9" w:rsidR="00111E9D" w:rsidRDefault="00111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Boom/scissor lifter </w:t>
      </w:r>
    </w:p>
    <w:p w14:paraId="52E82E45" w14:textId="77777777"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3043F405" w14:textId="77777777"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3747959" w14:textId="77777777" w:rsidR="00BF4BFD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</w:p>
    <w:p w14:paraId="0DD883E6" w14:textId="216130B7" w:rsidR="00C64CD6" w:rsidRDefault="00BF4B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  <w:r w:rsidR="00D37B7C">
        <w:rPr>
          <w:sz w:val="24"/>
          <w:lang w:eastAsia="zh-CN"/>
        </w:rPr>
        <w:t xml:space="preserve"> </w:t>
      </w:r>
    </w:p>
    <w:p w14:paraId="729E63AD" w14:textId="280F693D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4162D66A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07C8700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2F7DCBDA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58E4EB5B" w14:textId="77777777"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125E76F" w14:textId="77777777" w:rsidR="00EF7E65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 w:rsidR="00EF7E65">
        <w:rPr>
          <w:sz w:val="24"/>
          <w:lang w:eastAsia="zh-CN"/>
        </w:rPr>
        <w:t xml:space="preserve">and lorry loader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062C8450" w14:textId="77777777" w:rsidR="00EF7E65" w:rsidRDefault="00EF7E6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4DCB59E" w14:textId="77777777" w:rsidR="008221E2" w:rsidRPr="00EF7E65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4457C53" w14:textId="443A6F82" w:rsidR="000C3941" w:rsidRDefault="000C3941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</w:t>
      </w:r>
      <w:r w:rsidR="00D31002">
        <w:rPr>
          <w:sz w:val="24"/>
          <w:lang w:eastAsia="zh-CN"/>
        </w:rPr>
        <w:t xml:space="preserve">signage </w:t>
      </w:r>
    </w:p>
    <w:p w14:paraId="52307651" w14:textId="71B0BCBC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837EE73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3B4E4FD" w14:textId="607F4D0A" w:rsidR="00111E9D" w:rsidRPr="00D31002" w:rsidRDefault="00A87E64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58B6CD46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7EDD7D5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7A7E0BAC" w14:textId="77777777" w:rsidR="00EF7E65" w:rsidRDefault="00EF7E6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14:paraId="5092CB15" w14:textId="2990F998" w:rsidR="00EF7E65" w:rsidRDefault="00BF4BF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case </w:t>
      </w:r>
      <w:r w:rsidR="000C3941">
        <w:rPr>
          <w:sz w:val="24"/>
          <w:lang w:eastAsia="zh-CN"/>
        </w:rPr>
        <w:t>to outside factory</w:t>
      </w:r>
    </w:p>
    <w:p w14:paraId="2A85B960" w14:textId="2FC2F11F" w:rsidR="004202B7" w:rsidRPr="000C3941" w:rsidRDefault="000C3941" w:rsidP="000C39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  <w:r w:rsidR="00FE004B">
        <w:rPr>
          <w:sz w:val="24"/>
          <w:lang w:eastAsia="zh-CN"/>
        </w:rPr>
        <w:t xml:space="preserve">  </w:t>
      </w:r>
    </w:p>
    <w:p w14:paraId="38A06230" w14:textId="77777777" w:rsidR="00DD146C" w:rsidRDefault="004202B7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Riggerman</w:t>
      </w:r>
      <w:proofErr w:type="spellEnd"/>
      <w:r w:rsidR="00DD146C">
        <w:rPr>
          <w:sz w:val="24"/>
          <w:lang w:eastAsia="zh-CN"/>
        </w:rPr>
        <w:t xml:space="preserve"> to inset sling to crane hook</w:t>
      </w:r>
    </w:p>
    <w:p w14:paraId="67255C0F" w14:textId="2F3B938B" w:rsidR="004202B7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202B7">
        <w:rPr>
          <w:sz w:val="24"/>
          <w:lang w:eastAsia="zh-CN"/>
        </w:rPr>
        <w:t xml:space="preserve">ecured sling </w:t>
      </w:r>
      <w:r>
        <w:rPr>
          <w:sz w:val="24"/>
          <w:lang w:eastAsia="zh-CN"/>
        </w:rPr>
        <w:t>to rigging</w:t>
      </w:r>
      <w:r w:rsidR="004202B7">
        <w:rPr>
          <w:sz w:val="24"/>
          <w:lang w:eastAsia="zh-CN"/>
        </w:rPr>
        <w:t xml:space="preserve"> point of load to be lifted</w:t>
      </w:r>
    </w:p>
    <w:p w14:paraId="351E0E6A" w14:textId="4488C048" w:rsidR="00DD146C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onto lorry chassis </w:t>
      </w:r>
      <w:r w:rsidR="00FE004B">
        <w:rPr>
          <w:sz w:val="24"/>
          <w:lang w:eastAsia="zh-CN"/>
        </w:rPr>
        <w:t xml:space="preserve">     </w:t>
      </w:r>
    </w:p>
    <w:p w14:paraId="004C545B" w14:textId="42A5400F" w:rsidR="00DD146C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factory </w:t>
      </w:r>
    </w:p>
    <w:p w14:paraId="643A6627" w14:textId="0559A774" w:rsidR="005C3925" w:rsidRPr="00DD146C" w:rsidRDefault="00DD146C" w:rsidP="00DD146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 </w:t>
      </w:r>
      <w:r w:rsidR="00D76F88" w:rsidRPr="00DD146C">
        <w:rPr>
          <w:sz w:val="24"/>
          <w:lang w:eastAsia="zh-CN"/>
        </w:rPr>
        <w:t>engi</w:t>
      </w:r>
      <w:r w:rsidR="004202B7" w:rsidRPr="00DD146C">
        <w:rPr>
          <w:sz w:val="24"/>
          <w:lang w:eastAsia="zh-CN"/>
        </w:rPr>
        <w:t xml:space="preserve">neer to </w:t>
      </w:r>
      <w:r>
        <w:rPr>
          <w:sz w:val="24"/>
          <w:lang w:eastAsia="zh-CN"/>
        </w:rPr>
        <w:t xml:space="preserve">do installation </w:t>
      </w:r>
    </w:p>
    <w:p w14:paraId="2F6DE194" w14:textId="77777777" w:rsidR="003A60EE" w:rsidRPr="004202B7" w:rsidRDefault="00EE527F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02B7">
        <w:rPr>
          <w:sz w:val="24"/>
          <w:lang w:eastAsia="zh-CN"/>
        </w:rPr>
        <w:t>Once job complete, team leader will instruct the team to perform proper housekeeping</w:t>
      </w:r>
    </w:p>
    <w:p w14:paraId="2573A476" w14:textId="77777777"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14:paraId="60791776" w14:textId="77777777"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085E67B" w14:textId="77777777"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4BE7C3A4" w14:textId="77777777"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54944F2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402273E" w14:textId="77777777" w:rsidR="00D31002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</w:t>
      </w:r>
      <w:r w:rsidR="00D31002">
        <w:rPr>
          <w:sz w:val="24"/>
          <w:szCs w:val="24"/>
        </w:rPr>
        <w:t>d</w:t>
      </w:r>
    </w:p>
    <w:p w14:paraId="4AA0291F" w14:textId="46CD9FF0" w:rsidR="00CA3063" w:rsidRDefault="00D3100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7D565B1B" w14:textId="77777777" w:rsidR="00EE527F" w:rsidRDefault="00E50334">
      <w:r>
        <w:rPr>
          <w:sz w:val="24"/>
          <w:szCs w:val="24"/>
        </w:rPr>
        <w:lastRenderedPageBreak/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0461E" w14:textId="77777777" w:rsidR="000B1F2C" w:rsidRDefault="000B1F2C">
      <w:r>
        <w:separator/>
      </w:r>
    </w:p>
  </w:endnote>
  <w:endnote w:type="continuationSeparator" w:id="0">
    <w:p w14:paraId="03EDEC21" w14:textId="77777777" w:rsidR="000B1F2C" w:rsidRDefault="000B1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FC9CA" w14:textId="7D62BD5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58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0C5C60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A0C3D1" w14:textId="77777777" w:rsidR="000B1F2C" w:rsidRDefault="000B1F2C">
      <w:r>
        <w:separator/>
      </w:r>
    </w:p>
  </w:footnote>
  <w:footnote w:type="continuationSeparator" w:id="0">
    <w:p w14:paraId="3DB8F523" w14:textId="77777777" w:rsidR="000B1F2C" w:rsidRDefault="000B1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0913" w14:textId="3ADCD9D8" w:rsidR="00EE527F" w:rsidRPr="00772D7B" w:rsidRDefault="002E0928" w:rsidP="00772D7B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9D51DED" wp14:editId="3163816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3C5B">
      <w:rPr>
        <w:b/>
        <w:color w:val="0000FF"/>
        <w:sz w:val="28"/>
      </w:rPr>
      <w:t xml:space="preserve">              </w:t>
    </w:r>
    <w:r w:rsidR="00111E9D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2519D0EE" w14:textId="77777777" w:rsidR="00EE527F" w:rsidRDefault="00D37B7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A7108AF" w14:textId="4361D8CA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0D6713B2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66B394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8139AE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5387343">
    <w:abstractNumId w:val="2"/>
  </w:num>
  <w:num w:numId="2" w16cid:durableId="689457363">
    <w:abstractNumId w:val="4"/>
  </w:num>
  <w:num w:numId="3" w16cid:durableId="1947423414">
    <w:abstractNumId w:val="0"/>
  </w:num>
  <w:num w:numId="4" w16cid:durableId="288367550">
    <w:abstractNumId w:val="9"/>
  </w:num>
  <w:num w:numId="5" w16cid:durableId="390157632">
    <w:abstractNumId w:val="5"/>
  </w:num>
  <w:num w:numId="6" w16cid:durableId="295456755">
    <w:abstractNumId w:val="6"/>
  </w:num>
  <w:num w:numId="7" w16cid:durableId="907110373">
    <w:abstractNumId w:val="3"/>
  </w:num>
  <w:num w:numId="8" w16cid:durableId="1372152957">
    <w:abstractNumId w:val="7"/>
  </w:num>
  <w:num w:numId="9" w16cid:durableId="127087398">
    <w:abstractNumId w:val="1"/>
  </w:num>
  <w:num w:numId="10" w16cid:durableId="2069452643">
    <w:abstractNumId w:val="8"/>
  </w:num>
  <w:num w:numId="11" w16cid:durableId="103377228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A84"/>
    <w:rsid w:val="000164C3"/>
    <w:rsid w:val="000168A1"/>
    <w:rsid w:val="00017290"/>
    <w:rsid w:val="00037A80"/>
    <w:rsid w:val="000526E6"/>
    <w:rsid w:val="00056420"/>
    <w:rsid w:val="00075DD7"/>
    <w:rsid w:val="000A4B4F"/>
    <w:rsid w:val="000B1F2C"/>
    <w:rsid w:val="000C3941"/>
    <w:rsid w:val="000C5C60"/>
    <w:rsid w:val="000F082E"/>
    <w:rsid w:val="00111E9D"/>
    <w:rsid w:val="001128BA"/>
    <w:rsid w:val="001140C9"/>
    <w:rsid w:val="00133B61"/>
    <w:rsid w:val="0015129F"/>
    <w:rsid w:val="0015341D"/>
    <w:rsid w:val="00160D36"/>
    <w:rsid w:val="00163F39"/>
    <w:rsid w:val="001645BC"/>
    <w:rsid w:val="00193DFA"/>
    <w:rsid w:val="001962CB"/>
    <w:rsid w:val="001C36A6"/>
    <w:rsid w:val="00251834"/>
    <w:rsid w:val="00284372"/>
    <w:rsid w:val="002B3EE6"/>
    <w:rsid w:val="002E0928"/>
    <w:rsid w:val="002E5ACE"/>
    <w:rsid w:val="003033AF"/>
    <w:rsid w:val="00360DBE"/>
    <w:rsid w:val="003A60EE"/>
    <w:rsid w:val="003C4111"/>
    <w:rsid w:val="003F18B6"/>
    <w:rsid w:val="004202B7"/>
    <w:rsid w:val="0042603E"/>
    <w:rsid w:val="00440B76"/>
    <w:rsid w:val="00465941"/>
    <w:rsid w:val="004725E1"/>
    <w:rsid w:val="00475D86"/>
    <w:rsid w:val="00493C5B"/>
    <w:rsid w:val="004C14F0"/>
    <w:rsid w:val="00537194"/>
    <w:rsid w:val="00541CE8"/>
    <w:rsid w:val="00543B4A"/>
    <w:rsid w:val="00545425"/>
    <w:rsid w:val="00556594"/>
    <w:rsid w:val="00556ABB"/>
    <w:rsid w:val="00562658"/>
    <w:rsid w:val="00572417"/>
    <w:rsid w:val="0057327B"/>
    <w:rsid w:val="005778E5"/>
    <w:rsid w:val="005B1491"/>
    <w:rsid w:val="005C3925"/>
    <w:rsid w:val="005C5283"/>
    <w:rsid w:val="005E3CC7"/>
    <w:rsid w:val="005E6269"/>
    <w:rsid w:val="006A0465"/>
    <w:rsid w:val="006A5466"/>
    <w:rsid w:val="006B42B0"/>
    <w:rsid w:val="006B5628"/>
    <w:rsid w:val="006D1B10"/>
    <w:rsid w:val="006E7CD4"/>
    <w:rsid w:val="006F7BC9"/>
    <w:rsid w:val="007046DC"/>
    <w:rsid w:val="0073651E"/>
    <w:rsid w:val="0074581A"/>
    <w:rsid w:val="00771E63"/>
    <w:rsid w:val="00772D7B"/>
    <w:rsid w:val="0078517D"/>
    <w:rsid w:val="00786052"/>
    <w:rsid w:val="00792F41"/>
    <w:rsid w:val="007B2719"/>
    <w:rsid w:val="007B2926"/>
    <w:rsid w:val="007C40B7"/>
    <w:rsid w:val="007D0541"/>
    <w:rsid w:val="007F335E"/>
    <w:rsid w:val="008018EB"/>
    <w:rsid w:val="00811DF3"/>
    <w:rsid w:val="008221E2"/>
    <w:rsid w:val="008254AB"/>
    <w:rsid w:val="00827A8F"/>
    <w:rsid w:val="00830211"/>
    <w:rsid w:val="00840DC8"/>
    <w:rsid w:val="00842F96"/>
    <w:rsid w:val="00864E24"/>
    <w:rsid w:val="0088566E"/>
    <w:rsid w:val="008919BC"/>
    <w:rsid w:val="008A646D"/>
    <w:rsid w:val="008E49B9"/>
    <w:rsid w:val="00913C1D"/>
    <w:rsid w:val="00924100"/>
    <w:rsid w:val="00927F5E"/>
    <w:rsid w:val="00953C8B"/>
    <w:rsid w:val="00961486"/>
    <w:rsid w:val="00A1573E"/>
    <w:rsid w:val="00A3567D"/>
    <w:rsid w:val="00A36F93"/>
    <w:rsid w:val="00A40342"/>
    <w:rsid w:val="00A57E24"/>
    <w:rsid w:val="00A87E64"/>
    <w:rsid w:val="00A922BB"/>
    <w:rsid w:val="00AC5524"/>
    <w:rsid w:val="00AD2AAC"/>
    <w:rsid w:val="00B14E86"/>
    <w:rsid w:val="00B5267F"/>
    <w:rsid w:val="00BA6C93"/>
    <w:rsid w:val="00BC585D"/>
    <w:rsid w:val="00BD0D0D"/>
    <w:rsid w:val="00BF4BFD"/>
    <w:rsid w:val="00C101A7"/>
    <w:rsid w:val="00C475F0"/>
    <w:rsid w:val="00C5445F"/>
    <w:rsid w:val="00C64CD6"/>
    <w:rsid w:val="00C844B7"/>
    <w:rsid w:val="00CA3063"/>
    <w:rsid w:val="00CA407C"/>
    <w:rsid w:val="00CB1A7A"/>
    <w:rsid w:val="00CC4A53"/>
    <w:rsid w:val="00CE5887"/>
    <w:rsid w:val="00D00A75"/>
    <w:rsid w:val="00D02D29"/>
    <w:rsid w:val="00D20784"/>
    <w:rsid w:val="00D252B7"/>
    <w:rsid w:val="00D31002"/>
    <w:rsid w:val="00D37B7C"/>
    <w:rsid w:val="00D75EF4"/>
    <w:rsid w:val="00D76F88"/>
    <w:rsid w:val="00DD146C"/>
    <w:rsid w:val="00DE77FE"/>
    <w:rsid w:val="00DF2260"/>
    <w:rsid w:val="00E03A10"/>
    <w:rsid w:val="00E11985"/>
    <w:rsid w:val="00E50334"/>
    <w:rsid w:val="00E621E2"/>
    <w:rsid w:val="00E82891"/>
    <w:rsid w:val="00E87FDA"/>
    <w:rsid w:val="00EB00E7"/>
    <w:rsid w:val="00ED0A4C"/>
    <w:rsid w:val="00EE527F"/>
    <w:rsid w:val="00EF7E65"/>
    <w:rsid w:val="00F04050"/>
    <w:rsid w:val="00F110BD"/>
    <w:rsid w:val="00F24168"/>
    <w:rsid w:val="00FA7946"/>
    <w:rsid w:val="00FD31A2"/>
    <w:rsid w:val="00FD48D4"/>
    <w:rsid w:val="00FD7D40"/>
    <w:rsid w:val="00FE004B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371DF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2025-04-24T07:03:00Z</cp:lastPrinted>
  <dcterms:created xsi:type="dcterms:W3CDTF">2025-11-04T00:53:00Z</dcterms:created>
  <dcterms:modified xsi:type="dcterms:W3CDTF">2025-11-04T00:53:00Z</dcterms:modified>
</cp:coreProperties>
</file>