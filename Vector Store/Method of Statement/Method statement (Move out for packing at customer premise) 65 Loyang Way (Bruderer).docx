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82402D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>th</w:t>
      </w:r>
      <w:r w:rsidR="00B42A68"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B42A68">
        <w:rPr>
          <w:sz w:val="24"/>
          <w:lang w:eastAsia="zh-CN"/>
        </w:rPr>
        <w:t>out 1</w:t>
      </w:r>
      <w:r w:rsidR="0096331F">
        <w:rPr>
          <w:sz w:val="24"/>
          <w:lang w:eastAsia="zh-CN"/>
        </w:rPr>
        <w:t xml:space="preserve">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B42A68">
        <w:rPr>
          <w:sz w:val="24"/>
          <w:lang w:eastAsia="zh-CN"/>
        </w:rPr>
        <w:t xml:space="preserve"> </w:t>
      </w:r>
      <w:r w:rsidR="0096331F">
        <w:rPr>
          <w:sz w:val="24"/>
          <w:lang w:eastAsia="zh-CN"/>
        </w:rPr>
        <w:t>for packing</w:t>
      </w:r>
      <w:r w:rsidR="00B42A68">
        <w:rPr>
          <w:sz w:val="24"/>
          <w:lang w:eastAsia="zh-CN"/>
        </w:rPr>
        <w:t xml:space="preserve"> using existing base, after pack loa</w:t>
      </w:r>
      <w:r w:rsidR="0082402D">
        <w:rPr>
          <w:sz w:val="24"/>
          <w:lang w:eastAsia="zh-CN"/>
        </w:rPr>
        <w:t xml:space="preserve">d up onto 1 x M’sia lorry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 30llH</w:t>
      </w:r>
    </w:p>
    <w:p w:rsidR="005D3C81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110 x 180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B42A6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82402D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B42A68">
        <w:rPr>
          <w:sz w:val="24"/>
          <w:lang w:eastAsia="zh-CN"/>
        </w:rPr>
        <w:t>/05/23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B42A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912F8A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6331F" w:rsidP="00360978">
      <w:pPr>
        <w:pStyle w:val="Heading4"/>
      </w:pPr>
      <w:r>
        <w:t xml:space="preserve">65 Loyang Way </w:t>
      </w:r>
      <w:r w:rsidR="00AB6D2C">
        <w:t xml:space="preserve">     </w:t>
      </w:r>
    </w:p>
    <w:p w:rsidR="003A6EE4" w:rsidRPr="00360978" w:rsidRDefault="0096331F" w:rsidP="00360978">
      <w:pPr>
        <w:pStyle w:val="Heading4"/>
      </w:pPr>
      <w:r>
        <w:t xml:space="preserve">Bruderer Presses (Far East)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B42A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B42A68" w:rsidRDefault="00B42A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B42A68" w:rsidRPr="00B42A68" w:rsidRDefault="00B42A68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and load onto existing base </w:t>
      </w:r>
    </w:p>
    <w:p w:rsidR="00C26C68" w:rsidRDefault="00B42A68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l</w:t>
      </w:r>
      <w:r w:rsidR="0096331F" w:rsidRPr="00B42A68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82402D">
        <w:rPr>
          <w:sz w:val="24"/>
          <w:lang w:eastAsia="zh-CN"/>
        </w:rPr>
        <w:t xml:space="preserve">onto 1 x M’sia lorry </w:t>
      </w:r>
    </w:p>
    <w:p w:rsidR="00AB6D2C" w:rsidRPr="00B42A68" w:rsidRDefault="00C26C68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  <w:bookmarkStart w:id="0" w:name="_GoBack"/>
      <w:bookmarkEnd w:id="0"/>
      <w:r w:rsidR="00B42A68">
        <w:rPr>
          <w:sz w:val="24"/>
          <w:lang w:eastAsia="zh-CN"/>
        </w:rPr>
        <w:t xml:space="preserve"> 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44E" w:rsidRDefault="00EB444E">
      <w:r>
        <w:separator/>
      </w:r>
    </w:p>
  </w:endnote>
  <w:endnote w:type="continuationSeparator" w:id="0">
    <w:p w:rsidR="00EB444E" w:rsidRDefault="00EB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6C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6C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44E" w:rsidRDefault="00EB444E">
      <w:r>
        <w:separator/>
      </w:r>
    </w:p>
  </w:footnote>
  <w:footnote w:type="continuationSeparator" w:id="0">
    <w:p w:rsidR="00EB444E" w:rsidRDefault="00EB44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B44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B444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1BD6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0333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2402D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42A68"/>
    <w:rsid w:val="00B568EA"/>
    <w:rsid w:val="00B742F4"/>
    <w:rsid w:val="00B86C01"/>
    <w:rsid w:val="00BE2580"/>
    <w:rsid w:val="00C15DC7"/>
    <w:rsid w:val="00C26C68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B444E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2023-05-15T02:07:00Z</cp:lastPrinted>
  <dcterms:created xsi:type="dcterms:W3CDTF">2023-05-03T06:56:00Z</dcterms:created>
  <dcterms:modified xsi:type="dcterms:W3CDTF">2023-05-15T02:07:00Z</dcterms:modified>
</cp:coreProperties>
</file>