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C679A" w14:textId="77777777" w:rsidR="00610D3A" w:rsidRDefault="00610D3A">
      <w:pPr>
        <w:pStyle w:val="Title"/>
        <w:jc w:val="left"/>
        <w:rPr>
          <w:sz w:val="32"/>
          <w:szCs w:val="32"/>
          <w:lang w:eastAsia="zh-CN"/>
        </w:rPr>
      </w:pPr>
    </w:p>
    <w:p w14:paraId="6805946D" w14:textId="4CF27CD9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3DFEC986" w14:textId="77777777" w:rsidR="00352847" w:rsidRDefault="00352847">
      <w:pPr>
        <w:rPr>
          <w:sz w:val="24"/>
        </w:rPr>
      </w:pPr>
    </w:p>
    <w:p w14:paraId="391C0FE9" w14:textId="3E318545" w:rsidR="00EE527F" w:rsidRDefault="00CB42B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42964">
        <w:rPr>
          <w:sz w:val="24"/>
        </w:rPr>
        <w:t>29</w:t>
      </w:r>
      <w:r w:rsidR="00F42964">
        <w:rPr>
          <w:sz w:val="24"/>
          <w:vertAlign w:val="superscript"/>
        </w:rPr>
        <w:t xml:space="preserve">th </w:t>
      </w:r>
      <w:r w:rsidR="00F42964">
        <w:rPr>
          <w:sz w:val="24"/>
        </w:rPr>
        <w:t>Apr</w:t>
      </w:r>
      <w:r w:rsidR="004021C2">
        <w:rPr>
          <w:sz w:val="24"/>
        </w:rPr>
        <w:t xml:space="preserve"> 2025</w:t>
      </w:r>
    </w:p>
    <w:p w14:paraId="049B303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0958E4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47F89D8" w14:textId="45DFC882" w:rsidR="00543B4A" w:rsidRPr="005C3925" w:rsidRDefault="003528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of </w:t>
      </w:r>
      <w:r w:rsidR="00084C80">
        <w:rPr>
          <w:sz w:val="24"/>
          <w:lang w:eastAsia="zh-CN"/>
        </w:rPr>
        <w:t xml:space="preserve">factory </w:t>
      </w:r>
      <w:r>
        <w:rPr>
          <w:sz w:val="24"/>
          <w:lang w:eastAsia="zh-CN"/>
        </w:rPr>
        <w:t xml:space="preserve">overhead and lorry crane to </w:t>
      </w:r>
      <w:r w:rsidR="00CB42BF">
        <w:rPr>
          <w:sz w:val="24"/>
          <w:lang w:eastAsia="zh-CN"/>
        </w:rPr>
        <w:t xml:space="preserve">hoist </w:t>
      </w:r>
      <w:r>
        <w:rPr>
          <w:sz w:val="24"/>
          <w:lang w:eastAsia="zh-CN"/>
        </w:rPr>
        <w:t xml:space="preserve">and upright </w:t>
      </w:r>
      <w:r w:rsidR="0096138A">
        <w:rPr>
          <w:sz w:val="24"/>
          <w:lang w:eastAsia="zh-CN"/>
        </w:rPr>
        <w:t>column</w:t>
      </w:r>
      <w:r w:rsidR="004021C2">
        <w:rPr>
          <w:sz w:val="24"/>
          <w:lang w:eastAsia="zh-CN"/>
        </w:rPr>
        <w:t xml:space="preserve">, after </w:t>
      </w:r>
      <w:r>
        <w:rPr>
          <w:sz w:val="24"/>
          <w:lang w:eastAsia="zh-CN"/>
        </w:rPr>
        <w:t xml:space="preserve">upright, overhead crane to </w:t>
      </w:r>
      <w:r w:rsidR="004021C2">
        <w:rPr>
          <w:sz w:val="24"/>
          <w:lang w:eastAsia="zh-CN"/>
        </w:rPr>
        <w:t>position to designated location</w:t>
      </w:r>
    </w:p>
    <w:p w14:paraId="7BD7CD5A" w14:textId="77777777" w:rsid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0EDE424" w14:textId="77777777" w:rsidR="00AB5646" w:rsidRDefault="00AB564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Spec </w:t>
      </w:r>
    </w:p>
    <w:p w14:paraId="3CA5241D" w14:textId="66DAE7EB" w:rsidR="00AB5646" w:rsidRDefault="0096138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Machine column</w:t>
      </w:r>
    </w:p>
    <w:p w14:paraId="4D34730E" w14:textId="4CA8B197" w:rsidR="004021C2" w:rsidRDefault="004021C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F42964">
        <w:rPr>
          <w:sz w:val="24"/>
          <w:szCs w:val="24"/>
          <w:lang w:eastAsia="zh-CN"/>
        </w:rPr>
        <w:t xml:space="preserve"> 4, 5</w:t>
      </w:r>
      <w:r>
        <w:rPr>
          <w:sz w:val="24"/>
          <w:szCs w:val="24"/>
          <w:lang w:eastAsia="zh-CN"/>
        </w:rPr>
        <w:t xml:space="preserve">00 kg </w:t>
      </w:r>
    </w:p>
    <w:p w14:paraId="26674CD2" w14:textId="77777777" w:rsidR="00AB5646" w:rsidRPr="00AB5646" w:rsidRDefault="00AB56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3FAD76C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92740D9" w14:textId="4B11C455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5E1B8F">
        <w:rPr>
          <w:sz w:val="24"/>
          <w:lang w:eastAsia="zh-CN"/>
        </w:rPr>
        <w:t>ed</w:t>
      </w:r>
    </w:p>
    <w:p w14:paraId="61EF8CE9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DFDBCCF" w14:textId="77777777" w:rsidR="00EE527F" w:rsidRDefault="00CB42B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30DA1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A4115D5" w14:textId="59442F6D" w:rsidR="00075DD7" w:rsidRDefault="005E1B8F">
      <w:pPr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42964">
        <w:rPr>
          <w:sz w:val="24"/>
          <w:lang w:eastAsia="zh-CN"/>
        </w:rPr>
        <w:t>3/05</w:t>
      </w:r>
      <w:r>
        <w:rPr>
          <w:sz w:val="24"/>
          <w:lang w:eastAsia="zh-CN"/>
        </w:rPr>
        <w:t>/25</w:t>
      </w:r>
    </w:p>
    <w:p w14:paraId="3DEF74E8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664AAAB" w14:textId="77777777"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EF43969" w14:textId="3B547367" w:rsidR="00330DA1" w:rsidRPr="00330DA1" w:rsidRDefault="005E1B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B42BF">
        <w:rPr>
          <w:bCs/>
          <w:sz w:val="24"/>
          <w:szCs w:val="24"/>
          <w:lang w:eastAsia="zh-CN"/>
        </w:rPr>
        <w:t xml:space="preserve"> am </w:t>
      </w:r>
    </w:p>
    <w:p w14:paraId="7A4B626F" w14:textId="77777777"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90C2EBE" w14:textId="77777777" w:rsidR="007B2926" w:rsidRDefault="00EE527F" w:rsidP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369F096" w14:textId="05CA0085" w:rsidR="001510FC" w:rsidRDefault="007E5B96" w:rsidP="001510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5E1B8F">
        <w:rPr>
          <w:bCs/>
          <w:sz w:val="24"/>
          <w:szCs w:val="24"/>
          <w:lang w:eastAsia="zh-CN"/>
        </w:rPr>
        <w:t xml:space="preserve">49 Gul Circle </w:t>
      </w:r>
    </w:p>
    <w:p w14:paraId="323F81DC" w14:textId="3E877B85" w:rsidR="00CB42BF" w:rsidRPr="001510FC" w:rsidRDefault="005E1B8F" w:rsidP="001510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FMC Technologies</w:t>
      </w:r>
      <w:r w:rsidR="007E5B96">
        <w:rPr>
          <w:bCs/>
          <w:sz w:val="24"/>
          <w:szCs w:val="24"/>
          <w:lang w:eastAsia="zh-CN"/>
        </w:rPr>
        <w:t xml:space="preserve"> Singapore</w:t>
      </w:r>
      <w:r w:rsidR="00CB42BF">
        <w:rPr>
          <w:bCs/>
          <w:sz w:val="24"/>
          <w:szCs w:val="24"/>
          <w:lang w:eastAsia="zh-CN"/>
        </w:rPr>
        <w:t xml:space="preserve"> Pte Ltd</w:t>
      </w:r>
    </w:p>
    <w:p w14:paraId="4965A6D1" w14:textId="77777777" w:rsidR="00A40342" w:rsidRDefault="00A40342">
      <w:pPr>
        <w:rPr>
          <w:lang w:eastAsia="zh-CN"/>
        </w:rPr>
      </w:pPr>
    </w:p>
    <w:p w14:paraId="5BBD8E38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205E292" w14:textId="77777777" w:rsidR="00EE527F" w:rsidRDefault="006D60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CB42BF">
        <w:rPr>
          <w:sz w:val="24"/>
          <w:lang w:eastAsia="zh-CN"/>
        </w:rPr>
        <w:t>lorry crane</w:t>
      </w:r>
    </w:p>
    <w:p w14:paraId="16F00773" w14:textId="7FB0D6FE" w:rsidR="006964B8" w:rsidRDefault="006964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20ton overhead crane </w:t>
      </w:r>
    </w:p>
    <w:p w14:paraId="06D1C7EB" w14:textId="77777777" w:rsidR="00AB5646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D60A6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14:paraId="23A7A67C" w14:textId="639A4CB7" w:rsidR="00610D3A" w:rsidRDefault="00610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14:paraId="4E083F73" w14:textId="0032735F" w:rsidR="00EE527F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2D76F8E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838168E" w14:textId="0D9E0D3C"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AC60E7E" w14:textId="454960B1"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 xml:space="preserve">and route to </w:t>
      </w:r>
      <w:r w:rsidR="00610D3A">
        <w:rPr>
          <w:sz w:val="24"/>
          <w:lang w:eastAsia="zh-CN"/>
        </w:rPr>
        <w:t>structure</w:t>
      </w:r>
      <w:r w:rsidR="008221E2">
        <w:rPr>
          <w:sz w:val="24"/>
          <w:lang w:eastAsia="zh-CN"/>
        </w:rPr>
        <w:t xml:space="preserve"> position</w:t>
      </w:r>
    </w:p>
    <w:p w14:paraId="0B26C780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69C0372A" w14:textId="77777777"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4DAB04B" w14:textId="42DE93CC" w:rsidR="00EE527F" w:rsidRPr="004021C2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4AA0810" w14:textId="77777777" w:rsidR="003B53A6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6025468" w14:textId="77777777" w:rsidR="00610D3A" w:rsidRDefault="00610D3A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A0406FB" w14:textId="2A0F3F76" w:rsidR="00EE527F" w:rsidRPr="00AB5646" w:rsidRDefault="00E7115E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78CBBB9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1D0AA1A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BE8E175" w14:textId="77777777"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01E1227" w14:textId="77777777" w:rsidR="00CB42BF" w:rsidRDefault="00CB42B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4CAB5B67" w14:textId="77777777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4DE545C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40573460" w14:textId="77777777" w:rsidR="00AB5646" w:rsidRPr="007B2719" w:rsidRDefault="00AB5646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14:paraId="6C811061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E5E3A59" w14:textId="77777777" w:rsidR="00EE527F" w:rsidRPr="00AB5646" w:rsidRDefault="00AB5646" w:rsidP="00AB564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</w:t>
      </w:r>
      <w:r w:rsidR="008018EB">
        <w:rPr>
          <w:b w:val="0"/>
          <w:sz w:val="20"/>
          <w:u w:val="none"/>
          <w:lang w:eastAsia="zh-CN"/>
        </w:rPr>
        <w:t xml:space="preserve">                                                         </w:t>
      </w:r>
      <w:r>
        <w:rPr>
          <w:sz w:val="32"/>
          <w:szCs w:val="32"/>
          <w:lang w:eastAsia="zh-CN"/>
        </w:rPr>
        <w:t xml:space="preserve">Job Scope </w:t>
      </w:r>
    </w:p>
    <w:p w14:paraId="6FF12B64" w14:textId="7EBAA93D" w:rsidR="00D75EF4" w:rsidRDefault="00CB42BF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</w:t>
      </w:r>
      <w:r w:rsidR="00AB5646">
        <w:rPr>
          <w:sz w:val="24"/>
          <w:lang w:eastAsia="zh-CN"/>
        </w:rPr>
        <w:t xml:space="preserve"> into inside </w:t>
      </w:r>
      <w:r w:rsidR="004021C2">
        <w:rPr>
          <w:sz w:val="24"/>
          <w:lang w:eastAsia="zh-CN"/>
        </w:rPr>
        <w:t xml:space="preserve">production area </w:t>
      </w:r>
    </w:p>
    <w:p w14:paraId="121A8AF9" w14:textId="77777777" w:rsidR="003B53A6" w:rsidRDefault="003B53A6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CB42BF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 xml:space="preserve">location </w:t>
      </w:r>
    </w:p>
    <w:p w14:paraId="1B255FA1" w14:textId="55DD5BCD" w:rsidR="0048386A" w:rsidRPr="00352847" w:rsidRDefault="004021C2" w:rsidP="003528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</w:t>
      </w:r>
      <w:r w:rsidR="00F42964">
        <w:rPr>
          <w:sz w:val="24"/>
          <w:lang w:eastAsia="zh-CN"/>
        </w:rPr>
        <w:t xml:space="preserve">fully </w:t>
      </w:r>
      <w:r>
        <w:rPr>
          <w:sz w:val="24"/>
          <w:lang w:eastAsia="zh-CN"/>
        </w:rPr>
        <w:t>extended and resting on timber mats as base plate</w:t>
      </w:r>
    </w:p>
    <w:p w14:paraId="1F523ED0" w14:textId="6874698F" w:rsidR="00CB42BF" w:rsidRDefault="00CB42BF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3B53A6">
        <w:rPr>
          <w:sz w:val="24"/>
          <w:lang w:eastAsia="zh-CN"/>
        </w:rPr>
        <w:t xml:space="preserve">nsert sling to </w:t>
      </w:r>
      <w:r w:rsidR="0048386A">
        <w:rPr>
          <w:sz w:val="24"/>
          <w:lang w:eastAsia="zh-CN"/>
        </w:rPr>
        <w:t xml:space="preserve">overhead </w:t>
      </w:r>
      <w:r>
        <w:rPr>
          <w:sz w:val="24"/>
          <w:lang w:eastAsia="zh-CN"/>
        </w:rPr>
        <w:t>crane hook</w:t>
      </w:r>
    </w:p>
    <w:p w14:paraId="0EF81C3B" w14:textId="53F4A1FA" w:rsidR="00AB5646" w:rsidRDefault="00CB42BF" w:rsidP="004021C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021C2">
        <w:rPr>
          <w:sz w:val="24"/>
          <w:lang w:eastAsia="zh-CN"/>
        </w:rPr>
        <w:t>S</w:t>
      </w:r>
      <w:r w:rsidR="003723CC" w:rsidRPr="004021C2">
        <w:rPr>
          <w:sz w:val="24"/>
          <w:lang w:eastAsia="zh-CN"/>
        </w:rPr>
        <w:t xml:space="preserve">ecured </w:t>
      </w:r>
      <w:r w:rsidRPr="004021C2">
        <w:rPr>
          <w:sz w:val="24"/>
          <w:lang w:eastAsia="zh-CN"/>
        </w:rPr>
        <w:t xml:space="preserve">sling </w:t>
      </w:r>
      <w:r w:rsidR="003723CC" w:rsidRPr="004021C2">
        <w:rPr>
          <w:sz w:val="24"/>
          <w:lang w:eastAsia="zh-CN"/>
        </w:rPr>
        <w:t>to riggin</w:t>
      </w:r>
      <w:r w:rsidR="00CD742E" w:rsidRPr="004021C2">
        <w:rPr>
          <w:sz w:val="24"/>
          <w:lang w:eastAsia="zh-CN"/>
        </w:rPr>
        <w:t xml:space="preserve">g point of </w:t>
      </w:r>
      <w:r w:rsidR="0096138A">
        <w:rPr>
          <w:sz w:val="24"/>
          <w:lang w:eastAsia="zh-CN"/>
        </w:rPr>
        <w:t>column</w:t>
      </w:r>
      <w:r w:rsidR="004021C2">
        <w:rPr>
          <w:sz w:val="24"/>
          <w:lang w:eastAsia="zh-CN"/>
        </w:rPr>
        <w:t xml:space="preserve"> </w:t>
      </w:r>
    </w:p>
    <w:p w14:paraId="71722343" w14:textId="464CDBEE" w:rsidR="0048386A" w:rsidRDefault="00F42964" w:rsidP="004838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</w:t>
      </w:r>
      <w:r w:rsidR="0048386A">
        <w:rPr>
          <w:sz w:val="24"/>
          <w:lang w:eastAsia="zh-CN"/>
        </w:rPr>
        <w:t>verhead crane to lift</w:t>
      </w:r>
      <w:r w:rsidR="00352847">
        <w:rPr>
          <w:sz w:val="24"/>
          <w:lang w:eastAsia="zh-CN"/>
        </w:rPr>
        <w:t xml:space="preserve"> up</w:t>
      </w:r>
      <w:r w:rsidR="0048386A">
        <w:rPr>
          <w:sz w:val="24"/>
          <w:lang w:eastAsia="zh-CN"/>
        </w:rPr>
        <w:t xml:space="preserve"> column</w:t>
      </w:r>
    </w:p>
    <w:p w14:paraId="00C895DC" w14:textId="3576AB22" w:rsidR="00352847" w:rsidRPr="00352847" w:rsidRDefault="0048386A" w:rsidP="003528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crane as support to upright column</w:t>
      </w:r>
    </w:p>
    <w:p w14:paraId="759FBE53" w14:textId="57A4E7BA" w:rsidR="003723CC" w:rsidRPr="00352847" w:rsidRDefault="00352847" w:rsidP="003528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upright, o</w:t>
      </w:r>
      <w:r w:rsidR="0048386A">
        <w:rPr>
          <w:sz w:val="24"/>
          <w:lang w:eastAsia="zh-CN"/>
        </w:rPr>
        <w:t>verhead crane to position column at the designated location</w:t>
      </w:r>
      <w:r w:rsidR="0048386A" w:rsidRPr="00352847">
        <w:rPr>
          <w:sz w:val="24"/>
          <w:lang w:eastAsia="zh-CN"/>
        </w:rPr>
        <w:t xml:space="preserve"> </w:t>
      </w:r>
    </w:p>
    <w:p w14:paraId="41BF2004" w14:textId="0FA18F26" w:rsidR="00B47BD9" w:rsidRPr="00610D3A" w:rsidRDefault="00EE527F" w:rsidP="00610D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10D3A">
        <w:rPr>
          <w:sz w:val="24"/>
          <w:lang w:eastAsia="zh-CN"/>
        </w:rPr>
        <w:t>Once job complete, team leader will instruct the team to perform proper housekeeping</w:t>
      </w:r>
    </w:p>
    <w:p w14:paraId="5C3C0D39" w14:textId="6996A796" w:rsidR="00EE527F" w:rsidRDefault="003B53A6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</w:t>
      </w:r>
      <w:r w:rsidR="006A5466">
        <w:rPr>
          <w:sz w:val="24"/>
          <w:lang w:eastAsia="zh-CN"/>
        </w:rPr>
        <w:t xml:space="preserve"> debris </w:t>
      </w:r>
      <w:r w:rsidR="00610D3A">
        <w:rPr>
          <w:sz w:val="24"/>
          <w:lang w:eastAsia="zh-CN"/>
        </w:rPr>
        <w:t xml:space="preserve">or wood waste </w:t>
      </w:r>
      <w:r w:rsidR="006A5466">
        <w:rPr>
          <w:sz w:val="24"/>
          <w:lang w:eastAsia="zh-CN"/>
        </w:rPr>
        <w:t>will be clear and dispose</w:t>
      </w:r>
      <w:r w:rsidR="00610D3A">
        <w:rPr>
          <w:sz w:val="24"/>
          <w:lang w:eastAsia="zh-CN"/>
        </w:rPr>
        <w:t xml:space="preserve"> if necessary </w:t>
      </w:r>
    </w:p>
    <w:p w14:paraId="06D42066" w14:textId="77777777" w:rsidR="00B47BD9" w:rsidRPr="00827A8F" w:rsidRDefault="00B47BD9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12EB909F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217D3A3" w14:textId="71A06F59" w:rsidR="00EE527F" w:rsidRDefault="00352847" w:rsidP="00352847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171F170B" w14:textId="54F3AEDD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352847">
        <w:rPr>
          <w:sz w:val="24"/>
          <w:szCs w:val="24"/>
        </w:rPr>
        <w:t xml:space="preserve"> </w:t>
      </w:r>
      <w:r w:rsidR="00ED15AB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1EC3BA2B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55C9CDCD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  <w:r w:rsidR="00ED15AB">
        <w:t xml:space="preserve">    </w:t>
      </w:r>
    </w:p>
    <w:p w14:paraId="39E90492" w14:textId="77777777" w:rsidR="00ED15AB" w:rsidRDefault="00ED15AB"/>
    <w:p w14:paraId="3B611960" w14:textId="77777777" w:rsidR="00ED15AB" w:rsidRDefault="00ED15AB"/>
    <w:p w14:paraId="17174488" w14:textId="77777777" w:rsidR="00ED15AB" w:rsidRDefault="00ED15AB"/>
    <w:p w14:paraId="72ACC1E9" w14:textId="77777777" w:rsidR="00ED15AB" w:rsidRDefault="00ED15AB"/>
    <w:p w14:paraId="689803CC" w14:textId="77777777" w:rsidR="00ED15AB" w:rsidRDefault="00ED15AB"/>
    <w:p w14:paraId="2AD6A890" w14:textId="77777777" w:rsidR="00ED15AB" w:rsidRDefault="00ED15AB"/>
    <w:p w14:paraId="080D7508" w14:textId="77777777" w:rsidR="00ED15AB" w:rsidRDefault="00ED15AB"/>
    <w:p w14:paraId="074F69C9" w14:textId="77777777" w:rsidR="00ED15AB" w:rsidRDefault="00ED15AB"/>
    <w:sectPr w:rsidR="00ED15AB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EE3FC3" w14:textId="77777777" w:rsidR="001E076D" w:rsidRDefault="001E076D">
      <w:r>
        <w:separator/>
      </w:r>
    </w:p>
  </w:endnote>
  <w:endnote w:type="continuationSeparator" w:id="0">
    <w:p w14:paraId="5F2C092C" w14:textId="77777777" w:rsidR="001E076D" w:rsidRDefault="001E0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301708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03FC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03F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D7C9A5" w14:textId="77777777" w:rsidR="001E076D" w:rsidRDefault="001E076D">
      <w:r>
        <w:separator/>
      </w:r>
    </w:p>
  </w:footnote>
  <w:footnote w:type="continuationSeparator" w:id="0">
    <w:p w14:paraId="5EB82469" w14:textId="77777777" w:rsidR="001E076D" w:rsidRDefault="001E0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0114AC" w14:textId="4063BA65" w:rsidR="00EE527F" w:rsidRPr="00610D3A" w:rsidRDefault="004021C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2D72771" wp14:editId="7949DF4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D3A">
      <w:rPr>
        <w:b/>
        <w:sz w:val="28"/>
      </w:rPr>
      <w:t xml:space="preserve">                </w:t>
    </w:r>
    <w:r w:rsidR="00EE527F">
      <w:rPr>
        <w:b/>
        <w:sz w:val="28"/>
      </w:rPr>
      <w:t xml:space="preserve"> </w:t>
    </w:r>
    <w:r w:rsidR="00EE527F">
      <w:rPr>
        <w:b/>
        <w:color w:val="0000FF"/>
        <w:sz w:val="28"/>
      </w:rPr>
      <w:t>ERIC WONG MACHINERY TRANSPORTATION PTE LTD</w:t>
    </w:r>
  </w:p>
  <w:p w14:paraId="7282B7AA" w14:textId="76959175" w:rsidR="00EE527F" w:rsidRDefault="00610D3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EE527F">
      <w:t xml:space="preserve">, </w:t>
    </w:r>
    <w:proofErr w:type="spellStart"/>
    <w:r>
      <w:t>Kranji</w:t>
    </w:r>
    <w:proofErr w:type="spellEnd"/>
    <w:r>
      <w:t xml:space="preserve"> Green, </w:t>
    </w:r>
    <w:r w:rsidR="00EE527F">
      <w:t xml:space="preserve">Singapore </w:t>
    </w:r>
    <w:r>
      <w:t>739571</w:t>
    </w:r>
  </w:p>
  <w:p w14:paraId="1BCCE2E8" w14:textId="0088A618" w:rsidR="00EE527F" w:rsidRDefault="00AB5646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1E29925C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BE0901D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1058752" w14:textId="77777777" w:rsidR="00EE527F" w:rsidRDefault="00AB5646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92544987">
    <w:abstractNumId w:val="2"/>
  </w:num>
  <w:num w:numId="2" w16cid:durableId="1929998110">
    <w:abstractNumId w:val="4"/>
  </w:num>
  <w:num w:numId="3" w16cid:durableId="1381662236">
    <w:abstractNumId w:val="0"/>
  </w:num>
  <w:num w:numId="4" w16cid:durableId="1999141166">
    <w:abstractNumId w:val="9"/>
  </w:num>
  <w:num w:numId="5" w16cid:durableId="1257060828">
    <w:abstractNumId w:val="5"/>
  </w:num>
  <w:num w:numId="6" w16cid:durableId="411702297">
    <w:abstractNumId w:val="6"/>
  </w:num>
  <w:num w:numId="7" w16cid:durableId="376046627">
    <w:abstractNumId w:val="3"/>
  </w:num>
  <w:num w:numId="8" w16cid:durableId="1557281895">
    <w:abstractNumId w:val="7"/>
  </w:num>
  <w:num w:numId="9" w16cid:durableId="101343075">
    <w:abstractNumId w:val="1"/>
  </w:num>
  <w:num w:numId="10" w16cid:durableId="516045084">
    <w:abstractNumId w:val="8"/>
  </w:num>
  <w:num w:numId="11" w16cid:durableId="160302552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168A1"/>
    <w:rsid w:val="0003366C"/>
    <w:rsid w:val="00037A80"/>
    <w:rsid w:val="00075DD7"/>
    <w:rsid w:val="00084C80"/>
    <w:rsid w:val="00121EC4"/>
    <w:rsid w:val="00133B61"/>
    <w:rsid w:val="00137B4D"/>
    <w:rsid w:val="001510FC"/>
    <w:rsid w:val="001547E6"/>
    <w:rsid w:val="001B7FBA"/>
    <w:rsid w:val="001E076D"/>
    <w:rsid w:val="002441A6"/>
    <w:rsid w:val="00251834"/>
    <w:rsid w:val="002E2FB3"/>
    <w:rsid w:val="003033AF"/>
    <w:rsid w:val="00330DA1"/>
    <w:rsid w:val="00352847"/>
    <w:rsid w:val="003723CC"/>
    <w:rsid w:val="003836FB"/>
    <w:rsid w:val="003B53A6"/>
    <w:rsid w:val="003C125E"/>
    <w:rsid w:val="003C4111"/>
    <w:rsid w:val="004021C2"/>
    <w:rsid w:val="0042603E"/>
    <w:rsid w:val="0042665B"/>
    <w:rsid w:val="004725E1"/>
    <w:rsid w:val="0048386A"/>
    <w:rsid w:val="00484BC5"/>
    <w:rsid w:val="004C14F0"/>
    <w:rsid w:val="00514CE2"/>
    <w:rsid w:val="00540D7F"/>
    <w:rsid w:val="00543B4A"/>
    <w:rsid w:val="00545425"/>
    <w:rsid w:val="005627D5"/>
    <w:rsid w:val="0057327B"/>
    <w:rsid w:val="005778E5"/>
    <w:rsid w:val="005B0B0B"/>
    <w:rsid w:val="005B1491"/>
    <w:rsid w:val="005B4464"/>
    <w:rsid w:val="005C3925"/>
    <w:rsid w:val="005C47FA"/>
    <w:rsid w:val="005E1B8F"/>
    <w:rsid w:val="005E6269"/>
    <w:rsid w:val="00610792"/>
    <w:rsid w:val="00610D3A"/>
    <w:rsid w:val="006964B8"/>
    <w:rsid w:val="006A0465"/>
    <w:rsid w:val="006A5466"/>
    <w:rsid w:val="006B42B0"/>
    <w:rsid w:val="006D1B10"/>
    <w:rsid w:val="006D60A6"/>
    <w:rsid w:val="006F7BC9"/>
    <w:rsid w:val="0074581A"/>
    <w:rsid w:val="00772107"/>
    <w:rsid w:val="007813D9"/>
    <w:rsid w:val="00792F41"/>
    <w:rsid w:val="007B2719"/>
    <w:rsid w:val="007B2926"/>
    <w:rsid w:val="007E5B96"/>
    <w:rsid w:val="007E5D42"/>
    <w:rsid w:val="007F335E"/>
    <w:rsid w:val="007F4802"/>
    <w:rsid w:val="008018EB"/>
    <w:rsid w:val="00805A0D"/>
    <w:rsid w:val="008221E2"/>
    <w:rsid w:val="008254AB"/>
    <w:rsid w:val="00827A8F"/>
    <w:rsid w:val="00840DC8"/>
    <w:rsid w:val="008649EA"/>
    <w:rsid w:val="00864E24"/>
    <w:rsid w:val="00883BAC"/>
    <w:rsid w:val="008F5B5C"/>
    <w:rsid w:val="00953C82"/>
    <w:rsid w:val="0096138A"/>
    <w:rsid w:val="00995D1B"/>
    <w:rsid w:val="00A40342"/>
    <w:rsid w:val="00AB5646"/>
    <w:rsid w:val="00B03FCF"/>
    <w:rsid w:val="00B052EF"/>
    <w:rsid w:val="00B45FBB"/>
    <w:rsid w:val="00B47BD9"/>
    <w:rsid w:val="00BD0D0D"/>
    <w:rsid w:val="00C14381"/>
    <w:rsid w:val="00C475F0"/>
    <w:rsid w:val="00C82ECC"/>
    <w:rsid w:val="00CA3063"/>
    <w:rsid w:val="00CB1A7A"/>
    <w:rsid w:val="00CB2C67"/>
    <w:rsid w:val="00CB42BF"/>
    <w:rsid w:val="00CD742E"/>
    <w:rsid w:val="00CF757F"/>
    <w:rsid w:val="00D02D29"/>
    <w:rsid w:val="00D22F04"/>
    <w:rsid w:val="00D75EF4"/>
    <w:rsid w:val="00DD0638"/>
    <w:rsid w:val="00DE7F5B"/>
    <w:rsid w:val="00DF2260"/>
    <w:rsid w:val="00DF2DB8"/>
    <w:rsid w:val="00E7115E"/>
    <w:rsid w:val="00E86DC9"/>
    <w:rsid w:val="00EC5A84"/>
    <w:rsid w:val="00ED15AB"/>
    <w:rsid w:val="00EE527F"/>
    <w:rsid w:val="00F04050"/>
    <w:rsid w:val="00F110BD"/>
    <w:rsid w:val="00F24168"/>
    <w:rsid w:val="00F33B87"/>
    <w:rsid w:val="00F42964"/>
    <w:rsid w:val="00F916E1"/>
    <w:rsid w:val="00FA7946"/>
    <w:rsid w:val="00FC7D1F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2B4B1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74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2025-04-29T01:56:00Z</cp:lastPrinted>
  <dcterms:created xsi:type="dcterms:W3CDTF">2025-04-28T02:05:00Z</dcterms:created>
  <dcterms:modified xsi:type="dcterms:W3CDTF">2025-04-29T01:56:00Z</dcterms:modified>
</cp:coreProperties>
</file>