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7E17DD">
      <w:pPr>
        <w:rPr>
          <w:sz w:val="24"/>
          <w:lang w:eastAsia="zh-CN"/>
        </w:rPr>
      </w:pPr>
      <w:r>
        <w:rPr>
          <w:sz w:val="24"/>
        </w:rPr>
        <w:t>Date: 17</w:t>
      </w:r>
      <w:r w:rsidRPr="007E17DD">
        <w:rPr>
          <w:sz w:val="24"/>
          <w:vertAlign w:val="superscript"/>
        </w:rPr>
        <w:t>th</w:t>
      </w:r>
      <w:r>
        <w:rPr>
          <w:sz w:val="24"/>
        </w:rPr>
        <w:t xml:space="preserve"> Aug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Default="007E17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 1 unit machine from 3</w:t>
      </w:r>
      <w:r w:rsidRPr="007E17DD">
        <w:rPr>
          <w:rFonts w:hint="eastAsia"/>
          <w:sz w:val="24"/>
          <w:vertAlign w:val="superscript"/>
          <w:lang w:eastAsia="zh-CN"/>
        </w:rPr>
        <w:t>rd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floor and hoist up 1 unit machine to 3</w:t>
      </w:r>
      <w:r w:rsidRPr="007E17DD">
        <w:rPr>
          <w:sz w:val="24"/>
          <w:vertAlign w:val="superscript"/>
          <w:lang w:eastAsia="zh-CN"/>
        </w:rPr>
        <w:t>rd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7E17D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9A0A69">
        <w:rPr>
          <w:b/>
          <w:sz w:val="32"/>
          <w:szCs w:val="32"/>
          <w:u w:val="single"/>
          <w:lang w:eastAsia="zh-CN"/>
        </w:rPr>
        <w:t xml:space="preserve"> Spec </w:t>
      </w:r>
    </w:p>
    <w:p w:rsidR="009A0A69" w:rsidRDefault="007E17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down</w:t>
      </w:r>
    </w:p>
    <w:p w:rsidR="007E17DD" w:rsidRDefault="007E17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Lecroy 3HP Milling</w:t>
      </w:r>
    </w:p>
    <w:p w:rsidR="007E17DD" w:rsidRDefault="005F32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158 x 148 x 215 cm / </w:t>
      </w:r>
      <w:r w:rsidR="007E17DD">
        <w:rPr>
          <w:sz w:val="24"/>
          <w:szCs w:val="24"/>
          <w:lang w:eastAsia="zh-CN"/>
        </w:rPr>
        <w:t>Wt: 1, 400 kg</w:t>
      </w:r>
    </w:p>
    <w:p w:rsidR="007E17DD" w:rsidRDefault="007E17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E17DD" w:rsidRDefault="007E17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up</w:t>
      </w:r>
    </w:p>
    <w:p w:rsidR="007E17DD" w:rsidRDefault="007E17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97 </w:t>
      </w:r>
      <w:r w:rsidR="00EB1B0B">
        <w:rPr>
          <w:sz w:val="24"/>
          <w:szCs w:val="24"/>
          <w:lang w:eastAsia="zh-CN"/>
        </w:rPr>
        <w:t xml:space="preserve">5HP </w:t>
      </w:r>
      <w:r>
        <w:rPr>
          <w:sz w:val="24"/>
          <w:szCs w:val="24"/>
          <w:lang w:eastAsia="zh-CN"/>
        </w:rPr>
        <w:t>Milling</w:t>
      </w:r>
    </w:p>
    <w:p w:rsidR="00A90E38" w:rsidRPr="009A0A69" w:rsidRDefault="005F32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240 x 161 x 236 cm / </w:t>
      </w:r>
      <w:r w:rsidR="007E17DD">
        <w:rPr>
          <w:sz w:val="24"/>
          <w:szCs w:val="24"/>
          <w:lang w:eastAsia="zh-CN"/>
        </w:rPr>
        <w:t>Wt: 1, 860</w:t>
      </w:r>
      <w:r w:rsidR="00A90E38">
        <w:rPr>
          <w:sz w:val="24"/>
          <w:szCs w:val="24"/>
          <w:lang w:eastAsia="zh-CN"/>
        </w:rPr>
        <w:t xml:space="preserve"> kg </w:t>
      </w:r>
      <w:bookmarkStart w:id="0" w:name="_GoBack"/>
      <w:bookmarkEnd w:id="0"/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E17DD">
      <w:pPr>
        <w:rPr>
          <w:sz w:val="24"/>
          <w:lang w:eastAsia="zh-CN"/>
        </w:rPr>
      </w:pPr>
      <w:r>
        <w:rPr>
          <w:sz w:val="24"/>
          <w:lang w:eastAsia="zh-CN"/>
        </w:rPr>
        <w:t>23/08/22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7E17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7E17DD">
        <w:t>lk 3007 Ubi Rd 1 #03-410</w:t>
      </w:r>
    </w:p>
    <w:p w:rsidR="00544EE3" w:rsidRPr="00544EE3" w:rsidRDefault="007E17DD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Yoong Technologies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7E17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D74E9C">
        <w:rPr>
          <w:sz w:val="24"/>
          <w:lang w:eastAsia="zh-CN"/>
        </w:rPr>
        <w:t xml:space="preserve"> / 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D74E9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EB1B0B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Pr="00D74E9C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90E3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74E9C" w:rsidRDefault="00D74E9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EB1B0B" w:rsidRDefault="00EB1B0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FE2902" w:rsidRPr="00EB1B0B" w:rsidRDefault="008A607A" w:rsidP="00EB1B0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670783" w:rsidRPr="00CF1858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required lifting gears to crane hook </w:t>
      </w:r>
      <w:r w:rsidR="004A2886">
        <w:rPr>
          <w:sz w:val="24"/>
          <w:lang w:eastAsia="zh-CN"/>
        </w:rPr>
        <w:t xml:space="preserve">and secure </w:t>
      </w:r>
      <w:r w:rsidR="00EB1B0B">
        <w:rPr>
          <w:sz w:val="24"/>
          <w:lang w:eastAsia="zh-CN"/>
        </w:rPr>
        <w:t>to machine rigging</w:t>
      </w:r>
      <w:r w:rsidR="004A2886">
        <w:rPr>
          <w:sz w:val="24"/>
          <w:lang w:eastAsia="zh-CN"/>
        </w:rPr>
        <w:t xml:space="preserve"> point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EB1B0B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>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EB1B0B">
        <w:rPr>
          <w:sz w:val="24"/>
          <w:lang w:eastAsia="zh-CN"/>
        </w:rPr>
        <w:t>ll balanced, hoist up machine slowly to 3</w:t>
      </w:r>
      <w:r w:rsidR="00EB1B0B" w:rsidRPr="00EB1B0B">
        <w:rPr>
          <w:sz w:val="24"/>
          <w:vertAlign w:val="superscript"/>
          <w:lang w:eastAsia="zh-CN"/>
        </w:rPr>
        <w:t>rd</w:t>
      </w:r>
      <w:r w:rsidR="00EB1B0B">
        <w:rPr>
          <w:sz w:val="24"/>
          <w:lang w:eastAsia="zh-CN"/>
        </w:rPr>
        <w:t xml:space="preserve"> floor </w:t>
      </w:r>
    </w:p>
    <w:p w:rsidR="00496D2A" w:rsidRDefault="00EB1B0B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onto corridor pathway</w:t>
      </w:r>
    </w:p>
    <w:p w:rsidR="00EB1B0B" w:rsidRDefault="00EB1B0B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670783" w:rsidRPr="00EB1B0B" w:rsidRDefault="00EB1B0B" w:rsidP="00EB1B0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tenant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30EA" w:rsidRDefault="00DA30EA">
      <w:r>
        <w:separator/>
      </w:r>
    </w:p>
  </w:endnote>
  <w:endnote w:type="continuationSeparator" w:id="0">
    <w:p w:rsidR="00DA30EA" w:rsidRDefault="00DA3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F320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320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30EA" w:rsidRDefault="00DA30EA">
      <w:r>
        <w:separator/>
      </w:r>
    </w:p>
  </w:footnote>
  <w:footnote w:type="continuationSeparator" w:id="0">
    <w:p w:rsidR="00DA30EA" w:rsidRDefault="00DA30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A30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A30E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1F5AB6"/>
    <w:rsid w:val="00217127"/>
    <w:rsid w:val="00241657"/>
    <w:rsid w:val="00243FDF"/>
    <w:rsid w:val="00257C21"/>
    <w:rsid w:val="00266D8F"/>
    <w:rsid w:val="002E1940"/>
    <w:rsid w:val="002F1DB6"/>
    <w:rsid w:val="003571AC"/>
    <w:rsid w:val="003C43A5"/>
    <w:rsid w:val="003D3BEA"/>
    <w:rsid w:val="003E0C0F"/>
    <w:rsid w:val="003E1B73"/>
    <w:rsid w:val="003F58E1"/>
    <w:rsid w:val="004625F3"/>
    <w:rsid w:val="00466C7A"/>
    <w:rsid w:val="00473824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5F3206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7E17DD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A1115F"/>
    <w:rsid w:val="00A20137"/>
    <w:rsid w:val="00A84205"/>
    <w:rsid w:val="00A90E38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40962"/>
    <w:rsid w:val="00C527AB"/>
    <w:rsid w:val="00C70633"/>
    <w:rsid w:val="00C83E46"/>
    <w:rsid w:val="00C95881"/>
    <w:rsid w:val="00CF1858"/>
    <w:rsid w:val="00D06CBE"/>
    <w:rsid w:val="00D33F1B"/>
    <w:rsid w:val="00D51A21"/>
    <w:rsid w:val="00D5534A"/>
    <w:rsid w:val="00D74E9C"/>
    <w:rsid w:val="00DA30EA"/>
    <w:rsid w:val="00DB2A3D"/>
    <w:rsid w:val="00DE40A9"/>
    <w:rsid w:val="00DF4C88"/>
    <w:rsid w:val="00E14B73"/>
    <w:rsid w:val="00E14D44"/>
    <w:rsid w:val="00E6301A"/>
    <w:rsid w:val="00E76DB5"/>
    <w:rsid w:val="00EB160A"/>
    <w:rsid w:val="00EB1B0B"/>
    <w:rsid w:val="00EC1220"/>
    <w:rsid w:val="00EC37A1"/>
    <w:rsid w:val="00EF3030"/>
    <w:rsid w:val="00EF789A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2022-08-17T05:21:00Z</cp:lastPrinted>
  <dcterms:created xsi:type="dcterms:W3CDTF">2022-08-17T03:11:00Z</dcterms:created>
  <dcterms:modified xsi:type="dcterms:W3CDTF">2022-08-17T05:21:00Z</dcterms:modified>
</cp:coreProperties>
</file>