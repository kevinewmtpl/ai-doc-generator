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417FF" w:rsidRDefault="003417FF">
      <w:pPr>
        <w:rPr>
          <w:sz w:val="24"/>
        </w:rPr>
      </w:pPr>
    </w:p>
    <w:p w:rsidR="00684C71" w:rsidRDefault="002441AA">
      <w:pPr>
        <w:rPr>
          <w:sz w:val="24"/>
          <w:lang w:eastAsia="zh-CN"/>
        </w:rPr>
      </w:pPr>
      <w:r>
        <w:rPr>
          <w:sz w:val="24"/>
        </w:rPr>
        <w:t>Date: 26</w:t>
      </w:r>
      <w:r w:rsidR="003417FF" w:rsidRPr="003417FF">
        <w:rPr>
          <w:sz w:val="24"/>
          <w:vertAlign w:val="superscript"/>
        </w:rPr>
        <w:t>th</w:t>
      </w:r>
      <w:r w:rsidR="003417FF">
        <w:rPr>
          <w:sz w:val="24"/>
        </w:rPr>
        <w:t xml:space="preserve"> Oct</w:t>
      </w:r>
      <w:r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D5E23">
        <w:rPr>
          <w:sz w:val="24"/>
          <w:lang w:eastAsia="zh-CN"/>
        </w:rPr>
        <w:t xml:space="preserve">machine </w:t>
      </w:r>
      <w:r w:rsidR="00CB0419">
        <w:rPr>
          <w:sz w:val="24"/>
          <w:lang w:eastAsia="zh-CN"/>
        </w:rPr>
        <w:t xml:space="preserve">with accessories </w:t>
      </w:r>
      <w:r w:rsidR="000D5E23">
        <w:rPr>
          <w:sz w:val="24"/>
          <w:lang w:eastAsia="zh-CN"/>
        </w:rPr>
        <w:t>from lorry chassis</w:t>
      </w:r>
      <w:r w:rsidR="00C4609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</w:t>
      </w:r>
      <w:r w:rsidR="00B608D7">
        <w:rPr>
          <w:sz w:val="24"/>
          <w:lang w:eastAsia="zh-CN"/>
        </w:rPr>
        <w:t xml:space="preserve"> position into factory premise at ground floor 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32428" w:rsidRPr="005C6A66" w:rsidRDefault="00724F4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</w:t>
      </w:r>
      <w:r w:rsidR="002441AA">
        <w:rPr>
          <w:b/>
          <w:sz w:val="24"/>
          <w:szCs w:val="24"/>
          <w:lang w:eastAsia="zh-CN"/>
        </w:rPr>
        <w:t xml:space="preserve"> unit Mazak QTE-300 SG (500U) </w:t>
      </w:r>
    </w:p>
    <w:p w:rsidR="003417FF" w:rsidRDefault="002441A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387 x 216 x 220</w:t>
      </w:r>
      <w:r w:rsidR="002F5AEE">
        <w:rPr>
          <w:sz w:val="24"/>
          <w:szCs w:val="24"/>
          <w:lang w:eastAsia="zh-CN"/>
        </w:rPr>
        <w:t xml:space="preserve"> cm</w:t>
      </w:r>
      <w:r w:rsidR="003417FF">
        <w:rPr>
          <w:sz w:val="24"/>
          <w:szCs w:val="24"/>
          <w:lang w:eastAsia="zh-CN"/>
        </w:rPr>
        <w:t xml:space="preserve"> </w:t>
      </w:r>
    </w:p>
    <w:p w:rsidR="008E20C6" w:rsidRPr="003417FF" w:rsidRDefault="002441A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5, 65</w:t>
      </w:r>
      <w:r w:rsidR="00577B4A">
        <w:rPr>
          <w:sz w:val="24"/>
          <w:szCs w:val="24"/>
          <w:lang w:eastAsia="zh-CN"/>
        </w:rPr>
        <w:t>0</w:t>
      </w:r>
      <w:r w:rsidR="00B608D7">
        <w:rPr>
          <w:sz w:val="24"/>
          <w:szCs w:val="24"/>
          <w:lang w:eastAsia="zh-CN"/>
        </w:rPr>
        <w:t xml:space="preserve"> kgs</w:t>
      </w:r>
    </w:p>
    <w:p w:rsidR="0032475E" w:rsidRDefault="0032475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47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B0419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577B4A" w:rsidRDefault="002441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</w:t>
      </w:r>
      <w:r w:rsidR="003417FF">
        <w:rPr>
          <w:sz w:val="24"/>
          <w:lang w:eastAsia="zh-CN"/>
        </w:rPr>
        <w:t>/10/</w:t>
      </w:r>
      <w:r>
        <w:rPr>
          <w:sz w:val="24"/>
          <w:lang w:eastAsia="zh-CN"/>
        </w:rPr>
        <w:t>22</w:t>
      </w:r>
    </w:p>
    <w:p w:rsidR="00577B4A" w:rsidRDefault="00577B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77B4A" w:rsidRDefault="00577B4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5C6A66" w:rsidRPr="008E20C6" w:rsidRDefault="002441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11:00 a</w:t>
      </w:r>
      <w:r w:rsidR="00577B4A">
        <w:rPr>
          <w:sz w:val="24"/>
          <w:szCs w:val="24"/>
          <w:lang w:eastAsia="zh-CN"/>
        </w:rPr>
        <w:t xml:space="preserve">m </w:t>
      </w:r>
      <w:r w:rsidR="00473D73">
        <w:rPr>
          <w:sz w:val="24"/>
          <w:lang w:eastAsia="zh-CN"/>
        </w:rPr>
        <w:t xml:space="preserve">  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A46D9" w:rsidP="00707B09">
      <w:pPr>
        <w:pStyle w:val="Heading4"/>
      </w:pPr>
      <w:r>
        <w:t>No 16 Seletar Aerospace Crescent</w:t>
      </w:r>
    </w:p>
    <w:p w:rsidR="00684C71" w:rsidRDefault="005A46D9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0F37ED">
        <w:rPr>
          <w:sz w:val="24"/>
          <w:szCs w:val="24"/>
          <w:lang w:eastAsia="zh-CN"/>
        </w:rPr>
        <w:t xml:space="preserve"> Pte Ltd 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455E18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A91C3C" w:rsidRDefault="00A91C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30E4B">
        <w:rPr>
          <w:sz w:val="24"/>
          <w:lang w:eastAsia="zh-CN"/>
        </w:rPr>
        <w:t xml:space="preserve"> x </w:t>
      </w:r>
      <w:r w:rsidR="00CB0419">
        <w:rPr>
          <w:sz w:val="24"/>
          <w:lang w:eastAsia="zh-CN"/>
        </w:rPr>
        <w:t>633 lor</w:t>
      </w:r>
      <w:r w:rsidR="008A3A39">
        <w:rPr>
          <w:sz w:val="24"/>
          <w:lang w:eastAsia="zh-CN"/>
        </w:rPr>
        <w:t>ry loader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>Heavy duty rollers</w:t>
      </w:r>
      <w:r w:rsidR="00455E18">
        <w:rPr>
          <w:sz w:val="24"/>
          <w:lang w:eastAsia="zh-CN"/>
        </w:rPr>
        <w:t>/pallet truck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455E18">
        <w:rPr>
          <w:sz w:val="24"/>
          <w:lang w:eastAsia="zh-CN"/>
        </w:rPr>
        <w:t>floor</w:t>
      </w:r>
      <w:r w:rsidR="00347B0A">
        <w:rPr>
          <w:sz w:val="24"/>
          <w:lang w:eastAsia="zh-CN"/>
        </w:rPr>
        <w:t xml:space="preserve"> protection)</w:t>
      </w:r>
    </w:p>
    <w:p w:rsidR="00230E4B" w:rsidRDefault="00230E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32475E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3417FF" w:rsidRDefault="003417FF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B608D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CB0419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608D7" w:rsidRDefault="00B608D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D5E2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55E18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01658" w:rsidRDefault="0000165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7C4166">
        <w:rPr>
          <w:sz w:val="24"/>
          <w:lang w:eastAsia="zh-CN"/>
        </w:rPr>
        <w:t xml:space="preserve">safety </w:t>
      </w:r>
      <w:r w:rsidR="008E20C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C4166" w:rsidRPr="00145B3F" w:rsidRDefault="0081336E" w:rsidP="00145B3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145B3F">
        <w:rPr>
          <w:b w:val="0"/>
          <w:sz w:val="20"/>
          <w:u w:val="none"/>
          <w:lang w:eastAsia="zh-CN"/>
        </w:rPr>
        <w:t xml:space="preserve">       </w:t>
      </w:r>
      <w:r>
        <w:rPr>
          <w:rFonts w:hint="eastAsia"/>
          <w:lang w:eastAsia="zh-CN"/>
        </w:rPr>
        <w:t>JOB SCOPE</w:t>
      </w:r>
    </w:p>
    <w:p w:rsidR="00CB0419" w:rsidRPr="00577B4A" w:rsidRDefault="00CB0419" w:rsidP="00577B4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</w:t>
      </w:r>
      <w:r w:rsidR="00001658">
        <w:rPr>
          <w:sz w:val="24"/>
          <w:lang w:eastAsia="zh-CN"/>
        </w:rPr>
        <w:t xml:space="preserve"> </w:t>
      </w:r>
      <w:r w:rsidR="008A3A39">
        <w:rPr>
          <w:sz w:val="24"/>
          <w:lang w:eastAsia="zh-CN"/>
        </w:rPr>
        <w:t xml:space="preserve">designated </w:t>
      </w:r>
      <w:r w:rsidR="00AB507F">
        <w:rPr>
          <w:sz w:val="24"/>
          <w:lang w:eastAsia="zh-CN"/>
        </w:rPr>
        <w:t>unloading area</w:t>
      </w:r>
    </w:p>
    <w:p w:rsidR="00CB0419" w:rsidRPr="008E20C6" w:rsidRDefault="00A91C3C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low bed</w:t>
      </w:r>
      <w:r w:rsidR="0032475E">
        <w:rPr>
          <w:sz w:val="24"/>
          <w:lang w:eastAsia="zh-CN"/>
        </w:rPr>
        <w:t xml:space="preserve">/lorry </w:t>
      </w:r>
      <w:r w:rsidR="00577B4A">
        <w:rPr>
          <w:sz w:val="24"/>
          <w:lang w:eastAsia="zh-CN"/>
        </w:rPr>
        <w:t>chassis</w:t>
      </w:r>
    </w:p>
    <w:p w:rsidR="007C4166" w:rsidRDefault="007C4166" w:rsidP="00CB0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B0419">
        <w:rPr>
          <w:sz w:val="24"/>
          <w:lang w:eastAsia="zh-CN"/>
        </w:rPr>
        <w:t>Swing crane to unloading area</w:t>
      </w:r>
    </w:p>
    <w:p w:rsidR="00577B4A" w:rsidRPr="00CB0419" w:rsidRDefault="00577B4A" w:rsidP="00CB0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Pr="00347B0A" w:rsidRDefault="00455E18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347B0A">
        <w:rPr>
          <w:sz w:val="24"/>
          <w:lang w:eastAsia="zh-CN"/>
        </w:rPr>
        <w:t xml:space="preserve">o machine base </w:t>
      </w:r>
    </w:p>
    <w:p w:rsidR="007F03CF" w:rsidRDefault="00577B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7F03CF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 w:rsidR="007F03CF">
        <w:rPr>
          <w:sz w:val="24"/>
          <w:lang w:eastAsia="zh-CN"/>
        </w:rPr>
        <w:t>machi</w:t>
      </w:r>
      <w:r w:rsidR="00AB507F">
        <w:rPr>
          <w:sz w:val="24"/>
          <w:lang w:eastAsia="zh-CN"/>
        </w:rPr>
        <w:t>ne into production</w:t>
      </w:r>
      <w:r>
        <w:rPr>
          <w:sz w:val="24"/>
          <w:lang w:eastAsia="zh-CN"/>
        </w:rPr>
        <w:t xml:space="preserve"> bay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F03C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B701FE">
        <w:rPr>
          <w:sz w:val="24"/>
          <w:lang w:eastAsia="zh-CN"/>
        </w:rPr>
        <w:t>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145B3F" w:rsidRPr="00AB507F" w:rsidRDefault="00352C91" w:rsidP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AB507F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A64537">
        <w:rPr>
          <w:sz w:val="24"/>
          <w:lang w:eastAsia="zh-CN"/>
        </w:rPr>
        <w:t xml:space="preserve">will be clear and dispose </w:t>
      </w:r>
    </w:p>
    <w:p w:rsidR="00732428" w:rsidRPr="008E20C6" w:rsidRDefault="0081336E" w:rsidP="008E20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904C9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</w:p>
    <w:p w:rsidR="001904C9" w:rsidRPr="000F37ED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</w:t>
      </w:r>
      <w:r w:rsidR="000F37ED">
        <w:rPr>
          <w:sz w:val="24"/>
          <w:szCs w:val="24"/>
          <w:lang w:eastAsia="zh-CN"/>
        </w:rPr>
        <w:t xml:space="preserve">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  <w:r>
        <w:rPr>
          <w:sz w:val="24"/>
        </w:rPr>
        <w:t xml:space="preserve"> </w:t>
      </w:r>
    </w:p>
    <w:p w:rsidR="00684C71" w:rsidRPr="001904C9" w:rsidRDefault="001904C9">
      <w:pPr>
        <w:rPr>
          <w:sz w:val="24"/>
          <w:szCs w:val="24"/>
          <w:lang w:eastAsia="zh-CN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2B7E" w:rsidRDefault="00A12B7E">
      <w:r>
        <w:separator/>
      </w:r>
    </w:p>
  </w:endnote>
  <w:endnote w:type="continuationSeparator" w:id="0">
    <w:p w:rsidR="00A12B7E" w:rsidRDefault="00A12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441A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441A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2B7E" w:rsidRDefault="00A12B7E">
      <w:r>
        <w:separator/>
      </w:r>
    </w:p>
  </w:footnote>
  <w:footnote w:type="continuationSeparator" w:id="0">
    <w:p w:rsidR="00A12B7E" w:rsidRDefault="00A12B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12B7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C6A66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12B7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5C6A66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1658"/>
    <w:rsid w:val="000801A2"/>
    <w:rsid w:val="000B5021"/>
    <w:rsid w:val="000D1431"/>
    <w:rsid w:val="000D5E23"/>
    <w:rsid w:val="000E6274"/>
    <w:rsid w:val="000F37ED"/>
    <w:rsid w:val="001234F6"/>
    <w:rsid w:val="00145B3F"/>
    <w:rsid w:val="001904C9"/>
    <w:rsid w:val="001C67C6"/>
    <w:rsid w:val="001D69C1"/>
    <w:rsid w:val="00205704"/>
    <w:rsid w:val="00230E4B"/>
    <w:rsid w:val="002441AA"/>
    <w:rsid w:val="002C310F"/>
    <w:rsid w:val="002C52AA"/>
    <w:rsid w:val="002D3928"/>
    <w:rsid w:val="002F5AEE"/>
    <w:rsid w:val="00311DB1"/>
    <w:rsid w:val="0032475E"/>
    <w:rsid w:val="003417FF"/>
    <w:rsid w:val="00347B0A"/>
    <w:rsid w:val="003522C8"/>
    <w:rsid w:val="00352C91"/>
    <w:rsid w:val="003F4ABE"/>
    <w:rsid w:val="004135BC"/>
    <w:rsid w:val="0042395B"/>
    <w:rsid w:val="00455E18"/>
    <w:rsid w:val="0047011D"/>
    <w:rsid w:val="00473D73"/>
    <w:rsid w:val="004D4712"/>
    <w:rsid w:val="0052004B"/>
    <w:rsid w:val="00531310"/>
    <w:rsid w:val="00577B4A"/>
    <w:rsid w:val="005A2A69"/>
    <w:rsid w:val="005A46D9"/>
    <w:rsid w:val="005A7503"/>
    <w:rsid w:val="005C6A66"/>
    <w:rsid w:val="005D6225"/>
    <w:rsid w:val="0061080E"/>
    <w:rsid w:val="00614763"/>
    <w:rsid w:val="006279F7"/>
    <w:rsid w:val="006304BE"/>
    <w:rsid w:val="00650074"/>
    <w:rsid w:val="00650243"/>
    <w:rsid w:val="00684C71"/>
    <w:rsid w:val="006B5DE8"/>
    <w:rsid w:val="006B6525"/>
    <w:rsid w:val="006F37C2"/>
    <w:rsid w:val="00707B09"/>
    <w:rsid w:val="00724F44"/>
    <w:rsid w:val="00732428"/>
    <w:rsid w:val="007C4166"/>
    <w:rsid w:val="007D0F1C"/>
    <w:rsid w:val="007E7225"/>
    <w:rsid w:val="007F03CF"/>
    <w:rsid w:val="0081336E"/>
    <w:rsid w:val="00821507"/>
    <w:rsid w:val="008A3A39"/>
    <w:rsid w:val="008D0B63"/>
    <w:rsid w:val="008E20C6"/>
    <w:rsid w:val="008E3BAF"/>
    <w:rsid w:val="008F1C49"/>
    <w:rsid w:val="009D7052"/>
    <w:rsid w:val="00A115F8"/>
    <w:rsid w:val="00A12B7E"/>
    <w:rsid w:val="00A14E55"/>
    <w:rsid w:val="00A203D3"/>
    <w:rsid w:val="00A32709"/>
    <w:rsid w:val="00A438E4"/>
    <w:rsid w:val="00A64537"/>
    <w:rsid w:val="00A91807"/>
    <w:rsid w:val="00A91C3C"/>
    <w:rsid w:val="00AB507F"/>
    <w:rsid w:val="00B45C00"/>
    <w:rsid w:val="00B608D7"/>
    <w:rsid w:val="00B701FE"/>
    <w:rsid w:val="00B83978"/>
    <w:rsid w:val="00BA6835"/>
    <w:rsid w:val="00C4609B"/>
    <w:rsid w:val="00C56570"/>
    <w:rsid w:val="00CB0419"/>
    <w:rsid w:val="00D26C25"/>
    <w:rsid w:val="00D322A1"/>
    <w:rsid w:val="00D64822"/>
    <w:rsid w:val="00E22F5B"/>
    <w:rsid w:val="00E53B31"/>
    <w:rsid w:val="00E615DC"/>
    <w:rsid w:val="00E9120A"/>
    <w:rsid w:val="00EC087A"/>
    <w:rsid w:val="00EF0E77"/>
    <w:rsid w:val="00F47E51"/>
    <w:rsid w:val="00F71F37"/>
    <w:rsid w:val="00F75615"/>
    <w:rsid w:val="00FE46B3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7AECD-14BF-4102-86A6-D2DFF574F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2021-09-28T03:15:00Z</cp:lastPrinted>
  <dcterms:created xsi:type="dcterms:W3CDTF">2022-10-26T00:36:00Z</dcterms:created>
  <dcterms:modified xsi:type="dcterms:W3CDTF">2022-10-26T00:36:00Z</dcterms:modified>
</cp:coreProperties>
</file>