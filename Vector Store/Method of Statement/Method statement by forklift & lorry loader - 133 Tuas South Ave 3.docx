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7B0BF2">
      <w:pPr>
        <w:rPr>
          <w:sz w:val="24"/>
          <w:lang w:eastAsia="zh-CN"/>
        </w:rPr>
      </w:pPr>
      <w:r>
        <w:rPr>
          <w:sz w:val="24"/>
        </w:rPr>
        <w:t>Date: 05</w:t>
      </w:r>
      <w:r w:rsidRPr="007B0BF2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D682C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1 unit Vacuum pump from existing pump room to loading area, using forklift to fork up slope, unload at level ground, shift and position to new location </w:t>
      </w:r>
      <w:r w:rsidR="001D682C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7B0BF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Vacuum </w:t>
      </w:r>
      <w:r w:rsidR="00C72526">
        <w:rPr>
          <w:b/>
          <w:bCs/>
          <w:sz w:val="32"/>
          <w:szCs w:val="32"/>
          <w:u w:val="single"/>
          <w:lang w:eastAsia="zh-CN"/>
        </w:rPr>
        <w:t xml:space="preserve">Pump </w:t>
      </w: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282A7E" w:rsidRPr="007B0BF2" w:rsidRDefault="007B0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170 x 150 x 180 cm </w:t>
      </w:r>
    </w:p>
    <w:p w:rsidR="00D95D0B" w:rsidRDefault="007B0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4</w:t>
      </w:r>
      <w:r w:rsidR="001D682C">
        <w:rPr>
          <w:bCs/>
          <w:sz w:val="24"/>
          <w:szCs w:val="24"/>
          <w:lang w:eastAsia="zh-CN"/>
        </w:rPr>
        <w:t>00</w:t>
      </w:r>
      <w:r w:rsidR="00282A7E">
        <w:rPr>
          <w:bCs/>
          <w:sz w:val="24"/>
          <w:szCs w:val="24"/>
          <w:lang w:eastAsia="zh-CN"/>
        </w:rPr>
        <w:t xml:space="preserve"> kgs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AC74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</w:t>
      </w:r>
      <w:r w:rsidR="007B0BF2">
        <w:rPr>
          <w:bCs/>
          <w:sz w:val="24"/>
          <w:szCs w:val="24"/>
          <w:lang w:eastAsia="zh-CN"/>
        </w:rPr>
        <w:t xml:space="preserve">/08/2020 – 09:45 am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7B0BF2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133 Tuas South Ave 3</w:t>
      </w:r>
      <w:r w:rsidR="007E0784">
        <w:rPr>
          <w:bCs/>
          <w:sz w:val="24"/>
          <w:szCs w:val="24"/>
          <w:lang w:eastAsia="zh-CN"/>
        </w:rPr>
        <w:t xml:space="preserve"> </w:t>
      </w:r>
    </w:p>
    <w:p w:rsidR="007E0784" w:rsidRPr="000B14C2" w:rsidRDefault="0097107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Ciba Vision Asian Manufacturing &amp; Logistics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7B0BF2">
        <w:rPr>
          <w:sz w:val="24"/>
          <w:lang w:eastAsia="zh-CN"/>
        </w:rPr>
        <w:t>PALFINGER lorry loader</w:t>
      </w:r>
    </w:p>
    <w:p w:rsidR="007B0BF2" w:rsidRDefault="007B0B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E13A1">
        <w:rPr>
          <w:sz w:val="24"/>
          <w:lang w:eastAsia="zh-CN"/>
        </w:rPr>
        <w:t xml:space="preserve">3ton diesel </w:t>
      </w:r>
      <w:r>
        <w:rPr>
          <w:sz w:val="24"/>
          <w:lang w:eastAsia="zh-CN"/>
        </w:rPr>
        <w:t xml:space="preserve">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73503C" w:rsidRDefault="0073503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C72526" w:rsidRDefault="00C7252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 w:rsidR="0097107F"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</w:p>
    <w:p w:rsidR="00C72526" w:rsidRDefault="0010280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shift</w:t>
      </w:r>
      <w:bookmarkStart w:id="0" w:name="_GoBack"/>
      <w:bookmarkEnd w:id="0"/>
      <w:r w:rsidR="00C72526">
        <w:rPr>
          <w:b w:val="0"/>
          <w:sz w:val="24"/>
          <w:szCs w:val="24"/>
          <w:u w:val="none"/>
          <w:lang w:eastAsia="zh-CN"/>
        </w:rPr>
        <w:t xml:space="preserve"> out vacuum pump to loading area  </w:t>
      </w:r>
    </w:p>
    <w:p w:rsidR="00C72526" w:rsidRDefault="009710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 w:rsidR="0055138B">
        <w:rPr>
          <w:b w:val="0"/>
          <w:sz w:val="24"/>
          <w:szCs w:val="24"/>
          <w:u w:val="none"/>
          <w:lang w:eastAsia="zh-CN"/>
        </w:rPr>
        <w:t>lift to fork</w:t>
      </w:r>
      <w:r>
        <w:rPr>
          <w:b w:val="0"/>
          <w:sz w:val="24"/>
          <w:szCs w:val="24"/>
          <w:u w:val="none"/>
          <w:lang w:eastAsia="zh-CN"/>
        </w:rPr>
        <w:t xml:space="preserve"> </w:t>
      </w:r>
      <w:r w:rsidR="00C72526">
        <w:rPr>
          <w:b w:val="0"/>
          <w:sz w:val="24"/>
          <w:szCs w:val="24"/>
          <w:u w:val="none"/>
          <w:lang w:eastAsia="zh-CN"/>
        </w:rPr>
        <w:t>vacuum pump up slope</w:t>
      </w:r>
    </w:p>
    <w:p w:rsidR="00C72526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Unload vacuum pump onto level ground</w:t>
      </w:r>
    </w:p>
    <w:p w:rsidR="00C72526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pallet truck to shift into premise</w:t>
      </w:r>
    </w:p>
    <w:p w:rsidR="00C72526" w:rsidRDefault="00C7252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Position vacuum pump at the designated location </w:t>
      </w:r>
    </w:p>
    <w:p w:rsidR="00763FA8" w:rsidRPr="00C7252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72526">
        <w:rPr>
          <w:b w:val="0"/>
          <w:sz w:val="24"/>
          <w:u w:val="none"/>
          <w:lang w:eastAsia="zh-CN"/>
        </w:rPr>
        <w:t>, if any</w:t>
      </w:r>
      <w:r w:rsidR="00CC2333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121" w:rsidRDefault="00565121">
      <w:r>
        <w:separator/>
      </w:r>
    </w:p>
  </w:endnote>
  <w:endnote w:type="continuationSeparator" w:id="0">
    <w:p w:rsidR="00565121" w:rsidRDefault="00565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280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280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121" w:rsidRDefault="00565121">
      <w:r>
        <w:separator/>
      </w:r>
    </w:p>
  </w:footnote>
  <w:footnote w:type="continuationSeparator" w:id="0">
    <w:p w:rsidR="00565121" w:rsidRDefault="005651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651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6512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30F68"/>
    <w:rsid w:val="00040D1C"/>
    <w:rsid w:val="00083B53"/>
    <w:rsid w:val="000B14C2"/>
    <w:rsid w:val="000B553D"/>
    <w:rsid w:val="000E48B7"/>
    <w:rsid w:val="0010280A"/>
    <w:rsid w:val="00147418"/>
    <w:rsid w:val="001603BC"/>
    <w:rsid w:val="0018220D"/>
    <w:rsid w:val="001A79AD"/>
    <w:rsid w:val="001D682C"/>
    <w:rsid w:val="001F45D6"/>
    <w:rsid w:val="00282A7E"/>
    <w:rsid w:val="00297257"/>
    <w:rsid w:val="002E5BAE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65121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B0BF2"/>
    <w:rsid w:val="007E0784"/>
    <w:rsid w:val="007E6F9D"/>
    <w:rsid w:val="008248D1"/>
    <w:rsid w:val="00853AD2"/>
    <w:rsid w:val="00883F1F"/>
    <w:rsid w:val="008937B8"/>
    <w:rsid w:val="008F7E9B"/>
    <w:rsid w:val="00940648"/>
    <w:rsid w:val="0095706B"/>
    <w:rsid w:val="0097107F"/>
    <w:rsid w:val="00976D96"/>
    <w:rsid w:val="009B0018"/>
    <w:rsid w:val="009B421A"/>
    <w:rsid w:val="009B64F4"/>
    <w:rsid w:val="009C3595"/>
    <w:rsid w:val="009E13A1"/>
    <w:rsid w:val="009F1764"/>
    <w:rsid w:val="00A72C6E"/>
    <w:rsid w:val="00AB5AF9"/>
    <w:rsid w:val="00AC385A"/>
    <w:rsid w:val="00AC7451"/>
    <w:rsid w:val="00AD14A5"/>
    <w:rsid w:val="00AF5C78"/>
    <w:rsid w:val="00B014B7"/>
    <w:rsid w:val="00B36E1D"/>
    <w:rsid w:val="00B62E7E"/>
    <w:rsid w:val="00B776A5"/>
    <w:rsid w:val="00BD41DC"/>
    <w:rsid w:val="00BE0949"/>
    <w:rsid w:val="00C236CF"/>
    <w:rsid w:val="00C2416E"/>
    <w:rsid w:val="00C72526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1BE1F-DCE6-4C66-8650-54C707C6F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2020-08-25T01:04:00Z</cp:lastPrinted>
  <dcterms:created xsi:type="dcterms:W3CDTF">2020-08-05T05:55:00Z</dcterms:created>
  <dcterms:modified xsi:type="dcterms:W3CDTF">2020-08-26T05:30:00Z</dcterms:modified>
</cp:coreProperties>
</file>