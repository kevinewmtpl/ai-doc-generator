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9F669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CFEFFBF" w14:textId="77777777" w:rsidR="00DD0292" w:rsidRDefault="00DD0292">
      <w:pPr>
        <w:rPr>
          <w:sz w:val="24"/>
        </w:rPr>
      </w:pPr>
    </w:p>
    <w:p w14:paraId="6DA627E9" w14:textId="4FC01396" w:rsidR="00FC7A38" w:rsidRDefault="00DD029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0406D">
        <w:rPr>
          <w:sz w:val="24"/>
        </w:rPr>
        <w:t>17</w:t>
      </w:r>
      <w:r w:rsidR="0060406D" w:rsidRPr="0060406D">
        <w:rPr>
          <w:sz w:val="24"/>
          <w:vertAlign w:val="superscript"/>
        </w:rPr>
        <w:t>th</w:t>
      </w:r>
      <w:r w:rsidR="0060406D">
        <w:rPr>
          <w:sz w:val="24"/>
        </w:rPr>
        <w:t xml:space="preserve"> Dec 2025</w:t>
      </w:r>
    </w:p>
    <w:p w14:paraId="1A561A9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4460F8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ECDB81B" w14:textId="174D0E65" w:rsidR="00CC2333" w:rsidRPr="00F83D1F" w:rsidRDefault="00E024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</w:t>
      </w:r>
      <w:r w:rsidR="00C241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>hoist down forklift</w:t>
      </w:r>
      <w:r w:rsidR="001A6F8A">
        <w:rPr>
          <w:sz w:val="24"/>
          <w:lang w:eastAsia="zh-CN"/>
        </w:rPr>
        <w:t xml:space="preserve"> from</w:t>
      </w:r>
      <w:r w:rsidR="00ED0900">
        <w:rPr>
          <w:sz w:val="24"/>
          <w:lang w:eastAsia="zh-CN"/>
        </w:rPr>
        <w:t xml:space="preserve"> </w:t>
      </w:r>
      <w:r w:rsidR="004F3680">
        <w:rPr>
          <w:sz w:val="24"/>
          <w:lang w:eastAsia="zh-CN"/>
        </w:rPr>
        <w:t>lorry</w:t>
      </w:r>
      <w:r>
        <w:rPr>
          <w:sz w:val="24"/>
          <w:lang w:eastAsia="zh-CN"/>
        </w:rPr>
        <w:t>,</w:t>
      </w:r>
      <w:r w:rsidR="00ED0900">
        <w:rPr>
          <w:sz w:val="24"/>
          <w:lang w:eastAsia="zh-CN"/>
        </w:rPr>
        <w:t xml:space="preserve"> using forklift</w:t>
      </w:r>
      <w:r>
        <w:rPr>
          <w:sz w:val="24"/>
          <w:lang w:eastAsia="zh-CN"/>
        </w:rPr>
        <w:t xml:space="preserve"> to fork down machine from lorry chassis, </w:t>
      </w:r>
      <w:r w:rsidR="00DD0292">
        <w:rPr>
          <w:sz w:val="24"/>
          <w:lang w:eastAsia="zh-CN"/>
        </w:rPr>
        <w:t xml:space="preserve">shift and position </w:t>
      </w:r>
      <w:r>
        <w:rPr>
          <w:sz w:val="24"/>
          <w:lang w:eastAsia="zh-CN"/>
        </w:rPr>
        <w:t xml:space="preserve">into production at ground floor </w:t>
      </w:r>
      <w:r w:rsidR="000856AF">
        <w:rPr>
          <w:sz w:val="24"/>
          <w:lang w:eastAsia="zh-CN"/>
        </w:rPr>
        <w:t xml:space="preserve"> </w:t>
      </w:r>
    </w:p>
    <w:p w14:paraId="751CC18A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B39D440" w14:textId="77777777"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249084AD" w14:textId="61B8E1BD" w:rsidR="00ED0900" w:rsidRDefault="00DD0292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1 unit </w:t>
      </w:r>
      <w:r w:rsidR="000D1AE9">
        <w:rPr>
          <w:rFonts w:eastAsia="Times New Roman"/>
          <w:color w:val="222222"/>
          <w:sz w:val="24"/>
          <w:szCs w:val="24"/>
          <w:lang w:val="en-SG" w:eastAsia="en-SG"/>
        </w:rPr>
        <w:t>machine</w:t>
      </w:r>
    </w:p>
    <w:p w14:paraId="573EAA34" w14:textId="249CAFE6" w:rsidR="00DD0292" w:rsidRDefault="000D1AE9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1250 x 1400 x 2100 mm</w:t>
      </w:r>
    </w:p>
    <w:p w14:paraId="1A146010" w14:textId="460FA45D" w:rsidR="000856AF" w:rsidRPr="00ED0900" w:rsidRDefault="00DD0292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Wt: </w:t>
      </w:r>
      <w:r w:rsidR="000D1AE9">
        <w:rPr>
          <w:rFonts w:eastAsia="Times New Roman"/>
          <w:color w:val="222222"/>
          <w:sz w:val="24"/>
          <w:szCs w:val="24"/>
          <w:lang w:val="en-SG" w:eastAsia="en-SG"/>
        </w:rPr>
        <w:t>900</w:t>
      </w: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 kg </w:t>
      </w:r>
    </w:p>
    <w:p w14:paraId="1AB6111E" w14:textId="77777777"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BB746E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136E7336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0F468A8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03D2174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3932C2" w14:textId="2112C4BC" w:rsidR="00F147AF" w:rsidRPr="0073503C" w:rsidRDefault="00604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23/12/25</w:t>
      </w:r>
    </w:p>
    <w:p w14:paraId="015D3198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F444405" w14:textId="77777777"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28F26FAD" w14:textId="6BC6A067" w:rsidR="001A6F8A" w:rsidRDefault="00604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ED0900">
        <w:rPr>
          <w:bCs/>
          <w:sz w:val="24"/>
          <w:szCs w:val="24"/>
          <w:lang w:eastAsia="zh-CN"/>
        </w:rPr>
        <w:t xml:space="preserve"> </w:t>
      </w:r>
      <w:r w:rsidR="001A6F8A">
        <w:rPr>
          <w:bCs/>
          <w:sz w:val="24"/>
          <w:szCs w:val="24"/>
          <w:lang w:eastAsia="zh-CN"/>
        </w:rPr>
        <w:t xml:space="preserve">am </w:t>
      </w:r>
    </w:p>
    <w:p w14:paraId="77B3089A" w14:textId="77777777"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A5DE41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F045923" w14:textId="77777777" w:rsidR="009C3595" w:rsidRDefault="00DD029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 Loyang Way</w:t>
      </w:r>
    </w:p>
    <w:p w14:paraId="14DC8D8D" w14:textId="77777777" w:rsidR="007E0784" w:rsidRPr="000B14C2" w:rsidRDefault="00DD029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Aviation </w:t>
      </w:r>
    </w:p>
    <w:p w14:paraId="6C2F1B2F" w14:textId="77777777" w:rsidR="00FC7A38" w:rsidRDefault="00FC7A38">
      <w:pPr>
        <w:rPr>
          <w:lang w:eastAsia="zh-CN"/>
        </w:rPr>
      </w:pPr>
    </w:p>
    <w:p w14:paraId="6632C66B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F2E9E3" w14:textId="38F7A634" w:rsidR="00DF421F" w:rsidRDefault="005F0C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EB0A1D">
        <w:rPr>
          <w:sz w:val="24"/>
          <w:lang w:eastAsia="zh-CN"/>
        </w:rPr>
        <w:t>2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14:paraId="36037C56" w14:textId="4818D2E9" w:rsidR="000856AF" w:rsidRDefault="00085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2.5ton</w:t>
      </w:r>
      <w:r w:rsidR="00DD029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</w:t>
      </w:r>
    </w:p>
    <w:p w14:paraId="3EC5C509" w14:textId="77777777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14:paraId="4424C349" w14:textId="77777777"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1995D8B5" w14:textId="426CC07C" w:rsidR="0060406D" w:rsidRDefault="00604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51649944" w14:textId="77777777" w:rsidR="006D186A" w:rsidRDefault="00085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1B58A610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E77DEB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5D66C7F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E0D32F5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9214078" w14:textId="77777777" w:rsidR="0060406D" w:rsidRDefault="0060406D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2A64426" w14:textId="2E29EACB"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7F913D51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01EA52A0" w14:textId="77777777"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157083E4" w14:textId="77777777" w:rsidR="00EB0A1D" w:rsidRDefault="00EB0A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8808B6A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167113D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0B13BB2A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EFFDE60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902D17C" w14:textId="77777777"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4C2B35E6" w14:textId="7A57ECD1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656C7F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30BF86B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4C55BE36" w14:textId="77777777" w:rsidR="00E0244B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3E9F928A" w14:textId="4ED9918E" w:rsidR="00FC7A38" w:rsidRPr="00AD14A5" w:rsidRDefault="00E0244B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AC5883C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57081F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6DBE3897" w14:textId="77777777"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14:paraId="322099CD" w14:textId="010260FE" w:rsidR="000D1AE9" w:rsidRDefault="000D1AE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358DE31B" w14:textId="77777777"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1F4E4C2A" w14:textId="2C92C7B1"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</w:t>
      </w:r>
      <w:r w:rsidR="000D1AE9">
        <w:rPr>
          <w:b w:val="0"/>
          <w:sz w:val="24"/>
          <w:szCs w:val="24"/>
          <w:u w:val="none"/>
          <w:lang w:eastAsia="zh-CN"/>
        </w:rPr>
        <w:t xml:space="preserve"> machine</w:t>
      </w:r>
      <w:r w:rsidR="00EB0A1D">
        <w:rPr>
          <w:b w:val="0"/>
          <w:sz w:val="24"/>
          <w:szCs w:val="24"/>
          <w:u w:val="none"/>
          <w:lang w:eastAsia="zh-CN"/>
        </w:rPr>
        <w:t xml:space="preserve"> from </w:t>
      </w:r>
      <w:r w:rsidR="004F3680">
        <w:rPr>
          <w:b w:val="0"/>
          <w:sz w:val="24"/>
          <w:szCs w:val="24"/>
          <w:u w:val="none"/>
          <w:lang w:eastAsia="zh-CN"/>
        </w:rPr>
        <w:t>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14:paraId="7A53CE3B" w14:textId="3357AA0E" w:rsidR="00FA16F6" w:rsidRPr="00E0244B" w:rsidRDefault="00ED0A4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14:paraId="7C1BA70A" w14:textId="60E40C2F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EB0A1D">
        <w:rPr>
          <w:b w:val="0"/>
          <w:sz w:val="24"/>
          <w:u w:val="none"/>
          <w:lang w:eastAsia="zh-CN"/>
        </w:rPr>
        <w:t xml:space="preserve">ine </w:t>
      </w:r>
      <w:r w:rsidR="00E0244B">
        <w:rPr>
          <w:b w:val="0"/>
          <w:sz w:val="24"/>
          <w:u w:val="none"/>
          <w:lang w:eastAsia="zh-CN"/>
        </w:rPr>
        <w:t xml:space="preserve">into production at ground floor </w:t>
      </w:r>
    </w:p>
    <w:p w14:paraId="4BE42358" w14:textId="77777777"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0A2CB26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6FC5AFB3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14:paraId="0DF25766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50F90CA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13259B7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3A8B47E" w14:textId="106F81C7"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Kevin Wong</w:t>
      </w:r>
      <w:r w:rsidR="0060406D" w:rsidRPr="0060406D">
        <w:rPr>
          <w:b w:val="0"/>
          <w:sz w:val="24"/>
          <w:u w:val="none"/>
          <w:lang w:eastAsia="zh-CN"/>
        </w:rPr>
        <w:t xml:space="preserve"> </w:t>
      </w:r>
      <w:r w:rsidR="0060406D">
        <w:rPr>
          <w:b w:val="0"/>
          <w:sz w:val="24"/>
          <w:u w:val="none"/>
          <w:lang w:eastAsia="zh-CN"/>
        </w:rPr>
        <w:t xml:space="preserve">/ Zailani </w:t>
      </w:r>
    </w:p>
    <w:p w14:paraId="5A213F02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487B0585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328F9855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CE6592" w14:textId="77777777" w:rsidR="00157173" w:rsidRDefault="00157173">
      <w:r>
        <w:separator/>
      </w:r>
    </w:p>
  </w:endnote>
  <w:endnote w:type="continuationSeparator" w:id="0">
    <w:p w14:paraId="6E90B938" w14:textId="77777777" w:rsidR="00157173" w:rsidRDefault="00157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FE9C7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4E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4E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3CAE8" w14:textId="77777777" w:rsidR="00157173" w:rsidRDefault="00157173">
      <w:r>
        <w:separator/>
      </w:r>
    </w:p>
  </w:footnote>
  <w:footnote w:type="continuationSeparator" w:id="0">
    <w:p w14:paraId="19A854AE" w14:textId="77777777" w:rsidR="00157173" w:rsidRDefault="00157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BAB11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2360CC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09E7FEB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B9E44EC" w14:textId="45E0EA27" w:rsidR="00FC7A38" w:rsidRDefault="0060406D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51C6D099" w14:textId="5C1C8405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33D66A1" w14:textId="77777777" w:rsidR="00FC7A38" w:rsidRDefault="00DE52F9">
    <w:pPr>
      <w:pStyle w:val="Header"/>
      <w:jc w:val="center"/>
    </w:pPr>
    <w:r>
      <w:t>GST Reg No. : M2-8923804 – 2</w:t>
    </w:r>
  </w:p>
  <w:p w14:paraId="759721A6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1F2E47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1019336">
    <w:abstractNumId w:val="2"/>
  </w:num>
  <w:num w:numId="2" w16cid:durableId="942883588">
    <w:abstractNumId w:val="4"/>
  </w:num>
  <w:num w:numId="3" w16cid:durableId="732891250">
    <w:abstractNumId w:val="0"/>
  </w:num>
  <w:num w:numId="4" w16cid:durableId="198475652">
    <w:abstractNumId w:val="9"/>
  </w:num>
  <w:num w:numId="5" w16cid:durableId="139932057">
    <w:abstractNumId w:val="5"/>
  </w:num>
  <w:num w:numId="6" w16cid:durableId="1831556188">
    <w:abstractNumId w:val="6"/>
  </w:num>
  <w:num w:numId="7" w16cid:durableId="1152062311">
    <w:abstractNumId w:val="3"/>
  </w:num>
  <w:num w:numId="8" w16cid:durableId="1608467142">
    <w:abstractNumId w:val="7"/>
  </w:num>
  <w:num w:numId="9" w16cid:durableId="1829443523">
    <w:abstractNumId w:val="1"/>
  </w:num>
  <w:num w:numId="10" w16cid:durableId="1547139422">
    <w:abstractNumId w:val="8"/>
  </w:num>
  <w:num w:numId="11" w16cid:durableId="186682230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07B9"/>
    <w:rsid w:val="000053DD"/>
    <w:rsid w:val="0001590F"/>
    <w:rsid w:val="00040D1C"/>
    <w:rsid w:val="00083B53"/>
    <w:rsid w:val="000856AF"/>
    <w:rsid w:val="00093347"/>
    <w:rsid w:val="000B14C2"/>
    <w:rsid w:val="000D1AE9"/>
    <w:rsid w:val="000E48B7"/>
    <w:rsid w:val="00147418"/>
    <w:rsid w:val="00157173"/>
    <w:rsid w:val="001603BC"/>
    <w:rsid w:val="00180C16"/>
    <w:rsid w:val="0018220D"/>
    <w:rsid w:val="00186A86"/>
    <w:rsid w:val="001A6F8A"/>
    <w:rsid w:val="001A79AD"/>
    <w:rsid w:val="001D4801"/>
    <w:rsid w:val="001D682C"/>
    <w:rsid w:val="001D7DDD"/>
    <w:rsid w:val="001E65B0"/>
    <w:rsid w:val="001F45D6"/>
    <w:rsid w:val="00282A7E"/>
    <w:rsid w:val="00297257"/>
    <w:rsid w:val="002E5BAE"/>
    <w:rsid w:val="00352E3D"/>
    <w:rsid w:val="00372A1A"/>
    <w:rsid w:val="00376590"/>
    <w:rsid w:val="00387587"/>
    <w:rsid w:val="00391A33"/>
    <w:rsid w:val="003B41A7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62039"/>
    <w:rsid w:val="00575B76"/>
    <w:rsid w:val="005A2F6A"/>
    <w:rsid w:val="005E3EC3"/>
    <w:rsid w:val="005F0CD8"/>
    <w:rsid w:val="0060406D"/>
    <w:rsid w:val="00625B41"/>
    <w:rsid w:val="00656C7F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D651E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659F0"/>
    <w:rsid w:val="00C84C45"/>
    <w:rsid w:val="00CC2333"/>
    <w:rsid w:val="00CD01C9"/>
    <w:rsid w:val="00CD4E44"/>
    <w:rsid w:val="00CE2BC7"/>
    <w:rsid w:val="00D63E8A"/>
    <w:rsid w:val="00D810A8"/>
    <w:rsid w:val="00D95D0B"/>
    <w:rsid w:val="00DA0070"/>
    <w:rsid w:val="00DA0349"/>
    <w:rsid w:val="00DD0292"/>
    <w:rsid w:val="00DD6A1A"/>
    <w:rsid w:val="00DE52F9"/>
    <w:rsid w:val="00DF421F"/>
    <w:rsid w:val="00E0244B"/>
    <w:rsid w:val="00E04147"/>
    <w:rsid w:val="00E30442"/>
    <w:rsid w:val="00E35857"/>
    <w:rsid w:val="00E40E90"/>
    <w:rsid w:val="00E54E30"/>
    <w:rsid w:val="00E70F0A"/>
    <w:rsid w:val="00E75EA7"/>
    <w:rsid w:val="00E868CD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948EC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1E2C8-9F7C-4D3C-A939-8F9AF1894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2023-07-07T01:56:00Z</cp:lastPrinted>
  <dcterms:created xsi:type="dcterms:W3CDTF">2023-06-08T02:23:00Z</dcterms:created>
  <dcterms:modified xsi:type="dcterms:W3CDTF">2025-12-17T05:27:00Z</dcterms:modified>
</cp:coreProperties>
</file>