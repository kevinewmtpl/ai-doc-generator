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87521" w14:textId="77777777" w:rsidR="002102AC" w:rsidRDefault="002102AC">
      <w:pPr>
        <w:pStyle w:val="Title"/>
        <w:jc w:val="left"/>
        <w:rPr>
          <w:lang w:eastAsia="zh-CN"/>
        </w:rPr>
      </w:pPr>
    </w:p>
    <w:p w14:paraId="0BBB8952" w14:textId="16E898BE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3BA4FB36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F32E1">
        <w:rPr>
          <w:sz w:val="24"/>
        </w:rPr>
        <w:t>11</w:t>
      </w:r>
      <w:r w:rsidR="002F32E1" w:rsidRPr="002F32E1">
        <w:rPr>
          <w:sz w:val="24"/>
          <w:vertAlign w:val="superscript"/>
        </w:rPr>
        <w:t>th</w:t>
      </w:r>
      <w:r w:rsidR="002F32E1">
        <w:rPr>
          <w:sz w:val="24"/>
        </w:rPr>
        <w:t xml:space="preserve"> Nov </w:t>
      </w:r>
      <w:r w:rsidR="00BE3DB7">
        <w:rPr>
          <w:sz w:val="24"/>
          <w:lang w:eastAsia="zh-CN"/>
        </w:rPr>
        <w:t>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4D87A61" w14:textId="630ED0BF" w:rsidR="0011212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hoist </w:t>
      </w:r>
      <w:r w:rsidR="002F32E1">
        <w:rPr>
          <w:sz w:val="24"/>
          <w:lang w:eastAsia="zh-CN"/>
        </w:rPr>
        <w:t>up Dumpster onto dumpster frame</w:t>
      </w:r>
      <w:r>
        <w:rPr>
          <w:sz w:val="24"/>
          <w:lang w:eastAsia="zh-CN"/>
        </w:rPr>
        <w:t xml:space="preserve">, </w:t>
      </w:r>
      <w:r w:rsidR="00EA6C19"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2F32E1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</w:t>
      </w:r>
      <w:r w:rsidR="002F32E1">
        <w:rPr>
          <w:sz w:val="24"/>
          <w:lang w:eastAsia="zh-CN"/>
        </w:rPr>
        <w:t xml:space="preserve">d position to designated location 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76929DF" w14:textId="308D1ABD" w:rsidR="00112121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2F32E1">
        <w:rPr>
          <w:b/>
          <w:sz w:val="24"/>
          <w:lang w:eastAsia="zh-CN"/>
        </w:rPr>
        <w:t>Dumpster</w:t>
      </w:r>
    </w:p>
    <w:p w14:paraId="41EC9BF9" w14:textId="46CC94E5" w:rsidR="002F32E1" w:rsidRPr="002F32E1" w:rsidRDefault="002F32E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4, 500 kg </w:t>
      </w:r>
    </w:p>
    <w:p w14:paraId="30C5BF48" w14:textId="01B67D94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3D5E4C09" w14:textId="56DD22A2" w:rsidR="00684C71" w:rsidRPr="00B42E49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8C59B2D" w14:textId="02004BF6" w:rsidR="00596CA5" w:rsidRDefault="002F32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20/11/25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711900B8" w:rsidR="003B63D2" w:rsidRPr="003B63D2" w:rsidRDefault="002F32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09:00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5EA7E8B3" w:rsidR="00707B09" w:rsidRDefault="002F32E1" w:rsidP="00707B09">
      <w:pPr>
        <w:pStyle w:val="Heading4"/>
      </w:pPr>
      <w:r>
        <w:t xml:space="preserve">28 </w:t>
      </w:r>
      <w:proofErr w:type="spellStart"/>
      <w:r>
        <w:t>Kranji</w:t>
      </w:r>
      <w:proofErr w:type="spellEnd"/>
      <w:r>
        <w:t xml:space="preserve"> Loop, </w:t>
      </w:r>
      <w:proofErr w:type="spellStart"/>
      <w:r>
        <w:t>Kranji</w:t>
      </w:r>
      <w:proofErr w:type="spellEnd"/>
      <w:r>
        <w:t xml:space="preserve"> Green #01-02</w:t>
      </w:r>
    </w:p>
    <w:p w14:paraId="0E24D1F9" w14:textId="40FA4AA5" w:rsidR="00707B09" w:rsidRPr="00707B09" w:rsidRDefault="002F32E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Chung Ah </w:t>
      </w:r>
    </w:p>
    <w:p w14:paraId="3597EDF0" w14:textId="77777777" w:rsidR="00684C71" w:rsidRDefault="00684C71">
      <w:pPr>
        <w:rPr>
          <w:lang w:eastAsia="zh-CN"/>
        </w:rPr>
      </w:pPr>
    </w:p>
    <w:p w14:paraId="17F1A773" w14:textId="7BB0A687" w:rsidR="006E1213" w:rsidRPr="002F32E1" w:rsidRDefault="00F176B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F3C7B96" w14:textId="604D258D" w:rsidR="006E1213" w:rsidRDefault="002F32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51773B9B" w:rsidR="00684C71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285CC5D" w14:textId="03AAE342" w:rsidR="0089636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02AC">
        <w:rPr>
          <w:sz w:val="24"/>
          <w:lang w:eastAsia="zh-CN"/>
        </w:rPr>
        <w:t>ire</w:t>
      </w:r>
      <w:r w:rsidR="002F32E1">
        <w:rPr>
          <w:sz w:val="24"/>
          <w:lang w:eastAsia="zh-CN"/>
        </w:rPr>
        <w:t xml:space="preserve"> sling </w:t>
      </w:r>
    </w:p>
    <w:p w14:paraId="75AB02AE" w14:textId="3959BE34" w:rsidR="002753A3" w:rsidRDefault="002F32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753A3">
        <w:rPr>
          <w:sz w:val="24"/>
          <w:lang w:eastAsia="zh-CN"/>
        </w:rPr>
        <w:t>and jack</w:t>
      </w:r>
    </w:p>
    <w:p w14:paraId="4058B98F" w14:textId="0F56767F" w:rsidR="00C00BDD" w:rsidRDefault="00275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9248D">
        <w:rPr>
          <w:sz w:val="24"/>
          <w:lang w:eastAsia="zh-CN"/>
        </w:rPr>
        <w:t>oodblock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4121D5C" w14:textId="77777777" w:rsidR="002F32E1" w:rsidRDefault="002F32E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802DE9B" w14:textId="030C908D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75F9EC1" w14:textId="01C8410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72FEAA5" w14:textId="4EBFBC76" w:rsidR="004F01EA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2D7EA2A9" w14:textId="2812DA83" w:rsidR="00B42E49" w:rsidRPr="002102AC" w:rsidRDefault="00EA6C19" w:rsidP="002102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20AC0540" w:rsidR="00FE09CB" w:rsidRPr="00B42E49" w:rsidRDefault="00A9248D" w:rsidP="00B42E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42E49">
        <w:rPr>
          <w:sz w:val="24"/>
          <w:lang w:eastAsia="zh-CN"/>
        </w:rPr>
        <w:t>Rigger to i</w:t>
      </w:r>
      <w:r w:rsidR="00DE08CC" w:rsidRPr="00B42E49">
        <w:rPr>
          <w:sz w:val="24"/>
          <w:lang w:eastAsia="zh-CN"/>
        </w:rPr>
        <w:t>nsert s</w:t>
      </w:r>
      <w:r w:rsidRPr="00B42E49">
        <w:rPr>
          <w:sz w:val="24"/>
          <w:lang w:eastAsia="zh-CN"/>
        </w:rPr>
        <w:t xml:space="preserve">ling to </w:t>
      </w:r>
      <w:r w:rsidR="002F32E1">
        <w:rPr>
          <w:sz w:val="24"/>
          <w:lang w:eastAsia="zh-CN"/>
        </w:rPr>
        <w:t xml:space="preserve">lorry </w:t>
      </w:r>
      <w:r w:rsidRPr="00B42E49">
        <w:rPr>
          <w:sz w:val="24"/>
          <w:lang w:eastAsia="zh-CN"/>
        </w:rPr>
        <w:t xml:space="preserve">crane hook </w:t>
      </w:r>
    </w:p>
    <w:p w14:paraId="6CFCF5ED" w14:textId="75ABEDDE" w:rsidR="006E1213" w:rsidRPr="002F32E1" w:rsidRDefault="00A9248D" w:rsidP="002F32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2F32E1">
        <w:rPr>
          <w:sz w:val="24"/>
          <w:lang w:eastAsia="zh-CN"/>
        </w:rPr>
        <w:t xml:space="preserve">dumpster </w:t>
      </w:r>
      <w:r>
        <w:rPr>
          <w:sz w:val="24"/>
          <w:lang w:eastAsia="zh-CN"/>
        </w:rPr>
        <w:t xml:space="preserve"> </w:t>
      </w:r>
    </w:p>
    <w:p w14:paraId="79774380" w14:textId="320D6346" w:rsidR="001A07FF" w:rsidRPr="002F32E1" w:rsidRDefault="0059208D" w:rsidP="002F32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F32E1">
        <w:rPr>
          <w:sz w:val="24"/>
          <w:lang w:eastAsia="zh-CN"/>
        </w:rPr>
        <w:t>dumpster and load onto dumpster frame</w:t>
      </w:r>
    </w:p>
    <w:p w14:paraId="6F658866" w14:textId="6FBF7074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</w:t>
      </w:r>
      <w:r w:rsidR="002F32E1">
        <w:rPr>
          <w:sz w:val="24"/>
          <w:lang w:eastAsia="zh-CN"/>
        </w:rPr>
        <w:t>frame</w:t>
      </w:r>
      <w:r w:rsidR="001A1E38">
        <w:rPr>
          <w:sz w:val="24"/>
          <w:lang w:eastAsia="zh-CN"/>
        </w:rPr>
        <w:t xml:space="preserve"> </w:t>
      </w:r>
    </w:p>
    <w:p w14:paraId="08749861" w14:textId="1239BEF6" w:rsidR="002102AC" w:rsidRPr="002F32E1" w:rsidRDefault="002F32E1" w:rsidP="002F32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425424" w:rsidRPr="002F32E1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dumpster</w:t>
      </w:r>
      <w:r w:rsidR="00425424" w:rsidRPr="002F32E1">
        <w:rPr>
          <w:sz w:val="24"/>
          <w:lang w:eastAsia="zh-CN"/>
        </w:rPr>
        <w:t xml:space="preserve"> at</w:t>
      </w:r>
      <w:r w:rsidR="0081336E" w:rsidRPr="002F32E1">
        <w:rPr>
          <w:sz w:val="24"/>
          <w:lang w:eastAsia="zh-CN"/>
        </w:rPr>
        <w:t xml:space="preserve"> </w:t>
      </w:r>
      <w:r w:rsidR="00205704" w:rsidRPr="002F32E1">
        <w:rPr>
          <w:sz w:val="24"/>
          <w:lang w:eastAsia="zh-CN"/>
        </w:rPr>
        <w:t xml:space="preserve">the </w:t>
      </w:r>
      <w:r w:rsidR="00805829" w:rsidRPr="002F32E1">
        <w:rPr>
          <w:sz w:val="24"/>
          <w:lang w:eastAsia="zh-CN"/>
        </w:rPr>
        <w:t>de</w:t>
      </w:r>
      <w:r w:rsidR="00DB001C" w:rsidRPr="002F32E1">
        <w:rPr>
          <w:sz w:val="24"/>
          <w:lang w:eastAsia="zh-CN"/>
        </w:rPr>
        <w:t>s</w:t>
      </w:r>
      <w:r w:rsidR="00F3464B" w:rsidRPr="002F32E1">
        <w:rPr>
          <w:sz w:val="24"/>
          <w:lang w:eastAsia="zh-CN"/>
        </w:rPr>
        <w:t>ignated location</w:t>
      </w:r>
    </w:p>
    <w:p w14:paraId="15745CCB" w14:textId="502228D2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C161C71" w14:textId="77777777" w:rsidR="002F32E1" w:rsidRDefault="002F32E1" w:rsidP="00833A70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14:paraId="207C786E" w14:textId="5FD150D0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3E153295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>Kevin Wong</w:t>
      </w:r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42BFC" w14:textId="77777777" w:rsidR="004E374E" w:rsidRDefault="004E374E">
      <w:r>
        <w:separator/>
      </w:r>
    </w:p>
  </w:endnote>
  <w:endnote w:type="continuationSeparator" w:id="0">
    <w:p w14:paraId="4ED8A884" w14:textId="77777777" w:rsidR="004E374E" w:rsidRDefault="004E3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1B572" w14:textId="77777777" w:rsidR="004E374E" w:rsidRDefault="004E374E">
      <w:r>
        <w:separator/>
      </w:r>
    </w:p>
  </w:footnote>
  <w:footnote w:type="continuationSeparator" w:id="0">
    <w:p w14:paraId="4ED0308B" w14:textId="77777777" w:rsidR="004E374E" w:rsidRDefault="004E3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A701A"/>
    <w:rsid w:val="000C46C5"/>
    <w:rsid w:val="001064C0"/>
    <w:rsid w:val="00112121"/>
    <w:rsid w:val="00112D07"/>
    <w:rsid w:val="00151974"/>
    <w:rsid w:val="001635B3"/>
    <w:rsid w:val="00180280"/>
    <w:rsid w:val="00180C0F"/>
    <w:rsid w:val="00194C7A"/>
    <w:rsid w:val="001A07FF"/>
    <w:rsid w:val="001A1E38"/>
    <w:rsid w:val="001F6B65"/>
    <w:rsid w:val="00205704"/>
    <w:rsid w:val="002102AC"/>
    <w:rsid w:val="00216071"/>
    <w:rsid w:val="00221454"/>
    <w:rsid w:val="002467A8"/>
    <w:rsid w:val="002753A3"/>
    <w:rsid w:val="00282926"/>
    <w:rsid w:val="002859AC"/>
    <w:rsid w:val="00294E87"/>
    <w:rsid w:val="002B79BE"/>
    <w:rsid w:val="002F32E1"/>
    <w:rsid w:val="0030061F"/>
    <w:rsid w:val="0030245E"/>
    <w:rsid w:val="0031773D"/>
    <w:rsid w:val="0035220F"/>
    <w:rsid w:val="00370B7A"/>
    <w:rsid w:val="00370D03"/>
    <w:rsid w:val="00382090"/>
    <w:rsid w:val="003B63D2"/>
    <w:rsid w:val="003E70B3"/>
    <w:rsid w:val="00425424"/>
    <w:rsid w:val="0047763D"/>
    <w:rsid w:val="004C6F5B"/>
    <w:rsid w:val="004E374E"/>
    <w:rsid w:val="004E5848"/>
    <w:rsid w:val="004F01EA"/>
    <w:rsid w:val="00501041"/>
    <w:rsid w:val="00542502"/>
    <w:rsid w:val="00591056"/>
    <w:rsid w:val="0059208D"/>
    <w:rsid w:val="00596CA5"/>
    <w:rsid w:val="005A2371"/>
    <w:rsid w:val="005C3290"/>
    <w:rsid w:val="005D62D1"/>
    <w:rsid w:val="006412B9"/>
    <w:rsid w:val="00684C71"/>
    <w:rsid w:val="00685287"/>
    <w:rsid w:val="006B26CB"/>
    <w:rsid w:val="006B6525"/>
    <w:rsid w:val="006C492D"/>
    <w:rsid w:val="006D103C"/>
    <w:rsid w:val="006D58AB"/>
    <w:rsid w:val="006E1213"/>
    <w:rsid w:val="006F0B29"/>
    <w:rsid w:val="00707B09"/>
    <w:rsid w:val="00707E93"/>
    <w:rsid w:val="00716965"/>
    <w:rsid w:val="007223C5"/>
    <w:rsid w:val="007C1E4D"/>
    <w:rsid w:val="007E7225"/>
    <w:rsid w:val="007E7670"/>
    <w:rsid w:val="00805829"/>
    <w:rsid w:val="0081336E"/>
    <w:rsid w:val="00833A70"/>
    <w:rsid w:val="0084617C"/>
    <w:rsid w:val="00846C30"/>
    <w:rsid w:val="00872D61"/>
    <w:rsid w:val="0089240A"/>
    <w:rsid w:val="0089636E"/>
    <w:rsid w:val="008B11D4"/>
    <w:rsid w:val="008C54AF"/>
    <w:rsid w:val="008D1F25"/>
    <w:rsid w:val="008D3552"/>
    <w:rsid w:val="008E21C2"/>
    <w:rsid w:val="008F369E"/>
    <w:rsid w:val="0090480E"/>
    <w:rsid w:val="00927B06"/>
    <w:rsid w:val="00952F7F"/>
    <w:rsid w:val="00993B70"/>
    <w:rsid w:val="009A6414"/>
    <w:rsid w:val="009A7C27"/>
    <w:rsid w:val="009C1EC8"/>
    <w:rsid w:val="009E378B"/>
    <w:rsid w:val="009F640B"/>
    <w:rsid w:val="00A525B4"/>
    <w:rsid w:val="00A5466A"/>
    <w:rsid w:val="00A64537"/>
    <w:rsid w:val="00A9248D"/>
    <w:rsid w:val="00AD4078"/>
    <w:rsid w:val="00B02309"/>
    <w:rsid w:val="00B35068"/>
    <w:rsid w:val="00B42E49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1884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4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2025-07-03T02:08:00Z</cp:lastPrinted>
  <dcterms:created xsi:type="dcterms:W3CDTF">2025-11-11T02:58:00Z</dcterms:created>
  <dcterms:modified xsi:type="dcterms:W3CDTF">2025-11-11T02:58:00Z</dcterms:modified>
</cp:coreProperties>
</file>