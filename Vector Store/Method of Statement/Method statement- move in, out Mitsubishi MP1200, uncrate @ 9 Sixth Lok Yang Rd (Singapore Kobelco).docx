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8156A9">
      <w:pPr>
        <w:rPr>
          <w:sz w:val="24"/>
          <w:lang w:eastAsia="zh-CN"/>
        </w:rPr>
      </w:pPr>
      <w:r>
        <w:rPr>
          <w:sz w:val="24"/>
        </w:rPr>
        <w:t>Date: 21</w:t>
      </w:r>
      <w:r w:rsidRPr="008156A9">
        <w:rPr>
          <w:sz w:val="24"/>
          <w:vertAlign w:val="superscript"/>
        </w:rPr>
        <w:t>st</w:t>
      </w:r>
      <w:r>
        <w:rPr>
          <w:sz w:val="24"/>
        </w:rPr>
        <w:t xml:space="preserve"> May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E079B" w:rsidRDefault="000E0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 w:rsidR="0081336E"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</w:p>
    <w:p w:rsidR="00ED5922" w:rsidRDefault="000E0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from production to loading bay, hoist up onto lorry chassis and deliver to scrapyard for disposal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  <w:bookmarkStart w:id="0" w:name="_GoBack"/>
      <w:bookmarkEnd w:id="0"/>
    </w:p>
    <w:p w:rsidR="000E079B" w:rsidRPr="000E079B" w:rsidRDefault="000E079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8156A9">
        <w:rPr>
          <w:b/>
          <w:sz w:val="24"/>
          <w:szCs w:val="24"/>
          <w:lang w:eastAsia="zh-CN"/>
        </w:rPr>
        <w:t>Mitsubishi MP1200</w:t>
      </w:r>
    </w:p>
    <w:p w:rsidR="00767049" w:rsidRDefault="008156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1910 x 1880 x 2015 m</w:t>
      </w:r>
      <w:r w:rsidR="0027302B">
        <w:rPr>
          <w:sz w:val="24"/>
          <w:szCs w:val="24"/>
          <w:lang w:eastAsia="zh-CN"/>
        </w:rPr>
        <w:t>m</w:t>
      </w:r>
    </w:p>
    <w:p w:rsidR="008F7C86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156A9">
        <w:rPr>
          <w:sz w:val="24"/>
          <w:szCs w:val="24"/>
          <w:lang w:eastAsia="zh-CN"/>
        </w:rPr>
        <w:t xml:space="preserve"> 3, 100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0E079B" w:rsidRDefault="000E0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79B" w:rsidRDefault="000E079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 to dispose</w:t>
      </w:r>
    </w:p>
    <w:p w:rsidR="000E079B" w:rsidRDefault="000E0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8156A9">
        <w:rPr>
          <w:sz w:val="24"/>
          <w:szCs w:val="24"/>
          <w:lang w:eastAsia="zh-CN"/>
        </w:rPr>
        <w:t xml:space="preserve">unit used Mitsubishi PA05S Wire Cut </w:t>
      </w:r>
    </w:p>
    <w:p w:rsidR="008156A9" w:rsidRDefault="008156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1395 x 820 x 2100 mm</w:t>
      </w:r>
    </w:p>
    <w:p w:rsidR="008156A9" w:rsidRPr="000E079B" w:rsidRDefault="008156A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Wt: 3, 000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156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04/06/24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E079B" w:rsidP="00707B09">
      <w:pPr>
        <w:pStyle w:val="Heading4"/>
      </w:pPr>
      <w:r>
        <w:t>9 Sixth Lok Yang Rd</w:t>
      </w:r>
    </w:p>
    <w:p w:rsidR="00707B09" w:rsidRPr="00707B09" w:rsidRDefault="008156A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</w:t>
      </w:r>
      <w:r w:rsidR="00BA6B45">
        <w:rPr>
          <w:sz w:val="24"/>
          <w:szCs w:val="24"/>
          <w:lang w:eastAsia="zh-CN"/>
        </w:rPr>
        <w:t>lco</w:t>
      </w:r>
      <w:r w:rsidR="000E079B">
        <w:rPr>
          <w:sz w:val="24"/>
          <w:szCs w:val="24"/>
          <w:lang w:eastAsia="zh-CN"/>
        </w:rPr>
        <w:t xml:space="preserve"> Pte</w:t>
      </w:r>
      <w:r w:rsidR="00A30C5A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156A9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156A9" w:rsidRDefault="00BA6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56A9">
        <w:rPr>
          <w:sz w:val="24"/>
          <w:lang w:eastAsia="zh-CN"/>
        </w:rPr>
        <w:t>rowbar</w:t>
      </w:r>
    </w:p>
    <w:p w:rsidR="00BA6B45" w:rsidRDefault="008156A9" w:rsidP="008156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:rsidR="000E079B" w:rsidRDefault="00BA6B45" w:rsidP="008156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  <w:r w:rsidR="0027302B">
        <w:rPr>
          <w:sz w:val="24"/>
          <w:lang w:eastAsia="zh-CN"/>
        </w:rPr>
        <w:t xml:space="preserve"> </w:t>
      </w:r>
    </w:p>
    <w:p w:rsidR="008156A9" w:rsidRDefault="008156A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8156A9" w:rsidRDefault="008156A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27302B" w:rsidRPr="000E079B" w:rsidRDefault="0027302B" w:rsidP="000E07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27302B" w:rsidRDefault="008156A9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27302B">
        <w:rPr>
          <w:sz w:val="24"/>
          <w:lang w:eastAsia="zh-CN"/>
        </w:rPr>
        <w:t xml:space="preserve">ttached sling to crane hook </w:t>
      </w:r>
    </w:p>
    <w:p w:rsidR="008156A9" w:rsidRPr="0027302B" w:rsidRDefault="008156A9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>to rigging point of machine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0E079B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8156A9" w:rsidRDefault="008156A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</w:t>
      </w:r>
      <w:r w:rsidR="00BA6B45">
        <w:rPr>
          <w:sz w:val="24"/>
          <w:lang w:eastAsia="zh-CN"/>
        </w:rPr>
        <w:t xml:space="preserve">levelling pad under machine bed </w:t>
      </w:r>
    </w:p>
    <w:p w:rsidR="000E079B" w:rsidRDefault="00BA6B45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To shift out 1</w:t>
      </w:r>
      <w:r w:rsidR="000E079B">
        <w:rPr>
          <w:sz w:val="24"/>
          <w:lang w:eastAsia="zh-CN"/>
        </w:rPr>
        <w:t xml:space="preserve"> unit used machine to loading area </w:t>
      </w:r>
    </w:p>
    <w:p w:rsidR="00BA6B45" w:rsidRDefault="000E079B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BA6B4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lorry chassis </w:t>
      </w:r>
      <w:r w:rsidR="00BA6B45">
        <w:rPr>
          <w:sz w:val="24"/>
          <w:lang w:eastAsia="zh-CN"/>
        </w:rPr>
        <w:t>and secured with strapping belt</w:t>
      </w:r>
    </w:p>
    <w:p w:rsidR="006175E6" w:rsidRPr="00431476" w:rsidRDefault="00BA6B45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</w:t>
      </w:r>
      <w:r>
        <w:rPr>
          <w:sz w:val="24"/>
          <w:lang w:eastAsia="zh-CN"/>
        </w:rPr>
        <w:t xml:space="preserve"> to scrapyard for disposal</w:t>
      </w:r>
    </w:p>
    <w:p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BA6B45" w:rsidRPr="000E079B" w:rsidRDefault="00BA6B45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A6B45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6C5" w:rsidRDefault="000B06C5">
      <w:r>
        <w:separator/>
      </w:r>
    </w:p>
  </w:endnote>
  <w:endnote w:type="continuationSeparator" w:id="0">
    <w:p w:rsidR="000B06C5" w:rsidRDefault="000B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5AD1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5AD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6C5" w:rsidRDefault="000B06C5">
      <w:r>
        <w:separator/>
      </w:r>
    </w:p>
  </w:footnote>
  <w:footnote w:type="continuationSeparator" w:id="0">
    <w:p w:rsidR="000B06C5" w:rsidRDefault="000B06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05AD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</w:t>
    </w:r>
    <w:r w:rsidR="00BA6B45">
      <w:t>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BA6B45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05AD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B06C5"/>
    <w:rsid w:val="000B5367"/>
    <w:rsid w:val="000C46C5"/>
    <w:rsid w:val="000E079B"/>
    <w:rsid w:val="00100317"/>
    <w:rsid w:val="0013400B"/>
    <w:rsid w:val="0019646E"/>
    <w:rsid w:val="001A07FF"/>
    <w:rsid w:val="001F0EA4"/>
    <w:rsid w:val="00205704"/>
    <w:rsid w:val="0025248E"/>
    <w:rsid w:val="0027302B"/>
    <w:rsid w:val="002827E4"/>
    <w:rsid w:val="00294E87"/>
    <w:rsid w:val="0030061F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05AD1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156A9"/>
    <w:rsid w:val="008540C4"/>
    <w:rsid w:val="00872D61"/>
    <w:rsid w:val="0087327A"/>
    <w:rsid w:val="008B11D4"/>
    <w:rsid w:val="008D1F25"/>
    <w:rsid w:val="008D3552"/>
    <w:rsid w:val="008F7C86"/>
    <w:rsid w:val="00941E75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A6B45"/>
    <w:rsid w:val="00BB614A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2023-09-11T07:58:00Z</cp:lastPrinted>
  <dcterms:created xsi:type="dcterms:W3CDTF">2024-05-21T01:05:00Z</dcterms:created>
  <dcterms:modified xsi:type="dcterms:W3CDTF">2024-05-21T01:05:00Z</dcterms:modified>
</cp:coreProperties>
</file>