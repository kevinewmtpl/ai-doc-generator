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1A528E" w14:textId="77777777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1526564F" w14:textId="77777777" w:rsidR="00130D2B" w:rsidRDefault="00130D2B">
      <w:pPr>
        <w:rPr>
          <w:sz w:val="24"/>
        </w:rPr>
      </w:pPr>
    </w:p>
    <w:p w14:paraId="57534C29" w14:textId="3554E6C8" w:rsidR="006467DA" w:rsidRDefault="00863598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30D2B">
        <w:rPr>
          <w:sz w:val="24"/>
        </w:rPr>
        <w:t>01</w:t>
      </w:r>
      <w:r w:rsidR="00130D2B" w:rsidRPr="00130D2B">
        <w:rPr>
          <w:sz w:val="24"/>
          <w:vertAlign w:val="superscript"/>
        </w:rPr>
        <w:t>st</w:t>
      </w:r>
      <w:r w:rsidR="00130D2B">
        <w:rPr>
          <w:sz w:val="24"/>
        </w:rPr>
        <w:t xml:space="preserve"> Sep 2025</w:t>
      </w:r>
    </w:p>
    <w:p w14:paraId="319DAC7E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08EF3152" w14:textId="77777777" w:rsidR="00863598" w:rsidRDefault="0086359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  <w:r>
        <w:rPr>
          <w:b/>
          <w:bCs/>
          <w:sz w:val="32"/>
          <w:u w:val="single"/>
          <w:lang w:eastAsia="zh-CN"/>
        </w:rPr>
        <w:t xml:space="preserve"> </w:t>
      </w:r>
    </w:p>
    <w:p w14:paraId="5B43DE92" w14:textId="690B9AD9" w:rsidR="00466C7A" w:rsidRDefault="00130D2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9C063E">
        <w:rPr>
          <w:sz w:val="24"/>
          <w:lang w:eastAsia="zh-CN"/>
        </w:rPr>
        <w:t xml:space="preserve">unload/hoist down </w:t>
      </w:r>
      <w:r w:rsidR="00915748">
        <w:rPr>
          <w:sz w:val="24"/>
          <w:lang w:eastAsia="zh-CN"/>
        </w:rPr>
        <w:t>2</w:t>
      </w:r>
      <w:r w:rsidR="00C117D3">
        <w:rPr>
          <w:sz w:val="24"/>
          <w:lang w:eastAsia="zh-CN"/>
        </w:rPr>
        <w:t xml:space="preserve"> uni</w:t>
      </w:r>
      <w:r w:rsidR="00863598">
        <w:rPr>
          <w:sz w:val="24"/>
          <w:lang w:eastAsia="zh-CN"/>
        </w:rPr>
        <w:t>t</w:t>
      </w:r>
      <w:r w:rsidR="00915748">
        <w:rPr>
          <w:sz w:val="24"/>
          <w:lang w:eastAsia="zh-CN"/>
        </w:rPr>
        <w:t>s</w:t>
      </w:r>
      <w:r w:rsidR="00863598">
        <w:rPr>
          <w:sz w:val="24"/>
          <w:lang w:eastAsia="zh-CN"/>
        </w:rPr>
        <w:t xml:space="preserve"> machine </w:t>
      </w:r>
      <w:r w:rsidR="00915748">
        <w:rPr>
          <w:sz w:val="24"/>
          <w:lang w:eastAsia="zh-CN"/>
        </w:rPr>
        <w:t xml:space="preserve">with accessories </w:t>
      </w:r>
      <w:r w:rsidR="00863598">
        <w:rPr>
          <w:sz w:val="24"/>
          <w:lang w:eastAsia="zh-CN"/>
        </w:rPr>
        <w:t>from lorry</w:t>
      </w:r>
      <w:r w:rsidR="00631D51">
        <w:rPr>
          <w:sz w:val="24"/>
          <w:lang w:eastAsia="zh-CN"/>
        </w:rPr>
        <w:t xml:space="preserve"> chassis, </w:t>
      </w:r>
      <w:r w:rsidR="00FF0DF6">
        <w:rPr>
          <w:sz w:val="24"/>
          <w:lang w:eastAsia="zh-CN"/>
        </w:rPr>
        <w:t>load onto platform,</w:t>
      </w:r>
      <w:r w:rsidR="0004321A">
        <w:rPr>
          <w:sz w:val="24"/>
          <w:lang w:eastAsia="zh-CN"/>
        </w:rPr>
        <w:t xml:space="preserve"> </w:t>
      </w:r>
      <w:r w:rsidR="001C1A1B">
        <w:rPr>
          <w:sz w:val="24"/>
          <w:lang w:eastAsia="zh-CN"/>
        </w:rPr>
        <w:t xml:space="preserve">shift and </w:t>
      </w:r>
      <w:r w:rsidR="0004321A">
        <w:rPr>
          <w:sz w:val="24"/>
          <w:lang w:eastAsia="zh-CN"/>
        </w:rPr>
        <w:t>position into</w:t>
      </w:r>
      <w:r w:rsidR="00FF0DF6">
        <w:rPr>
          <w:sz w:val="24"/>
          <w:lang w:eastAsia="zh-CN"/>
        </w:rPr>
        <w:t xml:space="preserve"> </w:t>
      </w:r>
      <w:r w:rsidR="008320CF">
        <w:rPr>
          <w:sz w:val="24"/>
          <w:lang w:eastAsia="zh-CN"/>
        </w:rPr>
        <w:t xml:space="preserve">customer </w:t>
      </w:r>
      <w:r w:rsidR="00FF0DF6">
        <w:rPr>
          <w:sz w:val="24"/>
          <w:lang w:eastAsia="zh-CN"/>
        </w:rPr>
        <w:t>premise at ground</w:t>
      </w:r>
    </w:p>
    <w:p w14:paraId="358517FD" w14:textId="7BA998C0" w:rsidR="00130D2B" w:rsidRPr="00863598" w:rsidRDefault="00130D2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 xml:space="preserve">2) To </w:t>
      </w:r>
      <w:r w:rsidR="009A6623">
        <w:rPr>
          <w:sz w:val="24"/>
          <w:lang w:eastAsia="zh-CN"/>
        </w:rPr>
        <w:t>shift</w:t>
      </w:r>
      <w:r>
        <w:rPr>
          <w:sz w:val="24"/>
          <w:lang w:eastAsia="zh-CN"/>
        </w:rPr>
        <w:t xml:space="preserve"> out 1 unit machine from #01-10 and </w:t>
      </w:r>
      <w:r w:rsidR="009A6623">
        <w:rPr>
          <w:sz w:val="24"/>
          <w:lang w:eastAsia="zh-CN"/>
        </w:rPr>
        <w:t>move</w:t>
      </w:r>
      <w:r>
        <w:rPr>
          <w:sz w:val="24"/>
          <w:lang w:eastAsia="zh-CN"/>
        </w:rPr>
        <w:t xml:space="preserve"> into #01-03</w:t>
      </w:r>
    </w:p>
    <w:p w14:paraId="55BE6154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03A8A8A3" w14:textId="77777777" w:rsidR="00D278B7" w:rsidRPr="007D5491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14:paraId="70057FF6" w14:textId="27F4F5F2" w:rsidR="00130D2B" w:rsidRPr="00130D2B" w:rsidRDefault="00130D2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To unit #01-03</w:t>
      </w:r>
    </w:p>
    <w:p w14:paraId="785A35E0" w14:textId="7BAE7D2F" w:rsidR="007D5491" w:rsidRDefault="000F2FB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units VCN-430AL</w:t>
      </w:r>
    </w:p>
    <w:p w14:paraId="37D1C936" w14:textId="190724F9" w:rsidR="00D278B7" w:rsidRDefault="0086359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</w:t>
      </w:r>
      <w:r w:rsidR="00915748">
        <w:rPr>
          <w:bCs/>
          <w:sz w:val="24"/>
          <w:szCs w:val="24"/>
          <w:lang w:eastAsia="zh-CN"/>
        </w:rPr>
        <w:t>600 x 2100 m</w:t>
      </w:r>
      <w:r w:rsidR="007D5491">
        <w:rPr>
          <w:bCs/>
          <w:sz w:val="24"/>
          <w:szCs w:val="24"/>
          <w:lang w:eastAsia="zh-CN"/>
        </w:rPr>
        <w:t>m</w:t>
      </w:r>
    </w:p>
    <w:p w14:paraId="0620F9C2" w14:textId="50CBB093" w:rsidR="00D278B7" w:rsidRDefault="00D278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</w:t>
      </w:r>
      <w:r w:rsidR="00863598">
        <w:rPr>
          <w:bCs/>
          <w:sz w:val="24"/>
          <w:szCs w:val="24"/>
          <w:lang w:eastAsia="zh-CN"/>
        </w:rPr>
        <w:t xml:space="preserve">5, </w:t>
      </w:r>
      <w:r w:rsidR="000F2FB9">
        <w:rPr>
          <w:bCs/>
          <w:sz w:val="24"/>
          <w:szCs w:val="24"/>
          <w:lang w:eastAsia="zh-CN"/>
        </w:rPr>
        <w:t>0</w:t>
      </w:r>
      <w:r w:rsidR="00863598">
        <w:rPr>
          <w:bCs/>
          <w:sz w:val="24"/>
          <w:szCs w:val="24"/>
          <w:lang w:eastAsia="zh-CN"/>
        </w:rPr>
        <w:t>00 kg</w:t>
      </w:r>
      <w:r w:rsidR="00915748">
        <w:rPr>
          <w:bCs/>
          <w:sz w:val="24"/>
          <w:szCs w:val="24"/>
          <w:lang w:eastAsia="zh-CN"/>
        </w:rPr>
        <w:t xml:space="preserve"> each</w:t>
      </w:r>
    </w:p>
    <w:p w14:paraId="60D18A70" w14:textId="77777777" w:rsidR="00130D2B" w:rsidRDefault="00130D2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09C2706C" w14:textId="4A3AEB6B" w:rsidR="00130D2B" w:rsidRPr="00130D2B" w:rsidRDefault="00130D2B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u w:val="single"/>
          <w:lang w:eastAsia="zh-CN"/>
        </w:rPr>
      </w:pPr>
      <w:r>
        <w:rPr>
          <w:b/>
          <w:sz w:val="24"/>
          <w:szCs w:val="24"/>
          <w:u w:val="single"/>
          <w:lang w:eastAsia="zh-CN"/>
        </w:rPr>
        <w:t>From unit #01-10 to #01-03</w:t>
      </w:r>
    </w:p>
    <w:p w14:paraId="121EBE29" w14:textId="0D162168" w:rsidR="00130D2B" w:rsidRDefault="00130D2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DMU 50</w:t>
      </w:r>
    </w:p>
    <w:p w14:paraId="62CDA533" w14:textId="381C9EF4" w:rsidR="00130D2B" w:rsidRDefault="00130D2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220 x 218 x 250 cm</w:t>
      </w:r>
    </w:p>
    <w:p w14:paraId="6220B989" w14:textId="573A4015" w:rsidR="00130D2B" w:rsidRDefault="00130D2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proofErr w:type="spellStart"/>
      <w:r>
        <w:rPr>
          <w:bCs/>
          <w:sz w:val="24"/>
          <w:szCs w:val="24"/>
          <w:lang w:eastAsia="zh-CN"/>
        </w:rPr>
        <w:t>Wt</w:t>
      </w:r>
      <w:proofErr w:type="spellEnd"/>
      <w:r>
        <w:rPr>
          <w:bCs/>
          <w:sz w:val="24"/>
          <w:szCs w:val="24"/>
          <w:lang w:eastAsia="zh-CN"/>
        </w:rPr>
        <w:t xml:space="preserve">: 4, </w:t>
      </w:r>
      <w:r w:rsidR="009A6623">
        <w:rPr>
          <w:bCs/>
          <w:sz w:val="24"/>
          <w:szCs w:val="24"/>
          <w:lang w:eastAsia="zh-CN"/>
        </w:rPr>
        <w:t>50</w:t>
      </w:r>
      <w:r>
        <w:rPr>
          <w:bCs/>
          <w:sz w:val="24"/>
          <w:szCs w:val="24"/>
          <w:lang w:eastAsia="zh-CN"/>
        </w:rPr>
        <w:t xml:space="preserve">0 kg </w:t>
      </w:r>
    </w:p>
    <w:p w14:paraId="3A1A327C" w14:textId="77777777" w:rsidR="00535E4C" w:rsidRPr="00D278B7" w:rsidRDefault="00535E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1A0FA2E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4EA3CCE" w14:textId="38040C6C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  <w:r w:rsidR="000F2FB9">
        <w:rPr>
          <w:sz w:val="24"/>
          <w:lang w:eastAsia="zh-CN"/>
        </w:rPr>
        <w:t>ed</w:t>
      </w:r>
    </w:p>
    <w:p w14:paraId="092B9B75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8F78B34" w14:textId="77777777" w:rsidR="006467DA" w:rsidRDefault="00D278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64E4389E" w14:textId="4D552905" w:rsidR="00863598" w:rsidRDefault="00130D2B">
      <w:pPr>
        <w:rPr>
          <w:sz w:val="24"/>
          <w:lang w:eastAsia="zh-CN"/>
        </w:rPr>
      </w:pPr>
      <w:r>
        <w:rPr>
          <w:sz w:val="24"/>
          <w:lang w:eastAsia="zh-CN"/>
        </w:rPr>
        <w:t>27/09/25 (Sat)</w:t>
      </w:r>
    </w:p>
    <w:p w14:paraId="225CFB1D" w14:textId="77777777" w:rsidR="00D278B7" w:rsidRDefault="00D278B7">
      <w:pPr>
        <w:rPr>
          <w:sz w:val="24"/>
          <w:lang w:eastAsia="zh-CN"/>
        </w:rPr>
      </w:pPr>
    </w:p>
    <w:p w14:paraId="641A48B9" w14:textId="77777777" w:rsidR="00D278B7" w:rsidRDefault="00D278B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</w:t>
      </w:r>
      <w:r w:rsidR="002C1538">
        <w:rPr>
          <w:b/>
          <w:sz w:val="32"/>
          <w:szCs w:val="32"/>
          <w:u w:val="single"/>
          <w:lang w:eastAsia="zh-CN"/>
        </w:rPr>
        <w:t>o</w:t>
      </w:r>
      <w:r>
        <w:rPr>
          <w:b/>
          <w:sz w:val="32"/>
          <w:szCs w:val="32"/>
          <w:u w:val="single"/>
          <w:lang w:eastAsia="zh-CN"/>
        </w:rPr>
        <w:t>f Operation</w:t>
      </w:r>
    </w:p>
    <w:p w14:paraId="5F64BC18" w14:textId="77777777" w:rsidR="00D278B7" w:rsidRPr="00D278B7" w:rsidRDefault="00631D5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14:paraId="3690CB39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BD10FC3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4282CA3" w14:textId="77777777" w:rsidR="00130D2B" w:rsidRPr="00257C21" w:rsidRDefault="00130D2B" w:rsidP="00130D2B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Whits</w:t>
      </w:r>
      <w:proofErr w:type="spellEnd"/>
      <w:r>
        <w:rPr>
          <w:sz w:val="24"/>
          <w:szCs w:val="24"/>
          <w:lang w:eastAsia="zh-CN"/>
        </w:rPr>
        <w:t xml:space="preserve"> Technologies Pte Ltd </w:t>
      </w:r>
    </w:p>
    <w:p w14:paraId="4E56A5AC" w14:textId="5C6EA8C6" w:rsidR="006467DA" w:rsidRDefault="00631D51">
      <w:pPr>
        <w:pStyle w:val="Heading4"/>
      </w:pPr>
      <w:r>
        <w:t xml:space="preserve">Blk 4012 A.M.K </w:t>
      </w:r>
      <w:r w:rsidR="007443DB">
        <w:t>Ave 10 #01-</w:t>
      </w:r>
      <w:r w:rsidR="00915748">
        <w:t>03</w:t>
      </w:r>
      <w:r w:rsidR="007443DB">
        <w:t xml:space="preserve">, </w:t>
      </w:r>
      <w:r w:rsidR="00130D2B">
        <w:t xml:space="preserve">#01-10, </w:t>
      </w:r>
      <w:r w:rsidR="007443DB">
        <w:t xml:space="preserve">Tech Park 1 </w:t>
      </w:r>
    </w:p>
    <w:p w14:paraId="4ABF578C" w14:textId="77777777"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14:paraId="298E6283" w14:textId="77777777"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14:paraId="56660E76" w14:textId="6A130465" w:rsidR="00FD142F" w:rsidRDefault="009157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153650">
        <w:rPr>
          <w:sz w:val="24"/>
          <w:lang w:eastAsia="zh-CN"/>
        </w:rPr>
        <w:t xml:space="preserve"> x lorry </w:t>
      </w:r>
      <w:r w:rsidR="009C063E">
        <w:rPr>
          <w:sz w:val="24"/>
          <w:lang w:eastAsia="zh-CN"/>
        </w:rPr>
        <w:t>loader</w:t>
      </w:r>
    </w:p>
    <w:p w14:paraId="24459AA9" w14:textId="587A74CD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 xml:space="preserve">to lay out </w:t>
      </w:r>
      <w:r w:rsidR="00CF27DC">
        <w:rPr>
          <w:sz w:val="24"/>
          <w:lang w:eastAsia="zh-CN"/>
        </w:rPr>
        <w:t xml:space="preserve">in front of tenant unit </w:t>
      </w:r>
      <w:r w:rsidR="0046470C">
        <w:rPr>
          <w:sz w:val="24"/>
          <w:lang w:eastAsia="zh-CN"/>
        </w:rPr>
        <w:t>for machine pathway</w:t>
      </w:r>
    </w:p>
    <w:p w14:paraId="1D4B1E69" w14:textId="77777777" w:rsidR="006467DA" w:rsidRDefault="001C1A1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14:paraId="5C07E804" w14:textId="77777777" w:rsidR="00915748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Wire</w:t>
      </w:r>
      <w:r w:rsidR="00FF0DF6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14:paraId="0016CE75" w14:textId="77777777" w:rsidR="00915748" w:rsidRDefault="009157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14:paraId="4792F908" w14:textId="77777777" w:rsidR="00915748" w:rsidRDefault="009157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14:paraId="089CD231" w14:textId="24DFF9D3" w:rsidR="006467DA" w:rsidRDefault="0091574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Hand jack </w:t>
      </w:r>
      <w:r w:rsidR="001268A8">
        <w:rPr>
          <w:sz w:val="24"/>
          <w:lang w:eastAsia="zh-CN"/>
        </w:rPr>
        <w:t xml:space="preserve"> </w:t>
      </w:r>
    </w:p>
    <w:p w14:paraId="27850671" w14:textId="77777777" w:rsidR="00130D2B" w:rsidRDefault="00130D2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14:paraId="0338458C" w14:textId="7AC9CB65" w:rsidR="006467DA" w:rsidRPr="0046470C" w:rsidRDefault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14:paraId="20D0B1A0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4321A">
        <w:rPr>
          <w:sz w:val="24"/>
          <w:lang w:eastAsia="zh-CN"/>
        </w:rPr>
        <w:t>obstacle on crane parking area</w:t>
      </w:r>
    </w:p>
    <w:p w14:paraId="013B0F96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14:paraId="51D1AA68" w14:textId="77777777" w:rsidR="00FD142F" w:rsidRDefault="00FD142F" w:rsidP="0046470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73834B78" w14:textId="77777777"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0EF33149" w14:textId="613ADFD8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</w:t>
      </w:r>
      <w:r w:rsidR="00130D2B">
        <w:rPr>
          <w:sz w:val="24"/>
          <w:lang w:eastAsia="zh-CN"/>
        </w:rPr>
        <w:t>ied</w:t>
      </w:r>
      <w:r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14:paraId="22B6663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C641C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14:paraId="4A7BCAE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14:paraId="0A24F7D6" w14:textId="77777777"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14:paraId="47448B62" w14:textId="34033A95"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02D9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FC641C">
        <w:rPr>
          <w:sz w:val="24"/>
          <w:lang w:eastAsia="zh-CN"/>
        </w:rPr>
        <w:t xml:space="preserve">ervisor, rigger, signalman and </w:t>
      </w:r>
      <w:r>
        <w:rPr>
          <w:sz w:val="24"/>
          <w:lang w:eastAsia="zh-CN"/>
        </w:rPr>
        <w:t xml:space="preserve">lorry loader 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 certificate)</w:t>
      </w:r>
    </w:p>
    <w:p w14:paraId="2BA402BF" w14:textId="77777777" w:rsidR="00191219" w:rsidRDefault="0019121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E0A328D" w14:textId="77777777" w:rsidR="006467DA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78422AE7" w14:textId="77777777"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14:paraId="1D74DE66" w14:textId="77777777" w:rsidR="00191219" w:rsidRDefault="0019121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14:paraId="2784B9E9" w14:textId="77777777"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E2641">
        <w:rPr>
          <w:sz w:val="24"/>
          <w:lang w:eastAsia="zh-CN"/>
        </w:rPr>
        <w:t xml:space="preserve">safety </w:t>
      </w:r>
      <w:r w:rsidR="00D278B7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14:paraId="29DCE4BB" w14:textId="77777777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Lifting machine and lifting gear with </w:t>
      </w:r>
      <w:r w:rsidR="00191219">
        <w:rPr>
          <w:rFonts w:hint="eastAsia"/>
          <w:sz w:val="24"/>
          <w:lang w:eastAsia="zh-CN"/>
        </w:rPr>
        <w:t>M.O.M certificate</w:t>
      </w:r>
    </w:p>
    <w:p w14:paraId="1A3F9F8B" w14:textId="77777777"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02D91">
        <w:t>.</w:t>
      </w:r>
      <w:r w:rsidR="001268A8">
        <w:rPr>
          <w:rFonts w:hint="eastAsia"/>
        </w:rPr>
        <w:t>O</w:t>
      </w:r>
      <w:r w:rsidR="00A02D91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191219">
        <w:rPr>
          <w:rFonts w:hint="eastAsia"/>
        </w:rPr>
        <w:t>an</w:t>
      </w:r>
    </w:p>
    <w:p w14:paraId="15D86786" w14:textId="77777777"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14:paraId="2A0832DB" w14:textId="77777777" w:rsidR="006467DA" w:rsidRPr="00B80327" w:rsidRDefault="006467DA" w:rsidP="00B803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1793D7B9" w14:textId="6DDABC51" w:rsidR="00E76DB5" w:rsidRPr="00191219" w:rsidRDefault="00535E4C" w:rsidP="001912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</w:t>
      </w:r>
      <w:r w:rsidR="009C063E">
        <w:rPr>
          <w:sz w:val="24"/>
          <w:lang w:eastAsia="zh-CN"/>
        </w:rPr>
        <w:t>orry loader</w:t>
      </w:r>
      <w:r w:rsidR="006467DA">
        <w:rPr>
          <w:sz w:val="24"/>
          <w:lang w:eastAsia="zh-CN"/>
        </w:rPr>
        <w:t xml:space="preserve"> at designated </w:t>
      </w:r>
      <w:r w:rsidR="00CF27DC">
        <w:rPr>
          <w:sz w:val="24"/>
          <w:lang w:eastAsia="zh-CN"/>
        </w:rPr>
        <w:t>un</w:t>
      </w:r>
      <w:r>
        <w:rPr>
          <w:sz w:val="24"/>
          <w:lang w:eastAsia="zh-CN"/>
        </w:rPr>
        <w:t xml:space="preserve">loading </w:t>
      </w:r>
      <w:r w:rsidR="006467DA">
        <w:rPr>
          <w:sz w:val="24"/>
          <w:lang w:eastAsia="zh-CN"/>
        </w:rPr>
        <w:t>area for the lift</w:t>
      </w:r>
      <w:r w:rsidR="00CF27DC">
        <w:rPr>
          <w:sz w:val="24"/>
          <w:lang w:eastAsia="zh-CN"/>
        </w:rPr>
        <w:t>ing work</w:t>
      </w:r>
    </w:p>
    <w:p w14:paraId="2D6D22FB" w14:textId="77777777" w:rsidR="00CF27DC" w:rsidRDefault="00CF27DC" w:rsidP="009C06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</w:t>
      </w:r>
      <w:r w:rsidR="00535E4C">
        <w:rPr>
          <w:sz w:val="24"/>
          <w:lang w:eastAsia="zh-CN"/>
        </w:rPr>
        <w:t>lay</w:t>
      </w:r>
      <w:r w:rsidR="005C0BC7">
        <w:rPr>
          <w:sz w:val="24"/>
          <w:lang w:eastAsia="zh-CN"/>
        </w:rPr>
        <w:t xml:space="preserve"> out platform </w:t>
      </w:r>
      <w:r>
        <w:rPr>
          <w:sz w:val="24"/>
          <w:lang w:eastAsia="zh-CN"/>
        </w:rPr>
        <w:t xml:space="preserve">in front of tenant unit </w:t>
      </w:r>
      <w:r w:rsidR="005C0BC7">
        <w:rPr>
          <w:sz w:val="24"/>
          <w:lang w:eastAsia="zh-CN"/>
        </w:rPr>
        <w:t xml:space="preserve">for </w:t>
      </w:r>
      <w:r w:rsidR="006467DA">
        <w:rPr>
          <w:sz w:val="24"/>
          <w:lang w:eastAsia="zh-CN"/>
        </w:rPr>
        <w:t>machine pathway</w:t>
      </w:r>
    </w:p>
    <w:p w14:paraId="593AD6EF" w14:textId="77777777" w:rsidR="00CF27DC" w:rsidRDefault="00CF27DC" w:rsidP="009C06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down case from lorry chassis to the ground</w:t>
      </w:r>
    </w:p>
    <w:p w14:paraId="1DC797B8" w14:textId="5835B003" w:rsidR="00E76DB5" w:rsidRDefault="00CF27DC" w:rsidP="009C06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Uncrate case and put aside       </w:t>
      </w:r>
    </w:p>
    <w:p w14:paraId="0D143A93" w14:textId="77777777" w:rsidR="009C063E" w:rsidRPr="009C063E" w:rsidRDefault="009C063E" w:rsidP="009C06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crane hook and secured to rigging point of machine </w:t>
      </w:r>
    </w:p>
    <w:p w14:paraId="5C17CCE0" w14:textId="3790AC4A" w:rsidR="00FD142F" w:rsidRPr="00631D51" w:rsidRDefault="00631D51" w:rsidP="00631D5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9C063E">
        <w:rPr>
          <w:sz w:val="24"/>
          <w:lang w:eastAsia="zh-CN"/>
        </w:rPr>
        <w:t xml:space="preserve">machine </w:t>
      </w:r>
      <w:r w:rsidR="00CF27DC">
        <w:rPr>
          <w:sz w:val="24"/>
          <w:lang w:eastAsia="zh-CN"/>
        </w:rPr>
        <w:t xml:space="preserve">and detach machine from base </w:t>
      </w:r>
      <w:r w:rsidR="009C063E">
        <w:rPr>
          <w:sz w:val="24"/>
          <w:lang w:eastAsia="zh-CN"/>
        </w:rPr>
        <w:t xml:space="preserve"> </w:t>
      </w:r>
    </w:p>
    <w:p w14:paraId="181BA56A" w14:textId="77777777" w:rsidR="00FD142F" w:rsidRDefault="00FD142F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Swing crane</w:t>
      </w:r>
      <w:r w:rsidR="009C063E">
        <w:rPr>
          <w:sz w:val="24"/>
          <w:lang w:eastAsia="zh-CN"/>
        </w:rPr>
        <w:t xml:space="preserve"> and lower down</w:t>
      </w:r>
      <w:r>
        <w:rPr>
          <w:sz w:val="24"/>
          <w:lang w:eastAsia="zh-CN"/>
        </w:rPr>
        <w:t xml:space="preserve"> machine onto platform</w:t>
      </w:r>
    </w:p>
    <w:p w14:paraId="77A58688" w14:textId="77777777" w:rsidR="00FF0DF6" w:rsidRDefault="00535E4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9C063E">
        <w:rPr>
          <w:sz w:val="24"/>
          <w:lang w:eastAsia="zh-CN"/>
        </w:rPr>
        <w:t>/pallet truck</w:t>
      </w:r>
      <w:r>
        <w:rPr>
          <w:sz w:val="24"/>
          <w:lang w:eastAsia="zh-CN"/>
        </w:rPr>
        <w:t xml:space="preserve"> under</w:t>
      </w:r>
      <w:r w:rsidR="009C063E">
        <w:rPr>
          <w:sz w:val="24"/>
          <w:lang w:eastAsia="zh-CN"/>
        </w:rPr>
        <w:t xml:space="preserve"> machine bed</w:t>
      </w:r>
    </w:p>
    <w:p w14:paraId="6FD17A0B" w14:textId="77777777" w:rsidR="00CF27DC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FC641C">
        <w:rPr>
          <w:sz w:val="24"/>
          <w:lang w:eastAsia="zh-CN"/>
        </w:rPr>
        <w:t xml:space="preserve">out </w:t>
      </w:r>
      <w:r w:rsidR="0098588B">
        <w:rPr>
          <w:sz w:val="24"/>
          <w:lang w:eastAsia="zh-CN"/>
        </w:rPr>
        <w:t xml:space="preserve">machine </w:t>
      </w:r>
      <w:r w:rsidR="00153650">
        <w:rPr>
          <w:sz w:val="24"/>
          <w:lang w:eastAsia="zh-CN"/>
        </w:rPr>
        <w:t>from platform</w:t>
      </w:r>
    </w:p>
    <w:p w14:paraId="242703FF" w14:textId="201846B0" w:rsidR="00535E4C" w:rsidRDefault="00CF27D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</w:t>
      </w:r>
      <w:r w:rsidR="009C063E">
        <w:rPr>
          <w:sz w:val="24"/>
          <w:lang w:eastAsia="zh-CN"/>
        </w:rPr>
        <w:t xml:space="preserve">ransport </w:t>
      </w:r>
      <w:r>
        <w:rPr>
          <w:sz w:val="24"/>
          <w:lang w:eastAsia="zh-CN"/>
        </w:rPr>
        <w:t xml:space="preserve">machine </w:t>
      </w:r>
      <w:r w:rsidR="00153650">
        <w:rPr>
          <w:sz w:val="24"/>
          <w:lang w:eastAsia="zh-CN"/>
        </w:rPr>
        <w:t>into tenant</w:t>
      </w:r>
      <w:r w:rsidR="00535E4C">
        <w:rPr>
          <w:sz w:val="24"/>
          <w:lang w:eastAsia="zh-CN"/>
        </w:rPr>
        <w:t xml:space="preserve"> premise at ground floor</w:t>
      </w:r>
    </w:p>
    <w:p w14:paraId="07D11965" w14:textId="77777777" w:rsidR="000D3C89" w:rsidRPr="00FF0DF6" w:rsidRDefault="00535E4C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Position machine at the designated location</w:t>
      </w:r>
    </w:p>
    <w:p w14:paraId="7BC7DD4D" w14:textId="77777777" w:rsidR="00535E4C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535E4C">
        <w:rPr>
          <w:sz w:val="24"/>
          <w:lang w:eastAsia="zh-CN"/>
        </w:rPr>
        <w:t>o perform proper housekeeping</w:t>
      </w:r>
    </w:p>
    <w:p w14:paraId="3D81DA38" w14:textId="77777777" w:rsidR="006467DA" w:rsidRPr="0099046A" w:rsidRDefault="00535E4C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</w:t>
      </w:r>
      <w:r>
        <w:rPr>
          <w:sz w:val="24"/>
          <w:lang w:eastAsia="zh-CN"/>
        </w:rPr>
        <w:t xml:space="preserve"> </w:t>
      </w:r>
      <w:r w:rsidR="0099046A">
        <w:rPr>
          <w:sz w:val="24"/>
          <w:lang w:eastAsia="zh-CN"/>
        </w:rPr>
        <w:t>will be clear and dispose</w:t>
      </w:r>
    </w:p>
    <w:p w14:paraId="399D6AF0" w14:textId="77777777"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671C55CC" w14:textId="77777777"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14:paraId="4514606E" w14:textId="77777777" w:rsidR="0099046A" w:rsidRPr="00535E4C" w:rsidRDefault="0099046A" w:rsidP="00535E4C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14:paraId="39C43653" w14:textId="528CC594" w:rsidR="0099046A" w:rsidRDefault="00CF27DC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3764EA3D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57B0911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9E9956" w14:textId="77777777" w:rsidR="00976B2D" w:rsidRDefault="00976B2D">
      <w:r>
        <w:separator/>
      </w:r>
    </w:p>
  </w:endnote>
  <w:endnote w:type="continuationSeparator" w:id="0">
    <w:p w14:paraId="69130DEA" w14:textId="77777777" w:rsidR="00976B2D" w:rsidRDefault="00976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C47D66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443D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443D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867A01F" w14:textId="77777777" w:rsidR="00976B2D" w:rsidRDefault="00976B2D">
      <w:r>
        <w:separator/>
      </w:r>
    </w:p>
  </w:footnote>
  <w:footnote w:type="continuationSeparator" w:id="0">
    <w:p w14:paraId="77C1CC26" w14:textId="77777777" w:rsidR="00976B2D" w:rsidRDefault="00976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AD392C" w14:textId="77777777" w:rsidR="006467DA" w:rsidRDefault="00000000">
    <w:pPr>
      <w:pStyle w:val="Header"/>
      <w:jc w:val="center"/>
      <w:rPr>
        <w:b/>
        <w:sz w:val="26"/>
      </w:rPr>
    </w:pPr>
    <w:r>
      <w:rPr>
        <w:noProof/>
      </w:rPr>
      <w:pict w14:anchorId="4BA6337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14:paraId="3C771FA1" w14:textId="77777777"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14:paraId="41054ABD" w14:textId="4CDA9355" w:rsidR="006467DA" w:rsidRDefault="000F2FB9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6467DA">
      <w:t xml:space="preserve">, </w:t>
    </w:r>
    <w:proofErr w:type="spellStart"/>
    <w:r>
      <w:t>Kranji</w:t>
    </w:r>
    <w:proofErr w:type="spellEnd"/>
    <w:r>
      <w:t xml:space="preserve"> Green, </w:t>
    </w:r>
    <w:r w:rsidR="006467DA">
      <w:t xml:space="preserve">Singapore </w:t>
    </w:r>
    <w:r>
      <w:t>739571</w:t>
    </w:r>
  </w:p>
  <w:p w14:paraId="03111A0B" w14:textId="589F6070" w:rsidR="006467DA" w:rsidRDefault="001C1A1B">
    <w:pPr>
      <w:pStyle w:val="Header"/>
      <w:jc w:val="center"/>
    </w:pPr>
    <w:r>
      <w:t>Tel</w:t>
    </w:r>
    <w:r w:rsidR="006467DA">
      <w:t xml:space="preserve">: </w:t>
    </w:r>
    <w:r>
      <w:t>6</w:t>
    </w:r>
    <w:r w:rsidR="006467DA">
      <w:t xml:space="preserve">2824175, </w:t>
    </w:r>
    <w:r>
      <w:t>6</w:t>
    </w:r>
    <w:r w:rsidR="006467DA">
      <w:t xml:space="preserve">2828203, </w:t>
    </w:r>
    <w:r>
      <w:t>62826020</w:t>
    </w:r>
  </w:p>
  <w:p w14:paraId="4220C241" w14:textId="77777777" w:rsidR="006467DA" w:rsidRDefault="006467DA">
    <w:pPr>
      <w:pStyle w:val="Header"/>
      <w:jc w:val="center"/>
    </w:pPr>
    <w:r>
      <w:t>GST Reg No. : M2-8923804 – 2</w:t>
    </w:r>
  </w:p>
  <w:p w14:paraId="7DC92289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283EDA55" w14:textId="77777777" w:rsidR="006467DA" w:rsidRDefault="001C1A1B">
    <w:pPr>
      <w:pStyle w:val="Header"/>
      <w:jc w:val="center"/>
      <w:rPr>
        <w:sz w:val="22"/>
      </w:rPr>
    </w:pPr>
    <w:r>
      <w:rPr>
        <w:sz w:val="22"/>
      </w:rPr>
      <w:t xml:space="preserve">e-mail: ewmtpl@gmail.com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8E5E96"/>
    <w:multiLevelType w:val="hybridMultilevel"/>
    <w:tmpl w:val="63A4106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8960266">
    <w:abstractNumId w:val="2"/>
  </w:num>
  <w:num w:numId="2" w16cid:durableId="1165587696">
    <w:abstractNumId w:val="4"/>
  </w:num>
  <w:num w:numId="3" w16cid:durableId="1465659737">
    <w:abstractNumId w:val="0"/>
  </w:num>
  <w:num w:numId="4" w16cid:durableId="2086763206">
    <w:abstractNumId w:val="10"/>
  </w:num>
  <w:num w:numId="5" w16cid:durableId="1152335492">
    <w:abstractNumId w:val="5"/>
  </w:num>
  <w:num w:numId="6" w16cid:durableId="166789838">
    <w:abstractNumId w:val="7"/>
  </w:num>
  <w:num w:numId="7" w16cid:durableId="2093967421">
    <w:abstractNumId w:val="3"/>
  </w:num>
  <w:num w:numId="8" w16cid:durableId="22368271">
    <w:abstractNumId w:val="8"/>
  </w:num>
  <w:num w:numId="9" w16cid:durableId="1686900763">
    <w:abstractNumId w:val="1"/>
  </w:num>
  <w:num w:numId="10" w16cid:durableId="821773103">
    <w:abstractNumId w:val="9"/>
  </w:num>
  <w:num w:numId="11" w16cid:durableId="125759105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4185523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268A8"/>
    <w:rsid w:val="0004321A"/>
    <w:rsid w:val="0007152C"/>
    <w:rsid w:val="000911F5"/>
    <w:rsid w:val="000A55B6"/>
    <w:rsid w:val="000C68D5"/>
    <w:rsid w:val="000D3C89"/>
    <w:rsid w:val="000E2641"/>
    <w:rsid w:val="000F2FB9"/>
    <w:rsid w:val="001268A8"/>
    <w:rsid w:val="00130D2B"/>
    <w:rsid w:val="00141D73"/>
    <w:rsid w:val="00153650"/>
    <w:rsid w:val="00191219"/>
    <w:rsid w:val="001C1A1B"/>
    <w:rsid w:val="00203143"/>
    <w:rsid w:val="00211C09"/>
    <w:rsid w:val="00250E4A"/>
    <w:rsid w:val="00257C21"/>
    <w:rsid w:val="002B7A19"/>
    <w:rsid w:val="002C1538"/>
    <w:rsid w:val="002C7193"/>
    <w:rsid w:val="002E7778"/>
    <w:rsid w:val="002F3149"/>
    <w:rsid w:val="002F791A"/>
    <w:rsid w:val="0031325A"/>
    <w:rsid w:val="003153DE"/>
    <w:rsid w:val="003850CD"/>
    <w:rsid w:val="003F488F"/>
    <w:rsid w:val="00420DA0"/>
    <w:rsid w:val="00437F1B"/>
    <w:rsid w:val="004550A4"/>
    <w:rsid w:val="004572B8"/>
    <w:rsid w:val="0046470C"/>
    <w:rsid w:val="00466C7A"/>
    <w:rsid w:val="00481E71"/>
    <w:rsid w:val="005053DB"/>
    <w:rsid w:val="00535E4C"/>
    <w:rsid w:val="005A058E"/>
    <w:rsid w:val="005C0BC7"/>
    <w:rsid w:val="005C6E1B"/>
    <w:rsid w:val="005D6724"/>
    <w:rsid w:val="00631D51"/>
    <w:rsid w:val="00643C00"/>
    <w:rsid w:val="006467DA"/>
    <w:rsid w:val="00652241"/>
    <w:rsid w:val="006556BF"/>
    <w:rsid w:val="006D0762"/>
    <w:rsid w:val="006E531F"/>
    <w:rsid w:val="007443DB"/>
    <w:rsid w:val="007D5491"/>
    <w:rsid w:val="008320CF"/>
    <w:rsid w:val="00863598"/>
    <w:rsid w:val="00895D5D"/>
    <w:rsid w:val="008F0C05"/>
    <w:rsid w:val="00915748"/>
    <w:rsid w:val="009334B3"/>
    <w:rsid w:val="009701AB"/>
    <w:rsid w:val="00971331"/>
    <w:rsid w:val="00971AE8"/>
    <w:rsid w:val="00976B2D"/>
    <w:rsid w:val="0098588B"/>
    <w:rsid w:val="0099046A"/>
    <w:rsid w:val="009A6623"/>
    <w:rsid w:val="009A6BA5"/>
    <w:rsid w:val="009B7BEC"/>
    <w:rsid w:val="009C063E"/>
    <w:rsid w:val="009D2FCB"/>
    <w:rsid w:val="00A02D91"/>
    <w:rsid w:val="00AB0675"/>
    <w:rsid w:val="00AB4EBD"/>
    <w:rsid w:val="00B80327"/>
    <w:rsid w:val="00B8331D"/>
    <w:rsid w:val="00B92894"/>
    <w:rsid w:val="00C117D3"/>
    <w:rsid w:val="00C21D12"/>
    <w:rsid w:val="00CB2E4C"/>
    <w:rsid w:val="00CF27DC"/>
    <w:rsid w:val="00D23B9E"/>
    <w:rsid w:val="00D278B7"/>
    <w:rsid w:val="00D33F17"/>
    <w:rsid w:val="00D95D1A"/>
    <w:rsid w:val="00DA5541"/>
    <w:rsid w:val="00DD0E5F"/>
    <w:rsid w:val="00DD7076"/>
    <w:rsid w:val="00DE0C85"/>
    <w:rsid w:val="00E441E4"/>
    <w:rsid w:val="00E55579"/>
    <w:rsid w:val="00E76677"/>
    <w:rsid w:val="00E76DB5"/>
    <w:rsid w:val="00E96A2D"/>
    <w:rsid w:val="00EC03B0"/>
    <w:rsid w:val="00EC1220"/>
    <w:rsid w:val="00F36A1C"/>
    <w:rsid w:val="00FC641C"/>
    <w:rsid w:val="00FD142F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2A67D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41</TotalTime>
  <Pages>1</Pages>
  <Words>423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2830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14</cp:revision>
  <cp:lastPrinted>2023-05-23T06:05:00Z</cp:lastPrinted>
  <dcterms:created xsi:type="dcterms:W3CDTF">2023-05-23T03:26:00Z</dcterms:created>
  <dcterms:modified xsi:type="dcterms:W3CDTF">2025-08-29T05:24:00Z</dcterms:modified>
</cp:coreProperties>
</file>