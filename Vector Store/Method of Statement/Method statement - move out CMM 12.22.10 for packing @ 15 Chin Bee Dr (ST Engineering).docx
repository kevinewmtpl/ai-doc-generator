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2DA52A" w14:textId="77777777" w:rsidR="005B0004" w:rsidRDefault="005B0004">
      <w:pPr>
        <w:pStyle w:val="Title"/>
        <w:jc w:val="left"/>
        <w:rPr>
          <w:sz w:val="32"/>
          <w:szCs w:val="32"/>
          <w:lang w:eastAsia="zh-CN"/>
        </w:rPr>
      </w:pPr>
    </w:p>
    <w:p w14:paraId="183B16CD" w14:textId="3EEA78EB"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14:paraId="5E40C413" w14:textId="77777777" w:rsidR="00E53768" w:rsidRDefault="00E53768">
      <w:pPr>
        <w:rPr>
          <w:sz w:val="24"/>
        </w:rPr>
      </w:pPr>
    </w:p>
    <w:p w14:paraId="7B8CA02B" w14:textId="0812ED41" w:rsidR="00EE527F" w:rsidRDefault="00FE142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CD4B61">
        <w:rPr>
          <w:sz w:val="24"/>
        </w:rPr>
        <w:t>23</w:t>
      </w:r>
      <w:r w:rsidR="00CD4B61" w:rsidRPr="00CD4B61">
        <w:rPr>
          <w:sz w:val="24"/>
          <w:vertAlign w:val="superscript"/>
        </w:rPr>
        <w:t>rd</w:t>
      </w:r>
      <w:r w:rsidR="00570273">
        <w:rPr>
          <w:sz w:val="24"/>
        </w:rPr>
        <w:t xml:space="preserve"> Oct</w:t>
      </w:r>
      <w:r w:rsidR="00E53768">
        <w:rPr>
          <w:sz w:val="24"/>
        </w:rPr>
        <w:t xml:space="preserve"> 2025</w:t>
      </w:r>
    </w:p>
    <w:p w14:paraId="5CE99F0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98606A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5B97F2B" w14:textId="7F2C335D" w:rsidR="0078517D" w:rsidRPr="00E56BD5" w:rsidRDefault="005D655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0B549F">
        <w:rPr>
          <w:sz w:val="24"/>
          <w:lang w:eastAsia="zh-CN"/>
        </w:rPr>
        <w:t xml:space="preserve">shift out </w:t>
      </w:r>
      <w:r w:rsidR="00E53768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with accessories from production </w:t>
      </w:r>
      <w:r w:rsidR="000B549F">
        <w:rPr>
          <w:sz w:val="24"/>
          <w:lang w:eastAsia="zh-CN"/>
        </w:rPr>
        <w:t>to loading area</w:t>
      </w:r>
      <w:r w:rsidR="004A3A58">
        <w:rPr>
          <w:sz w:val="24"/>
          <w:lang w:eastAsia="zh-CN"/>
        </w:rPr>
        <w:t xml:space="preserve"> for packing, after packing</w:t>
      </w:r>
      <w:r w:rsidR="00A957F7">
        <w:rPr>
          <w:sz w:val="24"/>
          <w:lang w:eastAsia="zh-CN"/>
        </w:rPr>
        <w:t xml:space="preserve"> hoist and</w:t>
      </w:r>
      <w:r w:rsidR="00336CCC">
        <w:rPr>
          <w:sz w:val="24"/>
          <w:lang w:eastAsia="zh-CN"/>
        </w:rPr>
        <w:t xml:space="preserve"> load up onto</w:t>
      </w:r>
      <w:r w:rsidR="00570273">
        <w:rPr>
          <w:sz w:val="24"/>
          <w:lang w:eastAsia="zh-CN"/>
        </w:rPr>
        <w:t xml:space="preserve"> lorry </w:t>
      </w:r>
      <w:r w:rsidR="00A957F7">
        <w:rPr>
          <w:sz w:val="24"/>
          <w:lang w:eastAsia="zh-CN"/>
        </w:rPr>
        <w:t xml:space="preserve">chassis </w:t>
      </w:r>
    </w:p>
    <w:p w14:paraId="68507A4C" w14:textId="77777777"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270A22D" w14:textId="77777777"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60AA01E" w14:textId="7F12067D" w:rsidR="0014405C" w:rsidRDefault="00570273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Global Performance 12.22.10 CMM</w:t>
      </w:r>
    </w:p>
    <w:p w14:paraId="6826194B" w14:textId="77777777" w:rsidR="00CD4B61" w:rsidRDefault="00570273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360 x 185 x 210 cm</w:t>
      </w:r>
    </w:p>
    <w:p w14:paraId="38E53F13" w14:textId="03636F5C" w:rsidR="00570273" w:rsidRPr="009456D6" w:rsidRDefault="00CD4B61" w:rsidP="0014405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 5, 879 kg</w:t>
      </w:r>
      <w:r w:rsidR="00570273">
        <w:rPr>
          <w:b/>
          <w:sz w:val="24"/>
          <w:szCs w:val="24"/>
          <w:lang w:eastAsia="zh-CN"/>
        </w:rPr>
        <w:t xml:space="preserve"> </w:t>
      </w:r>
    </w:p>
    <w:p w14:paraId="40E302D5" w14:textId="77777777"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5FF08D14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A612118" w14:textId="1C17D911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E53768">
        <w:rPr>
          <w:sz w:val="24"/>
          <w:lang w:eastAsia="zh-CN"/>
        </w:rPr>
        <w:t>ed</w:t>
      </w:r>
    </w:p>
    <w:p w14:paraId="6B3F4D9D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6916D34" w14:textId="77777777"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57293ED0" w14:textId="6D5B71F8" w:rsidR="0014405C" w:rsidRPr="00CD4B61" w:rsidRDefault="00CD4B61" w:rsidP="006A0760">
      <w:pPr>
        <w:rPr>
          <w:sz w:val="24"/>
          <w:lang w:eastAsia="zh-CN"/>
        </w:rPr>
      </w:pPr>
      <w:r>
        <w:rPr>
          <w:sz w:val="24"/>
          <w:lang w:eastAsia="zh-CN"/>
        </w:rPr>
        <w:t>28/10</w:t>
      </w:r>
      <w:r w:rsidR="00E53768">
        <w:rPr>
          <w:sz w:val="24"/>
          <w:lang w:eastAsia="zh-CN"/>
        </w:rPr>
        <w:t>/25</w:t>
      </w:r>
    </w:p>
    <w:p w14:paraId="645B913E" w14:textId="77777777" w:rsidR="006A0760" w:rsidRPr="006A0760" w:rsidRDefault="006A0760" w:rsidP="006A0760">
      <w:pPr>
        <w:rPr>
          <w:sz w:val="24"/>
          <w:lang w:eastAsia="zh-CN"/>
        </w:rPr>
      </w:pPr>
    </w:p>
    <w:p w14:paraId="27DFF60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5ED4F37" w14:textId="1A3F7DEE" w:rsidR="00DE77FE" w:rsidRDefault="00570273" w:rsidP="00A57E24">
      <w:pPr>
        <w:pStyle w:val="Heading4"/>
      </w:pPr>
      <w:r>
        <w:t>15 Chin Bee Dr</w:t>
      </w:r>
    </w:p>
    <w:p w14:paraId="0C04DC6E" w14:textId="328055F1" w:rsidR="00A57E24" w:rsidRPr="00A57E24" w:rsidRDefault="00570273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14:paraId="31892D92" w14:textId="77777777" w:rsidR="00EE527F" w:rsidRDefault="00EE527F">
      <w:pPr>
        <w:rPr>
          <w:lang w:eastAsia="zh-CN"/>
        </w:rPr>
      </w:pPr>
    </w:p>
    <w:p w14:paraId="76A60A0F" w14:textId="77777777"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6BE15EE" w14:textId="197BF654" w:rsidR="00112142" w:rsidRDefault="00570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CD4B61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547594">
        <w:rPr>
          <w:sz w:val="24"/>
          <w:lang w:eastAsia="zh-CN"/>
        </w:rPr>
        <w:t>633 l</w:t>
      </w:r>
      <w:r w:rsidR="003142A8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547594">
        <w:rPr>
          <w:sz w:val="24"/>
          <w:lang w:eastAsia="zh-CN"/>
        </w:rPr>
        <w:t xml:space="preserve"> </w:t>
      </w:r>
      <w:r w:rsidR="003142A8">
        <w:rPr>
          <w:sz w:val="24"/>
          <w:lang w:eastAsia="zh-CN"/>
        </w:rPr>
        <w:t xml:space="preserve"> </w:t>
      </w:r>
      <w:r w:rsidR="00547594">
        <w:rPr>
          <w:sz w:val="24"/>
          <w:lang w:eastAsia="zh-CN"/>
        </w:rPr>
        <w:t xml:space="preserve">  </w:t>
      </w:r>
    </w:p>
    <w:p w14:paraId="469BABC4" w14:textId="287D067D"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5D194C5A" w14:textId="77777777" w:rsidR="00E47B13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C36A6">
        <w:rPr>
          <w:sz w:val="24"/>
          <w:lang w:eastAsia="zh-CN"/>
        </w:rPr>
        <w:t>ire</w:t>
      </w:r>
      <w:r w:rsidR="00E47B13">
        <w:rPr>
          <w:sz w:val="24"/>
          <w:lang w:eastAsia="zh-CN"/>
        </w:rPr>
        <w:t xml:space="preserve"> sling</w:t>
      </w:r>
    </w:p>
    <w:p w14:paraId="2E9303D8" w14:textId="77777777" w:rsidR="006A1337" w:rsidRDefault="00E47B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A1337">
        <w:rPr>
          <w:sz w:val="24"/>
          <w:lang w:eastAsia="zh-CN"/>
        </w:rPr>
        <w:t>ebbing sling</w:t>
      </w:r>
    </w:p>
    <w:p w14:paraId="59074591" w14:textId="78C5B608" w:rsidR="00634CE2" w:rsidRDefault="005475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E47B13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14:paraId="0704AC30" w14:textId="499130A7" w:rsidR="00544E6B" w:rsidRDefault="00544E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14:paraId="594E5F1D" w14:textId="77777777" w:rsidR="00971820" w:rsidRDefault="006A133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(for floor protection) </w:t>
      </w:r>
      <w:r w:rsidR="00336CCC">
        <w:rPr>
          <w:sz w:val="24"/>
          <w:lang w:eastAsia="zh-CN"/>
        </w:rPr>
        <w:t xml:space="preserve">  </w:t>
      </w:r>
    </w:p>
    <w:p w14:paraId="46A9FD4D" w14:textId="77777777" w:rsidR="00E53768" w:rsidRDefault="00E537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EA3C5C9" w14:textId="59EF26A2"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BE77939" w14:textId="77777777"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14:paraId="1507E893" w14:textId="77777777" w:rsidR="00E5376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14:paraId="76A8B55E" w14:textId="77777777" w:rsidR="005B0004" w:rsidRDefault="005B0004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98D3FE3" w14:textId="558F547A" w:rsidR="00E47B13" w:rsidRPr="00B257C2" w:rsidRDefault="00E47B13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Environment </w:t>
      </w:r>
    </w:p>
    <w:p w14:paraId="5AD89B8A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42D3E030" w14:textId="77777777" w:rsidR="00E47B13" w:rsidRPr="00E47B13" w:rsidRDefault="00E47B13" w:rsidP="003033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All debris will be clear and dispose after job completion </w:t>
      </w:r>
    </w:p>
    <w:p w14:paraId="554C7039" w14:textId="77777777" w:rsidR="00E47B13" w:rsidRDefault="00E47B13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07A0BED" w14:textId="77777777" w:rsidR="00EE527F" w:rsidRPr="00544E6B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15287F68" w14:textId="70707809" w:rsidR="00E47B13" w:rsidRPr="00E47B13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E47B13">
        <w:rPr>
          <w:sz w:val="24"/>
          <w:lang w:eastAsia="zh-CN"/>
        </w:rPr>
        <w:t>lved in this operation</w:t>
      </w:r>
    </w:p>
    <w:p w14:paraId="3C4FA6F8" w14:textId="77777777" w:rsidR="005B0004" w:rsidRDefault="005B0004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CBBDAE2" w14:textId="6699FB6E"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DC91373" w14:textId="77777777"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5FC0CA7" w14:textId="77777777"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517E2F78" w14:textId="77777777"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14:paraId="70EFEF66" w14:textId="77777777"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14:paraId="3FC00FF8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63176EF" w14:textId="645CBC79"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 w:rsidR="00E53768">
        <w:rPr>
          <w:b w:val="0"/>
          <w:sz w:val="20"/>
          <w:u w:val="none"/>
          <w:lang w:eastAsia="zh-CN"/>
        </w:rPr>
        <w:t xml:space="preserve">        </w:t>
      </w:r>
      <w:r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14:paraId="72AC807E" w14:textId="4164A19F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crane at designated loading area </w:t>
      </w:r>
    </w:p>
    <w:p w14:paraId="5ECA6186" w14:textId="77777777" w:rsidR="00971820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</w:t>
      </w:r>
      <w:r w:rsidR="00D97DDC">
        <w:rPr>
          <w:sz w:val="24"/>
          <w:lang w:eastAsia="zh-CN"/>
        </w:rPr>
        <w:t xml:space="preserve"> on metal plate/timber mats</w:t>
      </w:r>
      <w:r>
        <w:rPr>
          <w:sz w:val="24"/>
          <w:lang w:eastAsia="zh-CN"/>
        </w:rPr>
        <w:t xml:space="preserve"> as base plate </w:t>
      </w:r>
    </w:p>
    <w:p w14:paraId="150C4659" w14:textId="77777777" w:rsidR="00544E6B" w:rsidRDefault="00971820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j</w:t>
      </w:r>
      <w:r w:rsidR="00544E6B">
        <w:rPr>
          <w:sz w:val="24"/>
          <w:lang w:eastAsia="zh-CN"/>
        </w:rPr>
        <w:t>ack up machine using hydraulic jack</w:t>
      </w:r>
    </w:p>
    <w:p w14:paraId="12F370B1" w14:textId="77777777" w:rsidR="00544E6B" w:rsidRDefault="00544E6B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3A583FF2" w14:textId="33AA7EDA" w:rsidR="005B0004" w:rsidRPr="00547594" w:rsidRDefault="00544E6B" w:rsidP="0054759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area to loading bay </w:t>
      </w:r>
    </w:p>
    <w:p w14:paraId="78C125C9" w14:textId="4C2FFA29" w:rsidR="003D3E38" w:rsidRDefault="00C6648C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a</w:t>
      </w:r>
      <w:r w:rsidR="003D3E38">
        <w:rPr>
          <w:sz w:val="24"/>
          <w:lang w:eastAsia="zh-CN"/>
        </w:rPr>
        <w:t xml:space="preserve">ttach required sling to </w:t>
      </w:r>
      <w:r w:rsidR="00570273">
        <w:rPr>
          <w:sz w:val="24"/>
          <w:lang w:eastAsia="zh-CN"/>
        </w:rPr>
        <w:t xml:space="preserve">lorry </w:t>
      </w:r>
      <w:r w:rsidR="003D3E38">
        <w:rPr>
          <w:sz w:val="24"/>
          <w:lang w:eastAsia="zh-CN"/>
        </w:rPr>
        <w:t>crane hook</w:t>
      </w:r>
    </w:p>
    <w:p w14:paraId="24D38762" w14:textId="11A582DC" w:rsidR="00544E6B" w:rsidRDefault="003D3E3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44E6B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44E6B">
        <w:rPr>
          <w:sz w:val="24"/>
          <w:lang w:eastAsia="zh-CN"/>
        </w:rPr>
        <w:t xml:space="preserve">to rigging point of machine </w:t>
      </w:r>
    </w:p>
    <w:p w14:paraId="547FEF66" w14:textId="3DAA08B6" w:rsidR="00544E6B" w:rsidRPr="00A957F7" w:rsidRDefault="00544E6B" w:rsidP="00A957F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957F7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up </w:t>
      </w:r>
      <w:r w:rsidR="004A3A58" w:rsidRPr="00A957F7">
        <w:rPr>
          <w:sz w:val="24"/>
          <w:lang w:eastAsia="zh-CN"/>
        </w:rPr>
        <w:t>machine onto wooden base for packing</w:t>
      </w:r>
    </w:p>
    <w:p w14:paraId="50B54850" w14:textId="77777777" w:rsidR="00547594" w:rsidRDefault="00547594" w:rsidP="0054759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DE6ED10" w14:textId="77777777" w:rsidR="00A957F7" w:rsidRPr="00A957F7" w:rsidRDefault="00A957F7" w:rsidP="00A957F7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B1006AD" w14:textId="3EA01F22" w:rsidR="00C17DAE" w:rsidRPr="00A957F7" w:rsidRDefault="00C17DAE" w:rsidP="00A957F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957F7">
        <w:rPr>
          <w:sz w:val="24"/>
          <w:lang w:eastAsia="zh-CN"/>
        </w:rPr>
        <w:t xml:space="preserve">Pack to form a case </w:t>
      </w:r>
    </w:p>
    <w:p w14:paraId="40DD06E5" w14:textId="6DEE04F9" w:rsidR="00492B7A" w:rsidRDefault="004A3A58" w:rsidP="00544E6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C17DAE">
        <w:rPr>
          <w:sz w:val="24"/>
          <w:lang w:eastAsia="zh-CN"/>
        </w:rPr>
        <w:t xml:space="preserve">hoist and </w:t>
      </w:r>
      <w:r>
        <w:rPr>
          <w:sz w:val="24"/>
          <w:lang w:eastAsia="zh-CN"/>
        </w:rPr>
        <w:t xml:space="preserve">load </w:t>
      </w:r>
      <w:r w:rsidR="003142A8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case</w:t>
      </w:r>
      <w:r w:rsidR="001C1C6C">
        <w:rPr>
          <w:sz w:val="24"/>
          <w:lang w:eastAsia="zh-CN"/>
        </w:rPr>
        <w:t xml:space="preserve"> onto </w:t>
      </w:r>
      <w:r w:rsidR="00570273">
        <w:rPr>
          <w:sz w:val="24"/>
          <w:lang w:eastAsia="zh-CN"/>
        </w:rPr>
        <w:t>lorry</w:t>
      </w:r>
      <w:r w:rsidR="00CD4B61">
        <w:rPr>
          <w:sz w:val="24"/>
          <w:lang w:eastAsia="zh-CN"/>
        </w:rPr>
        <w:t xml:space="preserve"> chassis</w:t>
      </w:r>
    </w:p>
    <w:p w14:paraId="101D1E7F" w14:textId="386C4730" w:rsidR="00BC0051" w:rsidRPr="00E53768" w:rsidRDefault="00CD4B61" w:rsidP="00E5376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and deliver to Eric Wong warehouse </w:t>
      </w:r>
      <w:r w:rsidR="003142A8" w:rsidRPr="00E53768">
        <w:rPr>
          <w:sz w:val="24"/>
          <w:lang w:eastAsia="zh-CN"/>
        </w:rPr>
        <w:t xml:space="preserve"> </w:t>
      </w:r>
    </w:p>
    <w:p w14:paraId="4827A44F" w14:textId="77777777"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14:paraId="33D7510D" w14:textId="77777777"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14:paraId="664D3E35" w14:textId="77777777"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14:paraId="3C5852F7" w14:textId="77777777"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14:paraId="2373B429" w14:textId="77777777"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28D347FC" w14:textId="77777777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3142A8">
        <w:rPr>
          <w:sz w:val="24"/>
          <w:szCs w:val="24"/>
        </w:rPr>
        <w:t xml:space="preserve">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4C7D6623" w14:textId="77777777"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1C43385" w14:textId="77777777"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14:paraId="5EF930E2" w14:textId="77777777"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A0CC21" w14:textId="77777777" w:rsidR="009E3BA8" w:rsidRDefault="009E3BA8">
      <w:r>
        <w:separator/>
      </w:r>
    </w:p>
  </w:endnote>
  <w:endnote w:type="continuationSeparator" w:id="0">
    <w:p w14:paraId="788DE51F" w14:textId="77777777" w:rsidR="009E3BA8" w:rsidRDefault="009E3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D32B5C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4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42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8D2EFA" w14:textId="77777777" w:rsidR="009E3BA8" w:rsidRDefault="009E3BA8">
      <w:r>
        <w:separator/>
      </w:r>
    </w:p>
  </w:footnote>
  <w:footnote w:type="continuationSeparator" w:id="0">
    <w:p w14:paraId="402D0FC3" w14:textId="77777777" w:rsidR="009E3BA8" w:rsidRDefault="009E3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DD2A93" w14:textId="7BF6DBF3" w:rsidR="00EE527F" w:rsidRPr="00547594" w:rsidRDefault="00E53768" w:rsidP="00547594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903AFCE" wp14:editId="739B753C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47594">
      <w:rPr>
        <w:b/>
        <w:sz w:val="28"/>
      </w:rPr>
      <w:t xml:space="preserve">                     </w:t>
    </w:r>
    <w:r w:rsidR="00EE527F">
      <w:rPr>
        <w:b/>
        <w:sz w:val="28"/>
      </w:rPr>
      <w:t xml:space="preserve"> </w:t>
    </w:r>
    <w:r w:rsidR="00EE527F">
      <w:rPr>
        <w:b/>
        <w:color w:val="0000FF"/>
        <w:sz w:val="28"/>
      </w:rPr>
      <w:t>ERIC WONG MACHINERY TRANSPORTATION PTE LTD</w:t>
    </w:r>
  </w:p>
  <w:p w14:paraId="67B72423" w14:textId="77777777" w:rsidR="00EE527F" w:rsidRDefault="00C17DAE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77F251A4" w14:textId="77777777"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 w:rsidR="00C17DAE">
      <w:t>2826020</w:t>
    </w:r>
  </w:p>
  <w:p w14:paraId="2632F53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BF71E53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252FE9E" w14:textId="77777777"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41837268">
    <w:abstractNumId w:val="2"/>
  </w:num>
  <w:num w:numId="2" w16cid:durableId="1608730979">
    <w:abstractNumId w:val="4"/>
  </w:num>
  <w:num w:numId="3" w16cid:durableId="955989462">
    <w:abstractNumId w:val="0"/>
  </w:num>
  <w:num w:numId="4" w16cid:durableId="270866479">
    <w:abstractNumId w:val="9"/>
  </w:num>
  <w:num w:numId="5" w16cid:durableId="1618173565">
    <w:abstractNumId w:val="5"/>
  </w:num>
  <w:num w:numId="6" w16cid:durableId="1078357681">
    <w:abstractNumId w:val="6"/>
  </w:num>
  <w:num w:numId="7" w16cid:durableId="1776754210">
    <w:abstractNumId w:val="3"/>
  </w:num>
  <w:num w:numId="8" w16cid:durableId="329333988">
    <w:abstractNumId w:val="7"/>
  </w:num>
  <w:num w:numId="9" w16cid:durableId="1155337223">
    <w:abstractNumId w:val="1"/>
  </w:num>
  <w:num w:numId="10" w16cid:durableId="1464732238">
    <w:abstractNumId w:val="8"/>
  </w:num>
  <w:num w:numId="11" w16cid:durableId="98477625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124A1"/>
    <w:rsid w:val="000168A1"/>
    <w:rsid w:val="00017290"/>
    <w:rsid w:val="00037A80"/>
    <w:rsid w:val="00037B84"/>
    <w:rsid w:val="0007248A"/>
    <w:rsid w:val="00075DD7"/>
    <w:rsid w:val="000B549F"/>
    <w:rsid w:val="000C18C5"/>
    <w:rsid w:val="000D2831"/>
    <w:rsid w:val="000D7AF8"/>
    <w:rsid w:val="00112142"/>
    <w:rsid w:val="00120974"/>
    <w:rsid w:val="0012455D"/>
    <w:rsid w:val="00133B61"/>
    <w:rsid w:val="0014405C"/>
    <w:rsid w:val="00147BB8"/>
    <w:rsid w:val="0015341D"/>
    <w:rsid w:val="0016054D"/>
    <w:rsid w:val="00160D36"/>
    <w:rsid w:val="001645BC"/>
    <w:rsid w:val="00186F2A"/>
    <w:rsid w:val="00193DFA"/>
    <w:rsid w:val="001962CB"/>
    <w:rsid w:val="001C1C6C"/>
    <w:rsid w:val="001C36A6"/>
    <w:rsid w:val="001F34CD"/>
    <w:rsid w:val="00251834"/>
    <w:rsid w:val="00272781"/>
    <w:rsid w:val="00284372"/>
    <w:rsid w:val="002E5ACE"/>
    <w:rsid w:val="003033AF"/>
    <w:rsid w:val="003040BD"/>
    <w:rsid w:val="003142A8"/>
    <w:rsid w:val="00336CCC"/>
    <w:rsid w:val="0035701A"/>
    <w:rsid w:val="00357BCF"/>
    <w:rsid w:val="00360DBE"/>
    <w:rsid w:val="00370B20"/>
    <w:rsid w:val="00382843"/>
    <w:rsid w:val="00395D54"/>
    <w:rsid w:val="003C4111"/>
    <w:rsid w:val="003D3E38"/>
    <w:rsid w:val="003F18B6"/>
    <w:rsid w:val="00403275"/>
    <w:rsid w:val="0041298C"/>
    <w:rsid w:val="00415620"/>
    <w:rsid w:val="00423C03"/>
    <w:rsid w:val="0042603E"/>
    <w:rsid w:val="00433E93"/>
    <w:rsid w:val="00440B76"/>
    <w:rsid w:val="004433E5"/>
    <w:rsid w:val="00445267"/>
    <w:rsid w:val="004725E1"/>
    <w:rsid w:val="004766D3"/>
    <w:rsid w:val="00492B7A"/>
    <w:rsid w:val="004A3A58"/>
    <w:rsid w:val="004A6CAA"/>
    <w:rsid w:val="004B6D3E"/>
    <w:rsid w:val="004C14F0"/>
    <w:rsid w:val="00543B4A"/>
    <w:rsid w:val="00544E6B"/>
    <w:rsid w:val="00545425"/>
    <w:rsid w:val="00547594"/>
    <w:rsid w:val="00561ABD"/>
    <w:rsid w:val="00570273"/>
    <w:rsid w:val="0057327B"/>
    <w:rsid w:val="005778E5"/>
    <w:rsid w:val="005A1FD3"/>
    <w:rsid w:val="005B0004"/>
    <w:rsid w:val="005B1491"/>
    <w:rsid w:val="005C3925"/>
    <w:rsid w:val="005C5283"/>
    <w:rsid w:val="005D01B5"/>
    <w:rsid w:val="005D6556"/>
    <w:rsid w:val="005E0D6E"/>
    <w:rsid w:val="005E6269"/>
    <w:rsid w:val="0061566D"/>
    <w:rsid w:val="0062144C"/>
    <w:rsid w:val="00634CE2"/>
    <w:rsid w:val="0064493B"/>
    <w:rsid w:val="006449D7"/>
    <w:rsid w:val="006A0465"/>
    <w:rsid w:val="006A0760"/>
    <w:rsid w:val="006A1337"/>
    <w:rsid w:val="006A5466"/>
    <w:rsid w:val="006B42B0"/>
    <w:rsid w:val="006C0D5A"/>
    <w:rsid w:val="006D1B10"/>
    <w:rsid w:val="006D75A7"/>
    <w:rsid w:val="006E0F9D"/>
    <w:rsid w:val="006E2B36"/>
    <w:rsid w:val="006F7BC9"/>
    <w:rsid w:val="007046DC"/>
    <w:rsid w:val="00730414"/>
    <w:rsid w:val="0074105F"/>
    <w:rsid w:val="0074581A"/>
    <w:rsid w:val="0078517D"/>
    <w:rsid w:val="00792F41"/>
    <w:rsid w:val="00797DEA"/>
    <w:rsid w:val="007B2719"/>
    <w:rsid w:val="007B2926"/>
    <w:rsid w:val="007C40B7"/>
    <w:rsid w:val="007D5F35"/>
    <w:rsid w:val="007F335E"/>
    <w:rsid w:val="008018EB"/>
    <w:rsid w:val="00811DF3"/>
    <w:rsid w:val="008221E2"/>
    <w:rsid w:val="008254AB"/>
    <w:rsid w:val="00827769"/>
    <w:rsid w:val="00827A8F"/>
    <w:rsid w:val="00840DC8"/>
    <w:rsid w:val="00864E24"/>
    <w:rsid w:val="00871908"/>
    <w:rsid w:val="00875C14"/>
    <w:rsid w:val="00886727"/>
    <w:rsid w:val="008919BC"/>
    <w:rsid w:val="008A1068"/>
    <w:rsid w:val="008A646D"/>
    <w:rsid w:val="008C63C7"/>
    <w:rsid w:val="008E071C"/>
    <w:rsid w:val="009456D6"/>
    <w:rsid w:val="00950008"/>
    <w:rsid w:val="00953C8B"/>
    <w:rsid w:val="00961486"/>
    <w:rsid w:val="009618A8"/>
    <w:rsid w:val="00971820"/>
    <w:rsid w:val="009B7329"/>
    <w:rsid w:val="009D4E05"/>
    <w:rsid w:val="009E3BA8"/>
    <w:rsid w:val="009E598F"/>
    <w:rsid w:val="00A21F51"/>
    <w:rsid w:val="00A24CE3"/>
    <w:rsid w:val="00A321F5"/>
    <w:rsid w:val="00A36F93"/>
    <w:rsid w:val="00A40342"/>
    <w:rsid w:val="00A57E24"/>
    <w:rsid w:val="00A81E47"/>
    <w:rsid w:val="00A86126"/>
    <w:rsid w:val="00A87E64"/>
    <w:rsid w:val="00A957F7"/>
    <w:rsid w:val="00B14E86"/>
    <w:rsid w:val="00B257C2"/>
    <w:rsid w:val="00B5051F"/>
    <w:rsid w:val="00B5267F"/>
    <w:rsid w:val="00B80756"/>
    <w:rsid w:val="00BB5A8A"/>
    <w:rsid w:val="00BC0051"/>
    <w:rsid w:val="00BC4F0A"/>
    <w:rsid w:val="00BC585D"/>
    <w:rsid w:val="00BD0D0D"/>
    <w:rsid w:val="00BE34DC"/>
    <w:rsid w:val="00C17DAE"/>
    <w:rsid w:val="00C33C74"/>
    <w:rsid w:val="00C34551"/>
    <w:rsid w:val="00C475F0"/>
    <w:rsid w:val="00C61903"/>
    <w:rsid w:val="00C6648C"/>
    <w:rsid w:val="00C7105A"/>
    <w:rsid w:val="00C844B7"/>
    <w:rsid w:val="00CA3063"/>
    <w:rsid w:val="00CB1A7A"/>
    <w:rsid w:val="00CD4B61"/>
    <w:rsid w:val="00D00A75"/>
    <w:rsid w:val="00D00B31"/>
    <w:rsid w:val="00D02D29"/>
    <w:rsid w:val="00D20784"/>
    <w:rsid w:val="00D45BE7"/>
    <w:rsid w:val="00D75EF4"/>
    <w:rsid w:val="00D76F88"/>
    <w:rsid w:val="00D97DDC"/>
    <w:rsid w:val="00DE77FE"/>
    <w:rsid w:val="00DF2260"/>
    <w:rsid w:val="00E11985"/>
    <w:rsid w:val="00E212C6"/>
    <w:rsid w:val="00E413EE"/>
    <w:rsid w:val="00E47B13"/>
    <w:rsid w:val="00E50334"/>
    <w:rsid w:val="00E533AB"/>
    <w:rsid w:val="00E53768"/>
    <w:rsid w:val="00E56BD5"/>
    <w:rsid w:val="00E66712"/>
    <w:rsid w:val="00E82891"/>
    <w:rsid w:val="00E87FDA"/>
    <w:rsid w:val="00ED1365"/>
    <w:rsid w:val="00EE37C0"/>
    <w:rsid w:val="00EE527F"/>
    <w:rsid w:val="00F04050"/>
    <w:rsid w:val="00F110BD"/>
    <w:rsid w:val="00F24168"/>
    <w:rsid w:val="00F6122F"/>
    <w:rsid w:val="00F66BC2"/>
    <w:rsid w:val="00F86503"/>
    <w:rsid w:val="00FA7946"/>
    <w:rsid w:val="00FD48D4"/>
    <w:rsid w:val="00FE1423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85B1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paragraph" w:styleId="ListParagraph">
    <w:name w:val="List Paragraph"/>
    <w:basedOn w:val="Normal"/>
    <w:uiPriority w:val="34"/>
    <w:qFormat/>
    <w:rsid w:val="00A95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2025-10-23T03:02:00Z</cp:lastPrinted>
  <dcterms:created xsi:type="dcterms:W3CDTF">2025-10-16T06:32:00Z</dcterms:created>
  <dcterms:modified xsi:type="dcterms:W3CDTF">2025-10-23T03:02:00Z</dcterms:modified>
</cp:coreProperties>
</file>