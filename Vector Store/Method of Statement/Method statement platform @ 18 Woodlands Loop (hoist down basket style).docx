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AF44E" w14:textId="77777777" w:rsidR="00766BC6" w:rsidRDefault="00766BC6">
      <w:pPr>
        <w:pStyle w:val="Title"/>
        <w:jc w:val="left"/>
        <w:rPr>
          <w:lang w:eastAsia="zh-CN"/>
        </w:rPr>
      </w:pPr>
    </w:p>
    <w:p w14:paraId="7656F955" w14:textId="079AEDA1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F1598EF" w14:textId="77777777" w:rsidR="008E2FE2" w:rsidRDefault="008E2FE2">
      <w:pPr>
        <w:rPr>
          <w:sz w:val="24"/>
        </w:rPr>
      </w:pPr>
    </w:p>
    <w:p w14:paraId="295A46A0" w14:textId="70198BD0" w:rsidR="00EE527F" w:rsidRDefault="00A56E6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E2FE2">
        <w:rPr>
          <w:sz w:val="24"/>
        </w:rPr>
        <w:t>20</w:t>
      </w:r>
      <w:r w:rsidR="008E2FE2" w:rsidRPr="008E2FE2">
        <w:rPr>
          <w:sz w:val="24"/>
          <w:vertAlign w:val="superscript"/>
        </w:rPr>
        <w:t>th</w:t>
      </w:r>
      <w:r w:rsidR="008E2FE2">
        <w:rPr>
          <w:sz w:val="24"/>
        </w:rPr>
        <w:t xml:space="preserve"> Nov</w:t>
      </w:r>
      <w:r w:rsidR="001E0F90">
        <w:rPr>
          <w:sz w:val="24"/>
          <w:lang w:eastAsia="zh-CN"/>
        </w:rPr>
        <w:t xml:space="preserve"> 202</w:t>
      </w:r>
      <w:r w:rsidR="001A6DF8">
        <w:rPr>
          <w:sz w:val="24"/>
          <w:lang w:eastAsia="zh-CN"/>
        </w:rPr>
        <w:t>5</w:t>
      </w:r>
    </w:p>
    <w:p w14:paraId="07541FB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8356807" w14:textId="77777777" w:rsidR="0023194E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AFF0B93" w14:textId="0A0BEC1F" w:rsidR="00CF7400" w:rsidRPr="00DD56F6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A56E64">
        <w:rPr>
          <w:sz w:val="24"/>
          <w:lang w:eastAsia="zh-CN"/>
        </w:rPr>
        <w:t xml:space="preserve">hoist down </w:t>
      </w:r>
      <w:r w:rsidR="008E2FE2">
        <w:rPr>
          <w:sz w:val="24"/>
          <w:lang w:eastAsia="zh-CN"/>
        </w:rPr>
        <w:t>1</w:t>
      </w:r>
      <w:r w:rsidR="0047184A">
        <w:rPr>
          <w:sz w:val="24"/>
          <w:lang w:eastAsia="zh-CN"/>
        </w:rPr>
        <w:t xml:space="preserve"> unit</w:t>
      </w:r>
      <w:r w:rsidR="008E2FE2">
        <w:rPr>
          <w:sz w:val="24"/>
          <w:lang w:eastAsia="zh-CN"/>
        </w:rPr>
        <w:t xml:space="preserve"> </w:t>
      </w:r>
      <w:r w:rsidR="0047184A">
        <w:rPr>
          <w:sz w:val="24"/>
          <w:lang w:eastAsia="zh-CN"/>
        </w:rPr>
        <w:t>machine</w:t>
      </w:r>
      <w:r w:rsidR="003C46B8">
        <w:rPr>
          <w:sz w:val="24"/>
          <w:lang w:eastAsia="zh-CN"/>
        </w:rPr>
        <w:t xml:space="preserve"> from </w:t>
      </w:r>
      <w:r w:rsidR="008E2FE2">
        <w:rPr>
          <w:sz w:val="24"/>
          <w:lang w:eastAsia="zh-CN"/>
        </w:rPr>
        <w:t>5</w:t>
      </w:r>
      <w:r w:rsidR="00BB52EB" w:rsidRPr="00BB52EB">
        <w:rPr>
          <w:sz w:val="24"/>
          <w:vertAlign w:val="superscript"/>
          <w:lang w:eastAsia="zh-CN"/>
        </w:rPr>
        <w:t>th</w:t>
      </w:r>
      <w:r w:rsidR="001E0F90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floor </w:t>
      </w:r>
      <w:r w:rsidR="00A56E64">
        <w:rPr>
          <w:sz w:val="24"/>
          <w:lang w:eastAsia="zh-CN"/>
        </w:rPr>
        <w:t xml:space="preserve">through </w:t>
      </w:r>
      <w:r w:rsidR="00FB110B">
        <w:rPr>
          <w:sz w:val="24"/>
          <w:lang w:eastAsia="zh-CN"/>
        </w:rPr>
        <w:t>s</w:t>
      </w:r>
      <w:r w:rsidR="008E2FE2">
        <w:rPr>
          <w:sz w:val="24"/>
          <w:lang w:eastAsia="zh-CN"/>
        </w:rPr>
        <w:t>hutter door</w:t>
      </w:r>
      <w:r w:rsidR="00A641DB">
        <w:rPr>
          <w:sz w:val="24"/>
          <w:lang w:eastAsia="zh-CN"/>
        </w:rPr>
        <w:t xml:space="preserve"> opening </w:t>
      </w:r>
      <w:r w:rsidR="00463419">
        <w:rPr>
          <w:sz w:val="24"/>
          <w:lang w:eastAsia="zh-CN"/>
        </w:rPr>
        <w:t xml:space="preserve">by </w:t>
      </w:r>
      <w:r w:rsidR="00A56E64">
        <w:rPr>
          <w:sz w:val="24"/>
          <w:lang w:eastAsia="zh-CN"/>
        </w:rPr>
        <w:t xml:space="preserve">using platform </w:t>
      </w:r>
      <w:r w:rsidR="00A641DB">
        <w:rPr>
          <w:sz w:val="24"/>
          <w:lang w:eastAsia="zh-CN"/>
        </w:rPr>
        <w:t xml:space="preserve">and </w:t>
      </w:r>
      <w:r w:rsidR="00A56E64">
        <w:rPr>
          <w:sz w:val="24"/>
          <w:lang w:eastAsia="zh-CN"/>
        </w:rPr>
        <w:t>mobile</w:t>
      </w:r>
      <w:r w:rsidR="00BB52EB">
        <w:rPr>
          <w:sz w:val="24"/>
          <w:lang w:eastAsia="zh-CN"/>
        </w:rPr>
        <w:t xml:space="preserve"> </w:t>
      </w:r>
      <w:r w:rsidR="00A56E64">
        <w:rPr>
          <w:sz w:val="24"/>
          <w:lang w:eastAsia="zh-CN"/>
        </w:rPr>
        <w:t>crane</w:t>
      </w:r>
      <w:r w:rsidR="00CA3FEB">
        <w:rPr>
          <w:sz w:val="24"/>
          <w:lang w:eastAsia="zh-CN"/>
        </w:rPr>
        <w:t xml:space="preserve"> and load up onto customer arrange forwarder lorry </w:t>
      </w:r>
    </w:p>
    <w:p w14:paraId="4A28B9E8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2A7667B" w14:textId="77777777" w:rsidR="00BF6C3C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5EC89A51" w14:textId="13012EC8" w:rsidR="00BF6C3C" w:rsidRDefault="008E2FE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CA3FEB">
        <w:rPr>
          <w:sz w:val="24"/>
          <w:szCs w:val="24"/>
          <w:lang w:eastAsia="zh-CN"/>
        </w:rPr>
        <w:t>used CNC machine</w:t>
      </w:r>
    </w:p>
    <w:p w14:paraId="6B56CB86" w14:textId="42C870EB" w:rsidR="00CA3FEB" w:rsidRDefault="00CA3FE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220 x 200 x 220 cm </w:t>
      </w:r>
    </w:p>
    <w:p w14:paraId="16ED8B22" w14:textId="148A06EA" w:rsidR="00CA3FEB" w:rsidRPr="008E2FE2" w:rsidRDefault="00CA3FEB">
      <w:pPr>
        <w:pStyle w:val="Header"/>
        <w:tabs>
          <w:tab w:val="clear" w:pos="4320"/>
          <w:tab w:val="clear" w:pos="8640"/>
        </w:tabs>
        <w:rPr>
          <w:sz w:val="32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7, 000 kg </w:t>
      </w:r>
    </w:p>
    <w:p w14:paraId="1D6B22F3" w14:textId="5A04C50E" w:rsidR="00BF6C3C" w:rsidRPr="00BF6C3C" w:rsidRDefault="00BF6C3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</w:p>
    <w:p w14:paraId="4C093BE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94AF3D8" w14:textId="4350307B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3194E">
        <w:rPr>
          <w:sz w:val="24"/>
          <w:lang w:eastAsia="zh-CN"/>
        </w:rPr>
        <w:t>ed</w:t>
      </w:r>
    </w:p>
    <w:p w14:paraId="6B79556C" w14:textId="77777777" w:rsidR="007E2FF0" w:rsidRPr="007E2FF0" w:rsidRDefault="007E2FF0" w:rsidP="007E2FF0">
      <w:pPr>
        <w:rPr>
          <w:sz w:val="24"/>
          <w:lang w:eastAsia="zh-CN"/>
        </w:rPr>
      </w:pPr>
    </w:p>
    <w:p w14:paraId="28CEF3AA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C166952" w14:textId="7B5CB222" w:rsidR="00E567B1" w:rsidRPr="0023194E" w:rsidRDefault="0002218E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02/12</w:t>
      </w:r>
      <w:r w:rsidR="008E2FE2">
        <w:rPr>
          <w:bCs/>
          <w:sz w:val="24"/>
          <w:szCs w:val="24"/>
          <w:lang w:eastAsia="zh-CN"/>
        </w:rPr>
        <w:t>/25</w:t>
      </w:r>
    </w:p>
    <w:p w14:paraId="497F2EAB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F2E29D1" w14:textId="018A8416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  <w:r w:rsidR="002C385C">
        <w:rPr>
          <w:b/>
          <w:bCs/>
          <w:sz w:val="32"/>
          <w:szCs w:val="32"/>
          <w:u w:val="single"/>
          <w:lang w:eastAsia="zh-CN"/>
        </w:rPr>
        <w:t xml:space="preserve">           </w:t>
      </w:r>
    </w:p>
    <w:p w14:paraId="19070CA5" w14:textId="3F158F2D" w:rsidR="00BA6E59" w:rsidRPr="003C46B8" w:rsidRDefault="002231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8E2FE2">
        <w:rPr>
          <w:bCs/>
          <w:sz w:val="24"/>
          <w:szCs w:val="24"/>
          <w:lang w:eastAsia="zh-CN"/>
        </w:rPr>
        <w:t>00</w:t>
      </w:r>
      <w:r>
        <w:rPr>
          <w:bCs/>
          <w:sz w:val="24"/>
          <w:szCs w:val="24"/>
          <w:lang w:eastAsia="zh-CN"/>
        </w:rPr>
        <w:t xml:space="preserve"> am </w:t>
      </w:r>
    </w:p>
    <w:p w14:paraId="088A52EA" w14:textId="77777777" w:rsidR="001A6DF8" w:rsidRDefault="001A6DF8" w:rsidP="00CF740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6A5F9F7" w14:textId="0D942CE0" w:rsidR="00CF7400" w:rsidRDefault="00EE527F" w:rsidP="00CF740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4C9956B" w14:textId="4761DF32" w:rsidR="00B85262" w:rsidRDefault="008E2FE2" w:rsidP="00CF74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18 Woodlands Loop </w:t>
      </w:r>
    </w:p>
    <w:p w14:paraId="29FE5C81" w14:textId="14A66C37" w:rsidR="00CF7400" w:rsidRPr="00CF7400" w:rsidRDefault="008E2FE2" w:rsidP="00CF74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Edmund Optics (S)</w:t>
      </w:r>
      <w:r w:rsidR="00C94EB7">
        <w:rPr>
          <w:sz w:val="24"/>
          <w:szCs w:val="24"/>
          <w:lang w:eastAsia="zh-CN"/>
        </w:rPr>
        <w:t xml:space="preserve"> Pte Ltd </w:t>
      </w:r>
      <w:r w:rsidR="00BF6C3C">
        <w:rPr>
          <w:sz w:val="24"/>
          <w:szCs w:val="24"/>
          <w:lang w:eastAsia="zh-CN"/>
        </w:rPr>
        <w:t xml:space="preserve"> </w:t>
      </w:r>
    </w:p>
    <w:p w14:paraId="54760A9A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4F81A2E4" w14:textId="1D4FC8D9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</w:t>
      </w:r>
      <w:r w:rsidR="00F17EE6">
        <w:rPr>
          <w:b/>
          <w:sz w:val="32"/>
          <w:szCs w:val="32"/>
          <w:u w:val="single"/>
          <w:lang w:eastAsia="zh-CN"/>
        </w:rPr>
        <w:t>e</w:t>
      </w:r>
    </w:p>
    <w:p w14:paraId="4B4D9CD9" w14:textId="3741DB3D" w:rsidR="005D778D" w:rsidRDefault="00C94E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D778D">
        <w:rPr>
          <w:sz w:val="24"/>
          <w:lang w:eastAsia="zh-CN"/>
        </w:rPr>
        <w:t xml:space="preserve"> x </w:t>
      </w:r>
      <w:r w:rsidR="008E2FE2">
        <w:rPr>
          <w:sz w:val="24"/>
          <w:lang w:eastAsia="zh-CN"/>
        </w:rPr>
        <w:t>10</w:t>
      </w:r>
      <w:r w:rsidR="005D778D">
        <w:rPr>
          <w:sz w:val="24"/>
          <w:lang w:eastAsia="zh-CN"/>
        </w:rPr>
        <w:t>0ton mobile crane</w:t>
      </w:r>
    </w:p>
    <w:p w14:paraId="75D050CE" w14:textId="1D62BDD6" w:rsidR="00782621" w:rsidRDefault="00C94E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45F2F">
        <w:rPr>
          <w:sz w:val="24"/>
          <w:lang w:eastAsia="zh-CN"/>
        </w:rPr>
        <w:t xml:space="preserve"> x </w:t>
      </w:r>
      <w:r w:rsidR="0022310D">
        <w:rPr>
          <w:sz w:val="24"/>
          <w:lang w:eastAsia="zh-CN"/>
        </w:rPr>
        <w:t xml:space="preserve">633 </w:t>
      </w:r>
      <w:r w:rsidR="00EE3F45">
        <w:rPr>
          <w:sz w:val="24"/>
          <w:lang w:eastAsia="zh-CN"/>
        </w:rPr>
        <w:t>lorry crane</w:t>
      </w:r>
    </w:p>
    <w:p w14:paraId="53B8F63B" w14:textId="525B0FB8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44BF3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14:paraId="79CB17F6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481B8876" w14:textId="77777777" w:rsidR="00CA3FEB" w:rsidRDefault="00CA3F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5AA5E84" w14:textId="4F741E27" w:rsidR="00CF7400" w:rsidRDefault="00CF74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7F633319" w14:textId="3CB2DDEF"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  <w:r w:rsidR="00BF0DFC">
        <w:rPr>
          <w:sz w:val="24"/>
          <w:lang w:eastAsia="zh-CN"/>
        </w:rPr>
        <w:t xml:space="preserve">   </w:t>
      </w:r>
    </w:p>
    <w:p w14:paraId="37991970" w14:textId="77777777" w:rsidR="001E0F90" w:rsidRDefault="001E0F9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BAC344E" w14:textId="19AA5C06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385F4F4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3B723B4D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2859DC41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A6376F1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4D6C068" w14:textId="6BA8FB32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C94EB7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4EB7E5AC" w14:textId="08251AD6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7FF2CF39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104B273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4C3E994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88A244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069EDDE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7B401D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6FB893C3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709922F" w14:textId="5F40D828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75E38E7A" w14:textId="696530FA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5DDD216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</w:p>
    <w:p w14:paraId="19D161E6" w14:textId="100F06FF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0A5681C" w14:textId="571FE42B" w:rsidR="00EE527F" w:rsidRDefault="00EE3F45">
      <w:pPr>
        <w:pStyle w:val="BodyText2"/>
      </w:pPr>
      <w:r>
        <w:rPr>
          <w:rFonts w:hint="eastAsia"/>
        </w:rPr>
        <w:t xml:space="preserve">Lifting crew shall be composed to the following but not limited by other trained personnel in respect to number of crew needed </w:t>
      </w:r>
      <w:r w:rsidR="00777B81">
        <w:t>for the operation:</w:t>
      </w:r>
    </w:p>
    <w:p w14:paraId="3497AC73" w14:textId="33EAA129" w:rsidR="00777B81" w:rsidRDefault="005D778D" w:rsidP="005D778D">
      <w:pPr>
        <w:pStyle w:val="BodyText2"/>
      </w:pPr>
      <w:r>
        <w:t xml:space="preserve">a. </w:t>
      </w:r>
      <w:r w:rsidR="00777B81">
        <w:t>Lifting Supervisor</w:t>
      </w:r>
    </w:p>
    <w:p w14:paraId="3261352C" w14:textId="6A14E752" w:rsidR="001A6DF8" w:rsidRDefault="005D778D">
      <w:pPr>
        <w:pStyle w:val="BodyText2"/>
      </w:pPr>
      <w:r>
        <w:t>b. Mobile Crane Operator</w:t>
      </w:r>
    </w:p>
    <w:p w14:paraId="0492D3F7" w14:textId="37C241C0" w:rsidR="00777B81" w:rsidRDefault="00C94EB7">
      <w:pPr>
        <w:pStyle w:val="BodyText2"/>
      </w:pPr>
      <w:r>
        <w:t>c</w:t>
      </w:r>
      <w:r w:rsidR="00777B81">
        <w:t>.</w:t>
      </w:r>
      <w:r w:rsidR="00D44BF3">
        <w:t xml:space="preserve"> </w:t>
      </w:r>
      <w:r w:rsidR="00777B81">
        <w:t>Lorry Crane Operator</w:t>
      </w:r>
    </w:p>
    <w:p w14:paraId="0FDA4C9A" w14:textId="7B86FFE1" w:rsidR="00777B81" w:rsidRDefault="00777B81">
      <w:pPr>
        <w:pStyle w:val="BodyText2"/>
      </w:pPr>
      <w:r>
        <w:t xml:space="preserve">d. Signalman </w:t>
      </w:r>
    </w:p>
    <w:p w14:paraId="44B96751" w14:textId="28913569" w:rsidR="00777B81" w:rsidRDefault="00777B81">
      <w:pPr>
        <w:pStyle w:val="BodyText2"/>
      </w:pPr>
      <w:r>
        <w:t xml:space="preserve">e. </w:t>
      </w:r>
      <w:proofErr w:type="spellStart"/>
      <w:r>
        <w:t>Riggerman</w:t>
      </w:r>
      <w:proofErr w:type="spellEnd"/>
    </w:p>
    <w:p w14:paraId="17BD712F" w14:textId="77777777" w:rsidR="00777B81" w:rsidRDefault="00777B81">
      <w:pPr>
        <w:pStyle w:val="BodyText2"/>
      </w:pPr>
      <w:r>
        <w:t xml:space="preserve">f. Skill Mover </w:t>
      </w:r>
    </w:p>
    <w:p w14:paraId="3BE74C30" w14:textId="77777777" w:rsidR="00800189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17DDA5A" w14:textId="77777777" w:rsidR="00CA3FEB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</w:p>
    <w:p w14:paraId="201D8DA0" w14:textId="77777777" w:rsidR="00CA3FEB" w:rsidRDefault="00CA3FEB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</w:t>
      </w:r>
    </w:p>
    <w:p w14:paraId="1585152C" w14:textId="77777777" w:rsidR="00CA3FEB" w:rsidRDefault="00CA3FEB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</w:t>
      </w:r>
    </w:p>
    <w:p w14:paraId="30FCD741" w14:textId="340A7461" w:rsidR="00EE527F" w:rsidRPr="0082563E" w:rsidRDefault="00CA3FEB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</w:t>
      </w:r>
      <w:r w:rsidR="00800189">
        <w:rPr>
          <w:b w:val="0"/>
          <w:sz w:val="20"/>
          <w:u w:val="none"/>
          <w:lang w:eastAsia="zh-CN"/>
        </w:rPr>
        <w:t xml:space="preserve">    </w:t>
      </w:r>
      <w:r w:rsidR="00EE527F">
        <w:rPr>
          <w:rFonts w:hint="eastAsia"/>
          <w:lang w:eastAsia="zh-CN"/>
        </w:rPr>
        <w:t>JOB SCOPE</w:t>
      </w:r>
    </w:p>
    <w:p w14:paraId="6EDAAD0E" w14:textId="5750CF47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5D778D">
        <w:rPr>
          <w:sz w:val="24"/>
          <w:lang w:eastAsia="zh-CN"/>
        </w:rPr>
        <w:t>mobile</w:t>
      </w:r>
      <w:r w:rsidR="00BF6C3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43610626" w14:textId="5B1D617D" w:rsidR="008E2FE2" w:rsidRPr="00CA3FEB" w:rsidRDefault="00CA6422" w:rsidP="00CA3FE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14:paraId="561C6FB5" w14:textId="3EFB2256" w:rsidR="00800189" w:rsidRDefault="00F772A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</w:p>
    <w:p w14:paraId="1027E9BC" w14:textId="28FB177A" w:rsidR="007E758E" w:rsidRPr="00F369A7" w:rsidRDefault="00D44BF3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D778D">
        <w:rPr>
          <w:sz w:val="24"/>
          <w:lang w:eastAsia="zh-CN"/>
        </w:rPr>
        <w:t>mobile</w:t>
      </w:r>
      <w:r w:rsidR="007E758E">
        <w:rPr>
          <w:sz w:val="24"/>
          <w:lang w:eastAsia="zh-CN"/>
        </w:rPr>
        <w:t xml:space="preserve"> crane to hoist up platform to </w:t>
      </w:r>
      <w:r w:rsidR="008E2FE2">
        <w:rPr>
          <w:sz w:val="24"/>
          <w:lang w:eastAsia="zh-CN"/>
        </w:rPr>
        <w:t>5</w:t>
      </w:r>
      <w:r w:rsidR="00BF6C3C" w:rsidRPr="00BF6C3C">
        <w:rPr>
          <w:sz w:val="24"/>
          <w:vertAlign w:val="superscript"/>
          <w:lang w:eastAsia="zh-CN"/>
        </w:rPr>
        <w:t>th</w:t>
      </w:r>
      <w:r w:rsidR="007E758E">
        <w:rPr>
          <w:sz w:val="24"/>
          <w:lang w:eastAsia="zh-CN"/>
        </w:rPr>
        <w:t xml:space="preserve"> floor </w:t>
      </w:r>
      <w:r w:rsidR="008E2FE2">
        <w:rPr>
          <w:sz w:val="24"/>
          <w:lang w:eastAsia="zh-CN"/>
        </w:rPr>
        <w:t>shutter door</w:t>
      </w:r>
      <w:r w:rsidR="007E758E" w:rsidRPr="00F369A7">
        <w:rPr>
          <w:sz w:val="24"/>
          <w:lang w:eastAsia="zh-CN"/>
        </w:rPr>
        <w:t xml:space="preserve"> opening </w:t>
      </w:r>
    </w:p>
    <w:p w14:paraId="2FB65948" w14:textId="0B789519" w:rsidR="00BF0DFC" w:rsidRPr="0047184A" w:rsidRDefault="007E758E" w:rsidP="004718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Stabilize platform effectively and ensure platform 3ft metal plate protruding is fully lean and rested on the building opening slab</w:t>
      </w:r>
    </w:p>
    <w:p w14:paraId="2CB9FA90" w14:textId="71ED94E1" w:rsidR="007E758E" w:rsidRDefault="00BF0DFC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onto building railing/pillar to prevent platform swing outward</w:t>
      </w:r>
      <w:r w:rsidR="007E758E">
        <w:rPr>
          <w:sz w:val="24"/>
          <w:lang w:eastAsia="zh-CN"/>
        </w:rPr>
        <w:t xml:space="preserve"> </w:t>
      </w:r>
    </w:p>
    <w:p w14:paraId="5A22ADC5" w14:textId="28CBF575" w:rsidR="007E758E" w:rsidRDefault="007E758E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into platform</w:t>
      </w:r>
    </w:p>
    <w:p w14:paraId="13C1261B" w14:textId="20199207" w:rsidR="0047184A" w:rsidRDefault="0047184A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14:paraId="219CBDD3" w14:textId="77777777" w:rsidR="00CA3FEB" w:rsidRDefault="005D778D" w:rsidP="004718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7184A">
        <w:rPr>
          <w:sz w:val="24"/>
          <w:lang w:eastAsia="zh-CN"/>
        </w:rPr>
        <w:t>Mobile</w:t>
      </w:r>
      <w:r w:rsidR="002D0935" w:rsidRPr="0047184A">
        <w:rPr>
          <w:sz w:val="24"/>
          <w:lang w:eastAsia="zh-CN"/>
        </w:rPr>
        <w:t xml:space="preserve"> crane to hoist down </w:t>
      </w:r>
      <w:r w:rsidR="0047184A">
        <w:rPr>
          <w:sz w:val="24"/>
          <w:lang w:eastAsia="zh-CN"/>
        </w:rPr>
        <w:t xml:space="preserve">platform together with </w:t>
      </w:r>
      <w:r w:rsidR="002D0935" w:rsidRPr="0047184A">
        <w:rPr>
          <w:sz w:val="24"/>
          <w:lang w:eastAsia="zh-CN"/>
        </w:rPr>
        <w:t>machine to the ground</w:t>
      </w:r>
    </w:p>
    <w:p w14:paraId="39481485" w14:textId="5919D7AE" w:rsidR="007E758E" w:rsidRPr="0047184A" w:rsidRDefault="00CA3FEB" w:rsidP="004718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forwarder lorry </w:t>
      </w:r>
      <w:r w:rsidR="002D0935" w:rsidRPr="0047184A">
        <w:rPr>
          <w:sz w:val="24"/>
          <w:lang w:eastAsia="zh-CN"/>
        </w:rPr>
        <w:t xml:space="preserve"> </w:t>
      </w:r>
    </w:p>
    <w:p w14:paraId="275EE7BF" w14:textId="542EFC3F" w:rsidR="00EE527F" w:rsidRPr="008E2FE2" w:rsidRDefault="00EE527F" w:rsidP="008E2F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E2FE2">
        <w:rPr>
          <w:sz w:val="24"/>
          <w:lang w:eastAsia="zh-CN"/>
        </w:rPr>
        <w:t>Once job complete, team leader will instruct the team to perform proper housekeeping</w:t>
      </w:r>
    </w:p>
    <w:p w14:paraId="7EED6366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740B3829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6D7683B0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76A6EE72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D1680D3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635910C4" w14:textId="5ABE47C7" w:rsidR="00CA3063" w:rsidRPr="00BF0DFC" w:rsidRDefault="00EE527F">
      <w:r>
        <w:t xml:space="preserve">       </w:t>
      </w:r>
      <w:r w:rsidR="0042603E">
        <w:t xml:space="preserve">      </w:t>
      </w:r>
      <w:r w:rsidR="00BF0DFC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6AE5219E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BDD95D" w14:textId="77777777" w:rsidR="00CC5C68" w:rsidRDefault="00CC5C68">
      <w:r>
        <w:separator/>
      </w:r>
    </w:p>
  </w:endnote>
  <w:endnote w:type="continuationSeparator" w:id="0">
    <w:p w14:paraId="2D575E3B" w14:textId="77777777" w:rsidR="00CC5C68" w:rsidRDefault="00CC5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AA9FE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687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687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43B328" w14:textId="77777777" w:rsidR="00CC5C68" w:rsidRDefault="00CC5C68">
      <w:r>
        <w:separator/>
      </w:r>
    </w:p>
  </w:footnote>
  <w:footnote w:type="continuationSeparator" w:id="0">
    <w:p w14:paraId="11ED75B7" w14:textId="77777777" w:rsidR="00CC5C68" w:rsidRDefault="00CC5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94208" w14:textId="4D7141ED" w:rsidR="00EE527F" w:rsidRPr="001E0F90" w:rsidRDefault="00544BA0" w:rsidP="001E0F90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190A39" wp14:editId="307FBA4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FAE">
      <w:rPr>
        <w:b/>
        <w:color w:val="0000FF"/>
        <w:sz w:val="28"/>
      </w:rPr>
      <w:t xml:space="preserve">                 </w:t>
    </w:r>
    <w:r w:rsidR="00EE527F">
      <w:rPr>
        <w:b/>
        <w:color w:val="0000FF"/>
        <w:sz w:val="28"/>
      </w:rPr>
      <w:t>ERIC WONG MACHINERY TRANSPORTATION PTE LTD</w:t>
    </w:r>
  </w:p>
  <w:p w14:paraId="0E87034D" w14:textId="77777777" w:rsidR="00EE527F" w:rsidRDefault="003C46B8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C966501" w14:textId="77777777"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14:paraId="60ADD4DE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7CC2C15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EC3D687" w14:textId="77777777"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5731C"/>
    <w:multiLevelType w:val="hybridMultilevel"/>
    <w:tmpl w:val="249E4E2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36E45"/>
    <w:multiLevelType w:val="hybridMultilevel"/>
    <w:tmpl w:val="B8DEB01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6359366">
    <w:abstractNumId w:val="4"/>
  </w:num>
  <w:num w:numId="2" w16cid:durableId="691955534">
    <w:abstractNumId w:val="6"/>
  </w:num>
  <w:num w:numId="3" w16cid:durableId="568929104">
    <w:abstractNumId w:val="0"/>
  </w:num>
  <w:num w:numId="4" w16cid:durableId="2062484275">
    <w:abstractNumId w:val="12"/>
  </w:num>
  <w:num w:numId="5" w16cid:durableId="643658770">
    <w:abstractNumId w:val="7"/>
  </w:num>
  <w:num w:numId="6" w16cid:durableId="320503753">
    <w:abstractNumId w:val="8"/>
  </w:num>
  <w:num w:numId="7" w16cid:durableId="1456024228">
    <w:abstractNumId w:val="5"/>
  </w:num>
  <w:num w:numId="8" w16cid:durableId="36976481">
    <w:abstractNumId w:val="9"/>
  </w:num>
  <w:num w:numId="9" w16cid:durableId="1646736276">
    <w:abstractNumId w:val="3"/>
  </w:num>
  <w:num w:numId="10" w16cid:durableId="1379432791">
    <w:abstractNumId w:val="11"/>
  </w:num>
  <w:num w:numId="11" w16cid:durableId="1371952073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758383">
    <w:abstractNumId w:val="1"/>
  </w:num>
  <w:num w:numId="13" w16cid:durableId="437919439">
    <w:abstractNumId w:val="2"/>
  </w:num>
  <w:num w:numId="14" w16cid:durableId="5283766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1591"/>
    <w:rsid w:val="00004018"/>
    <w:rsid w:val="000043C0"/>
    <w:rsid w:val="00004C51"/>
    <w:rsid w:val="0002218E"/>
    <w:rsid w:val="000272EE"/>
    <w:rsid w:val="0004224E"/>
    <w:rsid w:val="000430A5"/>
    <w:rsid w:val="00060982"/>
    <w:rsid w:val="000839BB"/>
    <w:rsid w:val="00090E16"/>
    <w:rsid w:val="00093A2F"/>
    <w:rsid w:val="000A3CDF"/>
    <w:rsid w:val="000A4B74"/>
    <w:rsid w:val="000A77B9"/>
    <w:rsid w:val="000B2F2C"/>
    <w:rsid w:val="000D2669"/>
    <w:rsid w:val="000D3507"/>
    <w:rsid w:val="000D3EE1"/>
    <w:rsid w:val="000D42CD"/>
    <w:rsid w:val="00117C48"/>
    <w:rsid w:val="00130300"/>
    <w:rsid w:val="00132211"/>
    <w:rsid w:val="00136874"/>
    <w:rsid w:val="00136D8D"/>
    <w:rsid w:val="00141C71"/>
    <w:rsid w:val="00155AB5"/>
    <w:rsid w:val="0017768F"/>
    <w:rsid w:val="00180033"/>
    <w:rsid w:val="00180FE3"/>
    <w:rsid w:val="00186153"/>
    <w:rsid w:val="00194883"/>
    <w:rsid w:val="001A16F2"/>
    <w:rsid w:val="001A6DF8"/>
    <w:rsid w:val="001B2043"/>
    <w:rsid w:val="001B2EBA"/>
    <w:rsid w:val="001B3AAA"/>
    <w:rsid w:val="001C0760"/>
    <w:rsid w:val="001D0405"/>
    <w:rsid w:val="001D1C80"/>
    <w:rsid w:val="001D38AF"/>
    <w:rsid w:val="001D6265"/>
    <w:rsid w:val="001D7BC0"/>
    <w:rsid w:val="001E0F90"/>
    <w:rsid w:val="001F2A15"/>
    <w:rsid w:val="00214CA3"/>
    <w:rsid w:val="0022310D"/>
    <w:rsid w:val="00225487"/>
    <w:rsid w:val="002305DE"/>
    <w:rsid w:val="0023194E"/>
    <w:rsid w:val="00240608"/>
    <w:rsid w:val="00251834"/>
    <w:rsid w:val="0026667A"/>
    <w:rsid w:val="00274BF0"/>
    <w:rsid w:val="00274E2F"/>
    <w:rsid w:val="00281296"/>
    <w:rsid w:val="0029590D"/>
    <w:rsid w:val="00295F33"/>
    <w:rsid w:val="002A1405"/>
    <w:rsid w:val="002A1BD7"/>
    <w:rsid w:val="002A6243"/>
    <w:rsid w:val="002B29A9"/>
    <w:rsid w:val="002B4194"/>
    <w:rsid w:val="002C385C"/>
    <w:rsid w:val="002C6A5C"/>
    <w:rsid w:val="002D0935"/>
    <w:rsid w:val="002D0D60"/>
    <w:rsid w:val="002D2383"/>
    <w:rsid w:val="002D3B07"/>
    <w:rsid w:val="002E18E7"/>
    <w:rsid w:val="002E747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03A1"/>
    <w:rsid w:val="003C4111"/>
    <w:rsid w:val="003C46B8"/>
    <w:rsid w:val="003E1B45"/>
    <w:rsid w:val="003F5083"/>
    <w:rsid w:val="0040331B"/>
    <w:rsid w:val="004224BD"/>
    <w:rsid w:val="004237DA"/>
    <w:rsid w:val="0042434B"/>
    <w:rsid w:val="0042603E"/>
    <w:rsid w:val="00430E91"/>
    <w:rsid w:val="00432BC5"/>
    <w:rsid w:val="00447263"/>
    <w:rsid w:val="004512AB"/>
    <w:rsid w:val="00462D1E"/>
    <w:rsid w:val="00463419"/>
    <w:rsid w:val="004645C2"/>
    <w:rsid w:val="0047184A"/>
    <w:rsid w:val="004725E1"/>
    <w:rsid w:val="0048350E"/>
    <w:rsid w:val="00486FF0"/>
    <w:rsid w:val="004872DF"/>
    <w:rsid w:val="00487B0F"/>
    <w:rsid w:val="00491A93"/>
    <w:rsid w:val="004949D8"/>
    <w:rsid w:val="00495727"/>
    <w:rsid w:val="004963F5"/>
    <w:rsid w:val="00496A2A"/>
    <w:rsid w:val="004C392C"/>
    <w:rsid w:val="004D5933"/>
    <w:rsid w:val="004F07E0"/>
    <w:rsid w:val="004F78BB"/>
    <w:rsid w:val="00501F73"/>
    <w:rsid w:val="00512A9D"/>
    <w:rsid w:val="005307F1"/>
    <w:rsid w:val="005405DF"/>
    <w:rsid w:val="00543C81"/>
    <w:rsid w:val="00544BA0"/>
    <w:rsid w:val="0055075D"/>
    <w:rsid w:val="00550D01"/>
    <w:rsid w:val="005541DC"/>
    <w:rsid w:val="00567B2B"/>
    <w:rsid w:val="005966C4"/>
    <w:rsid w:val="005A6319"/>
    <w:rsid w:val="005B35C9"/>
    <w:rsid w:val="005C1792"/>
    <w:rsid w:val="005C69FA"/>
    <w:rsid w:val="005D04C7"/>
    <w:rsid w:val="005D232A"/>
    <w:rsid w:val="005D3220"/>
    <w:rsid w:val="005D778D"/>
    <w:rsid w:val="005E132E"/>
    <w:rsid w:val="005F2F7B"/>
    <w:rsid w:val="00600917"/>
    <w:rsid w:val="00604A7F"/>
    <w:rsid w:val="00611539"/>
    <w:rsid w:val="0061759B"/>
    <w:rsid w:val="00620DC9"/>
    <w:rsid w:val="00623BDE"/>
    <w:rsid w:val="006362BB"/>
    <w:rsid w:val="0064156E"/>
    <w:rsid w:val="00660815"/>
    <w:rsid w:val="00662529"/>
    <w:rsid w:val="00664D20"/>
    <w:rsid w:val="00683037"/>
    <w:rsid w:val="0068706B"/>
    <w:rsid w:val="00695134"/>
    <w:rsid w:val="006A0465"/>
    <w:rsid w:val="006B19E6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66BC6"/>
    <w:rsid w:val="0076738E"/>
    <w:rsid w:val="00777B81"/>
    <w:rsid w:val="00782621"/>
    <w:rsid w:val="00782718"/>
    <w:rsid w:val="007A3031"/>
    <w:rsid w:val="007B6717"/>
    <w:rsid w:val="007C5834"/>
    <w:rsid w:val="007D1A3A"/>
    <w:rsid w:val="007D552D"/>
    <w:rsid w:val="007D5FAE"/>
    <w:rsid w:val="007D7519"/>
    <w:rsid w:val="007E2FF0"/>
    <w:rsid w:val="007E6356"/>
    <w:rsid w:val="007E758E"/>
    <w:rsid w:val="00800189"/>
    <w:rsid w:val="008067B7"/>
    <w:rsid w:val="0081772B"/>
    <w:rsid w:val="008254AB"/>
    <w:rsid w:val="0082563E"/>
    <w:rsid w:val="00827B9E"/>
    <w:rsid w:val="00840DC8"/>
    <w:rsid w:val="00844656"/>
    <w:rsid w:val="00882A6E"/>
    <w:rsid w:val="0088777C"/>
    <w:rsid w:val="008A5148"/>
    <w:rsid w:val="008A6AAC"/>
    <w:rsid w:val="008B3B91"/>
    <w:rsid w:val="008B3FC0"/>
    <w:rsid w:val="008D2591"/>
    <w:rsid w:val="008E2FE2"/>
    <w:rsid w:val="008E4A57"/>
    <w:rsid w:val="008F2319"/>
    <w:rsid w:val="008F416F"/>
    <w:rsid w:val="008F6CAF"/>
    <w:rsid w:val="008F6E54"/>
    <w:rsid w:val="009005EE"/>
    <w:rsid w:val="0090213C"/>
    <w:rsid w:val="00904AE4"/>
    <w:rsid w:val="00945F2F"/>
    <w:rsid w:val="0095773E"/>
    <w:rsid w:val="00957CA2"/>
    <w:rsid w:val="00970E4B"/>
    <w:rsid w:val="00971FA9"/>
    <w:rsid w:val="00987027"/>
    <w:rsid w:val="0099108C"/>
    <w:rsid w:val="009A1F80"/>
    <w:rsid w:val="009A2AEB"/>
    <w:rsid w:val="009B0B5B"/>
    <w:rsid w:val="009E0BEF"/>
    <w:rsid w:val="009E694C"/>
    <w:rsid w:val="00A02FEC"/>
    <w:rsid w:val="00A04987"/>
    <w:rsid w:val="00A2618C"/>
    <w:rsid w:val="00A33F02"/>
    <w:rsid w:val="00A459AF"/>
    <w:rsid w:val="00A46072"/>
    <w:rsid w:val="00A56E64"/>
    <w:rsid w:val="00A641DB"/>
    <w:rsid w:val="00A65BC3"/>
    <w:rsid w:val="00A66F3B"/>
    <w:rsid w:val="00A84CBC"/>
    <w:rsid w:val="00A85535"/>
    <w:rsid w:val="00A870A3"/>
    <w:rsid w:val="00A94515"/>
    <w:rsid w:val="00AB3C71"/>
    <w:rsid w:val="00AC4808"/>
    <w:rsid w:val="00AD4C31"/>
    <w:rsid w:val="00B17867"/>
    <w:rsid w:val="00B22FED"/>
    <w:rsid w:val="00B24B7C"/>
    <w:rsid w:val="00B253FF"/>
    <w:rsid w:val="00B424C8"/>
    <w:rsid w:val="00B44740"/>
    <w:rsid w:val="00B469FA"/>
    <w:rsid w:val="00B526E7"/>
    <w:rsid w:val="00B64B5B"/>
    <w:rsid w:val="00B814A1"/>
    <w:rsid w:val="00B82835"/>
    <w:rsid w:val="00B85262"/>
    <w:rsid w:val="00B85990"/>
    <w:rsid w:val="00B8750E"/>
    <w:rsid w:val="00B90DC1"/>
    <w:rsid w:val="00B965F7"/>
    <w:rsid w:val="00BA657A"/>
    <w:rsid w:val="00BA6E59"/>
    <w:rsid w:val="00BB52EB"/>
    <w:rsid w:val="00BC2F04"/>
    <w:rsid w:val="00BC6BCE"/>
    <w:rsid w:val="00BD3F12"/>
    <w:rsid w:val="00BF0DFC"/>
    <w:rsid w:val="00BF2DAD"/>
    <w:rsid w:val="00BF6C3C"/>
    <w:rsid w:val="00C02A5C"/>
    <w:rsid w:val="00C13874"/>
    <w:rsid w:val="00C231C9"/>
    <w:rsid w:val="00C24B7E"/>
    <w:rsid w:val="00C43DA6"/>
    <w:rsid w:val="00C45B69"/>
    <w:rsid w:val="00C50CC7"/>
    <w:rsid w:val="00C65685"/>
    <w:rsid w:val="00C753A3"/>
    <w:rsid w:val="00C94EB7"/>
    <w:rsid w:val="00CA0D71"/>
    <w:rsid w:val="00CA3063"/>
    <w:rsid w:val="00CA3FEB"/>
    <w:rsid w:val="00CA6422"/>
    <w:rsid w:val="00CC27F9"/>
    <w:rsid w:val="00CC5C68"/>
    <w:rsid w:val="00CC7C83"/>
    <w:rsid w:val="00CE271F"/>
    <w:rsid w:val="00CF7400"/>
    <w:rsid w:val="00D015DC"/>
    <w:rsid w:val="00D01F82"/>
    <w:rsid w:val="00D031B7"/>
    <w:rsid w:val="00D14B56"/>
    <w:rsid w:val="00D17A14"/>
    <w:rsid w:val="00D26A63"/>
    <w:rsid w:val="00D44BF3"/>
    <w:rsid w:val="00D50A85"/>
    <w:rsid w:val="00D52CB3"/>
    <w:rsid w:val="00D664B7"/>
    <w:rsid w:val="00D668A8"/>
    <w:rsid w:val="00D73F2B"/>
    <w:rsid w:val="00D81E4E"/>
    <w:rsid w:val="00D916F7"/>
    <w:rsid w:val="00D9518E"/>
    <w:rsid w:val="00DA279B"/>
    <w:rsid w:val="00DA4D77"/>
    <w:rsid w:val="00DC1E88"/>
    <w:rsid w:val="00DC2578"/>
    <w:rsid w:val="00DC37B9"/>
    <w:rsid w:val="00DD56F6"/>
    <w:rsid w:val="00DD5AAB"/>
    <w:rsid w:val="00DE21AC"/>
    <w:rsid w:val="00DE5FCD"/>
    <w:rsid w:val="00DE72CA"/>
    <w:rsid w:val="00DE7463"/>
    <w:rsid w:val="00DF7994"/>
    <w:rsid w:val="00E13011"/>
    <w:rsid w:val="00E400F3"/>
    <w:rsid w:val="00E43D50"/>
    <w:rsid w:val="00E45494"/>
    <w:rsid w:val="00E519DB"/>
    <w:rsid w:val="00E567B1"/>
    <w:rsid w:val="00E72650"/>
    <w:rsid w:val="00E72AA3"/>
    <w:rsid w:val="00E72B52"/>
    <w:rsid w:val="00E848B1"/>
    <w:rsid w:val="00E8651A"/>
    <w:rsid w:val="00E91028"/>
    <w:rsid w:val="00EA1328"/>
    <w:rsid w:val="00EA18DF"/>
    <w:rsid w:val="00EA6EE0"/>
    <w:rsid w:val="00EB5B4C"/>
    <w:rsid w:val="00EC2E7B"/>
    <w:rsid w:val="00EC3274"/>
    <w:rsid w:val="00EE0406"/>
    <w:rsid w:val="00EE3F45"/>
    <w:rsid w:val="00EE527F"/>
    <w:rsid w:val="00EE7A41"/>
    <w:rsid w:val="00EF0804"/>
    <w:rsid w:val="00EF1902"/>
    <w:rsid w:val="00EF2BA3"/>
    <w:rsid w:val="00F11FFE"/>
    <w:rsid w:val="00F1709C"/>
    <w:rsid w:val="00F17EE6"/>
    <w:rsid w:val="00F369A7"/>
    <w:rsid w:val="00F63A7E"/>
    <w:rsid w:val="00F6678A"/>
    <w:rsid w:val="00F772A5"/>
    <w:rsid w:val="00F77767"/>
    <w:rsid w:val="00F844A0"/>
    <w:rsid w:val="00F853FF"/>
    <w:rsid w:val="00F97386"/>
    <w:rsid w:val="00FB110B"/>
    <w:rsid w:val="00FB6F59"/>
    <w:rsid w:val="00FC1978"/>
    <w:rsid w:val="00FC49E1"/>
    <w:rsid w:val="00FD41B2"/>
    <w:rsid w:val="00FE059E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DD328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2025-11-21T01:58:00Z</cp:lastPrinted>
  <dcterms:created xsi:type="dcterms:W3CDTF">2025-11-20T02:08:00Z</dcterms:created>
  <dcterms:modified xsi:type="dcterms:W3CDTF">2025-11-21T01:58:00Z</dcterms:modified>
</cp:coreProperties>
</file>