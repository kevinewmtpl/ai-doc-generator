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48A" w:rsidRDefault="0055548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14D84" w:rsidRDefault="00E14D84">
      <w:pPr>
        <w:rPr>
          <w:sz w:val="24"/>
        </w:rPr>
      </w:pPr>
    </w:p>
    <w:p w:rsidR="006467DA" w:rsidRDefault="0090518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14D84">
        <w:rPr>
          <w:sz w:val="24"/>
        </w:rPr>
        <w:t>14</w:t>
      </w:r>
      <w:r w:rsidR="00E14D84" w:rsidRPr="00E14D84">
        <w:rPr>
          <w:sz w:val="24"/>
          <w:vertAlign w:val="superscript"/>
        </w:rPr>
        <w:t>th</w:t>
      </w:r>
      <w:r w:rsidR="00E14D84">
        <w:rPr>
          <w:sz w:val="24"/>
        </w:rPr>
        <w:t xml:space="preserve"> 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05183">
        <w:rPr>
          <w:sz w:val="24"/>
          <w:lang w:eastAsia="zh-CN"/>
        </w:rPr>
        <w:t xml:space="preserve">unload and hoist down 1 unit machine with accessories from low-bed to the ground, uncrate, shift and position into workshop </w:t>
      </w:r>
      <w:r w:rsidR="00FF0DF6">
        <w:rPr>
          <w:sz w:val="24"/>
          <w:lang w:eastAsia="zh-CN"/>
        </w:rPr>
        <w:t>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56012" w:rsidRDefault="003560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356012" w:rsidRDefault="0090518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Mazak I200HS </w:t>
      </w:r>
      <w:r w:rsidR="00D831F8">
        <w:rPr>
          <w:b/>
          <w:bCs/>
          <w:sz w:val="24"/>
          <w:szCs w:val="24"/>
          <w:lang w:eastAsia="zh-CN"/>
        </w:rPr>
        <w:t xml:space="preserve"> </w:t>
      </w:r>
    </w:p>
    <w:p w:rsidR="00356012" w:rsidRDefault="0090518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3505 x 2170 x 2250</w:t>
      </w:r>
      <w:r w:rsidR="00D831F8">
        <w:rPr>
          <w:bCs/>
          <w:sz w:val="24"/>
          <w:szCs w:val="24"/>
          <w:lang w:eastAsia="zh-CN"/>
        </w:rPr>
        <w:t xml:space="preserve"> mm</w:t>
      </w:r>
    </w:p>
    <w:p w:rsidR="00356012" w:rsidRPr="00D831F8" w:rsidRDefault="0090518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11, 130</w:t>
      </w:r>
      <w:r w:rsidR="00356012">
        <w:rPr>
          <w:bCs/>
          <w:sz w:val="24"/>
          <w:szCs w:val="24"/>
          <w:lang w:eastAsia="zh-CN"/>
        </w:rPr>
        <w:t xml:space="preserve"> </w:t>
      </w:r>
      <w:proofErr w:type="spellStart"/>
      <w:r w:rsidR="00356012">
        <w:rPr>
          <w:bCs/>
          <w:sz w:val="24"/>
          <w:szCs w:val="24"/>
          <w:lang w:eastAsia="zh-CN"/>
        </w:rPr>
        <w:t>kgs</w:t>
      </w:r>
      <w:proofErr w:type="spellEnd"/>
    </w:p>
    <w:p w:rsidR="00356012" w:rsidRP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 w:rsidP="00905183">
      <w:pPr>
        <w:tabs>
          <w:tab w:val="center" w:pos="468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905183">
        <w:rPr>
          <w:sz w:val="24"/>
          <w:lang w:eastAsia="zh-CN"/>
        </w:rPr>
        <w:t xml:space="preserve">   </w:t>
      </w:r>
      <w:r w:rsidR="00905183">
        <w:rPr>
          <w:sz w:val="24"/>
          <w:lang w:eastAsia="zh-CN"/>
        </w:rPr>
        <w:tab/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14D84" w:rsidRDefault="00E14D84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 xml:space="preserve">: </w:t>
      </w:r>
    </w:p>
    <w:p w:rsidR="006467DA" w:rsidRDefault="00E14D84">
      <w:pPr>
        <w:rPr>
          <w:sz w:val="24"/>
          <w:lang w:eastAsia="zh-CN"/>
        </w:rPr>
      </w:pPr>
      <w:r>
        <w:rPr>
          <w:sz w:val="24"/>
          <w:lang w:eastAsia="zh-CN"/>
        </w:rPr>
        <w:t>04/03/23</w:t>
      </w:r>
    </w:p>
    <w:p w:rsidR="006467DA" w:rsidRDefault="0090518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 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831F8" w:rsidRPr="00D831F8" w:rsidRDefault="0090518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D81929" w:rsidP="00D81929">
      <w:pPr>
        <w:pStyle w:val="Heading4"/>
      </w:pPr>
      <w:r>
        <w:t>500 Dover Rd – Singapore Polytechnic</w:t>
      </w:r>
    </w:p>
    <w:p w:rsidR="00D81929" w:rsidRPr="00D81929" w:rsidRDefault="00905183" w:rsidP="00D8192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W1411</w:t>
      </w:r>
      <w:r w:rsidR="00D81929">
        <w:rPr>
          <w:sz w:val="24"/>
          <w:szCs w:val="24"/>
          <w:lang w:eastAsia="zh-CN"/>
        </w:rPr>
        <w:t xml:space="preserve">, School of Mechanical &amp; Aeronautical Engineering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4E0D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8320CF">
        <w:rPr>
          <w:sz w:val="24"/>
          <w:lang w:eastAsia="zh-CN"/>
        </w:rPr>
        <w:t xml:space="preserve">2 x </w:t>
      </w:r>
      <w:r w:rsidR="00D81929">
        <w:rPr>
          <w:sz w:val="24"/>
          <w:lang w:eastAsia="zh-CN"/>
        </w:rPr>
        <w:t>633 PALFINGER lorry loader</w:t>
      </w:r>
    </w:p>
    <w:p w:rsidR="004E0D93" w:rsidRDefault="004E0D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356012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14D84" w:rsidRDefault="00E14D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drill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</w:t>
      </w:r>
      <w:r w:rsidR="00356012">
        <w:rPr>
          <w:sz w:val="24"/>
          <w:lang w:eastAsia="zh-CN"/>
        </w:rPr>
        <w:t xml:space="preserve"> (for epoxy floor protection) </w:t>
      </w:r>
      <w:r w:rsidR="001268A8">
        <w:rPr>
          <w:sz w:val="24"/>
          <w:lang w:eastAsia="zh-CN"/>
        </w:rPr>
        <w:t xml:space="preserve">  </w:t>
      </w: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E14D84" w:rsidRDefault="00E14D8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81929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81929">
        <w:t>.</w:t>
      </w:r>
      <w:r w:rsidR="001268A8">
        <w:rPr>
          <w:rFonts w:hint="eastAsia"/>
        </w:rPr>
        <w:t>O</w:t>
      </w:r>
      <w:r w:rsidR="00D81929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D81929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location </w:t>
      </w:r>
    </w:p>
    <w:p w:rsidR="00895D5D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4E0D93" w:rsidRPr="00FF0DF6" w:rsidRDefault="004E0D93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reverse low-bed to near crane 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 from low-bed chassis and unload to the ground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E76DB5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away from base and lower down machine onto platform </w:t>
      </w:r>
    </w:p>
    <w:p w:rsidR="00D81929" w:rsidRPr="004E0D93" w:rsidRDefault="004E0D93" w:rsidP="004E0D9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91219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under machine bed</w:t>
      </w:r>
    </w:p>
    <w:p w:rsidR="000D3C8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</w:t>
      </w:r>
      <w:r w:rsidR="004E0D93">
        <w:rPr>
          <w:sz w:val="24"/>
          <w:lang w:eastAsia="zh-CN"/>
        </w:rPr>
        <w:t>workshop</w:t>
      </w:r>
      <w:r w:rsidR="00FF0DF6">
        <w:rPr>
          <w:sz w:val="24"/>
          <w:lang w:eastAsia="zh-CN"/>
        </w:rPr>
        <w:t xml:space="preserve"> at ground floor</w:t>
      </w:r>
    </w:p>
    <w:p w:rsidR="00D8192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E14D84" w:rsidRDefault="00E14D84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Engineer to do marking for glow plug</w:t>
      </w:r>
    </w:p>
    <w:p w:rsidR="00E14D84" w:rsidRDefault="00E14D84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aside</w:t>
      </w:r>
    </w:p>
    <w:p w:rsidR="00E14D84" w:rsidRDefault="00E14D84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drill 18 holes for clamping plates </w:t>
      </w:r>
    </w:p>
    <w:p w:rsidR="00E14D84" w:rsidRDefault="00E14D84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back machine to exact location</w:t>
      </w:r>
    </w:p>
    <w:p w:rsidR="00D81929" w:rsidRPr="00FF0DF6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U</w:t>
      </w:r>
      <w:r w:rsidR="00E14D84">
        <w:rPr>
          <w:sz w:val="24"/>
          <w:lang w:eastAsia="zh-CN"/>
        </w:rPr>
        <w:t xml:space="preserve">nload machine from </w:t>
      </w:r>
      <w:r>
        <w:rPr>
          <w:sz w:val="24"/>
          <w:lang w:eastAsia="zh-CN"/>
        </w:rPr>
        <w:t xml:space="preserve">roller and insert </w:t>
      </w:r>
      <w:r w:rsidR="00E14D84">
        <w:rPr>
          <w:sz w:val="24"/>
          <w:lang w:eastAsia="zh-CN"/>
        </w:rPr>
        <w:t>clamping plates</w:t>
      </w:r>
      <w:r>
        <w:rPr>
          <w:sz w:val="24"/>
          <w:lang w:eastAsia="zh-CN"/>
        </w:rPr>
        <w:t xml:space="preserve"> under machine bed</w:t>
      </w:r>
    </w:p>
    <w:p w:rsidR="00D8192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D81929">
        <w:rPr>
          <w:sz w:val="24"/>
          <w:lang w:eastAsia="zh-CN"/>
        </w:rPr>
        <w:t>o perform proper housekeeping</w:t>
      </w:r>
    </w:p>
    <w:p w:rsidR="006467DA" w:rsidRPr="0099046A" w:rsidRDefault="00D8192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E14D84" w:rsidRDefault="006467DA" w:rsidP="00E14D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14D84" w:rsidRDefault="00E14D84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E14D84" w:rsidRDefault="0099046A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14D84">
        <w:rPr>
          <w:sz w:val="24"/>
          <w:lang w:eastAsia="zh-CN"/>
        </w:rPr>
        <w:t>Best Regards</w:t>
      </w:r>
    </w:p>
    <w:p w:rsidR="0099046A" w:rsidRDefault="00E14D84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>
        <w:rPr>
          <w:sz w:val="24"/>
          <w:lang w:eastAsia="zh-CN"/>
        </w:rPr>
        <w:t xml:space="preserve">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5CE" w:rsidRDefault="00AC45CE">
      <w:r>
        <w:separator/>
      </w:r>
    </w:p>
  </w:endnote>
  <w:endnote w:type="continuationSeparator" w:id="0">
    <w:p w:rsidR="00AC45CE" w:rsidRDefault="00AC4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5548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5548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5CE" w:rsidRDefault="00AC45CE">
      <w:r>
        <w:separator/>
      </w:r>
    </w:p>
  </w:footnote>
  <w:footnote w:type="continuationSeparator" w:id="0">
    <w:p w:rsidR="00AC45CE" w:rsidRDefault="00AC45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C45C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AC45C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 xml:space="preserve">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1E26FF"/>
    <w:rsid w:val="00211C09"/>
    <w:rsid w:val="00257C21"/>
    <w:rsid w:val="002F791A"/>
    <w:rsid w:val="0031325A"/>
    <w:rsid w:val="003153DE"/>
    <w:rsid w:val="00356012"/>
    <w:rsid w:val="00420DA0"/>
    <w:rsid w:val="0046470C"/>
    <w:rsid w:val="00466C7A"/>
    <w:rsid w:val="004E0D93"/>
    <w:rsid w:val="005053DB"/>
    <w:rsid w:val="0055548A"/>
    <w:rsid w:val="005C0BC7"/>
    <w:rsid w:val="005D6724"/>
    <w:rsid w:val="006467DA"/>
    <w:rsid w:val="006E531F"/>
    <w:rsid w:val="008320CF"/>
    <w:rsid w:val="00895D5D"/>
    <w:rsid w:val="008F0C05"/>
    <w:rsid w:val="00905183"/>
    <w:rsid w:val="00971AE8"/>
    <w:rsid w:val="0098588B"/>
    <w:rsid w:val="0099046A"/>
    <w:rsid w:val="009A6BA5"/>
    <w:rsid w:val="00AC45CE"/>
    <w:rsid w:val="00B80327"/>
    <w:rsid w:val="00C21D12"/>
    <w:rsid w:val="00CB2E4C"/>
    <w:rsid w:val="00D33F17"/>
    <w:rsid w:val="00D81929"/>
    <w:rsid w:val="00D831F8"/>
    <w:rsid w:val="00D95D1A"/>
    <w:rsid w:val="00E14D84"/>
    <w:rsid w:val="00E441E4"/>
    <w:rsid w:val="00E55579"/>
    <w:rsid w:val="00E76677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2018-04-27T01:34:00Z</cp:lastPrinted>
  <dcterms:created xsi:type="dcterms:W3CDTF">2023-02-03T01:55:00Z</dcterms:created>
  <dcterms:modified xsi:type="dcterms:W3CDTF">2023-02-13T02:43:00Z</dcterms:modified>
</cp:coreProperties>
</file>