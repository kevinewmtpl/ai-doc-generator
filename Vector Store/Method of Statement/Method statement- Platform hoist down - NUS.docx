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36CFF">
      <w:pPr>
        <w:rPr>
          <w:sz w:val="24"/>
          <w:lang w:eastAsia="zh-CN"/>
        </w:rPr>
      </w:pPr>
      <w:r>
        <w:rPr>
          <w:sz w:val="24"/>
        </w:rPr>
        <w:t>Date: 04</w:t>
      </w:r>
      <w:r w:rsidRPr="00736CFF">
        <w:rPr>
          <w:sz w:val="24"/>
          <w:vertAlign w:val="superscript"/>
        </w:rPr>
        <w:t>th</w:t>
      </w:r>
      <w:r w:rsidR="00601495">
        <w:rPr>
          <w:sz w:val="24"/>
        </w:rPr>
        <w:t xml:space="preserve"> Mar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12FCD" w:rsidRDefault="0060149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D12F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shift out and hoist down 2</w:t>
      </w:r>
      <w:r w:rsidR="001A35E8">
        <w:rPr>
          <w:sz w:val="24"/>
          <w:lang w:eastAsia="zh-CN"/>
        </w:rPr>
        <w:t xml:space="preserve"> unit machine from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>crane</w:t>
      </w:r>
    </w:p>
    <w:p w:rsidR="000D2C3E" w:rsidRPr="00C6293E" w:rsidRDefault="00D12FC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2 unit machine to 2</w:t>
      </w:r>
      <w:r w:rsidRPr="00D12FC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C273E" w:rsidRPr="00AE360F" w:rsidRDefault="00AE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To be hoisted down</w:t>
      </w:r>
      <w:r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477BBC" w:rsidRDefault="00AE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Rongfu S</w:t>
      </w:r>
      <w:r w:rsidR="001C273E">
        <w:rPr>
          <w:bCs/>
          <w:sz w:val="24"/>
          <w:szCs w:val="24"/>
          <w:lang w:eastAsia="zh-CN"/>
        </w:rPr>
        <w:t>5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130 x 200 cm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830 kg each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C273E" w:rsidRPr="00AE360F" w:rsidRDefault="00AE360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To be hoisted up </w:t>
      </w:r>
      <w:r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Milling</w:t>
      </w:r>
    </w:p>
    <w:p w:rsidR="00EE469C" w:rsidRDefault="00EE46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150 x 130 x 200 cm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300 kg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Pinacho Turning</w:t>
      </w:r>
    </w:p>
    <w:p w:rsidR="00EE469C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210 x 90 x </w:t>
      </w:r>
      <w:r w:rsidR="00EE469C">
        <w:rPr>
          <w:bCs/>
          <w:sz w:val="24"/>
          <w:szCs w:val="24"/>
          <w:lang w:eastAsia="zh-CN"/>
        </w:rPr>
        <w:t>170 cm</w:t>
      </w:r>
    </w:p>
    <w:p w:rsidR="001C273E" w:rsidRP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300 kg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E360F">
        <w:rPr>
          <w:b/>
          <w:bCs/>
          <w:sz w:val="32"/>
          <w:u w:val="single"/>
          <w:lang w:eastAsia="zh-CN"/>
        </w:rPr>
        <w:t xml:space="preserve"> of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Operation </w:t>
      </w:r>
    </w:p>
    <w:p w:rsidR="000C1D59" w:rsidRPr="001A35E8" w:rsidRDefault="00AE360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11/03/2020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AE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AE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E36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Collection</w:t>
      </w:r>
      <w:r w:rsidR="00EE469C">
        <w:rPr>
          <w:sz w:val="24"/>
          <w:lang w:eastAsia="zh-CN"/>
        </w:rPr>
        <w:t>/Delivery</w:t>
      </w:r>
      <w:r>
        <w:rPr>
          <w:sz w:val="24"/>
          <w:lang w:eastAsia="zh-CN"/>
        </w:rPr>
        <w:t xml:space="preserve"> of Rongfu S5 </w:t>
      </w:r>
    </w:p>
    <w:p w:rsidR="00AE360F" w:rsidRDefault="00AE36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From blk E4, #02-06 to blk E3, #01-06</w:t>
      </w:r>
    </w:p>
    <w:p w:rsidR="00EE469C" w:rsidRDefault="00EE469C" w:rsidP="00894879">
      <w:pPr>
        <w:rPr>
          <w:sz w:val="24"/>
          <w:lang w:eastAsia="zh-CN"/>
        </w:rPr>
      </w:pPr>
    </w:p>
    <w:p w:rsidR="00EE469C" w:rsidRDefault="00EE469C" w:rsidP="00894879">
      <w:pPr>
        <w:rPr>
          <w:sz w:val="24"/>
          <w:lang w:eastAsia="zh-CN"/>
        </w:rPr>
      </w:pPr>
      <w:r>
        <w:rPr>
          <w:sz w:val="24"/>
          <w:lang w:eastAsia="zh-CN"/>
        </w:rPr>
        <w:t>Collection/Delivery of Milling &amp; Turning</w:t>
      </w:r>
    </w:p>
    <w:p w:rsidR="00EE469C" w:rsidRPr="00894879" w:rsidRDefault="00EE469C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From blk E1-A #01-06 to blk E4, #02-06</w:t>
      </w:r>
    </w:p>
    <w:p w:rsidR="009D04EF" w:rsidRDefault="009D04EF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C1D59" w:rsidRDefault="00EE46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469C" w:rsidRDefault="00EE46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EE469C"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9D04EF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0E0C97"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 w:rsidR="000E0C97">
        <w:rPr>
          <w:rFonts w:hint="eastAsia"/>
          <w:sz w:val="24"/>
          <w:lang w:eastAsia="zh-CN"/>
        </w:rPr>
        <w:t>)</w:t>
      </w:r>
      <w:r w:rsidR="000E0C97">
        <w:rPr>
          <w:sz w:val="24"/>
          <w:lang w:eastAsia="zh-CN"/>
        </w:rPr>
        <w:t xml:space="preserve"> </w:t>
      </w:r>
    </w:p>
    <w:p w:rsidR="000E0C97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5)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9D04EF">
      <w:pPr>
        <w:pStyle w:val="BodyText2"/>
      </w:pPr>
      <w:r>
        <w:t xml:space="preserve">6) </w:t>
      </w:r>
      <w:r w:rsidR="00EE469C">
        <w:rPr>
          <w:rFonts w:hint="eastAsia"/>
        </w:rPr>
        <w:t xml:space="preserve">Lifting crews shall be composed to the following but not limited by other trained personnel in respect to the number of crew needed </w:t>
      </w:r>
      <w:r w:rsidR="00EE469C">
        <w:t>for the operation:</w:t>
      </w:r>
    </w:p>
    <w:p w:rsidR="00EE469C" w:rsidRDefault="00EE469C" w:rsidP="00EE469C">
      <w:pPr>
        <w:pStyle w:val="BodyText2"/>
      </w:pPr>
      <w:r>
        <w:t>a. Lifting Supervisor</w:t>
      </w:r>
    </w:p>
    <w:p w:rsidR="00EE469C" w:rsidRDefault="00EE469C" w:rsidP="00EE469C">
      <w:pPr>
        <w:pStyle w:val="BodyText2"/>
      </w:pPr>
      <w:r>
        <w:t>b. Crane Operator</w:t>
      </w:r>
    </w:p>
    <w:p w:rsidR="00EE469C" w:rsidRDefault="00EE469C" w:rsidP="00EE469C">
      <w:pPr>
        <w:pStyle w:val="BodyText2"/>
      </w:pPr>
      <w:r>
        <w:t xml:space="preserve">c. Signalman </w:t>
      </w:r>
    </w:p>
    <w:p w:rsidR="00EE469C" w:rsidRDefault="00EE469C" w:rsidP="00EE469C">
      <w:pPr>
        <w:pStyle w:val="BodyText2"/>
      </w:pPr>
      <w:r>
        <w:t xml:space="preserve">d. Riggerman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5778FB" w:rsidRPr="005778FB" w:rsidRDefault="009D04EF" w:rsidP="00577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5778FB">
        <w:rPr>
          <w:sz w:val="24"/>
          <w:lang w:eastAsia="zh-CN"/>
        </w:rPr>
        <w:t>area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Pr="00736CFF" w:rsidRDefault="000E0C97" w:rsidP="00736C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36CFF">
        <w:rPr>
          <w:sz w:val="24"/>
          <w:lang w:eastAsia="zh-CN"/>
        </w:rPr>
        <w:t xml:space="preserve">Use strong belt to secure front left and right of platform </w:t>
      </w:r>
      <w:r w:rsidR="00917AC8" w:rsidRPr="00736CFF">
        <w:rPr>
          <w:sz w:val="24"/>
          <w:lang w:eastAsia="zh-CN"/>
        </w:rPr>
        <w:t>on</w:t>
      </w:r>
      <w:r w:rsidRPr="00736CFF">
        <w:rPr>
          <w:sz w:val="24"/>
          <w:lang w:eastAsia="zh-CN"/>
        </w:rPr>
        <w:t xml:space="preserve">to </w:t>
      </w:r>
      <w:r w:rsidR="0066065E" w:rsidRPr="00736CFF">
        <w:rPr>
          <w:sz w:val="24"/>
          <w:lang w:eastAsia="zh-CN"/>
        </w:rPr>
        <w:t xml:space="preserve">building railing/pillar to </w:t>
      </w:r>
      <w:r w:rsidRPr="00736CFF"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736CFF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736CFF">
        <w:rPr>
          <w:sz w:val="24"/>
          <w:lang w:eastAsia="zh-CN"/>
        </w:rPr>
        <w:t xml:space="preserve">form workshop </w:t>
      </w:r>
      <w:r w:rsidR="000C37E4">
        <w:rPr>
          <w:sz w:val="24"/>
          <w:lang w:eastAsia="zh-CN"/>
        </w:rPr>
        <w:t xml:space="preserve">into platform </w:t>
      </w:r>
      <w:bookmarkStart w:id="0" w:name="_GoBack"/>
      <w:bookmarkEnd w:id="0"/>
    </w:p>
    <w:p w:rsidR="00736CFF" w:rsidRDefault="00736C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 machine onto platform with strapping belt</w:t>
      </w:r>
    </w:p>
    <w:p w:rsidR="00736CFF" w:rsidRDefault="00736C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 to the ground</w:t>
      </w:r>
    </w:p>
    <w:p w:rsidR="00736CFF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sling from crane hook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platform and load onto lorry chassis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new location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Collect 2 unit machine and deliver to blk E4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to 2</w:t>
      </w:r>
      <w:r w:rsidRPr="000C37E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0E0C97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transfer into workshop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A36133" w:rsidRPr="000C37E4" w:rsidRDefault="000E0C97" w:rsidP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C37E4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98F" w:rsidRDefault="009B498F">
      <w:r>
        <w:separator/>
      </w:r>
    </w:p>
  </w:endnote>
  <w:endnote w:type="continuationSeparator" w:id="0">
    <w:p w:rsidR="009B498F" w:rsidRDefault="009B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33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33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98F" w:rsidRDefault="009B498F">
      <w:r>
        <w:separator/>
      </w:r>
    </w:p>
  </w:footnote>
  <w:footnote w:type="continuationSeparator" w:id="0">
    <w:p w:rsidR="009B498F" w:rsidRDefault="009B49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B49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B498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196C79DE"/>
    <w:multiLevelType w:val="hybridMultilevel"/>
    <w:tmpl w:val="D0886F8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5"/>
  </w:num>
  <w:num w:numId="5">
    <w:abstractNumId w:val="9"/>
  </w:num>
  <w:num w:numId="6">
    <w:abstractNumId w:val="10"/>
  </w:num>
  <w:num w:numId="7">
    <w:abstractNumId w:val="6"/>
  </w:num>
  <w:num w:numId="8">
    <w:abstractNumId w:val="12"/>
  </w:num>
  <w:num w:numId="9">
    <w:abstractNumId w:val="3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7"/>
  </w:num>
  <w:num w:numId="14">
    <w:abstractNumId w:val="16"/>
  </w:num>
  <w:num w:numId="15">
    <w:abstractNumId w:val="13"/>
  </w:num>
  <w:num w:numId="16">
    <w:abstractNumId w:val="1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6129D"/>
    <w:rsid w:val="00081D7A"/>
    <w:rsid w:val="00082CA1"/>
    <w:rsid w:val="00093181"/>
    <w:rsid w:val="00095FB6"/>
    <w:rsid w:val="000A5B75"/>
    <w:rsid w:val="000B006E"/>
    <w:rsid w:val="000C1D59"/>
    <w:rsid w:val="000C37E4"/>
    <w:rsid w:val="000D2C3E"/>
    <w:rsid w:val="000D387A"/>
    <w:rsid w:val="000D7332"/>
    <w:rsid w:val="000E0C97"/>
    <w:rsid w:val="00113F52"/>
    <w:rsid w:val="00164C97"/>
    <w:rsid w:val="001A35E8"/>
    <w:rsid w:val="001A6A39"/>
    <w:rsid w:val="001C273E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77BBC"/>
    <w:rsid w:val="00485C2A"/>
    <w:rsid w:val="00491CDF"/>
    <w:rsid w:val="004B58C0"/>
    <w:rsid w:val="004E28FD"/>
    <w:rsid w:val="00501586"/>
    <w:rsid w:val="005778FB"/>
    <w:rsid w:val="0058407C"/>
    <w:rsid w:val="005A0566"/>
    <w:rsid w:val="005A478D"/>
    <w:rsid w:val="005F1066"/>
    <w:rsid w:val="00600638"/>
    <w:rsid w:val="00601495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36CFF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9B498F"/>
    <w:rsid w:val="009D04EF"/>
    <w:rsid w:val="00A33F6A"/>
    <w:rsid w:val="00A36133"/>
    <w:rsid w:val="00A91BDA"/>
    <w:rsid w:val="00A95F40"/>
    <w:rsid w:val="00AA331E"/>
    <w:rsid w:val="00AA4893"/>
    <w:rsid w:val="00AD0D6A"/>
    <w:rsid w:val="00AD3198"/>
    <w:rsid w:val="00AE360F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12FCD"/>
    <w:rsid w:val="00D27B24"/>
    <w:rsid w:val="00D63332"/>
    <w:rsid w:val="00DC6037"/>
    <w:rsid w:val="00E11B0D"/>
    <w:rsid w:val="00EB50F2"/>
    <w:rsid w:val="00EE469C"/>
    <w:rsid w:val="00EE773D"/>
    <w:rsid w:val="00EF16FC"/>
    <w:rsid w:val="00F03CFD"/>
    <w:rsid w:val="00F33583"/>
    <w:rsid w:val="00F338D8"/>
    <w:rsid w:val="00F74690"/>
    <w:rsid w:val="00FC3C2A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2019-08-29T02:22:00Z</cp:lastPrinted>
  <dcterms:created xsi:type="dcterms:W3CDTF">2020-03-03T03:04:00Z</dcterms:created>
  <dcterms:modified xsi:type="dcterms:W3CDTF">2020-03-04T02:06:00Z</dcterms:modified>
</cp:coreProperties>
</file>