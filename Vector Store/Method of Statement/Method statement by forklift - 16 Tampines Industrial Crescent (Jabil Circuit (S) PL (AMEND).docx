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8B6CDC">
      <w:pPr>
        <w:rPr>
          <w:sz w:val="24"/>
          <w:lang w:eastAsia="zh-CN"/>
        </w:rPr>
      </w:pPr>
      <w:r>
        <w:rPr>
          <w:sz w:val="24"/>
        </w:rPr>
        <w:t>Date: 30</w:t>
      </w:r>
      <w:r w:rsidR="001565EE" w:rsidRPr="001565EE">
        <w:rPr>
          <w:sz w:val="24"/>
          <w:vertAlign w:val="superscript"/>
        </w:rPr>
        <w:t>th</w:t>
      </w:r>
      <w:r w:rsidR="001565EE">
        <w:rPr>
          <w:sz w:val="24"/>
        </w:rPr>
        <w:t xml:space="preserve"> Mar 2017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001859" w:rsidP="000018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A) </w:t>
      </w:r>
      <w:r w:rsidR="008D72B1">
        <w:rPr>
          <w:rFonts w:hint="eastAsia"/>
          <w:sz w:val="24"/>
          <w:lang w:eastAsia="zh-CN"/>
        </w:rPr>
        <w:t xml:space="preserve">To shift out </w:t>
      </w:r>
      <w:r w:rsidR="00714E45">
        <w:rPr>
          <w:sz w:val="24"/>
          <w:lang w:eastAsia="zh-CN"/>
        </w:rPr>
        <w:t>machineries (as per quotation) fro</w:t>
      </w:r>
      <w:r>
        <w:rPr>
          <w:sz w:val="24"/>
          <w:lang w:eastAsia="zh-CN"/>
        </w:rPr>
        <w:t>m customer ground floor</w:t>
      </w:r>
      <w:r>
        <w:rPr>
          <w:rFonts w:hint="eastAsia"/>
          <w:sz w:val="24"/>
          <w:lang w:eastAsia="zh-CN"/>
        </w:rPr>
        <w:t xml:space="preserve"> by </w:t>
      </w:r>
      <w:r>
        <w:rPr>
          <w:sz w:val="24"/>
          <w:lang w:eastAsia="zh-CN"/>
        </w:rPr>
        <w:t>using pallet truck/rollers</w:t>
      </w:r>
      <w:r w:rsidR="00DF421F">
        <w:rPr>
          <w:rFonts w:hint="eastAsia"/>
          <w:sz w:val="24"/>
          <w:lang w:eastAsia="zh-CN"/>
        </w:rPr>
        <w:t xml:space="preserve"> and pos</w:t>
      </w:r>
      <w:r w:rsidR="00714E45">
        <w:rPr>
          <w:rFonts w:hint="eastAsia"/>
          <w:sz w:val="24"/>
          <w:lang w:eastAsia="zh-CN"/>
        </w:rPr>
        <w:t>ition into customer premise at 3</w:t>
      </w:r>
      <w:r w:rsidR="00714E45" w:rsidRPr="00714E45">
        <w:rPr>
          <w:rFonts w:hint="eastAsia"/>
          <w:sz w:val="24"/>
          <w:vertAlign w:val="superscript"/>
          <w:lang w:eastAsia="zh-CN"/>
        </w:rPr>
        <w:t>rd</w:t>
      </w:r>
      <w:r w:rsidR="00DF421F">
        <w:rPr>
          <w:rFonts w:hint="eastAsia"/>
          <w:sz w:val="24"/>
          <w:lang w:eastAsia="zh-CN"/>
        </w:rPr>
        <w:t xml:space="preserve"> </w:t>
      </w:r>
      <w:r w:rsidR="00DF421F">
        <w:rPr>
          <w:sz w:val="24"/>
          <w:lang w:eastAsia="zh-CN"/>
        </w:rPr>
        <w:t>floor via cargo lift</w:t>
      </w:r>
    </w:p>
    <w:p w:rsidR="00001859" w:rsidRDefault="00001859" w:rsidP="000018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01859" w:rsidRDefault="00001859" w:rsidP="000018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B) To shift out 2 unit machine (as per quotation) from customer ground floor, using forklift to fork machine onto platform, hoist up to 3</w:t>
      </w:r>
      <w:r w:rsidRPr="00001859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floor, shift and position to designated location</w:t>
      </w:r>
    </w:p>
    <w:p w:rsidR="00FC7A38" w:rsidRDefault="0000185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 </w:t>
      </w:r>
    </w:p>
    <w:p w:rsidR="001565EE" w:rsidRDefault="001565E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Risk Assessment</w:t>
      </w:r>
    </w:p>
    <w:p w:rsidR="001565EE" w:rsidRDefault="001565E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 copy of Risk Assessment will be attached</w:t>
      </w:r>
    </w:p>
    <w:p w:rsidR="001565EE" w:rsidRPr="001565EE" w:rsidRDefault="001565E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C7A38" w:rsidRPr="0001558A" w:rsidRDefault="00714E45" w:rsidP="0001558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TBA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1590F" w:rsidRDefault="00714E45" w:rsidP="0001558A">
      <w:pPr>
        <w:pStyle w:val="Heading4"/>
      </w:pPr>
      <w:r>
        <w:t>16 Tampines Industrial Crescent</w:t>
      </w:r>
    </w:p>
    <w:p w:rsidR="00714E45" w:rsidRPr="00714E45" w:rsidRDefault="00714E45" w:rsidP="00714E4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Jabil Circuit (S) Pte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0018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 ton mobile</w:t>
      </w:r>
      <w:r w:rsidR="00DF421F">
        <w:rPr>
          <w:sz w:val="24"/>
          <w:lang w:eastAsia="zh-CN"/>
        </w:rPr>
        <w:t xml:space="preserve"> crane</w:t>
      </w:r>
    </w:p>
    <w:p w:rsidR="00001859" w:rsidRDefault="000018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lorry crane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  <w:r>
        <w:rPr>
          <w:sz w:val="24"/>
          <w:lang w:eastAsia="zh-CN"/>
        </w:rPr>
        <w:t>, rollers</w:t>
      </w:r>
    </w:p>
    <w:p w:rsidR="00E35857" w:rsidRDefault="00E358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8D72B1">
        <w:rPr>
          <w:sz w:val="24"/>
          <w:lang w:eastAsia="zh-CN"/>
        </w:rPr>
        <w:t xml:space="preserve">4.5 ton </w:t>
      </w:r>
      <w:r>
        <w:rPr>
          <w:sz w:val="24"/>
          <w:lang w:eastAsia="zh-CN"/>
        </w:rPr>
        <w:t>forklift</w:t>
      </w:r>
    </w:p>
    <w:p w:rsidR="00001859" w:rsidRDefault="0000185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Wire/webbing sling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Default="00001859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obstacle on crane parking area</w:t>
      </w:r>
    </w:p>
    <w:p w:rsidR="00001859" w:rsidRDefault="00001859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</w:t>
      </w:r>
      <w:r w:rsidR="00B91812">
        <w:rPr>
          <w:sz w:val="24"/>
          <w:lang w:eastAsia="zh-CN"/>
        </w:rPr>
        <w:t xml:space="preserve">personnel who are not involved enter unintentionally </w:t>
      </w:r>
    </w:p>
    <w:p w:rsidR="00714E45" w:rsidRDefault="00714E45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14E45" w:rsidRDefault="00714E45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Environment </w:t>
      </w:r>
    </w:p>
    <w:p w:rsidR="00714E45" w:rsidRDefault="00714E45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carry out on heavy rain, thunderstorm and lightning weather</w:t>
      </w:r>
    </w:p>
    <w:p w:rsidR="00714E45" w:rsidRDefault="00714E45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All debris, if any will be clear and dispose</w:t>
      </w:r>
    </w:p>
    <w:p w:rsidR="001565EE" w:rsidRDefault="001565EE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B91812" w:rsidRDefault="00B91812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1565EE" w:rsidRDefault="001565EE" w:rsidP="00A72C6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Lifting Crew</w:t>
      </w:r>
    </w:p>
    <w:p w:rsidR="001565EE" w:rsidRPr="001565EE" w:rsidRDefault="001565EE" w:rsidP="00A72C6E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MOM certified lifting supervisor, rigger, signalman, </w:t>
      </w:r>
      <w:r w:rsidR="008B6CDC">
        <w:rPr>
          <w:sz w:val="24"/>
          <w:szCs w:val="24"/>
          <w:lang w:eastAsia="zh-CN"/>
        </w:rPr>
        <w:t xml:space="preserve">mobile/lorry crane </w:t>
      </w:r>
      <w:r>
        <w:rPr>
          <w:sz w:val="24"/>
          <w:szCs w:val="24"/>
          <w:lang w:eastAsia="zh-CN"/>
        </w:rPr>
        <w:t>operator and forklift operator will be involved in this operation (attached all lifting crew certificate)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714E45" w:rsidRDefault="005E3EC3">
      <w:pPr>
        <w:rPr>
          <w:sz w:val="24"/>
          <w:szCs w:val="24"/>
        </w:rPr>
      </w:pPr>
      <w:r>
        <w:rPr>
          <w:sz w:val="24"/>
          <w:szCs w:val="24"/>
        </w:rPr>
        <w:t xml:space="preserve">All our workers </w:t>
      </w:r>
      <w:r w:rsidR="001565EE">
        <w:rPr>
          <w:sz w:val="24"/>
          <w:szCs w:val="24"/>
        </w:rPr>
        <w:t>are equip with standard PPE (etc…</w:t>
      </w:r>
      <w:r>
        <w:rPr>
          <w:sz w:val="24"/>
          <w:szCs w:val="24"/>
        </w:rPr>
        <w:t>s</w:t>
      </w:r>
      <w:r w:rsidR="006B0D6D">
        <w:rPr>
          <w:sz w:val="24"/>
          <w:szCs w:val="24"/>
        </w:rPr>
        <w:t>afety shoe, safety helmet</w:t>
      </w:r>
      <w:r w:rsidR="008B6CDC">
        <w:rPr>
          <w:sz w:val="24"/>
          <w:szCs w:val="24"/>
        </w:rPr>
        <w:t>, safety harness</w:t>
      </w:r>
      <w:r>
        <w:rPr>
          <w:sz w:val="24"/>
          <w:szCs w:val="24"/>
        </w:rPr>
        <w:t>)</w:t>
      </w:r>
    </w:p>
    <w:p w:rsidR="00714E45" w:rsidRDefault="00714E45">
      <w:pPr>
        <w:rPr>
          <w:sz w:val="24"/>
          <w:szCs w:val="24"/>
        </w:rPr>
      </w:pPr>
      <w:r>
        <w:rPr>
          <w:sz w:val="24"/>
          <w:szCs w:val="24"/>
        </w:rPr>
        <w:t>Lifting machine and lifting gears with MOM certificate</w:t>
      </w:r>
    </w:p>
    <w:p w:rsidR="00FC7A38" w:rsidRDefault="00714E45">
      <w:r>
        <w:rPr>
          <w:sz w:val="24"/>
          <w:szCs w:val="24"/>
        </w:rPr>
        <w:t xml:space="preserve">Lifting operation are supervised by MOM certified </w:t>
      </w:r>
      <w:r w:rsidR="001565EE">
        <w:rPr>
          <w:sz w:val="24"/>
          <w:szCs w:val="24"/>
        </w:rPr>
        <w:t xml:space="preserve">lifting supervisor, rigger, signalman </w:t>
      </w:r>
      <w:r>
        <w:rPr>
          <w:sz w:val="24"/>
          <w:szCs w:val="24"/>
        </w:rPr>
        <w:t xml:space="preserve"> 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Default="00FC7A3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DF421F" w:rsidRDefault="00DE52F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</w:t>
      </w:r>
      <w:r w:rsidR="007071FD">
        <w:rPr>
          <w:b w:val="0"/>
          <w:sz w:val="20"/>
          <w:u w:val="none"/>
          <w:lang w:eastAsia="zh-CN"/>
        </w:rPr>
        <w:t xml:space="preserve">                                      </w:t>
      </w:r>
    </w:p>
    <w:p w:rsidR="00FC7A38" w:rsidRPr="007071FD" w:rsidRDefault="00DF421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</w:t>
      </w:r>
      <w:r w:rsidR="008248D1">
        <w:rPr>
          <w:sz w:val="32"/>
          <w:szCs w:val="32"/>
          <w:lang w:eastAsia="zh-CN"/>
        </w:rPr>
        <w:t>Job Scope</w:t>
      </w:r>
    </w:p>
    <w:p w:rsidR="00B91812" w:rsidRDefault="00B91812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DF421F" w:rsidRDefault="00B9181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(A)</w:t>
      </w:r>
    </w:p>
    <w:p w:rsidR="00B91812" w:rsidRDefault="00B91812" w:rsidP="00B9181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To move</w:t>
      </w:r>
      <w:r w:rsidR="001565EE">
        <w:rPr>
          <w:b w:val="0"/>
          <w:sz w:val="24"/>
          <w:u w:val="none"/>
          <w:lang w:eastAsia="zh-CN"/>
        </w:rPr>
        <w:t xml:space="preserve"> out machineries from ground floor</w:t>
      </w:r>
    </w:p>
    <w:p w:rsidR="00DF421F" w:rsidRDefault="00B9181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pallet truck/</w:t>
      </w:r>
      <w:r w:rsidR="00DF421F">
        <w:rPr>
          <w:b w:val="0"/>
          <w:sz w:val="24"/>
          <w:u w:val="none"/>
          <w:lang w:eastAsia="zh-CN"/>
        </w:rPr>
        <w:t xml:space="preserve">rollers to shift </w:t>
      </w:r>
      <w:r w:rsidR="001565EE">
        <w:rPr>
          <w:b w:val="0"/>
          <w:sz w:val="24"/>
          <w:u w:val="none"/>
          <w:lang w:eastAsia="zh-CN"/>
        </w:rPr>
        <w:t>machine to 3</w:t>
      </w:r>
      <w:r w:rsidR="001565EE" w:rsidRPr="001565EE">
        <w:rPr>
          <w:b w:val="0"/>
          <w:sz w:val="24"/>
          <w:u w:val="none"/>
          <w:vertAlign w:val="superscript"/>
          <w:lang w:eastAsia="zh-CN"/>
        </w:rPr>
        <w:t>rd</w:t>
      </w:r>
      <w:r w:rsidR="00DD6A1A">
        <w:rPr>
          <w:b w:val="0"/>
          <w:sz w:val="24"/>
          <w:u w:val="none"/>
          <w:lang w:eastAsia="zh-CN"/>
        </w:rPr>
        <w:t xml:space="preserve"> floor via cargo lift</w:t>
      </w:r>
    </w:p>
    <w:p w:rsidR="007F604B" w:rsidRDefault="007F604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to the designated location</w:t>
      </w:r>
    </w:p>
    <w:p w:rsidR="001565EE" w:rsidRDefault="007F604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 from pallet truck</w:t>
      </w:r>
      <w:r w:rsidR="00B91812">
        <w:rPr>
          <w:b w:val="0"/>
          <w:sz w:val="24"/>
          <w:u w:val="none"/>
          <w:lang w:eastAsia="zh-CN"/>
        </w:rPr>
        <w:t>/rollers</w:t>
      </w:r>
      <w:r>
        <w:rPr>
          <w:b w:val="0"/>
          <w:sz w:val="24"/>
          <w:u w:val="none"/>
          <w:lang w:eastAsia="zh-CN"/>
        </w:rPr>
        <w:t xml:space="preserve"> </w:t>
      </w:r>
      <w:r w:rsidR="004B4805">
        <w:rPr>
          <w:b w:val="0"/>
          <w:sz w:val="24"/>
          <w:u w:val="none"/>
          <w:lang w:eastAsia="zh-CN"/>
        </w:rPr>
        <w:t>and insert levelling pad</w:t>
      </w:r>
      <w:r>
        <w:rPr>
          <w:b w:val="0"/>
          <w:sz w:val="24"/>
          <w:u w:val="none"/>
          <w:lang w:eastAsia="zh-CN"/>
        </w:rPr>
        <w:t xml:space="preserve"> </w:t>
      </w:r>
      <w:r w:rsidR="00B91812">
        <w:rPr>
          <w:b w:val="0"/>
          <w:sz w:val="24"/>
          <w:u w:val="none"/>
          <w:lang w:eastAsia="zh-CN"/>
        </w:rPr>
        <w:t>under machine bed</w:t>
      </w:r>
    </w:p>
    <w:p w:rsidR="00B91812" w:rsidRDefault="00B91812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B91812" w:rsidRDefault="00B9181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(B)</w:t>
      </w:r>
    </w:p>
    <w:p w:rsidR="003254BC" w:rsidRDefault="003254B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Mobile crane to park at designated location for the hoist</w:t>
      </w:r>
    </w:p>
    <w:p w:rsidR="003254BC" w:rsidRDefault="003254B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Fork up and load machine onto platform</w:t>
      </w:r>
    </w:p>
    <w:p w:rsidR="003254BC" w:rsidRDefault="003254B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Strap and secured machine onto platform with strapping belt</w:t>
      </w:r>
    </w:p>
    <w:p w:rsidR="003254BC" w:rsidRDefault="003254B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Hoist up platform together with machine to 3</w:t>
      </w:r>
      <w:r w:rsidRPr="003254BC">
        <w:rPr>
          <w:b w:val="0"/>
          <w:sz w:val="24"/>
          <w:u w:val="none"/>
          <w:vertAlign w:val="superscript"/>
          <w:lang w:eastAsia="zh-CN"/>
        </w:rPr>
        <w:t>rd</w:t>
      </w:r>
      <w:r>
        <w:rPr>
          <w:b w:val="0"/>
          <w:sz w:val="24"/>
          <w:u w:val="none"/>
          <w:lang w:eastAsia="zh-CN"/>
        </w:rPr>
        <w:t xml:space="preserve"> level opening</w:t>
      </w:r>
    </w:p>
    <w:p w:rsidR="003254BC" w:rsidRDefault="003254B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Stabilize platform effectively and ensure it is fully rested on the opening slab</w:t>
      </w:r>
    </w:p>
    <w:p w:rsidR="003254BC" w:rsidRDefault="003254B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Use belt to secured front left and right of platform to prevent platform swing outward</w:t>
      </w:r>
    </w:p>
    <w:p w:rsidR="003254BC" w:rsidRDefault="003254B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Insert pallet truck/rollers to machine base</w:t>
      </w:r>
    </w:p>
    <w:p w:rsidR="003254BC" w:rsidRDefault="003254BC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Shift out machine from platform and position into customer premise </w:t>
      </w:r>
    </w:p>
    <w:p w:rsidR="00FC7A38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  <w:r w:rsidR="007F604B">
        <w:rPr>
          <w:b w:val="0"/>
          <w:sz w:val="24"/>
          <w:u w:val="none"/>
          <w:lang w:eastAsia="zh-CN"/>
        </w:rPr>
        <w:t xml:space="preserve">, all debris, if any </w:t>
      </w:r>
      <w:r w:rsidR="00CD01C9">
        <w:rPr>
          <w:b w:val="0"/>
          <w:sz w:val="24"/>
          <w:u w:val="none"/>
          <w:lang w:eastAsia="zh-CN"/>
        </w:rPr>
        <w:t>will be clear and dispose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Default="008B6CDC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Best Regards</w:t>
      </w:r>
    </w:p>
    <w:p w:rsidR="008B6CDC" w:rsidRDefault="008B6CDC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8B6CDC" w:rsidRDefault="008B6CDC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8B6CDC" w:rsidRPr="0001590F" w:rsidRDefault="008B6CDC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 62824175</w:t>
      </w:r>
      <w:bookmarkStart w:id="0" w:name="_GoBack"/>
      <w:bookmarkEnd w:id="0"/>
    </w:p>
    <w:sectPr w:rsidR="008B6CDC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1520" w:rsidRDefault="008E1520">
      <w:r>
        <w:separator/>
      </w:r>
    </w:p>
  </w:endnote>
  <w:endnote w:type="continuationSeparator" w:id="0">
    <w:p w:rsidR="008E1520" w:rsidRDefault="008E15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B6CDC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8B6CDC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1520" w:rsidRDefault="008E1520">
      <w:r>
        <w:separator/>
      </w:r>
    </w:p>
  </w:footnote>
  <w:footnote w:type="continuationSeparator" w:id="0">
    <w:p w:rsidR="008E1520" w:rsidRDefault="008E152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8E152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DE52F9">
    <w:pPr>
      <w:pStyle w:val="Header"/>
      <w:jc w:val="center"/>
    </w:pPr>
    <w:r>
      <w:t xml:space="preserve">Tel :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8E1520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e-mail 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17AA0ADE"/>
    <w:multiLevelType w:val="hybridMultilevel"/>
    <w:tmpl w:val="801C1622"/>
    <w:lvl w:ilvl="0" w:tplc="7A2A22C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86045B"/>
    <w:multiLevelType w:val="hybridMultilevel"/>
    <w:tmpl w:val="948A0A9A"/>
    <w:lvl w:ilvl="0" w:tplc="0F6AA73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1"/>
  </w:num>
  <w:num w:numId="5">
    <w:abstractNumId w:val="6"/>
  </w:num>
  <w:num w:numId="6">
    <w:abstractNumId w:val="8"/>
  </w:num>
  <w:num w:numId="7">
    <w:abstractNumId w:val="4"/>
  </w:num>
  <w:num w:numId="8">
    <w:abstractNumId w:val="9"/>
  </w:num>
  <w:num w:numId="9">
    <w:abstractNumId w:val="1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7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01859"/>
    <w:rsid w:val="0001558A"/>
    <w:rsid w:val="0001590F"/>
    <w:rsid w:val="001565EE"/>
    <w:rsid w:val="001F45D6"/>
    <w:rsid w:val="003254BC"/>
    <w:rsid w:val="004021A7"/>
    <w:rsid w:val="004B4805"/>
    <w:rsid w:val="00575B76"/>
    <w:rsid w:val="005E3EC3"/>
    <w:rsid w:val="006B0D6D"/>
    <w:rsid w:val="007071FD"/>
    <w:rsid w:val="00714E45"/>
    <w:rsid w:val="007E6F9D"/>
    <w:rsid w:val="007F604B"/>
    <w:rsid w:val="008248D1"/>
    <w:rsid w:val="008B6CDC"/>
    <w:rsid w:val="008D72B1"/>
    <w:rsid w:val="008E1520"/>
    <w:rsid w:val="00913B1E"/>
    <w:rsid w:val="00940648"/>
    <w:rsid w:val="009B0018"/>
    <w:rsid w:val="00A72C6E"/>
    <w:rsid w:val="00B014B7"/>
    <w:rsid w:val="00B91812"/>
    <w:rsid w:val="00CD01C9"/>
    <w:rsid w:val="00D63E8A"/>
    <w:rsid w:val="00DD6A1A"/>
    <w:rsid w:val="00DE52F9"/>
    <w:rsid w:val="00DF421F"/>
    <w:rsid w:val="00E35857"/>
    <w:rsid w:val="00FA12A2"/>
    <w:rsid w:val="00FC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978601-CFD3-41A3-AA9F-93D5B9E110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13</TotalTime>
  <Pages>1</Pages>
  <Words>425</Words>
  <Characters>2423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2843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2015-11-09T02:42:00Z</cp:lastPrinted>
  <dcterms:created xsi:type="dcterms:W3CDTF">2017-03-30T01:47:00Z</dcterms:created>
  <dcterms:modified xsi:type="dcterms:W3CDTF">2017-03-30T02:02:00Z</dcterms:modified>
</cp:coreProperties>
</file>