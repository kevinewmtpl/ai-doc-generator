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F6162">
      <w:pPr>
        <w:rPr>
          <w:sz w:val="24"/>
          <w:lang w:eastAsia="zh-CN"/>
        </w:rPr>
      </w:pPr>
      <w:r>
        <w:rPr>
          <w:sz w:val="24"/>
        </w:rPr>
        <w:t>Date: 05</w:t>
      </w:r>
      <w:r w:rsidRPr="00CF6162">
        <w:rPr>
          <w:sz w:val="24"/>
          <w:vertAlign w:val="superscript"/>
        </w:rPr>
        <w:t>th</w:t>
      </w:r>
      <w:r w:rsidR="00613870">
        <w:rPr>
          <w:sz w:val="24"/>
        </w:rPr>
        <w:t xml:space="preserve"> July</w:t>
      </w:r>
      <w:r w:rsidR="009B5A5C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 1 unit ma</w:t>
      </w:r>
      <w:r w:rsidR="00E551CC">
        <w:rPr>
          <w:sz w:val="24"/>
          <w:lang w:eastAsia="zh-CN"/>
        </w:rPr>
        <w:t xml:space="preserve">chine </w:t>
      </w:r>
      <w:r w:rsidR="00613870">
        <w:rPr>
          <w:sz w:val="24"/>
          <w:lang w:eastAsia="zh-CN"/>
        </w:rPr>
        <w:t xml:space="preserve">and parts </w:t>
      </w:r>
      <w:r w:rsidR="00E551CC">
        <w:rPr>
          <w:sz w:val="24"/>
          <w:lang w:eastAsia="zh-CN"/>
        </w:rPr>
        <w:t xml:space="preserve">from 1 x 40ft </w:t>
      </w:r>
      <w:r w:rsidR="002723BA">
        <w:rPr>
          <w:sz w:val="24"/>
          <w:lang w:eastAsia="zh-CN"/>
        </w:rPr>
        <w:t xml:space="preserve">Malaysia lorry and 2 x 40ft low </w:t>
      </w:r>
      <w:r w:rsidR="00E551CC">
        <w:rPr>
          <w:sz w:val="24"/>
          <w:lang w:eastAsia="zh-CN"/>
        </w:rPr>
        <w:t>bed</w:t>
      </w:r>
      <w:r w:rsidR="00C25A49">
        <w:rPr>
          <w:sz w:val="24"/>
          <w:lang w:eastAsia="zh-CN"/>
        </w:rPr>
        <w:t>, assist engineer to install machine parts,</w:t>
      </w:r>
      <w:r w:rsidR="007F701F">
        <w:rPr>
          <w:sz w:val="24"/>
          <w:lang w:eastAsia="zh-CN"/>
        </w:rPr>
        <w:t xml:space="preserve"> after install,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25A49" w:rsidRDefault="00E551C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Youji CNC Vertical Turning Lathe / VTL2500 ATC – To assemble outside factory</w:t>
      </w:r>
    </w:p>
    <w:p w:rsidR="00E551CC" w:rsidRDefault="00E551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Base &amp; Table Dim: 548 x 415 x 282 cm / Wt: 29, 000 kgs</w:t>
      </w:r>
    </w:p>
    <w:p w:rsidR="00E551CC" w:rsidRDefault="00E551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 Dim: 530 x 382 x 397 cm / Wt: 30, 000kgs</w:t>
      </w:r>
    </w:p>
    <w:p w:rsidR="00E551CC" w:rsidRDefault="00E551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Conveyor Dim: 621 x 221 x 220 cm / Wt: 2, 200 kgs</w:t>
      </w:r>
    </w:p>
    <w:p w:rsidR="00E551CC" w:rsidRPr="00E551CC" w:rsidRDefault="006138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pallet accessories</w:t>
      </w:r>
      <w:r w:rsidR="002723BA">
        <w:rPr>
          <w:sz w:val="24"/>
          <w:szCs w:val="24"/>
          <w:lang w:eastAsia="zh-CN"/>
        </w:rPr>
        <w:t xml:space="preserve">: 364 x 221 x 220 cm / Wt: </w:t>
      </w:r>
      <w:r w:rsidR="00E551CC">
        <w:rPr>
          <w:sz w:val="24"/>
          <w:szCs w:val="24"/>
          <w:lang w:eastAsia="zh-CN"/>
        </w:rPr>
        <w:t>1, 600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50129">
      <w:pPr>
        <w:rPr>
          <w:sz w:val="24"/>
          <w:lang w:eastAsia="zh-CN"/>
        </w:rPr>
      </w:pPr>
      <w:r>
        <w:rPr>
          <w:sz w:val="24"/>
          <w:lang w:eastAsia="zh-CN"/>
        </w:rPr>
        <w:t>12-13/07</w:t>
      </w:r>
      <w:bookmarkStart w:id="0" w:name="_GoBack"/>
      <w:bookmarkEnd w:id="0"/>
      <w:r w:rsidR="009B5A5C">
        <w:rPr>
          <w:sz w:val="24"/>
          <w:lang w:eastAsia="zh-CN"/>
        </w:rPr>
        <w:t>/2019</w:t>
      </w:r>
      <w:r w:rsidR="00613870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3870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3870" w:rsidRPr="00613870" w:rsidRDefault="006138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613870" w:rsidRDefault="006138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75E77" w:rsidRDefault="00775E77" w:rsidP="00775E77">
      <w:pPr>
        <w:pStyle w:val="Heading4"/>
      </w:pPr>
      <w:r>
        <w:t xml:space="preserve">501 Airport Rd </w:t>
      </w:r>
    </w:p>
    <w:p w:rsidR="00BA65F8" w:rsidRPr="00775E77" w:rsidRDefault="00775E77" w:rsidP="00775E77">
      <w:pPr>
        <w:pStyle w:val="Heading4"/>
      </w:pPr>
      <w:r>
        <w:t>ST Aerospace Engines Pte Ltd</w:t>
      </w:r>
      <w:r w:rsidR="0055751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5E77" w:rsidRDefault="00CF61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775E77">
        <w:rPr>
          <w:sz w:val="24"/>
          <w:lang w:eastAsia="zh-CN"/>
        </w:rPr>
        <w:t>0 ton mobile crane</w:t>
      </w:r>
    </w:p>
    <w:p w:rsidR="00775E7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lorry loader - PALFINGER PK100002F</w:t>
      </w:r>
    </w:p>
    <w:p w:rsidR="00775E77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775E77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746A35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775E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775E77">
        <w:rPr>
          <w:sz w:val="24"/>
          <w:lang w:eastAsia="zh-CN"/>
        </w:rPr>
        <w:t>mobile/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775E77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75E77" w:rsidRDefault="00775E7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775E7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2723BA">
        <w:rPr>
          <w:sz w:val="24"/>
          <w:lang w:eastAsia="zh-CN"/>
        </w:rPr>
        <w:t xml:space="preserve"> crane </w:t>
      </w:r>
      <w:r w:rsidR="006467DA">
        <w:rPr>
          <w:sz w:val="24"/>
          <w:lang w:eastAsia="zh-CN"/>
        </w:rPr>
        <w:t xml:space="preserve">at designated </w:t>
      </w:r>
      <w:r w:rsidR="002723BA">
        <w:rPr>
          <w:sz w:val="24"/>
          <w:lang w:eastAsia="zh-CN"/>
        </w:rPr>
        <w:t xml:space="preserve">hoisting </w:t>
      </w:r>
      <w:r w:rsidR="008274F1">
        <w:rPr>
          <w:sz w:val="24"/>
          <w:lang w:eastAsia="zh-CN"/>
        </w:rPr>
        <w:t>location for the lift</w:t>
      </w:r>
    </w:p>
    <w:p w:rsidR="002723BA" w:rsidRDefault="002723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bed to near crane</w:t>
      </w:r>
    </w:p>
    <w:p w:rsidR="002723BA" w:rsidRDefault="002723BA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machine/parts from low bed</w:t>
      </w:r>
    </w:p>
    <w:p w:rsidR="005B71C3" w:rsidRDefault="005B71C3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low bed away</w:t>
      </w:r>
    </w:p>
    <w:p w:rsidR="00C90E43" w:rsidRPr="002723BA" w:rsidRDefault="005B71C3" w:rsidP="002723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machine/part to the ground</w:t>
      </w:r>
      <w:r w:rsidR="002723BA">
        <w:rPr>
          <w:sz w:val="24"/>
          <w:lang w:eastAsia="zh-CN"/>
        </w:rPr>
        <w:t xml:space="preserve"> </w:t>
      </w:r>
    </w:p>
    <w:p w:rsidR="00EF789A" w:rsidRPr="005B71C3" w:rsidRDefault="00334C7D" w:rsidP="005B71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71C3">
        <w:rPr>
          <w:sz w:val="24"/>
          <w:lang w:eastAsia="zh-CN"/>
        </w:rPr>
        <w:t>Assist engineer to install machine parts</w:t>
      </w:r>
    </w:p>
    <w:p w:rsidR="000D3C89" w:rsidRDefault="00334C7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installing, 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9B5A5C">
        <w:rPr>
          <w:sz w:val="24"/>
          <w:lang w:eastAsia="zh-CN"/>
        </w:rPr>
        <w:t xml:space="preserve"> into </w:t>
      </w:r>
      <w:r w:rsidR="00D51A21">
        <w:rPr>
          <w:sz w:val="24"/>
          <w:lang w:eastAsia="zh-CN"/>
        </w:rPr>
        <w:t xml:space="preserve">inside </w:t>
      </w:r>
      <w:r w:rsidR="00B61A87">
        <w:rPr>
          <w:sz w:val="24"/>
          <w:lang w:eastAsia="zh-CN"/>
        </w:rPr>
        <w:t>factory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CF6162" w:rsidRPr="00EF789A" w:rsidRDefault="00CF616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ned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ADA" w:rsidRDefault="00D21ADA">
      <w:r>
        <w:separator/>
      </w:r>
    </w:p>
  </w:endnote>
  <w:endnote w:type="continuationSeparator" w:id="0">
    <w:p w:rsidR="00D21ADA" w:rsidRDefault="00D21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012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01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ADA" w:rsidRDefault="00D21ADA">
      <w:r>
        <w:separator/>
      </w:r>
    </w:p>
  </w:footnote>
  <w:footnote w:type="continuationSeparator" w:id="0">
    <w:p w:rsidR="00D21ADA" w:rsidRDefault="00D21A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21A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13870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21AD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2723BA"/>
    <w:rsid w:val="00334C7D"/>
    <w:rsid w:val="003C43A5"/>
    <w:rsid w:val="003D3BEA"/>
    <w:rsid w:val="00415A40"/>
    <w:rsid w:val="00450129"/>
    <w:rsid w:val="00466C7A"/>
    <w:rsid w:val="004C039D"/>
    <w:rsid w:val="00503E70"/>
    <w:rsid w:val="005333BC"/>
    <w:rsid w:val="00557513"/>
    <w:rsid w:val="00566474"/>
    <w:rsid w:val="005B71C3"/>
    <w:rsid w:val="00613870"/>
    <w:rsid w:val="00634800"/>
    <w:rsid w:val="006467DA"/>
    <w:rsid w:val="00663BC0"/>
    <w:rsid w:val="006D440D"/>
    <w:rsid w:val="007066F2"/>
    <w:rsid w:val="00735210"/>
    <w:rsid w:val="00742D33"/>
    <w:rsid w:val="00746A35"/>
    <w:rsid w:val="00775E77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A1115F"/>
    <w:rsid w:val="00A84205"/>
    <w:rsid w:val="00A93B6F"/>
    <w:rsid w:val="00AB583B"/>
    <w:rsid w:val="00B61A87"/>
    <w:rsid w:val="00BA65F8"/>
    <w:rsid w:val="00BF1F53"/>
    <w:rsid w:val="00C25A49"/>
    <w:rsid w:val="00C72719"/>
    <w:rsid w:val="00C90E43"/>
    <w:rsid w:val="00C95881"/>
    <w:rsid w:val="00CF6162"/>
    <w:rsid w:val="00D21ADA"/>
    <w:rsid w:val="00D51A21"/>
    <w:rsid w:val="00DB6F3A"/>
    <w:rsid w:val="00E4630B"/>
    <w:rsid w:val="00E551CC"/>
    <w:rsid w:val="00E76DB5"/>
    <w:rsid w:val="00E95CFA"/>
    <w:rsid w:val="00EC1220"/>
    <w:rsid w:val="00EC1B89"/>
    <w:rsid w:val="00EC37A1"/>
    <w:rsid w:val="00EF789A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2019-07-05T05:07:00Z</cp:lastPrinted>
  <dcterms:created xsi:type="dcterms:W3CDTF">2019-07-03T02:13:00Z</dcterms:created>
  <dcterms:modified xsi:type="dcterms:W3CDTF">2019-07-05T05:14:00Z</dcterms:modified>
</cp:coreProperties>
</file>