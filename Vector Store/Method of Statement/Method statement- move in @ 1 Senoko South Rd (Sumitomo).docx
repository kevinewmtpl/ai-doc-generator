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522B6" w14:textId="77777777" w:rsidR="00F71B8C" w:rsidRDefault="00F71B8C">
      <w:pPr>
        <w:pStyle w:val="Title"/>
        <w:jc w:val="left"/>
        <w:rPr>
          <w:lang w:eastAsia="zh-CN"/>
        </w:rPr>
      </w:pPr>
    </w:p>
    <w:p w14:paraId="3AA246F6" w14:textId="717A037F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F6DA806" w14:textId="46F21BD2" w:rsidR="00684C71" w:rsidRDefault="009D4D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25F87">
        <w:rPr>
          <w:sz w:val="24"/>
        </w:rPr>
        <w:t>03</w:t>
      </w:r>
      <w:r w:rsidR="00502CCF" w:rsidRPr="00502CCF">
        <w:rPr>
          <w:sz w:val="24"/>
          <w:vertAlign w:val="superscript"/>
        </w:rPr>
        <w:t>rd</w:t>
      </w:r>
      <w:r w:rsidR="00F25F87">
        <w:rPr>
          <w:sz w:val="24"/>
        </w:rPr>
        <w:t xml:space="preserve"> Apr</w:t>
      </w:r>
      <w:r w:rsidR="00272800">
        <w:rPr>
          <w:sz w:val="24"/>
        </w:rPr>
        <w:t xml:space="preserve"> 2025</w:t>
      </w:r>
    </w:p>
    <w:p w14:paraId="5CD3F29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A0DF01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3C11B92" w14:textId="12430E50"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25F87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BC4D74">
        <w:rPr>
          <w:sz w:val="24"/>
          <w:lang w:eastAsia="zh-CN"/>
        </w:rPr>
        <w:t>equipment</w:t>
      </w:r>
      <w:r w:rsidR="00794F62">
        <w:rPr>
          <w:sz w:val="24"/>
          <w:lang w:eastAsia="zh-CN"/>
        </w:rPr>
        <w:t xml:space="preserve"> from lorry chassis, </w:t>
      </w:r>
      <w:r>
        <w:rPr>
          <w:sz w:val="24"/>
          <w:lang w:eastAsia="zh-CN"/>
        </w:rPr>
        <w:t xml:space="preserve">shift and position </w:t>
      </w:r>
      <w:r w:rsidR="00F25F87">
        <w:rPr>
          <w:sz w:val="24"/>
          <w:lang w:eastAsia="zh-CN"/>
        </w:rPr>
        <w:t xml:space="preserve">into factory premise </w:t>
      </w:r>
    </w:p>
    <w:p w14:paraId="724B68C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1FEC792" w14:textId="2AABC06C" w:rsidR="00A30C5A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140F3B60" w14:textId="37383669" w:rsidR="000E079B" w:rsidRDefault="00BC4D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set Industrial Truck </w:t>
      </w:r>
    </w:p>
    <w:p w14:paraId="65ACA071" w14:textId="77777777" w:rsidR="00BC4D74" w:rsidRDefault="009215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BC4D74">
        <w:rPr>
          <w:sz w:val="24"/>
          <w:szCs w:val="24"/>
          <w:lang w:eastAsia="zh-CN"/>
        </w:rPr>
        <w:t xml:space="preserve"> 240 x 190 x 250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BC4D74">
        <w:rPr>
          <w:sz w:val="24"/>
          <w:szCs w:val="24"/>
          <w:lang w:eastAsia="zh-CN"/>
        </w:rPr>
        <w:t xml:space="preserve"> 2, 500</w:t>
      </w:r>
      <w:r>
        <w:rPr>
          <w:sz w:val="24"/>
          <w:szCs w:val="24"/>
          <w:lang w:eastAsia="zh-CN"/>
        </w:rPr>
        <w:t xml:space="preserve"> kg</w:t>
      </w:r>
    </w:p>
    <w:p w14:paraId="6F4F63F2" w14:textId="38263C1D" w:rsidR="0092157C" w:rsidRPr="008F6594" w:rsidRDefault="00BC4D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280 x 140 x 160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600 kg </w:t>
      </w:r>
      <w:r w:rsidR="0092157C">
        <w:rPr>
          <w:sz w:val="24"/>
          <w:szCs w:val="24"/>
          <w:lang w:eastAsia="zh-CN"/>
        </w:rPr>
        <w:t xml:space="preserve"> </w:t>
      </w:r>
    </w:p>
    <w:p w14:paraId="27658D4C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EA51A8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14B8AF3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A1E5B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B97029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A109F4C" w14:textId="36BC692E" w:rsidR="00684C71" w:rsidRDefault="00BC4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04/04/25</w:t>
      </w:r>
    </w:p>
    <w:p w14:paraId="7ABC0E9B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895502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8EFB93" w14:textId="00BEBAD3" w:rsidR="006175E6" w:rsidRPr="006175E6" w:rsidRDefault="00BC4D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A7935">
        <w:rPr>
          <w:bCs/>
          <w:sz w:val="24"/>
          <w:szCs w:val="24"/>
          <w:lang w:eastAsia="zh-CN"/>
        </w:rPr>
        <w:t xml:space="preserve"> am </w:t>
      </w:r>
    </w:p>
    <w:p w14:paraId="4E562C0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AE45C5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7D6984" w14:textId="5F90C8D5" w:rsidR="0092157C" w:rsidRPr="0092157C" w:rsidRDefault="00BC4D74" w:rsidP="0092157C">
      <w:pPr>
        <w:pStyle w:val="Heading4"/>
      </w:pPr>
      <w:r>
        <w:t xml:space="preserve">1 </w:t>
      </w:r>
      <w:proofErr w:type="spellStart"/>
      <w:r>
        <w:t>Senoko</w:t>
      </w:r>
      <w:proofErr w:type="spellEnd"/>
      <w:r>
        <w:t xml:space="preserve"> South Rd</w:t>
      </w:r>
    </w:p>
    <w:p w14:paraId="5232BE0A" w14:textId="49AFE498" w:rsidR="00272800" w:rsidRDefault="00BC4D74" w:rsidP="00272800">
      <w:pPr>
        <w:pStyle w:val="Heading4"/>
      </w:pPr>
      <w:r>
        <w:t xml:space="preserve">Sumitomo Bakelite (S) Pte Ltd </w:t>
      </w:r>
    </w:p>
    <w:p w14:paraId="7FB15760" w14:textId="77777777" w:rsidR="00272800" w:rsidRPr="00707B09" w:rsidRDefault="00272800" w:rsidP="00272800">
      <w:pPr>
        <w:rPr>
          <w:sz w:val="24"/>
          <w:szCs w:val="24"/>
          <w:lang w:eastAsia="zh-CN"/>
        </w:rPr>
      </w:pPr>
    </w:p>
    <w:p w14:paraId="588F2B6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57C8014" w14:textId="77777777" w:rsidR="0092157C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20E3BF46" w14:textId="742BE605" w:rsidR="00684C71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5C2DAC41" w14:textId="66EF73B7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25F87">
        <w:rPr>
          <w:sz w:val="24"/>
          <w:lang w:eastAsia="zh-CN"/>
        </w:rPr>
        <w:t>ire</w:t>
      </w:r>
      <w:r w:rsidR="00BC4D74">
        <w:rPr>
          <w:sz w:val="24"/>
          <w:lang w:eastAsia="zh-CN"/>
        </w:rPr>
        <w:t>/webbing</w:t>
      </w:r>
      <w:r w:rsidR="0071587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51EBB5BE" w14:textId="77777777" w:rsidR="0092157C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92157C">
        <w:rPr>
          <w:sz w:val="24"/>
          <w:lang w:eastAsia="zh-CN"/>
        </w:rPr>
        <w:t xml:space="preserve"> </w:t>
      </w:r>
    </w:p>
    <w:p w14:paraId="2570EAEB" w14:textId="45C2816B" w:rsidR="00D01225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oodblock</w:t>
      </w:r>
    </w:p>
    <w:p w14:paraId="36B83108" w14:textId="77777777"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3DD207" w14:textId="00943C2A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5AF336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7258ABDB" w14:textId="77777777" w:rsidR="00A377EA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C9C5882" w14:textId="77777777" w:rsidR="00F71B8C" w:rsidRDefault="00F71B8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1845A0" w14:textId="21718F8A" w:rsidR="00684C71" w:rsidRPr="00A377EA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733E377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5CAA2BFD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76667FF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B0685E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0A0C9F8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4371179E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4A3F125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067161A" w14:textId="77777777"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0DC78804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3AB9A725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7F4E064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F546514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13B69798" w14:textId="77777777"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5EE26846" w14:textId="367C62F4" w:rsidR="0027302B" w:rsidRPr="00E85CC3" w:rsidRDefault="00FA7935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  <w:r w:rsidR="0027302B" w:rsidRPr="00E85CC3">
        <w:rPr>
          <w:sz w:val="24"/>
          <w:lang w:eastAsia="zh-CN"/>
        </w:rPr>
        <w:t xml:space="preserve"> </w:t>
      </w:r>
    </w:p>
    <w:p w14:paraId="2EC73F44" w14:textId="77777777" w:rsid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14:paraId="2CD2D485" w14:textId="5974B9F1" w:rsidR="009D4DA6" w:rsidRP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</w:t>
      </w:r>
      <w:r w:rsidR="00BC4D74">
        <w:rPr>
          <w:sz w:val="24"/>
          <w:lang w:eastAsia="zh-CN"/>
        </w:rPr>
        <w:t>equipment</w:t>
      </w:r>
    </w:p>
    <w:p w14:paraId="2F2FAA5D" w14:textId="58D4FF2D"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</w:t>
      </w:r>
      <w:r w:rsidR="009D4DA6">
        <w:rPr>
          <w:sz w:val="24"/>
          <w:lang w:eastAsia="zh-CN"/>
        </w:rPr>
        <w:t xml:space="preserve"> up </w:t>
      </w:r>
      <w:r w:rsidR="00BC4D74">
        <w:rPr>
          <w:sz w:val="24"/>
          <w:lang w:eastAsia="zh-CN"/>
        </w:rPr>
        <w:t>equipment</w:t>
      </w:r>
      <w:r w:rsidR="00FA7935">
        <w:rPr>
          <w:sz w:val="24"/>
          <w:lang w:eastAsia="zh-CN"/>
        </w:rPr>
        <w:t xml:space="preserve"> from lorry chassis</w:t>
      </w:r>
      <w:r w:rsidR="00E85CC3">
        <w:rPr>
          <w:sz w:val="24"/>
          <w:lang w:eastAsia="zh-CN"/>
        </w:rPr>
        <w:t xml:space="preserve"> </w:t>
      </w:r>
    </w:p>
    <w:p w14:paraId="7FE0D396" w14:textId="1035FF95" w:rsidR="00E9120A" w:rsidRDefault="008F7C86" w:rsidP="00FA7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FA7935">
        <w:rPr>
          <w:sz w:val="24"/>
          <w:lang w:eastAsia="zh-CN"/>
        </w:rPr>
        <w:t>crane and l</w:t>
      </w:r>
      <w:r w:rsidR="002827E4" w:rsidRPr="00FA7935">
        <w:rPr>
          <w:sz w:val="24"/>
          <w:lang w:eastAsia="zh-CN"/>
        </w:rPr>
        <w:t>ower do</w:t>
      </w:r>
      <w:r w:rsidR="0027302B" w:rsidRPr="00FA7935">
        <w:rPr>
          <w:sz w:val="24"/>
          <w:lang w:eastAsia="zh-CN"/>
        </w:rPr>
        <w:t xml:space="preserve">wn </w:t>
      </w:r>
      <w:r w:rsidR="00BC4D74">
        <w:rPr>
          <w:sz w:val="24"/>
          <w:lang w:eastAsia="zh-CN"/>
        </w:rPr>
        <w:t xml:space="preserve">equipment </w:t>
      </w:r>
      <w:r w:rsidR="0027302B" w:rsidRPr="00FA7935">
        <w:rPr>
          <w:sz w:val="24"/>
          <w:lang w:eastAsia="zh-CN"/>
        </w:rPr>
        <w:t>to</w:t>
      </w:r>
      <w:r w:rsidR="00BC4D74">
        <w:rPr>
          <w:sz w:val="24"/>
          <w:lang w:eastAsia="zh-CN"/>
        </w:rPr>
        <w:t xml:space="preserve"> the </w:t>
      </w:r>
      <w:r w:rsidR="0027302B" w:rsidRPr="00FA7935">
        <w:rPr>
          <w:sz w:val="24"/>
          <w:lang w:eastAsia="zh-CN"/>
        </w:rPr>
        <w:t xml:space="preserve">ground </w:t>
      </w:r>
    </w:p>
    <w:p w14:paraId="057E0C3B" w14:textId="7789FE01" w:rsidR="00BC4D74" w:rsidRPr="00FA7935" w:rsidRDefault="00BC4D74" w:rsidP="00FA7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Engineer to install equipment </w:t>
      </w:r>
    </w:p>
    <w:p w14:paraId="0D22A804" w14:textId="00E4DB1D" w:rsidR="00684C71" w:rsidRPr="00BC4D74" w:rsidRDefault="00BC4D74" w:rsidP="00BC4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install, s</w:t>
      </w:r>
      <w:r w:rsidR="00100317" w:rsidRPr="00BC4D74">
        <w:rPr>
          <w:sz w:val="24"/>
          <w:lang w:eastAsia="zh-CN"/>
        </w:rPr>
        <w:t>hift an</w:t>
      </w:r>
      <w:r w:rsidR="00ED5922" w:rsidRPr="00BC4D74">
        <w:rPr>
          <w:sz w:val="24"/>
          <w:lang w:eastAsia="zh-CN"/>
        </w:rPr>
        <w:t>d transp</w:t>
      </w:r>
      <w:r w:rsidR="0027302B" w:rsidRPr="00BC4D74">
        <w:rPr>
          <w:sz w:val="24"/>
          <w:lang w:eastAsia="zh-CN"/>
        </w:rPr>
        <w:t xml:space="preserve">ort </w:t>
      </w:r>
      <w:r w:rsidR="00F25F87" w:rsidRPr="00BC4D74">
        <w:rPr>
          <w:sz w:val="24"/>
          <w:lang w:eastAsia="zh-CN"/>
        </w:rPr>
        <w:t xml:space="preserve">into factory premise </w:t>
      </w:r>
    </w:p>
    <w:p w14:paraId="26E13C41" w14:textId="280508E0" w:rsidR="002865C2" w:rsidRPr="00D01225" w:rsidRDefault="00512C02" w:rsidP="00D012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</w:t>
      </w:r>
    </w:p>
    <w:p w14:paraId="77D20C1E" w14:textId="77777777" w:rsidR="00FA7935" w:rsidRDefault="00FA7935" w:rsidP="00FA793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55D8433" w14:textId="77777777" w:rsidR="009E6D9A" w:rsidRDefault="009E6D9A" w:rsidP="009E6D9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FA57D62" w14:textId="77777777" w:rsidR="009E6D9A" w:rsidRDefault="009E6D9A" w:rsidP="009E6D9A">
      <w:pPr>
        <w:pStyle w:val="ListParagraph"/>
        <w:rPr>
          <w:sz w:val="24"/>
          <w:lang w:eastAsia="zh-CN"/>
        </w:rPr>
      </w:pPr>
    </w:p>
    <w:p w14:paraId="29D15A76" w14:textId="4B116506"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F883A54" w14:textId="77777777"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32A413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9CD3489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7065381E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7626DA9F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794F62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4B9DEC30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047AD2F8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9B531B" w14:textId="77777777" w:rsidR="006C1D37" w:rsidRDefault="006C1D37">
      <w:r>
        <w:separator/>
      </w:r>
    </w:p>
  </w:endnote>
  <w:endnote w:type="continuationSeparator" w:id="0">
    <w:p w14:paraId="53FAF40E" w14:textId="77777777" w:rsidR="006C1D37" w:rsidRDefault="006C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2DD89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45D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45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AA4C9" w14:textId="77777777" w:rsidR="006C1D37" w:rsidRDefault="006C1D37">
      <w:r>
        <w:separator/>
      </w:r>
    </w:p>
  </w:footnote>
  <w:footnote w:type="continuationSeparator" w:id="0">
    <w:p w14:paraId="5EAFC3C4" w14:textId="77777777" w:rsidR="006C1D37" w:rsidRDefault="006C1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DCC4A" w14:textId="3AB23B93" w:rsidR="00684C71" w:rsidRPr="00FA7935" w:rsidRDefault="00272800" w:rsidP="00FA793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4A0A655" wp14:editId="01548CD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6D9A">
      <w:rPr>
        <w:b/>
        <w:color w:val="0000FF"/>
        <w:sz w:val="28"/>
      </w:rPr>
      <w:t xml:space="preserve">                    </w:t>
    </w:r>
    <w:r w:rsidR="00FA7935">
      <w:rPr>
        <w:b/>
        <w:color w:val="0000FF"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5CA31FAD" w14:textId="77777777" w:rsidR="00F24DC6" w:rsidRDefault="00F24DC6" w:rsidP="009D4DA6">
    <w:pPr>
      <w:pStyle w:val="Header"/>
      <w:jc w:val="center"/>
    </w:pPr>
    <w:r>
      <w:t xml:space="preserve">28 </w:t>
    </w:r>
    <w:proofErr w:type="spellStart"/>
    <w:r w:rsidR="009D4DA6">
      <w:t>Kranji</w:t>
    </w:r>
    <w:proofErr w:type="spellEnd"/>
    <w:r w:rsidR="009D4DA6">
      <w:t xml:space="preserve"> Loop #05-03 </w:t>
    </w:r>
    <w:proofErr w:type="spellStart"/>
    <w:r w:rsidR="009D4DA6">
      <w:t>Kranji</w:t>
    </w:r>
    <w:proofErr w:type="spellEnd"/>
    <w:r w:rsidR="009D4DA6">
      <w:t xml:space="preserve"> Green, </w:t>
    </w:r>
    <w:r>
      <w:t>Singapore 739571</w:t>
    </w:r>
  </w:p>
  <w:p w14:paraId="79032628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14:paraId="08DBC57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3346A9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42AB8D5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0562328">
    <w:abstractNumId w:val="2"/>
  </w:num>
  <w:num w:numId="2" w16cid:durableId="824980039">
    <w:abstractNumId w:val="4"/>
  </w:num>
  <w:num w:numId="3" w16cid:durableId="1593272117">
    <w:abstractNumId w:val="0"/>
  </w:num>
  <w:num w:numId="4" w16cid:durableId="44524483">
    <w:abstractNumId w:val="9"/>
  </w:num>
  <w:num w:numId="5" w16cid:durableId="364674989">
    <w:abstractNumId w:val="5"/>
  </w:num>
  <w:num w:numId="6" w16cid:durableId="1422068451">
    <w:abstractNumId w:val="6"/>
  </w:num>
  <w:num w:numId="7" w16cid:durableId="406421320">
    <w:abstractNumId w:val="3"/>
  </w:num>
  <w:num w:numId="8" w16cid:durableId="346517357">
    <w:abstractNumId w:val="7"/>
  </w:num>
  <w:num w:numId="9" w16cid:durableId="823081410">
    <w:abstractNumId w:val="1"/>
  </w:num>
  <w:num w:numId="10" w16cid:durableId="8872097">
    <w:abstractNumId w:val="8"/>
  </w:num>
  <w:num w:numId="11" w16cid:durableId="149594699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0E7E8F"/>
    <w:rsid w:val="00100317"/>
    <w:rsid w:val="0011422C"/>
    <w:rsid w:val="0013400B"/>
    <w:rsid w:val="00171CEF"/>
    <w:rsid w:val="0019646E"/>
    <w:rsid w:val="001A07FF"/>
    <w:rsid w:val="001F0EA4"/>
    <w:rsid w:val="00205704"/>
    <w:rsid w:val="0025248E"/>
    <w:rsid w:val="00272800"/>
    <w:rsid w:val="0027302B"/>
    <w:rsid w:val="002827E4"/>
    <w:rsid w:val="002865C2"/>
    <w:rsid w:val="00294E87"/>
    <w:rsid w:val="002B73A5"/>
    <w:rsid w:val="0030061F"/>
    <w:rsid w:val="00330D0D"/>
    <w:rsid w:val="00333D61"/>
    <w:rsid w:val="003346E1"/>
    <w:rsid w:val="0034240F"/>
    <w:rsid w:val="00370D03"/>
    <w:rsid w:val="00381B4B"/>
    <w:rsid w:val="003B591B"/>
    <w:rsid w:val="003B5F47"/>
    <w:rsid w:val="003E3971"/>
    <w:rsid w:val="00425424"/>
    <w:rsid w:val="00431476"/>
    <w:rsid w:val="00444C41"/>
    <w:rsid w:val="004545DB"/>
    <w:rsid w:val="00502CCF"/>
    <w:rsid w:val="00512C02"/>
    <w:rsid w:val="00590C22"/>
    <w:rsid w:val="00593E22"/>
    <w:rsid w:val="0059472C"/>
    <w:rsid w:val="006175E6"/>
    <w:rsid w:val="006210BB"/>
    <w:rsid w:val="0063389C"/>
    <w:rsid w:val="0066561D"/>
    <w:rsid w:val="00684C71"/>
    <w:rsid w:val="00685287"/>
    <w:rsid w:val="006B5B11"/>
    <w:rsid w:val="006B6525"/>
    <w:rsid w:val="006C1D37"/>
    <w:rsid w:val="00707B09"/>
    <w:rsid w:val="0071587E"/>
    <w:rsid w:val="007167EE"/>
    <w:rsid w:val="007205AC"/>
    <w:rsid w:val="00767049"/>
    <w:rsid w:val="007814C6"/>
    <w:rsid w:val="007852B8"/>
    <w:rsid w:val="00794F62"/>
    <w:rsid w:val="007E7225"/>
    <w:rsid w:val="00805829"/>
    <w:rsid w:val="0081336E"/>
    <w:rsid w:val="00842153"/>
    <w:rsid w:val="008540C4"/>
    <w:rsid w:val="00872D61"/>
    <w:rsid w:val="0087327A"/>
    <w:rsid w:val="00874E58"/>
    <w:rsid w:val="008B11D4"/>
    <w:rsid w:val="008D1F25"/>
    <w:rsid w:val="008D3552"/>
    <w:rsid w:val="008F6594"/>
    <w:rsid w:val="008F7C86"/>
    <w:rsid w:val="0092157C"/>
    <w:rsid w:val="00941E75"/>
    <w:rsid w:val="00952F7F"/>
    <w:rsid w:val="009C1EC8"/>
    <w:rsid w:val="009D30B8"/>
    <w:rsid w:val="009D4DA6"/>
    <w:rsid w:val="009E56D8"/>
    <w:rsid w:val="009E6D9A"/>
    <w:rsid w:val="009E6EFA"/>
    <w:rsid w:val="00A26F7E"/>
    <w:rsid w:val="00A30C5A"/>
    <w:rsid w:val="00A377EA"/>
    <w:rsid w:val="00A525B4"/>
    <w:rsid w:val="00A64537"/>
    <w:rsid w:val="00A64E04"/>
    <w:rsid w:val="00AE39C9"/>
    <w:rsid w:val="00B03E9B"/>
    <w:rsid w:val="00B15AE3"/>
    <w:rsid w:val="00B6305B"/>
    <w:rsid w:val="00B64FA8"/>
    <w:rsid w:val="00B70004"/>
    <w:rsid w:val="00BB3673"/>
    <w:rsid w:val="00BB614A"/>
    <w:rsid w:val="00BC4D74"/>
    <w:rsid w:val="00BD0CE7"/>
    <w:rsid w:val="00BD75E9"/>
    <w:rsid w:val="00BE1B01"/>
    <w:rsid w:val="00C03437"/>
    <w:rsid w:val="00C32361"/>
    <w:rsid w:val="00C32A1B"/>
    <w:rsid w:val="00C33FF4"/>
    <w:rsid w:val="00C8729C"/>
    <w:rsid w:val="00CA23BB"/>
    <w:rsid w:val="00CA75DA"/>
    <w:rsid w:val="00CA79ED"/>
    <w:rsid w:val="00CF5149"/>
    <w:rsid w:val="00CF6063"/>
    <w:rsid w:val="00D01225"/>
    <w:rsid w:val="00D36401"/>
    <w:rsid w:val="00D94C0F"/>
    <w:rsid w:val="00DB001C"/>
    <w:rsid w:val="00E247A5"/>
    <w:rsid w:val="00E636BB"/>
    <w:rsid w:val="00E85CC3"/>
    <w:rsid w:val="00E9120A"/>
    <w:rsid w:val="00EA7ED5"/>
    <w:rsid w:val="00EC1A7D"/>
    <w:rsid w:val="00ED5922"/>
    <w:rsid w:val="00EE02BF"/>
    <w:rsid w:val="00F176B3"/>
    <w:rsid w:val="00F24DC6"/>
    <w:rsid w:val="00F25F87"/>
    <w:rsid w:val="00F31F0E"/>
    <w:rsid w:val="00F3464B"/>
    <w:rsid w:val="00F62800"/>
    <w:rsid w:val="00F71B8C"/>
    <w:rsid w:val="00F85339"/>
    <w:rsid w:val="00FA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FBE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9E6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6C95-CAEC-4346-A455-9EBD2AE9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2025-03-18T01:43:00Z</cp:lastPrinted>
  <dcterms:created xsi:type="dcterms:W3CDTF">2025-04-03T06:43:00Z</dcterms:created>
  <dcterms:modified xsi:type="dcterms:W3CDTF">2025-04-03T06:43:00Z</dcterms:modified>
</cp:coreProperties>
</file>