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6964C1">
      <w:pPr>
        <w:rPr>
          <w:sz w:val="24"/>
          <w:lang w:eastAsia="zh-CN"/>
        </w:rPr>
      </w:pPr>
      <w:r>
        <w:rPr>
          <w:sz w:val="24"/>
        </w:rPr>
        <w:t>Date: 09</w:t>
      </w:r>
      <w:r w:rsidRPr="006964C1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>
        <w:rPr>
          <w:sz w:val="24"/>
          <w:lang w:eastAsia="zh-CN"/>
        </w:rPr>
        <w:t>hift out 1 unit machine from 4</w:t>
      </w:r>
      <w:r w:rsidRPr="00DF6692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to loading bay and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>
        <w:rPr>
          <w:sz w:val="24"/>
          <w:lang w:eastAsia="zh-CN"/>
        </w:rPr>
        <w:t>assis</w:t>
      </w:r>
    </w:p>
    <w:p w:rsidR="00DF6692" w:rsidRPr="000B5071" w:rsidRDefault="000B37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</w:t>
      </w:r>
      <w:r w:rsidR="006964C1">
        <w:rPr>
          <w:sz w:val="24"/>
          <w:lang w:eastAsia="zh-CN"/>
        </w:rPr>
        <w:t>up</w:t>
      </w:r>
      <w:r w:rsidR="00DF6692">
        <w:rPr>
          <w:sz w:val="24"/>
          <w:lang w:eastAsia="zh-CN"/>
        </w:rPr>
        <w:t xml:space="preserve"> 1 unit machine </w:t>
      </w:r>
      <w:r>
        <w:rPr>
          <w:sz w:val="24"/>
          <w:lang w:eastAsia="zh-CN"/>
        </w:rPr>
        <w:t xml:space="preserve">from lorry chassis </w:t>
      </w:r>
      <w:r w:rsidR="00DF6692">
        <w:rPr>
          <w:sz w:val="24"/>
          <w:lang w:eastAsia="zh-CN"/>
        </w:rPr>
        <w:t xml:space="preserve">at loading bay, </w:t>
      </w:r>
      <w:r>
        <w:rPr>
          <w:sz w:val="24"/>
          <w:lang w:eastAsia="zh-CN"/>
        </w:rPr>
        <w:t xml:space="preserve">insert pallet truck under machine base, </w:t>
      </w:r>
      <w:r w:rsidR="00DF6692">
        <w:rPr>
          <w:sz w:val="24"/>
          <w:lang w:eastAsia="zh-CN"/>
        </w:rPr>
        <w:t>shift and position to 4</w:t>
      </w:r>
      <w:r w:rsidR="00DF6692" w:rsidRPr="00DF6692">
        <w:rPr>
          <w:sz w:val="24"/>
          <w:vertAlign w:val="superscript"/>
          <w:lang w:eastAsia="zh-CN"/>
        </w:rPr>
        <w:t>th</w:t>
      </w:r>
      <w:r w:rsidR="00DF6692"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07715" w:rsidRDefault="000B37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M200 machine</w:t>
      </w:r>
    </w:p>
    <w:p w:rsidR="000B37F5" w:rsidRPr="000B37F5" w:rsidRDefault="000B37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070 kg </w:t>
      </w: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6692" w:rsidRPr="00B86842" w:rsidRDefault="00B8684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697081" w:rsidRDefault="00B86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TP750 machine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4, 000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964C1">
      <w:pPr>
        <w:rPr>
          <w:sz w:val="24"/>
          <w:lang w:eastAsia="zh-CN"/>
        </w:rPr>
      </w:pPr>
      <w:r>
        <w:rPr>
          <w:sz w:val="24"/>
          <w:lang w:eastAsia="zh-CN"/>
        </w:rPr>
        <w:t>13/01/23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DF6692" w:rsidP="00697081">
      <w:pPr>
        <w:pStyle w:val="Heading4"/>
        <w:rPr>
          <w:szCs w:val="24"/>
        </w:rPr>
      </w:pPr>
      <w:proofErr w:type="spellStart"/>
      <w:r>
        <w:rPr>
          <w:szCs w:val="24"/>
        </w:rPr>
        <w:t>Blk</w:t>
      </w:r>
      <w:proofErr w:type="spellEnd"/>
      <w:r>
        <w:rPr>
          <w:szCs w:val="24"/>
        </w:rPr>
        <w:t xml:space="preserve"> 3 A.M.K </w:t>
      </w:r>
      <w:proofErr w:type="spellStart"/>
      <w:r>
        <w:rPr>
          <w:szCs w:val="24"/>
        </w:rPr>
        <w:t>Ind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Pk</w:t>
      </w:r>
      <w:proofErr w:type="spellEnd"/>
      <w:r>
        <w:rPr>
          <w:szCs w:val="24"/>
        </w:rPr>
        <w:t xml:space="preserve"> 2A #04-04</w:t>
      </w:r>
    </w:p>
    <w:p w:rsidR="00697081" w:rsidRPr="00697081" w:rsidRDefault="00DF6692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 Precision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F73904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F7390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Lifting Crew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:rsidR="000B37F5" w:rsidRDefault="000B37F5" w:rsidP="00A37A2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0B37F5" w:rsidRDefault="000B37F5" w:rsidP="00A37A23">
      <w:pPr>
        <w:pStyle w:val="Title"/>
        <w:jc w:val="left"/>
        <w:rPr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                                 </w:t>
      </w:r>
      <w:bookmarkStart w:id="0" w:name="_GoBack"/>
      <w:bookmarkEnd w:id="0"/>
      <w:r w:rsidR="00A37A23">
        <w:rPr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0B37F5" w:rsidRDefault="000B37F5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0B37F5" w:rsidRDefault="000B37F5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tenant premise at 4</w:t>
      </w:r>
      <w:r w:rsidRPr="0062377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C96E35" w:rsidRPr="00170082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DF6692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DF6692">
        <w:rPr>
          <w:sz w:val="24"/>
          <w:lang w:eastAsia="zh-CN"/>
        </w:rPr>
        <w:t>machine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 w:rsidR="00697081"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0B37F5">
        <w:rPr>
          <w:sz w:val="24"/>
          <w:lang w:eastAsia="zh-CN"/>
        </w:rPr>
        <w:t xml:space="preserve"> to Eric Wong warehouse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CC1" w:rsidRDefault="00A55CC1">
      <w:r>
        <w:separator/>
      </w:r>
    </w:p>
  </w:endnote>
  <w:endnote w:type="continuationSeparator" w:id="0">
    <w:p w:rsidR="00A55CC1" w:rsidRDefault="00A5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4CE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4C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CC1" w:rsidRDefault="00A55CC1">
      <w:r>
        <w:separator/>
      </w:r>
    </w:p>
  </w:footnote>
  <w:footnote w:type="continuationSeparator" w:id="0">
    <w:p w:rsidR="00A55CC1" w:rsidRDefault="00A55C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55C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55CC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37F5"/>
    <w:rsid w:val="000B5071"/>
    <w:rsid w:val="000C68D5"/>
    <w:rsid w:val="000D3C89"/>
    <w:rsid w:val="000E49D5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C799E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23774"/>
    <w:rsid w:val="006467DA"/>
    <w:rsid w:val="0065228C"/>
    <w:rsid w:val="00677443"/>
    <w:rsid w:val="006964C1"/>
    <w:rsid w:val="00697081"/>
    <w:rsid w:val="00716161"/>
    <w:rsid w:val="007F5A32"/>
    <w:rsid w:val="0084186B"/>
    <w:rsid w:val="00895D5D"/>
    <w:rsid w:val="008B106D"/>
    <w:rsid w:val="008D4CED"/>
    <w:rsid w:val="008F0C05"/>
    <w:rsid w:val="00971AE8"/>
    <w:rsid w:val="0099046A"/>
    <w:rsid w:val="0099427F"/>
    <w:rsid w:val="009E6147"/>
    <w:rsid w:val="00A244C1"/>
    <w:rsid w:val="00A37A23"/>
    <w:rsid w:val="00A46B56"/>
    <w:rsid w:val="00A55CC1"/>
    <w:rsid w:val="00AA1CEE"/>
    <w:rsid w:val="00AB6ED6"/>
    <w:rsid w:val="00B4366E"/>
    <w:rsid w:val="00B71575"/>
    <w:rsid w:val="00B86842"/>
    <w:rsid w:val="00BA671E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2022-03-14T05:26:00Z</cp:lastPrinted>
  <dcterms:created xsi:type="dcterms:W3CDTF">2023-01-06T02:10:00Z</dcterms:created>
  <dcterms:modified xsi:type="dcterms:W3CDTF">2023-01-06T03:03:00Z</dcterms:modified>
</cp:coreProperties>
</file>