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5CB9E" w14:textId="77777777" w:rsidR="00180907" w:rsidRDefault="00180907">
      <w:pPr>
        <w:pStyle w:val="Title"/>
        <w:jc w:val="left"/>
        <w:rPr>
          <w:lang w:eastAsia="zh-CN"/>
        </w:rPr>
      </w:pPr>
    </w:p>
    <w:p w14:paraId="290DB090" w14:textId="2C2102D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B96B342" w14:textId="77777777" w:rsidR="001028BC" w:rsidRDefault="001028BC">
      <w:pPr>
        <w:rPr>
          <w:sz w:val="24"/>
        </w:rPr>
      </w:pPr>
    </w:p>
    <w:p w14:paraId="0D3B4A86" w14:textId="34CB054A" w:rsidR="006467DA" w:rsidRDefault="002A54E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028BC">
        <w:rPr>
          <w:sz w:val="24"/>
        </w:rPr>
        <w:t>09</w:t>
      </w:r>
      <w:r w:rsidR="001028BC" w:rsidRPr="001028BC">
        <w:rPr>
          <w:sz w:val="24"/>
          <w:vertAlign w:val="superscript"/>
        </w:rPr>
        <w:t>th</w:t>
      </w:r>
      <w:r w:rsidR="001028BC">
        <w:rPr>
          <w:sz w:val="24"/>
        </w:rPr>
        <w:t xml:space="preserve"> July </w:t>
      </w:r>
      <w:r w:rsidR="00A47544">
        <w:rPr>
          <w:sz w:val="24"/>
        </w:rPr>
        <w:t>2025</w:t>
      </w:r>
    </w:p>
    <w:p w14:paraId="36A6B1B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3FCE52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7EF753E" w14:textId="496E3B7E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1028BC">
        <w:rPr>
          <w:sz w:val="24"/>
          <w:lang w:eastAsia="zh-CN"/>
        </w:rPr>
        <w:t>3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67058F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9E4558">
        <w:rPr>
          <w:sz w:val="24"/>
          <w:lang w:eastAsia="zh-CN"/>
        </w:rPr>
        <w:t xml:space="preserve">p onto </w:t>
      </w:r>
      <w:r w:rsidR="001028BC">
        <w:rPr>
          <w:sz w:val="24"/>
          <w:lang w:eastAsia="zh-CN"/>
        </w:rPr>
        <w:t xml:space="preserve">Malaysia lorry </w:t>
      </w:r>
    </w:p>
    <w:p w14:paraId="087172D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35049A0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A254196" w14:textId="394A6729" w:rsidR="00C76164" w:rsidRDefault="001E416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</w:t>
      </w:r>
      <w:r w:rsidR="001028BC">
        <w:rPr>
          <w:sz w:val="24"/>
          <w:szCs w:val="24"/>
          <w:lang w:eastAsia="zh-CN"/>
        </w:rPr>
        <w:t>Stule ST-FC1325L Laser Cut</w:t>
      </w:r>
    </w:p>
    <w:p w14:paraId="5D4DCAEC" w14:textId="44303F0D" w:rsidR="002409DA" w:rsidRDefault="001028B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400 x 210 x 170 cm / </w:t>
      </w:r>
      <w:r w:rsidR="002A54E6">
        <w:rPr>
          <w:sz w:val="24"/>
          <w:szCs w:val="24"/>
          <w:lang w:eastAsia="zh-CN"/>
        </w:rPr>
        <w:t>Wt:</w:t>
      </w:r>
      <w:r>
        <w:rPr>
          <w:sz w:val="24"/>
          <w:szCs w:val="24"/>
          <w:lang w:eastAsia="zh-CN"/>
        </w:rPr>
        <w:t xml:space="preserve"> 2, 500</w:t>
      </w:r>
      <w:r w:rsidR="000477C8">
        <w:rPr>
          <w:sz w:val="24"/>
          <w:szCs w:val="24"/>
          <w:lang w:eastAsia="zh-CN"/>
        </w:rPr>
        <w:t xml:space="preserve"> kg</w:t>
      </w:r>
    </w:p>
    <w:p w14:paraId="36E49DFD" w14:textId="77777777" w:rsidR="001028BC" w:rsidRDefault="001028B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6D6DFE" w14:textId="525A7CEA" w:rsidR="001028BC" w:rsidRDefault="001028B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Hwacheon Hi Tech 200B</w:t>
      </w:r>
    </w:p>
    <w:p w14:paraId="16698C28" w14:textId="03972714" w:rsidR="001028BC" w:rsidRDefault="001028B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400 x 160 x 175 cm / Wt: 4, 800 kg </w:t>
      </w:r>
    </w:p>
    <w:p w14:paraId="153231DF" w14:textId="77777777" w:rsidR="001028BC" w:rsidRDefault="001028B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82B8695" w14:textId="0D821984" w:rsidR="001028BC" w:rsidRDefault="001028B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Wele AA1165 CNC </w:t>
      </w:r>
    </w:p>
    <w:p w14:paraId="189B288E" w14:textId="3CECAEB1" w:rsidR="001028BC" w:rsidRDefault="001028B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320 x 255 x 280 cm / Wt: 7, 200 kg </w:t>
      </w:r>
    </w:p>
    <w:p w14:paraId="0C6EA976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C67D2A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609591E" w14:textId="7143719A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A47544">
        <w:rPr>
          <w:sz w:val="24"/>
          <w:lang w:eastAsia="zh-CN"/>
        </w:rPr>
        <w:t>ed</w:t>
      </w:r>
    </w:p>
    <w:p w14:paraId="2FAC7E7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77C2EF1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2217E43" w14:textId="7B671DE3" w:rsidR="00E72EB6" w:rsidRPr="002409DA" w:rsidRDefault="001028BC">
      <w:pPr>
        <w:rPr>
          <w:sz w:val="24"/>
          <w:lang w:eastAsia="zh-CN"/>
        </w:rPr>
      </w:pPr>
      <w:r>
        <w:rPr>
          <w:sz w:val="24"/>
          <w:lang w:eastAsia="zh-CN"/>
        </w:rPr>
        <w:t>09/07</w:t>
      </w:r>
      <w:r w:rsidR="00A47544">
        <w:rPr>
          <w:sz w:val="24"/>
          <w:lang w:eastAsia="zh-CN"/>
        </w:rPr>
        <w:t>/25</w:t>
      </w:r>
    </w:p>
    <w:p w14:paraId="19F59859" w14:textId="77777777" w:rsidR="005226B3" w:rsidRDefault="005226B3">
      <w:pPr>
        <w:rPr>
          <w:sz w:val="24"/>
          <w:szCs w:val="24"/>
          <w:lang w:eastAsia="zh-CN"/>
        </w:rPr>
      </w:pPr>
    </w:p>
    <w:p w14:paraId="7DE25729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F36AF03" w14:textId="0BA6FA4A" w:rsidR="00E72EB6" w:rsidRDefault="009E455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A47544">
        <w:rPr>
          <w:sz w:val="24"/>
          <w:szCs w:val="24"/>
          <w:lang w:eastAsia="zh-CN"/>
        </w:rPr>
        <w:t>3</w:t>
      </w:r>
      <w:r w:rsidR="00E72EB6">
        <w:rPr>
          <w:sz w:val="24"/>
          <w:szCs w:val="24"/>
          <w:lang w:eastAsia="zh-CN"/>
        </w:rPr>
        <w:t xml:space="preserve">0 am </w:t>
      </w:r>
    </w:p>
    <w:p w14:paraId="1FE4EE5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C97666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73F5F9E" w14:textId="69FE9BD9" w:rsidR="00140D68" w:rsidRDefault="001028BC" w:rsidP="001D45A5">
      <w:pPr>
        <w:pStyle w:val="Heading4"/>
      </w:pPr>
      <w:r>
        <w:t>37 Joo Koon Rd</w:t>
      </w:r>
    </w:p>
    <w:p w14:paraId="65441C12" w14:textId="16FE97C5" w:rsidR="003A6EE4" w:rsidRPr="003A6EE4" w:rsidRDefault="001028BC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Energy Pipeline</w:t>
      </w:r>
      <w:r w:rsidR="001E4165">
        <w:rPr>
          <w:sz w:val="24"/>
          <w:szCs w:val="24"/>
          <w:lang w:eastAsia="zh-CN"/>
        </w:rPr>
        <w:t xml:space="preserve"> Service</w:t>
      </w:r>
      <w:r>
        <w:rPr>
          <w:sz w:val="24"/>
          <w:szCs w:val="24"/>
          <w:lang w:eastAsia="zh-CN"/>
        </w:rPr>
        <w:t>s</w:t>
      </w:r>
      <w:r w:rsidR="001E4165">
        <w:rPr>
          <w:sz w:val="24"/>
          <w:szCs w:val="24"/>
          <w:lang w:eastAsia="zh-CN"/>
        </w:rPr>
        <w:t xml:space="preserve"> Pte Ltd</w:t>
      </w:r>
    </w:p>
    <w:p w14:paraId="00F5B90E" w14:textId="77777777" w:rsidR="006467DA" w:rsidRDefault="006467DA">
      <w:pPr>
        <w:rPr>
          <w:lang w:eastAsia="zh-CN"/>
        </w:rPr>
      </w:pPr>
    </w:p>
    <w:p w14:paraId="39454BEC" w14:textId="77777777" w:rsidR="00180907" w:rsidRDefault="0018090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A4123EF" w14:textId="77777777" w:rsidR="00180907" w:rsidRDefault="0018090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DC911BE" w14:textId="327E81AA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920F047" w14:textId="2E5EF732" w:rsidR="00FD6726" w:rsidRDefault="00FF6EC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</w:t>
      </w:r>
      <w:r w:rsidR="002409DA"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14:paraId="4059A277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4BEC27D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14:paraId="7F3E437E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0CB7A9E2" w14:textId="77777777" w:rsidR="00FF6EC2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 jack</w:t>
      </w:r>
    </w:p>
    <w:p w14:paraId="4FAE9A13" w14:textId="5807DBCF" w:rsidR="005963F0" w:rsidRPr="00A4691E" w:rsidRDefault="00FF6EC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  <w:r w:rsidR="005963F0">
        <w:rPr>
          <w:bCs/>
          <w:sz w:val="24"/>
          <w:lang w:eastAsia="zh-CN"/>
        </w:rPr>
        <w:t xml:space="preserve"> </w:t>
      </w:r>
      <w:r>
        <w:rPr>
          <w:bCs/>
          <w:sz w:val="24"/>
          <w:lang w:eastAsia="zh-CN"/>
        </w:rPr>
        <w:t xml:space="preserve">              </w:t>
      </w:r>
    </w:p>
    <w:p w14:paraId="33F56AD8" w14:textId="77777777"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910AAA5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F6F756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D9C80E3" w14:textId="77777777" w:rsidR="00FF6EC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4816E11" w14:textId="77777777" w:rsidR="001028BC" w:rsidRDefault="001028B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6DE1CC5" w14:textId="0C3E1392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2025E1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FDFD4B1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48EF89AE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881A9F6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161FC5D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4C9C1E06" w14:textId="77777777" w:rsidR="003B0DEF" w:rsidRDefault="003B0DE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5507F4" w14:textId="137A0EF2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51F0A76" w14:textId="77777777" w:rsidR="009E4558" w:rsidRDefault="009E4558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14:paraId="62E11D3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12ACAB4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11AF41A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0B7714B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26270EB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268FC27C" w14:textId="16C21607" w:rsidR="00180907" w:rsidRPr="00180907" w:rsidRDefault="009E4558" w:rsidP="0018090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1028BC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at designated loading area</w:t>
      </w:r>
    </w:p>
    <w:p w14:paraId="418C5D3F" w14:textId="77777777" w:rsidR="00180907" w:rsidRDefault="00180907" w:rsidP="0018090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592C94D" w14:textId="7424C451" w:rsidR="003A6EE4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Set up crane with outriggers fully extended and resting on steel plate/timber mats as base plate </w:t>
      </w:r>
      <w:r w:rsidR="009E4558">
        <w:rPr>
          <w:sz w:val="24"/>
          <w:lang w:eastAsia="zh-CN"/>
        </w:rPr>
        <w:t xml:space="preserve"> </w:t>
      </w:r>
    </w:p>
    <w:p w14:paraId="2B417866" w14:textId="77777777"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09B4AA57" w14:textId="0A4E03E1" w:rsidR="00F118AD" w:rsidRDefault="001E416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</w:t>
      </w:r>
      <w:r w:rsidR="00FF6EC2">
        <w:rPr>
          <w:sz w:val="24"/>
          <w:lang w:eastAsia="zh-CN"/>
        </w:rPr>
        <w:t xml:space="preserve">to insert sling </w:t>
      </w:r>
      <w:r w:rsidR="00F118AD">
        <w:rPr>
          <w:sz w:val="24"/>
          <w:lang w:eastAsia="zh-CN"/>
        </w:rPr>
        <w:t xml:space="preserve">to crane hook </w:t>
      </w:r>
    </w:p>
    <w:p w14:paraId="21B91AFD" w14:textId="0EE622E5" w:rsidR="00FF6EC2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14:paraId="26958D43" w14:textId="7D92F214" w:rsidR="005B54EC" w:rsidRPr="001028BC" w:rsidRDefault="001028BC" w:rsidP="001028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FF6EC2">
        <w:rPr>
          <w:sz w:val="24"/>
          <w:lang w:eastAsia="zh-CN"/>
        </w:rPr>
        <w:t>crane to hoist</w:t>
      </w:r>
      <w:r w:rsidR="005963F0">
        <w:rPr>
          <w:sz w:val="24"/>
          <w:lang w:eastAsia="zh-CN"/>
        </w:rPr>
        <w:t xml:space="preserve"> up </w:t>
      </w:r>
      <w:r w:rsidR="009E455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and load onto Malaysia lorry </w:t>
      </w:r>
    </w:p>
    <w:p w14:paraId="52591A1B" w14:textId="77777777" w:rsidR="00321127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</w:t>
      </w:r>
      <w:r w:rsidR="002A54E6">
        <w:rPr>
          <w:sz w:val="24"/>
          <w:lang w:eastAsia="zh-CN"/>
        </w:rPr>
        <w:t xml:space="preserve">ng from crane hook </w:t>
      </w:r>
      <w:r>
        <w:rPr>
          <w:sz w:val="24"/>
          <w:lang w:eastAsia="zh-CN"/>
        </w:rPr>
        <w:t xml:space="preserve"> </w:t>
      </w:r>
    </w:p>
    <w:p w14:paraId="3F4B64AF" w14:textId="332B24B5" w:rsidR="00321127" w:rsidRDefault="002A54E6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machine with </w:t>
      </w:r>
      <w:r w:rsidR="00FF6EC2">
        <w:rPr>
          <w:sz w:val="24"/>
          <w:lang w:eastAsia="zh-CN"/>
        </w:rPr>
        <w:t>strapping belt</w:t>
      </w:r>
    </w:p>
    <w:p w14:paraId="4A627679" w14:textId="77777777" w:rsidR="009D0612" w:rsidRPr="009E4558" w:rsidRDefault="009E4558" w:rsidP="009E45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1E4165">
        <w:rPr>
          <w:sz w:val="24"/>
          <w:lang w:eastAsia="zh-CN"/>
        </w:rPr>
        <w:t xml:space="preserve">and deliver </w:t>
      </w:r>
      <w:r>
        <w:rPr>
          <w:sz w:val="24"/>
          <w:lang w:eastAsia="zh-CN"/>
        </w:rPr>
        <w:t xml:space="preserve">machine to new location </w:t>
      </w:r>
    </w:p>
    <w:p w14:paraId="3E67E53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32D0252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762D096C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38CF7B68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ABE1256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86FC8E1" w14:textId="77777777" w:rsidR="003B0DEF" w:rsidRDefault="001E4165" w:rsidP="003B0DEF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FF6EC2">
        <w:rPr>
          <w:sz w:val="24"/>
          <w:lang w:eastAsia="zh-CN"/>
        </w:rPr>
        <w:t>/ Zailani</w:t>
      </w:r>
      <w:r w:rsidR="003B0DEF">
        <w:t xml:space="preserve"> </w:t>
      </w:r>
    </w:p>
    <w:p w14:paraId="703B24A4" w14:textId="0E777929" w:rsidR="00F118AD" w:rsidRPr="003B0DEF" w:rsidRDefault="0099046A" w:rsidP="003B0DEF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14:paraId="27F9AB74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0EA7D" w14:textId="77777777" w:rsidR="00680778" w:rsidRDefault="00680778">
      <w:r>
        <w:separator/>
      </w:r>
    </w:p>
  </w:endnote>
  <w:endnote w:type="continuationSeparator" w:id="0">
    <w:p w14:paraId="126ADA57" w14:textId="77777777" w:rsidR="00680778" w:rsidRDefault="00680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1FD59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54E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54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109E3B" w14:textId="77777777" w:rsidR="00680778" w:rsidRDefault="00680778">
      <w:r>
        <w:separator/>
      </w:r>
    </w:p>
  </w:footnote>
  <w:footnote w:type="continuationSeparator" w:id="0">
    <w:p w14:paraId="68A30D97" w14:textId="77777777" w:rsidR="00680778" w:rsidRDefault="00680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31BAC" w14:textId="5A132937" w:rsidR="00183C4E" w:rsidRPr="00180907" w:rsidRDefault="003B0DEF" w:rsidP="0018090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81A7527" wp14:editId="73193D4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0907">
      <w:rPr>
        <w:b/>
        <w:color w:val="0000FF"/>
        <w:sz w:val="28"/>
      </w:rPr>
      <w:t xml:space="preserve">                        </w:t>
    </w:r>
    <w:r w:rsidR="00183C4E">
      <w:rPr>
        <w:b/>
        <w:color w:val="0000FF"/>
        <w:sz w:val="28"/>
      </w:rPr>
      <w:t>ERIC WONG MACHINERY TRANSPORTATION PTE LTD</w:t>
    </w:r>
  </w:p>
  <w:p w14:paraId="394981C2" w14:textId="762EBEA9" w:rsidR="00183C4E" w:rsidRDefault="00A47544">
    <w:pPr>
      <w:pStyle w:val="Header"/>
      <w:jc w:val="center"/>
    </w:pPr>
    <w:r>
      <w:t>28 Kranji Loop #05-03</w:t>
    </w:r>
    <w:r w:rsidR="00183C4E">
      <w:t xml:space="preserve">, </w:t>
    </w:r>
    <w:r>
      <w:t xml:space="preserve">Kranji Green, </w:t>
    </w:r>
    <w:r w:rsidR="00183C4E">
      <w:t xml:space="preserve">Singapore </w:t>
    </w:r>
    <w:r>
      <w:t>739571</w:t>
    </w:r>
  </w:p>
  <w:p w14:paraId="5403B502" w14:textId="1A526AF6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2D43FD25" w14:textId="77777777" w:rsidR="00183C4E" w:rsidRDefault="00183C4E">
    <w:pPr>
      <w:pStyle w:val="Header"/>
      <w:jc w:val="center"/>
    </w:pPr>
    <w:r>
      <w:t>GST Reg No. : M2-8923804 – 2</w:t>
    </w:r>
  </w:p>
  <w:p w14:paraId="2453521B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B818B3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7333363">
    <w:abstractNumId w:val="3"/>
  </w:num>
  <w:num w:numId="2" w16cid:durableId="1001813529">
    <w:abstractNumId w:val="6"/>
  </w:num>
  <w:num w:numId="3" w16cid:durableId="1124890558">
    <w:abstractNumId w:val="1"/>
  </w:num>
  <w:num w:numId="4" w16cid:durableId="1618563558">
    <w:abstractNumId w:val="13"/>
  </w:num>
  <w:num w:numId="5" w16cid:durableId="1471092541">
    <w:abstractNumId w:val="7"/>
  </w:num>
  <w:num w:numId="6" w16cid:durableId="775446824">
    <w:abstractNumId w:val="9"/>
  </w:num>
  <w:num w:numId="7" w16cid:durableId="1397047827">
    <w:abstractNumId w:val="5"/>
  </w:num>
  <w:num w:numId="8" w16cid:durableId="924075429">
    <w:abstractNumId w:val="10"/>
  </w:num>
  <w:num w:numId="9" w16cid:durableId="82068692">
    <w:abstractNumId w:val="2"/>
  </w:num>
  <w:num w:numId="10" w16cid:durableId="733895009">
    <w:abstractNumId w:val="11"/>
  </w:num>
  <w:num w:numId="11" w16cid:durableId="6966611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3356150">
    <w:abstractNumId w:val="0"/>
  </w:num>
  <w:num w:numId="13" w16cid:durableId="1780568593">
    <w:abstractNumId w:val="8"/>
  </w:num>
  <w:num w:numId="14" w16cid:durableId="921328407">
    <w:abstractNumId w:val="12"/>
  </w:num>
  <w:num w:numId="15" w16cid:durableId="1686789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30F5D"/>
    <w:rsid w:val="000477C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028BC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0907"/>
    <w:rsid w:val="00183C4E"/>
    <w:rsid w:val="00192797"/>
    <w:rsid w:val="001C50B5"/>
    <w:rsid w:val="001C572E"/>
    <w:rsid w:val="001D45A5"/>
    <w:rsid w:val="001E4165"/>
    <w:rsid w:val="00201D8B"/>
    <w:rsid w:val="00206BD9"/>
    <w:rsid w:val="00211F1E"/>
    <w:rsid w:val="002409DA"/>
    <w:rsid w:val="00251AD9"/>
    <w:rsid w:val="00257C21"/>
    <w:rsid w:val="002A548B"/>
    <w:rsid w:val="002A54E6"/>
    <w:rsid w:val="0030317F"/>
    <w:rsid w:val="00321127"/>
    <w:rsid w:val="00325958"/>
    <w:rsid w:val="00333DB7"/>
    <w:rsid w:val="00375E51"/>
    <w:rsid w:val="003A6EE4"/>
    <w:rsid w:val="003B0DEF"/>
    <w:rsid w:val="003D5FEC"/>
    <w:rsid w:val="003D79A3"/>
    <w:rsid w:val="00456295"/>
    <w:rsid w:val="00466C7A"/>
    <w:rsid w:val="004B102C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6110C9"/>
    <w:rsid w:val="006467DA"/>
    <w:rsid w:val="00647E7B"/>
    <w:rsid w:val="00647F9A"/>
    <w:rsid w:val="0066401C"/>
    <w:rsid w:val="0067058F"/>
    <w:rsid w:val="00670B64"/>
    <w:rsid w:val="00680778"/>
    <w:rsid w:val="00693582"/>
    <w:rsid w:val="006B3F8F"/>
    <w:rsid w:val="006C647D"/>
    <w:rsid w:val="006F0847"/>
    <w:rsid w:val="006F12DE"/>
    <w:rsid w:val="007036E3"/>
    <w:rsid w:val="00760813"/>
    <w:rsid w:val="00764D32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32EC"/>
    <w:rsid w:val="00895D5D"/>
    <w:rsid w:val="008A3C35"/>
    <w:rsid w:val="008C067B"/>
    <w:rsid w:val="008D2441"/>
    <w:rsid w:val="0096006D"/>
    <w:rsid w:val="00964ED6"/>
    <w:rsid w:val="00971AE8"/>
    <w:rsid w:val="0099046A"/>
    <w:rsid w:val="009A18A9"/>
    <w:rsid w:val="009A228D"/>
    <w:rsid w:val="009D0612"/>
    <w:rsid w:val="009E4558"/>
    <w:rsid w:val="009F4FEB"/>
    <w:rsid w:val="00A2540E"/>
    <w:rsid w:val="00A4691E"/>
    <w:rsid w:val="00A47544"/>
    <w:rsid w:val="00A6099B"/>
    <w:rsid w:val="00A73EA0"/>
    <w:rsid w:val="00A81D33"/>
    <w:rsid w:val="00A9491E"/>
    <w:rsid w:val="00AA1D23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1755E"/>
    <w:rsid w:val="00C4669E"/>
    <w:rsid w:val="00C713D7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F1542"/>
    <w:rsid w:val="00E3288E"/>
    <w:rsid w:val="00E72EB6"/>
    <w:rsid w:val="00E76DB5"/>
    <w:rsid w:val="00EB6DAE"/>
    <w:rsid w:val="00EC1220"/>
    <w:rsid w:val="00EF55B5"/>
    <w:rsid w:val="00F03666"/>
    <w:rsid w:val="00F118AD"/>
    <w:rsid w:val="00F15A11"/>
    <w:rsid w:val="00F25404"/>
    <w:rsid w:val="00F63C6A"/>
    <w:rsid w:val="00F75133"/>
    <w:rsid w:val="00FD2099"/>
    <w:rsid w:val="00FD6726"/>
    <w:rsid w:val="00FD7709"/>
    <w:rsid w:val="00FF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5877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2020-05-20T03:37:00Z</cp:lastPrinted>
  <dcterms:created xsi:type="dcterms:W3CDTF">2025-07-09T01:58:00Z</dcterms:created>
  <dcterms:modified xsi:type="dcterms:W3CDTF">2025-07-09T01:59:00Z</dcterms:modified>
</cp:coreProperties>
</file>