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DB090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D3B4A86" w14:textId="32D9215E" w:rsidR="006467DA" w:rsidRDefault="002A54E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47544">
        <w:rPr>
          <w:sz w:val="24"/>
        </w:rPr>
        <w:t>0</w:t>
      </w:r>
      <w:r w:rsidR="00842E49">
        <w:rPr>
          <w:sz w:val="24"/>
        </w:rPr>
        <w:t>9</w:t>
      </w:r>
      <w:r w:rsidR="00842E49" w:rsidRPr="00842E49">
        <w:rPr>
          <w:sz w:val="24"/>
          <w:vertAlign w:val="superscript"/>
        </w:rPr>
        <w:t>th</w:t>
      </w:r>
      <w:r w:rsidR="00842E49">
        <w:rPr>
          <w:sz w:val="24"/>
        </w:rPr>
        <w:t xml:space="preserve"> Dec</w:t>
      </w:r>
      <w:r w:rsidR="00A47544">
        <w:rPr>
          <w:sz w:val="24"/>
        </w:rPr>
        <w:t xml:space="preserve"> 2025</w:t>
      </w:r>
    </w:p>
    <w:p w14:paraId="36A6B1B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CE52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EF753E" w14:textId="0107EA0D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 xml:space="preserve">from production </w:t>
      </w:r>
      <w:r w:rsidR="005132AB">
        <w:rPr>
          <w:sz w:val="24"/>
          <w:lang w:eastAsia="zh-CN"/>
        </w:rPr>
        <w:t>at ground floor</w:t>
      </w:r>
      <w:r w:rsidR="002409DA">
        <w:rPr>
          <w:sz w:val="24"/>
          <w:lang w:eastAsia="zh-CN"/>
        </w:rPr>
        <w:t xml:space="preserve">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9E4558">
        <w:rPr>
          <w:sz w:val="24"/>
          <w:lang w:eastAsia="zh-CN"/>
        </w:rPr>
        <w:t>p onto low loader and transport to another location</w:t>
      </w:r>
    </w:p>
    <w:p w14:paraId="087172D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35049A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0CF31D5" w14:textId="54D10B73" w:rsidR="00842E49" w:rsidRDefault="001E416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r w:rsidR="00842E49">
        <w:rPr>
          <w:sz w:val="24"/>
          <w:szCs w:val="24"/>
          <w:lang w:eastAsia="zh-CN"/>
        </w:rPr>
        <w:t>DMG Lasertec 4300</w:t>
      </w:r>
      <w:r w:rsidR="00106525">
        <w:rPr>
          <w:sz w:val="24"/>
          <w:szCs w:val="24"/>
          <w:lang w:eastAsia="zh-CN"/>
        </w:rPr>
        <w:t xml:space="preserve"> m</w:t>
      </w:r>
      <w:r w:rsidR="004E051A">
        <w:rPr>
          <w:sz w:val="24"/>
          <w:szCs w:val="24"/>
          <w:lang w:eastAsia="zh-CN"/>
        </w:rPr>
        <w:t xml:space="preserve">achine </w:t>
      </w:r>
    </w:p>
    <w:p w14:paraId="3A254196" w14:textId="5AEAA3E2" w:rsidR="00C76164" w:rsidRDefault="00842E4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550 x 340 x 310 cm</w:t>
      </w:r>
      <w:r w:rsidR="00A47544">
        <w:rPr>
          <w:sz w:val="24"/>
          <w:szCs w:val="24"/>
          <w:lang w:eastAsia="zh-CN"/>
        </w:rPr>
        <w:t xml:space="preserve"> </w:t>
      </w:r>
    </w:p>
    <w:p w14:paraId="5D4DCAEC" w14:textId="5473D323" w:rsidR="002409DA" w:rsidRDefault="002A54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842E49">
        <w:rPr>
          <w:sz w:val="24"/>
          <w:szCs w:val="24"/>
          <w:lang w:eastAsia="zh-CN"/>
        </w:rPr>
        <w:t xml:space="preserve"> 31, 720</w:t>
      </w:r>
      <w:r w:rsidR="000477C8">
        <w:rPr>
          <w:sz w:val="24"/>
          <w:szCs w:val="24"/>
          <w:lang w:eastAsia="zh-CN"/>
        </w:rPr>
        <w:t xml:space="preserve"> kg</w:t>
      </w:r>
    </w:p>
    <w:p w14:paraId="0C6EA976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C67D2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609591E" w14:textId="7143719A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47544">
        <w:rPr>
          <w:sz w:val="24"/>
          <w:lang w:eastAsia="zh-CN"/>
        </w:rPr>
        <w:t>ed</w:t>
      </w:r>
    </w:p>
    <w:p w14:paraId="2FAC7E7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7C2EF1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D0C70B4" w14:textId="77777777" w:rsidR="004E051A" w:rsidRDefault="004E051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19/12/25 – jack up machine to standby for next day moving </w:t>
      </w:r>
    </w:p>
    <w:p w14:paraId="42217E43" w14:textId="2AF45FE3" w:rsidR="00E72EB6" w:rsidRPr="002409DA" w:rsidRDefault="004E051A">
      <w:pPr>
        <w:rPr>
          <w:sz w:val="24"/>
          <w:lang w:eastAsia="zh-CN"/>
        </w:rPr>
      </w:pPr>
      <w:r>
        <w:rPr>
          <w:sz w:val="24"/>
          <w:lang w:eastAsia="zh-CN"/>
        </w:rPr>
        <w:t>20/12</w:t>
      </w:r>
      <w:r w:rsidR="00A47544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shift out machine from production and hoist up onto low-bed </w:t>
      </w:r>
    </w:p>
    <w:p w14:paraId="19F59859" w14:textId="77777777" w:rsidR="005226B3" w:rsidRDefault="005226B3">
      <w:pPr>
        <w:rPr>
          <w:sz w:val="24"/>
          <w:szCs w:val="24"/>
          <w:lang w:eastAsia="zh-CN"/>
        </w:rPr>
      </w:pPr>
    </w:p>
    <w:p w14:paraId="7DE25729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F36AF03" w14:textId="0BA6FA4A" w:rsidR="00E72EB6" w:rsidRDefault="009E455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A47544">
        <w:rPr>
          <w:sz w:val="24"/>
          <w:szCs w:val="24"/>
          <w:lang w:eastAsia="zh-CN"/>
        </w:rPr>
        <w:t>3</w:t>
      </w:r>
      <w:r w:rsidR="00E72EB6">
        <w:rPr>
          <w:sz w:val="24"/>
          <w:szCs w:val="24"/>
          <w:lang w:eastAsia="zh-CN"/>
        </w:rPr>
        <w:t xml:space="preserve">0 am </w:t>
      </w:r>
    </w:p>
    <w:p w14:paraId="1FE4EE5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C97666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73F5F9E" w14:textId="25B73C94" w:rsidR="00140D68" w:rsidRDefault="00842E49" w:rsidP="001D45A5">
      <w:pPr>
        <w:pStyle w:val="Heading4"/>
      </w:pPr>
      <w:r>
        <w:t>3 Cleantech Loop, Cleantech 2A</w:t>
      </w:r>
    </w:p>
    <w:p w14:paraId="65441C12" w14:textId="1FF28E3D" w:rsidR="003A6EE4" w:rsidRPr="003A6EE4" w:rsidRDefault="00842E49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ARTC</w:t>
      </w:r>
    </w:p>
    <w:p w14:paraId="00F5B90E" w14:textId="77777777" w:rsidR="006467DA" w:rsidRDefault="006467DA">
      <w:pPr>
        <w:rPr>
          <w:lang w:eastAsia="zh-CN"/>
        </w:rPr>
      </w:pPr>
    </w:p>
    <w:p w14:paraId="6DC911BE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5BAA70D" w14:textId="0E768249" w:rsidR="004C7E81" w:rsidRDefault="002A54E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842E49">
        <w:rPr>
          <w:bCs/>
          <w:sz w:val="24"/>
          <w:lang w:eastAsia="zh-CN"/>
        </w:rPr>
        <w:t>100</w:t>
      </w:r>
      <w:r w:rsidR="009E4558">
        <w:rPr>
          <w:bCs/>
          <w:sz w:val="24"/>
          <w:lang w:eastAsia="zh-CN"/>
        </w:rPr>
        <w:t xml:space="preserve">ton mobile crane </w:t>
      </w:r>
    </w:p>
    <w:p w14:paraId="74A77ADB" w14:textId="57284511" w:rsidR="00FD6726" w:rsidRDefault="00842E4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F6EC2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14:paraId="0920F047" w14:textId="048135E6" w:rsidR="00FD6726" w:rsidRDefault="004C7E8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</w:t>
      </w:r>
      <w:r w:rsidR="00A47544">
        <w:rPr>
          <w:bCs/>
          <w:sz w:val="24"/>
          <w:lang w:eastAsia="zh-CN"/>
        </w:rPr>
        <w:t>bed</w:t>
      </w:r>
    </w:p>
    <w:p w14:paraId="4059A277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4BEC27D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27E3B8F2" w14:textId="738536B5" w:rsidR="00106525" w:rsidRDefault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Shackle</w:t>
      </w:r>
    </w:p>
    <w:p w14:paraId="0CB7A9E2" w14:textId="663ADCA6" w:rsidR="00FF6EC2" w:rsidRPr="00106525" w:rsidRDefault="005963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14:paraId="4FAE9A13" w14:textId="5807DBCF" w:rsidR="005963F0" w:rsidRPr="00A4691E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  <w:r w:rsidR="005963F0">
        <w:rPr>
          <w:bCs/>
          <w:sz w:val="24"/>
          <w:lang w:eastAsia="zh-CN"/>
        </w:rPr>
        <w:t xml:space="preserve"> </w:t>
      </w:r>
      <w:r>
        <w:rPr>
          <w:bCs/>
          <w:sz w:val="24"/>
          <w:lang w:eastAsia="zh-CN"/>
        </w:rPr>
        <w:t xml:space="preserve">              </w:t>
      </w:r>
    </w:p>
    <w:p w14:paraId="33F56AD8" w14:textId="77777777"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910AAA5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F6F756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D9C80E3" w14:textId="77777777" w:rsidR="00FF6EC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783788B8" w14:textId="77777777" w:rsidR="001600BE" w:rsidRDefault="001600B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6DE1CC5" w14:textId="709DFE7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2025E1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FDFD4B1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8EF89AE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07AE383" w14:textId="2576EDEF" w:rsidR="00842E49" w:rsidRPr="00842E49" w:rsidRDefault="00842E4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1161FC5D" w14:textId="7FCF3F6D" w:rsidR="005226B3" w:rsidRDefault="00842E4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shoe</w:t>
      </w:r>
    </w:p>
    <w:p w14:paraId="29E3D6B5" w14:textId="505ECBD8" w:rsidR="00842E49" w:rsidRDefault="00842E4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helmet</w:t>
      </w:r>
    </w:p>
    <w:p w14:paraId="3CEE7A30" w14:textId="4135AA01" w:rsidR="00842E49" w:rsidRDefault="00842E4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Glove</w:t>
      </w:r>
    </w:p>
    <w:p w14:paraId="3D160C4C" w14:textId="77777777" w:rsidR="00842E49" w:rsidRDefault="00842E4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5507F4" w14:textId="07AAC361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51F0A76" w14:textId="77777777" w:rsidR="009E4558" w:rsidRDefault="009E4558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14:paraId="62E11D38" w14:textId="6DD8B06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</w:t>
      </w:r>
    </w:p>
    <w:p w14:paraId="712ACAB4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0C01565" w14:textId="77777777" w:rsidR="00842E49" w:rsidRDefault="006467DA">
      <w:pPr>
        <w:pStyle w:val="BodyText2"/>
      </w:pPr>
      <w:r>
        <w:rPr>
          <w:rFonts w:hint="eastAsia"/>
        </w:rPr>
        <w:t xml:space="preserve">Lifting </w:t>
      </w:r>
      <w:r w:rsidR="00842E49">
        <w:t>crew shall be composed to the following but not limited by other trained personnel in respect to number of crew needed for the operation:</w:t>
      </w:r>
    </w:p>
    <w:p w14:paraId="1E9AD725" w14:textId="6744B45C" w:rsidR="00842E49" w:rsidRDefault="00842E49">
      <w:pPr>
        <w:pStyle w:val="BodyText2"/>
      </w:pPr>
      <w:r>
        <w:t>a. Lifting Supervisor</w:t>
      </w:r>
    </w:p>
    <w:p w14:paraId="3544CF65" w14:textId="77777777" w:rsidR="00842E49" w:rsidRDefault="00842E49">
      <w:pPr>
        <w:pStyle w:val="BodyText2"/>
      </w:pPr>
      <w:r>
        <w:t>b. Mobile Crane Operator</w:t>
      </w:r>
    </w:p>
    <w:p w14:paraId="72CBCA64" w14:textId="77777777" w:rsidR="00842E49" w:rsidRDefault="00842E49">
      <w:pPr>
        <w:pStyle w:val="BodyText2"/>
      </w:pPr>
      <w:r>
        <w:t>c. Lorry Loader Operator</w:t>
      </w:r>
    </w:p>
    <w:p w14:paraId="29273AF1" w14:textId="51C82E73" w:rsidR="00842E49" w:rsidRDefault="00842E49">
      <w:pPr>
        <w:pStyle w:val="BodyText2"/>
      </w:pPr>
      <w:r>
        <w:t>d. Signalman</w:t>
      </w:r>
    </w:p>
    <w:p w14:paraId="53FB8187" w14:textId="77777777" w:rsidR="00842E49" w:rsidRDefault="00842E49">
      <w:pPr>
        <w:pStyle w:val="BodyText2"/>
      </w:pPr>
      <w:r>
        <w:t xml:space="preserve">e. Riggerman </w:t>
      </w:r>
    </w:p>
    <w:p w14:paraId="11AF41AC" w14:textId="2688C044" w:rsidR="006467DA" w:rsidRDefault="00842E49">
      <w:pPr>
        <w:pStyle w:val="BodyText2"/>
      </w:pPr>
      <w:r>
        <w:t xml:space="preserve">f. Skill Mover </w:t>
      </w:r>
      <w:r w:rsidR="00B742F4">
        <w:rPr>
          <w:rFonts w:hint="eastAsia"/>
        </w:rPr>
        <w:t xml:space="preserve"> </w:t>
      </w:r>
    </w:p>
    <w:p w14:paraId="0B7714B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26270EB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0F339175" w14:textId="24946521" w:rsidR="00FF6EC2" w:rsidRDefault="009E45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 crane at designated </w:t>
      </w:r>
      <w:r w:rsidR="00842E49">
        <w:rPr>
          <w:sz w:val="24"/>
          <w:lang w:eastAsia="zh-CN"/>
        </w:rPr>
        <w:t>hoisting</w:t>
      </w:r>
      <w:r>
        <w:rPr>
          <w:sz w:val="24"/>
          <w:lang w:eastAsia="zh-CN"/>
        </w:rPr>
        <w:t xml:space="preserve"> area</w:t>
      </w:r>
    </w:p>
    <w:p w14:paraId="5A69040D" w14:textId="77777777" w:rsidR="001600BE" w:rsidRDefault="001600BE" w:rsidP="001600B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592C94D" w14:textId="0585004C" w:rsidR="003A6EE4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  <w:r w:rsidR="009E4558">
        <w:rPr>
          <w:sz w:val="24"/>
          <w:lang w:eastAsia="zh-CN"/>
        </w:rPr>
        <w:t xml:space="preserve"> </w:t>
      </w:r>
    </w:p>
    <w:p w14:paraId="2B417866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09B4AA57" w14:textId="0A4E03E1" w:rsidR="00F118AD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</w:t>
      </w:r>
      <w:r w:rsidR="00FF6EC2">
        <w:rPr>
          <w:sz w:val="24"/>
          <w:lang w:eastAsia="zh-CN"/>
        </w:rPr>
        <w:t xml:space="preserve">to insert sling </w:t>
      </w:r>
      <w:r w:rsidR="00F118AD">
        <w:rPr>
          <w:sz w:val="24"/>
          <w:lang w:eastAsia="zh-CN"/>
        </w:rPr>
        <w:t xml:space="preserve">to crane hook </w:t>
      </w:r>
    </w:p>
    <w:p w14:paraId="21B91AFD" w14:textId="0EE622E5" w:rsidR="00FF6EC2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72F77171" w14:textId="6A87033D" w:rsidR="00E72EB6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</w:t>
      </w:r>
      <w:r w:rsidR="005963F0">
        <w:rPr>
          <w:sz w:val="24"/>
          <w:lang w:eastAsia="zh-CN"/>
        </w:rPr>
        <w:t xml:space="preserve"> up </w:t>
      </w:r>
      <w:r w:rsidR="009E4558">
        <w:rPr>
          <w:sz w:val="24"/>
          <w:lang w:eastAsia="zh-CN"/>
        </w:rPr>
        <w:t xml:space="preserve">machine </w:t>
      </w:r>
    </w:p>
    <w:p w14:paraId="19C7F1D7" w14:textId="4C695D82" w:rsidR="001E4165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</w:t>
      </w:r>
      <w:r w:rsidR="00FF6EC2">
        <w:rPr>
          <w:sz w:val="24"/>
          <w:lang w:eastAsia="zh-CN"/>
        </w:rPr>
        <w:t>bed</w:t>
      </w:r>
      <w:r>
        <w:rPr>
          <w:sz w:val="24"/>
          <w:lang w:eastAsia="zh-CN"/>
        </w:rPr>
        <w:t xml:space="preserve"> to near crane </w:t>
      </w:r>
    </w:p>
    <w:p w14:paraId="26958D43" w14:textId="77777777" w:rsidR="005B54EC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onto low loader chassis </w:t>
      </w:r>
    </w:p>
    <w:p w14:paraId="52591A1B" w14:textId="77777777" w:rsidR="00321127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</w:t>
      </w:r>
      <w:r w:rsidR="002A54E6">
        <w:rPr>
          <w:sz w:val="24"/>
          <w:lang w:eastAsia="zh-CN"/>
        </w:rPr>
        <w:t xml:space="preserve">ng from crane hook </w:t>
      </w:r>
      <w:r>
        <w:rPr>
          <w:sz w:val="24"/>
          <w:lang w:eastAsia="zh-CN"/>
        </w:rPr>
        <w:t xml:space="preserve"> </w:t>
      </w:r>
    </w:p>
    <w:p w14:paraId="3F4B64AF" w14:textId="67BDCB53" w:rsidR="00321127" w:rsidRDefault="002A54E6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</w:t>
      </w:r>
      <w:r w:rsidR="00FF6EC2">
        <w:rPr>
          <w:sz w:val="24"/>
          <w:lang w:eastAsia="zh-CN"/>
        </w:rPr>
        <w:t xml:space="preserve"> </w:t>
      </w:r>
      <w:r w:rsidR="00106525">
        <w:rPr>
          <w:sz w:val="24"/>
          <w:lang w:eastAsia="zh-CN"/>
        </w:rPr>
        <w:t xml:space="preserve">chains </w:t>
      </w:r>
    </w:p>
    <w:p w14:paraId="4A627679" w14:textId="4AB4DD77" w:rsidR="009D0612" w:rsidRPr="009E4558" w:rsidRDefault="009E4558" w:rsidP="009E45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06525">
        <w:rPr>
          <w:sz w:val="24"/>
          <w:lang w:eastAsia="zh-CN"/>
        </w:rPr>
        <w:t xml:space="preserve">out </w:t>
      </w:r>
      <w:r w:rsidR="001E4165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 xml:space="preserve">machine to new location </w:t>
      </w:r>
    </w:p>
    <w:p w14:paraId="3E67E53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32D0252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762D096C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8CF7B68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ABE1256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38D220A5" w14:textId="1CB1DA11" w:rsidR="0099046A" w:rsidRDefault="001E416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FF6EC2">
        <w:rPr>
          <w:sz w:val="24"/>
          <w:lang w:eastAsia="zh-CN"/>
        </w:rPr>
        <w:t>/ Zailani</w:t>
      </w:r>
    </w:p>
    <w:p w14:paraId="703B24A4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7F9AB74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24E3D2" w14:textId="77777777" w:rsidR="009F6A37" w:rsidRDefault="009F6A37">
      <w:r>
        <w:separator/>
      </w:r>
    </w:p>
  </w:endnote>
  <w:endnote w:type="continuationSeparator" w:id="0">
    <w:p w14:paraId="5C9A630B" w14:textId="77777777" w:rsidR="009F6A37" w:rsidRDefault="009F6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FD5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54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54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EDB71B" w14:textId="77777777" w:rsidR="009F6A37" w:rsidRDefault="009F6A37">
      <w:r>
        <w:separator/>
      </w:r>
    </w:p>
  </w:footnote>
  <w:footnote w:type="continuationSeparator" w:id="0">
    <w:p w14:paraId="51DF01D4" w14:textId="77777777" w:rsidR="009F6A37" w:rsidRDefault="009F6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31BAC" w14:textId="157E858B" w:rsidR="00183C4E" w:rsidRPr="001600BE" w:rsidRDefault="005132AB" w:rsidP="001600B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81A7527" wp14:editId="14BB32B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00BE">
      <w:rPr>
        <w:b/>
        <w:color w:val="0000FF"/>
        <w:sz w:val="28"/>
      </w:rPr>
      <w:t xml:space="preserve">               </w:t>
    </w:r>
    <w:r w:rsidR="00183C4E">
      <w:rPr>
        <w:b/>
        <w:color w:val="0000FF"/>
        <w:sz w:val="28"/>
      </w:rPr>
      <w:t>ERIC WONG MACHINERY TRANSPORTATION PTE LTD</w:t>
    </w:r>
  </w:p>
  <w:p w14:paraId="394981C2" w14:textId="762EBEA9" w:rsidR="00183C4E" w:rsidRDefault="00A47544">
    <w:pPr>
      <w:pStyle w:val="Header"/>
      <w:jc w:val="center"/>
    </w:pPr>
    <w:r>
      <w:t>28 Kranji Loop #05-03</w:t>
    </w:r>
    <w:r w:rsidR="00183C4E">
      <w:t xml:space="preserve">, </w:t>
    </w:r>
    <w:r>
      <w:t xml:space="preserve">Kranji Green, </w:t>
    </w:r>
    <w:r w:rsidR="00183C4E">
      <w:t xml:space="preserve">Singapore </w:t>
    </w:r>
    <w:r>
      <w:t>739571</w:t>
    </w:r>
  </w:p>
  <w:p w14:paraId="5403B502" w14:textId="1A526AF6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2D43FD25" w14:textId="77777777" w:rsidR="00183C4E" w:rsidRDefault="00183C4E">
    <w:pPr>
      <w:pStyle w:val="Header"/>
      <w:jc w:val="center"/>
    </w:pPr>
    <w:r>
      <w:t>GST Reg No. : M2-8923804 – 2</w:t>
    </w:r>
  </w:p>
  <w:p w14:paraId="2453521B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B818B3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7333363">
    <w:abstractNumId w:val="3"/>
  </w:num>
  <w:num w:numId="2" w16cid:durableId="1001813529">
    <w:abstractNumId w:val="6"/>
  </w:num>
  <w:num w:numId="3" w16cid:durableId="1124890558">
    <w:abstractNumId w:val="1"/>
  </w:num>
  <w:num w:numId="4" w16cid:durableId="1618563558">
    <w:abstractNumId w:val="13"/>
  </w:num>
  <w:num w:numId="5" w16cid:durableId="1471092541">
    <w:abstractNumId w:val="7"/>
  </w:num>
  <w:num w:numId="6" w16cid:durableId="775446824">
    <w:abstractNumId w:val="9"/>
  </w:num>
  <w:num w:numId="7" w16cid:durableId="1397047827">
    <w:abstractNumId w:val="5"/>
  </w:num>
  <w:num w:numId="8" w16cid:durableId="924075429">
    <w:abstractNumId w:val="10"/>
  </w:num>
  <w:num w:numId="9" w16cid:durableId="82068692">
    <w:abstractNumId w:val="2"/>
  </w:num>
  <w:num w:numId="10" w16cid:durableId="733895009">
    <w:abstractNumId w:val="11"/>
  </w:num>
  <w:num w:numId="11" w16cid:durableId="6966611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3356150">
    <w:abstractNumId w:val="0"/>
  </w:num>
  <w:num w:numId="13" w16cid:durableId="1780568593">
    <w:abstractNumId w:val="8"/>
  </w:num>
  <w:num w:numId="14" w16cid:durableId="921328407">
    <w:abstractNumId w:val="12"/>
  </w:num>
  <w:num w:numId="15" w16cid:durableId="1686789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0F5D"/>
    <w:rsid w:val="000477C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06525"/>
    <w:rsid w:val="00111E78"/>
    <w:rsid w:val="001218B2"/>
    <w:rsid w:val="001268A8"/>
    <w:rsid w:val="001362B6"/>
    <w:rsid w:val="00140D68"/>
    <w:rsid w:val="00141D73"/>
    <w:rsid w:val="00144C6C"/>
    <w:rsid w:val="00155DE2"/>
    <w:rsid w:val="001600BE"/>
    <w:rsid w:val="0017369C"/>
    <w:rsid w:val="00183C4E"/>
    <w:rsid w:val="00192797"/>
    <w:rsid w:val="001C50B5"/>
    <w:rsid w:val="001C572E"/>
    <w:rsid w:val="001D45A5"/>
    <w:rsid w:val="001E4165"/>
    <w:rsid w:val="00201D8B"/>
    <w:rsid w:val="00206BD9"/>
    <w:rsid w:val="00211F1E"/>
    <w:rsid w:val="002409DA"/>
    <w:rsid w:val="00251AD9"/>
    <w:rsid w:val="00257C21"/>
    <w:rsid w:val="002A548B"/>
    <w:rsid w:val="002A54E6"/>
    <w:rsid w:val="0030317F"/>
    <w:rsid w:val="00321127"/>
    <w:rsid w:val="00325958"/>
    <w:rsid w:val="00333DB7"/>
    <w:rsid w:val="00375E51"/>
    <w:rsid w:val="003A6EE4"/>
    <w:rsid w:val="003D5FEC"/>
    <w:rsid w:val="003D79A3"/>
    <w:rsid w:val="003F0331"/>
    <w:rsid w:val="00456295"/>
    <w:rsid w:val="00466C7A"/>
    <w:rsid w:val="004B102C"/>
    <w:rsid w:val="004C1FD3"/>
    <w:rsid w:val="004C7E81"/>
    <w:rsid w:val="004E051A"/>
    <w:rsid w:val="00501090"/>
    <w:rsid w:val="005132AB"/>
    <w:rsid w:val="005154D3"/>
    <w:rsid w:val="005226B3"/>
    <w:rsid w:val="005366A1"/>
    <w:rsid w:val="005463C4"/>
    <w:rsid w:val="00562C03"/>
    <w:rsid w:val="005740F3"/>
    <w:rsid w:val="0057657F"/>
    <w:rsid w:val="005955A7"/>
    <w:rsid w:val="005963F0"/>
    <w:rsid w:val="005B54EC"/>
    <w:rsid w:val="005D3C81"/>
    <w:rsid w:val="005E155C"/>
    <w:rsid w:val="006110C9"/>
    <w:rsid w:val="006467DA"/>
    <w:rsid w:val="00647E7B"/>
    <w:rsid w:val="00647F9A"/>
    <w:rsid w:val="0066401C"/>
    <w:rsid w:val="0067058F"/>
    <w:rsid w:val="00670B64"/>
    <w:rsid w:val="00693582"/>
    <w:rsid w:val="006A4006"/>
    <w:rsid w:val="006B3F8F"/>
    <w:rsid w:val="006C647D"/>
    <w:rsid w:val="006F0847"/>
    <w:rsid w:val="006F12DE"/>
    <w:rsid w:val="007014C7"/>
    <w:rsid w:val="007036E3"/>
    <w:rsid w:val="00760813"/>
    <w:rsid w:val="00764D32"/>
    <w:rsid w:val="00777860"/>
    <w:rsid w:val="00782328"/>
    <w:rsid w:val="00794EBB"/>
    <w:rsid w:val="00797545"/>
    <w:rsid w:val="007D338F"/>
    <w:rsid w:val="007D4C7E"/>
    <w:rsid w:val="007F663B"/>
    <w:rsid w:val="0083651A"/>
    <w:rsid w:val="00842E49"/>
    <w:rsid w:val="00871396"/>
    <w:rsid w:val="0087572A"/>
    <w:rsid w:val="00885DDC"/>
    <w:rsid w:val="008932E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558"/>
    <w:rsid w:val="009F4FEB"/>
    <w:rsid w:val="009F6A37"/>
    <w:rsid w:val="00A2540E"/>
    <w:rsid w:val="00A4691E"/>
    <w:rsid w:val="00A47544"/>
    <w:rsid w:val="00A6099B"/>
    <w:rsid w:val="00A73EA0"/>
    <w:rsid w:val="00A81D33"/>
    <w:rsid w:val="00A9491E"/>
    <w:rsid w:val="00AA1D23"/>
    <w:rsid w:val="00AA67DA"/>
    <w:rsid w:val="00AD5F61"/>
    <w:rsid w:val="00B06871"/>
    <w:rsid w:val="00B0691D"/>
    <w:rsid w:val="00B16B6D"/>
    <w:rsid w:val="00B41FF7"/>
    <w:rsid w:val="00B444AC"/>
    <w:rsid w:val="00B568EA"/>
    <w:rsid w:val="00B742F4"/>
    <w:rsid w:val="00B80BDB"/>
    <w:rsid w:val="00B86C01"/>
    <w:rsid w:val="00BE61C3"/>
    <w:rsid w:val="00C15DC7"/>
    <w:rsid w:val="00C1755E"/>
    <w:rsid w:val="00C4669E"/>
    <w:rsid w:val="00C713D7"/>
    <w:rsid w:val="00C72DAD"/>
    <w:rsid w:val="00C76164"/>
    <w:rsid w:val="00C95881"/>
    <w:rsid w:val="00C95E2E"/>
    <w:rsid w:val="00D07325"/>
    <w:rsid w:val="00D221DF"/>
    <w:rsid w:val="00D35F55"/>
    <w:rsid w:val="00D41A4A"/>
    <w:rsid w:val="00DA01F0"/>
    <w:rsid w:val="00DB1E3B"/>
    <w:rsid w:val="00DF1542"/>
    <w:rsid w:val="00E3288E"/>
    <w:rsid w:val="00E72EB6"/>
    <w:rsid w:val="00E73AD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2099"/>
    <w:rsid w:val="00FD6726"/>
    <w:rsid w:val="00FD7709"/>
    <w:rsid w:val="00FF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5877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2020-05-20T03:37:00Z</cp:lastPrinted>
  <dcterms:created xsi:type="dcterms:W3CDTF">2025-12-09T01:04:00Z</dcterms:created>
  <dcterms:modified xsi:type="dcterms:W3CDTF">2025-12-09T05:11:00Z</dcterms:modified>
</cp:coreProperties>
</file>