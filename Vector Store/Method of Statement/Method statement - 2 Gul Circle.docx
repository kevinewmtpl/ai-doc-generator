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3A50" w:rsidRDefault="00910141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8B3A50" w:rsidRDefault="008B3A50">
      <w:pPr>
        <w:jc w:val="center"/>
        <w:rPr>
          <w:sz w:val="22"/>
        </w:rPr>
      </w:pPr>
    </w:p>
    <w:p w:rsidR="008B3A50" w:rsidRDefault="00D35820">
      <w:pPr>
        <w:rPr>
          <w:sz w:val="24"/>
          <w:lang w:eastAsia="zh-CN"/>
        </w:rPr>
      </w:pPr>
      <w:r>
        <w:rPr>
          <w:sz w:val="24"/>
        </w:rPr>
        <w:t>Date</w:t>
      </w:r>
      <w:r w:rsidR="00BE2361">
        <w:rPr>
          <w:sz w:val="24"/>
        </w:rPr>
        <w:t>: 20</w:t>
      </w:r>
      <w:r w:rsidR="00BE2361" w:rsidRPr="00BE2361">
        <w:rPr>
          <w:sz w:val="24"/>
          <w:vertAlign w:val="superscript"/>
        </w:rPr>
        <w:t>th</w:t>
      </w:r>
      <w:r w:rsidR="00BE2361">
        <w:rPr>
          <w:sz w:val="24"/>
        </w:rPr>
        <w:t xml:space="preserve"> Dec 2016</w:t>
      </w:r>
    </w:p>
    <w:p w:rsidR="008B3A50" w:rsidRDefault="008B3A50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8B3A50" w:rsidRDefault="009101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8B3A50" w:rsidRDefault="00F1207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shift out 2 unit Weltron Welter machine (dismantle into parts by customer)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 xml:space="preserve">from production </w:t>
      </w:r>
      <w:r w:rsidR="00910141">
        <w:rPr>
          <w:sz w:val="24"/>
          <w:lang w:eastAsia="zh-CN"/>
        </w:rPr>
        <w:t>for packing. After packi</w:t>
      </w:r>
      <w:r w:rsidR="00D35820">
        <w:rPr>
          <w:sz w:val="24"/>
          <w:lang w:eastAsia="zh-CN"/>
        </w:rPr>
        <w:t xml:space="preserve">ng, stuff machine into </w:t>
      </w:r>
      <w:r w:rsidR="00BE2361">
        <w:rPr>
          <w:sz w:val="24"/>
          <w:lang w:eastAsia="zh-CN"/>
        </w:rPr>
        <w:t xml:space="preserve">2 x 40ft and 1 x 20ft </w:t>
      </w:r>
      <w:r w:rsidR="00910141">
        <w:rPr>
          <w:sz w:val="24"/>
          <w:lang w:eastAsia="zh-CN"/>
        </w:rPr>
        <w:t>container</w:t>
      </w:r>
      <w:r w:rsidR="00BE2361">
        <w:rPr>
          <w:sz w:val="24"/>
          <w:lang w:eastAsia="zh-CN"/>
        </w:rPr>
        <w:t xml:space="preserve"> </w:t>
      </w:r>
    </w:p>
    <w:p w:rsidR="008B3A50" w:rsidRDefault="008B3A5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B3A50" w:rsidRDefault="009101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8B3A50" w:rsidRDefault="00910141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8B3A50" w:rsidRDefault="008B3A5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B3A50" w:rsidRPr="00380464" w:rsidRDefault="00BE2361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Date of </w:t>
      </w:r>
      <w:r w:rsidR="00380464">
        <w:rPr>
          <w:b/>
          <w:bCs/>
          <w:sz w:val="32"/>
          <w:szCs w:val="32"/>
          <w:u w:val="single"/>
          <w:lang w:eastAsia="zh-CN"/>
        </w:rPr>
        <w:t>Operation</w:t>
      </w:r>
    </w:p>
    <w:p w:rsidR="00D35820" w:rsidRDefault="00752834">
      <w:pPr>
        <w:rPr>
          <w:sz w:val="24"/>
          <w:lang w:eastAsia="zh-CN"/>
        </w:rPr>
      </w:pPr>
      <w:r>
        <w:rPr>
          <w:sz w:val="24"/>
          <w:lang w:eastAsia="zh-CN"/>
        </w:rPr>
        <w:t>22/12/16   -    10:00 am</w:t>
      </w:r>
    </w:p>
    <w:p w:rsidR="008B3A50" w:rsidRDefault="008B3A5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B3A50" w:rsidRDefault="009101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8B3A50" w:rsidRDefault="00BE2361">
      <w:pPr>
        <w:pStyle w:val="Heading4"/>
      </w:pPr>
      <w:r>
        <w:t>No 2 Gul Circe</w:t>
      </w:r>
    </w:p>
    <w:p w:rsidR="00D35820" w:rsidRPr="00D35820" w:rsidRDefault="00BE2361" w:rsidP="00D35820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Cameroon (S) Pte Ltd</w:t>
      </w:r>
    </w:p>
    <w:p w:rsidR="008B3A50" w:rsidRDefault="008B3A50">
      <w:pPr>
        <w:rPr>
          <w:lang w:eastAsia="zh-CN"/>
        </w:rPr>
      </w:pPr>
    </w:p>
    <w:p w:rsidR="008B3A50" w:rsidRPr="00BE2361" w:rsidRDefault="00BE2361" w:rsidP="00BE236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2C68F8" w:rsidRDefault="00D358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</w:t>
      </w:r>
    </w:p>
    <w:p w:rsidR="008B3A50" w:rsidRDefault="002C68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Customer overhead crane</w:t>
      </w:r>
      <w:r w:rsidR="00D35820">
        <w:rPr>
          <w:sz w:val="24"/>
          <w:lang w:eastAsia="zh-CN"/>
        </w:rPr>
        <w:t xml:space="preserve"> </w:t>
      </w:r>
      <w:r w:rsidR="00910141">
        <w:rPr>
          <w:sz w:val="24"/>
          <w:lang w:eastAsia="zh-CN"/>
        </w:rPr>
        <w:t xml:space="preserve"> </w:t>
      </w:r>
      <w:bookmarkStart w:id="0" w:name="_GoBack"/>
      <w:bookmarkEnd w:id="0"/>
    </w:p>
    <w:p w:rsidR="008C05DD" w:rsidRDefault="008C05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 / rollers</w:t>
      </w:r>
    </w:p>
    <w:p w:rsidR="00BE2361" w:rsidRDefault="009101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Wire/webbing sling</w:t>
      </w:r>
    </w:p>
    <w:p w:rsidR="00910141" w:rsidRDefault="009101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B3A50" w:rsidRPr="00BE2361" w:rsidRDefault="00BE2361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8B3A50" w:rsidRDefault="009101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</w:t>
      </w:r>
      <w:r w:rsidR="00BE2361">
        <w:rPr>
          <w:sz w:val="24"/>
          <w:lang w:eastAsia="zh-CN"/>
        </w:rPr>
        <w:t>stacle within the working area</w:t>
      </w:r>
    </w:p>
    <w:p w:rsidR="008B3A50" w:rsidRDefault="009101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 to prevent persons who are not</w:t>
      </w:r>
      <w:r w:rsidR="00BE2361">
        <w:rPr>
          <w:sz w:val="24"/>
          <w:lang w:eastAsia="zh-CN"/>
        </w:rPr>
        <w:t xml:space="preserve"> involved enter unintentionally</w:t>
      </w:r>
    </w:p>
    <w:p w:rsidR="008B3A50" w:rsidRDefault="008B3A50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8B3A50" w:rsidRPr="00BE2361" w:rsidRDefault="00BE2361" w:rsidP="00BE2361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8B3A50" w:rsidRDefault="009101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thunderstorms and lig</w:t>
      </w:r>
      <w:r w:rsidR="00BE2361">
        <w:rPr>
          <w:sz w:val="24"/>
          <w:lang w:eastAsia="zh-CN"/>
        </w:rPr>
        <w:t>htning weather</w:t>
      </w:r>
    </w:p>
    <w:p w:rsidR="008B3A50" w:rsidRDefault="009101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38046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8B3A50" w:rsidRDefault="008B3A50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8B3A50" w:rsidRPr="00BE2361" w:rsidRDefault="00BE2361" w:rsidP="00BE2361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8B3A50" w:rsidRDefault="009101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supervisor, rigger, signalman, lorry loader operator and forklift driver will be involved in this operation (attached all lifting crews certificate)</w:t>
      </w:r>
    </w:p>
    <w:p w:rsidR="002C68F8" w:rsidRDefault="002C68F8" w:rsidP="00BE236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8B3A50" w:rsidRPr="00BE2361" w:rsidRDefault="00BE2361" w:rsidP="00BE2361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Safety Aspect</w:t>
      </w:r>
    </w:p>
    <w:p w:rsidR="008C05DD" w:rsidRDefault="0091014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</w:t>
      </w:r>
      <w:r w:rsidR="008C05DD">
        <w:rPr>
          <w:rFonts w:hint="eastAsia"/>
          <w:sz w:val="24"/>
          <w:lang w:eastAsia="zh-CN"/>
        </w:rPr>
        <w:t xml:space="preserve"> with standard P.P.E. (s</w:t>
      </w:r>
      <w:r>
        <w:rPr>
          <w:rFonts w:hint="eastAsia"/>
          <w:sz w:val="24"/>
          <w:lang w:eastAsia="zh-CN"/>
        </w:rPr>
        <w:t>afe</w:t>
      </w:r>
      <w:r w:rsidR="008C05DD">
        <w:rPr>
          <w:rFonts w:hint="eastAsia"/>
          <w:sz w:val="24"/>
          <w:lang w:eastAsia="zh-CN"/>
        </w:rPr>
        <w:t xml:space="preserve">ty shoes, </w:t>
      </w:r>
      <w:r w:rsidR="00BE2361">
        <w:rPr>
          <w:sz w:val="24"/>
          <w:lang w:eastAsia="zh-CN"/>
        </w:rPr>
        <w:t xml:space="preserve">safety </w:t>
      </w:r>
      <w:r w:rsidR="008C05DD">
        <w:rPr>
          <w:rFonts w:hint="eastAsia"/>
          <w:sz w:val="24"/>
          <w:lang w:eastAsia="zh-CN"/>
        </w:rPr>
        <w:t>helmet,</w:t>
      </w:r>
      <w:r>
        <w:rPr>
          <w:rFonts w:hint="eastAsia"/>
          <w:sz w:val="24"/>
          <w:lang w:eastAsia="zh-CN"/>
        </w:rPr>
        <w:t xml:space="preserve"> etc</w:t>
      </w:r>
      <w:r w:rsidR="00BE2361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</w:p>
    <w:p w:rsidR="008B3A50" w:rsidRPr="00BE2361" w:rsidRDefault="00910141" w:rsidP="00BE2361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BE2361">
        <w:rPr>
          <w:rFonts w:hint="eastAsia"/>
          <w:sz w:val="24"/>
          <w:lang w:eastAsia="zh-CN"/>
        </w:rPr>
        <w:t>nd lifting gear with M.O.M certificate</w:t>
      </w:r>
    </w:p>
    <w:p w:rsidR="008B3A50" w:rsidRDefault="008B3A50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BE2361" w:rsidRDefault="00910141" w:rsidP="008C05DD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BE2361" w:rsidRDefault="00BE2361" w:rsidP="008C05DD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BE2361" w:rsidRDefault="00BE2361" w:rsidP="008C05DD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B3A50" w:rsidRDefault="00BE2361" w:rsidP="008C05DD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</w:t>
      </w:r>
      <w:r w:rsidR="00910141">
        <w:rPr>
          <w:rFonts w:hint="eastAsia"/>
          <w:lang w:eastAsia="zh-CN"/>
        </w:rPr>
        <w:t>JOB SCOPE</w:t>
      </w:r>
    </w:p>
    <w:p w:rsidR="008C05DD" w:rsidRDefault="008C05DD" w:rsidP="002C68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2C68F8" w:rsidRDefault="002C68F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customer overhead crane to hoist up machine parts onto wooden base for packing</w:t>
      </w:r>
    </w:p>
    <w:p w:rsidR="002C68F8" w:rsidRDefault="002C68F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packing, shift out to loading bay</w:t>
      </w:r>
    </w:p>
    <w:p w:rsidR="008B3A50" w:rsidRPr="002C68F8" w:rsidRDefault="008E352A" w:rsidP="002C68F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hoist up m</w:t>
      </w:r>
      <w:r w:rsidR="002C68F8">
        <w:rPr>
          <w:sz w:val="24"/>
          <w:lang w:eastAsia="zh-CN"/>
        </w:rPr>
        <w:t>achine</w:t>
      </w:r>
      <w:r w:rsidR="006E47F2">
        <w:rPr>
          <w:sz w:val="24"/>
          <w:lang w:eastAsia="zh-CN"/>
        </w:rPr>
        <w:t xml:space="preserve"> and stuff </w:t>
      </w:r>
      <w:r w:rsidR="008E71A5" w:rsidRPr="002C68F8">
        <w:rPr>
          <w:sz w:val="24"/>
          <w:lang w:eastAsia="zh-CN"/>
        </w:rPr>
        <w:t xml:space="preserve">into container </w:t>
      </w:r>
    </w:p>
    <w:p w:rsidR="008E71A5" w:rsidRDefault="008E71A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Chocking an</w:t>
      </w:r>
      <w:r w:rsidR="006E47F2">
        <w:rPr>
          <w:sz w:val="24"/>
          <w:lang w:eastAsia="zh-CN"/>
        </w:rPr>
        <w:t xml:space="preserve">d secured the machine </w:t>
      </w:r>
    </w:p>
    <w:p w:rsidR="008B3A50" w:rsidRDefault="0091014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8E71A5">
        <w:rPr>
          <w:sz w:val="24"/>
          <w:lang w:eastAsia="zh-CN"/>
        </w:rPr>
        <w:t>,</w:t>
      </w:r>
      <w:r w:rsidR="006E47F2">
        <w:rPr>
          <w:sz w:val="24"/>
          <w:lang w:eastAsia="zh-CN"/>
        </w:rPr>
        <w:t xml:space="preserve"> all debris will be </w:t>
      </w:r>
      <w:r w:rsidR="008E71A5">
        <w:rPr>
          <w:sz w:val="24"/>
          <w:lang w:eastAsia="zh-CN"/>
        </w:rPr>
        <w:t>clear</w:t>
      </w:r>
      <w:r w:rsidR="006E47F2">
        <w:rPr>
          <w:sz w:val="24"/>
          <w:lang w:eastAsia="zh-CN"/>
        </w:rPr>
        <w:t xml:space="preserve"> and dispose</w:t>
      </w:r>
    </w:p>
    <w:p w:rsidR="008B3A50" w:rsidRDefault="00910141" w:rsidP="008E71A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8E71A5" w:rsidRPr="008E71A5" w:rsidRDefault="008E71A5" w:rsidP="008E71A5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8E71A5" w:rsidRDefault="006E47F2" w:rsidP="008E71A5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8E71A5">
        <w:rPr>
          <w:sz w:val="24"/>
          <w:szCs w:val="24"/>
        </w:rPr>
        <w:t>Regards</w:t>
      </w:r>
    </w:p>
    <w:p w:rsidR="008E71A5" w:rsidRDefault="008E71A5" w:rsidP="008E71A5">
      <w:pPr>
        <w:ind w:left="720"/>
        <w:rPr>
          <w:sz w:val="24"/>
          <w:szCs w:val="24"/>
        </w:rPr>
      </w:pPr>
      <w:r>
        <w:rPr>
          <w:sz w:val="24"/>
          <w:szCs w:val="24"/>
        </w:rPr>
        <w:t>Zailani</w:t>
      </w:r>
    </w:p>
    <w:p w:rsidR="008E71A5" w:rsidRDefault="008E71A5" w:rsidP="008E71A5">
      <w:pPr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8B3A50" w:rsidRPr="008E71A5" w:rsidRDefault="008E71A5" w:rsidP="008E71A5">
      <w:pPr>
        <w:ind w:left="720"/>
        <w:rPr>
          <w:sz w:val="24"/>
          <w:szCs w:val="24"/>
        </w:rPr>
      </w:pPr>
      <w:r>
        <w:rPr>
          <w:sz w:val="24"/>
          <w:szCs w:val="24"/>
        </w:rPr>
        <w:t>Tel:</w:t>
      </w:r>
      <w:r w:rsidR="006E47F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910141">
        <w:tab/>
      </w:r>
      <w:r w:rsidR="00910141">
        <w:tab/>
        <w:t xml:space="preserve">   </w:t>
      </w:r>
      <w:r w:rsidR="00910141">
        <w:tab/>
      </w:r>
    </w:p>
    <w:sectPr w:rsidR="008B3A50" w:rsidRPr="008E71A5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261D6" w:rsidRDefault="00D261D6">
      <w:r>
        <w:separator/>
      </w:r>
    </w:p>
  </w:endnote>
  <w:endnote w:type="continuationSeparator" w:id="0">
    <w:p w:rsidR="00D261D6" w:rsidRDefault="00D261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B3A50" w:rsidRDefault="00910141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5283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5283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261D6" w:rsidRDefault="00D261D6">
      <w:r>
        <w:separator/>
      </w:r>
    </w:p>
  </w:footnote>
  <w:footnote w:type="continuationSeparator" w:id="0">
    <w:p w:rsidR="00D261D6" w:rsidRDefault="00D261D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B3A50" w:rsidRDefault="00D261D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8B3A50" w:rsidRDefault="00910141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8B3A50" w:rsidRDefault="00910141">
    <w:pPr>
      <w:pStyle w:val="Header"/>
      <w:jc w:val="center"/>
    </w:pPr>
    <w:r>
      <w:t>No. 30, Defu Lane 7, Singapore 539347</w:t>
    </w:r>
  </w:p>
  <w:p w:rsidR="008B3A50" w:rsidRDefault="00910141">
    <w:pPr>
      <w:pStyle w:val="Header"/>
      <w:jc w:val="center"/>
    </w:pPr>
    <w:r>
      <w:t xml:space="preserve">Tel : </w:t>
    </w:r>
    <w:r w:rsidR="00BE2361">
      <w:t>6</w:t>
    </w:r>
    <w:r>
      <w:t xml:space="preserve">2824175, </w:t>
    </w:r>
    <w:r w:rsidR="00BE2361">
      <w:t>6</w:t>
    </w:r>
    <w:r>
      <w:t xml:space="preserve">2828203, </w:t>
    </w:r>
    <w:r w:rsidR="00BE2361">
      <w:t>6</w:t>
    </w:r>
    <w:r>
      <w:t xml:space="preserve">2826020, Fax : </w:t>
    </w:r>
    <w:r w:rsidR="00BE2361">
      <w:t>6</w:t>
    </w:r>
    <w:r>
      <w:t>2865602</w:t>
    </w:r>
  </w:p>
  <w:p w:rsidR="008B3A50" w:rsidRDefault="00910141">
    <w:pPr>
      <w:pStyle w:val="Header"/>
      <w:jc w:val="center"/>
    </w:pPr>
    <w:r>
      <w:t>GST Reg No. : M2-8923804 – 2</w:t>
    </w:r>
  </w:p>
  <w:p w:rsidR="008B3A50" w:rsidRDefault="00D261D6">
    <w:pPr>
      <w:pStyle w:val="Header"/>
      <w:jc w:val="center"/>
      <w:rPr>
        <w:sz w:val="22"/>
      </w:rPr>
    </w:pPr>
    <w:hyperlink r:id="rId2" w:history="1">
      <w:r w:rsidR="00910141">
        <w:rPr>
          <w:rStyle w:val="Hyperlink"/>
          <w:sz w:val="22"/>
        </w:rPr>
        <w:t>http://www.ericwong.com</w:t>
      </w:r>
    </w:hyperlink>
  </w:p>
  <w:p w:rsidR="008B3A50" w:rsidRDefault="00BE2361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35820"/>
    <w:rsid w:val="00015788"/>
    <w:rsid w:val="002C68F8"/>
    <w:rsid w:val="00380464"/>
    <w:rsid w:val="006E47F2"/>
    <w:rsid w:val="00752834"/>
    <w:rsid w:val="008B3A50"/>
    <w:rsid w:val="008C05DD"/>
    <w:rsid w:val="008E352A"/>
    <w:rsid w:val="008E71A5"/>
    <w:rsid w:val="00910141"/>
    <w:rsid w:val="00A220F1"/>
    <w:rsid w:val="00BE2361"/>
    <w:rsid w:val="00D261D6"/>
    <w:rsid w:val="00D35820"/>
    <w:rsid w:val="00F1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27BCBD55-2B22-439B-8910-2491483D7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288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1931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2013-10-09T01:59:00Z</cp:lastPrinted>
  <dcterms:created xsi:type="dcterms:W3CDTF">2016-12-20T02:21:00Z</dcterms:created>
  <dcterms:modified xsi:type="dcterms:W3CDTF">2016-12-20T05:43:00Z</dcterms:modified>
</cp:coreProperties>
</file>