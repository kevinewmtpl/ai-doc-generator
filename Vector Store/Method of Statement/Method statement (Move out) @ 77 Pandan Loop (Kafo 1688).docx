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464F3">
      <w:pPr>
        <w:rPr>
          <w:sz w:val="24"/>
          <w:lang w:eastAsia="zh-CN"/>
        </w:rPr>
      </w:pPr>
      <w:r>
        <w:rPr>
          <w:sz w:val="24"/>
        </w:rPr>
        <w:t>Date: 03</w:t>
      </w:r>
      <w:r w:rsidRPr="009464F3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E468F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F7276F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>up onto low-loader</w:t>
      </w:r>
      <w:r w:rsidR="00F7276F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>and</w:t>
      </w:r>
      <w:r w:rsidR="00EF6CEA">
        <w:rPr>
          <w:sz w:val="24"/>
          <w:lang w:eastAsia="zh-CN"/>
        </w:rPr>
        <w:t xml:space="preserve">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464F3" w:rsidRDefault="009464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Kafo 1688</w:t>
      </w:r>
    </w:p>
    <w:p w:rsidR="005E3019" w:rsidRDefault="005E301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7276F">
        <w:rPr>
          <w:sz w:val="24"/>
          <w:szCs w:val="24"/>
          <w:lang w:eastAsia="zh-CN"/>
        </w:rPr>
        <w:t xml:space="preserve">17, 000 kg </w:t>
      </w:r>
    </w:p>
    <w:p w:rsidR="005D3C81" w:rsidRPr="008F3715" w:rsidRDefault="00E468F9" w:rsidP="008F37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82BB3" w:rsidRPr="002409DA" w:rsidRDefault="001F7F15">
      <w:pPr>
        <w:rPr>
          <w:sz w:val="24"/>
          <w:lang w:eastAsia="zh-CN"/>
        </w:rPr>
      </w:pPr>
      <w:r>
        <w:rPr>
          <w:sz w:val="24"/>
          <w:lang w:eastAsia="zh-CN"/>
        </w:rPr>
        <w:t>03/07</w:t>
      </w:r>
      <w:r w:rsidR="00F7276F">
        <w:rPr>
          <w:sz w:val="24"/>
          <w:lang w:eastAsia="zh-CN"/>
        </w:rPr>
        <w:t>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F727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  <w:r w:rsidR="00811194">
        <w:rPr>
          <w:sz w:val="24"/>
          <w:szCs w:val="24"/>
          <w:lang w:eastAsia="zh-CN"/>
        </w:rPr>
        <w:t xml:space="preserve">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8C4164" w:rsidP="001D45A5">
      <w:pPr>
        <w:pStyle w:val="Heading4"/>
      </w:pPr>
      <w:r>
        <w:t>Enwin Engineering Pte Ltd</w:t>
      </w:r>
    </w:p>
    <w:p w:rsidR="003A6EE4" w:rsidRPr="00F7276F" w:rsidRDefault="008C4164" w:rsidP="00F727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out address – 77 Pandan Loop </w:t>
      </w:r>
    </w:p>
    <w:p w:rsidR="008C4164" w:rsidRPr="008C4164" w:rsidRDefault="008C4164" w:rsidP="008C41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 address – 51 Pandan Loop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2BB3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F7276F" w:rsidRDefault="0087279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75ton lorry</w:t>
      </w:r>
      <w:r w:rsidR="00F7276F">
        <w:rPr>
          <w:bCs/>
          <w:sz w:val="24"/>
          <w:lang w:eastAsia="zh-CN"/>
        </w:rPr>
        <w:t xml:space="preserve"> crane 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E3019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7276F" w:rsidRDefault="00F7276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5E3019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B465CD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872792">
        <w:rPr>
          <w:sz w:val="24"/>
          <w:lang w:eastAsia="zh-CN"/>
        </w:rPr>
        <w:t xml:space="preserve"> lorry</w:t>
      </w:r>
      <w:r w:rsidR="00F7276F">
        <w:rPr>
          <w:sz w:val="24"/>
          <w:lang w:eastAsia="zh-CN"/>
        </w:rPr>
        <w:t xml:space="preserve"> crane</w:t>
      </w:r>
      <w:r w:rsidR="003A6EE4">
        <w:rPr>
          <w:sz w:val="24"/>
          <w:lang w:eastAsia="zh-CN"/>
        </w:rPr>
        <w:t xml:space="preserve"> at designated</w:t>
      </w:r>
      <w:r>
        <w:rPr>
          <w:sz w:val="24"/>
          <w:lang w:eastAsia="zh-CN"/>
        </w:rPr>
        <w:t xml:space="preserve"> </w:t>
      </w:r>
      <w:r w:rsidR="008C4164">
        <w:rPr>
          <w:sz w:val="24"/>
          <w:lang w:eastAsia="zh-CN"/>
        </w:rPr>
        <w:t>hoisting area</w:t>
      </w:r>
    </w:p>
    <w:p w:rsidR="008C4164" w:rsidRDefault="008C41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steel plate/timber mats as base plate </w:t>
      </w:r>
    </w:p>
    <w:p w:rsidR="00653B25" w:rsidRPr="00282BB3" w:rsidRDefault="00282BB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143B7">
        <w:rPr>
          <w:sz w:val="24"/>
          <w:lang w:eastAsia="zh-CN"/>
        </w:rPr>
        <w:t xml:space="preserve"> </w:t>
      </w:r>
      <w:r w:rsidR="005E3019">
        <w:rPr>
          <w:sz w:val="24"/>
          <w:lang w:eastAsia="zh-CN"/>
        </w:rPr>
        <w:t>1ft above ground to check on balancing</w:t>
      </w:r>
    </w:p>
    <w:p w:rsidR="005E3019" w:rsidRPr="00E143B7" w:rsidRDefault="005E3019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</w:t>
      </w:r>
    </w:p>
    <w:p w:rsidR="00211D14" w:rsidRDefault="00E143B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8F3715">
        <w:rPr>
          <w:sz w:val="24"/>
          <w:lang w:eastAsia="zh-CN"/>
        </w:rPr>
        <w:t xml:space="preserve">everse low-loader </w:t>
      </w:r>
      <w:r w:rsidR="00A217F6">
        <w:rPr>
          <w:sz w:val="24"/>
          <w:lang w:eastAsia="zh-CN"/>
        </w:rPr>
        <w:t xml:space="preserve">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8F3715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onto low-loader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705793" w:rsidRPr="001F7F15" w:rsidRDefault="00F7276F" w:rsidP="001F7F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404F5E">
        <w:rPr>
          <w:sz w:val="24"/>
          <w:lang w:eastAsia="zh-CN"/>
        </w:rPr>
        <w:t>ransport</w:t>
      </w:r>
      <w:r w:rsidR="00E65DE2">
        <w:rPr>
          <w:sz w:val="24"/>
          <w:lang w:eastAsia="zh-CN"/>
        </w:rPr>
        <w:t xml:space="preserve"> to another factory</w:t>
      </w:r>
    </w:p>
    <w:p w:rsidR="00E65DE2" w:rsidRDefault="0087279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lorry</w:t>
      </w:r>
      <w:r w:rsidR="00F7276F">
        <w:rPr>
          <w:sz w:val="24"/>
          <w:lang w:eastAsia="zh-CN"/>
        </w:rPr>
        <w:t xml:space="preserve"> crane</w:t>
      </w:r>
      <w:r w:rsidR="00E65DE2">
        <w:rPr>
          <w:sz w:val="24"/>
          <w:lang w:eastAsia="zh-CN"/>
        </w:rPr>
        <w:t xml:space="preserve"> to hoist down machine from low-loader</w:t>
      </w:r>
    </w:p>
    <w:p w:rsidR="00E65DE2" w:rsidRDefault="00B465CD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</w:t>
      </w:r>
      <w:bookmarkStart w:id="0" w:name="_GoBack"/>
      <w:bookmarkEnd w:id="0"/>
      <w:r w:rsidR="00E65DE2">
        <w:rPr>
          <w:sz w:val="24"/>
          <w:lang w:eastAsia="zh-CN"/>
        </w:rPr>
        <w:t>down machine to near ground level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705793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factory premise 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198" w:rsidRDefault="00CA1198">
      <w:r>
        <w:separator/>
      </w:r>
    </w:p>
  </w:endnote>
  <w:endnote w:type="continuationSeparator" w:id="0">
    <w:p w:rsidR="00CA1198" w:rsidRDefault="00CA1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586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586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198" w:rsidRDefault="00CA1198">
      <w:r>
        <w:separator/>
      </w:r>
    </w:p>
  </w:footnote>
  <w:footnote w:type="continuationSeparator" w:id="0">
    <w:p w:rsidR="00CA1198" w:rsidRDefault="00CA11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A11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9464F3">
    <w:pPr>
      <w:pStyle w:val="Header"/>
      <w:jc w:val="center"/>
    </w:pPr>
    <w:r>
      <w:t>No. 28 Kranji Green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9464F3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A119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D605A"/>
    <w:rsid w:val="000E0C67"/>
    <w:rsid w:val="000E45EC"/>
    <w:rsid w:val="001143E0"/>
    <w:rsid w:val="00120C4F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1F7F15"/>
    <w:rsid w:val="00206BD9"/>
    <w:rsid w:val="00211D14"/>
    <w:rsid w:val="00211F1E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6EE4"/>
    <w:rsid w:val="003B14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289E"/>
    <w:rsid w:val="0059398E"/>
    <w:rsid w:val="005D3C81"/>
    <w:rsid w:val="005E3019"/>
    <w:rsid w:val="006030EF"/>
    <w:rsid w:val="00607B0C"/>
    <w:rsid w:val="00625864"/>
    <w:rsid w:val="006467DA"/>
    <w:rsid w:val="00647F9A"/>
    <w:rsid w:val="00653B25"/>
    <w:rsid w:val="0066401C"/>
    <w:rsid w:val="00670B64"/>
    <w:rsid w:val="006778B3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21B17"/>
    <w:rsid w:val="00832F6B"/>
    <w:rsid w:val="00840E13"/>
    <w:rsid w:val="008656C4"/>
    <w:rsid w:val="00871396"/>
    <w:rsid w:val="00872792"/>
    <w:rsid w:val="0087572A"/>
    <w:rsid w:val="00885DDC"/>
    <w:rsid w:val="00895D5D"/>
    <w:rsid w:val="00897119"/>
    <w:rsid w:val="008C067B"/>
    <w:rsid w:val="008C1794"/>
    <w:rsid w:val="008C4164"/>
    <w:rsid w:val="008D2441"/>
    <w:rsid w:val="008F3715"/>
    <w:rsid w:val="008F5ECF"/>
    <w:rsid w:val="009274E3"/>
    <w:rsid w:val="009464F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93B7D"/>
    <w:rsid w:val="00A9491E"/>
    <w:rsid w:val="00AA67DA"/>
    <w:rsid w:val="00AD588A"/>
    <w:rsid w:val="00AD5F61"/>
    <w:rsid w:val="00B06871"/>
    <w:rsid w:val="00B11E28"/>
    <w:rsid w:val="00B16B6D"/>
    <w:rsid w:val="00B465CD"/>
    <w:rsid w:val="00B568EA"/>
    <w:rsid w:val="00B73293"/>
    <w:rsid w:val="00B742F4"/>
    <w:rsid w:val="00B86C01"/>
    <w:rsid w:val="00BF4BCD"/>
    <w:rsid w:val="00C126EB"/>
    <w:rsid w:val="00C15DC7"/>
    <w:rsid w:val="00C4669E"/>
    <w:rsid w:val="00C72DAD"/>
    <w:rsid w:val="00C76164"/>
    <w:rsid w:val="00C95881"/>
    <w:rsid w:val="00CA1198"/>
    <w:rsid w:val="00CC40E9"/>
    <w:rsid w:val="00D07325"/>
    <w:rsid w:val="00D221DF"/>
    <w:rsid w:val="00D35F55"/>
    <w:rsid w:val="00D41A4A"/>
    <w:rsid w:val="00D96B65"/>
    <w:rsid w:val="00DA01F0"/>
    <w:rsid w:val="00DA2657"/>
    <w:rsid w:val="00DC44C2"/>
    <w:rsid w:val="00DC740C"/>
    <w:rsid w:val="00E143B7"/>
    <w:rsid w:val="00E25F3E"/>
    <w:rsid w:val="00E3288E"/>
    <w:rsid w:val="00E468F9"/>
    <w:rsid w:val="00E5183B"/>
    <w:rsid w:val="00E65DE2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276F"/>
    <w:rsid w:val="00F75133"/>
    <w:rsid w:val="00FA1974"/>
    <w:rsid w:val="00FB2144"/>
    <w:rsid w:val="00FD2099"/>
    <w:rsid w:val="00FF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2024-01-25T02:08:00Z</cp:lastPrinted>
  <dcterms:created xsi:type="dcterms:W3CDTF">2024-07-01T05:05:00Z</dcterms:created>
  <dcterms:modified xsi:type="dcterms:W3CDTF">2024-07-02T06:47:00Z</dcterms:modified>
</cp:coreProperties>
</file>