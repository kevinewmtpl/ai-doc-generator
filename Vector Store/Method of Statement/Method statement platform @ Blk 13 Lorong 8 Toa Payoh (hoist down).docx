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9AF44E" w14:textId="77777777" w:rsidR="00766BC6" w:rsidRDefault="00766BC6">
      <w:pPr>
        <w:pStyle w:val="Title"/>
        <w:jc w:val="left"/>
        <w:rPr>
          <w:lang w:eastAsia="zh-CN"/>
        </w:rPr>
      </w:pPr>
    </w:p>
    <w:p w14:paraId="7656F955" w14:textId="079AEDA1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95A46A0" w14:textId="16751FFB" w:rsidR="00EE527F" w:rsidRDefault="00A56E6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610F09">
        <w:rPr>
          <w:sz w:val="24"/>
          <w:lang w:eastAsia="zh-CN"/>
        </w:rPr>
        <w:t>0</w:t>
      </w:r>
      <w:r w:rsidR="00125A5E">
        <w:rPr>
          <w:sz w:val="24"/>
          <w:lang w:eastAsia="zh-CN"/>
        </w:rPr>
        <w:t>5</w:t>
      </w:r>
      <w:r w:rsidR="00610F09" w:rsidRPr="00610F09">
        <w:rPr>
          <w:sz w:val="24"/>
          <w:vertAlign w:val="superscript"/>
          <w:lang w:eastAsia="zh-CN"/>
        </w:rPr>
        <w:t>th</w:t>
      </w:r>
      <w:r w:rsidR="00610F09">
        <w:rPr>
          <w:sz w:val="24"/>
          <w:lang w:eastAsia="zh-CN"/>
        </w:rPr>
        <w:t xml:space="preserve"> Sep </w:t>
      </w:r>
      <w:r w:rsidR="001E0F90">
        <w:rPr>
          <w:sz w:val="24"/>
          <w:lang w:eastAsia="zh-CN"/>
        </w:rPr>
        <w:t>2025</w:t>
      </w:r>
    </w:p>
    <w:p w14:paraId="07541FB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8356807" w14:textId="77777777" w:rsidR="0023194E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AFF0B93" w14:textId="32314EC9" w:rsidR="00CF7400" w:rsidRPr="00DD56F6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A56E64">
        <w:rPr>
          <w:sz w:val="24"/>
          <w:lang w:eastAsia="zh-CN"/>
        </w:rPr>
        <w:t xml:space="preserve">hoist down </w:t>
      </w:r>
      <w:r w:rsidR="003C46B8">
        <w:rPr>
          <w:sz w:val="24"/>
          <w:lang w:eastAsia="zh-CN"/>
        </w:rPr>
        <w:t>machine</w:t>
      </w:r>
      <w:r w:rsidR="00610F09">
        <w:rPr>
          <w:sz w:val="24"/>
          <w:lang w:eastAsia="zh-CN"/>
        </w:rPr>
        <w:t>s</w:t>
      </w:r>
      <w:r w:rsidR="003C46B8">
        <w:rPr>
          <w:sz w:val="24"/>
          <w:lang w:eastAsia="zh-CN"/>
        </w:rPr>
        <w:t xml:space="preserve"> from </w:t>
      </w:r>
      <w:r w:rsidR="00BB52EB">
        <w:rPr>
          <w:sz w:val="24"/>
          <w:lang w:eastAsia="zh-CN"/>
        </w:rPr>
        <w:t>6</w:t>
      </w:r>
      <w:r w:rsidR="00BB52EB" w:rsidRPr="00BB52EB">
        <w:rPr>
          <w:sz w:val="24"/>
          <w:vertAlign w:val="superscript"/>
          <w:lang w:eastAsia="zh-CN"/>
        </w:rPr>
        <w:t>th</w:t>
      </w:r>
      <w:r w:rsidR="001E0F90">
        <w:rPr>
          <w:sz w:val="24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floor </w:t>
      </w:r>
      <w:r w:rsidR="00A56E64">
        <w:rPr>
          <w:sz w:val="24"/>
          <w:lang w:eastAsia="zh-CN"/>
        </w:rPr>
        <w:t xml:space="preserve">through </w:t>
      </w:r>
      <w:r w:rsidR="00610F09">
        <w:rPr>
          <w:sz w:val="24"/>
          <w:lang w:eastAsia="zh-CN"/>
        </w:rPr>
        <w:t>swing gate</w:t>
      </w:r>
      <w:r w:rsidR="00A641DB">
        <w:rPr>
          <w:sz w:val="24"/>
          <w:lang w:eastAsia="zh-CN"/>
        </w:rPr>
        <w:t xml:space="preserve"> opening </w:t>
      </w:r>
      <w:r w:rsidR="00463419">
        <w:rPr>
          <w:sz w:val="24"/>
          <w:lang w:eastAsia="zh-CN"/>
        </w:rPr>
        <w:t xml:space="preserve">by </w:t>
      </w:r>
      <w:r w:rsidR="00A56E64">
        <w:rPr>
          <w:sz w:val="24"/>
          <w:lang w:eastAsia="zh-CN"/>
        </w:rPr>
        <w:t xml:space="preserve">using platform </w:t>
      </w:r>
      <w:r w:rsidR="00A641DB">
        <w:rPr>
          <w:sz w:val="24"/>
          <w:lang w:eastAsia="zh-CN"/>
        </w:rPr>
        <w:t xml:space="preserve">and </w:t>
      </w:r>
      <w:r w:rsidR="00A56E64">
        <w:rPr>
          <w:sz w:val="24"/>
          <w:lang w:eastAsia="zh-CN"/>
        </w:rPr>
        <w:t>mobile</w:t>
      </w:r>
      <w:r w:rsidR="00BB52EB">
        <w:rPr>
          <w:sz w:val="24"/>
          <w:lang w:eastAsia="zh-CN"/>
        </w:rPr>
        <w:t xml:space="preserve"> </w:t>
      </w:r>
      <w:r w:rsidR="00A56E64">
        <w:rPr>
          <w:sz w:val="24"/>
          <w:lang w:eastAsia="zh-CN"/>
        </w:rPr>
        <w:t xml:space="preserve">crane, </w:t>
      </w:r>
      <w:r w:rsidR="00A641DB">
        <w:rPr>
          <w:sz w:val="24"/>
          <w:lang w:eastAsia="zh-CN"/>
        </w:rPr>
        <w:t xml:space="preserve">load </w:t>
      </w:r>
      <w:r w:rsidR="00CF7400">
        <w:rPr>
          <w:sz w:val="24"/>
          <w:lang w:eastAsia="zh-CN"/>
        </w:rPr>
        <w:t xml:space="preserve">up </w:t>
      </w:r>
      <w:r w:rsidR="00A641DB">
        <w:rPr>
          <w:sz w:val="24"/>
          <w:lang w:eastAsia="zh-CN"/>
        </w:rPr>
        <w:t>o</w:t>
      </w:r>
      <w:r w:rsidR="00EC2E7B">
        <w:rPr>
          <w:sz w:val="24"/>
          <w:lang w:eastAsia="zh-CN"/>
        </w:rPr>
        <w:t>nto lorry</w:t>
      </w:r>
      <w:r w:rsidR="00BB52EB">
        <w:rPr>
          <w:sz w:val="24"/>
          <w:lang w:eastAsia="zh-CN"/>
        </w:rPr>
        <w:t xml:space="preserve"> chassis </w:t>
      </w:r>
    </w:p>
    <w:p w14:paraId="4A28B9E8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2A7667B" w14:textId="77777777" w:rsidR="00BF6C3C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52C753B5" w14:textId="442D35D7" w:rsidR="005D3220" w:rsidRPr="008E4A57" w:rsidRDefault="00BF6C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 xml:space="preserve">Via hoisting </w:t>
      </w:r>
      <w:r w:rsidR="005D3220">
        <w:rPr>
          <w:b/>
          <w:sz w:val="24"/>
          <w:szCs w:val="24"/>
          <w:u w:val="single"/>
          <w:lang w:eastAsia="zh-CN"/>
        </w:rPr>
        <w:t xml:space="preserve"> </w:t>
      </w:r>
    </w:p>
    <w:p w14:paraId="620075FD" w14:textId="6CE56040" w:rsidR="00CF7400" w:rsidRDefault="00A56E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BF6C3C">
        <w:rPr>
          <w:bCs/>
          <w:sz w:val="24"/>
          <w:szCs w:val="24"/>
          <w:lang w:eastAsia="zh-CN"/>
        </w:rPr>
        <w:t>Walter CNC Grinding</w:t>
      </w:r>
    </w:p>
    <w:p w14:paraId="751F1088" w14:textId="5214EA8F" w:rsidR="00BF6C3C" w:rsidRDefault="00BF6C3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200 x 170 x 200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3, 500 kg</w:t>
      </w:r>
    </w:p>
    <w:p w14:paraId="4A9ACC9C" w14:textId="77777777" w:rsidR="00BF0DFC" w:rsidRDefault="00BF0D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8CC1FBC" w14:textId="34F8DF49" w:rsidR="00BF6C3C" w:rsidRDefault="00BF6C3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Walter </w:t>
      </w:r>
      <w:proofErr w:type="spellStart"/>
      <w:r>
        <w:rPr>
          <w:bCs/>
          <w:sz w:val="24"/>
          <w:szCs w:val="24"/>
          <w:lang w:eastAsia="zh-CN"/>
        </w:rPr>
        <w:t>Helitronic</w:t>
      </w:r>
      <w:proofErr w:type="spellEnd"/>
      <w:r>
        <w:rPr>
          <w:bCs/>
          <w:sz w:val="24"/>
          <w:szCs w:val="24"/>
          <w:lang w:eastAsia="zh-CN"/>
        </w:rPr>
        <w:t xml:space="preserve"> Power CNC </w:t>
      </w:r>
    </w:p>
    <w:p w14:paraId="08744D89" w14:textId="7A9DEAFA" w:rsidR="00BF6C3C" w:rsidRDefault="00BF6C3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210 x 170 x 225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4, 300 kg </w:t>
      </w:r>
    </w:p>
    <w:p w14:paraId="49F80CA0" w14:textId="77777777" w:rsid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5D6AB7A" w14:textId="24F33258" w:rsidR="00BF6C3C" w:rsidRDefault="00BF6C3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 xml:space="preserve">Via cargo lift </w:t>
      </w:r>
    </w:p>
    <w:p w14:paraId="2821FF71" w14:textId="0A4C3978" w:rsidR="00BF6C3C" w:rsidRDefault="00BF6C3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Laser Marking</w:t>
      </w:r>
    </w:p>
    <w:p w14:paraId="67984723" w14:textId="3053FF9F" w:rsidR="00BF6C3C" w:rsidRDefault="00BF6C3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proofErr w:type="spellStart"/>
      <w:r>
        <w:rPr>
          <w:bCs/>
          <w:sz w:val="24"/>
          <w:szCs w:val="24"/>
          <w:lang w:eastAsia="zh-CN"/>
        </w:rPr>
        <w:t>Heliset</w:t>
      </w:r>
      <w:proofErr w:type="spellEnd"/>
      <w:r>
        <w:rPr>
          <w:bCs/>
          <w:sz w:val="24"/>
          <w:szCs w:val="24"/>
          <w:lang w:eastAsia="zh-CN"/>
        </w:rPr>
        <w:t xml:space="preserve"> Uno</w:t>
      </w:r>
    </w:p>
    <w:p w14:paraId="1CF6B12B" w14:textId="51B9AAF9" w:rsidR="00BF6C3C" w:rsidRDefault="00BF6C3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4 units Grinder </w:t>
      </w:r>
    </w:p>
    <w:p w14:paraId="0334A182" w14:textId="2FDD6B85" w:rsidR="00BF6C3C" w:rsidRDefault="00BF6C3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work table </w:t>
      </w:r>
    </w:p>
    <w:p w14:paraId="35022106" w14:textId="677F1F4F" w:rsidR="00BF6C3C" w:rsidRDefault="00BF6C3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units Cutter</w:t>
      </w:r>
    </w:p>
    <w:p w14:paraId="5EC89A51" w14:textId="7887E982" w:rsidR="00BF6C3C" w:rsidRPr="00BF6C3C" w:rsidRDefault="00BF6C3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CG </w:t>
      </w:r>
    </w:p>
    <w:p w14:paraId="1D6B22F3" w14:textId="5A04C50E" w:rsidR="00BF6C3C" w:rsidRPr="00BF6C3C" w:rsidRDefault="00BF6C3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</w:p>
    <w:p w14:paraId="4C093BE1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94AF3D8" w14:textId="4350307B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3194E">
        <w:rPr>
          <w:sz w:val="24"/>
          <w:lang w:eastAsia="zh-CN"/>
        </w:rPr>
        <w:t>ed</w:t>
      </w:r>
    </w:p>
    <w:p w14:paraId="6B79556C" w14:textId="77777777" w:rsidR="007E2FF0" w:rsidRPr="007E2FF0" w:rsidRDefault="007E2FF0" w:rsidP="007E2FF0">
      <w:pPr>
        <w:rPr>
          <w:sz w:val="24"/>
          <w:lang w:eastAsia="zh-CN"/>
        </w:rPr>
      </w:pPr>
    </w:p>
    <w:p w14:paraId="28CEF3AA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6669C19" w14:textId="579F897E" w:rsidR="003C46B8" w:rsidRPr="0023194E" w:rsidRDefault="00610F0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27/09</w:t>
      </w:r>
      <w:r w:rsidR="001E0F90">
        <w:rPr>
          <w:bCs/>
          <w:sz w:val="24"/>
          <w:szCs w:val="24"/>
          <w:lang w:eastAsia="zh-CN"/>
        </w:rPr>
        <w:t>/25</w:t>
      </w:r>
      <w:r w:rsidR="002A1BD7">
        <w:rPr>
          <w:bCs/>
          <w:sz w:val="24"/>
          <w:szCs w:val="24"/>
          <w:lang w:eastAsia="zh-CN"/>
        </w:rPr>
        <w:t xml:space="preserve"> (Sat)</w:t>
      </w:r>
    </w:p>
    <w:p w14:paraId="497F2EAB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F2E29D1" w14:textId="018A8416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  <w:r w:rsidR="002C385C">
        <w:rPr>
          <w:b/>
          <w:bCs/>
          <w:sz w:val="32"/>
          <w:szCs w:val="32"/>
          <w:u w:val="single"/>
          <w:lang w:eastAsia="zh-CN"/>
        </w:rPr>
        <w:t xml:space="preserve">           </w:t>
      </w:r>
    </w:p>
    <w:p w14:paraId="19070CA5" w14:textId="088D911F" w:rsidR="00BA6E59" w:rsidRPr="003C46B8" w:rsidRDefault="002231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BF0DFC">
        <w:rPr>
          <w:bCs/>
          <w:sz w:val="24"/>
          <w:szCs w:val="24"/>
          <w:lang w:eastAsia="zh-CN"/>
        </w:rPr>
        <w:t>30</w:t>
      </w:r>
      <w:r>
        <w:rPr>
          <w:bCs/>
          <w:sz w:val="24"/>
          <w:szCs w:val="24"/>
          <w:lang w:eastAsia="zh-CN"/>
        </w:rPr>
        <w:t xml:space="preserve"> am </w:t>
      </w:r>
    </w:p>
    <w:p w14:paraId="06A5F9F7" w14:textId="545DEFC1" w:rsidR="00CF7400" w:rsidRDefault="00EE527F" w:rsidP="00CF740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lastRenderedPageBreak/>
        <w:t>Location of Operation</w:t>
      </w:r>
    </w:p>
    <w:p w14:paraId="54C9956B" w14:textId="60568D1B" w:rsidR="00B85262" w:rsidRDefault="00CF7400" w:rsidP="00CF74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Blk </w:t>
      </w:r>
      <w:r w:rsidR="00BF6C3C">
        <w:rPr>
          <w:sz w:val="24"/>
          <w:szCs w:val="24"/>
          <w:lang w:eastAsia="zh-CN"/>
        </w:rPr>
        <w:t>13 Lorong 8 Toa Payoh #06-10</w:t>
      </w:r>
    </w:p>
    <w:p w14:paraId="29FE5C81" w14:textId="18A775EB" w:rsidR="00CF7400" w:rsidRPr="00CF7400" w:rsidRDefault="00BF6C3C" w:rsidP="00CF74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First Tech Products &amp; Tools </w:t>
      </w:r>
    </w:p>
    <w:p w14:paraId="54760A9A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4F81A2E4" w14:textId="5CC5977E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4B4D9CD9" w14:textId="25A46701" w:rsidR="005D778D" w:rsidRDefault="00BB52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D778D">
        <w:rPr>
          <w:sz w:val="24"/>
          <w:lang w:eastAsia="zh-CN"/>
        </w:rPr>
        <w:t xml:space="preserve"> x 50ton mobile crane</w:t>
      </w:r>
    </w:p>
    <w:p w14:paraId="75D050CE" w14:textId="52596A3E" w:rsidR="00782621" w:rsidRDefault="00CF74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4-5</w:t>
      </w:r>
      <w:r w:rsidR="00945F2F">
        <w:rPr>
          <w:sz w:val="24"/>
          <w:lang w:eastAsia="zh-CN"/>
        </w:rPr>
        <w:t xml:space="preserve"> x </w:t>
      </w:r>
      <w:r w:rsidR="0022310D">
        <w:rPr>
          <w:sz w:val="24"/>
          <w:lang w:eastAsia="zh-CN"/>
        </w:rPr>
        <w:t xml:space="preserve">633 </w:t>
      </w:r>
      <w:r w:rsidR="00EE3F45">
        <w:rPr>
          <w:sz w:val="24"/>
          <w:lang w:eastAsia="zh-CN"/>
        </w:rPr>
        <w:t>lorry crane</w:t>
      </w:r>
    </w:p>
    <w:p w14:paraId="53B8F63B" w14:textId="525B0FB8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44BF3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14:paraId="79CB17F6" w14:textId="77777777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45AA5E84" w14:textId="2A102562" w:rsidR="00CF7400" w:rsidRDefault="00CF74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7F633319" w14:textId="3CB2DDEF" w:rsidR="00EE3F4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  <w:r w:rsidR="00BF0DFC">
        <w:rPr>
          <w:sz w:val="24"/>
          <w:lang w:eastAsia="zh-CN"/>
        </w:rPr>
        <w:t xml:space="preserve">   </w:t>
      </w:r>
    </w:p>
    <w:p w14:paraId="37991970" w14:textId="77777777" w:rsidR="001E0F90" w:rsidRDefault="001E0F9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BAC344E" w14:textId="19AA5C06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385F4F4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3B723B4D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2859DC41" w14:textId="77777777"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A6376F1" w14:textId="77777777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4D6C06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4EB7E5AC" w14:textId="08251AD6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7FF2CF39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104B273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4C3E9941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188A244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069EDDE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17B401DF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6FB893C3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709922F" w14:textId="5F40D828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6539CFBE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75E38E7A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5DDD216" w14:textId="77777777"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</w:p>
    <w:p w14:paraId="19D161E6" w14:textId="100F06FF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59A179B7" w14:textId="77777777" w:rsidR="00610F09" w:rsidRDefault="00610F09">
      <w:pPr>
        <w:pStyle w:val="BodyText2"/>
      </w:pPr>
    </w:p>
    <w:p w14:paraId="10A5681C" w14:textId="22C755B2" w:rsidR="00EE527F" w:rsidRDefault="00EE3F45">
      <w:pPr>
        <w:pStyle w:val="BodyText2"/>
      </w:pPr>
      <w:r>
        <w:rPr>
          <w:rFonts w:hint="eastAsia"/>
        </w:rPr>
        <w:lastRenderedPageBreak/>
        <w:t xml:space="preserve">Lifting crew shall be composed to the following but not limited by other trained personnel in respect to number of crew needed </w:t>
      </w:r>
      <w:r w:rsidR="00777B81">
        <w:t>for the operation:</w:t>
      </w:r>
    </w:p>
    <w:p w14:paraId="3497AC73" w14:textId="33EAA129" w:rsidR="00777B81" w:rsidRDefault="005D778D" w:rsidP="005D778D">
      <w:pPr>
        <w:pStyle w:val="BodyText2"/>
      </w:pPr>
      <w:r>
        <w:t xml:space="preserve">a. </w:t>
      </w:r>
      <w:r w:rsidR="00777B81">
        <w:t>Lifting Supervisor</w:t>
      </w:r>
    </w:p>
    <w:p w14:paraId="757FE40E" w14:textId="42DD03E1" w:rsidR="005D778D" w:rsidRDefault="005D778D" w:rsidP="005D778D">
      <w:pPr>
        <w:pStyle w:val="BodyText2"/>
      </w:pPr>
      <w:r>
        <w:t>b. Mobile Crane Operator</w:t>
      </w:r>
    </w:p>
    <w:p w14:paraId="0492D3F7" w14:textId="224530A5" w:rsidR="00777B81" w:rsidRDefault="00777B81">
      <w:pPr>
        <w:pStyle w:val="BodyText2"/>
      </w:pPr>
      <w:r>
        <w:t>b.</w:t>
      </w:r>
      <w:r w:rsidR="00D44BF3">
        <w:t xml:space="preserve"> </w:t>
      </w:r>
      <w:r>
        <w:t>Lorry Crane Operator</w:t>
      </w:r>
    </w:p>
    <w:p w14:paraId="0FDA4C9A" w14:textId="7B86FFE1" w:rsidR="00777B81" w:rsidRDefault="00777B81">
      <w:pPr>
        <w:pStyle w:val="BodyText2"/>
      </w:pPr>
      <w:r>
        <w:t xml:space="preserve">d. Signalman </w:t>
      </w:r>
    </w:p>
    <w:p w14:paraId="44B96751" w14:textId="28913569" w:rsidR="00777B81" w:rsidRDefault="00777B81">
      <w:pPr>
        <w:pStyle w:val="BodyText2"/>
      </w:pPr>
      <w:r>
        <w:t xml:space="preserve">e. </w:t>
      </w:r>
      <w:proofErr w:type="spellStart"/>
      <w:r>
        <w:t>Riggerman</w:t>
      </w:r>
      <w:proofErr w:type="spellEnd"/>
    </w:p>
    <w:p w14:paraId="17BD712F" w14:textId="77777777" w:rsidR="00777B81" w:rsidRDefault="00777B81">
      <w:pPr>
        <w:pStyle w:val="BodyText2"/>
      </w:pPr>
      <w:r>
        <w:t xml:space="preserve">f. Skill Mover </w:t>
      </w:r>
    </w:p>
    <w:p w14:paraId="3BE74C30" w14:textId="77777777" w:rsidR="00800189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0FCD741" w14:textId="0D4F34C6" w:rsidR="00EE527F" w:rsidRPr="0082563E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14:paraId="6EDAAD0E" w14:textId="2DD20946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BF6C3C">
        <w:rPr>
          <w:sz w:val="24"/>
          <w:lang w:eastAsia="zh-CN"/>
        </w:rPr>
        <w:t xml:space="preserve">2 x </w:t>
      </w:r>
      <w:r w:rsidR="005D778D">
        <w:rPr>
          <w:sz w:val="24"/>
          <w:lang w:eastAsia="zh-CN"/>
        </w:rPr>
        <w:t>mobile</w:t>
      </w:r>
      <w:r w:rsidR="00BF6C3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562DE71F" w14:textId="77777777" w:rsidR="00CA6422" w:rsidRDefault="00CA642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metal plate/timber mats as base plate </w:t>
      </w:r>
    </w:p>
    <w:p w14:paraId="561C6FB5" w14:textId="171E55C1" w:rsidR="00800189" w:rsidRDefault="00F772A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CA6422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</w:t>
      </w:r>
    </w:p>
    <w:p w14:paraId="1027E9BC" w14:textId="7C797A4B" w:rsidR="007E758E" w:rsidRPr="00F369A7" w:rsidRDefault="00D44BF3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D778D">
        <w:rPr>
          <w:sz w:val="24"/>
          <w:lang w:eastAsia="zh-CN"/>
        </w:rPr>
        <w:t>mobile</w:t>
      </w:r>
      <w:r w:rsidR="007E758E">
        <w:rPr>
          <w:sz w:val="24"/>
          <w:lang w:eastAsia="zh-CN"/>
        </w:rPr>
        <w:t xml:space="preserve"> crane to hoist up platform to </w:t>
      </w:r>
      <w:r w:rsidR="00BF6C3C">
        <w:rPr>
          <w:sz w:val="24"/>
          <w:lang w:eastAsia="zh-CN"/>
        </w:rPr>
        <w:t>6</w:t>
      </w:r>
      <w:r w:rsidR="00BF6C3C" w:rsidRPr="00BF6C3C">
        <w:rPr>
          <w:sz w:val="24"/>
          <w:vertAlign w:val="superscript"/>
          <w:lang w:eastAsia="zh-CN"/>
        </w:rPr>
        <w:t>th</w:t>
      </w:r>
      <w:r w:rsidR="007E758E">
        <w:rPr>
          <w:sz w:val="24"/>
          <w:lang w:eastAsia="zh-CN"/>
        </w:rPr>
        <w:t xml:space="preserve"> floor </w:t>
      </w:r>
      <w:r w:rsidR="001D0405">
        <w:rPr>
          <w:sz w:val="24"/>
          <w:lang w:eastAsia="zh-CN"/>
        </w:rPr>
        <w:t>wall hacking</w:t>
      </w:r>
      <w:r w:rsidR="007E758E" w:rsidRPr="00F369A7">
        <w:rPr>
          <w:sz w:val="24"/>
          <w:lang w:eastAsia="zh-CN"/>
        </w:rPr>
        <w:t xml:space="preserve"> opening </w:t>
      </w:r>
    </w:p>
    <w:p w14:paraId="663E9A5A" w14:textId="77777777" w:rsidR="007E758E" w:rsidRPr="00C65685" w:rsidRDefault="007E758E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Stabilize platform effectively and ensure platform 3ft metal plate protruding is fully lean and rested on the building opening slab</w:t>
      </w:r>
    </w:p>
    <w:p w14:paraId="2FB65948" w14:textId="77777777" w:rsidR="00BF0DFC" w:rsidRDefault="007E758E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</w:t>
      </w:r>
      <w:r w:rsidR="001F2A15">
        <w:rPr>
          <w:sz w:val="24"/>
          <w:lang w:eastAsia="zh-CN"/>
        </w:rPr>
        <w:t>mobile</w:t>
      </w:r>
      <w:r>
        <w:rPr>
          <w:sz w:val="24"/>
          <w:lang w:eastAsia="zh-CN"/>
        </w:rPr>
        <w:t xml:space="preserve"> crane</w:t>
      </w:r>
    </w:p>
    <w:p w14:paraId="2CB9FA90" w14:textId="71ED94E1" w:rsidR="007E758E" w:rsidRDefault="00BF0DFC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onto building railing/pillar to prevent platform swing outward</w:t>
      </w:r>
      <w:r w:rsidR="007E758E">
        <w:rPr>
          <w:sz w:val="24"/>
          <w:lang w:eastAsia="zh-CN"/>
        </w:rPr>
        <w:t xml:space="preserve"> </w:t>
      </w:r>
    </w:p>
    <w:p w14:paraId="5A22ADC5" w14:textId="28CBF575" w:rsidR="007E758E" w:rsidRDefault="007E758E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into platform</w:t>
      </w:r>
    </w:p>
    <w:p w14:paraId="2E2B577F" w14:textId="532F4A25" w:rsidR="001D0405" w:rsidRDefault="001D040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insert sling to crane hook</w:t>
      </w:r>
    </w:p>
    <w:p w14:paraId="5EE7B650" w14:textId="56EE4B07" w:rsidR="007E758E" w:rsidRPr="001D0405" w:rsidRDefault="001D0405" w:rsidP="001D04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39481485" w14:textId="72731469" w:rsidR="007E758E" w:rsidRDefault="005D778D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2D0935">
        <w:rPr>
          <w:sz w:val="24"/>
          <w:lang w:eastAsia="zh-CN"/>
        </w:rPr>
        <w:t xml:space="preserve"> crane to hoist down machine </w:t>
      </w:r>
      <w:r w:rsidR="001D0405">
        <w:rPr>
          <w:sz w:val="24"/>
          <w:lang w:eastAsia="zh-CN"/>
        </w:rPr>
        <w:t xml:space="preserve">from platform </w:t>
      </w:r>
      <w:r w:rsidR="002D0935">
        <w:rPr>
          <w:sz w:val="24"/>
          <w:lang w:eastAsia="zh-CN"/>
        </w:rPr>
        <w:t xml:space="preserve">to the ground </w:t>
      </w:r>
    </w:p>
    <w:p w14:paraId="034D8705" w14:textId="77777777" w:rsidR="001D0405" w:rsidRDefault="002D093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</w:t>
      </w:r>
      <w:r w:rsidR="001D0405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onto lorry chassis</w:t>
      </w:r>
    </w:p>
    <w:p w14:paraId="37F7681F" w14:textId="2217AD5A" w:rsidR="002D0935" w:rsidRDefault="001D040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with strapping belt prior to being transport out of site premise </w:t>
      </w:r>
      <w:r w:rsidR="002D0935">
        <w:rPr>
          <w:sz w:val="24"/>
          <w:lang w:eastAsia="zh-CN"/>
        </w:rPr>
        <w:t xml:space="preserve"> </w:t>
      </w:r>
    </w:p>
    <w:p w14:paraId="275EE7BF" w14:textId="009ABEFF" w:rsidR="00EE527F" w:rsidRPr="002D0935" w:rsidRDefault="00EE527F" w:rsidP="002D093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D0935">
        <w:rPr>
          <w:sz w:val="24"/>
          <w:lang w:eastAsia="zh-CN"/>
        </w:rPr>
        <w:t>Once job complete, team leader will instruct the team to perform proper housekeeping</w:t>
      </w:r>
    </w:p>
    <w:p w14:paraId="7EED6366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740B3829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6D7683B0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76A6EE72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7D1680D3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635910C4" w14:textId="5ABE47C7" w:rsidR="00CA3063" w:rsidRPr="00BF0DFC" w:rsidRDefault="00EE527F">
      <w:r>
        <w:t xml:space="preserve">       </w:t>
      </w:r>
      <w:r w:rsidR="0042603E">
        <w:t xml:space="preserve">      </w:t>
      </w:r>
      <w:r w:rsidR="00BF0DFC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6AE5219E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D4EC36" w14:textId="77777777" w:rsidR="00D01DC4" w:rsidRDefault="00D01DC4">
      <w:r>
        <w:separator/>
      </w:r>
    </w:p>
  </w:endnote>
  <w:endnote w:type="continuationSeparator" w:id="0">
    <w:p w14:paraId="6FF96D69" w14:textId="77777777" w:rsidR="00D01DC4" w:rsidRDefault="00D01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4AA9FE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6874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687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E3DBFD" w14:textId="77777777" w:rsidR="00D01DC4" w:rsidRDefault="00D01DC4">
      <w:r>
        <w:separator/>
      </w:r>
    </w:p>
  </w:footnote>
  <w:footnote w:type="continuationSeparator" w:id="0">
    <w:p w14:paraId="3AA65C1C" w14:textId="77777777" w:rsidR="00D01DC4" w:rsidRDefault="00D01D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994208" w14:textId="7AED0D12" w:rsidR="00EE527F" w:rsidRPr="001E0F90" w:rsidRDefault="00544BA0" w:rsidP="001E0F90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C190A39" wp14:editId="307FBA4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D0405">
      <w:rPr>
        <w:b/>
        <w:color w:val="0000FF"/>
        <w:sz w:val="28"/>
      </w:rPr>
      <w:t xml:space="preserve">                   </w:t>
    </w:r>
    <w:r w:rsidR="00EE527F">
      <w:rPr>
        <w:b/>
        <w:color w:val="0000FF"/>
        <w:sz w:val="28"/>
      </w:rPr>
      <w:t>ERIC WONG MACHINERY TRANSPORTATION PTE LTD</w:t>
    </w:r>
  </w:p>
  <w:p w14:paraId="0E87034D" w14:textId="77777777" w:rsidR="00EE527F" w:rsidRDefault="003C46B8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C966501" w14:textId="77777777"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3C46B8">
      <w:t>2826020</w:t>
    </w:r>
  </w:p>
  <w:p w14:paraId="60ADD4DE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7CC2C15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EC3D687" w14:textId="77777777"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5731C"/>
    <w:multiLevelType w:val="hybridMultilevel"/>
    <w:tmpl w:val="249E4E2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E36E45"/>
    <w:multiLevelType w:val="hybridMultilevel"/>
    <w:tmpl w:val="B8DEB01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66359366">
    <w:abstractNumId w:val="4"/>
  </w:num>
  <w:num w:numId="2" w16cid:durableId="691955534">
    <w:abstractNumId w:val="6"/>
  </w:num>
  <w:num w:numId="3" w16cid:durableId="568929104">
    <w:abstractNumId w:val="0"/>
  </w:num>
  <w:num w:numId="4" w16cid:durableId="2062484275">
    <w:abstractNumId w:val="12"/>
  </w:num>
  <w:num w:numId="5" w16cid:durableId="643658770">
    <w:abstractNumId w:val="7"/>
  </w:num>
  <w:num w:numId="6" w16cid:durableId="320503753">
    <w:abstractNumId w:val="8"/>
  </w:num>
  <w:num w:numId="7" w16cid:durableId="1456024228">
    <w:abstractNumId w:val="5"/>
  </w:num>
  <w:num w:numId="8" w16cid:durableId="36976481">
    <w:abstractNumId w:val="9"/>
  </w:num>
  <w:num w:numId="9" w16cid:durableId="1646736276">
    <w:abstractNumId w:val="3"/>
  </w:num>
  <w:num w:numId="10" w16cid:durableId="1379432791">
    <w:abstractNumId w:val="11"/>
  </w:num>
  <w:num w:numId="11" w16cid:durableId="1371952073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758383">
    <w:abstractNumId w:val="1"/>
  </w:num>
  <w:num w:numId="13" w16cid:durableId="437919439">
    <w:abstractNumId w:val="2"/>
  </w:num>
  <w:num w:numId="14" w16cid:durableId="5283766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272EE"/>
    <w:rsid w:val="0004224E"/>
    <w:rsid w:val="000430A5"/>
    <w:rsid w:val="00060982"/>
    <w:rsid w:val="000839BB"/>
    <w:rsid w:val="00090E16"/>
    <w:rsid w:val="00093A2F"/>
    <w:rsid w:val="000A3CDF"/>
    <w:rsid w:val="000A4B74"/>
    <w:rsid w:val="000A77B9"/>
    <w:rsid w:val="000B2F2C"/>
    <w:rsid w:val="000D2669"/>
    <w:rsid w:val="000D3EE1"/>
    <w:rsid w:val="000D42CD"/>
    <w:rsid w:val="00117C48"/>
    <w:rsid w:val="00125A5E"/>
    <w:rsid w:val="00130300"/>
    <w:rsid w:val="00132211"/>
    <w:rsid w:val="00136874"/>
    <w:rsid w:val="00141C71"/>
    <w:rsid w:val="00155AB5"/>
    <w:rsid w:val="0017768F"/>
    <w:rsid w:val="00180033"/>
    <w:rsid w:val="00180FE3"/>
    <w:rsid w:val="00186153"/>
    <w:rsid w:val="00194883"/>
    <w:rsid w:val="001A16F2"/>
    <w:rsid w:val="001B2043"/>
    <w:rsid w:val="001B2EBA"/>
    <w:rsid w:val="001B3AAA"/>
    <w:rsid w:val="001D0405"/>
    <w:rsid w:val="001D1C80"/>
    <w:rsid w:val="001D38AF"/>
    <w:rsid w:val="001D6265"/>
    <w:rsid w:val="001D7BC0"/>
    <w:rsid w:val="001E0F90"/>
    <w:rsid w:val="001F2A15"/>
    <w:rsid w:val="00214CA3"/>
    <w:rsid w:val="0022310D"/>
    <w:rsid w:val="00225487"/>
    <w:rsid w:val="002305DE"/>
    <w:rsid w:val="0023194E"/>
    <w:rsid w:val="00240608"/>
    <w:rsid w:val="00242CCA"/>
    <w:rsid w:val="00251834"/>
    <w:rsid w:val="0026667A"/>
    <w:rsid w:val="00274BF0"/>
    <w:rsid w:val="00281296"/>
    <w:rsid w:val="0029590D"/>
    <w:rsid w:val="002A1405"/>
    <w:rsid w:val="002A1BD7"/>
    <w:rsid w:val="002A6243"/>
    <w:rsid w:val="002B29A9"/>
    <w:rsid w:val="002B4194"/>
    <w:rsid w:val="002C385C"/>
    <w:rsid w:val="002C6A5C"/>
    <w:rsid w:val="002D0935"/>
    <w:rsid w:val="002D0D60"/>
    <w:rsid w:val="002D2383"/>
    <w:rsid w:val="002D3B07"/>
    <w:rsid w:val="002E18E7"/>
    <w:rsid w:val="002E7473"/>
    <w:rsid w:val="00304CC9"/>
    <w:rsid w:val="00317E1C"/>
    <w:rsid w:val="003631BE"/>
    <w:rsid w:val="00373A8D"/>
    <w:rsid w:val="003758B9"/>
    <w:rsid w:val="0038272B"/>
    <w:rsid w:val="00395A8D"/>
    <w:rsid w:val="003A3CF3"/>
    <w:rsid w:val="003B59A6"/>
    <w:rsid w:val="003B605C"/>
    <w:rsid w:val="003C03A1"/>
    <w:rsid w:val="003C4111"/>
    <w:rsid w:val="003C46B8"/>
    <w:rsid w:val="003E1B45"/>
    <w:rsid w:val="0040331B"/>
    <w:rsid w:val="004224BD"/>
    <w:rsid w:val="004237DA"/>
    <w:rsid w:val="0042434B"/>
    <w:rsid w:val="0042603E"/>
    <w:rsid w:val="00430E91"/>
    <w:rsid w:val="00432BC5"/>
    <w:rsid w:val="00447263"/>
    <w:rsid w:val="004512AB"/>
    <w:rsid w:val="00462D1E"/>
    <w:rsid w:val="00463419"/>
    <w:rsid w:val="004645C2"/>
    <w:rsid w:val="004725E1"/>
    <w:rsid w:val="0048350E"/>
    <w:rsid w:val="00486FF0"/>
    <w:rsid w:val="004872DF"/>
    <w:rsid w:val="00487B0F"/>
    <w:rsid w:val="00491A93"/>
    <w:rsid w:val="004949D8"/>
    <w:rsid w:val="00495727"/>
    <w:rsid w:val="004963F5"/>
    <w:rsid w:val="00496A2A"/>
    <w:rsid w:val="004C392C"/>
    <w:rsid w:val="004D5933"/>
    <w:rsid w:val="004F07E0"/>
    <w:rsid w:val="004F78BB"/>
    <w:rsid w:val="00512A9D"/>
    <w:rsid w:val="005307F1"/>
    <w:rsid w:val="005405DF"/>
    <w:rsid w:val="00544BA0"/>
    <w:rsid w:val="0055075D"/>
    <w:rsid w:val="00550D01"/>
    <w:rsid w:val="005541DC"/>
    <w:rsid w:val="00567B2B"/>
    <w:rsid w:val="005966C4"/>
    <w:rsid w:val="005A6319"/>
    <w:rsid w:val="005B35C9"/>
    <w:rsid w:val="005C1792"/>
    <w:rsid w:val="005C69FA"/>
    <w:rsid w:val="005D04C7"/>
    <w:rsid w:val="005D232A"/>
    <w:rsid w:val="005D3220"/>
    <w:rsid w:val="005D778D"/>
    <w:rsid w:val="005E132E"/>
    <w:rsid w:val="005F2F7B"/>
    <w:rsid w:val="00604A7F"/>
    <w:rsid w:val="00610F09"/>
    <w:rsid w:val="00611539"/>
    <w:rsid w:val="00613EF0"/>
    <w:rsid w:val="0061759B"/>
    <w:rsid w:val="00620DC9"/>
    <w:rsid w:val="00623BDE"/>
    <w:rsid w:val="006362BB"/>
    <w:rsid w:val="0064156E"/>
    <w:rsid w:val="00660815"/>
    <w:rsid w:val="00664D20"/>
    <w:rsid w:val="00683037"/>
    <w:rsid w:val="0068706B"/>
    <w:rsid w:val="00695134"/>
    <w:rsid w:val="006A0465"/>
    <w:rsid w:val="006B19E6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66BC6"/>
    <w:rsid w:val="0076738E"/>
    <w:rsid w:val="00777B81"/>
    <w:rsid w:val="00782621"/>
    <w:rsid w:val="00782718"/>
    <w:rsid w:val="007A3031"/>
    <w:rsid w:val="007B6717"/>
    <w:rsid w:val="007C5834"/>
    <w:rsid w:val="007D1A3A"/>
    <w:rsid w:val="007D552D"/>
    <w:rsid w:val="007D7519"/>
    <w:rsid w:val="007E2FF0"/>
    <w:rsid w:val="007E6356"/>
    <w:rsid w:val="007E758E"/>
    <w:rsid w:val="00800189"/>
    <w:rsid w:val="008067B7"/>
    <w:rsid w:val="0081772B"/>
    <w:rsid w:val="008254AB"/>
    <w:rsid w:val="0082563E"/>
    <w:rsid w:val="00827B9E"/>
    <w:rsid w:val="00840DC8"/>
    <w:rsid w:val="00844656"/>
    <w:rsid w:val="00851D2B"/>
    <w:rsid w:val="00876B31"/>
    <w:rsid w:val="00882A6E"/>
    <w:rsid w:val="0088777C"/>
    <w:rsid w:val="008A5148"/>
    <w:rsid w:val="008A6AAC"/>
    <w:rsid w:val="008B3B91"/>
    <w:rsid w:val="008B3FC0"/>
    <w:rsid w:val="008D2591"/>
    <w:rsid w:val="008E4A57"/>
    <w:rsid w:val="008F2319"/>
    <w:rsid w:val="008F416F"/>
    <w:rsid w:val="008F6CAF"/>
    <w:rsid w:val="009005EE"/>
    <w:rsid w:val="0090213C"/>
    <w:rsid w:val="00904AE4"/>
    <w:rsid w:val="00945F2F"/>
    <w:rsid w:val="0095773E"/>
    <w:rsid w:val="00957CA2"/>
    <w:rsid w:val="00970E4B"/>
    <w:rsid w:val="00971FA9"/>
    <w:rsid w:val="00987027"/>
    <w:rsid w:val="0099108C"/>
    <w:rsid w:val="009A1F80"/>
    <w:rsid w:val="009B0B5B"/>
    <w:rsid w:val="009E0BEF"/>
    <w:rsid w:val="009E694C"/>
    <w:rsid w:val="00A04987"/>
    <w:rsid w:val="00A2618C"/>
    <w:rsid w:val="00A33F02"/>
    <w:rsid w:val="00A459AF"/>
    <w:rsid w:val="00A46072"/>
    <w:rsid w:val="00A56E64"/>
    <w:rsid w:val="00A641DB"/>
    <w:rsid w:val="00A65BC3"/>
    <w:rsid w:val="00A84CBC"/>
    <w:rsid w:val="00A94515"/>
    <w:rsid w:val="00AB3C71"/>
    <w:rsid w:val="00AC4808"/>
    <w:rsid w:val="00AD4C31"/>
    <w:rsid w:val="00B17867"/>
    <w:rsid w:val="00B24B7C"/>
    <w:rsid w:val="00B253FF"/>
    <w:rsid w:val="00B424C8"/>
    <w:rsid w:val="00B44740"/>
    <w:rsid w:val="00B469FA"/>
    <w:rsid w:val="00B526E7"/>
    <w:rsid w:val="00B64B5B"/>
    <w:rsid w:val="00B814A1"/>
    <w:rsid w:val="00B85262"/>
    <w:rsid w:val="00B85990"/>
    <w:rsid w:val="00B8750E"/>
    <w:rsid w:val="00B90DC1"/>
    <w:rsid w:val="00B965F7"/>
    <w:rsid w:val="00BA657A"/>
    <w:rsid w:val="00BA6E59"/>
    <w:rsid w:val="00BB52EB"/>
    <w:rsid w:val="00BC2F04"/>
    <w:rsid w:val="00BC6BCE"/>
    <w:rsid w:val="00BD3F12"/>
    <w:rsid w:val="00BF0DFC"/>
    <w:rsid w:val="00BF2DAD"/>
    <w:rsid w:val="00BF6C3C"/>
    <w:rsid w:val="00C02A5C"/>
    <w:rsid w:val="00C13874"/>
    <w:rsid w:val="00C231C9"/>
    <w:rsid w:val="00C24B7E"/>
    <w:rsid w:val="00C43DA6"/>
    <w:rsid w:val="00C45B69"/>
    <w:rsid w:val="00C50CC7"/>
    <w:rsid w:val="00C65685"/>
    <w:rsid w:val="00C753A3"/>
    <w:rsid w:val="00CA0D71"/>
    <w:rsid w:val="00CA3063"/>
    <w:rsid w:val="00CA6422"/>
    <w:rsid w:val="00CC27F9"/>
    <w:rsid w:val="00CC7C83"/>
    <w:rsid w:val="00CE271F"/>
    <w:rsid w:val="00CF7400"/>
    <w:rsid w:val="00D015DC"/>
    <w:rsid w:val="00D01DC4"/>
    <w:rsid w:val="00D01F82"/>
    <w:rsid w:val="00D031B7"/>
    <w:rsid w:val="00D14B56"/>
    <w:rsid w:val="00D44BF3"/>
    <w:rsid w:val="00D46FE1"/>
    <w:rsid w:val="00D50A85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2578"/>
    <w:rsid w:val="00DC37B9"/>
    <w:rsid w:val="00DD56F6"/>
    <w:rsid w:val="00DD5AAB"/>
    <w:rsid w:val="00DE5FCD"/>
    <w:rsid w:val="00DE72CA"/>
    <w:rsid w:val="00DE7463"/>
    <w:rsid w:val="00DF7994"/>
    <w:rsid w:val="00E13011"/>
    <w:rsid w:val="00E400F3"/>
    <w:rsid w:val="00E43D50"/>
    <w:rsid w:val="00E45494"/>
    <w:rsid w:val="00E519DB"/>
    <w:rsid w:val="00E72650"/>
    <w:rsid w:val="00E72AA3"/>
    <w:rsid w:val="00E72B52"/>
    <w:rsid w:val="00E848B1"/>
    <w:rsid w:val="00E91028"/>
    <w:rsid w:val="00EA18DF"/>
    <w:rsid w:val="00EA6EE0"/>
    <w:rsid w:val="00EB5B4C"/>
    <w:rsid w:val="00EC2E7B"/>
    <w:rsid w:val="00EC3274"/>
    <w:rsid w:val="00EE0406"/>
    <w:rsid w:val="00EE3F45"/>
    <w:rsid w:val="00EE527F"/>
    <w:rsid w:val="00EE7A41"/>
    <w:rsid w:val="00EF1902"/>
    <w:rsid w:val="00EF2BA3"/>
    <w:rsid w:val="00F11FFE"/>
    <w:rsid w:val="00F1709C"/>
    <w:rsid w:val="00F369A7"/>
    <w:rsid w:val="00F63A7E"/>
    <w:rsid w:val="00F6678A"/>
    <w:rsid w:val="00F772A5"/>
    <w:rsid w:val="00F844A0"/>
    <w:rsid w:val="00F853FF"/>
    <w:rsid w:val="00FB6F59"/>
    <w:rsid w:val="00FC49E1"/>
    <w:rsid w:val="00FD41B2"/>
    <w:rsid w:val="00FE059E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DD328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30</TotalTime>
  <Pages>1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2025-05-15T03:11:00Z</cp:lastPrinted>
  <dcterms:created xsi:type="dcterms:W3CDTF">2025-08-14T01:34:00Z</dcterms:created>
  <dcterms:modified xsi:type="dcterms:W3CDTF">2025-09-05T02:13:00Z</dcterms:modified>
</cp:coreProperties>
</file>