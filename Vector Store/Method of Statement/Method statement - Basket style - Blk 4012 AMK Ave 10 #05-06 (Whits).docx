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609F9" w:rsidRDefault="00C609F9">
      <w:pPr>
        <w:rPr>
          <w:sz w:val="24"/>
        </w:rPr>
      </w:pPr>
    </w:p>
    <w:p w:rsidR="00EE527F" w:rsidRDefault="00902F1F">
      <w:pPr>
        <w:rPr>
          <w:sz w:val="24"/>
          <w:lang w:eastAsia="zh-CN"/>
        </w:rPr>
      </w:pPr>
      <w:r>
        <w:rPr>
          <w:sz w:val="24"/>
        </w:rPr>
        <w:t>Date: 06</w:t>
      </w:r>
      <w:r w:rsidRPr="00902F1F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902F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C1E88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hoist up 1 unit machine to 5</w:t>
      </w:r>
      <w:r w:rsidRPr="00902F1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through wall</w:t>
      </w:r>
      <w:r w:rsidR="003A3CF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hacking </w:t>
      </w:r>
      <w:r w:rsidR="003A3CF3">
        <w:rPr>
          <w:sz w:val="24"/>
          <w:lang w:eastAsia="zh-CN"/>
        </w:rPr>
        <w:t xml:space="preserve">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902F1F" w:rsidRPr="0017768F" w:rsidRDefault="00902F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unload 1 unit machine form lorry chassis, shift and position into premise at ground floor 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02F1F" w:rsidRDefault="00902F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PFG 50100 AHR Grinder machine (to hoist up to 5</w:t>
      </w:r>
      <w:r w:rsidRPr="00902F1F">
        <w:rPr>
          <w:bCs/>
          <w:sz w:val="24"/>
          <w:szCs w:val="24"/>
          <w:vertAlign w:val="superscript"/>
          <w:lang w:eastAsia="zh-CN"/>
        </w:rPr>
        <w:t>th</w:t>
      </w:r>
      <w:r>
        <w:rPr>
          <w:bCs/>
          <w:sz w:val="24"/>
          <w:szCs w:val="24"/>
          <w:lang w:eastAsia="zh-CN"/>
        </w:rPr>
        <w:t xml:space="preserve"> floor)</w:t>
      </w:r>
    </w:p>
    <w:p w:rsidR="00945F2F" w:rsidRDefault="00902F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361 x 222 x 210 cm  /  </w:t>
      </w:r>
      <w:r w:rsidR="00180033">
        <w:rPr>
          <w:bCs/>
          <w:sz w:val="24"/>
          <w:szCs w:val="24"/>
          <w:lang w:eastAsia="zh-CN"/>
        </w:rPr>
        <w:t>Wt:</w:t>
      </w:r>
      <w:r>
        <w:rPr>
          <w:bCs/>
          <w:sz w:val="24"/>
          <w:szCs w:val="24"/>
          <w:lang w:eastAsia="zh-CN"/>
        </w:rPr>
        <w:t xml:space="preserve"> 6, 000</w:t>
      </w:r>
      <w:r w:rsidR="00180033"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902F1F" w:rsidRDefault="00902F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02F1F" w:rsidRDefault="00902F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CNC Lathe machine (to unload and position at ground floor) </w:t>
      </w:r>
    </w:p>
    <w:p w:rsidR="00902F1F" w:rsidRPr="00945F2F" w:rsidRDefault="00902F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000 kg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02F1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</w:t>
      </w:r>
      <w:r w:rsidR="005F370A">
        <w:rPr>
          <w:bCs/>
          <w:sz w:val="24"/>
          <w:szCs w:val="24"/>
          <w:lang w:eastAsia="zh-CN"/>
        </w:rPr>
        <w:t>/07</w:t>
      </w:r>
      <w:r w:rsidR="0099108C">
        <w:rPr>
          <w:bCs/>
          <w:sz w:val="24"/>
          <w:szCs w:val="24"/>
          <w:lang w:eastAsia="zh-CN"/>
        </w:rPr>
        <w:t xml:space="preserve">/2020 </w:t>
      </w:r>
      <w:r w:rsidR="008C5D0D">
        <w:rPr>
          <w:bCs/>
          <w:sz w:val="24"/>
          <w:szCs w:val="24"/>
          <w:lang w:eastAsia="zh-CN"/>
        </w:rPr>
        <w:t>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Pr="005F370A" w:rsidRDefault="005F370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99108C">
        <w:rPr>
          <w:bCs/>
          <w:sz w:val="24"/>
          <w:szCs w:val="24"/>
          <w:lang w:eastAsia="zh-CN"/>
        </w:rPr>
        <w:t xml:space="preserve"> 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02F1F" w:rsidP="004872DF">
      <w:pPr>
        <w:pStyle w:val="Heading4"/>
      </w:pPr>
      <w:r>
        <w:t>Blk 4012 A.M.K Ave 10 #05-06 &amp; #01-10</w:t>
      </w:r>
    </w:p>
    <w:p w:rsidR="00B85262" w:rsidRPr="004872DF" w:rsidRDefault="00902F1F" w:rsidP="004872DF">
      <w:pPr>
        <w:pStyle w:val="Heading4"/>
      </w:pPr>
      <w:r>
        <w:t>Whits Technologies</w:t>
      </w:r>
      <w:r w:rsidR="009F4BAE">
        <w:t xml:space="preserve"> </w:t>
      </w:r>
      <w:bookmarkStart w:id="0" w:name="_GoBack"/>
      <w:bookmarkEnd w:id="0"/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902F1F">
        <w:rPr>
          <w:sz w:val="24"/>
          <w:lang w:eastAsia="zh-CN"/>
        </w:rPr>
        <w:t>5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902F1F">
        <w:rPr>
          <w:sz w:val="24"/>
          <w:lang w:eastAsia="zh-CN"/>
        </w:rPr>
        <w:t xml:space="preserve">633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C5D0D" w:rsidRDefault="008C5D0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5F370A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8C5D0D">
        <w:rPr>
          <w:sz w:val="24"/>
          <w:lang w:eastAsia="zh-CN"/>
        </w:rPr>
        <w:t>with machine to 5</w:t>
      </w:r>
      <w:r w:rsidR="008C5D0D" w:rsidRPr="008C5D0D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8C5D0D">
        <w:rPr>
          <w:sz w:val="24"/>
          <w:lang w:eastAsia="zh-CN"/>
        </w:rPr>
        <w:t>wall</w:t>
      </w:r>
      <w:r w:rsidR="0018615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F370A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3737D" w:rsidRDefault="0073737D" w:rsidP="007373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737D" w:rsidRDefault="0073737D" w:rsidP="0073737D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Remark:</w:t>
      </w:r>
    </w:p>
    <w:p w:rsidR="0073737D" w:rsidRPr="0073737D" w:rsidRDefault="0073737D" w:rsidP="0073737D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 hack 1 layer internal low wall, dismantle window frame and make good upon job completion  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5F370A" w:rsidRDefault="0099108C" w:rsidP="005F370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76AB" w:rsidRDefault="008176AB">
      <w:r>
        <w:separator/>
      </w:r>
    </w:p>
  </w:endnote>
  <w:endnote w:type="continuationSeparator" w:id="0">
    <w:p w:rsidR="008176AB" w:rsidRDefault="00817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4BA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4BA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76AB" w:rsidRDefault="008176AB">
      <w:r>
        <w:separator/>
      </w:r>
    </w:p>
  </w:footnote>
  <w:footnote w:type="continuationSeparator" w:id="0">
    <w:p w:rsidR="008176AB" w:rsidRDefault="008176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176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176A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A1405"/>
    <w:rsid w:val="002B4194"/>
    <w:rsid w:val="002D0D60"/>
    <w:rsid w:val="002E7473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B35C9"/>
    <w:rsid w:val="005E132E"/>
    <w:rsid w:val="005F370A"/>
    <w:rsid w:val="00611515"/>
    <w:rsid w:val="0061759B"/>
    <w:rsid w:val="006362BB"/>
    <w:rsid w:val="00664D20"/>
    <w:rsid w:val="006A0465"/>
    <w:rsid w:val="006B7C47"/>
    <w:rsid w:val="00700106"/>
    <w:rsid w:val="00707759"/>
    <w:rsid w:val="00733502"/>
    <w:rsid w:val="0073737D"/>
    <w:rsid w:val="007C5834"/>
    <w:rsid w:val="007D1A3A"/>
    <w:rsid w:val="007E2FF0"/>
    <w:rsid w:val="007E6356"/>
    <w:rsid w:val="007F1F08"/>
    <w:rsid w:val="008067B7"/>
    <w:rsid w:val="008176AB"/>
    <w:rsid w:val="008254AB"/>
    <w:rsid w:val="0082563E"/>
    <w:rsid w:val="00840DC8"/>
    <w:rsid w:val="0088777C"/>
    <w:rsid w:val="008C5D0D"/>
    <w:rsid w:val="00902F1F"/>
    <w:rsid w:val="00904AE4"/>
    <w:rsid w:val="00945F2F"/>
    <w:rsid w:val="00957CA2"/>
    <w:rsid w:val="00970E4B"/>
    <w:rsid w:val="0099108C"/>
    <w:rsid w:val="009E694C"/>
    <w:rsid w:val="009F4BAE"/>
    <w:rsid w:val="009F75C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609F9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2020-07-06T03:50:00Z</cp:lastPrinted>
  <dcterms:created xsi:type="dcterms:W3CDTF">2020-07-06T01:43:00Z</dcterms:created>
  <dcterms:modified xsi:type="dcterms:W3CDTF">2020-07-06T03:51:00Z</dcterms:modified>
</cp:coreProperties>
</file>