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866E66">
      <w:pPr>
        <w:rPr>
          <w:sz w:val="24"/>
          <w:lang w:eastAsia="zh-CN"/>
        </w:rPr>
      </w:pPr>
      <w:r>
        <w:rPr>
          <w:sz w:val="24"/>
        </w:rPr>
        <w:t>Date: 18</w:t>
      </w:r>
      <w:r w:rsidRPr="00866E66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276441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D350FD" w:rsidRPr="00866E66" w:rsidRDefault="00F157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866E66">
        <w:rPr>
          <w:sz w:val="24"/>
          <w:lang w:eastAsia="zh-CN"/>
        </w:rPr>
        <w:t xml:space="preserve"> unload ‘</w:t>
      </w:r>
      <w:r w:rsidR="00276441">
        <w:rPr>
          <w:sz w:val="24"/>
          <w:lang w:eastAsia="zh-CN"/>
        </w:rPr>
        <w:t>A’ frame</w:t>
      </w:r>
      <w:r w:rsidR="00866E66">
        <w:rPr>
          <w:sz w:val="24"/>
          <w:lang w:eastAsia="zh-CN"/>
        </w:rPr>
        <w:t xml:space="preserve"> from lorry chassis, transport to basement and set up </w:t>
      </w:r>
    </w:p>
    <w:p w:rsidR="00D350FD" w:rsidRPr="003571AC" w:rsidRDefault="00D350F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109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866E66">
      <w:pPr>
        <w:rPr>
          <w:sz w:val="24"/>
          <w:lang w:eastAsia="zh-CN"/>
        </w:rPr>
      </w:pPr>
      <w:r>
        <w:rPr>
          <w:sz w:val="24"/>
          <w:lang w:eastAsia="zh-CN"/>
        </w:rPr>
        <w:t>21/11</w:t>
      </w:r>
      <w:r w:rsidR="00276441">
        <w:rPr>
          <w:sz w:val="24"/>
          <w:lang w:eastAsia="zh-CN"/>
        </w:rPr>
        <w:t>/22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10963" w:rsidRDefault="00A109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A10963" w:rsidRDefault="00866E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A10963" w:rsidRPr="00A10963" w:rsidRDefault="00A1096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43968" w:rsidRDefault="00866E66" w:rsidP="00D33487">
      <w:pPr>
        <w:pStyle w:val="Heading4"/>
      </w:pPr>
      <w:r>
        <w:t xml:space="preserve">11 Bulim Walk </w:t>
      </w:r>
    </w:p>
    <w:p w:rsidR="00D33487" w:rsidRPr="00D33487" w:rsidRDefault="0081625F" w:rsidP="00D3348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Shimano (S) Pte Ltd</w:t>
      </w:r>
    </w:p>
    <w:p w:rsidR="00E43968" w:rsidRDefault="00E4396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66E66" w:rsidRDefault="00866E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:rsidR="006467DA" w:rsidRDefault="000338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</w:t>
      </w:r>
      <w:r w:rsidR="00D33487">
        <w:rPr>
          <w:sz w:val="24"/>
          <w:lang w:eastAsia="zh-CN"/>
        </w:rPr>
        <w:t xml:space="preserve"> ‘A’ frame structure</w:t>
      </w:r>
    </w:p>
    <w:p w:rsidR="00D33487" w:rsidRDefault="00866E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33487">
        <w:rPr>
          <w:sz w:val="24"/>
          <w:lang w:eastAsia="zh-CN"/>
        </w:rPr>
        <w:t xml:space="preserve"> ton chain block</w:t>
      </w:r>
    </w:p>
    <w:p w:rsidR="00D33487" w:rsidRDefault="00866E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  <w:r w:rsidR="00D33487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clear all</w:t>
      </w:r>
      <w:r w:rsidR="006467DA">
        <w:rPr>
          <w:sz w:val="24"/>
          <w:lang w:eastAsia="zh-CN"/>
        </w:rPr>
        <w:t xml:space="preserve"> obstacle</w:t>
      </w:r>
      <w:r w:rsidR="00B77F01">
        <w:rPr>
          <w:sz w:val="24"/>
          <w:lang w:eastAsia="zh-CN"/>
        </w:rPr>
        <w:t xml:space="preserve">s around operation area </w:t>
      </w:r>
    </w:p>
    <w:p w:rsidR="00413FFF" w:rsidRDefault="00413FFF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413FFF" w:rsidRDefault="00147D28" w:rsidP="00413FF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13FFF" w:rsidRDefault="006467DA" w:rsidP="00413F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:rsidR="00466C7A" w:rsidRPr="00413FFF" w:rsidRDefault="001268A8" w:rsidP="00413FF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>All o</w:t>
      </w:r>
      <w:r w:rsidR="006467DA">
        <w:rPr>
          <w:rFonts w:hint="eastAsia"/>
          <w:sz w:val="24"/>
          <w:lang w:eastAsia="zh-CN"/>
        </w:rPr>
        <w:t>ur workers are ful</w:t>
      </w:r>
      <w:r>
        <w:rPr>
          <w:rFonts w:hint="eastAsia"/>
          <w:sz w:val="24"/>
          <w:lang w:eastAsia="zh-CN"/>
        </w:rPr>
        <w:t>ly equip with standard P.P.E. (s</w:t>
      </w:r>
      <w:r w:rsidR="006467DA"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5C6F68">
        <w:rPr>
          <w:sz w:val="24"/>
          <w:lang w:eastAsia="zh-CN"/>
        </w:rPr>
        <w:t xml:space="preserve">safety </w:t>
      </w:r>
      <w:r w:rsidR="005C6F68">
        <w:rPr>
          <w:rFonts w:hint="eastAsia"/>
          <w:sz w:val="24"/>
          <w:lang w:eastAsia="zh-CN"/>
        </w:rPr>
        <w:t>helmet</w:t>
      </w:r>
      <w:r w:rsidR="006467DA">
        <w:rPr>
          <w:rFonts w:hint="eastAsia"/>
          <w:sz w:val="24"/>
          <w:lang w:eastAsia="zh-CN"/>
        </w:rPr>
        <w:t>)</w:t>
      </w:r>
    </w:p>
    <w:p w:rsidR="006467DA" w:rsidRPr="005C6F68" w:rsidRDefault="00E43968" w:rsidP="005C6F68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</w:t>
      </w:r>
      <w:r w:rsidR="00AB583B">
        <w:rPr>
          <w:rFonts w:hint="eastAsia"/>
          <w:sz w:val="24"/>
          <w:lang w:eastAsia="zh-CN"/>
        </w:rPr>
        <w:t>ifting gear with M.O.M certificate</w:t>
      </w:r>
    </w:p>
    <w:p w:rsidR="00866E66" w:rsidRDefault="00866E66" w:rsidP="00217127">
      <w:pPr>
        <w:pStyle w:val="Title"/>
        <w:jc w:val="left"/>
        <w:rPr>
          <w:sz w:val="32"/>
          <w:szCs w:val="32"/>
          <w:lang w:eastAsia="zh-CN"/>
        </w:rPr>
      </w:pPr>
    </w:p>
    <w:p w:rsidR="00866E66" w:rsidRDefault="00866E66" w:rsidP="00217127">
      <w:pPr>
        <w:pStyle w:val="Title"/>
        <w:jc w:val="left"/>
        <w:rPr>
          <w:sz w:val="32"/>
          <w:szCs w:val="32"/>
          <w:lang w:eastAsia="zh-CN"/>
        </w:rPr>
      </w:pPr>
    </w:p>
    <w:p w:rsidR="006467DA" w:rsidRPr="00D33487" w:rsidRDefault="00217127" w:rsidP="002171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lastRenderedPageBreak/>
        <w:t>Job scope</w:t>
      </w:r>
    </w:p>
    <w:p w:rsidR="00866E66" w:rsidRDefault="00866E66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unloading area</w:t>
      </w:r>
    </w:p>
    <w:p w:rsidR="00B77F01" w:rsidRDefault="00672998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</w:t>
      </w:r>
      <w:bookmarkStart w:id="0" w:name="_GoBack"/>
      <w:bookmarkEnd w:id="0"/>
      <w:r w:rsidR="00866E66">
        <w:rPr>
          <w:sz w:val="24"/>
          <w:lang w:eastAsia="zh-CN"/>
        </w:rPr>
        <w:t xml:space="preserve"> </w:t>
      </w:r>
      <w:r w:rsidR="00BD7626" w:rsidRPr="00F1578F">
        <w:rPr>
          <w:sz w:val="24"/>
          <w:lang w:eastAsia="zh-CN"/>
        </w:rPr>
        <w:t xml:space="preserve">‘A’ </w:t>
      </w:r>
      <w:r w:rsidR="00A10963">
        <w:rPr>
          <w:sz w:val="24"/>
          <w:lang w:eastAsia="zh-CN"/>
        </w:rPr>
        <w:t xml:space="preserve">frame </w:t>
      </w:r>
      <w:r w:rsidR="00866E66">
        <w:rPr>
          <w:sz w:val="24"/>
          <w:lang w:eastAsia="zh-CN"/>
        </w:rPr>
        <w:t>structure from lorry chassis</w:t>
      </w:r>
    </w:p>
    <w:p w:rsidR="00866E66" w:rsidRDefault="00866E66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pallet truck to transport structure to basement area </w:t>
      </w:r>
    </w:p>
    <w:p w:rsidR="005C6F68" w:rsidRPr="00B77F01" w:rsidRDefault="00842943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Fixed</w:t>
      </w:r>
      <w:r w:rsidR="00866E66">
        <w:rPr>
          <w:sz w:val="24"/>
          <w:lang w:eastAsia="zh-CN"/>
        </w:rPr>
        <w:t xml:space="preserve"> ‘A’ at designated location </w:t>
      </w:r>
      <w:r>
        <w:rPr>
          <w:sz w:val="24"/>
          <w:lang w:eastAsia="zh-CN"/>
        </w:rPr>
        <w:t xml:space="preserve">for customer usage </w:t>
      </w:r>
    </w:p>
    <w:p w:rsidR="006467DA" w:rsidRPr="0099046A" w:rsidRDefault="0099046A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77F01">
        <w:rPr>
          <w:sz w:val="24"/>
          <w:lang w:eastAsia="zh-CN"/>
        </w:rPr>
        <w:t>o perform proper housekeeping</w:t>
      </w:r>
    </w:p>
    <w:p w:rsidR="0099046A" w:rsidRDefault="006467DA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A10963" w:rsidRDefault="0099046A" w:rsidP="00E4396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E43968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E43968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0F49" w:rsidRDefault="002E0F49">
      <w:r>
        <w:separator/>
      </w:r>
    </w:p>
  </w:endnote>
  <w:endnote w:type="continuationSeparator" w:id="0">
    <w:p w:rsidR="002E0F49" w:rsidRDefault="002E0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7299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7299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0F49" w:rsidRDefault="002E0F49">
      <w:r>
        <w:separator/>
      </w:r>
    </w:p>
  </w:footnote>
  <w:footnote w:type="continuationSeparator" w:id="0">
    <w:p w:rsidR="002E0F49" w:rsidRDefault="002E0F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E0F4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E43968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 w:rsidR="00420C51"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2E0F4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38D8"/>
    <w:rsid w:val="0007152C"/>
    <w:rsid w:val="00083372"/>
    <w:rsid w:val="0009638B"/>
    <w:rsid w:val="000C68D5"/>
    <w:rsid w:val="000D3C89"/>
    <w:rsid w:val="000D3F7C"/>
    <w:rsid w:val="000D7011"/>
    <w:rsid w:val="001268A8"/>
    <w:rsid w:val="00136332"/>
    <w:rsid w:val="00141D73"/>
    <w:rsid w:val="00147D28"/>
    <w:rsid w:val="001F1728"/>
    <w:rsid w:val="001F5380"/>
    <w:rsid w:val="00205DB2"/>
    <w:rsid w:val="00217127"/>
    <w:rsid w:val="00241657"/>
    <w:rsid w:val="00257C21"/>
    <w:rsid w:val="00276441"/>
    <w:rsid w:val="002E0F49"/>
    <w:rsid w:val="003571AC"/>
    <w:rsid w:val="003C43A5"/>
    <w:rsid w:val="003D3BEA"/>
    <w:rsid w:val="00413FFF"/>
    <w:rsid w:val="00420C51"/>
    <w:rsid w:val="004371AF"/>
    <w:rsid w:val="00466C7A"/>
    <w:rsid w:val="004F035D"/>
    <w:rsid w:val="005333BC"/>
    <w:rsid w:val="00566BA1"/>
    <w:rsid w:val="00592A8E"/>
    <w:rsid w:val="005C6F68"/>
    <w:rsid w:val="005E615C"/>
    <w:rsid w:val="00611D27"/>
    <w:rsid w:val="00626402"/>
    <w:rsid w:val="00634800"/>
    <w:rsid w:val="006467DA"/>
    <w:rsid w:val="00663BC0"/>
    <w:rsid w:val="00672998"/>
    <w:rsid w:val="006D440D"/>
    <w:rsid w:val="007066F2"/>
    <w:rsid w:val="00735210"/>
    <w:rsid w:val="00742D33"/>
    <w:rsid w:val="007A14B6"/>
    <w:rsid w:val="0081625F"/>
    <w:rsid w:val="008225C1"/>
    <w:rsid w:val="00840B2D"/>
    <w:rsid w:val="00842943"/>
    <w:rsid w:val="0084724A"/>
    <w:rsid w:val="00866E66"/>
    <w:rsid w:val="00895D5D"/>
    <w:rsid w:val="0089628B"/>
    <w:rsid w:val="0090024D"/>
    <w:rsid w:val="009003F8"/>
    <w:rsid w:val="00926CAD"/>
    <w:rsid w:val="00933FF0"/>
    <w:rsid w:val="00971AE8"/>
    <w:rsid w:val="0099046A"/>
    <w:rsid w:val="00A10963"/>
    <w:rsid w:val="00A1115F"/>
    <w:rsid w:val="00A84205"/>
    <w:rsid w:val="00A93B6F"/>
    <w:rsid w:val="00AB583B"/>
    <w:rsid w:val="00B11F89"/>
    <w:rsid w:val="00B61A87"/>
    <w:rsid w:val="00B77F01"/>
    <w:rsid w:val="00BA65F8"/>
    <w:rsid w:val="00BD7626"/>
    <w:rsid w:val="00BF1F53"/>
    <w:rsid w:val="00C719CA"/>
    <w:rsid w:val="00C95881"/>
    <w:rsid w:val="00D254BF"/>
    <w:rsid w:val="00D33487"/>
    <w:rsid w:val="00D350FD"/>
    <w:rsid w:val="00D51A21"/>
    <w:rsid w:val="00D9326E"/>
    <w:rsid w:val="00E14375"/>
    <w:rsid w:val="00E14B73"/>
    <w:rsid w:val="00E14D44"/>
    <w:rsid w:val="00E43968"/>
    <w:rsid w:val="00E71D6F"/>
    <w:rsid w:val="00E76DB5"/>
    <w:rsid w:val="00EC1220"/>
    <w:rsid w:val="00EC37A1"/>
    <w:rsid w:val="00EF789A"/>
    <w:rsid w:val="00F1578F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1232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2022-11-18T03:46:00Z</cp:lastPrinted>
  <dcterms:created xsi:type="dcterms:W3CDTF">2022-11-18T03:15:00Z</dcterms:created>
  <dcterms:modified xsi:type="dcterms:W3CDTF">2022-11-18T03:47:00Z</dcterms:modified>
</cp:coreProperties>
</file>