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53DE7">
      <w:pPr>
        <w:rPr>
          <w:sz w:val="24"/>
          <w:lang w:eastAsia="zh-CN"/>
        </w:rPr>
      </w:pPr>
      <w:r>
        <w:rPr>
          <w:sz w:val="24"/>
        </w:rPr>
        <w:t>Date: 08</w:t>
      </w:r>
      <w:r w:rsidRPr="00553DE7">
        <w:rPr>
          <w:sz w:val="24"/>
          <w:vertAlign w:val="superscript"/>
        </w:rPr>
        <w:t>th</w:t>
      </w:r>
      <w:r>
        <w:rPr>
          <w:sz w:val="24"/>
        </w:rPr>
        <w:t xml:space="preserve"> Mar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2A66">
        <w:rPr>
          <w:sz w:val="24"/>
          <w:lang w:eastAsia="zh-CN"/>
        </w:rPr>
        <w:t xml:space="preserve"> hoist up 3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  <w:r w:rsidR="00992A66">
        <w:rPr>
          <w:sz w:val="24"/>
          <w:lang w:eastAsia="zh-CN"/>
        </w:rPr>
        <w:t xml:space="preserve"> 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553D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</w:t>
      </w:r>
      <w:r w:rsidR="00992A66">
        <w:rPr>
          <w:bCs/>
          <w:sz w:val="24"/>
          <w:szCs w:val="24"/>
          <w:lang w:eastAsia="zh-CN"/>
        </w:rPr>
        <w:t xml:space="preserve"> unit </w:t>
      </w:r>
      <w:r w:rsidR="00483D8C">
        <w:rPr>
          <w:bCs/>
          <w:sz w:val="24"/>
          <w:szCs w:val="24"/>
          <w:lang w:eastAsia="zh-CN"/>
        </w:rPr>
        <w:t>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8361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</w:t>
      </w:r>
      <w:r w:rsidR="00DF2DE3">
        <w:rPr>
          <w:bCs/>
          <w:sz w:val="24"/>
          <w:szCs w:val="24"/>
          <w:lang w:eastAsia="zh-CN"/>
        </w:rPr>
        <w:t>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  <w:r w:rsidR="00992A66">
        <w:rPr>
          <w:bCs/>
          <w:sz w:val="24"/>
          <w:szCs w:val="24"/>
          <w:lang w:eastAsia="zh-CN"/>
        </w:rPr>
        <w:t>each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553DE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15/03/22 (Tuesday)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553DE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193ACC">
        <w:rPr>
          <w:b/>
          <w:bCs/>
          <w:sz w:val="32"/>
          <w:u w:val="single"/>
          <w:lang w:eastAsia="zh-CN"/>
        </w:rPr>
        <w:t>f Operation</w:t>
      </w:r>
    </w:p>
    <w:p w:rsidR="00193ACC" w:rsidRDefault="00553DE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262BB4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742F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bookmarkStart w:id="0" w:name="_GoBack"/>
      <w:bookmarkEnd w:id="0"/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2A66" w:rsidRDefault="00992A66" w:rsidP="001D7BC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42F55" w:rsidRDefault="00742F5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CE4" w:rsidRDefault="005F6CE4">
      <w:r>
        <w:separator/>
      </w:r>
    </w:p>
  </w:endnote>
  <w:endnote w:type="continuationSeparator" w:id="0">
    <w:p w:rsidR="005F6CE4" w:rsidRDefault="005F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2F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2F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CE4" w:rsidRDefault="005F6CE4">
      <w:r>
        <w:separator/>
      </w:r>
    </w:p>
  </w:footnote>
  <w:footnote w:type="continuationSeparator" w:id="0">
    <w:p w:rsidR="005F6CE4" w:rsidRDefault="005F6C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F6C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F6CE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105462"/>
    <w:rsid w:val="00141C71"/>
    <w:rsid w:val="0017768F"/>
    <w:rsid w:val="00193ACC"/>
    <w:rsid w:val="001D1C80"/>
    <w:rsid w:val="001D7BC0"/>
    <w:rsid w:val="00200EAA"/>
    <w:rsid w:val="00214CA3"/>
    <w:rsid w:val="00251834"/>
    <w:rsid w:val="00261CF3"/>
    <w:rsid w:val="00262BB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53DE7"/>
    <w:rsid w:val="0058115C"/>
    <w:rsid w:val="00595312"/>
    <w:rsid w:val="005F6CE4"/>
    <w:rsid w:val="006076CA"/>
    <w:rsid w:val="0061759B"/>
    <w:rsid w:val="00621ACC"/>
    <w:rsid w:val="006362BB"/>
    <w:rsid w:val="00664D20"/>
    <w:rsid w:val="00674FBF"/>
    <w:rsid w:val="006A0465"/>
    <w:rsid w:val="006C2B68"/>
    <w:rsid w:val="006E01F8"/>
    <w:rsid w:val="006E7A92"/>
    <w:rsid w:val="00700106"/>
    <w:rsid w:val="00706AEC"/>
    <w:rsid w:val="00733502"/>
    <w:rsid w:val="00742F55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92A66"/>
    <w:rsid w:val="009C612E"/>
    <w:rsid w:val="009E601F"/>
    <w:rsid w:val="009E694C"/>
    <w:rsid w:val="00A04987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14B56"/>
    <w:rsid w:val="00D63074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DF7EB0"/>
    <w:rsid w:val="00E122E5"/>
    <w:rsid w:val="00E400F3"/>
    <w:rsid w:val="00E43D50"/>
    <w:rsid w:val="00E8724E"/>
    <w:rsid w:val="00E91028"/>
    <w:rsid w:val="00E92A56"/>
    <w:rsid w:val="00EA18DF"/>
    <w:rsid w:val="00EE527F"/>
    <w:rsid w:val="00EE58D9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2021-06-29T07:49:00Z</cp:lastPrinted>
  <dcterms:created xsi:type="dcterms:W3CDTF">2021-12-16T02:44:00Z</dcterms:created>
  <dcterms:modified xsi:type="dcterms:W3CDTF">2022-03-08T05:45:00Z</dcterms:modified>
</cp:coreProperties>
</file>