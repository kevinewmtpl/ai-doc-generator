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C3657" w:rsidRDefault="000C3657">
      <w:pPr>
        <w:rPr>
          <w:sz w:val="24"/>
        </w:rPr>
      </w:pPr>
    </w:p>
    <w:p w:rsidR="00684C71" w:rsidRDefault="00784417">
      <w:pPr>
        <w:rPr>
          <w:sz w:val="24"/>
          <w:lang w:eastAsia="zh-CN"/>
        </w:rPr>
      </w:pPr>
      <w:r>
        <w:rPr>
          <w:sz w:val="24"/>
        </w:rPr>
        <w:t>Date: 10</w:t>
      </w:r>
      <w:r w:rsidR="0082206F" w:rsidRPr="0082206F">
        <w:rPr>
          <w:sz w:val="24"/>
          <w:vertAlign w:val="superscript"/>
        </w:rPr>
        <w:t>th</w:t>
      </w:r>
      <w:r w:rsidR="0082206F">
        <w:rPr>
          <w:sz w:val="24"/>
        </w:rPr>
        <w:t xml:space="preserve"> Sep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11509">
        <w:rPr>
          <w:sz w:val="24"/>
          <w:lang w:eastAsia="zh-CN"/>
        </w:rPr>
        <w:t xml:space="preserve">unload </w:t>
      </w:r>
      <w:r w:rsidR="000C3657">
        <w:rPr>
          <w:sz w:val="24"/>
          <w:lang w:eastAsia="zh-CN"/>
        </w:rPr>
        <w:t xml:space="preserve">and hoist down </w:t>
      </w:r>
      <w:r w:rsidR="0082206F">
        <w:rPr>
          <w:sz w:val="24"/>
          <w:lang w:eastAsia="zh-CN"/>
        </w:rPr>
        <w:t>2</w:t>
      </w:r>
      <w:r w:rsidR="002827E4">
        <w:rPr>
          <w:sz w:val="24"/>
          <w:lang w:eastAsia="zh-CN"/>
        </w:rPr>
        <w:t xml:space="preserve"> unit ma</w:t>
      </w:r>
      <w:r w:rsidR="0082206F">
        <w:rPr>
          <w:sz w:val="24"/>
          <w:lang w:eastAsia="zh-CN"/>
        </w:rPr>
        <w:t>chine</w:t>
      </w:r>
      <w:r w:rsidR="00B86BCB">
        <w:rPr>
          <w:sz w:val="24"/>
          <w:lang w:eastAsia="zh-CN"/>
        </w:rPr>
        <w:t xml:space="preserve"> </w:t>
      </w:r>
      <w:r w:rsidR="00A56C2C">
        <w:rPr>
          <w:sz w:val="24"/>
          <w:lang w:eastAsia="zh-CN"/>
        </w:rPr>
        <w:t xml:space="preserve">from </w:t>
      </w:r>
      <w:r w:rsidR="000C3657">
        <w:rPr>
          <w:sz w:val="24"/>
          <w:lang w:eastAsia="zh-CN"/>
        </w:rPr>
        <w:t>lorry chassis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  <w:r w:rsidR="0028286D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87327A" w:rsidRDefault="00A56C2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2</w:t>
      </w:r>
      <w:r w:rsidR="0082206F">
        <w:rPr>
          <w:b/>
          <w:sz w:val="24"/>
          <w:szCs w:val="24"/>
          <w:lang w:eastAsia="zh-CN"/>
        </w:rPr>
        <w:t xml:space="preserve"> unit Power Master </w:t>
      </w:r>
    </w:p>
    <w:p w:rsidR="00540030" w:rsidRDefault="0082206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A56C2C">
        <w:rPr>
          <w:sz w:val="24"/>
          <w:szCs w:val="24"/>
          <w:lang w:eastAsia="zh-CN"/>
        </w:rPr>
        <w:t xml:space="preserve">3.7 x 2.2 x 1.6 </w:t>
      </w:r>
      <w:r w:rsidR="005266D7">
        <w:rPr>
          <w:sz w:val="24"/>
          <w:szCs w:val="24"/>
          <w:lang w:eastAsia="zh-CN"/>
        </w:rPr>
        <w:t>m</w:t>
      </w:r>
      <w:r w:rsidR="000C3657">
        <w:rPr>
          <w:b/>
          <w:sz w:val="24"/>
          <w:szCs w:val="24"/>
          <w:lang w:eastAsia="zh-CN"/>
        </w:rPr>
        <w:t xml:space="preserve"> </w:t>
      </w:r>
    </w:p>
    <w:p w:rsidR="00E11509" w:rsidRPr="005266D7" w:rsidRDefault="00A56C2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5</w:t>
      </w:r>
      <w:r w:rsidR="00A2485B">
        <w:rPr>
          <w:sz w:val="24"/>
          <w:szCs w:val="24"/>
          <w:lang w:eastAsia="zh-CN"/>
        </w:rPr>
        <w:t>00 kg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8220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84417">
        <w:rPr>
          <w:sz w:val="24"/>
          <w:lang w:eastAsia="zh-CN"/>
        </w:rPr>
        <w:t>7/09/21</w:t>
      </w:r>
      <w:r w:rsidR="00A56C2C">
        <w:rPr>
          <w:sz w:val="24"/>
          <w:lang w:eastAsia="zh-CN"/>
        </w:rPr>
        <w:t xml:space="preserve"> (Friday) </w:t>
      </w:r>
    </w:p>
    <w:p w:rsidR="0028286D" w:rsidRDefault="002828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0F75C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Afternoon</w:t>
      </w:r>
      <w:r w:rsidR="00784417">
        <w:rPr>
          <w:bCs/>
          <w:sz w:val="24"/>
          <w:szCs w:val="24"/>
          <w:lang w:eastAsia="zh-CN"/>
        </w:rPr>
        <w:t xml:space="preserve"> schedule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40030" w:rsidP="00707B09">
      <w:pPr>
        <w:pStyle w:val="Heading4"/>
      </w:pPr>
      <w:r>
        <w:t>149 Gul Circle</w:t>
      </w:r>
    </w:p>
    <w:p w:rsidR="00707B09" w:rsidRPr="00707B09" w:rsidRDefault="0054003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 (S) Pte Ltd</w:t>
      </w:r>
    </w:p>
    <w:p w:rsidR="00684C71" w:rsidRDefault="00684C71">
      <w:pPr>
        <w:rPr>
          <w:lang w:eastAsia="zh-CN"/>
        </w:rPr>
      </w:pPr>
    </w:p>
    <w:p w:rsidR="00B24AFC" w:rsidRPr="00784417" w:rsidRDefault="00F176B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  <w:r w:rsidR="00B24AFC">
        <w:rPr>
          <w:sz w:val="24"/>
          <w:lang w:eastAsia="zh-CN"/>
        </w:rPr>
        <w:t xml:space="preserve"> </w:t>
      </w:r>
    </w:p>
    <w:p w:rsidR="00707B09" w:rsidRDefault="000C36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:rsidR="00684C71" w:rsidRDefault="007844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B24AFC" w:rsidRDefault="000C36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C3657" w:rsidRDefault="000C36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plate (to lay out for epoxy floor protection)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B86BCB">
        <w:rPr>
          <w:sz w:val="24"/>
          <w:lang w:eastAsia="zh-CN"/>
        </w:rPr>
        <w:t xml:space="preserve"> and route to machine location</w:t>
      </w:r>
    </w:p>
    <w:p w:rsidR="00A2485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B24AFC" w:rsidRDefault="00B24AF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2485B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817B04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B1FFC" w:rsidRDefault="00EB1FF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07E36" w:rsidRDefault="00307E36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A2485B" w:rsidRPr="005378F3" w:rsidRDefault="006175E6" w:rsidP="005378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5378F3">
        <w:rPr>
          <w:sz w:val="24"/>
          <w:lang w:eastAsia="zh-CN"/>
        </w:rPr>
        <w:t xml:space="preserve"> at designated unloading area</w:t>
      </w:r>
    </w:p>
    <w:p w:rsidR="00EB1FFC" w:rsidRDefault="00EB1FFC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one end of sling to crane hook a</w:t>
      </w:r>
      <w:r w:rsidR="00A56C2C">
        <w:rPr>
          <w:sz w:val="24"/>
          <w:lang w:eastAsia="zh-CN"/>
        </w:rPr>
        <w:t>nd secured another end onto machine</w:t>
      </w:r>
      <w:r>
        <w:rPr>
          <w:sz w:val="24"/>
          <w:lang w:eastAsia="zh-CN"/>
        </w:rPr>
        <w:t xml:space="preserve"> to be lifted</w:t>
      </w:r>
    </w:p>
    <w:p w:rsidR="00EB1FFC" w:rsidRDefault="00EB1FFC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2827E4" w:rsidRPr="00EB1FFC" w:rsidRDefault="00EB1FFC" w:rsidP="00EB1FF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</w:t>
      </w:r>
      <w:r w:rsidR="00A56C2C">
        <w:rPr>
          <w:sz w:val="24"/>
          <w:lang w:eastAsia="zh-CN"/>
        </w:rPr>
        <w:t xml:space="preserve"> down machine from l</w:t>
      </w:r>
      <w:r w:rsidR="005378F3">
        <w:rPr>
          <w:sz w:val="24"/>
          <w:lang w:eastAsia="zh-CN"/>
        </w:rPr>
        <w:t>orry chassis</w:t>
      </w:r>
      <w:r>
        <w:rPr>
          <w:sz w:val="24"/>
          <w:lang w:eastAsia="zh-CN"/>
        </w:rPr>
        <w:t xml:space="preserve"> to the ground </w:t>
      </w:r>
    </w:p>
    <w:p w:rsidR="00E9120A" w:rsidRDefault="00817B04" w:rsidP="005400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near door entrance</w:t>
      </w:r>
    </w:p>
    <w:p w:rsidR="00A2485B" w:rsidRPr="00540030" w:rsidRDefault="00A2485B" w:rsidP="005400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540030">
        <w:rPr>
          <w:sz w:val="24"/>
          <w:lang w:eastAsia="zh-CN"/>
        </w:rPr>
        <w:t>rollers</w:t>
      </w:r>
      <w:r w:rsidR="00431476" w:rsidRPr="002827E4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under machine </w:t>
      </w:r>
      <w:r w:rsidR="00EB1FFC">
        <w:rPr>
          <w:sz w:val="24"/>
          <w:lang w:eastAsia="zh-CN"/>
        </w:rPr>
        <w:t>bed</w:t>
      </w:r>
    </w:p>
    <w:p w:rsidR="00684C71" w:rsidRPr="00A56C2C" w:rsidRDefault="002827E4" w:rsidP="00A56C2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production area</w:t>
      </w:r>
    </w:p>
    <w:p w:rsidR="00540030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540030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A2485B">
        <w:rPr>
          <w:sz w:val="24"/>
          <w:lang w:eastAsia="zh-CN"/>
        </w:rPr>
        <w:t xml:space="preserve"> machine from rollers</w:t>
      </w:r>
      <w:r>
        <w:rPr>
          <w:sz w:val="24"/>
          <w:lang w:eastAsia="zh-CN"/>
        </w:rPr>
        <w:t xml:space="preserve"> </w:t>
      </w:r>
      <w:r w:rsidR="00784417">
        <w:rPr>
          <w:sz w:val="24"/>
          <w:lang w:eastAsia="zh-CN"/>
        </w:rPr>
        <w:t xml:space="preserve">and insert levelling pad under machine bed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A56C2C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bookmarkStart w:id="0" w:name="_GoBack"/>
      <w:bookmarkEnd w:id="0"/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46BE" w:rsidRDefault="00A146BE">
      <w:r>
        <w:separator/>
      </w:r>
    </w:p>
  </w:endnote>
  <w:endnote w:type="continuationSeparator" w:id="0">
    <w:p w:rsidR="00A146BE" w:rsidRDefault="00A14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56C2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56C2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46BE" w:rsidRDefault="00A146BE">
      <w:r>
        <w:separator/>
      </w:r>
    </w:p>
  </w:footnote>
  <w:footnote w:type="continuationSeparator" w:id="0">
    <w:p w:rsidR="00A146BE" w:rsidRDefault="00A146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146B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146B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311E"/>
    <w:rsid w:val="000C3657"/>
    <w:rsid w:val="000C46C5"/>
    <w:rsid w:val="000F75CD"/>
    <w:rsid w:val="0013658B"/>
    <w:rsid w:val="001A07FF"/>
    <w:rsid w:val="00205704"/>
    <w:rsid w:val="0024345A"/>
    <w:rsid w:val="002639C1"/>
    <w:rsid w:val="002827E4"/>
    <w:rsid w:val="0028286D"/>
    <w:rsid w:val="00294E87"/>
    <w:rsid w:val="0030061F"/>
    <w:rsid w:val="00307E36"/>
    <w:rsid w:val="00356D62"/>
    <w:rsid w:val="00370D03"/>
    <w:rsid w:val="003E5316"/>
    <w:rsid w:val="00424CAC"/>
    <w:rsid w:val="00425424"/>
    <w:rsid w:val="00431476"/>
    <w:rsid w:val="00512C02"/>
    <w:rsid w:val="005266D7"/>
    <w:rsid w:val="005378F3"/>
    <w:rsid w:val="00540030"/>
    <w:rsid w:val="00581E01"/>
    <w:rsid w:val="005B6F6D"/>
    <w:rsid w:val="006175E6"/>
    <w:rsid w:val="0063389C"/>
    <w:rsid w:val="00650F89"/>
    <w:rsid w:val="00684C71"/>
    <w:rsid w:val="00685287"/>
    <w:rsid w:val="006B6525"/>
    <w:rsid w:val="00707B09"/>
    <w:rsid w:val="0071192F"/>
    <w:rsid w:val="007176D0"/>
    <w:rsid w:val="00767049"/>
    <w:rsid w:val="00784417"/>
    <w:rsid w:val="007E7225"/>
    <w:rsid w:val="00805829"/>
    <w:rsid w:val="0081336E"/>
    <w:rsid w:val="00817B04"/>
    <w:rsid w:val="0082206F"/>
    <w:rsid w:val="00872D61"/>
    <w:rsid w:val="0087327A"/>
    <w:rsid w:val="008B11D4"/>
    <w:rsid w:val="008D1F25"/>
    <w:rsid w:val="008D3552"/>
    <w:rsid w:val="008E7C51"/>
    <w:rsid w:val="009366F9"/>
    <w:rsid w:val="00952F7F"/>
    <w:rsid w:val="00974940"/>
    <w:rsid w:val="009C1EC8"/>
    <w:rsid w:val="00A146BE"/>
    <w:rsid w:val="00A2485B"/>
    <w:rsid w:val="00A525B4"/>
    <w:rsid w:val="00A56C2C"/>
    <w:rsid w:val="00A64537"/>
    <w:rsid w:val="00A84FD6"/>
    <w:rsid w:val="00AE39C9"/>
    <w:rsid w:val="00B24AFC"/>
    <w:rsid w:val="00B60B22"/>
    <w:rsid w:val="00B70004"/>
    <w:rsid w:val="00B86BCB"/>
    <w:rsid w:val="00BE6B98"/>
    <w:rsid w:val="00C03437"/>
    <w:rsid w:val="00C32361"/>
    <w:rsid w:val="00C33FF4"/>
    <w:rsid w:val="00C8729C"/>
    <w:rsid w:val="00CA23BB"/>
    <w:rsid w:val="00CF5149"/>
    <w:rsid w:val="00CF6063"/>
    <w:rsid w:val="00DB001C"/>
    <w:rsid w:val="00E11509"/>
    <w:rsid w:val="00E9120A"/>
    <w:rsid w:val="00EB1FFC"/>
    <w:rsid w:val="00EC1A7D"/>
    <w:rsid w:val="00EC5435"/>
    <w:rsid w:val="00EE2B13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2020-04-13T01:06:00Z</cp:lastPrinted>
  <dcterms:created xsi:type="dcterms:W3CDTF">2021-09-08T01:59:00Z</dcterms:created>
  <dcterms:modified xsi:type="dcterms:W3CDTF">2021-09-10T02:28:00Z</dcterms:modified>
</cp:coreProperties>
</file>