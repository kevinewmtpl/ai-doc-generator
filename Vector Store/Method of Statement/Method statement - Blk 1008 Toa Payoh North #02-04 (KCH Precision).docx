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9F5E09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4043E0">
        <w:rPr>
          <w:sz w:val="24"/>
        </w:rPr>
        <w:t xml:space="preserve"> May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C1FAD" w:rsidRPr="00607033" w:rsidRDefault="000E0C97" w:rsidP="006C1F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4043E0">
        <w:rPr>
          <w:sz w:val="24"/>
          <w:lang w:eastAsia="zh-CN"/>
        </w:rPr>
        <w:t xml:space="preserve"> up 1 unit ‘Focaseiki’ CNC machine to 2</w:t>
      </w:r>
      <w:r w:rsidR="004043E0" w:rsidRPr="004043E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floor, </w:t>
      </w:r>
      <w:r w:rsidR="00FA580F">
        <w:rPr>
          <w:sz w:val="24"/>
          <w:lang w:eastAsia="zh-CN"/>
        </w:rPr>
        <w:t>lower down onto platform, insert pallet truck/rollers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 position into customer premise</w:t>
      </w:r>
      <w:r w:rsidR="00FA580F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607033" w:rsidRPr="004043E0" w:rsidRDefault="004043E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20/05/2017   -   09:30 am </w:t>
      </w:r>
    </w:p>
    <w:p w:rsidR="004043E0" w:rsidRDefault="004043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043E0">
      <w:pPr>
        <w:pStyle w:val="Heading4"/>
      </w:pPr>
      <w:r>
        <w:t>Blk 1008 Toa Payoh North #02-04/05</w:t>
      </w:r>
    </w:p>
    <w:p w:rsidR="00894879" w:rsidRPr="00894879" w:rsidRDefault="004043E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KCH Precision Engineering</w:t>
      </w:r>
      <w:r w:rsidR="006C1FAD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4043E0"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</w:t>
      </w:r>
    </w:p>
    <w:p w:rsidR="00856A59" w:rsidRDefault="004043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35 ton </w:t>
      </w:r>
      <w:r w:rsidR="00672CA0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4043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861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E0C97" w:rsidRDefault="00A723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4043E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4043E0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4043E0">
        <w:rPr>
          <w:sz w:val="24"/>
          <w:lang w:eastAsia="zh-CN"/>
        </w:rPr>
        <w:t>etent point and secured using 3</w:t>
      </w:r>
      <w:r w:rsidR="00672CA0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mobile</w:t>
      </w:r>
      <w:r w:rsidR="004043E0">
        <w:rPr>
          <w:sz w:val="24"/>
          <w:lang w:eastAsia="zh-CN"/>
        </w:rPr>
        <w:t>/lorry crane to hoist up machine to 2</w:t>
      </w:r>
      <w:r w:rsidR="004043E0" w:rsidRPr="004043E0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Pr="00A723A9" w:rsidRDefault="000E0C97" w:rsidP="00A723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DB8" w:rsidRDefault="00CF2DB8">
      <w:r>
        <w:separator/>
      </w:r>
    </w:p>
  </w:endnote>
  <w:endnote w:type="continuationSeparator" w:id="0">
    <w:p w:rsidR="00CF2DB8" w:rsidRDefault="00CF2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23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23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DB8" w:rsidRDefault="00CF2DB8">
      <w:r>
        <w:separator/>
      </w:r>
    </w:p>
  </w:footnote>
  <w:footnote w:type="continuationSeparator" w:id="0">
    <w:p w:rsidR="00CF2DB8" w:rsidRDefault="00CF2D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F2D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F2DB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BC06E5B"/>
    <w:multiLevelType w:val="hybridMultilevel"/>
    <w:tmpl w:val="6B900D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E28DF"/>
    <w:multiLevelType w:val="hybridMultilevel"/>
    <w:tmpl w:val="CD526D6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0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281171"/>
    <w:rsid w:val="002D0161"/>
    <w:rsid w:val="002E007D"/>
    <w:rsid w:val="002F4DDD"/>
    <w:rsid w:val="00380264"/>
    <w:rsid w:val="0038611E"/>
    <w:rsid w:val="004043E0"/>
    <w:rsid w:val="004913AB"/>
    <w:rsid w:val="00491CDF"/>
    <w:rsid w:val="00500442"/>
    <w:rsid w:val="0052116C"/>
    <w:rsid w:val="005B37F5"/>
    <w:rsid w:val="005C329E"/>
    <w:rsid w:val="00607033"/>
    <w:rsid w:val="00607F44"/>
    <w:rsid w:val="00664E02"/>
    <w:rsid w:val="00672CA0"/>
    <w:rsid w:val="006C1FAD"/>
    <w:rsid w:val="006F5A8E"/>
    <w:rsid w:val="00701B5C"/>
    <w:rsid w:val="00722A7B"/>
    <w:rsid w:val="007276CD"/>
    <w:rsid w:val="007D3772"/>
    <w:rsid w:val="008555AC"/>
    <w:rsid w:val="00856A59"/>
    <w:rsid w:val="00894879"/>
    <w:rsid w:val="00902F17"/>
    <w:rsid w:val="00966F5B"/>
    <w:rsid w:val="00980AC3"/>
    <w:rsid w:val="009F5E09"/>
    <w:rsid w:val="00A10F11"/>
    <w:rsid w:val="00A723A9"/>
    <w:rsid w:val="00AE1FC9"/>
    <w:rsid w:val="00B21972"/>
    <w:rsid w:val="00B56650"/>
    <w:rsid w:val="00B57912"/>
    <w:rsid w:val="00B7163D"/>
    <w:rsid w:val="00B7239B"/>
    <w:rsid w:val="00C3785C"/>
    <w:rsid w:val="00C44C52"/>
    <w:rsid w:val="00CD4486"/>
    <w:rsid w:val="00CF2DB8"/>
    <w:rsid w:val="00D00F22"/>
    <w:rsid w:val="00D83EFC"/>
    <w:rsid w:val="00D856F6"/>
    <w:rsid w:val="00DF225D"/>
    <w:rsid w:val="00E70F6C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2017-05-04T02:02:00Z</cp:lastPrinted>
  <dcterms:created xsi:type="dcterms:W3CDTF">2017-05-02T02:44:00Z</dcterms:created>
  <dcterms:modified xsi:type="dcterms:W3CDTF">2017-05-04T02:02:00Z</dcterms:modified>
</cp:coreProperties>
</file>