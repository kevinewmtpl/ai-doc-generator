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3E66E8">
      <w:pPr>
        <w:rPr>
          <w:sz w:val="24"/>
          <w:lang w:eastAsia="zh-CN"/>
        </w:rPr>
      </w:pPr>
      <w:r>
        <w:rPr>
          <w:sz w:val="24"/>
        </w:rPr>
        <w:t>Date: 20</w:t>
      </w:r>
      <w:r w:rsidRPr="003E66E8">
        <w:rPr>
          <w:sz w:val="24"/>
          <w:vertAlign w:val="superscript"/>
        </w:rPr>
        <w:t>th</w:t>
      </w:r>
      <w:r w:rsidR="00017D95">
        <w:rPr>
          <w:sz w:val="24"/>
        </w:rPr>
        <w:t xml:space="preserve"> Dec</w:t>
      </w:r>
      <w:r w:rsidR="00D146A2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6A1BF1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146A2">
        <w:rPr>
          <w:sz w:val="24"/>
          <w:lang w:eastAsia="zh-CN"/>
        </w:rPr>
        <w:t xml:space="preserve"> unload </w:t>
      </w:r>
      <w:r w:rsidR="00613673">
        <w:rPr>
          <w:sz w:val="24"/>
          <w:lang w:eastAsia="zh-CN"/>
        </w:rPr>
        <w:t>1 unit</w:t>
      </w:r>
      <w:r w:rsidR="006A1BF1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machine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 xml:space="preserve">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017D95">
        <w:rPr>
          <w:sz w:val="24"/>
          <w:lang w:eastAsia="zh-CN"/>
        </w:rPr>
        <w:t xml:space="preserve"> into factory premise</w:t>
      </w:r>
    </w:p>
    <w:p w:rsid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3673" w:rsidRDefault="0061367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146A2" w:rsidRDefault="00D146A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machine </w:t>
      </w:r>
    </w:p>
    <w:p w:rsidR="00613673" w:rsidRDefault="003E66E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160 x 96 x 190</w:t>
      </w:r>
      <w:r w:rsidR="00613673">
        <w:rPr>
          <w:b/>
          <w:sz w:val="24"/>
          <w:szCs w:val="24"/>
          <w:lang w:eastAsia="zh-CN"/>
        </w:rPr>
        <w:t xml:space="preserve"> cm </w:t>
      </w:r>
    </w:p>
    <w:p w:rsidR="00613673" w:rsidRDefault="003E66E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15</w:t>
      </w:r>
      <w:r w:rsidR="00613673">
        <w:rPr>
          <w:b/>
          <w:sz w:val="24"/>
          <w:szCs w:val="24"/>
          <w:lang w:eastAsia="zh-CN"/>
        </w:rPr>
        <w:t xml:space="preserve">0 kg </w:t>
      </w:r>
    </w:p>
    <w:p w:rsidR="00613673" w:rsidRPr="00613673" w:rsidRDefault="006136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E0B75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175E6" w:rsidRPr="00D867EE" w:rsidRDefault="003E66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017D95">
        <w:rPr>
          <w:sz w:val="24"/>
          <w:lang w:eastAsia="zh-CN"/>
        </w:rPr>
        <w:t>3/12</w:t>
      </w:r>
      <w:r w:rsidR="00D146A2">
        <w:rPr>
          <w:sz w:val="24"/>
          <w:lang w:eastAsia="zh-CN"/>
        </w:rPr>
        <w:t>/21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146A2" w:rsidRDefault="00D146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D146A2" w:rsidRPr="00D146A2" w:rsidRDefault="00017D9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11:00 am  </w:t>
      </w:r>
    </w:p>
    <w:p w:rsidR="00D146A2" w:rsidRDefault="00D146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867EE" w:rsidP="00707B09">
      <w:pPr>
        <w:pStyle w:val="Heading4"/>
      </w:pPr>
      <w:r>
        <w:t xml:space="preserve">8 Tractor Rd </w:t>
      </w:r>
    </w:p>
    <w:p w:rsidR="00707B09" w:rsidRPr="00707B09" w:rsidRDefault="00D867E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 Pte Ltd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867EE" w:rsidRDefault="00D146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D146A2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machine hoisting point</w:t>
      </w:r>
    </w:p>
    <w:p w:rsidR="002827E4" w:rsidRPr="00323AC6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from lorry chassis</w:t>
      </w:r>
      <w:r w:rsidR="006A1BF1">
        <w:rPr>
          <w:sz w:val="24"/>
          <w:lang w:eastAsia="zh-CN"/>
        </w:rPr>
        <w:t xml:space="preserve"> to the ground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3E66E8">
        <w:rPr>
          <w:sz w:val="24"/>
          <w:lang w:eastAsia="zh-CN"/>
        </w:rPr>
        <w:t>rt machine into premise</w:t>
      </w:r>
      <w:bookmarkStart w:id="0" w:name="_GoBack"/>
      <w:bookmarkEnd w:id="0"/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84C71" w:rsidRPr="00D146A2" w:rsidRDefault="0081336E" w:rsidP="00D146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4FA9" w:rsidRDefault="008C4FA9">
      <w:r>
        <w:separator/>
      </w:r>
    </w:p>
  </w:endnote>
  <w:endnote w:type="continuationSeparator" w:id="0">
    <w:p w:rsidR="008C4FA9" w:rsidRDefault="008C4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E66E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E66E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4FA9" w:rsidRDefault="008C4FA9">
      <w:r>
        <w:separator/>
      </w:r>
    </w:p>
  </w:footnote>
  <w:footnote w:type="continuationSeparator" w:id="0">
    <w:p w:rsidR="008C4FA9" w:rsidRDefault="008C4F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C4FA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8C4FA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17D95"/>
    <w:rsid w:val="000548E8"/>
    <w:rsid w:val="00076C95"/>
    <w:rsid w:val="000801A2"/>
    <w:rsid w:val="00080409"/>
    <w:rsid w:val="000C46C5"/>
    <w:rsid w:val="00167E29"/>
    <w:rsid w:val="001A07FF"/>
    <w:rsid w:val="001B0700"/>
    <w:rsid w:val="00205704"/>
    <w:rsid w:val="0023167F"/>
    <w:rsid w:val="00277DE3"/>
    <w:rsid w:val="002827E4"/>
    <w:rsid w:val="00282A49"/>
    <w:rsid w:val="00294E87"/>
    <w:rsid w:val="0030061F"/>
    <w:rsid w:val="00323AC6"/>
    <w:rsid w:val="00370D03"/>
    <w:rsid w:val="00377D90"/>
    <w:rsid w:val="003A23C4"/>
    <w:rsid w:val="003B7808"/>
    <w:rsid w:val="003E0B75"/>
    <w:rsid w:val="003E66E8"/>
    <w:rsid w:val="00423E1F"/>
    <w:rsid w:val="00425424"/>
    <w:rsid w:val="00431476"/>
    <w:rsid w:val="004505C9"/>
    <w:rsid w:val="00460228"/>
    <w:rsid w:val="0046074D"/>
    <w:rsid w:val="004D3F2D"/>
    <w:rsid w:val="004F2A5F"/>
    <w:rsid w:val="004F7E97"/>
    <w:rsid w:val="00512C02"/>
    <w:rsid w:val="00613673"/>
    <w:rsid w:val="006175E6"/>
    <w:rsid w:val="0063389C"/>
    <w:rsid w:val="00684C71"/>
    <w:rsid w:val="00685287"/>
    <w:rsid w:val="006A1BF1"/>
    <w:rsid w:val="006B6525"/>
    <w:rsid w:val="006D0C32"/>
    <w:rsid w:val="006E7336"/>
    <w:rsid w:val="006E7732"/>
    <w:rsid w:val="00700852"/>
    <w:rsid w:val="00707B09"/>
    <w:rsid w:val="00716744"/>
    <w:rsid w:val="0073591C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B11D4"/>
    <w:rsid w:val="008C4FA9"/>
    <w:rsid w:val="008D1F25"/>
    <w:rsid w:val="008D3552"/>
    <w:rsid w:val="008D63D1"/>
    <w:rsid w:val="00952F7F"/>
    <w:rsid w:val="009543DF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8729C"/>
    <w:rsid w:val="00CA23BB"/>
    <w:rsid w:val="00CA53A8"/>
    <w:rsid w:val="00CE3332"/>
    <w:rsid w:val="00CF5149"/>
    <w:rsid w:val="00CF6063"/>
    <w:rsid w:val="00D01FC8"/>
    <w:rsid w:val="00D146A2"/>
    <w:rsid w:val="00D867EE"/>
    <w:rsid w:val="00DB001C"/>
    <w:rsid w:val="00DC00B2"/>
    <w:rsid w:val="00DF41DB"/>
    <w:rsid w:val="00E9120A"/>
    <w:rsid w:val="00EC1A7D"/>
    <w:rsid w:val="00EE231A"/>
    <w:rsid w:val="00F176B3"/>
    <w:rsid w:val="00F3464B"/>
    <w:rsid w:val="00F85339"/>
    <w:rsid w:val="00F93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17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1946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13</cp:revision>
  <cp:lastPrinted>2021-12-01T05:35:00Z</cp:lastPrinted>
  <dcterms:created xsi:type="dcterms:W3CDTF">2021-11-05T00:37:00Z</dcterms:created>
  <dcterms:modified xsi:type="dcterms:W3CDTF">2021-12-20T08:00:00Z</dcterms:modified>
</cp:coreProperties>
</file>