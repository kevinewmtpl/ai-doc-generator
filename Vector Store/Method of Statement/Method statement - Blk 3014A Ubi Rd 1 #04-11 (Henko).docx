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A51FC">
      <w:pPr>
        <w:rPr>
          <w:sz w:val="24"/>
          <w:lang w:eastAsia="zh-CN"/>
        </w:rPr>
      </w:pPr>
      <w:r>
        <w:rPr>
          <w:sz w:val="24"/>
        </w:rPr>
        <w:t>Date: 17</w:t>
      </w:r>
      <w:r w:rsidRPr="002A51FC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B08B5">
        <w:rPr>
          <w:sz w:val="24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1B08B5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</w:t>
      </w:r>
      <w:r w:rsidR="002A51FC">
        <w:rPr>
          <w:sz w:val="24"/>
          <w:lang w:eastAsia="zh-CN"/>
        </w:rPr>
        <w:t xml:space="preserve"> up on</w:t>
      </w:r>
      <w:r>
        <w:rPr>
          <w:sz w:val="24"/>
          <w:lang w:eastAsia="zh-CN"/>
        </w:rPr>
        <w:t xml:space="preserve">e </w:t>
      </w:r>
      <w:r w:rsidR="002A51FC">
        <w:rPr>
          <w:sz w:val="24"/>
          <w:lang w:eastAsia="zh-CN"/>
        </w:rPr>
        <w:t xml:space="preserve">unit Bar Feeder </w:t>
      </w:r>
      <w:r>
        <w:rPr>
          <w:sz w:val="24"/>
          <w:lang w:eastAsia="zh-CN"/>
        </w:rPr>
        <w:t>to 4</w:t>
      </w:r>
      <w:r w:rsidRPr="001B08B5">
        <w:rPr>
          <w:sz w:val="24"/>
          <w:vertAlign w:val="superscript"/>
          <w:lang w:eastAsia="zh-CN"/>
        </w:rPr>
        <w:t>th</w:t>
      </w:r>
      <w:r w:rsidR="008C0E4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0E503C">
        <w:rPr>
          <w:sz w:val="24"/>
          <w:lang w:eastAsia="zh-CN"/>
        </w:rPr>
        <w:t>or by using</w:t>
      </w:r>
      <w:r w:rsidR="002A51F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crane</w:t>
      </w:r>
    </w:p>
    <w:p w:rsidR="001B08B5" w:rsidRDefault="002A51FC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unload at loading bay </w:t>
      </w:r>
      <w:r w:rsidR="000E503C">
        <w:rPr>
          <w:sz w:val="24"/>
          <w:lang w:eastAsia="zh-CN"/>
        </w:rPr>
        <w:t>4 unit</w:t>
      </w:r>
      <w:r>
        <w:rPr>
          <w:sz w:val="24"/>
          <w:lang w:eastAsia="zh-CN"/>
        </w:rPr>
        <w:t xml:space="preserve"> machine, rack, cabinet and estimate 30 pallet</w:t>
      </w:r>
      <w:r w:rsidR="001B08B5">
        <w:rPr>
          <w:sz w:val="24"/>
          <w:lang w:eastAsia="zh-CN"/>
        </w:rPr>
        <w:t xml:space="preserve"> f</w:t>
      </w:r>
      <w:r>
        <w:rPr>
          <w:sz w:val="24"/>
          <w:lang w:eastAsia="zh-CN"/>
        </w:rPr>
        <w:t>rom lorry chassis</w:t>
      </w:r>
      <w:r w:rsidR="001B08B5">
        <w:rPr>
          <w:sz w:val="24"/>
          <w:lang w:eastAsia="zh-CN"/>
        </w:rPr>
        <w:t>, shift and position to 4</w:t>
      </w:r>
      <w:r w:rsidR="001B08B5" w:rsidRPr="001B08B5">
        <w:rPr>
          <w:sz w:val="24"/>
          <w:vertAlign w:val="superscript"/>
          <w:lang w:eastAsia="zh-CN"/>
        </w:rPr>
        <w:t>th</w:t>
      </w:r>
      <w:r w:rsidR="001B08B5">
        <w:rPr>
          <w:sz w:val="24"/>
          <w:lang w:eastAsia="zh-CN"/>
        </w:rPr>
        <w:t xml:space="preserve"> floor via cargo lift</w:t>
      </w:r>
    </w:p>
    <w:p w:rsidR="001B08B5" w:rsidRPr="00B57912" w:rsidRDefault="001B08B5" w:rsidP="001B08B5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9358D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2A51F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  <w:bookmarkStart w:id="0" w:name="_GoBack"/>
      <w:bookmarkEnd w:id="0"/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58D5" w:rsidRDefault="009358D5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9358D5" w:rsidRPr="009358D5" w:rsidRDefault="000E503C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E503C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#04-11</w:t>
      </w:r>
    </w:p>
    <w:p w:rsidR="00894879" w:rsidRPr="00894879" w:rsidRDefault="000E503C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Henko</w:t>
      </w:r>
      <w:proofErr w:type="spellEnd"/>
      <w:r>
        <w:rPr>
          <w:sz w:val="24"/>
          <w:szCs w:val="24"/>
          <w:lang w:eastAsia="zh-CN"/>
        </w:rPr>
        <w:t xml:space="preserve"> Machine Tools</w:t>
      </w:r>
      <w:r w:rsidR="006F5A8E">
        <w:rPr>
          <w:sz w:val="24"/>
          <w:szCs w:val="24"/>
          <w:lang w:eastAsia="zh-CN"/>
        </w:rPr>
        <w:t xml:space="preserve"> </w:t>
      </w:r>
      <w:proofErr w:type="spellStart"/>
      <w:r w:rsidR="00C96DE5">
        <w:rPr>
          <w:sz w:val="24"/>
          <w:szCs w:val="24"/>
          <w:lang w:eastAsia="zh-CN"/>
        </w:rPr>
        <w:t>Pte</w:t>
      </w:r>
      <w:proofErr w:type="spellEnd"/>
      <w:r w:rsidR="00C96DE5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B21972">
        <w:rPr>
          <w:sz w:val="24"/>
          <w:lang w:eastAsia="zh-CN"/>
        </w:rPr>
        <w:t xml:space="preserve">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0E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A51FC">
        <w:rPr>
          <w:sz w:val="24"/>
          <w:lang w:eastAsia="zh-CN"/>
        </w:rPr>
        <w:t xml:space="preserve"> x </w:t>
      </w:r>
      <w:r w:rsidR="00672CA0">
        <w:rPr>
          <w:sz w:val="24"/>
          <w:lang w:eastAsia="zh-CN"/>
        </w:rPr>
        <w:t>lorry crane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0E503C">
        <w:rPr>
          <w:sz w:val="24"/>
          <w:lang w:eastAsia="zh-CN"/>
        </w:rPr>
        <w:t>ruck</w:t>
      </w:r>
    </w:p>
    <w:p w:rsidR="000E0C97" w:rsidRDefault="001E1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E503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B73CD" w:rsidRDefault="004B73C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C71ED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C71ED">
        <w:rPr>
          <w:sz w:val="24"/>
          <w:lang w:eastAsia="zh-CN"/>
        </w:rPr>
        <w:t>or, rigger, signalman and 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9358D5" w:rsidRDefault="009358D5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9C71ED">
        <w:rPr>
          <w:sz w:val="24"/>
          <w:lang w:eastAsia="zh-CN"/>
        </w:rPr>
        <w:t xml:space="preserve">safety </w:t>
      </w:r>
      <w:r w:rsidR="009C71ED">
        <w:rPr>
          <w:rFonts w:hint="eastAsia"/>
          <w:sz w:val="24"/>
          <w:lang w:eastAsia="zh-CN"/>
        </w:rPr>
        <w:t>helmet, safety harness</w:t>
      </w:r>
      <w:r w:rsidR="009C71ED">
        <w:rPr>
          <w:sz w:val="24"/>
          <w:lang w:eastAsia="zh-CN"/>
        </w:rPr>
        <w:t>)</w:t>
      </w:r>
      <w:r w:rsidR="009C71ED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9C71ED">
        <w:t>.</w:t>
      </w:r>
      <w:r w:rsidR="00B7163D">
        <w:rPr>
          <w:rFonts w:hint="eastAsia"/>
        </w:rPr>
        <w:t>O</w:t>
      </w:r>
      <w:r w:rsidR="009C71E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9C71ED" w:rsidRDefault="000E0C97" w:rsidP="009C71E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4B73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83EFC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4B73CD" w:rsidRDefault="004B73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bar feeder hoisting point and secured onto crane hook</w:t>
      </w:r>
    </w:p>
    <w:p w:rsidR="004B73CD" w:rsidRDefault="004B73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bar feeder to 4</w:t>
      </w:r>
      <w:r w:rsidRPr="004B73C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4B73CD" w:rsidRDefault="004B73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bar feeder at 4</w:t>
      </w:r>
      <w:r w:rsidRPr="004B73C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</w:t>
      </w:r>
    </w:p>
    <w:p w:rsidR="004B73CD" w:rsidRDefault="004B73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bar feeder stand</w:t>
      </w:r>
    </w:p>
    <w:p w:rsidR="004B73CD" w:rsidRDefault="004B73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premise</w:t>
      </w:r>
    </w:p>
    <w:p w:rsidR="000E0C97" w:rsidRPr="004B73CD" w:rsidRDefault="000E0C97" w:rsidP="004B73C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B73CD">
        <w:rPr>
          <w:sz w:val="24"/>
          <w:lang w:eastAsia="zh-CN"/>
        </w:rPr>
        <w:t>Once job complete, team leader will instruct the team to perform proper housekeeping</w:t>
      </w:r>
      <w:r w:rsidR="00EC0AFE" w:rsidRPr="004B73CD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3E0A90" w:rsidRDefault="003E0A90" w:rsidP="0052116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E0A90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E0A90">
        <w:rPr>
          <w:sz w:val="24"/>
          <w:lang w:eastAsia="zh-CN"/>
        </w:rPr>
        <w:t>MOS subject to change by supervisor/lifting supervisor on site</w:t>
      </w:r>
    </w:p>
    <w:p w:rsidR="003E0A90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944" w:rsidRDefault="00D93944">
      <w:r>
        <w:separator/>
      </w:r>
    </w:p>
  </w:endnote>
  <w:endnote w:type="continuationSeparator" w:id="0">
    <w:p w:rsidR="00D93944" w:rsidRDefault="00D93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73C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73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944" w:rsidRDefault="00D93944">
      <w:r>
        <w:separator/>
      </w:r>
    </w:p>
  </w:footnote>
  <w:footnote w:type="continuationSeparator" w:id="0">
    <w:p w:rsidR="00D93944" w:rsidRDefault="00D939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B73C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4B73C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F17E5"/>
    <w:multiLevelType w:val="hybridMultilevel"/>
    <w:tmpl w:val="174C109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0E503C"/>
    <w:rsid w:val="001A3D96"/>
    <w:rsid w:val="001B08B5"/>
    <w:rsid w:val="001E1F97"/>
    <w:rsid w:val="001E45C8"/>
    <w:rsid w:val="00281171"/>
    <w:rsid w:val="002A51FC"/>
    <w:rsid w:val="002D0161"/>
    <w:rsid w:val="002E007D"/>
    <w:rsid w:val="002F4DDD"/>
    <w:rsid w:val="00380264"/>
    <w:rsid w:val="0038611E"/>
    <w:rsid w:val="003E0A90"/>
    <w:rsid w:val="004913AB"/>
    <w:rsid w:val="00491CDF"/>
    <w:rsid w:val="004B73CD"/>
    <w:rsid w:val="00500442"/>
    <w:rsid w:val="0052116C"/>
    <w:rsid w:val="005A1F43"/>
    <w:rsid w:val="005B368A"/>
    <w:rsid w:val="005B4B5E"/>
    <w:rsid w:val="005C329E"/>
    <w:rsid w:val="00607F44"/>
    <w:rsid w:val="00664E02"/>
    <w:rsid w:val="00672CA0"/>
    <w:rsid w:val="006F5A8E"/>
    <w:rsid w:val="00701B5C"/>
    <w:rsid w:val="00722A7B"/>
    <w:rsid w:val="007276CD"/>
    <w:rsid w:val="007B51BD"/>
    <w:rsid w:val="007D3772"/>
    <w:rsid w:val="008555AC"/>
    <w:rsid w:val="00894879"/>
    <w:rsid w:val="008C0E41"/>
    <w:rsid w:val="00902F17"/>
    <w:rsid w:val="009358D5"/>
    <w:rsid w:val="00966F5B"/>
    <w:rsid w:val="00980AC3"/>
    <w:rsid w:val="009A7BDD"/>
    <w:rsid w:val="009C71ED"/>
    <w:rsid w:val="009E20E6"/>
    <w:rsid w:val="009E3DD0"/>
    <w:rsid w:val="00A10F11"/>
    <w:rsid w:val="00B21972"/>
    <w:rsid w:val="00B56650"/>
    <w:rsid w:val="00B57912"/>
    <w:rsid w:val="00B7163D"/>
    <w:rsid w:val="00B7239B"/>
    <w:rsid w:val="00C3785C"/>
    <w:rsid w:val="00C44C52"/>
    <w:rsid w:val="00C96DE5"/>
    <w:rsid w:val="00CD4486"/>
    <w:rsid w:val="00D00F22"/>
    <w:rsid w:val="00D83EFC"/>
    <w:rsid w:val="00D856F6"/>
    <w:rsid w:val="00D93944"/>
    <w:rsid w:val="00DF225D"/>
    <w:rsid w:val="00E70F6C"/>
    <w:rsid w:val="00E97C62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320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2018-07-25T08:32:00Z</cp:lastPrinted>
  <dcterms:created xsi:type="dcterms:W3CDTF">2018-08-16T08:58:00Z</dcterms:created>
  <dcterms:modified xsi:type="dcterms:W3CDTF">2018-08-16T08:58:00Z</dcterms:modified>
</cp:coreProperties>
</file>