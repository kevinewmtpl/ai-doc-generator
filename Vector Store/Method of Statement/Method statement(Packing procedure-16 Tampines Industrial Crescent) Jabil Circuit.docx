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1171C" w:rsidRDefault="0061171C">
      <w:pPr>
        <w:rPr>
          <w:sz w:val="24"/>
        </w:rPr>
      </w:pPr>
    </w:p>
    <w:p w:rsidR="00EE527F" w:rsidRDefault="0061171C">
      <w:pPr>
        <w:rPr>
          <w:sz w:val="24"/>
          <w:lang w:eastAsia="zh-CN"/>
        </w:rPr>
      </w:pPr>
      <w:r>
        <w:rPr>
          <w:sz w:val="24"/>
        </w:rPr>
        <w:t>Date: 30</w:t>
      </w:r>
      <w:r w:rsidRPr="0061171C">
        <w:rPr>
          <w:sz w:val="24"/>
          <w:vertAlign w:val="superscript"/>
        </w:rPr>
        <w:t>th</w:t>
      </w:r>
      <w:r>
        <w:rPr>
          <w:sz w:val="24"/>
        </w:rPr>
        <w:t xml:space="preserve"> May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4205" w:rsidRDefault="001A79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vacuum pack 2 case</w:t>
      </w:r>
      <w:r w:rsidR="0017178D">
        <w:rPr>
          <w:sz w:val="24"/>
          <w:lang w:eastAsia="zh-CN"/>
        </w:rPr>
        <w:t xml:space="preserve"> at customer premise</w:t>
      </w:r>
      <w:bookmarkStart w:id="0" w:name="_GoBack"/>
      <w:bookmarkEnd w:id="0"/>
    </w:p>
    <w:p w:rsidR="0017178D" w:rsidRDefault="00171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7178D" w:rsidRDefault="0061171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  <w:r w:rsidR="0017178D">
        <w:rPr>
          <w:b/>
          <w:sz w:val="32"/>
          <w:szCs w:val="32"/>
          <w:u w:val="single"/>
          <w:lang w:eastAsia="zh-CN"/>
        </w:rPr>
        <w:t xml:space="preserve"> </w:t>
      </w:r>
    </w:p>
    <w:p w:rsidR="0061171C" w:rsidRDefault="0061171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Dyeing machine</w:t>
      </w:r>
    </w:p>
    <w:p w:rsidR="0017178D" w:rsidRDefault="0061171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95 x 60 x 90</w:t>
      </w:r>
      <w:r w:rsidR="0017178D">
        <w:rPr>
          <w:sz w:val="24"/>
          <w:szCs w:val="24"/>
          <w:lang w:eastAsia="zh-CN"/>
        </w:rPr>
        <w:t xml:space="preserve"> cm</w:t>
      </w:r>
      <w:r>
        <w:rPr>
          <w:sz w:val="24"/>
          <w:szCs w:val="24"/>
          <w:lang w:eastAsia="zh-CN"/>
        </w:rPr>
        <w:t xml:space="preserve"> / Wt: 250 kg</w:t>
      </w:r>
    </w:p>
    <w:p w:rsidR="001A7986" w:rsidRDefault="001A79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1171C" w:rsidRDefault="0061171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DM60 Reservoir</w:t>
      </w:r>
    </w:p>
    <w:p w:rsidR="0061171C" w:rsidRPr="0017178D" w:rsidRDefault="0061171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100 x 95 x 164 cm / Wt: 92 kg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1171C">
        <w:rPr>
          <w:b/>
          <w:bCs/>
          <w:sz w:val="32"/>
          <w:u w:val="single"/>
          <w:lang w:eastAsia="zh-CN"/>
        </w:rPr>
        <w:t xml:space="preserve"> o</w:t>
      </w:r>
      <w:r w:rsidR="001B6D1B">
        <w:rPr>
          <w:b/>
          <w:bCs/>
          <w:sz w:val="32"/>
          <w:u w:val="single"/>
          <w:lang w:eastAsia="zh-CN"/>
        </w:rPr>
        <w:t xml:space="preserve">f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1B6D1B" w:rsidRPr="00F72AC3" w:rsidRDefault="0061171C" w:rsidP="00B95137">
      <w:pPr>
        <w:rPr>
          <w:sz w:val="24"/>
          <w:lang w:eastAsia="zh-CN"/>
        </w:rPr>
      </w:pPr>
      <w:r>
        <w:rPr>
          <w:sz w:val="24"/>
          <w:lang w:eastAsia="zh-CN"/>
        </w:rPr>
        <w:t>02/06/22</w:t>
      </w:r>
    </w:p>
    <w:p w:rsidR="00B95137" w:rsidRDefault="00B95137" w:rsidP="00B95137">
      <w:pPr>
        <w:rPr>
          <w:sz w:val="24"/>
          <w:lang w:eastAsia="zh-CN"/>
        </w:rPr>
      </w:pPr>
    </w:p>
    <w:p w:rsidR="001B6D1B" w:rsidRDefault="0061171C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1B6D1B">
        <w:rPr>
          <w:b/>
          <w:sz w:val="32"/>
          <w:szCs w:val="32"/>
          <w:u w:val="single"/>
          <w:lang w:eastAsia="zh-CN"/>
        </w:rPr>
        <w:t>f Operation</w:t>
      </w:r>
    </w:p>
    <w:p w:rsidR="001B6D1B" w:rsidRDefault="0017178D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09:30 am 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17178D" w:rsidP="008254AB">
      <w:pPr>
        <w:pStyle w:val="Heading4"/>
      </w:pPr>
      <w:r>
        <w:t xml:space="preserve">16 Tampines Industrial Crescent  </w:t>
      </w:r>
    </w:p>
    <w:p w:rsidR="00EE527F" w:rsidRPr="0017178D" w:rsidRDefault="0017178D" w:rsidP="0017178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Jabil Circuit (S)</w:t>
      </w:r>
      <w:r w:rsidR="006A4F9C">
        <w:rPr>
          <w:sz w:val="24"/>
          <w:szCs w:val="24"/>
          <w:lang w:eastAsia="zh-CN"/>
        </w:rPr>
        <w:t xml:space="preserve"> P</w:t>
      </w:r>
      <w:r w:rsidR="00926AFA">
        <w:rPr>
          <w:sz w:val="24"/>
          <w:szCs w:val="24"/>
          <w:lang w:eastAsia="zh-CN"/>
        </w:rPr>
        <w:t xml:space="preserve">te </w:t>
      </w:r>
      <w:r w:rsidR="006A4F9C"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17178D" w:rsidRDefault="0017178D" w:rsidP="00F6058B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427B19" w:rsidRDefault="0017178D" w:rsidP="006117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</w:t>
      </w:r>
      <w:r w:rsidR="00427B19">
        <w:rPr>
          <w:sz w:val="24"/>
          <w:lang w:eastAsia="zh-CN"/>
        </w:rPr>
        <w:t>ploy manpower to site</w:t>
      </w:r>
    </w:p>
    <w:p w:rsidR="00427B19" w:rsidRDefault="00427B19" w:rsidP="006117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packing material at packing area </w:t>
      </w:r>
    </w:p>
    <w:p w:rsidR="00427B19" w:rsidRDefault="00427B19" w:rsidP="006117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61171C">
        <w:rPr>
          <w:sz w:val="24"/>
          <w:lang w:eastAsia="zh-CN"/>
        </w:rPr>
        <w:t>out machine</w:t>
      </w:r>
      <w:r>
        <w:rPr>
          <w:sz w:val="24"/>
          <w:lang w:eastAsia="zh-CN"/>
        </w:rPr>
        <w:t xml:space="preserve"> to packing area</w:t>
      </w:r>
    </w:p>
    <w:p w:rsidR="00CA4D90" w:rsidRPr="0017178D" w:rsidRDefault="00427B19" w:rsidP="006117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CD5A06">
        <w:rPr>
          <w:sz w:val="24"/>
          <w:lang w:eastAsia="zh-CN"/>
        </w:rPr>
        <w:t>battery lifter to l</w:t>
      </w:r>
      <w:r>
        <w:rPr>
          <w:sz w:val="24"/>
          <w:lang w:eastAsia="zh-CN"/>
        </w:rPr>
        <w:t>oad Powerbox onto wooden case</w:t>
      </w:r>
    </w:p>
    <w:p w:rsidR="00CA4D90" w:rsidRDefault="0061171C" w:rsidP="006117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</w:t>
      </w:r>
      <w:r w:rsidR="00CA4D90">
        <w:rPr>
          <w:sz w:val="24"/>
          <w:lang w:eastAsia="zh-CN"/>
        </w:rPr>
        <w:t xml:space="preserve"> to form a case     </w:t>
      </w:r>
    </w:p>
    <w:p w:rsidR="00217387" w:rsidRPr="00163257" w:rsidRDefault="00CA4D90" w:rsidP="006117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61171C">
        <w:rPr>
          <w:sz w:val="24"/>
          <w:lang w:eastAsia="zh-CN"/>
        </w:rPr>
        <w:t>load case onto cu</w:t>
      </w:r>
    </w:p>
    <w:p w:rsidR="00CA4D90" w:rsidRDefault="00EE527F" w:rsidP="006117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CA4D90" w:rsidP="006117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527F" w:rsidRPr="00A1692F">
        <w:rPr>
          <w:sz w:val="24"/>
          <w:lang w:eastAsia="zh-CN"/>
        </w:rPr>
        <w:t xml:space="preserve">ll </w:t>
      </w:r>
      <w:r w:rsidR="00CD5A06">
        <w:rPr>
          <w:sz w:val="24"/>
          <w:lang w:eastAsia="zh-CN"/>
        </w:rPr>
        <w:t xml:space="preserve">packing materials and </w:t>
      </w:r>
      <w:r w:rsidR="00EE527F" w:rsidRPr="00A1692F">
        <w:rPr>
          <w:sz w:val="24"/>
          <w:lang w:eastAsia="zh-CN"/>
        </w:rPr>
        <w:t xml:space="preserve">debris will be </w:t>
      </w:r>
      <w:r w:rsidR="00CD5A06">
        <w:rPr>
          <w:sz w:val="24"/>
          <w:lang w:eastAsia="zh-CN"/>
        </w:rPr>
        <w:t>clear from the work site</w:t>
      </w:r>
    </w:p>
    <w:p w:rsidR="00EE527F" w:rsidRPr="0042603E" w:rsidRDefault="00EE527F" w:rsidP="006117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CA4D90" w:rsidRDefault="00F6058B" w:rsidP="0061171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lastRenderedPageBreak/>
        <w:t xml:space="preserve">Best </w:t>
      </w:r>
      <w:r w:rsidR="006A0465">
        <w:rPr>
          <w:sz w:val="24"/>
          <w:szCs w:val="24"/>
        </w:rPr>
        <w:t>Regards</w:t>
      </w:r>
    </w:p>
    <w:p w:rsidR="0061171C" w:rsidRDefault="006A0465" w:rsidP="0061171C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>Zailani</w:t>
      </w:r>
    </w:p>
    <w:p w:rsidR="0061171C" w:rsidRDefault="006A0465" w:rsidP="0061171C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Eric Wong </w:t>
      </w:r>
      <w:r w:rsidR="00CD5A06">
        <w:rPr>
          <w:sz w:val="24"/>
          <w:szCs w:val="24"/>
        </w:rPr>
        <w:t>Mac</w:t>
      </w:r>
      <w:r w:rsidR="0061171C">
        <w:rPr>
          <w:sz w:val="24"/>
          <w:szCs w:val="24"/>
        </w:rPr>
        <w:t>hinery Transportation Pte Ltd</w:t>
      </w:r>
    </w:p>
    <w:p w:rsidR="00EE527F" w:rsidRPr="00CD5A06" w:rsidRDefault="00CD5A06" w:rsidP="0061171C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EE527F">
        <w:t xml:space="preserve">   </w:t>
      </w:r>
      <w:r w:rsidR="00EE527F">
        <w:tab/>
      </w:r>
    </w:p>
    <w:sectPr w:rsidR="00EE527F" w:rsidRPr="00CD5A0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649B" w:rsidRDefault="009D649B">
      <w:r>
        <w:separator/>
      </w:r>
    </w:p>
  </w:endnote>
  <w:endnote w:type="continuationSeparator" w:id="0">
    <w:p w:rsidR="009D649B" w:rsidRDefault="009D6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A798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A798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649B" w:rsidRDefault="009D649B">
      <w:r>
        <w:separator/>
      </w:r>
    </w:p>
  </w:footnote>
  <w:footnote w:type="continuationSeparator" w:id="0">
    <w:p w:rsidR="009D649B" w:rsidRDefault="009D64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9D649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1D4205">
    <w:pPr>
      <w:pStyle w:val="Header"/>
      <w:jc w:val="center"/>
    </w:pPr>
    <w:r>
      <w:t>Tel</w:t>
    </w:r>
    <w:r w:rsidR="00EE527F">
      <w:t xml:space="preserve">: </w:t>
    </w:r>
    <w:r w:rsidR="001B6D1B">
      <w:t>6</w:t>
    </w:r>
    <w:r w:rsidR="00EE527F">
      <w:t xml:space="preserve">2824175, </w:t>
    </w:r>
    <w:r w:rsidR="001B6D1B">
      <w:t>6</w:t>
    </w:r>
    <w:r w:rsidR="00EE527F">
      <w:t xml:space="preserve">2828203, </w:t>
    </w:r>
    <w:r w:rsidR="001B6D1B">
      <w:t>6</w:t>
    </w:r>
    <w:r>
      <w:t>2826020, Fax</w:t>
    </w:r>
    <w:r w:rsidR="00EE527F">
      <w:t xml:space="preserve">: </w:t>
    </w:r>
    <w:r w:rsidR="001B6D1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9D649B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30E13"/>
    <w:rsid w:val="00085F36"/>
    <w:rsid w:val="000C7132"/>
    <w:rsid w:val="001410FA"/>
    <w:rsid w:val="00163257"/>
    <w:rsid w:val="0017178D"/>
    <w:rsid w:val="001A7138"/>
    <w:rsid w:val="001A7986"/>
    <w:rsid w:val="001B6D1B"/>
    <w:rsid w:val="001C1CBF"/>
    <w:rsid w:val="001D4205"/>
    <w:rsid w:val="00217387"/>
    <w:rsid w:val="00232A30"/>
    <w:rsid w:val="00251834"/>
    <w:rsid w:val="00252BFD"/>
    <w:rsid w:val="00261F89"/>
    <w:rsid w:val="002D02B1"/>
    <w:rsid w:val="002F2EEC"/>
    <w:rsid w:val="00314F31"/>
    <w:rsid w:val="00342A68"/>
    <w:rsid w:val="003D0786"/>
    <w:rsid w:val="0042603E"/>
    <w:rsid w:val="00427B19"/>
    <w:rsid w:val="004725E1"/>
    <w:rsid w:val="004C2874"/>
    <w:rsid w:val="0056442E"/>
    <w:rsid w:val="00605682"/>
    <w:rsid w:val="0061171C"/>
    <w:rsid w:val="0062053C"/>
    <w:rsid w:val="00692F36"/>
    <w:rsid w:val="006A0465"/>
    <w:rsid w:val="006A4F9C"/>
    <w:rsid w:val="0070747D"/>
    <w:rsid w:val="007168B6"/>
    <w:rsid w:val="0077169A"/>
    <w:rsid w:val="007D36F0"/>
    <w:rsid w:val="007E0F09"/>
    <w:rsid w:val="008254AB"/>
    <w:rsid w:val="00840DC8"/>
    <w:rsid w:val="008A2700"/>
    <w:rsid w:val="00926AFA"/>
    <w:rsid w:val="00931972"/>
    <w:rsid w:val="009D649B"/>
    <w:rsid w:val="00A1692F"/>
    <w:rsid w:val="00A27E28"/>
    <w:rsid w:val="00A92C9C"/>
    <w:rsid w:val="00AF4F6B"/>
    <w:rsid w:val="00B95137"/>
    <w:rsid w:val="00BF1BA5"/>
    <w:rsid w:val="00C373BA"/>
    <w:rsid w:val="00C84581"/>
    <w:rsid w:val="00CA3063"/>
    <w:rsid w:val="00CA4D90"/>
    <w:rsid w:val="00CB71DF"/>
    <w:rsid w:val="00CC4461"/>
    <w:rsid w:val="00CD5A06"/>
    <w:rsid w:val="00CF74CA"/>
    <w:rsid w:val="00D4100D"/>
    <w:rsid w:val="00D46EC1"/>
    <w:rsid w:val="00E8617D"/>
    <w:rsid w:val="00ED3DEC"/>
    <w:rsid w:val="00ED4127"/>
    <w:rsid w:val="00EE527F"/>
    <w:rsid w:val="00F6058B"/>
    <w:rsid w:val="00F72AC3"/>
    <w:rsid w:val="00FB1EA9"/>
    <w:rsid w:val="00FE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900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2020-02-10T03:57:00Z</cp:lastPrinted>
  <dcterms:created xsi:type="dcterms:W3CDTF">2022-05-30T01:18:00Z</dcterms:created>
  <dcterms:modified xsi:type="dcterms:W3CDTF">2022-05-30T01:18:00Z</dcterms:modified>
</cp:coreProperties>
</file>