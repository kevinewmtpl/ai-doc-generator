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FB0F4" w14:textId="77777777" w:rsidR="00103F5B" w:rsidRDefault="00103F5B">
      <w:pPr>
        <w:pStyle w:val="Title"/>
        <w:jc w:val="left"/>
        <w:rPr>
          <w:lang w:eastAsia="zh-CN"/>
        </w:rPr>
      </w:pPr>
    </w:p>
    <w:p w14:paraId="79431FCB" w14:textId="48B42296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F27A583" w14:textId="77777777" w:rsidR="00507D15" w:rsidRDefault="00507D15">
      <w:pPr>
        <w:rPr>
          <w:sz w:val="24"/>
        </w:rPr>
      </w:pPr>
    </w:p>
    <w:p w14:paraId="4F054252" w14:textId="3400A420" w:rsidR="006467DA" w:rsidRDefault="003D031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61524">
        <w:rPr>
          <w:sz w:val="24"/>
        </w:rPr>
        <w:t>13</w:t>
      </w:r>
      <w:r w:rsidR="00261524" w:rsidRPr="00261524">
        <w:rPr>
          <w:sz w:val="24"/>
          <w:vertAlign w:val="superscript"/>
        </w:rPr>
        <w:t>th</w:t>
      </w:r>
      <w:r w:rsidR="00261524">
        <w:rPr>
          <w:sz w:val="24"/>
        </w:rPr>
        <w:t xml:space="preserve"> Mar 202</w:t>
      </w:r>
      <w:r w:rsidR="00143EBD">
        <w:rPr>
          <w:sz w:val="24"/>
        </w:rPr>
        <w:t>5</w:t>
      </w:r>
    </w:p>
    <w:p w14:paraId="17CE125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7A16EB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72037CB" w14:textId="246FAF42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</w:t>
      </w:r>
      <w:r w:rsidR="00261524">
        <w:rPr>
          <w:sz w:val="24"/>
          <w:lang w:eastAsia="zh-CN"/>
        </w:rPr>
        <w:t>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from </w:t>
      </w:r>
      <w:r w:rsidR="00261524">
        <w:rPr>
          <w:sz w:val="24"/>
          <w:lang w:eastAsia="zh-CN"/>
        </w:rPr>
        <w:t>workshop</w:t>
      </w:r>
      <w:r w:rsidR="002409DA">
        <w:rPr>
          <w:sz w:val="24"/>
          <w:lang w:eastAsia="zh-CN"/>
        </w:rPr>
        <w:t xml:space="preserve"> to loading </w:t>
      </w:r>
      <w:r w:rsidR="00261524">
        <w:rPr>
          <w:sz w:val="24"/>
          <w:lang w:eastAsia="zh-CN"/>
        </w:rPr>
        <w:t>area</w:t>
      </w:r>
      <w:r w:rsidR="00C76164">
        <w:rPr>
          <w:sz w:val="24"/>
          <w:lang w:eastAsia="zh-CN"/>
        </w:rPr>
        <w:t>, hoist up onto lo</w:t>
      </w:r>
      <w:r w:rsidR="002409DA">
        <w:rPr>
          <w:sz w:val="24"/>
          <w:lang w:eastAsia="zh-CN"/>
        </w:rPr>
        <w:t>rry chassis, transport to new location,</w:t>
      </w:r>
      <w:r w:rsidR="00C76164">
        <w:rPr>
          <w:sz w:val="24"/>
          <w:lang w:eastAsia="zh-CN"/>
        </w:rPr>
        <w:t xml:space="preserve"> unload, shift and position into </w:t>
      </w:r>
      <w:r w:rsidR="00261524">
        <w:rPr>
          <w:sz w:val="24"/>
          <w:lang w:eastAsia="zh-CN"/>
        </w:rPr>
        <w:t xml:space="preserve">workshop </w:t>
      </w:r>
    </w:p>
    <w:p w14:paraId="5A094920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1473D6C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E6E65A6" w14:textId="038058EC" w:rsidR="00690E08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F51BB7">
        <w:rPr>
          <w:bCs/>
          <w:sz w:val="24"/>
          <w:szCs w:val="24"/>
          <w:lang w:eastAsia="zh-CN"/>
        </w:rPr>
        <w:t>Lead Test Cabinet</w:t>
      </w:r>
    </w:p>
    <w:p w14:paraId="019359F3" w14:textId="44B0E2E8" w:rsid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F51BB7">
        <w:rPr>
          <w:bCs/>
          <w:sz w:val="24"/>
          <w:szCs w:val="24"/>
          <w:lang w:eastAsia="zh-CN"/>
        </w:rPr>
        <w:t>MPI machine</w:t>
      </w:r>
    </w:p>
    <w:p w14:paraId="43603AD2" w14:textId="5E926A15" w:rsidR="00261524" w:rsidRP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F51BB7">
        <w:rPr>
          <w:bCs/>
          <w:sz w:val="24"/>
          <w:szCs w:val="24"/>
          <w:lang w:eastAsia="zh-CN"/>
        </w:rPr>
        <w:t>MPI cabinet</w:t>
      </w:r>
    </w:p>
    <w:p w14:paraId="3C3E4B3A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3CD8B33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05FC880" w14:textId="3E8A9A19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261524">
        <w:rPr>
          <w:sz w:val="24"/>
          <w:lang w:eastAsia="zh-CN"/>
        </w:rPr>
        <w:t>ed</w:t>
      </w:r>
    </w:p>
    <w:p w14:paraId="559BC4F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3DF47B6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90E08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AAACD10" w14:textId="4732C519" w:rsidR="00690E08" w:rsidRPr="002409DA" w:rsidRDefault="00261524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51BB7">
        <w:rPr>
          <w:sz w:val="24"/>
          <w:lang w:eastAsia="zh-CN"/>
        </w:rPr>
        <w:t>6</w:t>
      </w:r>
      <w:r>
        <w:rPr>
          <w:sz w:val="24"/>
          <w:lang w:eastAsia="zh-CN"/>
        </w:rPr>
        <w:t>/03/25</w:t>
      </w:r>
    </w:p>
    <w:p w14:paraId="2589A133" w14:textId="77777777" w:rsidR="005226B3" w:rsidRDefault="005226B3">
      <w:pPr>
        <w:rPr>
          <w:sz w:val="24"/>
          <w:szCs w:val="24"/>
          <w:lang w:eastAsia="zh-CN"/>
        </w:rPr>
      </w:pPr>
    </w:p>
    <w:p w14:paraId="2BF9F8D2" w14:textId="77777777" w:rsidR="00690E08" w:rsidRPr="00690E08" w:rsidRDefault="00690E0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2FCB5B38" w14:textId="35FD68B2" w:rsidR="00690E08" w:rsidRPr="00690E08" w:rsidRDefault="00690E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261524">
        <w:rPr>
          <w:bCs/>
          <w:sz w:val="24"/>
          <w:szCs w:val="24"/>
          <w:lang w:eastAsia="zh-CN"/>
        </w:rPr>
        <w:t>5</w:t>
      </w:r>
      <w:r>
        <w:rPr>
          <w:bCs/>
          <w:sz w:val="24"/>
          <w:szCs w:val="24"/>
          <w:lang w:eastAsia="zh-CN"/>
        </w:rPr>
        <w:t xml:space="preserve"> am </w:t>
      </w:r>
    </w:p>
    <w:p w14:paraId="6B76F392" w14:textId="77777777" w:rsidR="00261524" w:rsidRDefault="0026152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4C7ED8B" w14:textId="7D1A0D23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F0BDE5" w14:textId="2066BD76" w:rsidR="00690E08" w:rsidRPr="00690E08" w:rsidRDefault="00261524" w:rsidP="00690E0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Technology </w:t>
      </w:r>
    </w:p>
    <w:p w14:paraId="42B1D036" w14:textId="4D7E841D" w:rsidR="00690E08" w:rsidRDefault="00690E08" w:rsidP="001D45A5">
      <w:pPr>
        <w:pStyle w:val="Heading4"/>
      </w:pPr>
      <w:r>
        <w:t xml:space="preserve">Move out: </w:t>
      </w:r>
      <w:r w:rsidR="00261524">
        <w:t>10 Dover Dr</w:t>
      </w:r>
    </w:p>
    <w:p w14:paraId="3A8D6F2D" w14:textId="3B638296" w:rsidR="00690E08" w:rsidRPr="00690E08" w:rsidRDefault="00690E08" w:rsidP="00690E08">
      <w:pPr>
        <w:pStyle w:val="Heading4"/>
      </w:pPr>
      <w:r>
        <w:t xml:space="preserve">Move in: </w:t>
      </w:r>
      <w:r w:rsidR="00F51BB7">
        <w:t xml:space="preserve">13 New </w:t>
      </w:r>
      <w:r w:rsidR="00261524">
        <w:t>Punggol</w:t>
      </w:r>
      <w:r w:rsidR="00F51BB7">
        <w:t xml:space="preserve"> </w:t>
      </w:r>
      <w:r w:rsidR="00261524">
        <w:t xml:space="preserve">Rd </w:t>
      </w:r>
      <w:r>
        <w:t xml:space="preserve"> </w:t>
      </w:r>
      <w:r w:rsidR="00026EAD">
        <w:t xml:space="preserve">  </w:t>
      </w:r>
    </w:p>
    <w:p w14:paraId="5EEED6BB" w14:textId="77777777" w:rsidR="006467DA" w:rsidRDefault="006467DA">
      <w:pPr>
        <w:rPr>
          <w:lang w:eastAsia="zh-CN"/>
        </w:rPr>
      </w:pPr>
    </w:p>
    <w:p w14:paraId="0BB0A56B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2C6B96A" w14:textId="77777777"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90E08">
        <w:rPr>
          <w:bCs/>
          <w:sz w:val="24"/>
          <w:lang w:eastAsia="zh-CN"/>
        </w:rPr>
        <w:t>rry loader</w:t>
      </w:r>
    </w:p>
    <w:p w14:paraId="0D1807A2" w14:textId="31385C8A" w:rsidR="00BA0F61" w:rsidRDefault="00BA0F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206BD9">
        <w:rPr>
          <w:sz w:val="24"/>
          <w:lang w:eastAsia="zh-CN"/>
        </w:rPr>
        <w:t>allet truck</w:t>
      </w:r>
    </w:p>
    <w:p w14:paraId="51EA736B" w14:textId="3D02C246" w:rsidR="00BA0F61" w:rsidRDefault="00BA0F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14:paraId="6635974E" w14:textId="77777777" w:rsidR="00103F5B" w:rsidRDefault="00103F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E7CF527" w14:textId="054FECA1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A0F61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AD59723" w14:textId="1CD9C3D6" w:rsidR="00C76164" w:rsidRDefault="00F51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PVC</w:t>
      </w:r>
      <w:r w:rsidR="002409DA">
        <w:rPr>
          <w:sz w:val="24"/>
          <w:lang w:eastAsia="zh-CN"/>
        </w:rPr>
        <w:t>/canvas (</w:t>
      </w:r>
      <w:r w:rsidR="00690E08">
        <w:rPr>
          <w:sz w:val="24"/>
          <w:lang w:eastAsia="zh-CN"/>
        </w:rPr>
        <w:t xml:space="preserve">to lay out </w:t>
      </w:r>
      <w:r w:rsidR="002409DA">
        <w:rPr>
          <w:sz w:val="24"/>
          <w:lang w:eastAsia="zh-CN"/>
        </w:rPr>
        <w:t>for floor protection</w:t>
      </w:r>
      <w:r w:rsidR="00C76164">
        <w:rPr>
          <w:sz w:val="24"/>
          <w:lang w:eastAsia="zh-CN"/>
        </w:rPr>
        <w:t>)</w:t>
      </w:r>
    </w:p>
    <w:p w14:paraId="3F13D58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6F2B41D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7F4BF3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3584C10" w14:textId="77777777"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14697A18" w14:textId="77777777" w:rsidR="00103F5B" w:rsidRDefault="00103F5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05E9FC" w14:textId="30FA7BBB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FEE332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202E1BE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23F0CBE0" w14:textId="77777777" w:rsidR="00026EAD" w:rsidRDefault="00026EAD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67CA263E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129F881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522F60DA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A36BED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E70500B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15BB9409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582ACF2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7D5AA3C5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949C623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3E42F313" w14:textId="77777777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14:paraId="2973E8E2" w14:textId="77777777"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5EB9FCCB" w14:textId="707197B7" w:rsidR="00690E08" w:rsidRDefault="00BA0F6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690E08">
        <w:rPr>
          <w:sz w:val="24"/>
          <w:lang w:eastAsia="zh-CN"/>
        </w:rPr>
        <w:t xml:space="preserve">nsert sling to crane hook and secured onto rigging point of machine </w:t>
      </w:r>
    </w:p>
    <w:p w14:paraId="2023D7A8" w14:textId="77777777"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507D15">
        <w:rPr>
          <w:sz w:val="24"/>
          <w:lang w:eastAsia="zh-CN"/>
        </w:rPr>
        <w:t xml:space="preserve">machine and load </w:t>
      </w:r>
      <w:r>
        <w:rPr>
          <w:sz w:val="24"/>
          <w:lang w:eastAsia="zh-CN"/>
        </w:rPr>
        <w:t>onto lorry chassis</w:t>
      </w:r>
    </w:p>
    <w:p w14:paraId="1A150EB1" w14:textId="77777777"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14:paraId="34E15ACB" w14:textId="586D1FF2"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507D15">
        <w:rPr>
          <w:sz w:val="24"/>
          <w:lang w:eastAsia="zh-CN"/>
        </w:rPr>
        <w:t xml:space="preserve"> </w:t>
      </w:r>
      <w:r w:rsidR="00F51BB7">
        <w:rPr>
          <w:sz w:val="24"/>
          <w:lang w:eastAsia="zh-CN"/>
        </w:rPr>
        <w:t xml:space="preserve">and deliver </w:t>
      </w:r>
      <w:r w:rsidR="00507D15">
        <w:rPr>
          <w:sz w:val="24"/>
          <w:lang w:eastAsia="zh-CN"/>
        </w:rPr>
        <w:t>machine to new location</w:t>
      </w:r>
    </w:p>
    <w:p w14:paraId="4464E3F4" w14:textId="77777777" w:rsidR="003A6EE4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14:paraId="6D89E90C" w14:textId="77777777"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07D15">
        <w:rPr>
          <w:sz w:val="24"/>
          <w:lang w:eastAsia="zh-CN"/>
        </w:rPr>
        <w:t xml:space="preserve">pallet truck onto machine bed </w:t>
      </w:r>
    </w:p>
    <w:p w14:paraId="4AEDAA83" w14:textId="77777777" w:rsidR="00103F5B" w:rsidRDefault="00103F5B" w:rsidP="00103F5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94B5680" w14:textId="77777777" w:rsidR="00103F5B" w:rsidRDefault="00103F5B" w:rsidP="00103F5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EBE504B" w14:textId="2D7DB74C"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</w:t>
      </w:r>
      <w:r w:rsidR="00F51BB7">
        <w:rPr>
          <w:sz w:val="24"/>
          <w:lang w:eastAsia="zh-CN"/>
        </w:rPr>
        <w:t>workshop</w:t>
      </w:r>
      <w:r>
        <w:rPr>
          <w:sz w:val="24"/>
          <w:lang w:eastAsia="zh-CN"/>
        </w:rPr>
        <w:t xml:space="preserve"> </w:t>
      </w:r>
      <w:r w:rsidR="00507D15">
        <w:rPr>
          <w:sz w:val="24"/>
          <w:lang w:eastAsia="zh-CN"/>
        </w:rPr>
        <w:t>at ground floor</w:t>
      </w:r>
    </w:p>
    <w:p w14:paraId="461B2C7B" w14:textId="77777777"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1B863F5B" w14:textId="77777777"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14:paraId="08394347" w14:textId="77777777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14:paraId="17D6BDA2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435A43A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8EA1DA3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087FC485" w14:textId="114F8A7E" w:rsidR="0099046A" w:rsidRDefault="00BA0F61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28A2CEAD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08DF8AB5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9E217E" w14:textId="77777777" w:rsidR="00171D58" w:rsidRDefault="00171D58">
      <w:r>
        <w:separator/>
      </w:r>
    </w:p>
  </w:endnote>
  <w:endnote w:type="continuationSeparator" w:id="0">
    <w:p w14:paraId="3731FEC3" w14:textId="77777777" w:rsidR="00171D58" w:rsidRDefault="00171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62AD9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3C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3C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C3F67" w14:textId="77777777" w:rsidR="00171D58" w:rsidRDefault="00171D58">
      <w:r>
        <w:separator/>
      </w:r>
    </w:p>
  </w:footnote>
  <w:footnote w:type="continuationSeparator" w:id="0">
    <w:p w14:paraId="0A552B1D" w14:textId="77777777" w:rsidR="00171D58" w:rsidRDefault="00171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8E850" w14:textId="35FB509A" w:rsidR="00183C4E" w:rsidRPr="00103F5B" w:rsidRDefault="00F51BB7" w:rsidP="00103F5B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71D4BFE" wp14:editId="6205B3D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03F5B">
      <w:rPr>
        <w:b/>
        <w:color w:val="0000FF"/>
        <w:sz w:val="28"/>
      </w:rPr>
      <w:t xml:space="preserve">                 </w:t>
    </w:r>
    <w:r w:rsidR="00183C4E">
      <w:rPr>
        <w:b/>
        <w:color w:val="0000FF"/>
        <w:sz w:val="28"/>
      </w:rPr>
      <w:t>ERIC WONG MACHINERY TRANSPORTATION PTE LTD</w:t>
    </w:r>
  </w:p>
  <w:p w14:paraId="33B52BA4" w14:textId="14194974" w:rsidR="00183C4E" w:rsidRDefault="0026152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4857FF9B" w14:textId="2796A611"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72F5ACA8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5ED9095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5D07F2B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21254098">
    <w:abstractNumId w:val="3"/>
  </w:num>
  <w:num w:numId="2" w16cid:durableId="1039863932">
    <w:abstractNumId w:val="6"/>
  </w:num>
  <w:num w:numId="3" w16cid:durableId="1234660470">
    <w:abstractNumId w:val="1"/>
  </w:num>
  <w:num w:numId="4" w16cid:durableId="1587765658">
    <w:abstractNumId w:val="13"/>
  </w:num>
  <w:num w:numId="5" w16cid:durableId="222722413">
    <w:abstractNumId w:val="7"/>
  </w:num>
  <w:num w:numId="6" w16cid:durableId="759722509">
    <w:abstractNumId w:val="9"/>
  </w:num>
  <w:num w:numId="7" w16cid:durableId="174149912">
    <w:abstractNumId w:val="5"/>
  </w:num>
  <w:num w:numId="8" w16cid:durableId="180359577">
    <w:abstractNumId w:val="10"/>
  </w:num>
  <w:num w:numId="9" w16cid:durableId="466045718">
    <w:abstractNumId w:val="2"/>
  </w:num>
  <w:num w:numId="10" w16cid:durableId="1961374199">
    <w:abstractNumId w:val="11"/>
  </w:num>
  <w:num w:numId="11" w16cid:durableId="140453008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5841459">
    <w:abstractNumId w:val="0"/>
  </w:num>
  <w:num w:numId="13" w16cid:durableId="1507211533">
    <w:abstractNumId w:val="8"/>
  </w:num>
  <w:num w:numId="14" w16cid:durableId="888802402">
    <w:abstractNumId w:val="12"/>
  </w:num>
  <w:num w:numId="15" w16cid:durableId="144861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6EAD"/>
    <w:rsid w:val="000305A0"/>
    <w:rsid w:val="0005684E"/>
    <w:rsid w:val="0007152C"/>
    <w:rsid w:val="00094D4F"/>
    <w:rsid w:val="000A4E07"/>
    <w:rsid w:val="000C60D4"/>
    <w:rsid w:val="000C68D5"/>
    <w:rsid w:val="000D3C89"/>
    <w:rsid w:val="000D3F7C"/>
    <w:rsid w:val="000E0C67"/>
    <w:rsid w:val="00103F5B"/>
    <w:rsid w:val="001100C0"/>
    <w:rsid w:val="001218B2"/>
    <w:rsid w:val="001268A8"/>
    <w:rsid w:val="001362B6"/>
    <w:rsid w:val="00140D68"/>
    <w:rsid w:val="00141D73"/>
    <w:rsid w:val="00143EBD"/>
    <w:rsid w:val="00144C6C"/>
    <w:rsid w:val="00155DE2"/>
    <w:rsid w:val="00171D58"/>
    <w:rsid w:val="0017369C"/>
    <w:rsid w:val="00183C4E"/>
    <w:rsid w:val="00192797"/>
    <w:rsid w:val="001C50B5"/>
    <w:rsid w:val="001D45A5"/>
    <w:rsid w:val="00206BD9"/>
    <w:rsid w:val="00211F1E"/>
    <w:rsid w:val="0022561A"/>
    <w:rsid w:val="002409DA"/>
    <w:rsid w:val="00251AD9"/>
    <w:rsid w:val="00257C21"/>
    <w:rsid w:val="00261524"/>
    <w:rsid w:val="0030317F"/>
    <w:rsid w:val="00333DB7"/>
    <w:rsid w:val="00375E51"/>
    <w:rsid w:val="003A6AB9"/>
    <w:rsid w:val="003A6EE4"/>
    <w:rsid w:val="003D031C"/>
    <w:rsid w:val="003D5FEC"/>
    <w:rsid w:val="00456295"/>
    <w:rsid w:val="00466C7A"/>
    <w:rsid w:val="00501090"/>
    <w:rsid w:val="00507D15"/>
    <w:rsid w:val="005226B3"/>
    <w:rsid w:val="005463C4"/>
    <w:rsid w:val="0057657F"/>
    <w:rsid w:val="0059398E"/>
    <w:rsid w:val="005D3C81"/>
    <w:rsid w:val="006467DA"/>
    <w:rsid w:val="00647F9A"/>
    <w:rsid w:val="0066401C"/>
    <w:rsid w:val="00666C8E"/>
    <w:rsid w:val="00670B64"/>
    <w:rsid w:val="00690E08"/>
    <w:rsid w:val="00693582"/>
    <w:rsid w:val="006B3F8F"/>
    <w:rsid w:val="006C3512"/>
    <w:rsid w:val="006C647D"/>
    <w:rsid w:val="006F12DE"/>
    <w:rsid w:val="007036E3"/>
    <w:rsid w:val="0073363D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4C5B"/>
    <w:rsid w:val="00895D5D"/>
    <w:rsid w:val="008C067B"/>
    <w:rsid w:val="008D2441"/>
    <w:rsid w:val="00964ED6"/>
    <w:rsid w:val="00971AE8"/>
    <w:rsid w:val="00973C23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BA0F6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D1D7C"/>
    <w:rsid w:val="00EF55B5"/>
    <w:rsid w:val="00F03666"/>
    <w:rsid w:val="00F25404"/>
    <w:rsid w:val="00F51BB7"/>
    <w:rsid w:val="00F63C6A"/>
    <w:rsid w:val="00F75133"/>
    <w:rsid w:val="00FD2099"/>
    <w:rsid w:val="00FE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5B0E3"/>
  <w15:chartTrackingRefBased/>
  <w15:docId w15:val="{BF7481CA-1EFA-48A9-8528-F67C8BBB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6</cp:revision>
  <cp:lastPrinted>2025-03-13T03:31:00Z</cp:lastPrinted>
  <dcterms:created xsi:type="dcterms:W3CDTF">2025-03-13T01:35:00Z</dcterms:created>
  <dcterms:modified xsi:type="dcterms:W3CDTF">2025-03-13T03:31:00Z</dcterms:modified>
</cp:coreProperties>
</file>