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E4963">
      <w:pPr>
        <w:rPr>
          <w:sz w:val="24"/>
          <w:lang w:eastAsia="zh-CN"/>
        </w:rPr>
      </w:pPr>
      <w:r>
        <w:rPr>
          <w:sz w:val="24"/>
        </w:rPr>
        <w:t>Date: 05</w:t>
      </w:r>
      <w:r w:rsidRPr="001E4963">
        <w:rPr>
          <w:sz w:val="24"/>
          <w:vertAlign w:val="superscript"/>
        </w:rPr>
        <w:t>th</w:t>
      </w:r>
      <w:r w:rsidR="00DE398D">
        <w:rPr>
          <w:sz w:val="24"/>
        </w:rPr>
        <w:t xml:space="preserve"> Dec</w:t>
      </w:r>
      <w:r w:rsidR="001B134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C2611" w:rsidRPr="00DE398D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062DE9">
        <w:rPr>
          <w:sz w:val="24"/>
          <w:lang w:eastAsia="zh-CN"/>
        </w:rPr>
        <w:t>5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1B1340">
        <w:rPr>
          <w:sz w:val="24"/>
          <w:lang w:eastAsia="zh-CN"/>
        </w:rPr>
        <w:t xml:space="preserve">from production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up onto lorry chassis </w:t>
      </w:r>
      <w:r w:rsidR="002706C5">
        <w:rPr>
          <w:sz w:val="24"/>
          <w:lang w:eastAsia="zh-CN"/>
        </w:rPr>
        <w:t>and deliver to another location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DE398D">
      <w:pPr>
        <w:rPr>
          <w:sz w:val="24"/>
          <w:lang w:eastAsia="zh-CN"/>
        </w:rPr>
      </w:pPr>
      <w:r>
        <w:rPr>
          <w:sz w:val="24"/>
          <w:lang w:eastAsia="zh-CN"/>
        </w:rPr>
        <w:t>12/12</w:t>
      </w:r>
      <w:r w:rsidR="00224879">
        <w:rPr>
          <w:sz w:val="24"/>
          <w:lang w:eastAsia="zh-CN"/>
        </w:rPr>
        <w:t>/22</w:t>
      </w:r>
      <w:r>
        <w:rPr>
          <w:sz w:val="24"/>
          <w:lang w:eastAsia="zh-CN"/>
        </w:rPr>
        <w:t xml:space="preserve"> (Monday)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B92B1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DE398D" w:rsidP="00140D68">
      <w:pPr>
        <w:pStyle w:val="Heading4"/>
      </w:pPr>
      <w:r>
        <w:t>Blk 115A Commonwealth Dr</w:t>
      </w:r>
      <w:r w:rsidR="003A10DF">
        <w:t>ive</w:t>
      </w:r>
      <w:r>
        <w:t xml:space="preserve"> #01-1/02</w:t>
      </w:r>
      <w:r w:rsidR="00C76A40">
        <w:t xml:space="preserve"> </w:t>
      </w:r>
    </w:p>
    <w:p w:rsidR="00140D68" w:rsidRPr="00140D68" w:rsidRDefault="00062DE9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Acot</w:t>
      </w:r>
      <w:r w:rsidR="00DE398D">
        <w:rPr>
          <w:sz w:val="24"/>
          <w:szCs w:val="24"/>
          <w:lang w:eastAsia="zh-CN"/>
        </w:rPr>
        <w:t xml:space="preserve"> </w:t>
      </w:r>
      <w:r w:rsidR="009F4AA2">
        <w:rPr>
          <w:sz w:val="24"/>
          <w:szCs w:val="24"/>
          <w:lang w:eastAsia="zh-CN"/>
        </w:rPr>
        <w:t xml:space="preserve">Precision Engineering Pte Ltd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DE39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062DE9">
        <w:rPr>
          <w:bCs/>
          <w:sz w:val="24"/>
          <w:lang w:eastAsia="zh-CN"/>
        </w:rPr>
        <w:t>-3</w:t>
      </w:r>
      <w:r w:rsidR="003A10DF">
        <w:rPr>
          <w:bCs/>
          <w:sz w:val="24"/>
          <w:lang w:eastAsia="zh-CN"/>
        </w:rPr>
        <w:t xml:space="preserve"> x 633 lorry loader</w:t>
      </w:r>
    </w:p>
    <w:p w:rsidR="008D2441" w:rsidRDefault="00DE39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062DE9" w:rsidRDefault="003A10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76A40">
        <w:rPr>
          <w:sz w:val="24"/>
          <w:lang w:eastAsia="zh-CN"/>
        </w:rPr>
        <w:t xml:space="preserve"> sling</w:t>
      </w:r>
    </w:p>
    <w:p w:rsidR="00BC2611" w:rsidRDefault="00062D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(to lay out for machine pathway) </w:t>
      </w:r>
      <w:r w:rsidR="00C76A4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3A10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3A10DF">
        <w:rPr>
          <w:sz w:val="24"/>
          <w:lang w:eastAsia="zh-CN"/>
        </w:rPr>
        <w:t xml:space="preserve">lifting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BC261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77AD9" w:rsidRDefault="00977AD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:rsidR="003A10DF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(attached all lifting crew certificate) </w:t>
      </w:r>
    </w:p>
    <w:p w:rsidR="006467DA" w:rsidRPr="00DE398D" w:rsidRDefault="00140D68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3A10DF" w:rsidRDefault="003A10D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A10DF" w:rsidRDefault="003A10D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 w:rsidR="003A10DF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300288" w:rsidRDefault="003A10D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6467DA" w:rsidRPr="0030317F" w:rsidRDefault="00300288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and lay out platform </w:t>
      </w:r>
      <w:r w:rsidR="00282570">
        <w:rPr>
          <w:sz w:val="24"/>
          <w:lang w:eastAsia="zh-CN"/>
        </w:rPr>
        <w:t xml:space="preserve">directly </w:t>
      </w:r>
      <w:r>
        <w:rPr>
          <w:sz w:val="24"/>
          <w:lang w:eastAsia="zh-CN"/>
        </w:rPr>
        <w:t xml:space="preserve">in front of tenant </w:t>
      </w:r>
      <w:r w:rsidR="00DD1A41">
        <w:rPr>
          <w:sz w:val="24"/>
          <w:lang w:eastAsia="zh-CN"/>
        </w:rPr>
        <w:t>door for machine pathway</w:t>
      </w:r>
      <w:bookmarkStart w:id="0" w:name="_GoBack"/>
      <w:bookmarkEnd w:id="0"/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300288">
        <w:rPr>
          <w:sz w:val="24"/>
          <w:lang w:eastAsia="zh-CN"/>
        </w:rPr>
        <w:t>onto platform</w:t>
      </w:r>
    </w:p>
    <w:p w:rsidR="00C76A40" w:rsidRDefault="00C76A4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216F6A">
        <w:rPr>
          <w:sz w:val="24"/>
          <w:lang w:eastAsia="zh-CN"/>
        </w:rPr>
        <w:t xml:space="preserve">crane hook and secure onto </w:t>
      </w:r>
      <w:r>
        <w:rPr>
          <w:sz w:val="24"/>
          <w:lang w:eastAsia="zh-CN"/>
        </w:rPr>
        <w:t>machine hoisting point</w:t>
      </w:r>
    </w:p>
    <w:p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>oad machine onto lorry chassis</w:t>
      </w:r>
    </w:p>
    <w:p w:rsidR="00977AD9" w:rsidRDefault="00977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 </w:t>
      </w:r>
    </w:p>
    <w:p w:rsidR="00C12B1D" w:rsidRDefault="00251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BC2611">
        <w:rPr>
          <w:sz w:val="24"/>
          <w:lang w:eastAsia="zh-CN"/>
        </w:rPr>
        <w:t>prior to moving out of customer premise</w:t>
      </w:r>
    </w:p>
    <w:p w:rsidR="00977AD9" w:rsidRPr="00065C1E" w:rsidRDefault="00977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1E4963">
        <w:rPr>
          <w:sz w:val="24"/>
          <w:lang w:eastAsia="zh-CN"/>
        </w:rPr>
        <w:t xml:space="preserve"> deliver machine to Eric Wong warehouse</w:t>
      </w:r>
      <w:r>
        <w:rPr>
          <w:sz w:val="24"/>
          <w:lang w:eastAsia="zh-CN"/>
        </w:rPr>
        <w:t xml:space="preserve"> </w:t>
      </w:r>
    </w:p>
    <w:p w:rsidR="006467DA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DE398D" w:rsidRPr="00C76A40" w:rsidRDefault="00DE398D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04B7" w:rsidRDefault="00A804B7">
      <w:r>
        <w:separator/>
      </w:r>
    </w:p>
  </w:endnote>
  <w:endnote w:type="continuationSeparator" w:id="0">
    <w:p w:rsidR="00A804B7" w:rsidRDefault="00A80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1A4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1A4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04B7" w:rsidRDefault="00A804B7">
      <w:r>
        <w:separator/>
      </w:r>
    </w:p>
  </w:footnote>
  <w:footnote w:type="continuationSeparator" w:id="0">
    <w:p w:rsidR="00A804B7" w:rsidRDefault="00A804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804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804B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57F7F"/>
    <w:rsid w:val="00062DE9"/>
    <w:rsid w:val="00065C1E"/>
    <w:rsid w:val="0007152C"/>
    <w:rsid w:val="000751B8"/>
    <w:rsid w:val="00082D54"/>
    <w:rsid w:val="000A4E07"/>
    <w:rsid w:val="000C68D5"/>
    <w:rsid w:val="000D3C89"/>
    <w:rsid w:val="000D3F7C"/>
    <w:rsid w:val="000E0C67"/>
    <w:rsid w:val="000F1BB6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B1340"/>
    <w:rsid w:val="001C50B5"/>
    <w:rsid w:val="001E4963"/>
    <w:rsid w:val="001F2B7F"/>
    <w:rsid w:val="00216F6A"/>
    <w:rsid w:val="00224879"/>
    <w:rsid w:val="00251AD9"/>
    <w:rsid w:val="00257C21"/>
    <w:rsid w:val="002706C5"/>
    <w:rsid w:val="00282570"/>
    <w:rsid w:val="00300288"/>
    <w:rsid w:val="0030317F"/>
    <w:rsid w:val="00333CCA"/>
    <w:rsid w:val="00333DB7"/>
    <w:rsid w:val="00375E51"/>
    <w:rsid w:val="003A10DF"/>
    <w:rsid w:val="003D5FEC"/>
    <w:rsid w:val="003E07B2"/>
    <w:rsid w:val="00413057"/>
    <w:rsid w:val="00413759"/>
    <w:rsid w:val="00456295"/>
    <w:rsid w:val="00466C7A"/>
    <w:rsid w:val="004A2AFE"/>
    <w:rsid w:val="004B13DD"/>
    <w:rsid w:val="00501090"/>
    <w:rsid w:val="00521D2A"/>
    <w:rsid w:val="005463C4"/>
    <w:rsid w:val="0057657F"/>
    <w:rsid w:val="005D3C81"/>
    <w:rsid w:val="005D47DB"/>
    <w:rsid w:val="00637BA5"/>
    <w:rsid w:val="006467DA"/>
    <w:rsid w:val="00650260"/>
    <w:rsid w:val="0066401C"/>
    <w:rsid w:val="00670B64"/>
    <w:rsid w:val="00693582"/>
    <w:rsid w:val="006B3F8F"/>
    <w:rsid w:val="006F12DE"/>
    <w:rsid w:val="007555E6"/>
    <w:rsid w:val="00760813"/>
    <w:rsid w:val="00770EF0"/>
    <w:rsid w:val="00777860"/>
    <w:rsid w:val="00794DFF"/>
    <w:rsid w:val="00797545"/>
    <w:rsid w:val="007D338F"/>
    <w:rsid w:val="007D4C7E"/>
    <w:rsid w:val="007E4987"/>
    <w:rsid w:val="007F663B"/>
    <w:rsid w:val="00871396"/>
    <w:rsid w:val="0087572A"/>
    <w:rsid w:val="00885DDC"/>
    <w:rsid w:val="00895D5D"/>
    <w:rsid w:val="008A1F85"/>
    <w:rsid w:val="008C067B"/>
    <w:rsid w:val="008C7C96"/>
    <w:rsid w:val="008D2441"/>
    <w:rsid w:val="008E3804"/>
    <w:rsid w:val="00971AE8"/>
    <w:rsid w:val="00972DED"/>
    <w:rsid w:val="00977AD9"/>
    <w:rsid w:val="0099046A"/>
    <w:rsid w:val="009A18A9"/>
    <w:rsid w:val="009A228D"/>
    <w:rsid w:val="009C6A78"/>
    <w:rsid w:val="009F4AA2"/>
    <w:rsid w:val="009F4FEB"/>
    <w:rsid w:val="00A2540E"/>
    <w:rsid w:val="00A5111B"/>
    <w:rsid w:val="00A60C57"/>
    <w:rsid w:val="00A73EA0"/>
    <w:rsid w:val="00A756D7"/>
    <w:rsid w:val="00A804B7"/>
    <w:rsid w:val="00A870C6"/>
    <w:rsid w:val="00A9491E"/>
    <w:rsid w:val="00AA67DA"/>
    <w:rsid w:val="00AB7A2C"/>
    <w:rsid w:val="00B06871"/>
    <w:rsid w:val="00B16B6D"/>
    <w:rsid w:val="00B742F4"/>
    <w:rsid w:val="00B92847"/>
    <w:rsid w:val="00B92B12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A01F0"/>
    <w:rsid w:val="00DD1A41"/>
    <w:rsid w:val="00DE398D"/>
    <w:rsid w:val="00E3288E"/>
    <w:rsid w:val="00E74CF9"/>
    <w:rsid w:val="00E76DB5"/>
    <w:rsid w:val="00E92566"/>
    <w:rsid w:val="00EC1220"/>
    <w:rsid w:val="00EF55B5"/>
    <w:rsid w:val="00F25404"/>
    <w:rsid w:val="00F63C6A"/>
    <w:rsid w:val="00F75133"/>
    <w:rsid w:val="00F862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2022-12-05T08:14:00Z</cp:lastPrinted>
  <dcterms:created xsi:type="dcterms:W3CDTF">2022-12-02T06:03:00Z</dcterms:created>
  <dcterms:modified xsi:type="dcterms:W3CDTF">2022-12-05T08:14:00Z</dcterms:modified>
</cp:coreProperties>
</file>