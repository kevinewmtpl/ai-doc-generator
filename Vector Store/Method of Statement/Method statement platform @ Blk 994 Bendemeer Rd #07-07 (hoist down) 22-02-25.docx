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F8DB2" w14:textId="77777777" w:rsidR="00D0122D" w:rsidRDefault="00D0122D">
      <w:pPr>
        <w:pStyle w:val="Title"/>
        <w:jc w:val="left"/>
        <w:rPr>
          <w:lang w:eastAsia="zh-CN"/>
        </w:rPr>
      </w:pPr>
    </w:p>
    <w:p w14:paraId="564578AB" w14:textId="6E6D2C76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2331C9A" w14:textId="77777777" w:rsidR="004377BA" w:rsidRDefault="004377BA">
      <w:pPr>
        <w:rPr>
          <w:sz w:val="24"/>
        </w:rPr>
      </w:pPr>
    </w:p>
    <w:p w14:paraId="3DDD09AD" w14:textId="327B1F50" w:rsidR="00EE527F" w:rsidRDefault="00E41FF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0122D">
        <w:rPr>
          <w:sz w:val="24"/>
        </w:rPr>
        <w:t>24</w:t>
      </w:r>
      <w:r w:rsidR="00D0122D" w:rsidRPr="00D0122D">
        <w:rPr>
          <w:sz w:val="24"/>
          <w:vertAlign w:val="superscript"/>
        </w:rPr>
        <w:t>th</w:t>
      </w:r>
      <w:r w:rsidR="00D0122D">
        <w:rPr>
          <w:sz w:val="24"/>
        </w:rPr>
        <w:t xml:space="preserve"> Jan 2025</w:t>
      </w:r>
    </w:p>
    <w:p w14:paraId="63C9017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4B423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F3768EF" w14:textId="7F3124DB" w:rsidR="00885958" w:rsidRPr="0017768F" w:rsidRDefault="00D0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5F32BE">
        <w:rPr>
          <w:sz w:val="24"/>
          <w:lang w:eastAsia="zh-CN"/>
        </w:rPr>
        <w:t xml:space="preserve">hoist down </w:t>
      </w:r>
      <w:r w:rsidR="00D202E4">
        <w:rPr>
          <w:sz w:val="24"/>
          <w:lang w:eastAsia="zh-CN"/>
        </w:rPr>
        <w:t>m</w:t>
      </w:r>
      <w:r w:rsidR="00E41FFD">
        <w:rPr>
          <w:sz w:val="24"/>
          <w:lang w:eastAsia="zh-CN"/>
        </w:rPr>
        <w:t>achine</w:t>
      </w:r>
      <w:r w:rsidR="00D202E4">
        <w:rPr>
          <w:sz w:val="24"/>
          <w:lang w:eastAsia="zh-CN"/>
        </w:rPr>
        <w:t>ries</w:t>
      </w:r>
      <w:r w:rsidR="00E41FFD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7</w:t>
      </w:r>
      <w:r w:rsidRPr="00D0122D">
        <w:rPr>
          <w:sz w:val="24"/>
          <w:vertAlign w:val="superscript"/>
          <w:lang w:eastAsia="zh-CN"/>
        </w:rPr>
        <w:t>th</w:t>
      </w:r>
      <w:r w:rsidR="00D202E4">
        <w:rPr>
          <w:sz w:val="24"/>
          <w:lang w:eastAsia="zh-CN"/>
        </w:rPr>
        <w:t xml:space="preserve"> </w:t>
      </w:r>
      <w:r w:rsidR="00E41FFD">
        <w:rPr>
          <w:sz w:val="24"/>
          <w:lang w:eastAsia="zh-CN"/>
        </w:rPr>
        <w:t xml:space="preserve">floor through swing gate </w:t>
      </w:r>
      <w:r w:rsidR="00885958">
        <w:rPr>
          <w:sz w:val="24"/>
          <w:lang w:eastAsia="zh-CN"/>
        </w:rPr>
        <w:t>opening by using platform, mobile/lorry crane</w:t>
      </w:r>
      <w:r w:rsidR="00D202E4">
        <w:rPr>
          <w:sz w:val="24"/>
          <w:lang w:eastAsia="zh-CN"/>
        </w:rPr>
        <w:t xml:space="preserve">, </w:t>
      </w:r>
      <w:r w:rsidR="00A641DB">
        <w:rPr>
          <w:sz w:val="24"/>
          <w:lang w:eastAsia="zh-CN"/>
        </w:rPr>
        <w:t>load o</w:t>
      </w:r>
      <w:r w:rsidR="00AB3C71">
        <w:rPr>
          <w:sz w:val="24"/>
          <w:lang w:eastAsia="zh-CN"/>
        </w:rPr>
        <w:t xml:space="preserve">nto </w:t>
      </w:r>
      <w:r w:rsidR="00D202E4">
        <w:rPr>
          <w:sz w:val="24"/>
          <w:lang w:eastAsia="zh-CN"/>
        </w:rPr>
        <w:t xml:space="preserve">lorry chassis </w:t>
      </w:r>
      <w:r w:rsidR="00E30748">
        <w:rPr>
          <w:sz w:val="24"/>
          <w:lang w:eastAsia="zh-CN"/>
        </w:rPr>
        <w:t xml:space="preserve"> </w:t>
      </w:r>
    </w:p>
    <w:p w14:paraId="18B0B27A" w14:textId="77777777" w:rsidR="00D0122D" w:rsidRDefault="00D012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BC15A75" w14:textId="3802EC2C" w:rsidR="00186153" w:rsidRPr="00D0122D" w:rsidRDefault="00D012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2) To shift out small machine and accessories from 7</w:t>
      </w:r>
      <w:r w:rsidRPr="00D0122D">
        <w:rPr>
          <w:sz w:val="24"/>
          <w:szCs w:val="24"/>
          <w:vertAlign w:val="superscript"/>
          <w:lang w:eastAsia="zh-CN"/>
        </w:rPr>
        <w:t>th</w:t>
      </w:r>
      <w:r>
        <w:rPr>
          <w:sz w:val="24"/>
          <w:szCs w:val="24"/>
          <w:lang w:eastAsia="zh-CN"/>
        </w:rPr>
        <w:t xml:space="preserve"> floor to loading bay via cargo lift, hoist and load up onto</w:t>
      </w:r>
      <w:r w:rsidR="00B93666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lorry </w:t>
      </w:r>
      <w:r w:rsidR="00B93666">
        <w:rPr>
          <w:sz w:val="24"/>
          <w:szCs w:val="24"/>
          <w:lang w:eastAsia="zh-CN"/>
        </w:rPr>
        <w:t xml:space="preserve">chassis </w:t>
      </w:r>
    </w:p>
    <w:p w14:paraId="4B348209" w14:textId="77777777" w:rsidR="00D0122D" w:rsidRDefault="00D0122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3B83F34" w14:textId="1B5FF486"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1549D6EC" w14:textId="0FAF5E84" w:rsidR="00BA6E59" w:rsidRPr="00512A9D" w:rsidRDefault="00D202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attached list</w:t>
      </w:r>
    </w:p>
    <w:p w14:paraId="4CC6D6B4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3278F5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FB37957" w14:textId="31DFFFC6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D0122D">
        <w:rPr>
          <w:sz w:val="24"/>
          <w:lang w:eastAsia="zh-CN"/>
        </w:rPr>
        <w:t>ed</w:t>
      </w:r>
    </w:p>
    <w:p w14:paraId="4342CBEF" w14:textId="77777777" w:rsidR="007E2FF0" w:rsidRPr="007E2FF0" w:rsidRDefault="007E2FF0" w:rsidP="007E2FF0">
      <w:pPr>
        <w:rPr>
          <w:sz w:val="24"/>
          <w:lang w:eastAsia="zh-CN"/>
        </w:rPr>
      </w:pPr>
    </w:p>
    <w:p w14:paraId="74966BAF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3E93E91" w14:textId="6BC64F22" w:rsidR="00D202E4" w:rsidRPr="00D0122D" w:rsidRDefault="00D0122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22/02/25 (Sat)</w:t>
      </w:r>
    </w:p>
    <w:p w14:paraId="35333079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7D77145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6F211956" w14:textId="5ADB3DBA" w:rsidR="00304CC9" w:rsidRPr="00E41FFD" w:rsidRDefault="00D012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14:paraId="63D5FE10" w14:textId="77777777"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80958A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6F58DED" w14:textId="7CC9B4BF" w:rsidR="00A46072" w:rsidRDefault="00D0122D" w:rsidP="004872DF">
      <w:pPr>
        <w:pStyle w:val="Heading4"/>
      </w:pPr>
      <w:r>
        <w:t>Blk 994 Bendemeer Rd #07-07</w:t>
      </w:r>
    </w:p>
    <w:p w14:paraId="655278D0" w14:textId="7E63271A" w:rsidR="00B85262" w:rsidRPr="004872DF" w:rsidRDefault="00D0122D" w:rsidP="004872DF">
      <w:pPr>
        <w:pStyle w:val="Heading4"/>
      </w:pPr>
      <w:proofErr w:type="spellStart"/>
      <w:r>
        <w:t>Sunyi</w:t>
      </w:r>
      <w:proofErr w:type="spellEnd"/>
      <w:r>
        <w:t xml:space="preserve"> Precision Engineering</w:t>
      </w:r>
      <w:r w:rsidR="00556D99">
        <w:t xml:space="preserve"> Pte Ltd</w:t>
      </w:r>
      <w:r w:rsidR="00885958">
        <w:t xml:space="preserve"> </w:t>
      </w:r>
    </w:p>
    <w:p w14:paraId="27F1BAD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F99F743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0AFBCC6" w14:textId="3005F1E8" w:rsidR="004872DF" w:rsidRDefault="00D0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D5933">
        <w:rPr>
          <w:sz w:val="24"/>
          <w:lang w:eastAsia="zh-CN"/>
        </w:rPr>
        <w:t xml:space="preserve"> x </w:t>
      </w:r>
      <w:proofErr w:type="gramStart"/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283AA08C" w14:textId="4A05CC05" w:rsidR="00E30748" w:rsidRDefault="00CF7E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E30748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x </w:t>
      </w:r>
      <w:r w:rsidR="00E30748">
        <w:rPr>
          <w:sz w:val="24"/>
          <w:lang w:eastAsia="zh-CN"/>
        </w:rPr>
        <w:t>lorry crane</w:t>
      </w:r>
    </w:p>
    <w:p w14:paraId="787BBE30" w14:textId="78797FA5" w:rsidR="00D0122D" w:rsidRDefault="00D0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Malaysia lorry </w:t>
      </w:r>
    </w:p>
    <w:p w14:paraId="6C2DDB5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3645BFEA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2CE0418F" w14:textId="77777777"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323FE4B7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58360B2F" w14:textId="77777777" w:rsidR="00B96719" w:rsidRDefault="00B967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32C375A" w14:textId="77777777" w:rsidR="00D0122D" w:rsidRDefault="00D0122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C57E796" w14:textId="79642D5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35C335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2970DFA2" w14:textId="77777777" w:rsidR="00CF7E3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5307EA3A" w14:textId="77777777" w:rsidR="00313C04" w:rsidRDefault="00313C04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7D1BFD1" w14:textId="3844B01B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4B89B0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592131A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697B2ED5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5C086A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35FBB13B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3CAED1E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6AF752B7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2D2D26E0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38392489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33B685A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191EEA3D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20CD9B6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2090AC2" w14:textId="77777777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3FEEA70B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418B206C" w14:textId="77777777" w:rsidR="00932131" w:rsidRDefault="00932131">
      <w:pPr>
        <w:pStyle w:val="BodyText2"/>
      </w:pPr>
      <w:r>
        <w:t xml:space="preserve">a. Lifting Supervisor </w:t>
      </w:r>
    </w:p>
    <w:p w14:paraId="11679765" w14:textId="77777777" w:rsidR="00932131" w:rsidRDefault="00932131">
      <w:pPr>
        <w:pStyle w:val="BodyText2"/>
      </w:pPr>
      <w:r>
        <w:t xml:space="preserve">b. Mobile Crane Operator </w:t>
      </w:r>
    </w:p>
    <w:p w14:paraId="4E27AE18" w14:textId="77777777" w:rsidR="00932131" w:rsidRDefault="00932131">
      <w:pPr>
        <w:pStyle w:val="BodyText2"/>
      </w:pPr>
      <w:r>
        <w:t>c. Lorry Loader Operator</w:t>
      </w:r>
    </w:p>
    <w:p w14:paraId="634EB598" w14:textId="77777777" w:rsidR="00932131" w:rsidRDefault="00932131">
      <w:pPr>
        <w:pStyle w:val="BodyText2"/>
      </w:pPr>
      <w:r>
        <w:t>d. Signalman</w:t>
      </w:r>
    </w:p>
    <w:p w14:paraId="5D99711E" w14:textId="77777777" w:rsidR="00932131" w:rsidRDefault="0093213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62957120" w14:textId="77777777" w:rsidR="00247B59" w:rsidRDefault="00932131" w:rsidP="00247B59">
      <w:pPr>
        <w:pStyle w:val="BodyText2"/>
      </w:pPr>
      <w:r>
        <w:t xml:space="preserve">f. Skill Mover </w:t>
      </w:r>
    </w:p>
    <w:p w14:paraId="1A21C1AD" w14:textId="77777777" w:rsidR="00EE527F" w:rsidRPr="00247B59" w:rsidRDefault="00247B59" w:rsidP="00247B59">
      <w:pPr>
        <w:pStyle w:val="BodyText2"/>
        <w:rPr>
          <w:b/>
          <w:sz w:val="32"/>
          <w:szCs w:val="32"/>
          <w:u w:val="single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 </w:t>
      </w:r>
      <w:r>
        <w:rPr>
          <w:b/>
          <w:sz w:val="32"/>
          <w:szCs w:val="32"/>
          <w:u w:val="single"/>
        </w:rPr>
        <w:t>Job Scope</w:t>
      </w:r>
    </w:p>
    <w:p w14:paraId="1C0FD6A7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26AA7F1D" w14:textId="77777777" w:rsidR="00932131" w:rsidRDefault="00932131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5DB4915" w14:textId="77777777"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14:paraId="788FAAC1" w14:textId="6A86E223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5F32BE">
        <w:rPr>
          <w:sz w:val="24"/>
          <w:lang w:eastAsia="zh-CN"/>
        </w:rPr>
        <w:t xml:space="preserve"> crane to hoist up platform to</w:t>
      </w:r>
      <w:r w:rsidR="00D0122D">
        <w:rPr>
          <w:sz w:val="24"/>
          <w:lang w:eastAsia="zh-CN"/>
        </w:rPr>
        <w:t xml:space="preserve"> 7</w:t>
      </w:r>
      <w:r w:rsidR="00D0122D" w:rsidRPr="00D0122D">
        <w:rPr>
          <w:sz w:val="24"/>
          <w:vertAlign w:val="superscript"/>
          <w:lang w:eastAsia="zh-CN"/>
        </w:rPr>
        <w:t>th</w:t>
      </w:r>
      <w:r w:rsidR="00E30748">
        <w:rPr>
          <w:sz w:val="24"/>
          <w:lang w:eastAsia="zh-CN"/>
        </w:rPr>
        <w:t xml:space="preserve"> floor s</w:t>
      </w:r>
      <w:r w:rsidR="00CF7E30">
        <w:rPr>
          <w:sz w:val="24"/>
          <w:lang w:eastAsia="zh-CN"/>
        </w:rPr>
        <w:t>w</w:t>
      </w:r>
      <w:r w:rsidR="00E30748">
        <w:rPr>
          <w:sz w:val="24"/>
          <w:lang w:eastAsia="zh-CN"/>
        </w:rPr>
        <w:t>ing gate</w:t>
      </w:r>
      <w:r w:rsidRPr="00F369A7">
        <w:rPr>
          <w:sz w:val="24"/>
          <w:lang w:eastAsia="zh-CN"/>
        </w:rPr>
        <w:t xml:space="preserve"> opening </w:t>
      </w:r>
    </w:p>
    <w:p w14:paraId="3A969F55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3F6B450A" w14:textId="4B51F1FB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</w:t>
      </w:r>
      <w:r w:rsidR="00D0122D">
        <w:rPr>
          <w:sz w:val="24"/>
          <w:lang w:eastAsia="zh-CN"/>
        </w:rPr>
        <w:t xml:space="preserve">mobile crane </w:t>
      </w:r>
      <w:r>
        <w:rPr>
          <w:sz w:val="24"/>
          <w:lang w:eastAsia="zh-CN"/>
        </w:rPr>
        <w:t xml:space="preserve"> </w:t>
      </w:r>
    </w:p>
    <w:p w14:paraId="6AC07251" w14:textId="77777777" w:rsidR="00D0122D" w:rsidRDefault="00D0122D" w:rsidP="00D0122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1445D36" w14:textId="21BD004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06B8AC86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14:paraId="75BF443A" w14:textId="77777777"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14:paraId="45A96413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Riggerman</w:t>
      </w:r>
      <w:proofErr w:type="spellEnd"/>
      <w:r>
        <w:rPr>
          <w:sz w:val="24"/>
          <w:lang w:eastAsia="zh-CN"/>
        </w:rPr>
        <w:t xml:space="preserve"> to insert sling to crane hook </w:t>
      </w:r>
    </w:p>
    <w:p w14:paraId="0E710240" w14:textId="77777777" w:rsidR="00932131" w:rsidRDefault="00932131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20700075" w14:textId="77777777"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FC784F">
        <w:rPr>
          <w:sz w:val="24"/>
          <w:lang w:eastAsia="zh-CN"/>
        </w:rPr>
        <w:t xml:space="preserve">hoist up machine from platform </w:t>
      </w:r>
    </w:p>
    <w:p w14:paraId="03CE4C9E" w14:textId="77777777" w:rsidR="0068706B" w:rsidRDefault="0093213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14:paraId="1C5E0126" w14:textId="038593B2"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14:paraId="7B60736E" w14:textId="77777777" w:rsidR="00D0122D" w:rsidRDefault="00FC784F" w:rsidP="00CF7E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>with strapping belt prior to moving out of site premise</w:t>
      </w:r>
      <w:r w:rsidR="00CF7E30">
        <w:rPr>
          <w:sz w:val="24"/>
          <w:lang w:eastAsia="zh-CN"/>
        </w:rPr>
        <w:t xml:space="preserve"> and deliver to new </w:t>
      </w:r>
      <w:r w:rsidR="00D0122D">
        <w:rPr>
          <w:sz w:val="24"/>
          <w:lang w:eastAsia="zh-CN"/>
        </w:rPr>
        <w:t>location</w:t>
      </w:r>
    </w:p>
    <w:p w14:paraId="60BF4DF6" w14:textId="3B21DBC4" w:rsidR="00CF7E30" w:rsidRPr="00CF7E30" w:rsidRDefault="00D0122D" w:rsidP="00CF7E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have been hoist down  </w:t>
      </w:r>
      <w:r w:rsidR="00CF7E30">
        <w:rPr>
          <w:sz w:val="24"/>
          <w:lang w:eastAsia="zh-CN"/>
        </w:rPr>
        <w:t xml:space="preserve"> </w:t>
      </w:r>
    </w:p>
    <w:p w14:paraId="181F0C85" w14:textId="77777777" w:rsidR="00EE527F" w:rsidRPr="00E30748" w:rsidRDefault="00EE527F" w:rsidP="00E307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0748">
        <w:rPr>
          <w:sz w:val="24"/>
          <w:lang w:eastAsia="zh-CN"/>
        </w:rPr>
        <w:t>Once job complete, team leader will instruct the team to perform proper housekeeping</w:t>
      </w:r>
    </w:p>
    <w:p w14:paraId="7A300788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1F9DD59C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0518760D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167582ED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352C8C66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912F7C7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37B85526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6521E" w14:textId="77777777" w:rsidR="0055799E" w:rsidRDefault="0055799E">
      <w:r>
        <w:separator/>
      </w:r>
    </w:p>
  </w:endnote>
  <w:endnote w:type="continuationSeparator" w:id="0">
    <w:p w14:paraId="14220E5F" w14:textId="77777777" w:rsidR="0055799E" w:rsidRDefault="00557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66C3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08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083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866457" w14:textId="77777777" w:rsidR="0055799E" w:rsidRDefault="0055799E">
      <w:r>
        <w:separator/>
      </w:r>
    </w:p>
  </w:footnote>
  <w:footnote w:type="continuationSeparator" w:id="0">
    <w:p w14:paraId="5D6E68B2" w14:textId="77777777" w:rsidR="0055799E" w:rsidRDefault="00557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DEF9F" w14:textId="77777777" w:rsidR="00D0122D" w:rsidRDefault="007D3B51" w:rsidP="00313C04">
    <w:pPr>
      <w:pStyle w:val="Header"/>
      <w:jc w:val="center"/>
      <w:rPr>
        <w:b/>
        <w:sz w:val="28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50FC396C" wp14:editId="0128AC9B">
          <wp:simplePos x="0" y="0"/>
          <wp:positionH relativeFrom="column">
            <wp:posOffset>-533400</wp:posOffset>
          </wp:positionH>
          <wp:positionV relativeFrom="paragraph">
            <wp:posOffset>5715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527F">
      <w:rPr>
        <w:b/>
        <w:sz w:val="28"/>
      </w:rPr>
      <w:t xml:space="preserve">                 </w:t>
    </w:r>
  </w:p>
  <w:p w14:paraId="11C5DAF2" w14:textId="77777777" w:rsidR="00D0122D" w:rsidRDefault="00D0122D" w:rsidP="00313C04">
    <w:pPr>
      <w:pStyle w:val="Header"/>
      <w:jc w:val="center"/>
      <w:rPr>
        <w:b/>
        <w:sz w:val="28"/>
      </w:rPr>
    </w:pPr>
  </w:p>
  <w:p w14:paraId="6357A546" w14:textId="556EABE9" w:rsidR="00EE527F" w:rsidRDefault="00EE527F" w:rsidP="00313C04">
    <w:pPr>
      <w:pStyle w:val="Header"/>
      <w:jc w:val="center"/>
      <w:rPr>
        <w:b/>
        <w:color w:val="0000FF"/>
        <w:sz w:val="28"/>
      </w:rPr>
    </w:pPr>
    <w:r>
      <w:rPr>
        <w:b/>
        <w:color w:val="0000FF"/>
        <w:sz w:val="28"/>
      </w:rPr>
      <w:t>ERIC WONG MACHINERY TRANSPORTATION PTE LTD</w:t>
    </w:r>
  </w:p>
  <w:p w14:paraId="346C5588" w14:textId="77777777" w:rsidR="00EE527F" w:rsidRDefault="00885958">
    <w:pPr>
      <w:pStyle w:val="Header"/>
      <w:jc w:val="center"/>
    </w:pPr>
    <w:r>
      <w:t xml:space="preserve">            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B1A19D9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735E72B2" w14:textId="77777777" w:rsidR="00EE527F" w:rsidRDefault="00885958">
    <w:pPr>
      <w:pStyle w:val="Header"/>
      <w:jc w:val="center"/>
    </w:pPr>
    <w:r>
      <w:t xml:space="preserve">                 </w:t>
    </w:r>
    <w:proofErr w:type="spellStart"/>
    <w:r>
      <w:t>Co.Reg</w:t>
    </w:r>
    <w:proofErr w:type="spellEnd"/>
    <w:r>
      <w:t xml:space="preserve">. No: 199603812E   </w:t>
    </w:r>
    <w:r w:rsidR="00EE527F">
      <w:t xml:space="preserve">GST Reg </w:t>
    </w:r>
    <w:proofErr w:type="gramStart"/>
    <w:r w:rsidR="00EE527F">
      <w:t>No. :</w:t>
    </w:r>
    <w:proofErr w:type="gramEnd"/>
    <w:r w:rsidR="00EE527F">
      <w:t xml:space="preserve"> M2-8923804 – 2</w:t>
    </w:r>
  </w:p>
  <w:p w14:paraId="096300D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623FA6B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4647812">
    <w:abstractNumId w:val="3"/>
  </w:num>
  <w:num w:numId="2" w16cid:durableId="458426376">
    <w:abstractNumId w:val="5"/>
  </w:num>
  <w:num w:numId="3" w16cid:durableId="961571630">
    <w:abstractNumId w:val="0"/>
  </w:num>
  <w:num w:numId="4" w16cid:durableId="788669835">
    <w:abstractNumId w:val="10"/>
  </w:num>
  <w:num w:numId="5" w16cid:durableId="1464693663">
    <w:abstractNumId w:val="6"/>
  </w:num>
  <w:num w:numId="6" w16cid:durableId="1187132681">
    <w:abstractNumId w:val="7"/>
  </w:num>
  <w:num w:numId="7" w16cid:durableId="1678532753">
    <w:abstractNumId w:val="4"/>
  </w:num>
  <w:num w:numId="8" w16cid:durableId="52117473">
    <w:abstractNumId w:val="8"/>
  </w:num>
  <w:num w:numId="9" w16cid:durableId="1500079994">
    <w:abstractNumId w:val="2"/>
  </w:num>
  <w:num w:numId="10" w16cid:durableId="1822650893">
    <w:abstractNumId w:val="9"/>
  </w:num>
  <w:num w:numId="11" w16cid:durableId="62508565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676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30A5"/>
    <w:rsid w:val="00060982"/>
    <w:rsid w:val="00074CCC"/>
    <w:rsid w:val="000839BB"/>
    <w:rsid w:val="00090E16"/>
    <w:rsid w:val="00093A2F"/>
    <w:rsid w:val="000A4B74"/>
    <w:rsid w:val="000A77B9"/>
    <w:rsid w:val="000B2C4D"/>
    <w:rsid w:val="000B2F2C"/>
    <w:rsid w:val="000B70E2"/>
    <w:rsid w:val="00132211"/>
    <w:rsid w:val="00141C71"/>
    <w:rsid w:val="00161FD2"/>
    <w:rsid w:val="00174C18"/>
    <w:rsid w:val="0017768F"/>
    <w:rsid w:val="00180033"/>
    <w:rsid w:val="00186153"/>
    <w:rsid w:val="00194883"/>
    <w:rsid w:val="00195D19"/>
    <w:rsid w:val="001A16F2"/>
    <w:rsid w:val="001B2EBA"/>
    <w:rsid w:val="001B3AAA"/>
    <w:rsid w:val="001B3B1F"/>
    <w:rsid w:val="001D1C80"/>
    <w:rsid w:val="001D38AF"/>
    <w:rsid w:val="001D6265"/>
    <w:rsid w:val="001D7BC0"/>
    <w:rsid w:val="00214CA3"/>
    <w:rsid w:val="00222830"/>
    <w:rsid w:val="00225487"/>
    <w:rsid w:val="00236E8D"/>
    <w:rsid w:val="00247B59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C083E"/>
    <w:rsid w:val="002D0D60"/>
    <w:rsid w:val="002D3B07"/>
    <w:rsid w:val="002E18E7"/>
    <w:rsid w:val="002E7473"/>
    <w:rsid w:val="002F6AEC"/>
    <w:rsid w:val="003013EC"/>
    <w:rsid w:val="00304CC9"/>
    <w:rsid w:val="00313C04"/>
    <w:rsid w:val="00317E1C"/>
    <w:rsid w:val="003631BE"/>
    <w:rsid w:val="00373A8D"/>
    <w:rsid w:val="003758B9"/>
    <w:rsid w:val="0038272B"/>
    <w:rsid w:val="00387BA3"/>
    <w:rsid w:val="00395A8D"/>
    <w:rsid w:val="00395C6B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62D1E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C32DA"/>
    <w:rsid w:val="004C392C"/>
    <w:rsid w:val="004D5933"/>
    <w:rsid w:val="004F07E0"/>
    <w:rsid w:val="004F78BB"/>
    <w:rsid w:val="00512A9D"/>
    <w:rsid w:val="005405DF"/>
    <w:rsid w:val="00550D01"/>
    <w:rsid w:val="00556D99"/>
    <w:rsid w:val="0055799E"/>
    <w:rsid w:val="005966C4"/>
    <w:rsid w:val="005B35C9"/>
    <w:rsid w:val="005C69FA"/>
    <w:rsid w:val="005E132E"/>
    <w:rsid w:val="005F2F7B"/>
    <w:rsid w:val="005F32BE"/>
    <w:rsid w:val="0061759B"/>
    <w:rsid w:val="006208BE"/>
    <w:rsid w:val="00635B49"/>
    <w:rsid w:val="006362BB"/>
    <w:rsid w:val="0064156E"/>
    <w:rsid w:val="006519B6"/>
    <w:rsid w:val="0065257A"/>
    <w:rsid w:val="00660815"/>
    <w:rsid w:val="00664D20"/>
    <w:rsid w:val="0068706B"/>
    <w:rsid w:val="006A0465"/>
    <w:rsid w:val="006F14A4"/>
    <w:rsid w:val="006F4C39"/>
    <w:rsid w:val="00700106"/>
    <w:rsid w:val="00707759"/>
    <w:rsid w:val="00723021"/>
    <w:rsid w:val="00723472"/>
    <w:rsid w:val="00724965"/>
    <w:rsid w:val="00733502"/>
    <w:rsid w:val="00743965"/>
    <w:rsid w:val="00750715"/>
    <w:rsid w:val="00752419"/>
    <w:rsid w:val="00782621"/>
    <w:rsid w:val="00782718"/>
    <w:rsid w:val="007B6717"/>
    <w:rsid w:val="007C5834"/>
    <w:rsid w:val="007D1A3A"/>
    <w:rsid w:val="007D3B51"/>
    <w:rsid w:val="007E2FF0"/>
    <w:rsid w:val="007E6356"/>
    <w:rsid w:val="007F57D3"/>
    <w:rsid w:val="007F59CA"/>
    <w:rsid w:val="00805766"/>
    <w:rsid w:val="008067B7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308C"/>
    <w:rsid w:val="008A5148"/>
    <w:rsid w:val="008B3B91"/>
    <w:rsid w:val="008C1DD6"/>
    <w:rsid w:val="008F01F6"/>
    <w:rsid w:val="008F2319"/>
    <w:rsid w:val="008F6CAF"/>
    <w:rsid w:val="0090213C"/>
    <w:rsid w:val="00903931"/>
    <w:rsid w:val="00904AE4"/>
    <w:rsid w:val="00926A2E"/>
    <w:rsid w:val="00932131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0FC"/>
    <w:rsid w:val="00A65BC3"/>
    <w:rsid w:val="00A87AE1"/>
    <w:rsid w:val="00A94515"/>
    <w:rsid w:val="00AB3C71"/>
    <w:rsid w:val="00AC4808"/>
    <w:rsid w:val="00AD4C31"/>
    <w:rsid w:val="00AF3C1D"/>
    <w:rsid w:val="00B12330"/>
    <w:rsid w:val="00B173D1"/>
    <w:rsid w:val="00B17867"/>
    <w:rsid w:val="00B23F7B"/>
    <w:rsid w:val="00B24B7C"/>
    <w:rsid w:val="00B253FF"/>
    <w:rsid w:val="00B424C8"/>
    <w:rsid w:val="00B44740"/>
    <w:rsid w:val="00B469FA"/>
    <w:rsid w:val="00B64B5B"/>
    <w:rsid w:val="00B80E7E"/>
    <w:rsid w:val="00B814A1"/>
    <w:rsid w:val="00B85262"/>
    <w:rsid w:val="00B85990"/>
    <w:rsid w:val="00B8750E"/>
    <w:rsid w:val="00B90DC1"/>
    <w:rsid w:val="00B93666"/>
    <w:rsid w:val="00B965F7"/>
    <w:rsid w:val="00B96719"/>
    <w:rsid w:val="00BA6E59"/>
    <w:rsid w:val="00BA75FC"/>
    <w:rsid w:val="00BC2F04"/>
    <w:rsid w:val="00BC6BCE"/>
    <w:rsid w:val="00BF2DAD"/>
    <w:rsid w:val="00BF32C5"/>
    <w:rsid w:val="00C02A5C"/>
    <w:rsid w:val="00C24B7E"/>
    <w:rsid w:val="00C317DF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1B02"/>
    <w:rsid w:val="00CC27F9"/>
    <w:rsid w:val="00CC2D5D"/>
    <w:rsid w:val="00CE271F"/>
    <w:rsid w:val="00CF627C"/>
    <w:rsid w:val="00CF7E30"/>
    <w:rsid w:val="00D0122D"/>
    <w:rsid w:val="00D015DC"/>
    <w:rsid w:val="00D07A05"/>
    <w:rsid w:val="00D14B56"/>
    <w:rsid w:val="00D202E4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0748"/>
    <w:rsid w:val="00E3431D"/>
    <w:rsid w:val="00E400F3"/>
    <w:rsid w:val="00E41FFD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E527F"/>
    <w:rsid w:val="00EE7A41"/>
    <w:rsid w:val="00EF2BA3"/>
    <w:rsid w:val="00F07B52"/>
    <w:rsid w:val="00F338FD"/>
    <w:rsid w:val="00F340B9"/>
    <w:rsid w:val="00F369A7"/>
    <w:rsid w:val="00F63A7E"/>
    <w:rsid w:val="00F772A5"/>
    <w:rsid w:val="00F844A0"/>
    <w:rsid w:val="00F853FF"/>
    <w:rsid w:val="00FB47D2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53A6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2024-09-30T05:11:00Z</cp:lastPrinted>
  <dcterms:created xsi:type="dcterms:W3CDTF">2025-01-23T06:15:00Z</dcterms:created>
  <dcterms:modified xsi:type="dcterms:W3CDTF">2025-01-23T06:15:00Z</dcterms:modified>
</cp:coreProperties>
</file>