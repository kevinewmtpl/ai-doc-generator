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CF5FA6">
      <w:pPr>
        <w:rPr>
          <w:sz w:val="24"/>
          <w:lang w:eastAsia="zh-CN"/>
        </w:rPr>
      </w:pPr>
      <w:r>
        <w:rPr>
          <w:sz w:val="24"/>
        </w:rPr>
        <w:t>Date: 28</w:t>
      </w:r>
      <w:r w:rsidRPr="00CF5FA6">
        <w:rPr>
          <w:sz w:val="24"/>
          <w:vertAlign w:val="superscript"/>
        </w:rPr>
        <w:t>th</w:t>
      </w:r>
      <w:r>
        <w:rPr>
          <w:sz w:val="24"/>
        </w:rPr>
        <w:t xml:space="preserve"> Dec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16835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016208">
        <w:rPr>
          <w:sz w:val="24"/>
          <w:lang w:eastAsia="zh-CN"/>
        </w:rPr>
        <w:t xml:space="preserve">unload </w:t>
      </w:r>
      <w:r w:rsidR="00CF5FA6">
        <w:rPr>
          <w:sz w:val="24"/>
          <w:lang w:eastAsia="zh-CN"/>
        </w:rPr>
        <w:t xml:space="preserve">5 packages </w:t>
      </w:r>
      <w:r w:rsidR="00433635">
        <w:rPr>
          <w:sz w:val="24"/>
          <w:lang w:eastAsia="zh-CN"/>
        </w:rPr>
        <w:t xml:space="preserve">of chip conveyor </w:t>
      </w:r>
      <w:r w:rsidR="00CF5FA6">
        <w:rPr>
          <w:sz w:val="24"/>
          <w:lang w:eastAsia="zh-CN"/>
        </w:rPr>
        <w:t>from 1</w:t>
      </w:r>
      <w:r w:rsidR="00444727">
        <w:rPr>
          <w:sz w:val="24"/>
          <w:lang w:eastAsia="zh-CN"/>
        </w:rPr>
        <w:t xml:space="preserve"> x 40ft HQ</w:t>
      </w:r>
      <w:r w:rsidR="004D1E2F">
        <w:rPr>
          <w:sz w:val="24"/>
          <w:lang w:eastAsia="zh-CN"/>
        </w:rPr>
        <w:t xml:space="preserve"> container, </w:t>
      </w:r>
      <w:r w:rsidR="00313445">
        <w:rPr>
          <w:sz w:val="24"/>
          <w:lang w:eastAsia="zh-CN"/>
        </w:rPr>
        <w:t xml:space="preserve">uncrate cases, </w:t>
      </w:r>
      <w:r w:rsidR="00136332">
        <w:rPr>
          <w:sz w:val="24"/>
          <w:lang w:eastAsia="zh-CN"/>
        </w:rPr>
        <w:t>shift and position</w:t>
      </w:r>
      <w:r w:rsidR="00CF5FA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into </w:t>
      </w:r>
      <w:r w:rsidR="00241657">
        <w:rPr>
          <w:sz w:val="24"/>
          <w:lang w:eastAsia="zh-CN"/>
        </w:rPr>
        <w:t xml:space="preserve">customer </w:t>
      </w:r>
      <w:r w:rsidR="00982AE2">
        <w:rPr>
          <w:sz w:val="24"/>
          <w:lang w:eastAsia="zh-CN"/>
        </w:rPr>
        <w:t>premise</w:t>
      </w:r>
      <w:r w:rsidR="007F3CBB">
        <w:rPr>
          <w:sz w:val="24"/>
          <w:lang w:eastAsia="zh-CN"/>
        </w:rPr>
        <w:t xml:space="preserve"> at ground floor</w:t>
      </w:r>
    </w:p>
    <w:p w:rsidR="00444727" w:rsidRDefault="004447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44727" w:rsidRDefault="0030314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44727" w:rsidRDefault="0043363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5 packages of 2 unit Ohimine Chip Conveyor</w:t>
      </w:r>
    </w:p>
    <w:p w:rsidR="00444727" w:rsidRDefault="0043363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Crate 1: 718 x 107 x 140 cm / Wt: 660 kg</w:t>
      </w:r>
    </w:p>
    <w:p w:rsidR="00433635" w:rsidRDefault="0043363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Crate 2: 437 x 85 x 135 cm / Wt: 150 kg</w:t>
      </w:r>
    </w:p>
    <w:p w:rsidR="00433635" w:rsidRDefault="0043363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Crate 3: 332 x 85 x 83 cm / Wt: 130 kg </w:t>
      </w:r>
    </w:p>
    <w:p w:rsidR="00433635" w:rsidRDefault="0043363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Crate 4: 309 x 153 x 96 cm / Wt: 260 kg</w:t>
      </w:r>
    </w:p>
    <w:p w:rsidR="00433635" w:rsidRPr="00444727" w:rsidRDefault="0043363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Crate 5: 202 x 108 x 94 cm / Wt: 470 kg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162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433635">
      <w:pPr>
        <w:rPr>
          <w:sz w:val="24"/>
          <w:lang w:eastAsia="zh-CN"/>
        </w:rPr>
      </w:pPr>
      <w:r>
        <w:rPr>
          <w:sz w:val="24"/>
          <w:lang w:eastAsia="zh-CN"/>
        </w:rPr>
        <w:t>29-31/12/20</w:t>
      </w:r>
      <w:r w:rsidR="00313445">
        <w:rPr>
          <w:sz w:val="24"/>
          <w:lang w:eastAsia="zh-CN"/>
        </w:rPr>
        <w:t xml:space="preserve">   </w:t>
      </w:r>
    </w:p>
    <w:p w:rsidR="00016208" w:rsidRDefault="00016208">
      <w:pPr>
        <w:rPr>
          <w:sz w:val="24"/>
          <w:lang w:eastAsia="zh-CN"/>
        </w:rPr>
      </w:pPr>
    </w:p>
    <w:p w:rsidR="00016208" w:rsidRDefault="0001620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016208" w:rsidRPr="00016208" w:rsidRDefault="0001620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313445" w:rsidP="00BA65F8">
      <w:pPr>
        <w:pStyle w:val="Heading4"/>
      </w:pPr>
      <w:r>
        <w:t>20 Benoi Sector</w:t>
      </w:r>
    </w:p>
    <w:p w:rsidR="0089628B" w:rsidRDefault="00313445" w:rsidP="0089628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Shimano Singapore</w:t>
      </w:r>
      <w:r w:rsidR="00016208">
        <w:rPr>
          <w:sz w:val="24"/>
          <w:szCs w:val="24"/>
          <w:lang w:eastAsia="zh-CN"/>
        </w:rPr>
        <w:t xml:space="preserve"> Pte Ltd</w:t>
      </w:r>
    </w:p>
    <w:p w:rsidR="00C81C61" w:rsidRPr="00C81C61" w:rsidRDefault="00C81C61" w:rsidP="0089628B">
      <w:pPr>
        <w:rPr>
          <w:sz w:val="24"/>
          <w:szCs w:val="24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016208">
        <w:rPr>
          <w:sz w:val="24"/>
          <w:lang w:eastAsia="zh-CN"/>
        </w:rPr>
        <w:t xml:space="preserve">633 </w:t>
      </w:r>
      <w:r w:rsidR="006467DA">
        <w:rPr>
          <w:sz w:val="24"/>
          <w:lang w:eastAsia="zh-CN"/>
        </w:rPr>
        <w:t>lorry crane</w:t>
      </w:r>
    </w:p>
    <w:p w:rsidR="006467DA" w:rsidRDefault="008F4C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  <w:r w:rsidR="00433635">
        <w:rPr>
          <w:sz w:val="24"/>
          <w:lang w:eastAsia="zh-CN"/>
        </w:rPr>
        <w:t>/ rollers</w:t>
      </w:r>
    </w:p>
    <w:p w:rsidR="00F65FB5" w:rsidRDefault="0043363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Wire/webbing sling </w:t>
      </w:r>
    </w:p>
    <w:p w:rsidR="0030314F" w:rsidRDefault="000162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30314F" w:rsidRDefault="0030314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313445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Pr="00BD10D2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B8018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65FB5" w:rsidRDefault="00F65FB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16835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1620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1620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</w:t>
      </w:r>
      <w:r w:rsidR="00313445">
        <w:rPr>
          <w:sz w:val="24"/>
          <w:lang w:eastAsia="zh-CN"/>
        </w:rPr>
        <w:t xml:space="preserve">and forklift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433635">
        <w:rPr>
          <w:sz w:val="24"/>
          <w:lang w:eastAsia="zh-CN"/>
        </w:rPr>
        <w:t xml:space="preserve">n this operation </w:t>
      </w:r>
    </w:p>
    <w:p w:rsidR="00711BE6" w:rsidRDefault="00711BE6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016208">
        <w:rPr>
          <w:sz w:val="24"/>
          <w:lang w:eastAsia="zh-CN"/>
        </w:rPr>
        <w:t xml:space="preserve"> safety</w:t>
      </w:r>
      <w:r w:rsidR="00016208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016208">
        <w:t>.</w:t>
      </w:r>
      <w:r w:rsidR="001268A8">
        <w:rPr>
          <w:rFonts w:hint="eastAsia"/>
        </w:rPr>
        <w:t>O</w:t>
      </w:r>
      <w:r w:rsidR="00016208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016208" w:rsidRDefault="006467DA" w:rsidP="0001620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4741BA">
        <w:rPr>
          <w:sz w:val="24"/>
          <w:lang w:eastAsia="zh-CN"/>
        </w:rPr>
        <w:t>location (back to back with container)</w:t>
      </w:r>
    </w:p>
    <w:p w:rsidR="004741BA" w:rsidRDefault="00433635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pull out crate</w:t>
      </w:r>
      <w:r w:rsidR="004741BA">
        <w:rPr>
          <w:sz w:val="24"/>
          <w:lang w:eastAsia="zh-CN"/>
        </w:rPr>
        <w:t xml:space="preserve"> from container onto lorry chassis</w:t>
      </w:r>
    </w:p>
    <w:p w:rsidR="00313445" w:rsidRPr="00433635" w:rsidRDefault="00433635" w:rsidP="0043363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and unload crate </w:t>
      </w:r>
      <w:r w:rsidR="00313445">
        <w:rPr>
          <w:sz w:val="24"/>
          <w:lang w:eastAsia="zh-CN"/>
        </w:rPr>
        <w:t>to the ground</w:t>
      </w:r>
    </w:p>
    <w:p w:rsidR="004741BA" w:rsidRPr="004D1E2F" w:rsidRDefault="004741BA" w:rsidP="004D1E2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D1E2F">
        <w:rPr>
          <w:sz w:val="24"/>
          <w:lang w:eastAsia="zh-CN"/>
        </w:rPr>
        <w:t xml:space="preserve">Hoist </w:t>
      </w:r>
      <w:r w:rsidR="004D1E2F">
        <w:rPr>
          <w:sz w:val="24"/>
          <w:lang w:eastAsia="zh-CN"/>
        </w:rPr>
        <w:t xml:space="preserve">up </w:t>
      </w:r>
      <w:r w:rsidRPr="004D1E2F">
        <w:rPr>
          <w:sz w:val="24"/>
          <w:lang w:eastAsia="zh-CN"/>
        </w:rPr>
        <w:t xml:space="preserve">and detach </w:t>
      </w:r>
      <w:r w:rsidR="00433635">
        <w:rPr>
          <w:sz w:val="24"/>
          <w:lang w:eastAsia="zh-CN"/>
        </w:rPr>
        <w:t>conveyor</w:t>
      </w:r>
      <w:r w:rsidR="00982AE2" w:rsidRPr="004D1E2F">
        <w:rPr>
          <w:sz w:val="24"/>
          <w:lang w:eastAsia="zh-CN"/>
        </w:rPr>
        <w:t xml:space="preserve"> from </w:t>
      </w:r>
      <w:r w:rsidR="007C6FA7">
        <w:rPr>
          <w:sz w:val="24"/>
          <w:lang w:eastAsia="zh-CN"/>
        </w:rPr>
        <w:t xml:space="preserve">base </w:t>
      </w:r>
      <w:r w:rsidR="00FE1C71">
        <w:rPr>
          <w:sz w:val="24"/>
          <w:lang w:eastAsia="zh-CN"/>
        </w:rPr>
        <w:t xml:space="preserve"> </w:t>
      </w:r>
      <w:r w:rsidRPr="004D1E2F">
        <w:rPr>
          <w:sz w:val="24"/>
          <w:lang w:eastAsia="zh-CN"/>
        </w:rPr>
        <w:t xml:space="preserve"> </w:t>
      </w:r>
    </w:p>
    <w:p w:rsidR="004D1E2F" w:rsidRPr="00433635" w:rsidRDefault="004D1E2F" w:rsidP="0043363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33635">
        <w:rPr>
          <w:sz w:val="24"/>
          <w:lang w:eastAsia="zh-CN"/>
        </w:rPr>
        <w:t>Swing crane to loading bay</w:t>
      </w:r>
    </w:p>
    <w:p w:rsidR="00EF789A" w:rsidRDefault="004D1E2F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433635">
        <w:rPr>
          <w:sz w:val="24"/>
          <w:lang w:eastAsia="zh-CN"/>
        </w:rPr>
        <w:t>/pallet truck</w:t>
      </w:r>
      <w:r>
        <w:rPr>
          <w:sz w:val="24"/>
          <w:lang w:eastAsia="zh-CN"/>
        </w:rPr>
        <w:t xml:space="preserve"> under</w:t>
      </w:r>
      <w:r w:rsidR="00083372">
        <w:rPr>
          <w:sz w:val="24"/>
          <w:lang w:eastAsia="zh-CN"/>
        </w:rPr>
        <w:t xml:space="preserve"> </w:t>
      </w:r>
      <w:r w:rsidR="00433635">
        <w:rPr>
          <w:sz w:val="24"/>
          <w:lang w:eastAsia="zh-CN"/>
        </w:rPr>
        <w:t>conveyor bed</w:t>
      </w:r>
    </w:p>
    <w:p w:rsidR="00FE1C71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313445">
        <w:rPr>
          <w:sz w:val="24"/>
          <w:lang w:eastAsia="zh-CN"/>
        </w:rPr>
        <w:t xml:space="preserve">and transport </w:t>
      </w:r>
      <w:r w:rsidR="00FE1C71">
        <w:rPr>
          <w:sz w:val="24"/>
          <w:lang w:eastAsia="zh-CN"/>
        </w:rPr>
        <w:t>into production at ground floor</w:t>
      </w:r>
    </w:p>
    <w:p w:rsidR="000D3C89" w:rsidRDefault="00FE1C71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33635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>at</w:t>
      </w:r>
      <w:r w:rsidR="00EF789A">
        <w:rPr>
          <w:sz w:val="24"/>
          <w:lang w:eastAsia="zh-CN"/>
        </w:rPr>
        <w:t xml:space="preserve"> the designated location</w:t>
      </w:r>
    </w:p>
    <w:p w:rsidR="00FE1C71" w:rsidRPr="00433635" w:rsidRDefault="0099046A" w:rsidP="0043363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33635">
        <w:rPr>
          <w:sz w:val="24"/>
          <w:lang w:eastAsia="zh-CN"/>
        </w:rPr>
        <w:t>Once job complete, team leader will instruct the team</w:t>
      </w:r>
      <w:r w:rsidR="00FE1C71" w:rsidRPr="00433635">
        <w:rPr>
          <w:sz w:val="24"/>
          <w:lang w:eastAsia="zh-CN"/>
        </w:rPr>
        <w:t xml:space="preserve"> to perform proper housekeeping</w:t>
      </w:r>
    </w:p>
    <w:p w:rsidR="006467DA" w:rsidRPr="0099046A" w:rsidRDefault="00FE1C71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 xml:space="preserve">ll </w:t>
      </w:r>
      <w:r w:rsidR="00592229">
        <w:rPr>
          <w:sz w:val="24"/>
          <w:lang w:eastAsia="zh-CN"/>
        </w:rPr>
        <w:t xml:space="preserve">debris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  <w:bookmarkStart w:id="0" w:name="_GoBack"/>
      <w:bookmarkEnd w:id="0"/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2586" w:rsidRDefault="006D2586">
      <w:r>
        <w:separator/>
      </w:r>
    </w:p>
  </w:endnote>
  <w:endnote w:type="continuationSeparator" w:id="0">
    <w:p w:rsidR="006D2586" w:rsidRDefault="006D25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3363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3363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2586" w:rsidRDefault="006D2586">
      <w:r>
        <w:separator/>
      </w:r>
    </w:p>
  </w:footnote>
  <w:footnote w:type="continuationSeparator" w:id="0">
    <w:p w:rsidR="006D2586" w:rsidRDefault="006D25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D258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016208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6D258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46B5"/>
    <w:rsid w:val="00012495"/>
    <w:rsid w:val="00016208"/>
    <w:rsid w:val="00016835"/>
    <w:rsid w:val="00035395"/>
    <w:rsid w:val="00053825"/>
    <w:rsid w:val="0007152C"/>
    <w:rsid w:val="00082E60"/>
    <w:rsid w:val="00083372"/>
    <w:rsid w:val="000C68D5"/>
    <w:rsid w:val="000D3C89"/>
    <w:rsid w:val="000D3F7C"/>
    <w:rsid w:val="001268A8"/>
    <w:rsid w:val="00136332"/>
    <w:rsid w:val="00140099"/>
    <w:rsid w:val="00141D73"/>
    <w:rsid w:val="00147D28"/>
    <w:rsid w:val="001F5380"/>
    <w:rsid w:val="00241657"/>
    <w:rsid w:val="00257C21"/>
    <w:rsid w:val="002B16F9"/>
    <w:rsid w:val="0030314F"/>
    <w:rsid w:val="00313445"/>
    <w:rsid w:val="00321358"/>
    <w:rsid w:val="003339AD"/>
    <w:rsid w:val="003C43A5"/>
    <w:rsid w:val="003D1133"/>
    <w:rsid w:val="003D3BEA"/>
    <w:rsid w:val="0042155D"/>
    <w:rsid w:val="00433635"/>
    <w:rsid w:val="00444727"/>
    <w:rsid w:val="00466C7A"/>
    <w:rsid w:val="004741BA"/>
    <w:rsid w:val="00492105"/>
    <w:rsid w:val="004D1E2F"/>
    <w:rsid w:val="004E5C8D"/>
    <w:rsid w:val="005333BC"/>
    <w:rsid w:val="0057045B"/>
    <w:rsid w:val="00573C8E"/>
    <w:rsid w:val="00592229"/>
    <w:rsid w:val="00634800"/>
    <w:rsid w:val="006467DA"/>
    <w:rsid w:val="006513EA"/>
    <w:rsid w:val="00663BC0"/>
    <w:rsid w:val="006D2586"/>
    <w:rsid w:val="006D440D"/>
    <w:rsid w:val="007066F2"/>
    <w:rsid w:val="00711BE6"/>
    <w:rsid w:val="00735210"/>
    <w:rsid w:val="00742D33"/>
    <w:rsid w:val="007431BD"/>
    <w:rsid w:val="007C6FA7"/>
    <w:rsid w:val="007F3CBB"/>
    <w:rsid w:val="008225C1"/>
    <w:rsid w:val="00895D5D"/>
    <w:rsid w:val="0089628B"/>
    <w:rsid w:val="008E6968"/>
    <w:rsid w:val="008F4C45"/>
    <w:rsid w:val="00933FF0"/>
    <w:rsid w:val="00971AE8"/>
    <w:rsid w:val="00982AE2"/>
    <w:rsid w:val="0099046A"/>
    <w:rsid w:val="00A1115F"/>
    <w:rsid w:val="00A84205"/>
    <w:rsid w:val="00A93B6F"/>
    <w:rsid w:val="00AB414A"/>
    <w:rsid w:val="00AB583B"/>
    <w:rsid w:val="00AD0A29"/>
    <w:rsid w:val="00B61A87"/>
    <w:rsid w:val="00B80180"/>
    <w:rsid w:val="00BA65F8"/>
    <w:rsid w:val="00BD10D2"/>
    <w:rsid w:val="00BF1F53"/>
    <w:rsid w:val="00C81C61"/>
    <w:rsid w:val="00C95881"/>
    <w:rsid w:val="00CF5FA6"/>
    <w:rsid w:val="00D51A21"/>
    <w:rsid w:val="00E76DB5"/>
    <w:rsid w:val="00E827AE"/>
    <w:rsid w:val="00EC1220"/>
    <w:rsid w:val="00EC37A1"/>
    <w:rsid w:val="00EF789A"/>
    <w:rsid w:val="00F36CE9"/>
    <w:rsid w:val="00F65FB5"/>
    <w:rsid w:val="00FE1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2329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2019-07-04T02:58:00Z</cp:lastPrinted>
  <dcterms:created xsi:type="dcterms:W3CDTF">2020-12-28T02:56:00Z</dcterms:created>
  <dcterms:modified xsi:type="dcterms:W3CDTF">2020-12-28T02:56:00Z</dcterms:modified>
</cp:coreProperties>
</file>