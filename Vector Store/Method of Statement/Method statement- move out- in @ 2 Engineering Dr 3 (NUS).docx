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BCA57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DDE36E8" w14:textId="0325F934" w:rsidR="00684C71" w:rsidRDefault="00FF6171">
      <w:pPr>
        <w:rPr>
          <w:sz w:val="24"/>
          <w:lang w:eastAsia="zh-CN"/>
        </w:rPr>
      </w:pPr>
      <w:r>
        <w:rPr>
          <w:sz w:val="24"/>
        </w:rPr>
        <w:t>Date:</w:t>
      </w:r>
      <w:r w:rsidR="007412E0">
        <w:rPr>
          <w:sz w:val="24"/>
        </w:rPr>
        <w:t xml:space="preserve"> 11</w:t>
      </w:r>
      <w:r w:rsidR="007412E0" w:rsidRPr="007412E0">
        <w:rPr>
          <w:sz w:val="24"/>
          <w:vertAlign w:val="superscript"/>
        </w:rPr>
        <w:t>th</w:t>
      </w:r>
      <w:r w:rsidR="007412E0">
        <w:rPr>
          <w:sz w:val="24"/>
        </w:rPr>
        <w:t xml:space="preserve"> June 2025</w:t>
      </w:r>
    </w:p>
    <w:p w14:paraId="30ED512D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B4FFE9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6E6DF7D" w14:textId="0699D8DD"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</w:t>
      </w:r>
      <w:r w:rsidR="007412E0">
        <w:rPr>
          <w:sz w:val="24"/>
          <w:lang w:eastAsia="zh-CN"/>
        </w:rPr>
        <w:t>shift out 1 unit machine and accessories from basement to 2</w:t>
      </w:r>
      <w:r w:rsidR="007412E0" w:rsidRPr="007412E0">
        <w:rPr>
          <w:sz w:val="24"/>
          <w:vertAlign w:val="superscript"/>
          <w:lang w:eastAsia="zh-CN"/>
        </w:rPr>
        <w:t>nd</w:t>
      </w:r>
      <w:r w:rsidR="007412E0">
        <w:rPr>
          <w:sz w:val="24"/>
          <w:lang w:eastAsia="zh-CN"/>
        </w:rPr>
        <w:t xml:space="preserve"> floor loading bay via cargo lift, using lorry crane to hoist up machine onto lorry chassis and deliver to new location, unload, shift and position into premise at ground floor</w:t>
      </w:r>
    </w:p>
    <w:p w14:paraId="4218A92F" w14:textId="77777777"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71F43B2" w14:textId="06821BBC" w:rsidR="00DD2E4D" w:rsidRDefault="007412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DD2E4D">
        <w:rPr>
          <w:b/>
          <w:sz w:val="32"/>
          <w:szCs w:val="32"/>
          <w:u w:val="single"/>
          <w:lang w:eastAsia="zh-CN"/>
        </w:rPr>
        <w:t>Spec</w:t>
      </w:r>
    </w:p>
    <w:p w14:paraId="51AB6693" w14:textId="01A3BC6E" w:rsidR="007412E0" w:rsidRDefault="007412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Hammer C3 41 Combination Saw / </w:t>
      </w:r>
      <w:proofErr w:type="spellStart"/>
      <w:r w:rsidR="001905AE">
        <w:rPr>
          <w:sz w:val="24"/>
          <w:szCs w:val="24"/>
          <w:lang w:eastAsia="zh-CN"/>
        </w:rPr>
        <w:t>Wt</w:t>
      </w:r>
      <w:proofErr w:type="spellEnd"/>
      <w:r w:rsidR="001905AE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8</w:t>
      </w:r>
      <w:r w:rsidR="001905AE">
        <w:rPr>
          <w:sz w:val="24"/>
          <w:szCs w:val="24"/>
          <w:lang w:eastAsia="zh-CN"/>
        </w:rPr>
        <w:t>00 kg</w:t>
      </w:r>
    </w:p>
    <w:p w14:paraId="7DA87C56" w14:textId="1B88F0D8" w:rsidR="001905AE" w:rsidRDefault="007412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Table</w:t>
      </w:r>
    </w:p>
    <w:p w14:paraId="75567D47" w14:textId="11225A51" w:rsidR="007412E0" w:rsidRDefault="007412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x Dust Collector</w:t>
      </w:r>
    </w:p>
    <w:p w14:paraId="43B6F91C" w14:textId="77777777" w:rsidR="00DD2E4D" w:rsidRPr="00DD2E4D" w:rsidRDefault="00DD2E4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D7F8967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0C71348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703B62FB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1512F5F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D2E4D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14:paraId="12931C04" w14:textId="70EC21B7" w:rsidR="00857D7A" w:rsidRPr="00D867EE" w:rsidRDefault="007412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18/06/25</w:t>
      </w:r>
    </w:p>
    <w:p w14:paraId="30A68A63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17D601" w14:textId="77777777" w:rsidR="00DD2E4D" w:rsidRDefault="00DD2E4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D799644" w14:textId="6BBF4D77" w:rsidR="00DD2E4D" w:rsidRDefault="007412E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782775">
        <w:rPr>
          <w:bCs/>
          <w:sz w:val="24"/>
          <w:szCs w:val="24"/>
          <w:lang w:eastAsia="zh-CN"/>
        </w:rPr>
        <w:t>:3</w:t>
      </w:r>
      <w:r w:rsidR="009E1078">
        <w:rPr>
          <w:bCs/>
          <w:sz w:val="24"/>
          <w:szCs w:val="24"/>
          <w:lang w:eastAsia="zh-CN"/>
        </w:rPr>
        <w:t xml:space="preserve">0 am </w:t>
      </w:r>
      <w:r w:rsidR="00DD2E4D">
        <w:rPr>
          <w:bCs/>
          <w:sz w:val="24"/>
          <w:szCs w:val="24"/>
          <w:lang w:eastAsia="zh-CN"/>
        </w:rPr>
        <w:t xml:space="preserve"> </w:t>
      </w:r>
    </w:p>
    <w:p w14:paraId="2C86877F" w14:textId="77777777" w:rsidR="00DD2E4D" w:rsidRPr="00DD2E4D" w:rsidRDefault="00DD2E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08DD9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DB45137" w14:textId="1D7DD7AE" w:rsidR="00B72BE4" w:rsidRDefault="00B72BE4" w:rsidP="00707B09">
      <w:pPr>
        <w:pStyle w:val="Heading4"/>
      </w:pPr>
      <w:r>
        <w:t>NUS</w:t>
      </w:r>
    </w:p>
    <w:p w14:paraId="5BCCDCCC" w14:textId="5969DF9C" w:rsidR="00B72BE4" w:rsidRDefault="007412E0" w:rsidP="00707B09">
      <w:pPr>
        <w:pStyle w:val="Heading4"/>
      </w:pPr>
      <w:r>
        <w:t xml:space="preserve">Move out: </w:t>
      </w:r>
      <w:r w:rsidR="00B72BE4">
        <w:t>18 College Ave West</w:t>
      </w:r>
    </w:p>
    <w:p w14:paraId="1CE1510E" w14:textId="196B795D" w:rsidR="00B72BE4" w:rsidRDefault="00B72BE4" w:rsidP="00B72BE4">
      <w:pPr>
        <w:pStyle w:val="Heading4"/>
      </w:pPr>
      <w:r>
        <w:t xml:space="preserve">Move in: </w:t>
      </w:r>
      <w:r>
        <w:rPr>
          <w:szCs w:val="24"/>
        </w:rPr>
        <w:t>2 Engineering Dr 3</w:t>
      </w:r>
      <w:r>
        <w:t>, Blk E3 #B1-06</w:t>
      </w:r>
    </w:p>
    <w:p w14:paraId="127375A5" w14:textId="43B549E9" w:rsidR="00B72BE4" w:rsidRDefault="00B72BE4" w:rsidP="00B72BE4">
      <w:pPr>
        <w:pStyle w:val="Heading4"/>
      </w:pPr>
      <w:r>
        <w:t xml:space="preserve">College of Design &amp; </w:t>
      </w:r>
      <w:r w:rsidR="00FF6171">
        <w:t>Engineering</w:t>
      </w:r>
      <w:r>
        <w:t>, Central Workshop</w:t>
      </w:r>
    </w:p>
    <w:p w14:paraId="756EF2EA" w14:textId="77777777" w:rsidR="00684C71" w:rsidRDefault="00684C71">
      <w:pPr>
        <w:rPr>
          <w:lang w:eastAsia="zh-CN"/>
        </w:rPr>
      </w:pPr>
    </w:p>
    <w:p w14:paraId="3C69E628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5AF5CC8" w14:textId="77777777"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14:paraId="73872CBC" w14:textId="77777777" w:rsidR="00684C71" w:rsidRDefault="00857D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3A3BC48A" w14:textId="4A679459" w:rsidR="003D083D" w:rsidRDefault="003D08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14:paraId="23CC1E76" w14:textId="77777777" w:rsidR="00DD2E4D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8B95993" w14:textId="77777777"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9AE4BE6" w14:textId="77777777"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EA274D3" w14:textId="77777777" w:rsidR="00977AAB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596873F4" w14:textId="77777777" w:rsidR="00977AA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71B4AAF4" w14:textId="77777777" w:rsidR="00684C71" w:rsidRPr="00977AA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3B0F3C5D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528BA103" w14:textId="77777777" w:rsidR="00C016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7D035021" w14:textId="77777777" w:rsidR="00B72BE4" w:rsidRDefault="00B72BE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1ACD923" w14:textId="4B1B9A82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F1306E1" w14:textId="77777777"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7FBC68C" w14:textId="77777777"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0FCB66A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7C0F58" w14:textId="77777777" w:rsidR="00B72BE4" w:rsidRDefault="00B72BE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9EEB3E9" w14:textId="0AA8817B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578BC58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3DE7FD8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9DB4F51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D7ECC10" w14:textId="77777777"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14:paraId="23039DCF" w14:textId="1ACB4A1D" w:rsidR="00B72BE4" w:rsidRDefault="00B72B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and accessories from </w:t>
      </w:r>
      <w:r w:rsidR="003D083D">
        <w:rPr>
          <w:sz w:val="24"/>
          <w:lang w:eastAsia="zh-CN"/>
        </w:rPr>
        <w:t xml:space="preserve">basement to loading area </w:t>
      </w:r>
    </w:p>
    <w:p w14:paraId="4FE09CC2" w14:textId="4E701425" w:rsidR="003D083D" w:rsidRDefault="003D083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6B4BCF0D" w14:textId="0DEE21F4" w:rsidR="003D083D" w:rsidRDefault="003D083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 point of machine</w:t>
      </w:r>
    </w:p>
    <w:p w14:paraId="2CCDC642" w14:textId="57971CF2" w:rsidR="003D083D" w:rsidRDefault="003D083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C23F88">
        <w:rPr>
          <w:sz w:val="24"/>
          <w:lang w:eastAsia="zh-CN"/>
        </w:rPr>
        <w:t xml:space="preserve">and load onto lorry chassis </w:t>
      </w:r>
    </w:p>
    <w:p w14:paraId="002FFC53" w14:textId="00C3E559" w:rsidR="00C23F88" w:rsidRDefault="00C23F8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</w:t>
      </w:r>
      <w:r w:rsidR="00BC5B6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strapping belt</w:t>
      </w:r>
    </w:p>
    <w:p w14:paraId="3467628C" w14:textId="71A5550D" w:rsidR="00323AC6" w:rsidRPr="00BC5B65" w:rsidRDefault="00BC5B65" w:rsidP="00BC5B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</w:p>
    <w:p w14:paraId="7D3C5B83" w14:textId="27805939" w:rsidR="00DD2E4D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 w:rsidR="00BC5B65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lorry chassis</w:t>
      </w:r>
      <w:r w:rsidR="00BC5B65">
        <w:rPr>
          <w:sz w:val="24"/>
          <w:lang w:eastAsia="zh-CN"/>
        </w:rPr>
        <w:t xml:space="preserve"> to near ground level</w:t>
      </w:r>
    </w:p>
    <w:p w14:paraId="1824BA8F" w14:textId="2869AC31" w:rsidR="00F3464B" w:rsidRPr="00BC5B65" w:rsidRDefault="00BC5B65" w:rsidP="00BC5B6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82775" w:rsidRPr="00BC5B65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under machine bed </w:t>
      </w:r>
    </w:p>
    <w:p w14:paraId="5415C8EE" w14:textId="46500CD3"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C0164C">
        <w:rPr>
          <w:sz w:val="24"/>
          <w:lang w:eastAsia="zh-CN"/>
        </w:rPr>
        <w:t xml:space="preserve">rt </w:t>
      </w:r>
      <w:r w:rsidR="00BC5B65">
        <w:rPr>
          <w:sz w:val="24"/>
          <w:lang w:eastAsia="zh-CN"/>
        </w:rPr>
        <w:t xml:space="preserve">into factory premise </w:t>
      </w:r>
    </w:p>
    <w:p w14:paraId="62CA2927" w14:textId="4CB4FF98"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BC5B65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14:paraId="00999D15" w14:textId="77777777"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14:paraId="202BCEED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77AAB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14:paraId="4BAE1897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0F22A90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1557C668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363536E" w14:textId="39E75123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C5B65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74848005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1A303096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FB741" w14:textId="77777777" w:rsidR="00FA122E" w:rsidRDefault="00FA122E">
      <w:r>
        <w:separator/>
      </w:r>
    </w:p>
  </w:endnote>
  <w:endnote w:type="continuationSeparator" w:id="0">
    <w:p w14:paraId="7EA182B9" w14:textId="77777777" w:rsidR="00FA122E" w:rsidRDefault="00FA1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8FDEBD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905A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905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864FE" w14:textId="77777777" w:rsidR="00FA122E" w:rsidRDefault="00FA122E">
      <w:r>
        <w:separator/>
      </w:r>
    </w:p>
  </w:footnote>
  <w:footnote w:type="continuationSeparator" w:id="0">
    <w:p w14:paraId="48421AE2" w14:textId="77777777" w:rsidR="00FA122E" w:rsidRDefault="00FA1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AE2FE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3D1DC5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AE2DCED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C4241D7" w14:textId="77777777"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14E4DBD4" w14:textId="77777777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14:paraId="2AD21E45" w14:textId="77777777" w:rsidR="00684C71" w:rsidRDefault="0081336E">
    <w:pPr>
      <w:pStyle w:val="Header"/>
      <w:jc w:val="center"/>
    </w:pPr>
    <w:r>
      <w:t>GST Reg No. : M2-8923804 – 2</w:t>
    </w:r>
  </w:p>
  <w:p w14:paraId="59E01721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E43392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2565358">
    <w:abstractNumId w:val="2"/>
  </w:num>
  <w:num w:numId="2" w16cid:durableId="196241560">
    <w:abstractNumId w:val="4"/>
  </w:num>
  <w:num w:numId="3" w16cid:durableId="903678700">
    <w:abstractNumId w:val="0"/>
  </w:num>
  <w:num w:numId="4" w16cid:durableId="400101731">
    <w:abstractNumId w:val="9"/>
  </w:num>
  <w:num w:numId="5" w16cid:durableId="46684898">
    <w:abstractNumId w:val="5"/>
  </w:num>
  <w:num w:numId="6" w16cid:durableId="1410469502">
    <w:abstractNumId w:val="6"/>
  </w:num>
  <w:num w:numId="7" w16cid:durableId="1307586801">
    <w:abstractNumId w:val="3"/>
  </w:num>
  <w:num w:numId="8" w16cid:durableId="1740711309">
    <w:abstractNumId w:val="7"/>
  </w:num>
  <w:num w:numId="9" w16cid:durableId="209920310">
    <w:abstractNumId w:val="1"/>
  </w:num>
  <w:num w:numId="10" w16cid:durableId="11957932">
    <w:abstractNumId w:val="8"/>
  </w:num>
  <w:num w:numId="11" w16cid:durableId="188810622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11449"/>
    <w:rsid w:val="00034D85"/>
    <w:rsid w:val="00040570"/>
    <w:rsid w:val="000548E8"/>
    <w:rsid w:val="00076C95"/>
    <w:rsid w:val="000801A2"/>
    <w:rsid w:val="00080409"/>
    <w:rsid w:val="000A0C5F"/>
    <w:rsid w:val="000C46C5"/>
    <w:rsid w:val="000E487A"/>
    <w:rsid w:val="00167E29"/>
    <w:rsid w:val="001905AE"/>
    <w:rsid w:val="001A07FF"/>
    <w:rsid w:val="001B0700"/>
    <w:rsid w:val="00205704"/>
    <w:rsid w:val="00210C31"/>
    <w:rsid w:val="0023167F"/>
    <w:rsid w:val="00250315"/>
    <w:rsid w:val="002827E4"/>
    <w:rsid w:val="00282A49"/>
    <w:rsid w:val="00294E87"/>
    <w:rsid w:val="002C22C6"/>
    <w:rsid w:val="0030061F"/>
    <w:rsid w:val="00323AC6"/>
    <w:rsid w:val="00370D03"/>
    <w:rsid w:val="00377D90"/>
    <w:rsid w:val="00392DA2"/>
    <w:rsid w:val="003B7808"/>
    <w:rsid w:val="003C2DFB"/>
    <w:rsid w:val="003D083D"/>
    <w:rsid w:val="00425424"/>
    <w:rsid w:val="00431476"/>
    <w:rsid w:val="004505C9"/>
    <w:rsid w:val="00460228"/>
    <w:rsid w:val="0046074D"/>
    <w:rsid w:val="004D3F2D"/>
    <w:rsid w:val="004F2A5F"/>
    <w:rsid w:val="00503080"/>
    <w:rsid w:val="00512C02"/>
    <w:rsid w:val="005B10A8"/>
    <w:rsid w:val="005F7AEF"/>
    <w:rsid w:val="006175E6"/>
    <w:rsid w:val="0063389C"/>
    <w:rsid w:val="006702E7"/>
    <w:rsid w:val="00684C71"/>
    <w:rsid w:val="00685287"/>
    <w:rsid w:val="006B6525"/>
    <w:rsid w:val="006E7732"/>
    <w:rsid w:val="00707B09"/>
    <w:rsid w:val="00716744"/>
    <w:rsid w:val="007362F4"/>
    <w:rsid w:val="007412E0"/>
    <w:rsid w:val="007638E8"/>
    <w:rsid w:val="00767049"/>
    <w:rsid w:val="00771609"/>
    <w:rsid w:val="00782775"/>
    <w:rsid w:val="007A60FE"/>
    <w:rsid w:val="007E1952"/>
    <w:rsid w:val="007E7225"/>
    <w:rsid w:val="007F1AFE"/>
    <w:rsid w:val="00805829"/>
    <w:rsid w:val="0081336E"/>
    <w:rsid w:val="008402BA"/>
    <w:rsid w:val="00857D7A"/>
    <w:rsid w:val="00872454"/>
    <w:rsid w:val="00872D61"/>
    <w:rsid w:val="0087327A"/>
    <w:rsid w:val="0087655E"/>
    <w:rsid w:val="00885EA3"/>
    <w:rsid w:val="008B11D4"/>
    <w:rsid w:val="008D1F25"/>
    <w:rsid w:val="008D3552"/>
    <w:rsid w:val="008D63D1"/>
    <w:rsid w:val="009174D7"/>
    <w:rsid w:val="009213B1"/>
    <w:rsid w:val="00952F7F"/>
    <w:rsid w:val="009543DF"/>
    <w:rsid w:val="00977AAB"/>
    <w:rsid w:val="009C1EC8"/>
    <w:rsid w:val="009E1078"/>
    <w:rsid w:val="009F3553"/>
    <w:rsid w:val="00A525B4"/>
    <w:rsid w:val="00A64537"/>
    <w:rsid w:val="00A911A1"/>
    <w:rsid w:val="00AA3A54"/>
    <w:rsid w:val="00AC75B1"/>
    <w:rsid w:val="00AE39C9"/>
    <w:rsid w:val="00B032C2"/>
    <w:rsid w:val="00B14BE4"/>
    <w:rsid w:val="00B70004"/>
    <w:rsid w:val="00B72BE4"/>
    <w:rsid w:val="00BC5B65"/>
    <w:rsid w:val="00BE7F93"/>
    <w:rsid w:val="00C0164C"/>
    <w:rsid w:val="00C0223E"/>
    <w:rsid w:val="00C03437"/>
    <w:rsid w:val="00C23F88"/>
    <w:rsid w:val="00C32361"/>
    <w:rsid w:val="00C33FF4"/>
    <w:rsid w:val="00C75CFC"/>
    <w:rsid w:val="00C8729C"/>
    <w:rsid w:val="00CA23BB"/>
    <w:rsid w:val="00CE3332"/>
    <w:rsid w:val="00CE7142"/>
    <w:rsid w:val="00CF0F66"/>
    <w:rsid w:val="00CF5149"/>
    <w:rsid w:val="00CF6063"/>
    <w:rsid w:val="00D01FC8"/>
    <w:rsid w:val="00D23BF6"/>
    <w:rsid w:val="00D867EE"/>
    <w:rsid w:val="00D973DD"/>
    <w:rsid w:val="00DB001C"/>
    <w:rsid w:val="00DC00B2"/>
    <w:rsid w:val="00DD2E4D"/>
    <w:rsid w:val="00DF41DB"/>
    <w:rsid w:val="00E45C2B"/>
    <w:rsid w:val="00E9120A"/>
    <w:rsid w:val="00EC1A7D"/>
    <w:rsid w:val="00EE6198"/>
    <w:rsid w:val="00F176B3"/>
    <w:rsid w:val="00F3464B"/>
    <w:rsid w:val="00F4260B"/>
    <w:rsid w:val="00F85339"/>
    <w:rsid w:val="00FA122E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9FDDE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12</cp:revision>
  <cp:lastPrinted>2021-06-15T01:19:00Z</cp:lastPrinted>
  <dcterms:created xsi:type="dcterms:W3CDTF">2023-04-03T09:03:00Z</dcterms:created>
  <dcterms:modified xsi:type="dcterms:W3CDTF">2025-06-11T05:45:00Z</dcterms:modified>
</cp:coreProperties>
</file>