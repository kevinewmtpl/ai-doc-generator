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8D18B6" w14:textId="77777777" w:rsidR="00FA0B83" w:rsidRDefault="00FA0B83">
      <w:pPr>
        <w:pStyle w:val="Title"/>
        <w:jc w:val="left"/>
        <w:rPr>
          <w:sz w:val="32"/>
          <w:szCs w:val="32"/>
          <w:lang w:eastAsia="zh-CN"/>
        </w:rPr>
      </w:pPr>
    </w:p>
    <w:p w14:paraId="08D3FDBF" w14:textId="77777777" w:rsidR="00FA0B83" w:rsidRDefault="00FA0B83">
      <w:pPr>
        <w:pStyle w:val="Title"/>
        <w:jc w:val="left"/>
        <w:rPr>
          <w:sz w:val="32"/>
          <w:szCs w:val="32"/>
          <w:lang w:eastAsia="zh-CN"/>
        </w:rPr>
      </w:pPr>
    </w:p>
    <w:p w14:paraId="34CAC62F" w14:textId="6AF9B650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6221C4AD" w14:textId="77777777" w:rsidR="00EE527F" w:rsidRDefault="00EE527F">
      <w:pPr>
        <w:jc w:val="center"/>
        <w:rPr>
          <w:sz w:val="22"/>
        </w:rPr>
      </w:pPr>
    </w:p>
    <w:p w14:paraId="44830540" w14:textId="77777777" w:rsidR="00EE527F" w:rsidRDefault="00A902D0">
      <w:pPr>
        <w:rPr>
          <w:sz w:val="24"/>
          <w:lang w:eastAsia="zh-CN"/>
        </w:rPr>
      </w:pPr>
      <w:r>
        <w:rPr>
          <w:sz w:val="24"/>
        </w:rPr>
        <w:t>Date: 08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July 2019</w:t>
      </w:r>
    </w:p>
    <w:p w14:paraId="716D515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9D7A3A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0ADCDC7" w14:textId="77777777" w:rsidR="00827A8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390B12">
        <w:rPr>
          <w:sz w:val="24"/>
          <w:lang w:eastAsia="zh-CN"/>
        </w:rPr>
        <w:t xml:space="preserve">6 packages of 2 set Modula Manual Lifter from </w:t>
      </w:r>
      <w:r w:rsidR="008018EB">
        <w:rPr>
          <w:sz w:val="24"/>
          <w:lang w:eastAsia="zh-CN"/>
        </w:rPr>
        <w:t>1</w:t>
      </w:r>
      <w:r w:rsidR="003033AF">
        <w:rPr>
          <w:sz w:val="24"/>
          <w:lang w:eastAsia="zh-CN"/>
        </w:rPr>
        <w:t xml:space="preserve"> x 40ft </w:t>
      </w:r>
      <w:r w:rsidR="00390B12">
        <w:rPr>
          <w:sz w:val="24"/>
          <w:lang w:eastAsia="zh-CN"/>
        </w:rPr>
        <w:t xml:space="preserve">and 1 x 20ft container, shift and position into production at ground floor </w:t>
      </w:r>
    </w:p>
    <w:p w14:paraId="16BC2728" w14:textId="77777777" w:rsid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B36F788" w14:textId="77777777" w:rsidR="00390B12" w:rsidRDefault="00390B1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Modula Lifter Spec</w:t>
      </w:r>
    </w:p>
    <w:p w14:paraId="16C2F99F" w14:textId="77777777" w:rsidR="00390B12" w:rsidRDefault="00390B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Refer to attached packing list</w:t>
      </w:r>
    </w:p>
    <w:p w14:paraId="50EEFABD" w14:textId="77777777" w:rsidR="00390B12" w:rsidRPr="00390B12" w:rsidRDefault="00390B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B16046A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6B45BF5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</w:p>
    <w:p w14:paraId="20388CD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47ED3F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14:paraId="0097753E" w14:textId="77777777" w:rsidR="00EE527F" w:rsidRDefault="00B077D9" w:rsidP="00390B12">
      <w:pPr>
        <w:rPr>
          <w:sz w:val="24"/>
          <w:lang w:eastAsia="zh-CN"/>
        </w:rPr>
      </w:pPr>
      <w:r>
        <w:rPr>
          <w:sz w:val="24"/>
          <w:lang w:eastAsia="zh-CN"/>
        </w:rPr>
        <w:t>09/07/2019   -   09:30 am</w:t>
      </w:r>
    </w:p>
    <w:p w14:paraId="4D798751" w14:textId="77777777" w:rsidR="00A509D6" w:rsidRPr="00390B12" w:rsidRDefault="00A509D6" w:rsidP="00390B12">
      <w:pPr>
        <w:rPr>
          <w:sz w:val="24"/>
          <w:lang w:eastAsia="zh-CN"/>
        </w:rPr>
      </w:pPr>
    </w:p>
    <w:p w14:paraId="4A49065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E843933" w14:textId="77777777" w:rsidR="00840DC8" w:rsidRDefault="00A509D6" w:rsidP="00A509D6">
      <w:pPr>
        <w:pStyle w:val="Heading4"/>
      </w:pPr>
      <w:r>
        <w:t>16 Seletar Aerospace Crescent</w:t>
      </w:r>
    </w:p>
    <w:p w14:paraId="61934952" w14:textId="77777777" w:rsidR="00A509D6" w:rsidRPr="00A509D6" w:rsidRDefault="00A509D6" w:rsidP="00A509D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 Pte Ltd</w:t>
      </w:r>
    </w:p>
    <w:p w14:paraId="6A70A8ED" w14:textId="77777777" w:rsidR="00EE527F" w:rsidRDefault="00EE527F">
      <w:pPr>
        <w:rPr>
          <w:lang w:eastAsia="zh-CN"/>
        </w:rPr>
      </w:pPr>
    </w:p>
    <w:p w14:paraId="7F0D79A4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30077D9" w14:textId="77777777" w:rsidR="006A5466" w:rsidRDefault="00745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3033AF">
        <w:rPr>
          <w:sz w:val="24"/>
          <w:lang w:eastAsia="zh-CN"/>
        </w:rPr>
        <w:t>orry crane</w:t>
      </w:r>
    </w:p>
    <w:p w14:paraId="04028FA2" w14:textId="77777777" w:rsidR="00EE527F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14:paraId="714CFE7C" w14:textId="77777777" w:rsidR="00B077D9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14:paraId="31CBC393" w14:textId="77777777" w:rsidR="00EE527F" w:rsidRDefault="00B077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(for epoxy floor protection)</w:t>
      </w:r>
      <w:r w:rsidR="00EE527F">
        <w:rPr>
          <w:sz w:val="24"/>
          <w:lang w:eastAsia="zh-CN"/>
        </w:rPr>
        <w:t xml:space="preserve">  </w:t>
      </w:r>
    </w:p>
    <w:p w14:paraId="711AA0D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59A1C8C" w14:textId="77777777"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445EDD2" w14:textId="77777777" w:rsidR="00EE527F" w:rsidRDefault="006D15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 </w:t>
      </w:r>
    </w:p>
    <w:p w14:paraId="29C1454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768C03F7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748123FF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94EE4D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74581A">
        <w:rPr>
          <w:sz w:val="24"/>
          <w:lang w:eastAsia="zh-CN"/>
        </w:rPr>
        <w:t>derstorms and lightning weather</w:t>
      </w:r>
    </w:p>
    <w:p w14:paraId="02AE326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FCF42A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7D3DAA5B" w14:textId="77777777"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14:paraId="41BD6F2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077D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077D9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F335E">
        <w:rPr>
          <w:sz w:val="24"/>
          <w:lang w:eastAsia="zh-CN"/>
        </w:rPr>
        <w:t xml:space="preserve">signalman,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crane </w:t>
      </w:r>
      <w:r w:rsidR="007F335E">
        <w:rPr>
          <w:sz w:val="24"/>
          <w:lang w:eastAsia="zh-CN"/>
        </w:rPr>
        <w:t xml:space="preserve">and forklift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6D15A4">
        <w:rPr>
          <w:sz w:val="24"/>
          <w:lang w:eastAsia="zh-CN"/>
        </w:rPr>
        <w:t>(attached all lifting crew certificate)</w:t>
      </w:r>
    </w:p>
    <w:p w14:paraId="1B5DFC05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F99FEEA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>, helmet</w:t>
      </w:r>
      <w:r>
        <w:rPr>
          <w:rFonts w:hint="eastAsia"/>
          <w:sz w:val="24"/>
          <w:lang w:eastAsia="zh-CN"/>
        </w:rPr>
        <w:t>)</w:t>
      </w:r>
    </w:p>
    <w:p w14:paraId="51D55290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7FCD4C61" w14:textId="77777777" w:rsidR="006D15A4" w:rsidRPr="007B2719" w:rsidRDefault="009A76DE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</w:t>
      </w:r>
      <w:r w:rsidR="006D15A4">
        <w:rPr>
          <w:sz w:val="24"/>
          <w:lang w:eastAsia="zh-CN"/>
        </w:rPr>
        <w:t xml:space="preserve">are supervised by M.O.M certified lifting supervisor, rigger and signalman </w:t>
      </w:r>
    </w:p>
    <w:p w14:paraId="01F81EED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6C71CFA" w14:textId="77777777" w:rsidR="00EE527F" w:rsidRPr="00B077D9" w:rsidRDefault="00EE527F" w:rsidP="00B077D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3FAF631D" w14:textId="77777777" w:rsidR="0074581A" w:rsidRDefault="008221E2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</w:t>
      </w:r>
      <w:r>
        <w:rPr>
          <w:sz w:val="24"/>
          <w:lang w:eastAsia="zh-CN"/>
        </w:rPr>
        <w:t>nated</w:t>
      </w:r>
      <w:r w:rsidR="00F24168">
        <w:rPr>
          <w:sz w:val="24"/>
          <w:lang w:eastAsia="zh-CN"/>
        </w:rPr>
        <w:t xml:space="preserve"> location (</w:t>
      </w:r>
      <w:proofErr w:type="gramStart"/>
      <w:r w:rsidR="00F24168">
        <w:rPr>
          <w:sz w:val="24"/>
          <w:lang w:eastAsia="zh-CN"/>
        </w:rPr>
        <w:t>back to back</w:t>
      </w:r>
      <w:proofErr w:type="gramEnd"/>
      <w:r w:rsidR="00F24168">
        <w:rPr>
          <w:sz w:val="24"/>
          <w:lang w:eastAsia="zh-CN"/>
        </w:rPr>
        <w:t xml:space="preserve"> with container)</w:t>
      </w:r>
    </w:p>
    <w:p w14:paraId="467A142B" w14:textId="77777777" w:rsidR="00EE527F" w:rsidRDefault="00B077D9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skid</w:t>
      </w:r>
      <w:r w:rsidR="00F24168">
        <w:rPr>
          <w:sz w:val="24"/>
          <w:lang w:eastAsia="zh-CN"/>
        </w:rPr>
        <w:t xml:space="preserve"> from container onto lorry chassis</w:t>
      </w:r>
    </w:p>
    <w:p w14:paraId="54649E25" w14:textId="77777777" w:rsidR="00B077D9" w:rsidRDefault="00F24168" w:rsidP="00F241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unload case from lorry chassis </w:t>
      </w:r>
    </w:p>
    <w:p w14:paraId="3313DA31" w14:textId="77777777" w:rsidR="00B077D9" w:rsidRDefault="00B077D9" w:rsidP="00F241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forklift/lorry crane to detach Modula Lifter from base</w:t>
      </w:r>
    </w:p>
    <w:p w14:paraId="1BA66118" w14:textId="77777777" w:rsidR="00EE527F" w:rsidRPr="00B077D9" w:rsidRDefault="00B077D9" w:rsidP="00B077D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at designated location</w:t>
      </w:r>
    </w:p>
    <w:p w14:paraId="58E7A0A5" w14:textId="77777777" w:rsidR="00A902D0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490ACC5B" w14:textId="77777777" w:rsidR="00EE527F" w:rsidRPr="00827A8F" w:rsidRDefault="00A902D0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 will be clear and dispose</w:t>
      </w:r>
    </w:p>
    <w:p w14:paraId="3E4EA6E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A66090A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6775C103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14:paraId="2B7A7E03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1540FE7A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515530" w14:textId="77777777" w:rsidR="00BE19B8" w:rsidRDefault="00BE19B8">
      <w:r>
        <w:separator/>
      </w:r>
    </w:p>
  </w:endnote>
  <w:endnote w:type="continuationSeparator" w:id="0">
    <w:p w14:paraId="3DB504EC" w14:textId="77777777" w:rsidR="00BE19B8" w:rsidRDefault="00BE1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AB26D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A76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A76D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819EA4" w14:textId="77777777" w:rsidR="00BE19B8" w:rsidRDefault="00BE19B8">
      <w:r>
        <w:separator/>
      </w:r>
    </w:p>
  </w:footnote>
  <w:footnote w:type="continuationSeparator" w:id="0">
    <w:p w14:paraId="52C3AE33" w14:textId="77777777" w:rsidR="00BE19B8" w:rsidRDefault="00BE1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DA0DC6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1238F0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A4F6222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6274A045" w14:textId="77777777"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14:paraId="2F3562D1" w14:textId="77777777"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14:paraId="2E1CA70C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C4136E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CE3F099" w14:textId="77777777" w:rsidR="00EE527F" w:rsidRDefault="008018EB">
    <w:pPr>
      <w:pStyle w:val="Header"/>
      <w:jc w:val="center"/>
      <w:rPr>
        <w:sz w:val="22"/>
      </w:rPr>
    </w:pPr>
    <w:proofErr w:type="gramStart"/>
    <w:r>
      <w:rPr>
        <w:sz w:val="22"/>
      </w:rPr>
      <w:t>e-mail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41141701">
    <w:abstractNumId w:val="2"/>
  </w:num>
  <w:num w:numId="2" w16cid:durableId="254019041">
    <w:abstractNumId w:val="4"/>
  </w:num>
  <w:num w:numId="3" w16cid:durableId="655258846">
    <w:abstractNumId w:val="0"/>
  </w:num>
  <w:num w:numId="4" w16cid:durableId="1701274682">
    <w:abstractNumId w:val="9"/>
  </w:num>
  <w:num w:numId="5" w16cid:durableId="2142065294">
    <w:abstractNumId w:val="5"/>
  </w:num>
  <w:num w:numId="6" w16cid:durableId="895627977">
    <w:abstractNumId w:val="6"/>
  </w:num>
  <w:num w:numId="7" w16cid:durableId="320426314">
    <w:abstractNumId w:val="3"/>
  </w:num>
  <w:num w:numId="8" w16cid:durableId="422530463">
    <w:abstractNumId w:val="7"/>
  </w:num>
  <w:num w:numId="9" w16cid:durableId="1459032804">
    <w:abstractNumId w:val="1"/>
  </w:num>
  <w:num w:numId="10" w16cid:durableId="1604335938">
    <w:abstractNumId w:val="8"/>
  </w:num>
  <w:num w:numId="11" w16cid:durableId="112569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168A1"/>
    <w:rsid w:val="00037A80"/>
    <w:rsid w:val="00075DD7"/>
    <w:rsid w:val="00133B61"/>
    <w:rsid w:val="00251834"/>
    <w:rsid w:val="00297333"/>
    <w:rsid w:val="003033AF"/>
    <w:rsid w:val="00390B12"/>
    <w:rsid w:val="003C4111"/>
    <w:rsid w:val="0042603E"/>
    <w:rsid w:val="004725E1"/>
    <w:rsid w:val="00545425"/>
    <w:rsid w:val="0057327B"/>
    <w:rsid w:val="005778E5"/>
    <w:rsid w:val="005B1491"/>
    <w:rsid w:val="005E6269"/>
    <w:rsid w:val="006A0465"/>
    <w:rsid w:val="006A5466"/>
    <w:rsid w:val="006B42B0"/>
    <w:rsid w:val="006D15A4"/>
    <w:rsid w:val="006D1B10"/>
    <w:rsid w:val="006F7BC9"/>
    <w:rsid w:val="0074581A"/>
    <w:rsid w:val="007B2719"/>
    <w:rsid w:val="007F335E"/>
    <w:rsid w:val="008018EB"/>
    <w:rsid w:val="008221E2"/>
    <w:rsid w:val="008254AB"/>
    <w:rsid w:val="00827A8F"/>
    <w:rsid w:val="00840DC8"/>
    <w:rsid w:val="00864E24"/>
    <w:rsid w:val="009A76DE"/>
    <w:rsid w:val="00A509D6"/>
    <w:rsid w:val="00A902D0"/>
    <w:rsid w:val="00B077D9"/>
    <w:rsid w:val="00B735F5"/>
    <w:rsid w:val="00BD0D0D"/>
    <w:rsid w:val="00BE19B8"/>
    <w:rsid w:val="00C475F0"/>
    <w:rsid w:val="00CA3063"/>
    <w:rsid w:val="00CB1A7A"/>
    <w:rsid w:val="00D02D29"/>
    <w:rsid w:val="00DF2260"/>
    <w:rsid w:val="00E90283"/>
    <w:rsid w:val="00EE527F"/>
    <w:rsid w:val="00F04050"/>
    <w:rsid w:val="00F24168"/>
    <w:rsid w:val="00FA0B83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DCA76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2019-07-08T01:36:00Z</cp:lastPrinted>
  <dcterms:created xsi:type="dcterms:W3CDTF">2019-07-08T01:33:00Z</dcterms:created>
  <dcterms:modified xsi:type="dcterms:W3CDTF">2025-04-04T02:40:00Z</dcterms:modified>
</cp:coreProperties>
</file>