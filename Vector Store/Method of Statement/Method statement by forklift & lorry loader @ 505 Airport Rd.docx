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B93A79" w14:textId="77777777" w:rsidR="00C26260" w:rsidRDefault="00C26260">
      <w:pPr>
        <w:pStyle w:val="Title"/>
        <w:jc w:val="left"/>
        <w:rPr>
          <w:lang w:eastAsia="zh-CN"/>
        </w:rPr>
      </w:pPr>
    </w:p>
    <w:p w14:paraId="0B8A9EB7" w14:textId="50ED17DC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FF79790" w14:textId="77777777" w:rsidR="00173F95" w:rsidRDefault="00173F95">
      <w:pPr>
        <w:rPr>
          <w:sz w:val="24"/>
        </w:rPr>
      </w:pPr>
    </w:p>
    <w:p w14:paraId="387E5B49" w14:textId="20BE0EEC" w:rsidR="00FC7A38" w:rsidRDefault="001B254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C7028">
        <w:rPr>
          <w:sz w:val="24"/>
        </w:rPr>
        <w:t>28</w:t>
      </w:r>
      <w:r w:rsidR="00EC7028" w:rsidRPr="00EC7028">
        <w:rPr>
          <w:sz w:val="24"/>
          <w:vertAlign w:val="superscript"/>
        </w:rPr>
        <w:t>th</w:t>
      </w:r>
      <w:r w:rsidR="00EC7028">
        <w:rPr>
          <w:sz w:val="24"/>
        </w:rPr>
        <w:t xml:space="preserve"> Feb 2025</w:t>
      </w:r>
    </w:p>
    <w:p w14:paraId="6280CF8B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2A6E10A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713F26E" w14:textId="2B8DB0DE" w:rsidR="00CC2333" w:rsidRPr="00F83D1F" w:rsidRDefault="00E961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B81811">
        <w:rPr>
          <w:rFonts w:hint="eastAsia"/>
          <w:sz w:val="24"/>
          <w:lang w:eastAsia="zh-CN"/>
        </w:rPr>
        <w:t xml:space="preserve">o shift out machine </w:t>
      </w:r>
      <w:r w:rsidR="00EC7028">
        <w:rPr>
          <w:sz w:val="24"/>
          <w:lang w:eastAsia="zh-CN"/>
        </w:rPr>
        <w:t>and accessories from 2</w:t>
      </w:r>
      <w:r w:rsidR="00EC7028" w:rsidRPr="00EC7028">
        <w:rPr>
          <w:sz w:val="24"/>
          <w:vertAlign w:val="superscript"/>
          <w:lang w:eastAsia="zh-CN"/>
        </w:rPr>
        <w:t>nd</w:t>
      </w:r>
      <w:r w:rsidR="00EC7028">
        <w:rPr>
          <w:sz w:val="24"/>
          <w:lang w:eastAsia="zh-CN"/>
        </w:rPr>
        <w:t xml:space="preserve"> floor to loading area via cargo lift</w:t>
      </w:r>
      <w:r w:rsidR="00B81811">
        <w:rPr>
          <w:rFonts w:hint="eastAsia"/>
          <w:sz w:val="24"/>
          <w:lang w:eastAsia="zh-CN"/>
        </w:rPr>
        <w:t xml:space="preserve">, using forklift to </w:t>
      </w:r>
      <w:r>
        <w:rPr>
          <w:rFonts w:hint="eastAsia"/>
          <w:sz w:val="24"/>
          <w:lang w:eastAsia="zh-CN"/>
        </w:rPr>
        <w:t xml:space="preserve">load </w:t>
      </w:r>
      <w:r w:rsidR="00B81811">
        <w:rPr>
          <w:sz w:val="24"/>
          <w:lang w:eastAsia="zh-CN"/>
        </w:rPr>
        <w:t xml:space="preserve">up </w:t>
      </w:r>
      <w:r w:rsidR="00B81811">
        <w:rPr>
          <w:rFonts w:hint="eastAsia"/>
          <w:sz w:val="24"/>
          <w:lang w:eastAsia="zh-CN"/>
        </w:rPr>
        <w:t>onto lorry chassis</w:t>
      </w:r>
      <w:r w:rsidR="000856AF">
        <w:rPr>
          <w:sz w:val="24"/>
          <w:lang w:eastAsia="zh-CN"/>
        </w:rPr>
        <w:t xml:space="preserve"> </w:t>
      </w:r>
      <w:r w:rsidR="00B81811">
        <w:rPr>
          <w:sz w:val="24"/>
          <w:lang w:eastAsia="zh-CN"/>
        </w:rPr>
        <w:t xml:space="preserve">and deliver to another location </w:t>
      </w:r>
    </w:p>
    <w:p w14:paraId="33484FD7" w14:textId="77777777"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82BA878" w14:textId="77777777" w:rsidR="00D95D0B" w:rsidRDefault="000856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D95D0B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2719D705" w14:textId="6E74B422" w:rsidR="00B81811" w:rsidRPr="00ED0900" w:rsidRDefault="00EC7028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 xml:space="preserve">Refer to attached list </w:t>
      </w:r>
    </w:p>
    <w:p w14:paraId="255A99FC" w14:textId="77777777"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FD210BF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58D92BB4" w14:textId="0DFFEC58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  <w:r w:rsidR="00EC7028">
        <w:rPr>
          <w:bCs/>
          <w:sz w:val="24"/>
          <w:szCs w:val="24"/>
          <w:lang w:eastAsia="zh-CN"/>
        </w:rPr>
        <w:t xml:space="preserve">     </w:t>
      </w:r>
    </w:p>
    <w:p w14:paraId="1E6E7AB3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F65E47F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2FB89D8" w14:textId="743C7CAE" w:rsidR="00F147AF" w:rsidRPr="0073503C" w:rsidRDefault="00EC70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07/03/25</w:t>
      </w:r>
    </w:p>
    <w:p w14:paraId="16E3F5AB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2545E90" w14:textId="77777777" w:rsidR="001A6F8A" w:rsidRDefault="001A6F8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39BC920E" w14:textId="77777777" w:rsidR="001A6F8A" w:rsidRDefault="00173F9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14:paraId="123BF177" w14:textId="77777777" w:rsidR="001A6F8A" w:rsidRP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0AB158F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E66D2AF" w14:textId="3AC87C6A" w:rsidR="009C3595" w:rsidRDefault="00EC702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505 Airport Rd </w:t>
      </w:r>
    </w:p>
    <w:p w14:paraId="29AD6535" w14:textId="5FDB4849" w:rsidR="007E0784" w:rsidRPr="000B14C2" w:rsidRDefault="00EC702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ST Engineering Aerospace Ltd </w:t>
      </w:r>
    </w:p>
    <w:p w14:paraId="7C106FBA" w14:textId="77777777" w:rsidR="00FC7A38" w:rsidRDefault="00FC7A38">
      <w:pPr>
        <w:rPr>
          <w:lang w:eastAsia="zh-CN"/>
        </w:rPr>
      </w:pPr>
    </w:p>
    <w:p w14:paraId="1D9B2BBB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4E973D5" w14:textId="351D4469" w:rsidR="00DF421F" w:rsidRDefault="003E23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EC7028">
        <w:rPr>
          <w:sz w:val="24"/>
          <w:lang w:eastAsia="zh-CN"/>
        </w:rPr>
        <w:t>2</w:t>
      </w:r>
      <w:r w:rsidR="00E75EA7">
        <w:rPr>
          <w:sz w:val="24"/>
          <w:lang w:eastAsia="zh-CN"/>
        </w:rPr>
        <w:t xml:space="preserve"> x</w:t>
      </w:r>
      <w:r w:rsidR="0095706B">
        <w:rPr>
          <w:sz w:val="24"/>
          <w:lang w:eastAsia="zh-CN"/>
        </w:rPr>
        <w:t xml:space="preserve"> </w:t>
      </w:r>
      <w:r w:rsidR="001A6F8A">
        <w:rPr>
          <w:sz w:val="24"/>
          <w:lang w:eastAsia="zh-CN"/>
        </w:rPr>
        <w:t>lorry loader</w:t>
      </w:r>
    </w:p>
    <w:p w14:paraId="6B0D967B" w14:textId="17B4261B" w:rsidR="000856AF" w:rsidRDefault="00E961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14:paraId="658DBE17" w14:textId="6BA42B5F" w:rsidR="00EC7028" w:rsidRDefault="00EC70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        </w:t>
      </w:r>
    </w:p>
    <w:p w14:paraId="0352E04D" w14:textId="77777777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B0A1D">
        <w:rPr>
          <w:sz w:val="24"/>
          <w:lang w:eastAsia="zh-CN"/>
        </w:rPr>
        <w:t>/webbing</w:t>
      </w:r>
      <w:r w:rsidR="000856AF">
        <w:rPr>
          <w:sz w:val="24"/>
          <w:lang w:eastAsia="zh-CN"/>
        </w:rPr>
        <w:t xml:space="preserve"> sling </w:t>
      </w:r>
    </w:p>
    <w:p w14:paraId="1D73A7F1" w14:textId="77777777"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78FE8458" w14:textId="77777777" w:rsidR="00173F95" w:rsidRDefault="00173F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Canvas/PVC plate (to lay out for floor protection)</w:t>
      </w:r>
    </w:p>
    <w:p w14:paraId="572812DD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7687B88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E57E2AE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4C9FF19F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2F053462" w14:textId="77777777" w:rsidR="004F3680" w:rsidRDefault="004F368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744ECDE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4A3FAFEE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14:paraId="084D088B" w14:textId="77777777" w:rsidR="00E96112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0E4D7020" w14:textId="77777777" w:rsidR="00173F95" w:rsidRDefault="00173F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4BD334DF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00A0202A" w14:textId="77777777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14:paraId="19FE93DF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67B96B9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E520BD6" w14:textId="77777777" w:rsidR="005E3EC3" w:rsidRPr="004F3680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0C9D03FC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7EAE9BF5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0BA1F5CD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F5F6D3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6AEEF76E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6C97263A" w14:textId="77777777" w:rsidR="0045403D" w:rsidRDefault="00E75EA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14:paraId="51DEC1FE" w14:textId="70090988" w:rsidR="00EC7028" w:rsidRDefault="00EC702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crane with outriggers fully extended and resting on timber mats as base plate </w:t>
      </w:r>
    </w:p>
    <w:p w14:paraId="7DA2753B" w14:textId="34512902" w:rsidR="00B81811" w:rsidRDefault="000C219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EB0A1D">
        <w:rPr>
          <w:b w:val="0"/>
          <w:sz w:val="24"/>
          <w:szCs w:val="24"/>
          <w:u w:val="none"/>
          <w:lang w:eastAsia="zh-CN"/>
        </w:rPr>
        <w:t>to the ground</w:t>
      </w:r>
    </w:p>
    <w:p w14:paraId="5C784381" w14:textId="2A5D0D8D" w:rsidR="00FA16F6" w:rsidRDefault="00B8181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To shift out machine </w:t>
      </w:r>
      <w:r w:rsidR="00B97539">
        <w:rPr>
          <w:b w:val="0"/>
          <w:sz w:val="24"/>
          <w:szCs w:val="24"/>
          <w:u w:val="none"/>
          <w:lang w:eastAsia="zh-CN"/>
        </w:rPr>
        <w:t>and accessories</w:t>
      </w:r>
      <w:r>
        <w:rPr>
          <w:b w:val="0"/>
          <w:sz w:val="24"/>
          <w:szCs w:val="24"/>
          <w:u w:val="none"/>
          <w:lang w:eastAsia="zh-CN"/>
        </w:rPr>
        <w:t xml:space="preserve"> to loading area</w:t>
      </w:r>
      <w:r w:rsidR="00EB0A1D">
        <w:rPr>
          <w:b w:val="0"/>
          <w:sz w:val="24"/>
          <w:szCs w:val="24"/>
          <w:u w:val="none"/>
          <w:lang w:eastAsia="zh-CN"/>
        </w:rPr>
        <w:t xml:space="preserve"> </w:t>
      </w:r>
    </w:p>
    <w:p w14:paraId="0CC29B6F" w14:textId="28E3FB83" w:rsidR="0071193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B81811">
        <w:rPr>
          <w:b w:val="0"/>
          <w:sz w:val="24"/>
          <w:szCs w:val="24"/>
          <w:u w:val="none"/>
          <w:lang w:eastAsia="zh-CN"/>
        </w:rPr>
        <w:t xml:space="preserve"> </w:t>
      </w:r>
      <w:r w:rsidR="00B97539">
        <w:rPr>
          <w:b w:val="0"/>
          <w:sz w:val="24"/>
          <w:szCs w:val="24"/>
          <w:u w:val="none"/>
          <w:lang w:eastAsia="zh-CN"/>
        </w:rPr>
        <w:t xml:space="preserve">up machine </w:t>
      </w:r>
    </w:p>
    <w:p w14:paraId="20D1B68F" w14:textId="77777777" w:rsidR="00B81811" w:rsidRDefault="00B8181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Load up machine onto lorry chassis</w:t>
      </w:r>
    </w:p>
    <w:p w14:paraId="28555F7F" w14:textId="06C2C9D6" w:rsidR="00B81811" w:rsidRDefault="00B8181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Secured with strapping belt prior to being transport out of premise</w:t>
      </w:r>
    </w:p>
    <w:p w14:paraId="36AEB834" w14:textId="466F30D5" w:rsidR="00B97539" w:rsidRPr="00E96112" w:rsidRDefault="00B9753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Transport out and deliver to new location </w:t>
      </w:r>
    </w:p>
    <w:p w14:paraId="6E3D52EA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41A2DBA9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0856AF">
        <w:rPr>
          <w:b w:val="0"/>
          <w:sz w:val="24"/>
          <w:u w:val="none"/>
          <w:lang w:eastAsia="zh-CN"/>
        </w:rPr>
        <w:t>d</w:t>
      </w:r>
    </w:p>
    <w:p w14:paraId="1FD1B797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4B7CE37D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 </w:t>
      </w:r>
    </w:p>
    <w:p w14:paraId="112FFEC4" w14:textId="32B12EA0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794D5C33" w14:textId="77777777" w:rsidR="00FC7A38" w:rsidRDefault="00EB0A1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</w:t>
      </w:r>
      <w:r w:rsidR="00B81811">
        <w:rPr>
          <w:b w:val="0"/>
          <w:sz w:val="24"/>
          <w:u w:val="none"/>
          <w:lang w:eastAsia="zh-CN"/>
        </w:rPr>
        <w:t>/ Zailani</w:t>
      </w:r>
    </w:p>
    <w:p w14:paraId="27D6F6CE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7CC7146C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7C678065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9A1043" w14:textId="77777777" w:rsidR="009C612B" w:rsidRDefault="009C612B">
      <w:r>
        <w:separator/>
      </w:r>
    </w:p>
  </w:endnote>
  <w:endnote w:type="continuationSeparator" w:id="0">
    <w:p w14:paraId="055B887D" w14:textId="77777777" w:rsidR="009C612B" w:rsidRDefault="009C6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41398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E04C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E04C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18A2EB" w14:textId="77777777" w:rsidR="009C612B" w:rsidRDefault="009C612B">
      <w:r>
        <w:separator/>
      </w:r>
    </w:p>
  </w:footnote>
  <w:footnote w:type="continuationSeparator" w:id="0">
    <w:p w14:paraId="7B23ED2F" w14:textId="77777777" w:rsidR="009C612B" w:rsidRDefault="009C61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3FD2E6" w14:textId="69403F78" w:rsidR="00FC7A38" w:rsidRPr="00C26260" w:rsidRDefault="000C219E" w:rsidP="00C26260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38C7B867" wp14:editId="1DDDE45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6260">
      <w:rPr>
        <w:b/>
        <w:sz w:val="28"/>
      </w:rPr>
      <w:t xml:space="preserve">               </w:t>
    </w:r>
    <w:r w:rsidR="00DE52F9">
      <w:rPr>
        <w:b/>
        <w:sz w:val="28"/>
      </w:rPr>
      <w:t xml:space="preserve"> </w:t>
    </w:r>
    <w:r w:rsidR="00DE52F9">
      <w:rPr>
        <w:b/>
        <w:color w:val="0000FF"/>
        <w:sz w:val="28"/>
      </w:rPr>
      <w:t>ERIC WONG MACHINERY TRANSPORTATION PTE LTD</w:t>
    </w:r>
  </w:p>
  <w:p w14:paraId="7D8AB4B7" w14:textId="77777777" w:rsidR="00FC7A38" w:rsidRDefault="00173F95">
    <w:pPr>
      <w:pStyle w:val="Header"/>
      <w:jc w:val="center"/>
    </w:pPr>
    <w:r>
      <w:t>28 Kranji Loop #05-03</w:t>
    </w:r>
    <w:r w:rsidR="00DE52F9">
      <w:t xml:space="preserve">, </w:t>
    </w:r>
    <w:r>
      <w:t xml:space="preserve">Kranji Green, </w:t>
    </w:r>
    <w:r w:rsidR="00DE52F9">
      <w:t xml:space="preserve">Singapore </w:t>
    </w:r>
    <w:r>
      <w:t>739571</w:t>
    </w:r>
  </w:p>
  <w:p w14:paraId="4D43D7BA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173F95">
      <w:t>2826020</w:t>
    </w:r>
  </w:p>
  <w:p w14:paraId="3EB7CF2A" w14:textId="77777777" w:rsidR="00FC7A38" w:rsidRDefault="00DE52F9">
    <w:pPr>
      <w:pStyle w:val="Header"/>
      <w:jc w:val="center"/>
    </w:pPr>
    <w:r>
      <w:t>GST Reg No. : M2-8923804 – 2</w:t>
    </w:r>
  </w:p>
  <w:p w14:paraId="2C935ADF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C11E3F8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90862855">
    <w:abstractNumId w:val="2"/>
  </w:num>
  <w:num w:numId="2" w16cid:durableId="584727967">
    <w:abstractNumId w:val="4"/>
  </w:num>
  <w:num w:numId="3" w16cid:durableId="1039477104">
    <w:abstractNumId w:val="0"/>
  </w:num>
  <w:num w:numId="4" w16cid:durableId="923611203">
    <w:abstractNumId w:val="9"/>
  </w:num>
  <w:num w:numId="5" w16cid:durableId="470292965">
    <w:abstractNumId w:val="5"/>
  </w:num>
  <w:num w:numId="6" w16cid:durableId="1342900356">
    <w:abstractNumId w:val="6"/>
  </w:num>
  <w:num w:numId="7" w16cid:durableId="1982492489">
    <w:abstractNumId w:val="3"/>
  </w:num>
  <w:num w:numId="8" w16cid:durableId="1860855970">
    <w:abstractNumId w:val="7"/>
  </w:num>
  <w:num w:numId="9" w16cid:durableId="716004292">
    <w:abstractNumId w:val="1"/>
  </w:num>
  <w:num w:numId="10" w16cid:durableId="1630479649">
    <w:abstractNumId w:val="8"/>
  </w:num>
  <w:num w:numId="11" w16cid:durableId="140850313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27B"/>
    <w:rsid w:val="000053DD"/>
    <w:rsid w:val="0001590F"/>
    <w:rsid w:val="00040D1C"/>
    <w:rsid w:val="00083B53"/>
    <w:rsid w:val="000856AF"/>
    <w:rsid w:val="00093347"/>
    <w:rsid w:val="000B14C2"/>
    <w:rsid w:val="000C219E"/>
    <w:rsid w:val="000E48B7"/>
    <w:rsid w:val="00147418"/>
    <w:rsid w:val="001603BC"/>
    <w:rsid w:val="00173F95"/>
    <w:rsid w:val="0018220D"/>
    <w:rsid w:val="00186A86"/>
    <w:rsid w:val="001A6F8A"/>
    <w:rsid w:val="001A79AD"/>
    <w:rsid w:val="001B254F"/>
    <w:rsid w:val="001D4801"/>
    <w:rsid w:val="001D682C"/>
    <w:rsid w:val="001D7DDD"/>
    <w:rsid w:val="001E65B0"/>
    <w:rsid w:val="001F45D6"/>
    <w:rsid w:val="00282A7E"/>
    <w:rsid w:val="00297257"/>
    <w:rsid w:val="002E5BAE"/>
    <w:rsid w:val="002F7009"/>
    <w:rsid w:val="002F714E"/>
    <w:rsid w:val="00372A1A"/>
    <w:rsid w:val="00376590"/>
    <w:rsid w:val="00387587"/>
    <w:rsid w:val="00391A33"/>
    <w:rsid w:val="003E2324"/>
    <w:rsid w:val="004021A7"/>
    <w:rsid w:val="004237FB"/>
    <w:rsid w:val="00430975"/>
    <w:rsid w:val="00446E52"/>
    <w:rsid w:val="0045403D"/>
    <w:rsid w:val="004A70F3"/>
    <w:rsid w:val="004B1312"/>
    <w:rsid w:val="004E645C"/>
    <w:rsid w:val="004F3680"/>
    <w:rsid w:val="0053518D"/>
    <w:rsid w:val="00542CC5"/>
    <w:rsid w:val="00543A97"/>
    <w:rsid w:val="0055138B"/>
    <w:rsid w:val="00575B76"/>
    <w:rsid w:val="005916A8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47129"/>
    <w:rsid w:val="00763FA8"/>
    <w:rsid w:val="007A5D4B"/>
    <w:rsid w:val="007A7F42"/>
    <w:rsid w:val="007E0784"/>
    <w:rsid w:val="007E6F9D"/>
    <w:rsid w:val="008248D1"/>
    <w:rsid w:val="00833EE1"/>
    <w:rsid w:val="00853AD2"/>
    <w:rsid w:val="00883F1F"/>
    <w:rsid w:val="008937B8"/>
    <w:rsid w:val="008A0920"/>
    <w:rsid w:val="008E0EAC"/>
    <w:rsid w:val="008F7E9B"/>
    <w:rsid w:val="0091553A"/>
    <w:rsid w:val="00940648"/>
    <w:rsid w:val="0095706B"/>
    <w:rsid w:val="00976D96"/>
    <w:rsid w:val="009B0018"/>
    <w:rsid w:val="009B1201"/>
    <w:rsid w:val="009B421A"/>
    <w:rsid w:val="009B64F4"/>
    <w:rsid w:val="009C3595"/>
    <w:rsid w:val="009C612B"/>
    <w:rsid w:val="009F1764"/>
    <w:rsid w:val="00A02AB1"/>
    <w:rsid w:val="00A666CD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81811"/>
    <w:rsid w:val="00B97539"/>
    <w:rsid w:val="00BB6644"/>
    <w:rsid w:val="00BD01BD"/>
    <w:rsid w:val="00BE0949"/>
    <w:rsid w:val="00C059E8"/>
    <w:rsid w:val="00C236CF"/>
    <w:rsid w:val="00C2416E"/>
    <w:rsid w:val="00C26260"/>
    <w:rsid w:val="00C659F0"/>
    <w:rsid w:val="00C84C45"/>
    <w:rsid w:val="00CC2333"/>
    <w:rsid w:val="00CC385E"/>
    <w:rsid w:val="00CD01C9"/>
    <w:rsid w:val="00CD4E44"/>
    <w:rsid w:val="00CE04C8"/>
    <w:rsid w:val="00CE2BC7"/>
    <w:rsid w:val="00D63E8A"/>
    <w:rsid w:val="00D95D0B"/>
    <w:rsid w:val="00DA0070"/>
    <w:rsid w:val="00DA0349"/>
    <w:rsid w:val="00DD0292"/>
    <w:rsid w:val="00DD6A1A"/>
    <w:rsid w:val="00DE52F9"/>
    <w:rsid w:val="00DF421F"/>
    <w:rsid w:val="00E02F34"/>
    <w:rsid w:val="00E04147"/>
    <w:rsid w:val="00E30442"/>
    <w:rsid w:val="00E35857"/>
    <w:rsid w:val="00E40E90"/>
    <w:rsid w:val="00E54E30"/>
    <w:rsid w:val="00E70F0A"/>
    <w:rsid w:val="00E75EA7"/>
    <w:rsid w:val="00E96112"/>
    <w:rsid w:val="00EB0A1D"/>
    <w:rsid w:val="00EC18FD"/>
    <w:rsid w:val="00EC7028"/>
    <w:rsid w:val="00ED0900"/>
    <w:rsid w:val="00ED0A49"/>
    <w:rsid w:val="00EE334C"/>
    <w:rsid w:val="00F0002F"/>
    <w:rsid w:val="00F147AF"/>
    <w:rsid w:val="00F25720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287AAA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8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135CF-002D-4897-B426-19589C95E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2023-08-14T05:55:00Z</cp:lastPrinted>
  <dcterms:created xsi:type="dcterms:W3CDTF">2025-02-28T01:02:00Z</dcterms:created>
  <dcterms:modified xsi:type="dcterms:W3CDTF">2025-02-28T01:50:00Z</dcterms:modified>
</cp:coreProperties>
</file>