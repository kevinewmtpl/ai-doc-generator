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C2BEA" w14:textId="77777777" w:rsidR="002928B6" w:rsidRDefault="002928B6">
      <w:pPr>
        <w:pStyle w:val="Title"/>
        <w:jc w:val="left"/>
        <w:rPr>
          <w:lang w:eastAsia="zh-CN"/>
        </w:rPr>
      </w:pPr>
    </w:p>
    <w:p w14:paraId="79FCEF80" w14:textId="367CB518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24ECCB17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82C32">
        <w:rPr>
          <w:sz w:val="24"/>
        </w:rPr>
        <w:t>31</w:t>
      </w:r>
      <w:r w:rsidR="00882C32" w:rsidRPr="00882C32">
        <w:rPr>
          <w:sz w:val="24"/>
          <w:vertAlign w:val="superscript"/>
        </w:rPr>
        <w:t>st</w:t>
      </w:r>
      <w:r w:rsidR="00B21F18">
        <w:rPr>
          <w:sz w:val="24"/>
        </w:rPr>
        <w:t xml:space="preserve"> Oct</w:t>
      </w:r>
      <w:r w:rsidR="005973AA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1FA61002" w:rsidR="00D95D0B" w:rsidRDefault="009E26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F147AF">
        <w:rPr>
          <w:sz w:val="24"/>
          <w:lang w:eastAsia="zh-CN"/>
        </w:rPr>
        <w:t xml:space="preserve">sing forklift to </w:t>
      </w:r>
      <w:r w:rsidR="00D15AA2">
        <w:rPr>
          <w:sz w:val="24"/>
          <w:lang w:eastAsia="zh-CN"/>
        </w:rPr>
        <w:t>fork down</w:t>
      </w:r>
      <w:r w:rsidR="00A24848">
        <w:rPr>
          <w:sz w:val="24"/>
          <w:lang w:eastAsia="zh-CN"/>
        </w:rPr>
        <w:t xml:space="preserve"> machine from lorry chassis </w:t>
      </w:r>
      <w:r w:rsidR="00E72755">
        <w:rPr>
          <w:sz w:val="24"/>
          <w:lang w:eastAsia="zh-CN"/>
        </w:rPr>
        <w:t xml:space="preserve">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 factory premise at ground floor</w:t>
      </w:r>
    </w:p>
    <w:p w14:paraId="786E1D1B" w14:textId="759EB8D1" w:rsidR="00882C32" w:rsidRDefault="00882C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1 unit robot arm to loading bay, </w:t>
      </w:r>
      <w:r w:rsidR="002928B6">
        <w:rPr>
          <w:sz w:val="24"/>
          <w:lang w:eastAsia="zh-CN"/>
        </w:rPr>
        <w:t xml:space="preserve">load up onto lorry chassis and deliver to scrapyard for disposal </w:t>
      </w:r>
    </w:p>
    <w:p w14:paraId="5ED679D6" w14:textId="0F9A88BF" w:rsidR="002928B6" w:rsidRPr="006F6838" w:rsidRDefault="00292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relocate 1 unit sandblast machine and 1 unit work bench within production </w:t>
      </w:r>
    </w:p>
    <w:p w14:paraId="5F69F490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D816A5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62D47624" w14:textId="0B314687" w:rsidR="00A24848" w:rsidRDefault="00B21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0E41B3">
        <w:rPr>
          <w:bCs/>
          <w:sz w:val="24"/>
          <w:szCs w:val="24"/>
          <w:lang w:eastAsia="zh-CN"/>
        </w:rPr>
        <w:t>Hurco</w:t>
      </w:r>
      <w:proofErr w:type="spellEnd"/>
      <w:r w:rsidR="000E41B3">
        <w:rPr>
          <w:bCs/>
          <w:sz w:val="24"/>
          <w:szCs w:val="24"/>
          <w:lang w:eastAsia="zh-CN"/>
        </w:rPr>
        <w:t xml:space="preserve"> VM10</w:t>
      </w:r>
    </w:p>
    <w:p w14:paraId="2EA19A45" w14:textId="71AA2FE8" w:rsidR="001F5A69" w:rsidRDefault="00882C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220 x 180 x 210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</w:t>
      </w:r>
      <w:r w:rsidR="009E26E3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>00 kg</w:t>
      </w:r>
      <w:r w:rsidR="00CB78C8">
        <w:rPr>
          <w:bCs/>
          <w:sz w:val="24"/>
          <w:szCs w:val="24"/>
          <w:lang w:eastAsia="zh-CN"/>
        </w:rPr>
        <w:t xml:space="preserve"> </w:t>
      </w:r>
      <w:r w:rsidR="00B21F18">
        <w:rPr>
          <w:bCs/>
          <w:sz w:val="24"/>
          <w:szCs w:val="24"/>
          <w:lang w:eastAsia="zh-CN"/>
        </w:rPr>
        <w:t xml:space="preserve">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6591F6F9" w:rsidR="00F147AF" w:rsidRPr="0073503C" w:rsidRDefault="000E41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15/11</w:t>
      </w:r>
      <w:r w:rsidR="005973AA">
        <w:rPr>
          <w:bCs/>
          <w:sz w:val="24"/>
          <w:szCs w:val="24"/>
          <w:lang w:eastAsia="zh-CN"/>
        </w:rPr>
        <w:t>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7360D81" w14:textId="3F7DF4A6" w:rsidR="00D15AA2" w:rsidRDefault="000E41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B21F18">
        <w:rPr>
          <w:bCs/>
          <w:sz w:val="24"/>
          <w:szCs w:val="24"/>
          <w:lang w:eastAsia="zh-CN"/>
        </w:rPr>
        <w:t>0</w:t>
      </w:r>
      <w:r w:rsidR="00B57810">
        <w:rPr>
          <w:bCs/>
          <w:sz w:val="24"/>
          <w:szCs w:val="24"/>
          <w:lang w:eastAsia="zh-CN"/>
        </w:rPr>
        <w:t xml:space="preserve">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11803623" w:rsidR="00D15AA2" w:rsidRDefault="000E41B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 Benoi Crescent</w:t>
      </w:r>
      <w:r w:rsidR="001F5A69">
        <w:rPr>
          <w:bCs/>
          <w:sz w:val="24"/>
          <w:szCs w:val="24"/>
          <w:lang w:eastAsia="zh-CN"/>
        </w:rPr>
        <w:t xml:space="preserve"> </w:t>
      </w:r>
    </w:p>
    <w:p w14:paraId="7EB67717" w14:textId="0AF90194" w:rsidR="007E0784" w:rsidRDefault="000E41B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Schlumberger Reda Production Systems 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6FAAB494" w:rsidR="00DF421F" w:rsidRDefault="009E26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0E41B3"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01680BF0" w14:textId="0B7DD914" w:rsidR="002928B6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973AA">
        <w:rPr>
          <w:sz w:val="24"/>
          <w:lang w:eastAsia="zh-CN"/>
        </w:rPr>
        <w:t>4</w:t>
      </w:r>
      <w:r w:rsidR="00BD19D6">
        <w:rPr>
          <w:sz w:val="24"/>
          <w:lang w:eastAsia="zh-CN"/>
        </w:rPr>
        <w:t>.5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63C1A708" w14:textId="38D79270" w:rsidR="00843016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4CB33763" w14:textId="77777777" w:rsidR="009E26E3" w:rsidRDefault="009E26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C82B7C6" w14:textId="74145FFC" w:rsidR="005973AA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814A8C">
        <w:rPr>
          <w:sz w:val="24"/>
          <w:lang w:eastAsia="zh-CN"/>
        </w:rPr>
        <w:t>rowbar</w:t>
      </w:r>
    </w:p>
    <w:p w14:paraId="1731CE4D" w14:textId="4DD10078" w:rsidR="00C854F7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14:paraId="6CC42521" w14:textId="7777777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1F5A69">
        <w:rPr>
          <w:sz w:val="24"/>
          <w:lang w:eastAsia="zh-CN"/>
        </w:rPr>
        <w:t>metal</w:t>
      </w:r>
      <w:r w:rsidR="00843016">
        <w:rPr>
          <w:sz w:val="24"/>
          <w:lang w:eastAsia="zh-CN"/>
        </w:rPr>
        <w:t xml:space="preserve">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3BD155E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3F5BA90B" w14:textId="77777777" w:rsidR="00B21F18" w:rsidRDefault="00B21F1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466C2F34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586F2A8A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0E41B3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3FFB8BCC" w14:textId="1260C016" w:rsidR="00763FA8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DA43790" w14:textId="77777777" w:rsidR="009E26E3" w:rsidRPr="009E26E3" w:rsidRDefault="009E26E3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1F2D20" w14:textId="77777777" w:rsidR="005973AA" w:rsidRDefault="005973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14:paraId="1484EC1B" w14:textId="0DA68A95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1FCC1B4E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A24848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09BDFD02" w14:textId="5F47CF2A" w:rsidR="00FC7A38" w:rsidRPr="00AD14A5" w:rsidRDefault="005973A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</w:t>
      </w:r>
      <w:r w:rsidR="00B94855">
        <w:t xml:space="preserve">                         </w:t>
      </w:r>
      <w:r w:rsidR="00DE52F9">
        <w:t xml:space="preserve">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0F586F5A" w14:textId="32EF171A" w:rsidR="00CE3FDE" w:rsidRDefault="009E26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Transport lorry with machine </w:t>
      </w:r>
      <w:r w:rsidR="00B94855">
        <w:rPr>
          <w:b w:val="0"/>
          <w:sz w:val="24"/>
          <w:szCs w:val="24"/>
          <w:u w:val="none"/>
          <w:lang w:eastAsia="zh-CN"/>
        </w:rPr>
        <w:t>at designated</w:t>
      </w:r>
      <w:r>
        <w:rPr>
          <w:b w:val="0"/>
          <w:sz w:val="24"/>
          <w:szCs w:val="24"/>
          <w:u w:val="none"/>
          <w:lang w:eastAsia="zh-CN"/>
        </w:rPr>
        <w:t xml:space="preserve"> unloading area </w:t>
      </w:r>
      <w:r w:rsidR="00CE3FDE">
        <w:rPr>
          <w:b w:val="0"/>
          <w:sz w:val="24"/>
          <w:szCs w:val="24"/>
          <w:u w:val="none"/>
          <w:lang w:eastAsia="zh-CN"/>
        </w:rPr>
        <w:t xml:space="preserve"> </w:t>
      </w:r>
    </w:p>
    <w:p w14:paraId="61F990D4" w14:textId="6DECC2B1" w:rsidR="00B57810" w:rsidRPr="00E7275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A24848">
        <w:rPr>
          <w:b w:val="0"/>
          <w:sz w:val="24"/>
          <w:szCs w:val="24"/>
          <w:u w:val="none"/>
          <w:lang w:eastAsia="zh-CN"/>
        </w:rPr>
        <w:t>machine from lorry chassis</w:t>
      </w:r>
      <w:r w:rsidR="00BA1272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3E361033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machine at</w:t>
      </w:r>
      <w:r w:rsidR="00814A8C">
        <w:rPr>
          <w:b w:val="0"/>
          <w:sz w:val="24"/>
          <w:u w:val="none"/>
          <w:lang w:eastAsia="zh-CN"/>
        </w:rPr>
        <w:t xml:space="preserve"> door entrance </w:t>
      </w:r>
    </w:p>
    <w:p w14:paraId="3B183FAE" w14:textId="205080EB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2C4FD72B" w14:textId="583F8710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</w:t>
      </w:r>
      <w:r w:rsidR="00BA1272">
        <w:rPr>
          <w:b w:val="0"/>
          <w:sz w:val="24"/>
          <w:u w:val="none"/>
          <w:lang w:eastAsia="zh-CN"/>
        </w:rPr>
        <w:t>location</w:t>
      </w:r>
    </w:p>
    <w:p w14:paraId="75F0F771" w14:textId="7D17F83D" w:rsidR="000E41B3" w:rsidRDefault="000E41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shift out 1 unit robot arm from production, load onto lorry and deliver to scrapyard for disposal</w:t>
      </w:r>
    </w:p>
    <w:p w14:paraId="0DFE681D" w14:textId="6D59EAC2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3DB6D171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2CB7FB0C" w14:textId="77777777" w:rsidR="009E26E3" w:rsidRDefault="009E26E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74DBD5F" w14:textId="2EF5F4AA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501A6C" w14:textId="77777777" w:rsidR="00990A99" w:rsidRDefault="00990A99">
      <w:r>
        <w:separator/>
      </w:r>
    </w:p>
  </w:endnote>
  <w:endnote w:type="continuationSeparator" w:id="0">
    <w:p w14:paraId="3C2B2F0B" w14:textId="77777777" w:rsidR="00990A99" w:rsidRDefault="00990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C26EC" w14:textId="77777777" w:rsidR="00990A99" w:rsidRDefault="00990A99">
      <w:r>
        <w:separator/>
      </w:r>
    </w:p>
  </w:footnote>
  <w:footnote w:type="continuationSeparator" w:id="0">
    <w:p w14:paraId="34D3E317" w14:textId="77777777" w:rsidR="00990A99" w:rsidRDefault="00990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5360A33B" w:rsidR="00FC7A38" w:rsidRPr="00B21F18" w:rsidRDefault="00AB31D0" w:rsidP="00B21F1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22C5C08" wp14:editId="783814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4848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0DBB"/>
    <w:rsid w:val="0001590F"/>
    <w:rsid w:val="00040D1C"/>
    <w:rsid w:val="000532D2"/>
    <w:rsid w:val="00056F43"/>
    <w:rsid w:val="00083B53"/>
    <w:rsid w:val="000B14C2"/>
    <w:rsid w:val="000E41B3"/>
    <w:rsid w:val="000E48B7"/>
    <w:rsid w:val="00110FA2"/>
    <w:rsid w:val="00125970"/>
    <w:rsid w:val="00135785"/>
    <w:rsid w:val="00147418"/>
    <w:rsid w:val="00147E2F"/>
    <w:rsid w:val="0015089C"/>
    <w:rsid w:val="001603BC"/>
    <w:rsid w:val="00175F21"/>
    <w:rsid w:val="0018220D"/>
    <w:rsid w:val="001A79AD"/>
    <w:rsid w:val="001B1C7E"/>
    <w:rsid w:val="001D4F24"/>
    <w:rsid w:val="001D682C"/>
    <w:rsid w:val="001F45D6"/>
    <w:rsid w:val="001F5A69"/>
    <w:rsid w:val="00216F35"/>
    <w:rsid w:val="002245AE"/>
    <w:rsid w:val="00267E51"/>
    <w:rsid w:val="00282A7E"/>
    <w:rsid w:val="002928B6"/>
    <w:rsid w:val="00297257"/>
    <w:rsid w:val="002E5BAE"/>
    <w:rsid w:val="00372A1A"/>
    <w:rsid w:val="00376BC3"/>
    <w:rsid w:val="00387587"/>
    <w:rsid w:val="00391A33"/>
    <w:rsid w:val="003B7E9C"/>
    <w:rsid w:val="003C6966"/>
    <w:rsid w:val="004021A7"/>
    <w:rsid w:val="00412D09"/>
    <w:rsid w:val="00424AC2"/>
    <w:rsid w:val="00430975"/>
    <w:rsid w:val="00446E52"/>
    <w:rsid w:val="0045403D"/>
    <w:rsid w:val="004A70F3"/>
    <w:rsid w:val="004C263A"/>
    <w:rsid w:val="004E645C"/>
    <w:rsid w:val="00542CC5"/>
    <w:rsid w:val="0055138B"/>
    <w:rsid w:val="00555709"/>
    <w:rsid w:val="00575B76"/>
    <w:rsid w:val="005973AA"/>
    <w:rsid w:val="005A2F6A"/>
    <w:rsid w:val="005C74C3"/>
    <w:rsid w:val="005E3EC3"/>
    <w:rsid w:val="00610654"/>
    <w:rsid w:val="00625B41"/>
    <w:rsid w:val="00661D5A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116C"/>
    <w:rsid w:val="00763FA8"/>
    <w:rsid w:val="00772C26"/>
    <w:rsid w:val="007A5D4B"/>
    <w:rsid w:val="007A7269"/>
    <w:rsid w:val="007A7F42"/>
    <w:rsid w:val="007E0784"/>
    <w:rsid w:val="007E28D3"/>
    <w:rsid w:val="007E6F9D"/>
    <w:rsid w:val="007F0AD5"/>
    <w:rsid w:val="00812A1B"/>
    <w:rsid w:val="00814A8C"/>
    <w:rsid w:val="008248D1"/>
    <w:rsid w:val="00843016"/>
    <w:rsid w:val="00853AD2"/>
    <w:rsid w:val="00861EA5"/>
    <w:rsid w:val="00864557"/>
    <w:rsid w:val="00882C32"/>
    <w:rsid w:val="00883F1F"/>
    <w:rsid w:val="008937B8"/>
    <w:rsid w:val="008C3313"/>
    <w:rsid w:val="008F7E9B"/>
    <w:rsid w:val="0093381E"/>
    <w:rsid w:val="00940648"/>
    <w:rsid w:val="00951BE3"/>
    <w:rsid w:val="0095706B"/>
    <w:rsid w:val="00962E22"/>
    <w:rsid w:val="009760F2"/>
    <w:rsid w:val="00976D96"/>
    <w:rsid w:val="00990A99"/>
    <w:rsid w:val="0099519F"/>
    <w:rsid w:val="009B0018"/>
    <w:rsid w:val="009B421A"/>
    <w:rsid w:val="009B64F4"/>
    <w:rsid w:val="009C3595"/>
    <w:rsid w:val="009D2D5D"/>
    <w:rsid w:val="009E26E3"/>
    <w:rsid w:val="009F1764"/>
    <w:rsid w:val="00A15E31"/>
    <w:rsid w:val="00A205DD"/>
    <w:rsid w:val="00A2100D"/>
    <w:rsid w:val="00A24848"/>
    <w:rsid w:val="00A30847"/>
    <w:rsid w:val="00A4548F"/>
    <w:rsid w:val="00A66539"/>
    <w:rsid w:val="00A72C6E"/>
    <w:rsid w:val="00A82D44"/>
    <w:rsid w:val="00AB31D0"/>
    <w:rsid w:val="00AB5AF9"/>
    <w:rsid w:val="00AC385A"/>
    <w:rsid w:val="00AD14A5"/>
    <w:rsid w:val="00AF5C78"/>
    <w:rsid w:val="00B014B7"/>
    <w:rsid w:val="00B21F18"/>
    <w:rsid w:val="00B36E1D"/>
    <w:rsid w:val="00B52353"/>
    <w:rsid w:val="00B57810"/>
    <w:rsid w:val="00B62E7E"/>
    <w:rsid w:val="00B776A5"/>
    <w:rsid w:val="00B826A0"/>
    <w:rsid w:val="00B94855"/>
    <w:rsid w:val="00B95086"/>
    <w:rsid w:val="00BA1272"/>
    <w:rsid w:val="00BD19D6"/>
    <w:rsid w:val="00BE0949"/>
    <w:rsid w:val="00C0371B"/>
    <w:rsid w:val="00C173DF"/>
    <w:rsid w:val="00C236CF"/>
    <w:rsid w:val="00C2416E"/>
    <w:rsid w:val="00C52002"/>
    <w:rsid w:val="00C71AFC"/>
    <w:rsid w:val="00C84C45"/>
    <w:rsid w:val="00C854F7"/>
    <w:rsid w:val="00CB78C8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B2443"/>
    <w:rsid w:val="00DD67C3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2C5"/>
    <w:rsid w:val="00EE334C"/>
    <w:rsid w:val="00EF7E04"/>
    <w:rsid w:val="00F147AF"/>
    <w:rsid w:val="00F40691"/>
    <w:rsid w:val="00F50DB6"/>
    <w:rsid w:val="00F53333"/>
    <w:rsid w:val="00F57A5C"/>
    <w:rsid w:val="00F66B02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2024-12-05T01:43:00Z</cp:lastPrinted>
  <dcterms:created xsi:type="dcterms:W3CDTF">2025-10-31T02:53:00Z</dcterms:created>
  <dcterms:modified xsi:type="dcterms:W3CDTF">2025-10-31T02:53:00Z</dcterms:modified>
</cp:coreProperties>
</file>