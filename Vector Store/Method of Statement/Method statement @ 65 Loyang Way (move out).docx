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351EB8" w14:textId="77777777"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2AE870E1" w14:textId="5B238FC9" w:rsidR="00EE527F" w:rsidRDefault="00A06D76">
      <w:pPr>
        <w:rPr>
          <w:sz w:val="24"/>
          <w:lang w:eastAsia="zh-CN"/>
        </w:rPr>
      </w:pPr>
      <w:r>
        <w:rPr>
          <w:sz w:val="24"/>
        </w:rPr>
        <w:t>Date: 0</w:t>
      </w:r>
      <w:r w:rsidR="00CC3024">
        <w:rPr>
          <w:sz w:val="24"/>
        </w:rPr>
        <w:t>6</w:t>
      </w:r>
      <w:r w:rsidR="00CC3024">
        <w:rPr>
          <w:sz w:val="24"/>
          <w:vertAlign w:val="superscript"/>
        </w:rPr>
        <w:t xml:space="preserve">th </w:t>
      </w:r>
      <w:r w:rsidR="00CC3024">
        <w:rPr>
          <w:sz w:val="24"/>
          <w:lang w:eastAsia="zh-CN"/>
        </w:rPr>
        <w:t>Aug 2025</w:t>
      </w:r>
    </w:p>
    <w:p w14:paraId="323F4121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3FB25D37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38AED2BC" w14:textId="3D91A0F5" w:rsidR="00C13786" w:rsidRPr="00406D34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300FD1">
        <w:rPr>
          <w:sz w:val="24"/>
          <w:lang w:eastAsia="zh-CN"/>
        </w:rPr>
        <w:t>shift out 1 unit machine</w:t>
      </w:r>
      <w:r w:rsidR="00FB75A5">
        <w:rPr>
          <w:sz w:val="24"/>
          <w:lang w:eastAsia="zh-CN"/>
        </w:rPr>
        <w:t xml:space="preserve"> from production to loading bay</w:t>
      </w:r>
      <w:r w:rsidR="00F63589">
        <w:rPr>
          <w:sz w:val="24"/>
          <w:lang w:eastAsia="zh-CN"/>
        </w:rPr>
        <w:t>,</w:t>
      </w:r>
      <w:r w:rsidR="00FB75A5">
        <w:rPr>
          <w:sz w:val="24"/>
          <w:lang w:eastAsia="zh-CN"/>
        </w:rPr>
        <w:t xml:space="preserve"> hoist </w:t>
      </w:r>
      <w:r w:rsidR="00584113">
        <w:rPr>
          <w:sz w:val="24"/>
          <w:lang w:eastAsia="zh-CN"/>
        </w:rPr>
        <w:t>and</w:t>
      </w:r>
      <w:r w:rsidR="00300FD1">
        <w:rPr>
          <w:sz w:val="24"/>
          <w:lang w:eastAsia="zh-CN"/>
        </w:rPr>
        <w:t xml:space="preserve"> </w:t>
      </w:r>
      <w:r w:rsidR="00810FBB">
        <w:rPr>
          <w:sz w:val="24"/>
          <w:lang w:eastAsia="zh-CN"/>
        </w:rPr>
        <w:t xml:space="preserve">load </w:t>
      </w:r>
      <w:r w:rsidR="00584113">
        <w:rPr>
          <w:sz w:val="24"/>
          <w:lang w:eastAsia="zh-CN"/>
        </w:rPr>
        <w:t xml:space="preserve">up </w:t>
      </w:r>
      <w:r w:rsidR="00810FBB">
        <w:rPr>
          <w:sz w:val="24"/>
          <w:lang w:eastAsia="zh-CN"/>
        </w:rPr>
        <w:t>o</w:t>
      </w:r>
      <w:r w:rsidR="00113141">
        <w:rPr>
          <w:sz w:val="24"/>
          <w:lang w:eastAsia="zh-CN"/>
        </w:rPr>
        <w:t xml:space="preserve">nto </w:t>
      </w:r>
      <w:r w:rsidR="000E2466">
        <w:rPr>
          <w:sz w:val="24"/>
          <w:lang w:eastAsia="zh-CN"/>
        </w:rPr>
        <w:t>lorry</w:t>
      </w:r>
      <w:r w:rsidR="004637EC">
        <w:rPr>
          <w:sz w:val="24"/>
          <w:lang w:eastAsia="zh-CN"/>
        </w:rPr>
        <w:t xml:space="preserve"> chassis</w:t>
      </w:r>
      <w:r w:rsidR="00F63589">
        <w:rPr>
          <w:sz w:val="24"/>
          <w:lang w:eastAsia="zh-CN"/>
        </w:rPr>
        <w:t xml:space="preserve"> and deliver to another </w:t>
      </w:r>
      <w:r w:rsidR="00CC3024">
        <w:rPr>
          <w:sz w:val="24"/>
          <w:lang w:eastAsia="zh-CN"/>
        </w:rPr>
        <w:t xml:space="preserve">location </w:t>
      </w:r>
      <w:r w:rsidR="00F63589">
        <w:rPr>
          <w:sz w:val="24"/>
          <w:lang w:eastAsia="zh-CN"/>
        </w:rPr>
        <w:t xml:space="preserve"> </w:t>
      </w:r>
    </w:p>
    <w:p w14:paraId="25D74247" w14:textId="77777777" w:rsidR="00217387" w:rsidRDefault="002173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4E165850" w14:textId="77777777" w:rsidR="000E2466" w:rsidRDefault="00F6358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</w:t>
      </w:r>
      <w:r w:rsidR="000E2466">
        <w:rPr>
          <w:b/>
          <w:sz w:val="32"/>
          <w:szCs w:val="32"/>
          <w:u w:val="single"/>
          <w:lang w:eastAsia="zh-CN"/>
        </w:rPr>
        <w:t xml:space="preserve"> Spec</w:t>
      </w:r>
      <w:r>
        <w:rPr>
          <w:b/>
          <w:sz w:val="32"/>
          <w:szCs w:val="32"/>
          <w:u w:val="single"/>
          <w:lang w:eastAsia="zh-CN"/>
        </w:rPr>
        <w:t xml:space="preserve"> </w:t>
      </w:r>
    </w:p>
    <w:p w14:paraId="4A46C995" w14:textId="5752C91C" w:rsidR="000E2466" w:rsidRDefault="00300FD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Bruderer BSTA </w:t>
      </w:r>
      <w:r w:rsidR="00823C7C">
        <w:rPr>
          <w:sz w:val="24"/>
          <w:szCs w:val="24"/>
          <w:lang w:eastAsia="zh-CN"/>
        </w:rPr>
        <w:t>50</w:t>
      </w:r>
    </w:p>
    <w:p w14:paraId="18B02EC6" w14:textId="745E27DA" w:rsidR="00D95C26" w:rsidRDefault="00D95C2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2</w:t>
      </w:r>
      <w:r w:rsidR="00823C7C">
        <w:rPr>
          <w:sz w:val="24"/>
          <w:szCs w:val="24"/>
          <w:lang w:eastAsia="zh-CN"/>
        </w:rPr>
        <w:t>90</w:t>
      </w:r>
      <w:r>
        <w:rPr>
          <w:sz w:val="24"/>
          <w:szCs w:val="24"/>
          <w:lang w:eastAsia="zh-CN"/>
        </w:rPr>
        <w:t xml:space="preserve"> x </w:t>
      </w:r>
      <w:r w:rsidR="00823C7C">
        <w:rPr>
          <w:sz w:val="24"/>
          <w:szCs w:val="24"/>
          <w:lang w:eastAsia="zh-CN"/>
        </w:rPr>
        <w:t>200</w:t>
      </w:r>
      <w:r>
        <w:rPr>
          <w:sz w:val="24"/>
          <w:szCs w:val="24"/>
          <w:lang w:eastAsia="zh-CN"/>
        </w:rPr>
        <w:t xml:space="preserve"> x 2</w:t>
      </w:r>
      <w:r w:rsidR="00823C7C">
        <w:rPr>
          <w:sz w:val="24"/>
          <w:szCs w:val="24"/>
          <w:lang w:eastAsia="zh-CN"/>
        </w:rPr>
        <w:t>60</w:t>
      </w:r>
      <w:r>
        <w:rPr>
          <w:sz w:val="24"/>
          <w:szCs w:val="24"/>
          <w:lang w:eastAsia="zh-CN"/>
        </w:rPr>
        <w:t xml:space="preserve"> cm</w:t>
      </w:r>
    </w:p>
    <w:p w14:paraId="39FF2D02" w14:textId="382F4272" w:rsidR="00D95C26" w:rsidRPr="000E2466" w:rsidRDefault="00D95C2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Wt: </w:t>
      </w:r>
      <w:r w:rsidR="00823C7C">
        <w:rPr>
          <w:sz w:val="24"/>
          <w:szCs w:val="24"/>
          <w:lang w:eastAsia="zh-CN"/>
        </w:rPr>
        <w:t>8</w:t>
      </w:r>
      <w:r>
        <w:rPr>
          <w:sz w:val="24"/>
          <w:szCs w:val="24"/>
          <w:lang w:eastAsia="zh-CN"/>
        </w:rPr>
        <w:t xml:space="preserve">, 500 kg </w:t>
      </w:r>
    </w:p>
    <w:p w14:paraId="0D6E7FB8" w14:textId="77777777" w:rsidR="000E2466" w:rsidRPr="000E2466" w:rsidRDefault="000E246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63266F16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54809680" w14:textId="7D74C600"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  <w:r w:rsidR="00584113">
        <w:rPr>
          <w:sz w:val="24"/>
          <w:lang w:eastAsia="zh-CN"/>
        </w:rPr>
        <w:t>ed</w:t>
      </w:r>
    </w:p>
    <w:p w14:paraId="641AA1D6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6CBF79D0" w14:textId="77777777" w:rsidR="00EE527F" w:rsidRDefault="009860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0E2466">
        <w:rPr>
          <w:b/>
          <w:bCs/>
          <w:sz w:val="32"/>
          <w:u w:val="single"/>
          <w:lang w:eastAsia="zh-CN"/>
        </w:rPr>
        <w:t xml:space="preserve">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0BC1CDB8" w14:textId="7F80BDB9" w:rsidR="00F63589" w:rsidRPr="00D54456" w:rsidRDefault="00823C7C" w:rsidP="00D54456">
      <w:pPr>
        <w:rPr>
          <w:sz w:val="24"/>
          <w:lang w:eastAsia="zh-CN"/>
        </w:rPr>
      </w:pPr>
      <w:r>
        <w:rPr>
          <w:sz w:val="24"/>
          <w:lang w:eastAsia="zh-CN"/>
        </w:rPr>
        <w:t>18/08/25</w:t>
      </w:r>
    </w:p>
    <w:p w14:paraId="24FDBD26" w14:textId="77777777" w:rsidR="00C23A86" w:rsidRDefault="00C23A8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354E2236" w14:textId="77777777" w:rsidR="000E2466" w:rsidRDefault="000E246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14:paraId="11834F6E" w14:textId="0E7790CC" w:rsidR="000E2466" w:rsidRPr="000E2466" w:rsidRDefault="00823C7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</w:t>
      </w:r>
      <w:r w:rsidR="000E2466">
        <w:rPr>
          <w:bCs/>
          <w:sz w:val="24"/>
          <w:szCs w:val="24"/>
          <w:lang w:eastAsia="zh-CN"/>
        </w:rPr>
        <w:t xml:space="preserve"> am </w:t>
      </w:r>
    </w:p>
    <w:p w14:paraId="758AF252" w14:textId="77777777" w:rsidR="000E2466" w:rsidRDefault="000E246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6E7F18F1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1CECB7C9" w14:textId="77777777" w:rsidR="0042603E" w:rsidRDefault="00A06D76" w:rsidP="008254AB">
      <w:pPr>
        <w:pStyle w:val="Heading4"/>
      </w:pPr>
      <w:r>
        <w:t xml:space="preserve">65 Loyang Way </w:t>
      </w:r>
      <w:r w:rsidR="00300FD1">
        <w:t xml:space="preserve"> </w:t>
      </w:r>
    </w:p>
    <w:p w14:paraId="40535297" w14:textId="77777777" w:rsidR="00840DC8" w:rsidRPr="00840DC8" w:rsidRDefault="00A06D76" w:rsidP="00840DC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Bruderer Presses (Far East)</w:t>
      </w:r>
      <w:r w:rsidR="00D95C26">
        <w:rPr>
          <w:sz w:val="24"/>
          <w:szCs w:val="24"/>
          <w:lang w:eastAsia="zh-CN"/>
        </w:rPr>
        <w:t xml:space="preserve"> Pte Ltd</w:t>
      </w:r>
    </w:p>
    <w:p w14:paraId="57944A03" w14:textId="77777777" w:rsidR="00EE527F" w:rsidRDefault="00EE527F" w:rsidP="007168B6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14:paraId="6EE84927" w14:textId="77777777" w:rsidR="007168B6" w:rsidRPr="007168B6" w:rsidRDefault="007168B6" w:rsidP="007168B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14:paraId="604B44DE" w14:textId="77777777" w:rsidR="00F63589" w:rsidRDefault="00A1692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D95C26">
        <w:rPr>
          <w:sz w:val="24"/>
          <w:lang w:eastAsia="zh-CN"/>
        </w:rPr>
        <w:t xml:space="preserve"> 633</w:t>
      </w:r>
      <w:r w:rsidR="00F63589">
        <w:rPr>
          <w:sz w:val="24"/>
          <w:lang w:eastAsia="zh-CN"/>
        </w:rPr>
        <w:t xml:space="preserve"> lorry crane</w:t>
      </w:r>
    </w:p>
    <w:p w14:paraId="429DE179" w14:textId="77777777" w:rsidR="00223A65" w:rsidRDefault="00223A6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 (to lay out for machine pathway)</w:t>
      </w:r>
    </w:p>
    <w:p w14:paraId="3DDFBD38" w14:textId="77777777" w:rsidR="002A5C0D" w:rsidRDefault="00223A6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</w:t>
      </w:r>
    </w:p>
    <w:p w14:paraId="4B6AD427" w14:textId="77777777" w:rsidR="00223A65" w:rsidRDefault="00223A6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sling </w:t>
      </w:r>
    </w:p>
    <w:p w14:paraId="5C59A898" w14:textId="77777777" w:rsidR="002A5C0D" w:rsidRDefault="002A5C0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Hydraulic/hand jack </w:t>
      </w:r>
    </w:p>
    <w:p w14:paraId="76A5B38B" w14:textId="77777777" w:rsidR="00EE527F" w:rsidRDefault="009B543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Canvas/metal sheet (to lay out for floor protection) </w:t>
      </w:r>
      <w:r w:rsidR="00F63589">
        <w:rPr>
          <w:sz w:val="24"/>
          <w:lang w:eastAsia="zh-CN"/>
        </w:rPr>
        <w:t xml:space="preserve"> </w:t>
      </w:r>
      <w:r w:rsidR="00113141">
        <w:rPr>
          <w:sz w:val="24"/>
          <w:lang w:eastAsia="zh-CN"/>
        </w:rPr>
        <w:t xml:space="preserve"> </w:t>
      </w:r>
      <w:r w:rsidR="00294ACF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 xml:space="preserve">    </w:t>
      </w:r>
    </w:p>
    <w:p w14:paraId="4DE5E404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0769457F" w14:textId="77777777" w:rsidR="00EE527F" w:rsidRPr="007168B6" w:rsidRDefault="00CF74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14:paraId="6C9BDD05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926AFA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14:paraId="327AF863" w14:textId="77777777" w:rsidR="00D95C26" w:rsidRDefault="00EE527F" w:rsidP="00CF74C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926AFA">
        <w:rPr>
          <w:sz w:val="24"/>
          <w:lang w:eastAsia="zh-CN"/>
        </w:rPr>
        <w:t xml:space="preserve"> involved enter unintentionally</w:t>
      </w:r>
    </w:p>
    <w:p w14:paraId="3297B346" w14:textId="77777777" w:rsidR="00CF74CA" w:rsidRPr="002A5C0D" w:rsidRDefault="00CF74CA" w:rsidP="00CF74C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14:paraId="00C55EF2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926AFA">
        <w:rPr>
          <w:sz w:val="24"/>
          <w:lang w:eastAsia="zh-CN"/>
        </w:rPr>
        <w:t>derstorms and lightning weather</w:t>
      </w:r>
    </w:p>
    <w:p w14:paraId="2ED82D93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217387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14:paraId="36593B11" w14:textId="77777777" w:rsidR="00F63589" w:rsidRDefault="00F63589" w:rsidP="002F2EE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183BD847" w14:textId="77777777" w:rsidR="00EE527F" w:rsidRPr="002F2EEC" w:rsidRDefault="002F2EEC" w:rsidP="002F2EE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4AE4D689" w14:textId="77777777" w:rsidR="00C8012B" w:rsidRDefault="00EE527F" w:rsidP="00F775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294ACF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294ACF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926AFA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2A5C0D">
        <w:rPr>
          <w:sz w:val="24"/>
          <w:lang w:eastAsia="zh-CN"/>
        </w:rPr>
        <w:t xml:space="preserve">and lorry </w:t>
      </w:r>
      <w:r w:rsidR="00926AFA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294ACF">
        <w:rPr>
          <w:sz w:val="24"/>
          <w:lang w:eastAsia="zh-CN"/>
        </w:rPr>
        <w:t xml:space="preserve">(attached all lifting crew certificate) </w:t>
      </w:r>
    </w:p>
    <w:p w14:paraId="48072F32" w14:textId="77777777" w:rsidR="00406D34" w:rsidRDefault="00406D34" w:rsidP="00F775A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56AA5A71" w14:textId="77777777" w:rsidR="00F775A5" w:rsidRDefault="002F2EEC" w:rsidP="00F775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  <w:r w:rsidR="00EE527F">
        <w:rPr>
          <w:sz w:val="24"/>
          <w:lang w:eastAsia="zh-CN"/>
        </w:rPr>
        <w:t xml:space="preserve">                                                          </w:t>
      </w:r>
    </w:p>
    <w:p w14:paraId="605C939D" w14:textId="77777777" w:rsidR="00294ACF" w:rsidRDefault="00294ACF" w:rsidP="00F775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14:paraId="5A97E3D2" w14:textId="77777777" w:rsidR="00406D34" w:rsidRDefault="00EE527F" w:rsidP="00F775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</w:p>
    <w:p w14:paraId="100BDDD0" w14:textId="77777777" w:rsidR="00406D34" w:rsidRDefault="00EE527F" w:rsidP="00F775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All our workers are fully equip with standard P.P.E. (safet</w:t>
      </w:r>
      <w:r w:rsidR="00406D34">
        <w:rPr>
          <w:rFonts w:hint="eastAsia"/>
          <w:sz w:val="24"/>
          <w:lang w:eastAsia="zh-CN"/>
        </w:rPr>
        <w:t xml:space="preserve">y shoes, </w:t>
      </w:r>
      <w:r w:rsidR="00406D34">
        <w:rPr>
          <w:sz w:val="24"/>
          <w:lang w:eastAsia="zh-CN"/>
        </w:rPr>
        <w:t xml:space="preserve">safety </w:t>
      </w:r>
      <w:r w:rsidR="00406D34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14:paraId="324924F8" w14:textId="77777777" w:rsidR="00EE527F" w:rsidRPr="00F775A5" w:rsidRDefault="00EE527F" w:rsidP="00F775A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2F2EEC">
        <w:rPr>
          <w:rFonts w:hint="eastAsia"/>
          <w:sz w:val="24"/>
          <w:lang w:eastAsia="zh-CN"/>
        </w:rPr>
        <w:t>nd l</w:t>
      </w:r>
      <w:r w:rsidR="00A1692F">
        <w:rPr>
          <w:rFonts w:hint="eastAsia"/>
          <w:sz w:val="24"/>
          <w:lang w:eastAsia="zh-CN"/>
        </w:rPr>
        <w:t>ifting gear with M.O.M certificate</w:t>
      </w:r>
    </w:p>
    <w:p w14:paraId="3B1BFE9C" w14:textId="77777777"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406D34">
        <w:t>.</w:t>
      </w:r>
      <w:r w:rsidR="0042603E">
        <w:rPr>
          <w:rFonts w:hint="eastAsia"/>
        </w:rPr>
        <w:t>O</w:t>
      </w:r>
      <w:r w:rsidR="00406D34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5C353E">
        <w:rPr>
          <w:rFonts w:hint="eastAsia"/>
        </w:rPr>
        <w:t>an</w:t>
      </w:r>
    </w:p>
    <w:p w14:paraId="3C036935" w14:textId="77777777"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69E7FB7B" w14:textId="77777777" w:rsidR="00EE527F" w:rsidRPr="000E2466" w:rsidRDefault="00EE527F" w:rsidP="00406D34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 w:rsidR="00C8012B">
        <w:rPr>
          <w:b w:val="0"/>
          <w:sz w:val="20"/>
          <w:u w:val="none"/>
          <w:lang w:eastAsia="zh-CN"/>
        </w:rPr>
        <w:t xml:space="preserve">  </w:t>
      </w:r>
      <w:r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14:paraId="03A786BD" w14:textId="77777777" w:rsidR="008254AB" w:rsidRDefault="002A5C0D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</w:t>
      </w:r>
      <w:r w:rsidR="00294ACF">
        <w:rPr>
          <w:sz w:val="24"/>
          <w:lang w:eastAsia="zh-CN"/>
        </w:rPr>
        <w:t xml:space="preserve"> crane </w:t>
      </w:r>
      <w:r w:rsidR="00EE527F">
        <w:rPr>
          <w:sz w:val="24"/>
          <w:lang w:eastAsia="zh-CN"/>
        </w:rPr>
        <w:t>at desig</w:t>
      </w:r>
      <w:r w:rsidR="00406D34">
        <w:rPr>
          <w:sz w:val="24"/>
          <w:lang w:eastAsia="zh-CN"/>
        </w:rPr>
        <w:t>nated location for the hoisting</w:t>
      </w:r>
      <w:r>
        <w:rPr>
          <w:sz w:val="24"/>
          <w:lang w:eastAsia="zh-CN"/>
        </w:rPr>
        <w:t xml:space="preserve"> work</w:t>
      </w:r>
    </w:p>
    <w:p w14:paraId="4CE8A719" w14:textId="46D366D2" w:rsidR="002A5C0D" w:rsidRDefault="002A5C0D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Setting up of lorry crane with outrigger fully extended </w:t>
      </w:r>
      <w:r w:rsidR="00584113">
        <w:rPr>
          <w:sz w:val="24"/>
          <w:lang w:eastAsia="zh-CN"/>
        </w:rPr>
        <w:t xml:space="preserve">and resting on timber mats as base plate </w:t>
      </w:r>
    </w:p>
    <w:p w14:paraId="145F4AE4" w14:textId="77777777" w:rsidR="002F6563" w:rsidRDefault="00FB75A5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 machine from production to loading bay</w:t>
      </w:r>
    </w:p>
    <w:p w14:paraId="26C8DA61" w14:textId="77777777" w:rsidR="002A5C0D" w:rsidRDefault="002A5C0D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i</w:t>
      </w:r>
      <w:r w:rsidR="005C353E">
        <w:rPr>
          <w:sz w:val="24"/>
          <w:lang w:eastAsia="zh-CN"/>
        </w:rPr>
        <w:t>nsert</w:t>
      </w:r>
      <w:r w:rsidR="002F656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required sling </w:t>
      </w:r>
      <w:r w:rsidR="00406D34">
        <w:rPr>
          <w:sz w:val="24"/>
          <w:lang w:eastAsia="zh-CN"/>
        </w:rPr>
        <w:t xml:space="preserve">to </w:t>
      </w:r>
      <w:r>
        <w:rPr>
          <w:sz w:val="24"/>
          <w:lang w:eastAsia="zh-CN"/>
        </w:rPr>
        <w:t>crane hook</w:t>
      </w:r>
    </w:p>
    <w:p w14:paraId="026E9502" w14:textId="77777777" w:rsidR="005C353E" w:rsidRDefault="002A5C0D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2F6563">
        <w:rPr>
          <w:sz w:val="24"/>
          <w:lang w:eastAsia="zh-CN"/>
        </w:rPr>
        <w:t xml:space="preserve">ecure </w:t>
      </w:r>
      <w:r>
        <w:rPr>
          <w:sz w:val="24"/>
          <w:lang w:eastAsia="zh-CN"/>
        </w:rPr>
        <w:t xml:space="preserve">sling </w:t>
      </w:r>
      <w:r w:rsidR="002F6563">
        <w:rPr>
          <w:sz w:val="24"/>
          <w:lang w:eastAsia="zh-CN"/>
        </w:rPr>
        <w:t xml:space="preserve">to rigging </w:t>
      </w:r>
      <w:r>
        <w:rPr>
          <w:sz w:val="24"/>
          <w:lang w:eastAsia="zh-CN"/>
        </w:rPr>
        <w:t>point of machine</w:t>
      </w:r>
    </w:p>
    <w:p w14:paraId="67571211" w14:textId="77777777" w:rsidR="002F6563" w:rsidRDefault="002F6563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2A5C0D">
        <w:rPr>
          <w:sz w:val="24"/>
          <w:lang w:eastAsia="zh-CN"/>
        </w:rPr>
        <w:t xml:space="preserve">machine </w:t>
      </w:r>
      <w:r>
        <w:rPr>
          <w:sz w:val="24"/>
          <w:lang w:eastAsia="zh-CN"/>
        </w:rPr>
        <w:t xml:space="preserve">1ft above ground to check on balancing </w:t>
      </w:r>
    </w:p>
    <w:p w14:paraId="125CF3B1" w14:textId="77777777" w:rsidR="00F775A5" w:rsidRDefault="002F6563" w:rsidP="003B598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When wel</w:t>
      </w:r>
      <w:r w:rsidR="002A5C0D">
        <w:rPr>
          <w:sz w:val="24"/>
          <w:lang w:eastAsia="zh-CN"/>
        </w:rPr>
        <w:t>l bal</w:t>
      </w:r>
      <w:r w:rsidR="00FB75A5">
        <w:rPr>
          <w:sz w:val="24"/>
          <w:lang w:eastAsia="zh-CN"/>
        </w:rPr>
        <w:t xml:space="preserve">ance, hoist up machine </w:t>
      </w:r>
    </w:p>
    <w:p w14:paraId="12FD8BCB" w14:textId="77777777" w:rsidR="003B598B" w:rsidRDefault="002A5C0D" w:rsidP="003B598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up machine</w:t>
      </w:r>
      <w:r w:rsidR="002F6563">
        <w:rPr>
          <w:sz w:val="24"/>
          <w:lang w:eastAsia="zh-CN"/>
        </w:rPr>
        <w:t xml:space="preserve"> onto</w:t>
      </w:r>
      <w:r w:rsidR="00D95C26">
        <w:rPr>
          <w:sz w:val="24"/>
          <w:lang w:eastAsia="zh-CN"/>
        </w:rPr>
        <w:t xml:space="preserve"> </w:t>
      </w:r>
      <w:r w:rsidR="002F6563">
        <w:rPr>
          <w:sz w:val="24"/>
          <w:lang w:eastAsia="zh-CN"/>
        </w:rPr>
        <w:t xml:space="preserve">lorry chassis </w:t>
      </w:r>
    </w:p>
    <w:p w14:paraId="23E8B0F5" w14:textId="77777777" w:rsidR="002F6563" w:rsidRDefault="002F6563" w:rsidP="003B598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2A5C0D">
        <w:rPr>
          <w:sz w:val="24"/>
          <w:lang w:eastAsia="zh-CN"/>
        </w:rPr>
        <w:t>elease all sling from machine</w:t>
      </w:r>
      <w:r>
        <w:rPr>
          <w:sz w:val="24"/>
          <w:lang w:eastAsia="zh-CN"/>
        </w:rPr>
        <w:t xml:space="preserve"> rigging point</w:t>
      </w:r>
    </w:p>
    <w:p w14:paraId="30D9620C" w14:textId="77777777" w:rsidR="004637EC" w:rsidRDefault="002A5C0D" w:rsidP="003B598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machine </w:t>
      </w:r>
      <w:r w:rsidR="002F6563">
        <w:rPr>
          <w:sz w:val="24"/>
          <w:lang w:eastAsia="zh-CN"/>
        </w:rPr>
        <w:t>with strapping belt prior to moving out of premise</w:t>
      </w:r>
    </w:p>
    <w:p w14:paraId="1E93454C" w14:textId="77777777" w:rsidR="002F6563" w:rsidRPr="00D95C26" w:rsidRDefault="002A5C0D" w:rsidP="00D95C2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and d</w:t>
      </w:r>
      <w:r w:rsidR="00D95C26">
        <w:rPr>
          <w:sz w:val="24"/>
          <w:lang w:eastAsia="zh-CN"/>
        </w:rPr>
        <w:t xml:space="preserve">eliver to new location </w:t>
      </w:r>
    </w:p>
    <w:p w14:paraId="12D62D68" w14:textId="77777777" w:rsidR="003B598B" w:rsidRDefault="00EE527F" w:rsidP="00A169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14:paraId="3D98BC7B" w14:textId="77777777" w:rsidR="00EE527F" w:rsidRPr="00A1692F" w:rsidRDefault="003B598B" w:rsidP="00A169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2F6563">
        <w:rPr>
          <w:sz w:val="24"/>
          <w:lang w:eastAsia="zh-CN"/>
        </w:rPr>
        <w:t xml:space="preserve">ll debris </w:t>
      </w:r>
      <w:r w:rsidR="00EE527F" w:rsidRPr="00A1692F">
        <w:rPr>
          <w:sz w:val="24"/>
          <w:lang w:eastAsia="zh-CN"/>
        </w:rPr>
        <w:t>will be</w:t>
      </w:r>
      <w:r w:rsidR="002F6563">
        <w:rPr>
          <w:sz w:val="24"/>
          <w:lang w:eastAsia="zh-CN"/>
        </w:rPr>
        <w:t xml:space="preserve"> clear and dispose </w:t>
      </w:r>
    </w:p>
    <w:p w14:paraId="2783A263" w14:textId="77777777" w:rsidR="003B598B" w:rsidRPr="00D60D33" w:rsidRDefault="00EE527F" w:rsidP="00D60D3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7FF9726C" w14:textId="77777777" w:rsidR="003B598B" w:rsidRDefault="003B598B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14:paraId="1FA79DDC" w14:textId="77777777" w:rsidR="00EE527F" w:rsidRDefault="003B598B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14:paraId="7C5FC7E0" w14:textId="77777777"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2A5C0D">
        <w:rPr>
          <w:sz w:val="24"/>
          <w:szCs w:val="24"/>
        </w:rPr>
        <w:t xml:space="preserve">Kevin Wong / </w:t>
      </w:r>
      <w:r>
        <w:rPr>
          <w:sz w:val="24"/>
          <w:szCs w:val="24"/>
        </w:rPr>
        <w:t>Zailani</w:t>
      </w:r>
    </w:p>
    <w:p w14:paraId="0183DD1B" w14:textId="77777777"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14:paraId="3AC60AAF" w14:textId="77777777"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793137A" w14:textId="77777777" w:rsidR="009755F1" w:rsidRDefault="009755F1">
      <w:r>
        <w:separator/>
      </w:r>
    </w:p>
  </w:endnote>
  <w:endnote w:type="continuationSeparator" w:id="0">
    <w:p w14:paraId="689EBF2F" w14:textId="77777777" w:rsidR="009755F1" w:rsidRDefault="009755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06C477" w14:textId="77777777"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B543C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B543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14FA84D" w14:textId="77777777" w:rsidR="009755F1" w:rsidRDefault="009755F1">
      <w:r>
        <w:separator/>
      </w:r>
    </w:p>
  </w:footnote>
  <w:footnote w:type="continuationSeparator" w:id="0">
    <w:p w14:paraId="02C81FA8" w14:textId="77777777" w:rsidR="009755F1" w:rsidRDefault="009755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02730C" w14:textId="77777777" w:rsidR="00EE527F" w:rsidRDefault="00000000">
    <w:pPr>
      <w:pStyle w:val="Header"/>
      <w:jc w:val="center"/>
      <w:rPr>
        <w:b/>
        <w:sz w:val="26"/>
      </w:rPr>
    </w:pPr>
    <w:r>
      <w:rPr>
        <w:noProof/>
      </w:rPr>
      <w:pict w14:anchorId="343E5FF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14:paraId="33043FCB" w14:textId="77777777"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14:paraId="45101D93" w14:textId="77DF81A6" w:rsidR="00EE527F" w:rsidRDefault="00CC3024">
    <w:pPr>
      <w:pStyle w:val="Header"/>
      <w:jc w:val="center"/>
    </w:pPr>
    <w:r>
      <w:t>28 Kranji Loop #05-03</w:t>
    </w:r>
    <w:r w:rsidR="00EE527F">
      <w:t xml:space="preserve">, </w:t>
    </w:r>
    <w:r>
      <w:t xml:space="preserve">Kranji Green, </w:t>
    </w:r>
    <w:r w:rsidR="00EE527F">
      <w:t xml:space="preserve">Singapore </w:t>
    </w:r>
    <w:r>
      <w:t>739571</w:t>
    </w:r>
  </w:p>
  <w:p w14:paraId="164B5E2E" w14:textId="1786AB9A" w:rsidR="00EE527F" w:rsidRDefault="002F6563">
    <w:pPr>
      <w:pStyle w:val="Header"/>
      <w:jc w:val="center"/>
    </w:pPr>
    <w:r>
      <w:t>Tel</w:t>
    </w:r>
    <w:r w:rsidR="00EE527F">
      <w:t xml:space="preserve">: </w:t>
    </w:r>
    <w:r w:rsidR="00406D34">
      <w:t>6</w:t>
    </w:r>
    <w:r w:rsidR="00EE527F">
      <w:t xml:space="preserve">2824175, </w:t>
    </w:r>
    <w:r w:rsidR="00406D34">
      <w:t>6</w:t>
    </w:r>
    <w:r w:rsidR="00EE527F">
      <w:t xml:space="preserve">2828203, </w:t>
    </w:r>
    <w:r w:rsidR="00406D34">
      <w:t>6</w:t>
    </w:r>
    <w:r>
      <w:t>2826020</w:t>
    </w:r>
  </w:p>
  <w:p w14:paraId="6468D304" w14:textId="77777777" w:rsidR="00EE527F" w:rsidRDefault="00EE527F">
    <w:pPr>
      <w:pStyle w:val="Header"/>
      <w:jc w:val="center"/>
    </w:pPr>
    <w:r>
      <w:t>GST Reg No. : M2-8923804 – 2</w:t>
    </w:r>
  </w:p>
  <w:p w14:paraId="24742529" w14:textId="77777777" w:rsidR="00EE527F" w:rsidRDefault="00EE527F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16C24E2B" w14:textId="77777777" w:rsidR="00EE527F" w:rsidRDefault="002F6563">
    <w:pPr>
      <w:pStyle w:val="Header"/>
      <w:jc w:val="center"/>
      <w:rPr>
        <w:sz w:val="22"/>
      </w:rPr>
    </w:pPr>
    <w:r>
      <w:rPr>
        <w:sz w:val="22"/>
      </w:rPr>
      <w:t>e-mail</w:t>
    </w:r>
    <w:r w:rsidR="00406D3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344065343">
    <w:abstractNumId w:val="2"/>
  </w:num>
  <w:num w:numId="2" w16cid:durableId="1052733688">
    <w:abstractNumId w:val="4"/>
  </w:num>
  <w:num w:numId="3" w16cid:durableId="1410419647">
    <w:abstractNumId w:val="0"/>
  </w:num>
  <w:num w:numId="4" w16cid:durableId="1200511262">
    <w:abstractNumId w:val="9"/>
  </w:num>
  <w:num w:numId="5" w16cid:durableId="478575278">
    <w:abstractNumId w:val="5"/>
  </w:num>
  <w:num w:numId="6" w16cid:durableId="348652256">
    <w:abstractNumId w:val="6"/>
  </w:num>
  <w:num w:numId="7" w16cid:durableId="1389843981">
    <w:abstractNumId w:val="3"/>
  </w:num>
  <w:num w:numId="8" w16cid:durableId="1359045868">
    <w:abstractNumId w:val="7"/>
  </w:num>
  <w:num w:numId="9" w16cid:durableId="191387424">
    <w:abstractNumId w:val="1"/>
  </w:num>
  <w:num w:numId="10" w16cid:durableId="954485717">
    <w:abstractNumId w:val="8"/>
  </w:num>
  <w:num w:numId="11" w16cid:durableId="98732669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2603E"/>
    <w:rsid w:val="0002510F"/>
    <w:rsid w:val="00061F39"/>
    <w:rsid w:val="000E2466"/>
    <w:rsid w:val="00113141"/>
    <w:rsid w:val="00115A53"/>
    <w:rsid w:val="001503F6"/>
    <w:rsid w:val="0018797C"/>
    <w:rsid w:val="001B2DA5"/>
    <w:rsid w:val="00213060"/>
    <w:rsid w:val="00217387"/>
    <w:rsid w:val="00223A65"/>
    <w:rsid w:val="00232A30"/>
    <w:rsid w:val="00251834"/>
    <w:rsid w:val="002676EC"/>
    <w:rsid w:val="00294ACF"/>
    <w:rsid w:val="002A5C0D"/>
    <w:rsid w:val="002F2EEC"/>
    <w:rsid w:val="002F6563"/>
    <w:rsid w:val="00300FD1"/>
    <w:rsid w:val="0032775C"/>
    <w:rsid w:val="003520D9"/>
    <w:rsid w:val="003B598B"/>
    <w:rsid w:val="003C55F6"/>
    <w:rsid w:val="003E7CCF"/>
    <w:rsid w:val="00406D34"/>
    <w:rsid w:val="0042603E"/>
    <w:rsid w:val="004637EC"/>
    <w:rsid w:val="004725E1"/>
    <w:rsid w:val="00483B63"/>
    <w:rsid w:val="004E7845"/>
    <w:rsid w:val="00511112"/>
    <w:rsid w:val="00584113"/>
    <w:rsid w:val="005C353E"/>
    <w:rsid w:val="006836B0"/>
    <w:rsid w:val="0069208E"/>
    <w:rsid w:val="006A0465"/>
    <w:rsid w:val="006A4F9C"/>
    <w:rsid w:val="006D0363"/>
    <w:rsid w:val="0071648C"/>
    <w:rsid w:val="007168B6"/>
    <w:rsid w:val="007A0876"/>
    <w:rsid w:val="007C1581"/>
    <w:rsid w:val="007C36B9"/>
    <w:rsid w:val="007D36F0"/>
    <w:rsid w:val="007E4A77"/>
    <w:rsid w:val="007E5F22"/>
    <w:rsid w:val="00810FBB"/>
    <w:rsid w:val="00823C7C"/>
    <w:rsid w:val="008254AB"/>
    <w:rsid w:val="00840DC8"/>
    <w:rsid w:val="008838C3"/>
    <w:rsid w:val="00887236"/>
    <w:rsid w:val="008940FC"/>
    <w:rsid w:val="008B1916"/>
    <w:rsid w:val="0091119A"/>
    <w:rsid w:val="00926AFA"/>
    <w:rsid w:val="009755F1"/>
    <w:rsid w:val="00986071"/>
    <w:rsid w:val="009B543C"/>
    <w:rsid w:val="009E0099"/>
    <w:rsid w:val="00A06D76"/>
    <w:rsid w:val="00A1692F"/>
    <w:rsid w:val="00A27E28"/>
    <w:rsid w:val="00AF4F6B"/>
    <w:rsid w:val="00B80C83"/>
    <w:rsid w:val="00B93E67"/>
    <w:rsid w:val="00C13786"/>
    <w:rsid w:val="00C23A86"/>
    <w:rsid w:val="00C61DE4"/>
    <w:rsid w:val="00C8012B"/>
    <w:rsid w:val="00C84581"/>
    <w:rsid w:val="00CA3063"/>
    <w:rsid w:val="00CB71DF"/>
    <w:rsid w:val="00CC3024"/>
    <w:rsid w:val="00CE2DFD"/>
    <w:rsid w:val="00CF74CA"/>
    <w:rsid w:val="00D46EC1"/>
    <w:rsid w:val="00D54456"/>
    <w:rsid w:val="00D60D33"/>
    <w:rsid w:val="00D910BC"/>
    <w:rsid w:val="00D95C26"/>
    <w:rsid w:val="00DB7BD3"/>
    <w:rsid w:val="00DE3F8D"/>
    <w:rsid w:val="00E005B0"/>
    <w:rsid w:val="00E7148E"/>
    <w:rsid w:val="00EC40EB"/>
    <w:rsid w:val="00EE058C"/>
    <w:rsid w:val="00EE527F"/>
    <w:rsid w:val="00F63589"/>
    <w:rsid w:val="00F775A5"/>
    <w:rsid w:val="00FB75A5"/>
    <w:rsid w:val="00FC02E4"/>
    <w:rsid w:val="00FF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EFBE47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56</TotalTime>
  <Pages>1</Pages>
  <Words>396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2649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10</cp:revision>
  <cp:lastPrinted>2022-12-01T23:59:00Z</cp:lastPrinted>
  <dcterms:created xsi:type="dcterms:W3CDTF">2024-01-02T07:30:00Z</dcterms:created>
  <dcterms:modified xsi:type="dcterms:W3CDTF">2025-08-06T04:48:00Z</dcterms:modified>
</cp:coreProperties>
</file>