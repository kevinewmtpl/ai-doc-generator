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2CD5D9" w14:textId="77777777" w:rsidR="00C401DC" w:rsidRDefault="00C401DC">
      <w:pPr>
        <w:pStyle w:val="Title"/>
        <w:jc w:val="left"/>
        <w:rPr>
          <w:lang w:eastAsia="zh-CN"/>
        </w:rPr>
      </w:pPr>
    </w:p>
    <w:p w14:paraId="7F26D8CE" w14:textId="575AA9B1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0584881" w14:textId="77777777" w:rsidR="00461D82" w:rsidRDefault="00461D82">
      <w:pPr>
        <w:rPr>
          <w:sz w:val="24"/>
        </w:rPr>
      </w:pPr>
    </w:p>
    <w:p w14:paraId="25E24579" w14:textId="04D43F25" w:rsidR="00FC7A38" w:rsidRDefault="001D3A1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847EB">
        <w:rPr>
          <w:sz w:val="24"/>
        </w:rPr>
        <w:t>20</w:t>
      </w:r>
      <w:r w:rsidR="003847EB" w:rsidRPr="003847EB">
        <w:rPr>
          <w:sz w:val="24"/>
          <w:vertAlign w:val="superscript"/>
        </w:rPr>
        <w:t>th</w:t>
      </w:r>
      <w:r w:rsidR="003847EB">
        <w:rPr>
          <w:sz w:val="24"/>
        </w:rPr>
        <w:t xml:space="preserve"> June</w:t>
      </w:r>
      <w:r w:rsidR="00B1024C">
        <w:rPr>
          <w:sz w:val="24"/>
        </w:rPr>
        <w:t xml:space="preserve"> 2025</w:t>
      </w:r>
    </w:p>
    <w:p w14:paraId="748FE6C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F966159" w14:textId="77777777"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57217E8E" w14:textId="2D0A8A2C"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To </w:t>
      </w:r>
      <w:r w:rsidR="003847EB">
        <w:rPr>
          <w:bCs/>
          <w:sz w:val="24"/>
          <w:szCs w:val="24"/>
          <w:lang w:eastAsia="zh-CN"/>
        </w:rPr>
        <w:t>shift out</w:t>
      </w:r>
      <w:r w:rsidR="001D3A18">
        <w:rPr>
          <w:bCs/>
          <w:sz w:val="24"/>
          <w:szCs w:val="24"/>
          <w:lang w:eastAsia="zh-CN"/>
        </w:rPr>
        <w:t xml:space="preserve"> </w:t>
      </w:r>
      <w:r w:rsidR="003847EB">
        <w:rPr>
          <w:bCs/>
          <w:sz w:val="24"/>
          <w:szCs w:val="24"/>
          <w:lang w:eastAsia="zh-CN"/>
        </w:rPr>
        <w:t>4</w:t>
      </w:r>
      <w:r w:rsidR="001D3A18">
        <w:rPr>
          <w:bCs/>
          <w:sz w:val="24"/>
          <w:szCs w:val="24"/>
          <w:lang w:eastAsia="zh-CN"/>
        </w:rPr>
        <w:t xml:space="preserve"> unit</w:t>
      </w:r>
      <w:r w:rsidR="003847EB">
        <w:rPr>
          <w:bCs/>
          <w:sz w:val="24"/>
          <w:szCs w:val="24"/>
          <w:lang w:eastAsia="zh-CN"/>
        </w:rPr>
        <w:t>s</w:t>
      </w:r>
      <w:r w:rsidR="001D3A18">
        <w:rPr>
          <w:bCs/>
          <w:sz w:val="24"/>
          <w:szCs w:val="24"/>
          <w:lang w:eastAsia="zh-CN"/>
        </w:rPr>
        <w:t xml:space="preserve"> machine</w:t>
      </w:r>
      <w:r w:rsidR="00B1024C">
        <w:rPr>
          <w:bCs/>
          <w:sz w:val="24"/>
          <w:szCs w:val="24"/>
          <w:lang w:eastAsia="zh-CN"/>
        </w:rPr>
        <w:t xml:space="preserve"> </w:t>
      </w:r>
      <w:r w:rsidR="001D3A18">
        <w:rPr>
          <w:bCs/>
          <w:sz w:val="24"/>
          <w:szCs w:val="24"/>
          <w:lang w:eastAsia="zh-CN"/>
        </w:rPr>
        <w:t xml:space="preserve">production </w:t>
      </w:r>
      <w:r w:rsidR="003847EB">
        <w:rPr>
          <w:bCs/>
          <w:sz w:val="24"/>
          <w:szCs w:val="24"/>
          <w:lang w:eastAsia="zh-CN"/>
        </w:rPr>
        <w:t>to carpark area</w:t>
      </w:r>
    </w:p>
    <w:p w14:paraId="3B00E4A7" w14:textId="77777777"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C50B70E" w14:textId="77777777" w:rsidR="001D3A18" w:rsidRDefault="001D3A1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14:paraId="2F8B6C81" w14:textId="5FE6ABC3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3847EB">
        <w:rPr>
          <w:sz w:val="24"/>
          <w:szCs w:val="24"/>
          <w:lang w:eastAsia="zh-CN"/>
        </w:rPr>
        <w:t>Chin Feng GTX-400</w:t>
      </w:r>
    </w:p>
    <w:p w14:paraId="233137A1" w14:textId="1DB64502" w:rsidR="002B6F85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3847EB">
        <w:rPr>
          <w:sz w:val="24"/>
          <w:szCs w:val="24"/>
          <w:lang w:eastAsia="zh-CN"/>
        </w:rPr>
        <w:t>Aida PMX-200</w:t>
      </w:r>
    </w:p>
    <w:p w14:paraId="12CE513B" w14:textId="6A54DBE0" w:rsidR="001D3A18" w:rsidRDefault="002B6F8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3847EB">
        <w:rPr>
          <w:sz w:val="24"/>
          <w:szCs w:val="24"/>
          <w:lang w:eastAsia="zh-CN"/>
        </w:rPr>
        <w:t>Komatsu E2M-300</w:t>
      </w:r>
    </w:p>
    <w:p w14:paraId="69DA56D8" w14:textId="2C401395" w:rsidR="003847EB" w:rsidRDefault="003847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Komatsu E2M-200 </w:t>
      </w:r>
    </w:p>
    <w:p w14:paraId="100EF909" w14:textId="77777777" w:rsidR="001D3A18" w:rsidRPr="001D3A18" w:rsidRDefault="001D3A1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29749561" w14:textId="77777777"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14:paraId="78936C2C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14:paraId="4AA9CE31" w14:textId="77777777"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F581187" w14:textId="77777777"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14:paraId="5B421B8C" w14:textId="488C6572" w:rsidR="00ED56AE" w:rsidRPr="001D3A18" w:rsidRDefault="00052C31">
      <w:pPr>
        <w:rPr>
          <w:sz w:val="24"/>
          <w:lang w:eastAsia="zh-CN"/>
        </w:rPr>
      </w:pPr>
      <w:r>
        <w:rPr>
          <w:sz w:val="24"/>
          <w:lang w:eastAsia="zh-CN"/>
        </w:rPr>
        <w:t>23</w:t>
      </w:r>
      <w:r w:rsidR="00ED56AE">
        <w:rPr>
          <w:sz w:val="24"/>
          <w:lang w:eastAsia="zh-CN"/>
        </w:rPr>
        <w:t>/06/25</w:t>
      </w:r>
    </w:p>
    <w:p w14:paraId="03413A5C" w14:textId="77777777" w:rsidR="00011C41" w:rsidRDefault="00011C41">
      <w:pPr>
        <w:rPr>
          <w:sz w:val="24"/>
          <w:lang w:eastAsia="zh-CN"/>
        </w:rPr>
      </w:pPr>
    </w:p>
    <w:p w14:paraId="78689C4F" w14:textId="77777777"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14:paraId="60416814" w14:textId="646651A4" w:rsidR="00FC7A38" w:rsidRPr="00011C41" w:rsidRDefault="00522AB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3847EB">
        <w:rPr>
          <w:bCs/>
          <w:sz w:val="24"/>
          <w:szCs w:val="24"/>
          <w:lang w:eastAsia="zh-CN"/>
        </w:rPr>
        <w:t>30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14:paraId="4842AEE4" w14:textId="77777777"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13C42AF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FD715F5" w14:textId="4CEB813D" w:rsidR="00CD561C" w:rsidRDefault="003847EB" w:rsidP="00DE75B9">
      <w:pPr>
        <w:pStyle w:val="Heading4"/>
      </w:pPr>
      <w:r>
        <w:t>38 Benoi Place</w:t>
      </w:r>
      <w:r w:rsidR="002B6F85">
        <w:t xml:space="preserve"> </w:t>
      </w:r>
    </w:p>
    <w:p w14:paraId="39721E70" w14:textId="0DA68D9B" w:rsidR="00211B45" w:rsidRPr="00211B45" w:rsidRDefault="003847EB" w:rsidP="00211B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Civic International</w:t>
      </w:r>
      <w:r w:rsidR="003B41E3">
        <w:rPr>
          <w:sz w:val="24"/>
          <w:szCs w:val="24"/>
          <w:lang w:eastAsia="zh-CN"/>
        </w:rPr>
        <w:t xml:space="preserve"> Pte</w:t>
      </w:r>
      <w:r w:rsidR="00461D82">
        <w:rPr>
          <w:sz w:val="24"/>
          <w:szCs w:val="24"/>
          <w:lang w:eastAsia="zh-CN"/>
        </w:rPr>
        <w:t xml:space="preserve"> Ltd</w:t>
      </w:r>
    </w:p>
    <w:p w14:paraId="6A067EA2" w14:textId="77777777" w:rsidR="00FC7A38" w:rsidRDefault="00FC7A38">
      <w:pPr>
        <w:rPr>
          <w:lang w:eastAsia="zh-CN"/>
        </w:rPr>
      </w:pPr>
    </w:p>
    <w:p w14:paraId="163505CA" w14:textId="77777777"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0B2BD04E" w14:textId="66C9FF2D" w:rsidR="006919D2" w:rsidRDefault="00522A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B1024C">
        <w:rPr>
          <w:sz w:val="24"/>
          <w:lang w:eastAsia="zh-CN"/>
        </w:rPr>
        <w:t xml:space="preserve"> </w:t>
      </w:r>
      <w:r w:rsidR="00461D82">
        <w:rPr>
          <w:sz w:val="24"/>
          <w:lang w:eastAsia="zh-CN"/>
        </w:rPr>
        <w:t>jack</w:t>
      </w:r>
    </w:p>
    <w:p w14:paraId="2AE30379" w14:textId="77777777"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0FB2FE57" w14:textId="4A540951" w:rsidR="001D3A18" w:rsidRDefault="001D3A1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Motor operate</w:t>
      </w:r>
      <w:r w:rsidR="00ED56AE">
        <w:rPr>
          <w:sz w:val="24"/>
          <w:lang w:eastAsia="zh-CN"/>
        </w:rPr>
        <w:t>d</w:t>
      </w:r>
      <w:r>
        <w:rPr>
          <w:sz w:val="24"/>
          <w:lang w:eastAsia="zh-CN"/>
        </w:rPr>
        <w:t xml:space="preserve"> r</w:t>
      </w:r>
      <w:r w:rsidR="00311434">
        <w:rPr>
          <w:sz w:val="24"/>
          <w:lang w:eastAsia="zh-CN"/>
        </w:rPr>
        <w:t>ollers</w:t>
      </w:r>
      <w:r>
        <w:rPr>
          <w:sz w:val="24"/>
          <w:lang w:eastAsia="zh-CN"/>
        </w:rPr>
        <w:t>/manual rollers</w:t>
      </w:r>
    </w:p>
    <w:p w14:paraId="60D3F90A" w14:textId="77777777"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170ADC" w14:textId="77777777" w:rsidR="003847EB" w:rsidRDefault="003847E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F05DFA1" w14:textId="14F639E0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5F610C03" w14:textId="77777777"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14:paraId="2916B7D7" w14:textId="77777777"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7978A65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3BA535FC" w14:textId="47D21A7C" w:rsidR="005E3EC3" w:rsidRDefault="005E3EC3">
      <w:r>
        <w:rPr>
          <w:sz w:val="24"/>
          <w:szCs w:val="24"/>
        </w:rPr>
        <w:t xml:space="preserve">All personnel at site to ensure that risk control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known and supervisor has to ensure that risk control are in place</w:t>
      </w:r>
      <w:r w:rsidR="00DE52F9">
        <w:t xml:space="preserve">  </w:t>
      </w:r>
    </w:p>
    <w:p w14:paraId="4C14D099" w14:textId="56759474" w:rsidR="001D3A1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</w:t>
      </w:r>
      <w:r w:rsidR="00ED56AE">
        <w:rPr>
          <w:sz w:val="24"/>
          <w:szCs w:val="24"/>
        </w:rPr>
        <w:t>ped</w:t>
      </w:r>
      <w:r w:rsidR="00CD561C">
        <w:rPr>
          <w:sz w:val="24"/>
          <w:szCs w:val="24"/>
        </w:rPr>
        <w:t xml:space="preserve">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 w:rsidR="003847EB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1E5041C2" w14:textId="77777777" w:rsidR="00C401DC" w:rsidRDefault="00C401DC" w:rsidP="001D247D">
      <w:pPr>
        <w:rPr>
          <w:b/>
          <w:sz w:val="32"/>
          <w:szCs w:val="32"/>
          <w:u w:val="single"/>
          <w:lang w:eastAsia="zh-CN"/>
        </w:rPr>
      </w:pPr>
    </w:p>
    <w:p w14:paraId="5593656F" w14:textId="56C352E7" w:rsidR="00FC7A38" w:rsidRPr="006919D2" w:rsidRDefault="001D247D" w:rsidP="001D247D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14:paraId="12A723BA" w14:textId="77777777" w:rsidR="00FC7A38" w:rsidRPr="006476FC" w:rsidRDefault="003B41E3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</w:t>
      </w:r>
      <w:r w:rsidR="00522ABE">
        <w:rPr>
          <w:b w:val="0"/>
          <w:sz w:val="24"/>
          <w:u w:val="none"/>
          <w:lang w:eastAsia="zh-CN"/>
        </w:rPr>
        <w:t xml:space="preserve"> to 4”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14:paraId="3112463A" w14:textId="77777777"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311434">
        <w:rPr>
          <w:b w:val="0"/>
          <w:sz w:val="24"/>
          <w:u w:val="none"/>
          <w:lang w:eastAsia="zh-CN"/>
        </w:rPr>
        <w:t>rollers</w:t>
      </w:r>
      <w:r w:rsidR="00522ABE">
        <w:rPr>
          <w:b w:val="0"/>
          <w:sz w:val="24"/>
          <w:u w:val="none"/>
          <w:lang w:eastAsia="zh-CN"/>
        </w:rPr>
        <w:t xml:space="preserve"> o</w:t>
      </w:r>
      <w:r w:rsidR="003B41E3">
        <w:rPr>
          <w:b w:val="0"/>
          <w:sz w:val="24"/>
          <w:u w:val="none"/>
          <w:lang w:eastAsia="zh-CN"/>
        </w:rPr>
        <w:t xml:space="preserve">nto machine bed </w:t>
      </w:r>
    </w:p>
    <w:p w14:paraId="251CE6A1" w14:textId="2217AA94"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>out</w:t>
      </w:r>
      <w:r w:rsidR="00907BC2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 xml:space="preserve">machine </w:t>
      </w:r>
      <w:r w:rsidR="00907BC2">
        <w:rPr>
          <w:b w:val="0"/>
          <w:sz w:val="24"/>
          <w:u w:val="none"/>
          <w:lang w:eastAsia="zh-CN"/>
        </w:rPr>
        <w:t xml:space="preserve">from </w:t>
      </w:r>
      <w:r w:rsidR="003847EB">
        <w:rPr>
          <w:b w:val="0"/>
          <w:sz w:val="24"/>
          <w:u w:val="none"/>
          <w:lang w:eastAsia="zh-CN"/>
        </w:rPr>
        <w:t>production</w:t>
      </w:r>
    </w:p>
    <w:p w14:paraId="60C873DF" w14:textId="0F2BFA47" w:rsidR="00FC7A38" w:rsidRDefault="0036363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3847EB">
        <w:rPr>
          <w:b w:val="0"/>
          <w:sz w:val="24"/>
          <w:u w:val="none"/>
          <w:lang w:eastAsia="zh-CN"/>
        </w:rPr>
        <w:t xml:space="preserve">temporary location at carpark area </w:t>
      </w:r>
      <w:r w:rsidR="001D3A18">
        <w:rPr>
          <w:b w:val="0"/>
          <w:sz w:val="24"/>
          <w:u w:val="none"/>
          <w:lang w:eastAsia="zh-CN"/>
        </w:rPr>
        <w:t xml:space="preserve"> </w:t>
      </w:r>
      <w:r w:rsidR="009E3005">
        <w:rPr>
          <w:b w:val="0"/>
          <w:sz w:val="24"/>
          <w:u w:val="none"/>
          <w:lang w:eastAsia="zh-CN"/>
        </w:rPr>
        <w:t xml:space="preserve"> </w:t>
      </w:r>
    </w:p>
    <w:p w14:paraId="0512137F" w14:textId="10E63EC3" w:rsidR="00297DF5" w:rsidRDefault="0015368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 w:rsidR="00354427">
        <w:rPr>
          <w:b w:val="0"/>
          <w:sz w:val="24"/>
          <w:u w:val="none"/>
          <w:lang w:eastAsia="zh-CN"/>
        </w:rPr>
        <w:t xml:space="preserve">at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14:paraId="2182AEAE" w14:textId="77777777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one side of machine</w:t>
      </w:r>
    </w:p>
    <w:p w14:paraId="2D73FDE3" w14:textId="49853EF1" w:rsidR="002A2A7C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Remove rollers and insert woo</w:t>
      </w:r>
      <w:r w:rsidR="00052C31">
        <w:rPr>
          <w:b w:val="0"/>
          <w:sz w:val="24"/>
          <w:u w:val="none"/>
          <w:lang w:eastAsia="zh-CN"/>
        </w:rPr>
        <w:t>d</w:t>
      </w:r>
      <w:r>
        <w:rPr>
          <w:b w:val="0"/>
          <w:sz w:val="24"/>
          <w:u w:val="none"/>
          <w:lang w:eastAsia="zh-CN"/>
        </w:rPr>
        <w:t xml:space="preserve">block under machine bed </w:t>
      </w:r>
    </w:p>
    <w:p w14:paraId="55DFBB8A" w14:textId="249E12DD" w:rsidR="009E3005" w:rsidRDefault="002A2A7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another side of machine, remove rollers and insert </w:t>
      </w:r>
      <w:r w:rsidR="00052C31">
        <w:rPr>
          <w:b w:val="0"/>
          <w:sz w:val="24"/>
          <w:u w:val="none"/>
          <w:lang w:eastAsia="zh-CN"/>
        </w:rPr>
        <w:t xml:space="preserve">woodblock under machine bed </w:t>
      </w:r>
    </w:p>
    <w:p w14:paraId="032A8151" w14:textId="77777777"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14:paraId="10AFAE49" w14:textId="77777777"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clear </w:t>
      </w:r>
    </w:p>
    <w:p w14:paraId="3EBDE04B" w14:textId="77777777"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15526973" w14:textId="77777777"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14:paraId="15A43034" w14:textId="77777777"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14:paraId="56DA030C" w14:textId="77777777" w:rsidR="00AB44EB" w:rsidRDefault="001D3A18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 xml:space="preserve">Kevin Wong / </w:t>
      </w:r>
      <w:proofErr w:type="spellStart"/>
      <w:r w:rsidR="00AB44EB">
        <w:rPr>
          <w:b w:val="0"/>
          <w:sz w:val="24"/>
          <w:u w:val="none"/>
        </w:rPr>
        <w:t>Zailani</w:t>
      </w:r>
      <w:proofErr w:type="spellEnd"/>
    </w:p>
    <w:p w14:paraId="04B3BA21" w14:textId="77777777"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14:paraId="7DF84480" w14:textId="77777777"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95BEF6" w14:textId="77777777" w:rsidR="00A350CA" w:rsidRDefault="00A350CA">
      <w:r>
        <w:separator/>
      </w:r>
    </w:p>
  </w:endnote>
  <w:endnote w:type="continuationSeparator" w:id="0">
    <w:p w14:paraId="4C567040" w14:textId="77777777" w:rsidR="00A350CA" w:rsidRDefault="00A350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B7648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3A1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D54600" w14:textId="77777777" w:rsidR="00A350CA" w:rsidRDefault="00A350CA">
      <w:r>
        <w:separator/>
      </w:r>
    </w:p>
  </w:footnote>
  <w:footnote w:type="continuationSeparator" w:id="0">
    <w:p w14:paraId="5CA8E65D" w14:textId="77777777" w:rsidR="00A350CA" w:rsidRDefault="00A350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F0A23C" w14:textId="1A62606B" w:rsidR="00FC7A38" w:rsidRPr="00C401DC" w:rsidRDefault="000C5C45" w:rsidP="00C401DC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04049C81" wp14:editId="27384D93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401DC">
      <w:rPr>
        <w:b/>
        <w:sz w:val="28"/>
      </w:rPr>
      <w:t xml:space="preserve">                  </w:t>
    </w:r>
    <w:r w:rsidR="00DE52F9">
      <w:rPr>
        <w:b/>
        <w:color w:val="0000FF"/>
        <w:sz w:val="28"/>
      </w:rPr>
      <w:t>ERIC WONG MACHINERY TRANSPORTATION PTE LTD</w:t>
    </w:r>
  </w:p>
  <w:p w14:paraId="768CB84D" w14:textId="5C41A576" w:rsidR="00FC7A38" w:rsidRDefault="00B1024C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DE52F9">
      <w:t xml:space="preserve">, </w:t>
    </w:r>
    <w:proofErr w:type="spellStart"/>
    <w:r>
      <w:t>Kranji</w:t>
    </w:r>
    <w:proofErr w:type="spellEnd"/>
    <w:r>
      <w:t xml:space="preserve"> Green, </w:t>
    </w:r>
    <w:r w:rsidR="00DE52F9">
      <w:t xml:space="preserve">Singapore </w:t>
    </w:r>
    <w:r>
      <w:t>739571</w:t>
    </w:r>
  </w:p>
  <w:p w14:paraId="0F876061" w14:textId="15618601"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</w:t>
    </w:r>
  </w:p>
  <w:p w14:paraId="57892D32" w14:textId="77777777" w:rsidR="00FC7A38" w:rsidRDefault="00DE52F9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4497CDB3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0EBB3382" w14:textId="77777777"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7468117">
    <w:abstractNumId w:val="2"/>
  </w:num>
  <w:num w:numId="2" w16cid:durableId="391007147">
    <w:abstractNumId w:val="4"/>
  </w:num>
  <w:num w:numId="3" w16cid:durableId="449863127">
    <w:abstractNumId w:val="0"/>
  </w:num>
  <w:num w:numId="4" w16cid:durableId="561988283">
    <w:abstractNumId w:val="9"/>
  </w:num>
  <w:num w:numId="5" w16cid:durableId="1534533819">
    <w:abstractNumId w:val="5"/>
  </w:num>
  <w:num w:numId="6" w16cid:durableId="2141921659">
    <w:abstractNumId w:val="6"/>
  </w:num>
  <w:num w:numId="7" w16cid:durableId="436675300">
    <w:abstractNumId w:val="3"/>
  </w:num>
  <w:num w:numId="8" w16cid:durableId="121771093">
    <w:abstractNumId w:val="7"/>
  </w:num>
  <w:num w:numId="9" w16cid:durableId="1783842927">
    <w:abstractNumId w:val="1"/>
  </w:num>
  <w:num w:numId="10" w16cid:durableId="1042249002">
    <w:abstractNumId w:val="8"/>
  </w:num>
  <w:num w:numId="11" w16cid:durableId="91528573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11C41"/>
    <w:rsid w:val="00014579"/>
    <w:rsid w:val="0001590F"/>
    <w:rsid w:val="00041149"/>
    <w:rsid w:val="00046015"/>
    <w:rsid w:val="00052C31"/>
    <w:rsid w:val="000532A4"/>
    <w:rsid w:val="00057750"/>
    <w:rsid w:val="00080944"/>
    <w:rsid w:val="000A6C84"/>
    <w:rsid w:val="000C5C45"/>
    <w:rsid w:val="001119C3"/>
    <w:rsid w:val="0012420B"/>
    <w:rsid w:val="00153686"/>
    <w:rsid w:val="001C3A16"/>
    <w:rsid w:val="001C737A"/>
    <w:rsid w:val="001D247D"/>
    <w:rsid w:val="001D3A18"/>
    <w:rsid w:val="001D5981"/>
    <w:rsid w:val="001F45D6"/>
    <w:rsid w:val="00211B45"/>
    <w:rsid w:val="00214990"/>
    <w:rsid w:val="002151CF"/>
    <w:rsid w:val="002231AD"/>
    <w:rsid w:val="002878D6"/>
    <w:rsid w:val="00297DF5"/>
    <w:rsid w:val="002A2A7C"/>
    <w:rsid w:val="002A594A"/>
    <w:rsid w:val="002B6F85"/>
    <w:rsid w:val="002B71E2"/>
    <w:rsid w:val="002E1F32"/>
    <w:rsid w:val="002E4C0C"/>
    <w:rsid w:val="00311434"/>
    <w:rsid w:val="003146A8"/>
    <w:rsid w:val="00333FD8"/>
    <w:rsid w:val="003431FD"/>
    <w:rsid w:val="003458F0"/>
    <w:rsid w:val="00354427"/>
    <w:rsid w:val="0036363B"/>
    <w:rsid w:val="0036708F"/>
    <w:rsid w:val="003847EB"/>
    <w:rsid w:val="003B41E3"/>
    <w:rsid w:val="003C2F5C"/>
    <w:rsid w:val="003C5AA3"/>
    <w:rsid w:val="003F0FCC"/>
    <w:rsid w:val="00405E45"/>
    <w:rsid w:val="00461D82"/>
    <w:rsid w:val="00483CC1"/>
    <w:rsid w:val="00495410"/>
    <w:rsid w:val="004C275C"/>
    <w:rsid w:val="00520A90"/>
    <w:rsid w:val="00522ABE"/>
    <w:rsid w:val="00525462"/>
    <w:rsid w:val="00530F7B"/>
    <w:rsid w:val="00584287"/>
    <w:rsid w:val="00586C8D"/>
    <w:rsid w:val="0058792F"/>
    <w:rsid w:val="00590AFA"/>
    <w:rsid w:val="005A57DC"/>
    <w:rsid w:val="005C1EB6"/>
    <w:rsid w:val="005E3EC3"/>
    <w:rsid w:val="006476FC"/>
    <w:rsid w:val="006919D2"/>
    <w:rsid w:val="006A3AAD"/>
    <w:rsid w:val="006A65EC"/>
    <w:rsid w:val="006B0D6D"/>
    <w:rsid w:val="006C4A9A"/>
    <w:rsid w:val="006D2D90"/>
    <w:rsid w:val="006E657D"/>
    <w:rsid w:val="00716D20"/>
    <w:rsid w:val="00781B51"/>
    <w:rsid w:val="007B15D6"/>
    <w:rsid w:val="007C6CB0"/>
    <w:rsid w:val="007E6F9D"/>
    <w:rsid w:val="008248D1"/>
    <w:rsid w:val="00846465"/>
    <w:rsid w:val="00886762"/>
    <w:rsid w:val="00905071"/>
    <w:rsid w:val="00907BC2"/>
    <w:rsid w:val="00940648"/>
    <w:rsid w:val="009438BA"/>
    <w:rsid w:val="009D72AB"/>
    <w:rsid w:val="009E3005"/>
    <w:rsid w:val="00A3139E"/>
    <w:rsid w:val="00A350CA"/>
    <w:rsid w:val="00A35AA2"/>
    <w:rsid w:val="00A40D41"/>
    <w:rsid w:val="00A43743"/>
    <w:rsid w:val="00A44B2C"/>
    <w:rsid w:val="00A62478"/>
    <w:rsid w:val="00A72C6E"/>
    <w:rsid w:val="00A828A0"/>
    <w:rsid w:val="00A86533"/>
    <w:rsid w:val="00A87152"/>
    <w:rsid w:val="00A941DA"/>
    <w:rsid w:val="00AB44EB"/>
    <w:rsid w:val="00AE4B06"/>
    <w:rsid w:val="00B014B7"/>
    <w:rsid w:val="00B1024C"/>
    <w:rsid w:val="00B77B6A"/>
    <w:rsid w:val="00BC1442"/>
    <w:rsid w:val="00BE02E0"/>
    <w:rsid w:val="00BE666D"/>
    <w:rsid w:val="00BF15DF"/>
    <w:rsid w:val="00BF5C83"/>
    <w:rsid w:val="00C04F9C"/>
    <w:rsid w:val="00C1308E"/>
    <w:rsid w:val="00C401DC"/>
    <w:rsid w:val="00CD561C"/>
    <w:rsid w:val="00CE270B"/>
    <w:rsid w:val="00D44A04"/>
    <w:rsid w:val="00D567A9"/>
    <w:rsid w:val="00D70205"/>
    <w:rsid w:val="00DE52F9"/>
    <w:rsid w:val="00DE75B9"/>
    <w:rsid w:val="00E41EAE"/>
    <w:rsid w:val="00ED56AE"/>
    <w:rsid w:val="00EE7CA0"/>
    <w:rsid w:val="00EF136B"/>
    <w:rsid w:val="00F0771A"/>
    <w:rsid w:val="00F132A8"/>
    <w:rsid w:val="00F224B9"/>
    <w:rsid w:val="00F77EED"/>
    <w:rsid w:val="00FA391F"/>
    <w:rsid w:val="00FB5994"/>
    <w:rsid w:val="00FC7A38"/>
    <w:rsid w:val="00FD1E1D"/>
    <w:rsid w:val="00FD2737"/>
    <w:rsid w:val="00FF599B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EBAA0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BD99A9-0F62-41A3-AD0A-6D9D5B64A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10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1575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2025-06-20T05:18:00Z</cp:lastPrinted>
  <dcterms:created xsi:type="dcterms:W3CDTF">2025-06-19T05:10:00Z</dcterms:created>
  <dcterms:modified xsi:type="dcterms:W3CDTF">2025-06-20T05:18:00Z</dcterms:modified>
</cp:coreProperties>
</file>