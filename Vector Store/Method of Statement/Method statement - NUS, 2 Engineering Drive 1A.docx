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401E6C">
      <w:pPr>
        <w:rPr>
          <w:sz w:val="24"/>
          <w:lang w:eastAsia="zh-CN"/>
        </w:rPr>
      </w:pPr>
      <w:r>
        <w:rPr>
          <w:sz w:val="24"/>
        </w:rPr>
        <w:t>Date: 02</w:t>
      </w:r>
      <w:r w:rsidRPr="00401E6C">
        <w:rPr>
          <w:sz w:val="24"/>
          <w:vertAlign w:val="superscript"/>
        </w:rPr>
        <w:t>nd</w:t>
      </w:r>
      <w:r>
        <w:rPr>
          <w:sz w:val="24"/>
        </w:rPr>
        <w:t xml:space="preserve"> May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401E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Transport lorry loader</w:t>
      </w:r>
      <w:r w:rsidR="00EE69F9">
        <w:rPr>
          <w:rFonts w:hint="eastAsia"/>
          <w:sz w:val="24"/>
          <w:lang w:eastAsia="zh-CN"/>
        </w:rPr>
        <w:t xml:space="preserve"> to </w:t>
      </w:r>
      <w:r w:rsidR="00505617">
        <w:rPr>
          <w:sz w:val="24"/>
          <w:lang w:eastAsia="zh-CN"/>
        </w:rPr>
        <w:t>un</w:t>
      </w:r>
      <w:r w:rsidR="00EE69F9">
        <w:rPr>
          <w:sz w:val="24"/>
          <w:lang w:eastAsia="zh-CN"/>
        </w:rPr>
        <w:t>loading bay</w:t>
      </w:r>
      <w:r w:rsidR="00D70085">
        <w:rPr>
          <w:sz w:val="24"/>
          <w:lang w:eastAsia="zh-CN"/>
        </w:rPr>
        <w:t xml:space="preserve">, </w:t>
      </w:r>
      <w:r w:rsidR="00505617">
        <w:rPr>
          <w:sz w:val="24"/>
          <w:lang w:eastAsia="zh-CN"/>
        </w:rPr>
        <w:t xml:space="preserve">uncrate case, </w:t>
      </w:r>
      <w:r w:rsidR="00505617">
        <w:rPr>
          <w:rFonts w:hint="eastAsia"/>
          <w:sz w:val="24"/>
          <w:lang w:eastAsia="zh-CN"/>
        </w:rPr>
        <w:t>hoist down</w:t>
      </w:r>
      <w:r>
        <w:rPr>
          <w:rFonts w:hint="eastAsia"/>
          <w:sz w:val="24"/>
          <w:lang w:eastAsia="zh-CN"/>
        </w:rPr>
        <w:t xml:space="preserve"> mac</w:t>
      </w:r>
      <w:r>
        <w:rPr>
          <w:sz w:val="24"/>
          <w:lang w:eastAsia="zh-CN"/>
        </w:rPr>
        <w:t xml:space="preserve">hine </w:t>
      </w:r>
      <w:r w:rsidR="00505617">
        <w:rPr>
          <w:rFonts w:hint="eastAsia"/>
          <w:sz w:val="24"/>
          <w:lang w:eastAsia="zh-CN"/>
        </w:rPr>
        <w:t>from lorry chassis, shift</w:t>
      </w:r>
      <w:r w:rsidR="00EE69F9">
        <w:rPr>
          <w:sz w:val="24"/>
          <w:lang w:eastAsia="zh-CN"/>
        </w:rPr>
        <w:t xml:space="preserve"> and position to the designated 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69F9" w:rsidRDefault="00401E6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</w:t>
      </w:r>
      <w:r w:rsidR="00EE69F9">
        <w:rPr>
          <w:b/>
          <w:bCs/>
          <w:sz w:val="32"/>
          <w:u w:val="single"/>
          <w:lang w:eastAsia="zh-CN"/>
        </w:rPr>
        <w:t xml:space="preserve"> Spec</w:t>
      </w:r>
    </w:p>
    <w:p w:rsidR="00EE69F9" w:rsidRDefault="00401E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Buffalo Lathe Micro Panther 446</w:t>
      </w:r>
    </w:p>
    <w:p w:rsidR="00D70085" w:rsidRDefault="00401E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195 x 232 x 211</w:t>
      </w:r>
      <w:r w:rsidR="00D70085">
        <w:rPr>
          <w:bCs/>
          <w:sz w:val="24"/>
          <w:szCs w:val="24"/>
          <w:lang w:eastAsia="zh-CN"/>
        </w:rPr>
        <w:t>cm</w:t>
      </w:r>
    </w:p>
    <w:p w:rsidR="00D70085" w:rsidRDefault="00401E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2, 800</w:t>
      </w:r>
      <w:r w:rsidR="00D70085">
        <w:rPr>
          <w:bCs/>
          <w:sz w:val="24"/>
          <w:szCs w:val="24"/>
          <w:lang w:eastAsia="zh-CN"/>
        </w:rPr>
        <w:t xml:space="preserve"> kg</w:t>
      </w:r>
    </w:p>
    <w:p w:rsidR="00D70085" w:rsidRDefault="00D7008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C16C98" w:rsidRDefault="00C16C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C16C98" w:rsidRDefault="00C16C9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C16C98" w:rsidRPr="00C16C98" w:rsidRDefault="00C16C9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Pr="0001558A" w:rsidRDefault="00401E6C" w:rsidP="000155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13/05/2019   -   09:45</w:t>
      </w:r>
      <w:r w:rsidR="0001558A">
        <w:rPr>
          <w:bCs/>
          <w:sz w:val="24"/>
          <w:szCs w:val="24"/>
          <w:lang w:eastAsia="zh-CN"/>
        </w:rPr>
        <w:t xml:space="preserve"> am</w:t>
      </w:r>
      <w:r w:rsidR="00633DE2">
        <w:rPr>
          <w:bCs/>
          <w:sz w:val="24"/>
          <w:szCs w:val="24"/>
          <w:lang w:eastAsia="zh-CN"/>
        </w:rPr>
        <w:t xml:space="preserve">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1590F" w:rsidRDefault="00401E6C" w:rsidP="0001558A">
      <w:pPr>
        <w:pStyle w:val="Heading4"/>
      </w:pPr>
      <w:r>
        <w:t>2 Engineering Drive 1A</w:t>
      </w:r>
    </w:p>
    <w:p w:rsidR="00401E6C" w:rsidRPr="00401E6C" w:rsidRDefault="00401E6C" w:rsidP="00401E6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NUS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D968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01E6C">
        <w:rPr>
          <w:sz w:val="24"/>
          <w:lang w:eastAsia="zh-CN"/>
        </w:rPr>
        <w:t xml:space="preserve"> x lorry loader- PALFINGER PK50002EH</w:t>
      </w:r>
    </w:p>
    <w:p w:rsidR="00E35857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>
        <w:rPr>
          <w:sz w:val="24"/>
          <w:lang w:eastAsia="zh-CN"/>
        </w:rPr>
        <w:t>, rollers</w:t>
      </w:r>
    </w:p>
    <w:p w:rsidR="00D70085" w:rsidRDefault="00401E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70085">
        <w:rPr>
          <w:sz w:val="24"/>
          <w:lang w:eastAsia="zh-CN"/>
        </w:rPr>
        <w:t>ebbing sling</w:t>
      </w:r>
    </w:p>
    <w:p w:rsidR="00D70085" w:rsidRDefault="00401E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D70085">
        <w:rPr>
          <w:sz w:val="24"/>
          <w:lang w:eastAsia="zh-CN"/>
        </w:rPr>
        <w:t xml:space="preserve">hackle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</w:t>
      </w:r>
      <w:r w:rsidR="00401E6C">
        <w:rPr>
          <w:sz w:val="24"/>
          <w:lang w:eastAsia="zh-CN"/>
        </w:rPr>
        <w:t xml:space="preserve"> new location</w:t>
      </w:r>
    </w:p>
    <w:p w:rsidR="00C16C98" w:rsidRPr="00A72C6E" w:rsidRDefault="00C16C9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to prevent person who are not involved enter unintentionally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16C98" w:rsidRDefault="00C16C9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Environment </w:t>
      </w:r>
    </w:p>
    <w:p w:rsidR="00C16C98" w:rsidRDefault="00C16C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lifting operation will be carry out on heavy rain, thunderstorm and lightning weather</w:t>
      </w:r>
    </w:p>
    <w:p w:rsidR="00C16C98" w:rsidRDefault="00C16C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C16C98" w:rsidRDefault="00C16C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C16C98" w:rsidRDefault="00C16C9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C16C98" w:rsidRDefault="00C16C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 and lorry loader operator will be involved in this operation</w:t>
      </w:r>
    </w:p>
    <w:p w:rsidR="00C16C98" w:rsidRPr="00C16C98" w:rsidRDefault="00C16C9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 xml:space="preserve">All </w:t>
      </w:r>
      <w:r w:rsidR="001271CA">
        <w:rPr>
          <w:sz w:val="24"/>
          <w:szCs w:val="24"/>
        </w:rPr>
        <w:t xml:space="preserve">personnel have </w:t>
      </w:r>
      <w:r>
        <w:rPr>
          <w:sz w:val="24"/>
          <w:szCs w:val="24"/>
        </w:rPr>
        <w:t xml:space="preserve">to ensure that risk control are known and supervisor </w:t>
      </w:r>
      <w:r w:rsidR="001271CA">
        <w:rPr>
          <w:sz w:val="24"/>
          <w:szCs w:val="24"/>
        </w:rPr>
        <w:t xml:space="preserve">on site </w:t>
      </w:r>
      <w:r>
        <w:rPr>
          <w:sz w:val="24"/>
          <w:szCs w:val="24"/>
        </w:rPr>
        <w:t>has to ensure that risk control are in place</w:t>
      </w:r>
      <w:r w:rsidR="001271CA">
        <w:rPr>
          <w:sz w:val="24"/>
          <w:szCs w:val="24"/>
        </w:rPr>
        <w:t>d</w:t>
      </w:r>
      <w:r w:rsidR="00DE52F9">
        <w:t xml:space="preserve">  </w:t>
      </w:r>
    </w:p>
    <w:p w:rsidR="001271CA" w:rsidRDefault="005E3EC3" w:rsidP="001271CA">
      <w:r>
        <w:rPr>
          <w:sz w:val="24"/>
          <w:szCs w:val="24"/>
        </w:rPr>
        <w:t xml:space="preserve">All our workers </w:t>
      </w:r>
      <w:r w:rsidR="001271CA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</w:t>
      </w:r>
    </w:p>
    <w:p w:rsidR="001271CA" w:rsidRDefault="001271CA" w:rsidP="001271CA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1271CA" w:rsidRDefault="001271CA" w:rsidP="001271CA">
      <w:r>
        <w:rPr>
          <w:sz w:val="24"/>
          <w:szCs w:val="24"/>
        </w:rPr>
        <w:t>Lifting operation are supervise by M.O.M certified lifting supervisor, rigger and signalman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DF421F" w:rsidRPr="001271CA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1271CA" w:rsidRDefault="008457E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Deploy lorry loader</w:t>
      </w:r>
      <w:r w:rsidR="001271CA">
        <w:rPr>
          <w:b w:val="0"/>
          <w:sz w:val="24"/>
          <w:u w:val="none"/>
          <w:lang w:eastAsia="zh-CN"/>
        </w:rPr>
        <w:t xml:space="preserve"> at the designated location</w:t>
      </w:r>
    </w:p>
    <w:p w:rsidR="00633DE2" w:rsidRDefault="00633DE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case</w:t>
      </w:r>
    </w:p>
    <w:p w:rsidR="001271CA" w:rsidRDefault="008457E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Hoist up and detach machine from base</w:t>
      </w:r>
    </w:p>
    <w:p w:rsidR="008457E7" w:rsidRDefault="008457E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Swing crane and lower down machine to near ground level</w:t>
      </w:r>
    </w:p>
    <w:p w:rsidR="00633DE2" w:rsidRDefault="005056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</w:t>
      </w:r>
      <w:r w:rsidR="008457E7">
        <w:rPr>
          <w:b w:val="0"/>
          <w:sz w:val="24"/>
          <w:u w:val="none"/>
          <w:lang w:eastAsia="zh-CN"/>
        </w:rPr>
        <w:t>allet truck/rollers under machine</w:t>
      </w:r>
      <w:r>
        <w:rPr>
          <w:b w:val="0"/>
          <w:sz w:val="24"/>
          <w:u w:val="none"/>
          <w:lang w:eastAsia="zh-CN"/>
        </w:rPr>
        <w:t xml:space="preserve"> base </w:t>
      </w:r>
    </w:p>
    <w:p w:rsidR="00DF421F" w:rsidRDefault="008457E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and transport machine into workshop</w:t>
      </w:r>
    </w:p>
    <w:p w:rsidR="008457E7" w:rsidRDefault="008457E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505617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5056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D01C9">
        <w:rPr>
          <w:b w:val="0"/>
          <w:sz w:val="24"/>
          <w:u w:val="none"/>
          <w:lang w:eastAsia="zh-CN"/>
        </w:rPr>
        <w:t>ll debris will be clear and dispose</w:t>
      </w:r>
    </w:p>
    <w:p w:rsidR="00505617" w:rsidRDefault="005056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505617" w:rsidRDefault="00505617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505617" w:rsidRDefault="005056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505617" w:rsidRDefault="00505617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bookmarkStart w:id="0" w:name="_GoBack"/>
      <w:bookmarkEnd w:id="0"/>
      <w:proofErr w:type="spellEnd"/>
    </w:p>
    <w:p w:rsidR="00505617" w:rsidRDefault="005056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505617" w:rsidRDefault="0050561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8457E7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7C2E" w:rsidRDefault="008C7C2E">
      <w:r>
        <w:separator/>
      </w:r>
    </w:p>
  </w:endnote>
  <w:endnote w:type="continuationSeparator" w:id="0">
    <w:p w:rsidR="008C7C2E" w:rsidRDefault="008C7C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457E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457E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7C2E" w:rsidRDefault="008C7C2E">
      <w:r>
        <w:separator/>
      </w:r>
    </w:p>
  </w:footnote>
  <w:footnote w:type="continuationSeparator" w:id="0">
    <w:p w:rsidR="008C7C2E" w:rsidRDefault="008C7C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457E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8457E7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8457E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8457E7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58A"/>
    <w:rsid w:val="0001590F"/>
    <w:rsid w:val="00022485"/>
    <w:rsid w:val="001271CA"/>
    <w:rsid w:val="001F45D6"/>
    <w:rsid w:val="00332E4A"/>
    <w:rsid w:val="00401E6C"/>
    <w:rsid w:val="004021A7"/>
    <w:rsid w:val="00412384"/>
    <w:rsid w:val="00505617"/>
    <w:rsid w:val="00575B76"/>
    <w:rsid w:val="005E3EC3"/>
    <w:rsid w:val="00633DE2"/>
    <w:rsid w:val="006B0D6D"/>
    <w:rsid w:val="007071FD"/>
    <w:rsid w:val="007E6F9D"/>
    <w:rsid w:val="008248D1"/>
    <w:rsid w:val="008457E7"/>
    <w:rsid w:val="008C7C2E"/>
    <w:rsid w:val="009238AB"/>
    <w:rsid w:val="00940648"/>
    <w:rsid w:val="009B0018"/>
    <w:rsid w:val="00A72C6E"/>
    <w:rsid w:val="00B014B7"/>
    <w:rsid w:val="00C16C98"/>
    <w:rsid w:val="00CD01C9"/>
    <w:rsid w:val="00D5480A"/>
    <w:rsid w:val="00D63E8A"/>
    <w:rsid w:val="00D70085"/>
    <w:rsid w:val="00D968EA"/>
    <w:rsid w:val="00DD6A1A"/>
    <w:rsid w:val="00DE52F9"/>
    <w:rsid w:val="00DF421F"/>
    <w:rsid w:val="00E35857"/>
    <w:rsid w:val="00E51AB9"/>
    <w:rsid w:val="00EE69F9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CF4DC-410F-416F-BF6F-7DF26AF04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292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2018-06-29T05:40:00Z</cp:lastPrinted>
  <dcterms:created xsi:type="dcterms:W3CDTF">2019-05-02T03:05:00Z</dcterms:created>
  <dcterms:modified xsi:type="dcterms:W3CDTF">2019-05-02T03:05:00Z</dcterms:modified>
</cp:coreProperties>
</file>