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F7A23" w:rsidRDefault="00AF7A23">
      <w:pPr>
        <w:rPr>
          <w:sz w:val="24"/>
        </w:rPr>
      </w:pPr>
    </w:p>
    <w:p w:rsidR="00EE527F" w:rsidRDefault="003720FE">
      <w:pPr>
        <w:rPr>
          <w:sz w:val="24"/>
          <w:lang w:eastAsia="zh-CN"/>
        </w:rPr>
      </w:pPr>
      <w:r>
        <w:rPr>
          <w:sz w:val="24"/>
        </w:rPr>
        <w:t>Date: 06</w:t>
      </w:r>
      <w:r w:rsidR="00265D38" w:rsidRPr="00265D38">
        <w:rPr>
          <w:sz w:val="24"/>
          <w:vertAlign w:val="superscript"/>
        </w:rPr>
        <w:t>th</w:t>
      </w:r>
      <w:r w:rsidR="00265D38">
        <w:rPr>
          <w:sz w:val="24"/>
        </w:rPr>
        <w:t xml:space="preserve"> Mar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265D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AF7A23">
        <w:rPr>
          <w:sz w:val="24"/>
          <w:lang w:eastAsia="zh-CN"/>
        </w:rPr>
        <w:t xml:space="preserve"> </w:t>
      </w:r>
      <w:r w:rsidR="00EE527F">
        <w:rPr>
          <w:rFonts w:hint="eastAsia"/>
          <w:sz w:val="24"/>
          <w:lang w:eastAsia="zh-CN"/>
        </w:rPr>
        <w:t xml:space="preserve">To </w:t>
      </w:r>
      <w:r w:rsidR="004726C6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AF7A23">
        <w:rPr>
          <w:sz w:val="24"/>
          <w:lang w:eastAsia="zh-CN"/>
        </w:rPr>
        <w:t>oist down 6</w:t>
      </w:r>
      <w:r w:rsidR="004726C6">
        <w:rPr>
          <w:sz w:val="24"/>
          <w:lang w:eastAsia="zh-CN"/>
        </w:rPr>
        <w:t xml:space="preserve"> unit machine from</w:t>
      </w:r>
      <w:r w:rsidR="002F34B1">
        <w:rPr>
          <w:sz w:val="24"/>
          <w:lang w:eastAsia="zh-CN"/>
        </w:rPr>
        <w:t xml:space="preserve"> 2</w:t>
      </w:r>
      <w:r w:rsidR="002F34B1" w:rsidRPr="002F34B1">
        <w:rPr>
          <w:sz w:val="24"/>
          <w:vertAlign w:val="superscript"/>
          <w:lang w:eastAsia="zh-CN"/>
        </w:rPr>
        <w:t>nd</w:t>
      </w:r>
      <w:r w:rsidR="003C6905">
        <w:rPr>
          <w:sz w:val="24"/>
          <w:lang w:eastAsia="zh-CN"/>
        </w:rPr>
        <w:t xml:space="preserve"> floor through</w:t>
      </w:r>
      <w:r w:rsidR="002F34B1">
        <w:rPr>
          <w:sz w:val="24"/>
          <w:lang w:eastAsia="zh-CN"/>
        </w:rPr>
        <w:t xml:space="preserve"> door</w:t>
      </w:r>
      <w:r w:rsidR="000E103A">
        <w:rPr>
          <w:sz w:val="24"/>
          <w:lang w:eastAsia="zh-CN"/>
        </w:rPr>
        <w:t xml:space="preserve"> opening</w:t>
      </w:r>
      <w:r w:rsidR="00C13786">
        <w:rPr>
          <w:sz w:val="24"/>
          <w:lang w:eastAsia="zh-CN"/>
        </w:rPr>
        <w:t xml:space="preserve"> by using </w:t>
      </w:r>
      <w:r w:rsidR="00AF7A23">
        <w:rPr>
          <w:sz w:val="24"/>
          <w:lang w:eastAsia="zh-CN"/>
        </w:rPr>
        <w:t>platform, mobile/</w:t>
      </w:r>
      <w:r w:rsidR="00217387">
        <w:rPr>
          <w:sz w:val="24"/>
          <w:lang w:eastAsia="zh-CN"/>
        </w:rPr>
        <w:t>lorry</w:t>
      </w:r>
      <w:r w:rsidR="00AF7A23">
        <w:rPr>
          <w:sz w:val="24"/>
          <w:lang w:eastAsia="zh-CN"/>
        </w:rPr>
        <w:t xml:space="preserve"> crane and </w:t>
      </w:r>
      <w:r w:rsidR="004726C6">
        <w:rPr>
          <w:sz w:val="24"/>
          <w:lang w:eastAsia="zh-CN"/>
        </w:rPr>
        <w:t xml:space="preserve">load </w:t>
      </w:r>
      <w:r w:rsidR="003C6905">
        <w:rPr>
          <w:sz w:val="24"/>
          <w:lang w:eastAsia="zh-CN"/>
        </w:rPr>
        <w:t xml:space="preserve">machine </w:t>
      </w:r>
      <w:r w:rsidR="004726C6">
        <w:rPr>
          <w:sz w:val="24"/>
          <w:lang w:eastAsia="zh-CN"/>
        </w:rPr>
        <w:t>onto Malaysia lorry</w:t>
      </w:r>
      <w:r w:rsidR="004F21F7">
        <w:rPr>
          <w:sz w:val="24"/>
          <w:lang w:eastAsia="zh-CN"/>
        </w:rPr>
        <w:t>/low bed</w:t>
      </w:r>
    </w:p>
    <w:p w:rsidR="00265D38" w:rsidRDefault="00265D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F7A23">
        <w:rPr>
          <w:sz w:val="24"/>
          <w:lang w:eastAsia="zh-CN"/>
        </w:rPr>
        <w:t>To shift out small machine and equipment from 2</w:t>
      </w:r>
      <w:r w:rsidR="00AF7A23" w:rsidRPr="00AF7A23">
        <w:rPr>
          <w:sz w:val="24"/>
          <w:vertAlign w:val="superscript"/>
          <w:lang w:eastAsia="zh-CN"/>
        </w:rPr>
        <w:t>nd</w:t>
      </w:r>
      <w:r w:rsidR="00AF7A23">
        <w:rPr>
          <w:sz w:val="24"/>
          <w:lang w:eastAsia="zh-CN"/>
        </w:rPr>
        <w:t xml:space="preserve"> floor via cargo lift to loading bay and load onto Malaysia lorry</w:t>
      </w:r>
    </w:p>
    <w:p w:rsidR="002F34B1" w:rsidRDefault="002F3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F34B1" w:rsidRDefault="002F34B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40589" w:rsidRPr="002F34B1" w:rsidRDefault="00265D3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F7A23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4F21F7" w:rsidP="00D54456">
      <w:pPr>
        <w:rPr>
          <w:sz w:val="24"/>
          <w:lang w:eastAsia="zh-CN"/>
        </w:rPr>
      </w:pPr>
      <w:r>
        <w:rPr>
          <w:sz w:val="24"/>
          <w:lang w:eastAsia="zh-CN"/>
        </w:rPr>
        <w:t>11/03/2019</w:t>
      </w:r>
    </w:p>
    <w:p w:rsidR="00AF7A23" w:rsidRDefault="00AF7A23" w:rsidP="00D54456">
      <w:pPr>
        <w:rPr>
          <w:sz w:val="24"/>
          <w:lang w:eastAsia="zh-CN"/>
        </w:rPr>
      </w:pPr>
    </w:p>
    <w:p w:rsidR="00AF7A23" w:rsidRDefault="00AF7A23" w:rsidP="00D5445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F7A23" w:rsidRPr="00AF7A23" w:rsidRDefault="00AF7A23" w:rsidP="00D5445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0E103A" w:rsidRDefault="000E10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F34B1" w:rsidP="008254AB">
      <w:pPr>
        <w:pStyle w:val="Heading4"/>
      </w:pPr>
      <w:r>
        <w:t>10 Tampines North Drive 4</w:t>
      </w:r>
      <w:r w:rsidR="003720FE">
        <w:t xml:space="preserve"> #02</w:t>
      </w:r>
      <w:r w:rsidR="00A80984">
        <w:t>-</w:t>
      </w:r>
      <w:r w:rsidR="00284327">
        <w:t>01</w:t>
      </w:r>
      <w:r w:rsidR="00A80984">
        <w:t>, JTC Space @ Tampines North</w:t>
      </w:r>
    </w:p>
    <w:p w:rsidR="00840DC8" w:rsidRPr="00840DC8" w:rsidRDefault="00AF7A2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Bloomf</w:t>
      </w:r>
      <w:r w:rsidR="003857B7">
        <w:rPr>
          <w:sz w:val="24"/>
          <w:szCs w:val="24"/>
          <w:lang w:eastAsia="zh-CN"/>
        </w:rPr>
        <w:t>oss</w:t>
      </w:r>
      <w:r w:rsidR="00284327">
        <w:rPr>
          <w:sz w:val="24"/>
          <w:szCs w:val="24"/>
          <w:lang w:eastAsia="zh-CN"/>
        </w:rPr>
        <w:t xml:space="preserve">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F7A23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tom mobile crane</w:t>
      </w:r>
    </w:p>
    <w:p w:rsidR="00EE527F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726C6">
        <w:rPr>
          <w:sz w:val="24"/>
          <w:lang w:eastAsia="zh-CN"/>
        </w:rPr>
        <w:t xml:space="preserve"> x </w:t>
      </w:r>
      <w:r w:rsidR="003720FE">
        <w:rPr>
          <w:sz w:val="24"/>
          <w:lang w:eastAsia="zh-CN"/>
        </w:rPr>
        <w:t xml:space="preserve">50 ton </w:t>
      </w:r>
      <w:r w:rsidR="00217387">
        <w:rPr>
          <w:sz w:val="24"/>
          <w:lang w:eastAsia="zh-CN"/>
        </w:rPr>
        <w:t>lorry crane</w:t>
      </w:r>
    </w:p>
    <w:p w:rsidR="00AF7A23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726C6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42603E">
        <w:rPr>
          <w:sz w:val="24"/>
          <w:lang w:eastAsia="zh-CN"/>
        </w:rPr>
        <w:t xml:space="preserve"> sling</w:t>
      </w:r>
    </w:p>
    <w:p w:rsidR="004726C6" w:rsidRDefault="00AF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</w:t>
      </w:r>
      <w:r w:rsidR="00FC3238">
        <w:rPr>
          <w:sz w:val="24"/>
          <w:lang w:eastAsia="zh-CN"/>
        </w:rPr>
        <w:t xml:space="preserve">hackle </w:t>
      </w:r>
    </w:p>
    <w:p w:rsidR="00EE527F" w:rsidRDefault="004726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AF7A23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AF7A23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726C6" w:rsidRDefault="004726C6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726C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</w:t>
      </w:r>
      <w:r w:rsidR="00AF7A23">
        <w:rPr>
          <w:sz w:val="24"/>
          <w:lang w:eastAsia="zh-CN"/>
        </w:rPr>
        <w:t>mobile/</w:t>
      </w:r>
      <w:r w:rsidR="00926AFA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43F7F" w:rsidRDefault="00D43F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726C6">
        <w:rPr>
          <w:sz w:val="24"/>
          <w:lang w:eastAsia="zh-CN"/>
        </w:rPr>
        <w:t xml:space="preserve">safety </w:t>
      </w:r>
      <w:r w:rsidR="004726C6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726C6">
        <w:t>.</w:t>
      </w:r>
      <w:r w:rsidR="0042603E">
        <w:rPr>
          <w:rFonts w:hint="eastAsia"/>
        </w:rPr>
        <w:t>O</w:t>
      </w:r>
      <w:r w:rsidR="004726C6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726C6" w:rsidRDefault="00EE527F" w:rsidP="004726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06979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4726C6" w:rsidRDefault="006A2BB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B71DF">
        <w:rPr>
          <w:sz w:val="24"/>
          <w:lang w:eastAsia="zh-CN"/>
        </w:rPr>
        <w:t>orry</w:t>
      </w:r>
      <w:r w:rsidR="00EE527F">
        <w:rPr>
          <w:sz w:val="24"/>
          <w:lang w:eastAsia="zh-CN"/>
        </w:rPr>
        <w:t xml:space="preserve"> crane to park at desig</w:t>
      </w:r>
      <w:r w:rsidR="0091431B">
        <w:rPr>
          <w:sz w:val="24"/>
          <w:lang w:eastAsia="zh-CN"/>
        </w:rPr>
        <w:t>nated hoisting area</w:t>
      </w:r>
    </w:p>
    <w:p w:rsidR="005639D3" w:rsidRDefault="004726C6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 w:rsidR="005639D3">
        <w:rPr>
          <w:sz w:val="24"/>
          <w:lang w:eastAsia="zh-CN"/>
        </w:rPr>
        <w:t>2</w:t>
      </w:r>
      <w:r w:rsidR="005639D3" w:rsidRPr="005639D3">
        <w:rPr>
          <w:sz w:val="24"/>
          <w:vertAlign w:val="superscript"/>
          <w:lang w:eastAsia="zh-CN"/>
        </w:rPr>
        <w:t>nd</w:t>
      </w:r>
      <w:r w:rsidR="005639D3">
        <w:rPr>
          <w:sz w:val="24"/>
          <w:lang w:eastAsia="zh-CN"/>
        </w:rPr>
        <w:t xml:space="preserve"> floor door opening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</w:t>
      </w:r>
      <w:r w:rsidR="003720FE">
        <w:rPr>
          <w:sz w:val="24"/>
          <w:lang w:eastAsia="zh-CN"/>
        </w:rPr>
        <w:t>nt point and secured using 50</w:t>
      </w:r>
      <w:bookmarkStart w:id="0" w:name="_GoBack"/>
      <w:bookmarkEnd w:id="0"/>
      <w:r>
        <w:rPr>
          <w:sz w:val="24"/>
          <w:lang w:eastAsia="zh-CN"/>
        </w:rPr>
        <w:t xml:space="preserve"> ton lorry crane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secured front left and right of platform </w:t>
      </w:r>
      <w:r w:rsidR="006A2BB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A2BB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639D3" w:rsidRDefault="005639D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:rsidR="008254AB" w:rsidRDefault="006A2BB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5639D3">
        <w:rPr>
          <w:sz w:val="24"/>
          <w:lang w:eastAsia="zh-CN"/>
        </w:rPr>
        <w:t xml:space="preserve"> cr</w:t>
      </w:r>
      <w:r w:rsidR="004F21F7">
        <w:rPr>
          <w:sz w:val="24"/>
          <w:lang w:eastAsia="zh-CN"/>
        </w:rPr>
        <w:t xml:space="preserve">ane to hoist down machine </w:t>
      </w:r>
      <w:r w:rsidR="005639D3">
        <w:rPr>
          <w:sz w:val="24"/>
          <w:lang w:eastAsia="zh-CN"/>
        </w:rPr>
        <w:t xml:space="preserve">and load onto Malaysia </w:t>
      </w:r>
      <w:r w:rsidR="004F21F7">
        <w:rPr>
          <w:sz w:val="24"/>
          <w:lang w:eastAsia="zh-CN"/>
        </w:rPr>
        <w:t>low bed/</w:t>
      </w:r>
      <w:r w:rsidR="005639D3">
        <w:rPr>
          <w:sz w:val="24"/>
          <w:lang w:eastAsia="zh-CN"/>
        </w:rPr>
        <w:t>lorry</w:t>
      </w:r>
    </w:p>
    <w:p w:rsidR="00F775A5" w:rsidRPr="005639D3" w:rsidRDefault="005639D3" w:rsidP="005639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from premise </w:t>
      </w:r>
    </w:p>
    <w:p w:rsidR="005639D3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 xml:space="preserve"> </w:t>
      </w:r>
    </w:p>
    <w:p w:rsidR="00EE527F" w:rsidRPr="00A1692F" w:rsidRDefault="005639D3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F21F7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 xml:space="preserve">will </w:t>
      </w:r>
      <w:r w:rsidR="004F21F7">
        <w:rPr>
          <w:sz w:val="24"/>
          <w:lang w:eastAsia="zh-CN"/>
        </w:rPr>
        <w:t xml:space="preserve">be </w:t>
      </w:r>
      <w:r w:rsidR="00EE527F" w:rsidRPr="00A1692F">
        <w:rPr>
          <w:sz w:val="24"/>
          <w:lang w:eastAsia="zh-CN"/>
        </w:rPr>
        <w:t>clear</w:t>
      </w:r>
      <w:r w:rsidR="004F21F7">
        <w:rPr>
          <w:sz w:val="24"/>
          <w:lang w:eastAsia="zh-CN"/>
        </w:rPr>
        <w:t xml:space="preserve"> and disposed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1431B" w:rsidRPr="0091431B" w:rsidRDefault="0091431B" w:rsidP="0091431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1431B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1431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043" w:rsidRDefault="00026043">
      <w:r>
        <w:separator/>
      </w:r>
    </w:p>
  </w:endnote>
  <w:endnote w:type="continuationSeparator" w:id="0">
    <w:p w:rsidR="00026043" w:rsidRDefault="0002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20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20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043" w:rsidRDefault="00026043">
      <w:r>
        <w:separator/>
      </w:r>
    </w:p>
  </w:footnote>
  <w:footnote w:type="continuationSeparator" w:id="0">
    <w:p w:rsidR="00026043" w:rsidRDefault="00026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260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5D38">
    <w:pPr>
      <w:pStyle w:val="Header"/>
      <w:jc w:val="center"/>
    </w:pPr>
    <w:r>
      <w:t>Tel</w:t>
    </w:r>
    <w:r w:rsidR="00EE527F">
      <w:t xml:space="preserve">: </w:t>
    </w:r>
    <w:r w:rsidR="002F34B1">
      <w:t>6</w:t>
    </w:r>
    <w:r w:rsidR="00EE527F">
      <w:t xml:space="preserve">2824175, </w:t>
    </w:r>
    <w:r w:rsidR="002F34B1">
      <w:t>6</w:t>
    </w:r>
    <w:r w:rsidR="00EE527F">
      <w:t xml:space="preserve">2828203, </w:t>
    </w:r>
    <w:r w:rsidR="002F34B1">
      <w:t>6</w:t>
    </w:r>
    <w:r>
      <w:t>2826020, Fax</w:t>
    </w:r>
    <w:r w:rsidR="00EE527F">
      <w:t xml:space="preserve">: </w:t>
    </w:r>
    <w:r w:rsidR="002F34B1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2604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5D38">
    <w:pPr>
      <w:pStyle w:val="Header"/>
      <w:jc w:val="center"/>
      <w:rPr>
        <w:sz w:val="22"/>
      </w:rPr>
    </w:pPr>
    <w:r>
      <w:rPr>
        <w:sz w:val="22"/>
      </w:rPr>
      <w:t>e-mail</w:t>
    </w:r>
    <w:r w:rsidR="002F34B1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26043"/>
    <w:rsid w:val="000E103A"/>
    <w:rsid w:val="001F72FC"/>
    <w:rsid w:val="00213060"/>
    <w:rsid w:val="00217387"/>
    <w:rsid w:val="00232A30"/>
    <w:rsid w:val="00251834"/>
    <w:rsid w:val="00265D38"/>
    <w:rsid w:val="002676EC"/>
    <w:rsid w:val="00284327"/>
    <w:rsid w:val="002F2EEC"/>
    <w:rsid w:val="002F34B1"/>
    <w:rsid w:val="003720FE"/>
    <w:rsid w:val="003857B7"/>
    <w:rsid w:val="00385B69"/>
    <w:rsid w:val="003C55F6"/>
    <w:rsid w:val="003C6905"/>
    <w:rsid w:val="00414FC9"/>
    <w:rsid w:val="0042603E"/>
    <w:rsid w:val="0045770F"/>
    <w:rsid w:val="004725E1"/>
    <w:rsid w:val="004726C6"/>
    <w:rsid w:val="004E7845"/>
    <w:rsid w:val="004F21F7"/>
    <w:rsid w:val="004F2701"/>
    <w:rsid w:val="005639D3"/>
    <w:rsid w:val="005C353E"/>
    <w:rsid w:val="00606979"/>
    <w:rsid w:val="006A0465"/>
    <w:rsid w:val="006A2BB3"/>
    <w:rsid w:val="006A4F9C"/>
    <w:rsid w:val="00714310"/>
    <w:rsid w:val="0071648C"/>
    <w:rsid w:val="007168B6"/>
    <w:rsid w:val="00740589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1431B"/>
    <w:rsid w:val="00926AFA"/>
    <w:rsid w:val="00986071"/>
    <w:rsid w:val="00A1692F"/>
    <w:rsid w:val="00A27E28"/>
    <w:rsid w:val="00A80984"/>
    <w:rsid w:val="00AF4F6B"/>
    <w:rsid w:val="00AF7A23"/>
    <w:rsid w:val="00B24FC9"/>
    <w:rsid w:val="00C13786"/>
    <w:rsid w:val="00C23A86"/>
    <w:rsid w:val="00C84581"/>
    <w:rsid w:val="00CA3063"/>
    <w:rsid w:val="00CB71DF"/>
    <w:rsid w:val="00CF74CA"/>
    <w:rsid w:val="00D43F7F"/>
    <w:rsid w:val="00D46EC1"/>
    <w:rsid w:val="00D54456"/>
    <w:rsid w:val="00D910BC"/>
    <w:rsid w:val="00E7148E"/>
    <w:rsid w:val="00EE058C"/>
    <w:rsid w:val="00EE527F"/>
    <w:rsid w:val="00F775A5"/>
    <w:rsid w:val="00F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2019-03-06T02:33:00Z</cp:lastPrinted>
  <dcterms:created xsi:type="dcterms:W3CDTF">2019-03-05T02:13:00Z</dcterms:created>
  <dcterms:modified xsi:type="dcterms:W3CDTF">2019-03-06T02:33:00Z</dcterms:modified>
</cp:coreProperties>
</file>