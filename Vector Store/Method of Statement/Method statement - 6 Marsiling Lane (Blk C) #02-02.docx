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F94423">
      <w:pPr>
        <w:rPr>
          <w:sz w:val="24"/>
          <w:lang w:eastAsia="zh-CN"/>
        </w:rPr>
      </w:pPr>
      <w:r>
        <w:rPr>
          <w:sz w:val="24"/>
        </w:rPr>
        <w:t>Date: 10</w:t>
      </w:r>
      <w:r w:rsidR="00586269" w:rsidRPr="00586269">
        <w:rPr>
          <w:sz w:val="24"/>
          <w:vertAlign w:val="superscript"/>
        </w:rPr>
        <w:t>th</w:t>
      </w:r>
      <w:r w:rsidR="00586269">
        <w:rPr>
          <w:sz w:val="24"/>
        </w:rPr>
        <w:t xml:space="preserve"> June</w:t>
      </w:r>
      <w:r w:rsidR="00A312E6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26A4D">
        <w:rPr>
          <w:sz w:val="24"/>
          <w:lang w:eastAsia="zh-CN"/>
        </w:rPr>
        <w:t xml:space="preserve">unload </w:t>
      </w:r>
      <w:r w:rsidR="00586269">
        <w:rPr>
          <w:sz w:val="24"/>
          <w:lang w:eastAsia="zh-CN"/>
        </w:rPr>
        <w:t>10 cases of 1 unit machine from 1 x 40ft HQ and 1 x 40ft OT</w:t>
      </w:r>
      <w:r w:rsidR="00B26A4D">
        <w:rPr>
          <w:sz w:val="24"/>
          <w:lang w:eastAsia="zh-CN"/>
        </w:rPr>
        <w:t xml:space="preserve"> container, hoist up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A312E6">
        <w:rPr>
          <w:sz w:val="24"/>
          <w:lang w:eastAsia="zh-CN"/>
        </w:rPr>
        <w:t>2</w:t>
      </w:r>
      <w:r w:rsidR="00A312E6" w:rsidRPr="00A312E6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12E6" w:rsidRDefault="00A312E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12E6" w:rsidRDefault="0058626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Fiber Optic Laser Cutting </w:t>
      </w:r>
    </w:p>
    <w:p w:rsidR="00A312E6" w:rsidRDefault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F94423">
        <w:rPr>
          <w:sz w:val="24"/>
          <w:szCs w:val="24"/>
          <w:lang w:eastAsia="zh-CN"/>
        </w:rPr>
        <w:t>5.2 x 2.3 x 2 m</w:t>
      </w:r>
    </w:p>
    <w:p w:rsidR="00A312E6" w:rsidRPr="00A312E6" w:rsidRDefault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94423">
        <w:rPr>
          <w:sz w:val="24"/>
          <w:szCs w:val="24"/>
          <w:lang w:eastAsia="zh-CN"/>
        </w:rPr>
        <w:t xml:space="preserve">10, 000 kgs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F94423" w:rsidP="00AE4D8E">
      <w:pPr>
        <w:rPr>
          <w:sz w:val="24"/>
          <w:lang w:eastAsia="zh-CN"/>
        </w:rPr>
      </w:pPr>
      <w:r>
        <w:rPr>
          <w:sz w:val="24"/>
          <w:lang w:eastAsia="zh-CN"/>
        </w:rPr>
        <w:t>Est: 17-22</w:t>
      </w:r>
      <w:bookmarkStart w:id="0" w:name="_GoBack"/>
      <w:bookmarkEnd w:id="0"/>
      <w:r w:rsidR="00586269">
        <w:rPr>
          <w:sz w:val="24"/>
          <w:lang w:eastAsia="zh-CN"/>
        </w:rPr>
        <w:t>/07/2017   -    10:00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66CA" w:rsidRPr="00586269" w:rsidRDefault="00586269" w:rsidP="00586269">
      <w:pPr>
        <w:pStyle w:val="Heading4"/>
      </w:pPr>
      <w:r>
        <w:t>No 6 Marsiling Lane (Blk C) #02-02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B26A4D" w:rsidRDefault="00B26A4D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C77BE" w:rsidRDefault="00EC77BE" w:rsidP="00E966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586269" w:rsidRPr="004D3D9F" w:rsidRDefault="00586269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MOM 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A312E6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A312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A312E6">
        <w:rPr>
          <w:sz w:val="24"/>
          <w:lang w:eastAsia="zh-CN"/>
        </w:rPr>
        <w:t xml:space="preserve"> 2</w:t>
      </w:r>
      <w:r w:rsidR="00A312E6" w:rsidRPr="00A312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 w:rsidR="00D024E3">
        <w:rPr>
          <w:sz w:val="24"/>
          <w:lang w:eastAsia="zh-CN"/>
        </w:rPr>
        <w:t>platform</w:t>
      </w:r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D024E3">
        <w:rPr>
          <w:sz w:val="24"/>
          <w:lang w:eastAsia="zh-CN"/>
        </w:rPr>
        <w:t xml:space="preserve">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</w:t>
      </w:r>
      <w:r w:rsidR="008B2954">
        <w:rPr>
          <w:sz w:val="24"/>
          <w:lang w:eastAsia="zh-CN"/>
        </w:rPr>
        <w:t>d position into customer production room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EC77BE" w:rsidRDefault="00EC77BE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 xml:space="preserve">Remark   </w:t>
      </w:r>
    </w:p>
    <w:p w:rsid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EC77BE" w:rsidRP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A3761" w:rsidRPr="00D024E3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D024E3">
        <w:rPr>
          <w:sz w:val="24"/>
          <w:lang w:eastAsia="zh-CN"/>
        </w:rPr>
        <w:t xml:space="preserve">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B4D" w:rsidRDefault="00A82B4D">
      <w:r>
        <w:separator/>
      </w:r>
    </w:p>
  </w:endnote>
  <w:endnote w:type="continuationSeparator" w:id="0">
    <w:p w:rsidR="00A82B4D" w:rsidRDefault="00A8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44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44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B4D" w:rsidRDefault="00A82B4D">
      <w:r>
        <w:separator/>
      </w:r>
    </w:p>
  </w:footnote>
  <w:footnote w:type="continuationSeparator" w:id="0">
    <w:p w:rsidR="00A82B4D" w:rsidRDefault="00A82B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A82B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A82B4D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37BB8"/>
    <w:rsid w:val="0016419B"/>
    <w:rsid w:val="0016632C"/>
    <w:rsid w:val="001740CE"/>
    <w:rsid w:val="001E6CE3"/>
    <w:rsid w:val="00312881"/>
    <w:rsid w:val="003972FD"/>
    <w:rsid w:val="003A0E1C"/>
    <w:rsid w:val="004464DA"/>
    <w:rsid w:val="004505CE"/>
    <w:rsid w:val="00490DAC"/>
    <w:rsid w:val="004B4F91"/>
    <w:rsid w:val="004C0BCD"/>
    <w:rsid w:val="004D3D9F"/>
    <w:rsid w:val="005704D1"/>
    <w:rsid w:val="00586269"/>
    <w:rsid w:val="00601D2C"/>
    <w:rsid w:val="00644331"/>
    <w:rsid w:val="00654B80"/>
    <w:rsid w:val="006B697A"/>
    <w:rsid w:val="006E7B2C"/>
    <w:rsid w:val="00735E48"/>
    <w:rsid w:val="007576C2"/>
    <w:rsid w:val="007F13FE"/>
    <w:rsid w:val="00876754"/>
    <w:rsid w:val="00892754"/>
    <w:rsid w:val="008B2954"/>
    <w:rsid w:val="008E588E"/>
    <w:rsid w:val="008F1422"/>
    <w:rsid w:val="00903372"/>
    <w:rsid w:val="009F0C47"/>
    <w:rsid w:val="00A312E6"/>
    <w:rsid w:val="00A80E91"/>
    <w:rsid w:val="00A82B4D"/>
    <w:rsid w:val="00AA6CC9"/>
    <w:rsid w:val="00AE4D8E"/>
    <w:rsid w:val="00B26A4D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EC77BE"/>
    <w:rsid w:val="00F94423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C6418-64B1-40C6-9A31-87199F4B6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2017-07-10T01:42:00Z</cp:lastPrinted>
  <dcterms:created xsi:type="dcterms:W3CDTF">2017-07-06T06:28:00Z</dcterms:created>
  <dcterms:modified xsi:type="dcterms:W3CDTF">2017-07-10T01:42:00Z</dcterms:modified>
</cp:coreProperties>
</file>