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6740D" w:rsidRDefault="0076740D">
      <w:pPr>
        <w:rPr>
          <w:sz w:val="24"/>
        </w:rPr>
      </w:pPr>
    </w:p>
    <w:p w:rsidR="000E0C97" w:rsidRDefault="0091488E">
      <w:pPr>
        <w:rPr>
          <w:sz w:val="24"/>
          <w:lang w:eastAsia="zh-CN"/>
        </w:rPr>
      </w:pPr>
      <w:r>
        <w:rPr>
          <w:sz w:val="24"/>
        </w:rPr>
        <w:t>Date: 28</w:t>
      </w:r>
      <w:r w:rsidRPr="0091488E">
        <w:rPr>
          <w:sz w:val="24"/>
          <w:vertAlign w:val="superscript"/>
        </w:rPr>
        <w:t>th</w:t>
      </w:r>
      <w:r>
        <w:rPr>
          <w:sz w:val="24"/>
        </w:rPr>
        <w:t xml:space="preserve"> Feb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91488E">
        <w:rPr>
          <w:sz w:val="24"/>
          <w:lang w:eastAsia="zh-CN"/>
        </w:rPr>
        <w:t xml:space="preserve"> up 3</w:t>
      </w:r>
      <w:r w:rsidR="00C679ED">
        <w:rPr>
          <w:sz w:val="24"/>
          <w:lang w:eastAsia="zh-CN"/>
        </w:rPr>
        <w:t xml:space="preserve"> unit</w:t>
      </w:r>
      <w:r w:rsidR="00516742">
        <w:rPr>
          <w:sz w:val="24"/>
          <w:lang w:eastAsia="zh-CN"/>
        </w:rPr>
        <w:t>s</w:t>
      </w:r>
      <w:r w:rsidR="00C679ED">
        <w:rPr>
          <w:sz w:val="24"/>
          <w:lang w:eastAsia="zh-CN"/>
        </w:rPr>
        <w:t xml:space="preserve">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C73D5F">
        <w:rPr>
          <w:sz w:val="24"/>
          <w:lang w:eastAsia="zh-CN"/>
        </w:rPr>
        <w:t xml:space="preserve"> floor</w:t>
      </w:r>
      <w:r w:rsidR="0091488E">
        <w:rPr>
          <w:sz w:val="24"/>
          <w:lang w:eastAsia="zh-CN"/>
        </w:rPr>
        <w:t xml:space="preserve"> wall hacking</w:t>
      </w:r>
      <w:r w:rsidR="00614C9E">
        <w:rPr>
          <w:sz w:val="24"/>
          <w:lang w:eastAsia="zh-CN"/>
        </w:rPr>
        <w:t xml:space="preserve"> openi</w:t>
      </w:r>
      <w:r w:rsidR="0091488E">
        <w:rPr>
          <w:sz w:val="24"/>
          <w:lang w:eastAsia="zh-CN"/>
        </w:rPr>
        <w:t>ng by using platform and</w:t>
      </w:r>
      <w:r w:rsidR="0076740D">
        <w:rPr>
          <w:sz w:val="24"/>
          <w:lang w:eastAsia="zh-CN"/>
        </w:rPr>
        <w:t xml:space="preserve"> m</w:t>
      </w:r>
      <w:r w:rsidR="00BF44A0">
        <w:rPr>
          <w:sz w:val="24"/>
          <w:lang w:eastAsia="zh-CN"/>
        </w:rPr>
        <w:t>obile crane /</w:t>
      </w:r>
      <w:r w:rsidR="0091488E">
        <w:rPr>
          <w:sz w:val="24"/>
          <w:lang w:eastAsia="zh-CN"/>
        </w:rPr>
        <w:t xml:space="preserve"> </w:t>
      </w:r>
      <w:r w:rsidR="00614C9E">
        <w:rPr>
          <w:sz w:val="24"/>
          <w:lang w:eastAsia="zh-CN"/>
        </w:rPr>
        <w:t xml:space="preserve">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1488E" w:rsidRDefault="009148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1488E" w:rsidRDefault="009148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MV500 Union Vertical Machining Center</w:t>
      </w:r>
    </w:p>
    <w:p w:rsidR="0091488E" w:rsidRDefault="009148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4C32B1">
        <w:rPr>
          <w:bCs/>
          <w:sz w:val="24"/>
          <w:szCs w:val="24"/>
          <w:lang w:eastAsia="zh-CN"/>
        </w:rPr>
        <w:t xml:space="preserve"> 1.560 x 2.891 x 2.500 mm </w:t>
      </w:r>
      <w:r w:rsidR="0076740D">
        <w:rPr>
          <w:bCs/>
          <w:sz w:val="24"/>
          <w:szCs w:val="24"/>
          <w:lang w:eastAsia="zh-CN"/>
        </w:rPr>
        <w:t xml:space="preserve">/ Wt: </w:t>
      </w:r>
      <w:r w:rsidR="004C32B1">
        <w:rPr>
          <w:bCs/>
          <w:sz w:val="24"/>
          <w:szCs w:val="24"/>
          <w:lang w:eastAsia="zh-CN"/>
        </w:rPr>
        <w:t>3.100 kg</w:t>
      </w:r>
    </w:p>
    <w:p w:rsidR="0076740D" w:rsidRDefault="007674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1488E" w:rsidRDefault="009148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MV700 Union Vertical Machining Center</w:t>
      </w:r>
    </w:p>
    <w:p w:rsidR="0091488E" w:rsidRDefault="009148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4C32B1">
        <w:rPr>
          <w:bCs/>
          <w:sz w:val="24"/>
          <w:szCs w:val="24"/>
          <w:lang w:eastAsia="zh-CN"/>
        </w:rPr>
        <w:t xml:space="preserve"> 2.100 x 2.891 x 2.500 mm </w:t>
      </w:r>
      <w:r w:rsidR="0076740D">
        <w:rPr>
          <w:bCs/>
          <w:sz w:val="24"/>
          <w:szCs w:val="24"/>
          <w:lang w:eastAsia="zh-CN"/>
        </w:rPr>
        <w:t xml:space="preserve">/ Wt: </w:t>
      </w:r>
      <w:r w:rsidR="004C32B1">
        <w:rPr>
          <w:bCs/>
          <w:sz w:val="24"/>
          <w:szCs w:val="24"/>
          <w:lang w:eastAsia="zh-CN"/>
        </w:rPr>
        <w:t>3.400 kg</w:t>
      </w:r>
    </w:p>
    <w:p w:rsidR="0091488E" w:rsidRPr="0091488E" w:rsidRDefault="009148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16742" w:rsidRPr="0091488E" w:rsidRDefault="0091488E" w:rsidP="0091488E">
      <w:pPr>
        <w:pStyle w:val="Heading4"/>
      </w:pPr>
      <w:r>
        <w:rPr>
          <w:bCs/>
          <w:szCs w:val="24"/>
        </w:rPr>
        <w:t>06/04/24 (Saturday)</w:t>
      </w:r>
    </w:p>
    <w:p w:rsidR="00516742" w:rsidRPr="00516742" w:rsidRDefault="005167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010C6" w:rsidRDefault="009148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010C6" w:rsidRDefault="009148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91488E" w:rsidRPr="000010C6" w:rsidRDefault="009148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1488E">
      <w:pPr>
        <w:pStyle w:val="Heading4"/>
      </w:pPr>
      <w:r>
        <w:t>Blk 3015</w:t>
      </w:r>
      <w:r w:rsidR="00B21972">
        <w:t xml:space="preserve"> Ubi Rd 1 </w:t>
      </w:r>
      <w:r w:rsidR="00B47C31">
        <w:t>#</w:t>
      </w:r>
      <w:r>
        <w:t>02-226</w:t>
      </w:r>
    </w:p>
    <w:p w:rsidR="0091488E" w:rsidRPr="004C32B1" w:rsidRDefault="004C32B1" w:rsidP="0091488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Le-Plus Solutions Pte Ltd</w:t>
      </w:r>
    </w:p>
    <w:p w:rsidR="00894879" w:rsidRPr="00894879" w:rsidRDefault="00894879" w:rsidP="00894879">
      <w:pPr>
        <w:rPr>
          <w:sz w:val="24"/>
          <w:szCs w:val="24"/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7674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010C6">
        <w:rPr>
          <w:sz w:val="24"/>
          <w:lang w:eastAsia="zh-CN"/>
        </w:rPr>
        <w:t xml:space="preserve"> x 633 </w:t>
      </w:r>
      <w:r w:rsidR="00672CA0">
        <w:rPr>
          <w:sz w:val="24"/>
          <w:lang w:eastAsia="zh-CN"/>
        </w:rPr>
        <w:t>lorry crane</w:t>
      </w:r>
    </w:p>
    <w:p w:rsidR="004C32B1" w:rsidRDefault="007674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4C32B1">
        <w:rPr>
          <w:sz w:val="24"/>
          <w:lang w:eastAsia="zh-CN"/>
        </w:rPr>
        <w:t>obile crane</w:t>
      </w:r>
    </w:p>
    <w:p w:rsidR="000010C6" w:rsidRDefault="00914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C679ED">
        <w:rPr>
          <w:sz w:val="24"/>
          <w:lang w:eastAsia="zh-CN"/>
        </w:rPr>
        <w:t xml:space="preserve"> l</w:t>
      </w:r>
      <w:r w:rsidR="000010C6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6740D" w:rsidRDefault="007674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76740D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7674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10C6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76740D" w:rsidRDefault="0076740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1488E" w:rsidRDefault="0091488E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91488E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679E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679ED">
        <w:rPr>
          <w:sz w:val="24"/>
          <w:vertAlign w:val="superscript"/>
          <w:lang w:eastAsia="zh-CN"/>
        </w:rPr>
        <w:t>nd</w:t>
      </w:r>
      <w:r w:rsidR="0076740D">
        <w:rPr>
          <w:sz w:val="24"/>
          <w:lang w:eastAsia="zh-CN"/>
        </w:rPr>
        <w:t xml:space="preserve"> floor wall hacking</w:t>
      </w:r>
      <w:r w:rsidR="000010C6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76740D">
        <w:rPr>
          <w:sz w:val="24"/>
          <w:lang w:eastAsia="zh-CN"/>
        </w:rPr>
        <w:t>wall hacking</w:t>
      </w:r>
      <w:r w:rsidR="005B20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C679ED">
        <w:rPr>
          <w:sz w:val="24"/>
          <w:lang w:eastAsia="zh-CN"/>
        </w:rPr>
        <w:t xml:space="preserve"> secured using 1 x</w:t>
      </w:r>
      <w:r w:rsidR="00B47C31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C679ED">
        <w:rPr>
          <w:sz w:val="24"/>
          <w:lang w:eastAsia="zh-CN"/>
        </w:rPr>
        <w:t>e to hoist up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6740D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6740D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79E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6740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431" w:rsidRDefault="001C0431">
      <w:r>
        <w:separator/>
      </w:r>
    </w:p>
  </w:endnote>
  <w:endnote w:type="continuationSeparator" w:id="0">
    <w:p w:rsidR="001C0431" w:rsidRDefault="001C0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740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740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431" w:rsidRDefault="001C0431">
      <w:r>
        <w:separator/>
      </w:r>
    </w:p>
  </w:footnote>
  <w:footnote w:type="continuationSeparator" w:id="0">
    <w:p w:rsidR="001C0431" w:rsidRDefault="001C04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C04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C043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64497"/>
    <w:rsid w:val="000A6EB0"/>
    <w:rsid w:val="000C704A"/>
    <w:rsid w:val="000E037C"/>
    <w:rsid w:val="000E0C97"/>
    <w:rsid w:val="00133800"/>
    <w:rsid w:val="00173D1D"/>
    <w:rsid w:val="001A3D96"/>
    <w:rsid w:val="001C0431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05245"/>
    <w:rsid w:val="00312672"/>
    <w:rsid w:val="00331B25"/>
    <w:rsid w:val="003378D9"/>
    <w:rsid w:val="00380264"/>
    <w:rsid w:val="003B0CA1"/>
    <w:rsid w:val="0041438D"/>
    <w:rsid w:val="00461C5D"/>
    <w:rsid w:val="004913AB"/>
    <w:rsid w:val="00491CDF"/>
    <w:rsid w:val="004A6FE4"/>
    <w:rsid w:val="004C32B1"/>
    <w:rsid w:val="004D3E90"/>
    <w:rsid w:val="004D6288"/>
    <w:rsid w:val="00516742"/>
    <w:rsid w:val="00537555"/>
    <w:rsid w:val="00577153"/>
    <w:rsid w:val="0058106C"/>
    <w:rsid w:val="005B20D1"/>
    <w:rsid w:val="005C216D"/>
    <w:rsid w:val="005C58AE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6740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1488E"/>
    <w:rsid w:val="00966F5B"/>
    <w:rsid w:val="00A10F11"/>
    <w:rsid w:val="00A53F02"/>
    <w:rsid w:val="00A856B4"/>
    <w:rsid w:val="00A96AE9"/>
    <w:rsid w:val="00A96F63"/>
    <w:rsid w:val="00B00EAB"/>
    <w:rsid w:val="00B21972"/>
    <w:rsid w:val="00B47C31"/>
    <w:rsid w:val="00B56650"/>
    <w:rsid w:val="00B57912"/>
    <w:rsid w:val="00B7163D"/>
    <w:rsid w:val="00BF44A0"/>
    <w:rsid w:val="00C3785C"/>
    <w:rsid w:val="00C44C52"/>
    <w:rsid w:val="00C679ED"/>
    <w:rsid w:val="00C73D5F"/>
    <w:rsid w:val="00C8751E"/>
    <w:rsid w:val="00CD2496"/>
    <w:rsid w:val="00CD4486"/>
    <w:rsid w:val="00D00F22"/>
    <w:rsid w:val="00D2603B"/>
    <w:rsid w:val="00D326F0"/>
    <w:rsid w:val="00D716A3"/>
    <w:rsid w:val="00D83EFC"/>
    <w:rsid w:val="00D856F6"/>
    <w:rsid w:val="00DA3626"/>
    <w:rsid w:val="00DE785C"/>
    <w:rsid w:val="00DF225D"/>
    <w:rsid w:val="00E43138"/>
    <w:rsid w:val="00E70F6C"/>
    <w:rsid w:val="00EB390A"/>
    <w:rsid w:val="00EC0AFE"/>
    <w:rsid w:val="00F338D8"/>
    <w:rsid w:val="00F677C4"/>
    <w:rsid w:val="00F77A47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2024-02-28T02:14:00Z</cp:lastPrinted>
  <dcterms:created xsi:type="dcterms:W3CDTF">2024-02-28T01:29:00Z</dcterms:created>
  <dcterms:modified xsi:type="dcterms:W3CDTF">2024-02-28T02:14:00Z</dcterms:modified>
</cp:coreProperties>
</file>