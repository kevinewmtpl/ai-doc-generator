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522B6" w14:textId="77777777" w:rsidR="00F71B8C" w:rsidRDefault="00F71B8C">
      <w:pPr>
        <w:pStyle w:val="Title"/>
        <w:jc w:val="left"/>
        <w:rPr>
          <w:lang w:eastAsia="zh-CN"/>
        </w:rPr>
      </w:pPr>
    </w:p>
    <w:p w14:paraId="3AA246F6" w14:textId="717A037F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F6DA806" w14:textId="0995DC36" w:rsidR="00684C71" w:rsidRDefault="009D4D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72800">
        <w:rPr>
          <w:sz w:val="24"/>
        </w:rPr>
        <w:t>06</w:t>
      </w:r>
      <w:r w:rsidR="00272800" w:rsidRPr="00272800">
        <w:rPr>
          <w:sz w:val="24"/>
          <w:vertAlign w:val="superscript"/>
        </w:rPr>
        <w:t>th</w:t>
      </w:r>
      <w:r w:rsidR="00272800">
        <w:rPr>
          <w:sz w:val="24"/>
        </w:rPr>
        <w:t xml:space="preserve"> Feb 2025</w:t>
      </w:r>
    </w:p>
    <w:p w14:paraId="5CD3F29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A0DF01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3C11B92" w14:textId="4ACCC3AD"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unload </w:t>
      </w:r>
      <w:r w:rsidR="00272800">
        <w:rPr>
          <w:sz w:val="24"/>
          <w:lang w:eastAsia="zh-CN"/>
        </w:rPr>
        <w:t>Robot system</w:t>
      </w:r>
      <w:r w:rsidR="00794F62">
        <w:rPr>
          <w:sz w:val="24"/>
          <w:lang w:eastAsia="zh-CN"/>
        </w:rPr>
        <w:t xml:space="preserve"> from lorry chassis, </w:t>
      </w:r>
      <w:r>
        <w:rPr>
          <w:sz w:val="24"/>
          <w:lang w:eastAsia="zh-CN"/>
        </w:rPr>
        <w:t>shift and position to</w:t>
      </w:r>
      <w:r w:rsidR="00272800">
        <w:rPr>
          <w:sz w:val="24"/>
          <w:lang w:eastAsia="zh-CN"/>
        </w:rPr>
        <w:t xml:space="preserve"> the</w:t>
      </w:r>
      <w:r>
        <w:rPr>
          <w:sz w:val="24"/>
          <w:lang w:eastAsia="zh-CN"/>
        </w:rPr>
        <w:t xml:space="preserve"> </w:t>
      </w:r>
      <w:r w:rsidR="00272800">
        <w:rPr>
          <w:sz w:val="24"/>
          <w:lang w:eastAsia="zh-CN"/>
        </w:rPr>
        <w:t>designated location</w:t>
      </w:r>
    </w:p>
    <w:p w14:paraId="724B68C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1FEC792" w14:textId="341B47EB" w:rsidR="00A30C5A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140F3B60" w14:textId="737C2656" w:rsidR="000E079B" w:rsidRPr="008F6594" w:rsidRDefault="002728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27658D4C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EA51A8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14B8AF3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A1E5B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B97029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7FB4772" w14:textId="77777777" w:rsidR="00FA7935" w:rsidRDefault="00FA79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Estimate </w:t>
      </w:r>
      <w:proofErr w:type="gramStart"/>
      <w:r>
        <w:rPr>
          <w:sz w:val="24"/>
          <w:lang w:eastAsia="zh-CN"/>
        </w:rPr>
        <w:t>2 day</w:t>
      </w:r>
      <w:proofErr w:type="gramEnd"/>
      <w:r>
        <w:rPr>
          <w:sz w:val="24"/>
          <w:lang w:eastAsia="zh-CN"/>
        </w:rPr>
        <w:t xml:space="preserve"> job</w:t>
      </w:r>
    </w:p>
    <w:p w14:paraId="4A109F4C" w14:textId="5F63D680" w:rsidR="00684C71" w:rsidRDefault="00FA79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32A1B">
        <w:rPr>
          <w:sz w:val="24"/>
          <w:lang w:eastAsia="zh-CN"/>
        </w:rPr>
        <w:t>3</w:t>
      </w:r>
      <w:r>
        <w:rPr>
          <w:sz w:val="24"/>
          <w:lang w:eastAsia="zh-CN"/>
        </w:rPr>
        <w:t>-1</w:t>
      </w:r>
      <w:r w:rsidR="00C32A1B">
        <w:rPr>
          <w:sz w:val="24"/>
          <w:lang w:eastAsia="zh-CN"/>
        </w:rPr>
        <w:t>4</w:t>
      </w:r>
      <w:r>
        <w:rPr>
          <w:sz w:val="24"/>
          <w:lang w:eastAsia="zh-CN"/>
        </w:rPr>
        <w:t>/02/25</w:t>
      </w:r>
    </w:p>
    <w:p w14:paraId="7ABC0E9B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895502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8EFB93" w14:textId="6E72E9FD" w:rsidR="006175E6" w:rsidRPr="006175E6" w:rsidRDefault="00FA79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11:30 am </w:t>
      </w:r>
    </w:p>
    <w:p w14:paraId="4E562C0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AE45C5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9CB0BD3" w14:textId="344BAC54" w:rsidR="00707B09" w:rsidRPr="00707B09" w:rsidRDefault="00272800" w:rsidP="00272800">
      <w:pPr>
        <w:pStyle w:val="Heading4"/>
        <w:rPr>
          <w:szCs w:val="24"/>
        </w:rPr>
      </w:pPr>
      <w:r>
        <w:t>535 Clementi Rd</w:t>
      </w:r>
    </w:p>
    <w:p w14:paraId="5232BE0A" w14:textId="77777777" w:rsidR="00272800" w:rsidRDefault="00272800" w:rsidP="00272800">
      <w:pPr>
        <w:pStyle w:val="Heading4"/>
      </w:pPr>
      <w:r>
        <w:t>Ngee Ann Polytechnic</w:t>
      </w:r>
    </w:p>
    <w:p w14:paraId="7FB15760" w14:textId="77777777" w:rsidR="00272800" w:rsidRPr="00707B09" w:rsidRDefault="00272800" w:rsidP="00272800">
      <w:pPr>
        <w:rPr>
          <w:sz w:val="24"/>
          <w:szCs w:val="24"/>
          <w:lang w:eastAsia="zh-CN"/>
        </w:rPr>
      </w:pPr>
    </w:p>
    <w:p w14:paraId="588F2B6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781FD6C" w14:textId="2C643FDA"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A7935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14:paraId="20E3BF46" w14:textId="77777777" w:rsidR="00684C71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5C2DAC41" w14:textId="77777777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94F62">
        <w:rPr>
          <w:sz w:val="24"/>
          <w:lang w:eastAsia="zh-CN"/>
        </w:rPr>
        <w:t>ebbing</w:t>
      </w:r>
      <w:r w:rsidR="0071587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5F3632EC" w14:textId="77777777" w:rsidR="00794F62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2570EAEB" w14:textId="01EB9470" w:rsidR="00D01225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oodblock</w:t>
      </w:r>
    </w:p>
    <w:p w14:paraId="36B83108" w14:textId="77777777"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1D4CCAE" w14:textId="77777777" w:rsidR="00FA7935" w:rsidRDefault="00FA793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3DD207" w14:textId="00943C2A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5AF336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7258ABDB" w14:textId="77777777" w:rsidR="00A377EA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C9C5882" w14:textId="77777777" w:rsidR="00F71B8C" w:rsidRDefault="00F71B8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1845A0" w14:textId="21718F8A" w:rsidR="00684C71" w:rsidRPr="00A377EA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733E377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5CAA2BFD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76667FF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B0685E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0A0C9F8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4371179E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4A3F125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067161A" w14:textId="77777777"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0DC78804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3AB9A725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7F4E064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F546514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13B69798" w14:textId="77777777"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5EE26846" w14:textId="367C62F4" w:rsidR="0027302B" w:rsidRPr="00E85CC3" w:rsidRDefault="00FA7935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  <w:r w:rsidR="0027302B" w:rsidRPr="00E85CC3">
        <w:rPr>
          <w:sz w:val="24"/>
          <w:lang w:eastAsia="zh-CN"/>
        </w:rPr>
        <w:t xml:space="preserve"> </w:t>
      </w:r>
    </w:p>
    <w:p w14:paraId="2EC73F44" w14:textId="77777777" w:rsid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14:paraId="2CD2D485" w14:textId="2407E772" w:rsidR="009D4DA6" w:rsidRP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</w:t>
      </w:r>
      <w:r w:rsidR="00FA7935">
        <w:rPr>
          <w:sz w:val="24"/>
          <w:lang w:eastAsia="zh-CN"/>
        </w:rPr>
        <w:t>equipment</w:t>
      </w:r>
    </w:p>
    <w:p w14:paraId="2F2FAA5D" w14:textId="63089B26"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</w:t>
      </w:r>
      <w:r w:rsidR="009D4DA6">
        <w:rPr>
          <w:sz w:val="24"/>
          <w:lang w:eastAsia="zh-CN"/>
        </w:rPr>
        <w:t xml:space="preserve"> up </w:t>
      </w:r>
      <w:r w:rsidR="00FA7935">
        <w:rPr>
          <w:sz w:val="24"/>
          <w:lang w:eastAsia="zh-CN"/>
        </w:rPr>
        <w:t>equipment from lorry chassis</w:t>
      </w:r>
      <w:r w:rsidR="00E85CC3">
        <w:rPr>
          <w:sz w:val="24"/>
          <w:lang w:eastAsia="zh-CN"/>
        </w:rPr>
        <w:t xml:space="preserve"> </w:t>
      </w:r>
    </w:p>
    <w:p w14:paraId="7FE0D396" w14:textId="61312234" w:rsidR="00E9120A" w:rsidRPr="00FA7935" w:rsidRDefault="008F7C86" w:rsidP="00FA7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FA7935">
        <w:rPr>
          <w:sz w:val="24"/>
          <w:lang w:eastAsia="zh-CN"/>
        </w:rPr>
        <w:t>crane and l</w:t>
      </w:r>
      <w:r w:rsidR="002827E4" w:rsidRPr="00FA7935">
        <w:rPr>
          <w:sz w:val="24"/>
          <w:lang w:eastAsia="zh-CN"/>
        </w:rPr>
        <w:t>ower do</w:t>
      </w:r>
      <w:r w:rsidR="0027302B" w:rsidRPr="00FA7935">
        <w:rPr>
          <w:sz w:val="24"/>
          <w:lang w:eastAsia="zh-CN"/>
        </w:rPr>
        <w:t xml:space="preserve">wn </w:t>
      </w:r>
      <w:r w:rsidR="00FA7935">
        <w:rPr>
          <w:sz w:val="24"/>
          <w:lang w:eastAsia="zh-CN"/>
        </w:rPr>
        <w:t>equipment</w:t>
      </w:r>
      <w:r w:rsidR="0027302B" w:rsidRPr="00FA7935">
        <w:rPr>
          <w:sz w:val="24"/>
          <w:lang w:eastAsia="zh-CN"/>
        </w:rPr>
        <w:t xml:space="preserve"> to near ground level</w:t>
      </w:r>
      <w:r w:rsidR="00100317" w:rsidRPr="00FA7935">
        <w:rPr>
          <w:sz w:val="24"/>
          <w:lang w:eastAsia="zh-CN"/>
        </w:rPr>
        <w:t xml:space="preserve"> </w:t>
      </w:r>
    </w:p>
    <w:p w14:paraId="6F222CEE" w14:textId="279B9E67"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 xml:space="preserve">under </w:t>
      </w:r>
      <w:r w:rsidR="00FA7935">
        <w:rPr>
          <w:sz w:val="24"/>
          <w:lang w:eastAsia="zh-CN"/>
        </w:rPr>
        <w:t>equipment bed</w:t>
      </w:r>
    </w:p>
    <w:p w14:paraId="0D22A804" w14:textId="23CCB357"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into </w:t>
      </w:r>
      <w:r w:rsidR="00FA7935">
        <w:rPr>
          <w:sz w:val="24"/>
          <w:lang w:eastAsia="zh-CN"/>
        </w:rPr>
        <w:t>workshop</w:t>
      </w:r>
    </w:p>
    <w:p w14:paraId="26E13C41" w14:textId="280508E0" w:rsidR="002865C2" w:rsidRPr="00D01225" w:rsidRDefault="00512C02" w:rsidP="00D012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</w:t>
      </w:r>
    </w:p>
    <w:p w14:paraId="77D20C1E" w14:textId="77777777" w:rsidR="00FA7935" w:rsidRDefault="00FA7935" w:rsidP="00FA793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9D15A76" w14:textId="643246C6"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F883A54" w14:textId="77777777"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32A413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9CD3489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7065381E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7626DA9F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794F62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4B9DEC30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047AD2F8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03C02" w14:textId="77777777" w:rsidR="00F31F0E" w:rsidRDefault="00F31F0E">
      <w:r>
        <w:separator/>
      </w:r>
    </w:p>
  </w:endnote>
  <w:endnote w:type="continuationSeparator" w:id="0">
    <w:p w14:paraId="2A19D4EE" w14:textId="77777777" w:rsidR="00F31F0E" w:rsidRDefault="00F31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2DD89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45D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45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9E6DC" w14:textId="77777777" w:rsidR="00F31F0E" w:rsidRDefault="00F31F0E">
      <w:r>
        <w:separator/>
      </w:r>
    </w:p>
  </w:footnote>
  <w:footnote w:type="continuationSeparator" w:id="0">
    <w:p w14:paraId="705CEED2" w14:textId="77777777" w:rsidR="00F31F0E" w:rsidRDefault="00F31F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DCC4A" w14:textId="15A1F081" w:rsidR="00684C71" w:rsidRPr="00FA7935" w:rsidRDefault="00272800" w:rsidP="00FA793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4A0A655" wp14:editId="01548CD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7935">
      <w:rPr>
        <w:b/>
        <w:color w:val="0000FF"/>
        <w:sz w:val="28"/>
      </w:rPr>
      <w:t xml:space="preserve">                   </w:t>
    </w:r>
    <w:r w:rsidR="0081336E">
      <w:rPr>
        <w:b/>
        <w:color w:val="0000FF"/>
        <w:sz w:val="28"/>
      </w:rPr>
      <w:t>ERIC WONG MACHINERY TRANSPORTATION PTE LTD</w:t>
    </w:r>
  </w:p>
  <w:p w14:paraId="5CA31FAD" w14:textId="77777777" w:rsidR="00F24DC6" w:rsidRDefault="00F24DC6" w:rsidP="009D4DA6">
    <w:pPr>
      <w:pStyle w:val="Header"/>
      <w:jc w:val="center"/>
    </w:pPr>
    <w:r>
      <w:t xml:space="preserve">28 </w:t>
    </w:r>
    <w:proofErr w:type="spellStart"/>
    <w:r w:rsidR="009D4DA6">
      <w:t>Kranji</w:t>
    </w:r>
    <w:proofErr w:type="spellEnd"/>
    <w:r w:rsidR="009D4DA6">
      <w:t xml:space="preserve"> Loop #05-03 </w:t>
    </w:r>
    <w:proofErr w:type="spellStart"/>
    <w:r w:rsidR="009D4DA6">
      <w:t>Kranji</w:t>
    </w:r>
    <w:proofErr w:type="spellEnd"/>
    <w:r w:rsidR="009D4DA6">
      <w:t xml:space="preserve"> Green, </w:t>
    </w:r>
    <w:r>
      <w:t>Singapore 739571</w:t>
    </w:r>
  </w:p>
  <w:p w14:paraId="79032628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14:paraId="08DBC57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3346A9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42AB8D5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0562328">
    <w:abstractNumId w:val="2"/>
  </w:num>
  <w:num w:numId="2" w16cid:durableId="824980039">
    <w:abstractNumId w:val="4"/>
  </w:num>
  <w:num w:numId="3" w16cid:durableId="1593272117">
    <w:abstractNumId w:val="0"/>
  </w:num>
  <w:num w:numId="4" w16cid:durableId="44524483">
    <w:abstractNumId w:val="9"/>
  </w:num>
  <w:num w:numId="5" w16cid:durableId="364674989">
    <w:abstractNumId w:val="5"/>
  </w:num>
  <w:num w:numId="6" w16cid:durableId="1422068451">
    <w:abstractNumId w:val="6"/>
  </w:num>
  <w:num w:numId="7" w16cid:durableId="406421320">
    <w:abstractNumId w:val="3"/>
  </w:num>
  <w:num w:numId="8" w16cid:durableId="346517357">
    <w:abstractNumId w:val="7"/>
  </w:num>
  <w:num w:numId="9" w16cid:durableId="823081410">
    <w:abstractNumId w:val="1"/>
  </w:num>
  <w:num w:numId="10" w16cid:durableId="8872097">
    <w:abstractNumId w:val="8"/>
  </w:num>
  <w:num w:numId="11" w16cid:durableId="149594699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100317"/>
    <w:rsid w:val="0011422C"/>
    <w:rsid w:val="0013400B"/>
    <w:rsid w:val="00171CEF"/>
    <w:rsid w:val="0019646E"/>
    <w:rsid w:val="001A07FF"/>
    <w:rsid w:val="001F0EA4"/>
    <w:rsid w:val="00205704"/>
    <w:rsid w:val="0025248E"/>
    <w:rsid w:val="00272800"/>
    <w:rsid w:val="0027302B"/>
    <w:rsid w:val="002827E4"/>
    <w:rsid w:val="002865C2"/>
    <w:rsid w:val="00294E87"/>
    <w:rsid w:val="002B73A5"/>
    <w:rsid w:val="0030061F"/>
    <w:rsid w:val="00330D0D"/>
    <w:rsid w:val="00333D61"/>
    <w:rsid w:val="003346E1"/>
    <w:rsid w:val="0034240F"/>
    <w:rsid w:val="00370D03"/>
    <w:rsid w:val="00381B4B"/>
    <w:rsid w:val="003B591B"/>
    <w:rsid w:val="003B5F47"/>
    <w:rsid w:val="003E3971"/>
    <w:rsid w:val="00425424"/>
    <w:rsid w:val="00431476"/>
    <w:rsid w:val="00444C41"/>
    <w:rsid w:val="004545DB"/>
    <w:rsid w:val="00512C02"/>
    <w:rsid w:val="00590C22"/>
    <w:rsid w:val="00593E22"/>
    <w:rsid w:val="0059472C"/>
    <w:rsid w:val="006175E6"/>
    <w:rsid w:val="006210BB"/>
    <w:rsid w:val="0063389C"/>
    <w:rsid w:val="00684C71"/>
    <w:rsid w:val="00685287"/>
    <w:rsid w:val="006B5B11"/>
    <w:rsid w:val="006B6525"/>
    <w:rsid w:val="00707B09"/>
    <w:rsid w:val="0071587E"/>
    <w:rsid w:val="007167EE"/>
    <w:rsid w:val="007205AC"/>
    <w:rsid w:val="00767049"/>
    <w:rsid w:val="007814C6"/>
    <w:rsid w:val="007852B8"/>
    <w:rsid w:val="00794F62"/>
    <w:rsid w:val="007E7225"/>
    <w:rsid w:val="00805829"/>
    <w:rsid w:val="0081336E"/>
    <w:rsid w:val="008540C4"/>
    <w:rsid w:val="00872D61"/>
    <w:rsid w:val="0087327A"/>
    <w:rsid w:val="00874E58"/>
    <w:rsid w:val="008B11D4"/>
    <w:rsid w:val="008D1F25"/>
    <w:rsid w:val="008D3552"/>
    <w:rsid w:val="008F6594"/>
    <w:rsid w:val="008F7C86"/>
    <w:rsid w:val="00941E75"/>
    <w:rsid w:val="00952F7F"/>
    <w:rsid w:val="009C1EC8"/>
    <w:rsid w:val="009D30B8"/>
    <w:rsid w:val="009D4DA6"/>
    <w:rsid w:val="009E56D8"/>
    <w:rsid w:val="009E6EFA"/>
    <w:rsid w:val="00A26F7E"/>
    <w:rsid w:val="00A30C5A"/>
    <w:rsid w:val="00A377EA"/>
    <w:rsid w:val="00A525B4"/>
    <w:rsid w:val="00A64537"/>
    <w:rsid w:val="00AE39C9"/>
    <w:rsid w:val="00B03E9B"/>
    <w:rsid w:val="00B15AE3"/>
    <w:rsid w:val="00B6305B"/>
    <w:rsid w:val="00B70004"/>
    <w:rsid w:val="00BB3673"/>
    <w:rsid w:val="00BB614A"/>
    <w:rsid w:val="00BD75E9"/>
    <w:rsid w:val="00BE1B01"/>
    <w:rsid w:val="00C03437"/>
    <w:rsid w:val="00C32361"/>
    <w:rsid w:val="00C32A1B"/>
    <w:rsid w:val="00C33FF4"/>
    <w:rsid w:val="00C8729C"/>
    <w:rsid w:val="00CA23BB"/>
    <w:rsid w:val="00CA75DA"/>
    <w:rsid w:val="00CA79ED"/>
    <w:rsid w:val="00CF5149"/>
    <w:rsid w:val="00CF6063"/>
    <w:rsid w:val="00D01225"/>
    <w:rsid w:val="00D36401"/>
    <w:rsid w:val="00DB001C"/>
    <w:rsid w:val="00E247A5"/>
    <w:rsid w:val="00E636BB"/>
    <w:rsid w:val="00E85CC3"/>
    <w:rsid w:val="00E9120A"/>
    <w:rsid w:val="00EA7ED5"/>
    <w:rsid w:val="00EC1A7D"/>
    <w:rsid w:val="00ED5922"/>
    <w:rsid w:val="00F176B3"/>
    <w:rsid w:val="00F24DC6"/>
    <w:rsid w:val="00F31F0E"/>
    <w:rsid w:val="00F3464B"/>
    <w:rsid w:val="00F62800"/>
    <w:rsid w:val="00F71B8C"/>
    <w:rsid w:val="00F85339"/>
    <w:rsid w:val="00FA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FBE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6C95-CAEC-4346-A455-9EBD2AE9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2025-02-06T03:02:00Z</cp:lastPrinted>
  <dcterms:created xsi:type="dcterms:W3CDTF">2025-02-05T08:08:00Z</dcterms:created>
  <dcterms:modified xsi:type="dcterms:W3CDTF">2025-02-06T03:02:00Z</dcterms:modified>
</cp:coreProperties>
</file>