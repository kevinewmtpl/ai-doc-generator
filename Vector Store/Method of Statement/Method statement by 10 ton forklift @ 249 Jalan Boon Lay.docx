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A5C23" w14:textId="77777777" w:rsidR="000C4EA1" w:rsidRDefault="000C4EA1">
      <w:pPr>
        <w:pStyle w:val="Title"/>
        <w:jc w:val="left"/>
        <w:rPr>
          <w:lang w:eastAsia="zh-CN"/>
        </w:rPr>
      </w:pPr>
    </w:p>
    <w:p w14:paraId="697B75D0" w14:textId="726E07B3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063AA4B" w14:textId="77777777" w:rsidR="00900174" w:rsidRDefault="00900174">
      <w:pPr>
        <w:rPr>
          <w:sz w:val="24"/>
        </w:rPr>
      </w:pPr>
    </w:p>
    <w:p w14:paraId="4A88D124" w14:textId="374CD351" w:rsidR="00FC7A38" w:rsidRDefault="0090017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A5133">
        <w:rPr>
          <w:sz w:val="24"/>
        </w:rPr>
        <w:t>0</w:t>
      </w:r>
      <w:r w:rsidR="005D1BD0">
        <w:rPr>
          <w:sz w:val="24"/>
        </w:rPr>
        <w:t>9</w:t>
      </w:r>
      <w:r w:rsidR="007A5133" w:rsidRPr="007A5133">
        <w:rPr>
          <w:sz w:val="24"/>
          <w:vertAlign w:val="superscript"/>
        </w:rPr>
        <w:t>th</w:t>
      </w:r>
      <w:r w:rsidR="007A5133">
        <w:rPr>
          <w:sz w:val="24"/>
        </w:rPr>
        <w:t xml:space="preserve"> May</w:t>
      </w:r>
      <w:r w:rsidR="00AD0B17">
        <w:rPr>
          <w:sz w:val="24"/>
        </w:rPr>
        <w:t xml:space="preserve"> 2025</w:t>
      </w:r>
    </w:p>
    <w:p w14:paraId="7DCC405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FCE64B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BFB739C" w14:textId="74ACEC5F" w:rsidR="00CC2333" w:rsidRPr="00F83D1F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5D1BD0">
        <w:rPr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 xml:space="preserve"> </w:t>
      </w:r>
      <w:r w:rsidR="00E5231F">
        <w:rPr>
          <w:rFonts w:hint="eastAsia"/>
          <w:sz w:val="24"/>
          <w:lang w:eastAsia="zh-CN"/>
        </w:rPr>
        <w:t xml:space="preserve">case </w:t>
      </w:r>
      <w:r>
        <w:rPr>
          <w:sz w:val="24"/>
          <w:lang w:eastAsia="zh-CN"/>
        </w:rPr>
        <w:t xml:space="preserve">of </w:t>
      </w:r>
      <w:r w:rsidR="007A5133">
        <w:rPr>
          <w:sz w:val="24"/>
          <w:lang w:eastAsia="zh-CN"/>
        </w:rPr>
        <w:t>2</w:t>
      </w:r>
      <w:r>
        <w:rPr>
          <w:sz w:val="24"/>
          <w:lang w:eastAsia="zh-CN"/>
        </w:rPr>
        <w:t xml:space="preserve"> unit</w:t>
      </w:r>
      <w:r w:rsidR="00501A48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machine </w:t>
      </w:r>
      <w:r w:rsidR="00E5231F">
        <w:rPr>
          <w:rFonts w:hint="eastAsia"/>
          <w:sz w:val="24"/>
          <w:lang w:eastAsia="zh-CN"/>
        </w:rPr>
        <w:t xml:space="preserve">from lorry using forklift, </w:t>
      </w:r>
      <w:r w:rsidR="00637AB8">
        <w:rPr>
          <w:sz w:val="24"/>
          <w:lang w:eastAsia="zh-CN"/>
        </w:rPr>
        <w:t xml:space="preserve">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A23DBE">
        <w:rPr>
          <w:rFonts w:hint="eastAsia"/>
          <w:sz w:val="24"/>
          <w:lang w:eastAsia="zh-CN"/>
        </w:rPr>
        <w:t>location</w:t>
      </w:r>
      <w:r w:rsidR="000B0D07">
        <w:rPr>
          <w:sz w:val="24"/>
          <w:lang w:eastAsia="zh-CN"/>
        </w:rPr>
        <w:t xml:space="preserve"> using rollers</w:t>
      </w:r>
      <w:r w:rsidR="00A9159E">
        <w:rPr>
          <w:sz w:val="24"/>
          <w:lang w:eastAsia="zh-CN"/>
        </w:rPr>
        <w:t xml:space="preserve"> </w:t>
      </w:r>
      <w:r w:rsidR="000B0D07">
        <w:rPr>
          <w:sz w:val="24"/>
          <w:lang w:eastAsia="zh-CN"/>
        </w:rPr>
        <w:t xml:space="preserve"> </w:t>
      </w:r>
    </w:p>
    <w:p w14:paraId="088F166B" w14:textId="77777777"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45BCC2D" w14:textId="77777777"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00B4DB3A" w14:textId="4BF58681" w:rsidR="00282A7E" w:rsidRPr="00282A7E" w:rsidRDefault="005D1BD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Hi-Tech 230CL</w:t>
      </w:r>
    </w:p>
    <w:p w14:paraId="3160FB91" w14:textId="0EB8FC19" w:rsidR="00AD0B17" w:rsidRDefault="00AD0B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</w:t>
      </w:r>
      <w:r w:rsidR="00900174">
        <w:rPr>
          <w:bCs/>
          <w:sz w:val="24"/>
          <w:szCs w:val="24"/>
          <w:lang w:eastAsia="zh-CN"/>
        </w:rPr>
        <w:t xml:space="preserve">ase dim: </w:t>
      </w:r>
      <w:r w:rsidR="005D1BD0">
        <w:rPr>
          <w:bCs/>
          <w:sz w:val="24"/>
          <w:szCs w:val="24"/>
          <w:lang w:eastAsia="zh-CN"/>
        </w:rPr>
        <w:t>4880 x 2200 x 2250 mm</w:t>
      </w:r>
    </w:p>
    <w:p w14:paraId="07BBB554" w14:textId="227B0343" w:rsidR="005D1BD0" w:rsidRDefault="005D1B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G/N Wt: 7, 661 kg / 6, 960 kg </w:t>
      </w:r>
    </w:p>
    <w:p w14:paraId="1B1AE91F" w14:textId="77777777" w:rsidR="000C4EA1" w:rsidRDefault="000C4EA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56A4549" w14:textId="60B1ABDB"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58F0ADEA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244CD6E7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2DD329C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</w:p>
    <w:p w14:paraId="6AEB6A94" w14:textId="3C3BE561" w:rsidR="007B2A2C" w:rsidRDefault="005D1B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21/05</w:t>
      </w:r>
      <w:r w:rsidR="000C4EA1">
        <w:rPr>
          <w:bCs/>
          <w:sz w:val="24"/>
          <w:szCs w:val="24"/>
          <w:lang w:eastAsia="zh-CN"/>
        </w:rPr>
        <w:t>/25</w:t>
      </w:r>
    </w:p>
    <w:p w14:paraId="64649CC9" w14:textId="77777777"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2DFAFF4" w14:textId="77777777"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5A6DCA74" w14:textId="77777777"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14:paraId="40FCA16E" w14:textId="77777777"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6C9C8E9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62D6536" w14:textId="77777777" w:rsidR="009C3595" w:rsidRDefault="00A9159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249 Jalan Boon Lay</w:t>
      </w:r>
    </w:p>
    <w:p w14:paraId="4690CF43" w14:textId="60917497" w:rsidR="007E0784" w:rsidRPr="000B14C2" w:rsidRDefault="004E45A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Engineering</w:t>
      </w:r>
      <w:r w:rsidR="00393250">
        <w:rPr>
          <w:bCs/>
          <w:sz w:val="24"/>
          <w:szCs w:val="24"/>
          <w:lang w:eastAsia="zh-CN"/>
        </w:rPr>
        <w:t xml:space="preserve"> </w:t>
      </w:r>
      <w:r w:rsidR="005D1BD0">
        <w:rPr>
          <w:bCs/>
          <w:sz w:val="24"/>
          <w:szCs w:val="24"/>
          <w:lang w:eastAsia="zh-CN"/>
        </w:rPr>
        <w:t xml:space="preserve">Advanced Material Engineering </w:t>
      </w:r>
      <w:r w:rsidR="00393250">
        <w:rPr>
          <w:bCs/>
          <w:sz w:val="24"/>
          <w:szCs w:val="24"/>
          <w:lang w:eastAsia="zh-CN"/>
        </w:rPr>
        <w:t>Pte Ltd</w:t>
      </w:r>
    </w:p>
    <w:p w14:paraId="3C6C26EA" w14:textId="77777777" w:rsidR="00FC7A38" w:rsidRDefault="00FC7A38">
      <w:pPr>
        <w:rPr>
          <w:lang w:eastAsia="zh-CN"/>
        </w:rPr>
      </w:pPr>
    </w:p>
    <w:p w14:paraId="1C1DB63A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AE49308" w14:textId="77E97250" w:rsidR="004E45AD" w:rsidRDefault="005D1B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14:paraId="6DE96A14" w14:textId="15D7A03A" w:rsidR="009F1764" w:rsidRDefault="00A915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D1BD0">
        <w:rPr>
          <w:sz w:val="24"/>
          <w:lang w:eastAsia="zh-CN"/>
        </w:rPr>
        <w:t>10</w:t>
      </w:r>
      <w:r w:rsidR="009B69C5">
        <w:rPr>
          <w:sz w:val="24"/>
          <w:lang w:eastAsia="zh-CN"/>
        </w:rPr>
        <w:t xml:space="preserve"> ton forklift</w:t>
      </w:r>
    </w:p>
    <w:p w14:paraId="2E9768BE" w14:textId="77777777"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019A1506" w14:textId="0C2A8DD7"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jack/crowbar</w:t>
      </w:r>
    </w:p>
    <w:p w14:paraId="0EBFE304" w14:textId="77777777" w:rsidR="005D1BD0" w:rsidRDefault="005D1B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F252C0C" w14:textId="57C72AC0" w:rsidR="007E078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 </w:t>
      </w:r>
    </w:p>
    <w:p w14:paraId="201789ED" w14:textId="77777777"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4E45AD">
        <w:rPr>
          <w:sz w:val="24"/>
          <w:lang w:eastAsia="zh-CN"/>
        </w:rPr>
        <w:t xml:space="preserve">(to lay out for floor protection) </w:t>
      </w:r>
    </w:p>
    <w:p w14:paraId="4213059A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ECAC57D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4073B27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547532FD" w14:textId="77777777"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2F31FC70" w14:textId="77777777" w:rsidR="00E5231F" w:rsidRDefault="00E5231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AE1713" w14:textId="77777777"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0B80B31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14:paraId="3F924818" w14:textId="77777777"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9E48CC5" w14:textId="77777777"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FF9496A" w14:textId="77777777"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9825E46" w14:textId="77777777"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39675329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BEE1A6B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08786280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D6783FF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573F89A7" w14:textId="77777777" w:rsidR="004E45AD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</w:t>
      </w:r>
      <w:r w:rsidR="00900174">
        <w:rPr>
          <w:b w:val="0"/>
          <w:sz w:val="24"/>
          <w:szCs w:val="24"/>
          <w:u w:val="none"/>
          <w:lang w:eastAsia="zh-CN"/>
        </w:rPr>
        <w:t xml:space="preserve"> of lorry loader </w:t>
      </w:r>
      <w:r>
        <w:rPr>
          <w:b w:val="0"/>
          <w:sz w:val="24"/>
          <w:szCs w:val="24"/>
          <w:u w:val="none"/>
          <w:lang w:eastAsia="zh-CN"/>
        </w:rPr>
        <w:t>to site</w:t>
      </w:r>
    </w:p>
    <w:p w14:paraId="18BCAE49" w14:textId="77777777" w:rsidR="00D756EA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501A48">
        <w:rPr>
          <w:b w:val="0"/>
          <w:sz w:val="24"/>
          <w:szCs w:val="24"/>
          <w:u w:val="none"/>
          <w:lang w:eastAsia="zh-CN"/>
        </w:rPr>
        <w:t>10</w:t>
      </w:r>
      <w:r w:rsidR="00637AB8">
        <w:rPr>
          <w:b w:val="0"/>
          <w:sz w:val="24"/>
          <w:szCs w:val="24"/>
          <w:u w:val="none"/>
          <w:lang w:eastAsia="zh-CN"/>
        </w:rPr>
        <w:t xml:space="preserve">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from lorry chassis</w:t>
      </w:r>
    </w:p>
    <w:p w14:paraId="3B90B877" w14:textId="2BC2628D" w:rsidR="00AD14A5" w:rsidRDefault="00D756E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Unload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</w:t>
      </w:r>
      <w:r w:rsidR="00204CDE">
        <w:rPr>
          <w:b w:val="0"/>
          <w:sz w:val="24"/>
          <w:szCs w:val="24"/>
          <w:u w:val="none"/>
          <w:lang w:eastAsia="zh-CN"/>
        </w:rPr>
        <w:t>to the ground</w:t>
      </w:r>
    </w:p>
    <w:p w14:paraId="3A017D2E" w14:textId="77777777" w:rsidR="004E45AD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and put aside</w:t>
      </w:r>
    </w:p>
    <w:p w14:paraId="662C2048" w14:textId="77777777" w:rsidR="00711935" w:rsidRPr="00FA16F6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Loosen all nuts form machine bed  </w:t>
      </w:r>
    </w:p>
    <w:p w14:paraId="45DF4A70" w14:textId="77777777"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14:paraId="22379430" w14:textId="77777777"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14:paraId="493CC5AF" w14:textId="77777777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93500F">
        <w:rPr>
          <w:b w:val="0"/>
          <w:sz w:val="24"/>
          <w:u w:val="none"/>
          <w:lang w:eastAsia="zh-CN"/>
        </w:rPr>
        <w:t>rollers</w:t>
      </w:r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14:paraId="3B78B905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215EC49E" w14:textId="77777777"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>achine from rollers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14:paraId="4BA9A60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4653696E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090089B7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74AFE26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7A97BD32" w14:textId="77777777" w:rsidR="00501A48" w:rsidRDefault="00501A48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A8DA113" w14:textId="5B4B894C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466921F4" w14:textId="77777777"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4A48757E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58D0332C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4647F501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C9768" w14:textId="77777777" w:rsidR="00005EBD" w:rsidRDefault="00005EBD">
      <w:r>
        <w:separator/>
      </w:r>
    </w:p>
  </w:endnote>
  <w:endnote w:type="continuationSeparator" w:id="0">
    <w:p w14:paraId="4C228DC1" w14:textId="77777777" w:rsidR="00005EBD" w:rsidRDefault="00005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5C259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01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01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75C634" w14:textId="77777777" w:rsidR="00005EBD" w:rsidRDefault="00005EBD">
      <w:r>
        <w:separator/>
      </w:r>
    </w:p>
  </w:footnote>
  <w:footnote w:type="continuationSeparator" w:id="0">
    <w:p w14:paraId="4C8974DC" w14:textId="77777777" w:rsidR="00005EBD" w:rsidRDefault="00005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DFC96" w14:textId="2781B706" w:rsidR="00FC7A38" w:rsidRPr="000C4EA1" w:rsidRDefault="001D122C" w:rsidP="000C4EA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AEA98B5" wp14:editId="1E1FD74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4EA1">
      <w:rPr>
        <w:b/>
        <w:color w:val="0000FF"/>
        <w:sz w:val="28"/>
      </w:rPr>
      <w:t xml:space="preserve">           </w:t>
    </w:r>
    <w:r w:rsidR="007A5133">
      <w:rPr>
        <w:b/>
        <w:color w:val="0000FF"/>
        <w:sz w:val="28"/>
      </w:rPr>
      <w:t xml:space="preserve">   </w:t>
    </w:r>
    <w:r w:rsidR="00DE52F9">
      <w:rPr>
        <w:b/>
        <w:color w:val="0000FF"/>
        <w:sz w:val="28"/>
      </w:rPr>
      <w:t>ERIC WONG MACHINERY TRANSPORTATION PTE LTD</w:t>
    </w:r>
  </w:p>
  <w:p w14:paraId="19800041" w14:textId="7F929B16" w:rsidR="00FC7A38" w:rsidRDefault="00FE01FF">
    <w:pPr>
      <w:pStyle w:val="Header"/>
      <w:jc w:val="center"/>
    </w:pPr>
    <w:r>
      <w:t>28 Kranji Loop #05-03</w:t>
    </w:r>
    <w:r w:rsidR="00DE52F9">
      <w:t xml:space="preserve">, </w:t>
    </w:r>
    <w:r>
      <w:t xml:space="preserve">Kranji Green, </w:t>
    </w:r>
    <w:r w:rsidR="00DE52F9">
      <w:t xml:space="preserve">Singapore </w:t>
    </w:r>
    <w:r>
      <w:t>739571</w:t>
    </w:r>
  </w:p>
  <w:p w14:paraId="5E967775" w14:textId="6FA99463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4D71A609" w14:textId="77777777" w:rsidR="00FC7A38" w:rsidRDefault="00DE52F9">
    <w:pPr>
      <w:pStyle w:val="Header"/>
      <w:jc w:val="center"/>
    </w:pPr>
    <w:r>
      <w:t>GST Reg No. : M2-8923804 – 2</w:t>
    </w:r>
  </w:p>
  <w:p w14:paraId="1BFB7BA4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9C30A4A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174875">
    <w:abstractNumId w:val="2"/>
  </w:num>
  <w:num w:numId="2" w16cid:durableId="1879850904">
    <w:abstractNumId w:val="4"/>
  </w:num>
  <w:num w:numId="3" w16cid:durableId="475033230">
    <w:abstractNumId w:val="0"/>
  </w:num>
  <w:num w:numId="4" w16cid:durableId="1944146225">
    <w:abstractNumId w:val="9"/>
  </w:num>
  <w:num w:numId="5" w16cid:durableId="219218509">
    <w:abstractNumId w:val="5"/>
  </w:num>
  <w:num w:numId="6" w16cid:durableId="918829985">
    <w:abstractNumId w:val="6"/>
  </w:num>
  <w:num w:numId="7" w16cid:durableId="426851921">
    <w:abstractNumId w:val="3"/>
  </w:num>
  <w:num w:numId="8" w16cid:durableId="849291418">
    <w:abstractNumId w:val="7"/>
  </w:num>
  <w:num w:numId="9" w16cid:durableId="1730230643">
    <w:abstractNumId w:val="1"/>
  </w:num>
  <w:num w:numId="10" w16cid:durableId="748308158">
    <w:abstractNumId w:val="8"/>
  </w:num>
  <w:num w:numId="11" w16cid:durableId="26912019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05EBD"/>
    <w:rsid w:val="0001590F"/>
    <w:rsid w:val="00040D1C"/>
    <w:rsid w:val="00083B53"/>
    <w:rsid w:val="000A03E7"/>
    <w:rsid w:val="000A7092"/>
    <w:rsid w:val="000B0D07"/>
    <w:rsid w:val="000B14C2"/>
    <w:rsid w:val="000C4EA1"/>
    <w:rsid w:val="000E48B7"/>
    <w:rsid w:val="00117BEB"/>
    <w:rsid w:val="00147418"/>
    <w:rsid w:val="001603BC"/>
    <w:rsid w:val="001614A1"/>
    <w:rsid w:val="00171BEE"/>
    <w:rsid w:val="0018220D"/>
    <w:rsid w:val="00182314"/>
    <w:rsid w:val="00192349"/>
    <w:rsid w:val="001A411E"/>
    <w:rsid w:val="001A79AD"/>
    <w:rsid w:val="001D122C"/>
    <w:rsid w:val="001F45D6"/>
    <w:rsid w:val="00204CDE"/>
    <w:rsid w:val="0020540F"/>
    <w:rsid w:val="002246A3"/>
    <w:rsid w:val="0025419E"/>
    <w:rsid w:val="00260421"/>
    <w:rsid w:val="002665A0"/>
    <w:rsid w:val="00282A7E"/>
    <w:rsid w:val="00292C1C"/>
    <w:rsid w:val="00297257"/>
    <w:rsid w:val="002E5BAE"/>
    <w:rsid w:val="0036464C"/>
    <w:rsid w:val="00372A1A"/>
    <w:rsid w:val="00387587"/>
    <w:rsid w:val="0039107A"/>
    <w:rsid w:val="00391A33"/>
    <w:rsid w:val="00393250"/>
    <w:rsid w:val="004021A7"/>
    <w:rsid w:val="00430975"/>
    <w:rsid w:val="00446E52"/>
    <w:rsid w:val="0045403D"/>
    <w:rsid w:val="00473137"/>
    <w:rsid w:val="00490BC3"/>
    <w:rsid w:val="004E45AD"/>
    <w:rsid w:val="004E645C"/>
    <w:rsid w:val="00501A48"/>
    <w:rsid w:val="00516B90"/>
    <w:rsid w:val="0052333A"/>
    <w:rsid w:val="00542CC5"/>
    <w:rsid w:val="00575B76"/>
    <w:rsid w:val="005939F8"/>
    <w:rsid w:val="005A2F6A"/>
    <w:rsid w:val="005D1BD0"/>
    <w:rsid w:val="005E3EC3"/>
    <w:rsid w:val="00625B41"/>
    <w:rsid w:val="00630233"/>
    <w:rsid w:val="006344B2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55DF8"/>
    <w:rsid w:val="00763FA8"/>
    <w:rsid w:val="007A5133"/>
    <w:rsid w:val="007A5D4B"/>
    <w:rsid w:val="007B2A2C"/>
    <w:rsid w:val="007E0784"/>
    <w:rsid w:val="007E6F9D"/>
    <w:rsid w:val="00804BF2"/>
    <w:rsid w:val="008248D1"/>
    <w:rsid w:val="00853AD2"/>
    <w:rsid w:val="008814A0"/>
    <w:rsid w:val="008937B8"/>
    <w:rsid w:val="008F7E9B"/>
    <w:rsid w:val="00900174"/>
    <w:rsid w:val="00931047"/>
    <w:rsid w:val="0093500F"/>
    <w:rsid w:val="00940648"/>
    <w:rsid w:val="00976D96"/>
    <w:rsid w:val="009B0018"/>
    <w:rsid w:val="009B421A"/>
    <w:rsid w:val="009B64F4"/>
    <w:rsid w:val="009B69C5"/>
    <w:rsid w:val="009C3595"/>
    <w:rsid w:val="009D0021"/>
    <w:rsid w:val="009F1764"/>
    <w:rsid w:val="00A23DBE"/>
    <w:rsid w:val="00A5562D"/>
    <w:rsid w:val="00A6704E"/>
    <w:rsid w:val="00A72C6E"/>
    <w:rsid w:val="00A85900"/>
    <w:rsid w:val="00A9159E"/>
    <w:rsid w:val="00AA1C20"/>
    <w:rsid w:val="00AB578D"/>
    <w:rsid w:val="00AB5AF9"/>
    <w:rsid w:val="00AC385A"/>
    <w:rsid w:val="00AD0B17"/>
    <w:rsid w:val="00AD14A5"/>
    <w:rsid w:val="00AF5C78"/>
    <w:rsid w:val="00B014B7"/>
    <w:rsid w:val="00B039B2"/>
    <w:rsid w:val="00B36E1D"/>
    <w:rsid w:val="00B51A74"/>
    <w:rsid w:val="00B62E7E"/>
    <w:rsid w:val="00B776A5"/>
    <w:rsid w:val="00BD2D10"/>
    <w:rsid w:val="00BE0949"/>
    <w:rsid w:val="00BE1224"/>
    <w:rsid w:val="00C236CF"/>
    <w:rsid w:val="00C2416E"/>
    <w:rsid w:val="00C624BB"/>
    <w:rsid w:val="00C84C45"/>
    <w:rsid w:val="00CA1D71"/>
    <w:rsid w:val="00CC2333"/>
    <w:rsid w:val="00CD01C9"/>
    <w:rsid w:val="00CD4E44"/>
    <w:rsid w:val="00CE3794"/>
    <w:rsid w:val="00D63E8A"/>
    <w:rsid w:val="00D756EA"/>
    <w:rsid w:val="00D95D0B"/>
    <w:rsid w:val="00DA0070"/>
    <w:rsid w:val="00DA0349"/>
    <w:rsid w:val="00DA3154"/>
    <w:rsid w:val="00DD3399"/>
    <w:rsid w:val="00DD6A1A"/>
    <w:rsid w:val="00DE52F9"/>
    <w:rsid w:val="00DF1013"/>
    <w:rsid w:val="00DF421F"/>
    <w:rsid w:val="00E14CAC"/>
    <w:rsid w:val="00E30442"/>
    <w:rsid w:val="00E33CE7"/>
    <w:rsid w:val="00E35857"/>
    <w:rsid w:val="00E40E90"/>
    <w:rsid w:val="00E5231F"/>
    <w:rsid w:val="00E83F11"/>
    <w:rsid w:val="00EC18FD"/>
    <w:rsid w:val="00ED0A49"/>
    <w:rsid w:val="00EE334C"/>
    <w:rsid w:val="00F147AF"/>
    <w:rsid w:val="00F358F0"/>
    <w:rsid w:val="00F83D1F"/>
    <w:rsid w:val="00FA12A2"/>
    <w:rsid w:val="00FA16F6"/>
    <w:rsid w:val="00FC7A38"/>
    <w:rsid w:val="00FD0AC7"/>
    <w:rsid w:val="00FE01FF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50FCC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6DEC3-C63F-49B4-9E9F-31B90CF77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4</cp:revision>
  <cp:lastPrinted>2023-09-14T05:07:00Z</cp:lastPrinted>
  <dcterms:created xsi:type="dcterms:W3CDTF">2025-05-09T05:29:00Z</dcterms:created>
  <dcterms:modified xsi:type="dcterms:W3CDTF">2025-05-09T05:32:00Z</dcterms:modified>
</cp:coreProperties>
</file>