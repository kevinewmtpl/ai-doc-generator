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DD3AD4">
      <w:pPr>
        <w:rPr>
          <w:sz w:val="24"/>
          <w:lang w:eastAsia="zh-CN"/>
        </w:rPr>
      </w:pPr>
      <w:r>
        <w:rPr>
          <w:sz w:val="24"/>
        </w:rPr>
        <w:t>Date: 08</w:t>
      </w:r>
      <w:r w:rsidR="00DA10DB" w:rsidRPr="00DA10DB">
        <w:rPr>
          <w:sz w:val="24"/>
          <w:vertAlign w:val="superscript"/>
        </w:rPr>
        <w:t>th</w:t>
      </w:r>
      <w:r w:rsidR="00DA10DB">
        <w:rPr>
          <w:sz w:val="24"/>
        </w:rPr>
        <w:t xml:space="preserve"> Nov</w:t>
      </w:r>
      <w:r w:rsidR="00021133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A10DB">
        <w:rPr>
          <w:sz w:val="24"/>
          <w:lang w:eastAsia="zh-CN"/>
        </w:rPr>
        <w:t xml:space="preserve">unload </w:t>
      </w:r>
      <w:r w:rsidR="001F1798">
        <w:rPr>
          <w:sz w:val="24"/>
          <w:lang w:eastAsia="zh-CN"/>
        </w:rPr>
        <w:t xml:space="preserve">2 unit </w:t>
      </w:r>
      <w:r w:rsidR="00DA10DB">
        <w:rPr>
          <w:sz w:val="24"/>
          <w:lang w:eastAsia="zh-CN"/>
        </w:rPr>
        <w:t>machine</w:t>
      </w:r>
      <w:r w:rsidR="00901043">
        <w:rPr>
          <w:sz w:val="24"/>
          <w:lang w:eastAsia="zh-CN"/>
        </w:rPr>
        <w:t xml:space="preserve"> and 1 unit r</w:t>
      </w:r>
      <w:r w:rsidR="00DA10DB">
        <w:rPr>
          <w:sz w:val="24"/>
          <w:lang w:eastAsia="zh-CN"/>
        </w:rPr>
        <w:t>obot arm from 2</w:t>
      </w:r>
      <w:r w:rsidR="001F1798">
        <w:rPr>
          <w:sz w:val="24"/>
          <w:lang w:eastAsia="zh-CN"/>
        </w:rPr>
        <w:t xml:space="preserve"> x 40ft HQ contain</w:t>
      </w:r>
      <w:r w:rsidR="00080A28">
        <w:rPr>
          <w:sz w:val="24"/>
          <w:lang w:eastAsia="zh-CN"/>
        </w:rPr>
        <w:t xml:space="preserve">er using lorry loader, </w:t>
      </w:r>
      <w:r w:rsidR="001F1798">
        <w:rPr>
          <w:sz w:val="24"/>
          <w:lang w:eastAsia="zh-CN"/>
        </w:rPr>
        <w:t xml:space="preserve">shift and position to </w:t>
      </w:r>
      <w:r w:rsidR="00080A28">
        <w:rPr>
          <w:sz w:val="24"/>
          <w:lang w:eastAsia="zh-CN"/>
        </w:rPr>
        <w:t xml:space="preserve">the </w:t>
      </w:r>
      <w:r w:rsidR="001F1798">
        <w:rPr>
          <w:sz w:val="24"/>
          <w:lang w:eastAsia="zh-CN"/>
        </w:rPr>
        <w:t xml:space="preserve">designated location </w:t>
      </w:r>
      <w:r w:rsidR="00080A28">
        <w:rPr>
          <w:sz w:val="24"/>
          <w:lang w:eastAsia="zh-CN"/>
        </w:rPr>
        <w:t xml:space="preserve">at ground floor </w:t>
      </w:r>
      <w:r w:rsidR="001F1798">
        <w:rPr>
          <w:sz w:val="24"/>
          <w:lang w:eastAsia="zh-CN"/>
        </w:rPr>
        <w:t xml:space="preserve">using rollers </w:t>
      </w:r>
      <w:r w:rsidR="00D31BCD">
        <w:rPr>
          <w:sz w:val="24"/>
          <w:lang w:eastAsia="zh-CN"/>
        </w:rPr>
        <w:t xml:space="preserve"> </w:t>
      </w:r>
    </w:p>
    <w:p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A10DB" w:rsidRDefault="00DA10D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2 unit Goodway GS-3600L </w:t>
      </w:r>
    </w:p>
    <w:p w:rsidR="00DA10DB" w:rsidRDefault="00DA10D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442 x 220 x 226 cm each </w:t>
      </w:r>
    </w:p>
    <w:p w:rsidR="001F1798" w:rsidRDefault="00DA10D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8, 000 kg each   </w:t>
      </w:r>
    </w:p>
    <w:p w:rsidR="00901043" w:rsidRDefault="009010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901043" w:rsidRDefault="009010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robot arm </w:t>
      </w:r>
    </w:p>
    <w:p w:rsidR="00901043" w:rsidRDefault="009010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1, 200 kg </w:t>
      </w:r>
      <w:bookmarkStart w:id="0" w:name="_GoBack"/>
      <w:bookmarkEnd w:id="0"/>
    </w:p>
    <w:p w:rsidR="001F1798" w:rsidRPr="00837F27" w:rsidRDefault="001F17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B0E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DA10DB">
        <w:rPr>
          <w:sz w:val="24"/>
          <w:lang w:eastAsia="zh-CN"/>
        </w:rPr>
        <w:t>/11/24</w:t>
      </w:r>
      <w:r>
        <w:rPr>
          <w:sz w:val="24"/>
          <w:lang w:eastAsia="zh-CN"/>
        </w:rPr>
        <w:t xml:space="preserve"> (Tues</w:t>
      </w:r>
      <w:r w:rsidR="00901043">
        <w:rPr>
          <w:sz w:val="24"/>
          <w:lang w:eastAsia="zh-CN"/>
        </w:rPr>
        <w:t>day)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:rsidR="00D31BCD" w:rsidRPr="007D6AC7" w:rsidRDefault="001F1798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</w:t>
      </w:r>
      <w:r w:rsidR="00DD3AD4">
        <w:rPr>
          <w:sz w:val="24"/>
          <w:szCs w:val="24"/>
          <w:lang w:eastAsia="zh-CN"/>
        </w:rPr>
        <w:t xml:space="preserve">Engineering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F1798" w:rsidRDefault="001F17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A10DB">
        <w:rPr>
          <w:sz w:val="24"/>
          <w:lang w:eastAsia="zh-CN"/>
        </w:rPr>
        <w:t>-2</w:t>
      </w:r>
      <w:r w:rsidR="00603994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>lorry loader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9610F3">
        <w:rPr>
          <w:sz w:val="24"/>
          <w:lang w:eastAsia="zh-CN"/>
        </w:rPr>
        <w:t>/webbing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901043" w:rsidRDefault="009010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D31BCD" w:rsidRDefault="009010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A10DB">
        <w:rPr>
          <w:sz w:val="24"/>
          <w:lang w:eastAsia="zh-CN"/>
        </w:rPr>
        <w:t>allet truck</w:t>
      </w:r>
    </w:p>
    <w:p w:rsidR="00DA10DB" w:rsidRDefault="00DA10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DA10DB" w:rsidRDefault="009010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901043" w:rsidRDefault="009010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:rsidR="00684C71" w:rsidRPr="0090104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901043" w:rsidRDefault="0090104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01043" w:rsidRDefault="006325EB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  <w:r w:rsidR="001F1798">
        <w:rPr>
          <w:sz w:val="24"/>
          <w:lang w:eastAsia="zh-CN"/>
        </w:rPr>
        <w:t xml:space="preserve"> </w:t>
      </w:r>
    </w:p>
    <w:p w:rsidR="009D0FBE" w:rsidRDefault="00901043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back to back with container </w:t>
      </w:r>
    </w:p>
    <w:p w:rsidR="00CE2ACA" w:rsidRPr="009E515A" w:rsidRDefault="001F1798" w:rsidP="009E51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case from container and load onto lorry chassis </w:t>
      </w:r>
    </w:p>
    <w:p w:rsidR="009E515A" w:rsidRDefault="009E515A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AC7E7A" w:rsidRPr="00983496">
        <w:rPr>
          <w:sz w:val="24"/>
          <w:lang w:eastAsia="zh-CN"/>
        </w:rPr>
        <w:t>ttached required lifting gears onto crane hook</w:t>
      </w:r>
    </w:p>
    <w:p w:rsidR="00AC7E7A" w:rsidRPr="00983496" w:rsidRDefault="009E515A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C7E7A" w:rsidRPr="00983496">
        <w:rPr>
          <w:sz w:val="24"/>
          <w:lang w:eastAsia="zh-CN"/>
        </w:rPr>
        <w:t>ecured to rigging point of machine to be lifted</w:t>
      </w:r>
    </w:p>
    <w:p w:rsidR="002659F9" w:rsidRPr="00CE2ACA" w:rsidRDefault="00CE2ACA" w:rsidP="00CE2A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F7FE2" w:rsidRPr="00CE2ACA">
        <w:rPr>
          <w:sz w:val="24"/>
          <w:lang w:eastAsia="zh-CN"/>
        </w:rPr>
        <w:t>and</w:t>
      </w:r>
      <w:r w:rsidR="002659F9" w:rsidRPr="00CE2ACA">
        <w:rPr>
          <w:sz w:val="24"/>
          <w:lang w:eastAsia="zh-CN"/>
        </w:rPr>
        <w:t xml:space="preserve"> detach machine from base</w:t>
      </w:r>
      <w:r w:rsidR="001F7FE2" w:rsidRPr="00CE2ACA">
        <w:rPr>
          <w:sz w:val="24"/>
          <w:lang w:eastAsia="zh-CN"/>
        </w:rPr>
        <w:t xml:space="preserve"> </w:t>
      </w:r>
    </w:p>
    <w:p w:rsidR="006325EB" w:rsidRDefault="002659F9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F7FE2">
        <w:rPr>
          <w:sz w:val="24"/>
          <w:lang w:eastAsia="zh-CN"/>
        </w:rPr>
        <w:t>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8103FE">
        <w:rPr>
          <w:sz w:val="24"/>
          <w:lang w:eastAsia="zh-CN"/>
        </w:rPr>
        <w:t xml:space="preserve">   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81336E" w:rsidRPr="001F7FE2">
        <w:rPr>
          <w:sz w:val="24"/>
          <w:lang w:eastAsia="zh-CN"/>
        </w:rPr>
        <w:t>rollers</w:t>
      </w:r>
      <w:r w:rsidR="00CE2ACA">
        <w:rPr>
          <w:sz w:val="24"/>
          <w:lang w:eastAsia="zh-CN"/>
        </w:rPr>
        <w:t xml:space="preserve"> under machine bed</w:t>
      </w:r>
      <w:r w:rsidRPr="001F7FE2">
        <w:rPr>
          <w:sz w:val="24"/>
          <w:lang w:eastAsia="zh-CN"/>
        </w:rPr>
        <w:t xml:space="preserve">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CE2ACA" w:rsidRPr="00983496" w:rsidRDefault="00CE2AC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E515A" w:rsidRDefault="009E515A" w:rsidP="009E515A">
      <w:pPr>
        <w:ind w:left="720"/>
        <w:rPr>
          <w:sz w:val="24"/>
          <w:szCs w:val="24"/>
          <w:lang w:eastAsia="zh-CN"/>
        </w:rPr>
      </w:pPr>
    </w:p>
    <w:p w:rsidR="00684C71" w:rsidRDefault="009E515A" w:rsidP="007D6AC7">
      <w:pPr>
        <w:rPr>
          <w:sz w:val="24"/>
        </w:rPr>
      </w:pPr>
      <w:r>
        <w:rPr>
          <w:sz w:val="24"/>
          <w:szCs w:val="24"/>
          <w:lang w:eastAsia="zh-CN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901043">
        <w:rPr>
          <w:sz w:val="24"/>
        </w:rPr>
        <w:t xml:space="preserve">Kevin Wong / </w:t>
      </w:r>
      <w:r>
        <w:rPr>
          <w:sz w:val="24"/>
        </w:rPr>
        <w:t>Zailani</w:t>
      </w:r>
    </w:p>
    <w:p w:rsidR="00CE2ACA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CE2ACA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84F" w:rsidRDefault="0039784F">
      <w:r>
        <w:separator/>
      </w:r>
    </w:p>
  </w:endnote>
  <w:endnote w:type="continuationSeparator" w:id="0">
    <w:p w:rsidR="0039784F" w:rsidRDefault="00397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64D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64D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84F" w:rsidRDefault="0039784F">
      <w:r>
        <w:separator/>
      </w:r>
    </w:p>
  </w:footnote>
  <w:footnote w:type="continuationSeparator" w:id="0">
    <w:p w:rsidR="0039784F" w:rsidRDefault="003978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9784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901043">
    <w:pPr>
      <w:pStyle w:val="Header"/>
      <w:jc w:val="center"/>
    </w:pPr>
    <w:r>
      <w:t>28 Kranji Loop #05-03, Kranji Green, Singapore 739571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901043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9784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21133"/>
    <w:rsid w:val="000343CD"/>
    <w:rsid w:val="00057FF4"/>
    <w:rsid w:val="000725DC"/>
    <w:rsid w:val="000801A2"/>
    <w:rsid w:val="00080A28"/>
    <w:rsid w:val="00090AFE"/>
    <w:rsid w:val="000C31C4"/>
    <w:rsid w:val="000C4536"/>
    <w:rsid w:val="000C6E3E"/>
    <w:rsid w:val="000D1431"/>
    <w:rsid w:val="000F2D87"/>
    <w:rsid w:val="0011723C"/>
    <w:rsid w:val="00121E78"/>
    <w:rsid w:val="001B4DB4"/>
    <w:rsid w:val="001C67C6"/>
    <w:rsid w:val="001C782A"/>
    <w:rsid w:val="001D43A7"/>
    <w:rsid w:val="001F0B67"/>
    <w:rsid w:val="001F1798"/>
    <w:rsid w:val="001F7FE2"/>
    <w:rsid w:val="00205704"/>
    <w:rsid w:val="00210EF7"/>
    <w:rsid w:val="002235D4"/>
    <w:rsid w:val="00242B62"/>
    <w:rsid w:val="002639DB"/>
    <w:rsid w:val="002659F9"/>
    <w:rsid w:val="002D3928"/>
    <w:rsid w:val="002E7DF1"/>
    <w:rsid w:val="00352C91"/>
    <w:rsid w:val="00364D57"/>
    <w:rsid w:val="0039784F"/>
    <w:rsid w:val="003A38CC"/>
    <w:rsid w:val="003C5C9D"/>
    <w:rsid w:val="003D017C"/>
    <w:rsid w:val="00404EF6"/>
    <w:rsid w:val="00410512"/>
    <w:rsid w:val="004135BC"/>
    <w:rsid w:val="0041482A"/>
    <w:rsid w:val="00430E18"/>
    <w:rsid w:val="00432C64"/>
    <w:rsid w:val="004338FC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C7257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B6525"/>
    <w:rsid w:val="006F37C2"/>
    <w:rsid w:val="00707B09"/>
    <w:rsid w:val="007130E5"/>
    <w:rsid w:val="0073581F"/>
    <w:rsid w:val="00763517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80467"/>
    <w:rsid w:val="00885445"/>
    <w:rsid w:val="008E3BAF"/>
    <w:rsid w:val="008F1C49"/>
    <w:rsid w:val="00901043"/>
    <w:rsid w:val="009610F3"/>
    <w:rsid w:val="00983496"/>
    <w:rsid w:val="009A0AFA"/>
    <w:rsid w:val="009B0E84"/>
    <w:rsid w:val="009B5AD9"/>
    <w:rsid w:val="009D0FBE"/>
    <w:rsid w:val="009E515A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74B64"/>
    <w:rsid w:val="00A85834"/>
    <w:rsid w:val="00AC7E7A"/>
    <w:rsid w:val="00AF5391"/>
    <w:rsid w:val="00B06DAD"/>
    <w:rsid w:val="00B27FFB"/>
    <w:rsid w:val="00B45C00"/>
    <w:rsid w:val="00B7240B"/>
    <w:rsid w:val="00B85865"/>
    <w:rsid w:val="00BC5A20"/>
    <w:rsid w:val="00BF67C0"/>
    <w:rsid w:val="00CE2ACA"/>
    <w:rsid w:val="00D1424C"/>
    <w:rsid w:val="00D31BCD"/>
    <w:rsid w:val="00D35E8E"/>
    <w:rsid w:val="00D412BF"/>
    <w:rsid w:val="00D54FB8"/>
    <w:rsid w:val="00D55394"/>
    <w:rsid w:val="00D92446"/>
    <w:rsid w:val="00D9328F"/>
    <w:rsid w:val="00DA10DB"/>
    <w:rsid w:val="00DD3AD4"/>
    <w:rsid w:val="00DD7730"/>
    <w:rsid w:val="00DF6761"/>
    <w:rsid w:val="00E273BB"/>
    <w:rsid w:val="00E32A82"/>
    <w:rsid w:val="00E37C0A"/>
    <w:rsid w:val="00E615DC"/>
    <w:rsid w:val="00E83FCD"/>
    <w:rsid w:val="00E9120A"/>
    <w:rsid w:val="00ED6CD0"/>
    <w:rsid w:val="00EE22A6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123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24</cp:revision>
  <cp:lastPrinted>2024-11-13T01:31:00Z</cp:lastPrinted>
  <dcterms:created xsi:type="dcterms:W3CDTF">2024-11-05T07:55:00Z</dcterms:created>
  <dcterms:modified xsi:type="dcterms:W3CDTF">2024-11-13T01:31:00Z</dcterms:modified>
</cp:coreProperties>
</file>