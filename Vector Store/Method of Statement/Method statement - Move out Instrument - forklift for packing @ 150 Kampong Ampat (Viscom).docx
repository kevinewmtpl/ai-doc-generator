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232002">
      <w:pPr>
        <w:rPr>
          <w:sz w:val="24"/>
          <w:lang w:eastAsia="zh-CN"/>
        </w:rPr>
      </w:pPr>
      <w:r>
        <w:rPr>
          <w:sz w:val="24"/>
        </w:rPr>
        <w:t>Date: 11</w:t>
      </w:r>
      <w:r w:rsidRPr="00232002">
        <w:rPr>
          <w:sz w:val="24"/>
          <w:vertAlign w:val="superscript"/>
        </w:rPr>
        <w:t>th</w:t>
      </w:r>
      <w:r>
        <w:rPr>
          <w:sz w:val="24"/>
        </w:rPr>
        <w:t xml:space="preserve"> Aug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0A75" w:rsidRPr="0023200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074A43">
        <w:rPr>
          <w:sz w:val="24"/>
          <w:lang w:eastAsia="zh-CN"/>
        </w:rPr>
        <w:t>machine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to fork up </w:t>
      </w:r>
      <w:r w:rsidR="00F62A9A">
        <w:rPr>
          <w:sz w:val="24"/>
          <w:lang w:eastAsia="zh-CN"/>
        </w:rPr>
        <w:t xml:space="preserve">onto wooden </w:t>
      </w:r>
      <w:r w:rsidR="00232002">
        <w:rPr>
          <w:sz w:val="24"/>
          <w:lang w:eastAsia="zh-CN"/>
        </w:rPr>
        <w:t>for packing</w:t>
      </w:r>
      <w:r w:rsidR="00074A43">
        <w:rPr>
          <w:sz w:val="24"/>
          <w:lang w:eastAsia="zh-CN"/>
        </w:rPr>
        <w:t xml:space="preserve">, </w:t>
      </w:r>
      <w:r w:rsidR="00F62A9A">
        <w:rPr>
          <w:sz w:val="24"/>
          <w:lang w:eastAsia="zh-CN"/>
        </w:rPr>
        <w:t>after packing</w:t>
      </w:r>
      <w:r w:rsidR="00074A43">
        <w:rPr>
          <w:sz w:val="24"/>
          <w:lang w:eastAsia="zh-CN"/>
        </w:rPr>
        <w:t xml:space="preserve">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232002">
        <w:rPr>
          <w:sz w:val="24"/>
          <w:lang w:eastAsia="zh-CN"/>
        </w:rPr>
        <w:t xml:space="preserve">nto lorry chassis and deliver to Eric Wong warehouse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3200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 per required schedule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7921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As per required schedule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232002" w:rsidP="003C5B60">
      <w:pPr>
        <w:pStyle w:val="Heading4"/>
      </w:pPr>
      <w:r>
        <w:t>150 Kampong Ampat #01-02</w:t>
      </w:r>
    </w:p>
    <w:p w:rsidR="00515133" w:rsidRPr="003C5B60" w:rsidRDefault="00232002" w:rsidP="003C5B60">
      <w:pPr>
        <w:pStyle w:val="Heading4"/>
      </w:pPr>
      <w:r>
        <w:t xml:space="preserve">Viscom Machine Vision Pte Ltd </w:t>
      </w:r>
      <w:r w:rsidR="00F30A75">
        <w:t xml:space="preserve">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32002">
        <w:rPr>
          <w:sz w:val="24"/>
          <w:lang w:eastAsia="zh-CN"/>
        </w:rPr>
        <w:t>4.5ton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A523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 plate</w:t>
      </w:r>
      <w:r w:rsidR="00B9577D">
        <w:rPr>
          <w:sz w:val="24"/>
          <w:lang w:eastAsia="zh-CN"/>
        </w:rPr>
        <w:t xml:space="preserve">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32002" w:rsidRDefault="0023200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A523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2C2661">
        <w:rPr>
          <w:sz w:val="24"/>
          <w:lang w:eastAsia="zh-CN"/>
        </w:rPr>
        <w:t>own forklift from lorry chassis</w:t>
      </w:r>
    </w:p>
    <w:p w:rsidR="002C2661" w:rsidRDefault="002C266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A523C6">
        <w:rPr>
          <w:sz w:val="24"/>
          <w:lang w:eastAsia="zh-CN"/>
        </w:rPr>
        <w:t>PVC plate</w:t>
      </w:r>
      <w:r>
        <w:rPr>
          <w:sz w:val="24"/>
          <w:lang w:eastAsia="zh-CN"/>
        </w:rPr>
        <w:t xml:space="preserve"> for floor protection </w:t>
      </w:r>
    </w:p>
    <w:p w:rsidR="00695315" w:rsidRPr="00074A43" w:rsidRDefault="00A523C6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</w:t>
      </w:r>
      <w:r w:rsidR="00F955E2">
        <w:rPr>
          <w:sz w:val="24"/>
          <w:lang w:eastAsia="zh-CN"/>
        </w:rPr>
        <w:t>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factory premise</w:t>
      </w:r>
      <w:bookmarkStart w:id="0" w:name="_GoBack"/>
      <w:bookmarkEnd w:id="0"/>
      <w:r w:rsidR="00990ADC">
        <w:rPr>
          <w:sz w:val="24"/>
          <w:lang w:eastAsia="zh-CN"/>
        </w:rPr>
        <w:t xml:space="preserve"> to loading area</w:t>
      </w:r>
    </w:p>
    <w:p w:rsidR="00F955E2" w:rsidRPr="00074A43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C54E49">
        <w:rPr>
          <w:sz w:val="24"/>
          <w:lang w:eastAsia="zh-CN"/>
        </w:rPr>
        <w:t>t to fork up and load machine</w:t>
      </w:r>
      <w:r w:rsidR="006F467A">
        <w:rPr>
          <w:sz w:val="24"/>
          <w:lang w:eastAsia="zh-CN"/>
        </w:rPr>
        <w:t xml:space="preserve"> </w:t>
      </w:r>
      <w:r w:rsidR="00F955E2">
        <w:rPr>
          <w:sz w:val="24"/>
          <w:lang w:eastAsia="zh-CN"/>
        </w:rPr>
        <w:t>onto wooden base</w:t>
      </w:r>
      <w:r w:rsidR="008062D2">
        <w:rPr>
          <w:sz w:val="24"/>
          <w:lang w:eastAsia="zh-CN"/>
        </w:rPr>
        <w:t xml:space="preserve"> for packing</w:t>
      </w:r>
    </w:p>
    <w:p w:rsidR="00A909CF" w:rsidRDefault="00F62A9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990ADC">
        <w:rPr>
          <w:sz w:val="24"/>
          <w:lang w:eastAsia="zh-CN"/>
        </w:rPr>
        <w:t xml:space="preserve">, load </w:t>
      </w:r>
      <w:r w:rsidR="00B9577D">
        <w:rPr>
          <w:sz w:val="24"/>
          <w:lang w:eastAsia="zh-CN"/>
        </w:rPr>
        <w:t xml:space="preserve">up </w:t>
      </w:r>
      <w:r w:rsidR="00990ADC">
        <w:rPr>
          <w:sz w:val="24"/>
          <w:lang w:eastAsia="zh-CN"/>
        </w:rPr>
        <w:t>case onto lorry chassis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232002">
        <w:rPr>
          <w:sz w:val="24"/>
          <w:lang w:eastAsia="zh-CN"/>
        </w:rPr>
        <w:t xml:space="preserve"> to Eric Wong warehouse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3200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33F8" w:rsidRDefault="00FF33F8">
      <w:r>
        <w:separator/>
      </w:r>
    </w:p>
  </w:endnote>
  <w:endnote w:type="continuationSeparator" w:id="0">
    <w:p w:rsidR="00FF33F8" w:rsidRDefault="00FF3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23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23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33F8" w:rsidRDefault="00FF33F8">
      <w:r>
        <w:separator/>
      </w:r>
    </w:p>
  </w:footnote>
  <w:footnote w:type="continuationSeparator" w:id="0">
    <w:p w:rsidR="00FF33F8" w:rsidRDefault="00FF33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F33F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F33F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95201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232002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9212D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2540E"/>
    <w:rsid w:val="00A25834"/>
    <w:rsid w:val="00A523C6"/>
    <w:rsid w:val="00A73EA0"/>
    <w:rsid w:val="00A909CF"/>
    <w:rsid w:val="00AA67DA"/>
    <w:rsid w:val="00B01373"/>
    <w:rsid w:val="00B06871"/>
    <w:rsid w:val="00B16B6D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4E49"/>
    <w:rsid w:val="00C5606B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75B1F"/>
    <w:rsid w:val="00F9383F"/>
    <w:rsid w:val="00F955E2"/>
    <w:rsid w:val="00FB6E6F"/>
    <w:rsid w:val="00FD2099"/>
    <w:rsid w:val="00FF33F8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CCBA8-3FA8-492E-82E6-CF98ED24D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2023-08-11T03:28:00Z</cp:lastPrinted>
  <dcterms:created xsi:type="dcterms:W3CDTF">2023-08-11T03:20:00Z</dcterms:created>
  <dcterms:modified xsi:type="dcterms:W3CDTF">2023-08-11T05:15:00Z</dcterms:modified>
</cp:coreProperties>
</file>