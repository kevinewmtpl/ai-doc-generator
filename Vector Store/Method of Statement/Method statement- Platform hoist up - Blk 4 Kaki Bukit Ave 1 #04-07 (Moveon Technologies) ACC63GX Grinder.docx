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6C69A8">
      <w:pPr>
        <w:rPr>
          <w:sz w:val="24"/>
          <w:lang w:eastAsia="zh-CN"/>
        </w:rPr>
      </w:pPr>
      <w:r>
        <w:rPr>
          <w:sz w:val="24"/>
        </w:rPr>
        <w:t>Date: 16</w:t>
      </w:r>
      <w:r w:rsidR="00910D52" w:rsidRPr="00910D52">
        <w:rPr>
          <w:sz w:val="24"/>
          <w:vertAlign w:val="superscript"/>
        </w:rPr>
        <w:t>th</w:t>
      </w:r>
      <w:r w:rsidR="00A03446">
        <w:rPr>
          <w:sz w:val="24"/>
        </w:rPr>
        <w:t xml:space="preserve"> June 2022</w:t>
      </w:r>
      <w:bookmarkStart w:id="0" w:name="_GoBack"/>
      <w:bookmarkEnd w:id="0"/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CE1C3F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</w:t>
      </w:r>
      <w:r w:rsidR="00910D52">
        <w:rPr>
          <w:sz w:val="24"/>
          <w:lang w:eastAsia="zh-CN"/>
        </w:rPr>
        <w:t>up 1</w:t>
      </w:r>
      <w:r w:rsidR="00C12508">
        <w:rPr>
          <w:sz w:val="24"/>
          <w:lang w:eastAsia="zh-CN"/>
        </w:rPr>
        <w:t xml:space="preserve"> unit </w:t>
      </w:r>
      <w:r w:rsidR="001A35E8">
        <w:rPr>
          <w:sz w:val="24"/>
          <w:lang w:eastAsia="zh-CN"/>
        </w:rPr>
        <w:t xml:space="preserve">machine </w:t>
      </w:r>
      <w:r w:rsidR="00910D52">
        <w:rPr>
          <w:sz w:val="24"/>
          <w:lang w:eastAsia="zh-CN"/>
        </w:rPr>
        <w:t>to 4</w:t>
      </w:r>
      <w:r w:rsidR="00462B14" w:rsidRPr="00462B14">
        <w:rPr>
          <w:sz w:val="24"/>
          <w:vertAlign w:val="superscript"/>
          <w:lang w:eastAsia="zh-CN"/>
        </w:rPr>
        <w:t>th</w:t>
      </w:r>
      <w:r w:rsidR="001A35E8">
        <w:rPr>
          <w:sz w:val="24"/>
          <w:lang w:eastAsia="zh-CN"/>
        </w:rPr>
        <w:t xml:space="preserve"> floor through </w:t>
      </w:r>
      <w:r w:rsidR="000A5B75">
        <w:rPr>
          <w:sz w:val="24"/>
          <w:lang w:eastAsia="zh-CN"/>
        </w:rPr>
        <w:t>swing gate openi</w:t>
      </w:r>
      <w:r w:rsidR="001A35E8">
        <w:rPr>
          <w:sz w:val="24"/>
          <w:lang w:eastAsia="zh-CN"/>
        </w:rPr>
        <w:t xml:space="preserve">ng by using platform and </w:t>
      </w:r>
      <w:r w:rsidR="00373417">
        <w:rPr>
          <w:sz w:val="24"/>
          <w:lang w:eastAsia="zh-CN"/>
        </w:rPr>
        <w:t>mobile/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 xml:space="preserve">crane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A35E8" w:rsidRPr="00C12508" w:rsidRDefault="00910D52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ACC63GX Grinder </w:t>
      </w:r>
    </w:p>
    <w:p w:rsidR="001A35E8" w:rsidRDefault="00910D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2740 x 2250 x 1850</w:t>
      </w:r>
      <w:r w:rsidR="004216F3">
        <w:rPr>
          <w:bCs/>
          <w:sz w:val="24"/>
          <w:szCs w:val="24"/>
          <w:lang w:eastAsia="zh-CN"/>
        </w:rPr>
        <w:t xml:space="preserve"> </w:t>
      </w:r>
      <w:r w:rsidR="001A35E8">
        <w:rPr>
          <w:bCs/>
          <w:sz w:val="24"/>
          <w:szCs w:val="24"/>
          <w:lang w:eastAsia="zh-CN"/>
        </w:rPr>
        <w:t>mm</w:t>
      </w:r>
    </w:p>
    <w:p w:rsidR="005F1066" w:rsidRPr="00EA33F9" w:rsidRDefault="00910D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2, 8</w:t>
      </w:r>
      <w:r w:rsidR="00EA33F9">
        <w:rPr>
          <w:bCs/>
          <w:sz w:val="24"/>
          <w:szCs w:val="24"/>
          <w:lang w:eastAsia="zh-CN"/>
        </w:rPr>
        <w:t>00</w:t>
      </w:r>
      <w:r w:rsidR="001A35E8">
        <w:rPr>
          <w:bCs/>
          <w:sz w:val="24"/>
          <w:szCs w:val="24"/>
          <w:lang w:eastAsia="zh-CN"/>
        </w:rPr>
        <w:t xml:space="preserve"> kg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910D52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04/07/22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FC16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373417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910D52">
      <w:pPr>
        <w:pStyle w:val="Heading4"/>
      </w:pPr>
      <w:r>
        <w:t>Blk 4</w:t>
      </w:r>
      <w:r w:rsidR="00EA33F9">
        <w:t xml:space="preserve"> Kaki </w:t>
      </w:r>
      <w:r>
        <w:t>Bukit Ave 1 #04-07</w:t>
      </w:r>
      <w:r w:rsidR="001D10EA">
        <w:t>/08</w:t>
      </w:r>
    </w:p>
    <w:p w:rsidR="00894879" w:rsidRPr="00894879" w:rsidRDefault="00EA33F9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Moveon Technologies</w:t>
      </w:r>
      <w:r w:rsidR="00C12508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D7D94" w:rsidRDefault="00ED7D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</w:t>
      </w:r>
    </w:p>
    <w:p w:rsidR="000C1D59" w:rsidRDefault="001A35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5A478D">
        <w:rPr>
          <w:sz w:val="24"/>
          <w:lang w:eastAsia="zh-CN"/>
        </w:rPr>
        <w:t xml:space="preserve"> x 633 </w:t>
      </w:r>
      <w:r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EE16B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81118" w:rsidRDefault="0068111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EE16B8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373417" w:rsidRDefault="00373417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3648B7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1A35E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ED7D94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681118" w:rsidRDefault="0068111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platform and secured with strapping belt</w:t>
      </w:r>
    </w:p>
    <w:p w:rsidR="00C14F12" w:rsidRDefault="001B356C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910D52">
        <w:rPr>
          <w:sz w:val="24"/>
          <w:lang w:eastAsia="zh-CN"/>
        </w:rPr>
        <w:t>oist up platform to 4</w:t>
      </w:r>
      <w:r w:rsidR="00910D52" w:rsidRPr="00910D52">
        <w:rPr>
          <w:sz w:val="24"/>
          <w:vertAlign w:val="superscript"/>
          <w:lang w:eastAsia="zh-CN"/>
        </w:rPr>
        <w:t>th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C20268">
        <w:rPr>
          <w:sz w:val="24"/>
          <w:lang w:eastAsia="zh-CN"/>
        </w:rPr>
        <w:t>swing gate opening</w:t>
      </w:r>
    </w:p>
    <w:p w:rsidR="000E0C97" w:rsidRPr="00681118" w:rsidRDefault="00C14F12" w:rsidP="0068111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Pr="00681118" w:rsidRDefault="00701B5C" w:rsidP="0068111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81118">
        <w:rPr>
          <w:sz w:val="24"/>
          <w:lang w:eastAsia="zh-CN"/>
        </w:rPr>
        <w:t xml:space="preserve">Insert </w:t>
      </w:r>
      <w:r w:rsidR="00FA0531" w:rsidRPr="00681118">
        <w:rPr>
          <w:sz w:val="24"/>
          <w:lang w:eastAsia="zh-CN"/>
        </w:rPr>
        <w:t>pallet truck</w:t>
      </w:r>
      <w:r w:rsidR="001B356C" w:rsidRPr="00681118">
        <w:rPr>
          <w:sz w:val="24"/>
          <w:lang w:eastAsia="zh-CN"/>
        </w:rPr>
        <w:t xml:space="preserve"> under</w:t>
      </w:r>
      <w:r w:rsidR="00BB3BBB" w:rsidRPr="00681118">
        <w:rPr>
          <w:sz w:val="24"/>
          <w:lang w:eastAsia="zh-CN"/>
        </w:rPr>
        <w:t xml:space="preserve"> machine base</w:t>
      </w:r>
    </w:p>
    <w:p w:rsidR="00BB3BBB" w:rsidRDefault="00910D5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340F07">
        <w:rPr>
          <w:sz w:val="24"/>
          <w:lang w:eastAsia="zh-CN"/>
        </w:rPr>
        <w:t xml:space="preserve"> out </w:t>
      </w:r>
      <w:r>
        <w:rPr>
          <w:sz w:val="24"/>
          <w:lang w:eastAsia="zh-CN"/>
        </w:rPr>
        <w:t xml:space="preserve">machine </w:t>
      </w:r>
      <w:r w:rsidR="00701B5C">
        <w:rPr>
          <w:sz w:val="24"/>
          <w:lang w:eastAsia="zh-CN"/>
        </w:rPr>
        <w:t xml:space="preserve">from platform </w:t>
      </w:r>
    </w:p>
    <w:p w:rsidR="000E0C97" w:rsidRDefault="00EA33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 w:rsidR="00BB3BBB">
        <w:rPr>
          <w:sz w:val="24"/>
          <w:lang w:eastAsia="zh-CN"/>
        </w:rPr>
        <w:t xml:space="preserve">machine </w:t>
      </w:r>
      <w:r w:rsidR="00681118">
        <w:rPr>
          <w:sz w:val="24"/>
          <w:lang w:eastAsia="zh-CN"/>
        </w:rPr>
        <w:t>into tenant premise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EE16B8" w:rsidRDefault="00421688" w:rsidP="00EE16B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A33F9" w:rsidRDefault="00EA33F9" w:rsidP="00EE16B8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0E0C97" w:rsidRPr="00EE16B8" w:rsidRDefault="000D387A" w:rsidP="00EE16B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EE16B8">
        <w:rPr>
          <w:sz w:val="24"/>
          <w:szCs w:val="24"/>
        </w:rPr>
        <w:t xml:space="preserve">Best </w:t>
      </w:r>
      <w:r w:rsidR="00701B5C" w:rsidRPr="00EE16B8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0D0D" w:rsidRDefault="00F80D0D">
      <w:r>
        <w:separator/>
      </w:r>
    </w:p>
  </w:endnote>
  <w:endnote w:type="continuationSeparator" w:id="0">
    <w:p w:rsidR="00F80D0D" w:rsidRDefault="00F80D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0344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0344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0D0D" w:rsidRDefault="00F80D0D">
      <w:r>
        <w:separator/>
      </w:r>
    </w:p>
  </w:footnote>
  <w:footnote w:type="continuationSeparator" w:id="0">
    <w:p w:rsidR="00F80D0D" w:rsidRDefault="00F80D0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F80D0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F80D0D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6A5F"/>
    <w:rsid w:val="00011D39"/>
    <w:rsid w:val="000313E0"/>
    <w:rsid w:val="000572C5"/>
    <w:rsid w:val="00081D7A"/>
    <w:rsid w:val="00082CA1"/>
    <w:rsid w:val="00093181"/>
    <w:rsid w:val="00095FB6"/>
    <w:rsid w:val="000A5B75"/>
    <w:rsid w:val="000B006E"/>
    <w:rsid w:val="000B2D77"/>
    <w:rsid w:val="000C1D59"/>
    <w:rsid w:val="000C4C5E"/>
    <w:rsid w:val="000C6FF7"/>
    <w:rsid w:val="000D2C3E"/>
    <w:rsid w:val="000D387A"/>
    <w:rsid w:val="000D7332"/>
    <w:rsid w:val="000E0C97"/>
    <w:rsid w:val="00113F52"/>
    <w:rsid w:val="00164C97"/>
    <w:rsid w:val="001A35E8"/>
    <w:rsid w:val="001A6A39"/>
    <w:rsid w:val="001B0E08"/>
    <w:rsid w:val="001B356C"/>
    <w:rsid w:val="001B7205"/>
    <w:rsid w:val="001D10EA"/>
    <w:rsid w:val="002504BF"/>
    <w:rsid w:val="00260ECA"/>
    <w:rsid w:val="002E4A72"/>
    <w:rsid w:val="002F74BB"/>
    <w:rsid w:val="00307CA4"/>
    <w:rsid w:val="00325A14"/>
    <w:rsid w:val="00340F07"/>
    <w:rsid w:val="003648B7"/>
    <w:rsid w:val="00365AE7"/>
    <w:rsid w:val="00373417"/>
    <w:rsid w:val="00380264"/>
    <w:rsid w:val="003D39E1"/>
    <w:rsid w:val="003E63B6"/>
    <w:rsid w:val="003E7594"/>
    <w:rsid w:val="003F28D5"/>
    <w:rsid w:val="00421688"/>
    <w:rsid w:val="004216F3"/>
    <w:rsid w:val="00462B14"/>
    <w:rsid w:val="00485818"/>
    <w:rsid w:val="00485C2A"/>
    <w:rsid w:val="00491CDF"/>
    <w:rsid w:val="004B58C0"/>
    <w:rsid w:val="004D48FD"/>
    <w:rsid w:val="004E28FD"/>
    <w:rsid w:val="004E4521"/>
    <w:rsid w:val="00501586"/>
    <w:rsid w:val="0058407C"/>
    <w:rsid w:val="005A0566"/>
    <w:rsid w:val="005A478D"/>
    <w:rsid w:val="005F1066"/>
    <w:rsid w:val="00600638"/>
    <w:rsid w:val="00617105"/>
    <w:rsid w:val="00626B34"/>
    <w:rsid w:val="0066065E"/>
    <w:rsid w:val="00661197"/>
    <w:rsid w:val="00664E02"/>
    <w:rsid w:val="00681118"/>
    <w:rsid w:val="006B7665"/>
    <w:rsid w:val="006C35D4"/>
    <w:rsid w:val="006C69A8"/>
    <w:rsid w:val="006C6E9C"/>
    <w:rsid w:val="006D50A2"/>
    <w:rsid w:val="00700075"/>
    <w:rsid w:val="00701B5C"/>
    <w:rsid w:val="007025EF"/>
    <w:rsid w:val="007324F5"/>
    <w:rsid w:val="0074480A"/>
    <w:rsid w:val="00746A90"/>
    <w:rsid w:val="007647F1"/>
    <w:rsid w:val="0077253C"/>
    <w:rsid w:val="00780070"/>
    <w:rsid w:val="007865A8"/>
    <w:rsid w:val="0079106E"/>
    <w:rsid w:val="007A3A92"/>
    <w:rsid w:val="007B3C9D"/>
    <w:rsid w:val="007B7385"/>
    <w:rsid w:val="007C38B4"/>
    <w:rsid w:val="007D0FC6"/>
    <w:rsid w:val="007D7E31"/>
    <w:rsid w:val="00826F9E"/>
    <w:rsid w:val="00874365"/>
    <w:rsid w:val="00880E98"/>
    <w:rsid w:val="0089270A"/>
    <w:rsid w:val="00894879"/>
    <w:rsid w:val="008A6E1D"/>
    <w:rsid w:val="008B01F8"/>
    <w:rsid w:val="008B4A83"/>
    <w:rsid w:val="008F0E24"/>
    <w:rsid w:val="00910D52"/>
    <w:rsid w:val="00917AC8"/>
    <w:rsid w:val="00917B3F"/>
    <w:rsid w:val="00941D6A"/>
    <w:rsid w:val="00952FBF"/>
    <w:rsid w:val="00961C72"/>
    <w:rsid w:val="00966477"/>
    <w:rsid w:val="009731FA"/>
    <w:rsid w:val="009A1954"/>
    <w:rsid w:val="009A451B"/>
    <w:rsid w:val="009A7D53"/>
    <w:rsid w:val="00A03446"/>
    <w:rsid w:val="00A251FF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07C78"/>
    <w:rsid w:val="00B11FB4"/>
    <w:rsid w:val="00B7163D"/>
    <w:rsid w:val="00B769FE"/>
    <w:rsid w:val="00B96144"/>
    <w:rsid w:val="00BB3BBB"/>
    <w:rsid w:val="00BC0413"/>
    <w:rsid w:val="00BC7D87"/>
    <w:rsid w:val="00BD36C0"/>
    <w:rsid w:val="00BE4AEC"/>
    <w:rsid w:val="00BF18F3"/>
    <w:rsid w:val="00BF3909"/>
    <w:rsid w:val="00C10338"/>
    <w:rsid w:val="00C12508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DC6037"/>
    <w:rsid w:val="00E11B0D"/>
    <w:rsid w:val="00E27C55"/>
    <w:rsid w:val="00EA33F9"/>
    <w:rsid w:val="00EA78E6"/>
    <w:rsid w:val="00EB50F2"/>
    <w:rsid w:val="00ED7D94"/>
    <w:rsid w:val="00EE16B8"/>
    <w:rsid w:val="00EE773D"/>
    <w:rsid w:val="00EF16FC"/>
    <w:rsid w:val="00EF2E45"/>
    <w:rsid w:val="00F03CFD"/>
    <w:rsid w:val="00F03F56"/>
    <w:rsid w:val="00F33583"/>
    <w:rsid w:val="00F338D8"/>
    <w:rsid w:val="00F74690"/>
    <w:rsid w:val="00F80D0D"/>
    <w:rsid w:val="00FA0531"/>
    <w:rsid w:val="00FC169D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2610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2022-06-21T08:01:00Z</cp:lastPrinted>
  <dcterms:created xsi:type="dcterms:W3CDTF">2022-06-14T01:04:00Z</dcterms:created>
  <dcterms:modified xsi:type="dcterms:W3CDTF">2022-06-21T08:01:00Z</dcterms:modified>
</cp:coreProperties>
</file>