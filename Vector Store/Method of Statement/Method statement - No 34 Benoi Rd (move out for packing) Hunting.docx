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A3BBC">
      <w:pPr>
        <w:rPr>
          <w:sz w:val="24"/>
          <w:lang w:eastAsia="zh-CN"/>
        </w:rPr>
      </w:pPr>
      <w:r>
        <w:rPr>
          <w:sz w:val="24"/>
        </w:rPr>
        <w:t>Date: 08</w:t>
      </w:r>
      <w:r w:rsidRPr="00DA3BBC">
        <w:rPr>
          <w:sz w:val="24"/>
          <w:vertAlign w:val="superscript"/>
        </w:rPr>
        <w:t>th</w:t>
      </w:r>
      <w:r>
        <w:rPr>
          <w:sz w:val="24"/>
        </w:rPr>
        <w:t xml:space="preserve"> Jan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DA3BBC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515133">
        <w:rPr>
          <w:sz w:val="24"/>
          <w:lang w:eastAsia="zh-CN"/>
        </w:rPr>
        <w:t xml:space="preserve">and machine parts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>
        <w:rPr>
          <w:sz w:val="24"/>
          <w:lang w:eastAsia="zh-CN"/>
        </w:rPr>
        <w:t xml:space="preserve">ng load onto </w:t>
      </w:r>
      <w:r w:rsidR="008E2898">
        <w:rPr>
          <w:sz w:val="24"/>
          <w:lang w:eastAsia="zh-CN"/>
        </w:rPr>
        <w:t>low loader and deliver to warehouse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DA3BBC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SL-403/2000 </w:t>
      </w:r>
    </w:p>
    <w:p w:rsidR="00DA3BBC" w:rsidRDefault="00DA3B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580 x 260 x 260 cm </w:t>
      </w:r>
      <w:r w:rsidR="00515133">
        <w:rPr>
          <w:sz w:val="24"/>
          <w:szCs w:val="24"/>
          <w:lang w:eastAsia="zh-CN"/>
        </w:rPr>
        <w:t xml:space="preserve"> </w:t>
      </w:r>
    </w:p>
    <w:p w:rsidR="00515133" w:rsidRPr="00DA3BBC" w:rsidRDefault="005151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DA3BBC">
        <w:rPr>
          <w:sz w:val="24"/>
          <w:szCs w:val="24"/>
          <w:lang w:eastAsia="zh-CN"/>
        </w:rPr>
        <w:t xml:space="preserve"> 14, 000</w:t>
      </w:r>
      <w:r w:rsidR="008E2898">
        <w:rPr>
          <w:sz w:val="24"/>
          <w:szCs w:val="24"/>
          <w:lang w:eastAsia="zh-CN"/>
        </w:rPr>
        <w:t xml:space="preserve"> </w:t>
      </w:r>
      <w:proofErr w:type="spellStart"/>
      <w:r w:rsidR="008E2898">
        <w:rPr>
          <w:sz w:val="24"/>
          <w:szCs w:val="24"/>
          <w:lang w:eastAsia="zh-CN"/>
        </w:rPr>
        <w:t>kgs</w:t>
      </w:r>
      <w:bookmarkStart w:id="0" w:name="_GoBack"/>
      <w:bookmarkEnd w:id="0"/>
      <w:proofErr w:type="spellEnd"/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DA3BBC">
      <w:pPr>
        <w:rPr>
          <w:sz w:val="24"/>
          <w:lang w:eastAsia="zh-CN"/>
        </w:rPr>
      </w:pPr>
      <w:r>
        <w:rPr>
          <w:sz w:val="24"/>
          <w:lang w:eastAsia="zh-CN"/>
        </w:rPr>
        <w:t>12-15/01/2018</w:t>
      </w:r>
      <w:r w:rsidR="00B01373">
        <w:rPr>
          <w:sz w:val="24"/>
          <w:lang w:eastAsia="zh-CN"/>
        </w:rPr>
        <w:t xml:space="preserve">   -   10:00 am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DA3BBC" w:rsidP="00140D68">
      <w:pPr>
        <w:pStyle w:val="Heading4"/>
      </w:pPr>
      <w:r>
        <w:t xml:space="preserve">No 34 </w:t>
      </w:r>
      <w:proofErr w:type="spellStart"/>
      <w:r>
        <w:t>Benoi</w:t>
      </w:r>
      <w:proofErr w:type="spellEnd"/>
      <w:r>
        <w:t xml:space="preserve"> Rd </w:t>
      </w:r>
    </w:p>
    <w:p w:rsidR="00515133" w:rsidRPr="003C5B60" w:rsidRDefault="00673B40" w:rsidP="003C5B60">
      <w:pPr>
        <w:pStyle w:val="Heading4"/>
      </w:pPr>
      <w:r>
        <w:t xml:space="preserve">Hunting Energy Services </w:t>
      </w:r>
      <w:proofErr w:type="spellStart"/>
      <w:r>
        <w:t>Pte</w:t>
      </w:r>
      <w:proofErr w:type="spellEnd"/>
      <w:r>
        <w:t xml:space="preserve">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3C5B60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50 ton lorry crane</w:t>
      </w:r>
    </w:p>
    <w:p w:rsidR="00414238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A909CF" w:rsidRDefault="003C5B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909CF">
        <w:rPr>
          <w:sz w:val="24"/>
          <w:lang w:eastAsia="zh-CN"/>
        </w:rPr>
        <w:t>ow loader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C5B60" w:rsidRDefault="003C5B6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C5B60" w:rsidRPr="00DA3BBC" w:rsidRDefault="003C5B60" w:rsidP="00DA3BBC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F12DE" w:rsidRPr="00B01373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load onto wooden base for packing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and </w:t>
      </w:r>
      <w:r>
        <w:rPr>
          <w:sz w:val="24"/>
          <w:lang w:eastAsia="zh-CN"/>
        </w:rPr>
        <w:t>load cas</w:t>
      </w:r>
      <w:r w:rsidR="00A909CF">
        <w:rPr>
          <w:sz w:val="24"/>
          <w:lang w:eastAsia="zh-CN"/>
        </w:rPr>
        <w:t>e onto</w:t>
      </w:r>
      <w:r w:rsidR="00B01373">
        <w:rPr>
          <w:sz w:val="24"/>
          <w:lang w:eastAsia="zh-CN"/>
        </w:rPr>
        <w:t xml:space="preserve"> low loader</w:t>
      </w:r>
    </w:p>
    <w:p w:rsidR="00A909CF" w:rsidRDefault="00A909CF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Deliver machine to customer warehouse</w:t>
      </w:r>
    </w:p>
    <w:p w:rsidR="00A909CF" w:rsidRPr="00626FBE" w:rsidRDefault="00A909CF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machine, shift and position aside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26FBE" w:rsidRPr="00626FBE" w:rsidRDefault="003C5B60" w:rsidP="00DA3B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626FBE"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52E3" w:rsidRDefault="008B52E3">
      <w:r>
        <w:separator/>
      </w:r>
    </w:p>
  </w:endnote>
  <w:endnote w:type="continuationSeparator" w:id="0">
    <w:p w:rsidR="008B52E3" w:rsidRDefault="008B5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07C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07C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52E3" w:rsidRDefault="008B52E3">
      <w:r>
        <w:separator/>
      </w:r>
    </w:p>
  </w:footnote>
  <w:footnote w:type="continuationSeparator" w:id="0">
    <w:p w:rsidR="008B52E3" w:rsidRDefault="008B52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B07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B07C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A3BBC"/>
    <w:rsid w:val="00E17A37"/>
    <w:rsid w:val="00E3288E"/>
    <w:rsid w:val="00E76DB5"/>
    <w:rsid w:val="00EB07C2"/>
    <w:rsid w:val="00EC1220"/>
    <w:rsid w:val="00F25404"/>
    <w:rsid w:val="00F75133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334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2017-12-14T05:17:00Z</cp:lastPrinted>
  <dcterms:created xsi:type="dcterms:W3CDTF">2018-01-05T07:21:00Z</dcterms:created>
  <dcterms:modified xsi:type="dcterms:W3CDTF">2018-01-05T07:21:00Z</dcterms:modified>
</cp:coreProperties>
</file>