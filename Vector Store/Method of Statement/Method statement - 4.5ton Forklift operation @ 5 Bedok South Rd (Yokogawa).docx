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F75FD" w:rsidRDefault="007F75FD">
      <w:pPr>
        <w:rPr>
          <w:sz w:val="24"/>
        </w:rPr>
      </w:pPr>
    </w:p>
    <w:p w:rsidR="006467DA" w:rsidRDefault="00174BF2">
      <w:pPr>
        <w:rPr>
          <w:sz w:val="24"/>
          <w:lang w:eastAsia="zh-CN"/>
        </w:rPr>
      </w:pPr>
      <w:r>
        <w:rPr>
          <w:sz w:val="24"/>
        </w:rPr>
        <w:t>Date: 19</w:t>
      </w:r>
      <w:bookmarkStart w:id="0" w:name="_GoBack"/>
      <w:bookmarkEnd w:id="0"/>
      <w:r w:rsidR="007F75FD" w:rsidRPr="007F75FD">
        <w:rPr>
          <w:sz w:val="24"/>
          <w:vertAlign w:val="superscript"/>
        </w:rPr>
        <w:t>th</w:t>
      </w:r>
      <w:r w:rsidR="007F75FD">
        <w:rPr>
          <w:sz w:val="24"/>
        </w:rPr>
        <w:t xml:space="preserve"> July</w:t>
      </w:r>
      <w:r w:rsidR="000D6A79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D6A79" w:rsidRPr="0063312A" w:rsidRDefault="007F75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EB1B30">
        <w:rPr>
          <w:sz w:val="24"/>
          <w:lang w:eastAsia="zh-CN"/>
        </w:rPr>
        <w:t xml:space="preserve"> unit machine fro</w:t>
      </w:r>
      <w:r w:rsidR="00264012">
        <w:rPr>
          <w:sz w:val="24"/>
          <w:lang w:eastAsia="zh-CN"/>
        </w:rPr>
        <w:t>m production</w:t>
      </w:r>
      <w:r w:rsidR="008C6250">
        <w:rPr>
          <w:sz w:val="24"/>
          <w:lang w:eastAsia="zh-CN"/>
        </w:rPr>
        <w:t xml:space="preserve"> to loading area, using forklift to fork up onto </w:t>
      </w:r>
      <w:r w:rsidR="000D6A79">
        <w:rPr>
          <w:sz w:val="24"/>
          <w:lang w:eastAsia="zh-CN"/>
        </w:rPr>
        <w:t>lorry chassis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C6250" w:rsidRDefault="008C62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64012" w:rsidRPr="007F75FD" w:rsidRDefault="007F75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Goodway GA2000</w:t>
      </w:r>
    </w:p>
    <w:p w:rsidR="000D6A79" w:rsidRDefault="007F75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270 x 163 x 173</w:t>
      </w:r>
      <w:r w:rsidR="000D6A79">
        <w:rPr>
          <w:sz w:val="24"/>
          <w:szCs w:val="24"/>
          <w:lang w:eastAsia="zh-CN"/>
        </w:rPr>
        <w:t xml:space="preserve"> cm</w:t>
      </w:r>
    </w:p>
    <w:p w:rsidR="000D6A79" w:rsidRPr="007F75FD" w:rsidRDefault="007F75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500 kg</w:t>
      </w:r>
    </w:p>
    <w:p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22E78" w:rsidRDefault="007F75FD">
      <w:pPr>
        <w:rPr>
          <w:sz w:val="24"/>
          <w:lang w:eastAsia="zh-CN"/>
        </w:rPr>
      </w:pPr>
      <w:r>
        <w:rPr>
          <w:sz w:val="24"/>
          <w:lang w:eastAsia="zh-CN"/>
        </w:rPr>
        <w:t>24/07</w:t>
      </w:r>
      <w:r w:rsidR="000D6A79">
        <w:rPr>
          <w:sz w:val="24"/>
          <w:lang w:eastAsia="zh-CN"/>
        </w:rPr>
        <w:t>/23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3503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00D79" w:rsidRDefault="007F75FD" w:rsidP="00800D79">
      <w:pPr>
        <w:pStyle w:val="Heading4"/>
      </w:pPr>
      <w:r>
        <w:t xml:space="preserve">5 Bedok South Rd </w:t>
      </w:r>
    </w:p>
    <w:p w:rsidR="0063312A" w:rsidRPr="00800D79" w:rsidRDefault="007F75FD" w:rsidP="00800D79">
      <w:pPr>
        <w:pStyle w:val="Heading4"/>
      </w:pPr>
      <w:r>
        <w:t>Yokogawa</w:t>
      </w:r>
      <w:r w:rsidR="000D6A79">
        <w:t xml:space="preserve"> Engineering </w:t>
      </w:r>
      <w:r>
        <w:t>Asia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7F75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0D6A79">
        <w:rPr>
          <w:sz w:val="24"/>
          <w:lang w:eastAsia="zh-CN"/>
        </w:rPr>
        <w:t xml:space="preserve"> x l</w:t>
      </w:r>
      <w:r w:rsidR="008C6250">
        <w:rPr>
          <w:sz w:val="24"/>
          <w:lang w:eastAsia="zh-CN"/>
        </w:rPr>
        <w:t>orry loader</w:t>
      </w:r>
    </w:p>
    <w:p w:rsidR="000D6A79" w:rsidRDefault="00F40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F75FD">
        <w:rPr>
          <w:sz w:val="24"/>
          <w:lang w:eastAsia="zh-CN"/>
        </w:rPr>
        <w:t>4.5</w:t>
      </w:r>
      <w:r w:rsidR="00345048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forklift</w:t>
      </w:r>
    </w:p>
    <w:p w:rsidR="000D6A79" w:rsidRDefault="000D6A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7F75FD" w:rsidRDefault="007F75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6467DA" w:rsidRDefault="000D6A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metal sheet (to lay out for floor protection) 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7F75FD" w:rsidRDefault="007F75FD" w:rsidP="00147D2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40520" w:rsidRDefault="00F4052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F75FD" w:rsidRDefault="007F75F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F75FD" w:rsidRDefault="007F75F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supervisor, rigger, signalman &amp; lorry loader operator will be involve in this operation</w:t>
      </w:r>
    </w:p>
    <w:p w:rsidR="007F75FD" w:rsidRPr="007F75FD" w:rsidRDefault="007F75F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Pr="003503CF" w:rsidRDefault="003503CF" w:rsidP="008C625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&amp; lifting gears with M.O.M certificate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6C31A9" w:rsidRDefault="006C7D03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3</w:t>
      </w:r>
      <w:r w:rsidR="006C31A9">
        <w:rPr>
          <w:sz w:val="24"/>
          <w:lang w:eastAsia="zh-CN"/>
        </w:rPr>
        <w:t>” high</w:t>
      </w:r>
      <w:r w:rsidR="003503CF">
        <w:rPr>
          <w:sz w:val="24"/>
          <w:lang w:eastAsia="zh-CN"/>
        </w:rPr>
        <w:t xml:space="preserve"> using </w:t>
      </w:r>
      <w:r>
        <w:rPr>
          <w:sz w:val="24"/>
          <w:lang w:eastAsia="zh-CN"/>
        </w:rPr>
        <w:t>hand jack</w:t>
      </w:r>
    </w:p>
    <w:p w:rsidR="006C7D03" w:rsidRDefault="006C7D03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503CF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to machine bed</w:t>
      </w:r>
    </w:p>
    <w:p w:rsidR="00FA1238" w:rsidRPr="00345048" w:rsidRDefault="00381103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264012">
        <w:rPr>
          <w:sz w:val="24"/>
          <w:lang w:eastAsia="zh-CN"/>
        </w:rPr>
        <w:t xml:space="preserve"> shift out machine from production</w:t>
      </w:r>
      <w:r>
        <w:rPr>
          <w:sz w:val="24"/>
          <w:lang w:eastAsia="zh-CN"/>
        </w:rPr>
        <w:t xml:space="preserve"> to loading area</w:t>
      </w:r>
    </w:p>
    <w:p w:rsidR="00264012" w:rsidRDefault="00264012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3503CF">
        <w:rPr>
          <w:sz w:val="24"/>
          <w:lang w:eastAsia="zh-CN"/>
        </w:rPr>
        <w:t>4.5</w:t>
      </w:r>
      <w:r w:rsidR="00381103">
        <w:rPr>
          <w:sz w:val="24"/>
          <w:lang w:eastAsia="zh-CN"/>
        </w:rPr>
        <w:t>ton forklift to fork up machine</w:t>
      </w:r>
    </w:p>
    <w:p w:rsidR="00264012" w:rsidRDefault="00264012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0D6A79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</w:t>
      </w:r>
      <w:r w:rsidR="000D6A79">
        <w:rPr>
          <w:sz w:val="24"/>
          <w:lang w:eastAsia="zh-CN"/>
        </w:rPr>
        <w:t xml:space="preserve">e onto lorry chassis </w:t>
      </w:r>
    </w:p>
    <w:p w:rsidR="00381103" w:rsidRDefault="00381103" w:rsidP="000D6A7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D6A79">
        <w:rPr>
          <w:sz w:val="24"/>
          <w:lang w:eastAsia="zh-CN"/>
        </w:rPr>
        <w:t>Secu</w:t>
      </w:r>
      <w:r w:rsidR="000D6A79">
        <w:rPr>
          <w:sz w:val="24"/>
          <w:lang w:eastAsia="zh-CN"/>
        </w:rPr>
        <w:t>red machine with strapping belt prior to moving out of customer premise</w:t>
      </w:r>
    </w:p>
    <w:p w:rsidR="003503CF" w:rsidRDefault="003503CF" w:rsidP="000D6A7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Eric Wong warehouse</w:t>
      </w:r>
    </w:p>
    <w:p w:rsidR="00885A6B" w:rsidRPr="003503CF" w:rsidRDefault="0099046A" w:rsidP="003503C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503CF">
        <w:rPr>
          <w:sz w:val="24"/>
          <w:lang w:eastAsia="zh-CN"/>
        </w:rPr>
        <w:t xml:space="preserve">Once job complete, team leader will instruct the team </w:t>
      </w:r>
      <w:r w:rsidR="00885A6B" w:rsidRPr="003503CF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334627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264012">
        <w:rPr>
          <w:sz w:val="24"/>
          <w:szCs w:val="24"/>
        </w:rPr>
        <w:t xml:space="preserve">          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5D21" w:rsidRDefault="007D5D21">
      <w:r>
        <w:separator/>
      </w:r>
    </w:p>
  </w:endnote>
  <w:endnote w:type="continuationSeparator" w:id="0">
    <w:p w:rsidR="007D5D21" w:rsidRDefault="007D5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74BF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74BF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5D21" w:rsidRDefault="007D5D21">
      <w:r>
        <w:separator/>
      </w:r>
    </w:p>
  </w:footnote>
  <w:footnote w:type="continuationSeparator" w:id="0">
    <w:p w:rsidR="007D5D21" w:rsidRDefault="007D5D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D5D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D5D2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6A79"/>
    <w:rsid w:val="000D7011"/>
    <w:rsid w:val="001268A8"/>
    <w:rsid w:val="00136332"/>
    <w:rsid w:val="00141D73"/>
    <w:rsid w:val="00147D28"/>
    <w:rsid w:val="00174BF2"/>
    <w:rsid w:val="00193A39"/>
    <w:rsid w:val="001C7F7C"/>
    <w:rsid w:val="001F5380"/>
    <w:rsid w:val="002135F7"/>
    <w:rsid w:val="00217127"/>
    <w:rsid w:val="002370A3"/>
    <w:rsid w:val="00237E43"/>
    <w:rsid w:val="00241657"/>
    <w:rsid w:val="00257C21"/>
    <w:rsid w:val="00264012"/>
    <w:rsid w:val="00266D8F"/>
    <w:rsid w:val="0031305E"/>
    <w:rsid w:val="00334627"/>
    <w:rsid w:val="00345048"/>
    <w:rsid w:val="003473E9"/>
    <w:rsid w:val="003503CF"/>
    <w:rsid w:val="003571AC"/>
    <w:rsid w:val="00381103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C015A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C31A9"/>
    <w:rsid w:val="006C7D03"/>
    <w:rsid w:val="006D440D"/>
    <w:rsid w:val="006E7AD0"/>
    <w:rsid w:val="007066F2"/>
    <w:rsid w:val="00731B68"/>
    <w:rsid w:val="00735210"/>
    <w:rsid w:val="00742D33"/>
    <w:rsid w:val="007805EF"/>
    <w:rsid w:val="00797E3F"/>
    <w:rsid w:val="007D5D21"/>
    <w:rsid w:val="007F591A"/>
    <w:rsid w:val="007F75FD"/>
    <w:rsid w:val="00800D79"/>
    <w:rsid w:val="008225C1"/>
    <w:rsid w:val="00823172"/>
    <w:rsid w:val="00842CF3"/>
    <w:rsid w:val="0084724A"/>
    <w:rsid w:val="00877E79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202CA"/>
    <w:rsid w:val="00A71E1D"/>
    <w:rsid w:val="00A84205"/>
    <w:rsid w:val="00A93B6F"/>
    <w:rsid w:val="00AB583B"/>
    <w:rsid w:val="00AF1287"/>
    <w:rsid w:val="00B11F89"/>
    <w:rsid w:val="00B54175"/>
    <w:rsid w:val="00B61A87"/>
    <w:rsid w:val="00BA65F8"/>
    <w:rsid w:val="00BD7626"/>
    <w:rsid w:val="00BF1F53"/>
    <w:rsid w:val="00BF5D60"/>
    <w:rsid w:val="00C40962"/>
    <w:rsid w:val="00C83E46"/>
    <w:rsid w:val="00C95881"/>
    <w:rsid w:val="00D06CBE"/>
    <w:rsid w:val="00D14BE6"/>
    <w:rsid w:val="00D51A21"/>
    <w:rsid w:val="00D56A91"/>
    <w:rsid w:val="00DA3F5C"/>
    <w:rsid w:val="00E14B73"/>
    <w:rsid w:val="00E14D44"/>
    <w:rsid w:val="00E76DB5"/>
    <w:rsid w:val="00E833E9"/>
    <w:rsid w:val="00EB160A"/>
    <w:rsid w:val="00EB1B30"/>
    <w:rsid w:val="00EC1220"/>
    <w:rsid w:val="00EC37A1"/>
    <w:rsid w:val="00EF789A"/>
    <w:rsid w:val="00F22E78"/>
    <w:rsid w:val="00F33D67"/>
    <w:rsid w:val="00F36CE9"/>
    <w:rsid w:val="00F371B8"/>
    <w:rsid w:val="00F40520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2023-07-19T00:47:00Z</cp:lastPrinted>
  <dcterms:created xsi:type="dcterms:W3CDTF">2023-07-18T06:05:00Z</dcterms:created>
  <dcterms:modified xsi:type="dcterms:W3CDTF">2023-07-19T00:47:00Z</dcterms:modified>
</cp:coreProperties>
</file>