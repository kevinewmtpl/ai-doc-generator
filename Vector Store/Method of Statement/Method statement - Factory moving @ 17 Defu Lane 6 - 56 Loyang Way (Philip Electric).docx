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9950EB">
      <w:pPr>
        <w:rPr>
          <w:sz w:val="24"/>
          <w:lang w:eastAsia="zh-CN"/>
        </w:rPr>
      </w:pPr>
      <w:r>
        <w:rPr>
          <w:sz w:val="24"/>
        </w:rPr>
        <w:t>Date: 20</w:t>
      </w:r>
      <w:r w:rsidRPr="009950EB">
        <w:rPr>
          <w:sz w:val="24"/>
          <w:vertAlign w:val="superscript"/>
        </w:rPr>
        <w:t>th</w:t>
      </w:r>
      <w:r w:rsidR="00BA48B4">
        <w:rPr>
          <w:sz w:val="24"/>
        </w:rPr>
        <w:t xml:space="preserve"> 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and deliver to new factory</w:t>
      </w:r>
      <w:r w:rsidR="000C506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A48B4" w:rsidRDefault="00BA48B4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Amada 8025 Banding / Dim: 280 x 150 x 240 cm / Wt: 5, 400 kg</w:t>
      </w:r>
    </w:p>
    <w:p w:rsidR="00BA48B4" w:rsidRDefault="00BA48B4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Amada 1030 Bending / Dim: 330 x 170 x 260 cm / Wt: 7, 000 kg</w:t>
      </w:r>
    </w:p>
    <w:p w:rsidR="00BA48B4" w:rsidRDefault="00BA48B4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Murata 2000R Turret Punch / Dim: 360 x 280 x 200 cm / Wt: 7, 000 kg</w:t>
      </w:r>
    </w:p>
    <w:p w:rsidR="00BA48B4" w:rsidRDefault="00BA48B4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LVD Shearing machine / Dim: 410 x 160 x 160 cm / Wt: 5, 000 kg</w:t>
      </w:r>
    </w:p>
    <w:p w:rsidR="00BA48B4" w:rsidRPr="00E50267" w:rsidRDefault="00B76FA9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Oven / Dim: 410 x 300 x 244 cm / Wt: 3,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BA48B4">
      <w:pPr>
        <w:rPr>
          <w:sz w:val="24"/>
          <w:lang w:eastAsia="zh-CN"/>
        </w:rPr>
      </w:pPr>
      <w:r>
        <w:rPr>
          <w:sz w:val="24"/>
          <w:lang w:eastAsia="zh-CN"/>
        </w:rPr>
        <w:t>23/03/23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D3165" w:rsidRDefault="00BA48B4" w:rsidP="000C5068">
      <w:pPr>
        <w:pStyle w:val="Heading4"/>
        <w:rPr>
          <w:szCs w:val="24"/>
        </w:rPr>
      </w:pPr>
      <w:r>
        <w:rPr>
          <w:szCs w:val="24"/>
        </w:rPr>
        <w:t>Philip Electric</w:t>
      </w:r>
      <w:r w:rsidR="008D3165">
        <w:rPr>
          <w:szCs w:val="24"/>
        </w:rPr>
        <w:t xml:space="preserve"> Pte Ltd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  <w:r w:rsidR="00BA48B4">
        <w:rPr>
          <w:szCs w:val="24"/>
        </w:rPr>
        <w:t>17 Defu Lane 7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BA48B4">
        <w:rPr>
          <w:sz w:val="24"/>
          <w:szCs w:val="24"/>
          <w:lang w:eastAsia="zh-CN"/>
        </w:rPr>
        <w:t>56 Loyang Way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3165" w:rsidRDefault="00BA48B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E812E3">
        <w:rPr>
          <w:bCs/>
          <w:sz w:val="24"/>
          <w:lang w:eastAsia="zh-CN"/>
        </w:rPr>
        <w:t>633 lorry loader</w:t>
      </w:r>
      <w:r w:rsidR="008D3165">
        <w:rPr>
          <w:bCs/>
          <w:sz w:val="24"/>
          <w:lang w:eastAsia="zh-CN"/>
        </w:rPr>
        <w:t xml:space="preserve"> </w:t>
      </w:r>
    </w:p>
    <w:p w:rsidR="001479F3" w:rsidRPr="00637D82" w:rsidRDefault="00BA48B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  <w:r w:rsidR="00BA48B4">
        <w:rPr>
          <w:sz w:val="24"/>
          <w:lang w:eastAsia="zh-CN"/>
        </w:rPr>
        <w:t>/</w:t>
      </w:r>
      <w:r>
        <w:rPr>
          <w:sz w:val="24"/>
          <w:lang w:eastAsia="zh-CN"/>
        </w:rPr>
        <w:t>crowbar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BA48B4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BA48B4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>hackle</w:t>
      </w:r>
    </w:p>
    <w:p w:rsidR="008F4CC7" w:rsidRDefault="00BA48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A64CE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</w:t>
      </w:r>
      <w:r w:rsidR="009950EB">
        <w:rPr>
          <w:sz w:val="24"/>
          <w:lang w:eastAsia="zh-CN"/>
        </w:rPr>
        <w:t xml:space="preserve">ane hook and secured to </w:t>
      </w:r>
      <w:r w:rsidR="00D87BF3">
        <w:rPr>
          <w:sz w:val="24"/>
          <w:lang w:eastAsia="zh-CN"/>
        </w:rPr>
        <w:t>rigging</w:t>
      </w:r>
      <w:r w:rsidR="00B76FA9">
        <w:rPr>
          <w:sz w:val="24"/>
          <w:lang w:eastAsia="zh-CN"/>
        </w:rPr>
        <w:t xml:space="preserve"> point of machine</w:t>
      </w:r>
      <w:r>
        <w:rPr>
          <w:sz w:val="24"/>
          <w:lang w:eastAsia="zh-CN"/>
        </w:rPr>
        <w:t xml:space="preserve"> </w:t>
      </w:r>
    </w:p>
    <w:p w:rsidR="00291745" w:rsidRPr="008D316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="00291745" w:rsidRPr="008D3165">
        <w:rPr>
          <w:sz w:val="24"/>
          <w:lang w:eastAsia="zh-CN"/>
        </w:rPr>
        <w:t xml:space="preserve">machine </w:t>
      </w:r>
      <w:r w:rsidRPr="008D3165">
        <w:rPr>
          <w:sz w:val="24"/>
          <w:lang w:eastAsia="zh-CN"/>
        </w:rPr>
        <w:t xml:space="preserve">onto </w:t>
      </w:r>
      <w:r w:rsidR="00B76FA9">
        <w:rPr>
          <w:sz w:val="24"/>
          <w:lang w:eastAsia="zh-CN"/>
        </w:rPr>
        <w:t>low loader/</w:t>
      </w:r>
      <w:r w:rsidR="005A107A" w:rsidRPr="008D3165"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F34C08" w:rsidRPr="00B76FA9" w:rsidRDefault="00871396" w:rsidP="00B76F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  <w:r w:rsidR="00F34C08" w:rsidRPr="00B76FA9">
        <w:rPr>
          <w:sz w:val="24"/>
          <w:lang w:eastAsia="zh-CN"/>
        </w:rPr>
        <w:t xml:space="preserve">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C5068">
        <w:rPr>
          <w:sz w:val="24"/>
          <w:lang w:eastAsia="zh-CN"/>
        </w:rPr>
        <w:t xml:space="preserve">ry, hoist down machine from </w:t>
      </w:r>
      <w:r w:rsidR="00B76FA9">
        <w:rPr>
          <w:sz w:val="24"/>
          <w:lang w:eastAsia="zh-CN"/>
        </w:rPr>
        <w:t>low loader/</w:t>
      </w:r>
      <w:r>
        <w:rPr>
          <w:sz w:val="24"/>
          <w:lang w:eastAsia="zh-CN"/>
        </w:rPr>
        <w:t>lorry chassis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76FA9" w:rsidRDefault="00B76FA9" w:rsidP="00B76FA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B76FA9" w:rsidP="00B76F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F69" w:rsidRDefault="00824F69">
      <w:r>
        <w:separator/>
      </w:r>
    </w:p>
  </w:endnote>
  <w:endnote w:type="continuationSeparator" w:id="0">
    <w:p w:rsidR="00824F69" w:rsidRDefault="0082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6FA9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6FA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F69" w:rsidRDefault="00824F69">
      <w:r>
        <w:separator/>
      </w:r>
    </w:p>
  </w:footnote>
  <w:footnote w:type="continuationSeparator" w:id="0">
    <w:p w:rsidR="00824F69" w:rsidRDefault="00824F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24F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24F6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24F69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71AE8"/>
    <w:rsid w:val="0099046A"/>
    <w:rsid w:val="009950EB"/>
    <w:rsid w:val="009964A2"/>
    <w:rsid w:val="009A228D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76FA9"/>
    <w:rsid w:val="00BA48B4"/>
    <w:rsid w:val="00BA5295"/>
    <w:rsid w:val="00BF0F28"/>
    <w:rsid w:val="00C12777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2022-02-18T02:29:00Z</cp:lastPrinted>
  <dcterms:created xsi:type="dcterms:W3CDTF">2023-08-02T08:06:00Z</dcterms:created>
  <dcterms:modified xsi:type="dcterms:W3CDTF">2023-08-02T08:06:00Z</dcterms:modified>
</cp:coreProperties>
</file>