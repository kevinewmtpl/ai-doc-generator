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5FE6" w:rsidRDefault="00455FE6">
      <w:pPr>
        <w:rPr>
          <w:sz w:val="24"/>
        </w:rPr>
      </w:pPr>
    </w:p>
    <w:p w:rsidR="006467DA" w:rsidRDefault="000A78A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55FE6">
        <w:rPr>
          <w:sz w:val="24"/>
        </w:rPr>
        <w:t>26</w:t>
      </w:r>
      <w:r w:rsidR="00455FE6" w:rsidRPr="00455FE6">
        <w:rPr>
          <w:sz w:val="24"/>
          <w:vertAlign w:val="superscript"/>
        </w:rPr>
        <w:t>th</w:t>
      </w:r>
      <w:r w:rsidR="00455FE6">
        <w:rPr>
          <w:sz w:val="24"/>
        </w:rPr>
        <w:t xml:space="preserve"> Sep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455FE6">
        <w:rPr>
          <w:sz w:val="24"/>
          <w:lang w:eastAsia="zh-CN"/>
        </w:rPr>
        <w:t xml:space="preserve"> equipment from production to loading area</w:t>
      </w:r>
      <w:r w:rsidR="00C76164">
        <w:rPr>
          <w:sz w:val="24"/>
          <w:lang w:eastAsia="zh-CN"/>
        </w:rPr>
        <w:t xml:space="preserve">, </w:t>
      </w:r>
      <w:r w:rsidR="00455FE6">
        <w:rPr>
          <w:sz w:val="24"/>
          <w:lang w:eastAsia="zh-CN"/>
        </w:rPr>
        <w:t xml:space="preserve">hoist up </w:t>
      </w:r>
      <w:r w:rsidR="006F4A12">
        <w:rPr>
          <w:sz w:val="24"/>
          <w:lang w:eastAsia="zh-CN"/>
        </w:rPr>
        <w:t>onto lorr</w:t>
      </w:r>
      <w:r w:rsidR="000A78AF">
        <w:rPr>
          <w:sz w:val="24"/>
          <w:lang w:eastAsia="zh-CN"/>
        </w:rPr>
        <w:t xml:space="preserve">y chassis and deliver to scrapyard for disposal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55FE6" w:rsidRDefault="00455FE6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55FE6" w:rsidRDefault="00455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Test Rig (Wt: 500 kg) </w:t>
      </w:r>
    </w:p>
    <w:p w:rsidR="00455FE6" w:rsidRDefault="00455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SAMM Test Rig (Wt: 800 kg)</w:t>
      </w:r>
    </w:p>
    <w:p w:rsidR="00455FE6" w:rsidRDefault="00455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Test Bench (Wt: 500 kg)</w:t>
      </w:r>
    </w:p>
    <w:p w:rsidR="00455FE6" w:rsidRPr="00455FE6" w:rsidRDefault="00455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Pr="000A78AF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A16A1">
      <w:pPr>
        <w:rPr>
          <w:sz w:val="24"/>
          <w:lang w:eastAsia="zh-CN"/>
        </w:rPr>
      </w:pPr>
      <w:r>
        <w:rPr>
          <w:sz w:val="24"/>
          <w:lang w:eastAsia="zh-CN"/>
        </w:rPr>
        <w:t>05</w:t>
      </w:r>
      <w:bookmarkStart w:id="0" w:name="_GoBack"/>
      <w:bookmarkEnd w:id="0"/>
      <w:r w:rsidR="00455FE6">
        <w:rPr>
          <w:sz w:val="24"/>
          <w:lang w:eastAsia="zh-CN"/>
        </w:rPr>
        <w:t>/10/23</w:t>
      </w:r>
    </w:p>
    <w:p w:rsidR="00D41A4A" w:rsidRDefault="00D41A4A">
      <w:pPr>
        <w:rPr>
          <w:sz w:val="24"/>
          <w:lang w:eastAsia="zh-CN"/>
        </w:rPr>
      </w:pPr>
    </w:p>
    <w:p w:rsidR="00A4691E" w:rsidRDefault="00455FE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455FE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455FE6" w:rsidP="000A78AF">
      <w:pPr>
        <w:pStyle w:val="Heading4"/>
      </w:pPr>
      <w:r>
        <w:t xml:space="preserve">540 Airport Rd </w:t>
      </w:r>
    </w:p>
    <w:p w:rsidR="000A78AF" w:rsidRPr="000A78AF" w:rsidRDefault="00455FE6" w:rsidP="000A78A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Systems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lorry crane</w:t>
      </w:r>
    </w:p>
    <w:p w:rsidR="00455FE6" w:rsidRDefault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manual lifter </w:t>
      </w:r>
    </w:p>
    <w:p w:rsidR="00455FE6" w:rsidRDefault="00455FE6" w:rsidP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C76164" w:rsidRDefault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455FE6" w:rsidRDefault="00455F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96488F">
        <w:rPr>
          <w:sz w:val="24"/>
          <w:lang w:eastAsia="zh-CN"/>
        </w:rPr>
        <w:t xml:space="preserve"> and route to machine location 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A16A1" w:rsidRDefault="003A16A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0A78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A78AF" w:rsidRDefault="000A78A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55FE6" w:rsidRDefault="00455FE6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55FE6" w:rsidRDefault="00455FE6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the operation</w:t>
      </w:r>
    </w:p>
    <w:p w:rsidR="00455FE6" w:rsidRPr="00455FE6" w:rsidRDefault="00455FE6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455FE6" w:rsidRDefault="00455FE6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455FE6" w:rsidRPr="005F46FC" w:rsidRDefault="00455FE6" w:rsidP="005F46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455FE6" w:rsidRDefault="006467DA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</w:p>
    <w:p w:rsidR="003A6EE4" w:rsidRPr="0055704A" w:rsidRDefault="00455FE6" w:rsidP="005570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5F46FC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C23DE7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equipment from production to loading area </w:t>
      </w:r>
    </w:p>
    <w:p w:rsidR="00C23DE7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to rigging point of load </w:t>
      </w:r>
    </w:p>
    <w:p w:rsidR="005F46FC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rigging is done, signalman to give signal to crane operator to hoist up load </w:t>
      </w:r>
    </w:p>
    <w:p w:rsidR="00C23DE7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equipment onto lorry chassis </w:t>
      </w:r>
    </w:p>
    <w:p w:rsidR="00C23DE7" w:rsidRDefault="00C23D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</w:t>
      </w:r>
      <w:r w:rsidR="003A16A1">
        <w:rPr>
          <w:sz w:val="24"/>
          <w:lang w:eastAsia="zh-CN"/>
        </w:rPr>
        <w:t xml:space="preserve">all sling from </w:t>
      </w:r>
      <w:r>
        <w:rPr>
          <w:sz w:val="24"/>
          <w:lang w:eastAsia="zh-CN"/>
        </w:rPr>
        <w:t>rigging point</w:t>
      </w:r>
      <w:r w:rsidR="003A16A1">
        <w:rPr>
          <w:sz w:val="24"/>
          <w:lang w:eastAsia="zh-CN"/>
        </w:rPr>
        <w:t xml:space="preserve"> of equipment</w:t>
      </w:r>
    </w:p>
    <w:p w:rsidR="005226B3" w:rsidRPr="003A16A1" w:rsidRDefault="00251AD9" w:rsidP="003A16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A16A1">
        <w:rPr>
          <w:sz w:val="24"/>
          <w:lang w:eastAsia="zh-CN"/>
        </w:rPr>
        <w:t>Secured</w:t>
      </w:r>
      <w:r w:rsidR="005F46FC" w:rsidRPr="003A16A1">
        <w:rPr>
          <w:sz w:val="24"/>
          <w:lang w:eastAsia="zh-CN"/>
        </w:rPr>
        <w:t xml:space="preserve"> </w:t>
      </w:r>
      <w:r w:rsidR="003A16A1">
        <w:rPr>
          <w:sz w:val="24"/>
          <w:lang w:eastAsia="zh-CN"/>
        </w:rPr>
        <w:t xml:space="preserve">equipment </w:t>
      </w:r>
      <w:r w:rsidR="003A6EE4" w:rsidRPr="003A16A1">
        <w:rPr>
          <w:sz w:val="24"/>
          <w:lang w:eastAsia="zh-CN"/>
        </w:rPr>
        <w:t xml:space="preserve">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5704A">
        <w:rPr>
          <w:sz w:val="24"/>
          <w:lang w:eastAsia="zh-CN"/>
        </w:rPr>
        <w:t xml:space="preserve">and deliver </w:t>
      </w:r>
      <w:r w:rsidR="005F46FC">
        <w:rPr>
          <w:sz w:val="24"/>
          <w:lang w:eastAsia="zh-CN"/>
        </w:rPr>
        <w:t xml:space="preserve">to scrapyard for disposal </w:t>
      </w:r>
    </w:p>
    <w:p w:rsidR="0099046A" w:rsidRPr="005F46FC" w:rsidRDefault="006467DA" w:rsidP="005F46F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F46FC"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B4C" w:rsidRDefault="00D47B4C">
      <w:r>
        <w:separator/>
      </w:r>
    </w:p>
  </w:endnote>
  <w:endnote w:type="continuationSeparator" w:id="0">
    <w:p w:rsidR="00D47B4C" w:rsidRDefault="00D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16A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A16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B4C" w:rsidRDefault="00D47B4C">
      <w:r>
        <w:separator/>
      </w:r>
    </w:p>
  </w:footnote>
  <w:footnote w:type="continuationSeparator" w:id="0">
    <w:p w:rsidR="00D47B4C" w:rsidRDefault="00D47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47B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47B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A78AF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36907"/>
    <w:rsid w:val="00251AD9"/>
    <w:rsid w:val="00257C21"/>
    <w:rsid w:val="0030276C"/>
    <w:rsid w:val="0030317F"/>
    <w:rsid w:val="00333DB7"/>
    <w:rsid w:val="00375E51"/>
    <w:rsid w:val="003961AA"/>
    <w:rsid w:val="003A16A1"/>
    <w:rsid w:val="003A6EE4"/>
    <w:rsid w:val="003D5FEC"/>
    <w:rsid w:val="00455FE6"/>
    <w:rsid w:val="00456295"/>
    <w:rsid w:val="00466C7A"/>
    <w:rsid w:val="00501090"/>
    <w:rsid w:val="005226B3"/>
    <w:rsid w:val="005463C4"/>
    <w:rsid w:val="0055704A"/>
    <w:rsid w:val="0057657F"/>
    <w:rsid w:val="005D3C81"/>
    <w:rsid w:val="005F46FC"/>
    <w:rsid w:val="006467DA"/>
    <w:rsid w:val="00647F9A"/>
    <w:rsid w:val="0066401C"/>
    <w:rsid w:val="00670B64"/>
    <w:rsid w:val="00693582"/>
    <w:rsid w:val="006B3F8F"/>
    <w:rsid w:val="006C647D"/>
    <w:rsid w:val="006F12DE"/>
    <w:rsid w:val="006F4A12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8E2FB9"/>
    <w:rsid w:val="00941781"/>
    <w:rsid w:val="0096488F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0048"/>
    <w:rsid w:val="00C15DC7"/>
    <w:rsid w:val="00C23DE7"/>
    <w:rsid w:val="00C4669E"/>
    <w:rsid w:val="00C72DAD"/>
    <w:rsid w:val="00C76164"/>
    <w:rsid w:val="00C95881"/>
    <w:rsid w:val="00D07325"/>
    <w:rsid w:val="00D221DF"/>
    <w:rsid w:val="00D35F55"/>
    <w:rsid w:val="00D41A4A"/>
    <w:rsid w:val="00D47B4C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2019-07-08T02:36:00Z</cp:lastPrinted>
  <dcterms:created xsi:type="dcterms:W3CDTF">2023-09-26T06:21:00Z</dcterms:created>
  <dcterms:modified xsi:type="dcterms:W3CDTF">2023-09-26T06:21:00Z</dcterms:modified>
</cp:coreProperties>
</file>