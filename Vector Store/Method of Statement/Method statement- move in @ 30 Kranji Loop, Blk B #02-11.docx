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77AAB" w:rsidRDefault="00977AAB">
      <w:pPr>
        <w:rPr>
          <w:sz w:val="24"/>
        </w:rPr>
      </w:pPr>
    </w:p>
    <w:p w:rsidR="00684C71" w:rsidRDefault="00695F07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July</w:t>
      </w:r>
      <w:r w:rsidR="009E1078">
        <w:rPr>
          <w:sz w:val="24"/>
          <w:lang w:eastAsia="zh-CN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8B0037">
        <w:rPr>
          <w:sz w:val="24"/>
          <w:lang w:eastAsia="zh-CN"/>
        </w:rPr>
        <w:t>hoist down machineries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8B0037">
        <w:rPr>
          <w:sz w:val="24"/>
          <w:lang w:eastAsia="zh-CN"/>
        </w:rPr>
        <w:t>/low loader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695F07">
        <w:rPr>
          <w:sz w:val="24"/>
          <w:lang w:eastAsia="zh-CN"/>
        </w:rPr>
        <w:t xml:space="preserve"> into tenant </w:t>
      </w:r>
      <w:r w:rsidR="00857D7A">
        <w:rPr>
          <w:sz w:val="24"/>
          <w:lang w:eastAsia="zh-CN"/>
        </w:rPr>
        <w:t xml:space="preserve">production area </w:t>
      </w:r>
      <w:r w:rsidR="00C0223E">
        <w:rPr>
          <w:sz w:val="24"/>
          <w:lang w:eastAsia="zh-CN"/>
        </w:rPr>
        <w:t xml:space="preserve">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D2E4D" w:rsidRDefault="00695F0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machine list </w:t>
      </w:r>
    </w:p>
    <w:p w:rsidR="00695F07" w:rsidRPr="00DD2E4D" w:rsidRDefault="00695F0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95F0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857D7A" w:rsidRDefault="00695F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 2/3 day job</w:t>
      </w:r>
    </w:p>
    <w:p w:rsidR="00695F07" w:rsidRPr="00D867EE" w:rsidRDefault="00695F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25-27/07/23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695F0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9E1078">
        <w:rPr>
          <w:bCs/>
          <w:sz w:val="24"/>
          <w:szCs w:val="24"/>
          <w:lang w:eastAsia="zh-CN"/>
        </w:rPr>
        <w:t xml:space="preserve"> am </w:t>
      </w:r>
      <w:r w:rsidR="00DD2E4D">
        <w:rPr>
          <w:bCs/>
          <w:sz w:val="24"/>
          <w:szCs w:val="24"/>
          <w:lang w:eastAsia="zh-CN"/>
        </w:rPr>
        <w:t xml:space="preserve">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95F07" w:rsidP="00707B09">
      <w:pPr>
        <w:pStyle w:val="Heading4"/>
      </w:pPr>
      <w:r>
        <w:t>30 Kranji Loop #02-11</w:t>
      </w:r>
      <w:r w:rsidR="00857D7A">
        <w:t xml:space="preserve"> </w:t>
      </w:r>
    </w:p>
    <w:p w:rsidR="00707B09" w:rsidRPr="00707B09" w:rsidRDefault="00695F0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TimMac @ Kranji, Blk B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695F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lorry loader</w:t>
      </w:r>
    </w:p>
    <w:p w:rsidR="00695F07" w:rsidRDefault="00695F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95F07" w:rsidRDefault="00695F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 </w:t>
      </w:r>
    </w:p>
    <w:p w:rsidR="00684C71" w:rsidRDefault="00695F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D2E4D" w:rsidRDefault="00695F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95F07" w:rsidRDefault="00695F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977AAB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977AA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95725E" w:rsidRDefault="0095725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77AA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C2DFB" w:rsidRDefault="003C2DF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F07" w:rsidRDefault="00695F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0E487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695F07">
        <w:rPr>
          <w:sz w:val="24"/>
          <w:lang w:eastAsia="zh-CN"/>
        </w:rPr>
        <w:t xml:space="preserve">crane hook and secured to </w:t>
      </w:r>
      <w:r w:rsidR="00323AC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rigging</w:t>
      </w:r>
      <w:r w:rsidR="00323AC6">
        <w:rPr>
          <w:sz w:val="24"/>
          <w:lang w:eastAsia="zh-CN"/>
        </w:rPr>
        <w:t xml:space="preserve"> point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695F07">
        <w:rPr>
          <w:sz w:val="24"/>
          <w:lang w:eastAsia="zh-CN"/>
        </w:rPr>
        <w:t>up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8B0037">
        <w:rPr>
          <w:sz w:val="24"/>
          <w:lang w:eastAsia="zh-CN"/>
        </w:rPr>
        <w:t>low loader/</w:t>
      </w:r>
      <w:r>
        <w:rPr>
          <w:sz w:val="24"/>
          <w:lang w:eastAsia="zh-CN"/>
        </w:rPr>
        <w:t>lorry chassis</w:t>
      </w:r>
      <w:bookmarkStart w:id="0" w:name="_GoBack"/>
      <w:bookmarkEnd w:id="0"/>
    </w:p>
    <w:p w:rsidR="002827E4" w:rsidRPr="00323AC6" w:rsidRDefault="00695F07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C0223E">
        <w:rPr>
          <w:sz w:val="24"/>
          <w:lang w:eastAsia="zh-CN"/>
        </w:rPr>
        <w:t>o</w:t>
      </w:r>
      <w:r w:rsidR="00DD2E4D">
        <w:rPr>
          <w:sz w:val="24"/>
          <w:lang w:eastAsia="zh-CN"/>
        </w:rPr>
        <w:t>wer down machine to near</w:t>
      </w:r>
      <w:r w:rsidR="00C0223E">
        <w:rPr>
          <w:sz w:val="24"/>
          <w:lang w:eastAsia="zh-CN"/>
        </w:rPr>
        <w:t xml:space="preserve"> </w:t>
      </w:r>
      <w:r w:rsidR="003B7808">
        <w:rPr>
          <w:sz w:val="24"/>
          <w:lang w:eastAsia="zh-CN"/>
        </w:rPr>
        <w:t>ground level</w:t>
      </w:r>
      <w:r w:rsidR="00771609"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 xml:space="preserve">Insert </w:t>
      </w:r>
      <w:r w:rsidR="00695F07">
        <w:rPr>
          <w:sz w:val="24"/>
          <w:lang w:eastAsia="zh-CN"/>
        </w:rPr>
        <w:t>rollers/</w:t>
      </w:r>
      <w:r w:rsidRPr="00771609">
        <w:rPr>
          <w:sz w:val="24"/>
          <w:lang w:eastAsia="zh-CN"/>
        </w:rPr>
        <w:t>pallet truck</w:t>
      </w:r>
      <w:r w:rsidR="004505C9">
        <w:rPr>
          <w:sz w:val="24"/>
          <w:lang w:eastAsia="zh-CN"/>
        </w:rPr>
        <w:t xml:space="preserve"> </w:t>
      </w:r>
      <w:r w:rsidR="00695F07">
        <w:rPr>
          <w:sz w:val="24"/>
          <w:lang w:eastAsia="zh-CN"/>
        </w:rPr>
        <w:t>under machine bed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 xml:space="preserve">rt machine into </w:t>
      </w:r>
      <w:r w:rsidR="0095725E">
        <w:rPr>
          <w:sz w:val="24"/>
          <w:lang w:eastAsia="zh-CN"/>
        </w:rPr>
        <w:t>tenant</w:t>
      </w:r>
      <w:r w:rsidR="00977AAB">
        <w:rPr>
          <w:sz w:val="24"/>
          <w:lang w:eastAsia="zh-CN"/>
        </w:rPr>
        <w:t xml:space="preserve"> </w:t>
      </w:r>
      <w:r w:rsidR="00D867EE">
        <w:rPr>
          <w:sz w:val="24"/>
          <w:lang w:eastAsia="zh-CN"/>
        </w:rPr>
        <w:t>production</w:t>
      </w:r>
      <w:r w:rsidR="00977AAB">
        <w:rPr>
          <w:sz w:val="24"/>
          <w:lang w:eastAsia="zh-CN"/>
        </w:rPr>
        <w:t xml:space="preserve">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95725E" w:rsidRDefault="0095725E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Repeat process till all machine are well positioned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77AAB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5F07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0D0C" w:rsidRDefault="00940D0C">
      <w:r>
        <w:separator/>
      </w:r>
    </w:p>
  </w:endnote>
  <w:endnote w:type="continuationSeparator" w:id="0">
    <w:p w:rsidR="00940D0C" w:rsidRDefault="00940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B003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B003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0D0C" w:rsidRDefault="00940D0C">
      <w:r>
        <w:separator/>
      </w:r>
    </w:p>
  </w:footnote>
  <w:footnote w:type="continuationSeparator" w:id="0">
    <w:p w:rsidR="00940D0C" w:rsidRDefault="00940D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40D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40D0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548E8"/>
    <w:rsid w:val="00076C95"/>
    <w:rsid w:val="000801A2"/>
    <w:rsid w:val="00080409"/>
    <w:rsid w:val="000A0C5F"/>
    <w:rsid w:val="000C46C5"/>
    <w:rsid w:val="000E487A"/>
    <w:rsid w:val="00167E29"/>
    <w:rsid w:val="001A07FF"/>
    <w:rsid w:val="001B0700"/>
    <w:rsid w:val="00205704"/>
    <w:rsid w:val="00210C31"/>
    <w:rsid w:val="0023167F"/>
    <w:rsid w:val="002827E4"/>
    <w:rsid w:val="00282A49"/>
    <w:rsid w:val="00294E87"/>
    <w:rsid w:val="002C22C6"/>
    <w:rsid w:val="0030061F"/>
    <w:rsid w:val="00323AC6"/>
    <w:rsid w:val="00370D03"/>
    <w:rsid w:val="00377D90"/>
    <w:rsid w:val="00392DA2"/>
    <w:rsid w:val="003B7808"/>
    <w:rsid w:val="003C2DFB"/>
    <w:rsid w:val="00425424"/>
    <w:rsid w:val="00431476"/>
    <w:rsid w:val="004505C9"/>
    <w:rsid w:val="00460228"/>
    <w:rsid w:val="0046074D"/>
    <w:rsid w:val="004D3F2D"/>
    <w:rsid w:val="004F2A5F"/>
    <w:rsid w:val="00503080"/>
    <w:rsid w:val="00512C02"/>
    <w:rsid w:val="005B10A8"/>
    <w:rsid w:val="005F7AEF"/>
    <w:rsid w:val="006175E6"/>
    <w:rsid w:val="0063389C"/>
    <w:rsid w:val="00684C71"/>
    <w:rsid w:val="00685287"/>
    <w:rsid w:val="00695F07"/>
    <w:rsid w:val="006B6525"/>
    <w:rsid w:val="006E7732"/>
    <w:rsid w:val="00707B09"/>
    <w:rsid w:val="00716744"/>
    <w:rsid w:val="007638E8"/>
    <w:rsid w:val="00767049"/>
    <w:rsid w:val="00771609"/>
    <w:rsid w:val="007A60FE"/>
    <w:rsid w:val="007E1952"/>
    <w:rsid w:val="007E7225"/>
    <w:rsid w:val="007F1AFE"/>
    <w:rsid w:val="00805829"/>
    <w:rsid w:val="0081336E"/>
    <w:rsid w:val="008402BA"/>
    <w:rsid w:val="00857D7A"/>
    <w:rsid w:val="00872454"/>
    <w:rsid w:val="00872D61"/>
    <w:rsid w:val="0087327A"/>
    <w:rsid w:val="008B0037"/>
    <w:rsid w:val="008B11D4"/>
    <w:rsid w:val="008D1F25"/>
    <w:rsid w:val="008D3552"/>
    <w:rsid w:val="008D63D1"/>
    <w:rsid w:val="009174D7"/>
    <w:rsid w:val="00940D0C"/>
    <w:rsid w:val="00952F7F"/>
    <w:rsid w:val="009543DF"/>
    <w:rsid w:val="0095725E"/>
    <w:rsid w:val="00977AAB"/>
    <w:rsid w:val="009C1EC8"/>
    <w:rsid w:val="009E1078"/>
    <w:rsid w:val="009F3553"/>
    <w:rsid w:val="00A525B4"/>
    <w:rsid w:val="00A64537"/>
    <w:rsid w:val="00A911A1"/>
    <w:rsid w:val="00AA3A54"/>
    <w:rsid w:val="00AC75B1"/>
    <w:rsid w:val="00AE39C9"/>
    <w:rsid w:val="00B14BE4"/>
    <w:rsid w:val="00B70004"/>
    <w:rsid w:val="00BE7F93"/>
    <w:rsid w:val="00C0223E"/>
    <w:rsid w:val="00C03437"/>
    <w:rsid w:val="00C32361"/>
    <w:rsid w:val="00C33FF4"/>
    <w:rsid w:val="00C8729C"/>
    <w:rsid w:val="00CA23BB"/>
    <w:rsid w:val="00CE3332"/>
    <w:rsid w:val="00CE7142"/>
    <w:rsid w:val="00CF0F66"/>
    <w:rsid w:val="00CF5149"/>
    <w:rsid w:val="00CF6063"/>
    <w:rsid w:val="00D01FC8"/>
    <w:rsid w:val="00D23BF6"/>
    <w:rsid w:val="00D751F0"/>
    <w:rsid w:val="00D867EE"/>
    <w:rsid w:val="00D973DD"/>
    <w:rsid w:val="00DB001C"/>
    <w:rsid w:val="00DC00B2"/>
    <w:rsid w:val="00DD2E4D"/>
    <w:rsid w:val="00DF41DB"/>
    <w:rsid w:val="00E45C2B"/>
    <w:rsid w:val="00E9120A"/>
    <w:rsid w:val="00EC1A7D"/>
    <w:rsid w:val="00F176B3"/>
    <w:rsid w:val="00F3464B"/>
    <w:rsid w:val="00F4260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2023-07-04T07:16:00Z</cp:lastPrinted>
  <dcterms:created xsi:type="dcterms:W3CDTF">2023-07-04T04:13:00Z</dcterms:created>
  <dcterms:modified xsi:type="dcterms:W3CDTF">2023-07-04T07:16:00Z</dcterms:modified>
</cp:coreProperties>
</file>