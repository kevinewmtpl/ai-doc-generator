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FF3CFC">
      <w:pPr>
        <w:rPr>
          <w:sz w:val="24"/>
          <w:lang w:eastAsia="zh-CN"/>
        </w:rPr>
      </w:pPr>
      <w:r>
        <w:rPr>
          <w:sz w:val="24"/>
        </w:rPr>
        <w:t>Date: 26</w:t>
      </w:r>
      <w:r w:rsidRPr="00FF3CFC">
        <w:rPr>
          <w:sz w:val="24"/>
          <w:vertAlign w:val="superscript"/>
        </w:rPr>
        <w:t>th</w:t>
      </w:r>
      <w:r w:rsidR="00F31DB4">
        <w:rPr>
          <w:sz w:val="24"/>
        </w:rPr>
        <w:t xml:space="preserve"> Nov</w:t>
      </w:r>
      <w:r w:rsidR="00EE6C76">
        <w:rPr>
          <w:sz w:val="24"/>
        </w:rPr>
        <w:t xml:space="preserve"> 2018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834943">
        <w:rPr>
          <w:sz w:val="24"/>
          <w:lang w:eastAsia="zh-CN"/>
        </w:rPr>
        <w:t>hoist up</w:t>
      </w:r>
      <w:r w:rsidR="00F31DB4">
        <w:rPr>
          <w:sz w:val="24"/>
          <w:lang w:eastAsia="zh-CN"/>
        </w:rPr>
        <w:t xml:space="preserve"> 10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834943">
        <w:rPr>
          <w:sz w:val="24"/>
          <w:lang w:eastAsia="zh-CN"/>
        </w:rPr>
        <w:t xml:space="preserve"> to 5</w:t>
      </w:r>
      <w:r w:rsidR="00834943" w:rsidRPr="00834943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by using platform and mobile crane</w:t>
      </w:r>
    </w:p>
    <w:p w:rsidR="00212B30" w:rsidRPr="00586CF3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834943">
        <w:rPr>
          <w:sz w:val="24"/>
          <w:lang w:eastAsia="zh-CN"/>
        </w:rPr>
        <w:t xml:space="preserve">unload </w:t>
      </w:r>
      <w:r w:rsidR="00F31DB4">
        <w:rPr>
          <w:sz w:val="24"/>
          <w:lang w:eastAsia="zh-CN"/>
        </w:rPr>
        <w:t>23</w:t>
      </w:r>
      <w:r w:rsidR="00834943">
        <w:rPr>
          <w:sz w:val="24"/>
          <w:lang w:eastAsia="zh-CN"/>
        </w:rPr>
        <w:t xml:space="preserve"> unit machine and accessories at loading bay, shift and position to 5</w:t>
      </w:r>
      <w:r w:rsidR="00834943" w:rsidRPr="00834943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floor via cargo lift</w:t>
      </w:r>
    </w:p>
    <w:p w:rsidR="00212B30" w:rsidRP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Default="005B331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</w:t>
      </w:r>
      <w:r w:rsidR="00FF3CFC">
        <w:rPr>
          <w:bCs/>
          <w:sz w:val="24"/>
          <w:szCs w:val="24"/>
          <w:lang w:eastAsia="zh-CN"/>
        </w:rPr>
        <w:t>/12</w:t>
      </w:r>
      <w:r w:rsidR="00834943">
        <w:rPr>
          <w:bCs/>
          <w:sz w:val="24"/>
          <w:szCs w:val="24"/>
          <w:lang w:eastAsia="zh-CN"/>
        </w:rPr>
        <w:t xml:space="preserve">/2018   -   To </w:t>
      </w:r>
      <w:r w:rsidR="00FF3CFC">
        <w:rPr>
          <w:bCs/>
          <w:sz w:val="24"/>
          <w:szCs w:val="24"/>
          <w:lang w:eastAsia="zh-CN"/>
        </w:rPr>
        <w:t xml:space="preserve">unload and </w:t>
      </w:r>
      <w:r w:rsidR="00834943">
        <w:rPr>
          <w:bCs/>
          <w:sz w:val="24"/>
          <w:szCs w:val="24"/>
          <w:lang w:eastAsia="zh-CN"/>
        </w:rPr>
        <w:t>shift in</w:t>
      </w:r>
      <w:r w:rsidR="00FF3CFC">
        <w:rPr>
          <w:bCs/>
          <w:sz w:val="24"/>
          <w:szCs w:val="24"/>
          <w:lang w:eastAsia="zh-CN"/>
        </w:rPr>
        <w:t xml:space="preserve"> small machine and accessories</w:t>
      </w:r>
      <w:r w:rsidR="00F31DB4">
        <w:rPr>
          <w:bCs/>
          <w:sz w:val="24"/>
          <w:szCs w:val="24"/>
          <w:lang w:eastAsia="zh-CN"/>
        </w:rPr>
        <w:t xml:space="preserve"> </w:t>
      </w:r>
      <w:r w:rsidR="00FF3CFC">
        <w:rPr>
          <w:bCs/>
          <w:sz w:val="24"/>
          <w:szCs w:val="24"/>
          <w:lang w:eastAsia="zh-CN"/>
        </w:rPr>
        <w:t>from</w:t>
      </w:r>
      <w:r w:rsidR="00EE4715">
        <w:rPr>
          <w:bCs/>
          <w:sz w:val="24"/>
          <w:szCs w:val="24"/>
          <w:lang w:eastAsia="zh-CN"/>
        </w:rPr>
        <w:t xml:space="preserve"> loading bay to 5</w:t>
      </w:r>
      <w:r w:rsidR="00EE4715" w:rsidRPr="00EE4715">
        <w:rPr>
          <w:bCs/>
          <w:sz w:val="24"/>
          <w:szCs w:val="24"/>
          <w:vertAlign w:val="superscript"/>
          <w:lang w:eastAsia="zh-CN"/>
        </w:rPr>
        <w:t>th</w:t>
      </w:r>
      <w:r w:rsidR="00EE4715">
        <w:rPr>
          <w:bCs/>
          <w:sz w:val="24"/>
          <w:szCs w:val="24"/>
          <w:lang w:eastAsia="zh-CN"/>
        </w:rPr>
        <w:t xml:space="preserve"> floor </w:t>
      </w:r>
      <w:r w:rsidR="00F31DB4">
        <w:rPr>
          <w:bCs/>
          <w:sz w:val="24"/>
          <w:szCs w:val="24"/>
          <w:lang w:eastAsia="zh-CN"/>
        </w:rPr>
        <w:t>via cargo lift</w:t>
      </w:r>
      <w:r w:rsidR="00C267A1">
        <w:rPr>
          <w:bCs/>
          <w:sz w:val="24"/>
          <w:szCs w:val="24"/>
          <w:lang w:eastAsia="zh-CN"/>
        </w:rPr>
        <w:t xml:space="preserve"> </w:t>
      </w:r>
    </w:p>
    <w:p w:rsidR="004660A9" w:rsidRDefault="005B331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</w:t>
      </w:r>
      <w:r w:rsidR="00FF3CFC">
        <w:rPr>
          <w:bCs/>
          <w:sz w:val="24"/>
          <w:szCs w:val="24"/>
          <w:lang w:eastAsia="zh-CN"/>
        </w:rPr>
        <w:t>/12</w:t>
      </w:r>
      <w:r w:rsidR="00C267A1">
        <w:rPr>
          <w:bCs/>
          <w:sz w:val="24"/>
          <w:szCs w:val="24"/>
          <w:lang w:eastAsia="zh-CN"/>
        </w:rPr>
        <w:t xml:space="preserve">/2018   -   </w:t>
      </w:r>
      <w:r w:rsidR="00834943">
        <w:rPr>
          <w:bCs/>
          <w:sz w:val="24"/>
          <w:szCs w:val="24"/>
          <w:lang w:eastAsia="zh-CN"/>
        </w:rPr>
        <w:t>To hoist up</w:t>
      </w:r>
      <w:r w:rsidR="00F31DB4">
        <w:rPr>
          <w:bCs/>
          <w:sz w:val="24"/>
          <w:szCs w:val="24"/>
          <w:lang w:eastAsia="zh-CN"/>
        </w:rPr>
        <w:t xml:space="preserve"> machineries </w:t>
      </w:r>
      <w:r w:rsidR="00FF3CFC">
        <w:rPr>
          <w:bCs/>
          <w:sz w:val="24"/>
          <w:szCs w:val="24"/>
          <w:lang w:eastAsia="zh-CN"/>
        </w:rPr>
        <w:t>to 5</w:t>
      </w:r>
      <w:r w:rsidR="00FF3CFC" w:rsidRPr="00FF3CFC">
        <w:rPr>
          <w:bCs/>
          <w:sz w:val="24"/>
          <w:szCs w:val="24"/>
          <w:vertAlign w:val="superscript"/>
          <w:lang w:eastAsia="zh-CN"/>
        </w:rPr>
        <w:t>th</w:t>
      </w:r>
      <w:r w:rsidR="00FF3CFC">
        <w:rPr>
          <w:bCs/>
          <w:sz w:val="24"/>
          <w:szCs w:val="24"/>
          <w:lang w:eastAsia="zh-CN"/>
        </w:rPr>
        <w:t xml:space="preserve"> floor using platform and mobile </w:t>
      </w:r>
      <w:r w:rsidR="00C267A1">
        <w:rPr>
          <w:bCs/>
          <w:sz w:val="24"/>
          <w:szCs w:val="24"/>
          <w:lang w:eastAsia="zh-CN"/>
        </w:rPr>
        <w:t>crane</w:t>
      </w:r>
    </w:p>
    <w:p w:rsidR="00C267A1" w:rsidRPr="006F3F18" w:rsidRDefault="005B331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</w:t>
      </w:r>
      <w:bookmarkStart w:id="0" w:name="_GoBack"/>
      <w:bookmarkEnd w:id="0"/>
      <w:r w:rsidR="00FF3CFC">
        <w:rPr>
          <w:bCs/>
          <w:sz w:val="24"/>
          <w:szCs w:val="24"/>
          <w:lang w:eastAsia="zh-CN"/>
        </w:rPr>
        <w:t>/12</w:t>
      </w:r>
      <w:r w:rsidR="003D6D29">
        <w:rPr>
          <w:bCs/>
          <w:sz w:val="24"/>
          <w:szCs w:val="24"/>
          <w:lang w:eastAsia="zh-CN"/>
        </w:rPr>
        <w:t xml:space="preserve">/2018   </w:t>
      </w:r>
      <w:r w:rsidR="00834943">
        <w:rPr>
          <w:bCs/>
          <w:sz w:val="24"/>
          <w:szCs w:val="24"/>
          <w:lang w:eastAsia="zh-CN"/>
        </w:rPr>
        <w:t>-   To shift in</w:t>
      </w:r>
      <w:r w:rsidR="003D6D29">
        <w:rPr>
          <w:bCs/>
          <w:sz w:val="24"/>
          <w:szCs w:val="24"/>
          <w:lang w:eastAsia="zh-CN"/>
        </w:rPr>
        <w:t xml:space="preserve"> </w:t>
      </w:r>
      <w:r w:rsidR="00834943">
        <w:rPr>
          <w:bCs/>
          <w:sz w:val="24"/>
          <w:szCs w:val="24"/>
          <w:lang w:eastAsia="zh-CN"/>
        </w:rPr>
        <w:t xml:space="preserve">any </w:t>
      </w:r>
      <w:r w:rsidR="003D6D29">
        <w:rPr>
          <w:bCs/>
          <w:sz w:val="24"/>
          <w:szCs w:val="24"/>
          <w:lang w:eastAsia="zh-CN"/>
        </w:rPr>
        <w:t xml:space="preserve">balance </w:t>
      </w:r>
      <w:r w:rsidR="00834943">
        <w:rPr>
          <w:bCs/>
          <w:sz w:val="24"/>
          <w:szCs w:val="24"/>
          <w:lang w:eastAsia="zh-CN"/>
        </w:rPr>
        <w:t xml:space="preserve">of </w:t>
      </w:r>
      <w:r w:rsidR="003D6D29">
        <w:rPr>
          <w:bCs/>
          <w:sz w:val="24"/>
          <w:szCs w:val="24"/>
          <w:lang w:eastAsia="zh-CN"/>
        </w:rPr>
        <w:t xml:space="preserve">loose item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1DB4" w:rsidRPr="00F31DB4" w:rsidRDefault="00FF3C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227DB9">
        <w:rPr>
          <w:bCs/>
          <w:sz w:val="24"/>
          <w:szCs w:val="24"/>
          <w:lang w:eastAsia="zh-CN"/>
        </w:rPr>
        <w:t>11:00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27DB9" w:rsidP="00893F2E">
      <w:pPr>
        <w:pStyle w:val="Heading4"/>
      </w:pPr>
      <w:r>
        <w:t>10 Tampines North Drive 4</w:t>
      </w:r>
      <w:r w:rsidR="00EE4715">
        <w:t xml:space="preserve"> #05-03/04/06</w:t>
      </w:r>
    </w:p>
    <w:p w:rsidR="004718CF" w:rsidRPr="004718CF" w:rsidRDefault="00E5645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Distinct </w:t>
      </w:r>
      <w:r w:rsidR="00212B30">
        <w:rPr>
          <w:sz w:val="24"/>
          <w:szCs w:val="24"/>
          <w:lang w:eastAsia="zh-CN"/>
        </w:rPr>
        <w:t>Engineering</w:t>
      </w:r>
      <w:r>
        <w:rPr>
          <w:sz w:val="24"/>
          <w:szCs w:val="24"/>
          <w:lang w:eastAsia="zh-CN"/>
        </w:rPr>
        <w:t xml:space="preserve"> &amp; Trading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8349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212B30">
        <w:rPr>
          <w:sz w:val="24"/>
          <w:lang w:eastAsia="zh-CN"/>
        </w:rPr>
        <w:t>50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  <w:r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</w:t>
      </w:r>
      <w:r w:rsidR="00FA5213">
        <w:rPr>
          <w:sz w:val="24"/>
          <w:lang w:eastAsia="zh-CN"/>
        </w:rPr>
        <w:t>4</w:t>
      </w:r>
      <w:r w:rsidR="00B87BE0">
        <w:rPr>
          <w:sz w:val="24"/>
          <w:lang w:eastAsia="zh-CN"/>
        </w:rPr>
        <w:t xml:space="preserve"> x</w:t>
      </w:r>
      <w:r w:rsidR="006E1EF3">
        <w:rPr>
          <w:sz w:val="24"/>
          <w:lang w:eastAsia="zh-CN"/>
        </w:rPr>
        <w:t xml:space="preserve">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3D6D2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834943" w:rsidRDefault="0083494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83494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227DB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mobile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EE4715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227DB9">
        <w:rPr>
          <w:sz w:val="24"/>
          <w:lang w:eastAsia="zh-CN"/>
        </w:rPr>
        <w:t xml:space="preserve"> to 5</w:t>
      </w:r>
      <w:r w:rsidR="00227DB9" w:rsidRPr="00227DB9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 secured using 1 x 50 ton mobile</w:t>
      </w:r>
      <w:r>
        <w:rPr>
          <w:sz w:val="24"/>
          <w:lang w:eastAsia="zh-CN"/>
        </w:rPr>
        <w:t xml:space="preserve"> crane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 to hoist up machine to 5</w:t>
      </w:r>
      <w:r w:rsidRPr="00227DB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onto machine base</w:t>
      </w:r>
    </w:p>
    <w:p w:rsidR="00EE4715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position to</w:t>
      </w:r>
      <w:r w:rsidR="00FF3CFC">
        <w:rPr>
          <w:sz w:val="24"/>
          <w:lang w:eastAsia="zh-CN"/>
        </w:rPr>
        <w:t xml:space="preserve"> the</w:t>
      </w:r>
      <w:r>
        <w:rPr>
          <w:sz w:val="24"/>
          <w:lang w:eastAsia="zh-CN"/>
        </w:rPr>
        <w:t xml:space="preserve"> designated location</w:t>
      </w:r>
    </w:p>
    <w:p w:rsidR="00EE4715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B87BE0" w:rsidRPr="00EE4715" w:rsidRDefault="00EE4715" w:rsidP="00EE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346A6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934C51" w:rsidRPr="003346A6" w:rsidRDefault="00334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934C51">
        <w:rPr>
          <w:b/>
          <w:sz w:val="32"/>
          <w:szCs w:val="32"/>
          <w:u w:val="single"/>
          <w:lang w:eastAsia="zh-CN"/>
        </w:rPr>
        <w:t>Remark: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MOS subject to change by supervisor/lifting supervisor on site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A5A" w:rsidRDefault="00241A5A">
      <w:r>
        <w:separator/>
      </w:r>
    </w:p>
  </w:endnote>
  <w:endnote w:type="continuationSeparator" w:id="0">
    <w:p w:rsidR="00241A5A" w:rsidRDefault="00241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33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33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A5A" w:rsidRDefault="00241A5A">
      <w:r>
        <w:separator/>
      </w:r>
    </w:p>
  </w:footnote>
  <w:footnote w:type="continuationSeparator" w:id="0">
    <w:p w:rsidR="00241A5A" w:rsidRDefault="00241A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41A5A"/>
    <w:rsid w:val="00251834"/>
    <w:rsid w:val="00255EC6"/>
    <w:rsid w:val="00296C20"/>
    <w:rsid w:val="002D0D60"/>
    <w:rsid w:val="002D6767"/>
    <w:rsid w:val="003346A6"/>
    <w:rsid w:val="003441D7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35772"/>
    <w:rsid w:val="00586CF3"/>
    <w:rsid w:val="005B3319"/>
    <w:rsid w:val="005D78E1"/>
    <w:rsid w:val="005E2BD5"/>
    <w:rsid w:val="00666E6F"/>
    <w:rsid w:val="006A0465"/>
    <w:rsid w:val="006D5595"/>
    <w:rsid w:val="006E1EF3"/>
    <w:rsid w:val="006F3F18"/>
    <w:rsid w:val="00724B2C"/>
    <w:rsid w:val="00745167"/>
    <w:rsid w:val="008254AB"/>
    <w:rsid w:val="00834943"/>
    <w:rsid w:val="00840DC8"/>
    <w:rsid w:val="00893F2E"/>
    <w:rsid w:val="00894561"/>
    <w:rsid w:val="008B158D"/>
    <w:rsid w:val="009132F0"/>
    <w:rsid w:val="00934C51"/>
    <w:rsid w:val="00946BB9"/>
    <w:rsid w:val="00A96EA7"/>
    <w:rsid w:val="00AF4126"/>
    <w:rsid w:val="00AF6BBC"/>
    <w:rsid w:val="00B3442B"/>
    <w:rsid w:val="00B353B3"/>
    <w:rsid w:val="00B85262"/>
    <w:rsid w:val="00B87BE0"/>
    <w:rsid w:val="00BC6603"/>
    <w:rsid w:val="00BF4281"/>
    <w:rsid w:val="00C267A1"/>
    <w:rsid w:val="00C5008E"/>
    <w:rsid w:val="00C92F98"/>
    <w:rsid w:val="00CA3063"/>
    <w:rsid w:val="00CC0553"/>
    <w:rsid w:val="00CD738F"/>
    <w:rsid w:val="00CF1559"/>
    <w:rsid w:val="00D64CFE"/>
    <w:rsid w:val="00D74038"/>
    <w:rsid w:val="00DB549E"/>
    <w:rsid w:val="00DC6C74"/>
    <w:rsid w:val="00E56450"/>
    <w:rsid w:val="00E81C61"/>
    <w:rsid w:val="00E82249"/>
    <w:rsid w:val="00EE4715"/>
    <w:rsid w:val="00EE527F"/>
    <w:rsid w:val="00EE6C76"/>
    <w:rsid w:val="00EF0577"/>
    <w:rsid w:val="00F07F94"/>
    <w:rsid w:val="00F113B7"/>
    <w:rsid w:val="00F31DB4"/>
    <w:rsid w:val="00F63313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9C048-3118-4351-A7D9-BDF7EB1A3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2018-11-27T07:46:00Z</cp:lastPrinted>
  <dcterms:created xsi:type="dcterms:W3CDTF">2018-11-02T02:23:00Z</dcterms:created>
  <dcterms:modified xsi:type="dcterms:W3CDTF">2018-11-27T07:46:00Z</dcterms:modified>
</cp:coreProperties>
</file>