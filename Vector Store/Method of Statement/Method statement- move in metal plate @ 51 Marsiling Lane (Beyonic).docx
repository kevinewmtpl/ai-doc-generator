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5D1073">
      <w:pPr>
        <w:rPr>
          <w:sz w:val="24"/>
          <w:lang w:eastAsia="zh-CN"/>
        </w:rPr>
      </w:pPr>
      <w:r>
        <w:rPr>
          <w:sz w:val="24"/>
        </w:rPr>
        <w:t>Date: 03</w:t>
      </w:r>
      <w:r w:rsidRPr="005D1073">
        <w:rPr>
          <w:sz w:val="24"/>
          <w:vertAlign w:val="superscript"/>
        </w:rPr>
        <w:t>rd</w:t>
      </w:r>
      <w:r w:rsidR="00FF2942">
        <w:rPr>
          <w:sz w:val="24"/>
        </w:rPr>
        <w:t xml:space="preserve"> July</w:t>
      </w:r>
      <w:r w:rsidR="007B66D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5D1073">
        <w:rPr>
          <w:sz w:val="24"/>
          <w:lang w:eastAsia="zh-CN"/>
        </w:rPr>
        <w:t xml:space="preserve"> 8 pcs metal plate</w:t>
      </w:r>
      <w:r w:rsidR="00444C41">
        <w:rPr>
          <w:sz w:val="24"/>
          <w:lang w:eastAsia="zh-CN"/>
        </w:rPr>
        <w:t xml:space="preserve"> </w:t>
      </w:r>
      <w:r w:rsidR="005D1073">
        <w:rPr>
          <w:sz w:val="24"/>
          <w:lang w:eastAsia="zh-CN"/>
        </w:rPr>
        <w:t xml:space="preserve">from lorry chassis,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5D1073">
        <w:rPr>
          <w:sz w:val="24"/>
          <w:lang w:eastAsia="zh-CN"/>
        </w:rPr>
        <w:t xml:space="preserve">d position into factory premise at ground floor </w:t>
      </w:r>
      <w:r w:rsidR="00A30C5A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7B66DD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Metal plate</w:t>
      </w:r>
    </w:p>
    <w:p w:rsidR="005D1073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210 x 4 cm</w:t>
      </w:r>
      <w:bookmarkStart w:id="0" w:name="_GoBack"/>
      <w:bookmarkEnd w:id="0"/>
    </w:p>
    <w:p w:rsidR="005D1073" w:rsidRPr="005D1073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300 kg each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D10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1B16B7">
        <w:rPr>
          <w:sz w:val="24"/>
          <w:lang w:eastAsia="zh-CN"/>
        </w:rPr>
        <w:t>/07/24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D10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6749F" w:rsidP="00707B09">
      <w:pPr>
        <w:pStyle w:val="Heading4"/>
      </w:pPr>
      <w:r>
        <w:t>51 Marsiling Rd</w:t>
      </w:r>
    </w:p>
    <w:p w:rsidR="00707B09" w:rsidRPr="00707B09" w:rsidRDefault="0026749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5D10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D1073">
        <w:rPr>
          <w:sz w:val="24"/>
          <w:lang w:eastAsia="zh-CN"/>
        </w:rPr>
        <w:t>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87423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5D1073" w:rsidRDefault="005D10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D1073" w:rsidRDefault="005D10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090F52" w:rsidRDefault="00090F5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6749F" w:rsidRPr="005D1073" w:rsidRDefault="0026749F" w:rsidP="005D10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D1073"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</w:t>
      </w:r>
      <w:r w:rsidR="005D1073">
        <w:rPr>
          <w:sz w:val="24"/>
          <w:lang w:eastAsia="zh-CN"/>
        </w:rPr>
        <w:t>ing to rigging point of load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5D1073">
        <w:rPr>
          <w:sz w:val="24"/>
          <w:lang w:eastAsia="zh-CN"/>
        </w:rPr>
        <w:t xml:space="preserve"> up from lorry chassis</w:t>
      </w:r>
    </w:p>
    <w:p w:rsidR="00E9120A" w:rsidRPr="005D1073" w:rsidRDefault="005D1073" w:rsidP="005D10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 w:rsidRPr="005D1073">
        <w:rPr>
          <w:sz w:val="24"/>
          <w:lang w:eastAsia="zh-CN"/>
        </w:rPr>
        <w:t>ower do</w:t>
      </w:r>
      <w:r>
        <w:rPr>
          <w:sz w:val="24"/>
          <w:lang w:eastAsia="zh-CN"/>
        </w:rPr>
        <w:t xml:space="preserve">wn plate to the ground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090F52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090F52">
        <w:rPr>
          <w:sz w:val="24"/>
          <w:lang w:eastAsia="zh-CN"/>
        </w:rPr>
        <w:t>under plate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090F52">
        <w:rPr>
          <w:sz w:val="24"/>
          <w:lang w:eastAsia="zh-CN"/>
        </w:rPr>
        <w:t xml:space="preserve">ort into factory premise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090F52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115" w:rsidRDefault="00897115">
      <w:r>
        <w:separator/>
      </w:r>
    </w:p>
  </w:endnote>
  <w:endnote w:type="continuationSeparator" w:id="0">
    <w:p w:rsidR="00897115" w:rsidRDefault="00897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8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115" w:rsidRDefault="00897115">
      <w:r>
        <w:separator/>
      </w:r>
    </w:p>
  </w:footnote>
  <w:footnote w:type="continuationSeparator" w:id="0">
    <w:p w:rsidR="00897115" w:rsidRDefault="00897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C28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5858C3">
    <w:pPr>
      <w:pStyle w:val="Header"/>
      <w:jc w:val="center"/>
    </w:pPr>
    <w:r>
      <w:t>No. 28 Kranji Loop #05-03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0F52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C286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0F52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47F87"/>
    <w:rsid w:val="0025248E"/>
    <w:rsid w:val="00266023"/>
    <w:rsid w:val="0026749F"/>
    <w:rsid w:val="002827E4"/>
    <w:rsid w:val="00284960"/>
    <w:rsid w:val="00294E87"/>
    <w:rsid w:val="002D7196"/>
    <w:rsid w:val="0030061F"/>
    <w:rsid w:val="003346E1"/>
    <w:rsid w:val="00370D03"/>
    <w:rsid w:val="003B5F47"/>
    <w:rsid w:val="00425424"/>
    <w:rsid w:val="00431476"/>
    <w:rsid w:val="00444C41"/>
    <w:rsid w:val="004464B8"/>
    <w:rsid w:val="004C2867"/>
    <w:rsid w:val="00512C02"/>
    <w:rsid w:val="00524407"/>
    <w:rsid w:val="005858C3"/>
    <w:rsid w:val="00590C22"/>
    <w:rsid w:val="005D1073"/>
    <w:rsid w:val="006175E6"/>
    <w:rsid w:val="0063389C"/>
    <w:rsid w:val="006607E4"/>
    <w:rsid w:val="00673816"/>
    <w:rsid w:val="00684C71"/>
    <w:rsid w:val="00685287"/>
    <w:rsid w:val="006B6525"/>
    <w:rsid w:val="00707B09"/>
    <w:rsid w:val="007205AC"/>
    <w:rsid w:val="0075740D"/>
    <w:rsid w:val="00767049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2023-12-18T01:49:00Z</cp:lastPrinted>
  <dcterms:created xsi:type="dcterms:W3CDTF">2024-07-03T02:18:00Z</dcterms:created>
  <dcterms:modified xsi:type="dcterms:W3CDTF">2024-07-03T02:18:00Z</dcterms:modified>
</cp:coreProperties>
</file>