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D2525" w:rsidRDefault="003D2525">
      <w:pPr>
        <w:rPr>
          <w:sz w:val="24"/>
        </w:rPr>
      </w:pPr>
    </w:p>
    <w:p w:rsidR="006467DA" w:rsidRDefault="006E6E3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6C28FC">
        <w:rPr>
          <w:sz w:val="24"/>
        </w:rPr>
        <w:t>05</w:t>
      </w:r>
      <w:bookmarkStart w:id="0" w:name="_GoBack"/>
      <w:bookmarkEnd w:id="0"/>
      <w:r w:rsidR="004A4319" w:rsidRPr="004A4319">
        <w:rPr>
          <w:sz w:val="24"/>
          <w:vertAlign w:val="superscript"/>
        </w:rPr>
        <w:t>rd</w:t>
      </w:r>
      <w:r w:rsidR="009A0CC5">
        <w:rPr>
          <w:sz w:val="24"/>
        </w:rPr>
        <w:t xml:space="preserve"> Sep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A0CC5">
        <w:rPr>
          <w:sz w:val="24"/>
          <w:lang w:eastAsia="zh-CN"/>
        </w:rPr>
        <w:t>assist engineer to dismantle 1 unit machine to 4 parts using gantry crane, after dismantle, shift out to loading bay, hoist up and load onto Malaysia low loader</w:t>
      </w:r>
      <w:r w:rsidR="00080F1B">
        <w:rPr>
          <w:sz w:val="24"/>
          <w:lang w:eastAsia="zh-CN"/>
        </w:rPr>
        <w:t>/lorry</w:t>
      </w:r>
      <w:r w:rsidR="009A0CC5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7F395C" w:rsidRDefault="007F395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7F395C" w:rsidRDefault="00840B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Manzoni T800 – to dismantle into 4 parts </w:t>
      </w:r>
      <w:r w:rsidR="007F395C">
        <w:rPr>
          <w:bCs/>
          <w:sz w:val="24"/>
          <w:szCs w:val="24"/>
          <w:lang w:eastAsia="zh-CN"/>
        </w:rPr>
        <w:t xml:space="preserve">  </w:t>
      </w:r>
    </w:p>
    <w:p w:rsidR="007F395C" w:rsidRPr="00E031C5" w:rsidRDefault="00E031C5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x column</w:t>
      </w:r>
    </w:p>
    <w:p w:rsidR="00840B8E" w:rsidRDefault="00840B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400 x 250 x 200 cm / Wt: 42, 000 kgs</w:t>
      </w:r>
    </w:p>
    <w:p w:rsidR="00840B8E" w:rsidRPr="00E031C5" w:rsidRDefault="00E031C5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x slide</w:t>
      </w:r>
    </w:p>
    <w:p w:rsidR="00840B8E" w:rsidRDefault="00840B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280 x 130 x 170 cm / Wt: 13, 000 kgs</w:t>
      </w:r>
    </w:p>
    <w:p w:rsidR="00840B8E" w:rsidRPr="00E031C5" w:rsidRDefault="00E031C5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x column </w:t>
      </w:r>
    </w:p>
    <w:p w:rsidR="00840B8E" w:rsidRDefault="00840B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260 x 70 x 250 cm / Wt: </w:t>
      </w:r>
    </w:p>
    <w:p w:rsidR="00840B8E" w:rsidRPr="00E031C5" w:rsidRDefault="00E031C5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x bed &amp; boster</w:t>
      </w:r>
    </w:p>
    <w:p w:rsidR="00840B8E" w:rsidRDefault="00840B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400 x 250 x 150 cm / Wt: 20, 000 kgs</w:t>
      </w:r>
    </w:p>
    <w:p w:rsidR="00840B8E" w:rsidRPr="007F395C" w:rsidRDefault="00840B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9A0CC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BA65F8" w:rsidRDefault="003D2525" w:rsidP="005948F2">
      <w:pPr>
        <w:rPr>
          <w:sz w:val="24"/>
          <w:lang w:eastAsia="zh-CN"/>
        </w:rPr>
      </w:pPr>
      <w:r>
        <w:rPr>
          <w:sz w:val="24"/>
          <w:lang w:eastAsia="zh-CN"/>
        </w:rPr>
        <w:t>06-09</w:t>
      </w:r>
      <w:r w:rsidR="008C7C28">
        <w:rPr>
          <w:sz w:val="24"/>
          <w:lang w:eastAsia="zh-CN"/>
        </w:rPr>
        <w:t xml:space="preserve">/09/19   -   </w:t>
      </w:r>
      <w:r w:rsidR="009A0CC5">
        <w:rPr>
          <w:sz w:val="24"/>
          <w:lang w:eastAsia="zh-CN"/>
        </w:rPr>
        <w:t>Engineer to start dismantle sound proof box</w:t>
      </w:r>
    </w:p>
    <w:p w:rsidR="00E031C5" w:rsidRDefault="003D2525" w:rsidP="005948F2">
      <w:pPr>
        <w:rPr>
          <w:sz w:val="24"/>
          <w:lang w:eastAsia="zh-CN"/>
        </w:rPr>
      </w:pPr>
      <w:r>
        <w:rPr>
          <w:sz w:val="24"/>
          <w:lang w:eastAsia="zh-CN"/>
        </w:rPr>
        <w:t>11-13</w:t>
      </w:r>
      <w:r w:rsidR="009A0CC5">
        <w:rPr>
          <w:sz w:val="24"/>
          <w:lang w:eastAsia="zh-CN"/>
        </w:rPr>
        <w:t>/09/19</w:t>
      </w:r>
      <w:r w:rsidR="008C7C28">
        <w:rPr>
          <w:sz w:val="24"/>
          <w:lang w:eastAsia="zh-CN"/>
        </w:rPr>
        <w:t xml:space="preserve"> </w:t>
      </w:r>
      <w:r w:rsidR="009A0CC5">
        <w:rPr>
          <w:sz w:val="24"/>
          <w:lang w:eastAsia="zh-CN"/>
        </w:rPr>
        <w:t xml:space="preserve"> </w:t>
      </w:r>
      <w:r w:rsidR="008C7C28">
        <w:rPr>
          <w:sz w:val="24"/>
          <w:lang w:eastAsia="zh-CN"/>
        </w:rPr>
        <w:t xml:space="preserve"> </w:t>
      </w:r>
      <w:r w:rsidR="009A0CC5">
        <w:rPr>
          <w:sz w:val="24"/>
          <w:lang w:eastAsia="zh-CN"/>
        </w:rPr>
        <w:t xml:space="preserve">-  </w:t>
      </w:r>
      <w:r w:rsidR="008C7C2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D</w:t>
      </w:r>
      <w:r w:rsidR="009A0CC5">
        <w:rPr>
          <w:sz w:val="24"/>
          <w:lang w:eastAsia="zh-CN"/>
        </w:rPr>
        <w:t>ismantle machine parts</w:t>
      </w:r>
      <w:r w:rsidR="00FD0577">
        <w:rPr>
          <w:sz w:val="24"/>
          <w:lang w:eastAsia="zh-CN"/>
        </w:rPr>
        <w:t xml:space="preserve"> to 4 parts </w:t>
      </w:r>
      <w:r w:rsidR="00E031C5">
        <w:rPr>
          <w:sz w:val="24"/>
          <w:lang w:eastAsia="zh-CN"/>
        </w:rPr>
        <w:t xml:space="preserve"> </w:t>
      </w:r>
    </w:p>
    <w:p w:rsidR="007F395C" w:rsidRDefault="003D2525" w:rsidP="005948F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20-21/09/19   -   </w:t>
      </w:r>
      <w:r w:rsidR="00E031C5">
        <w:rPr>
          <w:sz w:val="24"/>
          <w:lang w:eastAsia="zh-CN"/>
        </w:rPr>
        <w:t xml:space="preserve">To </w:t>
      </w:r>
      <w:r w:rsidR="00FD0577">
        <w:rPr>
          <w:sz w:val="24"/>
          <w:lang w:eastAsia="zh-CN"/>
        </w:rPr>
        <w:t>shift out machine</w:t>
      </w:r>
      <w:r w:rsidR="00172D04">
        <w:rPr>
          <w:sz w:val="24"/>
          <w:lang w:eastAsia="zh-CN"/>
        </w:rPr>
        <w:t xml:space="preserve"> and</w:t>
      </w:r>
      <w:r w:rsidR="00FD0577">
        <w:rPr>
          <w:sz w:val="24"/>
          <w:lang w:eastAsia="zh-CN"/>
        </w:rPr>
        <w:t xml:space="preserve"> parts to loading bay, </w:t>
      </w:r>
      <w:r w:rsidR="007F395C">
        <w:rPr>
          <w:sz w:val="24"/>
          <w:lang w:eastAsia="zh-CN"/>
        </w:rPr>
        <w:t>hoist up</w:t>
      </w:r>
      <w:r w:rsidR="00FD0577">
        <w:rPr>
          <w:sz w:val="24"/>
          <w:lang w:eastAsia="zh-CN"/>
        </w:rPr>
        <w:t xml:space="preserve"> and l</w:t>
      </w:r>
      <w:r w:rsidR="007F395C">
        <w:rPr>
          <w:sz w:val="24"/>
          <w:lang w:eastAsia="zh-CN"/>
        </w:rPr>
        <w:t>oad onto Malaysia</w:t>
      </w:r>
      <w:r>
        <w:rPr>
          <w:sz w:val="24"/>
          <w:lang w:eastAsia="zh-CN"/>
        </w:rPr>
        <w:t xml:space="preserve"> lorry/</w:t>
      </w:r>
      <w:r w:rsidR="007F395C">
        <w:rPr>
          <w:sz w:val="24"/>
          <w:lang w:eastAsia="zh-CN"/>
        </w:rPr>
        <w:t xml:space="preserve"> low loader </w:t>
      </w:r>
    </w:p>
    <w:p w:rsidR="009A0CC5" w:rsidRDefault="009A0CC5" w:rsidP="005948F2">
      <w:pPr>
        <w:rPr>
          <w:sz w:val="24"/>
          <w:lang w:eastAsia="zh-CN"/>
        </w:rPr>
      </w:pPr>
    </w:p>
    <w:p w:rsidR="00886B74" w:rsidRDefault="007F395C" w:rsidP="005948F2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7F395C" w:rsidRDefault="007F395C" w:rsidP="005948F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7F395C" w:rsidRPr="007F395C" w:rsidRDefault="007F395C" w:rsidP="005948F2">
      <w:pPr>
        <w:rPr>
          <w:sz w:val="24"/>
          <w:szCs w:val="24"/>
          <w:lang w:eastAsia="zh-CN"/>
        </w:rPr>
      </w:pPr>
    </w:p>
    <w:p w:rsidR="00886B74" w:rsidRPr="00886B74" w:rsidRDefault="00886B74" w:rsidP="005948F2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Location of Operation</w:t>
      </w:r>
    </w:p>
    <w:p w:rsidR="00924C12" w:rsidRDefault="007F395C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No </w:t>
      </w:r>
      <w:r w:rsidR="00946419">
        <w:rPr>
          <w:bCs/>
          <w:sz w:val="24"/>
          <w:szCs w:val="24"/>
          <w:lang w:eastAsia="zh-CN"/>
        </w:rPr>
        <w:t>20 Benoi Sector</w:t>
      </w:r>
    </w:p>
    <w:p w:rsidR="00172D04" w:rsidRDefault="00FD057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Shimano (S) Pte Ltd</w:t>
      </w:r>
    </w:p>
    <w:p w:rsidR="007F395C" w:rsidRPr="00840B8E" w:rsidRDefault="009B102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Equipment Use</w:t>
      </w:r>
    </w:p>
    <w:p w:rsidR="006467DA" w:rsidRPr="007F395C" w:rsidRDefault="007F395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sz w:val="24"/>
          <w:lang w:eastAsia="zh-CN"/>
        </w:rPr>
        <w:t xml:space="preserve">1 set hydraulic gantry crane </w:t>
      </w:r>
    </w:p>
    <w:p w:rsidR="00946419" w:rsidRDefault="007F39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160ton mobile c</w:t>
      </w:r>
      <w:r w:rsidR="00946419">
        <w:rPr>
          <w:sz w:val="24"/>
          <w:lang w:eastAsia="zh-CN"/>
        </w:rPr>
        <w:t>rane</w:t>
      </w:r>
    </w:p>
    <w:p w:rsidR="007F395C" w:rsidRDefault="007F39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031C5">
        <w:rPr>
          <w:sz w:val="24"/>
          <w:lang w:eastAsia="zh-CN"/>
        </w:rPr>
        <w:t xml:space="preserve">633 </w:t>
      </w:r>
      <w:r>
        <w:rPr>
          <w:sz w:val="24"/>
          <w:lang w:eastAsia="zh-CN"/>
        </w:rPr>
        <w:t>lorry loader</w:t>
      </w:r>
    </w:p>
    <w:p w:rsidR="00E031C5" w:rsidRDefault="00E031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4.5 ton forklift </w:t>
      </w:r>
    </w:p>
    <w:p w:rsidR="007F395C" w:rsidRDefault="007F39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heavy duty rollers</w:t>
      </w:r>
    </w:p>
    <w:p w:rsidR="006467DA" w:rsidRDefault="007F39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4A4319">
        <w:rPr>
          <w:sz w:val="24"/>
          <w:lang w:eastAsia="zh-CN"/>
        </w:rPr>
        <w:t xml:space="preserve">15ton </w:t>
      </w:r>
      <w:r>
        <w:rPr>
          <w:sz w:val="24"/>
          <w:lang w:eastAsia="zh-CN"/>
        </w:rPr>
        <w:t xml:space="preserve">wire sling </w:t>
      </w:r>
    </w:p>
    <w:p w:rsidR="004A4319" w:rsidRDefault="004A43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 pcs 25ton s</w:t>
      </w:r>
      <w:r w:rsidR="007F395C">
        <w:rPr>
          <w:sz w:val="24"/>
          <w:lang w:eastAsia="zh-CN"/>
        </w:rPr>
        <w:t>hackle</w:t>
      </w:r>
    </w:p>
    <w:p w:rsidR="007F395C" w:rsidRDefault="004A43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4-8 pcs 17ton shackle </w:t>
      </w:r>
      <w:r w:rsidR="007F395C">
        <w:rPr>
          <w:sz w:val="24"/>
          <w:lang w:eastAsia="zh-CN"/>
        </w:rPr>
        <w:t xml:space="preserve"> </w:t>
      </w:r>
    </w:p>
    <w:p w:rsidR="00946419" w:rsidRDefault="009464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4215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clear all obstacles </w:t>
      </w:r>
      <w:r w:rsidR="00942D92">
        <w:rPr>
          <w:sz w:val="24"/>
          <w:lang w:eastAsia="zh-CN"/>
        </w:rPr>
        <w:t>around working area</w:t>
      </w:r>
    </w:p>
    <w:p w:rsidR="00840B8E" w:rsidRPr="004C2E65" w:rsidRDefault="00840B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work area to prevent persons who are not involved enter unintentionally </w:t>
      </w:r>
    </w:p>
    <w:p w:rsidR="00A20360" w:rsidRDefault="00A2036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4589D" w:rsidRDefault="0044589D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44589D" w:rsidRPr="0044589D" w:rsidRDefault="0044589D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</w:t>
      </w:r>
      <w:r w:rsidR="00E031C5">
        <w:rPr>
          <w:bCs/>
          <w:sz w:val="24"/>
          <w:szCs w:val="24"/>
          <w:lang w:eastAsia="zh-CN"/>
        </w:rPr>
        <w:t>.</w:t>
      </w:r>
      <w:r>
        <w:rPr>
          <w:bCs/>
          <w:sz w:val="24"/>
          <w:szCs w:val="24"/>
          <w:lang w:eastAsia="zh-CN"/>
        </w:rPr>
        <w:t>O</w:t>
      </w:r>
      <w:r w:rsidR="00E031C5">
        <w:rPr>
          <w:bCs/>
          <w:sz w:val="24"/>
          <w:szCs w:val="24"/>
          <w:lang w:eastAsia="zh-CN"/>
        </w:rPr>
        <w:t>.</w:t>
      </w:r>
      <w:r>
        <w:rPr>
          <w:bCs/>
          <w:sz w:val="24"/>
          <w:szCs w:val="24"/>
          <w:lang w:eastAsia="zh-CN"/>
        </w:rPr>
        <w:t>M certified lifti</w:t>
      </w:r>
      <w:r w:rsidR="004C2E65">
        <w:rPr>
          <w:bCs/>
          <w:sz w:val="24"/>
          <w:szCs w:val="24"/>
          <w:lang w:eastAsia="zh-CN"/>
        </w:rPr>
        <w:t xml:space="preserve">ng supervisor, rigger, signalman, </w:t>
      </w:r>
      <w:r w:rsidR="00E031C5">
        <w:rPr>
          <w:bCs/>
          <w:sz w:val="24"/>
          <w:szCs w:val="24"/>
          <w:lang w:eastAsia="zh-CN"/>
        </w:rPr>
        <w:t xml:space="preserve">mobile/lorry crane </w:t>
      </w:r>
      <w:r w:rsidR="004C2E65">
        <w:rPr>
          <w:bCs/>
          <w:sz w:val="24"/>
          <w:szCs w:val="24"/>
          <w:lang w:eastAsia="zh-CN"/>
        </w:rPr>
        <w:t>operator and forklift operator</w:t>
      </w:r>
      <w:r>
        <w:rPr>
          <w:bCs/>
          <w:sz w:val="24"/>
          <w:szCs w:val="24"/>
          <w:lang w:eastAsia="zh-CN"/>
        </w:rPr>
        <w:t xml:space="preserve"> will be in</w:t>
      </w:r>
      <w:r w:rsidR="004C2E65">
        <w:rPr>
          <w:bCs/>
          <w:sz w:val="24"/>
          <w:szCs w:val="24"/>
          <w:lang w:eastAsia="zh-CN"/>
        </w:rPr>
        <w:t>volved in this operation</w:t>
      </w:r>
    </w:p>
    <w:p w:rsidR="0044589D" w:rsidRDefault="0044589D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031C5" w:rsidRDefault="00E031C5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work area with safety cones, red/white tape and lifting in operation signage </w:t>
      </w:r>
    </w:p>
    <w:p w:rsidR="006467DA" w:rsidRDefault="006467DA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031C5">
        <w:rPr>
          <w:rFonts w:hint="eastAsia"/>
          <w:sz w:val="24"/>
          <w:lang w:eastAsia="zh-CN"/>
        </w:rPr>
        <w:t>ty shoes,</w:t>
      </w:r>
      <w:r w:rsidR="00E031C5">
        <w:rPr>
          <w:sz w:val="24"/>
          <w:lang w:eastAsia="zh-CN"/>
        </w:rPr>
        <w:t xml:space="preserve"> safety</w:t>
      </w:r>
      <w:r w:rsidR="00E031C5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3C6845" w:rsidRPr="009B1025" w:rsidRDefault="003C6845" w:rsidP="009B1025">
      <w:pPr>
        <w:rPr>
          <w:sz w:val="24"/>
          <w:lang w:eastAsia="zh-CN"/>
        </w:rPr>
      </w:pPr>
      <w:r>
        <w:rPr>
          <w:sz w:val="24"/>
          <w:lang w:eastAsia="zh-CN"/>
        </w:rPr>
        <w:t>Lifting operation are supervise by M</w:t>
      </w:r>
      <w:r w:rsidR="00E031C5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031C5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supervisor, rigger and signalman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840B8E" w:rsidRDefault="006467DA" w:rsidP="00840B8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99046A" w:rsidRDefault="00FD636A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gantry </w:t>
      </w:r>
      <w:r w:rsidR="00FD0577">
        <w:rPr>
          <w:sz w:val="24"/>
          <w:lang w:eastAsia="zh-CN"/>
        </w:rPr>
        <w:t>crane structure</w:t>
      </w:r>
      <w:r w:rsidR="003B25B8">
        <w:rPr>
          <w:sz w:val="24"/>
          <w:lang w:eastAsia="zh-CN"/>
        </w:rPr>
        <w:t xml:space="preserve"> at</w:t>
      </w:r>
      <w:r w:rsidR="004B4A56">
        <w:rPr>
          <w:sz w:val="24"/>
          <w:lang w:eastAsia="zh-CN"/>
        </w:rPr>
        <w:t xml:space="preserve"> location</w:t>
      </w:r>
    </w:p>
    <w:p w:rsidR="00942D92" w:rsidRPr="00942D92" w:rsidRDefault="00942D92" w:rsidP="00942D9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</w:t>
      </w:r>
      <w:r w:rsidR="004C2E65">
        <w:rPr>
          <w:sz w:val="24"/>
          <w:lang w:eastAsia="zh-CN"/>
        </w:rPr>
        <w:t xml:space="preserve"> wire</w:t>
      </w:r>
      <w:r w:rsidR="001F5C72">
        <w:rPr>
          <w:sz w:val="24"/>
          <w:lang w:eastAsia="zh-CN"/>
        </w:rPr>
        <w:t xml:space="preserve"> sling</w:t>
      </w:r>
      <w:r w:rsidR="004C2E65">
        <w:rPr>
          <w:sz w:val="24"/>
          <w:lang w:eastAsia="zh-CN"/>
        </w:rPr>
        <w:t xml:space="preserve"> </w:t>
      </w:r>
      <w:r w:rsidR="00084507">
        <w:rPr>
          <w:sz w:val="24"/>
          <w:lang w:eastAsia="zh-CN"/>
        </w:rPr>
        <w:t>to machine lifting point</w:t>
      </w:r>
      <w:r w:rsidR="008B7B9D">
        <w:rPr>
          <w:sz w:val="24"/>
          <w:lang w:eastAsia="zh-CN"/>
        </w:rPr>
        <w:t xml:space="preserve"> onto gantry crane</w:t>
      </w:r>
    </w:p>
    <w:p w:rsidR="00975B7C" w:rsidRDefault="00343F6F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machine part</w:t>
      </w:r>
      <w:r w:rsidR="008B7B9D">
        <w:rPr>
          <w:sz w:val="24"/>
          <w:lang w:eastAsia="zh-CN"/>
        </w:rPr>
        <w:t xml:space="preserve"> to the required height</w:t>
      </w:r>
    </w:p>
    <w:p w:rsidR="004A4319" w:rsidRDefault="004A4319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gantry crane</w:t>
      </w:r>
      <w:r w:rsidR="000072F1">
        <w:rPr>
          <w:sz w:val="24"/>
          <w:lang w:eastAsia="zh-CN"/>
        </w:rPr>
        <w:t xml:space="preserve"> </w:t>
      </w:r>
    </w:p>
    <w:p w:rsidR="004A4319" w:rsidRDefault="004A4319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part to near ground level</w:t>
      </w:r>
    </w:p>
    <w:p w:rsidR="00975B7C" w:rsidRDefault="001F5C72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below m</w:t>
      </w:r>
      <w:r w:rsidR="00946419">
        <w:rPr>
          <w:sz w:val="24"/>
          <w:lang w:eastAsia="zh-CN"/>
        </w:rPr>
        <w:t>achinery</w:t>
      </w:r>
      <w:r>
        <w:rPr>
          <w:sz w:val="24"/>
          <w:lang w:eastAsia="zh-CN"/>
        </w:rPr>
        <w:t xml:space="preserve"> bed</w:t>
      </w:r>
    </w:p>
    <w:p w:rsidR="00946419" w:rsidRDefault="001F5C72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f</w:t>
      </w:r>
      <w:r w:rsidR="00946419">
        <w:rPr>
          <w:sz w:val="24"/>
          <w:lang w:eastAsia="zh-CN"/>
        </w:rPr>
        <w:t xml:space="preserve">orklift to </w:t>
      </w:r>
      <w:r>
        <w:rPr>
          <w:sz w:val="24"/>
          <w:lang w:eastAsia="zh-CN"/>
        </w:rPr>
        <w:t xml:space="preserve">pull machine out from production to loading bay </w:t>
      </w:r>
    </w:p>
    <w:p w:rsidR="00946419" w:rsidRDefault="001F5C72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160ton mobile crane to hoist up machine onto low loader </w:t>
      </w:r>
    </w:p>
    <w:p w:rsidR="008B7B9D" w:rsidRDefault="00946419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975B7C">
        <w:rPr>
          <w:sz w:val="24"/>
          <w:lang w:eastAsia="zh-CN"/>
        </w:rPr>
        <w:t xml:space="preserve"> slowly a</w:t>
      </w:r>
      <w:r w:rsidR="001F5C72">
        <w:rPr>
          <w:sz w:val="24"/>
          <w:lang w:eastAsia="zh-CN"/>
        </w:rPr>
        <w:t>nd let it sit onto wood block</w:t>
      </w:r>
    </w:p>
    <w:p w:rsidR="001F5C72" w:rsidRDefault="001F5C72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Secured machine firmly with belts</w:t>
      </w:r>
    </w:p>
    <w:p w:rsidR="00946419" w:rsidRDefault="001F5C72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Guide low l</w:t>
      </w:r>
      <w:r w:rsidR="00946419">
        <w:rPr>
          <w:sz w:val="24"/>
          <w:lang w:eastAsia="zh-CN"/>
        </w:rPr>
        <w:t>oader</w:t>
      </w:r>
      <w:r>
        <w:rPr>
          <w:sz w:val="24"/>
          <w:lang w:eastAsia="zh-CN"/>
        </w:rPr>
        <w:t xml:space="preserve"> driver out of customer premise</w:t>
      </w:r>
    </w:p>
    <w:p w:rsidR="001F5C72" w:rsidRDefault="001F5C72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072F1" w:rsidRPr="00975B7C" w:rsidRDefault="000072F1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disposed</w:t>
      </w:r>
    </w:p>
    <w:p w:rsidR="0044589D" w:rsidRPr="00FD636A" w:rsidRDefault="0044589D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203619" w:rsidP="002036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244B" w:rsidRDefault="0073244B">
      <w:r>
        <w:separator/>
      </w:r>
    </w:p>
  </w:endnote>
  <w:endnote w:type="continuationSeparator" w:id="0">
    <w:p w:rsidR="0073244B" w:rsidRDefault="007324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C28F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C28FC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244B" w:rsidRDefault="0073244B">
      <w:r>
        <w:separator/>
      </w:r>
    </w:p>
  </w:footnote>
  <w:footnote w:type="continuationSeparator" w:id="0">
    <w:p w:rsidR="0073244B" w:rsidRDefault="007324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589D" w:rsidRDefault="0044589D">
    <w:pPr>
      <w:pStyle w:val="Header"/>
      <w:jc w:val="center"/>
      <w:rPr>
        <w:b/>
        <w:sz w:val="26"/>
      </w:rPr>
    </w:pPr>
  </w:p>
  <w:p w:rsidR="0044589D" w:rsidRDefault="0044589D">
    <w:pPr>
      <w:pStyle w:val="Header"/>
      <w:jc w:val="center"/>
      <w:rPr>
        <w:b/>
        <w:sz w:val="26"/>
      </w:rPr>
    </w:pPr>
  </w:p>
  <w:p w:rsidR="0044589D" w:rsidRDefault="0044589D">
    <w:pPr>
      <w:pStyle w:val="Header"/>
      <w:jc w:val="center"/>
      <w:rPr>
        <w:b/>
        <w:sz w:val="26"/>
      </w:rPr>
    </w:pPr>
  </w:p>
  <w:p w:rsidR="006467DA" w:rsidRDefault="0073244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9A0CC5">
    <w:pPr>
      <w:pStyle w:val="Header"/>
      <w:jc w:val="center"/>
    </w:pPr>
    <w:r>
      <w:t>Tel</w:t>
    </w:r>
    <w:r w:rsidR="006467DA">
      <w:t xml:space="preserve">: </w:t>
    </w:r>
    <w:r w:rsidR="004215B5">
      <w:t>6</w:t>
    </w:r>
    <w:r w:rsidR="006467DA">
      <w:t xml:space="preserve">2824175, </w:t>
    </w:r>
    <w:r w:rsidR="004215B5">
      <w:t>6</w:t>
    </w:r>
    <w:r w:rsidR="006467DA">
      <w:t xml:space="preserve">2828203, </w:t>
    </w:r>
    <w:r w:rsidR="004215B5">
      <w:t>6</w:t>
    </w:r>
    <w:r>
      <w:t>2826020, Fax</w:t>
    </w:r>
    <w:r w:rsidR="006467DA">
      <w:t xml:space="preserve">: </w:t>
    </w:r>
    <w:r w:rsidR="004215B5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73244B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9A0CC5">
    <w:pPr>
      <w:pStyle w:val="Header"/>
      <w:jc w:val="center"/>
      <w:rPr>
        <w:sz w:val="22"/>
      </w:rPr>
    </w:pPr>
    <w:r>
      <w:rPr>
        <w:sz w:val="22"/>
      </w:rPr>
      <w:t>e-mail</w:t>
    </w:r>
    <w:r w:rsidR="004215B5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2F1"/>
    <w:rsid w:val="00045F6F"/>
    <w:rsid w:val="00057FF4"/>
    <w:rsid w:val="0007152C"/>
    <w:rsid w:val="00080F1B"/>
    <w:rsid w:val="00083372"/>
    <w:rsid w:val="00084507"/>
    <w:rsid w:val="000A2BCE"/>
    <w:rsid w:val="000C68D5"/>
    <w:rsid w:val="000D3C89"/>
    <w:rsid w:val="000D3F7C"/>
    <w:rsid w:val="001268A8"/>
    <w:rsid w:val="00136332"/>
    <w:rsid w:val="00141D73"/>
    <w:rsid w:val="00172D04"/>
    <w:rsid w:val="001F5380"/>
    <w:rsid w:val="001F5C72"/>
    <w:rsid w:val="00203619"/>
    <w:rsid w:val="00241657"/>
    <w:rsid w:val="00257C21"/>
    <w:rsid w:val="00294036"/>
    <w:rsid w:val="00343F6F"/>
    <w:rsid w:val="00346FBC"/>
    <w:rsid w:val="003672B9"/>
    <w:rsid w:val="003A7627"/>
    <w:rsid w:val="003B25B8"/>
    <w:rsid w:val="003C43A5"/>
    <w:rsid w:val="003C6845"/>
    <w:rsid w:val="003D2525"/>
    <w:rsid w:val="003D3BEA"/>
    <w:rsid w:val="004215B5"/>
    <w:rsid w:val="00430A49"/>
    <w:rsid w:val="0044589D"/>
    <w:rsid w:val="00466C7A"/>
    <w:rsid w:val="004A4319"/>
    <w:rsid w:val="004B4A56"/>
    <w:rsid w:val="004C2E65"/>
    <w:rsid w:val="004D66B4"/>
    <w:rsid w:val="005333BC"/>
    <w:rsid w:val="00551252"/>
    <w:rsid w:val="00571E42"/>
    <w:rsid w:val="00586C5A"/>
    <w:rsid w:val="005948F2"/>
    <w:rsid w:val="00624072"/>
    <w:rsid w:val="00634800"/>
    <w:rsid w:val="006467DA"/>
    <w:rsid w:val="00663BC0"/>
    <w:rsid w:val="006C28FC"/>
    <w:rsid w:val="006E6E3F"/>
    <w:rsid w:val="006F676C"/>
    <w:rsid w:val="0073244B"/>
    <w:rsid w:val="00735210"/>
    <w:rsid w:val="00742D33"/>
    <w:rsid w:val="007860BD"/>
    <w:rsid w:val="007F3186"/>
    <w:rsid w:val="007F395C"/>
    <w:rsid w:val="00840B8E"/>
    <w:rsid w:val="00840D53"/>
    <w:rsid w:val="008727A1"/>
    <w:rsid w:val="00886B74"/>
    <w:rsid w:val="00895D5D"/>
    <w:rsid w:val="0089628B"/>
    <w:rsid w:val="008B0A24"/>
    <w:rsid w:val="008B2FDE"/>
    <w:rsid w:val="008B7B9D"/>
    <w:rsid w:val="008C7C28"/>
    <w:rsid w:val="00924C12"/>
    <w:rsid w:val="00933FF0"/>
    <w:rsid w:val="00942D92"/>
    <w:rsid w:val="00946419"/>
    <w:rsid w:val="00971AE8"/>
    <w:rsid w:val="009752E8"/>
    <w:rsid w:val="00975B7C"/>
    <w:rsid w:val="0099046A"/>
    <w:rsid w:val="00991632"/>
    <w:rsid w:val="00992D3A"/>
    <w:rsid w:val="00994D2E"/>
    <w:rsid w:val="009A0CC5"/>
    <w:rsid w:val="009B1025"/>
    <w:rsid w:val="00A008E9"/>
    <w:rsid w:val="00A04566"/>
    <w:rsid w:val="00A1115F"/>
    <w:rsid w:val="00A20360"/>
    <w:rsid w:val="00A72E97"/>
    <w:rsid w:val="00A84205"/>
    <w:rsid w:val="00A93B6F"/>
    <w:rsid w:val="00AB583B"/>
    <w:rsid w:val="00B8338A"/>
    <w:rsid w:val="00BA65F8"/>
    <w:rsid w:val="00BB6AAC"/>
    <w:rsid w:val="00BF1F53"/>
    <w:rsid w:val="00C32A93"/>
    <w:rsid w:val="00C91358"/>
    <w:rsid w:val="00C95881"/>
    <w:rsid w:val="00CA1295"/>
    <w:rsid w:val="00DB098E"/>
    <w:rsid w:val="00DF0F09"/>
    <w:rsid w:val="00E031C5"/>
    <w:rsid w:val="00E20A74"/>
    <w:rsid w:val="00E76DB5"/>
    <w:rsid w:val="00EC1220"/>
    <w:rsid w:val="00EC37A1"/>
    <w:rsid w:val="00EE373C"/>
    <w:rsid w:val="00EF42E4"/>
    <w:rsid w:val="00EF789A"/>
    <w:rsid w:val="00F1378E"/>
    <w:rsid w:val="00F24D61"/>
    <w:rsid w:val="00F36CE9"/>
    <w:rsid w:val="00FD0577"/>
    <w:rsid w:val="00FD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41</TotalTime>
  <Pages>1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2737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16</cp:revision>
  <cp:lastPrinted>2019-09-05T01:14:00Z</cp:lastPrinted>
  <dcterms:created xsi:type="dcterms:W3CDTF">2019-09-02T03:01:00Z</dcterms:created>
  <dcterms:modified xsi:type="dcterms:W3CDTF">2019-09-05T01:14:00Z</dcterms:modified>
</cp:coreProperties>
</file>