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0568A" w:rsidRDefault="00F0568A">
      <w:pPr>
        <w:rPr>
          <w:sz w:val="24"/>
        </w:rPr>
      </w:pPr>
    </w:p>
    <w:p w:rsidR="00684C71" w:rsidRDefault="007C30A0">
      <w:pPr>
        <w:rPr>
          <w:sz w:val="24"/>
          <w:lang w:eastAsia="zh-CN"/>
        </w:rPr>
      </w:pPr>
      <w:r>
        <w:rPr>
          <w:sz w:val="24"/>
        </w:rPr>
        <w:t>Date: 19</w:t>
      </w:r>
      <w:r w:rsidRPr="007C30A0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7C30A0">
        <w:rPr>
          <w:sz w:val="24"/>
          <w:lang w:eastAsia="zh-CN"/>
        </w:rPr>
        <w:t xml:space="preserve">3 packages of </w:t>
      </w:r>
      <w:r w:rsidR="00196D20">
        <w:rPr>
          <w:sz w:val="24"/>
          <w:lang w:eastAsia="zh-CN"/>
        </w:rPr>
        <w:t xml:space="preserve">1 unit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7C30A0">
        <w:rPr>
          <w:sz w:val="24"/>
          <w:lang w:eastAsia="zh-CN"/>
        </w:rPr>
        <w:t>1 x 20ft GP</w:t>
      </w:r>
      <w:r w:rsidR="00224CB6">
        <w:rPr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  <w:r w:rsidR="00196D20">
        <w:rPr>
          <w:sz w:val="24"/>
          <w:lang w:eastAsia="zh-CN"/>
        </w:rPr>
        <w:t xml:space="preserve">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7C30A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3 Packages of 1 unit D-28 CMM</w:t>
      </w:r>
      <w:r w:rsidR="00196D20">
        <w:rPr>
          <w:b/>
          <w:sz w:val="24"/>
          <w:lang w:eastAsia="zh-CN"/>
        </w:rPr>
        <w:t xml:space="preserve"> machine</w:t>
      </w:r>
    </w:p>
    <w:p w:rsidR="00196D20" w:rsidRDefault="007C30A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Main machine Dim: 88” x 60” x 90” / Wt: 1, 215 kg </w:t>
      </w:r>
    </w:p>
    <w:p w:rsidR="007C30A0" w:rsidRDefault="007C30A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Accessories Dim: 37” x 20” x 28”</w:t>
      </w:r>
    </w:p>
    <w:p w:rsidR="007C30A0" w:rsidRDefault="007C30A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Steel stand Dim: 28” x 16” x 20” </w:t>
      </w:r>
    </w:p>
    <w:p w:rsidR="00196D20" w:rsidRPr="00241E3C" w:rsidRDefault="00196D20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 </w:t>
      </w:r>
    </w:p>
    <w:p w:rsidR="00684C71" w:rsidRPr="00F0568A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 w:rsidR="0081336E"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7764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bookmarkStart w:id="0" w:name="_GoBack"/>
      <w:bookmarkEnd w:id="0"/>
      <w:r w:rsidR="00F0568A">
        <w:rPr>
          <w:sz w:val="24"/>
          <w:lang w:eastAsia="zh-CN"/>
        </w:rPr>
        <w:t>14</w:t>
      </w:r>
      <w:r>
        <w:rPr>
          <w:sz w:val="24"/>
          <w:lang w:eastAsia="zh-CN"/>
        </w:rPr>
        <w:t>-15</w:t>
      </w:r>
      <w:r w:rsidR="00F0568A">
        <w:rPr>
          <w:sz w:val="24"/>
          <w:lang w:eastAsia="zh-CN"/>
        </w:rPr>
        <w:t>/05</w:t>
      </w:r>
      <w:r w:rsidR="007C30A0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7C30A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86D5E">
        <w:rPr>
          <w:bCs/>
          <w:sz w:val="24"/>
          <w:szCs w:val="24"/>
          <w:lang w:eastAsia="zh-CN"/>
        </w:rPr>
        <w:t xml:space="preserve">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C30A0" w:rsidP="00707B09">
      <w:pPr>
        <w:pStyle w:val="Heading4"/>
      </w:pPr>
      <w:r>
        <w:t>31 Tuas South Ave 10</w:t>
      </w:r>
    </w:p>
    <w:p w:rsidR="00707B09" w:rsidRPr="00707B09" w:rsidRDefault="007C30A0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Energy Alloys</w:t>
      </w:r>
      <w:r w:rsidR="00196D20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F0568A" w:rsidRDefault="00F056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3ton forklift </w:t>
      </w:r>
    </w:p>
    <w:p w:rsidR="00684C71" w:rsidRDefault="00396B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280BBC" w:rsidRDefault="00396B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241E3C">
        <w:rPr>
          <w:sz w:val="24"/>
          <w:lang w:eastAsia="zh-CN"/>
        </w:rPr>
        <w:t>rowbar</w:t>
      </w:r>
      <w:r w:rsidR="00196D20">
        <w:rPr>
          <w:sz w:val="24"/>
          <w:lang w:eastAsia="zh-CN"/>
        </w:rPr>
        <w:t xml:space="preserve">/woodblock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196D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F0568A" w:rsidRDefault="00280BBC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>Reverse lorry back to back with container</w:t>
      </w:r>
    </w:p>
    <w:p w:rsidR="00196D20" w:rsidRDefault="00280BBC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machine </w:t>
      </w:r>
      <w:r w:rsidR="007C30A0">
        <w:rPr>
          <w:sz w:val="24"/>
          <w:lang w:eastAsia="zh-CN"/>
        </w:rPr>
        <w:t xml:space="preserve">skid </w:t>
      </w:r>
      <w:r>
        <w:rPr>
          <w:sz w:val="24"/>
          <w:lang w:eastAsia="zh-CN"/>
        </w:rPr>
        <w:t>from container onto lorry chassis</w:t>
      </w:r>
    </w:p>
    <w:p w:rsidR="00F0568A" w:rsidRPr="00684E57" w:rsidRDefault="00F0568A" w:rsidP="00684E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down skid to the ground </w:t>
      </w:r>
    </w:p>
    <w:p w:rsidR="00F0568A" w:rsidRDefault="00F0568A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Unscrew all bolt and nut</w:t>
      </w:r>
    </w:p>
    <w:p w:rsidR="00F0568A" w:rsidRDefault="00F0568A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detach machine from base</w:t>
      </w:r>
    </w:p>
    <w:p w:rsidR="00280BBC" w:rsidRPr="00F0568A" w:rsidRDefault="00F0568A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steel stand</w:t>
      </w:r>
      <w:r w:rsidR="00196D20" w:rsidRPr="00F0568A">
        <w:rPr>
          <w:sz w:val="24"/>
          <w:lang w:eastAsia="zh-CN"/>
        </w:rPr>
        <w:t xml:space="preserve"> </w:t>
      </w:r>
    </w:p>
    <w:p w:rsidR="00684C71" w:rsidRPr="00F0568A" w:rsidRDefault="00C8729C" w:rsidP="00F0568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0568A">
        <w:rPr>
          <w:sz w:val="24"/>
          <w:lang w:eastAsia="zh-CN"/>
        </w:rPr>
        <w:t xml:space="preserve">Insert </w:t>
      </w:r>
      <w:r w:rsidR="00396B85" w:rsidRPr="00F0568A">
        <w:rPr>
          <w:sz w:val="24"/>
          <w:lang w:eastAsia="zh-CN"/>
        </w:rPr>
        <w:t>pallet truck</w:t>
      </w:r>
      <w:r w:rsidR="00DD5783" w:rsidRPr="00F0568A">
        <w:rPr>
          <w:sz w:val="24"/>
          <w:lang w:eastAsia="zh-CN"/>
        </w:rPr>
        <w:t xml:space="preserve"> </w:t>
      </w:r>
      <w:r w:rsidR="001A1E38" w:rsidRPr="00F0568A">
        <w:rPr>
          <w:sz w:val="24"/>
          <w:lang w:eastAsia="zh-CN"/>
        </w:rPr>
        <w:t>under</w:t>
      </w:r>
      <w:r w:rsidR="00684E57" w:rsidRPr="00F0568A">
        <w:rPr>
          <w:sz w:val="24"/>
          <w:lang w:eastAsia="zh-CN"/>
        </w:rPr>
        <w:t xml:space="preserve"> machine stand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4C71" w:rsidRPr="00684E57" w:rsidRDefault="00F3464B" w:rsidP="00684E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684E57">
        <w:rPr>
          <w:sz w:val="24"/>
          <w:lang w:eastAsia="zh-CN"/>
        </w:rPr>
        <w:t>ignated location</w:t>
      </w:r>
      <w:r w:rsidRPr="00684E57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70C" w:rsidRDefault="0082570C">
      <w:r>
        <w:separator/>
      </w:r>
    </w:p>
  </w:endnote>
  <w:endnote w:type="continuationSeparator" w:id="0">
    <w:p w:rsidR="0082570C" w:rsidRDefault="00825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4BB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4BB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70C" w:rsidRDefault="0082570C">
      <w:r>
        <w:separator/>
      </w:r>
    </w:p>
  </w:footnote>
  <w:footnote w:type="continuationSeparator" w:id="0">
    <w:p w:rsidR="0082570C" w:rsidRDefault="008257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257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2570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207A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743B6"/>
    <w:rsid w:val="00280BBC"/>
    <w:rsid w:val="002859AC"/>
    <w:rsid w:val="00294E87"/>
    <w:rsid w:val="002B79BE"/>
    <w:rsid w:val="0030061F"/>
    <w:rsid w:val="0031448D"/>
    <w:rsid w:val="00370B7A"/>
    <w:rsid w:val="00370D03"/>
    <w:rsid w:val="00396B85"/>
    <w:rsid w:val="003B63D2"/>
    <w:rsid w:val="00425424"/>
    <w:rsid w:val="00452C96"/>
    <w:rsid w:val="0047763D"/>
    <w:rsid w:val="00480924"/>
    <w:rsid w:val="00486D5E"/>
    <w:rsid w:val="004B19D1"/>
    <w:rsid w:val="004C6F5B"/>
    <w:rsid w:val="004E5848"/>
    <w:rsid w:val="005A2371"/>
    <w:rsid w:val="005C3290"/>
    <w:rsid w:val="00684C71"/>
    <w:rsid w:val="00684E57"/>
    <w:rsid w:val="00685287"/>
    <w:rsid w:val="006B6525"/>
    <w:rsid w:val="00707B09"/>
    <w:rsid w:val="00716965"/>
    <w:rsid w:val="007223C5"/>
    <w:rsid w:val="00765D23"/>
    <w:rsid w:val="0077649A"/>
    <w:rsid w:val="007C1E4D"/>
    <w:rsid w:val="007C30A0"/>
    <w:rsid w:val="007E7225"/>
    <w:rsid w:val="00805829"/>
    <w:rsid w:val="0081336E"/>
    <w:rsid w:val="0082570C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01E67"/>
    <w:rsid w:val="00D43FF8"/>
    <w:rsid w:val="00DB001C"/>
    <w:rsid w:val="00DB3AF8"/>
    <w:rsid w:val="00DD5783"/>
    <w:rsid w:val="00DE08CC"/>
    <w:rsid w:val="00DF2CD5"/>
    <w:rsid w:val="00E9120A"/>
    <w:rsid w:val="00EB496F"/>
    <w:rsid w:val="00EE1BAE"/>
    <w:rsid w:val="00F04EFC"/>
    <w:rsid w:val="00F0568A"/>
    <w:rsid w:val="00F176B3"/>
    <w:rsid w:val="00F3464B"/>
    <w:rsid w:val="00F52627"/>
    <w:rsid w:val="00F73592"/>
    <w:rsid w:val="00FA4BBD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2549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2023-07-10T05:12:00Z</cp:lastPrinted>
  <dcterms:created xsi:type="dcterms:W3CDTF">2024-05-08T05:10:00Z</dcterms:created>
  <dcterms:modified xsi:type="dcterms:W3CDTF">2024-05-09T01:07:00Z</dcterms:modified>
</cp:coreProperties>
</file>