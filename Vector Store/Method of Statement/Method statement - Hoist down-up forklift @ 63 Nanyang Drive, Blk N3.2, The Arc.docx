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Pr="00044182" w:rsidRDefault="005F5E9B">
      <w:pPr>
        <w:rPr>
          <w:b/>
          <w:sz w:val="24"/>
        </w:rPr>
      </w:pPr>
      <w:r>
        <w:rPr>
          <w:b/>
          <w:sz w:val="24"/>
        </w:rPr>
        <w:t>Reference No: EW/Q/1411</w:t>
      </w:r>
      <w:r w:rsidR="00044182">
        <w:rPr>
          <w:b/>
          <w:sz w:val="24"/>
        </w:rPr>
        <w:t>/23</w:t>
      </w:r>
    </w:p>
    <w:p w:rsidR="00316F13" w:rsidRDefault="00316F13">
      <w:pPr>
        <w:rPr>
          <w:sz w:val="24"/>
        </w:rPr>
      </w:pPr>
    </w:p>
    <w:p w:rsidR="006467DA" w:rsidRDefault="00FD04A2">
      <w:pPr>
        <w:rPr>
          <w:sz w:val="24"/>
          <w:lang w:eastAsia="zh-CN"/>
        </w:rPr>
      </w:pPr>
      <w:r>
        <w:rPr>
          <w:sz w:val="24"/>
        </w:rPr>
        <w:t>Date: 12</w:t>
      </w:r>
      <w:r w:rsidR="005F5E9B" w:rsidRPr="005F5E9B">
        <w:rPr>
          <w:sz w:val="24"/>
          <w:vertAlign w:val="superscript"/>
        </w:rPr>
        <w:t>th</w:t>
      </w:r>
      <w:r w:rsidR="005F5E9B">
        <w:rPr>
          <w:sz w:val="24"/>
        </w:rPr>
        <w:t xml:space="preserve"> Oct</w:t>
      </w:r>
      <w:r w:rsidR="00DE3D8C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F5E9B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935917">
        <w:rPr>
          <w:sz w:val="24"/>
          <w:lang w:eastAsia="zh-CN"/>
        </w:rPr>
        <w:t>forklift from lorry chassis</w:t>
      </w:r>
      <w:r>
        <w:rPr>
          <w:sz w:val="24"/>
          <w:lang w:eastAsia="zh-CN"/>
        </w:rPr>
        <w:t xml:space="preserve">, using forklift to fork and transport equipment to opposite building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AA027A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DE3D8C">
        <w:rPr>
          <w:b/>
          <w:sz w:val="32"/>
          <w:szCs w:val="32"/>
          <w:u w:val="single"/>
          <w:lang w:eastAsia="zh-CN"/>
        </w:rPr>
        <w:t xml:space="preserve"> </w:t>
      </w:r>
      <w:r w:rsidR="00990ADC">
        <w:rPr>
          <w:b/>
          <w:sz w:val="32"/>
          <w:szCs w:val="32"/>
          <w:u w:val="single"/>
          <w:lang w:eastAsia="zh-CN"/>
        </w:rPr>
        <w:t>Spec</w:t>
      </w:r>
    </w:p>
    <w:p w:rsidR="00DE3D8C" w:rsidRDefault="00AA02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SLM Vacuum Chamber</w:t>
      </w:r>
    </w:p>
    <w:p w:rsidR="00AA027A" w:rsidRDefault="00AA02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170 x 100 x 170 cm</w:t>
      </w:r>
    </w:p>
    <w:p w:rsidR="00AA027A" w:rsidRDefault="00AA02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935917" w:rsidRDefault="00AA02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Sieve Shaker</w:t>
      </w:r>
    </w:p>
    <w:p w:rsidR="00AA027A" w:rsidRPr="006F467A" w:rsidRDefault="00AA02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50 x 50 x 70 cm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81273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C812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F5E9B" w:rsidRDefault="005F5E9B" w:rsidP="003C5B60">
      <w:pPr>
        <w:pStyle w:val="Heading4"/>
      </w:pPr>
      <w:r>
        <w:t xml:space="preserve">Nanyang Technological University </w:t>
      </w:r>
    </w:p>
    <w:p w:rsidR="00F30A75" w:rsidRDefault="005F5E9B" w:rsidP="003C5B60">
      <w:pPr>
        <w:pStyle w:val="Heading4"/>
      </w:pPr>
      <w:r>
        <w:t>Shift out: 63 Nanyang Drive, Blk N3.2</w:t>
      </w:r>
    </w:p>
    <w:p w:rsidR="00515133" w:rsidRPr="003C5B60" w:rsidRDefault="005F5E9B" w:rsidP="003C5B60">
      <w:pPr>
        <w:pStyle w:val="Heading4"/>
      </w:pPr>
      <w:r>
        <w:t xml:space="preserve">Shift in: </w:t>
      </w:r>
      <w:r w:rsidR="00DE3D8C">
        <w:t>The Arc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354B6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316F13" w:rsidRDefault="005F5E9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FD04A2">
        <w:rPr>
          <w:bCs/>
          <w:sz w:val="24"/>
          <w:lang w:eastAsia="zh-CN"/>
        </w:rPr>
        <w:t xml:space="preserve">3ton </w:t>
      </w:r>
      <w:r>
        <w:rPr>
          <w:bCs/>
          <w:sz w:val="24"/>
          <w:lang w:eastAsia="zh-CN"/>
        </w:rPr>
        <w:t>forklift</w:t>
      </w:r>
    </w:p>
    <w:p w:rsidR="005F5E9B" w:rsidRPr="00B01373" w:rsidRDefault="00316F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Pallet truck </w:t>
      </w:r>
      <w:r w:rsidR="005F5E9B">
        <w:rPr>
          <w:bCs/>
          <w:sz w:val="24"/>
          <w:lang w:eastAsia="zh-CN"/>
        </w:rPr>
        <w:t xml:space="preserve"> </w:t>
      </w:r>
    </w:p>
    <w:p w:rsidR="00316F13" w:rsidRDefault="009359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B9577D" w:rsidRDefault="00316F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935917">
        <w:rPr>
          <w:sz w:val="24"/>
          <w:lang w:eastAsia="zh-CN"/>
        </w:rPr>
        <w:t xml:space="preserve"> </w:t>
      </w:r>
    </w:p>
    <w:p w:rsidR="00316F1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AA027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16F13" w:rsidRDefault="00316F1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3D8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5F5E9B" w:rsidRDefault="005F5E9B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A027A" w:rsidRDefault="00AA027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A027A" w:rsidRDefault="00AA027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</w:t>
      </w:r>
      <w:r w:rsidR="006636FE">
        <w:rPr>
          <w:bCs/>
          <w:sz w:val="24"/>
          <w:szCs w:val="24"/>
          <w:lang w:eastAsia="zh-CN"/>
        </w:rPr>
        <w:t xml:space="preserve">will be involved in this operation </w:t>
      </w:r>
    </w:p>
    <w:p w:rsidR="006636FE" w:rsidRDefault="006636FE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636FE" w:rsidRDefault="006636F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C83E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6636FE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F955E2" w:rsidRDefault="00935917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F955E2">
        <w:rPr>
          <w:sz w:val="24"/>
          <w:lang w:eastAsia="zh-CN"/>
        </w:rPr>
        <w:t>oist d</w:t>
      </w:r>
      <w:r w:rsidR="002C2661">
        <w:rPr>
          <w:sz w:val="24"/>
          <w:lang w:eastAsia="zh-CN"/>
        </w:rPr>
        <w:t>own forklift from lorry chassis</w:t>
      </w:r>
      <w:r w:rsidR="00AA027A">
        <w:rPr>
          <w:sz w:val="24"/>
          <w:lang w:eastAsia="zh-CN"/>
        </w:rPr>
        <w:t xml:space="preserve"> to the ground</w:t>
      </w:r>
    </w:p>
    <w:p w:rsidR="00AA027A" w:rsidRDefault="00AA027A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equipment to door entrance </w:t>
      </w:r>
    </w:p>
    <w:p w:rsidR="00F955E2" w:rsidRPr="00935917" w:rsidRDefault="00853D5C" w:rsidP="0093591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5917">
        <w:rPr>
          <w:sz w:val="24"/>
          <w:lang w:eastAsia="zh-CN"/>
        </w:rPr>
        <w:t xml:space="preserve">Using </w:t>
      </w:r>
      <w:r w:rsidR="00990ADC" w:rsidRPr="00935917">
        <w:rPr>
          <w:sz w:val="24"/>
          <w:lang w:eastAsia="zh-CN"/>
        </w:rPr>
        <w:t>forklif</w:t>
      </w:r>
      <w:r w:rsidR="00AA027A">
        <w:rPr>
          <w:sz w:val="24"/>
          <w:lang w:eastAsia="zh-CN"/>
        </w:rPr>
        <w:t xml:space="preserve">t to fork up equipment </w:t>
      </w:r>
      <w:r w:rsidR="00DE3D8C" w:rsidRPr="00935917">
        <w:rPr>
          <w:sz w:val="24"/>
          <w:lang w:eastAsia="zh-CN"/>
        </w:rPr>
        <w:t xml:space="preserve"> </w:t>
      </w:r>
    </w:p>
    <w:p w:rsidR="00935917" w:rsidRDefault="00AA027A" w:rsidP="009359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equipment to the opposite side of building</w:t>
      </w:r>
    </w:p>
    <w:p w:rsidR="00AA027A" w:rsidRDefault="00AA027A" w:rsidP="009359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equipment at door entrance</w:t>
      </w:r>
    </w:p>
    <w:p w:rsidR="00AA027A" w:rsidRDefault="00AA027A" w:rsidP="009359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shift equipment into building premise</w:t>
      </w:r>
    </w:p>
    <w:p w:rsidR="00990ADC" w:rsidRPr="00AA027A" w:rsidRDefault="00AA027A" w:rsidP="00AA02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equipment at the designated location </w:t>
      </w:r>
    </w:p>
    <w:p w:rsidR="00B830DD" w:rsidRDefault="00AA027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</w:t>
      </w:r>
      <w:r w:rsidR="0099046A">
        <w:rPr>
          <w:sz w:val="24"/>
          <w:lang w:eastAsia="zh-CN"/>
        </w:rPr>
        <w:t>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DE3D8C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FD04A2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2011" w:rsidRDefault="00A02011">
      <w:r>
        <w:separator/>
      </w:r>
    </w:p>
  </w:endnote>
  <w:endnote w:type="continuationSeparator" w:id="0">
    <w:p w:rsidR="00A02011" w:rsidRDefault="00A02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16F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16F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2011" w:rsidRDefault="00A02011">
      <w:r>
        <w:separator/>
      </w:r>
    </w:p>
  </w:footnote>
  <w:footnote w:type="continuationSeparator" w:id="0">
    <w:p w:rsidR="00A02011" w:rsidRDefault="00A020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0201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0201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44182"/>
    <w:rsid w:val="0005684E"/>
    <w:rsid w:val="000576FB"/>
    <w:rsid w:val="00061F4D"/>
    <w:rsid w:val="0007152C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354B6"/>
    <w:rsid w:val="00140D68"/>
    <w:rsid w:val="00141D73"/>
    <w:rsid w:val="00164396"/>
    <w:rsid w:val="0017369C"/>
    <w:rsid w:val="00192797"/>
    <w:rsid w:val="001B0BC8"/>
    <w:rsid w:val="001B3C11"/>
    <w:rsid w:val="001B6A66"/>
    <w:rsid w:val="001C20A3"/>
    <w:rsid w:val="001E3E1E"/>
    <w:rsid w:val="0024369C"/>
    <w:rsid w:val="00257C21"/>
    <w:rsid w:val="0027551A"/>
    <w:rsid w:val="002958B3"/>
    <w:rsid w:val="0029636A"/>
    <w:rsid w:val="002A0FF7"/>
    <w:rsid w:val="002C2661"/>
    <w:rsid w:val="002C77FC"/>
    <w:rsid w:val="002E06E4"/>
    <w:rsid w:val="00301345"/>
    <w:rsid w:val="0030317F"/>
    <w:rsid w:val="00316F13"/>
    <w:rsid w:val="00333DB7"/>
    <w:rsid w:val="003412AD"/>
    <w:rsid w:val="003579B3"/>
    <w:rsid w:val="00375E51"/>
    <w:rsid w:val="00397167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B0E75"/>
    <w:rsid w:val="005B3024"/>
    <w:rsid w:val="005D3C81"/>
    <w:rsid w:val="005F0816"/>
    <w:rsid w:val="005F5E9B"/>
    <w:rsid w:val="00625C82"/>
    <w:rsid w:val="00626FBE"/>
    <w:rsid w:val="006467DA"/>
    <w:rsid w:val="006636FE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35917"/>
    <w:rsid w:val="00971AE8"/>
    <w:rsid w:val="0099046A"/>
    <w:rsid w:val="00990ADC"/>
    <w:rsid w:val="009A228D"/>
    <w:rsid w:val="009E5BBE"/>
    <w:rsid w:val="009F4FEB"/>
    <w:rsid w:val="00A02011"/>
    <w:rsid w:val="00A02405"/>
    <w:rsid w:val="00A2540E"/>
    <w:rsid w:val="00A25834"/>
    <w:rsid w:val="00A73EA0"/>
    <w:rsid w:val="00A909CF"/>
    <w:rsid w:val="00AA027A"/>
    <w:rsid w:val="00AA67DA"/>
    <w:rsid w:val="00B01373"/>
    <w:rsid w:val="00B06871"/>
    <w:rsid w:val="00B16B6D"/>
    <w:rsid w:val="00B448ED"/>
    <w:rsid w:val="00B742F4"/>
    <w:rsid w:val="00B830DD"/>
    <w:rsid w:val="00B9577D"/>
    <w:rsid w:val="00BB4FA8"/>
    <w:rsid w:val="00BC21D9"/>
    <w:rsid w:val="00C061F4"/>
    <w:rsid w:val="00C23451"/>
    <w:rsid w:val="00C26AC4"/>
    <w:rsid w:val="00C44E17"/>
    <w:rsid w:val="00C46407"/>
    <w:rsid w:val="00C54E49"/>
    <w:rsid w:val="00C81273"/>
    <w:rsid w:val="00C83E61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146D"/>
    <w:rsid w:val="00DA31FE"/>
    <w:rsid w:val="00DA3BBC"/>
    <w:rsid w:val="00DE2B0B"/>
    <w:rsid w:val="00DE3D8C"/>
    <w:rsid w:val="00E17A37"/>
    <w:rsid w:val="00E2467B"/>
    <w:rsid w:val="00E3288E"/>
    <w:rsid w:val="00E76DB5"/>
    <w:rsid w:val="00EB07C2"/>
    <w:rsid w:val="00EC1220"/>
    <w:rsid w:val="00EF0349"/>
    <w:rsid w:val="00EF0424"/>
    <w:rsid w:val="00EF220E"/>
    <w:rsid w:val="00F16368"/>
    <w:rsid w:val="00F25404"/>
    <w:rsid w:val="00F30A75"/>
    <w:rsid w:val="00F62A9A"/>
    <w:rsid w:val="00F679AC"/>
    <w:rsid w:val="00F75133"/>
    <w:rsid w:val="00F9383F"/>
    <w:rsid w:val="00F955E2"/>
    <w:rsid w:val="00FB6E6F"/>
    <w:rsid w:val="00FD04A2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61AB4-F75C-469F-B243-3ED1F614E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2023-10-12T06:29:00Z</cp:lastPrinted>
  <dcterms:created xsi:type="dcterms:W3CDTF">2023-10-11T07:38:00Z</dcterms:created>
  <dcterms:modified xsi:type="dcterms:W3CDTF">2023-10-12T06:29:00Z</dcterms:modified>
</cp:coreProperties>
</file>