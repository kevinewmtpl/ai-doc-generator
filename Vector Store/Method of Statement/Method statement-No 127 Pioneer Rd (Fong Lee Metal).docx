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C7812">
      <w:pPr>
        <w:rPr>
          <w:sz w:val="24"/>
          <w:lang w:eastAsia="zh-CN"/>
        </w:rPr>
      </w:pPr>
      <w:r>
        <w:rPr>
          <w:sz w:val="24"/>
        </w:rPr>
        <w:t>Date: 2</w:t>
      </w:r>
      <w:r w:rsidR="004E4AD3">
        <w:rPr>
          <w:sz w:val="24"/>
        </w:rPr>
        <w:t>7</w:t>
      </w:r>
      <w:r w:rsidR="004A00D4">
        <w:rPr>
          <w:sz w:val="24"/>
        </w:rPr>
        <w:t xml:space="preserve"> Oct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7812" w:rsidRPr="00E23875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 xml:space="preserve">machine </w:t>
      </w:r>
      <w:r w:rsidR="00E23875">
        <w:rPr>
          <w:sz w:val="24"/>
          <w:lang w:eastAsia="zh-CN"/>
        </w:rPr>
        <w:t xml:space="preserve">and accessories </w:t>
      </w:r>
      <w:r w:rsidR="00F5796F">
        <w:rPr>
          <w:sz w:val="24"/>
          <w:lang w:eastAsia="zh-CN"/>
        </w:rPr>
        <w:t xml:space="preserve">from </w:t>
      </w:r>
      <w:r w:rsidR="004A00D4">
        <w:rPr>
          <w:sz w:val="24"/>
          <w:lang w:eastAsia="zh-CN"/>
        </w:rPr>
        <w:t xml:space="preserve">1 x 40ft </w:t>
      </w:r>
      <w:r w:rsidR="00E23875">
        <w:rPr>
          <w:sz w:val="24"/>
          <w:lang w:eastAsia="zh-CN"/>
        </w:rPr>
        <w:t xml:space="preserve">HQ, </w:t>
      </w:r>
      <w:r w:rsidR="00CC7812">
        <w:rPr>
          <w:sz w:val="24"/>
          <w:lang w:eastAsia="zh-CN"/>
        </w:rPr>
        <w:t>1 x 20ft GP</w:t>
      </w:r>
      <w:r w:rsidR="00E23875">
        <w:rPr>
          <w:sz w:val="24"/>
          <w:lang w:eastAsia="zh-CN"/>
        </w:rPr>
        <w:t>, 2 x 40ft GP, 2 x 20ft FR and 5 x 40ft FR</w:t>
      </w:r>
      <w:bookmarkStart w:id="0" w:name="_GoBack"/>
      <w:bookmarkEnd w:id="0"/>
      <w:r w:rsidR="00CC7812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238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18-21/12/</w:t>
      </w:r>
      <w:proofErr w:type="gramStart"/>
      <w:r>
        <w:rPr>
          <w:sz w:val="24"/>
          <w:lang w:eastAsia="zh-CN"/>
        </w:rPr>
        <w:t>2015  -</w:t>
      </w:r>
      <w:proofErr w:type="gramEnd"/>
      <w:r>
        <w:rPr>
          <w:sz w:val="24"/>
          <w:lang w:eastAsia="zh-CN"/>
        </w:rPr>
        <w:t xml:space="preserve"> 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E23875" w:rsidP="00CC7812">
      <w:pPr>
        <w:pStyle w:val="Heading4"/>
      </w:pPr>
      <w:r>
        <w:t>No 127 Pioneer Rd</w:t>
      </w:r>
    </w:p>
    <w:p w:rsidR="00707B09" w:rsidRPr="00707B09" w:rsidRDefault="00E2387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C78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</w:t>
      </w:r>
      <w:r w:rsidR="0081336E">
        <w:rPr>
          <w:sz w:val="24"/>
          <w:lang w:eastAsia="zh-CN"/>
        </w:rPr>
        <w:t>crane</w:t>
      </w:r>
    </w:p>
    <w:p w:rsidR="00CC7812" w:rsidRDefault="00E36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C7812">
        <w:rPr>
          <w:sz w:val="24"/>
          <w:lang w:eastAsia="zh-CN"/>
        </w:rPr>
        <w:t>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E2C41" w:rsidRDefault="00EE2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E36B99" w:rsidRDefault="00E36B99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EE2C41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2C3237">
        <w:rPr>
          <w:sz w:val="24"/>
          <w:lang w:eastAsia="zh-CN"/>
        </w:rPr>
        <w:t xml:space="preserve"> (back to back with container)</w:t>
      </w:r>
    </w:p>
    <w:p w:rsidR="00CA23BB" w:rsidRDefault="00CA23BB" w:rsidP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and load onto lorry chassis</w:t>
      </w:r>
    </w:p>
    <w:p w:rsidR="00684C71" w:rsidRPr="002C3237" w:rsidRDefault="002C3237" w:rsidP="002C32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down machine case from lorry chassis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1FE" w:rsidRDefault="000A31FE">
      <w:r>
        <w:separator/>
      </w:r>
    </w:p>
  </w:endnote>
  <w:endnote w:type="continuationSeparator" w:id="0">
    <w:p w:rsidR="000A31FE" w:rsidRDefault="000A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387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38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1FE" w:rsidRDefault="000A31FE">
      <w:r>
        <w:separator/>
      </w:r>
    </w:p>
  </w:footnote>
  <w:footnote w:type="continuationSeparator" w:id="0">
    <w:p w:rsidR="000A31FE" w:rsidRDefault="000A31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238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2387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31FE"/>
    <w:rsid w:val="00104583"/>
    <w:rsid w:val="00205704"/>
    <w:rsid w:val="002C3237"/>
    <w:rsid w:val="004A00D4"/>
    <w:rsid w:val="004E4AD3"/>
    <w:rsid w:val="005A0EDA"/>
    <w:rsid w:val="00620B59"/>
    <w:rsid w:val="00684C71"/>
    <w:rsid w:val="00684FF8"/>
    <w:rsid w:val="006B6525"/>
    <w:rsid w:val="00707B09"/>
    <w:rsid w:val="007E7225"/>
    <w:rsid w:val="00805829"/>
    <w:rsid w:val="0081336E"/>
    <w:rsid w:val="00872D61"/>
    <w:rsid w:val="00A64537"/>
    <w:rsid w:val="00B85942"/>
    <w:rsid w:val="00C03437"/>
    <w:rsid w:val="00C80B32"/>
    <w:rsid w:val="00C8729C"/>
    <w:rsid w:val="00CA23BB"/>
    <w:rsid w:val="00CC7812"/>
    <w:rsid w:val="00E23875"/>
    <w:rsid w:val="00E36B99"/>
    <w:rsid w:val="00E9120A"/>
    <w:rsid w:val="00EE2C41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322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2015-10-27T00:57:00Z</cp:lastPrinted>
  <dcterms:created xsi:type="dcterms:W3CDTF">2015-12-17T06:20:00Z</dcterms:created>
  <dcterms:modified xsi:type="dcterms:W3CDTF">2015-12-17T06:20:00Z</dcterms:modified>
</cp:coreProperties>
</file>