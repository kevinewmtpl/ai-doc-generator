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5A46A0" w14:textId="7863BEFC" w:rsidR="00EE527F" w:rsidRDefault="00A56E64">
      <w:pPr>
        <w:rPr>
          <w:sz w:val="24"/>
          <w:lang w:eastAsia="zh-CN"/>
        </w:rPr>
      </w:pPr>
      <w:r>
        <w:rPr>
          <w:sz w:val="24"/>
        </w:rPr>
        <w:t>Date:</w:t>
      </w:r>
      <w:r w:rsidR="00826314">
        <w:rPr>
          <w:sz w:val="24"/>
        </w:rPr>
        <w:t xml:space="preserve"> 25</w:t>
      </w:r>
      <w:r w:rsidR="00826314" w:rsidRPr="00826314">
        <w:rPr>
          <w:sz w:val="24"/>
          <w:vertAlign w:val="superscript"/>
        </w:rPr>
        <w:t>th</w:t>
      </w:r>
      <w:r w:rsidR="00E8651A">
        <w:rPr>
          <w:sz w:val="24"/>
        </w:rPr>
        <w:t xml:space="preserve"> Sep</w:t>
      </w:r>
      <w:r w:rsidR="001E0F90">
        <w:rPr>
          <w:sz w:val="24"/>
          <w:lang w:eastAsia="zh-CN"/>
        </w:rPr>
        <w:t xml:space="preserve"> 202</w:t>
      </w:r>
      <w:r w:rsidR="001A6DF8">
        <w:rPr>
          <w:sz w:val="24"/>
          <w:lang w:eastAsia="zh-CN"/>
        </w:rPr>
        <w:t>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AFF0B93" w14:textId="25E68E6F" w:rsidR="00CF7400" w:rsidRPr="00DD56F6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826314">
        <w:rPr>
          <w:sz w:val="24"/>
          <w:lang w:eastAsia="zh-CN"/>
        </w:rPr>
        <w:t xml:space="preserve">1 </w:t>
      </w:r>
      <w:r w:rsidR="0047184A">
        <w:rPr>
          <w:sz w:val="24"/>
          <w:lang w:eastAsia="zh-CN"/>
        </w:rPr>
        <w:t>unit</w:t>
      </w:r>
      <w:r w:rsidR="00826314">
        <w:rPr>
          <w:sz w:val="24"/>
          <w:lang w:eastAsia="zh-CN"/>
        </w:rPr>
        <w:t xml:space="preserve"> </w:t>
      </w:r>
      <w:r w:rsidR="0047184A">
        <w:rPr>
          <w:sz w:val="24"/>
          <w:lang w:eastAsia="zh-CN"/>
        </w:rPr>
        <w:t>machine</w:t>
      </w:r>
      <w:r w:rsidR="003C46B8">
        <w:rPr>
          <w:sz w:val="24"/>
          <w:lang w:eastAsia="zh-CN"/>
        </w:rPr>
        <w:t xml:space="preserve"> from </w:t>
      </w:r>
      <w:r w:rsidR="00826314">
        <w:rPr>
          <w:sz w:val="24"/>
          <w:lang w:eastAsia="zh-CN"/>
        </w:rPr>
        <w:t>2</w:t>
      </w:r>
      <w:r w:rsidR="00826314" w:rsidRPr="00826314">
        <w:rPr>
          <w:sz w:val="24"/>
          <w:vertAlign w:val="superscript"/>
          <w:lang w:eastAsia="zh-CN"/>
        </w:rPr>
        <w:t>nd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FB110B">
        <w:rPr>
          <w:sz w:val="24"/>
          <w:lang w:eastAsia="zh-CN"/>
        </w:rPr>
        <w:t>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BB52EB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>crane,</w:t>
      </w:r>
      <w:r w:rsidR="00640F34">
        <w:rPr>
          <w:sz w:val="24"/>
          <w:lang w:eastAsia="zh-CN"/>
        </w:rPr>
        <w:t xml:space="preserve"> shift and position into tenant premise at ground floor</w:t>
      </w:r>
      <w:r w:rsidR="00A56E64">
        <w:rPr>
          <w:sz w:val="24"/>
          <w:lang w:eastAsia="zh-CN"/>
        </w:rPr>
        <w:t xml:space="preserve">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7667B" w14:textId="77777777" w:rsidR="00BF6C3C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EC89A51" w14:textId="621411E0" w:rsidR="00BF6C3C" w:rsidRDefault="008263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Litz CV800 CNC</w:t>
      </w:r>
    </w:p>
    <w:p w14:paraId="634163B3" w14:textId="311A7B7B" w:rsidR="00826314" w:rsidRDefault="008263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200 x 220 x 260 cm </w:t>
      </w:r>
    </w:p>
    <w:p w14:paraId="7AAD9701" w14:textId="78671A2E" w:rsidR="00826314" w:rsidRPr="00826314" w:rsidRDefault="00826314">
      <w:pPr>
        <w:pStyle w:val="Header"/>
        <w:tabs>
          <w:tab w:val="clear" w:pos="4320"/>
          <w:tab w:val="clear" w:pos="8640"/>
        </w:tabs>
        <w:rPr>
          <w:sz w:val="32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5, 500 kg </w:t>
      </w:r>
    </w:p>
    <w:p w14:paraId="1D6B22F3" w14:textId="5A04C50E" w:rsidR="00BF6C3C" w:rsidRP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C166952" w14:textId="7963EAD9" w:rsidR="00E567B1" w:rsidRPr="0023194E" w:rsidRDefault="00BE4F3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11/10/25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086AEE8D" w:rsidR="00BA6E59" w:rsidRPr="003C46B8" w:rsidRDefault="00944B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14:00 pm – 18:00 pm </w:t>
      </w:r>
    </w:p>
    <w:p w14:paraId="088A52EA" w14:textId="77777777" w:rsidR="001A6DF8" w:rsidRDefault="001A6DF8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0D942CE0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098D9E6B" w:rsidR="00B85262" w:rsidRDefault="00826314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5 A.M.K Industrial Pk 2A #02-30</w:t>
      </w:r>
      <w:r w:rsidR="00640F34">
        <w:rPr>
          <w:sz w:val="24"/>
          <w:szCs w:val="24"/>
          <w:lang w:eastAsia="zh-CN"/>
        </w:rPr>
        <w:t>, #01-27</w:t>
      </w:r>
    </w:p>
    <w:p w14:paraId="29FE5C81" w14:textId="325C9ED9" w:rsidR="00CF7400" w:rsidRPr="00CF7400" w:rsidRDefault="00640F34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Chia Hoe Mechanical Engineering Pte Ltd</w:t>
      </w:r>
      <w:r w:rsidR="00BF6C3C">
        <w:rPr>
          <w:sz w:val="24"/>
          <w:szCs w:val="24"/>
          <w:lang w:eastAsia="zh-CN"/>
        </w:rPr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1D4FC8D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</w:t>
      </w:r>
      <w:r w:rsidR="00F17EE6">
        <w:rPr>
          <w:b/>
          <w:sz w:val="32"/>
          <w:szCs w:val="32"/>
          <w:u w:val="single"/>
          <w:lang w:eastAsia="zh-CN"/>
        </w:rPr>
        <w:t>e</w:t>
      </w:r>
    </w:p>
    <w:p w14:paraId="4B4D9CD9" w14:textId="69BAA378" w:rsidR="005D778D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D778D">
        <w:rPr>
          <w:sz w:val="24"/>
          <w:lang w:eastAsia="zh-CN"/>
        </w:rPr>
        <w:t xml:space="preserve"> x 50ton mobile crane</w:t>
      </w:r>
    </w:p>
    <w:p w14:paraId="75D050CE" w14:textId="67AB3248" w:rsidR="00782621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45AA5E84" w14:textId="59A2F932" w:rsidR="00CF7400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7F633319" w14:textId="3CB2DDEF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  <w:r w:rsidR="00BF0DFC">
        <w:rPr>
          <w:sz w:val="24"/>
          <w:lang w:eastAsia="zh-CN"/>
        </w:rPr>
        <w:t xml:space="preserve">   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6BA8FB3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C94EB7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100F06FF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757FE40E" w14:textId="42DD03E1" w:rsidR="005D778D" w:rsidRDefault="005D778D" w:rsidP="005D778D">
      <w:pPr>
        <w:pStyle w:val="BodyText2"/>
      </w:pPr>
      <w:r>
        <w:t>b. Mobile Crane Operator</w:t>
      </w:r>
    </w:p>
    <w:p w14:paraId="0492D3F7" w14:textId="37C241C0" w:rsidR="00777B81" w:rsidRDefault="00C94EB7">
      <w:pPr>
        <w:pStyle w:val="BodyText2"/>
      </w:pPr>
      <w:r>
        <w:t>c</w:t>
      </w:r>
      <w:r w:rsidR="00777B81">
        <w:t>.</w:t>
      </w:r>
      <w:r w:rsidR="00D44BF3">
        <w:t xml:space="preserve"> </w:t>
      </w:r>
      <w:r w:rsidR="00777B81"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44B96751" w14:textId="28913569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5750CF4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D778D">
        <w:rPr>
          <w:sz w:val="24"/>
          <w:lang w:eastAsia="zh-CN"/>
        </w:rPr>
        <w:t>mobile</w:t>
      </w:r>
      <w:r w:rsidR="00BF6C3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733F6F05" w14:textId="77777777" w:rsidR="00826314" w:rsidRDefault="00826314" w:rsidP="0082631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AC969F3" w14:textId="77777777" w:rsidR="00826314" w:rsidRDefault="00826314" w:rsidP="0082631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62DE71F" w14:textId="639308E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3877ACE2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</w:t>
      </w:r>
      <w:r w:rsidR="00826314">
        <w:rPr>
          <w:sz w:val="24"/>
          <w:lang w:eastAsia="zh-CN"/>
        </w:rPr>
        <w:t xml:space="preserve"> 2</w:t>
      </w:r>
      <w:r w:rsidR="00826314">
        <w:rPr>
          <w:sz w:val="24"/>
          <w:vertAlign w:val="superscript"/>
          <w:lang w:eastAsia="zh-CN"/>
        </w:rPr>
        <w:t>nd</w:t>
      </w:r>
      <w:r w:rsidR="007E758E">
        <w:rPr>
          <w:sz w:val="24"/>
          <w:lang w:eastAsia="zh-CN"/>
        </w:rPr>
        <w:t xml:space="preserve"> floor </w:t>
      </w:r>
      <w:r w:rsidR="00C94EB7">
        <w:rPr>
          <w:sz w:val="24"/>
          <w:lang w:eastAsia="zh-CN"/>
        </w:rPr>
        <w:t>swing gate</w:t>
      </w:r>
      <w:r w:rsidR="007E758E" w:rsidRPr="00F369A7">
        <w:rPr>
          <w:sz w:val="24"/>
          <w:lang w:eastAsia="zh-CN"/>
        </w:rPr>
        <w:t xml:space="preserve"> opening </w:t>
      </w:r>
    </w:p>
    <w:p w14:paraId="2FB65948" w14:textId="0B789519" w:rsidR="00BF0DFC" w:rsidRPr="0047184A" w:rsidRDefault="007E758E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1ED94E1" w:rsidR="007E758E" w:rsidRDefault="00BF0DFC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  <w:r w:rsidR="007E758E">
        <w:rPr>
          <w:sz w:val="24"/>
          <w:lang w:eastAsia="zh-CN"/>
        </w:rPr>
        <w:t xml:space="preserve">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13C1261B" w14:textId="20199207" w:rsidR="0047184A" w:rsidRDefault="0047184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14:paraId="39481485" w14:textId="541FDA4B" w:rsidR="007E758E" w:rsidRPr="0047184A" w:rsidRDefault="005D778D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184A">
        <w:rPr>
          <w:sz w:val="24"/>
          <w:lang w:eastAsia="zh-CN"/>
        </w:rPr>
        <w:t>Mobile</w:t>
      </w:r>
      <w:r w:rsidR="002D0935" w:rsidRPr="0047184A">
        <w:rPr>
          <w:sz w:val="24"/>
          <w:lang w:eastAsia="zh-CN"/>
        </w:rPr>
        <w:t xml:space="preserve"> crane to hoist down </w:t>
      </w:r>
      <w:r w:rsidR="0047184A">
        <w:rPr>
          <w:sz w:val="24"/>
          <w:lang w:eastAsia="zh-CN"/>
        </w:rPr>
        <w:t xml:space="preserve">platform together with </w:t>
      </w:r>
      <w:r w:rsidR="002D0935" w:rsidRPr="0047184A">
        <w:rPr>
          <w:sz w:val="24"/>
          <w:lang w:eastAsia="zh-CN"/>
        </w:rPr>
        <w:t xml:space="preserve">machine to the ground </w:t>
      </w:r>
    </w:p>
    <w:p w14:paraId="034D8705" w14:textId="2F7A3F0D" w:rsidR="001D0405" w:rsidRDefault="00826314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tenant premise at unit #01-27</w:t>
      </w:r>
    </w:p>
    <w:p w14:paraId="275EE7BF" w14:textId="41ADF506" w:rsidR="00EE527F" w:rsidRPr="00826314" w:rsidRDefault="00EE527F" w:rsidP="0082631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26314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5ABE47C7" w:rsidR="00CA3063" w:rsidRPr="00BF0DFC" w:rsidRDefault="00EE527F">
      <w:r>
        <w:t xml:space="preserve">       </w:t>
      </w:r>
      <w:r w:rsidR="0042603E">
        <w:t xml:space="preserve">      </w:t>
      </w:r>
      <w:r w:rsidR="00BF0DFC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330B7" w14:textId="77777777" w:rsidR="00304693" w:rsidRDefault="00304693">
      <w:r>
        <w:separator/>
      </w:r>
    </w:p>
  </w:endnote>
  <w:endnote w:type="continuationSeparator" w:id="0">
    <w:p w14:paraId="0E2CCFD2" w14:textId="77777777" w:rsidR="00304693" w:rsidRDefault="00304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94FAA" w14:textId="77777777" w:rsidR="00304693" w:rsidRDefault="00304693">
      <w:r>
        <w:separator/>
      </w:r>
    </w:p>
  </w:footnote>
  <w:footnote w:type="continuationSeparator" w:id="0">
    <w:p w14:paraId="07EA39EE" w14:textId="77777777" w:rsidR="00304693" w:rsidRDefault="00304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4D7141ED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FAE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3CDF"/>
    <w:rsid w:val="000A4B74"/>
    <w:rsid w:val="000A77B9"/>
    <w:rsid w:val="000B2F2C"/>
    <w:rsid w:val="000D2669"/>
    <w:rsid w:val="000D3507"/>
    <w:rsid w:val="000D3EE1"/>
    <w:rsid w:val="000D42CD"/>
    <w:rsid w:val="00117C48"/>
    <w:rsid w:val="00130300"/>
    <w:rsid w:val="00132211"/>
    <w:rsid w:val="00136874"/>
    <w:rsid w:val="00136D8D"/>
    <w:rsid w:val="00141C71"/>
    <w:rsid w:val="00155AB5"/>
    <w:rsid w:val="0017768F"/>
    <w:rsid w:val="00180033"/>
    <w:rsid w:val="00180FE3"/>
    <w:rsid w:val="00186153"/>
    <w:rsid w:val="00194883"/>
    <w:rsid w:val="001A16F2"/>
    <w:rsid w:val="001A6DF8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1F2A15"/>
    <w:rsid w:val="00214CA3"/>
    <w:rsid w:val="002157C8"/>
    <w:rsid w:val="0022310D"/>
    <w:rsid w:val="00225487"/>
    <w:rsid w:val="002305DE"/>
    <w:rsid w:val="0023194E"/>
    <w:rsid w:val="00240608"/>
    <w:rsid w:val="00251834"/>
    <w:rsid w:val="0026667A"/>
    <w:rsid w:val="00274BF0"/>
    <w:rsid w:val="00274E2F"/>
    <w:rsid w:val="00281296"/>
    <w:rsid w:val="0029590D"/>
    <w:rsid w:val="00295F33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D5E6E"/>
    <w:rsid w:val="002E18E7"/>
    <w:rsid w:val="002E7473"/>
    <w:rsid w:val="0030469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3F5083"/>
    <w:rsid w:val="0040331B"/>
    <w:rsid w:val="004049B6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184A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01F73"/>
    <w:rsid w:val="00512A9D"/>
    <w:rsid w:val="005301C4"/>
    <w:rsid w:val="005307F1"/>
    <w:rsid w:val="005405DF"/>
    <w:rsid w:val="00541666"/>
    <w:rsid w:val="00544BA0"/>
    <w:rsid w:val="0055075D"/>
    <w:rsid w:val="00550D01"/>
    <w:rsid w:val="005541DC"/>
    <w:rsid w:val="00567B2B"/>
    <w:rsid w:val="005966C4"/>
    <w:rsid w:val="005A6319"/>
    <w:rsid w:val="005B35C9"/>
    <w:rsid w:val="005C1792"/>
    <w:rsid w:val="005C69FA"/>
    <w:rsid w:val="005D04C7"/>
    <w:rsid w:val="005D232A"/>
    <w:rsid w:val="005D3220"/>
    <w:rsid w:val="005D778D"/>
    <w:rsid w:val="005E132E"/>
    <w:rsid w:val="005F2F7B"/>
    <w:rsid w:val="00600917"/>
    <w:rsid w:val="00604A7F"/>
    <w:rsid w:val="00611539"/>
    <w:rsid w:val="00615F6E"/>
    <w:rsid w:val="0061759B"/>
    <w:rsid w:val="00620DC9"/>
    <w:rsid w:val="00623BDE"/>
    <w:rsid w:val="006362BB"/>
    <w:rsid w:val="00640F34"/>
    <w:rsid w:val="0064156E"/>
    <w:rsid w:val="00660815"/>
    <w:rsid w:val="00662529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087C"/>
    <w:rsid w:val="00782621"/>
    <w:rsid w:val="00782718"/>
    <w:rsid w:val="007A3031"/>
    <w:rsid w:val="007B02B4"/>
    <w:rsid w:val="007B6717"/>
    <w:rsid w:val="007C5834"/>
    <w:rsid w:val="007D1A3A"/>
    <w:rsid w:val="007D552D"/>
    <w:rsid w:val="007D5FAE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6314"/>
    <w:rsid w:val="00827B9E"/>
    <w:rsid w:val="00840DC8"/>
    <w:rsid w:val="00844656"/>
    <w:rsid w:val="00851CAB"/>
    <w:rsid w:val="00882A6E"/>
    <w:rsid w:val="0088777C"/>
    <w:rsid w:val="008A5148"/>
    <w:rsid w:val="008A6AAC"/>
    <w:rsid w:val="008B20C9"/>
    <w:rsid w:val="008B3B91"/>
    <w:rsid w:val="008B3FC0"/>
    <w:rsid w:val="008D2591"/>
    <w:rsid w:val="008E4A57"/>
    <w:rsid w:val="008F2319"/>
    <w:rsid w:val="008F416F"/>
    <w:rsid w:val="008F6CAF"/>
    <w:rsid w:val="009005EE"/>
    <w:rsid w:val="0090213C"/>
    <w:rsid w:val="00904AE4"/>
    <w:rsid w:val="00944BB3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0BEF"/>
    <w:rsid w:val="009E694C"/>
    <w:rsid w:val="00A02FEC"/>
    <w:rsid w:val="00A04987"/>
    <w:rsid w:val="00A2618C"/>
    <w:rsid w:val="00A33F02"/>
    <w:rsid w:val="00A459AF"/>
    <w:rsid w:val="00A46072"/>
    <w:rsid w:val="00A56E64"/>
    <w:rsid w:val="00A641DB"/>
    <w:rsid w:val="00A65BC3"/>
    <w:rsid w:val="00A66F3B"/>
    <w:rsid w:val="00A84CBC"/>
    <w:rsid w:val="00A85535"/>
    <w:rsid w:val="00A870A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2835"/>
    <w:rsid w:val="00B8479D"/>
    <w:rsid w:val="00B85262"/>
    <w:rsid w:val="00B85990"/>
    <w:rsid w:val="00B8750E"/>
    <w:rsid w:val="00B90DC1"/>
    <w:rsid w:val="00B965F7"/>
    <w:rsid w:val="00BA657A"/>
    <w:rsid w:val="00BA6E59"/>
    <w:rsid w:val="00BB52EB"/>
    <w:rsid w:val="00BC2F04"/>
    <w:rsid w:val="00BC6BCE"/>
    <w:rsid w:val="00BD3F12"/>
    <w:rsid w:val="00BE4A3D"/>
    <w:rsid w:val="00BE4F37"/>
    <w:rsid w:val="00BF0DFC"/>
    <w:rsid w:val="00BF2DAD"/>
    <w:rsid w:val="00BF6C3C"/>
    <w:rsid w:val="00C02A5C"/>
    <w:rsid w:val="00C13874"/>
    <w:rsid w:val="00C231C9"/>
    <w:rsid w:val="00C24B7E"/>
    <w:rsid w:val="00C43DA6"/>
    <w:rsid w:val="00C45B69"/>
    <w:rsid w:val="00C50CC7"/>
    <w:rsid w:val="00C65685"/>
    <w:rsid w:val="00C753A3"/>
    <w:rsid w:val="00C94EB7"/>
    <w:rsid w:val="00CA0D71"/>
    <w:rsid w:val="00CA3063"/>
    <w:rsid w:val="00CA6422"/>
    <w:rsid w:val="00CB6A61"/>
    <w:rsid w:val="00CC27F9"/>
    <w:rsid w:val="00CC7C83"/>
    <w:rsid w:val="00CE271F"/>
    <w:rsid w:val="00CF7400"/>
    <w:rsid w:val="00D015DC"/>
    <w:rsid w:val="00D01F82"/>
    <w:rsid w:val="00D031B7"/>
    <w:rsid w:val="00D14B56"/>
    <w:rsid w:val="00D17A14"/>
    <w:rsid w:val="00D26A63"/>
    <w:rsid w:val="00D44BF3"/>
    <w:rsid w:val="00D50A85"/>
    <w:rsid w:val="00D52CB3"/>
    <w:rsid w:val="00D664B7"/>
    <w:rsid w:val="00D668A8"/>
    <w:rsid w:val="00D73F2B"/>
    <w:rsid w:val="00D81E4E"/>
    <w:rsid w:val="00D90EF4"/>
    <w:rsid w:val="00D916F7"/>
    <w:rsid w:val="00D9518E"/>
    <w:rsid w:val="00DA4D77"/>
    <w:rsid w:val="00DC1E88"/>
    <w:rsid w:val="00DC2578"/>
    <w:rsid w:val="00DC2BA7"/>
    <w:rsid w:val="00DC37B9"/>
    <w:rsid w:val="00DD56F6"/>
    <w:rsid w:val="00DD5AAB"/>
    <w:rsid w:val="00DE21AC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567B1"/>
    <w:rsid w:val="00E72650"/>
    <w:rsid w:val="00E72AA3"/>
    <w:rsid w:val="00E72B52"/>
    <w:rsid w:val="00E848B1"/>
    <w:rsid w:val="00E8651A"/>
    <w:rsid w:val="00E91028"/>
    <w:rsid w:val="00EA1328"/>
    <w:rsid w:val="00EA18DF"/>
    <w:rsid w:val="00EA5A13"/>
    <w:rsid w:val="00EA6EE0"/>
    <w:rsid w:val="00EB5B4C"/>
    <w:rsid w:val="00EC2E7B"/>
    <w:rsid w:val="00EC3274"/>
    <w:rsid w:val="00EE0406"/>
    <w:rsid w:val="00EE3F45"/>
    <w:rsid w:val="00EE527F"/>
    <w:rsid w:val="00EE7A41"/>
    <w:rsid w:val="00EF0804"/>
    <w:rsid w:val="00EF1902"/>
    <w:rsid w:val="00EF2BA3"/>
    <w:rsid w:val="00F11FFE"/>
    <w:rsid w:val="00F1709C"/>
    <w:rsid w:val="00F17EE6"/>
    <w:rsid w:val="00F369A7"/>
    <w:rsid w:val="00F63A7E"/>
    <w:rsid w:val="00F6678A"/>
    <w:rsid w:val="00F772A5"/>
    <w:rsid w:val="00F844A0"/>
    <w:rsid w:val="00F853FF"/>
    <w:rsid w:val="00F97386"/>
    <w:rsid w:val="00FB110B"/>
    <w:rsid w:val="00FB6F59"/>
    <w:rsid w:val="00FC1978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198F5-E1B9-4D56-8959-C89D7E325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35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2025-10-10T02:29:00Z</cp:lastPrinted>
  <dcterms:created xsi:type="dcterms:W3CDTF">2025-09-25T00:55:00Z</dcterms:created>
  <dcterms:modified xsi:type="dcterms:W3CDTF">2025-10-10T02:29:00Z</dcterms:modified>
</cp:coreProperties>
</file>