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D3203" w14:textId="77777777" w:rsidR="00583A64" w:rsidRDefault="00583A64">
      <w:pPr>
        <w:pStyle w:val="Title"/>
        <w:jc w:val="left"/>
        <w:rPr>
          <w:lang w:eastAsia="zh-CN"/>
        </w:rPr>
      </w:pPr>
    </w:p>
    <w:p w14:paraId="62A320DF" w14:textId="5DA42BB2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1B1F6AA" w14:textId="77777777" w:rsidR="00583A64" w:rsidRDefault="00583A64">
      <w:pPr>
        <w:rPr>
          <w:sz w:val="24"/>
        </w:rPr>
      </w:pPr>
    </w:p>
    <w:p w14:paraId="2730E47A" w14:textId="7DBFC9E9" w:rsidR="006467DA" w:rsidRDefault="0036158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83A64">
        <w:rPr>
          <w:sz w:val="24"/>
        </w:rPr>
        <w:t>23</w:t>
      </w:r>
      <w:r w:rsidR="00583A64" w:rsidRPr="00583A64">
        <w:rPr>
          <w:sz w:val="24"/>
          <w:vertAlign w:val="superscript"/>
        </w:rPr>
        <w:t>rd</w:t>
      </w:r>
      <w:r w:rsidR="00583A64">
        <w:rPr>
          <w:sz w:val="24"/>
        </w:rPr>
        <w:t xml:space="preserve"> Oct 2025</w:t>
      </w:r>
    </w:p>
    <w:p w14:paraId="19B9F18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D731C9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1C72D9" w14:textId="2A93A87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583A64">
        <w:rPr>
          <w:sz w:val="24"/>
          <w:lang w:eastAsia="zh-CN"/>
        </w:rPr>
        <w:t xml:space="preserve">from production to loading area, hoist and load up onto lorry chassis </w:t>
      </w:r>
      <w:r w:rsidR="00361585">
        <w:rPr>
          <w:sz w:val="24"/>
          <w:lang w:eastAsia="zh-CN"/>
        </w:rPr>
        <w:t xml:space="preserve"> </w:t>
      </w:r>
    </w:p>
    <w:p w14:paraId="226EA5D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DC9C4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743D8AD" w14:textId="495AD7E1" w:rsidR="007A17B2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r w:rsidR="00583A64">
        <w:rPr>
          <w:sz w:val="24"/>
          <w:szCs w:val="24"/>
          <w:lang w:eastAsia="zh-CN"/>
        </w:rPr>
        <w:t>Sunnen HTE-1600 machine</w:t>
      </w:r>
    </w:p>
    <w:p w14:paraId="756549A9" w14:textId="2194EC27" w:rsidR="00583A64" w:rsidRPr="00361585" w:rsidRDefault="00583A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200 kg</w:t>
      </w:r>
    </w:p>
    <w:p w14:paraId="50DC249C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87564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A1C31C" w14:textId="1AE31A9C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583A64">
        <w:rPr>
          <w:sz w:val="24"/>
          <w:lang w:eastAsia="zh-CN"/>
        </w:rPr>
        <w:t>ed</w:t>
      </w:r>
    </w:p>
    <w:p w14:paraId="6AC6EE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787F9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581D1A2" w14:textId="05968FFD" w:rsidR="005226B3" w:rsidRDefault="00583A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24/10/25</w:t>
      </w:r>
    </w:p>
    <w:p w14:paraId="3987EF4E" w14:textId="77777777" w:rsidR="00583A64" w:rsidRDefault="00583A64">
      <w:pPr>
        <w:rPr>
          <w:sz w:val="24"/>
          <w:szCs w:val="24"/>
          <w:lang w:eastAsia="zh-CN"/>
        </w:rPr>
      </w:pPr>
    </w:p>
    <w:p w14:paraId="6053DA5D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0BED0990" w14:textId="402CD10E"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583A64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am </w:t>
      </w:r>
    </w:p>
    <w:p w14:paraId="1F94A2BF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4342D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B56B72" w14:textId="5597EBE7" w:rsidR="00EF6CEA" w:rsidRDefault="00C4491B" w:rsidP="001D45A5">
      <w:pPr>
        <w:pStyle w:val="Heading4"/>
      </w:pPr>
      <w:r>
        <w:t>273 Jalan Ahmad Ibrahim</w:t>
      </w:r>
    </w:p>
    <w:p w14:paraId="4AE796F5" w14:textId="1F220AD6" w:rsidR="003A6EE4" w:rsidRPr="00EF6CEA" w:rsidRDefault="00C4491B" w:rsidP="00EF6CEA">
      <w:pPr>
        <w:pStyle w:val="Heading4"/>
      </w:pPr>
      <w:r>
        <w:t>Baker Hughes</w:t>
      </w:r>
      <w:r w:rsidR="00EF6CEA">
        <w:t xml:space="preserve"> Singapore</w:t>
      </w:r>
      <w:r w:rsidR="00811194">
        <w:t xml:space="preserve"> Pte </w:t>
      </w:r>
    </w:p>
    <w:p w14:paraId="319704BB" w14:textId="77777777" w:rsidR="006467DA" w:rsidRDefault="006467DA">
      <w:pPr>
        <w:rPr>
          <w:lang w:eastAsia="zh-CN"/>
        </w:rPr>
      </w:pPr>
    </w:p>
    <w:p w14:paraId="099D431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9843B7" w14:textId="02D0F9F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583A64">
        <w:rPr>
          <w:bCs/>
          <w:sz w:val="24"/>
          <w:lang w:eastAsia="zh-CN"/>
        </w:rPr>
        <w:t>l</w:t>
      </w:r>
      <w:r>
        <w:rPr>
          <w:bCs/>
          <w:sz w:val="24"/>
          <w:lang w:eastAsia="zh-CN"/>
        </w:rPr>
        <w:t>orry loader</w:t>
      </w:r>
    </w:p>
    <w:p w14:paraId="646AB166" w14:textId="7F734933" w:rsidR="00D3396D" w:rsidRDefault="00583A6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6C2481CD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9476F4" w14:textId="10F763E4" w:rsidR="008D2441" w:rsidRPr="00614B7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>/</w:t>
      </w:r>
      <w:r w:rsidR="00583A64">
        <w:rPr>
          <w:sz w:val="24"/>
          <w:lang w:eastAsia="zh-CN"/>
        </w:rPr>
        <w:t xml:space="preserve">pallet truck </w:t>
      </w:r>
    </w:p>
    <w:p w14:paraId="744F1367" w14:textId="382E273D"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AAE7EEE" w14:textId="5B467CB4" w:rsidR="00D3396D" w:rsidRDefault="00614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7B216BF4" w14:textId="77777777" w:rsidR="009C1978" w:rsidRDefault="009C1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144239C" w14:textId="223F8D6E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E16F57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1D45969" w14:textId="77777777"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A07A901" w14:textId="77777777" w:rsidR="00C4491B" w:rsidRDefault="00C4491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76CFEF" w14:textId="3A2AE1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B13E5E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567C633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292B9953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A5D64E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D1B16F2" w14:textId="4B57210D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34C2CFC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66AF0A" w14:textId="77777777"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55F74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FB9D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5C31D2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9417F3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0BB117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39AC971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142ED682" w14:textId="7E3BDB3F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583A64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14:paraId="63E806C7" w14:textId="77777777"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14:paraId="06B23C28" w14:textId="5825086A" w:rsidR="001552EF" w:rsidRPr="00A441AB" w:rsidRDefault="00583A64" w:rsidP="00A441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1552EF">
        <w:rPr>
          <w:sz w:val="24"/>
          <w:lang w:eastAsia="zh-CN"/>
        </w:rPr>
        <w:t xml:space="preserve"> up machine to 4” high and let it sit on solid woodblock</w:t>
      </w:r>
    </w:p>
    <w:p w14:paraId="7EBA81AD" w14:textId="6501A741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583A64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 machine bed </w:t>
      </w:r>
    </w:p>
    <w:p w14:paraId="540DBE0F" w14:textId="784A3093"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441AB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17877B73" w14:textId="6ED84995" w:rsidR="00A217F6" w:rsidRPr="00583A64" w:rsidRDefault="001552EF" w:rsidP="00583A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</w:t>
      </w:r>
      <w:r w:rsidR="00211D14">
        <w:rPr>
          <w:sz w:val="24"/>
          <w:lang w:eastAsia="zh-CN"/>
        </w:rPr>
        <w:t xml:space="preserve">to </w:t>
      </w:r>
      <w:r w:rsidR="00583A64">
        <w:rPr>
          <w:sz w:val="24"/>
          <w:lang w:eastAsia="zh-CN"/>
        </w:rPr>
        <w:t xml:space="preserve">lorry </w:t>
      </w:r>
      <w:r w:rsidR="00211D14">
        <w:rPr>
          <w:sz w:val="24"/>
          <w:lang w:eastAsia="zh-CN"/>
        </w:rPr>
        <w:t>c</w:t>
      </w:r>
      <w:r>
        <w:rPr>
          <w:sz w:val="24"/>
          <w:lang w:eastAsia="zh-CN"/>
        </w:rPr>
        <w:t>rane hook</w:t>
      </w:r>
      <w:r w:rsidR="00583A64">
        <w:rPr>
          <w:sz w:val="24"/>
          <w:lang w:eastAsia="zh-CN"/>
        </w:rPr>
        <w:t xml:space="preserve"> and s</w:t>
      </w:r>
      <w:r w:rsidRPr="00583A64">
        <w:rPr>
          <w:sz w:val="24"/>
          <w:lang w:eastAsia="zh-CN"/>
        </w:rPr>
        <w:t>e</w:t>
      </w:r>
      <w:r w:rsidR="00EF6CEA" w:rsidRPr="00583A64">
        <w:rPr>
          <w:sz w:val="24"/>
          <w:lang w:eastAsia="zh-CN"/>
        </w:rPr>
        <w:t>cure</w:t>
      </w:r>
      <w:r w:rsidRPr="00583A64">
        <w:rPr>
          <w:sz w:val="24"/>
          <w:lang w:eastAsia="zh-CN"/>
        </w:rPr>
        <w:t xml:space="preserve"> </w:t>
      </w:r>
      <w:r w:rsidR="00EF6CEA" w:rsidRPr="00583A64">
        <w:rPr>
          <w:sz w:val="24"/>
          <w:lang w:eastAsia="zh-CN"/>
        </w:rPr>
        <w:t>to rigging</w:t>
      </w:r>
      <w:r w:rsidR="006927A6" w:rsidRPr="00583A64">
        <w:rPr>
          <w:sz w:val="24"/>
          <w:lang w:eastAsia="zh-CN"/>
        </w:rPr>
        <w:t xml:space="preserve"> point of machine </w:t>
      </w:r>
    </w:p>
    <w:p w14:paraId="43979F4D" w14:textId="2E1661F5" w:rsidR="00A217F6" w:rsidRDefault="00583A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load up machine onto lorry chassis </w:t>
      </w:r>
    </w:p>
    <w:p w14:paraId="6F288D38" w14:textId="77777777" w:rsidR="00583A64" w:rsidRDefault="00583A64" w:rsidP="00583A6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77CE332" w14:textId="77777777" w:rsidR="00583A64" w:rsidRPr="00583A64" w:rsidRDefault="00583A64" w:rsidP="00583A6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AC7337A" w14:textId="79F8FF79" w:rsidR="00155DE2" w:rsidRPr="004F30D5" w:rsidRDefault="00583A64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with strapping belt prior to moving out of customer premise </w:t>
      </w:r>
      <w:r w:rsidR="00101EB0">
        <w:rPr>
          <w:sz w:val="24"/>
          <w:lang w:eastAsia="zh-CN"/>
        </w:rPr>
        <w:t xml:space="preserve"> </w:t>
      </w:r>
    </w:p>
    <w:p w14:paraId="45857DB5" w14:textId="51774D7A" w:rsidR="00026EAD" w:rsidRPr="00583A64" w:rsidRDefault="0099046A" w:rsidP="00583A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83A64">
        <w:rPr>
          <w:sz w:val="24"/>
          <w:lang w:eastAsia="zh-CN"/>
        </w:rPr>
        <w:t xml:space="preserve">Once job complete, team leader will instruct the team </w:t>
      </w:r>
      <w:r w:rsidR="005226B3" w:rsidRPr="00583A64">
        <w:rPr>
          <w:sz w:val="24"/>
          <w:lang w:eastAsia="zh-CN"/>
        </w:rPr>
        <w:t>to perform proper housekeeping</w:t>
      </w:r>
    </w:p>
    <w:p w14:paraId="2D346FEE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4FB6DBDF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1DCEC2" w14:textId="77777777"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391ACA9" w14:textId="77777777"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14:paraId="1699B47A" w14:textId="77777777"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</w:t>
      </w:r>
      <w:proofErr w:type="spellStart"/>
      <w:r w:rsidR="004F30D5">
        <w:rPr>
          <w:sz w:val="24"/>
          <w:lang w:eastAsia="zh-CN"/>
        </w:rPr>
        <w:t>Zailani</w:t>
      </w:r>
      <w:proofErr w:type="spellEnd"/>
      <w:r w:rsidR="004F30D5">
        <w:rPr>
          <w:sz w:val="24"/>
          <w:lang w:eastAsia="zh-CN"/>
        </w:rPr>
        <w:t xml:space="preserve"> </w:t>
      </w:r>
    </w:p>
    <w:p w14:paraId="21AD6112" w14:textId="77777777"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371C496" w14:textId="77777777"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30437" w14:textId="77777777" w:rsidR="00C2690C" w:rsidRDefault="00C2690C">
      <w:r>
        <w:separator/>
      </w:r>
    </w:p>
  </w:endnote>
  <w:endnote w:type="continuationSeparator" w:id="0">
    <w:p w14:paraId="1E81A9C1" w14:textId="77777777" w:rsidR="00C2690C" w:rsidRDefault="00C26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A3D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D5545" w14:textId="77777777" w:rsidR="00C2690C" w:rsidRDefault="00C2690C">
      <w:r>
        <w:separator/>
      </w:r>
    </w:p>
  </w:footnote>
  <w:footnote w:type="continuationSeparator" w:id="0">
    <w:p w14:paraId="6FA97961" w14:textId="77777777" w:rsidR="00C2690C" w:rsidRDefault="00C26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6BD11" w14:textId="0EF32E30" w:rsidR="00183C4E" w:rsidRPr="009C1978" w:rsidRDefault="00A441AB" w:rsidP="009C197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4D0440F" wp14:editId="0EAFD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1978">
      <w:rPr>
        <w:b/>
        <w:color w:val="0000FF"/>
        <w:sz w:val="28"/>
      </w:rPr>
      <w:t xml:space="preserve">                       </w:t>
    </w:r>
    <w:r w:rsidR="00183C4E">
      <w:rPr>
        <w:b/>
        <w:color w:val="0000FF"/>
        <w:sz w:val="28"/>
      </w:rPr>
      <w:t>ERIC WONG MACHINERY TRANSPORTATION PTE LTD</w:t>
    </w:r>
  </w:p>
  <w:p w14:paraId="52A00187" w14:textId="77777777" w:rsidR="00183C4E" w:rsidRDefault="00D46E5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F677567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14:paraId="1F0FD6B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DAC422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473BE8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675331">
    <w:abstractNumId w:val="3"/>
  </w:num>
  <w:num w:numId="2" w16cid:durableId="861817683">
    <w:abstractNumId w:val="6"/>
  </w:num>
  <w:num w:numId="3" w16cid:durableId="1630477444">
    <w:abstractNumId w:val="1"/>
  </w:num>
  <w:num w:numId="4" w16cid:durableId="1411804155">
    <w:abstractNumId w:val="13"/>
  </w:num>
  <w:num w:numId="5" w16cid:durableId="670837216">
    <w:abstractNumId w:val="7"/>
  </w:num>
  <w:num w:numId="6" w16cid:durableId="371418474">
    <w:abstractNumId w:val="9"/>
  </w:num>
  <w:num w:numId="7" w16cid:durableId="215507326">
    <w:abstractNumId w:val="5"/>
  </w:num>
  <w:num w:numId="8" w16cid:durableId="1409234096">
    <w:abstractNumId w:val="10"/>
  </w:num>
  <w:num w:numId="9" w16cid:durableId="1922761907">
    <w:abstractNumId w:val="2"/>
  </w:num>
  <w:num w:numId="10" w16cid:durableId="1347900436">
    <w:abstractNumId w:val="11"/>
  </w:num>
  <w:num w:numId="11" w16cid:durableId="17614870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928820">
    <w:abstractNumId w:val="0"/>
  </w:num>
  <w:num w:numId="13" w16cid:durableId="1651248005">
    <w:abstractNumId w:val="8"/>
  </w:num>
  <w:num w:numId="14" w16cid:durableId="1295477793">
    <w:abstractNumId w:val="12"/>
  </w:num>
  <w:num w:numId="15" w16cid:durableId="183599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5FA8"/>
    <w:rsid w:val="000208EC"/>
    <w:rsid w:val="00026EAD"/>
    <w:rsid w:val="00031304"/>
    <w:rsid w:val="0005684E"/>
    <w:rsid w:val="0007152C"/>
    <w:rsid w:val="00093599"/>
    <w:rsid w:val="00094D4F"/>
    <w:rsid w:val="000A4E07"/>
    <w:rsid w:val="000C68D5"/>
    <w:rsid w:val="000D3C89"/>
    <w:rsid w:val="000D3F7C"/>
    <w:rsid w:val="000E0C67"/>
    <w:rsid w:val="000E45EC"/>
    <w:rsid w:val="00101EB0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73772"/>
    <w:rsid w:val="0017602F"/>
    <w:rsid w:val="00183C4E"/>
    <w:rsid w:val="00192797"/>
    <w:rsid w:val="001C50B5"/>
    <w:rsid w:val="001D45A5"/>
    <w:rsid w:val="001E5903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4CE1"/>
    <w:rsid w:val="005177B9"/>
    <w:rsid w:val="005226B3"/>
    <w:rsid w:val="005463C4"/>
    <w:rsid w:val="005513E9"/>
    <w:rsid w:val="0056215F"/>
    <w:rsid w:val="0057657F"/>
    <w:rsid w:val="00583A64"/>
    <w:rsid w:val="0059398E"/>
    <w:rsid w:val="005B7A45"/>
    <w:rsid w:val="005D3C81"/>
    <w:rsid w:val="005F0E34"/>
    <w:rsid w:val="00614B71"/>
    <w:rsid w:val="006467DA"/>
    <w:rsid w:val="00647F9A"/>
    <w:rsid w:val="00653B25"/>
    <w:rsid w:val="00663860"/>
    <w:rsid w:val="0066401C"/>
    <w:rsid w:val="00670B64"/>
    <w:rsid w:val="0069153E"/>
    <w:rsid w:val="006927A6"/>
    <w:rsid w:val="00693582"/>
    <w:rsid w:val="006B3F8F"/>
    <w:rsid w:val="006C0033"/>
    <w:rsid w:val="006C647D"/>
    <w:rsid w:val="006C7D43"/>
    <w:rsid w:val="006D5172"/>
    <w:rsid w:val="006D759B"/>
    <w:rsid w:val="006E6459"/>
    <w:rsid w:val="006F12DE"/>
    <w:rsid w:val="006F7683"/>
    <w:rsid w:val="007036E3"/>
    <w:rsid w:val="0073363D"/>
    <w:rsid w:val="00756E36"/>
    <w:rsid w:val="00760813"/>
    <w:rsid w:val="00777860"/>
    <w:rsid w:val="00787BDD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5DDC"/>
    <w:rsid w:val="00895D5D"/>
    <w:rsid w:val="00897119"/>
    <w:rsid w:val="008A101F"/>
    <w:rsid w:val="008C067B"/>
    <w:rsid w:val="008C1794"/>
    <w:rsid w:val="008D2441"/>
    <w:rsid w:val="008E3ED4"/>
    <w:rsid w:val="008F5ECF"/>
    <w:rsid w:val="009274E3"/>
    <w:rsid w:val="00964ED6"/>
    <w:rsid w:val="00971AE8"/>
    <w:rsid w:val="0099046A"/>
    <w:rsid w:val="009A18A9"/>
    <w:rsid w:val="009A228D"/>
    <w:rsid w:val="009B7603"/>
    <w:rsid w:val="009C1978"/>
    <w:rsid w:val="009E4370"/>
    <w:rsid w:val="009F4FEB"/>
    <w:rsid w:val="00A03C9B"/>
    <w:rsid w:val="00A12F6E"/>
    <w:rsid w:val="00A20F20"/>
    <w:rsid w:val="00A217F6"/>
    <w:rsid w:val="00A2540E"/>
    <w:rsid w:val="00A441AB"/>
    <w:rsid w:val="00A45A5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AF507B"/>
    <w:rsid w:val="00B04994"/>
    <w:rsid w:val="00B06871"/>
    <w:rsid w:val="00B11E28"/>
    <w:rsid w:val="00B16B6D"/>
    <w:rsid w:val="00B30D36"/>
    <w:rsid w:val="00B568EA"/>
    <w:rsid w:val="00B67BED"/>
    <w:rsid w:val="00B742F4"/>
    <w:rsid w:val="00B86C01"/>
    <w:rsid w:val="00BC3D19"/>
    <w:rsid w:val="00C15DC7"/>
    <w:rsid w:val="00C2690C"/>
    <w:rsid w:val="00C4491B"/>
    <w:rsid w:val="00C4669E"/>
    <w:rsid w:val="00C72DAD"/>
    <w:rsid w:val="00C76164"/>
    <w:rsid w:val="00C9588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E182F"/>
    <w:rsid w:val="00DF724C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946F4"/>
    <w:rsid w:val="00FA1974"/>
    <w:rsid w:val="00FC40A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D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8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2024-12-26T00:58:00Z</cp:lastPrinted>
  <dcterms:created xsi:type="dcterms:W3CDTF">2025-10-23T00:27:00Z</dcterms:created>
  <dcterms:modified xsi:type="dcterms:W3CDTF">2025-10-23T00:27:00Z</dcterms:modified>
</cp:coreProperties>
</file>