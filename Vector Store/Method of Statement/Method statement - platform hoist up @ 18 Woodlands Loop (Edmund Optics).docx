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465FF" w14:textId="77777777" w:rsidR="00E66B80" w:rsidRDefault="00E66B80">
      <w:pPr>
        <w:pStyle w:val="Title"/>
        <w:jc w:val="left"/>
        <w:rPr>
          <w:lang w:eastAsia="zh-CN"/>
        </w:rPr>
      </w:pPr>
    </w:p>
    <w:p w14:paraId="148EE399" w14:textId="2C75E4B9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66483B4" w14:textId="77777777" w:rsidR="00E66B80" w:rsidRDefault="00E66B80">
      <w:pPr>
        <w:rPr>
          <w:sz w:val="24"/>
        </w:rPr>
      </w:pPr>
    </w:p>
    <w:p w14:paraId="3EE1B24E" w14:textId="34CE38C4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81A70">
        <w:rPr>
          <w:sz w:val="24"/>
        </w:rPr>
        <w:t>04</w:t>
      </w:r>
      <w:r w:rsidR="00F81A70" w:rsidRPr="00F81A70">
        <w:rPr>
          <w:sz w:val="24"/>
          <w:vertAlign w:val="superscript"/>
        </w:rPr>
        <w:t>th</w:t>
      </w:r>
      <w:r w:rsidR="00F81A70">
        <w:rPr>
          <w:sz w:val="24"/>
        </w:rPr>
        <w:t xml:space="preserve"> Nov</w:t>
      </w:r>
      <w:r w:rsidR="00CA6521">
        <w:rPr>
          <w:sz w:val="24"/>
        </w:rPr>
        <w:t xml:space="preserve">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60018167" w:rsidR="00212B3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612FC">
        <w:rPr>
          <w:sz w:val="24"/>
          <w:lang w:eastAsia="zh-CN"/>
        </w:rPr>
        <w:t xml:space="preserve">1 unit </w:t>
      </w:r>
      <w:r w:rsidR="00CA6521">
        <w:rPr>
          <w:sz w:val="24"/>
          <w:lang w:eastAsia="zh-CN"/>
        </w:rPr>
        <w:t>machine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712843">
        <w:rPr>
          <w:sz w:val="24"/>
          <w:lang w:eastAsia="zh-CN"/>
        </w:rPr>
        <w:t>3</w:t>
      </w:r>
      <w:r w:rsidR="00712843" w:rsidRPr="00712843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3E98E78B" w14:textId="7F486F87" w:rsidR="00E66B8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and transport accessories to 4</w:t>
      </w:r>
      <w:r w:rsidRPr="00E66B8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63DB9067" w14:textId="58CFE77C" w:rsidR="00212B30" w:rsidRPr="00F81A7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7B5AE515" w14:textId="37F0F01E" w:rsidR="00FE44FC" w:rsidRDefault="00F81A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Chamber+ DIP20000</w:t>
      </w:r>
    </w:p>
    <w:p w14:paraId="7A24492A" w14:textId="02E2693F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81A70">
        <w:rPr>
          <w:bCs/>
          <w:sz w:val="24"/>
          <w:szCs w:val="24"/>
          <w:lang w:eastAsia="zh-CN"/>
        </w:rPr>
        <w:t>210 x 282 x 242</w:t>
      </w:r>
      <w:r>
        <w:rPr>
          <w:bCs/>
          <w:sz w:val="24"/>
          <w:szCs w:val="24"/>
          <w:lang w:eastAsia="zh-CN"/>
        </w:rPr>
        <w:t xml:space="preserve"> cm</w:t>
      </w:r>
    </w:p>
    <w:p w14:paraId="5EC819C1" w14:textId="3D137CDA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284B10ED" w14:textId="3DB30486" w:rsidR="00FE44FC" w:rsidRPr="006F3F18" w:rsidRDefault="00F81A7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17/10/25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45F0B09B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F81A70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14766031" w:rsidR="00B85262" w:rsidRDefault="00F81A70" w:rsidP="00893F2E">
      <w:pPr>
        <w:pStyle w:val="Heading4"/>
      </w:pPr>
      <w:r>
        <w:t>18 Woodlands Loop #04-00</w:t>
      </w:r>
    </w:p>
    <w:p w14:paraId="7CED8F56" w14:textId="52B708F1" w:rsidR="004718CF" w:rsidRPr="004718CF" w:rsidRDefault="00F81A7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7B7643">
        <w:rPr>
          <w:sz w:val="24"/>
          <w:szCs w:val="24"/>
          <w:lang w:eastAsia="zh-CN"/>
        </w:rPr>
        <w:t xml:space="preserve"> (S)</w:t>
      </w:r>
      <w:r w:rsidR="00712843">
        <w:rPr>
          <w:sz w:val="24"/>
          <w:szCs w:val="24"/>
          <w:lang w:eastAsia="zh-CN"/>
        </w:rPr>
        <w:t xml:space="preserve"> Pte Ltd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29DD84CE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10DA8106" w14:textId="1CCBA4EA" w:rsidR="00FE44FC" w:rsidRDefault="00F81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6B62426D" w14:textId="2627E6C9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F81A70">
        <w:rPr>
          <w:sz w:val="24"/>
          <w:lang w:eastAsia="zh-CN"/>
        </w:rPr>
        <w:t>/w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E97A5D4" w14:textId="4D5694C0" w:rsidR="00E66B8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0ED858FD" w14:textId="0C59CAD8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EE67C7A" w14:textId="77777777" w:rsidR="00E66B80" w:rsidRDefault="00E66B8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608C3BFE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C4BD149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F81A70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516580AD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6726A3">
        <w:t>: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1CECCFAF" w:rsidR="0097495D" w:rsidRDefault="0097495D">
      <w:pPr>
        <w:pStyle w:val="BodyText2"/>
      </w:pPr>
      <w:r>
        <w:t xml:space="preserve">d. </w:t>
      </w:r>
      <w:r w:rsidR="00F81A70">
        <w:t>Rigger</w:t>
      </w:r>
      <w:r>
        <w:t xml:space="preserve">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F51DF55" w:rsidR="0097495D" w:rsidRDefault="0094378C">
      <w:pPr>
        <w:pStyle w:val="BodyText2"/>
      </w:pPr>
      <w:r>
        <w:t>f. Skill Mover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02652E2" w14:textId="160071F9" w:rsidR="006726A3" w:rsidRPr="00E82249" w:rsidRDefault="006726A3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3FEACABF" w14:textId="6BD4018D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6726A3">
        <w:rPr>
          <w:sz w:val="24"/>
          <w:lang w:eastAsia="zh-CN"/>
        </w:rPr>
        <w:t>4</w:t>
      </w:r>
      <w:r w:rsidR="006726A3" w:rsidRPr="006726A3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3531BF84" w14:textId="6A8970BD" w:rsidR="00E66B80" w:rsidRPr="00E66B80" w:rsidRDefault="00E66B80" w:rsidP="00E66B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Use of strong belt to secure front left and right of platform onto building railing/pillar to prevent platform swing outward</w:t>
      </w:r>
    </w:p>
    <w:p w14:paraId="5C1E82AF" w14:textId="1066C378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6726A3">
        <w:rPr>
          <w:sz w:val="24"/>
          <w:lang w:eastAsia="zh-CN"/>
        </w:rPr>
        <w:t>lorry crane</w:t>
      </w:r>
    </w:p>
    <w:p w14:paraId="5936274A" w14:textId="756A1312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attached sling to </w:t>
      </w:r>
      <w:r w:rsidR="006726A3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>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5BBD1137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6726A3">
        <w:rPr>
          <w:sz w:val="24"/>
          <w:lang w:eastAsia="zh-CN"/>
        </w:rPr>
        <w:t>4</w:t>
      </w:r>
      <w:r w:rsidR="006726A3" w:rsidRPr="006726A3">
        <w:rPr>
          <w:sz w:val="24"/>
          <w:vertAlign w:val="superscript"/>
          <w:lang w:eastAsia="zh-CN"/>
        </w:rPr>
        <w:t>th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6F7B3CAC" w14:textId="27BBC230" w:rsidR="0097495D" w:rsidRPr="001B1E22" w:rsidRDefault="0097495D" w:rsidP="001B1E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66A42E3F" w14:textId="3CDEDEFF" w:rsidR="00637F77" w:rsidRPr="00224254" w:rsidRDefault="0034627D" w:rsidP="002242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B4E3B" w14:textId="77777777" w:rsidR="00674867" w:rsidRDefault="00674867">
      <w:r>
        <w:separator/>
      </w:r>
    </w:p>
  </w:endnote>
  <w:endnote w:type="continuationSeparator" w:id="0">
    <w:p w14:paraId="38E442C4" w14:textId="77777777" w:rsidR="00674867" w:rsidRDefault="00674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4B4BE" w14:textId="77777777" w:rsidR="00674867" w:rsidRDefault="00674867">
      <w:r>
        <w:separator/>
      </w:r>
    </w:p>
  </w:footnote>
  <w:footnote w:type="continuationSeparator" w:id="0">
    <w:p w14:paraId="5987E8A7" w14:textId="77777777" w:rsidR="00674867" w:rsidRDefault="00674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>28 Kranji Loop #05-03, Kranji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25087"/>
    <w:rsid w:val="00131528"/>
    <w:rsid w:val="001500C4"/>
    <w:rsid w:val="00155B0E"/>
    <w:rsid w:val="00162ADE"/>
    <w:rsid w:val="00166BA6"/>
    <w:rsid w:val="001711F4"/>
    <w:rsid w:val="00180E63"/>
    <w:rsid w:val="0018466F"/>
    <w:rsid w:val="0018734B"/>
    <w:rsid w:val="001900A4"/>
    <w:rsid w:val="001940CB"/>
    <w:rsid w:val="001A171A"/>
    <w:rsid w:val="001B1E22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7DB9"/>
    <w:rsid w:val="0025177E"/>
    <w:rsid w:val="00251834"/>
    <w:rsid w:val="00255EC6"/>
    <w:rsid w:val="00295675"/>
    <w:rsid w:val="00296C20"/>
    <w:rsid w:val="002B32E6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955FF"/>
    <w:rsid w:val="00397E30"/>
    <w:rsid w:val="003C4111"/>
    <w:rsid w:val="003C6ACB"/>
    <w:rsid w:val="003D6D29"/>
    <w:rsid w:val="003F4923"/>
    <w:rsid w:val="0040331B"/>
    <w:rsid w:val="00416A04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2F4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D0D1C"/>
    <w:rsid w:val="005D78E1"/>
    <w:rsid w:val="005E2BD5"/>
    <w:rsid w:val="00606189"/>
    <w:rsid w:val="00617017"/>
    <w:rsid w:val="00637F77"/>
    <w:rsid w:val="00666E6F"/>
    <w:rsid w:val="006726A3"/>
    <w:rsid w:val="00674867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671B8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D0824"/>
    <w:rsid w:val="008F3B85"/>
    <w:rsid w:val="00905E06"/>
    <w:rsid w:val="009132F0"/>
    <w:rsid w:val="00922100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65A2B"/>
    <w:rsid w:val="00B80CCD"/>
    <w:rsid w:val="00B84335"/>
    <w:rsid w:val="00B85262"/>
    <w:rsid w:val="00B87BE0"/>
    <w:rsid w:val="00B9260E"/>
    <w:rsid w:val="00B96E40"/>
    <w:rsid w:val="00BC6603"/>
    <w:rsid w:val="00BF4281"/>
    <w:rsid w:val="00C267A1"/>
    <w:rsid w:val="00C379B1"/>
    <w:rsid w:val="00C5008E"/>
    <w:rsid w:val="00C526D6"/>
    <w:rsid w:val="00C645BA"/>
    <w:rsid w:val="00C90B58"/>
    <w:rsid w:val="00C92F98"/>
    <w:rsid w:val="00C9599A"/>
    <w:rsid w:val="00CA3063"/>
    <w:rsid w:val="00CA4981"/>
    <w:rsid w:val="00CA4AD9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76F54"/>
    <w:rsid w:val="00D8480A"/>
    <w:rsid w:val="00DA6D9F"/>
    <w:rsid w:val="00DB549E"/>
    <w:rsid w:val="00DC6C74"/>
    <w:rsid w:val="00E117F4"/>
    <w:rsid w:val="00E247D8"/>
    <w:rsid w:val="00E42897"/>
    <w:rsid w:val="00E51BE5"/>
    <w:rsid w:val="00E56450"/>
    <w:rsid w:val="00E56F1D"/>
    <w:rsid w:val="00E66B80"/>
    <w:rsid w:val="00E81C61"/>
    <w:rsid w:val="00E82249"/>
    <w:rsid w:val="00EB40C2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21B1"/>
    <w:rsid w:val="00F15F20"/>
    <w:rsid w:val="00F31DB4"/>
    <w:rsid w:val="00F56E01"/>
    <w:rsid w:val="00F63313"/>
    <w:rsid w:val="00F73F9D"/>
    <w:rsid w:val="00F801E7"/>
    <w:rsid w:val="00F81A70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2025-04-16T00:57:00Z</cp:lastPrinted>
  <dcterms:created xsi:type="dcterms:W3CDTF">2025-11-04T02:26:00Z</dcterms:created>
  <dcterms:modified xsi:type="dcterms:W3CDTF">2025-11-04T02:51:00Z</dcterms:modified>
</cp:coreProperties>
</file>