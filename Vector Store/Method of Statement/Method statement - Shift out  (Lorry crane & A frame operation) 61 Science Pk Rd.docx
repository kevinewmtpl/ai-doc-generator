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E1CEE" w:rsidRDefault="00CE1CEE">
      <w:pPr>
        <w:rPr>
          <w:sz w:val="24"/>
        </w:rPr>
      </w:pPr>
    </w:p>
    <w:p w:rsidR="006467DA" w:rsidRDefault="00342E4F">
      <w:pPr>
        <w:rPr>
          <w:sz w:val="24"/>
          <w:lang w:eastAsia="zh-CN"/>
        </w:rPr>
      </w:pPr>
      <w:r>
        <w:rPr>
          <w:sz w:val="24"/>
        </w:rPr>
        <w:t>Date: 26</w:t>
      </w:r>
      <w:r w:rsidRPr="00342E4F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CE1CEE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3571AC" w:rsidRPr="0090024D" w:rsidRDefault="00342E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lift up 1 unit Engine from 1ft cement </w:t>
      </w:r>
      <w:r>
        <w:rPr>
          <w:sz w:val="24"/>
          <w:lang w:eastAsia="zh-CN"/>
        </w:rPr>
        <w:t>foundation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using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‘A’ frame with chain block, shift out to loading area, hoist up and load onto wooden base for packing, after packing, load onto Malaysia lorry 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42E4F">
      <w:pPr>
        <w:rPr>
          <w:sz w:val="24"/>
          <w:lang w:eastAsia="zh-CN"/>
        </w:rPr>
      </w:pPr>
      <w:r>
        <w:rPr>
          <w:sz w:val="24"/>
          <w:lang w:eastAsia="zh-CN"/>
        </w:rPr>
        <w:t>28/08</w:t>
      </w:r>
      <w:r w:rsidR="00CE1CEE">
        <w:rPr>
          <w:sz w:val="24"/>
          <w:lang w:eastAsia="zh-CN"/>
        </w:rPr>
        <w:t>/2019   -   09:45</w:t>
      </w:r>
      <w:r w:rsidR="003571AC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31F39" w:rsidRPr="00342E4F" w:rsidRDefault="00342E4F" w:rsidP="00342E4F">
      <w:pPr>
        <w:pStyle w:val="Heading4"/>
      </w:pPr>
      <w:r>
        <w:t>61 Science Park Rd #01-03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320CD0">
        <w:rPr>
          <w:sz w:val="24"/>
          <w:lang w:eastAsia="zh-CN"/>
        </w:rPr>
        <w:t>633 lorry loa</w:t>
      </w:r>
      <w:r w:rsidR="00342E4F">
        <w:rPr>
          <w:sz w:val="24"/>
          <w:lang w:eastAsia="zh-CN"/>
        </w:rPr>
        <w:t>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BD7626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CE1CEE" w:rsidRDefault="00BD76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‘A’ frame structure with </w:t>
      </w:r>
      <w:r w:rsidR="000D7011">
        <w:rPr>
          <w:sz w:val="24"/>
          <w:lang w:eastAsia="zh-CN"/>
        </w:rPr>
        <w:t xml:space="preserve">3 ton </w:t>
      </w:r>
      <w:r>
        <w:rPr>
          <w:sz w:val="24"/>
          <w:lang w:eastAsia="zh-CN"/>
        </w:rPr>
        <w:t>chain block</w:t>
      </w:r>
    </w:p>
    <w:p w:rsidR="00320CD0" w:rsidRDefault="00320C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Wooden case </w:t>
      </w:r>
    </w:p>
    <w:p w:rsidR="00736EBB" w:rsidRDefault="00736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F7670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36EB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36EB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EF7670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D7626">
        <w:rPr>
          <w:sz w:val="24"/>
          <w:lang w:eastAsia="zh-CN"/>
        </w:rPr>
        <w:t xml:space="preserve">n this operation </w:t>
      </w:r>
    </w:p>
    <w:p w:rsidR="00320CD0" w:rsidRDefault="00320CD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736EBB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736EBB">
        <w:rPr>
          <w:sz w:val="24"/>
          <w:lang w:eastAsia="zh-CN"/>
        </w:rPr>
        <w:t xml:space="preserve">safety </w:t>
      </w:r>
      <w:r w:rsidR="00736E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36EBB">
        <w:t>.</w:t>
      </w:r>
      <w:r w:rsidR="001268A8">
        <w:rPr>
          <w:rFonts w:hint="eastAsia"/>
        </w:rPr>
        <w:t>O</w:t>
      </w:r>
      <w:r w:rsidR="00736EB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0D7011" w:rsidRPr="00342E4F" w:rsidRDefault="00CE1CEE" w:rsidP="00342E4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42E4F">
        <w:rPr>
          <w:sz w:val="24"/>
          <w:lang w:eastAsia="zh-CN"/>
        </w:rPr>
        <w:t>Assemble</w:t>
      </w:r>
      <w:r w:rsidR="00BD7626" w:rsidRPr="00342E4F">
        <w:rPr>
          <w:sz w:val="24"/>
          <w:lang w:eastAsia="zh-CN"/>
        </w:rPr>
        <w:t xml:space="preserve"> ‘A’ frame structure an</w:t>
      </w:r>
      <w:r w:rsidR="00626402" w:rsidRPr="00342E4F">
        <w:rPr>
          <w:sz w:val="24"/>
          <w:lang w:eastAsia="zh-CN"/>
        </w:rPr>
        <w:t>d chain</w:t>
      </w:r>
      <w:r w:rsidRPr="00342E4F">
        <w:rPr>
          <w:sz w:val="24"/>
          <w:lang w:eastAsia="zh-CN"/>
        </w:rPr>
        <w:t xml:space="preserve"> block </w:t>
      </w:r>
    </w:p>
    <w:p w:rsidR="000D7011" w:rsidRDefault="00342E4F" w:rsidP="00736E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</w:t>
      </w:r>
      <w:r w:rsidR="000C5AD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engine from 1ft cement foundation using </w:t>
      </w:r>
      <w:r w:rsidR="000C5ADF">
        <w:rPr>
          <w:sz w:val="24"/>
          <w:lang w:eastAsia="zh-CN"/>
        </w:rPr>
        <w:t>chain block</w:t>
      </w:r>
    </w:p>
    <w:p w:rsidR="00342E4F" w:rsidRDefault="00342E4F" w:rsidP="00736E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chain block away from foundation</w:t>
      </w:r>
    </w:p>
    <w:p w:rsidR="00342E4F" w:rsidRDefault="00342E4F" w:rsidP="00736E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engine</w:t>
      </w:r>
    </w:p>
    <w:p w:rsidR="00342E4F" w:rsidRDefault="00342E4F" w:rsidP="00736E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engine bed</w:t>
      </w:r>
    </w:p>
    <w:p w:rsidR="00342E4F" w:rsidRDefault="00342E4F" w:rsidP="00736E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to loading bay</w:t>
      </w:r>
    </w:p>
    <w:p w:rsidR="00342E4F" w:rsidRDefault="00320CD0" w:rsidP="00736E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up engine and load onto wooden base</w:t>
      </w:r>
    </w:p>
    <w:p w:rsidR="00320CD0" w:rsidRDefault="00320CD0" w:rsidP="00736E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320CD0" w:rsidRDefault="00320CD0" w:rsidP="00736E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load onto Malaysia lorry</w:t>
      </w:r>
    </w:p>
    <w:p w:rsidR="006467DA" w:rsidRPr="00320CD0" w:rsidRDefault="0099046A" w:rsidP="00320C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CD0"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217127" w:rsidRPr="00736EBB" w:rsidRDefault="006467DA" w:rsidP="00736E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CAD" w:rsidRDefault="00926CAD">
      <w:r>
        <w:separator/>
      </w:r>
    </w:p>
  </w:endnote>
  <w:endnote w:type="continuationSeparator" w:id="0">
    <w:p w:rsidR="00926CAD" w:rsidRDefault="00926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20CD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20CD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CAD" w:rsidRDefault="00926CAD">
      <w:r>
        <w:separator/>
      </w:r>
    </w:p>
  </w:footnote>
  <w:footnote w:type="continuationSeparator" w:id="0">
    <w:p w:rsidR="00926CAD" w:rsidRDefault="00926C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20CD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320CD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5ADF"/>
    <w:rsid w:val="000C68D5"/>
    <w:rsid w:val="000D3C89"/>
    <w:rsid w:val="000D3F7C"/>
    <w:rsid w:val="000D7011"/>
    <w:rsid w:val="001268A8"/>
    <w:rsid w:val="00136332"/>
    <w:rsid w:val="00141D73"/>
    <w:rsid w:val="00147D28"/>
    <w:rsid w:val="001F5380"/>
    <w:rsid w:val="00217127"/>
    <w:rsid w:val="00231F39"/>
    <w:rsid w:val="00241657"/>
    <w:rsid w:val="00257C21"/>
    <w:rsid w:val="00320CD0"/>
    <w:rsid w:val="00342E4F"/>
    <w:rsid w:val="003571AC"/>
    <w:rsid w:val="003C43A5"/>
    <w:rsid w:val="003D3BEA"/>
    <w:rsid w:val="00466C7A"/>
    <w:rsid w:val="005333BC"/>
    <w:rsid w:val="00626402"/>
    <w:rsid w:val="00634800"/>
    <w:rsid w:val="006467DA"/>
    <w:rsid w:val="00663BC0"/>
    <w:rsid w:val="006D440D"/>
    <w:rsid w:val="007066F2"/>
    <w:rsid w:val="00735210"/>
    <w:rsid w:val="00736EBB"/>
    <w:rsid w:val="00742D33"/>
    <w:rsid w:val="007B795B"/>
    <w:rsid w:val="008225C1"/>
    <w:rsid w:val="0084724A"/>
    <w:rsid w:val="00895D5D"/>
    <w:rsid w:val="0089628B"/>
    <w:rsid w:val="0090024D"/>
    <w:rsid w:val="00926CAD"/>
    <w:rsid w:val="00933FF0"/>
    <w:rsid w:val="00971AE8"/>
    <w:rsid w:val="0099046A"/>
    <w:rsid w:val="00A1115F"/>
    <w:rsid w:val="00A84205"/>
    <w:rsid w:val="00A93B6F"/>
    <w:rsid w:val="00AB583B"/>
    <w:rsid w:val="00B11F89"/>
    <w:rsid w:val="00B61A87"/>
    <w:rsid w:val="00BA65F8"/>
    <w:rsid w:val="00BD7626"/>
    <w:rsid w:val="00BF1F53"/>
    <w:rsid w:val="00C95881"/>
    <w:rsid w:val="00CE1CEE"/>
    <w:rsid w:val="00D51A21"/>
    <w:rsid w:val="00E14B73"/>
    <w:rsid w:val="00E14D44"/>
    <w:rsid w:val="00E76DB5"/>
    <w:rsid w:val="00EC1220"/>
    <w:rsid w:val="00EC37A1"/>
    <w:rsid w:val="00EF7670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310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2018-02-01T01:53:00Z</cp:lastPrinted>
  <dcterms:created xsi:type="dcterms:W3CDTF">2019-08-26T05:32:00Z</dcterms:created>
  <dcterms:modified xsi:type="dcterms:W3CDTF">2019-08-26T05:32:00Z</dcterms:modified>
</cp:coreProperties>
</file>