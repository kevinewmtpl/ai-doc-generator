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D465FF" w14:textId="77777777" w:rsidR="00E66B80" w:rsidRDefault="00E66B80">
      <w:pPr>
        <w:pStyle w:val="Title"/>
        <w:jc w:val="left"/>
        <w:rPr>
          <w:lang w:eastAsia="zh-CN"/>
        </w:rPr>
      </w:pPr>
    </w:p>
    <w:p w14:paraId="148EE399" w14:textId="2C75E4B9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3EE1B24E" w14:textId="504F790E" w:rsidR="00EE527F" w:rsidRDefault="0094378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DE2B48">
        <w:rPr>
          <w:sz w:val="24"/>
        </w:rPr>
        <w:t>1</w:t>
      </w:r>
      <w:r w:rsidR="004130FC">
        <w:rPr>
          <w:sz w:val="24"/>
        </w:rPr>
        <w:t>7</w:t>
      </w:r>
      <w:r w:rsidR="00DE2B48" w:rsidRPr="00DE2B48">
        <w:rPr>
          <w:sz w:val="24"/>
          <w:vertAlign w:val="superscript"/>
        </w:rPr>
        <w:t>th</w:t>
      </w:r>
      <w:r w:rsidR="00F81A70">
        <w:rPr>
          <w:sz w:val="24"/>
        </w:rPr>
        <w:t xml:space="preserve"> Nov</w:t>
      </w:r>
      <w:r w:rsidR="00CA6521">
        <w:rPr>
          <w:sz w:val="24"/>
        </w:rPr>
        <w:t xml:space="preserve"> 2025</w:t>
      </w:r>
      <w:r w:rsidR="00F860C7">
        <w:rPr>
          <w:sz w:val="24"/>
        </w:rPr>
        <w:t xml:space="preserve">       </w:t>
      </w:r>
    </w:p>
    <w:p w14:paraId="73822569" w14:textId="77777777"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2E22D7F" w14:textId="77777777"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E98E78B" w14:textId="3F7E58B7" w:rsidR="00E66B80" w:rsidRDefault="00DE2B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2 unit</w:t>
      </w:r>
      <w:r w:rsidR="00A30C94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 machine from ground floor, hoist up to 3</w:t>
      </w:r>
      <w:r w:rsidRPr="00DE2B48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through shutter door </w:t>
      </w:r>
      <w:r w:rsidR="00520644">
        <w:rPr>
          <w:sz w:val="24"/>
          <w:lang w:eastAsia="zh-CN"/>
        </w:rPr>
        <w:t xml:space="preserve">opening </w:t>
      </w:r>
      <w:r>
        <w:rPr>
          <w:sz w:val="24"/>
          <w:lang w:eastAsia="zh-CN"/>
        </w:rPr>
        <w:t xml:space="preserve">using platform and mobile/lorry crane </w:t>
      </w:r>
    </w:p>
    <w:p w14:paraId="63DB9067" w14:textId="58CFE77C" w:rsidR="00212B30" w:rsidRPr="00F81A70" w:rsidRDefault="00212B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93FB0A2" w14:textId="77777777"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14:paraId="7B5AE515" w14:textId="671B07A3" w:rsidR="00FE44FC" w:rsidRDefault="00DE2B4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Mazak QTE300SG </w:t>
      </w:r>
    </w:p>
    <w:p w14:paraId="5EC819C1" w14:textId="59BE705C" w:rsidR="009612FC" w:rsidRDefault="009612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F81A70">
        <w:rPr>
          <w:bCs/>
          <w:sz w:val="24"/>
          <w:szCs w:val="24"/>
          <w:lang w:eastAsia="zh-CN"/>
        </w:rPr>
        <w:t>2</w:t>
      </w:r>
      <w:r w:rsidR="00A30C94">
        <w:rPr>
          <w:bCs/>
          <w:sz w:val="24"/>
          <w:szCs w:val="24"/>
          <w:lang w:eastAsia="zh-CN"/>
        </w:rPr>
        <w:t>5</w:t>
      </w:r>
      <w:r w:rsidR="00F81A70">
        <w:rPr>
          <w:bCs/>
          <w:sz w:val="24"/>
          <w:szCs w:val="24"/>
          <w:lang w:eastAsia="zh-CN"/>
        </w:rPr>
        <w:t xml:space="preserve">0 x </w:t>
      </w:r>
      <w:r w:rsidR="00A30C94">
        <w:rPr>
          <w:bCs/>
          <w:sz w:val="24"/>
          <w:szCs w:val="24"/>
          <w:lang w:eastAsia="zh-CN"/>
        </w:rPr>
        <w:t>165</w:t>
      </w:r>
      <w:r w:rsidR="00F81A70">
        <w:rPr>
          <w:bCs/>
          <w:sz w:val="24"/>
          <w:szCs w:val="24"/>
          <w:lang w:eastAsia="zh-CN"/>
        </w:rPr>
        <w:t xml:space="preserve"> x </w:t>
      </w:r>
      <w:r w:rsidR="00A30C94">
        <w:rPr>
          <w:bCs/>
          <w:sz w:val="24"/>
          <w:szCs w:val="24"/>
          <w:lang w:eastAsia="zh-CN"/>
        </w:rPr>
        <w:t>170</w:t>
      </w:r>
      <w:r>
        <w:rPr>
          <w:bCs/>
          <w:sz w:val="24"/>
          <w:szCs w:val="24"/>
          <w:lang w:eastAsia="zh-CN"/>
        </w:rPr>
        <w:t xml:space="preserve"> cm</w:t>
      </w:r>
      <w:r w:rsidR="00A30C94">
        <w:rPr>
          <w:bCs/>
          <w:sz w:val="24"/>
          <w:szCs w:val="24"/>
          <w:lang w:eastAsia="zh-CN"/>
        </w:rPr>
        <w:t xml:space="preserve"> / </w:t>
      </w:r>
      <w:r>
        <w:rPr>
          <w:bCs/>
          <w:sz w:val="24"/>
          <w:szCs w:val="24"/>
          <w:lang w:eastAsia="zh-CN"/>
        </w:rPr>
        <w:t xml:space="preserve">Wt: </w:t>
      </w:r>
      <w:r w:rsidR="00A30C94">
        <w:rPr>
          <w:bCs/>
          <w:sz w:val="24"/>
          <w:szCs w:val="24"/>
          <w:lang w:eastAsia="zh-CN"/>
        </w:rPr>
        <w:t>4,3</w:t>
      </w:r>
      <w:r>
        <w:rPr>
          <w:bCs/>
          <w:sz w:val="24"/>
          <w:szCs w:val="24"/>
          <w:lang w:eastAsia="zh-CN"/>
        </w:rPr>
        <w:t>00 kg</w:t>
      </w:r>
    </w:p>
    <w:p w14:paraId="06740B4B" w14:textId="77777777" w:rsidR="00A30C94" w:rsidRDefault="00A30C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1F2E6AC" w14:textId="71066A11" w:rsidR="00A30C94" w:rsidRDefault="00A30C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Hydraulic Press </w:t>
      </w:r>
    </w:p>
    <w:p w14:paraId="15A5C113" w14:textId="102BB75E" w:rsidR="00A30C94" w:rsidRDefault="00A30C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130 x 90 x 160 cm / Wt: 1, 200 kg</w:t>
      </w:r>
    </w:p>
    <w:p w14:paraId="1DBD4A7E" w14:textId="77777777" w:rsidR="004E1ED6" w:rsidRDefault="004E1ED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1DF7A53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75647E9E" w14:textId="6C6120A0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2D16D0">
        <w:rPr>
          <w:sz w:val="24"/>
          <w:lang w:eastAsia="zh-CN"/>
        </w:rPr>
        <w:t>ed</w:t>
      </w:r>
    </w:p>
    <w:p w14:paraId="2B5A63A5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E965403" w14:textId="76DC3567" w:rsidR="005B7030" w:rsidRPr="002B32E6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  <w:r w:rsidR="005B7030">
        <w:rPr>
          <w:bCs/>
          <w:sz w:val="24"/>
          <w:szCs w:val="24"/>
          <w:lang w:eastAsia="zh-CN"/>
        </w:rPr>
        <w:t xml:space="preserve">  </w:t>
      </w:r>
    </w:p>
    <w:p w14:paraId="284B10ED" w14:textId="55634823" w:rsidR="00FE44FC" w:rsidRPr="006F3F18" w:rsidRDefault="00A30C94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21-22/11</w:t>
      </w:r>
      <w:r w:rsidR="00F81A70">
        <w:rPr>
          <w:bCs/>
          <w:sz w:val="24"/>
          <w:szCs w:val="24"/>
          <w:lang w:eastAsia="zh-CN"/>
        </w:rPr>
        <w:t>/25</w:t>
      </w:r>
    </w:p>
    <w:p w14:paraId="476878BE" w14:textId="77777777"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DECF249" w14:textId="77777777"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14:paraId="56178527" w14:textId="20CC48C6" w:rsidR="00F31DB4" w:rsidRPr="00F31DB4" w:rsidRDefault="00822AD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A30C94">
        <w:rPr>
          <w:bCs/>
          <w:sz w:val="24"/>
          <w:szCs w:val="24"/>
          <w:lang w:eastAsia="zh-CN"/>
        </w:rPr>
        <w:t>3</w:t>
      </w:r>
      <w:r w:rsidR="00F81A70">
        <w:rPr>
          <w:bCs/>
          <w:sz w:val="24"/>
          <w:szCs w:val="24"/>
          <w:lang w:eastAsia="zh-CN"/>
        </w:rPr>
        <w:t>0</w:t>
      </w:r>
      <w:r>
        <w:rPr>
          <w:bCs/>
          <w:sz w:val="24"/>
          <w:szCs w:val="24"/>
          <w:lang w:eastAsia="zh-CN"/>
        </w:rPr>
        <w:t xml:space="preserve"> am </w:t>
      </w:r>
      <w:r w:rsidR="00673B67">
        <w:rPr>
          <w:bCs/>
          <w:sz w:val="24"/>
          <w:szCs w:val="24"/>
          <w:lang w:eastAsia="zh-CN"/>
        </w:rPr>
        <w:t xml:space="preserve">  </w:t>
      </w:r>
    </w:p>
    <w:p w14:paraId="1DA35964" w14:textId="77777777" w:rsidR="002B32E6" w:rsidRDefault="002B32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9F47DFD" w14:textId="78F9AE5F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39241A7" w14:textId="1BF5181A" w:rsidR="00B85262" w:rsidRDefault="00A30C94" w:rsidP="00893F2E">
      <w:pPr>
        <w:pStyle w:val="Heading4"/>
      </w:pPr>
      <w:r>
        <w:t>38 Benoi Place</w:t>
      </w:r>
    </w:p>
    <w:p w14:paraId="7CED8F56" w14:textId="3687EBCA" w:rsidR="004718CF" w:rsidRPr="004718CF" w:rsidRDefault="00A30C94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Advanced Tool &amp; Die</w:t>
      </w:r>
      <w:r w:rsidR="00712843">
        <w:rPr>
          <w:sz w:val="24"/>
          <w:szCs w:val="24"/>
          <w:lang w:eastAsia="zh-CN"/>
        </w:rPr>
        <w:t xml:space="preserve"> Pte Ltd</w:t>
      </w:r>
      <w:r w:rsidR="00F068FE">
        <w:rPr>
          <w:sz w:val="24"/>
          <w:szCs w:val="24"/>
          <w:lang w:eastAsia="zh-CN"/>
        </w:rPr>
        <w:t xml:space="preserve"> </w:t>
      </w:r>
      <w:r w:rsidR="00AF4126">
        <w:rPr>
          <w:sz w:val="24"/>
          <w:szCs w:val="24"/>
          <w:lang w:eastAsia="zh-CN"/>
        </w:rPr>
        <w:tab/>
      </w:r>
    </w:p>
    <w:p w14:paraId="40A0D71E" w14:textId="77777777"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756983EB" w14:textId="77777777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6BF6CF65" w14:textId="29DD84CE" w:rsidR="007E63BB" w:rsidRDefault="007E6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14:paraId="10DA8106" w14:textId="1CCBA4EA" w:rsidR="00FE44FC" w:rsidRDefault="00F81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1-2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14:paraId="0CD891E9" w14:textId="790B14C0" w:rsidR="009427E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86F18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platform</w:t>
      </w:r>
    </w:p>
    <w:p w14:paraId="6B62426D" w14:textId="2627E6C9" w:rsidR="00061D0F" w:rsidRDefault="00422E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427E6">
        <w:rPr>
          <w:sz w:val="24"/>
          <w:lang w:eastAsia="zh-CN"/>
        </w:rPr>
        <w:t>ire</w:t>
      </w:r>
      <w:r w:rsidR="00F81A70">
        <w:rPr>
          <w:sz w:val="24"/>
          <w:lang w:eastAsia="zh-CN"/>
        </w:rPr>
        <w:t>/w</w:t>
      </w:r>
      <w:r w:rsidR="00FE44FC">
        <w:rPr>
          <w:sz w:val="24"/>
          <w:lang w:eastAsia="zh-CN"/>
        </w:rPr>
        <w:t>ebbing</w:t>
      </w:r>
      <w:r w:rsidR="009427E6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339B44F0" w14:textId="77777777" w:rsidR="00F068FE" w:rsidRDefault="00F068FE" w:rsidP="00F06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 </w:t>
      </w:r>
    </w:p>
    <w:p w14:paraId="66B0700B" w14:textId="77777777" w:rsidR="004458D6" w:rsidRDefault="004458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14:paraId="1E97A5D4" w14:textId="4D5694C0" w:rsidR="00E66B80" w:rsidRDefault="00E66B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14:paraId="0ED858FD" w14:textId="0C59CAD8"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14:paraId="1CDA93F7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14:paraId="086B2B19" w14:textId="77777777" w:rsidR="00214F4E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7EE67C7A" w14:textId="77777777" w:rsidR="00E66B80" w:rsidRDefault="00E66B8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1168AAF" w14:textId="608C3BFE"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  <w:r w:rsidR="001940CB">
        <w:rPr>
          <w:b/>
          <w:bCs/>
          <w:sz w:val="32"/>
          <w:szCs w:val="32"/>
          <w:u w:val="single"/>
          <w:lang w:eastAsia="zh-CN"/>
        </w:rPr>
        <w:t xml:space="preserve">     </w:t>
      </w:r>
    </w:p>
    <w:p w14:paraId="48D31D83" w14:textId="7C4BD149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</w:t>
      </w:r>
      <w:r w:rsidR="00F81A70">
        <w:rPr>
          <w:sz w:val="24"/>
          <w:lang w:eastAsia="zh-CN"/>
        </w:rPr>
        <w:t>ied</w:t>
      </w:r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1F14319B" w14:textId="3DC6477D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64BFC0DA" w14:textId="77777777"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B565838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PPE Required</w:t>
      </w:r>
      <w:r>
        <w:rPr>
          <w:b/>
          <w:sz w:val="32"/>
          <w:szCs w:val="32"/>
          <w:u w:val="single"/>
          <w:lang w:eastAsia="zh-CN"/>
        </w:rPr>
        <w:br/>
      </w:r>
      <w:r>
        <w:rPr>
          <w:sz w:val="24"/>
          <w:szCs w:val="24"/>
          <w:lang w:eastAsia="zh-CN"/>
        </w:rPr>
        <w:t>Safety helmet</w:t>
      </w:r>
    </w:p>
    <w:p w14:paraId="2A831AD6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02A949F4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3386D0AF" w14:textId="61E8C8D5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SelfRetracting lifeline </w:t>
      </w:r>
    </w:p>
    <w:p w14:paraId="5600A882" w14:textId="77777777" w:rsidR="00F068FE" w:rsidRP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24D7963" w14:textId="77777777"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2136B5F7" w14:textId="77777777"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14:paraId="4AEF86E4" w14:textId="77777777"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</w:t>
      </w:r>
      <w:r w:rsidR="00F068FE">
        <w:rPr>
          <w:sz w:val="24"/>
          <w:lang w:eastAsia="zh-CN"/>
        </w:rPr>
        <w:t xml:space="preserve">                                </w:t>
      </w:r>
    </w:p>
    <w:p w14:paraId="6216C193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1E0D220F" w14:textId="516580AD" w:rsidR="00EE527F" w:rsidRDefault="00F068FE">
      <w:pPr>
        <w:pStyle w:val="BodyText2"/>
      </w:pPr>
      <w:r>
        <w:rPr>
          <w:rFonts w:hint="eastAsia"/>
        </w:rPr>
        <w:t xml:space="preserve">Lifting crew shall be composed to the following but not limited by other trained </w:t>
      </w:r>
      <w:r w:rsidR="0097495D">
        <w:t>personnel in respect to number of crew needed for the operation</w:t>
      </w:r>
      <w:r w:rsidR="006726A3">
        <w:t>:</w:t>
      </w:r>
    </w:p>
    <w:p w14:paraId="78E06460" w14:textId="77777777" w:rsidR="0097495D" w:rsidRDefault="0097495D">
      <w:pPr>
        <w:pStyle w:val="BodyText2"/>
      </w:pPr>
      <w:r>
        <w:t>a. Lifting Supervisor</w:t>
      </w:r>
    </w:p>
    <w:p w14:paraId="5377A94A" w14:textId="77777777" w:rsidR="0097495D" w:rsidRDefault="0097495D">
      <w:pPr>
        <w:pStyle w:val="BodyText2"/>
      </w:pPr>
      <w:r>
        <w:t>b. Mobile Crane Operator</w:t>
      </w:r>
    </w:p>
    <w:p w14:paraId="30A663CF" w14:textId="77777777" w:rsidR="0097495D" w:rsidRDefault="0097495D">
      <w:pPr>
        <w:pStyle w:val="BodyText2"/>
      </w:pPr>
      <w:r>
        <w:t>c. Lorry Loader Operator</w:t>
      </w:r>
    </w:p>
    <w:p w14:paraId="7A4FD390" w14:textId="1CECCFAF" w:rsidR="0097495D" w:rsidRDefault="0097495D">
      <w:pPr>
        <w:pStyle w:val="BodyText2"/>
      </w:pPr>
      <w:r>
        <w:t xml:space="preserve">d. </w:t>
      </w:r>
      <w:r w:rsidR="00F81A70">
        <w:t>Rigger</w:t>
      </w:r>
      <w:r>
        <w:t xml:space="preserve">man </w:t>
      </w:r>
    </w:p>
    <w:p w14:paraId="63743392" w14:textId="77777777" w:rsidR="0094378C" w:rsidRDefault="0097495D">
      <w:pPr>
        <w:pStyle w:val="BodyText2"/>
      </w:pPr>
      <w:r>
        <w:t>e. Signalman</w:t>
      </w:r>
    </w:p>
    <w:p w14:paraId="7BEB5668" w14:textId="7F51DF55" w:rsidR="0097495D" w:rsidRDefault="0094378C">
      <w:pPr>
        <w:pStyle w:val="BodyText2"/>
      </w:pPr>
      <w:r>
        <w:t>f. Skill Mover</w:t>
      </w:r>
    </w:p>
    <w:p w14:paraId="0E5EC2FA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46AB993" w14:textId="77777777"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14:paraId="6D5E248D" w14:textId="77777777" w:rsidR="008254AB" w:rsidRDefault="001E1CE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97495D">
        <w:rPr>
          <w:sz w:val="24"/>
          <w:lang w:eastAsia="zh-CN"/>
        </w:rPr>
        <w:t>ment of mobile/</w:t>
      </w:r>
      <w:r w:rsidR="006972B9">
        <w:rPr>
          <w:sz w:val="24"/>
          <w:lang w:eastAsia="zh-CN"/>
        </w:rPr>
        <w:t>lorry</w:t>
      </w:r>
      <w:r w:rsidR="00724B2C">
        <w:rPr>
          <w:sz w:val="24"/>
          <w:lang w:eastAsia="zh-CN"/>
        </w:rPr>
        <w:t xml:space="preserve"> </w:t>
      </w:r>
      <w:r w:rsidR="0097495D">
        <w:rPr>
          <w:sz w:val="24"/>
          <w:lang w:eastAsia="zh-CN"/>
        </w:rPr>
        <w:t>crane</w:t>
      </w:r>
      <w:r w:rsidR="009427E6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>at d</w:t>
      </w:r>
      <w:r w:rsidR="0097495D">
        <w:rPr>
          <w:sz w:val="24"/>
          <w:lang w:eastAsia="zh-CN"/>
        </w:rPr>
        <w:t>esignated location for the lift</w:t>
      </w:r>
    </w:p>
    <w:p w14:paraId="4FAD217E" w14:textId="77777777" w:rsidR="0097495D" w:rsidRDefault="0097495D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steel plate/timber mats as base plate</w:t>
      </w:r>
    </w:p>
    <w:p w14:paraId="102652E2" w14:textId="160071F9" w:rsidR="006726A3" w:rsidRPr="00E82249" w:rsidRDefault="006726A3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3FEACABF" w14:textId="02535E2A" w:rsidR="00E82249" w:rsidRPr="00E82249" w:rsidRDefault="0097495D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F73F9D">
        <w:rPr>
          <w:sz w:val="24"/>
          <w:lang w:eastAsia="zh-CN"/>
        </w:rPr>
        <w:t xml:space="preserve"> to </w:t>
      </w:r>
      <w:r w:rsidR="00520644">
        <w:rPr>
          <w:sz w:val="24"/>
          <w:lang w:eastAsia="zh-CN"/>
        </w:rPr>
        <w:t>3</w:t>
      </w:r>
      <w:r w:rsidR="00520644" w:rsidRPr="00520644">
        <w:rPr>
          <w:sz w:val="24"/>
          <w:vertAlign w:val="superscript"/>
          <w:lang w:eastAsia="zh-CN"/>
        </w:rPr>
        <w:t>rd</w:t>
      </w:r>
      <w:r w:rsidR="00227DB9">
        <w:rPr>
          <w:sz w:val="24"/>
          <w:lang w:eastAsia="zh-CN"/>
        </w:rPr>
        <w:t xml:space="preserve"> floor </w:t>
      </w:r>
      <w:r w:rsidR="006972B9"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14:paraId="2D70D169" w14:textId="77777777"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 xml:space="preserve">rm effectively and ensure platform 3ft metal plate protruding is fully lean </w:t>
      </w:r>
      <w:r w:rsidR="00061D0F">
        <w:rPr>
          <w:sz w:val="24"/>
          <w:lang w:eastAsia="zh-CN"/>
        </w:rPr>
        <w:t>and rested on building opening slab</w:t>
      </w:r>
    </w:p>
    <w:p w14:paraId="3531BF84" w14:textId="6A8970BD" w:rsidR="00E66B80" w:rsidRPr="00E66B80" w:rsidRDefault="00E66B80" w:rsidP="00E66B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Use of strong belt to secure front left and right of platform onto building railing/pillar to prevent platform swing outward</w:t>
      </w:r>
    </w:p>
    <w:p w14:paraId="5C1E82AF" w14:textId="1066C378"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</w:t>
      </w:r>
      <w:r w:rsidR="00086F18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061D0F">
        <w:rPr>
          <w:sz w:val="24"/>
          <w:lang w:eastAsia="zh-CN"/>
        </w:rPr>
        <w:t xml:space="preserve"> secured using 1 x</w:t>
      </w:r>
      <w:r w:rsidR="006972B9">
        <w:rPr>
          <w:sz w:val="24"/>
          <w:lang w:eastAsia="zh-CN"/>
        </w:rPr>
        <w:t xml:space="preserve"> </w:t>
      </w:r>
      <w:r w:rsidR="006726A3">
        <w:rPr>
          <w:sz w:val="24"/>
          <w:lang w:eastAsia="zh-CN"/>
        </w:rPr>
        <w:t>lorry crane</w:t>
      </w:r>
    </w:p>
    <w:p w14:paraId="5936274A" w14:textId="756A1312" w:rsidR="00637F77" w:rsidRDefault="00637F77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 to attached sling to </w:t>
      </w:r>
      <w:r w:rsidR="006726A3">
        <w:rPr>
          <w:sz w:val="24"/>
          <w:lang w:eastAsia="zh-CN"/>
        </w:rPr>
        <w:t xml:space="preserve">mobile </w:t>
      </w:r>
      <w:r>
        <w:rPr>
          <w:sz w:val="24"/>
          <w:lang w:eastAsia="zh-CN"/>
        </w:rPr>
        <w:t>crane hook</w:t>
      </w:r>
    </w:p>
    <w:p w14:paraId="1DB551D8" w14:textId="68C4FF5D" w:rsidR="00637F77" w:rsidRPr="00637F77" w:rsidRDefault="00637F77" w:rsidP="00637F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14:paraId="1D67C92C" w14:textId="4D827AE9" w:rsidR="00227DB9" w:rsidRDefault="0097495D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7E63BB">
        <w:rPr>
          <w:sz w:val="24"/>
          <w:lang w:eastAsia="zh-CN"/>
        </w:rPr>
        <w:t>obile crane</w:t>
      </w:r>
      <w:r w:rsidR="00F73F9D">
        <w:rPr>
          <w:sz w:val="24"/>
          <w:lang w:eastAsia="zh-CN"/>
        </w:rPr>
        <w:t xml:space="preserve"> to hoist up machine to </w:t>
      </w:r>
      <w:r w:rsidR="00520644">
        <w:rPr>
          <w:sz w:val="24"/>
          <w:lang w:eastAsia="zh-CN"/>
        </w:rPr>
        <w:t>3</w:t>
      </w:r>
      <w:r w:rsidR="00520644" w:rsidRPr="00520644">
        <w:rPr>
          <w:sz w:val="24"/>
          <w:vertAlign w:val="superscript"/>
          <w:lang w:eastAsia="zh-CN"/>
        </w:rPr>
        <w:t>rd</w:t>
      </w:r>
      <w:r w:rsidR="006972B9"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</w:t>
      </w:r>
      <w:r w:rsidR="00673B67">
        <w:rPr>
          <w:sz w:val="24"/>
          <w:lang w:eastAsia="zh-CN"/>
        </w:rPr>
        <w:t>r</w:t>
      </w:r>
    </w:p>
    <w:p w14:paraId="319D69B6" w14:textId="1CA35C17"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  <w:r w:rsidR="00673B67">
        <w:rPr>
          <w:sz w:val="24"/>
          <w:lang w:eastAsia="zh-CN"/>
        </w:rPr>
        <w:t xml:space="preserve">   </w:t>
      </w:r>
    </w:p>
    <w:p w14:paraId="6F7B3CAC" w14:textId="27BBC230" w:rsidR="0097495D" w:rsidRPr="001B1E22" w:rsidRDefault="0097495D" w:rsidP="001B1E2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34627D">
        <w:rPr>
          <w:sz w:val="24"/>
          <w:lang w:eastAsia="zh-CN"/>
        </w:rPr>
        <w:t xml:space="preserve"> under</w:t>
      </w:r>
      <w:r w:rsidR="00F73F9D">
        <w:rPr>
          <w:sz w:val="24"/>
          <w:lang w:eastAsia="zh-CN"/>
        </w:rPr>
        <w:t xml:space="preserve"> machine bed</w:t>
      </w:r>
    </w:p>
    <w:p w14:paraId="66A42E3F" w14:textId="7151BEA2" w:rsidR="00637F77" w:rsidRPr="00520644" w:rsidRDefault="00EE4715" w:rsidP="0052064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22E05">
        <w:rPr>
          <w:sz w:val="24"/>
          <w:lang w:eastAsia="zh-CN"/>
        </w:rPr>
        <w:t xml:space="preserve">Shift out machine from platform </w:t>
      </w:r>
      <w:r w:rsidR="00520644">
        <w:rPr>
          <w:sz w:val="24"/>
          <w:lang w:eastAsia="zh-CN"/>
        </w:rPr>
        <w:t>and p</w:t>
      </w:r>
      <w:r w:rsidRPr="00520644">
        <w:rPr>
          <w:sz w:val="24"/>
          <w:lang w:eastAsia="zh-CN"/>
        </w:rPr>
        <w:t xml:space="preserve">osition </w:t>
      </w:r>
      <w:r w:rsidR="006972B9" w:rsidRPr="00520644">
        <w:rPr>
          <w:sz w:val="24"/>
          <w:lang w:eastAsia="zh-CN"/>
        </w:rPr>
        <w:t>at</w:t>
      </w:r>
      <w:r w:rsidR="00FF3CFC" w:rsidRPr="00520644">
        <w:rPr>
          <w:sz w:val="24"/>
          <w:lang w:eastAsia="zh-CN"/>
        </w:rPr>
        <w:t xml:space="preserve"> the</w:t>
      </w:r>
      <w:r w:rsidRPr="00520644">
        <w:rPr>
          <w:sz w:val="24"/>
          <w:lang w:eastAsia="zh-CN"/>
        </w:rPr>
        <w:t xml:space="preserve"> designated location</w:t>
      </w:r>
    </w:p>
    <w:p w14:paraId="2477E15F" w14:textId="77777777"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14:paraId="260DC21F" w14:textId="77777777"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14:paraId="78DCDE9C" w14:textId="77777777"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C5509D5" w14:textId="77777777" w:rsidR="00934C51" w:rsidRPr="00F068FE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14:paraId="75671C0C" w14:textId="77777777" w:rsidR="001B2065" w:rsidRPr="006E1EF3" w:rsidRDefault="001D68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14:paraId="0FABF93D" w14:textId="77777777"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C645BA">
        <w:rPr>
          <w:sz w:val="24"/>
          <w:szCs w:val="24"/>
          <w:lang w:eastAsia="zh-CN"/>
        </w:rPr>
        <w:t xml:space="preserve">Kevin Wong / </w:t>
      </w:r>
      <w:r w:rsidR="00111ACF">
        <w:rPr>
          <w:sz w:val="24"/>
          <w:szCs w:val="24"/>
          <w:lang w:eastAsia="zh-CN"/>
        </w:rPr>
        <w:t>Zailani</w:t>
      </w:r>
    </w:p>
    <w:p w14:paraId="53855CD2" w14:textId="77777777"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14:paraId="3E46BEF4" w14:textId="77777777"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14:paraId="3B18683D" w14:textId="77777777"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7D49A9" w14:textId="77777777" w:rsidR="00BB07C8" w:rsidRDefault="00BB07C8">
      <w:r>
        <w:separator/>
      </w:r>
    </w:p>
  </w:endnote>
  <w:endnote w:type="continuationSeparator" w:id="0">
    <w:p w14:paraId="5B2AA1E0" w14:textId="77777777" w:rsidR="00BB07C8" w:rsidRDefault="00BB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6515B6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9599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9599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5EA61E" w14:textId="77777777" w:rsidR="00BB07C8" w:rsidRDefault="00BB07C8">
      <w:r>
        <w:separator/>
      </w:r>
    </w:p>
  </w:footnote>
  <w:footnote w:type="continuationSeparator" w:id="0">
    <w:p w14:paraId="47344292" w14:textId="77777777" w:rsidR="00BB07C8" w:rsidRDefault="00BB0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FA30BC" w14:textId="77777777" w:rsidR="00CA6521" w:rsidRDefault="00AF4126" w:rsidP="00AF4126">
    <w:pPr>
      <w:pStyle w:val="Header"/>
      <w:rPr>
        <w:b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</w:t>
    </w:r>
  </w:p>
  <w:p w14:paraId="3F145B14" w14:textId="77777777" w:rsidR="00CA6521" w:rsidRDefault="00CA6521" w:rsidP="00AF4126">
    <w:pPr>
      <w:pStyle w:val="Header"/>
      <w:rPr>
        <w:b/>
        <w:sz w:val="28"/>
      </w:rPr>
    </w:pPr>
  </w:p>
  <w:p w14:paraId="2A68CF7C" w14:textId="29772868" w:rsidR="00EE527F" w:rsidRDefault="00CA6521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</w:t>
    </w:r>
    <w:r w:rsidR="002051F7">
      <w:rPr>
        <w:b/>
        <w:sz w:val="28"/>
      </w:rPr>
      <w:t xml:space="preserve">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14:paraId="11EC7F1F" w14:textId="77777777" w:rsidR="00EE527F" w:rsidRDefault="00C645BA">
    <w:pPr>
      <w:pStyle w:val="Header"/>
      <w:jc w:val="center"/>
    </w:pPr>
    <w:r>
      <w:t>28 Kranji Loop #05-03, Kranji Green, Singapore 739571</w:t>
    </w:r>
  </w:p>
  <w:p w14:paraId="38D58F25" w14:textId="77777777"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C645BA">
      <w:t>2824175, 62828203, 62826020</w:t>
    </w:r>
  </w:p>
  <w:p w14:paraId="73E151D5" w14:textId="77777777"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14:paraId="260D5EF4" w14:textId="77777777"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14:paraId="6A0072CE" w14:textId="77777777"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14:paraId="2E414392" w14:textId="77777777"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7385885">
    <w:abstractNumId w:val="2"/>
  </w:num>
  <w:num w:numId="2" w16cid:durableId="945040165">
    <w:abstractNumId w:val="4"/>
  </w:num>
  <w:num w:numId="3" w16cid:durableId="1282419386">
    <w:abstractNumId w:val="0"/>
  </w:num>
  <w:num w:numId="4" w16cid:durableId="1608924498">
    <w:abstractNumId w:val="9"/>
  </w:num>
  <w:num w:numId="5" w16cid:durableId="988361750">
    <w:abstractNumId w:val="5"/>
  </w:num>
  <w:num w:numId="6" w16cid:durableId="1575047330">
    <w:abstractNumId w:val="6"/>
  </w:num>
  <w:num w:numId="7" w16cid:durableId="1838644602">
    <w:abstractNumId w:val="3"/>
  </w:num>
  <w:num w:numId="8" w16cid:durableId="1191919500">
    <w:abstractNumId w:val="7"/>
  </w:num>
  <w:num w:numId="9" w16cid:durableId="1811554331">
    <w:abstractNumId w:val="1"/>
  </w:num>
  <w:num w:numId="10" w16cid:durableId="1870676796">
    <w:abstractNumId w:val="8"/>
  </w:num>
  <w:num w:numId="11" w16cid:durableId="192244376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1520"/>
    <w:rsid w:val="00011C16"/>
    <w:rsid w:val="00055155"/>
    <w:rsid w:val="00061D0F"/>
    <w:rsid w:val="00082B95"/>
    <w:rsid w:val="00086F18"/>
    <w:rsid w:val="000B50E4"/>
    <w:rsid w:val="000B5563"/>
    <w:rsid w:val="000C5330"/>
    <w:rsid w:val="000C5B3F"/>
    <w:rsid w:val="000D0270"/>
    <w:rsid w:val="000F6A48"/>
    <w:rsid w:val="00101517"/>
    <w:rsid w:val="00104E74"/>
    <w:rsid w:val="00111ACF"/>
    <w:rsid w:val="00125087"/>
    <w:rsid w:val="00131528"/>
    <w:rsid w:val="001500C4"/>
    <w:rsid w:val="00155B0E"/>
    <w:rsid w:val="00162ADE"/>
    <w:rsid w:val="00166BA6"/>
    <w:rsid w:val="001711F4"/>
    <w:rsid w:val="00180E63"/>
    <w:rsid w:val="0018466F"/>
    <w:rsid w:val="0018734B"/>
    <w:rsid w:val="001900A4"/>
    <w:rsid w:val="001940CB"/>
    <w:rsid w:val="001A171A"/>
    <w:rsid w:val="001B1E22"/>
    <w:rsid w:val="001B2065"/>
    <w:rsid w:val="001C6A42"/>
    <w:rsid w:val="001C7AD5"/>
    <w:rsid w:val="001D688B"/>
    <w:rsid w:val="001D7BC0"/>
    <w:rsid w:val="001E1CEA"/>
    <w:rsid w:val="002051F7"/>
    <w:rsid w:val="00207DC6"/>
    <w:rsid w:val="002122F3"/>
    <w:rsid w:val="00212B30"/>
    <w:rsid w:val="00214F4E"/>
    <w:rsid w:val="002239F8"/>
    <w:rsid w:val="00224254"/>
    <w:rsid w:val="00224ED7"/>
    <w:rsid w:val="00227DB9"/>
    <w:rsid w:val="0025177E"/>
    <w:rsid w:val="00251834"/>
    <w:rsid w:val="00255EC6"/>
    <w:rsid w:val="00295675"/>
    <w:rsid w:val="00296C20"/>
    <w:rsid w:val="002B32E6"/>
    <w:rsid w:val="002D0D60"/>
    <w:rsid w:val="002D16D0"/>
    <w:rsid w:val="002D6767"/>
    <w:rsid w:val="002E2C17"/>
    <w:rsid w:val="002E3A53"/>
    <w:rsid w:val="002E525C"/>
    <w:rsid w:val="002E58A3"/>
    <w:rsid w:val="00300002"/>
    <w:rsid w:val="0030631D"/>
    <w:rsid w:val="00312526"/>
    <w:rsid w:val="0032316C"/>
    <w:rsid w:val="003346A6"/>
    <w:rsid w:val="00334BC8"/>
    <w:rsid w:val="003441D7"/>
    <w:rsid w:val="0034627D"/>
    <w:rsid w:val="0034723C"/>
    <w:rsid w:val="003526A3"/>
    <w:rsid w:val="00377A86"/>
    <w:rsid w:val="003955FF"/>
    <w:rsid w:val="00397E30"/>
    <w:rsid w:val="003C4111"/>
    <w:rsid w:val="003C6ACB"/>
    <w:rsid w:val="003D6D29"/>
    <w:rsid w:val="003F4923"/>
    <w:rsid w:val="0040331B"/>
    <w:rsid w:val="004130FC"/>
    <w:rsid w:val="00416A04"/>
    <w:rsid w:val="00422E05"/>
    <w:rsid w:val="0042603E"/>
    <w:rsid w:val="004458D6"/>
    <w:rsid w:val="004660A9"/>
    <w:rsid w:val="004718CF"/>
    <w:rsid w:val="004725E1"/>
    <w:rsid w:val="00475FBD"/>
    <w:rsid w:val="00494273"/>
    <w:rsid w:val="004D5DA5"/>
    <w:rsid w:val="004E1ED6"/>
    <w:rsid w:val="004E2512"/>
    <w:rsid w:val="00520644"/>
    <w:rsid w:val="00523256"/>
    <w:rsid w:val="00535772"/>
    <w:rsid w:val="00552F42"/>
    <w:rsid w:val="00553431"/>
    <w:rsid w:val="00554F06"/>
    <w:rsid w:val="005572D7"/>
    <w:rsid w:val="00561193"/>
    <w:rsid w:val="00570B53"/>
    <w:rsid w:val="00586CF3"/>
    <w:rsid w:val="005A2B75"/>
    <w:rsid w:val="005B7030"/>
    <w:rsid w:val="005C39AA"/>
    <w:rsid w:val="005D0D1C"/>
    <w:rsid w:val="005D78E1"/>
    <w:rsid w:val="005E2BD5"/>
    <w:rsid w:val="00606189"/>
    <w:rsid w:val="00617017"/>
    <w:rsid w:val="00625A87"/>
    <w:rsid w:val="00637F77"/>
    <w:rsid w:val="00666E6F"/>
    <w:rsid w:val="006726A3"/>
    <w:rsid w:val="00673B67"/>
    <w:rsid w:val="00674867"/>
    <w:rsid w:val="006972B9"/>
    <w:rsid w:val="006A0465"/>
    <w:rsid w:val="006C607F"/>
    <w:rsid w:val="006D5595"/>
    <w:rsid w:val="006E1EF3"/>
    <w:rsid w:val="006F3466"/>
    <w:rsid w:val="006F3F18"/>
    <w:rsid w:val="006F498B"/>
    <w:rsid w:val="007013C7"/>
    <w:rsid w:val="00702026"/>
    <w:rsid w:val="00712843"/>
    <w:rsid w:val="00715D97"/>
    <w:rsid w:val="00724B2C"/>
    <w:rsid w:val="00724BC1"/>
    <w:rsid w:val="0072599D"/>
    <w:rsid w:val="007335C2"/>
    <w:rsid w:val="007364CC"/>
    <w:rsid w:val="00745167"/>
    <w:rsid w:val="00745D32"/>
    <w:rsid w:val="007618BA"/>
    <w:rsid w:val="007671B8"/>
    <w:rsid w:val="007A18BA"/>
    <w:rsid w:val="007B7643"/>
    <w:rsid w:val="007E31CC"/>
    <w:rsid w:val="007E63BB"/>
    <w:rsid w:val="00815AA0"/>
    <w:rsid w:val="00820DD4"/>
    <w:rsid w:val="00822AD0"/>
    <w:rsid w:val="00824B75"/>
    <w:rsid w:val="008254AB"/>
    <w:rsid w:val="00833E4A"/>
    <w:rsid w:val="00834943"/>
    <w:rsid w:val="00840DC8"/>
    <w:rsid w:val="008471F6"/>
    <w:rsid w:val="00893F2E"/>
    <w:rsid w:val="00894561"/>
    <w:rsid w:val="008B158D"/>
    <w:rsid w:val="008D0824"/>
    <w:rsid w:val="008F3B85"/>
    <w:rsid w:val="00905E06"/>
    <w:rsid w:val="009132F0"/>
    <w:rsid w:val="00922100"/>
    <w:rsid w:val="00925559"/>
    <w:rsid w:val="009268C2"/>
    <w:rsid w:val="009319D9"/>
    <w:rsid w:val="00934C51"/>
    <w:rsid w:val="009427E6"/>
    <w:rsid w:val="0094378C"/>
    <w:rsid w:val="00946BB9"/>
    <w:rsid w:val="009608F1"/>
    <w:rsid w:val="009612FC"/>
    <w:rsid w:val="009702F7"/>
    <w:rsid w:val="00971E8F"/>
    <w:rsid w:val="00974645"/>
    <w:rsid w:val="0097495D"/>
    <w:rsid w:val="009A39DC"/>
    <w:rsid w:val="009A611D"/>
    <w:rsid w:val="009B5202"/>
    <w:rsid w:val="009D42D4"/>
    <w:rsid w:val="00A1452F"/>
    <w:rsid w:val="00A30C94"/>
    <w:rsid w:val="00A9696F"/>
    <w:rsid w:val="00A96EA7"/>
    <w:rsid w:val="00AA5D1A"/>
    <w:rsid w:val="00AC6CAA"/>
    <w:rsid w:val="00AF407A"/>
    <w:rsid w:val="00AF4126"/>
    <w:rsid w:val="00AF6BBC"/>
    <w:rsid w:val="00B00BB8"/>
    <w:rsid w:val="00B12234"/>
    <w:rsid w:val="00B3442B"/>
    <w:rsid w:val="00B34ABD"/>
    <w:rsid w:val="00B353B3"/>
    <w:rsid w:val="00B42FE3"/>
    <w:rsid w:val="00B545B7"/>
    <w:rsid w:val="00B65A2B"/>
    <w:rsid w:val="00B80CCD"/>
    <w:rsid w:val="00B84335"/>
    <w:rsid w:val="00B85262"/>
    <w:rsid w:val="00B87BE0"/>
    <w:rsid w:val="00B9260E"/>
    <w:rsid w:val="00B96E40"/>
    <w:rsid w:val="00BB07C8"/>
    <w:rsid w:val="00BC6603"/>
    <w:rsid w:val="00BF4281"/>
    <w:rsid w:val="00C267A1"/>
    <w:rsid w:val="00C379B1"/>
    <w:rsid w:val="00C5008E"/>
    <w:rsid w:val="00C515C1"/>
    <w:rsid w:val="00C526D6"/>
    <w:rsid w:val="00C645BA"/>
    <w:rsid w:val="00C90B58"/>
    <w:rsid w:val="00C92F98"/>
    <w:rsid w:val="00C9599A"/>
    <w:rsid w:val="00C97797"/>
    <w:rsid w:val="00CA3063"/>
    <w:rsid w:val="00CA4981"/>
    <w:rsid w:val="00CA4AD9"/>
    <w:rsid w:val="00CA6521"/>
    <w:rsid w:val="00CC0553"/>
    <w:rsid w:val="00CC19A6"/>
    <w:rsid w:val="00CC4194"/>
    <w:rsid w:val="00CD738F"/>
    <w:rsid w:val="00CF1559"/>
    <w:rsid w:val="00D07737"/>
    <w:rsid w:val="00D251FD"/>
    <w:rsid w:val="00D57347"/>
    <w:rsid w:val="00D64CFE"/>
    <w:rsid w:val="00D74038"/>
    <w:rsid w:val="00D74615"/>
    <w:rsid w:val="00D76F54"/>
    <w:rsid w:val="00D8480A"/>
    <w:rsid w:val="00DA6D9F"/>
    <w:rsid w:val="00DB18E1"/>
    <w:rsid w:val="00DB549E"/>
    <w:rsid w:val="00DC6C74"/>
    <w:rsid w:val="00DE2B48"/>
    <w:rsid w:val="00DF3E8A"/>
    <w:rsid w:val="00E117F4"/>
    <w:rsid w:val="00E247D8"/>
    <w:rsid w:val="00E42897"/>
    <w:rsid w:val="00E51BE5"/>
    <w:rsid w:val="00E56450"/>
    <w:rsid w:val="00E56F1D"/>
    <w:rsid w:val="00E66B80"/>
    <w:rsid w:val="00E81C61"/>
    <w:rsid w:val="00E82249"/>
    <w:rsid w:val="00EB40C2"/>
    <w:rsid w:val="00ED5BAE"/>
    <w:rsid w:val="00EE4715"/>
    <w:rsid w:val="00EE527F"/>
    <w:rsid w:val="00EE6C76"/>
    <w:rsid w:val="00EF0577"/>
    <w:rsid w:val="00F00A6B"/>
    <w:rsid w:val="00F051EC"/>
    <w:rsid w:val="00F068FE"/>
    <w:rsid w:val="00F07F94"/>
    <w:rsid w:val="00F113B7"/>
    <w:rsid w:val="00F121B1"/>
    <w:rsid w:val="00F15F20"/>
    <w:rsid w:val="00F31DB4"/>
    <w:rsid w:val="00F40FBC"/>
    <w:rsid w:val="00F56E01"/>
    <w:rsid w:val="00F63313"/>
    <w:rsid w:val="00F73F9D"/>
    <w:rsid w:val="00F801E7"/>
    <w:rsid w:val="00F81A70"/>
    <w:rsid w:val="00F860C7"/>
    <w:rsid w:val="00F9204F"/>
    <w:rsid w:val="00FA5213"/>
    <w:rsid w:val="00FB7F29"/>
    <w:rsid w:val="00FD3870"/>
    <w:rsid w:val="00FE1B1E"/>
    <w:rsid w:val="00FE44FC"/>
    <w:rsid w:val="00FF2983"/>
    <w:rsid w:val="00FF3CFC"/>
    <w:rsid w:val="00FF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83EB1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C9C9B-67F9-4D74-879B-DE4C9EBF5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51</TotalTime>
  <Pages>1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2977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12</cp:revision>
  <cp:lastPrinted>2025-04-16T00:57:00Z</cp:lastPrinted>
  <dcterms:created xsi:type="dcterms:W3CDTF">2025-11-12T03:04:00Z</dcterms:created>
  <dcterms:modified xsi:type="dcterms:W3CDTF">2025-11-17T00:40:00Z</dcterms:modified>
</cp:coreProperties>
</file>