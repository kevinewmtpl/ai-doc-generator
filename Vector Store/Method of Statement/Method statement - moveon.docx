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C1C4E">
      <w:pPr>
        <w:rPr>
          <w:sz w:val="24"/>
          <w:lang w:eastAsia="zh-CN"/>
        </w:rPr>
      </w:pPr>
      <w:r>
        <w:rPr>
          <w:sz w:val="24"/>
        </w:rPr>
        <w:t>Date: 15</w:t>
      </w:r>
      <w:bookmarkStart w:id="0" w:name="_GoBack"/>
      <w:bookmarkEnd w:id="0"/>
      <w:r w:rsidR="004D7683" w:rsidRPr="004D7683">
        <w:rPr>
          <w:sz w:val="24"/>
          <w:vertAlign w:val="superscript"/>
        </w:rPr>
        <w:t>th</w:t>
      </w:r>
      <w:r w:rsidR="000404FA">
        <w:rPr>
          <w:sz w:val="24"/>
        </w:rPr>
        <w:t xml:space="preserve"> Apr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Pr="000404FA" w:rsidRDefault="000404F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>
        <w:rPr>
          <w:sz w:val="24"/>
          <w:lang w:eastAsia="zh-CN"/>
        </w:rPr>
        <w:t>o hoist up 1 unit Chiller from ground floor to building rooftop using mobile crane</w:t>
      </w:r>
    </w:p>
    <w:p w:rsidR="000404FA" w:rsidRDefault="000404FA" w:rsidP="000404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04FA" w:rsidRDefault="000404FA" w:rsidP="000404F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Chiller Spec</w:t>
      </w:r>
    </w:p>
    <w:p w:rsidR="000404FA" w:rsidRDefault="000404FA" w:rsidP="000404F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2200 x 1116 x 2060 mm</w:t>
      </w:r>
    </w:p>
    <w:p w:rsidR="000404FA" w:rsidRDefault="000404FA" w:rsidP="000404F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900 kgs</w:t>
      </w:r>
    </w:p>
    <w:p w:rsidR="000404FA" w:rsidRPr="000404FA" w:rsidRDefault="000404FA" w:rsidP="000404F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404F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4D7683">
      <w:pPr>
        <w:rPr>
          <w:sz w:val="24"/>
          <w:lang w:eastAsia="zh-CN"/>
        </w:rPr>
      </w:pPr>
      <w:r>
        <w:rPr>
          <w:sz w:val="24"/>
          <w:lang w:eastAsia="zh-CN"/>
        </w:rPr>
        <w:t>20/04/2019</w:t>
      </w:r>
    </w:p>
    <w:p w:rsidR="000404FA" w:rsidRDefault="000404FA">
      <w:pPr>
        <w:rPr>
          <w:sz w:val="24"/>
          <w:lang w:eastAsia="zh-CN"/>
        </w:rPr>
      </w:pPr>
    </w:p>
    <w:p w:rsidR="000404FA" w:rsidRDefault="000404FA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404FA" w:rsidRPr="000404FA" w:rsidRDefault="000404F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 am</w:t>
      </w:r>
    </w:p>
    <w:p w:rsidR="005F0696" w:rsidRDefault="005F069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Pr="00CC0F80" w:rsidRDefault="000404FA" w:rsidP="00CC0F80">
      <w:pPr>
        <w:pStyle w:val="Heading4"/>
      </w:pPr>
      <w:r>
        <w:t xml:space="preserve">Blk 4 Kaki Bukit Ave 1  </w:t>
      </w:r>
    </w:p>
    <w:p w:rsidR="006467DA" w:rsidRDefault="000404F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Moveon Technologies Pte Ltd</w:t>
      </w:r>
    </w:p>
    <w:p w:rsidR="000404FA" w:rsidRPr="000404FA" w:rsidRDefault="000404FA">
      <w:pPr>
        <w:rPr>
          <w:sz w:val="24"/>
          <w:szCs w:val="24"/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5F069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mobile</w:t>
      </w:r>
      <w:r w:rsidR="00140D68">
        <w:rPr>
          <w:bCs/>
          <w:sz w:val="24"/>
          <w:lang w:eastAsia="zh-CN"/>
        </w:rPr>
        <w:t xml:space="preserve"> crane</w:t>
      </w:r>
    </w:p>
    <w:p w:rsidR="008D2441" w:rsidRDefault="005F06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6467DA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F0696">
        <w:rPr>
          <w:sz w:val="24"/>
          <w:lang w:eastAsia="zh-CN"/>
        </w:rPr>
        <w:t>ire/w</w:t>
      </w:r>
      <w:r w:rsidR="00276EA2">
        <w:rPr>
          <w:sz w:val="24"/>
          <w:lang w:eastAsia="zh-CN"/>
        </w:rPr>
        <w:t>ebbing sling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276EA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2910B5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E79A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E79A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5F0696">
        <w:rPr>
          <w:sz w:val="24"/>
          <w:lang w:eastAsia="zh-CN"/>
        </w:rPr>
        <w:t xml:space="preserve">mobile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5F0696">
        <w:rPr>
          <w:sz w:val="24"/>
          <w:lang w:eastAsia="zh-CN"/>
        </w:rPr>
        <w:t xml:space="preserve">n this operation </w:t>
      </w:r>
    </w:p>
    <w:p w:rsidR="00D04CA3" w:rsidRDefault="00D04CA3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276EA2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76EA2" w:rsidRDefault="00276EA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76EA2" w:rsidRDefault="00276EA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 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 w:rsidR="000404FA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696">
        <w:t>.</w:t>
      </w:r>
      <w:r w:rsidR="001268A8">
        <w:rPr>
          <w:rFonts w:hint="eastAsia"/>
        </w:rPr>
        <w:t>O</w:t>
      </w:r>
      <w:r w:rsidR="005F069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76EA2" w:rsidRDefault="006467DA" w:rsidP="00276EA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0404FA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50</w:t>
      </w:r>
      <w:r w:rsidR="005671F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ton mobile crane at designated location</w:t>
      </w:r>
    </w:p>
    <w:p w:rsidR="00276EA2" w:rsidRDefault="000404FA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chiller hoisting point</w:t>
      </w:r>
    </w:p>
    <w:p w:rsidR="003542C2" w:rsidRDefault="000404FA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5671F0">
        <w:rPr>
          <w:sz w:val="24"/>
          <w:lang w:eastAsia="zh-CN"/>
        </w:rPr>
        <w:t xml:space="preserve">chiller </w:t>
      </w:r>
      <w:r>
        <w:rPr>
          <w:sz w:val="24"/>
          <w:lang w:eastAsia="zh-CN"/>
        </w:rPr>
        <w:t>to building</w:t>
      </w:r>
      <w:r w:rsidR="003542C2">
        <w:rPr>
          <w:sz w:val="24"/>
          <w:lang w:eastAsia="zh-CN"/>
        </w:rPr>
        <w:t xml:space="preserve"> roof</w:t>
      </w:r>
      <w:r w:rsidR="00BB46F5">
        <w:rPr>
          <w:sz w:val="24"/>
          <w:lang w:eastAsia="zh-CN"/>
        </w:rPr>
        <w:t xml:space="preserve"> </w:t>
      </w:r>
      <w:r w:rsidR="003542C2">
        <w:rPr>
          <w:sz w:val="24"/>
          <w:lang w:eastAsia="zh-CN"/>
        </w:rPr>
        <w:t>top</w:t>
      </w:r>
    </w:p>
    <w:p w:rsidR="003542C2" w:rsidRDefault="00BB46F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chiller onto building roof top </w:t>
      </w:r>
      <w:r w:rsidR="005671F0">
        <w:rPr>
          <w:sz w:val="24"/>
          <w:lang w:eastAsia="zh-CN"/>
        </w:rPr>
        <w:t xml:space="preserve"> </w:t>
      </w:r>
    </w:p>
    <w:p w:rsidR="00393E35" w:rsidRPr="003542C2" w:rsidRDefault="00BB46F5" w:rsidP="003542C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</w:t>
      </w:r>
      <w:r w:rsidR="00393E35" w:rsidRPr="003542C2">
        <w:rPr>
          <w:sz w:val="24"/>
          <w:lang w:eastAsia="zh-CN"/>
        </w:rPr>
        <w:t xml:space="preserve"> </w:t>
      </w:r>
      <w:r w:rsidR="003542C2">
        <w:rPr>
          <w:sz w:val="24"/>
          <w:lang w:eastAsia="zh-CN"/>
        </w:rPr>
        <w:t xml:space="preserve">the </w:t>
      </w:r>
      <w:r w:rsidR="00393E35" w:rsidRPr="003542C2">
        <w:rPr>
          <w:sz w:val="24"/>
          <w:lang w:eastAsia="zh-CN"/>
        </w:rPr>
        <w:t>designated location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3542C2">
        <w:rPr>
          <w:sz w:val="24"/>
          <w:lang w:eastAsia="zh-CN"/>
        </w:rPr>
        <w:t xml:space="preserve"> to perform proper housekeeping</w:t>
      </w:r>
      <w:r>
        <w:rPr>
          <w:sz w:val="24"/>
          <w:lang w:eastAsia="zh-CN"/>
        </w:rPr>
        <w:t xml:space="preserve"> 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3542C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393E35" w:rsidRPr="005671F0" w:rsidRDefault="006467DA" w:rsidP="005671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93E35" w:rsidRDefault="00393E3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2BD2" w:rsidRDefault="00C62BD2">
      <w:r>
        <w:separator/>
      </w:r>
    </w:p>
  </w:endnote>
  <w:endnote w:type="continuationSeparator" w:id="0">
    <w:p w:rsidR="00C62BD2" w:rsidRDefault="00C62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C1C4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1C4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2BD2" w:rsidRDefault="00C62BD2">
      <w:r>
        <w:separator/>
      </w:r>
    </w:p>
  </w:footnote>
  <w:footnote w:type="continuationSeparator" w:id="0">
    <w:p w:rsidR="00C62BD2" w:rsidRDefault="00C62B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62BD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0404FA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62BD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0404FA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A88"/>
    <w:rsid w:val="000404FA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A7147"/>
    <w:rsid w:val="001C50B5"/>
    <w:rsid w:val="00257C21"/>
    <w:rsid w:val="00276EA2"/>
    <w:rsid w:val="002812E7"/>
    <w:rsid w:val="002910B5"/>
    <w:rsid w:val="0030317F"/>
    <w:rsid w:val="00333DB7"/>
    <w:rsid w:val="003542C2"/>
    <w:rsid w:val="003546A2"/>
    <w:rsid w:val="00375E51"/>
    <w:rsid w:val="00393E35"/>
    <w:rsid w:val="003D5FEC"/>
    <w:rsid w:val="003E79A1"/>
    <w:rsid w:val="00466C7A"/>
    <w:rsid w:val="00487FD4"/>
    <w:rsid w:val="004B2B38"/>
    <w:rsid w:val="004D7683"/>
    <w:rsid w:val="004E0B04"/>
    <w:rsid w:val="004F6D40"/>
    <w:rsid w:val="00501090"/>
    <w:rsid w:val="005463C4"/>
    <w:rsid w:val="005500F0"/>
    <w:rsid w:val="005671F0"/>
    <w:rsid w:val="0057657F"/>
    <w:rsid w:val="005B0656"/>
    <w:rsid w:val="005D3C81"/>
    <w:rsid w:val="005F0696"/>
    <w:rsid w:val="0063447D"/>
    <w:rsid w:val="006467DA"/>
    <w:rsid w:val="00652EDB"/>
    <w:rsid w:val="0066401C"/>
    <w:rsid w:val="00670B64"/>
    <w:rsid w:val="00693582"/>
    <w:rsid w:val="006B3F8F"/>
    <w:rsid w:val="006F12DE"/>
    <w:rsid w:val="00701D93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25916"/>
    <w:rsid w:val="00A44EBC"/>
    <w:rsid w:val="00A73EA0"/>
    <w:rsid w:val="00A9491E"/>
    <w:rsid w:val="00AA67DA"/>
    <w:rsid w:val="00AC1C4E"/>
    <w:rsid w:val="00B06871"/>
    <w:rsid w:val="00B16B6D"/>
    <w:rsid w:val="00B742F4"/>
    <w:rsid w:val="00BB46F5"/>
    <w:rsid w:val="00BF47C6"/>
    <w:rsid w:val="00C15DC7"/>
    <w:rsid w:val="00C201D1"/>
    <w:rsid w:val="00C27EBD"/>
    <w:rsid w:val="00C4669E"/>
    <w:rsid w:val="00C62BD2"/>
    <w:rsid w:val="00C72DAD"/>
    <w:rsid w:val="00C95881"/>
    <w:rsid w:val="00CC0F80"/>
    <w:rsid w:val="00CD4D02"/>
    <w:rsid w:val="00D04CA3"/>
    <w:rsid w:val="00D07325"/>
    <w:rsid w:val="00D221DF"/>
    <w:rsid w:val="00D72909"/>
    <w:rsid w:val="00D73E00"/>
    <w:rsid w:val="00DA01F0"/>
    <w:rsid w:val="00DD5764"/>
    <w:rsid w:val="00DD6344"/>
    <w:rsid w:val="00DF4EA9"/>
    <w:rsid w:val="00E3288E"/>
    <w:rsid w:val="00E5401C"/>
    <w:rsid w:val="00E76DB5"/>
    <w:rsid w:val="00EC122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2019-04-15T00:50:00Z</cp:lastPrinted>
  <dcterms:created xsi:type="dcterms:W3CDTF">2019-04-04T01:24:00Z</dcterms:created>
  <dcterms:modified xsi:type="dcterms:W3CDTF">2019-04-15T00:50:00Z</dcterms:modified>
</cp:coreProperties>
</file>