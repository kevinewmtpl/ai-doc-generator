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7A8429" w14:textId="77777777"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14:paraId="3D2D05EA" w14:textId="77777777" w:rsidR="00110025" w:rsidRDefault="00110025">
      <w:pPr>
        <w:rPr>
          <w:sz w:val="24"/>
        </w:rPr>
      </w:pPr>
    </w:p>
    <w:p w14:paraId="0348C6F1" w14:textId="0732EB54" w:rsidR="00EE527F" w:rsidRDefault="003E7614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6D22EF">
        <w:rPr>
          <w:sz w:val="24"/>
        </w:rPr>
        <w:t>07</w:t>
      </w:r>
      <w:r w:rsidR="006D22EF">
        <w:rPr>
          <w:sz w:val="24"/>
          <w:vertAlign w:val="superscript"/>
        </w:rPr>
        <w:t xml:space="preserve">th </w:t>
      </w:r>
      <w:r w:rsidR="006D22EF">
        <w:rPr>
          <w:sz w:val="24"/>
        </w:rPr>
        <w:t>Oct</w:t>
      </w:r>
      <w:r w:rsidR="00190678">
        <w:rPr>
          <w:sz w:val="24"/>
        </w:rPr>
        <w:t xml:space="preserve"> 2025</w:t>
      </w:r>
    </w:p>
    <w:p w14:paraId="1A04B25E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13B7713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2153E3DA" w14:textId="45FFDD79" w:rsidR="00543B4A" w:rsidRDefault="00C03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190678">
        <w:rPr>
          <w:sz w:val="24"/>
          <w:lang w:eastAsia="zh-CN"/>
        </w:rPr>
        <w:t xml:space="preserve"> reverse</w:t>
      </w:r>
      <w:r>
        <w:rPr>
          <w:sz w:val="24"/>
          <w:lang w:eastAsia="zh-CN"/>
        </w:rPr>
        <w:t xml:space="preserve"> </w:t>
      </w:r>
      <w:r w:rsidR="006D22EF">
        <w:rPr>
          <w:sz w:val="24"/>
          <w:lang w:eastAsia="zh-CN"/>
        </w:rPr>
        <w:t>2</w:t>
      </w:r>
      <w:r w:rsidR="00190678">
        <w:rPr>
          <w:sz w:val="24"/>
          <w:lang w:eastAsia="zh-CN"/>
        </w:rPr>
        <w:t xml:space="preserve"> x 40ft OT </w:t>
      </w:r>
      <w:r>
        <w:rPr>
          <w:sz w:val="24"/>
          <w:lang w:eastAsia="zh-CN"/>
        </w:rPr>
        <w:t xml:space="preserve">container </w:t>
      </w:r>
      <w:r w:rsidR="00190678">
        <w:rPr>
          <w:sz w:val="24"/>
          <w:lang w:eastAsia="zh-CN"/>
        </w:rPr>
        <w:t xml:space="preserve">into inside factory premise, </w:t>
      </w:r>
      <w:r w:rsidR="00D20DC0">
        <w:rPr>
          <w:sz w:val="24"/>
          <w:lang w:eastAsia="zh-CN"/>
        </w:rPr>
        <w:t xml:space="preserve">unload item from container </w:t>
      </w:r>
      <w:r w:rsidR="00110025">
        <w:rPr>
          <w:sz w:val="24"/>
          <w:lang w:eastAsia="zh-CN"/>
        </w:rPr>
        <w:t>using cu</w:t>
      </w:r>
      <w:r>
        <w:rPr>
          <w:sz w:val="24"/>
          <w:lang w:eastAsia="zh-CN"/>
        </w:rPr>
        <w:t>stomer overhead crane</w:t>
      </w:r>
      <w:r w:rsidR="00D20DC0">
        <w:rPr>
          <w:sz w:val="24"/>
          <w:lang w:eastAsia="zh-CN"/>
        </w:rPr>
        <w:t xml:space="preserve">, </w:t>
      </w:r>
      <w:r w:rsidR="00190678">
        <w:rPr>
          <w:sz w:val="24"/>
          <w:lang w:eastAsia="zh-CN"/>
        </w:rPr>
        <w:t xml:space="preserve">shift </w:t>
      </w:r>
      <w:r>
        <w:rPr>
          <w:sz w:val="24"/>
          <w:lang w:eastAsia="zh-CN"/>
        </w:rPr>
        <w:t>and</w:t>
      </w:r>
      <w:r w:rsidR="00A40342">
        <w:rPr>
          <w:sz w:val="24"/>
          <w:lang w:eastAsia="zh-CN"/>
        </w:rPr>
        <w:t xml:space="preserve"> position </w:t>
      </w:r>
      <w:r w:rsidR="007B2926">
        <w:rPr>
          <w:sz w:val="24"/>
          <w:lang w:eastAsia="zh-CN"/>
        </w:rPr>
        <w:t xml:space="preserve">to </w:t>
      </w:r>
      <w:r w:rsidR="00A40342">
        <w:rPr>
          <w:sz w:val="24"/>
          <w:lang w:eastAsia="zh-CN"/>
        </w:rPr>
        <w:t xml:space="preserve">designated </w:t>
      </w:r>
      <w:r w:rsidR="007B2926">
        <w:rPr>
          <w:sz w:val="24"/>
          <w:lang w:eastAsia="zh-CN"/>
        </w:rPr>
        <w:t>location</w:t>
      </w:r>
    </w:p>
    <w:p w14:paraId="2A58F4C5" w14:textId="77777777" w:rsidR="0015341D" w:rsidRDefault="001534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1B2E37D" w14:textId="77777777" w:rsidR="0015341D" w:rsidRPr="007B7511" w:rsidRDefault="0015341D" w:rsidP="002D2B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3C425F07" w14:textId="77777777" w:rsidR="00152B21" w:rsidRDefault="006D22E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26 packages of 1 unit Vanguard Wellhead CNC Lathe</w:t>
      </w:r>
    </w:p>
    <w:p w14:paraId="61B20780" w14:textId="3381B6F7" w:rsidR="00152B21" w:rsidRDefault="00152B2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23 packages total wt: 16, 757 kg</w:t>
      </w:r>
    </w:p>
    <w:p w14:paraId="5B101640" w14:textId="3B3294F9" w:rsidR="003E7614" w:rsidRDefault="00152B2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3 packages total wt: 7, 804 kg </w:t>
      </w:r>
      <w:r w:rsidR="006D22EF">
        <w:rPr>
          <w:sz w:val="24"/>
          <w:szCs w:val="24"/>
          <w:lang w:eastAsia="zh-CN"/>
        </w:rPr>
        <w:t xml:space="preserve"> </w:t>
      </w:r>
    </w:p>
    <w:p w14:paraId="13328B6A" w14:textId="77777777" w:rsidR="003E7614" w:rsidRPr="00545425" w:rsidRDefault="003E76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51B2625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4D931B9A" w14:textId="054217B7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190678">
        <w:rPr>
          <w:sz w:val="24"/>
          <w:lang w:eastAsia="zh-CN"/>
        </w:rPr>
        <w:t>ed</w:t>
      </w:r>
      <w:r w:rsidR="006D22EF">
        <w:rPr>
          <w:sz w:val="24"/>
          <w:lang w:eastAsia="zh-CN"/>
        </w:rPr>
        <w:t xml:space="preserve">  </w:t>
      </w:r>
    </w:p>
    <w:p w14:paraId="1F96CBB3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71142F4" w14:textId="77777777" w:rsidR="00EE527F" w:rsidRDefault="003E761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640D98DE" w14:textId="77777777" w:rsidR="00D20DC0" w:rsidRDefault="00D20DC0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14:paraId="6C427BEE" w14:textId="2E287006" w:rsidR="00075DD7" w:rsidRDefault="006D22EF">
      <w:pPr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A21ED">
        <w:rPr>
          <w:sz w:val="24"/>
          <w:lang w:eastAsia="zh-CN"/>
        </w:rPr>
        <w:t>1</w:t>
      </w:r>
      <w:r>
        <w:rPr>
          <w:sz w:val="24"/>
          <w:lang w:eastAsia="zh-CN"/>
        </w:rPr>
        <w:t>/10</w:t>
      </w:r>
      <w:r w:rsidR="00D20DC0">
        <w:rPr>
          <w:sz w:val="24"/>
          <w:lang w:eastAsia="zh-CN"/>
        </w:rPr>
        <w:t>/25</w:t>
      </w:r>
      <w:r>
        <w:rPr>
          <w:sz w:val="24"/>
          <w:lang w:eastAsia="zh-CN"/>
        </w:rPr>
        <w:t xml:space="preserve"> – 1</w:t>
      </w:r>
      <w:r w:rsidR="005A21ED">
        <w:rPr>
          <w:sz w:val="24"/>
          <w:lang w:eastAsia="zh-CN"/>
        </w:rPr>
        <w:t>4</w:t>
      </w:r>
      <w:r>
        <w:rPr>
          <w:sz w:val="24"/>
          <w:lang w:eastAsia="zh-CN"/>
        </w:rPr>
        <w:t>/10/25</w:t>
      </w:r>
    </w:p>
    <w:p w14:paraId="4D994BE0" w14:textId="77777777"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D00B84E" w14:textId="77777777" w:rsidR="003E7614" w:rsidRDefault="003E761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6FAB3956" w14:textId="77777777" w:rsidR="003E7614" w:rsidRDefault="003E761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14:paraId="16C39081" w14:textId="77777777" w:rsidR="003E7614" w:rsidRPr="003E7614" w:rsidRDefault="003E761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678B6CDE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6ADC6FD7" w14:textId="6A9B75D5" w:rsidR="007B2926" w:rsidRDefault="00D20DC0" w:rsidP="00F110BD">
      <w:pPr>
        <w:pStyle w:val="Heading4"/>
      </w:pPr>
      <w:r>
        <w:t xml:space="preserve">80 Tuas West Dr </w:t>
      </w:r>
      <w:r w:rsidR="003E7614">
        <w:t xml:space="preserve"> </w:t>
      </w:r>
    </w:p>
    <w:p w14:paraId="25BB7A3A" w14:textId="4888E46E" w:rsidR="00EE527F" w:rsidRDefault="00D20DC0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Innovex Asia Pacific Pte Ltd </w:t>
      </w:r>
    </w:p>
    <w:p w14:paraId="244CC4EF" w14:textId="77777777" w:rsidR="003E7614" w:rsidRPr="003E7614" w:rsidRDefault="003E7614">
      <w:pPr>
        <w:rPr>
          <w:sz w:val="24"/>
          <w:szCs w:val="24"/>
          <w:lang w:eastAsia="zh-CN"/>
        </w:rPr>
      </w:pPr>
    </w:p>
    <w:p w14:paraId="302BD1B4" w14:textId="77777777"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1C18A7CE" w14:textId="77777777" w:rsidR="00EE527F" w:rsidRDefault="003E76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110025">
        <w:rPr>
          <w:sz w:val="24"/>
          <w:lang w:eastAsia="zh-CN"/>
        </w:rPr>
        <w:t xml:space="preserve"> x 633 </w:t>
      </w:r>
      <w:r w:rsidR="00DE77FE">
        <w:rPr>
          <w:sz w:val="24"/>
          <w:lang w:eastAsia="zh-CN"/>
        </w:rPr>
        <w:t>l</w:t>
      </w:r>
      <w:r w:rsidR="00110025">
        <w:rPr>
          <w:sz w:val="24"/>
          <w:lang w:eastAsia="zh-CN"/>
        </w:rPr>
        <w:t>orry loader</w:t>
      </w:r>
    </w:p>
    <w:p w14:paraId="78EA5343" w14:textId="7037A405" w:rsidR="00110025" w:rsidRDefault="00110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Customer </w:t>
      </w:r>
      <w:r w:rsidR="00D20DC0">
        <w:rPr>
          <w:sz w:val="24"/>
          <w:lang w:eastAsia="zh-CN"/>
        </w:rPr>
        <w:t>2</w:t>
      </w:r>
      <w:r w:rsidR="003E7614">
        <w:rPr>
          <w:sz w:val="24"/>
          <w:lang w:eastAsia="zh-CN"/>
        </w:rPr>
        <w:t xml:space="preserve">0ton </w:t>
      </w:r>
      <w:r>
        <w:rPr>
          <w:sz w:val="24"/>
          <w:lang w:eastAsia="zh-CN"/>
        </w:rPr>
        <w:t>overhead crane</w:t>
      </w:r>
    </w:p>
    <w:p w14:paraId="05B564BC" w14:textId="755FC635" w:rsidR="004F4B2D" w:rsidRDefault="004F4B2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scissor lift</w:t>
      </w:r>
    </w:p>
    <w:p w14:paraId="508931D7" w14:textId="77777777" w:rsidR="001C36A6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3033AF">
        <w:rPr>
          <w:sz w:val="24"/>
          <w:lang w:eastAsia="zh-CN"/>
        </w:rPr>
        <w:t>sling</w:t>
      </w:r>
    </w:p>
    <w:p w14:paraId="03E0261F" w14:textId="54C24584" w:rsidR="00D20DC0" w:rsidRDefault="00D20D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Webbing sling</w:t>
      </w:r>
    </w:p>
    <w:p w14:paraId="3A49F2BA" w14:textId="77777777" w:rsidR="002D2B22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</w:t>
      </w:r>
    </w:p>
    <w:p w14:paraId="6B0384AF" w14:textId="77777777" w:rsidR="00CD1D86" w:rsidRDefault="00CD1D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C987604" w14:textId="1157A938" w:rsidR="00EE527F" w:rsidRPr="002D2B22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2FF45BDC" w14:textId="77777777"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>and route to machine position</w:t>
      </w:r>
    </w:p>
    <w:p w14:paraId="4C74C9AF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14:paraId="376A1258" w14:textId="77777777"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10F678F6" w14:textId="77777777"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5A8B253F" w14:textId="77777777" w:rsidR="00EE527F" w:rsidRDefault="003E76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EE527F">
        <w:rPr>
          <w:sz w:val="24"/>
          <w:lang w:eastAsia="zh-CN"/>
        </w:rPr>
        <w:t>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14:paraId="2720BE5A" w14:textId="77777777" w:rsidR="003B7218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2E333BB8" w14:textId="77777777" w:rsidR="00110025" w:rsidRDefault="00110025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E86BE15" w14:textId="77777777" w:rsidR="00EE527F" w:rsidRPr="00D83A06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12372D55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D83A06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D83A06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2D2B22">
        <w:rPr>
          <w:sz w:val="24"/>
          <w:lang w:eastAsia="zh-CN"/>
        </w:rPr>
        <w:t>loader</w:t>
      </w:r>
      <w:r w:rsidR="007B2926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14:paraId="69D2D989" w14:textId="77777777" w:rsidR="001C36A6" w:rsidRDefault="001C36A6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8F05DCB" w14:textId="77777777"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4F10D9C7" w14:textId="77777777" w:rsidR="005969C8" w:rsidRDefault="005969C8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184B2CB6" w14:textId="18E08684"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 w:rsidR="005969C8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14:paraId="16FEEE2E" w14:textId="77777777"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14:paraId="4D0406B2" w14:textId="77777777" w:rsidR="00C03068" w:rsidRPr="007B2719" w:rsidRDefault="00C03068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Lifting operation are supervise by M.O.M qualified lifting supervisor, rigger and signalman </w:t>
      </w:r>
    </w:p>
    <w:p w14:paraId="2E81A60B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3ECBC37F" w14:textId="77777777" w:rsidR="00EE527F" w:rsidRPr="00D83A06" w:rsidRDefault="00EE527F" w:rsidP="00D83A0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018EB">
        <w:rPr>
          <w:b w:val="0"/>
          <w:sz w:val="20"/>
          <w:u w:val="none"/>
          <w:lang w:eastAsia="zh-CN"/>
        </w:rPr>
        <w:t xml:space="preserve">  </w:t>
      </w:r>
      <w:r w:rsidR="006A5466">
        <w:rPr>
          <w:sz w:val="32"/>
          <w:szCs w:val="32"/>
          <w:lang w:eastAsia="zh-CN"/>
        </w:rPr>
        <w:t>Job Scope</w:t>
      </w:r>
    </w:p>
    <w:p w14:paraId="0E602741" w14:textId="77777777" w:rsidR="005969C8" w:rsidRDefault="00C03068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container into inside factory premise</w:t>
      </w:r>
    </w:p>
    <w:p w14:paraId="2A17AE43" w14:textId="10A25E9C" w:rsidR="002E5ACE" w:rsidRDefault="005969C8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Remove up container canvas </w:t>
      </w:r>
      <w:r w:rsidR="00C03068">
        <w:rPr>
          <w:sz w:val="24"/>
          <w:lang w:eastAsia="zh-CN"/>
        </w:rPr>
        <w:t xml:space="preserve"> </w:t>
      </w:r>
    </w:p>
    <w:p w14:paraId="1CA7BED9" w14:textId="27359209" w:rsidR="005969C8" w:rsidRDefault="005969C8" w:rsidP="00C0306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insert</w:t>
      </w:r>
      <w:r w:rsidR="00DD429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sling </w:t>
      </w:r>
      <w:r w:rsidR="00DD429F">
        <w:rPr>
          <w:sz w:val="24"/>
          <w:lang w:eastAsia="zh-CN"/>
        </w:rPr>
        <w:t>onto overhead crane</w:t>
      </w:r>
      <w:r>
        <w:rPr>
          <w:sz w:val="24"/>
          <w:lang w:eastAsia="zh-CN"/>
        </w:rPr>
        <w:t xml:space="preserve"> hook</w:t>
      </w:r>
    </w:p>
    <w:p w14:paraId="698512FC" w14:textId="15B87BA6" w:rsidR="00DE77FE" w:rsidRPr="00281D51" w:rsidRDefault="00281D51" w:rsidP="00281D5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sling to rigging point of machine </w:t>
      </w:r>
    </w:p>
    <w:p w14:paraId="313634CD" w14:textId="5363A552" w:rsidR="002D2B22" w:rsidRDefault="002D2B22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customer </w:t>
      </w:r>
      <w:r w:rsidR="00281D51">
        <w:rPr>
          <w:sz w:val="24"/>
          <w:lang w:eastAsia="zh-CN"/>
        </w:rPr>
        <w:t>2</w:t>
      </w:r>
      <w:r w:rsidR="00DD429F">
        <w:rPr>
          <w:sz w:val="24"/>
          <w:lang w:eastAsia="zh-CN"/>
        </w:rPr>
        <w:t xml:space="preserve">0ton </w:t>
      </w:r>
      <w:r>
        <w:rPr>
          <w:sz w:val="24"/>
          <w:lang w:eastAsia="zh-CN"/>
        </w:rPr>
        <w:t>overhead cr</w:t>
      </w:r>
      <w:r w:rsidR="00DD429F">
        <w:rPr>
          <w:sz w:val="24"/>
          <w:lang w:eastAsia="zh-CN"/>
        </w:rPr>
        <w:t xml:space="preserve">ane to </w:t>
      </w:r>
      <w:r w:rsidR="00281D51">
        <w:rPr>
          <w:sz w:val="24"/>
          <w:lang w:eastAsia="zh-CN"/>
        </w:rPr>
        <w:t>hoist up machine</w:t>
      </w:r>
      <w:r w:rsidR="00DD429F">
        <w:rPr>
          <w:sz w:val="24"/>
          <w:lang w:eastAsia="zh-CN"/>
        </w:rPr>
        <w:t xml:space="preserve"> from container </w:t>
      </w:r>
    </w:p>
    <w:p w14:paraId="07945B7E" w14:textId="3CC29E5F" w:rsidR="00DD429F" w:rsidRDefault="00281D51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DD429F">
        <w:rPr>
          <w:sz w:val="24"/>
          <w:lang w:eastAsia="zh-CN"/>
        </w:rPr>
        <w:t xml:space="preserve">ower down </w:t>
      </w:r>
      <w:r>
        <w:rPr>
          <w:sz w:val="24"/>
          <w:lang w:eastAsia="zh-CN"/>
        </w:rPr>
        <w:t xml:space="preserve">machine to near ground level </w:t>
      </w:r>
    </w:p>
    <w:p w14:paraId="640EAC8F" w14:textId="3C3047F4" w:rsidR="007B7511" w:rsidRPr="00281D51" w:rsidRDefault="007B7511" w:rsidP="00281D5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1D51">
        <w:rPr>
          <w:sz w:val="24"/>
          <w:lang w:eastAsia="zh-CN"/>
        </w:rPr>
        <w:t>Shift and pos</w:t>
      </w:r>
      <w:r w:rsidR="00DD429F" w:rsidRPr="00281D51">
        <w:rPr>
          <w:sz w:val="24"/>
          <w:lang w:eastAsia="zh-CN"/>
        </w:rPr>
        <w:t xml:space="preserve">ition to the designated location    </w:t>
      </w:r>
      <w:r w:rsidRPr="00281D51">
        <w:rPr>
          <w:sz w:val="24"/>
          <w:lang w:eastAsia="zh-CN"/>
        </w:rPr>
        <w:t xml:space="preserve"> </w:t>
      </w:r>
    </w:p>
    <w:p w14:paraId="21FEDEC4" w14:textId="77777777" w:rsidR="0052322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14:paraId="49B4BF7F" w14:textId="77777777" w:rsidR="00EE527F" w:rsidRDefault="0052322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 will be clear and dispose</w:t>
      </w:r>
    </w:p>
    <w:p w14:paraId="2BE99265" w14:textId="77777777" w:rsidR="00152B21" w:rsidRDefault="00152B21" w:rsidP="00152B21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3623511D" w14:textId="1E89EA2D" w:rsidR="007B7511" w:rsidRPr="00827A8F" w:rsidRDefault="007B7511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03EBA78C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2874974" w14:textId="77777777"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1B19A555" w14:textId="3DA50E05"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281D51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14:paraId="41E87E94" w14:textId="77777777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0F4CD64D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47C641" w14:textId="77777777" w:rsidR="00AA587C" w:rsidRDefault="00AA587C">
      <w:r>
        <w:separator/>
      </w:r>
    </w:p>
  </w:endnote>
  <w:endnote w:type="continuationSeparator" w:id="0">
    <w:p w14:paraId="598AD8BA" w14:textId="77777777" w:rsidR="00AA587C" w:rsidRDefault="00AA58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1173E9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D364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D364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E068AC" w14:textId="77777777" w:rsidR="00AA587C" w:rsidRDefault="00AA587C">
      <w:r>
        <w:separator/>
      </w:r>
    </w:p>
  </w:footnote>
  <w:footnote w:type="continuationSeparator" w:id="0">
    <w:p w14:paraId="0B991850" w14:textId="77777777" w:rsidR="00AA587C" w:rsidRDefault="00AA58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6F9E72" w14:textId="130DBEA6" w:rsidR="00EE527F" w:rsidRPr="00CD1D86" w:rsidRDefault="006D22EF" w:rsidP="00CD1D86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C5CD60F" wp14:editId="694BDD0A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D1D86">
      <w:rPr>
        <w:b/>
        <w:color w:val="0000FF"/>
        <w:sz w:val="28"/>
      </w:rPr>
      <w:t xml:space="preserve">                    </w:t>
    </w:r>
    <w:r w:rsidR="00EE527F">
      <w:rPr>
        <w:b/>
        <w:color w:val="0000FF"/>
        <w:sz w:val="28"/>
      </w:rPr>
      <w:t>ERIC WONG MACHINERY TRANSPORTATION PTE LTD</w:t>
    </w:r>
  </w:p>
  <w:p w14:paraId="131E6404" w14:textId="2798771E" w:rsidR="00EE527F" w:rsidRDefault="00190678">
    <w:pPr>
      <w:pStyle w:val="Header"/>
      <w:jc w:val="center"/>
    </w:pPr>
    <w:r>
      <w:t>28 Kranji Loop #05-03</w:t>
    </w:r>
    <w:r w:rsidR="00EE527F">
      <w:t>,</w:t>
    </w:r>
    <w:r>
      <w:t xml:space="preserve"> Kranji Green,</w:t>
    </w:r>
    <w:r w:rsidR="00EE527F">
      <w:t xml:space="preserve"> Singapore</w:t>
    </w:r>
    <w:r>
      <w:t xml:space="preserve"> 739571</w:t>
    </w:r>
  </w:p>
  <w:p w14:paraId="0FEFB6D0" w14:textId="1DEEEC6E" w:rsidR="00EE527F" w:rsidRDefault="003E7614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</w:t>
    </w:r>
  </w:p>
  <w:p w14:paraId="7A44F65E" w14:textId="77777777" w:rsidR="00EE527F" w:rsidRDefault="00EE527F">
    <w:pPr>
      <w:pStyle w:val="Header"/>
      <w:jc w:val="center"/>
    </w:pPr>
    <w:r>
      <w:t>GST Reg No. : M2-8923804 – 2</w:t>
    </w:r>
  </w:p>
  <w:p w14:paraId="42AC65D1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6ACACB87" w14:textId="77777777" w:rsidR="00EE527F" w:rsidRDefault="003E7614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1DCA05BA"/>
    <w:multiLevelType w:val="hybridMultilevel"/>
    <w:tmpl w:val="1968E968"/>
    <w:lvl w:ilvl="0" w:tplc="28AE11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DEE6203"/>
    <w:multiLevelType w:val="hybridMultilevel"/>
    <w:tmpl w:val="64F80B3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198609">
    <w:abstractNumId w:val="2"/>
  </w:num>
  <w:num w:numId="2" w16cid:durableId="1502887416">
    <w:abstractNumId w:val="5"/>
  </w:num>
  <w:num w:numId="3" w16cid:durableId="776948877">
    <w:abstractNumId w:val="0"/>
  </w:num>
  <w:num w:numId="4" w16cid:durableId="669989622">
    <w:abstractNumId w:val="10"/>
  </w:num>
  <w:num w:numId="5" w16cid:durableId="996113884">
    <w:abstractNumId w:val="6"/>
  </w:num>
  <w:num w:numId="6" w16cid:durableId="1036344989">
    <w:abstractNumId w:val="7"/>
  </w:num>
  <w:num w:numId="7" w16cid:durableId="1778021067">
    <w:abstractNumId w:val="4"/>
  </w:num>
  <w:num w:numId="8" w16cid:durableId="1826164293">
    <w:abstractNumId w:val="8"/>
  </w:num>
  <w:num w:numId="9" w16cid:durableId="2034652784">
    <w:abstractNumId w:val="1"/>
  </w:num>
  <w:num w:numId="10" w16cid:durableId="1825395603">
    <w:abstractNumId w:val="9"/>
  </w:num>
  <w:num w:numId="11" w16cid:durableId="705102150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86192966">
    <w:abstractNumId w:val="11"/>
  </w:num>
  <w:num w:numId="13" w16cid:durableId="21091539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168A1"/>
    <w:rsid w:val="00037A80"/>
    <w:rsid w:val="00075DD7"/>
    <w:rsid w:val="00110025"/>
    <w:rsid w:val="00133B61"/>
    <w:rsid w:val="00152B21"/>
    <w:rsid w:val="0015341D"/>
    <w:rsid w:val="00173FFD"/>
    <w:rsid w:val="001843E5"/>
    <w:rsid w:val="00190678"/>
    <w:rsid w:val="001C36A6"/>
    <w:rsid w:val="00251834"/>
    <w:rsid w:val="00281D51"/>
    <w:rsid w:val="00284372"/>
    <w:rsid w:val="002D2B22"/>
    <w:rsid w:val="002E5ACE"/>
    <w:rsid w:val="003033AF"/>
    <w:rsid w:val="00345668"/>
    <w:rsid w:val="00351F50"/>
    <w:rsid w:val="003B7218"/>
    <w:rsid w:val="003C4111"/>
    <w:rsid w:val="003E7614"/>
    <w:rsid w:val="0042603E"/>
    <w:rsid w:val="00454B75"/>
    <w:rsid w:val="004725E1"/>
    <w:rsid w:val="004C14F0"/>
    <w:rsid w:val="004F4B2D"/>
    <w:rsid w:val="0052322F"/>
    <w:rsid w:val="00535867"/>
    <w:rsid w:val="00543B4A"/>
    <w:rsid w:val="00545425"/>
    <w:rsid w:val="0057327B"/>
    <w:rsid w:val="005778E5"/>
    <w:rsid w:val="005969C8"/>
    <w:rsid w:val="005A21ED"/>
    <w:rsid w:val="005A689B"/>
    <w:rsid w:val="005B1491"/>
    <w:rsid w:val="005C3925"/>
    <w:rsid w:val="005C5283"/>
    <w:rsid w:val="005E6269"/>
    <w:rsid w:val="006A0465"/>
    <w:rsid w:val="006A5466"/>
    <w:rsid w:val="006A6090"/>
    <w:rsid w:val="006B42B0"/>
    <w:rsid w:val="006C2A00"/>
    <w:rsid w:val="006C7D6F"/>
    <w:rsid w:val="006D0497"/>
    <w:rsid w:val="006D1B10"/>
    <w:rsid w:val="006D22EF"/>
    <w:rsid w:val="006F7BC9"/>
    <w:rsid w:val="0074581A"/>
    <w:rsid w:val="00780DD3"/>
    <w:rsid w:val="00792F41"/>
    <w:rsid w:val="007B2719"/>
    <w:rsid w:val="007B2926"/>
    <w:rsid w:val="007B7511"/>
    <w:rsid w:val="007D364A"/>
    <w:rsid w:val="007F335E"/>
    <w:rsid w:val="008018EB"/>
    <w:rsid w:val="00811DF3"/>
    <w:rsid w:val="008221E2"/>
    <w:rsid w:val="008254AB"/>
    <w:rsid w:val="00827A8F"/>
    <w:rsid w:val="00840DC8"/>
    <w:rsid w:val="0085216D"/>
    <w:rsid w:val="008613BD"/>
    <w:rsid w:val="00864E24"/>
    <w:rsid w:val="008D6C53"/>
    <w:rsid w:val="008E6A45"/>
    <w:rsid w:val="009A689E"/>
    <w:rsid w:val="009A7350"/>
    <w:rsid w:val="00A36F93"/>
    <w:rsid w:val="00A40342"/>
    <w:rsid w:val="00A4374B"/>
    <w:rsid w:val="00AA587C"/>
    <w:rsid w:val="00B14E86"/>
    <w:rsid w:val="00B30F65"/>
    <w:rsid w:val="00BD0D0D"/>
    <w:rsid w:val="00C03068"/>
    <w:rsid w:val="00C475F0"/>
    <w:rsid w:val="00CA3063"/>
    <w:rsid w:val="00CB1A7A"/>
    <w:rsid w:val="00CC0587"/>
    <w:rsid w:val="00CC3814"/>
    <w:rsid w:val="00CD1D86"/>
    <w:rsid w:val="00D02D29"/>
    <w:rsid w:val="00D20DC0"/>
    <w:rsid w:val="00D477E1"/>
    <w:rsid w:val="00D57182"/>
    <w:rsid w:val="00D64500"/>
    <w:rsid w:val="00D75EF4"/>
    <w:rsid w:val="00D83A06"/>
    <w:rsid w:val="00DB35AA"/>
    <w:rsid w:val="00DD429F"/>
    <w:rsid w:val="00DE77FE"/>
    <w:rsid w:val="00DF2260"/>
    <w:rsid w:val="00E82891"/>
    <w:rsid w:val="00EE527F"/>
    <w:rsid w:val="00F04050"/>
    <w:rsid w:val="00F110BD"/>
    <w:rsid w:val="00F153F1"/>
    <w:rsid w:val="00F24168"/>
    <w:rsid w:val="00F45446"/>
    <w:rsid w:val="00F76715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87A87A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18</TotalTime>
  <Pages>1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2396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10</cp:revision>
  <cp:lastPrinted>2022-04-04T05:22:00Z</cp:lastPrinted>
  <dcterms:created xsi:type="dcterms:W3CDTF">2025-10-06T06:16:00Z</dcterms:created>
  <dcterms:modified xsi:type="dcterms:W3CDTF">2025-10-08T00:44:00Z</dcterms:modified>
</cp:coreProperties>
</file>