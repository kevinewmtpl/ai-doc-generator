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D5391" w:rsidRDefault="009D5391">
      <w:pPr>
        <w:rPr>
          <w:sz w:val="24"/>
        </w:rPr>
      </w:pPr>
    </w:p>
    <w:p w:rsidR="00684C71" w:rsidRDefault="00CC347B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Apr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C347B">
        <w:rPr>
          <w:sz w:val="24"/>
          <w:lang w:eastAsia="zh-CN"/>
        </w:rPr>
        <w:t>hoist down 1 unit Measuring machine from 2</w:t>
      </w:r>
      <w:r w:rsidR="00CC347B" w:rsidRPr="00CC347B">
        <w:rPr>
          <w:sz w:val="24"/>
          <w:vertAlign w:val="superscript"/>
          <w:lang w:eastAsia="zh-CN"/>
        </w:rPr>
        <w:t>nd</w:t>
      </w:r>
      <w:r w:rsidR="00CC347B">
        <w:rPr>
          <w:sz w:val="24"/>
          <w:lang w:eastAsia="zh-CN"/>
        </w:rPr>
        <w:t xml:space="preserve"> floor </w:t>
      </w:r>
      <w:r w:rsidR="00FD77AF">
        <w:rPr>
          <w:sz w:val="24"/>
          <w:lang w:eastAsia="zh-CN"/>
        </w:rPr>
        <w:t>by using factory overhead crane</w:t>
      </w:r>
      <w:r w:rsidR="00CC347B">
        <w:rPr>
          <w:sz w:val="24"/>
          <w:lang w:eastAsia="zh-CN"/>
        </w:rPr>
        <w:t xml:space="preserve"> and deliver to another factory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C34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14/04/2018   -   09:00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C347B" w:rsidP="00707B09">
      <w:pPr>
        <w:pStyle w:val="Heading4"/>
      </w:pPr>
      <w:r>
        <w:t xml:space="preserve">50 </w:t>
      </w:r>
      <w:proofErr w:type="spellStart"/>
      <w:r>
        <w:t>Defu</w:t>
      </w:r>
      <w:proofErr w:type="spellEnd"/>
      <w:r>
        <w:t xml:space="preserve"> Lane 7 </w:t>
      </w:r>
    </w:p>
    <w:p w:rsidR="00707B09" w:rsidRPr="00707B09" w:rsidRDefault="00CC347B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Heng</w:t>
      </w:r>
      <w:proofErr w:type="spellEnd"/>
      <w:r>
        <w:rPr>
          <w:sz w:val="24"/>
          <w:szCs w:val="24"/>
          <w:lang w:eastAsia="zh-CN"/>
        </w:rPr>
        <w:t xml:space="preserve"> Long Leather Co.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CC34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FD77AF">
        <w:rPr>
          <w:sz w:val="24"/>
          <w:lang w:eastAsia="zh-CN"/>
        </w:rPr>
        <w:t>factory overhead crane</w:t>
      </w:r>
    </w:p>
    <w:p w:rsidR="00684C71" w:rsidRPr="009D5391" w:rsidRDefault="00CC347B" w:rsidP="009D53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D680E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                                                                           </w:t>
      </w:r>
    </w:p>
    <w:p w:rsidR="009D5391" w:rsidRDefault="0081336E" w:rsidP="00CC347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1323">
        <w:rPr>
          <w:b w:val="0"/>
          <w:sz w:val="20"/>
          <w:u w:val="none"/>
          <w:lang w:eastAsia="zh-CN"/>
        </w:rPr>
        <w:t xml:space="preserve">  </w:t>
      </w:r>
    </w:p>
    <w:p w:rsidR="009D5391" w:rsidRDefault="009D5391" w:rsidP="00CC347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684C71" w:rsidRPr="00CC347B" w:rsidRDefault="009D5391" w:rsidP="00CC347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</w:t>
      </w:r>
    </w:p>
    <w:p w:rsidR="00FD77AF" w:rsidRPr="009D5391" w:rsidRDefault="00A44831" w:rsidP="009D53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5391">
        <w:rPr>
          <w:sz w:val="24"/>
          <w:lang w:eastAsia="zh-CN"/>
        </w:rPr>
        <w:t xml:space="preserve">Insert </w:t>
      </w:r>
      <w:r w:rsidR="009D5391">
        <w:rPr>
          <w:sz w:val="24"/>
          <w:lang w:eastAsia="zh-CN"/>
        </w:rPr>
        <w:t xml:space="preserve">webbing </w:t>
      </w:r>
      <w:r w:rsidRPr="009D5391">
        <w:rPr>
          <w:sz w:val="24"/>
          <w:lang w:eastAsia="zh-CN"/>
        </w:rPr>
        <w:t>sling to machine hoisting point</w:t>
      </w:r>
      <w:bookmarkStart w:id="0" w:name="_GoBack"/>
      <w:bookmarkEnd w:id="0"/>
    </w:p>
    <w:p w:rsidR="00A44831" w:rsidRPr="009D5391" w:rsidRDefault="009D5391" w:rsidP="009D53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l</w:t>
      </w:r>
      <w:r w:rsidR="00A44831" w:rsidRPr="009D5391">
        <w:rPr>
          <w:sz w:val="24"/>
          <w:lang w:eastAsia="zh-CN"/>
        </w:rPr>
        <w:t>ift up mach</w:t>
      </w:r>
      <w:r>
        <w:rPr>
          <w:sz w:val="24"/>
          <w:lang w:eastAsia="zh-CN"/>
        </w:rPr>
        <w:t xml:space="preserve">ine slowly </w:t>
      </w:r>
    </w:p>
    <w:p w:rsidR="001973AD" w:rsidRDefault="00A44831" w:rsidP="00CC34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If balancing have been achieved, sw</w:t>
      </w:r>
      <w:r w:rsidR="00CC347B">
        <w:rPr>
          <w:sz w:val="24"/>
          <w:lang w:eastAsia="zh-CN"/>
        </w:rPr>
        <w:t>ing crane outward</w:t>
      </w:r>
    </w:p>
    <w:p w:rsidR="00CC347B" w:rsidRDefault="00CC347B" w:rsidP="00CC34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 down machine slowly to ground level</w:t>
      </w:r>
    </w:p>
    <w:p w:rsidR="009D5391" w:rsidRPr="00CC347B" w:rsidRDefault="009D5391" w:rsidP="00CC34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and deliver to another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9D5391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35BC" w:rsidRDefault="004135BC">
      <w:r>
        <w:separator/>
      </w:r>
    </w:p>
  </w:endnote>
  <w:endnote w:type="continuationSeparator" w:id="0">
    <w:p w:rsidR="004135BC" w:rsidRDefault="00413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53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539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35BC" w:rsidRDefault="004135BC">
      <w:r>
        <w:separator/>
      </w:r>
    </w:p>
  </w:footnote>
  <w:footnote w:type="continuationSeparator" w:id="0">
    <w:p w:rsidR="004135BC" w:rsidRDefault="00413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D53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9D539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973AD"/>
    <w:rsid w:val="00205704"/>
    <w:rsid w:val="004135BC"/>
    <w:rsid w:val="004F1323"/>
    <w:rsid w:val="00684C71"/>
    <w:rsid w:val="006B6525"/>
    <w:rsid w:val="00707B09"/>
    <w:rsid w:val="007602C7"/>
    <w:rsid w:val="007D680E"/>
    <w:rsid w:val="007E7225"/>
    <w:rsid w:val="0081336E"/>
    <w:rsid w:val="0083012A"/>
    <w:rsid w:val="008F1C49"/>
    <w:rsid w:val="009D5391"/>
    <w:rsid w:val="00A44831"/>
    <w:rsid w:val="00A64537"/>
    <w:rsid w:val="00B140A6"/>
    <w:rsid w:val="00CC347B"/>
    <w:rsid w:val="00E9120A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146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1224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2015-01-14T07:26:00Z</cp:lastPrinted>
  <dcterms:created xsi:type="dcterms:W3CDTF">2018-04-11T07:13:00Z</dcterms:created>
  <dcterms:modified xsi:type="dcterms:W3CDTF">2018-04-11T07:13:00Z</dcterms:modified>
</cp:coreProperties>
</file>