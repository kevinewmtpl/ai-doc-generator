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6A8EB" w14:textId="77777777" w:rsidR="00A63638" w:rsidRDefault="00A63638">
      <w:pPr>
        <w:pStyle w:val="Title"/>
        <w:jc w:val="left"/>
        <w:rPr>
          <w:lang w:eastAsia="zh-CN"/>
        </w:rPr>
      </w:pPr>
    </w:p>
    <w:p w14:paraId="2CDE689F" w14:textId="56B8147B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E4D2976" w14:textId="1A661C8E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45F1F">
        <w:rPr>
          <w:sz w:val="24"/>
        </w:rPr>
        <w:t>1</w:t>
      </w:r>
      <w:r w:rsidR="009A31EE">
        <w:rPr>
          <w:sz w:val="24"/>
        </w:rPr>
        <w:t>1</w:t>
      </w:r>
      <w:r w:rsidR="00145F1F" w:rsidRPr="00145F1F">
        <w:rPr>
          <w:sz w:val="24"/>
          <w:vertAlign w:val="superscript"/>
        </w:rPr>
        <w:t>th</w:t>
      </w:r>
      <w:r w:rsidR="00315EB1">
        <w:rPr>
          <w:sz w:val="24"/>
        </w:rPr>
        <w:t xml:space="preserve"> Mar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5B8B97B6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315EB1">
        <w:rPr>
          <w:sz w:val="24"/>
          <w:lang w:eastAsia="zh-CN"/>
        </w:rPr>
        <w:t xml:space="preserve">1 case from </w:t>
      </w:r>
      <w:r w:rsidR="009A31EE">
        <w:rPr>
          <w:sz w:val="24"/>
          <w:lang w:eastAsia="zh-CN"/>
        </w:rPr>
        <w:t xml:space="preserve">lorry chassis, </w:t>
      </w:r>
      <w:r w:rsidR="00315EB1">
        <w:rPr>
          <w:sz w:val="24"/>
          <w:lang w:eastAsia="zh-CN"/>
        </w:rPr>
        <w:t>uncrate,</w:t>
      </w:r>
      <w:r>
        <w:rPr>
          <w:rFonts w:hint="eastAsia"/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 xml:space="preserve">shift and position into factory premise at ground floor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38E7307" w14:textId="3FDFB403" w:rsidR="00E72755" w:rsidRDefault="009A31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Global S 575 Scan CMM</w:t>
      </w:r>
    </w:p>
    <w:p w14:paraId="21120B89" w14:textId="53B7D0AE" w:rsidR="00315EB1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9A31EE">
        <w:rPr>
          <w:bCs/>
          <w:sz w:val="24"/>
          <w:szCs w:val="24"/>
          <w:lang w:eastAsia="zh-CN"/>
        </w:rPr>
        <w:t>170</w:t>
      </w:r>
      <w:r>
        <w:rPr>
          <w:bCs/>
          <w:sz w:val="24"/>
          <w:szCs w:val="24"/>
          <w:lang w:eastAsia="zh-CN"/>
        </w:rPr>
        <w:t xml:space="preserve"> x 1</w:t>
      </w:r>
      <w:r w:rsidR="009A31EE">
        <w:rPr>
          <w:bCs/>
          <w:sz w:val="24"/>
          <w:szCs w:val="24"/>
          <w:lang w:eastAsia="zh-CN"/>
        </w:rPr>
        <w:t>5</w:t>
      </w:r>
      <w:r>
        <w:rPr>
          <w:bCs/>
          <w:sz w:val="24"/>
          <w:szCs w:val="24"/>
          <w:lang w:eastAsia="zh-CN"/>
        </w:rPr>
        <w:t>5 x 2</w:t>
      </w:r>
      <w:r w:rsidR="009A31EE">
        <w:rPr>
          <w:bCs/>
          <w:sz w:val="24"/>
          <w:szCs w:val="24"/>
          <w:lang w:eastAsia="zh-CN"/>
        </w:rPr>
        <w:t>5</w:t>
      </w:r>
      <w:r>
        <w:rPr>
          <w:bCs/>
          <w:sz w:val="24"/>
          <w:szCs w:val="24"/>
          <w:lang w:eastAsia="zh-CN"/>
        </w:rPr>
        <w:t>5 cm</w:t>
      </w:r>
    </w:p>
    <w:p w14:paraId="70157C95" w14:textId="56AE54D9" w:rsidR="00315EB1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9A31EE">
        <w:rPr>
          <w:bCs/>
          <w:sz w:val="24"/>
          <w:szCs w:val="24"/>
          <w:lang w:eastAsia="zh-CN"/>
        </w:rPr>
        <w:t>1, 1</w:t>
      </w:r>
      <w:r>
        <w:rPr>
          <w:bCs/>
          <w:sz w:val="24"/>
          <w:szCs w:val="24"/>
          <w:lang w:eastAsia="zh-CN"/>
        </w:rPr>
        <w:t xml:space="preserve">00 kg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73C33E64" w:rsidR="00F147AF" w:rsidRPr="0073503C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</w:t>
      </w:r>
      <w:r w:rsidR="009A31EE">
        <w:rPr>
          <w:bCs/>
          <w:sz w:val="24"/>
          <w:szCs w:val="24"/>
          <w:lang w:eastAsia="zh-CN"/>
        </w:rPr>
        <w:t>-18</w:t>
      </w:r>
      <w:r w:rsidR="00D000B4">
        <w:rPr>
          <w:bCs/>
          <w:sz w:val="24"/>
          <w:szCs w:val="24"/>
          <w:lang w:eastAsia="zh-CN"/>
        </w:rPr>
        <w:t>/03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1245E964" w:rsidR="00D15AA2" w:rsidRDefault="00145F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7148A0B2" w:rsidR="00D15AA2" w:rsidRDefault="00315EB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Tuas Dr 2</w:t>
      </w:r>
    </w:p>
    <w:p w14:paraId="7EB325D4" w14:textId="0C2A26E7" w:rsidR="007E0784" w:rsidRDefault="00315EB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TOS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7DCA5CC" w14:textId="23631959" w:rsidR="00281456" w:rsidRDefault="00B16B5A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10B41E91" w14:textId="03C94ACC" w:rsidR="00281456" w:rsidRDefault="00315EB1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jack/woodblock </w:t>
      </w:r>
    </w:p>
    <w:p w14:paraId="60B45760" w14:textId="596511FE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F689E">
        <w:rPr>
          <w:sz w:val="24"/>
          <w:lang w:eastAsia="zh-CN"/>
        </w:rPr>
        <w:t>/webbing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2D93F56C" w14:textId="77777777" w:rsidR="009A31EE" w:rsidRDefault="00EF68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9A31EE">
        <w:rPr>
          <w:sz w:val="24"/>
          <w:lang w:eastAsia="zh-CN"/>
        </w:rPr>
        <w:t xml:space="preserve"> </w:t>
      </w:r>
    </w:p>
    <w:p w14:paraId="4D43CA0F" w14:textId="203AE908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</w:t>
      </w:r>
      <w:r w:rsidR="00281456">
        <w:rPr>
          <w:sz w:val="24"/>
          <w:lang w:eastAsia="zh-CN"/>
        </w:rPr>
        <w:t>/</w:t>
      </w:r>
      <w:r w:rsidR="00EF689E">
        <w:rPr>
          <w:sz w:val="24"/>
          <w:lang w:eastAsia="zh-CN"/>
        </w:rPr>
        <w:t>PVC plate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13A6207E" w14:textId="77777777" w:rsidR="00A252D8" w:rsidRDefault="00A252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7D9AC40" w14:textId="0D44636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70B28FD2" w14:textId="77777777" w:rsidR="00A252D8" w:rsidRDefault="00A252D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4F57A71B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120A86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37B9BB48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468D11D" w14:textId="44528DDF" w:rsidR="00EF689E" w:rsidRDefault="00EF68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24450CC2" w14:textId="5E20F181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</w:t>
      </w:r>
      <w:r w:rsidR="00621EB8">
        <w:rPr>
          <w:b w:val="0"/>
          <w:sz w:val="24"/>
          <w:szCs w:val="24"/>
          <w:u w:val="none"/>
          <w:lang w:eastAsia="zh-CN"/>
        </w:rPr>
        <w:t xml:space="preserve">case from </w:t>
      </w:r>
      <w:r w:rsidR="009A31EE">
        <w:rPr>
          <w:b w:val="0"/>
          <w:sz w:val="24"/>
          <w:szCs w:val="24"/>
          <w:u w:val="none"/>
          <w:lang w:eastAsia="zh-CN"/>
        </w:rPr>
        <w:t>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0AF1D0E6" w14:textId="77F276B8" w:rsidR="00621EB8" w:rsidRDefault="00621EB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Uncrate case and put aside </w:t>
      </w:r>
    </w:p>
    <w:p w14:paraId="77EF8F09" w14:textId="77777777" w:rsidR="009A31EE" w:rsidRDefault="009A31E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Insert sling to crane hook </w:t>
      </w:r>
    </w:p>
    <w:p w14:paraId="574B09E1" w14:textId="77777777" w:rsidR="009A31EE" w:rsidRDefault="009A31E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 sling to rigging point of machine</w:t>
      </w:r>
    </w:p>
    <w:p w14:paraId="5D062D53" w14:textId="77777777" w:rsidR="00292FD2" w:rsidRDefault="009A31E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up and detach machine from base</w:t>
      </w:r>
    </w:p>
    <w:p w14:paraId="0807349D" w14:textId="33B04157" w:rsidR="00711935" w:rsidRPr="00E72755" w:rsidRDefault="00292FD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Load machine onto machine stand 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14:paraId="4308583A" w14:textId="6E0159A4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17C1ADC9" w14:textId="363AFEBA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  <w:r w:rsidR="00175F21">
        <w:rPr>
          <w:b w:val="0"/>
          <w:sz w:val="24"/>
          <w:u w:val="none"/>
          <w:lang w:eastAsia="zh-CN"/>
        </w:rPr>
        <w:t xml:space="preserve"> </w:t>
      </w:r>
    </w:p>
    <w:p w14:paraId="7C34A79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2549D271" w14:textId="77777777" w:rsidR="00292FD2" w:rsidRDefault="00292FD2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5537CBEE" w14:textId="77777777" w:rsidR="00292FD2" w:rsidRDefault="00292FD2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0B0E7F89" w14:textId="1C1B0FBF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957EF9" w14:textId="110346B1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72549E5A" w14:textId="6CD44BAC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  <w:r w:rsidR="00621EB8">
        <w:rPr>
          <w:b w:val="0"/>
          <w:sz w:val="24"/>
          <w:u w:val="none"/>
          <w:lang w:eastAsia="zh-CN"/>
        </w:rPr>
        <w:t xml:space="preserve">         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537DC1" w14:textId="77777777" w:rsidR="002B61E3" w:rsidRDefault="002B61E3">
      <w:r>
        <w:separator/>
      </w:r>
    </w:p>
  </w:endnote>
  <w:endnote w:type="continuationSeparator" w:id="0">
    <w:p w14:paraId="3CE25EC7" w14:textId="77777777" w:rsidR="002B61E3" w:rsidRDefault="002B6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72ACD" w14:textId="77777777" w:rsidR="002B61E3" w:rsidRDefault="002B61E3">
      <w:r>
        <w:separator/>
      </w:r>
    </w:p>
  </w:footnote>
  <w:footnote w:type="continuationSeparator" w:id="0">
    <w:p w14:paraId="13BE4BD8" w14:textId="77777777" w:rsidR="002B61E3" w:rsidRDefault="002B6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099C6191" w:rsidR="00FC7A38" w:rsidRPr="00A252D8" w:rsidRDefault="00621EB8" w:rsidP="00A252D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0827724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2D8">
      <w:rPr>
        <w:b/>
        <w:color w:val="0000FF"/>
        <w:sz w:val="28"/>
      </w:rPr>
      <w:t xml:space="preserve">                 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222FA"/>
    <w:rsid w:val="00145F1F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0D46"/>
    <w:rsid w:val="001F45D6"/>
    <w:rsid w:val="00222EDB"/>
    <w:rsid w:val="0025786A"/>
    <w:rsid w:val="00281456"/>
    <w:rsid w:val="00282A7E"/>
    <w:rsid w:val="00292FD2"/>
    <w:rsid w:val="002933B5"/>
    <w:rsid w:val="00297257"/>
    <w:rsid w:val="002B61E3"/>
    <w:rsid w:val="002E5BAE"/>
    <w:rsid w:val="00315EB1"/>
    <w:rsid w:val="00316215"/>
    <w:rsid w:val="00372A1A"/>
    <w:rsid w:val="00387587"/>
    <w:rsid w:val="00391A33"/>
    <w:rsid w:val="003B5737"/>
    <w:rsid w:val="003B7E9C"/>
    <w:rsid w:val="003C57D8"/>
    <w:rsid w:val="004021A7"/>
    <w:rsid w:val="00410108"/>
    <w:rsid w:val="004261D0"/>
    <w:rsid w:val="00430975"/>
    <w:rsid w:val="00446E52"/>
    <w:rsid w:val="0045403D"/>
    <w:rsid w:val="004A70F3"/>
    <w:rsid w:val="004E645C"/>
    <w:rsid w:val="00542CC5"/>
    <w:rsid w:val="0055138B"/>
    <w:rsid w:val="00563A58"/>
    <w:rsid w:val="00575B76"/>
    <w:rsid w:val="005A2F6A"/>
    <w:rsid w:val="005E3EC3"/>
    <w:rsid w:val="005F7D41"/>
    <w:rsid w:val="00621EB8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2A1B"/>
    <w:rsid w:val="00814A8C"/>
    <w:rsid w:val="00820F04"/>
    <w:rsid w:val="008248D1"/>
    <w:rsid w:val="00843016"/>
    <w:rsid w:val="00853AD2"/>
    <w:rsid w:val="00864557"/>
    <w:rsid w:val="00883F1F"/>
    <w:rsid w:val="008937B8"/>
    <w:rsid w:val="008C3313"/>
    <w:rsid w:val="008F7E9B"/>
    <w:rsid w:val="009144E9"/>
    <w:rsid w:val="0093381E"/>
    <w:rsid w:val="00940648"/>
    <w:rsid w:val="00951BE3"/>
    <w:rsid w:val="0095706B"/>
    <w:rsid w:val="00976D96"/>
    <w:rsid w:val="0097704D"/>
    <w:rsid w:val="009A18A0"/>
    <w:rsid w:val="009A31EE"/>
    <w:rsid w:val="009B0018"/>
    <w:rsid w:val="009B421A"/>
    <w:rsid w:val="009B64F4"/>
    <w:rsid w:val="009C3595"/>
    <w:rsid w:val="009F1764"/>
    <w:rsid w:val="00A252D8"/>
    <w:rsid w:val="00A30847"/>
    <w:rsid w:val="00A63638"/>
    <w:rsid w:val="00A72C6E"/>
    <w:rsid w:val="00A82D44"/>
    <w:rsid w:val="00A90DED"/>
    <w:rsid w:val="00AB3511"/>
    <w:rsid w:val="00AB5AF9"/>
    <w:rsid w:val="00AC385A"/>
    <w:rsid w:val="00AD14A5"/>
    <w:rsid w:val="00AF5C78"/>
    <w:rsid w:val="00B014B7"/>
    <w:rsid w:val="00B16B5A"/>
    <w:rsid w:val="00B36E1D"/>
    <w:rsid w:val="00B62E7E"/>
    <w:rsid w:val="00B776A5"/>
    <w:rsid w:val="00B826A0"/>
    <w:rsid w:val="00B87636"/>
    <w:rsid w:val="00BE0949"/>
    <w:rsid w:val="00C0371B"/>
    <w:rsid w:val="00C161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46581"/>
    <w:rsid w:val="00D63E8A"/>
    <w:rsid w:val="00D9569A"/>
    <w:rsid w:val="00D95D0B"/>
    <w:rsid w:val="00DA0070"/>
    <w:rsid w:val="00DA0349"/>
    <w:rsid w:val="00DA7EF3"/>
    <w:rsid w:val="00DB4311"/>
    <w:rsid w:val="00DD6A1A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C18FD"/>
    <w:rsid w:val="00ED0A49"/>
    <w:rsid w:val="00EE334C"/>
    <w:rsid w:val="00EF689E"/>
    <w:rsid w:val="00F147AF"/>
    <w:rsid w:val="00F53333"/>
    <w:rsid w:val="00F57A5C"/>
    <w:rsid w:val="00F83D1F"/>
    <w:rsid w:val="00F94801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2020-12-11T05:37:00Z</cp:lastPrinted>
  <dcterms:created xsi:type="dcterms:W3CDTF">2025-03-11T01:44:00Z</dcterms:created>
  <dcterms:modified xsi:type="dcterms:W3CDTF">2025-03-11T01:44:00Z</dcterms:modified>
</cp:coreProperties>
</file>