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261D2" w:rsidRDefault="006261D2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D16D9B" w:rsidRDefault="00D16D9B">
      <w:pPr>
        <w:rPr>
          <w:sz w:val="24"/>
        </w:rPr>
      </w:pPr>
    </w:p>
    <w:p w:rsidR="006261D2" w:rsidRDefault="00AC56DE">
      <w:pPr>
        <w:rPr>
          <w:sz w:val="24"/>
          <w:lang w:eastAsia="zh-CN"/>
        </w:rPr>
      </w:pPr>
      <w:r>
        <w:rPr>
          <w:sz w:val="24"/>
        </w:rPr>
        <w:t>Date</w:t>
      </w:r>
      <w:r w:rsidR="00DB148C">
        <w:rPr>
          <w:sz w:val="24"/>
        </w:rPr>
        <w:t>: 21</w:t>
      </w:r>
      <w:r w:rsidR="00DB148C" w:rsidRPr="00DB148C">
        <w:rPr>
          <w:sz w:val="24"/>
          <w:vertAlign w:val="superscript"/>
        </w:rPr>
        <w:t>st</w:t>
      </w:r>
      <w:r w:rsidR="00DB148C">
        <w:rPr>
          <w:sz w:val="24"/>
        </w:rPr>
        <w:t xml:space="preserve"> Oct 2024</w:t>
      </w:r>
    </w:p>
    <w:p w:rsidR="006261D2" w:rsidRDefault="006261D2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261D2" w:rsidRDefault="006261D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904297" w:rsidRDefault="00D16D9B" w:rsidP="00F3465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F34659">
        <w:rPr>
          <w:sz w:val="24"/>
          <w:lang w:eastAsia="zh-CN"/>
        </w:rPr>
        <w:t xml:space="preserve">) </w:t>
      </w:r>
      <w:r w:rsidR="00946CB5">
        <w:rPr>
          <w:sz w:val="24"/>
          <w:lang w:eastAsia="zh-CN"/>
        </w:rPr>
        <w:t>To hoist down 1 unit machine from 3</w:t>
      </w:r>
      <w:r w:rsidR="00946CB5" w:rsidRPr="00DB148C">
        <w:rPr>
          <w:sz w:val="24"/>
          <w:vertAlign w:val="superscript"/>
          <w:lang w:eastAsia="zh-CN"/>
        </w:rPr>
        <w:t>rd</w:t>
      </w:r>
      <w:r w:rsidR="00946CB5">
        <w:rPr>
          <w:sz w:val="24"/>
          <w:lang w:eastAsia="zh-CN"/>
        </w:rPr>
        <w:t xml:space="preserve"> floor through wall hacking opening by using platform and mobile/lorry crane</w:t>
      </w:r>
    </w:p>
    <w:p w:rsidR="00D16D9B" w:rsidRDefault="00D16D9B" w:rsidP="00F3465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2) To shift out 1 unit small machine from 3</w:t>
      </w:r>
      <w:r w:rsidRPr="00D16D9B">
        <w:rPr>
          <w:sz w:val="24"/>
          <w:vertAlign w:val="superscript"/>
          <w:lang w:eastAsia="zh-CN"/>
        </w:rPr>
        <w:t>rd</w:t>
      </w:r>
      <w:r>
        <w:rPr>
          <w:sz w:val="24"/>
          <w:lang w:eastAsia="zh-CN"/>
        </w:rPr>
        <w:t xml:space="preserve"> floor to loading bay via cargo lift </w:t>
      </w:r>
    </w:p>
    <w:p w:rsidR="006261D2" w:rsidRDefault="006261D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261D2" w:rsidRDefault="006261D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261D2" w:rsidRDefault="006261D2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6261D2" w:rsidRDefault="006261D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261D2" w:rsidRDefault="00F3465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261D2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F34659" w:rsidRDefault="00DB148C">
      <w:pPr>
        <w:rPr>
          <w:b/>
          <w:sz w:val="24"/>
          <w:u w:val="single"/>
          <w:lang w:eastAsia="zh-CN"/>
        </w:rPr>
      </w:pPr>
      <w:r>
        <w:rPr>
          <w:b/>
          <w:sz w:val="24"/>
          <w:u w:val="single"/>
          <w:lang w:eastAsia="zh-CN"/>
        </w:rPr>
        <w:t>2 day job</w:t>
      </w:r>
      <w:r w:rsidR="00904297">
        <w:rPr>
          <w:b/>
          <w:sz w:val="24"/>
          <w:u w:val="single"/>
          <w:lang w:eastAsia="zh-CN"/>
        </w:rPr>
        <w:t xml:space="preserve"> (Sat &amp; Sun)</w:t>
      </w:r>
    </w:p>
    <w:p w:rsidR="00DB148C" w:rsidRPr="00DB148C" w:rsidRDefault="00DB148C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09/11/24  </w:t>
      </w:r>
      <w:r w:rsidR="00904297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–  </w:t>
      </w:r>
      <w:r w:rsidR="00904297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10/11/24</w:t>
      </w:r>
      <w:r w:rsidR="00904297">
        <w:rPr>
          <w:sz w:val="24"/>
          <w:lang w:eastAsia="zh-CN"/>
        </w:rPr>
        <w:t xml:space="preserve"> </w:t>
      </w:r>
    </w:p>
    <w:p w:rsidR="006261D2" w:rsidRDefault="006261D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34659" w:rsidRDefault="00F3465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:rsidR="00F34659" w:rsidRDefault="00DB148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10:00</w:t>
      </w:r>
      <w:r w:rsidR="00F34659">
        <w:rPr>
          <w:bCs/>
          <w:sz w:val="24"/>
          <w:szCs w:val="24"/>
          <w:lang w:eastAsia="zh-CN"/>
        </w:rPr>
        <w:t xml:space="preserve"> am </w:t>
      </w:r>
    </w:p>
    <w:p w:rsidR="00F34659" w:rsidRPr="00F34659" w:rsidRDefault="00F3465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261D2" w:rsidRDefault="006261D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814AD0" w:rsidRDefault="00814AD0" w:rsidP="00B0530B">
      <w:pPr>
        <w:pStyle w:val="Heading4"/>
      </w:pPr>
      <w:r>
        <w:t>Swift Silicone Pte Ltd</w:t>
      </w:r>
    </w:p>
    <w:p w:rsidR="00B0530B" w:rsidRPr="00814AD0" w:rsidRDefault="00904297" w:rsidP="00814AD0">
      <w:pPr>
        <w:pStyle w:val="Heading4"/>
      </w:pPr>
      <w:r>
        <w:t>Blk 30 Loyang Way #0</w:t>
      </w:r>
      <w:r w:rsidR="00D16D9B">
        <w:t xml:space="preserve">3-01 </w:t>
      </w:r>
    </w:p>
    <w:p w:rsidR="006261D2" w:rsidRDefault="006261D2" w:rsidP="00DF2653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DF2653" w:rsidRPr="00DF2653" w:rsidRDefault="00DF2653" w:rsidP="00DF2653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6261D2" w:rsidRDefault="00AC56D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 ton mobile</w:t>
      </w:r>
      <w:r w:rsidR="006261D2">
        <w:rPr>
          <w:sz w:val="24"/>
          <w:lang w:eastAsia="zh-CN"/>
        </w:rPr>
        <w:t xml:space="preserve"> crane</w:t>
      </w:r>
    </w:p>
    <w:p w:rsidR="006261D2" w:rsidRDefault="001128F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</w:t>
      </w:r>
      <w:r w:rsidR="00E86FE3">
        <w:rPr>
          <w:sz w:val="24"/>
          <w:lang w:eastAsia="zh-CN"/>
        </w:rPr>
        <w:t xml:space="preserve">x </w:t>
      </w:r>
      <w:r w:rsidR="00814AD0">
        <w:rPr>
          <w:sz w:val="24"/>
          <w:lang w:eastAsia="zh-CN"/>
        </w:rPr>
        <w:t xml:space="preserve">633 </w:t>
      </w:r>
      <w:r w:rsidR="00AC56DE">
        <w:rPr>
          <w:sz w:val="24"/>
          <w:lang w:eastAsia="zh-CN"/>
        </w:rPr>
        <w:t>lorry</w:t>
      </w:r>
      <w:r w:rsidR="006261D2">
        <w:rPr>
          <w:sz w:val="24"/>
          <w:lang w:eastAsia="zh-CN"/>
        </w:rPr>
        <w:t xml:space="preserve"> crane</w:t>
      </w:r>
    </w:p>
    <w:p w:rsidR="00F34659" w:rsidRDefault="00F3465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3</w:t>
      </w:r>
      <w:r w:rsidR="00814AD0">
        <w:rPr>
          <w:sz w:val="24"/>
          <w:lang w:eastAsia="zh-CN"/>
        </w:rPr>
        <w:t>-4</w:t>
      </w:r>
      <w:r>
        <w:rPr>
          <w:sz w:val="24"/>
          <w:lang w:eastAsia="zh-CN"/>
        </w:rPr>
        <w:t xml:space="preserve"> x lorry </w:t>
      </w:r>
    </w:p>
    <w:p w:rsidR="006261D2" w:rsidRDefault="006261D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  <w:r w:rsidR="00DF2653">
        <w:rPr>
          <w:sz w:val="24"/>
          <w:lang w:eastAsia="zh-CN"/>
        </w:rPr>
        <w:t xml:space="preserve"> </w:t>
      </w:r>
    </w:p>
    <w:p w:rsidR="006261D2" w:rsidRDefault="00AC56D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</w:t>
      </w:r>
      <w:r w:rsidR="00B0530B">
        <w:rPr>
          <w:sz w:val="24"/>
          <w:lang w:eastAsia="zh-CN"/>
        </w:rPr>
        <w:t>/pallet truck</w:t>
      </w:r>
      <w:r>
        <w:rPr>
          <w:sz w:val="24"/>
          <w:lang w:eastAsia="zh-CN"/>
        </w:rPr>
        <w:t xml:space="preserve"> </w:t>
      </w:r>
      <w:r w:rsidR="006261D2">
        <w:rPr>
          <w:sz w:val="24"/>
          <w:lang w:eastAsia="zh-CN"/>
        </w:rPr>
        <w:t xml:space="preserve">                                         </w:t>
      </w:r>
    </w:p>
    <w:p w:rsidR="00F34659" w:rsidRDefault="001128F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6C6A78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</w:t>
      </w:r>
      <w:r w:rsidR="00AC56DE">
        <w:rPr>
          <w:sz w:val="24"/>
          <w:lang w:eastAsia="zh-CN"/>
        </w:rPr>
        <w:t>sling</w:t>
      </w:r>
    </w:p>
    <w:p w:rsidR="006261D2" w:rsidRDefault="00F3465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  <w:r w:rsidR="006261D2">
        <w:rPr>
          <w:sz w:val="24"/>
          <w:lang w:eastAsia="zh-CN"/>
        </w:rPr>
        <w:t xml:space="preserve">   </w:t>
      </w:r>
    </w:p>
    <w:p w:rsidR="006261D2" w:rsidRDefault="006261D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261D2" w:rsidRPr="00DF2653" w:rsidRDefault="00DF26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Obstacles </w:t>
      </w:r>
    </w:p>
    <w:p w:rsidR="006261D2" w:rsidRDefault="006261D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C5554C">
        <w:rPr>
          <w:sz w:val="24"/>
          <w:lang w:eastAsia="zh-CN"/>
        </w:rPr>
        <w:t>obstacle on crane parking area</w:t>
      </w:r>
    </w:p>
    <w:p w:rsidR="006261D2" w:rsidRDefault="006261D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CB1826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C5554C">
        <w:rPr>
          <w:sz w:val="24"/>
          <w:lang w:eastAsia="zh-CN"/>
        </w:rPr>
        <w:t xml:space="preserve"> involved enter unintentionally</w:t>
      </w:r>
    </w:p>
    <w:p w:rsidR="00F34659" w:rsidRDefault="00F34659" w:rsidP="00DF2653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D16D9B" w:rsidRDefault="00D16D9B" w:rsidP="00DF26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DF2653" w:rsidRPr="00DF2653" w:rsidRDefault="00DF2653" w:rsidP="00DF26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261D2" w:rsidRDefault="006261D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C5554C">
        <w:rPr>
          <w:sz w:val="24"/>
          <w:lang w:eastAsia="zh-CN"/>
        </w:rPr>
        <w:t>derstorms and lightning weather</w:t>
      </w:r>
    </w:p>
    <w:p w:rsidR="006261D2" w:rsidRDefault="006261D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B0530B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CA7F96">
        <w:rPr>
          <w:sz w:val="24"/>
          <w:lang w:eastAsia="zh-CN"/>
        </w:rPr>
        <w:t>d</w:t>
      </w:r>
    </w:p>
    <w:p w:rsidR="00814AD0" w:rsidRDefault="00814AD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814AD0" w:rsidRDefault="00814AD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P.P.E Required</w:t>
      </w:r>
    </w:p>
    <w:p w:rsidR="00814AD0" w:rsidRDefault="00814AD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Helmet</w:t>
      </w:r>
    </w:p>
    <w:p w:rsidR="00814AD0" w:rsidRDefault="00814AD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Shoe</w:t>
      </w:r>
    </w:p>
    <w:p w:rsidR="00814AD0" w:rsidRDefault="00814AD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Harness</w:t>
      </w:r>
    </w:p>
    <w:p w:rsidR="00814AD0" w:rsidRPr="00814AD0" w:rsidRDefault="00814AD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Self Retracting Lifeline</w:t>
      </w:r>
    </w:p>
    <w:p w:rsidR="00DB3A55" w:rsidRDefault="00DB3A55" w:rsidP="001F035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1F035B" w:rsidRDefault="00DF2653" w:rsidP="001F035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CD6C1D" w:rsidRDefault="00CD6C1D" w:rsidP="001F035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and guide movement of vehicle and personnel within the vicinity</w:t>
      </w:r>
    </w:p>
    <w:p w:rsidR="00CD6C1D" w:rsidRDefault="00CD6C1D" w:rsidP="001F035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progress signage</w:t>
      </w:r>
    </w:p>
    <w:p w:rsidR="00CD6C1D" w:rsidRDefault="006261D2" w:rsidP="001F035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AC56DE">
        <w:rPr>
          <w:rFonts w:hint="eastAsia"/>
          <w:sz w:val="24"/>
          <w:lang w:eastAsia="zh-CN"/>
        </w:rPr>
        <w:t>ly equip with standard P.P.E. (s</w:t>
      </w:r>
      <w:r w:rsidR="00CD6C1D">
        <w:rPr>
          <w:rFonts w:hint="eastAsia"/>
          <w:sz w:val="24"/>
          <w:lang w:eastAsia="zh-CN"/>
        </w:rPr>
        <w:t>afety shoes</w:t>
      </w:r>
      <w:r>
        <w:rPr>
          <w:rFonts w:hint="eastAsia"/>
          <w:sz w:val="24"/>
          <w:lang w:eastAsia="zh-CN"/>
        </w:rPr>
        <w:t xml:space="preserve">, </w:t>
      </w:r>
      <w:r w:rsidR="00CD6C1D">
        <w:rPr>
          <w:sz w:val="24"/>
          <w:lang w:eastAsia="zh-CN"/>
        </w:rPr>
        <w:t xml:space="preserve">safety helmet, </w:t>
      </w:r>
      <w:r w:rsidR="00F34659">
        <w:rPr>
          <w:rFonts w:hint="eastAsia"/>
          <w:sz w:val="24"/>
          <w:lang w:eastAsia="zh-CN"/>
        </w:rPr>
        <w:t>safety harness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</w:p>
    <w:p w:rsidR="006261D2" w:rsidRPr="001F035B" w:rsidRDefault="006261D2" w:rsidP="001F035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4F61C2">
        <w:rPr>
          <w:rFonts w:hint="eastAsia"/>
          <w:sz w:val="24"/>
          <w:lang w:eastAsia="zh-CN"/>
        </w:rPr>
        <w:t>nd lifting gear with M.O.M certificate</w:t>
      </w:r>
    </w:p>
    <w:p w:rsidR="006261D2" w:rsidRDefault="00814AD0">
      <w:pPr>
        <w:pStyle w:val="BodyText2"/>
      </w:pPr>
      <w:r>
        <w:rPr>
          <w:rFonts w:hint="eastAsia"/>
        </w:rPr>
        <w:t>Lifting crew shall be composed to the following but not limited by other trained personnel in respect to number of crew needed for the operation:</w:t>
      </w:r>
    </w:p>
    <w:p w:rsidR="00814AD0" w:rsidRDefault="00814AD0">
      <w:pPr>
        <w:pStyle w:val="BodyText2"/>
      </w:pPr>
      <w:r>
        <w:t>a. Lifting Supervisor</w:t>
      </w:r>
    </w:p>
    <w:p w:rsidR="00814AD0" w:rsidRDefault="00814AD0">
      <w:pPr>
        <w:pStyle w:val="BodyText2"/>
      </w:pPr>
      <w:r>
        <w:t>b. Mobile Crane Operator</w:t>
      </w:r>
    </w:p>
    <w:p w:rsidR="00814AD0" w:rsidRDefault="00814AD0">
      <w:pPr>
        <w:pStyle w:val="BodyText2"/>
      </w:pPr>
      <w:r>
        <w:t xml:space="preserve">c. Lorry Loader Operator </w:t>
      </w:r>
    </w:p>
    <w:p w:rsidR="00814AD0" w:rsidRDefault="00814AD0">
      <w:pPr>
        <w:pStyle w:val="BodyText2"/>
      </w:pPr>
      <w:r>
        <w:t>d. Signalman</w:t>
      </w:r>
    </w:p>
    <w:p w:rsidR="00814AD0" w:rsidRDefault="00814AD0">
      <w:pPr>
        <w:pStyle w:val="BodyText2"/>
      </w:pPr>
      <w:r>
        <w:t xml:space="preserve">e. Riggerman </w:t>
      </w:r>
    </w:p>
    <w:p w:rsidR="00814AD0" w:rsidRDefault="00814AD0">
      <w:pPr>
        <w:pStyle w:val="BodyText2"/>
      </w:pPr>
      <w:r>
        <w:t xml:space="preserve">f. Skill Mover </w:t>
      </w:r>
    </w:p>
    <w:p w:rsidR="006261D2" w:rsidRDefault="006261D2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261D2" w:rsidRPr="00CD6C1D" w:rsidRDefault="006261D2" w:rsidP="00CD6C1D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4F61C2">
        <w:rPr>
          <w:b w:val="0"/>
          <w:sz w:val="20"/>
          <w:u w:val="none"/>
          <w:lang w:eastAsia="zh-CN"/>
        </w:rPr>
        <w:t xml:space="preserve">   </w:t>
      </w:r>
      <w:r>
        <w:rPr>
          <w:rFonts w:hint="eastAsia"/>
          <w:lang w:eastAsia="zh-CN"/>
        </w:rPr>
        <w:t>JOB SCOPE</w:t>
      </w:r>
    </w:p>
    <w:p w:rsidR="006261D2" w:rsidRDefault="00F34659" w:rsidP="00CA7F9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Deployment of m</w:t>
      </w:r>
      <w:r w:rsidR="006261D2">
        <w:rPr>
          <w:sz w:val="24"/>
          <w:lang w:eastAsia="zh-CN"/>
        </w:rPr>
        <w:t>obile</w:t>
      </w:r>
      <w:r w:rsidR="00AC56DE">
        <w:rPr>
          <w:sz w:val="24"/>
          <w:lang w:eastAsia="zh-CN"/>
        </w:rPr>
        <w:t>/lorry</w:t>
      </w:r>
      <w:r>
        <w:rPr>
          <w:sz w:val="24"/>
          <w:lang w:eastAsia="zh-CN"/>
        </w:rPr>
        <w:t xml:space="preserve"> crane </w:t>
      </w:r>
      <w:r w:rsidR="006261D2">
        <w:rPr>
          <w:sz w:val="24"/>
          <w:lang w:eastAsia="zh-CN"/>
        </w:rPr>
        <w:t>at designated hoisting area for the lift</w:t>
      </w:r>
    </w:p>
    <w:p w:rsidR="00F34659" w:rsidRPr="00CA7F96" w:rsidRDefault="00F34659" w:rsidP="00CA7F9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Setting up of crane with outriggers fully extended and resting on steel plate/timber mats as base plate </w:t>
      </w:r>
    </w:p>
    <w:p w:rsidR="008A7945" w:rsidRPr="00C5554C" w:rsidRDefault="00E228D8" w:rsidP="00C5554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 crane to h</w:t>
      </w:r>
      <w:r w:rsidR="008B4649">
        <w:rPr>
          <w:sz w:val="24"/>
          <w:lang w:eastAsia="zh-CN"/>
        </w:rPr>
        <w:t>oist up platform to 3</w:t>
      </w:r>
      <w:r w:rsidR="008B4649" w:rsidRPr="008B4649">
        <w:rPr>
          <w:sz w:val="24"/>
          <w:vertAlign w:val="superscript"/>
          <w:lang w:eastAsia="zh-CN"/>
        </w:rPr>
        <w:t>rd</w:t>
      </w:r>
      <w:r w:rsidR="00AC56DE">
        <w:rPr>
          <w:sz w:val="24"/>
          <w:lang w:eastAsia="zh-CN"/>
        </w:rPr>
        <w:t xml:space="preserve"> </w:t>
      </w:r>
      <w:r w:rsidR="006261D2">
        <w:rPr>
          <w:sz w:val="24"/>
          <w:lang w:eastAsia="zh-CN"/>
        </w:rPr>
        <w:t xml:space="preserve">level </w:t>
      </w:r>
      <w:r w:rsidR="00F34659">
        <w:rPr>
          <w:sz w:val="24"/>
          <w:lang w:eastAsia="zh-CN"/>
        </w:rPr>
        <w:t xml:space="preserve">wall hacking </w:t>
      </w:r>
      <w:r w:rsidR="006261D2">
        <w:rPr>
          <w:sz w:val="24"/>
          <w:lang w:eastAsia="zh-CN"/>
        </w:rPr>
        <w:t xml:space="preserve">opening </w:t>
      </w:r>
    </w:p>
    <w:p w:rsidR="006261D2" w:rsidRDefault="008A794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Stabilize platform </w:t>
      </w:r>
      <w:r w:rsidR="00E228D8">
        <w:rPr>
          <w:sz w:val="24"/>
          <w:lang w:eastAsia="zh-CN"/>
        </w:rPr>
        <w:t xml:space="preserve">effectively </w:t>
      </w:r>
      <w:r>
        <w:rPr>
          <w:sz w:val="24"/>
          <w:lang w:eastAsia="zh-CN"/>
        </w:rPr>
        <w:t>and ensure</w:t>
      </w:r>
      <w:r w:rsidR="00E228D8">
        <w:rPr>
          <w:sz w:val="24"/>
          <w:lang w:eastAsia="zh-CN"/>
        </w:rPr>
        <w:t xml:space="preserve"> platform 3ft metal protruding </w:t>
      </w:r>
      <w:r>
        <w:rPr>
          <w:sz w:val="24"/>
          <w:lang w:eastAsia="zh-CN"/>
        </w:rPr>
        <w:t xml:space="preserve">is fully </w:t>
      </w:r>
      <w:r w:rsidR="00E228D8">
        <w:rPr>
          <w:sz w:val="24"/>
          <w:lang w:eastAsia="zh-CN"/>
        </w:rPr>
        <w:t xml:space="preserve">lean and </w:t>
      </w:r>
      <w:r>
        <w:rPr>
          <w:sz w:val="24"/>
          <w:lang w:eastAsia="zh-CN"/>
        </w:rPr>
        <w:t>rested on the opening slab</w:t>
      </w:r>
      <w:r w:rsidR="00AC56DE">
        <w:rPr>
          <w:sz w:val="24"/>
          <w:lang w:eastAsia="zh-CN"/>
        </w:rPr>
        <w:t xml:space="preserve"> </w:t>
      </w:r>
      <w:r w:rsidR="006261D2">
        <w:rPr>
          <w:sz w:val="24"/>
          <w:lang w:eastAsia="zh-CN"/>
        </w:rPr>
        <w:t xml:space="preserve"> </w:t>
      </w:r>
    </w:p>
    <w:p w:rsidR="006261D2" w:rsidRDefault="006261D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competent</w:t>
      </w:r>
      <w:r w:rsidR="00C5554C">
        <w:rPr>
          <w:sz w:val="24"/>
          <w:lang w:eastAsia="zh-CN"/>
        </w:rPr>
        <w:t xml:space="preserve"> point and secured using </w:t>
      </w:r>
      <w:r w:rsidR="00E228D8">
        <w:rPr>
          <w:sz w:val="24"/>
          <w:lang w:eastAsia="zh-CN"/>
        </w:rPr>
        <w:t>1</w:t>
      </w:r>
      <w:r w:rsidR="008B4649">
        <w:rPr>
          <w:sz w:val="24"/>
          <w:lang w:eastAsia="zh-CN"/>
        </w:rPr>
        <w:t xml:space="preserve"> </w:t>
      </w:r>
      <w:r w:rsidR="00E228D8">
        <w:rPr>
          <w:sz w:val="24"/>
          <w:lang w:eastAsia="zh-CN"/>
        </w:rPr>
        <w:t xml:space="preserve">x </w:t>
      </w:r>
      <w:r w:rsidR="00C5554C">
        <w:rPr>
          <w:sz w:val="24"/>
          <w:lang w:eastAsia="zh-CN"/>
        </w:rPr>
        <w:t xml:space="preserve">50 ton </w:t>
      </w:r>
      <w:r>
        <w:rPr>
          <w:sz w:val="24"/>
          <w:lang w:eastAsia="zh-CN"/>
        </w:rPr>
        <w:t>lorry crane</w:t>
      </w:r>
    </w:p>
    <w:p w:rsidR="006261D2" w:rsidRDefault="006261D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to </w:t>
      </w:r>
      <w:r w:rsidR="00E228D8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8B4649" w:rsidRDefault="008B464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shift </w:t>
      </w:r>
      <w:r w:rsidR="00D327DE">
        <w:rPr>
          <w:sz w:val="24"/>
          <w:lang w:eastAsia="zh-CN"/>
        </w:rPr>
        <w:t>out machine from production to near</w:t>
      </w:r>
      <w:r>
        <w:rPr>
          <w:sz w:val="24"/>
          <w:lang w:eastAsia="zh-CN"/>
        </w:rPr>
        <w:t xml:space="preserve"> platform</w:t>
      </w:r>
    </w:p>
    <w:p w:rsidR="00D327DE" w:rsidRPr="00D327DE" w:rsidRDefault="00D327DE" w:rsidP="00D327D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manual pulley to slowly pull in machine into platform  </w:t>
      </w:r>
    </w:p>
    <w:p w:rsidR="008B4649" w:rsidRDefault="008B464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Riggers to insert sling to crane hook</w:t>
      </w:r>
    </w:p>
    <w:p w:rsidR="008B4649" w:rsidRDefault="008B464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sling to rigging point of machine </w:t>
      </w:r>
    </w:p>
    <w:p w:rsidR="006261D2" w:rsidRDefault="00E228D8" w:rsidP="00C5554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D6C1D">
        <w:rPr>
          <w:sz w:val="24"/>
          <w:lang w:eastAsia="zh-CN"/>
        </w:rPr>
        <w:t xml:space="preserve">obile </w:t>
      </w:r>
      <w:r w:rsidR="00C5554C">
        <w:rPr>
          <w:sz w:val="24"/>
          <w:lang w:eastAsia="zh-CN"/>
        </w:rPr>
        <w:t>crane to</w:t>
      </w:r>
      <w:r w:rsidR="008B4649">
        <w:rPr>
          <w:sz w:val="24"/>
          <w:lang w:eastAsia="zh-CN"/>
        </w:rPr>
        <w:t xml:space="preserve"> hoist up machine from platform</w:t>
      </w:r>
      <w:r w:rsidR="001F035B">
        <w:rPr>
          <w:sz w:val="24"/>
          <w:lang w:eastAsia="zh-CN"/>
        </w:rPr>
        <w:t xml:space="preserve"> </w:t>
      </w:r>
      <w:r w:rsidR="008B4649">
        <w:rPr>
          <w:sz w:val="24"/>
          <w:lang w:eastAsia="zh-CN"/>
        </w:rPr>
        <w:t xml:space="preserve"> </w:t>
      </w:r>
    </w:p>
    <w:p w:rsidR="00C5554C" w:rsidRDefault="00D327DE" w:rsidP="00C5554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crane and lower down machine to the ground</w:t>
      </w:r>
    </w:p>
    <w:p w:rsidR="00D327DE" w:rsidRDefault="00D327DE" w:rsidP="00C5554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Load up machine onto lorry chassis </w:t>
      </w:r>
    </w:p>
    <w:p w:rsidR="00D327DE" w:rsidRDefault="00D327DE" w:rsidP="00C5554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and deliver to new location</w:t>
      </w:r>
    </w:p>
    <w:p w:rsidR="00E228D8" w:rsidRPr="00D327DE" w:rsidRDefault="006261D2" w:rsidP="00D327D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D327DE">
        <w:rPr>
          <w:sz w:val="24"/>
          <w:lang w:eastAsia="zh-CN"/>
        </w:rPr>
        <w:t>Once job complete, team leader will instruct the team to perform proper housekeeping</w:t>
      </w:r>
    </w:p>
    <w:p w:rsidR="006261D2" w:rsidRDefault="00E228D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C5554C">
        <w:rPr>
          <w:sz w:val="24"/>
          <w:lang w:eastAsia="zh-CN"/>
        </w:rPr>
        <w:t>ll debris will be clear and dispose</w:t>
      </w:r>
    </w:p>
    <w:p w:rsidR="006261D2" w:rsidRDefault="006261D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823D8" w:rsidRPr="00F34659" w:rsidRDefault="009823D8" w:rsidP="00F3465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6261D2" w:rsidRDefault="008A7945" w:rsidP="008A7945">
      <w:pPr>
        <w:ind w:left="720"/>
        <w:rPr>
          <w:sz w:val="24"/>
          <w:szCs w:val="24"/>
        </w:rPr>
      </w:pPr>
      <w:r>
        <w:rPr>
          <w:sz w:val="24"/>
          <w:szCs w:val="24"/>
        </w:rPr>
        <w:t>Best Regards</w:t>
      </w:r>
    </w:p>
    <w:p w:rsidR="008A7945" w:rsidRPr="008A7945" w:rsidRDefault="00E228D8" w:rsidP="008A7945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Kevin Wong / </w:t>
      </w:r>
      <w:r w:rsidR="008A7945">
        <w:rPr>
          <w:sz w:val="24"/>
          <w:szCs w:val="24"/>
        </w:rPr>
        <w:t>Zailani</w:t>
      </w:r>
    </w:p>
    <w:p w:rsidR="008A7945" w:rsidRDefault="008A7945">
      <w:pPr>
        <w:rPr>
          <w:sz w:val="24"/>
          <w:szCs w:val="24"/>
        </w:rPr>
      </w:pPr>
      <w:r>
        <w:t xml:space="preserve">              </w:t>
      </w:r>
      <w:r>
        <w:rPr>
          <w:sz w:val="24"/>
          <w:szCs w:val="24"/>
        </w:rPr>
        <w:t>Eric Wong Machinery Transportation Pte Ltd</w:t>
      </w:r>
    </w:p>
    <w:p w:rsidR="006261D2" w:rsidRDefault="008A7945">
      <w:r>
        <w:rPr>
          <w:sz w:val="24"/>
          <w:szCs w:val="24"/>
        </w:rPr>
        <w:t xml:space="preserve">            Tel: 62824175</w:t>
      </w:r>
      <w:r w:rsidR="006261D2">
        <w:tab/>
      </w:r>
      <w:r w:rsidR="006261D2">
        <w:tab/>
        <w:t xml:space="preserve">   </w:t>
      </w:r>
      <w:r w:rsidR="006261D2">
        <w:tab/>
      </w:r>
    </w:p>
    <w:sectPr w:rsidR="006261D2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D6699" w:rsidRDefault="00CD6699">
      <w:r>
        <w:separator/>
      </w:r>
    </w:p>
  </w:endnote>
  <w:endnote w:type="continuationSeparator" w:id="0">
    <w:p w:rsidR="00CD6699" w:rsidRDefault="00CD66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61D2" w:rsidRDefault="006261D2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D16D9B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D16D9B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D6699" w:rsidRDefault="00CD6699">
      <w:r>
        <w:separator/>
      </w:r>
    </w:p>
  </w:footnote>
  <w:footnote w:type="continuationSeparator" w:id="0">
    <w:p w:rsidR="00CD6699" w:rsidRDefault="00CD669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61D2" w:rsidRDefault="00CD6699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261D2" w:rsidRDefault="006261D2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261D2" w:rsidRDefault="00DB148C">
    <w:pPr>
      <w:pStyle w:val="Header"/>
      <w:jc w:val="center"/>
    </w:pPr>
    <w:r>
      <w:t>28 Kranji Loop #05-03, Kranji Green, Singapore 739571</w:t>
    </w:r>
  </w:p>
  <w:p w:rsidR="006261D2" w:rsidRDefault="00F34659">
    <w:pPr>
      <w:pStyle w:val="Header"/>
      <w:jc w:val="center"/>
    </w:pPr>
    <w:r>
      <w:t>Tel</w:t>
    </w:r>
    <w:r w:rsidR="006261D2">
      <w:t xml:space="preserve">: </w:t>
    </w:r>
    <w:r w:rsidR="00B32F00">
      <w:t>6</w:t>
    </w:r>
    <w:r w:rsidR="006261D2">
      <w:t xml:space="preserve">2824175, </w:t>
    </w:r>
    <w:r w:rsidR="00B32F00">
      <w:t>6</w:t>
    </w:r>
    <w:r w:rsidR="006261D2">
      <w:t xml:space="preserve">2828203, </w:t>
    </w:r>
    <w:r w:rsidR="00B32F00">
      <w:t>6</w:t>
    </w:r>
    <w:r w:rsidR="00DB148C">
      <w:t>2826020</w:t>
    </w:r>
  </w:p>
  <w:p w:rsidR="006261D2" w:rsidRDefault="00DB148C">
    <w:pPr>
      <w:pStyle w:val="Header"/>
      <w:jc w:val="center"/>
    </w:pPr>
    <w:r>
      <w:t xml:space="preserve">Co.Reg No: 199603812E  </w:t>
    </w:r>
    <w:r w:rsidR="006261D2">
      <w:t>GST Reg No. : M2-8923804 – 2</w:t>
    </w:r>
  </w:p>
  <w:p w:rsidR="006261D2" w:rsidRDefault="00CD6699">
    <w:pPr>
      <w:pStyle w:val="Header"/>
      <w:jc w:val="center"/>
      <w:rPr>
        <w:sz w:val="22"/>
      </w:rPr>
    </w:pPr>
    <w:hyperlink r:id="rId2" w:history="1">
      <w:r w:rsidR="006261D2">
        <w:rPr>
          <w:rStyle w:val="Hyperlink"/>
          <w:sz w:val="22"/>
        </w:rPr>
        <w:t>http://www.ericwong.com</w:t>
      </w:r>
    </w:hyperlink>
  </w:p>
  <w:p w:rsidR="006261D2" w:rsidRDefault="00F34659">
    <w:pPr>
      <w:pStyle w:val="Header"/>
      <w:jc w:val="center"/>
      <w:rPr>
        <w:sz w:val="22"/>
      </w:rPr>
    </w:pPr>
    <w:r>
      <w:rPr>
        <w:sz w:val="22"/>
      </w:rPr>
      <w:t>e-mail</w:t>
    </w:r>
    <w:r w:rsidR="00B32F00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2C59F6"/>
    <w:multiLevelType w:val="hybridMultilevel"/>
    <w:tmpl w:val="48F8B8F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10"/>
  </w:num>
  <w:num w:numId="5">
    <w:abstractNumId w:val="6"/>
  </w:num>
  <w:num w:numId="6">
    <w:abstractNumId w:val="7"/>
  </w:num>
  <w:num w:numId="7">
    <w:abstractNumId w:val="3"/>
  </w:num>
  <w:num w:numId="8">
    <w:abstractNumId w:val="8"/>
  </w:num>
  <w:num w:numId="9">
    <w:abstractNumId w:val="1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C56DE"/>
    <w:rsid w:val="000573DE"/>
    <w:rsid w:val="000D3E3D"/>
    <w:rsid w:val="00111FC7"/>
    <w:rsid w:val="001128FE"/>
    <w:rsid w:val="001E2B01"/>
    <w:rsid w:val="001F035B"/>
    <w:rsid w:val="00244B45"/>
    <w:rsid w:val="002C16AB"/>
    <w:rsid w:val="00336660"/>
    <w:rsid w:val="0046342F"/>
    <w:rsid w:val="00494733"/>
    <w:rsid w:val="004F61C2"/>
    <w:rsid w:val="006261D2"/>
    <w:rsid w:val="00637C87"/>
    <w:rsid w:val="006C6A78"/>
    <w:rsid w:val="006E5C7C"/>
    <w:rsid w:val="00711807"/>
    <w:rsid w:val="00744256"/>
    <w:rsid w:val="007930DF"/>
    <w:rsid w:val="00814AD0"/>
    <w:rsid w:val="008359C9"/>
    <w:rsid w:val="00895141"/>
    <w:rsid w:val="008A7945"/>
    <w:rsid w:val="008B4649"/>
    <w:rsid w:val="00904297"/>
    <w:rsid w:val="00946CB5"/>
    <w:rsid w:val="00971EB2"/>
    <w:rsid w:val="009823D8"/>
    <w:rsid w:val="00A364B1"/>
    <w:rsid w:val="00A445A2"/>
    <w:rsid w:val="00AC56DE"/>
    <w:rsid w:val="00AE3FAA"/>
    <w:rsid w:val="00B0530B"/>
    <w:rsid w:val="00B32F00"/>
    <w:rsid w:val="00BE57DE"/>
    <w:rsid w:val="00C04B8A"/>
    <w:rsid w:val="00C159DB"/>
    <w:rsid w:val="00C5554C"/>
    <w:rsid w:val="00CA394B"/>
    <w:rsid w:val="00CA7F96"/>
    <w:rsid w:val="00CB1826"/>
    <w:rsid w:val="00CC4703"/>
    <w:rsid w:val="00CC6B22"/>
    <w:rsid w:val="00CD6699"/>
    <w:rsid w:val="00CD6C1D"/>
    <w:rsid w:val="00D00607"/>
    <w:rsid w:val="00D16D9B"/>
    <w:rsid w:val="00D327DE"/>
    <w:rsid w:val="00DB148C"/>
    <w:rsid w:val="00DB3A55"/>
    <w:rsid w:val="00DF2653"/>
    <w:rsid w:val="00E228D8"/>
    <w:rsid w:val="00E86FE3"/>
    <w:rsid w:val="00E87B2A"/>
    <w:rsid w:val="00EB6DA4"/>
    <w:rsid w:val="00F34659"/>
    <w:rsid w:val="00FB5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1D44260-8E3F-46B7-B890-25485CDDE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159D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C159DB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57971E-92B5-46E5-A27E-C180C077AA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3</Pages>
  <Words>472</Words>
  <Characters>2694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3160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2024-10-21T02:17:00Z</cp:lastPrinted>
  <dcterms:created xsi:type="dcterms:W3CDTF">2024-10-23T01:06:00Z</dcterms:created>
  <dcterms:modified xsi:type="dcterms:W3CDTF">2024-10-23T01:06:00Z</dcterms:modified>
</cp:coreProperties>
</file>