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402D8" w14:textId="77777777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0A2E0771" w14:textId="77777777" w:rsidR="00A30C5A" w:rsidRDefault="00A30C5A">
      <w:pPr>
        <w:rPr>
          <w:sz w:val="24"/>
        </w:rPr>
      </w:pPr>
    </w:p>
    <w:p w14:paraId="22E02DE7" w14:textId="2297F19F" w:rsidR="00684C71" w:rsidRDefault="00B15FF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21868">
        <w:rPr>
          <w:sz w:val="24"/>
        </w:rPr>
        <w:t>13</w:t>
      </w:r>
      <w:r w:rsidR="00821868">
        <w:rPr>
          <w:sz w:val="24"/>
          <w:vertAlign w:val="superscript"/>
        </w:rPr>
        <w:t xml:space="preserve">th </w:t>
      </w:r>
      <w:r w:rsidR="00821868">
        <w:rPr>
          <w:sz w:val="24"/>
          <w:lang w:eastAsia="zh-CN"/>
        </w:rPr>
        <w:t>May 2025</w:t>
      </w:r>
    </w:p>
    <w:p w14:paraId="0D4DC512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7B8E085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1F16256" w14:textId="248DB9AA" w:rsidR="00821868" w:rsidRDefault="008218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Lorry crane to hoist down case from lorry chassis to the ground,</w:t>
      </w:r>
      <w:r w:rsidR="0081336E">
        <w:rPr>
          <w:rFonts w:hint="eastAsia"/>
          <w:sz w:val="24"/>
          <w:lang w:eastAsia="zh-CN"/>
        </w:rPr>
        <w:t xml:space="preserve"> </w:t>
      </w:r>
      <w:r w:rsidR="00FF2942">
        <w:rPr>
          <w:sz w:val="24"/>
          <w:lang w:eastAsia="zh-CN"/>
        </w:rPr>
        <w:t>uncrate</w:t>
      </w:r>
      <w:r w:rsidR="006D603D">
        <w:rPr>
          <w:sz w:val="24"/>
          <w:lang w:eastAsia="zh-CN"/>
        </w:rPr>
        <w:t xml:space="preserve"> case, hoist and detach machine from base, </w:t>
      </w:r>
      <w:r w:rsidR="008540C4">
        <w:rPr>
          <w:sz w:val="24"/>
          <w:lang w:eastAsia="zh-CN"/>
        </w:rPr>
        <w:t xml:space="preserve">using pallet truck to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6D603D">
        <w:rPr>
          <w:sz w:val="24"/>
          <w:lang w:eastAsia="zh-CN"/>
        </w:rPr>
        <w:t>d position into production at ground</w:t>
      </w:r>
    </w:p>
    <w:p w14:paraId="12E22841" w14:textId="4E2CB7A3" w:rsidR="00ED5922" w:rsidRDefault="008218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machine to loading area, hoist up onto lorry chassis and deliver to scrapyard for disposal </w:t>
      </w:r>
      <w:r w:rsidR="006D603D">
        <w:rPr>
          <w:sz w:val="24"/>
          <w:lang w:eastAsia="zh-CN"/>
        </w:rPr>
        <w:t xml:space="preserve"> </w:t>
      </w:r>
      <w:r w:rsidR="00A30C5A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 </w:t>
      </w:r>
    </w:p>
    <w:p w14:paraId="092EFFD6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B196D63" w14:textId="77777777" w:rsidR="00A30C5A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14:paraId="77661B98" w14:textId="77777777" w:rsidR="00821868" w:rsidRDefault="0082186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in</w:t>
      </w:r>
    </w:p>
    <w:p w14:paraId="49865518" w14:textId="2BB91BA4" w:rsidR="00FF2942" w:rsidRPr="006D603D" w:rsidRDefault="006D603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</w:t>
      </w:r>
      <w:r w:rsidR="00821868">
        <w:rPr>
          <w:sz w:val="24"/>
          <w:szCs w:val="24"/>
          <w:lang w:eastAsia="zh-CN"/>
        </w:rPr>
        <w:t xml:space="preserve"> Hwacheon CNC Lathe / </w:t>
      </w:r>
      <w:proofErr w:type="spellStart"/>
      <w:r w:rsidR="00821868">
        <w:rPr>
          <w:sz w:val="24"/>
          <w:szCs w:val="24"/>
          <w:lang w:eastAsia="zh-CN"/>
        </w:rPr>
        <w:t>Cutex</w:t>
      </w:r>
      <w:proofErr w:type="spellEnd"/>
      <w:r w:rsidR="00821868">
        <w:rPr>
          <w:sz w:val="24"/>
          <w:szCs w:val="24"/>
          <w:lang w:eastAsia="zh-CN"/>
        </w:rPr>
        <w:t xml:space="preserve"> 180BL </w:t>
      </w:r>
    </w:p>
    <w:p w14:paraId="417B4360" w14:textId="083F00F6" w:rsidR="006D603D" w:rsidRDefault="006D603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</w:t>
      </w:r>
      <w:r w:rsidR="00821868">
        <w:rPr>
          <w:b/>
          <w:sz w:val="24"/>
          <w:szCs w:val="24"/>
          <w:lang w:eastAsia="zh-CN"/>
        </w:rPr>
        <w:t>422</w:t>
      </w:r>
      <w:r>
        <w:rPr>
          <w:b/>
          <w:sz w:val="24"/>
          <w:szCs w:val="24"/>
          <w:lang w:eastAsia="zh-CN"/>
        </w:rPr>
        <w:t xml:space="preserve"> x </w:t>
      </w:r>
      <w:r w:rsidR="00821868">
        <w:rPr>
          <w:b/>
          <w:sz w:val="24"/>
          <w:szCs w:val="24"/>
          <w:lang w:eastAsia="zh-CN"/>
        </w:rPr>
        <w:t>220</w:t>
      </w:r>
      <w:r>
        <w:rPr>
          <w:b/>
          <w:sz w:val="24"/>
          <w:szCs w:val="24"/>
          <w:lang w:eastAsia="zh-CN"/>
        </w:rPr>
        <w:t xml:space="preserve"> x 2</w:t>
      </w:r>
      <w:r w:rsidR="00821868">
        <w:rPr>
          <w:b/>
          <w:sz w:val="24"/>
          <w:szCs w:val="24"/>
          <w:lang w:eastAsia="zh-CN"/>
        </w:rPr>
        <w:t>25</w:t>
      </w:r>
      <w:r>
        <w:rPr>
          <w:b/>
          <w:sz w:val="24"/>
          <w:szCs w:val="24"/>
          <w:lang w:eastAsia="zh-CN"/>
        </w:rPr>
        <w:t xml:space="preserve"> cm </w:t>
      </w:r>
    </w:p>
    <w:p w14:paraId="30D4828F" w14:textId="6861899E" w:rsidR="007B66DD" w:rsidRDefault="006D603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proofErr w:type="spellStart"/>
      <w:r>
        <w:rPr>
          <w:b/>
          <w:sz w:val="24"/>
          <w:szCs w:val="24"/>
          <w:lang w:eastAsia="zh-CN"/>
        </w:rPr>
        <w:t>Wt</w:t>
      </w:r>
      <w:proofErr w:type="spellEnd"/>
      <w:r>
        <w:rPr>
          <w:b/>
          <w:sz w:val="24"/>
          <w:szCs w:val="24"/>
          <w:lang w:eastAsia="zh-CN"/>
        </w:rPr>
        <w:t>:</w:t>
      </w:r>
      <w:r w:rsidR="00821868">
        <w:rPr>
          <w:b/>
          <w:sz w:val="24"/>
          <w:szCs w:val="24"/>
          <w:lang w:eastAsia="zh-CN"/>
        </w:rPr>
        <w:t xml:space="preserve"> 4, 750</w:t>
      </w:r>
      <w:r w:rsidR="00FF2942">
        <w:rPr>
          <w:b/>
          <w:sz w:val="24"/>
          <w:szCs w:val="24"/>
          <w:lang w:eastAsia="zh-CN"/>
        </w:rPr>
        <w:t xml:space="preserve"> kg</w:t>
      </w:r>
    </w:p>
    <w:p w14:paraId="0E10CFC7" w14:textId="77777777" w:rsidR="00821868" w:rsidRDefault="0082186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14:paraId="30CA336F" w14:textId="56475057" w:rsidR="00821868" w:rsidRDefault="00821868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Move out to dispose </w:t>
      </w:r>
    </w:p>
    <w:p w14:paraId="632D8114" w14:textId="5C0544FF" w:rsidR="00821868" w:rsidRDefault="008218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proofErr w:type="spellStart"/>
      <w:r>
        <w:rPr>
          <w:bCs/>
          <w:sz w:val="24"/>
          <w:szCs w:val="24"/>
          <w:lang w:eastAsia="zh-CN"/>
        </w:rPr>
        <w:t>Deckol</w:t>
      </w:r>
      <w:proofErr w:type="spellEnd"/>
      <w:r>
        <w:rPr>
          <w:bCs/>
          <w:sz w:val="24"/>
          <w:szCs w:val="24"/>
          <w:lang w:eastAsia="zh-CN"/>
        </w:rPr>
        <w:t xml:space="preserve"> Maho DMU-80T</w:t>
      </w:r>
    </w:p>
    <w:p w14:paraId="73256E2D" w14:textId="5560743A" w:rsidR="00821868" w:rsidRPr="00821868" w:rsidRDefault="008218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8, 500 kg </w:t>
      </w:r>
    </w:p>
    <w:p w14:paraId="63A162C4" w14:textId="77777777" w:rsidR="008F7C86" w:rsidRPr="008F7C86" w:rsidRDefault="008F7C8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4156E999" w14:textId="77777777"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E4C57BE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11CEE09A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88B3FD9" w14:textId="77777777"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11D41C0" w14:textId="568DB4C5" w:rsidR="00684C71" w:rsidRDefault="008218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15/05/25</w:t>
      </w:r>
    </w:p>
    <w:p w14:paraId="7A701506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8E382D0" w14:textId="77777777"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0B1E3451" w14:textId="6F538EC1" w:rsidR="006175E6" w:rsidRPr="006175E6" w:rsidRDefault="008218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14:paraId="20C9B73B" w14:textId="77777777"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58727ED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D13929A" w14:textId="77777777" w:rsidR="00707B09" w:rsidRDefault="006D603D" w:rsidP="00707B09">
      <w:pPr>
        <w:pStyle w:val="Heading4"/>
      </w:pPr>
      <w:r>
        <w:t xml:space="preserve">26 A.M.K Ind Pk 2 </w:t>
      </w:r>
    </w:p>
    <w:p w14:paraId="52EC002D" w14:textId="7330D3EB" w:rsidR="00707B09" w:rsidRPr="00707B09" w:rsidRDefault="006D603D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Meiban</w:t>
      </w:r>
      <w:proofErr w:type="spellEnd"/>
      <w:r>
        <w:rPr>
          <w:sz w:val="24"/>
          <w:szCs w:val="24"/>
          <w:lang w:eastAsia="zh-CN"/>
        </w:rPr>
        <w:t xml:space="preserve"> </w:t>
      </w:r>
      <w:r w:rsidR="0043553E">
        <w:rPr>
          <w:sz w:val="24"/>
          <w:szCs w:val="24"/>
          <w:lang w:eastAsia="zh-CN"/>
        </w:rPr>
        <w:t xml:space="preserve">Mold Manufacture Pte Ltd </w:t>
      </w:r>
    </w:p>
    <w:p w14:paraId="42CF9D35" w14:textId="77777777" w:rsidR="00684C71" w:rsidRDefault="00684C71">
      <w:pPr>
        <w:rPr>
          <w:lang w:eastAsia="zh-CN"/>
        </w:rPr>
      </w:pPr>
    </w:p>
    <w:p w14:paraId="31CED272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66C313C" w14:textId="48A31B6C"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1868">
        <w:rPr>
          <w:sz w:val="24"/>
          <w:lang w:eastAsia="zh-CN"/>
        </w:rPr>
        <w:t>-2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14:paraId="5FA9B21F" w14:textId="10B14769" w:rsidR="00684C71" w:rsidRDefault="008218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72D61">
        <w:rPr>
          <w:sz w:val="24"/>
          <w:lang w:eastAsia="zh-CN"/>
        </w:rPr>
        <w:t>allet truck</w:t>
      </w:r>
    </w:p>
    <w:p w14:paraId="0C233B9D" w14:textId="10EB2778" w:rsidR="001F0EA4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21868">
        <w:rPr>
          <w:sz w:val="24"/>
          <w:lang w:eastAsia="zh-CN"/>
        </w:rPr>
        <w:t>ire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0CA00E28" w14:textId="2A273B12" w:rsidR="0043553E" w:rsidRDefault="004355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Webbing sling </w:t>
      </w:r>
    </w:p>
    <w:p w14:paraId="7ECCEB07" w14:textId="67DDAB4C" w:rsidR="00821868" w:rsidRDefault="008218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3EB29C2D" w14:textId="5EE2A079" w:rsidR="00B923B2" w:rsidRDefault="004355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jack/</w:t>
      </w:r>
      <w:r w:rsidR="00B87423">
        <w:rPr>
          <w:sz w:val="24"/>
          <w:lang w:eastAsia="zh-CN"/>
        </w:rPr>
        <w:t>woodblock</w:t>
      </w:r>
    </w:p>
    <w:p w14:paraId="651E2F48" w14:textId="77777777" w:rsidR="00B87423" w:rsidRDefault="00B92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B87423">
        <w:rPr>
          <w:sz w:val="24"/>
          <w:lang w:eastAsia="zh-CN"/>
        </w:rPr>
        <w:t xml:space="preserve"> </w:t>
      </w:r>
    </w:p>
    <w:p w14:paraId="5208BB31" w14:textId="77777777" w:rsidR="00A30C5A" w:rsidRDefault="00A30C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4021F11" w14:textId="77777777" w:rsidR="00684C71" w:rsidRPr="001F0EA4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506EA7F7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14:paraId="402E91F0" w14:textId="77777777" w:rsidR="006D603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6F177B31" w14:textId="77777777" w:rsidR="00821868" w:rsidRDefault="00821868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5A16A8B" w14:textId="7057B068" w:rsidR="00684C71" w:rsidRPr="00B923B2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C8145D7" w14:textId="77777777" w:rsidR="00684C71" w:rsidRDefault="00ED59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76611FCB" w14:textId="77777777"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070DB505" w14:textId="77777777" w:rsidR="00ED5922" w:rsidRDefault="00ED592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3E6477A" w14:textId="77777777"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450D1D0" w14:textId="77777777"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4B8DDEC5" w14:textId="77777777"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CA80CFA" w14:textId="77777777"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53D42E34" w14:textId="77777777" w:rsidR="0043553E" w:rsidRDefault="0043553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76068B63" w14:textId="5E613FA9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741E5A7C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4B823B43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5E2848B0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4A796F7D" w14:textId="36F2A774" w:rsidR="002827E4" w:rsidRDefault="006175E6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ED5922">
        <w:rPr>
          <w:sz w:val="24"/>
          <w:lang w:eastAsia="zh-CN"/>
        </w:rPr>
        <w:t xml:space="preserve"> at designated unloading</w:t>
      </w:r>
      <w:r w:rsidR="003346E1">
        <w:rPr>
          <w:sz w:val="24"/>
          <w:lang w:eastAsia="zh-CN"/>
        </w:rPr>
        <w:t xml:space="preserve"> area</w:t>
      </w:r>
    </w:p>
    <w:p w14:paraId="5184221A" w14:textId="55CD57F5" w:rsidR="0043553E" w:rsidRDefault="0043553E" w:rsidP="0026749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timber mats as base plate</w:t>
      </w:r>
    </w:p>
    <w:p w14:paraId="609C5601" w14:textId="52BD81A1" w:rsidR="0043553E" w:rsidRPr="0043553E" w:rsidRDefault="0043553E" w:rsidP="004355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14:paraId="2FB6E94D" w14:textId="77777777"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6749F">
        <w:rPr>
          <w:sz w:val="24"/>
          <w:lang w:eastAsia="zh-CN"/>
        </w:rPr>
        <w:t xml:space="preserve"> and put aside</w:t>
      </w:r>
    </w:p>
    <w:p w14:paraId="1720EF1D" w14:textId="77777777"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attached sling to crane hook</w:t>
      </w:r>
    </w:p>
    <w:p w14:paraId="6581F197" w14:textId="77777777" w:rsidR="0026749F" w:rsidRDefault="0026749F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451E27B0" w14:textId="77777777"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14:paraId="30E5721D" w14:textId="77777777" w:rsidR="002827E4" w:rsidRDefault="008F7C8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</w:t>
      </w:r>
      <w:r w:rsidR="002827E4">
        <w:rPr>
          <w:sz w:val="24"/>
          <w:lang w:eastAsia="zh-CN"/>
        </w:rPr>
        <w:t xml:space="preserve"> away from base</w:t>
      </w:r>
    </w:p>
    <w:p w14:paraId="6D57A0F1" w14:textId="77777777"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873B29">
        <w:rPr>
          <w:sz w:val="24"/>
          <w:lang w:eastAsia="zh-CN"/>
        </w:rPr>
        <w:t xml:space="preserve">wn onto machine stand </w:t>
      </w:r>
    </w:p>
    <w:p w14:paraId="55C638A8" w14:textId="15019F83"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43553E">
        <w:rPr>
          <w:sz w:val="24"/>
          <w:lang w:eastAsia="zh-CN"/>
        </w:rPr>
        <w:t>rollers</w:t>
      </w:r>
      <w:r w:rsidR="00431476" w:rsidRPr="002827E4">
        <w:rPr>
          <w:sz w:val="24"/>
          <w:lang w:eastAsia="zh-CN"/>
        </w:rPr>
        <w:t xml:space="preserve"> </w:t>
      </w:r>
      <w:r w:rsidR="00873B29">
        <w:rPr>
          <w:sz w:val="24"/>
          <w:lang w:eastAsia="zh-CN"/>
        </w:rPr>
        <w:t xml:space="preserve">under onto machine </w:t>
      </w:r>
      <w:r w:rsidR="0043553E">
        <w:rPr>
          <w:sz w:val="24"/>
          <w:lang w:eastAsia="zh-CN"/>
        </w:rPr>
        <w:t>bed</w:t>
      </w:r>
    </w:p>
    <w:p w14:paraId="30786FA8" w14:textId="77777777"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ED5922">
        <w:rPr>
          <w:sz w:val="24"/>
          <w:lang w:eastAsia="zh-CN"/>
        </w:rPr>
        <w:t>d transp</w:t>
      </w:r>
      <w:r w:rsidR="006D603D">
        <w:rPr>
          <w:sz w:val="24"/>
          <w:lang w:eastAsia="zh-CN"/>
        </w:rPr>
        <w:t xml:space="preserve">ort into production at ground floor </w:t>
      </w:r>
    </w:p>
    <w:p w14:paraId="176045B8" w14:textId="77777777"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14:paraId="635F5478" w14:textId="77777777"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5B387B60" w14:textId="77777777"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14:paraId="20E1EE6A" w14:textId="77777777"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6841880" w14:textId="77777777" w:rsidR="00F3464B" w:rsidRDefault="00F3464B" w:rsidP="00F3464B">
      <w:pPr>
        <w:rPr>
          <w:sz w:val="24"/>
          <w:szCs w:val="24"/>
          <w:lang w:eastAsia="zh-CN"/>
        </w:rPr>
      </w:pPr>
    </w:p>
    <w:p w14:paraId="64AC9E9F" w14:textId="77777777"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4D4E1579" w14:textId="4311C278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43553E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479AA962" w14:textId="77777777" w:rsidR="001F0EA4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</w:t>
      </w:r>
      <w:r w:rsidR="008F7C86">
        <w:rPr>
          <w:sz w:val="24"/>
        </w:rPr>
        <w:t>Mac</w:t>
      </w:r>
      <w:r w:rsidR="001F0EA4">
        <w:rPr>
          <w:sz w:val="24"/>
        </w:rPr>
        <w:t>hinery Transportation Pte Ltd</w:t>
      </w:r>
    </w:p>
    <w:p w14:paraId="1360FA0F" w14:textId="77777777" w:rsidR="00684C71" w:rsidRPr="008F7C86" w:rsidRDefault="001F0EA4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 w:rsidRPr="008F7C8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E97198" w14:textId="77777777" w:rsidR="00DC75FD" w:rsidRDefault="00DC75FD">
      <w:r>
        <w:separator/>
      </w:r>
    </w:p>
  </w:endnote>
  <w:endnote w:type="continuationSeparator" w:id="0">
    <w:p w14:paraId="032BFBAC" w14:textId="77777777" w:rsidR="00DC75FD" w:rsidRDefault="00DC75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DAC59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4BC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4B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4A9E47" w14:textId="77777777" w:rsidR="00DC75FD" w:rsidRDefault="00DC75FD">
      <w:r>
        <w:separator/>
      </w:r>
    </w:p>
  </w:footnote>
  <w:footnote w:type="continuationSeparator" w:id="0">
    <w:p w14:paraId="16CB1749" w14:textId="77777777" w:rsidR="00DC75FD" w:rsidRDefault="00DC75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FDFE4A" w14:textId="77777777" w:rsidR="00684C71" w:rsidRDefault="00000000">
    <w:pPr>
      <w:pStyle w:val="Header"/>
      <w:jc w:val="center"/>
      <w:rPr>
        <w:b/>
        <w:sz w:val="26"/>
      </w:rPr>
    </w:pPr>
    <w:r>
      <w:rPr>
        <w:noProof/>
      </w:rPr>
      <w:pict w14:anchorId="25E2D9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451145DB" w14:textId="77777777"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2B1CEC1" w14:textId="77777777" w:rsidR="00684C71" w:rsidRDefault="005858C3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Green, Singapore 739571</w:t>
    </w:r>
  </w:p>
  <w:p w14:paraId="3A55A70B" w14:textId="79EDE838"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</w:t>
    </w:r>
  </w:p>
  <w:p w14:paraId="02F61E2D" w14:textId="77777777" w:rsidR="00684C71" w:rsidRDefault="0081336E">
    <w:pPr>
      <w:pStyle w:val="Header"/>
      <w:jc w:val="center"/>
    </w:pPr>
    <w:r>
      <w:t>GST Reg No. : M2-8923804 – 2</w:t>
    </w:r>
  </w:p>
  <w:p w14:paraId="36F05B45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DEA4561" w14:textId="77777777"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29656335">
    <w:abstractNumId w:val="2"/>
  </w:num>
  <w:num w:numId="2" w16cid:durableId="1851875649">
    <w:abstractNumId w:val="4"/>
  </w:num>
  <w:num w:numId="3" w16cid:durableId="1030185628">
    <w:abstractNumId w:val="0"/>
  </w:num>
  <w:num w:numId="4" w16cid:durableId="1390110173">
    <w:abstractNumId w:val="9"/>
  </w:num>
  <w:num w:numId="5" w16cid:durableId="266887701">
    <w:abstractNumId w:val="5"/>
  </w:num>
  <w:num w:numId="6" w16cid:durableId="363796872">
    <w:abstractNumId w:val="6"/>
  </w:num>
  <w:num w:numId="7" w16cid:durableId="384642548">
    <w:abstractNumId w:val="3"/>
  </w:num>
  <w:num w:numId="8" w16cid:durableId="1010985760">
    <w:abstractNumId w:val="7"/>
  </w:num>
  <w:num w:numId="9" w16cid:durableId="348066838">
    <w:abstractNumId w:val="1"/>
  </w:num>
  <w:num w:numId="10" w16cid:durableId="1463647945">
    <w:abstractNumId w:val="8"/>
  </w:num>
  <w:num w:numId="11" w16cid:durableId="193300884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2F7C"/>
    <w:rsid w:val="0013400B"/>
    <w:rsid w:val="00183405"/>
    <w:rsid w:val="001A07FF"/>
    <w:rsid w:val="001B16B7"/>
    <w:rsid w:val="001F0EA4"/>
    <w:rsid w:val="0020140C"/>
    <w:rsid w:val="00205704"/>
    <w:rsid w:val="00247F87"/>
    <w:rsid w:val="0025248E"/>
    <w:rsid w:val="00266023"/>
    <w:rsid w:val="0026749F"/>
    <w:rsid w:val="002827E4"/>
    <w:rsid w:val="00284960"/>
    <w:rsid w:val="00294E87"/>
    <w:rsid w:val="002D7196"/>
    <w:rsid w:val="0030061F"/>
    <w:rsid w:val="003346E1"/>
    <w:rsid w:val="00370D03"/>
    <w:rsid w:val="003867CB"/>
    <w:rsid w:val="003B4BCF"/>
    <w:rsid w:val="003B5F47"/>
    <w:rsid w:val="00425424"/>
    <w:rsid w:val="00431476"/>
    <w:rsid w:val="0043553E"/>
    <w:rsid w:val="00444C41"/>
    <w:rsid w:val="004464B8"/>
    <w:rsid w:val="00512C02"/>
    <w:rsid w:val="00524407"/>
    <w:rsid w:val="005858C3"/>
    <w:rsid w:val="00590C22"/>
    <w:rsid w:val="005F3D88"/>
    <w:rsid w:val="006175E6"/>
    <w:rsid w:val="0063389C"/>
    <w:rsid w:val="006607E4"/>
    <w:rsid w:val="00673816"/>
    <w:rsid w:val="00684C71"/>
    <w:rsid w:val="00685287"/>
    <w:rsid w:val="006B6525"/>
    <w:rsid w:val="006D603D"/>
    <w:rsid w:val="00707B09"/>
    <w:rsid w:val="007205AC"/>
    <w:rsid w:val="00750DD6"/>
    <w:rsid w:val="0075740D"/>
    <w:rsid w:val="00767049"/>
    <w:rsid w:val="007852B8"/>
    <w:rsid w:val="007B66DD"/>
    <w:rsid w:val="007E7225"/>
    <w:rsid w:val="00805829"/>
    <w:rsid w:val="00812F31"/>
    <w:rsid w:val="0081336E"/>
    <w:rsid w:val="00821868"/>
    <w:rsid w:val="0084658B"/>
    <w:rsid w:val="008540C4"/>
    <w:rsid w:val="008727D5"/>
    <w:rsid w:val="00872D61"/>
    <w:rsid w:val="0087327A"/>
    <w:rsid w:val="00873B29"/>
    <w:rsid w:val="00897115"/>
    <w:rsid w:val="008B11D4"/>
    <w:rsid w:val="008D1F25"/>
    <w:rsid w:val="008D3552"/>
    <w:rsid w:val="008F7C86"/>
    <w:rsid w:val="00952F7F"/>
    <w:rsid w:val="009C1EC8"/>
    <w:rsid w:val="009E56D8"/>
    <w:rsid w:val="009E6EFA"/>
    <w:rsid w:val="00A1534B"/>
    <w:rsid w:val="00A26F7E"/>
    <w:rsid w:val="00A30C5A"/>
    <w:rsid w:val="00A525B4"/>
    <w:rsid w:val="00A64537"/>
    <w:rsid w:val="00AE39C9"/>
    <w:rsid w:val="00B03E9B"/>
    <w:rsid w:val="00B15FF4"/>
    <w:rsid w:val="00B70004"/>
    <w:rsid w:val="00B87423"/>
    <w:rsid w:val="00B923B2"/>
    <w:rsid w:val="00C03437"/>
    <w:rsid w:val="00C32361"/>
    <w:rsid w:val="00C33FF4"/>
    <w:rsid w:val="00C36A31"/>
    <w:rsid w:val="00C8729C"/>
    <w:rsid w:val="00CA23BB"/>
    <w:rsid w:val="00CA75DA"/>
    <w:rsid w:val="00CA79ED"/>
    <w:rsid w:val="00CF5149"/>
    <w:rsid w:val="00CF6063"/>
    <w:rsid w:val="00DB001C"/>
    <w:rsid w:val="00DC75FD"/>
    <w:rsid w:val="00E9120A"/>
    <w:rsid w:val="00E92769"/>
    <w:rsid w:val="00EA42DF"/>
    <w:rsid w:val="00EA7ED5"/>
    <w:rsid w:val="00EC1A7D"/>
    <w:rsid w:val="00ED5922"/>
    <w:rsid w:val="00F176B3"/>
    <w:rsid w:val="00F23221"/>
    <w:rsid w:val="00F3464B"/>
    <w:rsid w:val="00F47877"/>
    <w:rsid w:val="00F85339"/>
    <w:rsid w:val="00FF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081FB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2023-12-18T01:49:00Z</cp:lastPrinted>
  <dcterms:created xsi:type="dcterms:W3CDTF">2024-07-12T05:15:00Z</dcterms:created>
  <dcterms:modified xsi:type="dcterms:W3CDTF">2025-05-13T01:03:00Z</dcterms:modified>
</cp:coreProperties>
</file>