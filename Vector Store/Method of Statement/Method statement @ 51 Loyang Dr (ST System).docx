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D46807">
      <w:pPr>
        <w:rPr>
          <w:sz w:val="24"/>
          <w:lang w:eastAsia="zh-CN"/>
        </w:rPr>
      </w:pPr>
      <w:r>
        <w:rPr>
          <w:sz w:val="24"/>
        </w:rPr>
        <w:t>Date: 25</w:t>
      </w:r>
      <w:bookmarkStart w:id="0" w:name="_GoBack"/>
      <w:bookmarkEnd w:id="0"/>
      <w:r w:rsidR="00846F16" w:rsidRPr="00846F16">
        <w:rPr>
          <w:sz w:val="24"/>
          <w:vertAlign w:val="superscript"/>
        </w:rPr>
        <w:t>th</w:t>
      </w:r>
      <w:r w:rsidR="00FA6A27">
        <w:rPr>
          <w:sz w:val="24"/>
        </w:rPr>
        <w:t xml:space="preserve"> Jan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13786" w:rsidRDefault="001048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91119A">
        <w:rPr>
          <w:sz w:val="24"/>
          <w:lang w:eastAsia="zh-CN"/>
        </w:rPr>
        <w:t>h</w:t>
      </w:r>
      <w:r w:rsidR="002808C3">
        <w:rPr>
          <w:sz w:val="24"/>
          <w:lang w:eastAsia="zh-CN"/>
        </w:rPr>
        <w:t>oist out</w:t>
      </w:r>
      <w:r w:rsidR="004637EC">
        <w:rPr>
          <w:sz w:val="24"/>
          <w:lang w:eastAsia="zh-CN"/>
        </w:rPr>
        <w:t xml:space="preserve"> </w:t>
      </w:r>
      <w:r w:rsidR="00B66BEC">
        <w:rPr>
          <w:sz w:val="24"/>
          <w:lang w:eastAsia="zh-CN"/>
        </w:rPr>
        <w:t xml:space="preserve">1 unit </w:t>
      </w:r>
      <w:r w:rsidR="00D11994">
        <w:rPr>
          <w:sz w:val="24"/>
          <w:lang w:eastAsia="zh-CN"/>
        </w:rPr>
        <w:t xml:space="preserve">old </w:t>
      </w:r>
      <w:r w:rsidR="004637EC">
        <w:rPr>
          <w:sz w:val="24"/>
          <w:lang w:eastAsia="zh-CN"/>
        </w:rPr>
        <w:t>c</w:t>
      </w:r>
      <w:r w:rsidR="000E2466">
        <w:rPr>
          <w:sz w:val="24"/>
          <w:lang w:eastAsia="zh-CN"/>
        </w:rPr>
        <w:t>ompressor</w:t>
      </w:r>
      <w:r w:rsidR="00406D34">
        <w:rPr>
          <w:sz w:val="24"/>
          <w:lang w:eastAsia="zh-CN"/>
        </w:rPr>
        <w:t xml:space="preserve"> </w:t>
      </w:r>
      <w:r w:rsidR="00D11994">
        <w:rPr>
          <w:sz w:val="24"/>
          <w:lang w:eastAsia="zh-CN"/>
        </w:rPr>
        <w:t>and air</w:t>
      </w:r>
      <w:r w:rsidR="00B66BEC">
        <w:rPr>
          <w:sz w:val="24"/>
          <w:lang w:eastAsia="zh-CN"/>
        </w:rPr>
        <w:t xml:space="preserve"> tank from compressor room</w:t>
      </w:r>
      <w:r w:rsidR="002808C3">
        <w:rPr>
          <w:sz w:val="24"/>
          <w:lang w:eastAsia="zh-CN"/>
        </w:rPr>
        <w:t xml:space="preserve"> </w:t>
      </w:r>
      <w:r w:rsidR="00B66BEC">
        <w:rPr>
          <w:sz w:val="24"/>
          <w:lang w:eastAsia="zh-CN"/>
        </w:rPr>
        <w:t>and place aside</w:t>
      </w:r>
    </w:p>
    <w:p w:rsidR="00B66BEC" w:rsidRPr="00406D34" w:rsidRDefault="001048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and hoist down</w:t>
      </w:r>
      <w:r w:rsidR="00B66BEC">
        <w:rPr>
          <w:sz w:val="24"/>
          <w:lang w:eastAsia="zh-CN"/>
        </w:rPr>
        <w:t xml:space="preserve"> 1 unit</w:t>
      </w:r>
      <w:r>
        <w:rPr>
          <w:sz w:val="24"/>
          <w:lang w:eastAsia="zh-CN"/>
        </w:rPr>
        <w:t xml:space="preserve"> new compressor and air tank from forwarder lorry</w:t>
      </w:r>
      <w:r w:rsidR="00D11994">
        <w:rPr>
          <w:sz w:val="24"/>
          <w:lang w:eastAsia="zh-CN"/>
        </w:rPr>
        <w:t xml:space="preserve">, shift and position into compressor room 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C6010B" w:rsidRPr="002A5B08" w:rsidRDefault="00C6010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sz w:val="24"/>
          <w:szCs w:val="24"/>
          <w:lang w:eastAsia="zh-CN"/>
        </w:rPr>
        <w:t>1 unit Compressor</w:t>
      </w:r>
    </w:p>
    <w:p w:rsidR="000E2466" w:rsidRPr="000E2466" w:rsidRDefault="00C601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Air Tank </w:t>
      </w:r>
    </w:p>
    <w:p w:rsidR="000E2466" w:rsidRP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E2466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FA6A27" w:rsidP="00D54456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FA6A27" w:rsidRPr="00D54456" w:rsidRDefault="00FA6A27" w:rsidP="00D54456">
      <w:pPr>
        <w:rPr>
          <w:sz w:val="24"/>
          <w:lang w:eastAsia="zh-CN"/>
        </w:rPr>
      </w:pPr>
      <w:r>
        <w:rPr>
          <w:sz w:val="24"/>
          <w:lang w:eastAsia="zh-CN"/>
        </w:rPr>
        <w:t>19/02/24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E2466" w:rsidRPr="000E2466" w:rsidRDefault="00D4680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A6A27">
        <w:rPr>
          <w:bCs/>
          <w:sz w:val="24"/>
          <w:szCs w:val="24"/>
          <w:lang w:eastAsia="zh-CN"/>
        </w:rPr>
        <w:t xml:space="preserve"> am </w:t>
      </w: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4F7CC7" w:rsidP="008254AB">
      <w:pPr>
        <w:pStyle w:val="Heading4"/>
      </w:pPr>
      <w:r>
        <w:t>51 Loyang Dr</w:t>
      </w:r>
    </w:p>
    <w:p w:rsidR="00840DC8" w:rsidRPr="00840DC8" w:rsidRDefault="00D11994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FA6A27">
        <w:rPr>
          <w:sz w:val="24"/>
          <w:szCs w:val="24"/>
          <w:lang w:eastAsia="zh-CN"/>
        </w:rPr>
        <w:t>EA</w:t>
      </w:r>
      <w:r>
        <w:rPr>
          <w:sz w:val="24"/>
          <w:szCs w:val="24"/>
          <w:lang w:eastAsia="zh-CN"/>
        </w:rPr>
        <w:t xml:space="preserve"> System</w:t>
      </w:r>
      <w:r w:rsidR="00FA6A27">
        <w:rPr>
          <w:sz w:val="24"/>
          <w:szCs w:val="24"/>
          <w:lang w:eastAsia="zh-CN"/>
        </w:rPr>
        <w:t>s Pte Ltd</w:t>
      </w:r>
      <w:r>
        <w:rPr>
          <w:sz w:val="24"/>
          <w:szCs w:val="24"/>
          <w:lang w:eastAsia="zh-CN"/>
        </w:rPr>
        <w:t xml:space="preserve"> 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13141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D11994">
        <w:rPr>
          <w:sz w:val="24"/>
          <w:lang w:eastAsia="zh-CN"/>
        </w:rPr>
        <w:t xml:space="preserve"> 633 lorry</w:t>
      </w:r>
      <w:r w:rsidR="00217387">
        <w:rPr>
          <w:sz w:val="24"/>
          <w:lang w:eastAsia="zh-CN"/>
        </w:rPr>
        <w:t xml:space="preserve"> crane</w:t>
      </w:r>
    </w:p>
    <w:p w:rsidR="00D11994" w:rsidRDefault="00810F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26AFA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</w:p>
    <w:p w:rsidR="001048F1" w:rsidRDefault="00D119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846F16" w:rsidRDefault="00846F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truck/woodblock</w:t>
      </w:r>
    </w:p>
    <w:p w:rsidR="00EE527F" w:rsidRDefault="00846F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D11994">
        <w:rPr>
          <w:sz w:val="24"/>
          <w:lang w:eastAsia="zh-CN"/>
        </w:rPr>
        <w:t xml:space="preserve"> 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1994" w:rsidRDefault="00D11994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11994">
        <w:rPr>
          <w:sz w:val="24"/>
          <w:lang w:eastAsia="zh-CN"/>
        </w:rPr>
        <w:t>and lorry</w:t>
      </w:r>
      <w:r w:rsidR="00926AFA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294ACF">
        <w:rPr>
          <w:sz w:val="24"/>
          <w:lang w:eastAsia="zh-CN"/>
        </w:rPr>
        <w:t xml:space="preserve">(attached all lifting crew certificate)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294ACF" w:rsidRDefault="00294AC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All our workers are fully equip with standard P.P.E. (safet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0E2466" w:rsidRDefault="00EE527F" w:rsidP="00406D3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C8012B">
        <w:rPr>
          <w:b w:val="0"/>
          <w:sz w:val="20"/>
          <w:u w:val="none"/>
          <w:lang w:eastAsia="zh-CN"/>
        </w:rPr>
        <w:t xml:space="preserve">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D11994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</w:t>
      </w:r>
      <w:r w:rsidR="00294ACF"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 w:rsidR="00406D34">
        <w:rPr>
          <w:sz w:val="24"/>
          <w:lang w:eastAsia="zh-CN"/>
        </w:rPr>
        <w:t>nated location for the hoisting</w:t>
      </w:r>
      <w:r w:rsidR="00294ACF">
        <w:rPr>
          <w:sz w:val="24"/>
          <w:lang w:eastAsia="zh-CN"/>
        </w:rPr>
        <w:t xml:space="preserve"> work </w:t>
      </w:r>
    </w:p>
    <w:p w:rsidR="00D11994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operator to extract th</w:t>
      </w:r>
      <w:r w:rsidR="001048F1">
        <w:rPr>
          <w:sz w:val="24"/>
          <w:lang w:eastAsia="zh-CN"/>
        </w:rPr>
        <w:t xml:space="preserve">e crane boom to compressor room </w:t>
      </w:r>
    </w:p>
    <w:p w:rsidR="002F6563" w:rsidRDefault="00D11994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compressor to near crane </w:t>
      </w:r>
      <w:r w:rsidR="002F6563">
        <w:rPr>
          <w:sz w:val="24"/>
          <w:lang w:eastAsia="zh-CN"/>
        </w:rPr>
        <w:t xml:space="preserve"> </w:t>
      </w:r>
    </w:p>
    <w:p w:rsidR="00FA6A27" w:rsidRDefault="00D11994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5C353E">
        <w:rPr>
          <w:sz w:val="24"/>
          <w:lang w:eastAsia="zh-CN"/>
        </w:rPr>
        <w:t>nsert</w:t>
      </w:r>
      <w:r w:rsidR="002F6563">
        <w:rPr>
          <w:sz w:val="24"/>
          <w:lang w:eastAsia="zh-CN"/>
        </w:rPr>
        <w:t xml:space="preserve"> </w:t>
      </w:r>
      <w:r w:rsidR="00406D34">
        <w:rPr>
          <w:sz w:val="24"/>
          <w:lang w:eastAsia="zh-CN"/>
        </w:rPr>
        <w:t xml:space="preserve">sling to </w:t>
      </w:r>
      <w:r w:rsidR="00FA6A27">
        <w:rPr>
          <w:sz w:val="24"/>
          <w:lang w:eastAsia="zh-CN"/>
        </w:rPr>
        <w:t>crane hook</w:t>
      </w:r>
    </w:p>
    <w:p w:rsidR="005C353E" w:rsidRDefault="00FA6A27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D11994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2F6563">
        <w:rPr>
          <w:sz w:val="24"/>
          <w:lang w:eastAsia="zh-CN"/>
        </w:rPr>
        <w:t>to rigging point of compressor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C6010B">
        <w:rPr>
          <w:sz w:val="24"/>
          <w:lang w:eastAsia="zh-CN"/>
        </w:rPr>
        <w:t xml:space="preserve">compressor </w:t>
      </w:r>
      <w:r>
        <w:rPr>
          <w:sz w:val="24"/>
          <w:lang w:eastAsia="zh-CN"/>
        </w:rPr>
        <w:t xml:space="preserve">1ft above ground to check on balancing </w:t>
      </w:r>
    </w:p>
    <w:p w:rsidR="003B598B" w:rsidRPr="001048F1" w:rsidRDefault="002F6563" w:rsidP="001048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</w:t>
      </w:r>
      <w:r w:rsidR="001048F1">
        <w:rPr>
          <w:sz w:val="24"/>
          <w:lang w:eastAsia="zh-CN"/>
        </w:rPr>
        <w:t>l balance, p</w:t>
      </w:r>
      <w:r w:rsidR="00D11994" w:rsidRPr="001048F1">
        <w:rPr>
          <w:sz w:val="24"/>
          <w:lang w:eastAsia="zh-CN"/>
        </w:rPr>
        <w:t>lace old compressor and tank aside</w:t>
      </w:r>
    </w:p>
    <w:p w:rsidR="00D11994" w:rsidRDefault="00D11994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0428C0">
        <w:rPr>
          <w:sz w:val="24"/>
          <w:lang w:eastAsia="zh-CN"/>
        </w:rPr>
        <w:t xml:space="preserve">o hoist </w:t>
      </w:r>
      <w:r w:rsidR="001048F1">
        <w:rPr>
          <w:sz w:val="24"/>
          <w:lang w:eastAsia="zh-CN"/>
        </w:rPr>
        <w:t>new item to</w:t>
      </w:r>
      <w:r w:rsidR="000428C0">
        <w:rPr>
          <w:sz w:val="24"/>
          <w:lang w:eastAsia="zh-CN"/>
        </w:rPr>
        <w:t xml:space="preserve"> compressor room</w:t>
      </w:r>
    </w:p>
    <w:p w:rsidR="00D11994" w:rsidRDefault="00846F16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</w:t>
      </w:r>
      <w:r w:rsidR="004D0968">
        <w:rPr>
          <w:sz w:val="24"/>
          <w:lang w:eastAsia="zh-CN"/>
        </w:rPr>
        <w:t>to near ground level</w:t>
      </w:r>
    </w:p>
    <w:p w:rsidR="004D0968" w:rsidRDefault="004D0968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</w:t>
      </w:r>
      <w:r w:rsidR="00C6010B">
        <w:rPr>
          <w:sz w:val="24"/>
          <w:lang w:eastAsia="zh-CN"/>
        </w:rPr>
        <w:t>allet truck under compressor base</w:t>
      </w:r>
    </w:p>
    <w:p w:rsidR="004D0968" w:rsidRDefault="004D0968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048F1">
        <w:rPr>
          <w:sz w:val="24"/>
          <w:lang w:eastAsia="zh-CN"/>
        </w:rPr>
        <w:t xml:space="preserve">and position </w:t>
      </w:r>
      <w:r w:rsidR="000428C0">
        <w:rPr>
          <w:sz w:val="24"/>
          <w:lang w:eastAsia="zh-CN"/>
        </w:rPr>
        <w:t xml:space="preserve">to the exact location </w:t>
      </w:r>
    </w:p>
    <w:p w:rsidR="003B598B" w:rsidRPr="004D0968" w:rsidRDefault="00EE527F" w:rsidP="004D09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D0968"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F6563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</w:t>
      </w:r>
      <w:r w:rsidR="002F6563">
        <w:rPr>
          <w:sz w:val="24"/>
          <w:lang w:eastAsia="zh-CN"/>
        </w:rPr>
        <w:t xml:space="preserve"> clear and dispose </w:t>
      </w:r>
    </w:p>
    <w:p w:rsidR="003B598B" w:rsidRPr="00D60D33" w:rsidRDefault="00EE527F" w:rsidP="00D60D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4D096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5809" w:rsidRDefault="00CB5809">
      <w:r>
        <w:separator/>
      </w:r>
    </w:p>
  </w:endnote>
  <w:endnote w:type="continuationSeparator" w:id="0">
    <w:p w:rsidR="00CB5809" w:rsidRDefault="00CB5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546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D546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5809" w:rsidRDefault="00CB5809">
      <w:r>
        <w:separator/>
      </w:r>
    </w:p>
  </w:footnote>
  <w:footnote w:type="continuationSeparator" w:id="0">
    <w:p w:rsidR="00CB5809" w:rsidRDefault="00CB58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B580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F6563">
    <w:pPr>
      <w:pStyle w:val="Header"/>
      <w:jc w:val="center"/>
    </w:pPr>
    <w:r>
      <w:t>Tel</w:t>
    </w:r>
    <w:r w:rsidR="00EE527F">
      <w:t xml:space="preserve">: </w:t>
    </w:r>
    <w:r w:rsidR="00406D34">
      <w:t>6</w:t>
    </w:r>
    <w:r w:rsidR="00EE527F">
      <w:t xml:space="preserve">2824175, </w:t>
    </w:r>
    <w:r w:rsidR="00406D34">
      <w:t>6</w:t>
    </w:r>
    <w:r w:rsidR="00EE527F">
      <w:t xml:space="preserve">2828203, </w:t>
    </w:r>
    <w:r w:rsidR="00406D34">
      <w:t>6</w:t>
    </w:r>
    <w:r>
      <w:t>2826020, Fax</w:t>
    </w:r>
    <w:r w:rsidR="00EE527F">
      <w:t xml:space="preserve">: </w:t>
    </w:r>
    <w:r w:rsidR="00406D34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B580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6563">
    <w:pPr>
      <w:pStyle w:val="Header"/>
      <w:jc w:val="center"/>
      <w:rPr>
        <w:sz w:val="22"/>
      </w:rPr>
    </w:pPr>
    <w:r>
      <w:rPr>
        <w:sz w:val="22"/>
      </w:rPr>
      <w:t>e-mail</w:t>
    </w:r>
    <w:r w:rsidR="00406D3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428C0"/>
    <w:rsid w:val="00061F39"/>
    <w:rsid w:val="000E2466"/>
    <w:rsid w:val="001048F1"/>
    <w:rsid w:val="00113141"/>
    <w:rsid w:val="001503F6"/>
    <w:rsid w:val="0018797C"/>
    <w:rsid w:val="001B2DA5"/>
    <w:rsid w:val="00213060"/>
    <w:rsid w:val="00217387"/>
    <w:rsid w:val="00232A30"/>
    <w:rsid w:val="00251834"/>
    <w:rsid w:val="002676EC"/>
    <w:rsid w:val="002808C3"/>
    <w:rsid w:val="00294ACF"/>
    <w:rsid w:val="002A5B08"/>
    <w:rsid w:val="002F2EEC"/>
    <w:rsid w:val="002F6563"/>
    <w:rsid w:val="0032775C"/>
    <w:rsid w:val="003B598B"/>
    <w:rsid w:val="003C55F6"/>
    <w:rsid w:val="00406D34"/>
    <w:rsid w:val="0042603E"/>
    <w:rsid w:val="004637EC"/>
    <w:rsid w:val="004725E1"/>
    <w:rsid w:val="00483B63"/>
    <w:rsid w:val="004D0968"/>
    <w:rsid w:val="004E0A34"/>
    <w:rsid w:val="004E7845"/>
    <w:rsid w:val="004F7CC7"/>
    <w:rsid w:val="00511112"/>
    <w:rsid w:val="005C353E"/>
    <w:rsid w:val="005D546F"/>
    <w:rsid w:val="006A0465"/>
    <w:rsid w:val="006A4F9C"/>
    <w:rsid w:val="00713D58"/>
    <w:rsid w:val="0071648C"/>
    <w:rsid w:val="007168B6"/>
    <w:rsid w:val="007A0876"/>
    <w:rsid w:val="007C1581"/>
    <w:rsid w:val="007C36B9"/>
    <w:rsid w:val="007D36F0"/>
    <w:rsid w:val="007E4A77"/>
    <w:rsid w:val="007E5F22"/>
    <w:rsid w:val="00810FBB"/>
    <w:rsid w:val="008254AB"/>
    <w:rsid w:val="0083010C"/>
    <w:rsid w:val="00840DC8"/>
    <w:rsid w:val="00846F16"/>
    <w:rsid w:val="00887236"/>
    <w:rsid w:val="008940FC"/>
    <w:rsid w:val="008B1916"/>
    <w:rsid w:val="0091119A"/>
    <w:rsid w:val="00926AFA"/>
    <w:rsid w:val="00986071"/>
    <w:rsid w:val="00A0079A"/>
    <w:rsid w:val="00A1692F"/>
    <w:rsid w:val="00A27E28"/>
    <w:rsid w:val="00AA3531"/>
    <w:rsid w:val="00AF4F6B"/>
    <w:rsid w:val="00B66BEC"/>
    <w:rsid w:val="00C13786"/>
    <w:rsid w:val="00C23A86"/>
    <w:rsid w:val="00C6010B"/>
    <w:rsid w:val="00C61DE4"/>
    <w:rsid w:val="00C8012B"/>
    <w:rsid w:val="00C84581"/>
    <w:rsid w:val="00C85E4A"/>
    <w:rsid w:val="00CA3063"/>
    <w:rsid w:val="00CB5809"/>
    <w:rsid w:val="00CB71DF"/>
    <w:rsid w:val="00CE2DFD"/>
    <w:rsid w:val="00CF74CA"/>
    <w:rsid w:val="00D11994"/>
    <w:rsid w:val="00D46807"/>
    <w:rsid w:val="00D46EC1"/>
    <w:rsid w:val="00D54456"/>
    <w:rsid w:val="00D60D33"/>
    <w:rsid w:val="00D910BC"/>
    <w:rsid w:val="00DE3F8D"/>
    <w:rsid w:val="00E0286D"/>
    <w:rsid w:val="00E20EBF"/>
    <w:rsid w:val="00E7148E"/>
    <w:rsid w:val="00EE058C"/>
    <w:rsid w:val="00EE527F"/>
    <w:rsid w:val="00F775A5"/>
    <w:rsid w:val="00FA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66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2024-01-25T03:42:00Z</cp:lastPrinted>
  <dcterms:created xsi:type="dcterms:W3CDTF">2023-09-20T01:49:00Z</dcterms:created>
  <dcterms:modified xsi:type="dcterms:W3CDTF">2024-01-25T03:42:00Z</dcterms:modified>
</cp:coreProperties>
</file>