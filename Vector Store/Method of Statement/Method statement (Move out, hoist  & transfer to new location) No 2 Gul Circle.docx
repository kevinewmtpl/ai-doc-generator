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1C30C8">
      <w:pPr>
        <w:rPr>
          <w:sz w:val="24"/>
          <w:lang w:eastAsia="zh-CN"/>
        </w:rPr>
      </w:pPr>
      <w:r>
        <w:rPr>
          <w:sz w:val="24"/>
        </w:rPr>
        <w:t>Date: 19</w:t>
      </w:r>
      <w:r w:rsidRPr="001C30C8">
        <w:rPr>
          <w:sz w:val="24"/>
          <w:vertAlign w:val="superscript"/>
        </w:rPr>
        <w:t>th</w:t>
      </w:r>
      <w:r>
        <w:rPr>
          <w:sz w:val="24"/>
        </w:rPr>
        <w:t xml:space="preserve"> April</w:t>
      </w:r>
      <w:r w:rsidR="007F663B">
        <w:rPr>
          <w:sz w:val="24"/>
        </w:rPr>
        <w:t xml:space="preserve">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CC0F80">
        <w:rPr>
          <w:sz w:val="24"/>
          <w:lang w:eastAsia="zh-CN"/>
        </w:rPr>
        <w:t>1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1C30C8">
        <w:rPr>
          <w:sz w:val="24"/>
          <w:lang w:eastAsia="zh-CN"/>
        </w:rPr>
        <w:t xml:space="preserve"> E650H</w:t>
      </w:r>
      <w:r w:rsidR="007D4C7E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1C30C8">
        <w:rPr>
          <w:sz w:val="24"/>
          <w:lang w:eastAsia="zh-CN"/>
        </w:rPr>
        <w:t>from existing location</w:t>
      </w:r>
      <w:r w:rsidR="00AA67DA">
        <w:rPr>
          <w:sz w:val="24"/>
          <w:lang w:eastAsia="zh-CN"/>
        </w:rPr>
        <w:t xml:space="preserve"> </w:t>
      </w:r>
      <w:r w:rsidR="000D3F7C">
        <w:rPr>
          <w:sz w:val="24"/>
          <w:lang w:eastAsia="zh-CN"/>
        </w:rPr>
        <w:t>to loading area,</w:t>
      </w:r>
      <w:r w:rsidR="00155DE2">
        <w:rPr>
          <w:sz w:val="24"/>
          <w:lang w:eastAsia="zh-CN"/>
        </w:rPr>
        <w:t xml:space="preserve"> </w:t>
      </w:r>
      <w:r w:rsidR="001C30C8">
        <w:rPr>
          <w:sz w:val="24"/>
          <w:lang w:eastAsia="zh-CN"/>
        </w:rPr>
        <w:t xml:space="preserve">hoist up onto low loader </w:t>
      </w:r>
      <w:r w:rsidR="00CC0F80">
        <w:rPr>
          <w:sz w:val="24"/>
          <w:lang w:eastAsia="zh-CN"/>
        </w:rPr>
        <w:t xml:space="preserve">and </w:t>
      </w:r>
      <w:r w:rsidR="00670B64">
        <w:rPr>
          <w:sz w:val="24"/>
          <w:lang w:eastAsia="zh-CN"/>
        </w:rPr>
        <w:t xml:space="preserve">deliver </w:t>
      </w:r>
      <w:r w:rsidR="00A9491E">
        <w:rPr>
          <w:sz w:val="24"/>
          <w:lang w:eastAsia="zh-CN"/>
        </w:rPr>
        <w:t>to new location</w:t>
      </w:r>
      <w:r w:rsidR="001C30C8">
        <w:rPr>
          <w:sz w:val="24"/>
          <w:lang w:eastAsia="zh-CN"/>
        </w:rPr>
        <w:t xml:space="preserve">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CC0F80">
      <w:pPr>
        <w:rPr>
          <w:sz w:val="24"/>
          <w:lang w:eastAsia="zh-CN"/>
        </w:rPr>
      </w:pPr>
      <w:r>
        <w:rPr>
          <w:sz w:val="24"/>
          <w:lang w:eastAsia="zh-CN"/>
        </w:rPr>
        <w:t>21</w:t>
      </w:r>
      <w:r w:rsidR="00A9491E">
        <w:rPr>
          <w:sz w:val="24"/>
          <w:lang w:eastAsia="zh-CN"/>
        </w:rPr>
        <w:t xml:space="preserve">/03/2016 – 10:00 </w:t>
      </w:r>
      <w:r w:rsidR="001C50B5">
        <w:rPr>
          <w:sz w:val="24"/>
          <w:lang w:eastAsia="zh-CN"/>
        </w:rPr>
        <w:t xml:space="preserve">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C0F80" w:rsidRDefault="001C30C8" w:rsidP="00CC0F80">
      <w:pPr>
        <w:pStyle w:val="Heading4"/>
      </w:pPr>
      <w:r>
        <w:t>No 2 Gul Circle</w:t>
      </w:r>
    </w:p>
    <w:p w:rsidR="00140D68" w:rsidRPr="00CC0F80" w:rsidRDefault="001C30C8" w:rsidP="00CC0F80">
      <w:pPr>
        <w:pStyle w:val="Heading4"/>
      </w:pPr>
      <w:r>
        <w:t>Cameron (S) Pte Ltd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1C30C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100 ton mobile</w:t>
      </w:r>
      <w:r w:rsidR="00140D68">
        <w:rPr>
          <w:bCs/>
          <w:sz w:val="24"/>
          <w:lang w:eastAsia="zh-CN"/>
        </w:rPr>
        <w:t xml:space="preserve"> crane</w:t>
      </w:r>
    </w:p>
    <w:p w:rsidR="001C30C8" w:rsidRDefault="001C30C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Lorry crane</w:t>
      </w:r>
    </w:p>
    <w:p w:rsidR="001960E9" w:rsidRDefault="001960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 forklift</w:t>
      </w:r>
      <w:bookmarkStart w:id="0" w:name="_GoBack"/>
      <w:bookmarkEnd w:id="0"/>
    </w:p>
    <w:p w:rsidR="008D2441" w:rsidRDefault="00CC0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C4669E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C30C8" w:rsidRDefault="001C30C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</w:t>
      </w:r>
      <w:r w:rsidR="00CC0F80">
        <w:rPr>
          <w:sz w:val="24"/>
          <w:lang w:eastAsia="zh-CN"/>
        </w:rPr>
        <w:t xml:space="preserve"> safety glass,</w:t>
      </w:r>
      <w:r w:rsidR="006B3F8F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1C30C8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</w:t>
      </w:r>
      <w:r w:rsidR="007F663B"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C0F80">
        <w:rPr>
          <w:sz w:val="24"/>
          <w:lang w:eastAsia="zh-CN"/>
        </w:rPr>
        <w:t>rollers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155DE2" w:rsidRPr="00155DE2" w:rsidRDefault="007F663B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CC0F80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a</w:t>
      </w:r>
      <w:r w:rsidR="00CC0F80">
        <w:rPr>
          <w:sz w:val="24"/>
          <w:lang w:eastAsia="zh-CN"/>
        </w:rPr>
        <w:t>nd</w:t>
      </w:r>
      <w:r w:rsidR="001C30C8">
        <w:rPr>
          <w:sz w:val="24"/>
          <w:lang w:eastAsia="zh-CN"/>
        </w:rPr>
        <w:t xml:space="preserve"> load machine onto low loader</w:t>
      </w:r>
    </w:p>
    <w:p w:rsidR="00E76DB5" w:rsidRDefault="001C30C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 loader t</w:t>
      </w:r>
      <w:r w:rsidR="00143743">
        <w:rPr>
          <w:sz w:val="24"/>
          <w:lang w:eastAsia="zh-CN"/>
        </w:rPr>
        <w:t>o</w:t>
      </w:r>
      <w:r>
        <w:rPr>
          <w:sz w:val="24"/>
          <w:lang w:eastAsia="zh-CN"/>
        </w:rPr>
        <w:t xml:space="preserve"> transfer machine from existing </w:t>
      </w:r>
      <w:r w:rsidR="00143743">
        <w:rPr>
          <w:sz w:val="24"/>
          <w:lang w:eastAsia="zh-CN"/>
        </w:rPr>
        <w:t xml:space="preserve">new location </w:t>
      </w:r>
    </w:p>
    <w:p w:rsidR="006F12DE" w:rsidRPr="00CC0F80" w:rsidRDefault="00143743" w:rsidP="00CC0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from low loader,</w:t>
      </w:r>
      <w:r w:rsidR="00CC0F80">
        <w:rPr>
          <w:sz w:val="24"/>
          <w:lang w:eastAsia="zh-CN"/>
        </w:rPr>
        <w:t xml:space="preserve"> insert r</w:t>
      </w:r>
      <w:r>
        <w:rPr>
          <w:sz w:val="24"/>
          <w:lang w:eastAsia="zh-CN"/>
        </w:rPr>
        <w:t>ollers and transfer to new designated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1DEE" w:rsidRDefault="001E1DEE">
      <w:r>
        <w:separator/>
      </w:r>
    </w:p>
  </w:endnote>
  <w:endnote w:type="continuationSeparator" w:id="0">
    <w:p w:rsidR="001E1DEE" w:rsidRDefault="001E1D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960E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960E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1DEE" w:rsidRDefault="001E1DEE">
      <w:r>
        <w:separator/>
      </w:r>
    </w:p>
  </w:footnote>
  <w:footnote w:type="continuationSeparator" w:id="0">
    <w:p w:rsidR="001E1DEE" w:rsidRDefault="001E1D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E1DE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1E1DEE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731DC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3743"/>
    <w:rsid w:val="00155DE2"/>
    <w:rsid w:val="0017369C"/>
    <w:rsid w:val="00183C4E"/>
    <w:rsid w:val="00192797"/>
    <w:rsid w:val="001960E9"/>
    <w:rsid w:val="001C30C8"/>
    <w:rsid w:val="001C50B5"/>
    <w:rsid w:val="001E1DEE"/>
    <w:rsid w:val="00257C21"/>
    <w:rsid w:val="0030317F"/>
    <w:rsid w:val="00333DB7"/>
    <w:rsid w:val="00375E51"/>
    <w:rsid w:val="003D5FEC"/>
    <w:rsid w:val="00466C7A"/>
    <w:rsid w:val="00501090"/>
    <w:rsid w:val="005463C4"/>
    <w:rsid w:val="0057657F"/>
    <w:rsid w:val="005D3C81"/>
    <w:rsid w:val="006467DA"/>
    <w:rsid w:val="0066401C"/>
    <w:rsid w:val="00670B64"/>
    <w:rsid w:val="00693582"/>
    <w:rsid w:val="006B3F8F"/>
    <w:rsid w:val="006F12DE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D2441"/>
    <w:rsid w:val="00971AE8"/>
    <w:rsid w:val="0099046A"/>
    <w:rsid w:val="009A228D"/>
    <w:rsid w:val="009F4FEB"/>
    <w:rsid w:val="00A2540E"/>
    <w:rsid w:val="00A73EA0"/>
    <w:rsid w:val="00A9491E"/>
    <w:rsid w:val="00AA67DA"/>
    <w:rsid w:val="00B06871"/>
    <w:rsid w:val="00B16B6D"/>
    <w:rsid w:val="00B742F4"/>
    <w:rsid w:val="00C15DC7"/>
    <w:rsid w:val="00C4669E"/>
    <w:rsid w:val="00C72DAD"/>
    <w:rsid w:val="00C95881"/>
    <w:rsid w:val="00CC0F80"/>
    <w:rsid w:val="00D07325"/>
    <w:rsid w:val="00D221DF"/>
    <w:rsid w:val="00DA01F0"/>
    <w:rsid w:val="00E3288E"/>
    <w:rsid w:val="00E76DB5"/>
    <w:rsid w:val="00EC1220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2069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2016-04-19T05:30:00Z</cp:lastPrinted>
  <dcterms:created xsi:type="dcterms:W3CDTF">2016-04-19T02:18:00Z</dcterms:created>
  <dcterms:modified xsi:type="dcterms:W3CDTF">2016-04-19T05:30:00Z</dcterms:modified>
</cp:coreProperties>
</file>