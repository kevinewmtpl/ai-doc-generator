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579D6">
      <w:pPr>
        <w:rPr>
          <w:sz w:val="24"/>
          <w:lang w:eastAsia="zh-CN"/>
        </w:rPr>
      </w:pPr>
      <w:r>
        <w:rPr>
          <w:sz w:val="24"/>
        </w:rPr>
        <w:t>Date: 22</w:t>
      </w:r>
      <w:r w:rsidRPr="00C579D6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001DD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DA2E74" w:rsidP="00B95137">
      <w:pPr>
        <w:rPr>
          <w:sz w:val="24"/>
          <w:lang w:eastAsia="zh-CN"/>
        </w:rPr>
      </w:pPr>
      <w:r>
        <w:rPr>
          <w:sz w:val="24"/>
          <w:lang w:eastAsia="zh-CN"/>
        </w:rPr>
        <w:t>06/01/22</w:t>
      </w:r>
      <w:bookmarkStart w:id="0" w:name="_GoBack"/>
      <w:bookmarkEnd w:id="0"/>
      <w:r w:rsidR="001D4205">
        <w:rPr>
          <w:sz w:val="24"/>
          <w:lang w:eastAsia="zh-CN"/>
        </w:rPr>
        <w:t xml:space="preserve">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462" w:rsidRDefault="00194462">
      <w:r>
        <w:separator/>
      </w:r>
    </w:p>
  </w:endnote>
  <w:endnote w:type="continuationSeparator" w:id="0">
    <w:p w:rsidR="00194462" w:rsidRDefault="0019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2E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2E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462" w:rsidRDefault="00194462">
      <w:r>
        <w:separator/>
      </w:r>
    </w:p>
  </w:footnote>
  <w:footnote w:type="continuationSeparator" w:id="0">
    <w:p w:rsidR="00194462" w:rsidRDefault="001944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944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9446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85F36"/>
    <w:rsid w:val="0009020A"/>
    <w:rsid w:val="000C7132"/>
    <w:rsid w:val="000D5B75"/>
    <w:rsid w:val="000E2408"/>
    <w:rsid w:val="001410FA"/>
    <w:rsid w:val="00163257"/>
    <w:rsid w:val="00194462"/>
    <w:rsid w:val="001A7138"/>
    <w:rsid w:val="001B6D1B"/>
    <w:rsid w:val="001C1CBF"/>
    <w:rsid w:val="001C27A2"/>
    <w:rsid w:val="001D4205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024F"/>
    <w:rsid w:val="004C2874"/>
    <w:rsid w:val="005212E4"/>
    <w:rsid w:val="0056442E"/>
    <w:rsid w:val="005C5DDE"/>
    <w:rsid w:val="00605682"/>
    <w:rsid w:val="0062053C"/>
    <w:rsid w:val="00692F36"/>
    <w:rsid w:val="006A0465"/>
    <w:rsid w:val="006A4F9C"/>
    <w:rsid w:val="006B352E"/>
    <w:rsid w:val="00701A85"/>
    <w:rsid w:val="0070747D"/>
    <w:rsid w:val="007168B6"/>
    <w:rsid w:val="0077169A"/>
    <w:rsid w:val="007D36F0"/>
    <w:rsid w:val="00801BC4"/>
    <w:rsid w:val="008254AB"/>
    <w:rsid w:val="00840DC8"/>
    <w:rsid w:val="008C363D"/>
    <w:rsid w:val="008D5DE7"/>
    <w:rsid w:val="00923F3D"/>
    <w:rsid w:val="00926AFA"/>
    <w:rsid w:val="00931972"/>
    <w:rsid w:val="00A123F8"/>
    <w:rsid w:val="00A1692F"/>
    <w:rsid w:val="00A27E28"/>
    <w:rsid w:val="00A920E6"/>
    <w:rsid w:val="00A92C9C"/>
    <w:rsid w:val="00AF4F6B"/>
    <w:rsid w:val="00B13489"/>
    <w:rsid w:val="00B256BB"/>
    <w:rsid w:val="00B95137"/>
    <w:rsid w:val="00BA4D21"/>
    <w:rsid w:val="00BB01E4"/>
    <w:rsid w:val="00BF1BA5"/>
    <w:rsid w:val="00C32AF9"/>
    <w:rsid w:val="00C373BA"/>
    <w:rsid w:val="00C579D6"/>
    <w:rsid w:val="00C764C9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D74D8B"/>
    <w:rsid w:val="00D94436"/>
    <w:rsid w:val="00DA2E74"/>
    <w:rsid w:val="00E8617D"/>
    <w:rsid w:val="00EB22E8"/>
    <w:rsid w:val="00EC5880"/>
    <w:rsid w:val="00EC673C"/>
    <w:rsid w:val="00ED3DEC"/>
    <w:rsid w:val="00ED4127"/>
    <w:rsid w:val="00EE527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2021-12-23T03:00:00Z</cp:lastPrinted>
  <dcterms:created xsi:type="dcterms:W3CDTF">2021-12-20T02:30:00Z</dcterms:created>
  <dcterms:modified xsi:type="dcterms:W3CDTF">2021-12-23T03:00:00Z</dcterms:modified>
</cp:coreProperties>
</file>