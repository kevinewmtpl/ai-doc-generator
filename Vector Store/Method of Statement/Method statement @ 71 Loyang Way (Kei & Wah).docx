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1B0" w:rsidRDefault="001E31B0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E31B0" w:rsidRDefault="001E31B0">
      <w:pPr>
        <w:rPr>
          <w:sz w:val="24"/>
        </w:rPr>
      </w:pPr>
    </w:p>
    <w:p w:rsidR="006467DA" w:rsidRDefault="00471510">
      <w:pPr>
        <w:rPr>
          <w:sz w:val="24"/>
          <w:lang w:eastAsia="zh-CN"/>
        </w:rPr>
      </w:pPr>
      <w:r>
        <w:rPr>
          <w:sz w:val="24"/>
        </w:rPr>
        <w:t>Date: 01</w:t>
      </w:r>
      <w:r w:rsidRPr="00471510">
        <w:rPr>
          <w:sz w:val="24"/>
          <w:vertAlign w:val="superscript"/>
        </w:rPr>
        <w:t>st</w:t>
      </w:r>
      <w:r>
        <w:rPr>
          <w:sz w:val="24"/>
        </w:rPr>
        <w:t xml:space="preserve"> Aug</w:t>
      </w:r>
      <w:r w:rsidR="00230D2E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94FC9">
        <w:rPr>
          <w:sz w:val="24"/>
          <w:lang w:eastAsia="zh-CN"/>
        </w:rPr>
        <w:t xml:space="preserve">unload </w:t>
      </w:r>
      <w:r w:rsidR="00471510">
        <w:rPr>
          <w:sz w:val="24"/>
          <w:lang w:eastAsia="zh-CN"/>
        </w:rPr>
        <w:t xml:space="preserve">2 </w:t>
      </w:r>
      <w:r w:rsidR="00D702A3">
        <w:rPr>
          <w:sz w:val="24"/>
          <w:lang w:eastAsia="zh-CN"/>
        </w:rPr>
        <w:t xml:space="preserve">unit machine </w:t>
      </w:r>
      <w:r w:rsidR="00471510">
        <w:rPr>
          <w:sz w:val="24"/>
          <w:lang w:eastAsia="zh-CN"/>
        </w:rPr>
        <w:t xml:space="preserve">with accessories from low-bed/lorry chassis,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4715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Mazak VR1600W</w:t>
      </w:r>
      <w:r w:rsidR="00E83270">
        <w:rPr>
          <w:sz w:val="24"/>
          <w:szCs w:val="24"/>
          <w:lang w:eastAsia="zh-CN"/>
        </w:rPr>
        <w:t xml:space="preserve"> </w:t>
      </w:r>
      <w:r w:rsidR="00C94FC9">
        <w:rPr>
          <w:sz w:val="24"/>
          <w:szCs w:val="24"/>
          <w:lang w:eastAsia="zh-CN"/>
        </w:rPr>
        <w:t xml:space="preserve"> </w:t>
      </w:r>
    </w:p>
    <w:p w:rsidR="00D702A3" w:rsidRDefault="004715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400 x 240 x 320 cm</w:t>
      </w:r>
    </w:p>
    <w:p w:rsidR="00C94FC9" w:rsidRDefault="004715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13, 0</w:t>
      </w:r>
      <w:r w:rsidR="00B407B9">
        <w:rPr>
          <w:sz w:val="24"/>
          <w:szCs w:val="24"/>
          <w:lang w:eastAsia="zh-CN"/>
        </w:rPr>
        <w:t>00 kg</w:t>
      </w:r>
    </w:p>
    <w:p w:rsidR="00471510" w:rsidRDefault="004715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702A3" w:rsidRDefault="004715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MPP50V4</w:t>
      </w:r>
      <w:r w:rsidR="00D702A3">
        <w:rPr>
          <w:sz w:val="24"/>
          <w:szCs w:val="24"/>
          <w:lang w:eastAsia="zh-CN"/>
        </w:rPr>
        <w:t xml:space="preserve"> </w:t>
      </w:r>
    </w:p>
    <w:p w:rsidR="00C94FC9" w:rsidRDefault="004715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0</w:t>
      </w:r>
      <w:r w:rsidR="00B407B9">
        <w:rPr>
          <w:sz w:val="24"/>
          <w:szCs w:val="24"/>
          <w:lang w:eastAsia="zh-CN"/>
        </w:rPr>
        <w:t xml:space="preserve">00 kg </w:t>
      </w:r>
    </w:p>
    <w:p w:rsidR="00C25A49" w:rsidRPr="00BF1F53" w:rsidRDefault="00C25A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E20D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EB18D8">
      <w:pPr>
        <w:rPr>
          <w:sz w:val="24"/>
          <w:lang w:eastAsia="zh-CN"/>
        </w:rPr>
      </w:pPr>
      <w:r>
        <w:rPr>
          <w:sz w:val="24"/>
          <w:lang w:eastAsia="zh-CN"/>
        </w:rPr>
        <w:t>18</w:t>
      </w:r>
      <w:r w:rsidR="00471510">
        <w:rPr>
          <w:sz w:val="24"/>
          <w:lang w:eastAsia="zh-CN"/>
        </w:rPr>
        <w:t>/08</w:t>
      </w:r>
      <w:r w:rsidR="00866BAC">
        <w:rPr>
          <w:sz w:val="24"/>
          <w:lang w:eastAsia="zh-CN"/>
        </w:rPr>
        <w:t xml:space="preserve">/22 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47151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12:00 pm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471510" w:rsidP="00BA65F8">
      <w:pPr>
        <w:pStyle w:val="Heading4"/>
      </w:pPr>
      <w:r>
        <w:t xml:space="preserve">71 Loyang Way </w:t>
      </w:r>
    </w:p>
    <w:p w:rsidR="00BA65F8" w:rsidRPr="00BA65F8" w:rsidRDefault="00471510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Kei &amp; Wah Engineering Pte</w:t>
      </w:r>
      <w:r w:rsidR="006E20D4">
        <w:rPr>
          <w:sz w:val="24"/>
          <w:szCs w:val="24"/>
          <w:lang w:eastAsia="zh-CN"/>
        </w:rPr>
        <w:t xml:space="preserve">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A46A7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>rry loader</w:t>
      </w:r>
    </w:p>
    <w:p w:rsidR="00471510" w:rsidRDefault="004715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low-bed </w:t>
      </w:r>
    </w:p>
    <w:p w:rsidR="00746A35" w:rsidRDefault="001A46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71510">
        <w:rPr>
          <w:sz w:val="24"/>
          <w:lang w:eastAsia="zh-CN"/>
        </w:rPr>
        <w:t>forklift</w:t>
      </w:r>
      <w:r w:rsidR="009B5A5C">
        <w:rPr>
          <w:sz w:val="24"/>
          <w:lang w:eastAsia="zh-CN"/>
        </w:rPr>
        <w:t xml:space="preserve"> </w:t>
      </w:r>
    </w:p>
    <w:p w:rsidR="001E31B0" w:rsidRDefault="001E31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6467DA" w:rsidRDefault="001E31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1E31B0" w:rsidRDefault="004715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566474">
        <w:rPr>
          <w:sz w:val="24"/>
          <w:lang w:eastAsia="zh-CN"/>
        </w:rPr>
        <w:t>sling</w:t>
      </w: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471510" w:rsidRDefault="00471510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907C3D">
        <w:rPr>
          <w:sz w:val="24"/>
          <w:lang w:eastAsia="zh-CN"/>
        </w:rPr>
        <w:t>mobile/lorry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E7C78" w:rsidRDefault="0047151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534F50">
        <w:rPr>
          <w:sz w:val="24"/>
          <w:lang w:eastAsia="zh-CN"/>
        </w:rPr>
        <w:t>unloading area</w:t>
      </w:r>
    </w:p>
    <w:p w:rsidR="00D51A21" w:rsidRDefault="00DE7C7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low-bed to near crane</w:t>
      </w:r>
      <w:r w:rsidR="006E20D4">
        <w:rPr>
          <w:sz w:val="24"/>
          <w:lang w:eastAsia="zh-CN"/>
        </w:rPr>
        <w:t xml:space="preserve"> </w:t>
      </w:r>
    </w:p>
    <w:p w:rsidR="00C90E43" w:rsidRPr="006E20D4" w:rsidRDefault="00DE7C78" w:rsidP="006E20D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secured onto rigging point of machine </w:t>
      </w:r>
    </w:p>
    <w:p w:rsidR="00534F50" w:rsidRPr="00DE7C78" w:rsidRDefault="001E31B0" w:rsidP="00DE7C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low-bed</w:t>
      </w:r>
    </w:p>
    <w:p w:rsidR="006467DA" w:rsidRPr="00C90E43" w:rsidRDefault="001A46A7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</w:t>
      </w:r>
      <w:r w:rsidR="001E31B0">
        <w:rPr>
          <w:sz w:val="24"/>
          <w:lang w:eastAsia="zh-CN"/>
        </w:rPr>
        <w:t>to near ground level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6467DA" w:rsidRPr="0099046A" w:rsidRDefault="00724AD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5B97" w:rsidRDefault="00165B97">
      <w:r>
        <w:separator/>
      </w:r>
    </w:p>
  </w:endnote>
  <w:endnote w:type="continuationSeparator" w:id="0">
    <w:p w:rsidR="00165B97" w:rsidRDefault="00165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B18D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B18D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5B97" w:rsidRDefault="00165B97">
      <w:r>
        <w:separator/>
      </w:r>
    </w:p>
  </w:footnote>
  <w:footnote w:type="continuationSeparator" w:id="0">
    <w:p w:rsidR="00165B97" w:rsidRDefault="00165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65B9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65B9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65B97"/>
    <w:rsid w:val="001814B0"/>
    <w:rsid w:val="001A1840"/>
    <w:rsid w:val="001A46A7"/>
    <w:rsid w:val="001E31B0"/>
    <w:rsid w:val="001F5380"/>
    <w:rsid w:val="00210BA1"/>
    <w:rsid w:val="002210C1"/>
    <w:rsid w:val="00230D2E"/>
    <w:rsid w:val="00241657"/>
    <w:rsid w:val="0025298C"/>
    <w:rsid w:val="00257C21"/>
    <w:rsid w:val="00334C7D"/>
    <w:rsid w:val="003410CF"/>
    <w:rsid w:val="003A2D0F"/>
    <w:rsid w:val="003C43A5"/>
    <w:rsid w:val="003D3BEA"/>
    <w:rsid w:val="00415A40"/>
    <w:rsid w:val="00466C7A"/>
    <w:rsid w:val="00471510"/>
    <w:rsid w:val="004C039D"/>
    <w:rsid w:val="004E36B9"/>
    <w:rsid w:val="00503E70"/>
    <w:rsid w:val="005333BC"/>
    <w:rsid w:val="00534F50"/>
    <w:rsid w:val="00557513"/>
    <w:rsid w:val="00566474"/>
    <w:rsid w:val="00581AFF"/>
    <w:rsid w:val="006268D6"/>
    <w:rsid w:val="00634800"/>
    <w:rsid w:val="006467DA"/>
    <w:rsid w:val="00663BC0"/>
    <w:rsid w:val="006D440D"/>
    <w:rsid w:val="006E20D4"/>
    <w:rsid w:val="007066F2"/>
    <w:rsid w:val="00724AD3"/>
    <w:rsid w:val="00735210"/>
    <w:rsid w:val="00742D33"/>
    <w:rsid w:val="00746A35"/>
    <w:rsid w:val="0075517F"/>
    <w:rsid w:val="00767482"/>
    <w:rsid w:val="00773CDA"/>
    <w:rsid w:val="007F701F"/>
    <w:rsid w:val="008225C1"/>
    <w:rsid w:val="008274F1"/>
    <w:rsid w:val="00830444"/>
    <w:rsid w:val="008512EB"/>
    <w:rsid w:val="00860CD2"/>
    <w:rsid w:val="00866BAC"/>
    <w:rsid w:val="008721A6"/>
    <w:rsid w:val="00892332"/>
    <w:rsid w:val="00895D5D"/>
    <w:rsid w:val="0089628B"/>
    <w:rsid w:val="00907C3D"/>
    <w:rsid w:val="00933FF0"/>
    <w:rsid w:val="00971AE8"/>
    <w:rsid w:val="00982E84"/>
    <w:rsid w:val="0099046A"/>
    <w:rsid w:val="009B5A5C"/>
    <w:rsid w:val="009F24DE"/>
    <w:rsid w:val="00A1115F"/>
    <w:rsid w:val="00A75691"/>
    <w:rsid w:val="00A84205"/>
    <w:rsid w:val="00A93B6F"/>
    <w:rsid w:val="00A9792C"/>
    <w:rsid w:val="00AB583B"/>
    <w:rsid w:val="00AE1037"/>
    <w:rsid w:val="00B03BCD"/>
    <w:rsid w:val="00B407B9"/>
    <w:rsid w:val="00B61A87"/>
    <w:rsid w:val="00BA3D30"/>
    <w:rsid w:val="00BA65F8"/>
    <w:rsid w:val="00BF1F53"/>
    <w:rsid w:val="00BF6DA6"/>
    <w:rsid w:val="00C03735"/>
    <w:rsid w:val="00C25A49"/>
    <w:rsid w:val="00C90E43"/>
    <w:rsid w:val="00C94FC9"/>
    <w:rsid w:val="00C95881"/>
    <w:rsid w:val="00CB5DF3"/>
    <w:rsid w:val="00D51A21"/>
    <w:rsid w:val="00D702A3"/>
    <w:rsid w:val="00DB6F3A"/>
    <w:rsid w:val="00DE134E"/>
    <w:rsid w:val="00DE29B7"/>
    <w:rsid w:val="00DE7C78"/>
    <w:rsid w:val="00E4630B"/>
    <w:rsid w:val="00E76DB5"/>
    <w:rsid w:val="00E83270"/>
    <w:rsid w:val="00E95798"/>
    <w:rsid w:val="00E95AFF"/>
    <w:rsid w:val="00E95CFA"/>
    <w:rsid w:val="00EB18D8"/>
    <w:rsid w:val="00EC1220"/>
    <w:rsid w:val="00EC1B89"/>
    <w:rsid w:val="00EC37A1"/>
    <w:rsid w:val="00EF47D1"/>
    <w:rsid w:val="00EF789A"/>
    <w:rsid w:val="00F01522"/>
    <w:rsid w:val="00F36CE9"/>
    <w:rsid w:val="00F41581"/>
    <w:rsid w:val="00F77A1A"/>
    <w:rsid w:val="00F91991"/>
    <w:rsid w:val="00FA168D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2022-08-01T05:22:00Z</cp:lastPrinted>
  <dcterms:created xsi:type="dcterms:W3CDTF">2022-07-29T03:37:00Z</dcterms:created>
  <dcterms:modified xsi:type="dcterms:W3CDTF">2022-08-01T05:22:00Z</dcterms:modified>
</cp:coreProperties>
</file>