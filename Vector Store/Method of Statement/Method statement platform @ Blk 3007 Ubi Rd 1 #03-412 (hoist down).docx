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377BA" w:rsidRDefault="004377BA">
      <w:pPr>
        <w:rPr>
          <w:sz w:val="24"/>
        </w:rPr>
      </w:pPr>
    </w:p>
    <w:p w:rsidR="00EE527F" w:rsidRDefault="00247B59">
      <w:pPr>
        <w:rPr>
          <w:sz w:val="24"/>
          <w:lang w:eastAsia="zh-CN"/>
        </w:rPr>
      </w:pPr>
      <w:r>
        <w:rPr>
          <w:sz w:val="24"/>
        </w:rPr>
        <w:t>Date: 12</w:t>
      </w:r>
      <w:r w:rsidR="00556D99">
        <w:rPr>
          <w:sz w:val="24"/>
          <w:vertAlign w:val="superscript"/>
        </w:rPr>
        <w:t xml:space="preserve">th </w:t>
      </w:r>
      <w:r w:rsidR="00556D99">
        <w:rPr>
          <w:sz w:val="24"/>
        </w:rPr>
        <w:t>Sep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85958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56D99">
        <w:rPr>
          <w:sz w:val="24"/>
          <w:lang w:eastAsia="zh-CN"/>
        </w:rPr>
        <w:t>hoist down 10</w:t>
      </w:r>
      <w:r w:rsidR="0084612B">
        <w:rPr>
          <w:sz w:val="24"/>
          <w:lang w:eastAsia="zh-CN"/>
        </w:rPr>
        <w:t xml:space="preserve"> unit machine from 3</w:t>
      </w:r>
      <w:r w:rsidR="0084612B" w:rsidRPr="0084612B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885958">
        <w:rPr>
          <w:sz w:val="24"/>
          <w:lang w:eastAsia="zh-CN"/>
        </w:rPr>
        <w:t>through wall hacking opening by using platform, mobile/lorry crane and</w:t>
      </w:r>
      <w:r w:rsidR="00A641DB">
        <w:rPr>
          <w:sz w:val="24"/>
          <w:lang w:eastAsia="zh-CN"/>
        </w:rPr>
        <w:t xml:space="preserve"> load o</w:t>
      </w:r>
      <w:r w:rsidR="00AB3C71">
        <w:rPr>
          <w:sz w:val="24"/>
          <w:lang w:eastAsia="zh-CN"/>
        </w:rPr>
        <w:t>nto lorry chassis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AB3C71" w:rsidRPr="00556D99" w:rsidRDefault="00556D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Twinhorn VE-1020L3 </w:t>
      </w:r>
      <w:r w:rsidR="006F14A4">
        <w:rPr>
          <w:bCs/>
          <w:sz w:val="24"/>
          <w:szCs w:val="24"/>
          <w:lang w:eastAsia="zh-CN"/>
        </w:rPr>
        <w:t xml:space="preserve">             </w:t>
      </w:r>
    </w:p>
    <w:p w:rsidR="00556D99" w:rsidRDefault="00556D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Akira Seiki PC700</w:t>
      </w:r>
    </w:p>
    <w:p w:rsidR="00556D99" w:rsidRDefault="00556D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Feeler VMP-1000</w:t>
      </w:r>
    </w:p>
    <w:p w:rsidR="00556D99" w:rsidRDefault="00556D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CNC Milling</w:t>
      </w:r>
    </w:p>
    <w:p w:rsidR="00556D99" w:rsidRDefault="00556D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Feeler VMP-30A</w:t>
      </w:r>
    </w:p>
    <w:p w:rsidR="00556D99" w:rsidRDefault="00556D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Lathe </w:t>
      </w:r>
    </w:p>
    <w:p w:rsidR="00B96719" w:rsidRDefault="00B96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Novick AR40 Wirecut</w:t>
      </w:r>
    </w:p>
    <w:p w:rsidR="00B96719" w:rsidRDefault="00B96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Novick AR60 Wirecut </w:t>
      </w:r>
    </w:p>
    <w:p w:rsidR="00B96719" w:rsidRDefault="00B96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Novick AR35 Wirecut</w:t>
      </w:r>
    </w:p>
    <w:p w:rsidR="00BA6E59" w:rsidRPr="00512A9D" w:rsidRDefault="00B96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575 CMM </w:t>
      </w:r>
      <w:r w:rsidR="00556D99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377BA" w:rsidRPr="006F14A4" w:rsidRDefault="004377BA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27/09/24 (Friday) to shift out accessories to loading bay via lift</w:t>
      </w:r>
    </w:p>
    <w:p w:rsidR="00DC1E88" w:rsidRDefault="00556D9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29/09</w:t>
      </w:r>
      <w:r w:rsidR="002609F7">
        <w:rPr>
          <w:bCs/>
          <w:sz w:val="24"/>
          <w:szCs w:val="24"/>
          <w:lang w:eastAsia="zh-CN"/>
        </w:rPr>
        <w:t>/24</w:t>
      </w:r>
      <w:r w:rsidR="009F7297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(Sunday)</w:t>
      </w:r>
      <w:r w:rsidR="004377BA">
        <w:rPr>
          <w:bCs/>
          <w:sz w:val="24"/>
          <w:szCs w:val="24"/>
          <w:lang w:eastAsia="zh-CN"/>
        </w:rPr>
        <w:t xml:space="preserve"> to shift out and hoist down machines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CC2D5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6F14A4" w:rsidRDefault="00304C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  <w:r w:rsidR="00556D99">
        <w:rPr>
          <w:bCs/>
          <w:sz w:val="24"/>
          <w:szCs w:val="24"/>
          <w:lang w:eastAsia="zh-CN"/>
        </w:rPr>
        <w:t xml:space="preserve"> </w:t>
      </w:r>
    </w:p>
    <w:p w:rsidR="00304CC9" w:rsidRDefault="006F14A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 – 19</w:t>
      </w:r>
      <w:bookmarkStart w:id="0" w:name="_GoBack"/>
      <w:bookmarkEnd w:id="0"/>
      <w:r w:rsidR="00CC2D5D">
        <w:rPr>
          <w:bCs/>
          <w:sz w:val="24"/>
          <w:szCs w:val="24"/>
          <w:lang w:eastAsia="zh-CN"/>
        </w:rPr>
        <w:t>:00 pm</w:t>
      </w:r>
    </w:p>
    <w:p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556D99" w:rsidP="004872DF">
      <w:pPr>
        <w:pStyle w:val="Heading4"/>
      </w:pPr>
      <w:r>
        <w:t>Blk 300</w:t>
      </w:r>
      <w:r w:rsidR="00885958">
        <w:t>7 Ubi Rd</w:t>
      </w:r>
      <w:r>
        <w:t xml:space="preserve"> 1 #03-412</w:t>
      </w:r>
    </w:p>
    <w:p w:rsidR="00B85262" w:rsidRPr="004872DF" w:rsidRDefault="00556D99" w:rsidP="004872DF">
      <w:pPr>
        <w:pStyle w:val="Heading4"/>
      </w:pPr>
      <w:r>
        <w:t>Yoong Technologies Pte Ltd</w:t>
      </w:r>
      <w:r w:rsidR="00885958">
        <w:t xml:space="preserve">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B96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B96719" w:rsidRDefault="00B967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:rsidR="00932131" w:rsidRDefault="00932131">
      <w:pPr>
        <w:pStyle w:val="BodyText2"/>
      </w:pPr>
      <w:r>
        <w:t xml:space="preserve">a. Lifting Supervisor </w:t>
      </w:r>
    </w:p>
    <w:p w:rsidR="00932131" w:rsidRDefault="00932131">
      <w:pPr>
        <w:pStyle w:val="BodyText2"/>
      </w:pPr>
      <w:r>
        <w:t xml:space="preserve">b. Mobile Crane Operator </w:t>
      </w:r>
    </w:p>
    <w:p w:rsidR="00932131" w:rsidRDefault="00932131">
      <w:pPr>
        <w:pStyle w:val="BodyText2"/>
      </w:pPr>
      <w:r>
        <w:t>c. Lorry Loader Operator</w:t>
      </w:r>
    </w:p>
    <w:p w:rsidR="00932131" w:rsidRDefault="00932131">
      <w:pPr>
        <w:pStyle w:val="BodyText2"/>
      </w:pPr>
      <w:r>
        <w:t>d. Signalman</w:t>
      </w:r>
    </w:p>
    <w:p w:rsidR="00932131" w:rsidRDefault="00932131">
      <w:pPr>
        <w:pStyle w:val="BodyText2"/>
      </w:pPr>
      <w:r>
        <w:t>e. Riggerman</w:t>
      </w:r>
    </w:p>
    <w:p w:rsidR="00247B59" w:rsidRDefault="00932131" w:rsidP="00247B59">
      <w:pPr>
        <w:pStyle w:val="BodyText2"/>
      </w:pPr>
      <w:r>
        <w:t xml:space="preserve">f. Skill Mover </w:t>
      </w:r>
    </w:p>
    <w:p w:rsidR="00EE527F" w:rsidRPr="00247B59" w:rsidRDefault="00247B59" w:rsidP="00247B59">
      <w:pPr>
        <w:pStyle w:val="BodyText2"/>
        <w:rPr>
          <w:b/>
          <w:sz w:val="32"/>
          <w:szCs w:val="32"/>
          <w:u w:val="single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 </w:t>
      </w:r>
      <w:r>
        <w:rPr>
          <w:b/>
          <w:sz w:val="32"/>
          <w:szCs w:val="32"/>
          <w:u w:val="single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932131" w:rsidRDefault="00932131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Set up crane with outriggers fully extended and resting on steel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FC784F">
        <w:rPr>
          <w:sz w:val="24"/>
          <w:lang w:eastAsia="zh-CN"/>
        </w:rPr>
        <w:t xml:space="preserve"> crane to hoist up platform to 3</w:t>
      </w:r>
      <w:r w:rsidR="00FC784F" w:rsidRPr="00FC784F">
        <w:rPr>
          <w:sz w:val="24"/>
          <w:vertAlign w:val="superscript"/>
          <w:lang w:eastAsia="zh-CN"/>
        </w:rPr>
        <w:t>rd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Riggerman to insert sling to crane hook </w:t>
      </w:r>
    </w:p>
    <w:p w:rsidR="00932131" w:rsidRDefault="00932131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FC784F">
        <w:rPr>
          <w:sz w:val="24"/>
          <w:lang w:eastAsia="zh-CN"/>
        </w:rPr>
        <w:t xml:space="preserve">hoist up machine from platform </w:t>
      </w:r>
    </w:p>
    <w:p w:rsidR="0068706B" w:rsidRDefault="0093213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932131" w:rsidRDefault="00FC784F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>with strapping belt prior to moving out of site premise</w:t>
      </w:r>
    </w:p>
    <w:p w:rsidR="00BA6E59" w:rsidRPr="00161FD2" w:rsidRDefault="00932131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factory </w:t>
      </w:r>
      <w:r w:rsidR="00161FD2">
        <w:rPr>
          <w:sz w:val="24"/>
          <w:lang w:eastAsia="zh-CN"/>
        </w:rPr>
        <w:t xml:space="preserve">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D83" w:rsidRDefault="00EA3D83">
      <w:r>
        <w:separator/>
      </w:r>
    </w:p>
  </w:endnote>
  <w:endnote w:type="continuationSeparator" w:id="0">
    <w:p w:rsidR="00EA3D83" w:rsidRDefault="00EA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4C1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4C1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D83" w:rsidRDefault="00EA3D83">
      <w:r>
        <w:separator/>
      </w:r>
    </w:p>
  </w:footnote>
  <w:footnote w:type="continuationSeparator" w:id="0">
    <w:p w:rsidR="00EA3D83" w:rsidRDefault="00EA3D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A3D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:rsidR="00EE527F" w:rsidRDefault="00EA3D8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61FD2"/>
    <w:rsid w:val="00174C18"/>
    <w:rsid w:val="0017768F"/>
    <w:rsid w:val="00180033"/>
    <w:rsid w:val="00186153"/>
    <w:rsid w:val="00194883"/>
    <w:rsid w:val="001A16F2"/>
    <w:rsid w:val="001B2EBA"/>
    <w:rsid w:val="001B3AAA"/>
    <w:rsid w:val="001B3B1F"/>
    <w:rsid w:val="001D1C80"/>
    <w:rsid w:val="001D38AF"/>
    <w:rsid w:val="001D6265"/>
    <w:rsid w:val="001D7BC0"/>
    <w:rsid w:val="00214CA3"/>
    <w:rsid w:val="00222830"/>
    <w:rsid w:val="00225487"/>
    <w:rsid w:val="00247B59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2F6AEC"/>
    <w:rsid w:val="00304CC9"/>
    <w:rsid w:val="00317E1C"/>
    <w:rsid w:val="003631BE"/>
    <w:rsid w:val="00373A8D"/>
    <w:rsid w:val="003758B9"/>
    <w:rsid w:val="0038272B"/>
    <w:rsid w:val="00387BA3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377BA"/>
    <w:rsid w:val="00462D1E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C32DA"/>
    <w:rsid w:val="004C392C"/>
    <w:rsid w:val="004D5933"/>
    <w:rsid w:val="004F07E0"/>
    <w:rsid w:val="004F78BB"/>
    <w:rsid w:val="00512A9D"/>
    <w:rsid w:val="005405DF"/>
    <w:rsid w:val="00550D01"/>
    <w:rsid w:val="00556D99"/>
    <w:rsid w:val="005966C4"/>
    <w:rsid w:val="005B35C9"/>
    <w:rsid w:val="005C69FA"/>
    <w:rsid w:val="005E132E"/>
    <w:rsid w:val="005F2F7B"/>
    <w:rsid w:val="0061759B"/>
    <w:rsid w:val="006362BB"/>
    <w:rsid w:val="0064156E"/>
    <w:rsid w:val="0065257A"/>
    <w:rsid w:val="00660815"/>
    <w:rsid w:val="00664D20"/>
    <w:rsid w:val="0068706B"/>
    <w:rsid w:val="006A0465"/>
    <w:rsid w:val="006F14A4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C5834"/>
    <w:rsid w:val="007D1A3A"/>
    <w:rsid w:val="007E2FF0"/>
    <w:rsid w:val="007E6356"/>
    <w:rsid w:val="007F57D3"/>
    <w:rsid w:val="00805766"/>
    <w:rsid w:val="008067B7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5148"/>
    <w:rsid w:val="008B3B91"/>
    <w:rsid w:val="008C1DD6"/>
    <w:rsid w:val="008F2319"/>
    <w:rsid w:val="008F6CAF"/>
    <w:rsid w:val="0090213C"/>
    <w:rsid w:val="00904AE4"/>
    <w:rsid w:val="00932131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B12330"/>
    <w:rsid w:val="00B173D1"/>
    <w:rsid w:val="00B17867"/>
    <w:rsid w:val="00B23F7B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96719"/>
    <w:rsid w:val="00BA6E59"/>
    <w:rsid w:val="00BA75FC"/>
    <w:rsid w:val="00BC2F04"/>
    <w:rsid w:val="00BC6BCE"/>
    <w:rsid w:val="00BF2DAD"/>
    <w:rsid w:val="00BF32C5"/>
    <w:rsid w:val="00C02A5C"/>
    <w:rsid w:val="00C24B7E"/>
    <w:rsid w:val="00C31A09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27F9"/>
    <w:rsid w:val="00CC2D5D"/>
    <w:rsid w:val="00CE271F"/>
    <w:rsid w:val="00CF627C"/>
    <w:rsid w:val="00D015DC"/>
    <w:rsid w:val="00D07A05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431D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E527F"/>
    <w:rsid w:val="00EE7A41"/>
    <w:rsid w:val="00EF2BA3"/>
    <w:rsid w:val="00F07B52"/>
    <w:rsid w:val="00F338FD"/>
    <w:rsid w:val="00F340B9"/>
    <w:rsid w:val="00F369A7"/>
    <w:rsid w:val="00F63A7E"/>
    <w:rsid w:val="00F772A5"/>
    <w:rsid w:val="00F844A0"/>
    <w:rsid w:val="00F853FF"/>
    <w:rsid w:val="00FB47D2"/>
    <w:rsid w:val="00FB6F59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2024-06-14T02:11:00Z</cp:lastPrinted>
  <dcterms:created xsi:type="dcterms:W3CDTF">2024-09-10T02:12:00Z</dcterms:created>
  <dcterms:modified xsi:type="dcterms:W3CDTF">2024-09-12T01:55:00Z</dcterms:modified>
</cp:coreProperties>
</file>