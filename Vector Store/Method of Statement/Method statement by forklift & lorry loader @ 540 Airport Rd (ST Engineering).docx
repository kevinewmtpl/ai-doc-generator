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468DF" w:rsidRDefault="007468DF">
      <w:pPr>
        <w:rPr>
          <w:sz w:val="24"/>
        </w:rPr>
      </w:pPr>
    </w:p>
    <w:p w:rsidR="00FC7A38" w:rsidRDefault="00070569">
      <w:pPr>
        <w:rPr>
          <w:sz w:val="24"/>
          <w:lang w:eastAsia="zh-CN"/>
        </w:rPr>
      </w:pPr>
      <w:r>
        <w:rPr>
          <w:sz w:val="24"/>
        </w:rPr>
        <w:t>Date: 01</w:t>
      </w:r>
      <w:r w:rsidRPr="00070569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175F21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70569">
        <w:rPr>
          <w:sz w:val="24"/>
          <w:lang w:eastAsia="zh-CN"/>
        </w:rPr>
        <w:t>3 pallet from lorry to the ground, shift and position</w:t>
      </w:r>
      <w:r w:rsidR="00814A8C">
        <w:rPr>
          <w:sz w:val="24"/>
          <w:lang w:eastAsia="zh-CN"/>
        </w:rPr>
        <w:t xml:space="preserve"> into </w:t>
      </w:r>
      <w:r w:rsidR="00070569">
        <w:rPr>
          <w:sz w:val="24"/>
          <w:lang w:eastAsia="zh-CN"/>
        </w:rPr>
        <w:t xml:space="preserve">factory premise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7056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Modula machine</w:t>
      </w:r>
    </w:p>
    <w:p w:rsidR="00843016" w:rsidRDefault="000705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Pallet 1: 2500 x 2300 x 2600 mm / Wt: 1, 200 kg</w:t>
      </w:r>
    </w:p>
    <w:p w:rsidR="00070569" w:rsidRDefault="000705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Pallet 2: 2000 x 1500 x 1000 mm / Wt: 900 kg</w:t>
      </w:r>
    </w:p>
    <w:p w:rsidR="00070569" w:rsidRDefault="000705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Pallet 3: 2000 x 1500 x 1000 mm / Wt: 900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0705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06/12</w:t>
      </w:r>
      <w:r w:rsidR="00D07597">
        <w:rPr>
          <w:bCs/>
          <w:sz w:val="24"/>
          <w:szCs w:val="24"/>
          <w:lang w:eastAsia="zh-CN"/>
        </w:rPr>
        <w:t>/23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CD7E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07056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540</w:t>
      </w:r>
      <w:r w:rsidR="00814A8C">
        <w:rPr>
          <w:bCs/>
          <w:sz w:val="24"/>
          <w:szCs w:val="24"/>
          <w:lang w:eastAsia="zh-CN"/>
        </w:rPr>
        <w:t xml:space="preserve"> Airport Rd </w:t>
      </w:r>
    </w:p>
    <w:p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 Aerospace System Pte Ltd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0705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15923">
        <w:rPr>
          <w:sz w:val="24"/>
          <w:lang w:eastAsia="zh-CN"/>
        </w:rPr>
        <w:t>-3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814A8C" w:rsidRDefault="00814A8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468DF" w:rsidRDefault="007468D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FA16F6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070569">
        <w:rPr>
          <w:b w:val="0"/>
          <w:sz w:val="24"/>
          <w:szCs w:val="24"/>
          <w:u w:val="none"/>
          <w:lang w:eastAsia="zh-CN"/>
        </w:rPr>
        <w:t xml:space="preserve"> down pallet 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070569">
        <w:rPr>
          <w:b w:val="0"/>
          <w:sz w:val="24"/>
          <w:szCs w:val="24"/>
          <w:u w:val="none"/>
          <w:lang w:eastAsia="zh-CN"/>
        </w:rPr>
        <w:t xml:space="preserve">chassis 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070569">
        <w:rPr>
          <w:b w:val="0"/>
          <w:sz w:val="24"/>
          <w:u w:val="none"/>
          <w:lang w:eastAsia="zh-CN"/>
        </w:rPr>
        <w:t>pallet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70569">
        <w:rPr>
          <w:b w:val="0"/>
          <w:sz w:val="24"/>
          <w:u w:val="none"/>
          <w:lang w:eastAsia="zh-CN"/>
        </w:rPr>
        <w:t xml:space="preserve">pallet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070569">
        <w:rPr>
          <w:b w:val="0"/>
          <w:sz w:val="24"/>
          <w:u w:val="none"/>
          <w:lang w:eastAsia="zh-CN"/>
        </w:rPr>
        <w:t xml:space="preserve"> </w:t>
      </w:r>
    </w:p>
    <w:p w:rsidR="00711935" w:rsidRDefault="0007056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pallet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  <w:r w:rsidR="00070569">
        <w:rPr>
          <w:b w:val="0"/>
          <w:sz w:val="24"/>
          <w:u w:val="none"/>
          <w:lang w:eastAsia="zh-CN"/>
        </w:rPr>
        <w:t xml:space="preserve"> 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6105" w:rsidRDefault="001D6105">
      <w:r>
        <w:separator/>
      </w:r>
    </w:p>
  </w:endnote>
  <w:endnote w:type="continuationSeparator" w:id="0">
    <w:p w:rsidR="001D6105" w:rsidRDefault="001D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7E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7E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6105" w:rsidRDefault="001D6105">
      <w:r>
        <w:separator/>
      </w:r>
    </w:p>
  </w:footnote>
  <w:footnote w:type="continuationSeparator" w:id="0">
    <w:p w:rsidR="001D6105" w:rsidRDefault="001D61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D61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D610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4792A"/>
    <w:rsid w:val="00056F43"/>
    <w:rsid w:val="00070569"/>
    <w:rsid w:val="00083B53"/>
    <w:rsid w:val="000B14C2"/>
    <w:rsid w:val="000E48B7"/>
    <w:rsid w:val="00147418"/>
    <w:rsid w:val="0015089C"/>
    <w:rsid w:val="001603BC"/>
    <w:rsid w:val="00175F21"/>
    <w:rsid w:val="0018220D"/>
    <w:rsid w:val="001A79AD"/>
    <w:rsid w:val="001D6105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15923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A377D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826A0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D7EC2"/>
    <w:rsid w:val="00CE2BC7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4C7C"/>
    <w:rsid w:val="00E852D5"/>
    <w:rsid w:val="00EC18FD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8869D-3536-4578-B14B-91E1A1983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2023-12-01T05:42:00Z</cp:lastPrinted>
  <dcterms:created xsi:type="dcterms:W3CDTF">2023-12-01T05:18:00Z</dcterms:created>
  <dcterms:modified xsi:type="dcterms:W3CDTF">2023-12-01T05:42:00Z</dcterms:modified>
</cp:coreProperties>
</file>