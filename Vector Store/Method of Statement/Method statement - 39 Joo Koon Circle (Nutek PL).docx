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F01017">
      <w:pPr>
        <w:rPr>
          <w:sz w:val="24"/>
          <w:lang w:eastAsia="zh-CN"/>
        </w:rPr>
      </w:pPr>
      <w:r>
        <w:rPr>
          <w:sz w:val="24"/>
        </w:rPr>
        <w:t>Date: 03</w:t>
      </w:r>
      <w:r w:rsidRPr="00F01017">
        <w:rPr>
          <w:sz w:val="24"/>
          <w:vertAlign w:val="superscript"/>
        </w:rPr>
        <w:t>rd</w:t>
      </w:r>
      <w:r>
        <w:rPr>
          <w:sz w:val="24"/>
        </w:rPr>
        <w:t xml:space="preserve"> Sep</w:t>
      </w:r>
      <w:bookmarkStart w:id="0" w:name="_GoBack"/>
      <w:bookmarkEnd w:id="0"/>
      <w:r w:rsidR="00956602">
        <w:rPr>
          <w:sz w:val="24"/>
        </w:rPr>
        <w:t xml:space="preserve"> 2018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956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3761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1</w:t>
      </w:r>
      <w:r w:rsidR="00B26A4D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 xml:space="preserve">it machine from </w:t>
      </w:r>
      <w:r w:rsidR="00B26A4D">
        <w:rPr>
          <w:sz w:val="24"/>
          <w:lang w:eastAsia="zh-CN"/>
        </w:rPr>
        <w:t>1 x 20ft GP container, hoist up</w:t>
      </w:r>
      <w:r w:rsidR="00D024E3">
        <w:rPr>
          <w:sz w:val="24"/>
          <w:lang w:eastAsia="zh-CN"/>
        </w:rPr>
        <w:t xml:space="preserve"> to</w:t>
      </w:r>
      <w:r w:rsidR="00AE4D8E">
        <w:rPr>
          <w:sz w:val="24"/>
          <w:lang w:eastAsia="zh-CN"/>
        </w:rPr>
        <w:t xml:space="preserve"> </w:t>
      </w:r>
      <w:r w:rsidR="00A312E6">
        <w:rPr>
          <w:sz w:val="24"/>
          <w:lang w:eastAsia="zh-CN"/>
        </w:rPr>
        <w:t>2</w:t>
      </w:r>
      <w:r w:rsidR="00A312E6" w:rsidRPr="00A312E6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 w:rsidR="00BA3761"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</w:t>
      </w:r>
    </w:p>
    <w:p w:rsidR="00956602" w:rsidRDefault="00956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and hoist down 1 unit CNC Lathe from 2</w:t>
      </w:r>
      <w:r w:rsidRPr="00956602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load onto forwarder lorry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12E6" w:rsidRPr="00956602" w:rsidRDefault="00A312E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GLS-150</w:t>
      </w:r>
      <w:r w:rsidR="00956602">
        <w:rPr>
          <w:sz w:val="24"/>
          <w:szCs w:val="24"/>
          <w:lang w:eastAsia="zh-CN"/>
        </w:rPr>
        <w:t xml:space="preserve"> CNC Lathe</w:t>
      </w:r>
    </w:p>
    <w:p w:rsidR="00A312E6" w:rsidRDefault="00A312E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150 x 170 cm</w:t>
      </w:r>
    </w:p>
    <w:p w:rsidR="00A312E6" w:rsidRPr="00A312E6" w:rsidRDefault="009566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</w:t>
      </w:r>
      <w:r w:rsidR="00A312E6">
        <w:rPr>
          <w:sz w:val="24"/>
          <w:szCs w:val="24"/>
          <w:lang w:eastAsia="zh-CN"/>
        </w:rPr>
        <w:t xml:space="preserve"> kgs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956602" w:rsidP="00AE4D8E">
      <w:pPr>
        <w:rPr>
          <w:sz w:val="24"/>
          <w:lang w:eastAsia="zh-CN"/>
        </w:rPr>
      </w:pPr>
      <w:r>
        <w:rPr>
          <w:sz w:val="24"/>
          <w:lang w:eastAsia="zh-CN"/>
        </w:rPr>
        <w:t>Est: 14/09/2018   -   10:00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A312E6" w:rsidP="00E966CA">
      <w:pPr>
        <w:pStyle w:val="Heading4"/>
      </w:pPr>
      <w:r>
        <w:t>39 Joo Koon Circle</w:t>
      </w:r>
    </w:p>
    <w:p w:rsidR="00E966CA" w:rsidRPr="00E966CA" w:rsidRDefault="00956602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Nutek Pte Ltd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 w:rsidR="00644331">
        <w:rPr>
          <w:sz w:val="24"/>
          <w:lang w:eastAsia="zh-CN"/>
        </w:rPr>
        <w:t xml:space="preserve"> crane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B26A4D" w:rsidRDefault="00B26A4D" w:rsidP="00AE4D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105DA3" w:rsidRDefault="00BA3761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Pr="00105DA3" w:rsidRDefault="00AE4D8E" w:rsidP="00E96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5660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56602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CF2619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F2619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>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harness)</w:t>
      </w:r>
      <w:r w:rsidR="00BA3761">
        <w:rPr>
          <w:sz w:val="24"/>
          <w:lang w:eastAsia="zh-CN"/>
        </w:rPr>
        <w:t xml:space="preserve"> </w:t>
      </w:r>
    </w:p>
    <w:p w:rsidR="00E22CB4" w:rsidRDefault="00BA3761" w:rsidP="0095660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956602" w:rsidRPr="00956602" w:rsidRDefault="00956602" w:rsidP="00956602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supervised by M.O.M certified lifting supervisor, rigger and signalman</w:t>
      </w: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22CB4" w:rsidRPr="00956602" w:rsidRDefault="00956602" w:rsidP="0095660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AE4D8E">
        <w:rPr>
          <w:b w:val="0"/>
          <w:sz w:val="20"/>
          <w:u w:val="none"/>
          <w:lang w:eastAsia="zh-CN"/>
        </w:rPr>
        <w:t xml:space="preserve"> </w:t>
      </w:r>
      <w:r w:rsidR="00BA3761">
        <w:rPr>
          <w:rFonts w:hint="eastAsia"/>
          <w:lang w:eastAsia="zh-CN"/>
        </w:rPr>
        <w:t>JOB SCOPE</w:t>
      </w: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A312E6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A312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</w:t>
      </w:r>
      <w:r w:rsidR="006E7B2C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A312E6">
        <w:rPr>
          <w:sz w:val="24"/>
          <w:lang w:eastAsia="zh-CN"/>
        </w:rPr>
        <w:t xml:space="preserve"> 2</w:t>
      </w:r>
      <w:r w:rsidR="00A312E6" w:rsidRPr="00A312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 w:rsidR="00D024E3">
        <w:rPr>
          <w:sz w:val="24"/>
          <w:lang w:eastAsia="zh-CN"/>
        </w:rPr>
        <w:t>platform</w:t>
      </w:r>
    </w:p>
    <w:p w:rsidR="00E22CB4" w:rsidRDefault="004B4F9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024E3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D024E3">
        <w:rPr>
          <w:sz w:val="24"/>
          <w:lang w:eastAsia="zh-CN"/>
        </w:rPr>
        <w:t xml:space="preserve">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</w:t>
      </w:r>
      <w:r w:rsidR="008B2954">
        <w:rPr>
          <w:sz w:val="24"/>
          <w:lang w:eastAsia="zh-CN"/>
        </w:rPr>
        <w:t>d position into customer production room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12E6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F01017" w:rsidRPr="00F01017" w:rsidRDefault="00F01017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F01017" w:rsidRDefault="00A312E6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  <w:r w:rsidR="00D024E3">
        <w:rPr>
          <w:sz w:val="24"/>
          <w:lang w:eastAsia="zh-CN"/>
        </w:rPr>
        <w:t xml:space="preserve"> </w:t>
      </w:r>
      <w:r w:rsidR="00F01017">
        <w:rPr>
          <w:sz w:val="24"/>
          <w:lang w:eastAsia="zh-CN"/>
        </w:rPr>
        <w:t>MOS subject to change by supervisor/lifting supervisor on site</w:t>
      </w:r>
    </w:p>
    <w:p w:rsidR="00F01017" w:rsidRDefault="00F01017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F01017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027" w:rsidRDefault="00782027">
      <w:r>
        <w:separator/>
      </w:r>
    </w:p>
  </w:endnote>
  <w:endnote w:type="continuationSeparator" w:id="0">
    <w:p w:rsidR="00782027" w:rsidRDefault="0078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10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10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027" w:rsidRDefault="00782027">
      <w:r>
        <w:separator/>
      </w:r>
    </w:p>
  </w:footnote>
  <w:footnote w:type="continuationSeparator" w:id="0">
    <w:p w:rsidR="00782027" w:rsidRDefault="007820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7820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782027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05DA3"/>
    <w:rsid w:val="0011495F"/>
    <w:rsid w:val="00115EE6"/>
    <w:rsid w:val="00137BB8"/>
    <w:rsid w:val="0016419B"/>
    <w:rsid w:val="0016632C"/>
    <w:rsid w:val="001740CE"/>
    <w:rsid w:val="001E6CE3"/>
    <w:rsid w:val="00312881"/>
    <w:rsid w:val="003972FD"/>
    <w:rsid w:val="003A0E1C"/>
    <w:rsid w:val="004464DA"/>
    <w:rsid w:val="004505CE"/>
    <w:rsid w:val="00490DAC"/>
    <w:rsid w:val="004B4F91"/>
    <w:rsid w:val="004C0BCD"/>
    <w:rsid w:val="004D3D9F"/>
    <w:rsid w:val="005704D1"/>
    <w:rsid w:val="00601D2C"/>
    <w:rsid w:val="00644331"/>
    <w:rsid w:val="00654B80"/>
    <w:rsid w:val="006B697A"/>
    <w:rsid w:val="006E7B2C"/>
    <w:rsid w:val="00735E48"/>
    <w:rsid w:val="007576C2"/>
    <w:rsid w:val="00782027"/>
    <w:rsid w:val="007F13FE"/>
    <w:rsid w:val="00876754"/>
    <w:rsid w:val="00892754"/>
    <w:rsid w:val="008B2954"/>
    <w:rsid w:val="008E588E"/>
    <w:rsid w:val="008F1422"/>
    <w:rsid w:val="00903372"/>
    <w:rsid w:val="00956602"/>
    <w:rsid w:val="009F0C47"/>
    <w:rsid w:val="00A312E6"/>
    <w:rsid w:val="00A80E91"/>
    <w:rsid w:val="00AA6CC9"/>
    <w:rsid w:val="00AE4D8E"/>
    <w:rsid w:val="00B26A4D"/>
    <w:rsid w:val="00B50034"/>
    <w:rsid w:val="00B63AC5"/>
    <w:rsid w:val="00BA3761"/>
    <w:rsid w:val="00BB03AE"/>
    <w:rsid w:val="00C95F1D"/>
    <w:rsid w:val="00CF2619"/>
    <w:rsid w:val="00D024E3"/>
    <w:rsid w:val="00D616F7"/>
    <w:rsid w:val="00DB19B3"/>
    <w:rsid w:val="00E22CB4"/>
    <w:rsid w:val="00E966CA"/>
    <w:rsid w:val="00F01017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D82EF-8272-4F29-93A0-9742CDE64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2017-02-27T01:06:00Z</cp:lastPrinted>
  <dcterms:created xsi:type="dcterms:W3CDTF">2018-08-29T08:13:00Z</dcterms:created>
  <dcterms:modified xsi:type="dcterms:W3CDTF">2018-09-03T01:33:00Z</dcterms:modified>
</cp:coreProperties>
</file>