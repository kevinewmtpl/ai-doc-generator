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3024E3" w14:textId="77777777" w:rsidR="004E6856" w:rsidRDefault="004E6856">
      <w:pPr>
        <w:pStyle w:val="Title"/>
        <w:jc w:val="left"/>
        <w:rPr>
          <w:lang w:eastAsia="zh-CN"/>
        </w:rPr>
      </w:pPr>
    </w:p>
    <w:p w14:paraId="0CFD3C49" w14:textId="233BD391"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4D0ED089" w14:textId="77777777" w:rsidR="004E6856" w:rsidRDefault="004E6856">
      <w:pPr>
        <w:rPr>
          <w:sz w:val="24"/>
        </w:rPr>
      </w:pPr>
    </w:p>
    <w:p w14:paraId="648DD39B" w14:textId="6BC208ED" w:rsidR="00EE527F" w:rsidRDefault="00247B59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B5251C">
        <w:rPr>
          <w:sz w:val="24"/>
        </w:rPr>
        <w:t>2</w:t>
      </w:r>
      <w:r w:rsidR="00EF6F5F">
        <w:rPr>
          <w:sz w:val="24"/>
        </w:rPr>
        <w:t>6</w:t>
      </w:r>
      <w:r w:rsidR="00B5251C" w:rsidRPr="00B5251C">
        <w:rPr>
          <w:sz w:val="24"/>
          <w:vertAlign w:val="superscript"/>
        </w:rPr>
        <w:t>th</w:t>
      </w:r>
      <w:r w:rsidR="00556D99">
        <w:rPr>
          <w:sz w:val="24"/>
          <w:vertAlign w:val="superscript"/>
        </w:rPr>
        <w:t xml:space="preserve"> </w:t>
      </w:r>
      <w:r w:rsidR="00556D99">
        <w:rPr>
          <w:sz w:val="24"/>
        </w:rPr>
        <w:t>Sep</w:t>
      </w:r>
      <w:r w:rsidR="00AB3C71">
        <w:rPr>
          <w:sz w:val="24"/>
        </w:rPr>
        <w:t xml:space="preserve"> </w:t>
      </w:r>
      <w:r w:rsidR="004F78BB">
        <w:rPr>
          <w:sz w:val="24"/>
        </w:rPr>
        <w:t>202</w:t>
      </w:r>
      <w:r w:rsidR="006A3FC2">
        <w:rPr>
          <w:sz w:val="24"/>
        </w:rPr>
        <w:t>5</w:t>
      </w:r>
    </w:p>
    <w:p w14:paraId="2FFBBB86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6755D1D4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00D38656" w14:textId="3C6CBB51" w:rsidR="00183383" w:rsidRDefault="0018338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To hoist down </w:t>
      </w:r>
      <w:r w:rsidR="00B5251C">
        <w:rPr>
          <w:sz w:val="24"/>
          <w:lang w:eastAsia="zh-CN"/>
        </w:rPr>
        <w:t>2</w:t>
      </w:r>
      <w:r>
        <w:rPr>
          <w:sz w:val="24"/>
          <w:lang w:eastAsia="zh-CN"/>
        </w:rPr>
        <w:t xml:space="preserve"> units </w:t>
      </w:r>
      <w:r w:rsidR="00B5251C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from 5</w:t>
      </w:r>
      <w:r w:rsidRPr="00183383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through shutter door opening by using platform &amp; mobile crane </w:t>
      </w:r>
    </w:p>
    <w:p w14:paraId="625F9D29" w14:textId="161AAB2C" w:rsidR="00885958" w:rsidRPr="0017768F" w:rsidRDefault="0018338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</w:t>
      </w:r>
      <w:r w:rsidR="00782621">
        <w:rPr>
          <w:sz w:val="24"/>
          <w:lang w:eastAsia="zh-CN"/>
        </w:rPr>
        <w:t xml:space="preserve">To </w:t>
      </w:r>
      <w:r w:rsidR="004A6577">
        <w:rPr>
          <w:sz w:val="24"/>
          <w:lang w:eastAsia="zh-CN"/>
        </w:rPr>
        <w:t xml:space="preserve">hoist up </w:t>
      </w:r>
      <w:r w:rsidR="004F2A0D">
        <w:rPr>
          <w:sz w:val="24"/>
          <w:lang w:eastAsia="zh-CN"/>
        </w:rPr>
        <w:t>2</w:t>
      </w:r>
      <w:r w:rsidR="004A6577">
        <w:rPr>
          <w:sz w:val="24"/>
          <w:lang w:eastAsia="zh-CN"/>
        </w:rPr>
        <w:t xml:space="preserve"> unit</w:t>
      </w:r>
      <w:r>
        <w:rPr>
          <w:sz w:val="24"/>
          <w:lang w:eastAsia="zh-CN"/>
        </w:rPr>
        <w:t>s</w:t>
      </w:r>
      <w:r w:rsidR="004A6577">
        <w:rPr>
          <w:sz w:val="24"/>
          <w:lang w:eastAsia="zh-CN"/>
        </w:rPr>
        <w:t xml:space="preserve"> </w:t>
      </w:r>
      <w:r w:rsidR="000A59C1">
        <w:rPr>
          <w:sz w:val="24"/>
          <w:lang w:eastAsia="zh-CN"/>
        </w:rPr>
        <w:t xml:space="preserve">new </w:t>
      </w:r>
      <w:r w:rsidR="00B5251C">
        <w:rPr>
          <w:sz w:val="24"/>
          <w:lang w:eastAsia="zh-CN"/>
        </w:rPr>
        <w:t>machine to 5</w:t>
      </w:r>
      <w:r w:rsidR="004A6577" w:rsidRPr="004A6577">
        <w:rPr>
          <w:sz w:val="24"/>
          <w:vertAlign w:val="superscript"/>
          <w:lang w:eastAsia="zh-CN"/>
        </w:rPr>
        <w:t>th</w:t>
      </w:r>
      <w:r w:rsidR="004A6577">
        <w:rPr>
          <w:sz w:val="24"/>
          <w:lang w:eastAsia="zh-CN"/>
        </w:rPr>
        <w:t xml:space="preserve"> floor through shutter door</w:t>
      </w:r>
      <w:r w:rsidR="00885958">
        <w:rPr>
          <w:sz w:val="24"/>
          <w:lang w:eastAsia="zh-CN"/>
        </w:rPr>
        <w:t xml:space="preserve"> opening by using </w:t>
      </w:r>
      <w:r w:rsidR="004A6577">
        <w:rPr>
          <w:sz w:val="24"/>
          <w:lang w:eastAsia="zh-CN"/>
        </w:rPr>
        <w:t xml:space="preserve">platform </w:t>
      </w:r>
      <w:r>
        <w:rPr>
          <w:sz w:val="24"/>
          <w:lang w:eastAsia="zh-CN"/>
        </w:rPr>
        <w:t>&amp;</w:t>
      </w:r>
      <w:r w:rsidR="004A6577">
        <w:rPr>
          <w:sz w:val="24"/>
          <w:lang w:eastAsia="zh-CN"/>
        </w:rPr>
        <w:t xml:space="preserve"> mobile crane</w:t>
      </w:r>
    </w:p>
    <w:p w14:paraId="091D245C" w14:textId="77777777" w:rsidR="00186153" w:rsidRDefault="001861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3E089791" w14:textId="2BA28D2B" w:rsidR="00512A9D" w:rsidRPr="00885958" w:rsidRDefault="00B525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</w:t>
      </w:r>
      <w:r w:rsidR="004224BD">
        <w:rPr>
          <w:b/>
          <w:bCs/>
          <w:sz w:val="32"/>
          <w:u w:val="single"/>
          <w:lang w:eastAsia="zh-CN"/>
        </w:rPr>
        <w:t xml:space="preserve"> S</w:t>
      </w:r>
      <w:r w:rsidR="004D5933">
        <w:rPr>
          <w:b/>
          <w:bCs/>
          <w:sz w:val="32"/>
          <w:u w:val="single"/>
          <w:lang w:eastAsia="zh-CN"/>
        </w:rPr>
        <w:t>pec</w:t>
      </w:r>
    </w:p>
    <w:p w14:paraId="4D278EBE" w14:textId="6092C2E5" w:rsidR="00334C23" w:rsidRDefault="00B5251C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 xml:space="preserve">To hoist down </w:t>
      </w:r>
      <w:r w:rsidR="00062DAF">
        <w:rPr>
          <w:b/>
          <w:sz w:val="24"/>
          <w:szCs w:val="24"/>
          <w:u w:val="single"/>
          <w:lang w:eastAsia="zh-CN"/>
        </w:rPr>
        <w:t>old machine</w:t>
      </w:r>
    </w:p>
    <w:p w14:paraId="1C613CB7" w14:textId="6137123F" w:rsidR="00B5251C" w:rsidRDefault="00B5251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GX1000 CNC</w:t>
      </w:r>
    </w:p>
    <w:p w14:paraId="2E5417C2" w14:textId="158C50E2" w:rsidR="00B5251C" w:rsidRDefault="00B5251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2946 x 2133 x 2717 mm / Wt: 5, 000 kg</w:t>
      </w:r>
    </w:p>
    <w:p w14:paraId="4EE5F2EE" w14:textId="77777777" w:rsidR="00062DAF" w:rsidRDefault="00062D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1AD38E24" w14:textId="58D718F9" w:rsidR="00B5251C" w:rsidRDefault="00B5251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VMC600</w:t>
      </w:r>
    </w:p>
    <w:p w14:paraId="626A5B1D" w14:textId="6BBF8D5F" w:rsidR="00B5251C" w:rsidRDefault="00B5251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2200 x 1900 x 2500 mm / Wt: 5, 000 kg</w:t>
      </w:r>
    </w:p>
    <w:p w14:paraId="337458C3" w14:textId="77777777" w:rsidR="00B5251C" w:rsidRDefault="00B5251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2936405D" w14:textId="2D4C5505" w:rsidR="00B5251C" w:rsidRDefault="00B5251C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 xml:space="preserve">To hoist </w:t>
      </w:r>
      <w:r w:rsidR="00062DAF">
        <w:rPr>
          <w:b/>
          <w:sz w:val="24"/>
          <w:szCs w:val="24"/>
          <w:u w:val="single"/>
          <w:lang w:eastAsia="zh-CN"/>
        </w:rPr>
        <w:t xml:space="preserve">up new machine </w:t>
      </w:r>
      <w:r>
        <w:rPr>
          <w:b/>
          <w:sz w:val="24"/>
          <w:szCs w:val="24"/>
          <w:u w:val="single"/>
          <w:lang w:eastAsia="zh-CN"/>
        </w:rPr>
        <w:t xml:space="preserve"> </w:t>
      </w:r>
    </w:p>
    <w:p w14:paraId="0FC354A8" w14:textId="12A2B6CF" w:rsidR="00B5251C" w:rsidRDefault="00B5251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Micro Dynamics Mega 30V</w:t>
      </w:r>
    </w:p>
    <w:p w14:paraId="03691D2C" w14:textId="4682A1F6" w:rsidR="00B5251C" w:rsidRDefault="00B5251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2750 x 2300 x 2550 mm / Wt: 4, 890 kg</w:t>
      </w:r>
    </w:p>
    <w:p w14:paraId="74292A45" w14:textId="77777777" w:rsidR="00062DAF" w:rsidRDefault="00062D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497F49A4" w14:textId="66A57292" w:rsidR="00B5251C" w:rsidRDefault="00B5251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</w:t>
      </w:r>
      <w:r w:rsidR="00062DAF">
        <w:rPr>
          <w:bCs/>
          <w:sz w:val="24"/>
          <w:szCs w:val="24"/>
          <w:lang w:eastAsia="zh-CN"/>
        </w:rPr>
        <w:t>Brother W1000Xd2</w:t>
      </w:r>
    </w:p>
    <w:p w14:paraId="31754470" w14:textId="352B4A88" w:rsidR="00062DAF" w:rsidRPr="00B5251C" w:rsidRDefault="00062D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2410 x 2233 x 2633 mm / Wt: 3, 350 kg </w:t>
      </w:r>
    </w:p>
    <w:p w14:paraId="4D9CEFBA" w14:textId="77777777"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18A5A224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254A0450" w14:textId="30B65E24"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  <w:r w:rsidR="00183383">
        <w:rPr>
          <w:sz w:val="24"/>
          <w:lang w:eastAsia="zh-CN"/>
        </w:rPr>
        <w:t>ed</w:t>
      </w:r>
    </w:p>
    <w:p w14:paraId="2394449C" w14:textId="77777777" w:rsidR="007E2FF0" w:rsidRPr="007E2FF0" w:rsidRDefault="007E2FF0" w:rsidP="007E2FF0">
      <w:pPr>
        <w:rPr>
          <w:sz w:val="24"/>
          <w:lang w:eastAsia="zh-CN"/>
        </w:rPr>
      </w:pPr>
    </w:p>
    <w:p w14:paraId="5EE03F99" w14:textId="2FDAD4F2" w:rsidR="00062DAF" w:rsidRPr="00697419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76CE286D" w14:textId="016B2C23" w:rsidR="00DC1E88" w:rsidRPr="00334C23" w:rsidRDefault="00697419" w:rsidP="00DC1E8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08/11</w:t>
      </w:r>
      <w:r w:rsidR="00062DAF">
        <w:rPr>
          <w:sz w:val="24"/>
          <w:szCs w:val="24"/>
          <w:lang w:eastAsia="zh-CN"/>
        </w:rPr>
        <w:t xml:space="preserve">/25 </w:t>
      </w:r>
      <w:r>
        <w:rPr>
          <w:sz w:val="24"/>
          <w:szCs w:val="24"/>
          <w:lang w:eastAsia="zh-CN"/>
        </w:rPr>
        <w:t>(Saturday)</w:t>
      </w:r>
    </w:p>
    <w:p w14:paraId="5DF1D914" w14:textId="77777777"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2221BB4B" w14:textId="14889249"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Time of Operation</w:t>
      </w:r>
    </w:p>
    <w:p w14:paraId="031AFCB9" w14:textId="4C581C75" w:rsidR="003A3CF3" w:rsidRDefault="0018338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r w:rsidR="002609F7">
        <w:rPr>
          <w:bCs/>
          <w:sz w:val="24"/>
          <w:szCs w:val="24"/>
          <w:lang w:eastAsia="zh-CN"/>
        </w:rPr>
        <w:t xml:space="preserve"> am </w:t>
      </w:r>
      <w:r w:rsidR="00EF2BA3">
        <w:rPr>
          <w:bCs/>
          <w:sz w:val="24"/>
          <w:szCs w:val="24"/>
          <w:lang w:eastAsia="zh-CN"/>
        </w:rPr>
        <w:t xml:space="preserve">   </w:t>
      </w:r>
    </w:p>
    <w:p w14:paraId="3D5DFBD5" w14:textId="77777777" w:rsidR="003A3CF3" w:rsidRDefault="008F2319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14:paraId="5992DDD1" w14:textId="77777777"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Duration of Operation</w:t>
      </w:r>
    </w:p>
    <w:p w14:paraId="725477AF" w14:textId="77777777" w:rsidR="006F14A4" w:rsidRDefault="00304CC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Estimate:</w:t>
      </w:r>
      <w:r w:rsidR="00556D99">
        <w:rPr>
          <w:bCs/>
          <w:sz w:val="24"/>
          <w:szCs w:val="24"/>
          <w:lang w:eastAsia="zh-CN"/>
        </w:rPr>
        <w:t xml:space="preserve"> </w:t>
      </w:r>
    </w:p>
    <w:p w14:paraId="3D59BF3B" w14:textId="77777777" w:rsidR="008F05C8" w:rsidRDefault="004A657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 am – 1</w:t>
      </w:r>
      <w:r w:rsidR="008F05C8">
        <w:rPr>
          <w:bCs/>
          <w:sz w:val="24"/>
          <w:szCs w:val="24"/>
          <w:lang w:eastAsia="zh-CN"/>
        </w:rPr>
        <w:t>8</w:t>
      </w:r>
      <w:r w:rsidR="00CC2D5D">
        <w:rPr>
          <w:bCs/>
          <w:sz w:val="24"/>
          <w:szCs w:val="24"/>
          <w:lang w:eastAsia="zh-CN"/>
        </w:rPr>
        <w:t>:00 p</w:t>
      </w:r>
      <w:r w:rsidR="006B7BA4">
        <w:rPr>
          <w:bCs/>
          <w:sz w:val="24"/>
          <w:szCs w:val="24"/>
          <w:lang w:eastAsia="zh-CN"/>
        </w:rPr>
        <w:t>m</w:t>
      </w:r>
    </w:p>
    <w:p w14:paraId="3F43DB6C" w14:textId="77777777" w:rsidR="004E6856" w:rsidRDefault="004E685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7B3BBB34" w14:textId="76CA058D" w:rsidR="00EE527F" w:rsidRPr="00BA6E59" w:rsidRDefault="00EE527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335EA868" w14:textId="08D0ED75" w:rsidR="00183383" w:rsidRPr="00183383" w:rsidRDefault="00183383" w:rsidP="00183383">
      <w:pPr>
        <w:pStyle w:val="Heading4"/>
      </w:pPr>
      <w:r>
        <w:t>10 Tampines North Dr #0</w:t>
      </w:r>
      <w:r w:rsidR="008F05C8">
        <w:t>5-04</w:t>
      </w:r>
    </w:p>
    <w:p w14:paraId="67648016" w14:textId="645BAFC1" w:rsidR="00B85262" w:rsidRPr="004872DF" w:rsidRDefault="008F05C8" w:rsidP="004872DF">
      <w:pPr>
        <w:pStyle w:val="Heading4"/>
      </w:pPr>
      <w:r>
        <w:t xml:space="preserve">Distinct </w:t>
      </w:r>
      <w:r w:rsidR="00334C23">
        <w:t>Engineering</w:t>
      </w:r>
      <w:r>
        <w:t xml:space="preserve"> &amp; Trading</w:t>
      </w:r>
      <w:r w:rsidR="00334C23">
        <w:t xml:space="preserve"> Pte Ltd </w:t>
      </w:r>
    </w:p>
    <w:p w14:paraId="1592ACA7" w14:textId="77777777" w:rsidR="00304CC9" w:rsidRDefault="00304CC9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14:paraId="36F64248" w14:textId="77777777"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14:paraId="2059A62A" w14:textId="3AB0D2EA" w:rsidR="004872DF" w:rsidRDefault="008F05C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4D5933">
        <w:rPr>
          <w:sz w:val="24"/>
          <w:lang w:eastAsia="zh-CN"/>
        </w:rPr>
        <w:t xml:space="preserve"> x </w:t>
      </w:r>
      <w:r w:rsidR="00B424C8">
        <w:rPr>
          <w:sz w:val="24"/>
          <w:lang w:eastAsia="zh-CN"/>
        </w:rPr>
        <w:t>50</w:t>
      </w:r>
      <w:r w:rsidR="00DC1E88">
        <w:rPr>
          <w:sz w:val="24"/>
          <w:lang w:eastAsia="zh-CN"/>
        </w:rPr>
        <w:t xml:space="preserve">ton </w:t>
      </w:r>
      <w:r w:rsidR="00186153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14:paraId="2A486337" w14:textId="5065AD4C" w:rsidR="00782621" w:rsidRDefault="004A657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8F05C8">
        <w:rPr>
          <w:sz w:val="24"/>
          <w:lang w:eastAsia="zh-CN"/>
        </w:rPr>
        <w:t>-3</w:t>
      </w:r>
      <w:r w:rsidR="00945F2F">
        <w:rPr>
          <w:sz w:val="24"/>
          <w:lang w:eastAsia="zh-CN"/>
        </w:rPr>
        <w:t xml:space="preserve"> x </w:t>
      </w:r>
      <w:r w:rsidR="00225487">
        <w:rPr>
          <w:sz w:val="24"/>
          <w:lang w:eastAsia="zh-CN"/>
        </w:rPr>
        <w:t>lorry loader</w:t>
      </w:r>
    </w:p>
    <w:p w14:paraId="3612F32C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14:paraId="1007AFAF" w14:textId="77777777" w:rsidR="00782621" w:rsidRDefault="009A1F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42603E">
        <w:rPr>
          <w:sz w:val="24"/>
          <w:lang w:eastAsia="zh-CN"/>
        </w:rPr>
        <w:t>ire</w:t>
      </w:r>
      <w:r w:rsidR="00194883">
        <w:rPr>
          <w:sz w:val="24"/>
          <w:lang w:eastAsia="zh-CN"/>
        </w:rPr>
        <w:t xml:space="preserve"> </w:t>
      </w:r>
      <w:r w:rsidR="0042603E">
        <w:rPr>
          <w:sz w:val="24"/>
          <w:lang w:eastAsia="zh-CN"/>
        </w:rPr>
        <w:t>sling</w:t>
      </w:r>
    </w:p>
    <w:p w14:paraId="11EB981B" w14:textId="77777777" w:rsidR="00247B59" w:rsidRDefault="00247B5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Webbing sling</w:t>
      </w:r>
    </w:p>
    <w:p w14:paraId="1636FAE2" w14:textId="77777777" w:rsidR="002609F7" w:rsidRDefault="007826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14:paraId="515F763D" w14:textId="77777777" w:rsidR="008F05C8" w:rsidRDefault="008F05C8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753874F0" w14:textId="67B622BC" w:rsidR="00EE527F" w:rsidRPr="00A641DB" w:rsidRDefault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11EB21C3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14:paraId="047AF203" w14:textId="77777777" w:rsidR="009A1F80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14:paraId="7BA30B18" w14:textId="77777777" w:rsidR="00782621" w:rsidRDefault="00782621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38ED85CA" w14:textId="77777777"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0B3269C8" w14:textId="7E612AD8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</w:t>
      </w:r>
      <w:r w:rsidR="006B7BA4">
        <w:rPr>
          <w:sz w:val="24"/>
          <w:lang w:eastAsia="zh-CN"/>
        </w:rPr>
        <w:t>ied</w:t>
      </w:r>
      <w:r>
        <w:rPr>
          <w:sz w:val="24"/>
          <w:lang w:eastAsia="zh-CN"/>
        </w:rPr>
        <w:t xml:space="preserve"> out on heavy rain, thun</w:t>
      </w:r>
      <w:r w:rsidR="002D0D60">
        <w:rPr>
          <w:sz w:val="24"/>
          <w:lang w:eastAsia="zh-CN"/>
        </w:rPr>
        <w:t>derstorms and lightning weather</w:t>
      </w:r>
    </w:p>
    <w:p w14:paraId="2810D781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14:paraId="29282C08" w14:textId="77777777"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052E0348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14:paraId="51408280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14:paraId="32DB3BD2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14:paraId="1F92C088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14:paraId="5BF0E1B1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</w:p>
    <w:p w14:paraId="6AFD697D" w14:textId="77777777" w:rsidR="004E6856" w:rsidRDefault="004E6856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3ABD47A0" w14:textId="19CD1077"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14:paraId="0A7186B1" w14:textId="77777777"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14:paraId="4048E54E" w14:textId="77777777"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4791B33C" w14:textId="77777777" w:rsidR="00EE527F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14:paraId="3B95CCBB" w14:textId="77777777" w:rsidR="00EE527F" w:rsidRDefault="00932131">
      <w:pPr>
        <w:pStyle w:val="BodyText2"/>
      </w:pPr>
      <w:r>
        <w:rPr>
          <w:rFonts w:hint="eastAsia"/>
        </w:rPr>
        <w:t>Lifting crew shall be composed to the following but not limited by other trained personnel in respect to number of crew needed for the operation:</w:t>
      </w:r>
    </w:p>
    <w:p w14:paraId="7CDBE3CB" w14:textId="77777777" w:rsidR="00932131" w:rsidRDefault="00932131">
      <w:pPr>
        <w:pStyle w:val="BodyText2"/>
      </w:pPr>
      <w:r>
        <w:t xml:space="preserve">a. Lifting Supervisor </w:t>
      </w:r>
    </w:p>
    <w:p w14:paraId="1ABED5FD" w14:textId="77777777" w:rsidR="00932131" w:rsidRDefault="00932131">
      <w:pPr>
        <w:pStyle w:val="BodyText2"/>
      </w:pPr>
      <w:r>
        <w:t xml:space="preserve">b. Mobile Crane Operator </w:t>
      </w:r>
    </w:p>
    <w:p w14:paraId="26240C79" w14:textId="77777777" w:rsidR="00932131" w:rsidRDefault="00932131">
      <w:pPr>
        <w:pStyle w:val="BodyText2"/>
      </w:pPr>
      <w:r>
        <w:t>c. Lorry Loader Operator</w:t>
      </w:r>
    </w:p>
    <w:p w14:paraId="4FFF5553" w14:textId="77777777" w:rsidR="00932131" w:rsidRDefault="00932131">
      <w:pPr>
        <w:pStyle w:val="BodyText2"/>
      </w:pPr>
      <w:r>
        <w:t>d. Signalman</w:t>
      </w:r>
    </w:p>
    <w:p w14:paraId="1179230D" w14:textId="77777777" w:rsidR="00932131" w:rsidRDefault="00932131">
      <w:pPr>
        <w:pStyle w:val="BodyText2"/>
      </w:pPr>
      <w:r>
        <w:t>e. Riggerman</w:t>
      </w:r>
    </w:p>
    <w:p w14:paraId="6F4271A7" w14:textId="77777777" w:rsidR="00247B59" w:rsidRDefault="00932131" w:rsidP="00247B59">
      <w:pPr>
        <w:pStyle w:val="BodyText2"/>
      </w:pPr>
      <w:r>
        <w:t xml:space="preserve">f. Skill Mover </w:t>
      </w:r>
    </w:p>
    <w:p w14:paraId="56735648" w14:textId="77777777" w:rsidR="004E6856" w:rsidRDefault="00247B59" w:rsidP="00247B59">
      <w:pPr>
        <w:pStyle w:val="BodyText2"/>
        <w:rPr>
          <w:sz w:val="20"/>
        </w:rPr>
      </w:pPr>
      <w:r>
        <w:t xml:space="preserve">  </w:t>
      </w:r>
      <w:r w:rsidR="00EE527F">
        <w:rPr>
          <w:sz w:val="20"/>
        </w:rPr>
        <w:t xml:space="preserve">   </w:t>
      </w:r>
      <w:r>
        <w:rPr>
          <w:sz w:val="20"/>
        </w:rPr>
        <w:t xml:space="preserve">                                                               </w:t>
      </w:r>
      <w:r w:rsidR="00EE527F">
        <w:rPr>
          <w:sz w:val="20"/>
        </w:rPr>
        <w:t xml:space="preserve">  </w:t>
      </w:r>
    </w:p>
    <w:p w14:paraId="630EFBE4" w14:textId="2A65ECD8" w:rsidR="00EE527F" w:rsidRPr="00247B59" w:rsidRDefault="004E6856" w:rsidP="00247B59">
      <w:pPr>
        <w:pStyle w:val="BodyText2"/>
        <w:rPr>
          <w:b/>
          <w:sz w:val="32"/>
          <w:szCs w:val="32"/>
          <w:u w:val="single"/>
        </w:rPr>
      </w:pPr>
      <w:r>
        <w:rPr>
          <w:sz w:val="20"/>
        </w:rPr>
        <w:t xml:space="preserve">                                                                          </w:t>
      </w:r>
      <w:r w:rsidR="00EE527F">
        <w:rPr>
          <w:sz w:val="20"/>
        </w:rPr>
        <w:t xml:space="preserve"> </w:t>
      </w:r>
      <w:r w:rsidR="00247B59">
        <w:rPr>
          <w:b/>
          <w:sz w:val="32"/>
          <w:szCs w:val="32"/>
          <w:u w:val="single"/>
        </w:rPr>
        <w:t>Job Scope</w:t>
      </w:r>
    </w:p>
    <w:p w14:paraId="50E24D24" w14:textId="2D872FA6" w:rsidR="004D5933" w:rsidRDefault="00B424C8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Deployment of </w:t>
      </w:r>
      <w:r w:rsidR="00274434">
        <w:rPr>
          <w:sz w:val="24"/>
          <w:lang w:eastAsia="zh-CN"/>
        </w:rPr>
        <w:t xml:space="preserve">2 x </w:t>
      </w:r>
      <w:r>
        <w:rPr>
          <w:sz w:val="24"/>
          <w:lang w:eastAsia="zh-CN"/>
        </w:rPr>
        <w:t>m</w:t>
      </w:r>
      <w:r w:rsidR="00C43DA6">
        <w:rPr>
          <w:sz w:val="24"/>
          <w:lang w:eastAsia="zh-CN"/>
        </w:rPr>
        <w:t>obile</w:t>
      </w:r>
      <w:r w:rsidR="004A6577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>
        <w:rPr>
          <w:sz w:val="24"/>
          <w:lang w:eastAsia="zh-CN"/>
        </w:rPr>
        <w:t>nated hoisting area</w:t>
      </w:r>
    </w:p>
    <w:p w14:paraId="14B64CD3" w14:textId="77777777" w:rsidR="00932131" w:rsidRDefault="00932131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outriggers fully extended and resting on steel plate/timber mats as base plate </w:t>
      </w:r>
    </w:p>
    <w:p w14:paraId="30ADFFF6" w14:textId="77777777" w:rsidR="004A6577" w:rsidRDefault="00F772A5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</w:t>
      </w:r>
      <w:r w:rsidR="00932131">
        <w:rPr>
          <w:sz w:val="24"/>
          <w:lang w:eastAsia="zh-CN"/>
        </w:rPr>
        <w:t>, red/white tape and</w:t>
      </w:r>
      <w:r>
        <w:rPr>
          <w:sz w:val="24"/>
          <w:lang w:eastAsia="zh-CN"/>
        </w:rPr>
        <w:t xml:space="preserve"> lifting in operation signage</w:t>
      </w:r>
    </w:p>
    <w:p w14:paraId="0DC23A82" w14:textId="5E160334" w:rsidR="008254AB" w:rsidRPr="008F05C8" w:rsidRDefault="008F05C8" w:rsidP="008F05C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m</w:t>
      </w:r>
      <w:r w:rsidR="00C65685" w:rsidRPr="008F05C8">
        <w:rPr>
          <w:sz w:val="24"/>
          <w:lang w:eastAsia="zh-CN"/>
        </w:rPr>
        <w:t>obile</w:t>
      </w:r>
      <w:r w:rsidR="004A6577" w:rsidRPr="008F05C8">
        <w:rPr>
          <w:sz w:val="24"/>
          <w:lang w:eastAsia="zh-CN"/>
        </w:rPr>
        <w:t xml:space="preserve"> crane to hoist up platform t</w:t>
      </w:r>
      <w:r>
        <w:rPr>
          <w:sz w:val="24"/>
          <w:lang w:eastAsia="zh-CN"/>
        </w:rPr>
        <w:t>o 5</w:t>
      </w:r>
      <w:r w:rsidR="004A6577" w:rsidRPr="008F05C8">
        <w:rPr>
          <w:sz w:val="24"/>
          <w:vertAlign w:val="superscript"/>
          <w:lang w:eastAsia="zh-CN"/>
        </w:rPr>
        <w:t>th</w:t>
      </w:r>
      <w:r w:rsidR="004A6577" w:rsidRPr="008F05C8">
        <w:rPr>
          <w:sz w:val="24"/>
          <w:lang w:eastAsia="zh-CN"/>
        </w:rPr>
        <w:t xml:space="preserve"> floor shutter door opening </w:t>
      </w:r>
    </w:p>
    <w:p w14:paraId="6F4B3875" w14:textId="77777777" w:rsidR="00EE527F" w:rsidRDefault="00CA3063" w:rsidP="00C6568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65685">
        <w:rPr>
          <w:sz w:val="24"/>
          <w:lang w:eastAsia="zh-CN"/>
        </w:rPr>
        <w:t>S</w:t>
      </w:r>
      <w:r w:rsidR="006A0465" w:rsidRPr="00C65685">
        <w:rPr>
          <w:sz w:val="24"/>
          <w:lang w:eastAsia="zh-CN"/>
        </w:rPr>
        <w:t xml:space="preserve">tabilize platform effectively and ensure </w:t>
      </w:r>
      <w:r w:rsidR="00B424C8" w:rsidRPr="00C65685">
        <w:rPr>
          <w:sz w:val="24"/>
          <w:lang w:eastAsia="zh-CN"/>
        </w:rPr>
        <w:t xml:space="preserve">platform 3ft metal plate protruding </w:t>
      </w:r>
      <w:r w:rsidR="006A0465" w:rsidRPr="00C65685">
        <w:rPr>
          <w:sz w:val="24"/>
          <w:lang w:eastAsia="zh-CN"/>
        </w:rPr>
        <w:t xml:space="preserve">is fully </w:t>
      </w:r>
      <w:r w:rsidR="00B424C8" w:rsidRPr="00C65685">
        <w:rPr>
          <w:sz w:val="24"/>
          <w:lang w:eastAsia="zh-CN"/>
        </w:rPr>
        <w:t xml:space="preserve">lean and </w:t>
      </w:r>
      <w:r w:rsidR="006A0465" w:rsidRPr="00C65685">
        <w:rPr>
          <w:sz w:val="24"/>
          <w:lang w:eastAsia="zh-CN"/>
        </w:rPr>
        <w:t xml:space="preserve">rested on the </w:t>
      </w:r>
      <w:r w:rsidR="00B85990" w:rsidRPr="00C65685">
        <w:rPr>
          <w:sz w:val="24"/>
          <w:lang w:eastAsia="zh-CN"/>
        </w:rPr>
        <w:t xml:space="preserve">building </w:t>
      </w:r>
      <w:r w:rsidR="006A0465" w:rsidRPr="00C65685">
        <w:rPr>
          <w:sz w:val="24"/>
          <w:lang w:eastAsia="zh-CN"/>
        </w:rPr>
        <w:t>opening slab</w:t>
      </w:r>
    </w:p>
    <w:p w14:paraId="2CD87188" w14:textId="0F501170" w:rsidR="00274434" w:rsidRPr="00C65685" w:rsidRDefault="00274434" w:rsidP="00C6568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competent point and secured using 1 x mobile crane </w:t>
      </w:r>
    </w:p>
    <w:p w14:paraId="33C1D94A" w14:textId="77777777" w:rsidR="00F772A5" w:rsidRDefault="00EE527F" w:rsidP="004A657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A6577">
        <w:rPr>
          <w:sz w:val="24"/>
          <w:lang w:eastAsia="zh-CN"/>
        </w:rPr>
        <w:t xml:space="preserve">Use strong belt to secure front left and right of platform </w:t>
      </w:r>
      <w:r w:rsidR="00CA0D71" w:rsidRPr="004A6577">
        <w:rPr>
          <w:sz w:val="24"/>
          <w:lang w:eastAsia="zh-CN"/>
        </w:rPr>
        <w:t>on</w:t>
      </w:r>
      <w:r w:rsidRPr="004A6577">
        <w:rPr>
          <w:sz w:val="24"/>
          <w:lang w:eastAsia="zh-CN"/>
        </w:rPr>
        <w:t xml:space="preserve">to </w:t>
      </w:r>
      <w:r w:rsidR="00CA0D71" w:rsidRPr="004A6577">
        <w:rPr>
          <w:sz w:val="24"/>
          <w:lang w:eastAsia="zh-CN"/>
        </w:rPr>
        <w:t xml:space="preserve">building railing/pillar to </w:t>
      </w:r>
      <w:r w:rsidRPr="004A6577">
        <w:rPr>
          <w:sz w:val="24"/>
          <w:lang w:eastAsia="zh-CN"/>
        </w:rPr>
        <w:t>prevent platform swing outward</w:t>
      </w:r>
    </w:p>
    <w:p w14:paraId="24F21512" w14:textId="5E82997C" w:rsidR="00274434" w:rsidRDefault="00274434" w:rsidP="004A657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 production and load onto platform</w:t>
      </w:r>
    </w:p>
    <w:p w14:paraId="6A4CABFB" w14:textId="73EDB86D" w:rsidR="00274434" w:rsidRDefault="00274434" w:rsidP="004A657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insert sling to crane hook</w:t>
      </w:r>
    </w:p>
    <w:p w14:paraId="1A70EB5E" w14:textId="5B870ED3" w:rsidR="00274434" w:rsidRDefault="00274434" w:rsidP="004A657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to rigging point of machine </w:t>
      </w:r>
    </w:p>
    <w:p w14:paraId="1996BC84" w14:textId="60618726" w:rsidR="00274434" w:rsidRDefault="00274434" w:rsidP="004A657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 crane to hoist down machine from platform to the ground</w:t>
      </w:r>
    </w:p>
    <w:p w14:paraId="2EB9BE3B" w14:textId="71938640" w:rsidR="004A6577" w:rsidRPr="004A6577" w:rsidRDefault="00274434" w:rsidP="004A657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up machine onto forwarder lorry </w:t>
      </w:r>
    </w:p>
    <w:p w14:paraId="26C3A8D0" w14:textId="27FCA438" w:rsidR="00FC784F" w:rsidRDefault="00274434" w:rsidP="00F772A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 up new machine to 5</w:t>
      </w:r>
      <w:r w:rsidRPr="00274434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and load onto platform</w:t>
      </w:r>
      <w:r w:rsidR="00FC784F">
        <w:rPr>
          <w:sz w:val="24"/>
          <w:lang w:eastAsia="zh-CN"/>
        </w:rPr>
        <w:t xml:space="preserve"> </w:t>
      </w:r>
    </w:p>
    <w:p w14:paraId="3B300310" w14:textId="5F39AB38" w:rsidR="004A6577" w:rsidRDefault="00274434" w:rsidP="00F772A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from platform and p</w:t>
      </w:r>
      <w:r w:rsidR="004A6577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to </w:t>
      </w:r>
      <w:r w:rsidR="004A6577">
        <w:rPr>
          <w:sz w:val="24"/>
          <w:lang w:eastAsia="zh-CN"/>
        </w:rPr>
        <w:t xml:space="preserve">the designated location </w:t>
      </w:r>
    </w:p>
    <w:p w14:paraId="31733F5D" w14:textId="77777777" w:rsidR="004E6856" w:rsidRDefault="004E6856" w:rsidP="004E6856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3BF24BF0" w14:textId="75C21381" w:rsidR="00EE527F" w:rsidRPr="004A6577" w:rsidRDefault="00EE527F" w:rsidP="004A657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A6577">
        <w:rPr>
          <w:sz w:val="24"/>
          <w:lang w:eastAsia="zh-CN"/>
        </w:rPr>
        <w:t>Once job complete, team leader will instruct the team to perform proper housekeeping</w:t>
      </w:r>
    </w:p>
    <w:p w14:paraId="595808D5" w14:textId="77777777"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14:paraId="2157BAA2" w14:textId="77777777" w:rsidR="005405DF" w:rsidRPr="009A1F80" w:rsidRDefault="00EE527F" w:rsidP="009A1F8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  <w:r w:rsidR="005405DF" w:rsidRPr="009A1F80">
        <w:rPr>
          <w:sz w:val="24"/>
          <w:szCs w:val="24"/>
          <w:lang w:eastAsia="zh-CN"/>
        </w:rPr>
        <w:t xml:space="preserve"> </w:t>
      </w:r>
    </w:p>
    <w:p w14:paraId="3D9F97DE" w14:textId="77777777" w:rsidR="005405DF" w:rsidRPr="005405DF" w:rsidRDefault="005405DF" w:rsidP="0099108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14:paraId="2E91F046" w14:textId="77777777" w:rsidR="00EE527F" w:rsidRPr="00EE7A41" w:rsidRDefault="0099108C" w:rsidP="00EE7A4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  <w:lang w:eastAsia="zh-CN"/>
        </w:rPr>
        <w:t xml:space="preserve">           </w:t>
      </w:r>
      <w:r w:rsidR="00B17867">
        <w:rPr>
          <w:sz w:val="24"/>
          <w:szCs w:val="24"/>
          <w:lang w:eastAsia="zh-CN"/>
        </w:rPr>
        <w:t xml:space="preserve"> </w:t>
      </w:r>
      <w:r w:rsidR="001D7BC0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14:paraId="2FBB71FE" w14:textId="77777777" w:rsidR="006A0465" w:rsidRPr="006A0465" w:rsidRDefault="009A1F80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C65685">
        <w:rPr>
          <w:sz w:val="24"/>
          <w:szCs w:val="24"/>
        </w:rPr>
        <w:t xml:space="preserve">Kevin </w:t>
      </w:r>
      <w:r>
        <w:rPr>
          <w:sz w:val="24"/>
          <w:szCs w:val="24"/>
        </w:rPr>
        <w:t>Wong / Zailani</w:t>
      </w:r>
    </w:p>
    <w:p w14:paraId="4510D878" w14:textId="77777777"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14:paraId="324D3A1A" w14:textId="77777777"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2C655B" w14:textId="77777777" w:rsidR="008B0E88" w:rsidRDefault="008B0E88">
      <w:r>
        <w:separator/>
      </w:r>
    </w:p>
  </w:endnote>
  <w:endnote w:type="continuationSeparator" w:id="0">
    <w:p w14:paraId="782659BF" w14:textId="77777777" w:rsidR="008B0E88" w:rsidRDefault="008B0E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6D3347" w14:textId="77777777"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A657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A6577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7BB821" w14:textId="77777777" w:rsidR="008B0E88" w:rsidRDefault="008B0E88">
      <w:r>
        <w:separator/>
      </w:r>
    </w:p>
  </w:footnote>
  <w:footnote w:type="continuationSeparator" w:id="0">
    <w:p w14:paraId="1C93524A" w14:textId="77777777" w:rsidR="008B0E88" w:rsidRDefault="008B0E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70DD8A" w14:textId="704EA7CF" w:rsidR="00EE527F" w:rsidRPr="004E6856" w:rsidRDefault="001E70B8" w:rsidP="004E6856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2BE78560" wp14:editId="33116B96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7419">
      <w:rPr>
        <w:b/>
        <w:color w:val="0000FF"/>
        <w:sz w:val="28"/>
      </w:rPr>
      <w:t xml:space="preserve">                 </w:t>
    </w:r>
    <w:r w:rsidR="00EE527F">
      <w:rPr>
        <w:b/>
        <w:color w:val="0000FF"/>
        <w:sz w:val="28"/>
      </w:rPr>
      <w:t>ERIC WONG MACHINERY TRANSPORTATION PTE LTD</w:t>
    </w:r>
  </w:p>
  <w:p w14:paraId="52EFCA87" w14:textId="77777777" w:rsidR="00EE527F" w:rsidRDefault="00885958">
    <w:pPr>
      <w:pStyle w:val="Header"/>
      <w:jc w:val="center"/>
    </w:pPr>
    <w:r>
      <w:t xml:space="preserve">            No. 28 Kranji Loop #05-03, Kranji Green, Singapore 739571</w:t>
    </w:r>
  </w:p>
  <w:p w14:paraId="54397D40" w14:textId="77777777" w:rsidR="00EE527F" w:rsidRDefault="00885958">
    <w:pPr>
      <w:pStyle w:val="Header"/>
      <w:jc w:val="center"/>
    </w:pPr>
    <w:r>
      <w:t xml:space="preserve">        </w:t>
    </w:r>
    <w:r w:rsidR="00B17867"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</w:t>
    </w:r>
  </w:p>
  <w:p w14:paraId="3C86E2C8" w14:textId="77777777" w:rsidR="00EE527F" w:rsidRDefault="00885958">
    <w:pPr>
      <w:pStyle w:val="Header"/>
      <w:jc w:val="center"/>
    </w:pPr>
    <w:r>
      <w:t xml:space="preserve">                 Co.Reg. No: 199603812E   </w:t>
    </w:r>
    <w:r w:rsidR="00EE527F">
      <w:t>GST Reg No. : M2-8923804 – 2</w:t>
    </w:r>
  </w:p>
  <w:p w14:paraId="1DB6E707" w14:textId="77777777" w:rsidR="00EE527F" w:rsidRDefault="00EE527F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0CC9BF41" w14:textId="77777777" w:rsidR="00EE527F" w:rsidRDefault="00885958">
    <w:pPr>
      <w:pStyle w:val="Header"/>
      <w:jc w:val="center"/>
      <w:rPr>
        <w:sz w:val="22"/>
      </w:rPr>
    </w:pPr>
    <w:r>
      <w:rPr>
        <w:sz w:val="22"/>
      </w:rPr>
      <w:t xml:space="preserve">  </w:t>
    </w:r>
    <w:r w:rsidR="00B17867"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299341652">
    <w:abstractNumId w:val="3"/>
  </w:num>
  <w:num w:numId="2" w16cid:durableId="101805101">
    <w:abstractNumId w:val="5"/>
  </w:num>
  <w:num w:numId="3" w16cid:durableId="1482767665">
    <w:abstractNumId w:val="0"/>
  </w:num>
  <w:num w:numId="4" w16cid:durableId="1496916157">
    <w:abstractNumId w:val="10"/>
  </w:num>
  <w:num w:numId="5" w16cid:durableId="226040439">
    <w:abstractNumId w:val="6"/>
  </w:num>
  <w:num w:numId="6" w16cid:durableId="436562105">
    <w:abstractNumId w:val="7"/>
  </w:num>
  <w:num w:numId="7" w16cid:durableId="295113052">
    <w:abstractNumId w:val="4"/>
  </w:num>
  <w:num w:numId="8" w16cid:durableId="449933702">
    <w:abstractNumId w:val="8"/>
  </w:num>
  <w:num w:numId="9" w16cid:durableId="128325088">
    <w:abstractNumId w:val="2"/>
  </w:num>
  <w:num w:numId="10" w16cid:durableId="602417936">
    <w:abstractNumId w:val="9"/>
  </w:num>
  <w:num w:numId="11" w16cid:durableId="491608622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810682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03E"/>
    <w:rsid w:val="00004018"/>
    <w:rsid w:val="000043C0"/>
    <w:rsid w:val="00004C51"/>
    <w:rsid w:val="000430A5"/>
    <w:rsid w:val="00060982"/>
    <w:rsid w:val="00062DAF"/>
    <w:rsid w:val="000839BB"/>
    <w:rsid w:val="00090E16"/>
    <w:rsid w:val="00093A2F"/>
    <w:rsid w:val="000A4B74"/>
    <w:rsid w:val="000A59C1"/>
    <w:rsid w:val="000A77B9"/>
    <w:rsid w:val="000B2F2C"/>
    <w:rsid w:val="000E0C95"/>
    <w:rsid w:val="00132211"/>
    <w:rsid w:val="00141C71"/>
    <w:rsid w:val="00161FD2"/>
    <w:rsid w:val="00174C18"/>
    <w:rsid w:val="0017768F"/>
    <w:rsid w:val="00180033"/>
    <w:rsid w:val="00183383"/>
    <w:rsid w:val="00186153"/>
    <w:rsid w:val="00194883"/>
    <w:rsid w:val="001A16F2"/>
    <w:rsid w:val="001B2EBA"/>
    <w:rsid w:val="001B3AAA"/>
    <w:rsid w:val="001B3B1F"/>
    <w:rsid w:val="001D1C80"/>
    <w:rsid w:val="001D38AF"/>
    <w:rsid w:val="001D6265"/>
    <w:rsid w:val="001D7BC0"/>
    <w:rsid w:val="001D7FB4"/>
    <w:rsid w:val="001E70B8"/>
    <w:rsid w:val="00214CA3"/>
    <w:rsid w:val="00222830"/>
    <w:rsid w:val="002230EA"/>
    <w:rsid w:val="00225487"/>
    <w:rsid w:val="00247B59"/>
    <w:rsid w:val="00251834"/>
    <w:rsid w:val="002609F7"/>
    <w:rsid w:val="0026667A"/>
    <w:rsid w:val="00274434"/>
    <w:rsid w:val="00274BF0"/>
    <w:rsid w:val="00281296"/>
    <w:rsid w:val="0029590D"/>
    <w:rsid w:val="002A1405"/>
    <w:rsid w:val="002B29A9"/>
    <w:rsid w:val="002B4194"/>
    <w:rsid w:val="002D0D60"/>
    <w:rsid w:val="002D3B07"/>
    <w:rsid w:val="002E18E7"/>
    <w:rsid w:val="002E7473"/>
    <w:rsid w:val="002F030E"/>
    <w:rsid w:val="002F6AEC"/>
    <w:rsid w:val="00302AA5"/>
    <w:rsid w:val="00304CC9"/>
    <w:rsid w:val="00317E1C"/>
    <w:rsid w:val="00334C23"/>
    <w:rsid w:val="003631BE"/>
    <w:rsid w:val="00363C36"/>
    <w:rsid w:val="00373A8D"/>
    <w:rsid w:val="003758B9"/>
    <w:rsid w:val="0038272B"/>
    <w:rsid w:val="00387BA3"/>
    <w:rsid w:val="00395A8D"/>
    <w:rsid w:val="003A3CF3"/>
    <w:rsid w:val="003B59A6"/>
    <w:rsid w:val="003B605C"/>
    <w:rsid w:val="003C4111"/>
    <w:rsid w:val="003E1B45"/>
    <w:rsid w:val="0040331B"/>
    <w:rsid w:val="004224BD"/>
    <w:rsid w:val="004237DA"/>
    <w:rsid w:val="0042434B"/>
    <w:rsid w:val="0042603E"/>
    <w:rsid w:val="00430E91"/>
    <w:rsid w:val="00432BC5"/>
    <w:rsid w:val="004377BA"/>
    <w:rsid w:val="00462D1E"/>
    <w:rsid w:val="004647D7"/>
    <w:rsid w:val="004725E1"/>
    <w:rsid w:val="00473E30"/>
    <w:rsid w:val="004801C0"/>
    <w:rsid w:val="0048350E"/>
    <w:rsid w:val="00486FF0"/>
    <w:rsid w:val="004872DF"/>
    <w:rsid w:val="00487A3A"/>
    <w:rsid w:val="00487B0F"/>
    <w:rsid w:val="00491A93"/>
    <w:rsid w:val="004949D8"/>
    <w:rsid w:val="00495727"/>
    <w:rsid w:val="00496A2A"/>
    <w:rsid w:val="004A2985"/>
    <w:rsid w:val="004A6577"/>
    <w:rsid w:val="004C32DA"/>
    <w:rsid w:val="004C392C"/>
    <w:rsid w:val="004D5933"/>
    <w:rsid w:val="004E6856"/>
    <w:rsid w:val="004F07E0"/>
    <w:rsid w:val="004F2A0D"/>
    <w:rsid w:val="004F78BB"/>
    <w:rsid w:val="00512A9D"/>
    <w:rsid w:val="00531A6E"/>
    <w:rsid w:val="005405DF"/>
    <w:rsid w:val="005423AC"/>
    <w:rsid w:val="00550D01"/>
    <w:rsid w:val="00556D99"/>
    <w:rsid w:val="005966C4"/>
    <w:rsid w:val="005B35C9"/>
    <w:rsid w:val="005C69FA"/>
    <w:rsid w:val="005D5027"/>
    <w:rsid w:val="005E132E"/>
    <w:rsid w:val="005F2F7B"/>
    <w:rsid w:val="005F351D"/>
    <w:rsid w:val="00600D21"/>
    <w:rsid w:val="00606C79"/>
    <w:rsid w:val="0061759B"/>
    <w:rsid w:val="006362BB"/>
    <w:rsid w:val="0064156E"/>
    <w:rsid w:val="0065257A"/>
    <w:rsid w:val="00660815"/>
    <w:rsid w:val="00664D20"/>
    <w:rsid w:val="00670D96"/>
    <w:rsid w:val="006778B0"/>
    <w:rsid w:val="0068706B"/>
    <w:rsid w:val="00697419"/>
    <w:rsid w:val="006A0465"/>
    <w:rsid w:val="006A3FC2"/>
    <w:rsid w:val="006B7BA4"/>
    <w:rsid w:val="006F14A4"/>
    <w:rsid w:val="006F4C39"/>
    <w:rsid w:val="00700106"/>
    <w:rsid w:val="00707759"/>
    <w:rsid w:val="00723021"/>
    <w:rsid w:val="00723472"/>
    <w:rsid w:val="00724965"/>
    <w:rsid w:val="00733502"/>
    <w:rsid w:val="00742297"/>
    <w:rsid w:val="00750715"/>
    <w:rsid w:val="00752419"/>
    <w:rsid w:val="00764BEA"/>
    <w:rsid w:val="00782621"/>
    <w:rsid w:val="00782718"/>
    <w:rsid w:val="007A1FF3"/>
    <w:rsid w:val="007B6717"/>
    <w:rsid w:val="007C5834"/>
    <w:rsid w:val="007D1A3A"/>
    <w:rsid w:val="007E2FF0"/>
    <w:rsid w:val="007E6356"/>
    <w:rsid w:val="007F4460"/>
    <w:rsid w:val="007F57D3"/>
    <w:rsid w:val="008003AC"/>
    <w:rsid w:val="00805766"/>
    <w:rsid w:val="008067B7"/>
    <w:rsid w:val="008103FE"/>
    <w:rsid w:val="0081772B"/>
    <w:rsid w:val="008254AB"/>
    <w:rsid w:val="0082563E"/>
    <w:rsid w:val="00840DC8"/>
    <w:rsid w:val="0084612B"/>
    <w:rsid w:val="008554DD"/>
    <w:rsid w:val="00861C71"/>
    <w:rsid w:val="0088087E"/>
    <w:rsid w:val="00885958"/>
    <w:rsid w:val="0088777C"/>
    <w:rsid w:val="008A5148"/>
    <w:rsid w:val="008B0E88"/>
    <w:rsid w:val="008B3B91"/>
    <w:rsid w:val="008C1DD6"/>
    <w:rsid w:val="008F05C8"/>
    <w:rsid w:val="008F2319"/>
    <w:rsid w:val="008F6CAF"/>
    <w:rsid w:val="0090213C"/>
    <w:rsid w:val="00904AE4"/>
    <w:rsid w:val="00912EF7"/>
    <w:rsid w:val="00920251"/>
    <w:rsid w:val="00923E3E"/>
    <w:rsid w:val="00932131"/>
    <w:rsid w:val="0094185F"/>
    <w:rsid w:val="00945F2F"/>
    <w:rsid w:val="00955CBA"/>
    <w:rsid w:val="0095652B"/>
    <w:rsid w:val="00957CA2"/>
    <w:rsid w:val="00970E4B"/>
    <w:rsid w:val="00971EE8"/>
    <w:rsid w:val="0099108C"/>
    <w:rsid w:val="009A1F80"/>
    <w:rsid w:val="009E694C"/>
    <w:rsid w:val="009F7297"/>
    <w:rsid w:val="00A04987"/>
    <w:rsid w:val="00A2618C"/>
    <w:rsid w:val="00A33F02"/>
    <w:rsid w:val="00A459AF"/>
    <w:rsid w:val="00A46072"/>
    <w:rsid w:val="00A641DB"/>
    <w:rsid w:val="00A65BC3"/>
    <w:rsid w:val="00A67EB6"/>
    <w:rsid w:val="00A94515"/>
    <w:rsid w:val="00AB3C71"/>
    <w:rsid w:val="00AC4808"/>
    <w:rsid w:val="00AD4C31"/>
    <w:rsid w:val="00B12330"/>
    <w:rsid w:val="00B173D1"/>
    <w:rsid w:val="00B17867"/>
    <w:rsid w:val="00B23F7B"/>
    <w:rsid w:val="00B24B7C"/>
    <w:rsid w:val="00B253FF"/>
    <w:rsid w:val="00B424C8"/>
    <w:rsid w:val="00B44740"/>
    <w:rsid w:val="00B469FA"/>
    <w:rsid w:val="00B5251C"/>
    <w:rsid w:val="00B64B5B"/>
    <w:rsid w:val="00B814A1"/>
    <w:rsid w:val="00B85262"/>
    <w:rsid w:val="00B85990"/>
    <w:rsid w:val="00B8750E"/>
    <w:rsid w:val="00B90DC1"/>
    <w:rsid w:val="00B965F7"/>
    <w:rsid w:val="00B96719"/>
    <w:rsid w:val="00BA64F5"/>
    <w:rsid w:val="00BA6E59"/>
    <w:rsid w:val="00BA75FC"/>
    <w:rsid w:val="00BC2F04"/>
    <w:rsid w:val="00BC6BCE"/>
    <w:rsid w:val="00BF2DAD"/>
    <w:rsid w:val="00BF32C5"/>
    <w:rsid w:val="00C02A5C"/>
    <w:rsid w:val="00C24B7E"/>
    <w:rsid w:val="00C25B58"/>
    <w:rsid w:val="00C31A09"/>
    <w:rsid w:val="00C43DA6"/>
    <w:rsid w:val="00C45B69"/>
    <w:rsid w:val="00C50CC7"/>
    <w:rsid w:val="00C65685"/>
    <w:rsid w:val="00C753A3"/>
    <w:rsid w:val="00C87CD7"/>
    <w:rsid w:val="00CA0D71"/>
    <w:rsid w:val="00CA3063"/>
    <w:rsid w:val="00CB572F"/>
    <w:rsid w:val="00CB710F"/>
    <w:rsid w:val="00CC27F9"/>
    <w:rsid w:val="00CC2D5D"/>
    <w:rsid w:val="00CE271F"/>
    <w:rsid w:val="00CF627C"/>
    <w:rsid w:val="00D015DC"/>
    <w:rsid w:val="00D07A05"/>
    <w:rsid w:val="00D14B56"/>
    <w:rsid w:val="00D439CA"/>
    <w:rsid w:val="00D52CB3"/>
    <w:rsid w:val="00D664B7"/>
    <w:rsid w:val="00D668A8"/>
    <w:rsid w:val="00D73F2B"/>
    <w:rsid w:val="00D81E4E"/>
    <w:rsid w:val="00D916F7"/>
    <w:rsid w:val="00D9518E"/>
    <w:rsid w:val="00DA1B99"/>
    <w:rsid w:val="00DA4D77"/>
    <w:rsid w:val="00DA5BA5"/>
    <w:rsid w:val="00DC1E88"/>
    <w:rsid w:val="00DC37B9"/>
    <w:rsid w:val="00DE5FCD"/>
    <w:rsid w:val="00DF6CDB"/>
    <w:rsid w:val="00DF7994"/>
    <w:rsid w:val="00E3431D"/>
    <w:rsid w:val="00E400F3"/>
    <w:rsid w:val="00E43D50"/>
    <w:rsid w:val="00E45494"/>
    <w:rsid w:val="00E519DB"/>
    <w:rsid w:val="00E72650"/>
    <w:rsid w:val="00E72AA3"/>
    <w:rsid w:val="00E72B52"/>
    <w:rsid w:val="00E91028"/>
    <w:rsid w:val="00EA18DF"/>
    <w:rsid w:val="00EA3D83"/>
    <w:rsid w:val="00EC1894"/>
    <w:rsid w:val="00EC3274"/>
    <w:rsid w:val="00ED7776"/>
    <w:rsid w:val="00EE527F"/>
    <w:rsid w:val="00EE7A41"/>
    <w:rsid w:val="00EF2BA3"/>
    <w:rsid w:val="00EF6F5F"/>
    <w:rsid w:val="00F07B52"/>
    <w:rsid w:val="00F338FD"/>
    <w:rsid w:val="00F340B9"/>
    <w:rsid w:val="00F369A7"/>
    <w:rsid w:val="00F63A7E"/>
    <w:rsid w:val="00F772A5"/>
    <w:rsid w:val="00F844A0"/>
    <w:rsid w:val="00F853FF"/>
    <w:rsid w:val="00FB47D2"/>
    <w:rsid w:val="00FB6F59"/>
    <w:rsid w:val="00FC784F"/>
    <w:rsid w:val="00FD2BC4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4A210E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13</TotalTime>
  <Pages>1</Pages>
  <Words>532</Words>
  <Characters>3034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3559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14</cp:revision>
  <cp:lastPrinted>2024-06-14T02:11:00Z</cp:lastPrinted>
  <dcterms:created xsi:type="dcterms:W3CDTF">2025-09-24T07:12:00Z</dcterms:created>
  <dcterms:modified xsi:type="dcterms:W3CDTF">2025-10-28T03:11:00Z</dcterms:modified>
</cp:coreProperties>
</file>