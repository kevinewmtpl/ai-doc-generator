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DA52A" w14:textId="77777777" w:rsidR="005B0004" w:rsidRDefault="005B0004">
      <w:pPr>
        <w:pStyle w:val="Title"/>
        <w:jc w:val="left"/>
        <w:rPr>
          <w:sz w:val="32"/>
          <w:szCs w:val="32"/>
          <w:lang w:eastAsia="zh-CN"/>
        </w:rPr>
      </w:pPr>
    </w:p>
    <w:p w14:paraId="183B16CD" w14:textId="3EEA78EB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5E40C413" w14:textId="77777777" w:rsidR="00E53768" w:rsidRDefault="00E53768">
      <w:pPr>
        <w:rPr>
          <w:sz w:val="24"/>
        </w:rPr>
      </w:pPr>
    </w:p>
    <w:p w14:paraId="7B8CA02B" w14:textId="1441A819" w:rsidR="00EE527F" w:rsidRDefault="00FE142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53768">
        <w:rPr>
          <w:sz w:val="24"/>
        </w:rPr>
        <w:t>0</w:t>
      </w:r>
      <w:r w:rsidR="00547594">
        <w:rPr>
          <w:sz w:val="24"/>
        </w:rPr>
        <w:t>4</w:t>
      </w:r>
      <w:r w:rsidR="00547594" w:rsidRPr="00547594">
        <w:rPr>
          <w:sz w:val="24"/>
          <w:vertAlign w:val="superscript"/>
        </w:rPr>
        <w:t>th</w:t>
      </w:r>
      <w:r w:rsidR="00547594">
        <w:rPr>
          <w:sz w:val="24"/>
        </w:rPr>
        <w:t xml:space="preserve"> June</w:t>
      </w:r>
      <w:r w:rsidR="00E53768">
        <w:rPr>
          <w:sz w:val="24"/>
        </w:rPr>
        <w:t xml:space="preserve"> 2025</w:t>
      </w:r>
    </w:p>
    <w:p w14:paraId="5CE99F02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98606A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5B97F2B" w14:textId="4823C2F0"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E53768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336CCC">
        <w:rPr>
          <w:sz w:val="24"/>
          <w:lang w:eastAsia="zh-CN"/>
        </w:rPr>
        <w:t xml:space="preserve"> load up onto customer a</w:t>
      </w:r>
      <w:r w:rsidR="001C1C6C">
        <w:rPr>
          <w:sz w:val="24"/>
          <w:lang w:eastAsia="zh-CN"/>
        </w:rPr>
        <w:t>rranged container</w:t>
      </w:r>
    </w:p>
    <w:p w14:paraId="68507A4C" w14:textId="77777777"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270A22D" w14:textId="77777777"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7C6BC94" w14:textId="362C8D59" w:rsidR="00E53768" w:rsidRDefault="00547594" w:rsidP="00E5376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DEA Image PCDMIS </w:t>
      </w:r>
    </w:p>
    <w:p w14:paraId="660AA01E" w14:textId="48A430E5" w:rsidR="0014405C" w:rsidRPr="009456D6" w:rsidRDefault="00547594" w:rsidP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</w:t>
      </w:r>
    </w:p>
    <w:p w14:paraId="40E302D5" w14:textId="77777777"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FF08D1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A612118" w14:textId="1C17D911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E53768">
        <w:rPr>
          <w:sz w:val="24"/>
          <w:lang w:eastAsia="zh-CN"/>
        </w:rPr>
        <w:t>ed</w:t>
      </w:r>
    </w:p>
    <w:p w14:paraId="6B3F4D9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6916D34" w14:textId="77777777"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1C571233" w14:textId="77777777" w:rsidR="00547594" w:rsidRDefault="00E47B13" w:rsidP="006A076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  <w:r w:rsidR="0014405C">
        <w:rPr>
          <w:sz w:val="24"/>
          <w:lang w:eastAsia="zh-CN"/>
        </w:rPr>
        <w:t xml:space="preserve"> </w:t>
      </w:r>
    </w:p>
    <w:p w14:paraId="57293ED0" w14:textId="6C7E79AA" w:rsidR="0014405C" w:rsidRPr="00E53768" w:rsidRDefault="00E53768" w:rsidP="006A0760">
      <w:pPr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1</w:t>
      </w:r>
      <w:r w:rsidR="00547594">
        <w:rPr>
          <w:sz w:val="24"/>
          <w:lang w:eastAsia="zh-CN"/>
        </w:rPr>
        <w:t>7</w:t>
      </w:r>
      <w:r>
        <w:rPr>
          <w:sz w:val="24"/>
          <w:lang w:eastAsia="zh-CN"/>
        </w:rPr>
        <w:t>/0</w:t>
      </w:r>
      <w:r w:rsidR="00547594">
        <w:rPr>
          <w:sz w:val="24"/>
          <w:lang w:eastAsia="zh-CN"/>
        </w:rPr>
        <w:t>6</w:t>
      </w:r>
      <w:r>
        <w:rPr>
          <w:sz w:val="24"/>
          <w:lang w:eastAsia="zh-CN"/>
        </w:rPr>
        <w:t>/25 - 2</w:t>
      </w:r>
      <w:r w:rsidR="00547594">
        <w:rPr>
          <w:sz w:val="24"/>
          <w:lang w:eastAsia="zh-CN"/>
        </w:rPr>
        <w:t>4/06</w:t>
      </w:r>
      <w:r>
        <w:rPr>
          <w:sz w:val="24"/>
          <w:lang w:eastAsia="zh-CN"/>
        </w:rPr>
        <w:t>/25</w:t>
      </w:r>
    </w:p>
    <w:p w14:paraId="645B913E" w14:textId="77777777" w:rsidR="006A0760" w:rsidRPr="006A0760" w:rsidRDefault="006A0760" w:rsidP="006A0760">
      <w:pPr>
        <w:rPr>
          <w:sz w:val="24"/>
          <w:lang w:eastAsia="zh-CN"/>
        </w:rPr>
      </w:pPr>
    </w:p>
    <w:p w14:paraId="27DFF60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5ED4F37" w14:textId="77777777" w:rsidR="00DE77FE" w:rsidRDefault="009456D6" w:rsidP="00A57E24">
      <w:pPr>
        <w:pStyle w:val="Heading4"/>
      </w:pPr>
      <w:r>
        <w:t>51 Corporation Rd</w:t>
      </w:r>
    </w:p>
    <w:p w14:paraId="0C04DC6E" w14:textId="77777777" w:rsidR="00A57E24" w:rsidRPr="00A57E24" w:rsidRDefault="009456D6" w:rsidP="00A57E24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Avitron</w:t>
      </w:r>
      <w:proofErr w:type="spellEnd"/>
      <w:r w:rsidR="00BC0051">
        <w:rPr>
          <w:sz w:val="24"/>
          <w:szCs w:val="24"/>
          <w:lang w:eastAsia="zh-CN"/>
        </w:rPr>
        <w:t xml:space="preserve"> Pte Ltd</w:t>
      </w:r>
    </w:p>
    <w:p w14:paraId="31892D92" w14:textId="77777777" w:rsidR="00EE527F" w:rsidRDefault="00EE527F">
      <w:pPr>
        <w:rPr>
          <w:lang w:eastAsia="zh-CN"/>
        </w:rPr>
      </w:pPr>
    </w:p>
    <w:p w14:paraId="76A60A0F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6BE15EE" w14:textId="53359490" w:rsidR="00112142" w:rsidRDefault="005475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142A8">
        <w:rPr>
          <w:sz w:val="24"/>
          <w:lang w:eastAsia="zh-CN"/>
        </w:rPr>
        <w:t xml:space="preserve">orry </w:t>
      </w:r>
      <w:proofErr w:type="gramStart"/>
      <w:r w:rsidR="003142A8">
        <w:rPr>
          <w:sz w:val="24"/>
          <w:lang w:eastAsia="zh-CN"/>
        </w:rPr>
        <w:t>c</w:t>
      </w:r>
      <w:r>
        <w:rPr>
          <w:sz w:val="24"/>
          <w:lang w:eastAsia="zh-CN"/>
        </w:rPr>
        <w:t>rane</w:t>
      </w:r>
      <w:proofErr w:type="gramEnd"/>
      <w:r>
        <w:rPr>
          <w:sz w:val="24"/>
          <w:lang w:eastAsia="zh-CN"/>
        </w:rPr>
        <w:t xml:space="preserve"> </w:t>
      </w:r>
      <w:r w:rsidR="003142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</w:t>
      </w:r>
    </w:p>
    <w:p w14:paraId="5E8244F1" w14:textId="636657AC" w:rsidR="00E47B13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469BABC4" w14:textId="77777777"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5D194C5A" w14:textId="77777777"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14:paraId="2E9303D8" w14:textId="77777777"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14:paraId="59074591" w14:textId="78C5B608" w:rsidR="00634CE2" w:rsidRDefault="005475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E47B13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14:paraId="0704AC30" w14:textId="499130A7"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594E5F1D" w14:textId="77777777" w:rsidR="00971820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336CCC">
        <w:rPr>
          <w:sz w:val="24"/>
          <w:lang w:eastAsia="zh-CN"/>
        </w:rPr>
        <w:t xml:space="preserve">  </w:t>
      </w:r>
    </w:p>
    <w:p w14:paraId="46A9FD4D" w14:textId="77777777" w:rsidR="00E53768" w:rsidRDefault="00E537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A3C5C9" w14:textId="59EF26A2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BE77939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1507E893" w14:textId="77777777" w:rsidR="00E5376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76A8B55E" w14:textId="77777777" w:rsidR="005B0004" w:rsidRDefault="005B0004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98D3FE3" w14:textId="558F547A" w:rsidR="00E47B13" w:rsidRPr="00B257C2" w:rsidRDefault="00E47B13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5AD89B8A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operation will be </w:t>
      </w:r>
      <w:proofErr w:type="gramStart"/>
      <w:r>
        <w:rPr>
          <w:bCs/>
          <w:sz w:val="24"/>
          <w:szCs w:val="24"/>
          <w:lang w:eastAsia="zh-CN"/>
        </w:rPr>
        <w:t>carry</w:t>
      </w:r>
      <w:proofErr w:type="gramEnd"/>
      <w:r>
        <w:rPr>
          <w:bCs/>
          <w:sz w:val="24"/>
          <w:szCs w:val="24"/>
          <w:lang w:eastAsia="zh-CN"/>
        </w:rPr>
        <w:t xml:space="preserve"> out on heavy rain, thunderstorms and lightning weather</w:t>
      </w:r>
    </w:p>
    <w:p w14:paraId="42D3E030" w14:textId="77777777"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14:paraId="554C7039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07A0BED" w14:textId="77777777"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287F68" w14:textId="70707809"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14:paraId="3C4FA6F8" w14:textId="77777777" w:rsidR="005B0004" w:rsidRDefault="005B0004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BBDAE2" w14:textId="6699FB6E"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DC91373" w14:textId="77777777"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5FC0CA7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17E2F78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70EFEF66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3FC00FF8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63176EF" w14:textId="645CBC79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 w:rsidR="00E53768">
        <w:rPr>
          <w:b w:val="0"/>
          <w:sz w:val="20"/>
          <w:u w:val="none"/>
          <w:lang w:eastAsia="zh-CN"/>
        </w:rPr>
        <w:t xml:space="preserve">        </w:t>
      </w:r>
      <w:r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14:paraId="72AC807E" w14:textId="4164A19F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loading area </w:t>
      </w:r>
    </w:p>
    <w:p w14:paraId="5ECA6186" w14:textId="77777777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</w:t>
      </w:r>
      <w:r w:rsidR="00D97DDC">
        <w:rPr>
          <w:sz w:val="24"/>
          <w:lang w:eastAsia="zh-CN"/>
        </w:rPr>
        <w:t xml:space="preserve"> on metal plate/timber mats</w:t>
      </w:r>
      <w:r>
        <w:rPr>
          <w:sz w:val="24"/>
          <w:lang w:eastAsia="zh-CN"/>
        </w:rPr>
        <w:t xml:space="preserve"> as base plate </w:t>
      </w:r>
    </w:p>
    <w:p w14:paraId="150C4659" w14:textId="77777777" w:rsidR="00544E6B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</w:t>
      </w:r>
      <w:r w:rsidR="00544E6B">
        <w:rPr>
          <w:sz w:val="24"/>
          <w:lang w:eastAsia="zh-CN"/>
        </w:rPr>
        <w:t>ack up machine using hydraulic jack</w:t>
      </w:r>
    </w:p>
    <w:p w14:paraId="12F370B1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3A583FF2" w14:textId="33AA7EDA" w:rsidR="005B0004" w:rsidRPr="00547594" w:rsidRDefault="00544E6B" w:rsidP="0054759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14:paraId="78C125C9" w14:textId="2B7162B4" w:rsidR="003D3E38" w:rsidRDefault="00C6648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</w:t>
      </w:r>
      <w:r w:rsidR="003D3E38">
        <w:rPr>
          <w:sz w:val="24"/>
          <w:lang w:eastAsia="zh-CN"/>
        </w:rPr>
        <w:t>ttach required sling to crane hook</w:t>
      </w:r>
    </w:p>
    <w:p w14:paraId="24D38762" w14:textId="77777777"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rigging point of machine to be lifted</w:t>
      </w:r>
    </w:p>
    <w:p w14:paraId="61FD7BB6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14:paraId="547FEF66" w14:textId="77777777" w:rsidR="00544E6B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14:paraId="50B54850" w14:textId="77777777" w:rsidR="00547594" w:rsidRDefault="00547594" w:rsidP="0054759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B1006AD" w14:textId="37E469A2" w:rsidR="00C17DAE" w:rsidRPr="004A3A58" w:rsidRDefault="00C17DAE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14:paraId="40DD06E5" w14:textId="77777777"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17DAE">
        <w:rPr>
          <w:sz w:val="24"/>
          <w:lang w:eastAsia="zh-CN"/>
        </w:rPr>
        <w:t xml:space="preserve">hoist and </w:t>
      </w:r>
      <w:r>
        <w:rPr>
          <w:sz w:val="24"/>
          <w:lang w:eastAsia="zh-CN"/>
        </w:rPr>
        <w:t xml:space="preserve">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1C1C6C">
        <w:rPr>
          <w:sz w:val="24"/>
          <w:lang w:eastAsia="zh-CN"/>
        </w:rPr>
        <w:t xml:space="preserve"> onto customer arranged container</w:t>
      </w:r>
    </w:p>
    <w:p w14:paraId="101D1E7F" w14:textId="2CEE7A1E" w:rsidR="00BC0051" w:rsidRPr="00E53768" w:rsidRDefault="00E47B13" w:rsidP="00E537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53768">
        <w:rPr>
          <w:sz w:val="24"/>
          <w:lang w:eastAsia="zh-CN"/>
        </w:rPr>
        <w:t>To s</w:t>
      </w:r>
      <w:r w:rsidR="004A3A58" w:rsidRPr="00E53768">
        <w:rPr>
          <w:sz w:val="24"/>
          <w:lang w:eastAsia="zh-CN"/>
        </w:rPr>
        <w:t xml:space="preserve">ecured </w:t>
      </w:r>
      <w:r w:rsidR="003142A8" w:rsidRPr="00E53768">
        <w:rPr>
          <w:sz w:val="24"/>
          <w:lang w:eastAsia="zh-CN"/>
        </w:rPr>
        <w:t xml:space="preserve">case with lashing wire and choking wood </w:t>
      </w:r>
    </w:p>
    <w:p w14:paraId="4827A44F" w14:textId="77777777"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3D7510D" w14:textId="77777777"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14:paraId="664D3E35" w14:textId="77777777"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3C5852F7" w14:textId="77777777"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2373B429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28D347FC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4C7D6623" w14:textId="77777777"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1C43385" w14:textId="77777777"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5EF930E2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B9ABC4" w14:textId="77777777" w:rsidR="00827769" w:rsidRDefault="00827769">
      <w:r>
        <w:separator/>
      </w:r>
    </w:p>
  </w:endnote>
  <w:endnote w:type="continuationSeparator" w:id="0">
    <w:p w14:paraId="18215ADE" w14:textId="77777777" w:rsidR="00827769" w:rsidRDefault="00827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32B5C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14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14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40BA20" w14:textId="77777777" w:rsidR="00827769" w:rsidRDefault="00827769">
      <w:r>
        <w:separator/>
      </w:r>
    </w:p>
  </w:footnote>
  <w:footnote w:type="continuationSeparator" w:id="0">
    <w:p w14:paraId="3451E018" w14:textId="77777777" w:rsidR="00827769" w:rsidRDefault="00827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D2A93" w14:textId="7BF6DBF3" w:rsidR="00EE527F" w:rsidRPr="00547594" w:rsidRDefault="00E53768" w:rsidP="00547594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903AFCE" wp14:editId="739B753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7594">
      <w:rPr>
        <w:b/>
        <w:sz w:val="28"/>
      </w:rPr>
      <w:t xml:space="preserve">      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67B72423" w14:textId="77777777" w:rsidR="00EE527F" w:rsidRDefault="00C17DAE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7F251A4" w14:textId="77777777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C17DAE">
      <w:t>2826020</w:t>
    </w:r>
  </w:p>
  <w:p w14:paraId="2632F53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BF71E53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252FE9E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1837268">
    <w:abstractNumId w:val="2"/>
  </w:num>
  <w:num w:numId="2" w16cid:durableId="1608730979">
    <w:abstractNumId w:val="4"/>
  </w:num>
  <w:num w:numId="3" w16cid:durableId="955989462">
    <w:abstractNumId w:val="0"/>
  </w:num>
  <w:num w:numId="4" w16cid:durableId="270866479">
    <w:abstractNumId w:val="9"/>
  </w:num>
  <w:num w:numId="5" w16cid:durableId="1618173565">
    <w:abstractNumId w:val="5"/>
  </w:num>
  <w:num w:numId="6" w16cid:durableId="1078357681">
    <w:abstractNumId w:val="6"/>
  </w:num>
  <w:num w:numId="7" w16cid:durableId="1776754210">
    <w:abstractNumId w:val="3"/>
  </w:num>
  <w:num w:numId="8" w16cid:durableId="329333988">
    <w:abstractNumId w:val="7"/>
  </w:num>
  <w:num w:numId="9" w16cid:durableId="1155337223">
    <w:abstractNumId w:val="1"/>
  </w:num>
  <w:num w:numId="10" w16cid:durableId="1464732238">
    <w:abstractNumId w:val="8"/>
  </w:num>
  <w:num w:numId="11" w16cid:durableId="98477625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24A1"/>
    <w:rsid w:val="000168A1"/>
    <w:rsid w:val="00017290"/>
    <w:rsid w:val="00037A80"/>
    <w:rsid w:val="00037B84"/>
    <w:rsid w:val="0007248A"/>
    <w:rsid w:val="00075DD7"/>
    <w:rsid w:val="000B549F"/>
    <w:rsid w:val="000D2831"/>
    <w:rsid w:val="000D7AF8"/>
    <w:rsid w:val="00112142"/>
    <w:rsid w:val="00120974"/>
    <w:rsid w:val="00133B61"/>
    <w:rsid w:val="0014405C"/>
    <w:rsid w:val="00147BB8"/>
    <w:rsid w:val="0015341D"/>
    <w:rsid w:val="0016054D"/>
    <w:rsid w:val="00160D36"/>
    <w:rsid w:val="001645BC"/>
    <w:rsid w:val="00186F2A"/>
    <w:rsid w:val="00193DFA"/>
    <w:rsid w:val="001962CB"/>
    <w:rsid w:val="001C1C6C"/>
    <w:rsid w:val="001C36A6"/>
    <w:rsid w:val="001F34CD"/>
    <w:rsid w:val="00251834"/>
    <w:rsid w:val="00272781"/>
    <w:rsid w:val="00284372"/>
    <w:rsid w:val="002E5ACE"/>
    <w:rsid w:val="003033AF"/>
    <w:rsid w:val="003040BD"/>
    <w:rsid w:val="003142A8"/>
    <w:rsid w:val="00336CCC"/>
    <w:rsid w:val="0035701A"/>
    <w:rsid w:val="00357BCF"/>
    <w:rsid w:val="00360DBE"/>
    <w:rsid w:val="00370B20"/>
    <w:rsid w:val="00382843"/>
    <w:rsid w:val="00395D54"/>
    <w:rsid w:val="003C4111"/>
    <w:rsid w:val="003D3E38"/>
    <w:rsid w:val="003F18B6"/>
    <w:rsid w:val="00403275"/>
    <w:rsid w:val="0041298C"/>
    <w:rsid w:val="00415620"/>
    <w:rsid w:val="0042603E"/>
    <w:rsid w:val="00440B76"/>
    <w:rsid w:val="004433E5"/>
    <w:rsid w:val="00445267"/>
    <w:rsid w:val="004725E1"/>
    <w:rsid w:val="004766D3"/>
    <w:rsid w:val="00492B7A"/>
    <w:rsid w:val="004A3A58"/>
    <w:rsid w:val="004A6CAA"/>
    <w:rsid w:val="004B6D3E"/>
    <w:rsid w:val="004C14F0"/>
    <w:rsid w:val="00543B4A"/>
    <w:rsid w:val="00544E6B"/>
    <w:rsid w:val="00545425"/>
    <w:rsid w:val="00547594"/>
    <w:rsid w:val="00561ABD"/>
    <w:rsid w:val="0057327B"/>
    <w:rsid w:val="005778E5"/>
    <w:rsid w:val="005A1FD3"/>
    <w:rsid w:val="005B0004"/>
    <w:rsid w:val="005B1491"/>
    <w:rsid w:val="005C3925"/>
    <w:rsid w:val="005C5283"/>
    <w:rsid w:val="005D01B5"/>
    <w:rsid w:val="005D6556"/>
    <w:rsid w:val="005E0D6E"/>
    <w:rsid w:val="005E6269"/>
    <w:rsid w:val="0062144C"/>
    <w:rsid w:val="00634CE2"/>
    <w:rsid w:val="0064493B"/>
    <w:rsid w:val="006449D7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30414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769"/>
    <w:rsid w:val="00827A8F"/>
    <w:rsid w:val="00840DC8"/>
    <w:rsid w:val="00864E24"/>
    <w:rsid w:val="00871908"/>
    <w:rsid w:val="00875C14"/>
    <w:rsid w:val="00886727"/>
    <w:rsid w:val="008919BC"/>
    <w:rsid w:val="008A1068"/>
    <w:rsid w:val="008A646D"/>
    <w:rsid w:val="008C63C7"/>
    <w:rsid w:val="008E071C"/>
    <w:rsid w:val="009456D6"/>
    <w:rsid w:val="00950008"/>
    <w:rsid w:val="00953C8B"/>
    <w:rsid w:val="00961486"/>
    <w:rsid w:val="009618A8"/>
    <w:rsid w:val="00971820"/>
    <w:rsid w:val="009B7329"/>
    <w:rsid w:val="009D4E05"/>
    <w:rsid w:val="009E598F"/>
    <w:rsid w:val="00A21F51"/>
    <w:rsid w:val="00A24CE3"/>
    <w:rsid w:val="00A321F5"/>
    <w:rsid w:val="00A36F93"/>
    <w:rsid w:val="00A40342"/>
    <w:rsid w:val="00A57E24"/>
    <w:rsid w:val="00A81E47"/>
    <w:rsid w:val="00A86126"/>
    <w:rsid w:val="00A87E64"/>
    <w:rsid w:val="00B14E86"/>
    <w:rsid w:val="00B257C2"/>
    <w:rsid w:val="00B5051F"/>
    <w:rsid w:val="00B5267F"/>
    <w:rsid w:val="00B80756"/>
    <w:rsid w:val="00BB5A8A"/>
    <w:rsid w:val="00BC0051"/>
    <w:rsid w:val="00BC4F0A"/>
    <w:rsid w:val="00BC585D"/>
    <w:rsid w:val="00BD0D0D"/>
    <w:rsid w:val="00BE34DC"/>
    <w:rsid w:val="00C17DAE"/>
    <w:rsid w:val="00C33C74"/>
    <w:rsid w:val="00C34551"/>
    <w:rsid w:val="00C475F0"/>
    <w:rsid w:val="00C61903"/>
    <w:rsid w:val="00C6648C"/>
    <w:rsid w:val="00C7105A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97DDC"/>
    <w:rsid w:val="00DE77FE"/>
    <w:rsid w:val="00DF2260"/>
    <w:rsid w:val="00E11985"/>
    <w:rsid w:val="00E212C6"/>
    <w:rsid w:val="00E413EE"/>
    <w:rsid w:val="00E47B13"/>
    <w:rsid w:val="00E50334"/>
    <w:rsid w:val="00E533AB"/>
    <w:rsid w:val="00E53768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122F"/>
    <w:rsid w:val="00F66BC2"/>
    <w:rsid w:val="00F86503"/>
    <w:rsid w:val="00FA7946"/>
    <w:rsid w:val="00FD48D4"/>
    <w:rsid w:val="00FE1423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85B1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2025-05-07T05:17:00Z</cp:lastPrinted>
  <dcterms:created xsi:type="dcterms:W3CDTF">2025-06-04T06:02:00Z</dcterms:created>
  <dcterms:modified xsi:type="dcterms:W3CDTF">2025-06-04T06:02:00Z</dcterms:modified>
</cp:coreProperties>
</file>