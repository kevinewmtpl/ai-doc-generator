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5F011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977F29" w14:textId="77777777" w:rsidR="003417DD" w:rsidRDefault="003417DD">
      <w:pPr>
        <w:rPr>
          <w:sz w:val="24"/>
        </w:rPr>
      </w:pPr>
    </w:p>
    <w:p w14:paraId="7FF63091" w14:textId="263FD489" w:rsidR="00FC7A38" w:rsidRDefault="00097B0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2A1D">
        <w:rPr>
          <w:sz w:val="24"/>
        </w:rPr>
        <w:t>09</w:t>
      </w:r>
      <w:r w:rsidR="00BD2A1D" w:rsidRPr="00BD2A1D">
        <w:rPr>
          <w:sz w:val="24"/>
          <w:vertAlign w:val="superscript"/>
        </w:rPr>
        <w:t>th</w:t>
      </w:r>
      <w:r w:rsidR="00BD2A1D">
        <w:rPr>
          <w:sz w:val="24"/>
        </w:rPr>
        <w:t xml:space="preserve"> July 2025</w:t>
      </w:r>
    </w:p>
    <w:p w14:paraId="22B2215D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B6BBD6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50CC6B" w14:textId="3FD0EC6E" w:rsidR="00FC7A38" w:rsidRDefault="00BA54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2A1D">
        <w:rPr>
          <w:sz w:val="24"/>
          <w:lang w:eastAsia="zh-CN"/>
        </w:rPr>
        <w:t>hoist down 1 unit machine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097B02">
        <w:rPr>
          <w:sz w:val="24"/>
          <w:lang w:eastAsia="zh-CN"/>
        </w:rPr>
        <w:t xml:space="preserve"> shift and position </w:t>
      </w:r>
      <w:r w:rsidR="00BD2A1D">
        <w:rPr>
          <w:sz w:val="24"/>
          <w:lang w:eastAsia="zh-CN"/>
        </w:rPr>
        <w:t xml:space="preserve">into production </w:t>
      </w:r>
      <w:r w:rsidR="00097B02">
        <w:rPr>
          <w:sz w:val="24"/>
          <w:lang w:eastAsia="zh-CN"/>
        </w:rPr>
        <w:t xml:space="preserve"> </w:t>
      </w:r>
    </w:p>
    <w:p w14:paraId="75BF103E" w14:textId="77777777"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DEFF87" w14:textId="77777777"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10894C58" w14:textId="2AE6B083" w:rsidR="00AD7EE8" w:rsidRDefault="00BD2A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Tigo CMM</w:t>
      </w:r>
    </w:p>
    <w:p w14:paraId="1350F9C5" w14:textId="762611AB" w:rsidR="005F6F60" w:rsidRDefault="005F6F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130 x 110 x 170 cm</w:t>
      </w:r>
    </w:p>
    <w:p w14:paraId="3FF8CA6B" w14:textId="0A8DB46F" w:rsidR="005F6F60" w:rsidRDefault="005F6F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800 kg</w:t>
      </w:r>
    </w:p>
    <w:p w14:paraId="7E429193" w14:textId="77777777"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7AACA" w14:textId="77777777"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EBFE0ED" w14:textId="1158E000" w:rsidR="00DA33F3" w:rsidRDefault="005F6F60">
      <w:pPr>
        <w:rPr>
          <w:sz w:val="24"/>
          <w:lang w:eastAsia="zh-CN"/>
        </w:rPr>
      </w:pPr>
      <w:r>
        <w:rPr>
          <w:sz w:val="24"/>
          <w:lang w:eastAsia="zh-CN"/>
        </w:rPr>
        <w:t>10/07/25</w:t>
      </w:r>
    </w:p>
    <w:p w14:paraId="422499E5" w14:textId="77777777" w:rsidR="00AD7EE8" w:rsidRDefault="00AD7EE8">
      <w:pPr>
        <w:rPr>
          <w:sz w:val="24"/>
          <w:lang w:eastAsia="zh-CN"/>
        </w:rPr>
      </w:pPr>
    </w:p>
    <w:p w14:paraId="1130D011" w14:textId="77777777"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18AAE8E8" w14:textId="535CE550" w:rsidR="00AD7EE8" w:rsidRPr="00AD7EE8" w:rsidRDefault="005F6F6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11:30</w:t>
      </w:r>
      <w:r w:rsidR="00AD7EE8">
        <w:rPr>
          <w:sz w:val="24"/>
          <w:szCs w:val="24"/>
          <w:lang w:eastAsia="zh-CN"/>
        </w:rPr>
        <w:t xml:space="preserve"> am</w:t>
      </w:r>
    </w:p>
    <w:p w14:paraId="6FB5BFC1" w14:textId="77777777"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A8A4726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5D85659" w14:textId="77777777" w:rsidR="006D186A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 Changi North Crescent </w:t>
      </w:r>
    </w:p>
    <w:p w14:paraId="27754A22" w14:textId="77777777"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14:paraId="59A9BDDC" w14:textId="77777777" w:rsidR="00FC7A38" w:rsidRDefault="00FC7A38">
      <w:pPr>
        <w:rPr>
          <w:lang w:eastAsia="zh-CN"/>
        </w:rPr>
      </w:pPr>
    </w:p>
    <w:p w14:paraId="5FE59403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6C10EF" w14:textId="00078554" w:rsidR="006D186A" w:rsidRDefault="005F6F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lorry loader</w:t>
      </w:r>
    </w:p>
    <w:p w14:paraId="1DD24C23" w14:textId="254DE72A" w:rsidR="00DA33F3" w:rsidRDefault="005F6F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A33F3">
        <w:rPr>
          <w:sz w:val="24"/>
          <w:lang w:eastAsia="zh-CN"/>
        </w:rPr>
        <w:t xml:space="preserve">ebbing sling </w:t>
      </w:r>
    </w:p>
    <w:p w14:paraId="7AAD803F" w14:textId="3C71D454" w:rsidR="006C6791" w:rsidRDefault="005F6F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97B02">
        <w:rPr>
          <w:sz w:val="24"/>
          <w:lang w:eastAsia="zh-CN"/>
        </w:rPr>
        <w:t>allet truck</w:t>
      </w:r>
    </w:p>
    <w:p w14:paraId="221E8FA5" w14:textId="77777777" w:rsidR="005F6F60" w:rsidRDefault="005F6F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6D1DE300" w14:textId="7E0390E1" w:rsidR="00097B02" w:rsidRDefault="005F6F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6C6791">
        <w:rPr>
          <w:sz w:val="24"/>
          <w:lang w:eastAsia="zh-CN"/>
        </w:rPr>
        <w:t xml:space="preserve"> </w:t>
      </w:r>
      <w:r w:rsidR="00097B02">
        <w:rPr>
          <w:sz w:val="24"/>
          <w:lang w:eastAsia="zh-CN"/>
        </w:rPr>
        <w:t xml:space="preserve"> </w:t>
      </w:r>
    </w:p>
    <w:p w14:paraId="2E9A696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CAEF6E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8504CB1" w14:textId="77777777"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14:paraId="2B9AF459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729CD032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EC1484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6FDBB34A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14:paraId="5A7A0595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14:paraId="16350DF5" w14:textId="77777777" w:rsidR="00097B02" w:rsidRDefault="00097B02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C6527E7" w14:textId="77777777" w:rsidR="00C80115" w:rsidRDefault="00C80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14:paraId="1FB88FBA" w14:textId="77777777"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097B02">
        <w:rPr>
          <w:bCs/>
          <w:sz w:val="24"/>
          <w:szCs w:val="24"/>
          <w:lang w:eastAsia="zh-CN"/>
        </w:rPr>
        <w:t xml:space="preserve">alman,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14:paraId="066E9F00" w14:textId="77777777"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D680F7" w14:textId="77777777"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C1E65E3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25378D5C" w14:textId="588CD4CF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</w:t>
      </w:r>
      <w:r w:rsidR="005F6F60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5F36B85E" w14:textId="77777777"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514BE5F5" w14:textId="77777777"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67C1D2D9" w14:textId="77777777"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14:paraId="11C2CFC9" w14:textId="77777777"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79AA1CA5" w14:textId="77777777"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14:paraId="0E19E2DA" w14:textId="4292645E" w:rsidR="000D2FEB" w:rsidRDefault="005F6F6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i</w:t>
      </w:r>
      <w:r w:rsidR="00097B02">
        <w:rPr>
          <w:b w:val="0"/>
          <w:sz w:val="24"/>
          <w:szCs w:val="24"/>
          <w:u w:val="none"/>
          <w:lang w:eastAsia="zh-CN"/>
        </w:rPr>
        <w:t>nsert sling to crane hook</w:t>
      </w:r>
    </w:p>
    <w:p w14:paraId="122070E2" w14:textId="20C531D2" w:rsidR="00097B02" w:rsidRDefault="00097B0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</w:t>
      </w:r>
      <w:r w:rsidR="005F6F60">
        <w:rPr>
          <w:b w:val="0"/>
          <w:sz w:val="24"/>
          <w:szCs w:val="24"/>
          <w:u w:val="none"/>
          <w:lang w:eastAsia="zh-CN"/>
        </w:rPr>
        <w:t xml:space="preserve">to </w:t>
      </w:r>
      <w:r>
        <w:rPr>
          <w:b w:val="0"/>
          <w:sz w:val="24"/>
          <w:szCs w:val="24"/>
          <w:u w:val="none"/>
          <w:lang w:eastAsia="zh-CN"/>
        </w:rPr>
        <w:t xml:space="preserve">rigging point </w:t>
      </w:r>
      <w:r w:rsidR="005F6F60">
        <w:rPr>
          <w:b w:val="0"/>
          <w:sz w:val="24"/>
          <w:szCs w:val="24"/>
          <w:u w:val="none"/>
          <w:lang w:eastAsia="zh-CN"/>
        </w:rPr>
        <w:t>machine</w:t>
      </w:r>
    </w:p>
    <w:p w14:paraId="01973D9C" w14:textId="0FD613D0" w:rsidR="00C80115" w:rsidRDefault="005F6F6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up machine from lorry chassis </w:t>
      </w:r>
      <w:r w:rsidR="00097B02">
        <w:rPr>
          <w:b w:val="0"/>
          <w:sz w:val="24"/>
          <w:szCs w:val="24"/>
          <w:u w:val="none"/>
          <w:lang w:eastAsia="zh-CN"/>
        </w:rPr>
        <w:t xml:space="preserve"> </w:t>
      </w:r>
    </w:p>
    <w:p w14:paraId="2223434B" w14:textId="77E47E8B" w:rsidR="00034916" w:rsidRDefault="00097B0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crane and l</w:t>
      </w:r>
      <w:r w:rsidR="00034916">
        <w:rPr>
          <w:b w:val="0"/>
          <w:sz w:val="24"/>
          <w:szCs w:val="24"/>
          <w:u w:val="none"/>
          <w:lang w:eastAsia="zh-CN"/>
        </w:rPr>
        <w:t>o</w:t>
      </w:r>
      <w:r>
        <w:rPr>
          <w:b w:val="0"/>
          <w:sz w:val="24"/>
          <w:szCs w:val="24"/>
          <w:u w:val="none"/>
          <w:lang w:eastAsia="zh-CN"/>
        </w:rPr>
        <w:t xml:space="preserve">wer down </w:t>
      </w:r>
      <w:r w:rsidR="005F6F60">
        <w:rPr>
          <w:b w:val="0"/>
          <w:sz w:val="24"/>
          <w:szCs w:val="24"/>
          <w:u w:val="none"/>
          <w:lang w:eastAsia="zh-CN"/>
        </w:rPr>
        <w:t>machine</w:t>
      </w:r>
      <w:r>
        <w:rPr>
          <w:b w:val="0"/>
          <w:sz w:val="24"/>
          <w:szCs w:val="24"/>
          <w:u w:val="none"/>
          <w:lang w:eastAsia="zh-CN"/>
        </w:rPr>
        <w:t xml:space="preserve"> to</w:t>
      </w:r>
      <w:r w:rsidR="005F6F60">
        <w:rPr>
          <w:b w:val="0"/>
          <w:sz w:val="24"/>
          <w:szCs w:val="24"/>
          <w:u w:val="none"/>
          <w:lang w:eastAsia="zh-CN"/>
        </w:rPr>
        <w:t xml:space="preserve"> near</w:t>
      </w:r>
      <w:r>
        <w:rPr>
          <w:b w:val="0"/>
          <w:sz w:val="24"/>
          <w:szCs w:val="24"/>
          <w:u w:val="none"/>
          <w:lang w:eastAsia="zh-CN"/>
        </w:rPr>
        <w:t xml:space="preserve"> ground </w:t>
      </w:r>
      <w:r w:rsidR="005F6F60">
        <w:rPr>
          <w:b w:val="0"/>
          <w:sz w:val="24"/>
          <w:szCs w:val="24"/>
          <w:u w:val="none"/>
          <w:lang w:eastAsia="zh-CN"/>
        </w:rPr>
        <w:t>level</w:t>
      </w:r>
    </w:p>
    <w:p w14:paraId="56B5D2B8" w14:textId="77777777" w:rsidR="005F6F60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Insert </w:t>
      </w:r>
      <w:r w:rsidR="005F6F60">
        <w:rPr>
          <w:b w:val="0"/>
          <w:sz w:val="24"/>
          <w:szCs w:val="24"/>
          <w:u w:val="none"/>
          <w:lang w:eastAsia="zh-CN"/>
        </w:rPr>
        <w:t>p</w:t>
      </w:r>
      <w:r w:rsidR="00097B02">
        <w:rPr>
          <w:b w:val="0"/>
          <w:sz w:val="24"/>
          <w:szCs w:val="24"/>
          <w:u w:val="none"/>
          <w:lang w:eastAsia="zh-CN"/>
        </w:rPr>
        <w:t xml:space="preserve">allet truck </w:t>
      </w:r>
      <w:r w:rsidR="005F6F60">
        <w:rPr>
          <w:b w:val="0"/>
          <w:sz w:val="24"/>
          <w:szCs w:val="24"/>
          <w:u w:val="none"/>
          <w:lang w:eastAsia="zh-CN"/>
        </w:rPr>
        <w:t xml:space="preserve">under machine </w:t>
      </w:r>
      <w:r w:rsidR="00097B02">
        <w:rPr>
          <w:b w:val="0"/>
          <w:sz w:val="24"/>
          <w:szCs w:val="24"/>
          <w:u w:val="none"/>
          <w:lang w:eastAsia="zh-CN"/>
        </w:rPr>
        <w:t>bed</w:t>
      </w:r>
    </w:p>
    <w:p w14:paraId="3DD961E0" w14:textId="76413CAD" w:rsidR="000D2FEB" w:rsidRDefault="005F6F6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into production area </w:t>
      </w:r>
      <w:r w:rsidR="00097B02">
        <w:rPr>
          <w:b w:val="0"/>
          <w:sz w:val="24"/>
          <w:szCs w:val="24"/>
          <w:u w:val="none"/>
          <w:lang w:eastAsia="zh-CN"/>
        </w:rPr>
        <w:t xml:space="preserve"> </w:t>
      </w:r>
    </w:p>
    <w:p w14:paraId="578C943F" w14:textId="1982353A" w:rsidR="00097B02" w:rsidRDefault="005F6F6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</w:t>
      </w:r>
      <w:r w:rsidR="000D1D4C">
        <w:rPr>
          <w:b w:val="0"/>
          <w:sz w:val="24"/>
          <w:szCs w:val="24"/>
          <w:u w:val="none"/>
          <w:lang w:eastAsia="zh-CN"/>
        </w:rPr>
        <w:t xml:space="preserve">osition at </w:t>
      </w:r>
      <w:r>
        <w:rPr>
          <w:b w:val="0"/>
          <w:sz w:val="24"/>
          <w:szCs w:val="24"/>
          <w:u w:val="none"/>
          <w:lang w:eastAsia="zh-CN"/>
        </w:rPr>
        <w:t>the designated</w:t>
      </w:r>
      <w:r w:rsidR="000D1D4C">
        <w:rPr>
          <w:b w:val="0"/>
          <w:sz w:val="24"/>
          <w:szCs w:val="24"/>
          <w:u w:val="none"/>
          <w:lang w:eastAsia="zh-CN"/>
        </w:rPr>
        <w:t xml:space="preserve"> location</w:t>
      </w:r>
    </w:p>
    <w:p w14:paraId="47200A28" w14:textId="77777777" w:rsidR="007C576A" w:rsidRPr="000D1D4C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3326F22" w14:textId="77777777" w:rsidR="00C8011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14:paraId="30DE3395" w14:textId="77777777"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76DB8DD" w14:textId="77777777"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759D90B" w14:textId="77777777" w:rsidR="00FC7A38" w:rsidRDefault="000D1D4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3CE83DE8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49BCEFD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5860945A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64E73" w14:textId="77777777" w:rsidR="00A67681" w:rsidRDefault="00A67681">
      <w:r>
        <w:separator/>
      </w:r>
    </w:p>
  </w:endnote>
  <w:endnote w:type="continuationSeparator" w:id="0">
    <w:p w14:paraId="5EA7A89E" w14:textId="77777777" w:rsidR="00A67681" w:rsidRDefault="00A67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33D70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67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67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AD3FA" w14:textId="77777777" w:rsidR="00A67681" w:rsidRDefault="00A67681">
      <w:r>
        <w:separator/>
      </w:r>
    </w:p>
  </w:footnote>
  <w:footnote w:type="continuationSeparator" w:id="0">
    <w:p w14:paraId="4FDBDC1E" w14:textId="77777777" w:rsidR="00A67681" w:rsidRDefault="00A67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C57204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68B12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1EB3D726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451A285" w14:textId="2763062B" w:rsidR="00FC7A38" w:rsidRDefault="005F6F60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7AD4C0B9" w14:textId="376F2699"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EF27583" w14:textId="77777777" w:rsidR="00FC7A38" w:rsidRDefault="003417DD">
    <w:pPr>
      <w:pStyle w:val="Header"/>
      <w:jc w:val="center"/>
    </w:pPr>
    <w:r>
      <w:t>GST Reg No</w:t>
    </w:r>
    <w:r w:rsidR="00DE52F9">
      <w:t>: M2-8923804 – 2</w:t>
    </w:r>
  </w:p>
  <w:p w14:paraId="4693099E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1E4C2E0" w14:textId="77777777"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6473551">
    <w:abstractNumId w:val="2"/>
  </w:num>
  <w:num w:numId="2" w16cid:durableId="866913455">
    <w:abstractNumId w:val="4"/>
  </w:num>
  <w:num w:numId="3" w16cid:durableId="701784092">
    <w:abstractNumId w:val="0"/>
  </w:num>
  <w:num w:numId="4" w16cid:durableId="2072072968">
    <w:abstractNumId w:val="10"/>
  </w:num>
  <w:num w:numId="5" w16cid:durableId="1059599559">
    <w:abstractNumId w:val="5"/>
  </w:num>
  <w:num w:numId="6" w16cid:durableId="780224607">
    <w:abstractNumId w:val="6"/>
  </w:num>
  <w:num w:numId="7" w16cid:durableId="1298488664">
    <w:abstractNumId w:val="3"/>
  </w:num>
  <w:num w:numId="8" w16cid:durableId="656691739">
    <w:abstractNumId w:val="8"/>
  </w:num>
  <w:num w:numId="9" w16cid:durableId="403531095">
    <w:abstractNumId w:val="1"/>
  </w:num>
  <w:num w:numId="10" w16cid:durableId="1862468570">
    <w:abstractNumId w:val="9"/>
  </w:num>
  <w:num w:numId="11" w16cid:durableId="194263889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8081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1590F"/>
    <w:rsid w:val="00024726"/>
    <w:rsid w:val="00030034"/>
    <w:rsid w:val="000300F6"/>
    <w:rsid w:val="00034916"/>
    <w:rsid w:val="00080893"/>
    <w:rsid w:val="00083B53"/>
    <w:rsid w:val="00097B02"/>
    <w:rsid w:val="000B14C2"/>
    <w:rsid w:val="000D1D4C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3417DD"/>
    <w:rsid w:val="003423C8"/>
    <w:rsid w:val="00391A33"/>
    <w:rsid w:val="0039411F"/>
    <w:rsid w:val="003C74FA"/>
    <w:rsid w:val="004021A7"/>
    <w:rsid w:val="00434F01"/>
    <w:rsid w:val="00446E52"/>
    <w:rsid w:val="00515CBB"/>
    <w:rsid w:val="00542CC5"/>
    <w:rsid w:val="00575B76"/>
    <w:rsid w:val="005770A0"/>
    <w:rsid w:val="005C5B54"/>
    <w:rsid w:val="005E3EC3"/>
    <w:rsid w:val="005F6F60"/>
    <w:rsid w:val="00625B41"/>
    <w:rsid w:val="00681D71"/>
    <w:rsid w:val="006B0D6D"/>
    <w:rsid w:val="006C6791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B0018"/>
    <w:rsid w:val="009B421A"/>
    <w:rsid w:val="009B64F4"/>
    <w:rsid w:val="00A62208"/>
    <w:rsid w:val="00A66D36"/>
    <w:rsid w:val="00A67681"/>
    <w:rsid w:val="00A72C6E"/>
    <w:rsid w:val="00A775BD"/>
    <w:rsid w:val="00A94D77"/>
    <w:rsid w:val="00AC385A"/>
    <w:rsid w:val="00AD14A5"/>
    <w:rsid w:val="00AD7EE8"/>
    <w:rsid w:val="00AE634C"/>
    <w:rsid w:val="00B014B7"/>
    <w:rsid w:val="00B36E1D"/>
    <w:rsid w:val="00B4392B"/>
    <w:rsid w:val="00B62E7E"/>
    <w:rsid w:val="00B776A5"/>
    <w:rsid w:val="00BA54CF"/>
    <w:rsid w:val="00BC1E8B"/>
    <w:rsid w:val="00BD2A1D"/>
    <w:rsid w:val="00BE0949"/>
    <w:rsid w:val="00C80115"/>
    <w:rsid w:val="00C84C45"/>
    <w:rsid w:val="00C908A8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F5626"/>
    <w:rsid w:val="00FA12A2"/>
    <w:rsid w:val="00FC7A38"/>
    <w:rsid w:val="00FD0AC7"/>
    <w:rsid w:val="00FD5D73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731E5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72902-F236-416F-88B5-7E96B24C8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2023-11-24T05:34:00Z</cp:lastPrinted>
  <dcterms:created xsi:type="dcterms:W3CDTF">2023-11-24T03:15:00Z</dcterms:created>
  <dcterms:modified xsi:type="dcterms:W3CDTF">2025-07-09T01:45:00Z</dcterms:modified>
</cp:coreProperties>
</file>