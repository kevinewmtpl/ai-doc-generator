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7C3662" w14:textId="53F6E532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43F2EF0" w14:textId="14143952" w:rsidR="00FC7A38" w:rsidRDefault="00BF41A7">
      <w:pPr>
        <w:rPr>
          <w:sz w:val="24"/>
          <w:lang w:eastAsia="zh-CN"/>
        </w:rPr>
      </w:pPr>
      <w:r>
        <w:rPr>
          <w:sz w:val="24"/>
        </w:rPr>
        <w:t>Date:</w:t>
      </w:r>
      <w:r w:rsidR="00927348">
        <w:rPr>
          <w:sz w:val="24"/>
        </w:rPr>
        <w:t xml:space="preserve"> </w:t>
      </w:r>
      <w:r w:rsidR="004D19F8">
        <w:rPr>
          <w:sz w:val="24"/>
        </w:rPr>
        <w:t>11</w:t>
      </w:r>
      <w:r w:rsidR="004D19F8" w:rsidRPr="004D19F8">
        <w:rPr>
          <w:sz w:val="24"/>
          <w:vertAlign w:val="superscript"/>
        </w:rPr>
        <w:t>th</w:t>
      </w:r>
      <w:r w:rsidR="004D19F8">
        <w:rPr>
          <w:sz w:val="24"/>
        </w:rPr>
        <w:t xml:space="preserve"> Aug</w:t>
      </w:r>
      <w:r w:rsidR="00927348">
        <w:rPr>
          <w:sz w:val="24"/>
        </w:rPr>
        <w:t xml:space="preserve"> 2025</w:t>
      </w:r>
    </w:p>
    <w:p w14:paraId="06F85ECB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1594EAB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63619DA" w14:textId="6E1B9F87" w:rsidR="00BF41A7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D19F8">
        <w:rPr>
          <w:sz w:val="24"/>
          <w:lang w:eastAsia="zh-CN"/>
        </w:rPr>
        <w:t xml:space="preserve">unload and </w:t>
      </w:r>
      <w:r w:rsidR="0034385D">
        <w:rPr>
          <w:sz w:val="24"/>
          <w:lang w:eastAsia="zh-CN"/>
        </w:rPr>
        <w:t xml:space="preserve">fork </w:t>
      </w:r>
      <w:r>
        <w:rPr>
          <w:rFonts w:hint="eastAsia"/>
          <w:sz w:val="24"/>
          <w:lang w:eastAsia="zh-CN"/>
        </w:rPr>
        <w:t xml:space="preserve">down </w:t>
      </w:r>
      <w:r w:rsidR="004D19F8">
        <w:rPr>
          <w:sz w:val="24"/>
          <w:lang w:eastAsia="zh-CN"/>
        </w:rPr>
        <w:t>accessories</w:t>
      </w:r>
      <w:r w:rsidR="00D871AE">
        <w:rPr>
          <w:sz w:val="24"/>
          <w:lang w:eastAsia="zh-CN"/>
        </w:rPr>
        <w:t xml:space="preserve"> from </w:t>
      </w:r>
      <w:r w:rsidR="004D19F8">
        <w:rPr>
          <w:sz w:val="24"/>
          <w:lang w:eastAsia="zh-CN"/>
        </w:rPr>
        <w:t xml:space="preserve">Malaysia </w:t>
      </w:r>
      <w:r w:rsidR="00D871AE">
        <w:rPr>
          <w:sz w:val="24"/>
          <w:lang w:eastAsia="zh-CN"/>
        </w:rPr>
        <w:t xml:space="preserve">lorry </w:t>
      </w:r>
      <w:r w:rsidR="00F147AF">
        <w:rPr>
          <w:sz w:val="24"/>
          <w:lang w:eastAsia="zh-CN"/>
        </w:rPr>
        <w:t>using</w:t>
      </w:r>
      <w:r w:rsidR="00D871AE">
        <w:rPr>
          <w:sz w:val="24"/>
          <w:lang w:eastAsia="zh-CN"/>
        </w:rPr>
        <w:t xml:space="preserve"> </w:t>
      </w:r>
      <w:r w:rsidR="00F147AF">
        <w:rPr>
          <w:sz w:val="24"/>
          <w:lang w:eastAsia="zh-CN"/>
        </w:rPr>
        <w:t>forklift</w:t>
      </w:r>
      <w:r w:rsidR="00D871AE">
        <w:rPr>
          <w:sz w:val="24"/>
          <w:lang w:eastAsia="zh-CN"/>
        </w:rPr>
        <w:t xml:space="preserve">, </w:t>
      </w:r>
      <w:r w:rsidR="004D19F8">
        <w:rPr>
          <w:sz w:val="24"/>
          <w:lang w:eastAsia="zh-CN"/>
        </w:rPr>
        <w:t xml:space="preserve">uncrate, </w:t>
      </w:r>
      <w:r w:rsidR="00EC1E6D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</w:t>
      </w:r>
      <w:r w:rsidR="00BF41A7">
        <w:rPr>
          <w:sz w:val="24"/>
          <w:lang w:eastAsia="zh-CN"/>
        </w:rPr>
        <w:t xml:space="preserve"> </w:t>
      </w:r>
      <w:r w:rsidR="00AB20ED">
        <w:rPr>
          <w:sz w:val="24"/>
          <w:lang w:eastAsia="zh-CN"/>
        </w:rPr>
        <w:t>production</w:t>
      </w:r>
      <w:r w:rsidR="0034385D">
        <w:rPr>
          <w:sz w:val="24"/>
          <w:lang w:eastAsia="zh-CN"/>
        </w:rPr>
        <w:t xml:space="preserve"> at ground floor </w:t>
      </w:r>
    </w:p>
    <w:p w14:paraId="748AA2B9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8E8D261" w14:textId="406FFCE4" w:rsidR="00295980" w:rsidRPr="00AB20ED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2DC6B4D0" w14:textId="5FC7D841" w:rsidR="0034385D" w:rsidRDefault="004D19F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Total of 53 packages </w:t>
      </w:r>
      <w:r w:rsidR="000D0604">
        <w:rPr>
          <w:b/>
          <w:bCs/>
          <w:sz w:val="24"/>
          <w:szCs w:val="24"/>
          <w:lang w:eastAsia="zh-CN"/>
        </w:rPr>
        <w:t xml:space="preserve">of machine accessories </w:t>
      </w:r>
    </w:p>
    <w:p w14:paraId="4DA7AE4B" w14:textId="5A658157" w:rsidR="004D19F8" w:rsidRDefault="004D19F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attached packing list </w:t>
      </w:r>
    </w:p>
    <w:p w14:paraId="26F8D12C" w14:textId="77777777" w:rsidR="00D871AE" w:rsidRPr="00D871AE" w:rsidRDefault="00D871A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14:paraId="120923D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3B0A369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2A799E61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6BDC1AA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8BB42BF" w14:textId="417AE3D9" w:rsidR="00F147AF" w:rsidRDefault="004D19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2 x job</w:t>
      </w:r>
    </w:p>
    <w:p w14:paraId="12E16492" w14:textId="77CAC73B" w:rsidR="004D19F8" w:rsidRPr="0073503C" w:rsidRDefault="004D19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19-20/08/25</w:t>
      </w:r>
    </w:p>
    <w:p w14:paraId="12FC3E68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1F2C4EA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09793A80" w14:textId="65A63397" w:rsidR="00D15AA2" w:rsidRDefault="004D19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B761D2">
        <w:rPr>
          <w:bCs/>
          <w:sz w:val="24"/>
          <w:szCs w:val="24"/>
          <w:lang w:eastAsia="zh-CN"/>
        </w:rPr>
        <w:t>0</w:t>
      </w:r>
      <w:r w:rsidR="00295980">
        <w:rPr>
          <w:bCs/>
          <w:sz w:val="24"/>
          <w:szCs w:val="24"/>
          <w:lang w:eastAsia="zh-CN"/>
        </w:rPr>
        <w:t xml:space="preserve"> am</w:t>
      </w:r>
      <w:r w:rsidR="00D871AE">
        <w:rPr>
          <w:bCs/>
          <w:sz w:val="24"/>
          <w:szCs w:val="24"/>
          <w:lang w:eastAsia="zh-CN"/>
        </w:rPr>
        <w:t xml:space="preserve"> </w:t>
      </w:r>
    </w:p>
    <w:p w14:paraId="0AC5ECC9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6199BE8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5163C04" w14:textId="167DFB4D" w:rsidR="007E0784" w:rsidRDefault="004D19F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 Seletar Aerospace Crescent</w:t>
      </w:r>
    </w:p>
    <w:p w14:paraId="37C27570" w14:textId="373609FD" w:rsidR="00B761D2" w:rsidRDefault="004D19F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JEP Precision</w:t>
      </w:r>
      <w:r w:rsidR="00B761D2">
        <w:rPr>
          <w:bCs/>
          <w:sz w:val="24"/>
          <w:szCs w:val="24"/>
          <w:lang w:eastAsia="zh-CN"/>
        </w:rPr>
        <w:t xml:space="preserve"> Engineering Pte Ltd</w:t>
      </w:r>
    </w:p>
    <w:p w14:paraId="01095061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D5D546E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649CE63" w14:textId="76D00B43" w:rsidR="00D871AE" w:rsidRDefault="00AB20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19F8">
        <w:rPr>
          <w:sz w:val="24"/>
          <w:lang w:eastAsia="zh-CN"/>
        </w:rPr>
        <w:t>-2</w:t>
      </w:r>
      <w:r w:rsidR="009C3595">
        <w:rPr>
          <w:sz w:val="24"/>
          <w:lang w:eastAsia="zh-CN"/>
        </w:rPr>
        <w:t xml:space="preserve"> x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339689C3" w14:textId="39038104" w:rsidR="00175F21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D19F8">
        <w:rPr>
          <w:sz w:val="24"/>
          <w:lang w:eastAsia="zh-CN"/>
        </w:rPr>
        <w:t>3</w:t>
      </w:r>
      <w:r>
        <w:rPr>
          <w:sz w:val="24"/>
          <w:lang w:eastAsia="zh-CN"/>
        </w:rPr>
        <w:t>ton forklift</w:t>
      </w:r>
    </w:p>
    <w:p w14:paraId="10898162" w14:textId="2AE4F467" w:rsidR="00843016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7B5D3F87" w14:textId="63CEAB28" w:rsidR="00D871AE" w:rsidRDefault="004D19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B761D2">
        <w:rPr>
          <w:sz w:val="24"/>
          <w:lang w:eastAsia="zh-CN"/>
        </w:rPr>
        <w:t>/w</w:t>
      </w:r>
      <w:r w:rsidR="00C854F7">
        <w:rPr>
          <w:sz w:val="24"/>
          <w:lang w:eastAsia="zh-CN"/>
        </w:rPr>
        <w:t>oodblock</w:t>
      </w:r>
    </w:p>
    <w:p w14:paraId="44AEDBDD" w14:textId="7E091479" w:rsidR="004D19F8" w:rsidRDefault="004D19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26C0C255" w14:textId="77101D7B" w:rsidR="004D19F8" w:rsidRDefault="004D19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</w:p>
    <w:p w14:paraId="42D13D7B" w14:textId="1324870A" w:rsidR="00FA4848" w:rsidRDefault="00C854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246DAC3F" w14:textId="77777777" w:rsidR="004D19F8" w:rsidRDefault="004D19F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030812E" w14:textId="4047FACF" w:rsidR="00FC7A38" w:rsidRPr="00FA4848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FD8B853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7B2531F3" w14:textId="77777777" w:rsidR="0092734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27472917" w14:textId="77777777" w:rsidR="00AE48FD" w:rsidRDefault="00AE48FD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0E4251C" w14:textId="3248A0A2"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1B7065B6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5F0EF64" w14:textId="2FECC535" w:rsidR="009C3595" w:rsidRPr="009C3595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4D51D8D2" w14:textId="77777777" w:rsidR="0034385D" w:rsidRDefault="0034385D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BB3D81" w14:textId="5CFF6851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D334892" w14:textId="77777777"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14:paraId="5373C02F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AA0BF4A" w14:textId="5C466EE2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295980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151E641E" w14:textId="4B8AFAED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>M.O.M certifi</w:t>
      </w:r>
      <w:r w:rsidR="00295980">
        <w:rPr>
          <w:sz w:val="24"/>
          <w:szCs w:val="24"/>
        </w:rPr>
        <w:t xml:space="preserve">ed forklift operator </w:t>
      </w:r>
      <w:r w:rsidR="00DE52F9">
        <w:t xml:space="preserve">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49F38B8B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1F3D39A0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0AD878B5" w14:textId="2D30AF0E" w:rsidR="0045403D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6F6838"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3E40F247" w14:textId="56F88069" w:rsidR="00711935" w:rsidRDefault="0055138B" w:rsidP="00B761D2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 w:rsidRPr="00F14347">
        <w:rPr>
          <w:b w:val="0"/>
          <w:sz w:val="24"/>
          <w:szCs w:val="24"/>
          <w:u w:val="none"/>
          <w:lang w:eastAsia="zh-CN"/>
        </w:rPr>
        <w:t>Using</w:t>
      </w:r>
      <w:r w:rsidR="00927348" w:rsidRPr="00F14347">
        <w:rPr>
          <w:b w:val="0"/>
          <w:sz w:val="24"/>
          <w:szCs w:val="24"/>
          <w:u w:val="none"/>
          <w:lang w:eastAsia="zh-CN"/>
        </w:rPr>
        <w:t xml:space="preserve"> </w:t>
      </w:r>
      <w:r w:rsidRPr="00F14347">
        <w:rPr>
          <w:b w:val="0"/>
          <w:sz w:val="24"/>
          <w:szCs w:val="24"/>
          <w:u w:val="none"/>
          <w:lang w:eastAsia="zh-CN"/>
        </w:rPr>
        <w:t>f</w:t>
      </w:r>
      <w:r w:rsidR="001D682C" w:rsidRPr="00F14347">
        <w:rPr>
          <w:b w:val="0"/>
          <w:sz w:val="24"/>
          <w:szCs w:val="24"/>
          <w:u w:val="none"/>
          <w:lang w:eastAsia="zh-CN"/>
        </w:rPr>
        <w:t>ork</w:t>
      </w:r>
      <w:r w:rsidRPr="00F14347">
        <w:rPr>
          <w:b w:val="0"/>
          <w:sz w:val="24"/>
          <w:szCs w:val="24"/>
          <w:u w:val="none"/>
          <w:lang w:eastAsia="zh-CN"/>
        </w:rPr>
        <w:t>lift to fork</w:t>
      </w:r>
      <w:r w:rsidR="00FA4848" w:rsidRPr="00F14347">
        <w:rPr>
          <w:b w:val="0"/>
          <w:sz w:val="24"/>
          <w:szCs w:val="24"/>
          <w:u w:val="none"/>
          <w:lang w:eastAsia="zh-CN"/>
        </w:rPr>
        <w:t xml:space="preserve"> down </w:t>
      </w:r>
      <w:r w:rsidR="000D0604">
        <w:rPr>
          <w:b w:val="0"/>
          <w:sz w:val="24"/>
          <w:szCs w:val="24"/>
          <w:u w:val="none"/>
          <w:lang w:eastAsia="zh-CN"/>
        </w:rPr>
        <w:t>packages</w:t>
      </w:r>
      <w:r w:rsidR="00FD107A" w:rsidRPr="00F14347">
        <w:rPr>
          <w:b w:val="0"/>
          <w:sz w:val="24"/>
          <w:szCs w:val="24"/>
          <w:u w:val="none"/>
          <w:lang w:eastAsia="zh-CN"/>
        </w:rPr>
        <w:t xml:space="preserve"> from </w:t>
      </w:r>
      <w:r w:rsidR="000D0604">
        <w:rPr>
          <w:b w:val="0"/>
          <w:sz w:val="24"/>
          <w:szCs w:val="24"/>
          <w:u w:val="none"/>
          <w:lang w:eastAsia="zh-CN"/>
        </w:rPr>
        <w:t xml:space="preserve">Malaysia </w:t>
      </w:r>
      <w:r w:rsidR="00814A8C" w:rsidRPr="00F14347">
        <w:rPr>
          <w:b w:val="0"/>
          <w:sz w:val="24"/>
          <w:szCs w:val="24"/>
          <w:u w:val="none"/>
          <w:lang w:eastAsia="zh-CN"/>
        </w:rPr>
        <w:t>lorry</w:t>
      </w:r>
      <w:r w:rsidR="00843016" w:rsidRPr="00F14347">
        <w:rPr>
          <w:b w:val="0"/>
          <w:sz w:val="24"/>
          <w:szCs w:val="24"/>
          <w:u w:val="none"/>
          <w:lang w:eastAsia="zh-CN"/>
        </w:rPr>
        <w:t xml:space="preserve"> </w:t>
      </w:r>
    </w:p>
    <w:p w14:paraId="7188F624" w14:textId="42437263" w:rsidR="000D0604" w:rsidRDefault="000D0604" w:rsidP="00B761D2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Unload packages to the ground</w:t>
      </w:r>
    </w:p>
    <w:p w14:paraId="6E1C7EFC" w14:textId="1092FF19" w:rsidR="000D0604" w:rsidRDefault="000D0604" w:rsidP="00B761D2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14:paraId="2BB4E09F" w14:textId="6A7AA855" w:rsidR="000D0604" w:rsidRPr="00B761D2" w:rsidRDefault="000D0604" w:rsidP="00B761D2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Fork up and detach from base </w:t>
      </w:r>
    </w:p>
    <w:p w14:paraId="2DDA97C7" w14:textId="77777777" w:rsidR="000D0604" w:rsidRDefault="00ED0A49" w:rsidP="000D0604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0D0604">
        <w:rPr>
          <w:b w:val="0"/>
          <w:sz w:val="24"/>
          <w:u w:val="none"/>
          <w:lang w:eastAsia="zh-CN"/>
        </w:rPr>
        <w:t>to</w:t>
      </w:r>
      <w:r w:rsidR="00B761D2">
        <w:rPr>
          <w:b w:val="0"/>
          <w:sz w:val="24"/>
          <w:u w:val="none"/>
          <w:lang w:eastAsia="zh-CN"/>
        </w:rPr>
        <w:t xml:space="preserve"> </w:t>
      </w:r>
      <w:r w:rsidR="00814A8C">
        <w:rPr>
          <w:b w:val="0"/>
          <w:sz w:val="24"/>
          <w:u w:val="none"/>
          <w:lang w:eastAsia="zh-CN"/>
        </w:rPr>
        <w:t>door entrance</w:t>
      </w:r>
    </w:p>
    <w:p w14:paraId="7A2E0E5A" w14:textId="64930693" w:rsidR="00FD0AC7" w:rsidRPr="000D0604" w:rsidRDefault="000D0604" w:rsidP="000D0604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Use pallet truck to t</w:t>
      </w:r>
      <w:r w:rsidR="00F044A1" w:rsidRPr="000D0604">
        <w:rPr>
          <w:b w:val="0"/>
          <w:sz w:val="24"/>
          <w:u w:val="none"/>
          <w:lang w:eastAsia="zh-CN"/>
        </w:rPr>
        <w:t>ransport</w:t>
      </w:r>
      <w:r>
        <w:rPr>
          <w:b w:val="0"/>
          <w:sz w:val="24"/>
          <w:u w:val="none"/>
          <w:lang w:eastAsia="zh-CN"/>
        </w:rPr>
        <w:t xml:space="preserve"> </w:t>
      </w:r>
      <w:r w:rsidR="00FD107A" w:rsidRPr="000D0604">
        <w:rPr>
          <w:b w:val="0"/>
          <w:sz w:val="24"/>
          <w:u w:val="none"/>
          <w:lang w:eastAsia="zh-CN"/>
        </w:rPr>
        <w:t xml:space="preserve">into </w:t>
      </w:r>
      <w:r w:rsidR="00B761D2" w:rsidRPr="000D0604">
        <w:rPr>
          <w:b w:val="0"/>
          <w:sz w:val="24"/>
          <w:u w:val="none"/>
          <w:lang w:eastAsia="zh-CN"/>
        </w:rPr>
        <w:t>tenant</w:t>
      </w:r>
      <w:r w:rsidR="00FD107A" w:rsidRPr="000D0604">
        <w:rPr>
          <w:b w:val="0"/>
          <w:sz w:val="24"/>
          <w:u w:val="none"/>
          <w:lang w:eastAsia="zh-CN"/>
        </w:rPr>
        <w:t xml:space="preserve"> premise</w:t>
      </w:r>
    </w:p>
    <w:p w14:paraId="40B88A44" w14:textId="270A52A9" w:rsidR="00367A0A" w:rsidRPr="000D0604" w:rsidRDefault="00FD107A" w:rsidP="000D0604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883F1F">
        <w:rPr>
          <w:b w:val="0"/>
          <w:sz w:val="24"/>
          <w:u w:val="none"/>
          <w:lang w:eastAsia="zh-CN"/>
        </w:rPr>
        <w:t>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515B5F3C" w14:textId="6E36B3B0" w:rsidR="00763FA8" w:rsidRPr="00927348" w:rsidRDefault="00DE52F9" w:rsidP="00927348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927348"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396163A1" w14:textId="77777777"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6837E15E" w14:textId="77777777"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42CDB0BC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6801F11D" w14:textId="51707C00" w:rsidR="006B0D6D" w:rsidRPr="00B761D2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</w:t>
      </w:r>
      <w:r w:rsidR="00B761D2">
        <w:rPr>
          <w:b w:val="0"/>
          <w:sz w:val="24"/>
          <w:u w:val="none"/>
          <w:lang w:eastAsia="zh-CN"/>
        </w:rPr>
        <w:t xml:space="preserve"> </w:t>
      </w:r>
      <w:r w:rsidR="006B0D6D">
        <w:rPr>
          <w:b w:val="0"/>
          <w:sz w:val="24"/>
          <w:u w:val="none"/>
          <w:lang w:eastAsia="zh-CN"/>
        </w:rPr>
        <w:t>Best Regards</w:t>
      </w:r>
    </w:p>
    <w:p w14:paraId="2D8BD70E" w14:textId="77777777"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68C5EEAD" w14:textId="77777777"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14:paraId="0C6264B4" w14:textId="77777777"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14:paraId="35BDF88D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143492" w14:textId="77777777" w:rsidR="00867D75" w:rsidRDefault="00867D75">
      <w:r>
        <w:separator/>
      </w:r>
    </w:p>
  </w:endnote>
  <w:endnote w:type="continuationSeparator" w:id="0">
    <w:p w14:paraId="322FDDE6" w14:textId="77777777" w:rsidR="00867D75" w:rsidRDefault="00867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2E44D" w14:textId="3B469573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01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DC0522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362316" w14:textId="77777777" w:rsidR="00867D75" w:rsidRDefault="00867D75">
      <w:r>
        <w:separator/>
      </w:r>
    </w:p>
  </w:footnote>
  <w:footnote w:type="continuationSeparator" w:id="0">
    <w:p w14:paraId="51EC2888" w14:textId="77777777" w:rsidR="00867D75" w:rsidRDefault="00867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D3825" w14:textId="5AEE3A43" w:rsidR="00FC7A38" w:rsidRPr="0034385D" w:rsidRDefault="00927348" w:rsidP="0034385D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371683D" wp14:editId="4A3E050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D19F8">
      <w:rPr>
        <w:b/>
        <w:color w:val="0000FF"/>
        <w:sz w:val="28"/>
      </w:rPr>
      <w:t xml:space="preserve">                   </w:t>
    </w:r>
    <w:r w:rsidR="00DE52F9">
      <w:rPr>
        <w:b/>
        <w:color w:val="0000FF"/>
        <w:sz w:val="28"/>
      </w:rPr>
      <w:t>ERIC WONG MACHINERY TRANSPORTATION PTE LTD</w:t>
    </w:r>
  </w:p>
  <w:p w14:paraId="146FADB3" w14:textId="77777777" w:rsidR="00FC7A38" w:rsidRDefault="00EC1E6D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B675FB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14:paraId="67D04925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C9303D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F06D1BA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9185033">
    <w:abstractNumId w:val="2"/>
  </w:num>
  <w:num w:numId="2" w16cid:durableId="2102989971">
    <w:abstractNumId w:val="4"/>
  </w:num>
  <w:num w:numId="3" w16cid:durableId="1872498758">
    <w:abstractNumId w:val="0"/>
  </w:num>
  <w:num w:numId="4" w16cid:durableId="1572619427">
    <w:abstractNumId w:val="10"/>
  </w:num>
  <w:num w:numId="5" w16cid:durableId="2076120035">
    <w:abstractNumId w:val="5"/>
  </w:num>
  <w:num w:numId="6" w16cid:durableId="1581717817">
    <w:abstractNumId w:val="6"/>
  </w:num>
  <w:num w:numId="7" w16cid:durableId="84304807">
    <w:abstractNumId w:val="3"/>
  </w:num>
  <w:num w:numId="8" w16cid:durableId="590161836">
    <w:abstractNumId w:val="7"/>
  </w:num>
  <w:num w:numId="9" w16cid:durableId="1590312585">
    <w:abstractNumId w:val="1"/>
  </w:num>
  <w:num w:numId="10" w16cid:durableId="1327855357">
    <w:abstractNumId w:val="8"/>
  </w:num>
  <w:num w:numId="11" w16cid:durableId="13661009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36305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D0604"/>
    <w:rsid w:val="000E48B7"/>
    <w:rsid w:val="00122895"/>
    <w:rsid w:val="001337DD"/>
    <w:rsid w:val="00135FEB"/>
    <w:rsid w:val="00147418"/>
    <w:rsid w:val="0015089C"/>
    <w:rsid w:val="001603BC"/>
    <w:rsid w:val="00175F21"/>
    <w:rsid w:val="0018220D"/>
    <w:rsid w:val="00186ABF"/>
    <w:rsid w:val="001A79AD"/>
    <w:rsid w:val="001B3E7D"/>
    <w:rsid w:val="001D682C"/>
    <w:rsid w:val="001F45D6"/>
    <w:rsid w:val="00227DB8"/>
    <w:rsid w:val="002638BE"/>
    <w:rsid w:val="00271580"/>
    <w:rsid w:val="00282A7E"/>
    <w:rsid w:val="00295980"/>
    <w:rsid w:val="00297257"/>
    <w:rsid w:val="002E5BAE"/>
    <w:rsid w:val="002E5E3D"/>
    <w:rsid w:val="003079EF"/>
    <w:rsid w:val="0034385D"/>
    <w:rsid w:val="0036626D"/>
    <w:rsid w:val="00367A0A"/>
    <w:rsid w:val="00372A1A"/>
    <w:rsid w:val="003812BD"/>
    <w:rsid w:val="00387587"/>
    <w:rsid w:val="00391A33"/>
    <w:rsid w:val="003973B4"/>
    <w:rsid w:val="003B7E9C"/>
    <w:rsid w:val="003C1ECB"/>
    <w:rsid w:val="004021A7"/>
    <w:rsid w:val="00430975"/>
    <w:rsid w:val="00442D6B"/>
    <w:rsid w:val="00446E52"/>
    <w:rsid w:val="0045403D"/>
    <w:rsid w:val="00457131"/>
    <w:rsid w:val="004643B2"/>
    <w:rsid w:val="00475412"/>
    <w:rsid w:val="00492760"/>
    <w:rsid w:val="004A5EE2"/>
    <w:rsid w:val="004A70F3"/>
    <w:rsid w:val="004B33AD"/>
    <w:rsid w:val="004B42BB"/>
    <w:rsid w:val="004D19F8"/>
    <w:rsid w:val="004E645C"/>
    <w:rsid w:val="004E6993"/>
    <w:rsid w:val="004F1018"/>
    <w:rsid w:val="00542CC5"/>
    <w:rsid w:val="0054689D"/>
    <w:rsid w:val="0055138B"/>
    <w:rsid w:val="00553C4A"/>
    <w:rsid w:val="00575B76"/>
    <w:rsid w:val="0059542A"/>
    <w:rsid w:val="005A2F6A"/>
    <w:rsid w:val="005E3EC3"/>
    <w:rsid w:val="00625B41"/>
    <w:rsid w:val="0064002D"/>
    <w:rsid w:val="00640803"/>
    <w:rsid w:val="00661B3F"/>
    <w:rsid w:val="006764C6"/>
    <w:rsid w:val="006A3164"/>
    <w:rsid w:val="006B0D6D"/>
    <w:rsid w:val="006C09FB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D0DAF"/>
    <w:rsid w:val="007E0784"/>
    <w:rsid w:val="007E647E"/>
    <w:rsid w:val="007E6F9D"/>
    <w:rsid w:val="007F0AD5"/>
    <w:rsid w:val="00812BAD"/>
    <w:rsid w:val="00814A8C"/>
    <w:rsid w:val="00824284"/>
    <w:rsid w:val="008248D1"/>
    <w:rsid w:val="0084172C"/>
    <w:rsid w:val="00843016"/>
    <w:rsid w:val="00853AD2"/>
    <w:rsid w:val="00864557"/>
    <w:rsid w:val="00867D75"/>
    <w:rsid w:val="00883F1F"/>
    <w:rsid w:val="008937B8"/>
    <w:rsid w:val="008C3313"/>
    <w:rsid w:val="008F6DE6"/>
    <w:rsid w:val="008F7E9B"/>
    <w:rsid w:val="00927348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E45DB"/>
    <w:rsid w:val="009F1764"/>
    <w:rsid w:val="00A223DF"/>
    <w:rsid w:val="00A30847"/>
    <w:rsid w:val="00A36F95"/>
    <w:rsid w:val="00A72C6E"/>
    <w:rsid w:val="00A82D44"/>
    <w:rsid w:val="00AB20ED"/>
    <w:rsid w:val="00AB5AF9"/>
    <w:rsid w:val="00AC2D38"/>
    <w:rsid w:val="00AC385A"/>
    <w:rsid w:val="00AD14A5"/>
    <w:rsid w:val="00AE48FD"/>
    <w:rsid w:val="00AF5C78"/>
    <w:rsid w:val="00B014B7"/>
    <w:rsid w:val="00B112A2"/>
    <w:rsid w:val="00B36E1D"/>
    <w:rsid w:val="00B47839"/>
    <w:rsid w:val="00B50F8B"/>
    <w:rsid w:val="00B62E7E"/>
    <w:rsid w:val="00B761D2"/>
    <w:rsid w:val="00B776A5"/>
    <w:rsid w:val="00B826A0"/>
    <w:rsid w:val="00BB02DB"/>
    <w:rsid w:val="00BB4E63"/>
    <w:rsid w:val="00BE0949"/>
    <w:rsid w:val="00BF41A7"/>
    <w:rsid w:val="00C0371B"/>
    <w:rsid w:val="00C236CF"/>
    <w:rsid w:val="00C2416E"/>
    <w:rsid w:val="00C55865"/>
    <w:rsid w:val="00C84C45"/>
    <w:rsid w:val="00C854F7"/>
    <w:rsid w:val="00C9665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5130D"/>
    <w:rsid w:val="00D521B3"/>
    <w:rsid w:val="00D63E8A"/>
    <w:rsid w:val="00D7354E"/>
    <w:rsid w:val="00D871AE"/>
    <w:rsid w:val="00D94071"/>
    <w:rsid w:val="00D9569A"/>
    <w:rsid w:val="00D95D0B"/>
    <w:rsid w:val="00DA0070"/>
    <w:rsid w:val="00DA0349"/>
    <w:rsid w:val="00DC0522"/>
    <w:rsid w:val="00DD6A1A"/>
    <w:rsid w:val="00DE13F6"/>
    <w:rsid w:val="00DE33D8"/>
    <w:rsid w:val="00DE52F9"/>
    <w:rsid w:val="00DF4099"/>
    <w:rsid w:val="00DF421F"/>
    <w:rsid w:val="00E04147"/>
    <w:rsid w:val="00E138E3"/>
    <w:rsid w:val="00E30442"/>
    <w:rsid w:val="00E314A6"/>
    <w:rsid w:val="00E35857"/>
    <w:rsid w:val="00E36EA4"/>
    <w:rsid w:val="00E40E90"/>
    <w:rsid w:val="00E64C7C"/>
    <w:rsid w:val="00E650C1"/>
    <w:rsid w:val="00E736B8"/>
    <w:rsid w:val="00E852D5"/>
    <w:rsid w:val="00EC18FD"/>
    <w:rsid w:val="00EC1E6D"/>
    <w:rsid w:val="00EC6451"/>
    <w:rsid w:val="00ED07A3"/>
    <w:rsid w:val="00ED0A49"/>
    <w:rsid w:val="00EE334C"/>
    <w:rsid w:val="00F044A1"/>
    <w:rsid w:val="00F14347"/>
    <w:rsid w:val="00F147AF"/>
    <w:rsid w:val="00F57A5C"/>
    <w:rsid w:val="00F77FD9"/>
    <w:rsid w:val="00F83D1F"/>
    <w:rsid w:val="00F90118"/>
    <w:rsid w:val="00F947CD"/>
    <w:rsid w:val="00FA12A2"/>
    <w:rsid w:val="00FA16F6"/>
    <w:rsid w:val="00FA28AC"/>
    <w:rsid w:val="00FA4144"/>
    <w:rsid w:val="00FA4848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051F3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F04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23B55-052D-4F48-A92C-525DFB023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2025-08-12T02:26:00Z</cp:lastPrinted>
  <dcterms:created xsi:type="dcterms:W3CDTF">2025-08-11T01:14:00Z</dcterms:created>
  <dcterms:modified xsi:type="dcterms:W3CDTF">2025-08-12T02:26:00Z</dcterms:modified>
</cp:coreProperties>
</file>