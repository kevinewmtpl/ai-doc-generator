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A1C69">
      <w:pPr>
        <w:rPr>
          <w:sz w:val="24"/>
          <w:lang w:eastAsia="zh-CN"/>
        </w:rPr>
      </w:pPr>
      <w:r>
        <w:rPr>
          <w:sz w:val="24"/>
        </w:rPr>
        <w:t>Date: 05</w:t>
      </w:r>
      <w:r w:rsidRPr="005A1C69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927E99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04CAE" w:rsidRDefault="00C04CAE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>unit machine from lorry chassis by using loading bay,</w:t>
      </w:r>
      <w:r w:rsidR="0025743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flush lorry to level with loading bay, cover gap with metal plate and to </w:t>
      </w:r>
      <w:r w:rsidR="005A1C69">
        <w:rPr>
          <w:sz w:val="24"/>
          <w:lang w:eastAsia="zh-CN"/>
        </w:rPr>
        <w:t xml:space="preserve">shift and position into </w:t>
      </w:r>
      <w:r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>by using rollers/pallet truck</w:t>
      </w:r>
      <w:bookmarkStart w:id="0" w:name="_GoBack"/>
      <w:bookmarkEnd w:id="0"/>
    </w:p>
    <w:p w:rsidR="00F25404" w:rsidRPr="00140D68" w:rsidRDefault="00C04CAE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No hoisting required for this job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E1B70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5A1C69">
        <w:rPr>
          <w:sz w:val="24"/>
          <w:lang w:eastAsia="zh-CN"/>
        </w:rPr>
        <w:t>/07</w:t>
      </w:r>
      <w:r>
        <w:rPr>
          <w:sz w:val="24"/>
          <w:lang w:eastAsia="zh-CN"/>
        </w:rPr>
        <w:t>/2016 – 09:3</w:t>
      </w:r>
      <w:r w:rsidR="00927E99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A1C69" w:rsidP="00140D68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#01-</w:t>
      </w:r>
      <w:r w:rsidR="00CE1B70">
        <w:t>02</w:t>
      </w:r>
    </w:p>
    <w:p w:rsidR="00140D68" w:rsidRPr="00140D68" w:rsidRDefault="00CE1B70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Macis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9964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Crowbar/manual jack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57430" w:rsidRDefault="0025743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57430" w:rsidRDefault="0025743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57430" w:rsidRDefault="0025743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to level with loading</w:t>
      </w:r>
      <w:r w:rsidR="00257430">
        <w:rPr>
          <w:sz w:val="24"/>
          <w:lang w:eastAsia="zh-CN"/>
        </w:rPr>
        <w:t xml:space="preserve">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gap with metal plate to roll machine out</w:t>
      </w:r>
    </w:p>
    <w:p w:rsidR="00527072" w:rsidRPr="009964A2" w:rsidRDefault="0052707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3’ high</w:t>
      </w:r>
    </w:p>
    <w:p w:rsidR="00895D5D" w:rsidRPr="007D7D47" w:rsidRDefault="00927E99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9964A2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position </w:t>
      </w:r>
      <w:r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</w:t>
      </w:r>
      <w:r w:rsidR="00257430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3C3" w:rsidRDefault="00FA23C3">
      <w:r>
        <w:separator/>
      </w:r>
    </w:p>
  </w:endnote>
  <w:endnote w:type="continuationSeparator" w:id="0">
    <w:p w:rsidR="00FA23C3" w:rsidRDefault="00FA2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743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743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3C3" w:rsidRDefault="00FA23C3">
      <w:r>
        <w:separator/>
      </w:r>
    </w:p>
  </w:footnote>
  <w:footnote w:type="continuationSeparator" w:id="0">
    <w:p w:rsidR="00FA23C3" w:rsidRDefault="00FA23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574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25743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430"/>
    <w:rsid w:val="00257C21"/>
    <w:rsid w:val="0030317F"/>
    <w:rsid w:val="00333DB7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6467DA"/>
    <w:rsid w:val="0066401C"/>
    <w:rsid w:val="00693582"/>
    <w:rsid w:val="006B3F8F"/>
    <w:rsid w:val="006F12DE"/>
    <w:rsid w:val="00760813"/>
    <w:rsid w:val="00777860"/>
    <w:rsid w:val="007D338F"/>
    <w:rsid w:val="007D7D47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742F4"/>
    <w:rsid w:val="00C04CAE"/>
    <w:rsid w:val="00C15DC7"/>
    <w:rsid w:val="00C4669E"/>
    <w:rsid w:val="00C72DAD"/>
    <w:rsid w:val="00C95881"/>
    <w:rsid w:val="00CE1B70"/>
    <w:rsid w:val="00D07325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257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2016-07-05T01:16:00Z</cp:lastPrinted>
  <dcterms:created xsi:type="dcterms:W3CDTF">2016-07-12T05:09:00Z</dcterms:created>
  <dcterms:modified xsi:type="dcterms:W3CDTF">2016-07-12T05:09:00Z</dcterms:modified>
</cp:coreProperties>
</file>