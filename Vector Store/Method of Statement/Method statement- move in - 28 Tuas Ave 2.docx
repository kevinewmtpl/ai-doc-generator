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C3657" w:rsidRDefault="000C3657">
      <w:pPr>
        <w:rPr>
          <w:sz w:val="24"/>
        </w:rPr>
      </w:pPr>
    </w:p>
    <w:p w:rsidR="00684C71" w:rsidRDefault="00E51B7D">
      <w:pPr>
        <w:rPr>
          <w:sz w:val="24"/>
          <w:lang w:eastAsia="zh-CN"/>
        </w:rPr>
      </w:pPr>
      <w:r>
        <w:rPr>
          <w:sz w:val="24"/>
        </w:rPr>
        <w:t>Date: 28</w:t>
      </w:r>
      <w:r w:rsidRPr="00E51B7D">
        <w:rPr>
          <w:sz w:val="24"/>
          <w:vertAlign w:val="superscript"/>
        </w:rPr>
        <w:t>th</w:t>
      </w:r>
      <w:r>
        <w:rPr>
          <w:sz w:val="24"/>
        </w:rPr>
        <w:t xml:space="preserve"> Jan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0C3657">
        <w:rPr>
          <w:sz w:val="24"/>
          <w:lang w:eastAsia="zh-CN"/>
        </w:rPr>
        <w:t xml:space="preserve">and hoist down </w:t>
      </w:r>
      <w:r w:rsidR="002827E4">
        <w:rPr>
          <w:sz w:val="24"/>
          <w:lang w:eastAsia="zh-CN"/>
        </w:rPr>
        <w:t>1 unit ma</w:t>
      </w:r>
      <w:r w:rsidR="000C3657">
        <w:rPr>
          <w:sz w:val="24"/>
          <w:lang w:eastAsia="zh-CN"/>
        </w:rPr>
        <w:t xml:space="preserve">chine </w:t>
      </w:r>
      <w:r w:rsidR="00B86BCB">
        <w:rPr>
          <w:sz w:val="24"/>
          <w:lang w:eastAsia="zh-CN"/>
        </w:rPr>
        <w:t xml:space="preserve">and accessories </w:t>
      </w:r>
      <w:r w:rsidR="000C3657">
        <w:rPr>
          <w:sz w:val="24"/>
          <w:lang w:eastAsia="zh-CN"/>
        </w:rPr>
        <w:t xml:space="preserve">from </w:t>
      </w:r>
      <w:r w:rsidR="005266D7">
        <w:rPr>
          <w:sz w:val="24"/>
          <w:lang w:eastAsia="zh-CN"/>
        </w:rPr>
        <w:t>low-loader/</w:t>
      </w:r>
      <w:r w:rsidR="000C3657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28286D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E11509" w:rsidRDefault="00E51B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Max-200 Patex Press machine</w:t>
      </w:r>
    </w:p>
    <w:p w:rsidR="00E51B7D" w:rsidRDefault="00E51B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280 x 230 x 380 cm </w:t>
      </w:r>
    </w:p>
    <w:p w:rsidR="00E51B7D" w:rsidRPr="00E51B7D" w:rsidRDefault="00E51B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40, 000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51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28/01/2021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E51B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84C71" w:rsidRDefault="00E51B7D" w:rsidP="00E51B7D">
      <w:pPr>
        <w:pStyle w:val="Heading4"/>
      </w:pPr>
      <w:r>
        <w:t>28 Tuas Ave 2</w:t>
      </w:r>
    </w:p>
    <w:p w:rsidR="00E51B7D" w:rsidRPr="00E51B7D" w:rsidRDefault="00E51B7D" w:rsidP="00E51B7D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24AFC" w:rsidRDefault="00E51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B24AFC">
        <w:rPr>
          <w:sz w:val="24"/>
          <w:lang w:eastAsia="zh-CN"/>
        </w:rPr>
        <w:t xml:space="preserve">0 ton mobile crane </w:t>
      </w:r>
    </w:p>
    <w:p w:rsidR="00A2485B" w:rsidRDefault="00E51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707B09" w:rsidRDefault="00424C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51B7D">
        <w:rPr>
          <w:sz w:val="24"/>
          <w:lang w:eastAsia="zh-CN"/>
        </w:rPr>
        <w:t>ow-bed</w:t>
      </w:r>
      <w:r w:rsidR="0087327A">
        <w:rPr>
          <w:sz w:val="24"/>
          <w:lang w:eastAsia="zh-CN"/>
        </w:rPr>
        <w:t xml:space="preserve"> </w:t>
      </w:r>
    </w:p>
    <w:p w:rsidR="00684C71" w:rsidRDefault="00E51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E51B7D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C3657" w:rsidRDefault="00E51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</w:t>
      </w:r>
      <w:r w:rsidR="00B24AFC">
        <w:rPr>
          <w:sz w:val="24"/>
          <w:lang w:eastAsia="zh-CN"/>
        </w:rPr>
        <w:t xml:space="preserve">orklift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B86BCB">
        <w:rPr>
          <w:sz w:val="24"/>
          <w:lang w:eastAsia="zh-CN"/>
        </w:rPr>
        <w:t xml:space="preserve"> and route to machine location</w:t>
      </w:r>
    </w:p>
    <w:p w:rsidR="00E51B7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A2485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FFC" w:rsidRDefault="00EB1F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E51B7D">
        <w:rPr>
          <w:sz w:val="24"/>
          <w:lang w:eastAsia="zh-CN"/>
        </w:rPr>
        <w:t>mobile/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7E36" w:rsidRDefault="00307E3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A2485B" w:rsidRDefault="006175E6" w:rsidP="005378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B24AFC">
        <w:rPr>
          <w:sz w:val="24"/>
          <w:lang w:eastAsia="zh-CN"/>
        </w:rPr>
        <w:t>mobile</w:t>
      </w:r>
      <w:r w:rsidR="00E51B7D">
        <w:rPr>
          <w:sz w:val="24"/>
          <w:lang w:eastAsia="zh-CN"/>
        </w:rPr>
        <w:t>/lorry</w:t>
      </w:r>
      <w:r w:rsidR="00B24AFC">
        <w:rPr>
          <w:sz w:val="24"/>
          <w:lang w:eastAsia="zh-CN"/>
        </w:rPr>
        <w:t xml:space="preserve"> crane </w:t>
      </w:r>
      <w:r w:rsidR="00C03437">
        <w:rPr>
          <w:sz w:val="24"/>
          <w:lang w:eastAsia="zh-CN"/>
        </w:rPr>
        <w:t>lorry</w:t>
      </w:r>
      <w:r w:rsidR="005378F3">
        <w:rPr>
          <w:sz w:val="24"/>
          <w:lang w:eastAsia="zh-CN"/>
        </w:rPr>
        <w:t xml:space="preserve"> at designated unloading area</w:t>
      </w:r>
    </w:p>
    <w:p w:rsidR="00E51B7D" w:rsidRPr="005378F3" w:rsidRDefault="00E51B7D" w:rsidP="005378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 to near crane</w:t>
      </w:r>
    </w:p>
    <w:p w:rsidR="00EB1FFC" w:rsidRDefault="00E51B7D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required </w:t>
      </w:r>
      <w:r w:rsidR="00EB1FFC">
        <w:rPr>
          <w:sz w:val="24"/>
          <w:lang w:eastAsia="zh-CN"/>
        </w:rPr>
        <w:t>sling to crane hook and s</w:t>
      </w:r>
      <w:r>
        <w:rPr>
          <w:sz w:val="24"/>
          <w:lang w:eastAsia="zh-CN"/>
        </w:rPr>
        <w:t xml:space="preserve">ecured to hoisting point of machine </w:t>
      </w:r>
      <w:r w:rsidR="00EB1FFC">
        <w:rPr>
          <w:sz w:val="24"/>
          <w:lang w:eastAsia="zh-CN"/>
        </w:rPr>
        <w:t>be lifted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</w:t>
      </w:r>
      <w:r w:rsidR="00E51B7D">
        <w:rPr>
          <w:sz w:val="24"/>
          <w:lang w:eastAsia="zh-CN"/>
        </w:rPr>
        <w:t>ove low-bed chassis</w:t>
      </w:r>
    </w:p>
    <w:p w:rsidR="002827E4" w:rsidRDefault="00E51B7D" w:rsidP="00EB1F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low-bed away</w:t>
      </w:r>
    </w:p>
    <w:p w:rsidR="00E51B7D" w:rsidRDefault="00E51B7D" w:rsidP="00EB1F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the ground</w:t>
      </w:r>
    </w:p>
    <w:p w:rsidR="00A2485B" w:rsidRPr="00E51B7D" w:rsidRDefault="00E51B7D" w:rsidP="00E51B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2 crane to lift up machine to vertical position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40030">
        <w:rPr>
          <w:sz w:val="24"/>
          <w:lang w:eastAsia="zh-CN"/>
        </w:rPr>
        <w:t>rollers</w:t>
      </w:r>
      <w:r w:rsidR="00431476" w:rsidRPr="002827E4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under machine </w:t>
      </w:r>
      <w:r w:rsidR="00EB1FFC">
        <w:rPr>
          <w:sz w:val="24"/>
          <w:lang w:eastAsia="zh-CN"/>
        </w:rPr>
        <w:t>bed</w:t>
      </w:r>
    </w:p>
    <w:p w:rsidR="00B24AFC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</w:t>
      </w:r>
      <w:r w:rsidR="00E51B7D">
        <w:rPr>
          <w:sz w:val="24"/>
          <w:lang w:eastAsia="zh-CN"/>
        </w:rPr>
        <w:t>ort machine to inside factory premise</w:t>
      </w:r>
    </w:p>
    <w:p w:rsidR="00684C71" w:rsidRDefault="00B24AFC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forklift to assist in pulling/pushing the machine </w:t>
      </w:r>
      <w:r w:rsidR="002827E4">
        <w:rPr>
          <w:sz w:val="24"/>
          <w:lang w:eastAsia="zh-CN"/>
        </w:rPr>
        <w:t xml:space="preserve"> 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2485B">
        <w:rPr>
          <w:sz w:val="24"/>
          <w:lang w:eastAsia="zh-CN"/>
        </w:rPr>
        <w:t xml:space="preserve"> machine from rollers</w:t>
      </w:r>
      <w:r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F176B3" w:rsidRPr="00771298" w:rsidRDefault="0081336E" w:rsidP="0077129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 w:rsidRPr="00771298"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B24AFC" w:rsidRDefault="00B24AFC" w:rsidP="00B24AFC">
      <w:pPr>
        <w:ind w:left="720"/>
        <w:rPr>
          <w:sz w:val="24"/>
          <w:szCs w:val="24"/>
          <w:lang w:eastAsia="zh-CN"/>
        </w:rPr>
      </w:pPr>
    </w:p>
    <w:p w:rsidR="00684C71" w:rsidRDefault="00B24AFC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772" w:rsidRDefault="00281772">
      <w:r>
        <w:separator/>
      </w:r>
    </w:p>
  </w:endnote>
  <w:endnote w:type="continuationSeparator" w:id="0">
    <w:p w:rsidR="00281772" w:rsidRDefault="00281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129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12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772" w:rsidRDefault="00281772">
      <w:r>
        <w:separator/>
      </w:r>
    </w:p>
  </w:footnote>
  <w:footnote w:type="continuationSeparator" w:id="0">
    <w:p w:rsidR="00281772" w:rsidRDefault="002817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8177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8177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311E"/>
    <w:rsid w:val="000C3657"/>
    <w:rsid w:val="000C46C5"/>
    <w:rsid w:val="000F75CD"/>
    <w:rsid w:val="001A07FF"/>
    <w:rsid w:val="00205704"/>
    <w:rsid w:val="0024345A"/>
    <w:rsid w:val="00281772"/>
    <w:rsid w:val="002827E4"/>
    <w:rsid w:val="0028286D"/>
    <w:rsid w:val="00294E87"/>
    <w:rsid w:val="0030061F"/>
    <w:rsid w:val="00307E36"/>
    <w:rsid w:val="00356D62"/>
    <w:rsid w:val="00370D03"/>
    <w:rsid w:val="003E5316"/>
    <w:rsid w:val="00424CAC"/>
    <w:rsid w:val="00425424"/>
    <w:rsid w:val="00431476"/>
    <w:rsid w:val="00512C02"/>
    <w:rsid w:val="005266D7"/>
    <w:rsid w:val="005378F3"/>
    <w:rsid w:val="00540030"/>
    <w:rsid w:val="00581E01"/>
    <w:rsid w:val="005B6F6D"/>
    <w:rsid w:val="006175E6"/>
    <w:rsid w:val="0063389C"/>
    <w:rsid w:val="00650F89"/>
    <w:rsid w:val="00684C71"/>
    <w:rsid w:val="00685287"/>
    <w:rsid w:val="006B6525"/>
    <w:rsid w:val="00707B09"/>
    <w:rsid w:val="0071192F"/>
    <w:rsid w:val="007176D0"/>
    <w:rsid w:val="00767049"/>
    <w:rsid w:val="00771298"/>
    <w:rsid w:val="007E7225"/>
    <w:rsid w:val="00805829"/>
    <w:rsid w:val="0081336E"/>
    <w:rsid w:val="00817B04"/>
    <w:rsid w:val="00872D61"/>
    <w:rsid w:val="0087327A"/>
    <w:rsid w:val="008B11D4"/>
    <w:rsid w:val="008D1F25"/>
    <w:rsid w:val="008D3552"/>
    <w:rsid w:val="008E7C51"/>
    <w:rsid w:val="009366F9"/>
    <w:rsid w:val="00952F7F"/>
    <w:rsid w:val="009C1EC8"/>
    <w:rsid w:val="00A2485B"/>
    <w:rsid w:val="00A525B4"/>
    <w:rsid w:val="00A64537"/>
    <w:rsid w:val="00A84FD6"/>
    <w:rsid w:val="00AE39C9"/>
    <w:rsid w:val="00B24AFC"/>
    <w:rsid w:val="00B60B22"/>
    <w:rsid w:val="00B70004"/>
    <w:rsid w:val="00B86BCB"/>
    <w:rsid w:val="00C03437"/>
    <w:rsid w:val="00C32361"/>
    <w:rsid w:val="00C33FF4"/>
    <w:rsid w:val="00C8729C"/>
    <w:rsid w:val="00CA23BB"/>
    <w:rsid w:val="00CF5149"/>
    <w:rsid w:val="00CF6063"/>
    <w:rsid w:val="00DB001C"/>
    <w:rsid w:val="00E11509"/>
    <w:rsid w:val="00E51B7D"/>
    <w:rsid w:val="00E9120A"/>
    <w:rsid w:val="00EB1FFC"/>
    <w:rsid w:val="00EC1A7D"/>
    <w:rsid w:val="00EC5435"/>
    <w:rsid w:val="00EE2B13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2020-04-13T01:06:00Z</cp:lastPrinted>
  <dcterms:created xsi:type="dcterms:W3CDTF">2021-01-28T00:52:00Z</dcterms:created>
  <dcterms:modified xsi:type="dcterms:W3CDTF">2021-01-28T00:52:00Z</dcterms:modified>
</cp:coreProperties>
</file>