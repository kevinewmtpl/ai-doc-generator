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A38A9" w:rsidRDefault="009A38A9">
      <w:pPr>
        <w:rPr>
          <w:sz w:val="24"/>
        </w:rPr>
      </w:pPr>
    </w:p>
    <w:p w:rsidR="006467DA" w:rsidRDefault="004169EF">
      <w:pPr>
        <w:rPr>
          <w:sz w:val="24"/>
          <w:lang w:eastAsia="zh-CN"/>
        </w:rPr>
      </w:pPr>
      <w:r>
        <w:rPr>
          <w:sz w:val="24"/>
        </w:rPr>
        <w:t>Date: 25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Sep</w:t>
      </w:r>
      <w:r w:rsidR="00A73D4F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46B4B">
        <w:rPr>
          <w:sz w:val="24"/>
          <w:lang w:eastAsia="zh-CN"/>
        </w:rPr>
        <w:t>hoist down</w:t>
      </w:r>
      <w:r w:rsidR="00F54240">
        <w:rPr>
          <w:sz w:val="24"/>
          <w:lang w:eastAsia="zh-CN"/>
        </w:rPr>
        <w:t xml:space="preserve"> </w:t>
      </w:r>
      <w:r w:rsidR="004169EF">
        <w:rPr>
          <w:sz w:val="24"/>
          <w:lang w:eastAsia="zh-CN"/>
        </w:rPr>
        <w:t xml:space="preserve">8 </w:t>
      </w:r>
      <w:r w:rsidR="00F54240">
        <w:rPr>
          <w:sz w:val="24"/>
          <w:lang w:eastAsia="zh-CN"/>
        </w:rPr>
        <w:t>case</w:t>
      </w:r>
      <w:r w:rsidR="004169EF">
        <w:rPr>
          <w:sz w:val="24"/>
          <w:lang w:eastAsia="zh-CN"/>
        </w:rPr>
        <w:t>s of 1 unit machine from 2</w:t>
      </w:r>
      <w:r w:rsidR="002D3728">
        <w:rPr>
          <w:sz w:val="24"/>
          <w:lang w:eastAsia="zh-CN"/>
        </w:rPr>
        <w:t xml:space="preserve"> x </w:t>
      </w:r>
      <w:r w:rsidR="004169EF">
        <w:rPr>
          <w:sz w:val="24"/>
          <w:lang w:eastAsia="zh-CN"/>
        </w:rPr>
        <w:t>4</w:t>
      </w:r>
      <w:r w:rsidR="00F91C9C">
        <w:rPr>
          <w:sz w:val="24"/>
          <w:lang w:eastAsia="zh-CN"/>
        </w:rPr>
        <w:t xml:space="preserve">0ft FR </w:t>
      </w:r>
      <w:r w:rsidR="004169EF">
        <w:rPr>
          <w:sz w:val="24"/>
          <w:lang w:eastAsia="zh-CN"/>
        </w:rPr>
        <w:t xml:space="preserve">and 2 x 40ft GP </w:t>
      </w:r>
      <w:r w:rsidR="00C25A49">
        <w:rPr>
          <w:sz w:val="24"/>
          <w:lang w:eastAsia="zh-CN"/>
        </w:rPr>
        <w:t>container,</w:t>
      </w:r>
      <w:r w:rsidR="00846B4B">
        <w:rPr>
          <w:sz w:val="24"/>
          <w:lang w:eastAsia="zh-CN"/>
        </w:rPr>
        <w:t xml:space="preserve"> </w:t>
      </w:r>
      <w:r w:rsidR="00F54240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4639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E6C2D" w:rsidRPr="004169EF" w:rsidRDefault="004169E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8 cases of 1 unit Mazak FJV60/80 </w:t>
      </w:r>
    </w:p>
    <w:p w:rsidR="004B0B99" w:rsidRDefault="004169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609 x 368 x 370 cm / Wt: 22, 910 kg</w:t>
      </w:r>
    </w:p>
    <w:p w:rsidR="00F61CAD" w:rsidRDefault="00F61CA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494 x 228 x 252 cm / Wt: 4, 410 kg</w:t>
      </w:r>
    </w:p>
    <w:p w:rsidR="00F61CAD" w:rsidRDefault="00F61CA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630 x 311 x 254 cm / Wt: 7, 140 kg</w:t>
      </w:r>
    </w:p>
    <w:p w:rsidR="00F61CAD" w:rsidRDefault="00F61CA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580 x 228 x 222 cm / Wt: 870 kg</w:t>
      </w:r>
    </w:p>
    <w:p w:rsidR="00F61CAD" w:rsidRDefault="00F61CA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5: 353 x 179 x 109 cm / Wt: 620 kg</w:t>
      </w:r>
    </w:p>
    <w:p w:rsidR="00F61CAD" w:rsidRDefault="00F61CA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6: 270 x 175 x 107 cm / Wt: 4, 480 kg</w:t>
      </w:r>
    </w:p>
    <w:p w:rsidR="00F61CAD" w:rsidRDefault="00F61CA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7: 350 x 218 x 74 cm / Wt: 360 kg</w:t>
      </w:r>
    </w:p>
    <w:p w:rsidR="00F61CAD" w:rsidRDefault="00F61CA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8: 365 x 120 x 204 cm / Wt: 700 kg </w:t>
      </w:r>
    </w:p>
    <w:p w:rsidR="00F54240" w:rsidRPr="00BF1F53" w:rsidRDefault="00F542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Pr="00F91C9C" w:rsidRDefault="006467DA" w:rsidP="00F91C9C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F91C9C" w:rsidRDefault="00F91C9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EE6C2D">
      <w:pPr>
        <w:rPr>
          <w:sz w:val="24"/>
          <w:lang w:eastAsia="zh-CN"/>
        </w:rPr>
      </w:pPr>
      <w:r>
        <w:rPr>
          <w:sz w:val="24"/>
          <w:lang w:eastAsia="zh-CN"/>
        </w:rPr>
        <w:t>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4B0B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EE5733">
        <w:rPr>
          <w:bCs/>
          <w:sz w:val="24"/>
          <w:szCs w:val="24"/>
          <w:lang w:eastAsia="zh-CN"/>
        </w:rPr>
        <w:t xml:space="preserve"> am 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E6C2D" w:rsidRDefault="004169EF" w:rsidP="00EE6C2D">
      <w:pPr>
        <w:pStyle w:val="Heading4"/>
      </w:pPr>
      <w:r>
        <w:t xml:space="preserve">285 Jalan Ahmad Ibrahim </w:t>
      </w:r>
    </w:p>
    <w:p w:rsidR="00BA65F8" w:rsidRPr="00EE6C2D" w:rsidRDefault="004169EF" w:rsidP="00EE6C2D">
      <w:pPr>
        <w:pStyle w:val="Heading4"/>
      </w:pPr>
      <w:r>
        <w:t xml:space="preserve">Panasonic Factory Solution Asia Pacific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54240" w:rsidRDefault="006C19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F8456C">
        <w:rPr>
          <w:sz w:val="24"/>
          <w:lang w:eastAsia="zh-CN"/>
        </w:rPr>
        <w:t>0 ton mobile crane</w:t>
      </w:r>
    </w:p>
    <w:p w:rsidR="00EE5733" w:rsidRDefault="004B0B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F54240">
        <w:rPr>
          <w:sz w:val="24"/>
          <w:lang w:eastAsia="zh-CN"/>
        </w:rPr>
        <w:t xml:space="preserve"> x </w:t>
      </w:r>
      <w:r w:rsidR="00771FF0">
        <w:rPr>
          <w:sz w:val="24"/>
          <w:lang w:eastAsia="zh-CN"/>
        </w:rPr>
        <w:t>633 lorry loader</w:t>
      </w:r>
    </w:p>
    <w:p w:rsidR="00430169" w:rsidRDefault="00F845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</w:t>
      </w:r>
      <w:r w:rsidR="00EE5733">
        <w:rPr>
          <w:sz w:val="24"/>
          <w:lang w:eastAsia="zh-CN"/>
        </w:rPr>
        <w:t xml:space="preserve"> lift </w:t>
      </w:r>
      <w:r w:rsidR="00862AB1">
        <w:rPr>
          <w:sz w:val="24"/>
          <w:lang w:eastAsia="zh-CN"/>
        </w:rPr>
        <w:t xml:space="preserve"> </w:t>
      </w:r>
    </w:p>
    <w:p w:rsidR="00F61CAD" w:rsidRDefault="00F61C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 roller/rollers</w:t>
      </w:r>
    </w:p>
    <w:p w:rsidR="006467DA" w:rsidRDefault="00F61C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71FF0">
        <w:rPr>
          <w:sz w:val="24"/>
          <w:lang w:eastAsia="zh-CN"/>
        </w:rPr>
        <w:t>allet truck</w:t>
      </w:r>
    </w:p>
    <w:p w:rsidR="009B5A5C" w:rsidRDefault="00C12B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9A38A9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>ydraulic jack</w:t>
      </w:r>
    </w:p>
    <w:p w:rsidR="00AD680E" w:rsidRDefault="009A3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AD680E">
        <w:rPr>
          <w:sz w:val="24"/>
          <w:lang w:eastAsia="zh-CN"/>
        </w:rPr>
        <w:t xml:space="preserve"> 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:rsidR="006C1998" w:rsidRDefault="006C199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9A38A9" w:rsidRDefault="009A38A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C1998" w:rsidRDefault="006C199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</w:p>
    <w:p w:rsidR="006C1998" w:rsidRDefault="006C19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helmet </w:t>
      </w:r>
    </w:p>
    <w:p w:rsidR="006C1998" w:rsidRDefault="006C19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shoe </w:t>
      </w:r>
    </w:p>
    <w:p w:rsidR="006C1998" w:rsidRPr="006C1998" w:rsidRDefault="006C19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C1998">
      <w:pPr>
        <w:pStyle w:val="BodyText2"/>
      </w:pPr>
      <w:r>
        <w:rPr>
          <w:rFonts w:hint="eastAsia"/>
        </w:rPr>
        <w:t xml:space="preserve">Lifting crew shall be </w:t>
      </w:r>
      <w:r>
        <w:t>composed</w:t>
      </w:r>
      <w:r>
        <w:rPr>
          <w:rFonts w:hint="eastAsia"/>
        </w:rPr>
        <w:t xml:space="preserve"> </w:t>
      </w:r>
      <w:r>
        <w:t>to the following but not limited by other trained personnel in respect to number of crew needed for the operation:</w:t>
      </w:r>
    </w:p>
    <w:p w:rsidR="006C1998" w:rsidRDefault="006C1998">
      <w:pPr>
        <w:pStyle w:val="BodyText2"/>
      </w:pPr>
      <w:r>
        <w:t>a) Lifting Supervisor</w:t>
      </w:r>
    </w:p>
    <w:p w:rsidR="006C1998" w:rsidRDefault="006C1998">
      <w:pPr>
        <w:pStyle w:val="BodyText2"/>
      </w:pPr>
      <w:r>
        <w:t>b) Mobile Crane Operator</w:t>
      </w:r>
    </w:p>
    <w:p w:rsidR="006C1998" w:rsidRDefault="006C1998">
      <w:pPr>
        <w:pStyle w:val="BodyText2"/>
      </w:pPr>
      <w:r>
        <w:t>c) Lorry Loader Operator</w:t>
      </w:r>
    </w:p>
    <w:p w:rsidR="006C1998" w:rsidRDefault="00CA5492">
      <w:pPr>
        <w:pStyle w:val="BodyText2"/>
      </w:pPr>
      <w:r>
        <w:t xml:space="preserve">d) Riggerman </w:t>
      </w:r>
      <w:r w:rsidR="006C1998">
        <w:t xml:space="preserve"> </w:t>
      </w:r>
    </w:p>
    <w:p w:rsidR="006C1998" w:rsidRDefault="006C1998">
      <w:pPr>
        <w:pStyle w:val="BodyText2"/>
      </w:pPr>
      <w:r>
        <w:t>e) Signalman</w:t>
      </w:r>
    </w:p>
    <w:p w:rsidR="006C1998" w:rsidRDefault="006C1998">
      <w:pPr>
        <w:pStyle w:val="BodyText2"/>
      </w:pPr>
      <w:r>
        <w:t xml:space="preserve">f) Skill Mover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6C199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mobile</w:t>
      </w:r>
      <w:r w:rsidR="00F61CAD">
        <w:rPr>
          <w:sz w:val="24"/>
          <w:lang w:eastAsia="zh-CN"/>
        </w:rPr>
        <w:t>/lorry</w:t>
      </w:r>
      <w:r w:rsidR="00F91C9C">
        <w:rPr>
          <w:sz w:val="24"/>
          <w:lang w:eastAsia="zh-CN"/>
        </w:rPr>
        <w:t xml:space="preserve"> crane</w:t>
      </w:r>
      <w:r w:rsidR="003D4113">
        <w:rPr>
          <w:sz w:val="24"/>
          <w:lang w:eastAsia="zh-CN"/>
        </w:rPr>
        <w:t xml:space="preserve"> at designated hoisting area </w:t>
      </w:r>
    </w:p>
    <w:p w:rsidR="00771FF0" w:rsidRDefault="006C199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</w:t>
      </w:r>
      <w:r w:rsidR="00771FF0">
        <w:rPr>
          <w:sz w:val="24"/>
          <w:lang w:eastAsia="zh-CN"/>
        </w:rPr>
        <w:t xml:space="preserve"> up </w:t>
      </w:r>
      <w:r w:rsidR="00CF73D7">
        <w:rPr>
          <w:sz w:val="24"/>
          <w:lang w:eastAsia="zh-CN"/>
        </w:rPr>
        <w:t>of crane with outrigger fully extended</w:t>
      </w:r>
      <w:r w:rsidR="003D4113">
        <w:rPr>
          <w:sz w:val="24"/>
          <w:lang w:eastAsia="zh-CN"/>
        </w:rPr>
        <w:t xml:space="preserve"> and resting on metal plate</w:t>
      </w:r>
      <w:r>
        <w:rPr>
          <w:sz w:val="24"/>
          <w:lang w:eastAsia="zh-CN"/>
        </w:rPr>
        <w:t>/timber mats</w:t>
      </w:r>
      <w:r w:rsidR="003D4113">
        <w:rPr>
          <w:sz w:val="24"/>
          <w:lang w:eastAsia="zh-CN"/>
        </w:rPr>
        <w:t xml:space="preserve"> as base plate</w:t>
      </w:r>
    </w:p>
    <w:p w:rsidR="00F54240" w:rsidRDefault="00F5424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case from FR container to the ground</w:t>
      </w:r>
    </w:p>
    <w:p w:rsidR="00534F50" w:rsidRPr="00846B4B" w:rsidRDefault="00534F50" w:rsidP="00846B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46B4B">
        <w:rPr>
          <w:sz w:val="24"/>
          <w:lang w:eastAsia="zh-CN"/>
        </w:rPr>
        <w:t>Uncrate case</w:t>
      </w:r>
      <w:r w:rsidR="002C7DE3" w:rsidRPr="00846B4B">
        <w:rPr>
          <w:sz w:val="24"/>
          <w:lang w:eastAsia="zh-CN"/>
        </w:rPr>
        <w:t xml:space="preserve"> and put aside</w:t>
      </w:r>
    </w:p>
    <w:p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6F22E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:rsidR="00724AD3" w:rsidRPr="006F3B3F" w:rsidRDefault="00724AD3" w:rsidP="006F3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6F3B3F">
        <w:rPr>
          <w:sz w:val="24"/>
          <w:lang w:eastAsia="zh-CN"/>
        </w:rPr>
        <w:t>machine from</w:t>
      </w:r>
      <w:r w:rsidR="00862AB1">
        <w:rPr>
          <w:sz w:val="24"/>
          <w:lang w:eastAsia="zh-CN"/>
        </w:rPr>
        <w:t xml:space="preserve">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  <w:r w:rsidR="00862AB1" w:rsidRPr="006F3B3F">
        <w:rPr>
          <w:sz w:val="24"/>
          <w:lang w:eastAsia="zh-CN"/>
        </w:rPr>
        <w:t xml:space="preserve"> 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  <w:r w:rsidR="009A38A9">
        <w:rPr>
          <w:sz w:val="24"/>
          <w:lang w:eastAsia="zh-CN"/>
        </w:rPr>
        <w:t>d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B1928" w:rsidRDefault="00DB1928" w:rsidP="00DB192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DB1928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4762" w:rsidRDefault="001D4762">
      <w:r>
        <w:separator/>
      </w:r>
    </w:p>
  </w:endnote>
  <w:endnote w:type="continuationSeparator" w:id="0">
    <w:p w:rsidR="001D4762" w:rsidRDefault="001D4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97D2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97D2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4762" w:rsidRDefault="001D4762">
      <w:r>
        <w:separator/>
      </w:r>
    </w:p>
  </w:footnote>
  <w:footnote w:type="continuationSeparator" w:id="0">
    <w:p w:rsidR="001D4762" w:rsidRDefault="001D47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D476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</w:t>
    </w:r>
    <w:r w:rsidR="00985301">
      <w:t xml:space="preserve">28 </w:t>
    </w:r>
    <w:r w:rsidR="006C1998">
      <w:t>Kranji Loop #05-03 Kranji Green</w:t>
    </w:r>
    <w:r w:rsidR="00985301">
      <w:t>, Singapore 739571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6C1998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D476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AA8"/>
    <w:rsid w:val="00035253"/>
    <w:rsid w:val="000611E1"/>
    <w:rsid w:val="00070B89"/>
    <w:rsid w:val="0007152C"/>
    <w:rsid w:val="00083372"/>
    <w:rsid w:val="00093CC5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851BA"/>
    <w:rsid w:val="001A1840"/>
    <w:rsid w:val="001A46A7"/>
    <w:rsid w:val="001A4F28"/>
    <w:rsid w:val="001D4762"/>
    <w:rsid w:val="001F5380"/>
    <w:rsid w:val="00210BA1"/>
    <w:rsid w:val="002120E9"/>
    <w:rsid w:val="002210C1"/>
    <w:rsid w:val="0023381F"/>
    <w:rsid w:val="00241657"/>
    <w:rsid w:val="00257C21"/>
    <w:rsid w:val="002646C1"/>
    <w:rsid w:val="0026558F"/>
    <w:rsid w:val="00297087"/>
    <w:rsid w:val="002A7282"/>
    <w:rsid w:val="002C1022"/>
    <w:rsid w:val="002C7DE3"/>
    <w:rsid w:val="002D3728"/>
    <w:rsid w:val="002D3984"/>
    <w:rsid w:val="00334C7D"/>
    <w:rsid w:val="003403FB"/>
    <w:rsid w:val="00355568"/>
    <w:rsid w:val="003575DA"/>
    <w:rsid w:val="00372D0B"/>
    <w:rsid w:val="003811DD"/>
    <w:rsid w:val="003C43A5"/>
    <w:rsid w:val="003D3BEA"/>
    <w:rsid w:val="003D4113"/>
    <w:rsid w:val="0040545C"/>
    <w:rsid w:val="00415A40"/>
    <w:rsid w:val="004169EF"/>
    <w:rsid w:val="0042603C"/>
    <w:rsid w:val="00430169"/>
    <w:rsid w:val="004430F2"/>
    <w:rsid w:val="004443A0"/>
    <w:rsid w:val="00466C7A"/>
    <w:rsid w:val="00480BD2"/>
    <w:rsid w:val="00497D23"/>
    <w:rsid w:val="004B0B99"/>
    <w:rsid w:val="004C039D"/>
    <w:rsid w:val="004C1E42"/>
    <w:rsid w:val="00503E70"/>
    <w:rsid w:val="0052641D"/>
    <w:rsid w:val="005333BC"/>
    <w:rsid w:val="00534F50"/>
    <w:rsid w:val="00545552"/>
    <w:rsid w:val="005557FA"/>
    <w:rsid w:val="00557513"/>
    <w:rsid w:val="00566474"/>
    <w:rsid w:val="00573BD1"/>
    <w:rsid w:val="00580C7E"/>
    <w:rsid w:val="00581A5E"/>
    <w:rsid w:val="00581AFF"/>
    <w:rsid w:val="00634800"/>
    <w:rsid w:val="006467DA"/>
    <w:rsid w:val="00663BC0"/>
    <w:rsid w:val="00691C1C"/>
    <w:rsid w:val="0069630F"/>
    <w:rsid w:val="006C1998"/>
    <w:rsid w:val="006D440D"/>
    <w:rsid w:val="006F22E8"/>
    <w:rsid w:val="006F3B3F"/>
    <w:rsid w:val="006F6DC8"/>
    <w:rsid w:val="007066F2"/>
    <w:rsid w:val="00707F2B"/>
    <w:rsid w:val="007131A7"/>
    <w:rsid w:val="00724AD3"/>
    <w:rsid w:val="00735210"/>
    <w:rsid w:val="00742D33"/>
    <w:rsid w:val="00746A35"/>
    <w:rsid w:val="00771FF0"/>
    <w:rsid w:val="00773EB3"/>
    <w:rsid w:val="00797013"/>
    <w:rsid w:val="007F701F"/>
    <w:rsid w:val="00816DBC"/>
    <w:rsid w:val="008225C1"/>
    <w:rsid w:val="008274F1"/>
    <w:rsid w:val="00830444"/>
    <w:rsid w:val="00846B4B"/>
    <w:rsid w:val="008512EB"/>
    <w:rsid w:val="00860CD2"/>
    <w:rsid w:val="00862AB1"/>
    <w:rsid w:val="008721A6"/>
    <w:rsid w:val="00892332"/>
    <w:rsid w:val="00895D5D"/>
    <w:rsid w:val="0089628B"/>
    <w:rsid w:val="008D13A9"/>
    <w:rsid w:val="00933FF0"/>
    <w:rsid w:val="00936603"/>
    <w:rsid w:val="00971AE8"/>
    <w:rsid w:val="00985301"/>
    <w:rsid w:val="0099046A"/>
    <w:rsid w:val="00994F2F"/>
    <w:rsid w:val="00995E60"/>
    <w:rsid w:val="009A38A9"/>
    <w:rsid w:val="009B5A5C"/>
    <w:rsid w:val="009B6AB6"/>
    <w:rsid w:val="009E11F6"/>
    <w:rsid w:val="00A1115F"/>
    <w:rsid w:val="00A2504F"/>
    <w:rsid w:val="00A37C97"/>
    <w:rsid w:val="00A70290"/>
    <w:rsid w:val="00A73CEB"/>
    <w:rsid w:val="00A73D4F"/>
    <w:rsid w:val="00A74680"/>
    <w:rsid w:val="00A84205"/>
    <w:rsid w:val="00A93B6F"/>
    <w:rsid w:val="00A9792C"/>
    <w:rsid w:val="00AB3248"/>
    <w:rsid w:val="00AB583B"/>
    <w:rsid w:val="00AD373C"/>
    <w:rsid w:val="00AD680E"/>
    <w:rsid w:val="00AE281A"/>
    <w:rsid w:val="00AE2AB6"/>
    <w:rsid w:val="00AE4252"/>
    <w:rsid w:val="00B02D1C"/>
    <w:rsid w:val="00B03BCD"/>
    <w:rsid w:val="00B61A87"/>
    <w:rsid w:val="00BA65F8"/>
    <w:rsid w:val="00BD025E"/>
    <w:rsid w:val="00BF1F53"/>
    <w:rsid w:val="00C03735"/>
    <w:rsid w:val="00C12B8D"/>
    <w:rsid w:val="00C12DC9"/>
    <w:rsid w:val="00C23D93"/>
    <w:rsid w:val="00C25A49"/>
    <w:rsid w:val="00C42774"/>
    <w:rsid w:val="00C56D82"/>
    <w:rsid w:val="00C90E43"/>
    <w:rsid w:val="00C94FC9"/>
    <w:rsid w:val="00C95881"/>
    <w:rsid w:val="00CA4CAB"/>
    <w:rsid w:val="00CA5492"/>
    <w:rsid w:val="00CC01EF"/>
    <w:rsid w:val="00CF73D7"/>
    <w:rsid w:val="00D51A21"/>
    <w:rsid w:val="00D54348"/>
    <w:rsid w:val="00DA2CD4"/>
    <w:rsid w:val="00DA74D6"/>
    <w:rsid w:val="00DB1928"/>
    <w:rsid w:val="00DB6F3A"/>
    <w:rsid w:val="00DE134E"/>
    <w:rsid w:val="00DE29B7"/>
    <w:rsid w:val="00E12055"/>
    <w:rsid w:val="00E4630B"/>
    <w:rsid w:val="00E76DB5"/>
    <w:rsid w:val="00E92C71"/>
    <w:rsid w:val="00E95798"/>
    <w:rsid w:val="00E95AFF"/>
    <w:rsid w:val="00E95CFA"/>
    <w:rsid w:val="00EC1220"/>
    <w:rsid w:val="00EC1B89"/>
    <w:rsid w:val="00EC37A1"/>
    <w:rsid w:val="00EE5733"/>
    <w:rsid w:val="00EE6C2D"/>
    <w:rsid w:val="00EF7292"/>
    <w:rsid w:val="00EF789A"/>
    <w:rsid w:val="00F102E3"/>
    <w:rsid w:val="00F23E6D"/>
    <w:rsid w:val="00F36CE9"/>
    <w:rsid w:val="00F41581"/>
    <w:rsid w:val="00F54240"/>
    <w:rsid w:val="00F61CAD"/>
    <w:rsid w:val="00F77A1A"/>
    <w:rsid w:val="00F8456C"/>
    <w:rsid w:val="00F87411"/>
    <w:rsid w:val="00F91991"/>
    <w:rsid w:val="00F91C9C"/>
    <w:rsid w:val="00FB388C"/>
    <w:rsid w:val="00FB547A"/>
    <w:rsid w:val="00FB5957"/>
    <w:rsid w:val="00FE469B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2024-02-21T05:10:00Z</cp:lastPrinted>
  <dcterms:created xsi:type="dcterms:W3CDTF">2024-09-25T03:25:00Z</dcterms:created>
  <dcterms:modified xsi:type="dcterms:W3CDTF">2024-09-26T05:17:00Z</dcterms:modified>
</cp:coreProperties>
</file>