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CA5B43">
      <w:pPr>
        <w:rPr>
          <w:sz w:val="24"/>
          <w:lang w:eastAsia="zh-CN"/>
        </w:rPr>
      </w:pPr>
      <w:r>
        <w:rPr>
          <w:sz w:val="24"/>
        </w:rPr>
        <w:t>Date: 09</w:t>
      </w:r>
      <w:r w:rsidRPr="00CA5B43">
        <w:rPr>
          <w:sz w:val="24"/>
          <w:vertAlign w:val="superscript"/>
        </w:rPr>
        <w:t>th</w:t>
      </w:r>
      <w:r>
        <w:rPr>
          <w:sz w:val="24"/>
        </w:rPr>
        <w:t xml:space="preserve"> July 2024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CA5B43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 5</w:t>
      </w:r>
      <w:r w:rsidR="00FA2975">
        <w:rPr>
          <w:sz w:val="24"/>
          <w:lang w:eastAsia="zh-CN"/>
        </w:rPr>
        <w:t xml:space="preserve"> unit </w:t>
      </w:r>
      <w:r w:rsidR="001A35E8">
        <w:rPr>
          <w:sz w:val="24"/>
          <w:lang w:eastAsia="zh-CN"/>
        </w:rPr>
        <w:t>machine to 2</w:t>
      </w:r>
      <w:r w:rsidR="001A35E8" w:rsidRPr="001A35E8">
        <w:rPr>
          <w:sz w:val="24"/>
          <w:vertAlign w:val="superscript"/>
          <w:lang w:eastAsia="zh-CN"/>
        </w:rPr>
        <w:t>nd</w:t>
      </w:r>
      <w:r w:rsidR="001A35E8">
        <w:rPr>
          <w:sz w:val="24"/>
          <w:lang w:eastAsia="zh-CN"/>
        </w:rPr>
        <w:t xml:space="preserve"> floor through </w:t>
      </w:r>
      <w:r w:rsidR="001F21C2">
        <w:rPr>
          <w:sz w:val="24"/>
          <w:lang w:eastAsia="zh-CN"/>
        </w:rPr>
        <w:t>shutter door</w:t>
      </w:r>
      <w:r w:rsidR="000A5B75">
        <w:rPr>
          <w:sz w:val="24"/>
          <w:lang w:eastAsia="zh-CN"/>
        </w:rPr>
        <w:t xml:space="preserve"> openi</w:t>
      </w:r>
      <w:r w:rsidR="001A35E8">
        <w:rPr>
          <w:sz w:val="24"/>
          <w:lang w:eastAsia="zh-CN"/>
        </w:rPr>
        <w:t xml:space="preserve">ng by using platform and </w:t>
      </w:r>
      <w:r>
        <w:rPr>
          <w:sz w:val="24"/>
          <w:lang w:eastAsia="zh-CN"/>
        </w:rPr>
        <w:t>mobile/</w:t>
      </w:r>
      <w:r w:rsidR="005F1066">
        <w:rPr>
          <w:sz w:val="24"/>
          <w:lang w:eastAsia="zh-CN"/>
        </w:rPr>
        <w:t xml:space="preserve">lorry </w:t>
      </w:r>
      <w:r w:rsidR="000A5B75">
        <w:rPr>
          <w:sz w:val="24"/>
          <w:lang w:eastAsia="zh-CN"/>
        </w:rPr>
        <w:t xml:space="preserve">crane </w:t>
      </w:r>
    </w:p>
    <w:p w:rsidR="006F5679" w:rsidRDefault="006F567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F21C2" w:rsidRDefault="00CA5B43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2 unit FV-1100 Vertical CNC / Wt: 6, 2</w:t>
      </w:r>
      <w:r w:rsidR="001F21C2">
        <w:rPr>
          <w:b/>
          <w:bCs/>
          <w:sz w:val="24"/>
          <w:szCs w:val="24"/>
          <w:lang w:eastAsia="zh-CN"/>
        </w:rPr>
        <w:t>00 kg</w:t>
      </w:r>
    </w:p>
    <w:p w:rsidR="00CA5B43" w:rsidRDefault="00CA5B43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NSV-106 CNC / Wt: 7, 000 kg</w:t>
      </w:r>
    </w:p>
    <w:p w:rsidR="00CA5B43" w:rsidRPr="001F21C2" w:rsidRDefault="00CA5B43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2 unit NXV-1020A / Wt: 5, 500 kg 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5913AA" w:rsidRPr="001A35E8" w:rsidRDefault="00CA5B43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09/07</w:t>
      </w:r>
      <w:r w:rsidR="001F21C2">
        <w:rPr>
          <w:sz w:val="24"/>
          <w:lang w:eastAsia="zh-CN"/>
        </w:rPr>
        <w:t>/24</w:t>
      </w:r>
      <w:bookmarkStart w:id="0" w:name="_GoBack"/>
      <w:bookmarkEnd w:id="0"/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FA297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FA297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1F21C2">
      <w:pPr>
        <w:pStyle w:val="Heading4"/>
      </w:pPr>
      <w:r>
        <w:t xml:space="preserve">17 Kian Tech Crescent </w:t>
      </w:r>
    </w:p>
    <w:p w:rsidR="00894879" w:rsidRPr="00894879" w:rsidRDefault="001F21C2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Certact</w:t>
      </w:r>
      <w:r w:rsidR="005913AA">
        <w:rPr>
          <w:sz w:val="24"/>
          <w:szCs w:val="24"/>
          <w:lang w:eastAsia="zh-CN"/>
        </w:rPr>
        <w:t xml:space="preserve"> Engineering Pte Ltd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CA5B43" w:rsidRDefault="00CA5B4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 crane</w:t>
      </w:r>
    </w:p>
    <w:p w:rsidR="000C1D59" w:rsidRDefault="001A35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1F21C2">
        <w:rPr>
          <w:sz w:val="24"/>
          <w:lang w:eastAsia="zh-CN"/>
        </w:rPr>
        <w:t>-3</w:t>
      </w:r>
      <w:r w:rsidR="005A478D">
        <w:rPr>
          <w:sz w:val="24"/>
          <w:lang w:eastAsia="zh-CN"/>
        </w:rPr>
        <w:t xml:space="preserve"> x 633 </w:t>
      </w:r>
      <w:r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F21C2" w:rsidRDefault="001F21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CA5B43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1A35E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CA5B43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CA5B43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0572C5">
        <w:rPr>
          <w:sz w:val="24"/>
          <w:lang w:eastAsia="zh-CN"/>
        </w:rPr>
        <w:t>oist up platform to 2</w:t>
      </w:r>
      <w:r w:rsidR="000572C5" w:rsidRPr="000572C5">
        <w:rPr>
          <w:sz w:val="24"/>
          <w:vertAlign w:val="superscript"/>
          <w:lang w:eastAsia="zh-CN"/>
        </w:rPr>
        <w:t>nd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1F21C2">
        <w:rPr>
          <w:sz w:val="24"/>
          <w:lang w:eastAsia="zh-CN"/>
        </w:rPr>
        <w:t>shutter gate</w:t>
      </w:r>
      <w:r w:rsidR="00C20268">
        <w:rPr>
          <w:sz w:val="24"/>
          <w:lang w:eastAsia="zh-CN"/>
        </w:rPr>
        <w:t xml:space="preserve">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CA5B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0572C5">
        <w:rPr>
          <w:sz w:val="24"/>
          <w:lang w:eastAsia="zh-CN"/>
        </w:rPr>
        <w:t>hoist up machine to 2</w:t>
      </w:r>
      <w:r w:rsidR="000572C5" w:rsidRPr="000572C5">
        <w:rPr>
          <w:sz w:val="24"/>
          <w:vertAlign w:val="superscript"/>
          <w:lang w:eastAsia="zh-CN"/>
        </w:rPr>
        <w:t>nd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CA5B43">
        <w:rPr>
          <w:sz w:val="24"/>
          <w:lang w:eastAsia="zh-CN"/>
        </w:rPr>
        <w:t xml:space="preserve"> under</w:t>
      </w:r>
      <w:r w:rsidR="00F33583">
        <w:rPr>
          <w:sz w:val="24"/>
          <w:lang w:eastAsia="zh-CN"/>
        </w:rPr>
        <w:t xml:space="preserve"> </w:t>
      </w:r>
      <w:r w:rsidR="00CA5B43">
        <w:rPr>
          <w:sz w:val="24"/>
          <w:lang w:eastAsia="zh-CN"/>
        </w:rPr>
        <w:t>machine bed</w:t>
      </w:r>
    </w:p>
    <w:p w:rsidR="00CA5B43" w:rsidRDefault="00CA5B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manual pulley to slowly release and control moving speed of load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1F21C2">
        <w:rPr>
          <w:sz w:val="24"/>
          <w:lang w:eastAsia="zh-CN"/>
        </w:rPr>
        <w:t>at</w:t>
      </w:r>
      <w:r w:rsidR="00A36133">
        <w:rPr>
          <w:sz w:val="24"/>
          <w:lang w:eastAsia="zh-CN"/>
        </w:rPr>
        <w:t xml:space="preserve">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1F21C2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3519" w:rsidRDefault="00303519">
      <w:r>
        <w:separator/>
      </w:r>
    </w:p>
  </w:endnote>
  <w:endnote w:type="continuationSeparator" w:id="0">
    <w:p w:rsidR="00303519" w:rsidRDefault="003035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A5B4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A5B4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3519" w:rsidRDefault="00303519">
      <w:r>
        <w:separator/>
      </w:r>
    </w:p>
  </w:footnote>
  <w:footnote w:type="continuationSeparator" w:id="0">
    <w:p w:rsidR="00303519" w:rsidRDefault="003035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30351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CA5B43">
    <w:pPr>
      <w:pStyle w:val="Header"/>
      <w:jc w:val="center"/>
    </w:pPr>
    <w:r>
      <w:t>No. 28 Kranji Loop #05-03, Kranji Green, Singapore 739571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CA5B43">
      <w:t>2826020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303519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64C97"/>
    <w:rsid w:val="001A35E8"/>
    <w:rsid w:val="001A6A39"/>
    <w:rsid w:val="001F21C2"/>
    <w:rsid w:val="002504BF"/>
    <w:rsid w:val="0027556E"/>
    <w:rsid w:val="002E4A72"/>
    <w:rsid w:val="002F74BB"/>
    <w:rsid w:val="00303519"/>
    <w:rsid w:val="00307CA4"/>
    <w:rsid w:val="00325A14"/>
    <w:rsid w:val="00365AE7"/>
    <w:rsid w:val="00380264"/>
    <w:rsid w:val="003D39E1"/>
    <w:rsid w:val="003E7594"/>
    <w:rsid w:val="003F28D5"/>
    <w:rsid w:val="00421688"/>
    <w:rsid w:val="00485C2A"/>
    <w:rsid w:val="00491CDF"/>
    <w:rsid w:val="004B58C0"/>
    <w:rsid w:val="004D45C6"/>
    <w:rsid w:val="004E28FD"/>
    <w:rsid w:val="00501586"/>
    <w:rsid w:val="005261B9"/>
    <w:rsid w:val="0058407C"/>
    <w:rsid w:val="005913AA"/>
    <w:rsid w:val="005A0566"/>
    <w:rsid w:val="005A478D"/>
    <w:rsid w:val="005C18D3"/>
    <w:rsid w:val="005F1066"/>
    <w:rsid w:val="00600638"/>
    <w:rsid w:val="00617105"/>
    <w:rsid w:val="00626B34"/>
    <w:rsid w:val="0066065E"/>
    <w:rsid w:val="00661197"/>
    <w:rsid w:val="00664E02"/>
    <w:rsid w:val="006C35D4"/>
    <w:rsid w:val="006C6E9C"/>
    <w:rsid w:val="006D50A2"/>
    <w:rsid w:val="006F5679"/>
    <w:rsid w:val="00700075"/>
    <w:rsid w:val="00701B5C"/>
    <w:rsid w:val="007025EF"/>
    <w:rsid w:val="007324F5"/>
    <w:rsid w:val="0074480A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62605"/>
    <w:rsid w:val="00880E98"/>
    <w:rsid w:val="00894879"/>
    <w:rsid w:val="008A6E1D"/>
    <w:rsid w:val="008B01F8"/>
    <w:rsid w:val="008B4A83"/>
    <w:rsid w:val="008D135A"/>
    <w:rsid w:val="008F0E24"/>
    <w:rsid w:val="00917AC8"/>
    <w:rsid w:val="00941D6A"/>
    <w:rsid w:val="00961C72"/>
    <w:rsid w:val="009731FA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24E36"/>
    <w:rsid w:val="00B642ED"/>
    <w:rsid w:val="00B7163D"/>
    <w:rsid w:val="00BB3BBB"/>
    <w:rsid w:val="00BC0413"/>
    <w:rsid w:val="00BC7D87"/>
    <w:rsid w:val="00BE4AEC"/>
    <w:rsid w:val="00BF18F3"/>
    <w:rsid w:val="00BF3909"/>
    <w:rsid w:val="00C14F12"/>
    <w:rsid w:val="00C20268"/>
    <w:rsid w:val="00C32763"/>
    <w:rsid w:val="00C44C52"/>
    <w:rsid w:val="00C6293E"/>
    <w:rsid w:val="00C62DEE"/>
    <w:rsid w:val="00C6754C"/>
    <w:rsid w:val="00CA5B43"/>
    <w:rsid w:val="00CB6598"/>
    <w:rsid w:val="00CC263E"/>
    <w:rsid w:val="00CE1C3F"/>
    <w:rsid w:val="00CE6A14"/>
    <w:rsid w:val="00D00F22"/>
    <w:rsid w:val="00D27B24"/>
    <w:rsid w:val="00DC6037"/>
    <w:rsid w:val="00E11B0D"/>
    <w:rsid w:val="00EA5EBB"/>
    <w:rsid w:val="00EB50F2"/>
    <w:rsid w:val="00EE773D"/>
    <w:rsid w:val="00EF16FC"/>
    <w:rsid w:val="00F03CFD"/>
    <w:rsid w:val="00F33583"/>
    <w:rsid w:val="00F338D8"/>
    <w:rsid w:val="00F74690"/>
    <w:rsid w:val="00FA2975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2735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2023-12-29T05:07:00Z</cp:lastPrinted>
  <dcterms:created xsi:type="dcterms:W3CDTF">2024-07-09T00:59:00Z</dcterms:created>
  <dcterms:modified xsi:type="dcterms:W3CDTF">2024-07-09T00:59:00Z</dcterms:modified>
</cp:coreProperties>
</file>