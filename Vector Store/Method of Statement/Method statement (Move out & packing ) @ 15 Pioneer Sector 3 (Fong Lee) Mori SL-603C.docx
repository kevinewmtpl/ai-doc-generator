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1772E" w:rsidRDefault="00B1772E">
      <w:pPr>
        <w:rPr>
          <w:sz w:val="24"/>
        </w:rPr>
      </w:pPr>
    </w:p>
    <w:p w:rsidR="006467DA" w:rsidRDefault="00B1772E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</w:t>
      </w:r>
      <w:r w:rsidR="005203B2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B1772E">
        <w:rPr>
          <w:sz w:val="24"/>
          <w:lang w:eastAsia="zh-CN"/>
        </w:rPr>
        <w:t>hoist up</w:t>
      </w:r>
      <w:r w:rsidR="00926CF7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926CF7">
        <w:rPr>
          <w:sz w:val="24"/>
          <w:lang w:eastAsia="zh-CN"/>
        </w:rPr>
        <w:t>customer arrange container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5BE9" w:rsidRPr="00926CF7" w:rsidRDefault="00C76164" w:rsidP="00E85BE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Mori SL-603C/1000 </w:t>
      </w:r>
    </w:p>
    <w:p w:rsidR="00B1772E" w:rsidRDefault="00B17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480 x 260 x 290 cm 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15, 000 kg 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B00A0B">
        <w:rPr>
          <w:sz w:val="24"/>
          <w:lang w:eastAsia="zh-CN"/>
        </w:rPr>
        <w:t xml:space="preserve"> 3</w:t>
      </w:r>
      <w:r w:rsidR="00B1772E">
        <w:rPr>
          <w:sz w:val="24"/>
          <w:lang w:eastAsia="zh-CN"/>
        </w:rPr>
        <w:t>-4</w:t>
      </w:r>
      <w:r w:rsidR="00B00A0B">
        <w:rPr>
          <w:sz w:val="24"/>
          <w:lang w:eastAsia="zh-CN"/>
        </w:rPr>
        <w:t xml:space="preserve"> day job</w:t>
      </w:r>
      <w:r>
        <w:rPr>
          <w:sz w:val="24"/>
          <w:lang w:eastAsia="zh-CN"/>
        </w:rPr>
        <w:t>:</w:t>
      </w:r>
    </w:p>
    <w:p w:rsidR="003D2626" w:rsidRPr="002409DA" w:rsidRDefault="00B1772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12/11/24  –  15/11/24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0A0B" w:rsidRPr="003A6EE4" w:rsidRDefault="00B00A0B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 Pte Ltd</w:t>
      </w:r>
    </w:p>
    <w:p w:rsidR="00B00A0B" w:rsidRPr="00B1772E" w:rsidRDefault="005203B2" w:rsidP="00B1772E">
      <w:pPr>
        <w:pStyle w:val="Heading4"/>
      </w:pPr>
      <w:r>
        <w:t>15 Pioneer Sector 3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1772E" w:rsidRDefault="00B1772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100ton lorry loader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FD6726">
        <w:rPr>
          <w:bCs/>
          <w:sz w:val="24"/>
          <w:lang w:eastAsia="zh-CN"/>
        </w:rPr>
        <w:t>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B1772E" w:rsidRDefault="00B1772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:rsidR="00E72EB6" w:rsidRPr="00B1772E" w:rsidRDefault="003D2626" w:rsidP="00B17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 hoist up machine</w:t>
      </w:r>
      <w:r w:rsidR="00B1772E">
        <w:rPr>
          <w:sz w:val="24"/>
          <w:lang w:eastAsia="zh-CN"/>
        </w:rPr>
        <w:t xml:space="preserve"> </w:t>
      </w:r>
      <w:r w:rsidR="005963F0" w:rsidRPr="00B1772E">
        <w:rPr>
          <w:sz w:val="24"/>
          <w:lang w:eastAsia="zh-CN"/>
        </w:rPr>
        <w:t>onto wooden</w:t>
      </w:r>
      <w:r w:rsidR="00365E18" w:rsidRPr="00B1772E"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365E18">
        <w:rPr>
          <w:sz w:val="24"/>
          <w:lang w:eastAsia="zh-CN"/>
        </w:rPr>
        <w:t xml:space="preserve">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F23" w:rsidRDefault="009B1F23">
      <w:r>
        <w:separator/>
      </w:r>
    </w:p>
  </w:endnote>
  <w:endnote w:type="continuationSeparator" w:id="0">
    <w:p w:rsidR="009B1F23" w:rsidRDefault="009B1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77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772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F23" w:rsidRDefault="009B1F23">
      <w:r>
        <w:separator/>
      </w:r>
    </w:p>
  </w:footnote>
  <w:footnote w:type="continuationSeparator" w:id="0">
    <w:p w:rsidR="009B1F23" w:rsidRDefault="009B1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B1F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85BE9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B1F2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2D80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C31DA"/>
    <w:rsid w:val="003D2626"/>
    <w:rsid w:val="003D5FEC"/>
    <w:rsid w:val="003D79A3"/>
    <w:rsid w:val="00456295"/>
    <w:rsid w:val="00466C7A"/>
    <w:rsid w:val="004C1FD3"/>
    <w:rsid w:val="004C7E81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B4DB5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0542"/>
    <w:rsid w:val="00871396"/>
    <w:rsid w:val="0087572A"/>
    <w:rsid w:val="00885DDC"/>
    <w:rsid w:val="00895D5D"/>
    <w:rsid w:val="008A3C35"/>
    <w:rsid w:val="008B0A65"/>
    <w:rsid w:val="008C067B"/>
    <w:rsid w:val="008D2441"/>
    <w:rsid w:val="00926CF7"/>
    <w:rsid w:val="00964ED6"/>
    <w:rsid w:val="00971AE8"/>
    <w:rsid w:val="0099046A"/>
    <w:rsid w:val="009A18A9"/>
    <w:rsid w:val="009A228D"/>
    <w:rsid w:val="009B1F23"/>
    <w:rsid w:val="009D0612"/>
    <w:rsid w:val="009E3B02"/>
    <w:rsid w:val="009E4B30"/>
    <w:rsid w:val="009F4FEB"/>
    <w:rsid w:val="00A23E57"/>
    <w:rsid w:val="00A2540E"/>
    <w:rsid w:val="00A4691E"/>
    <w:rsid w:val="00A6099B"/>
    <w:rsid w:val="00A73EA0"/>
    <w:rsid w:val="00A81D33"/>
    <w:rsid w:val="00A9491E"/>
    <w:rsid w:val="00AA67DA"/>
    <w:rsid w:val="00AC763A"/>
    <w:rsid w:val="00AD5F61"/>
    <w:rsid w:val="00AE2DB2"/>
    <w:rsid w:val="00B00A0B"/>
    <w:rsid w:val="00B06871"/>
    <w:rsid w:val="00B0691D"/>
    <w:rsid w:val="00B16B6D"/>
    <w:rsid w:val="00B1772E"/>
    <w:rsid w:val="00B257B5"/>
    <w:rsid w:val="00B444AC"/>
    <w:rsid w:val="00B568EA"/>
    <w:rsid w:val="00B64359"/>
    <w:rsid w:val="00B742F4"/>
    <w:rsid w:val="00B77D90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85BE9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2024-11-08T05:07:00Z</dcterms:created>
  <dcterms:modified xsi:type="dcterms:W3CDTF">2024-11-08T05:07:00Z</dcterms:modified>
</cp:coreProperties>
</file>