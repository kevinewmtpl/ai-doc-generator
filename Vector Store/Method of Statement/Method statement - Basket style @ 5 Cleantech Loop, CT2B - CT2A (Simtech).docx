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78FB" w:rsidRDefault="001078FB">
      <w:pPr>
        <w:rPr>
          <w:sz w:val="24"/>
        </w:rPr>
      </w:pPr>
    </w:p>
    <w:p w:rsidR="00EE527F" w:rsidRDefault="00982269">
      <w:pPr>
        <w:rPr>
          <w:sz w:val="24"/>
          <w:lang w:eastAsia="zh-CN"/>
        </w:rPr>
      </w:pPr>
      <w:r>
        <w:rPr>
          <w:sz w:val="24"/>
        </w:rPr>
        <w:t>Date: 25</w:t>
      </w:r>
      <w:r w:rsidRPr="00982269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F22B37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82269">
        <w:rPr>
          <w:sz w:val="24"/>
          <w:lang w:eastAsia="zh-CN"/>
        </w:rPr>
        <w:t xml:space="preserve"> </w:t>
      </w:r>
      <w:r w:rsidR="00397660">
        <w:rPr>
          <w:sz w:val="24"/>
          <w:lang w:eastAsia="zh-CN"/>
        </w:rPr>
        <w:t>shift out 3 unit machine from 2</w:t>
      </w:r>
      <w:r w:rsidR="00397660" w:rsidRPr="00397660">
        <w:rPr>
          <w:sz w:val="24"/>
          <w:vertAlign w:val="superscript"/>
          <w:lang w:eastAsia="zh-CN"/>
        </w:rPr>
        <w:t>nd</w:t>
      </w:r>
      <w:bookmarkStart w:id="0" w:name="_GoBack"/>
      <w:bookmarkEnd w:id="0"/>
      <w:r w:rsidR="00397660">
        <w:rPr>
          <w:sz w:val="24"/>
          <w:lang w:eastAsia="zh-CN"/>
        </w:rPr>
        <w:t xml:space="preserve"> floor via cargo lift, transfer to new building, </w:t>
      </w:r>
      <w:r w:rsidR="00982269">
        <w:rPr>
          <w:sz w:val="24"/>
          <w:lang w:eastAsia="zh-CN"/>
        </w:rPr>
        <w:t>hoist up 1 unit machine to 3</w:t>
      </w:r>
      <w:r w:rsidR="00982269" w:rsidRPr="00982269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982269">
        <w:rPr>
          <w:sz w:val="24"/>
          <w:lang w:eastAsia="zh-CN"/>
        </w:rPr>
        <w:t>through shutter door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  <w:r w:rsidR="00982269">
        <w:rPr>
          <w:sz w:val="24"/>
          <w:lang w:eastAsia="zh-CN"/>
        </w:rPr>
        <w:t xml:space="preserve"> and </w:t>
      </w:r>
      <w:r w:rsidR="008A34A1">
        <w:rPr>
          <w:sz w:val="24"/>
          <w:lang w:eastAsia="zh-CN"/>
        </w:rPr>
        <w:t xml:space="preserve">move in </w:t>
      </w:r>
      <w:r w:rsidR="00982269">
        <w:rPr>
          <w:sz w:val="24"/>
          <w:lang w:eastAsia="zh-CN"/>
        </w:rPr>
        <w:t xml:space="preserve">2 unit machine </w:t>
      </w:r>
      <w:r w:rsidR="008A34A1">
        <w:rPr>
          <w:sz w:val="24"/>
          <w:lang w:eastAsia="zh-CN"/>
        </w:rPr>
        <w:t>to 3</w:t>
      </w:r>
      <w:r w:rsidR="008A34A1" w:rsidRPr="008A34A1">
        <w:rPr>
          <w:sz w:val="24"/>
          <w:vertAlign w:val="superscript"/>
          <w:lang w:eastAsia="zh-CN"/>
        </w:rPr>
        <w:t>rd</w:t>
      </w:r>
      <w:r w:rsidR="008A34A1">
        <w:rPr>
          <w:sz w:val="24"/>
          <w:lang w:eastAsia="zh-CN"/>
        </w:rPr>
        <w:t xml:space="preserve"> floor </w:t>
      </w:r>
      <w:r w:rsidR="00982269">
        <w:rPr>
          <w:sz w:val="24"/>
          <w:lang w:eastAsia="zh-CN"/>
        </w:rPr>
        <w:t xml:space="preserve">via cargo lift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Hoisting</w:t>
      </w:r>
    </w:p>
    <w:p w:rsidR="00EE7A41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982269">
        <w:rPr>
          <w:bCs/>
          <w:sz w:val="24"/>
          <w:szCs w:val="24"/>
          <w:lang w:eastAsia="zh-CN"/>
        </w:rPr>
        <w:t xml:space="preserve"> unit Nanotechnology 350FG Moore machine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170 x 210 cm</w:t>
      </w:r>
    </w:p>
    <w:p w:rsidR="001078FB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982269">
        <w:rPr>
          <w:bCs/>
          <w:sz w:val="24"/>
          <w:szCs w:val="24"/>
          <w:lang w:eastAsia="zh-CN"/>
        </w:rPr>
        <w:t xml:space="preserve"> 3, 200</w:t>
      </w:r>
      <w:r w:rsidR="00020E40">
        <w:rPr>
          <w:bCs/>
          <w:sz w:val="24"/>
          <w:szCs w:val="24"/>
          <w:lang w:eastAsia="zh-CN"/>
        </w:rPr>
        <w:t xml:space="preserve"> kg </w:t>
      </w:r>
    </w:p>
    <w:p w:rsidR="001078FB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82269" w:rsidRDefault="0098226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cargo lift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Kennametal Extrude Hone machine 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160 x 110 x 225 cm / Wt: 500 kg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Micro UPM machine</w:t>
      </w:r>
    </w:p>
    <w:p w:rsid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110 x 85 x 175 cm / Wt: 200 kg </w:t>
      </w:r>
    </w:p>
    <w:p w:rsidR="00982269" w:rsidRPr="00982269" w:rsidRDefault="009822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8226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06/05</w:t>
      </w:r>
      <w:r w:rsidR="001E60A7">
        <w:rPr>
          <w:bCs/>
          <w:sz w:val="24"/>
          <w:szCs w:val="24"/>
          <w:lang w:eastAsia="zh-CN"/>
        </w:rPr>
        <w:t xml:space="preserve">/23 </w:t>
      </w:r>
      <w:r w:rsidR="008A5148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8226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087341">
        <w:rPr>
          <w:bCs/>
          <w:sz w:val="24"/>
          <w:szCs w:val="24"/>
          <w:lang w:eastAsia="zh-CN"/>
        </w:rPr>
        <w:t xml:space="preserve"> am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Pr="00982269" w:rsidRDefault="003A3C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5B7D" w:rsidRDefault="00982269" w:rsidP="004872DF">
      <w:pPr>
        <w:pStyle w:val="Heading4"/>
      </w:pPr>
      <w:r>
        <w:t xml:space="preserve">Singapore Institute of Manufacturing </w:t>
      </w:r>
      <w:r w:rsidR="00185B7D">
        <w:t>Technology</w:t>
      </w:r>
    </w:p>
    <w:p w:rsidR="00A46072" w:rsidRDefault="00982269" w:rsidP="004872DF">
      <w:pPr>
        <w:pStyle w:val="Heading4"/>
      </w:pPr>
      <w:r>
        <w:t>Move out</w:t>
      </w:r>
      <w:r w:rsidR="00397660">
        <w:t xml:space="preserve"> via cargo</w:t>
      </w:r>
      <w:r>
        <w:t xml:space="preserve">: </w:t>
      </w:r>
      <w:r w:rsidR="008A34A1">
        <w:t xml:space="preserve">5 Clean Tech Loop, </w:t>
      </w:r>
      <w:r w:rsidR="00185B7D">
        <w:t xml:space="preserve">CT2B </w:t>
      </w:r>
    </w:p>
    <w:p w:rsidR="00B85262" w:rsidRPr="004872DF" w:rsidRDefault="00185B7D" w:rsidP="004872DF">
      <w:pPr>
        <w:pStyle w:val="Heading4"/>
      </w:pPr>
      <w:r>
        <w:t>Move in</w:t>
      </w:r>
      <w:r w:rsidR="00397660">
        <w:t xml:space="preserve"> via hoisting to 3</w:t>
      </w:r>
      <w:r w:rsidR="00397660" w:rsidRPr="00397660">
        <w:rPr>
          <w:vertAlign w:val="superscript"/>
        </w:rPr>
        <w:t>rd</w:t>
      </w:r>
      <w:r w:rsidR="00397660">
        <w:t xml:space="preserve"> flor</w:t>
      </w:r>
      <w:r>
        <w:t xml:space="preserve">: CT2A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8A34A1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8A34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1-</w:t>
      </w:r>
      <w:r w:rsidR="00CE271F"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1078FB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1E60A7" w:rsidRDefault="001E60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078F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5B7D">
        <w:rPr>
          <w:sz w:val="24"/>
          <w:lang w:eastAsia="zh-CN"/>
        </w:rPr>
        <w:t>with machine to 3</w:t>
      </w:r>
      <w:r w:rsidR="00185B7D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8A34A1">
        <w:rPr>
          <w:sz w:val="24"/>
          <w:lang w:eastAsia="zh-CN"/>
        </w:rPr>
        <w:t xml:space="preserve">shutter door </w:t>
      </w:r>
      <w:r>
        <w:rPr>
          <w:sz w:val="24"/>
          <w:lang w:eastAsia="zh-CN"/>
        </w:rPr>
        <w:t>opening</w:t>
      </w:r>
    </w:p>
    <w:p w:rsidR="00EE7A41" w:rsidRPr="00185B7D" w:rsidRDefault="00CA3063" w:rsidP="00185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185B7D" w:rsidRDefault="00185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machine pulley to </w:t>
      </w:r>
      <w:r w:rsidR="008A34A1">
        <w:rPr>
          <w:sz w:val="24"/>
          <w:lang w:eastAsia="zh-CN"/>
        </w:rPr>
        <w:t xml:space="preserve">slowly release and </w:t>
      </w:r>
      <w:r>
        <w:rPr>
          <w:sz w:val="24"/>
          <w:lang w:eastAsia="zh-CN"/>
        </w:rPr>
        <w:t>control moving speed of machine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8A34A1">
        <w:rPr>
          <w:sz w:val="24"/>
          <w:lang w:eastAsia="zh-CN"/>
        </w:rPr>
        <w:t>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405DF" w:rsidRPr="00F22B37" w:rsidRDefault="005405DF" w:rsidP="00F22B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F22B37">
        <w:rPr>
          <w:sz w:val="24"/>
          <w:szCs w:val="24"/>
        </w:rPr>
        <w:t xml:space="preserve"> / Kevin Wong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0BC" w:rsidRDefault="009B30BC">
      <w:r>
        <w:separator/>
      </w:r>
    </w:p>
  </w:endnote>
  <w:endnote w:type="continuationSeparator" w:id="0">
    <w:p w:rsidR="009B30BC" w:rsidRDefault="009B3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76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766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0BC" w:rsidRDefault="009B30BC">
      <w:r>
        <w:separator/>
      </w:r>
    </w:p>
  </w:footnote>
  <w:footnote w:type="continuationSeparator" w:id="0">
    <w:p w:rsidR="009B30BC" w:rsidRDefault="009B30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B30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B30B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0E40"/>
    <w:rsid w:val="000264EE"/>
    <w:rsid w:val="00060982"/>
    <w:rsid w:val="00087341"/>
    <w:rsid w:val="00093A2F"/>
    <w:rsid w:val="000A4B74"/>
    <w:rsid w:val="000A77B9"/>
    <w:rsid w:val="000B2F2C"/>
    <w:rsid w:val="001078FB"/>
    <w:rsid w:val="00132211"/>
    <w:rsid w:val="00141C71"/>
    <w:rsid w:val="0017768F"/>
    <w:rsid w:val="00180033"/>
    <w:rsid w:val="00185B7D"/>
    <w:rsid w:val="00186153"/>
    <w:rsid w:val="001B3AAA"/>
    <w:rsid w:val="001D1C80"/>
    <w:rsid w:val="001D38AF"/>
    <w:rsid w:val="001D6265"/>
    <w:rsid w:val="001D7BC0"/>
    <w:rsid w:val="001E60A7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97660"/>
    <w:rsid w:val="003A3CF3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6C64B9"/>
    <w:rsid w:val="006D2D4C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34A1"/>
    <w:rsid w:val="008A5148"/>
    <w:rsid w:val="008B0FB6"/>
    <w:rsid w:val="008F2319"/>
    <w:rsid w:val="0090213C"/>
    <w:rsid w:val="00904AE4"/>
    <w:rsid w:val="00945F2F"/>
    <w:rsid w:val="00957CA2"/>
    <w:rsid w:val="00970E4B"/>
    <w:rsid w:val="00982269"/>
    <w:rsid w:val="0099108C"/>
    <w:rsid w:val="009B30BC"/>
    <w:rsid w:val="009E694C"/>
    <w:rsid w:val="00A04987"/>
    <w:rsid w:val="00A2618C"/>
    <w:rsid w:val="00A459AF"/>
    <w:rsid w:val="00A46072"/>
    <w:rsid w:val="00AC4808"/>
    <w:rsid w:val="00AD1265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B6EFF"/>
    <w:rsid w:val="00CC27F9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19CA"/>
    <w:rsid w:val="00E43D50"/>
    <w:rsid w:val="00E743C4"/>
    <w:rsid w:val="00E91028"/>
    <w:rsid w:val="00EA18DF"/>
    <w:rsid w:val="00EC3274"/>
    <w:rsid w:val="00EE527F"/>
    <w:rsid w:val="00EE7A41"/>
    <w:rsid w:val="00EF2770"/>
    <w:rsid w:val="00EF2BA3"/>
    <w:rsid w:val="00F22B37"/>
    <w:rsid w:val="00F63A7E"/>
    <w:rsid w:val="00F6611D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2023-04-26T02:08:00Z</cp:lastPrinted>
  <dcterms:created xsi:type="dcterms:W3CDTF">2023-04-25T02:22:00Z</dcterms:created>
  <dcterms:modified xsi:type="dcterms:W3CDTF">2023-04-26T02:08:00Z</dcterms:modified>
</cp:coreProperties>
</file>