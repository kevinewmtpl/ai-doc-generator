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CC3836">
      <w:pPr>
        <w:rPr>
          <w:sz w:val="24"/>
          <w:lang w:eastAsia="zh-CN"/>
        </w:rPr>
      </w:pPr>
      <w:r>
        <w:rPr>
          <w:sz w:val="24"/>
        </w:rPr>
        <w:t>Date: 15</w:t>
      </w:r>
      <w:r w:rsidR="00232A15" w:rsidRPr="00232A15">
        <w:rPr>
          <w:sz w:val="24"/>
          <w:vertAlign w:val="superscript"/>
        </w:rPr>
        <w:t>th</w:t>
      </w:r>
      <w:r w:rsidR="00232A15"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232A15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232A15">
        <w:rPr>
          <w:sz w:val="24"/>
          <w:lang w:eastAsia="zh-CN"/>
        </w:rPr>
        <w:t xml:space="preserve"> from 3</w:t>
      </w:r>
      <w:r w:rsidR="00232A15" w:rsidRPr="00232A15">
        <w:rPr>
          <w:sz w:val="24"/>
          <w:vertAlign w:val="superscript"/>
          <w:lang w:eastAsia="zh-CN"/>
        </w:rPr>
        <w:t>rd</w:t>
      </w:r>
      <w:r w:rsidR="00232A15">
        <w:rPr>
          <w:sz w:val="24"/>
          <w:lang w:eastAsia="zh-CN"/>
        </w:rPr>
        <w:t xml:space="preserve"> floor 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Pr="00844B3F" w:rsidRDefault="00844B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#03-577</w:t>
      </w:r>
    </w:p>
    <w:p w:rsidR="00CC3836" w:rsidRDefault="00CC38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ML-560M</w:t>
      </w:r>
    </w:p>
    <w:p w:rsidR="00CC3836" w:rsidRDefault="00CC38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Takisawa EX108</w:t>
      </w:r>
    </w:p>
    <w:p w:rsidR="00CC3836" w:rsidRDefault="00CC38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PM860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Lathe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Excel Surface Grinder 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44B3F" w:rsidRDefault="00844B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#03-575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PM860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PM1100</w:t>
      </w:r>
    </w:p>
    <w:p w:rsid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Milling </w:t>
      </w:r>
      <w:r w:rsidR="00ED6A31">
        <w:rPr>
          <w:sz w:val="24"/>
          <w:szCs w:val="24"/>
          <w:lang w:eastAsia="zh-CN"/>
        </w:rPr>
        <w:t xml:space="preserve"> 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  <w:bookmarkStart w:id="0" w:name="_GoBack"/>
      <w:bookmarkEnd w:id="0"/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03/08/24 (Sat)</w:t>
      </w:r>
    </w:p>
    <w:p w:rsidR="00844B3F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05/08/24 (Mon)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CC3836" w:rsidRPr="00894879" w:rsidRDefault="00CC3836" w:rsidP="00CC38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Inter Tech Pte Ltd</w:t>
      </w:r>
    </w:p>
    <w:p w:rsidR="00CC3836" w:rsidRPr="00232A15" w:rsidRDefault="00CC3836" w:rsidP="00CC3836">
      <w:pPr>
        <w:pStyle w:val="Heading4"/>
      </w:pPr>
      <w:r>
        <w:t>Blk 1 Defu Lane 10 #03-575</w:t>
      </w:r>
    </w:p>
    <w:p w:rsidR="00CC3836" w:rsidRPr="00232A15" w:rsidRDefault="00CC3836" w:rsidP="00CC3836">
      <w:pPr>
        <w:pStyle w:val="Heading4"/>
      </w:pPr>
      <w:r>
        <w:t>Blk 1 Defu Lane 10 #03-</w:t>
      </w:r>
      <w:r>
        <w:t>577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A6538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633 lorry loader</w:t>
      </w:r>
      <w:r w:rsidR="00A65389">
        <w:rPr>
          <w:sz w:val="24"/>
          <w:lang w:eastAsia="zh-CN"/>
        </w:rPr>
        <w:t xml:space="preserve"> </w:t>
      </w:r>
    </w:p>
    <w:p w:rsidR="000C1D5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A65389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Pr="00A16A17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</w:t>
      </w:r>
      <w:r w:rsidR="00844B3F">
        <w:rPr>
          <w:sz w:val="24"/>
          <w:szCs w:val="24"/>
          <w:lang w:eastAsia="zh-CN"/>
        </w:rPr>
        <w:t xml:space="preserve"> controller to </w:t>
      </w:r>
      <w:r>
        <w:rPr>
          <w:sz w:val="24"/>
          <w:szCs w:val="24"/>
          <w:lang w:eastAsia="zh-CN"/>
        </w:rPr>
        <w:t>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F273D0">
        <w:rPr>
          <w:sz w:val="24"/>
          <w:lang w:eastAsia="zh-CN"/>
        </w:rPr>
        <w:t>platform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</w:t>
      </w:r>
      <w:r>
        <w:rPr>
          <w:sz w:val="24"/>
          <w:lang w:eastAsia="zh-CN"/>
        </w:rPr>
        <w:t>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to new factory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7D9" w:rsidRDefault="00D577D9">
      <w:r>
        <w:separator/>
      </w:r>
    </w:p>
  </w:endnote>
  <w:endnote w:type="continuationSeparator" w:id="0">
    <w:p w:rsidR="00D577D9" w:rsidRDefault="00D57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6A3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6A3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7D9" w:rsidRDefault="00D577D9">
      <w:r>
        <w:separator/>
      </w:r>
    </w:p>
  </w:footnote>
  <w:footnote w:type="continuationSeparator" w:id="0">
    <w:p w:rsidR="00D577D9" w:rsidRDefault="00D577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577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577D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D39E1"/>
    <w:rsid w:val="003E7594"/>
    <w:rsid w:val="003F61A9"/>
    <w:rsid w:val="00421688"/>
    <w:rsid w:val="00485C2A"/>
    <w:rsid w:val="00491CDF"/>
    <w:rsid w:val="004B58C0"/>
    <w:rsid w:val="004C337E"/>
    <w:rsid w:val="00501586"/>
    <w:rsid w:val="00507BF1"/>
    <w:rsid w:val="005305EE"/>
    <w:rsid w:val="0056213A"/>
    <w:rsid w:val="0058407C"/>
    <w:rsid w:val="005A0566"/>
    <w:rsid w:val="005F65C2"/>
    <w:rsid w:val="00615BC2"/>
    <w:rsid w:val="00617105"/>
    <w:rsid w:val="006223AB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2023-07-13T02:40:00Z</cp:lastPrinted>
  <dcterms:created xsi:type="dcterms:W3CDTF">2024-07-15T01:15:00Z</dcterms:created>
  <dcterms:modified xsi:type="dcterms:W3CDTF">2024-07-15T01:15:00Z</dcterms:modified>
</cp:coreProperties>
</file>