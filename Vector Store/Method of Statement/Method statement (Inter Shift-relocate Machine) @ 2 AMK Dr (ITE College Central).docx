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AEBE8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F821028" w14:textId="4A6A9C27" w:rsidR="00FC7A38" w:rsidRDefault="0075508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E05D4">
        <w:rPr>
          <w:sz w:val="24"/>
        </w:rPr>
        <w:t>11</w:t>
      </w:r>
      <w:r w:rsidR="002E05D4">
        <w:rPr>
          <w:sz w:val="24"/>
          <w:vertAlign w:val="superscript"/>
        </w:rPr>
        <w:t xml:space="preserve">th </w:t>
      </w:r>
      <w:r w:rsidR="002E05D4">
        <w:rPr>
          <w:sz w:val="24"/>
          <w:lang w:eastAsia="zh-CN"/>
        </w:rPr>
        <w:t>Feb 2025</w:t>
      </w:r>
    </w:p>
    <w:p w14:paraId="4BB2A3E0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459DF2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CC91106" w14:textId="13468372"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2E05D4">
        <w:rPr>
          <w:bCs/>
          <w:sz w:val="24"/>
          <w:szCs w:val="24"/>
          <w:lang w:eastAsia="zh-CN"/>
        </w:rPr>
        <w:t xml:space="preserve">3 unit equipment from workshop to open space area outside workshop </w:t>
      </w:r>
    </w:p>
    <w:p w14:paraId="589EF14A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9B831D" w14:textId="77777777"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D01EA91" w14:textId="0B4C233D" w:rsidR="002005C2" w:rsidRDefault="002E05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2005C2">
        <w:rPr>
          <w:bCs/>
          <w:sz w:val="24"/>
          <w:szCs w:val="24"/>
          <w:lang w:eastAsia="zh-CN"/>
        </w:rPr>
        <w:t xml:space="preserve"> unit </w:t>
      </w:r>
      <w:r>
        <w:rPr>
          <w:bCs/>
          <w:sz w:val="24"/>
          <w:szCs w:val="24"/>
          <w:lang w:eastAsia="zh-CN"/>
        </w:rPr>
        <w:t>Gearbox</w:t>
      </w:r>
    </w:p>
    <w:p w14:paraId="6254CC9C" w14:textId="5C2B9FD0" w:rsidR="002E05D4" w:rsidRDefault="002E05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160 x 220 cm / Wt: 7, 000 kg</w:t>
      </w:r>
      <w:r w:rsidR="00CA7BFF">
        <w:rPr>
          <w:bCs/>
          <w:sz w:val="24"/>
          <w:szCs w:val="24"/>
          <w:lang w:eastAsia="zh-CN"/>
        </w:rPr>
        <w:t xml:space="preserve"> each</w:t>
      </w:r>
    </w:p>
    <w:p w14:paraId="5008C030" w14:textId="77777777" w:rsidR="002E05D4" w:rsidRDefault="002E05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B240689" w14:textId="4FAA36E5" w:rsidR="0040747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2E05D4">
        <w:rPr>
          <w:bCs/>
          <w:sz w:val="24"/>
          <w:szCs w:val="24"/>
          <w:lang w:eastAsia="zh-CN"/>
        </w:rPr>
        <w:t xml:space="preserve">small diesel engine </w:t>
      </w:r>
    </w:p>
    <w:p w14:paraId="5D450E50" w14:textId="4AC3ABFF" w:rsidR="002E05D4" w:rsidRPr="002005C2" w:rsidRDefault="002E05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170 x 110 x 155 cm / Wt: 1, 000 kg </w:t>
      </w:r>
    </w:p>
    <w:p w14:paraId="301BB8D2" w14:textId="77777777"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28E1E4A" w14:textId="77777777"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112CDA19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00B7A310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FF75636" w14:textId="77777777"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212696EB" w14:textId="68704F94" w:rsidR="004D0C02" w:rsidRPr="002E05D4" w:rsidRDefault="002E05D4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17/02/25</w:t>
      </w:r>
    </w:p>
    <w:p w14:paraId="60788039" w14:textId="77777777" w:rsidR="00011C41" w:rsidRDefault="00011C41">
      <w:pPr>
        <w:rPr>
          <w:sz w:val="24"/>
          <w:lang w:eastAsia="zh-CN"/>
        </w:rPr>
      </w:pPr>
    </w:p>
    <w:p w14:paraId="09DBF628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567F2223" w14:textId="77777777"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664D8F19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77B1FC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2F3ECB6" w14:textId="6F5AEDF7" w:rsidR="00CD561C" w:rsidRDefault="002E05D4" w:rsidP="00DE75B9">
      <w:pPr>
        <w:pStyle w:val="Heading4"/>
      </w:pPr>
      <w:r>
        <w:t>2 A.M.K Drive</w:t>
      </w:r>
    </w:p>
    <w:p w14:paraId="52CCC5A0" w14:textId="12B65C7D" w:rsidR="00211B45" w:rsidRPr="00211B45" w:rsidRDefault="002E05D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14:paraId="14C67E38" w14:textId="77777777" w:rsidR="00FC7A38" w:rsidRDefault="00FC7A38">
      <w:pPr>
        <w:rPr>
          <w:lang w:eastAsia="zh-CN"/>
        </w:rPr>
      </w:pPr>
    </w:p>
    <w:p w14:paraId="1DE4DDD2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01E92F5" w14:textId="77777777"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14:paraId="5FF8C0C1" w14:textId="515C81A0" w:rsidR="006919D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07472">
        <w:rPr>
          <w:sz w:val="24"/>
          <w:lang w:eastAsia="zh-CN"/>
        </w:rPr>
        <w:t xml:space="preserve">and </w:t>
      </w:r>
      <w:r w:rsidR="002E05D4">
        <w:rPr>
          <w:sz w:val="24"/>
          <w:lang w:eastAsia="zh-CN"/>
        </w:rPr>
        <w:t>j</w:t>
      </w:r>
      <w:r w:rsidR="00407472">
        <w:rPr>
          <w:sz w:val="24"/>
          <w:lang w:eastAsia="zh-CN"/>
        </w:rPr>
        <w:t>ack</w:t>
      </w:r>
    </w:p>
    <w:p w14:paraId="6507A0C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70AFC503" w14:textId="77777777"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24CDA208" w14:textId="57AE7EBD" w:rsidR="002005C2" w:rsidRDefault="002E05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sling/shackle </w:t>
      </w:r>
    </w:p>
    <w:p w14:paraId="7FCDE4DE" w14:textId="77777777" w:rsidR="0014199A" w:rsidRDefault="0014199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8D2224B" w14:textId="77777777"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07A64A5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02740023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F8D0779" w14:textId="77777777" w:rsidR="002E05D4" w:rsidRDefault="002E05D4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6C58584F" w14:textId="77777777" w:rsidR="00C97C85" w:rsidRDefault="002E05D4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r w:rsidR="00C97C85">
        <w:rPr>
          <w:sz w:val="24"/>
          <w:szCs w:val="24"/>
          <w:lang w:eastAsia="zh-CN"/>
        </w:rPr>
        <w:t>carry out on heavy rain, thunderstorms and lightning weather</w:t>
      </w:r>
    </w:p>
    <w:p w14:paraId="4F2707CF" w14:textId="77777777" w:rsidR="00C97C85" w:rsidRDefault="00C97C8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14:paraId="46E0EED8" w14:textId="77777777" w:rsidR="00C97C85" w:rsidRDefault="00C97C8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4299315" w14:textId="41FD59B5" w:rsidR="00C97C85" w:rsidRDefault="00C97C8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847BA04" w14:textId="5603CD91" w:rsidR="00C97C85" w:rsidRPr="00C97C85" w:rsidRDefault="00C97C8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crane operator will be involve in this operation </w:t>
      </w:r>
    </w:p>
    <w:p w14:paraId="0E601DD8" w14:textId="77777777" w:rsidR="00C97C85" w:rsidRDefault="00C97C8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735EB4C" w14:textId="5308A99F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A909F60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093EEB6A" w14:textId="77777777" w:rsidR="00461DD2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</w:p>
    <w:p w14:paraId="4DD9E433" w14:textId="77777777" w:rsidR="00461DD2" w:rsidRDefault="00461DD2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3B145630" w14:textId="77777777" w:rsidR="00BE666D" w:rsidRDefault="00461DD2" w:rsidP="001D247D"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63B4B3A" w14:textId="77777777"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14:paraId="7BC1B719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519A41C7" w14:textId="0990A47F"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 xml:space="preserve">p </w:t>
      </w:r>
      <w:r w:rsidR="00C97C85">
        <w:rPr>
          <w:b w:val="0"/>
          <w:sz w:val="24"/>
          <w:u w:val="none"/>
          <w:lang w:eastAsia="zh-CN"/>
        </w:rPr>
        <w:t>equipment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4D0C02">
        <w:rPr>
          <w:b w:val="0"/>
          <w:sz w:val="24"/>
          <w:u w:val="none"/>
          <w:lang w:eastAsia="zh-CN"/>
        </w:rPr>
        <w:t>hydraulic/</w:t>
      </w:r>
      <w:r w:rsidR="00407472">
        <w:rPr>
          <w:b w:val="0"/>
          <w:sz w:val="24"/>
          <w:u w:val="none"/>
          <w:lang w:eastAsia="zh-CN"/>
        </w:rPr>
        <w:t>hand jack</w:t>
      </w:r>
    </w:p>
    <w:p w14:paraId="25DA4756" w14:textId="7D253204"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</w:t>
      </w:r>
      <w:r w:rsidR="00C97C85">
        <w:rPr>
          <w:b w:val="0"/>
          <w:sz w:val="24"/>
          <w:u w:val="none"/>
          <w:lang w:eastAsia="zh-CN"/>
        </w:rPr>
        <w:t>equipment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14:paraId="41EF7221" w14:textId="562347A1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97C85">
        <w:rPr>
          <w:b w:val="0"/>
          <w:sz w:val="24"/>
          <w:u w:val="none"/>
          <w:lang w:eastAsia="zh-CN"/>
        </w:rPr>
        <w:t>equipment</w:t>
      </w:r>
      <w:r w:rsidR="002005C2">
        <w:rPr>
          <w:b w:val="0"/>
          <w:sz w:val="24"/>
          <w:u w:val="none"/>
          <w:lang w:eastAsia="zh-CN"/>
        </w:rPr>
        <w:t xml:space="preserve"> from </w:t>
      </w:r>
      <w:r w:rsidR="00C97C85">
        <w:rPr>
          <w:b w:val="0"/>
          <w:sz w:val="24"/>
          <w:u w:val="none"/>
          <w:lang w:eastAsia="zh-CN"/>
        </w:rPr>
        <w:t>workshop to outside</w:t>
      </w:r>
    </w:p>
    <w:p w14:paraId="19FA2532" w14:textId="29788C9F" w:rsidR="00022AC7" w:rsidRDefault="00C97C8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Riggers to i</w:t>
      </w:r>
      <w:r w:rsidR="00022AC7">
        <w:rPr>
          <w:b w:val="0"/>
          <w:sz w:val="24"/>
          <w:u w:val="none"/>
          <w:lang w:eastAsia="zh-CN"/>
        </w:rPr>
        <w:t xml:space="preserve">nsert sling to crane hook </w:t>
      </w:r>
    </w:p>
    <w:p w14:paraId="7AB1D533" w14:textId="324FDBFB" w:rsidR="00C97C85" w:rsidRDefault="00C97C8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>
        <w:rPr>
          <w:b w:val="0"/>
          <w:sz w:val="24"/>
          <w:u w:val="none"/>
          <w:lang w:eastAsia="zh-CN"/>
        </w:rPr>
        <w:t xml:space="preserve">ecured </w:t>
      </w:r>
      <w:r>
        <w:rPr>
          <w:b w:val="0"/>
          <w:sz w:val="24"/>
          <w:u w:val="none"/>
          <w:lang w:eastAsia="zh-CN"/>
        </w:rPr>
        <w:t xml:space="preserve">sling </w:t>
      </w:r>
      <w:r>
        <w:rPr>
          <w:b w:val="0"/>
          <w:sz w:val="24"/>
          <w:u w:val="none"/>
          <w:lang w:eastAsia="zh-CN"/>
        </w:rPr>
        <w:t xml:space="preserve">to rigging point of </w:t>
      </w:r>
      <w:r>
        <w:rPr>
          <w:b w:val="0"/>
          <w:sz w:val="24"/>
          <w:u w:val="none"/>
          <w:lang w:eastAsia="zh-CN"/>
        </w:rPr>
        <w:t>equipment</w:t>
      </w:r>
    </w:p>
    <w:p w14:paraId="2C71B466" w14:textId="16E8BD25" w:rsidR="00022AC7" w:rsidRDefault="00022AC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up </w:t>
      </w:r>
      <w:r w:rsidR="00C97C85">
        <w:rPr>
          <w:b w:val="0"/>
          <w:sz w:val="24"/>
          <w:u w:val="none"/>
          <w:lang w:eastAsia="zh-CN"/>
        </w:rPr>
        <w:t>equipment</w:t>
      </w:r>
      <w:r>
        <w:rPr>
          <w:b w:val="0"/>
          <w:sz w:val="24"/>
          <w:u w:val="none"/>
          <w:lang w:eastAsia="zh-CN"/>
        </w:rPr>
        <w:t xml:space="preserve"> and load onto lorry chassis </w:t>
      </w:r>
    </w:p>
    <w:p w14:paraId="2122809A" w14:textId="4F286C98"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C97C85">
        <w:rPr>
          <w:b w:val="0"/>
          <w:sz w:val="24"/>
          <w:u w:val="none"/>
          <w:lang w:eastAsia="zh-CN"/>
        </w:rPr>
        <w:t xml:space="preserve">to open space with workshop area </w:t>
      </w:r>
    </w:p>
    <w:p w14:paraId="43AC5BBA" w14:textId="6326B70E" w:rsidR="0014199A" w:rsidRDefault="001419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Hoist down </w:t>
      </w:r>
      <w:r w:rsidR="00C97C85">
        <w:rPr>
          <w:b w:val="0"/>
          <w:sz w:val="24"/>
          <w:u w:val="none"/>
          <w:lang w:eastAsia="zh-CN"/>
        </w:rPr>
        <w:t>equipment</w:t>
      </w:r>
      <w:r>
        <w:rPr>
          <w:b w:val="0"/>
          <w:sz w:val="24"/>
          <w:u w:val="none"/>
          <w:lang w:eastAsia="zh-CN"/>
        </w:rPr>
        <w:t xml:space="preserve"> from lorry chassis </w:t>
      </w:r>
    </w:p>
    <w:p w14:paraId="243DD2E5" w14:textId="2BD638A7" w:rsidR="00C97C85" w:rsidRDefault="00C97C8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BD755C">
        <w:rPr>
          <w:b w:val="0"/>
          <w:sz w:val="24"/>
          <w:u w:val="none"/>
          <w:lang w:eastAsia="zh-CN"/>
        </w:rPr>
        <w:t xml:space="preserve">equipment within open space area </w:t>
      </w:r>
    </w:p>
    <w:p w14:paraId="23F637A3" w14:textId="0B67192E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37C12BBA" w14:textId="77777777"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14:paraId="08B74B4D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AD07C72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B431973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48342A51" w14:textId="085DCE2F" w:rsidR="00AB44EB" w:rsidRDefault="00BD755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</w:p>
    <w:p w14:paraId="14484197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3309015E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E2FD5" w14:textId="77777777" w:rsidR="000D6CDC" w:rsidRDefault="000D6CDC">
      <w:r>
        <w:separator/>
      </w:r>
    </w:p>
  </w:endnote>
  <w:endnote w:type="continuationSeparator" w:id="0">
    <w:p w14:paraId="495A5720" w14:textId="77777777" w:rsidR="000D6CDC" w:rsidRDefault="000D6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CB1BA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50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CA425" w14:textId="77777777" w:rsidR="000D6CDC" w:rsidRDefault="000D6CDC">
      <w:r>
        <w:separator/>
      </w:r>
    </w:p>
  </w:footnote>
  <w:footnote w:type="continuationSeparator" w:id="0">
    <w:p w14:paraId="53AF2BBA" w14:textId="77777777" w:rsidR="000D6CDC" w:rsidRDefault="000D6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DE3D7" w14:textId="6E4C5B99" w:rsidR="00FC7A38" w:rsidRPr="00CA7BFF" w:rsidRDefault="00BD755C" w:rsidP="00CA7BF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A4C8317" wp14:editId="35FE816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7BFF">
      <w:rPr>
        <w:b/>
        <w:color w:val="0000FF"/>
        <w:sz w:val="28"/>
      </w:rPr>
      <w:t xml:space="preserve">                     </w:t>
    </w:r>
    <w:r w:rsidR="00DE52F9">
      <w:rPr>
        <w:b/>
        <w:color w:val="0000FF"/>
        <w:sz w:val="28"/>
      </w:rPr>
      <w:t>ERIC WONG MACHINERY TRANSPORTATION PTE LTD</w:t>
    </w:r>
  </w:p>
  <w:p w14:paraId="07DA9217" w14:textId="11240FFF" w:rsidR="00FC7A38" w:rsidRDefault="00CA7BFF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14:paraId="67232DCE" w14:textId="301E35E5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BA1338B" w14:textId="77777777" w:rsidR="00FC7A38" w:rsidRDefault="00DE52F9">
    <w:pPr>
      <w:pStyle w:val="Header"/>
      <w:jc w:val="center"/>
    </w:pPr>
    <w:r>
      <w:t>GST Reg No. : M2-8923804 – 2</w:t>
    </w:r>
  </w:p>
  <w:p w14:paraId="02433111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BE1D49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1325552">
    <w:abstractNumId w:val="2"/>
  </w:num>
  <w:num w:numId="2" w16cid:durableId="925647221">
    <w:abstractNumId w:val="4"/>
  </w:num>
  <w:num w:numId="3" w16cid:durableId="1660881793">
    <w:abstractNumId w:val="0"/>
  </w:num>
  <w:num w:numId="4" w16cid:durableId="1693679520">
    <w:abstractNumId w:val="9"/>
  </w:num>
  <w:num w:numId="5" w16cid:durableId="427777409">
    <w:abstractNumId w:val="5"/>
  </w:num>
  <w:num w:numId="6" w16cid:durableId="40518727">
    <w:abstractNumId w:val="6"/>
  </w:num>
  <w:num w:numId="7" w16cid:durableId="1225993128">
    <w:abstractNumId w:val="3"/>
  </w:num>
  <w:num w:numId="8" w16cid:durableId="183597549">
    <w:abstractNumId w:val="7"/>
  </w:num>
  <w:num w:numId="9" w16cid:durableId="1738897572">
    <w:abstractNumId w:val="1"/>
  </w:num>
  <w:num w:numId="10" w16cid:durableId="1832327920">
    <w:abstractNumId w:val="8"/>
  </w:num>
  <w:num w:numId="11" w16cid:durableId="132385563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17D19"/>
    <w:rsid w:val="00022AC7"/>
    <w:rsid w:val="00046015"/>
    <w:rsid w:val="00057750"/>
    <w:rsid w:val="000A6C84"/>
    <w:rsid w:val="000D6CDC"/>
    <w:rsid w:val="001119C3"/>
    <w:rsid w:val="0012420B"/>
    <w:rsid w:val="0014199A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5D4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61DD2"/>
    <w:rsid w:val="00483CC1"/>
    <w:rsid w:val="00495410"/>
    <w:rsid w:val="004D0C0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55083"/>
    <w:rsid w:val="00781B51"/>
    <w:rsid w:val="007B15D6"/>
    <w:rsid w:val="007E6F9D"/>
    <w:rsid w:val="00802A76"/>
    <w:rsid w:val="008248D1"/>
    <w:rsid w:val="00846465"/>
    <w:rsid w:val="00857E46"/>
    <w:rsid w:val="008F7D9C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D755C"/>
    <w:rsid w:val="00BE666D"/>
    <w:rsid w:val="00BF15DF"/>
    <w:rsid w:val="00BF5C83"/>
    <w:rsid w:val="00C97C85"/>
    <w:rsid w:val="00CA76C8"/>
    <w:rsid w:val="00CA7BFF"/>
    <w:rsid w:val="00CD561C"/>
    <w:rsid w:val="00CE270B"/>
    <w:rsid w:val="00D44A04"/>
    <w:rsid w:val="00D567A9"/>
    <w:rsid w:val="00DE52F9"/>
    <w:rsid w:val="00DE75B9"/>
    <w:rsid w:val="00E80290"/>
    <w:rsid w:val="00EB2B58"/>
    <w:rsid w:val="00EB7F90"/>
    <w:rsid w:val="00EE077D"/>
    <w:rsid w:val="00EE1C4F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8F14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DE147-9E09-452B-B7D5-361DA1004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2022-11-07T05:19:00Z</cp:lastPrinted>
  <dcterms:created xsi:type="dcterms:W3CDTF">2025-02-11T01:55:00Z</dcterms:created>
  <dcterms:modified xsi:type="dcterms:W3CDTF">2025-02-11T01:58:00Z</dcterms:modified>
</cp:coreProperties>
</file>