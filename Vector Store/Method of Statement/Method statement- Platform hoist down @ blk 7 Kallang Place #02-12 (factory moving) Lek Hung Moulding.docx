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7084CF" w14:textId="77777777" w:rsidR="00C821A1" w:rsidRDefault="00C821A1">
      <w:pPr>
        <w:pStyle w:val="Title"/>
        <w:jc w:val="left"/>
        <w:rPr>
          <w:lang w:eastAsia="zh-CN"/>
        </w:rPr>
      </w:pPr>
    </w:p>
    <w:p w14:paraId="4FCAEB01" w14:textId="2704196A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6AA74" w14:textId="77777777" w:rsidR="00C40043" w:rsidRDefault="00C40043">
      <w:pPr>
        <w:rPr>
          <w:sz w:val="24"/>
        </w:rPr>
      </w:pPr>
    </w:p>
    <w:p w14:paraId="28378FB7" w14:textId="34DE8206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E3B50">
        <w:rPr>
          <w:sz w:val="24"/>
        </w:rPr>
        <w:t>09</w:t>
      </w:r>
      <w:r w:rsidR="000E3B50" w:rsidRPr="000E3B50">
        <w:rPr>
          <w:sz w:val="24"/>
          <w:vertAlign w:val="superscript"/>
        </w:rPr>
        <w:t>th</w:t>
      </w:r>
      <w:r w:rsidR="000E3B50">
        <w:rPr>
          <w:sz w:val="24"/>
        </w:rPr>
        <w:t xml:space="preserve"> May</w:t>
      </w:r>
      <w:r w:rsidR="00FE72B5">
        <w:rPr>
          <w:sz w:val="24"/>
        </w:rPr>
        <w:t xml:space="preserve">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B26877" w14:textId="305F69F6" w:rsidR="000D2C3E" w:rsidRDefault="00092622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C6975">
        <w:rPr>
          <w:sz w:val="24"/>
          <w:lang w:eastAsia="zh-CN"/>
        </w:rPr>
        <w:t>To hoist down machine</w:t>
      </w:r>
      <w:r>
        <w:rPr>
          <w:sz w:val="24"/>
          <w:lang w:eastAsia="zh-CN"/>
        </w:rPr>
        <w:t>ries</w:t>
      </w:r>
      <w:r w:rsidR="007F5EB8">
        <w:rPr>
          <w:sz w:val="24"/>
          <w:lang w:eastAsia="zh-CN"/>
        </w:rPr>
        <w:t xml:space="preserve"> </w:t>
      </w:r>
      <w:r w:rsidR="008C6975">
        <w:rPr>
          <w:sz w:val="24"/>
          <w:lang w:eastAsia="zh-CN"/>
        </w:rPr>
        <w:t xml:space="preserve">from </w:t>
      </w:r>
      <w:r w:rsidR="000A5135">
        <w:rPr>
          <w:sz w:val="24"/>
          <w:lang w:eastAsia="zh-CN"/>
        </w:rPr>
        <w:t>2</w:t>
      </w:r>
      <w:r w:rsidR="000A5135" w:rsidRPr="000A5135">
        <w:rPr>
          <w:sz w:val="24"/>
          <w:vertAlign w:val="superscript"/>
          <w:lang w:eastAsia="zh-CN"/>
        </w:rPr>
        <w:t>nd</w:t>
      </w:r>
      <w:r w:rsidR="008C6975">
        <w:rPr>
          <w:sz w:val="24"/>
          <w:lang w:eastAsia="zh-CN"/>
        </w:rPr>
        <w:t xml:space="preserve"> floor through</w:t>
      </w:r>
      <w:r w:rsidR="001902AB">
        <w:rPr>
          <w:sz w:val="24"/>
          <w:lang w:eastAsia="zh-CN"/>
        </w:rPr>
        <w:t xml:space="preserve"> </w:t>
      </w:r>
      <w:r w:rsidR="000A5135">
        <w:rPr>
          <w:sz w:val="24"/>
          <w:lang w:eastAsia="zh-CN"/>
        </w:rPr>
        <w:t xml:space="preserve">wall hacking </w:t>
      </w:r>
      <w:r w:rsidR="00C926BD">
        <w:rPr>
          <w:sz w:val="24"/>
          <w:lang w:eastAsia="zh-CN"/>
        </w:rPr>
        <w:t>opening by using platform and mobile/lorry crane</w:t>
      </w:r>
    </w:p>
    <w:p w14:paraId="7116B36C" w14:textId="5D5E0F97" w:rsidR="00092622" w:rsidRPr="00C6293E" w:rsidRDefault="00092622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small machine and accessories from 2</w:t>
      </w:r>
      <w:r w:rsidRPr="00092622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loading area via cargo lift 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7F45C24" w14:textId="4F106E92" w:rsidR="008C6975" w:rsidRDefault="00F60C3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cargo lift</w:t>
      </w:r>
    </w:p>
    <w:p w14:paraId="67BABFEE" w14:textId="768DB9F9" w:rsidR="00F60C36" w:rsidRDefault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Radial Drill</w:t>
      </w:r>
    </w:p>
    <w:p w14:paraId="2F17B986" w14:textId="023CF8D2" w:rsidR="00F60C36" w:rsidRDefault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Seiki Milling</w:t>
      </w:r>
    </w:p>
    <w:p w14:paraId="48A18C14" w14:textId="77777777" w:rsidR="00F60C36" w:rsidRDefault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3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Topma</w:t>
      </w:r>
      <w:proofErr w:type="spellEnd"/>
      <w:r>
        <w:rPr>
          <w:sz w:val="24"/>
          <w:szCs w:val="24"/>
          <w:lang w:eastAsia="zh-CN"/>
        </w:rPr>
        <w:t xml:space="preserve"> Milling</w:t>
      </w:r>
    </w:p>
    <w:p w14:paraId="30AAB58E" w14:textId="77777777" w:rsidR="00F60C36" w:rsidRDefault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GH-1440A Lathe</w:t>
      </w:r>
    </w:p>
    <w:p w14:paraId="6523C6BD" w14:textId="77777777" w:rsidR="00F60C36" w:rsidRDefault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Bandsaw</w:t>
      </w:r>
    </w:p>
    <w:p w14:paraId="40DB5A69" w14:textId="77777777" w:rsidR="00F60C36" w:rsidRDefault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 unit</w:t>
      </w:r>
      <w:proofErr w:type="gramEnd"/>
      <w:r>
        <w:rPr>
          <w:sz w:val="24"/>
          <w:szCs w:val="24"/>
          <w:lang w:eastAsia="zh-CN"/>
        </w:rPr>
        <w:t xml:space="preserve"> Fanuc a-T21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F392EF" w14:textId="7E371491" w:rsidR="00F60C36" w:rsidRDefault="00F60C3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hoisting</w:t>
      </w:r>
    </w:p>
    <w:p w14:paraId="65510D0B" w14:textId="77777777" w:rsidR="00F60C36" w:rsidRDefault="00F60C36" w:rsidP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 unit</w:t>
      </w:r>
      <w:proofErr w:type="gramEnd"/>
      <w:r>
        <w:rPr>
          <w:sz w:val="24"/>
          <w:szCs w:val="24"/>
          <w:lang w:eastAsia="zh-CN"/>
        </w:rPr>
        <w:t xml:space="preserve"> Shizuoka B-7VHS </w:t>
      </w:r>
    </w:p>
    <w:p w14:paraId="716E54B5" w14:textId="77777777" w:rsidR="00F60C36" w:rsidRPr="00F60C36" w:rsidRDefault="00F60C36" w:rsidP="00F60C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Shizuoka HSR-7 </w:t>
      </w:r>
    </w:p>
    <w:p w14:paraId="079AA86F" w14:textId="77777777" w:rsidR="00F60C36" w:rsidRPr="00F60C36" w:rsidRDefault="00F60C3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DB62DBC" w14:textId="1069F969" w:rsidR="001902AB" w:rsidRPr="001A35E8" w:rsidRDefault="007F5EB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A2ADA">
        <w:rPr>
          <w:sz w:val="24"/>
          <w:lang w:eastAsia="zh-CN"/>
        </w:rPr>
        <w:t>4</w:t>
      </w:r>
      <w:r>
        <w:rPr>
          <w:sz w:val="24"/>
          <w:lang w:eastAsia="zh-CN"/>
        </w:rPr>
        <w:t>/05/25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6796E10F" w:rsidR="00082CA1" w:rsidRDefault="000A51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330CC87D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B130421" w14:textId="77777777" w:rsidR="000E3B50" w:rsidRDefault="000E3B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C741F35" w14:textId="3E764A73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441872A1" w:rsidR="000E0C97" w:rsidRDefault="007F5EB8">
      <w:pPr>
        <w:pStyle w:val="Heading4"/>
      </w:pPr>
      <w:r>
        <w:t xml:space="preserve">Blk </w:t>
      </w:r>
      <w:r w:rsidR="000A5135">
        <w:t xml:space="preserve">7 Kallang Place </w:t>
      </w:r>
      <w:r w:rsidR="00124CC5">
        <w:t>#02-12</w:t>
      </w:r>
    </w:p>
    <w:p w14:paraId="24C505F8" w14:textId="07AEC06C" w:rsidR="005E104A" w:rsidRDefault="00124CC5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Lek Hung </w:t>
      </w:r>
      <w:proofErr w:type="spellStart"/>
      <w:r>
        <w:rPr>
          <w:sz w:val="24"/>
          <w:szCs w:val="24"/>
          <w:lang w:eastAsia="zh-CN"/>
        </w:rPr>
        <w:t>Moulding</w:t>
      </w:r>
      <w:proofErr w:type="spellEnd"/>
      <w:r w:rsidR="00C40043">
        <w:rPr>
          <w:sz w:val="24"/>
          <w:szCs w:val="24"/>
          <w:lang w:eastAsia="zh-CN"/>
        </w:rPr>
        <w:t xml:space="preserve"> Pte Ltd </w:t>
      </w:r>
    </w:p>
    <w:p w14:paraId="6240E93A" w14:textId="77777777" w:rsidR="000A5135" w:rsidRDefault="000A5135" w:rsidP="005E104A">
      <w:pPr>
        <w:rPr>
          <w:b/>
          <w:bCs/>
          <w:sz w:val="32"/>
          <w:szCs w:val="32"/>
          <w:u w:val="single"/>
          <w:lang w:eastAsia="zh-CN"/>
        </w:rPr>
      </w:pPr>
    </w:p>
    <w:p w14:paraId="3582CC8B" w14:textId="537C4A72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5EDB4FA" w14:textId="3530608D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50 ton</w:t>
      </w:r>
      <w:proofErr w:type="gramEnd"/>
      <w:r>
        <w:rPr>
          <w:sz w:val="24"/>
          <w:lang w:eastAsia="zh-CN"/>
        </w:rPr>
        <w:t xml:space="preserve"> mobile cra</w:t>
      </w:r>
      <w:r w:rsidR="00D55FF4">
        <w:rPr>
          <w:sz w:val="24"/>
          <w:lang w:eastAsia="zh-CN"/>
        </w:rPr>
        <w:t xml:space="preserve">ne </w:t>
      </w:r>
      <w:r>
        <w:rPr>
          <w:sz w:val="24"/>
          <w:lang w:eastAsia="zh-CN"/>
        </w:rPr>
        <w:t xml:space="preserve"> </w:t>
      </w:r>
    </w:p>
    <w:p w14:paraId="11B932ED" w14:textId="78F25DCE" w:rsidR="000A5135" w:rsidRDefault="00124C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</w:t>
      </w:r>
      <w:r w:rsidR="000A5135">
        <w:rPr>
          <w:sz w:val="24"/>
          <w:lang w:eastAsia="zh-CN"/>
        </w:rPr>
        <w:t>5</w:t>
      </w:r>
      <w:r w:rsidR="00D55FF4">
        <w:rPr>
          <w:sz w:val="24"/>
          <w:lang w:eastAsia="zh-CN"/>
        </w:rPr>
        <w:t xml:space="preserve"> x </w:t>
      </w:r>
      <w:r w:rsidR="005A478D">
        <w:rPr>
          <w:sz w:val="24"/>
          <w:lang w:eastAsia="zh-CN"/>
        </w:rPr>
        <w:t>633</w:t>
      </w:r>
      <w:r w:rsidR="00A279E6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5BB005A2" w14:textId="6F4052E6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2CD9EE6A" w14:textId="77777777" w:rsidR="00092622" w:rsidRDefault="000926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AD4F55E" w14:textId="7C88F2DC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183B8F5A" w14:textId="5FD61CDA" w:rsidR="00A279E6" w:rsidRDefault="00A2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3B141D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4EE30FA9" w14:textId="3B8A9672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F9113B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5BAF1F7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7D27A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6E889E8B" w14:textId="77777777" w:rsidR="00F60C36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  <w:r w:rsidR="00F60C36">
        <w:rPr>
          <w:sz w:val="24"/>
          <w:lang w:eastAsia="zh-CN"/>
        </w:rPr>
        <w:t xml:space="preserve">         </w:t>
      </w:r>
    </w:p>
    <w:p w14:paraId="03CE0DF7" w14:textId="77777777" w:rsidR="00F60C36" w:rsidRDefault="00F60C36">
      <w:pPr>
        <w:rPr>
          <w:sz w:val="24"/>
          <w:lang w:eastAsia="zh-CN"/>
        </w:rPr>
      </w:pPr>
    </w:p>
    <w:p w14:paraId="2C7E9520" w14:textId="77777777" w:rsidR="00F60C36" w:rsidRDefault="00F60C36">
      <w:pPr>
        <w:rPr>
          <w:sz w:val="24"/>
          <w:lang w:eastAsia="zh-CN"/>
        </w:rPr>
      </w:pPr>
    </w:p>
    <w:p w14:paraId="1C588131" w14:textId="77777777" w:rsidR="00F60C36" w:rsidRDefault="00F60C36">
      <w:pPr>
        <w:rPr>
          <w:sz w:val="24"/>
          <w:lang w:eastAsia="zh-CN"/>
        </w:rPr>
      </w:pPr>
    </w:p>
    <w:p w14:paraId="6E3C0875" w14:textId="0F2BBF59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</w:t>
      </w:r>
      <w:r w:rsidR="00F60C3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6224D2B" w14:textId="20C49571" w:rsidR="00C87BF3" w:rsidRDefault="00C87B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shall be composed to the following but not limited by other trained personnel in respect to number of crew </w:t>
      </w:r>
      <w:r w:rsidR="00C821A1">
        <w:rPr>
          <w:sz w:val="24"/>
          <w:lang w:eastAsia="zh-CN"/>
        </w:rPr>
        <w:t>needed for the operation:</w:t>
      </w:r>
    </w:p>
    <w:p w14:paraId="67164C7E" w14:textId="2F77739B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a. Lifting Supervisor</w:t>
      </w:r>
    </w:p>
    <w:p w14:paraId="4BC33588" w14:textId="7F422CB8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b. Mobile Crane Operator</w:t>
      </w:r>
    </w:p>
    <w:p w14:paraId="15067407" w14:textId="5FDFB481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>c. Lorry Loader Operator</w:t>
      </w:r>
    </w:p>
    <w:p w14:paraId="78AD641E" w14:textId="104F28F0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d. Signalman </w:t>
      </w:r>
    </w:p>
    <w:p w14:paraId="4C766D27" w14:textId="5805DD8F" w:rsidR="00C821A1" w:rsidRDefault="00C821A1" w:rsidP="00C821A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e. </w:t>
      </w:r>
      <w:proofErr w:type="spellStart"/>
      <w:r>
        <w:rPr>
          <w:sz w:val="24"/>
          <w:lang w:eastAsia="zh-CN"/>
        </w:rPr>
        <w:t>Riggerman</w:t>
      </w:r>
      <w:proofErr w:type="spellEnd"/>
    </w:p>
    <w:p w14:paraId="1D700B96" w14:textId="6E794E75" w:rsidR="001902AB" w:rsidRPr="001902AB" w:rsidRDefault="00C821A1" w:rsidP="001902A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f. Skill Mover </w:t>
      </w:r>
    </w:p>
    <w:p w14:paraId="1AF9990E" w14:textId="77777777" w:rsidR="00C821A1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</w:p>
    <w:p w14:paraId="63D76DF0" w14:textId="77777777" w:rsidR="00092622" w:rsidRDefault="00C821A1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</w:p>
    <w:p w14:paraId="460EA63E" w14:textId="44B47228" w:rsidR="000E0C97" w:rsidRPr="00421688" w:rsidRDefault="00092622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C821A1">
        <w:rPr>
          <w:b w:val="0"/>
          <w:sz w:val="20"/>
          <w:u w:val="none"/>
          <w:lang w:eastAsia="zh-CN"/>
        </w:rPr>
        <w:t xml:space="preserve"> </w:t>
      </w:r>
      <w:r w:rsidR="000E0C97">
        <w:rPr>
          <w:rFonts w:hint="eastAsia"/>
          <w:lang w:eastAsia="zh-CN"/>
        </w:rPr>
        <w:t>JOB SCOPE</w:t>
      </w:r>
    </w:p>
    <w:p w14:paraId="3B0C6B52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7B5CB454" w14:textId="7A0E1866" w:rsidR="00C821A1" w:rsidRDefault="00C821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DF79D" w14:textId="1541E93A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 xml:space="preserve">oist up platform to </w:t>
      </w:r>
      <w:r w:rsidR="000A5135">
        <w:rPr>
          <w:sz w:val="24"/>
          <w:lang w:eastAsia="zh-CN"/>
        </w:rPr>
        <w:t>2</w:t>
      </w:r>
      <w:r w:rsidR="000A5135" w:rsidRPr="000A5135">
        <w:rPr>
          <w:sz w:val="24"/>
          <w:vertAlign w:val="superscript"/>
          <w:lang w:eastAsia="zh-CN"/>
        </w:rPr>
        <w:t>nd</w:t>
      </w:r>
      <w:r w:rsidR="000A5135">
        <w:rPr>
          <w:sz w:val="24"/>
          <w:lang w:eastAsia="zh-CN"/>
        </w:rPr>
        <w:t xml:space="preserve"> </w:t>
      </w:r>
      <w:r w:rsidR="00C40043">
        <w:rPr>
          <w:sz w:val="24"/>
          <w:lang w:eastAsia="zh-CN"/>
        </w:rPr>
        <w:t xml:space="preserve">floor </w:t>
      </w:r>
      <w:r w:rsidR="000A5135">
        <w:rPr>
          <w:sz w:val="24"/>
          <w:lang w:eastAsia="zh-CN"/>
        </w:rPr>
        <w:t>wall hacking opening</w:t>
      </w:r>
      <w:r w:rsidR="00C40043">
        <w:rPr>
          <w:sz w:val="24"/>
          <w:lang w:eastAsia="zh-CN"/>
        </w:rPr>
        <w:t xml:space="preserve"> opening</w:t>
      </w:r>
      <w:r w:rsidR="00E12E7A">
        <w:rPr>
          <w:sz w:val="24"/>
          <w:lang w:eastAsia="zh-CN"/>
        </w:rPr>
        <w:t xml:space="preserve">    </w:t>
      </w:r>
    </w:p>
    <w:p w14:paraId="09911F2D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1F65AC5C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1A9202F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E878FE5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1A834CF" w14:textId="00A068ED" w:rsidR="00BA536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 xml:space="preserve">ttached sling to </w:t>
      </w:r>
      <w:r w:rsidR="009449A9">
        <w:rPr>
          <w:sz w:val="24"/>
          <w:lang w:eastAsia="zh-CN"/>
        </w:rPr>
        <w:t xml:space="preserve">mobile </w:t>
      </w:r>
      <w:r w:rsidR="00BA5361">
        <w:rPr>
          <w:sz w:val="24"/>
          <w:lang w:eastAsia="zh-CN"/>
        </w:rPr>
        <w:t xml:space="preserve">crane hook </w:t>
      </w:r>
    </w:p>
    <w:p w14:paraId="5D35A92A" w14:textId="5AF21AEA" w:rsidR="00C821A1" w:rsidRDefault="00C821A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338ED64" w14:textId="77777777" w:rsidR="0027192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C821A1">
        <w:rPr>
          <w:sz w:val="24"/>
          <w:lang w:eastAsia="zh-CN"/>
        </w:rPr>
        <w:t xml:space="preserve">up machine from platform </w:t>
      </w:r>
    </w:p>
    <w:p w14:paraId="0CFEC357" w14:textId="39E3414F" w:rsidR="000E0C97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</w:t>
      </w:r>
      <w:r w:rsidR="00C51278">
        <w:rPr>
          <w:sz w:val="24"/>
          <w:lang w:eastAsia="zh-CN"/>
        </w:rPr>
        <w:t xml:space="preserve"> down mac</w:t>
      </w:r>
      <w:r w:rsidR="003658A6">
        <w:rPr>
          <w:sz w:val="24"/>
          <w:lang w:eastAsia="zh-CN"/>
        </w:rPr>
        <w:t>hine to the ground</w:t>
      </w:r>
    </w:p>
    <w:p w14:paraId="56739B01" w14:textId="2A2FE1EE" w:rsidR="00271929" w:rsidRDefault="002719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9449A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</w:t>
      </w:r>
      <w:r w:rsidR="00124CC5">
        <w:rPr>
          <w:sz w:val="24"/>
          <w:lang w:eastAsia="zh-CN"/>
        </w:rPr>
        <w:t xml:space="preserve">chassis </w:t>
      </w:r>
    </w:p>
    <w:p w14:paraId="27B134D7" w14:textId="0E31474F" w:rsidR="006A1EEF" w:rsidRPr="009449A9" w:rsidRDefault="00271929" w:rsidP="009449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449A9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with strapping belt prior to being transport out of site premise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558E1C8C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 w:rsidR="00C821A1">
        <w:rPr>
          <w:sz w:val="24"/>
          <w:szCs w:val="24"/>
        </w:rPr>
        <w:t xml:space="preserve">/ </w:t>
      </w:r>
      <w:proofErr w:type="spellStart"/>
      <w:r w:rsidR="00C821A1">
        <w:rPr>
          <w:sz w:val="24"/>
          <w:szCs w:val="24"/>
        </w:rPr>
        <w:t>Zailani</w:t>
      </w:r>
      <w:proofErr w:type="spellEnd"/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2B2C20" w14:textId="77777777" w:rsidR="00F573D3" w:rsidRDefault="00F573D3">
      <w:r>
        <w:separator/>
      </w:r>
    </w:p>
  </w:endnote>
  <w:endnote w:type="continuationSeparator" w:id="0">
    <w:p w14:paraId="3BB56E74" w14:textId="77777777" w:rsidR="00F573D3" w:rsidRDefault="00F5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78B438" w14:textId="77777777" w:rsidR="00F573D3" w:rsidRDefault="00F573D3">
      <w:r>
        <w:separator/>
      </w:r>
    </w:p>
  </w:footnote>
  <w:footnote w:type="continuationSeparator" w:id="0">
    <w:p w14:paraId="7E6C2DF3" w14:textId="77777777" w:rsidR="00F573D3" w:rsidRDefault="00F57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CC7BA" w14:textId="016C5B44" w:rsidR="000E0C97" w:rsidRPr="00C40043" w:rsidRDefault="00FE72B5" w:rsidP="00C4004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043">
      <w:rPr>
        <w:b/>
        <w:sz w:val="28"/>
      </w:rPr>
      <w:t xml:space="preserve">              </w:t>
    </w:r>
    <w:r w:rsidR="000E0C97">
      <w:rPr>
        <w:b/>
        <w:sz w:val="28"/>
      </w:rPr>
      <w:t xml:space="preserve"> </w:t>
    </w:r>
    <w:r w:rsidR="00124CC5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4ED71D5C" w14:textId="56CE224E" w:rsidR="000E0C97" w:rsidRDefault="00D55FF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2D8E36C1" w14:textId="5FF345AB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</w:t>
    </w:r>
  </w:p>
  <w:p w14:paraId="43D745E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80AA9"/>
    <w:multiLevelType w:val="hybridMultilevel"/>
    <w:tmpl w:val="5E1824EE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5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4"/>
  </w:num>
  <w:num w:numId="11" w16cid:durableId="87072960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6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  <w:num w:numId="18" w16cid:durableId="13396943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33119"/>
    <w:rsid w:val="000572C5"/>
    <w:rsid w:val="00081D7A"/>
    <w:rsid w:val="00082CA1"/>
    <w:rsid w:val="00092622"/>
    <w:rsid w:val="00093181"/>
    <w:rsid w:val="00095FB6"/>
    <w:rsid w:val="000A5135"/>
    <w:rsid w:val="000A5B75"/>
    <w:rsid w:val="000B006E"/>
    <w:rsid w:val="000B2DA7"/>
    <w:rsid w:val="000C1D59"/>
    <w:rsid w:val="000D019D"/>
    <w:rsid w:val="000D2427"/>
    <w:rsid w:val="000D2C3E"/>
    <w:rsid w:val="000D387A"/>
    <w:rsid w:val="000D7332"/>
    <w:rsid w:val="000E0C97"/>
    <w:rsid w:val="000E3B50"/>
    <w:rsid w:val="00111E1E"/>
    <w:rsid w:val="00113F52"/>
    <w:rsid w:val="00124CC5"/>
    <w:rsid w:val="0013293B"/>
    <w:rsid w:val="00136EA9"/>
    <w:rsid w:val="00164C97"/>
    <w:rsid w:val="001902AB"/>
    <w:rsid w:val="001961FC"/>
    <w:rsid w:val="001A35E8"/>
    <w:rsid w:val="001A6A39"/>
    <w:rsid w:val="001F5E8D"/>
    <w:rsid w:val="00231899"/>
    <w:rsid w:val="002504BF"/>
    <w:rsid w:val="00260ECA"/>
    <w:rsid w:val="00271929"/>
    <w:rsid w:val="002A2ADA"/>
    <w:rsid w:val="002E4A72"/>
    <w:rsid w:val="002F74BB"/>
    <w:rsid w:val="00307CA4"/>
    <w:rsid w:val="003148ED"/>
    <w:rsid w:val="00321910"/>
    <w:rsid w:val="00325A14"/>
    <w:rsid w:val="00351D9A"/>
    <w:rsid w:val="003658A6"/>
    <w:rsid w:val="00365AE7"/>
    <w:rsid w:val="0037070D"/>
    <w:rsid w:val="003744FD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E104A"/>
    <w:rsid w:val="005F1066"/>
    <w:rsid w:val="006000B1"/>
    <w:rsid w:val="00600638"/>
    <w:rsid w:val="00617105"/>
    <w:rsid w:val="00626B34"/>
    <w:rsid w:val="00642D5E"/>
    <w:rsid w:val="0066065E"/>
    <w:rsid w:val="00661197"/>
    <w:rsid w:val="00664E02"/>
    <w:rsid w:val="006A1EEF"/>
    <w:rsid w:val="006C35D4"/>
    <w:rsid w:val="006C6E9C"/>
    <w:rsid w:val="006D4127"/>
    <w:rsid w:val="006D50A2"/>
    <w:rsid w:val="006D5938"/>
    <w:rsid w:val="00700075"/>
    <w:rsid w:val="00701B5C"/>
    <w:rsid w:val="007025EF"/>
    <w:rsid w:val="00714366"/>
    <w:rsid w:val="007324F5"/>
    <w:rsid w:val="00736E4B"/>
    <w:rsid w:val="0074480A"/>
    <w:rsid w:val="007647F1"/>
    <w:rsid w:val="0077253C"/>
    <w:rsid w:val="00780070"/>
    <w:rsid w:val="00783BFD"/>
    <w:rsid w:val="0079106E"/>
    <w:rsid w:val="007939BD"/>
    <w:rsid w:val="007A3A92"/>
    <w:rsid w:val="007B3C9D"/>
    <w:rsid w:val="007B7385"/>
    <w:rsid w:val="007C38B4"/>
    <w:rsid w:val="007D0FC6"/>
    <w:rsid w:val="007D7E31"/>
    <w:rsid w:val="007F43C7"/>
    <w:rsid w:val="007F5EB8"/>
    <w:rsid w:val="00880E98"/>
    <w:rsid w:val="0089270A"/>
    <w:rsid w:val="00894879"/>
    <w:rsid w:val="008A6E1D"/>
    <w:rsid w:val="008B01F8"/>
    <w:rsid w:val="008B4A83"/>
    <w:rsid w:val="008C6975"/>
    <w:rsid w:val="008F0E24"/>
    <w:rsid w:val="008F67D4"/>
    <w:rsid w:val="00917AC8"/>
    <w:rsid w:val="00933AB2"/>
    <w:rsid w:val="00941D6A"/>
    <w:rsid w:val="009441E1"/>
    <w:rsid w:val="009449A9"/>
    <w:rsid w:val="00957737"/>
    <w:rsid w:val="00961C72"/>
    <w:rsid w:val="009731FA"/>
    <w:rsid w:val="009A1954"/>
    <w:rsid w:val="009A451B"/>
    <w:rsid w:val="009A6829"/>
    <w:rsid w:val="009A7D53"/>
    <w:rsid w:val="00A2428A"/>
    <w:rsid w:val="00A279E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71D46"/>
    <w:rsid w:val="00B978B3"/>
    <w:rsid w:val="00BA5361"/>
    <w:rsid w:val="00BB3BBB"/>
    <w:rsid w:val="00BC0413"/>
    <w:rsid w:val="00BC7D87"/>
    <w:rsid w:val="00BE4AEC"/>
    <w:rsid w:val="00BF18F3"/>
    <w:rsid w:val="00BF3909"/>
    <w:rsid w:val="00C014D4"/>
    <w:rsid w:val="00C12508"/>
    <w:rsid w:val="00C14F12"/>
    <w:rsid w:val="00C20268"/>
    <w:rsid w:val="00C32763"/>
    <w:rsid w:val="00C40043"/>
    <w:rsid w:val="00C44C52"/>
    <w:rsid w:val="00C51278"/>
    <w:rsid w:val="00C61CDE"/>
    <w:rsid w:val="00C6293E"/>
    <w:rsid w:val="00C6754C"/>
    <w:rsid w:val="00C80410"/>
    <w:rsid w:val="00C821A1"/>
    <w:rsid w:val="00C87BF3"/>
    <w:rsid w:val="00C926BD"/>
    <w:rsid w:val="00CB6598"/>
    <w:rsid w:val="00CC263E"/>
    <w:rsid w:val="00CE1C3F"/>
    <w:rsid w:val="00CE6A14"/>
    <w:rsid w:val="00D00F22"/>
    <w:rsid w:val="00D27B24"/>
    <w:rsid w:val="00D55FF4"/>
    <w:rsid w:val="00DB3373"/>
    <w:rsid w:val="00DB4DA6"/>
    <w:rsid w:val="00DC4D2D"/>
    <w:rsid w:val="00DC6037"/>
    <w:rsid w:val="00E11B0D"/>
    <w:rsid w:val="00E12E7A"/>
    <w:rsid w:val="00E51400"/>
    <w:rsid w:val="00EB50F2"/>
    <w:rsid w:val="00EE773D"/>
    <w:rsid w:val="00EF16FC"/>
    <w:rsid w:val="00F02F92"/>
    <w:rsid w:val="00F03CFD"/>
    <w:rsid w:val="00F33583"/>
    <w:rsid w:val="00F338D8"/>
    <w:rsid w:val="00F53866"/>
    <w:rsid w:val="00F573D3"/>
    <w:rsid w:val="00F57519"/>
    <w:rsid w:val="00F60C36"/>
    <w:rsid w:val="00F74690"/>
    <w:rsid w:val="00F801CF"/>
    <w:rsid w:val="00FB6DBE"/>
    <w:rsid w:val="00FC4C88"/>
    <w:rsid w:val="00FD425A"/>
    <w:rsid w:val="00FE089C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2025-05-06T02:51:00Z</cp:lastPrinted>
  <dcterms:created xsi:type="dcterms:W3CDTF">2025-05-05T03:36:00Z</dcterms:created>
  <dcterms:modified xsi:type="dcterms:W3CDTF">2025-05-06T02:51:00Z</dcterms:modified>
</cp:coreProperties>
</file>