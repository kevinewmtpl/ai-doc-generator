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70C" w:rsidRDefault="0081336E">
      <w:pPr>
        <w:pStyle w:val="Title"/>
        <w:jc w:val="left"/>
        <w:rPr>
          <w:lang w:eastAsia="zh-CN"/>
        </w:rPr>
      </w:pPr>
      <w:r>
        <w:rPr>
          <w:rFonts w:hint="eastAsia"/>
          <w:lang w:eastAsia="zh-CN"/>
        </w:rPr>
        <w:t>METHOD OF STATEMENT</w:t>
      </w:r>
      <w:r w:rsidR="00E30F91">
        <w:rPr>
          <w:lang w:eastAsia="zh-CN"/>
        </w:rPr>
        <w:t xml:space="preserve"> FOR 2</w:t>
      </w:r>
      <w:r w:rsidR="00E30F91" w:rsidRPr="00E30F91">
        <w:rPr>
          <w:vertAlign w:val="superscript"/>
          <w:lang w:eastAsia="zh-CN"/>
        </w:rPr>
        <w:t>nd</w:t>
      </w:r>
      <w:r w:rsidR="0018570C">
        <w:rPr>
          <w:lang w:eastAsia="zh-CN"/>
        </w:rPr>
        <w:t xml:space="preserve"> SHIPMENT</w:t>
      </w:r>
    </w:p>
    <w:p w:rsidR="00684C71" w:rsidRDefault="0018570C">
      <w:pPr>
        <w:pStyle w:val="Title"/>
        <w:jc w:val="left"/>
        <w:rPr>
          <w:i/>
          <w:sz w:val="40"/>
          <w:lang w:eastAsia="zh-CN"/>
        </w:rPr>
      </w:pPr>
      <w:r>
        <w:rPr>
          <w:lang w:eastAsia="zh-CN"/>
        </w:rPr>
        <w:t>(QINGDAO</w:t>
      </w:r>
      <w:r w:rsidR="007218D0">
        <w:rPr>
          <w:lang w:eastAsia="zh-CN"/>
        </w:rPr>
        <w:t xml:space="preserve"> SHIPMENT)</w:t>
      </w:r>
    </w:p>
    <w:p w:rsidR="00684C71" w:rsidRDefault="0065238F">
      <w:pPr>
        <w:rPr>
          <w:sz w:val="24"/>
          <w:lang w:eastAsia="zh-CN"/>
        </w:rPr>
      </w:pPr>
      <w:r>
        <w:rPr>
          <w:sz w:val="24"/>
        </w:rPr>
        <w:t>Date: 17</w:t>
      </w:r>
      <w:r w:rsidR="00505BC5">
        <w:rPr>
          <w:sz w:val="24"/>
          <w:vertAlign w:val="superscript"/>
        </w:rPr>
        <w:t>th</w:t>
      </w:r>
      <w:r w:rsidR="00C80FB9">
        <w:rPr>
          <w:sz w:val="24"/>
        </w:rPr>
        <w:t xml:space="preserve"> Nov</w:t>
      </w:r>
      <w:r w:rsidR="00BC05DB">
        <w:rPr>
          <w:sz w:val="24"/>
        </w:rPr>
        <w:t xml:space="preserve"> 2023</w:t>
      </w:r>
      <w:r w:rsidR="00DF67A9">
        <w:rPr>
          <w:sz w:val="24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05BC5">
        <w:rPr>
          <w:sz w:val="24"/>
          <w:lang w:eastAsia="zh-CN"/>
        </w:rPr>
        <w:t>27</w:t>
      </w:r>
      <w:r w:rsidR="00DF67A9">
        <w:rPr>
          <w:sz w:val="24"/>
          <w:lang w:eastAsia="zh-CN"/>
        </w:rPr>
        <w:t xml:space="preserve"> packages</w:t>
      </w:r>
      <w:r w:rsidR="00505BC5">
        <w:rPr>
          <w:sz w:val="24"/>
          <w:lang w:eastAsia="zh-CN"/>
        </w:rPr>
        <w:t xml:space="preserve"> from</w:t>
      </w:r>
      <w:r w:rsidR="00DF67A9">
        <w:rPr>
          <w:sz w:val="24"/>
          <w:lang w:eastAsia="zh-CN"/>
        </w:rPr>
        <w:t xml:space="preserve"> 4 x 40ft HQ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D0ED2" w:rsidRDefault="001A1B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Guangduan Press </w:t>
      </w:r>
      <w:r w:rsidR="00C43639">
        <w:rPr>
          <w:b/>
          <w:bCs/>
          <w:sz w:val="24"/>
          <w:szCs w:val="24"/>
          <w:lang w:eastAsia="zh-CN"/>
        </w:rPr>
        <w:t xml:space="preserve">Straight Side Hydraulic Press HDIS-630 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652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20-25</w:t>
      </w:r>
      <w:bookmarkStart w:id="0" w:name="_GoBack"/>
      <w:bookmarkEnd w:id="0"/>
      <w:r w:rsidR="00505BC5">
        <w:rPr>
          <w:sz w:val="24"/>
          <w:lang w:eastAsia="zh-CN"/>
        </w:rPr>
        <w:t>/</w:t>
      </w:r>
      <w:r w:rsidR="00C80FB9">
        <w:rPr>
          <w:sz w:val="24"/>
          <w:lang w:eastAsia="zh-CN"/>
        </w:rPr>
        <w:t>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C43639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C43639">
        <w:rPr>
          <w:sz w:val="24"/>
          <w:lang w:eastAsia="zh-CN"/>
        </w:rPr>
        <w:t>ton forklift</w:t>
      </w:r>
    </w:p>
    <w:p w:rsidR="00EF0653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C43639">
        <w:rPr>
          <w:sz w:val="24"/>
          <w:lang w:eastAsia="zh-CN"/>
        </w:rPr>
        <w:t>ton forklift</w:t>
      </w:r>
    </w:p>
    <w:p w:rsidR="001A1BA7" w:rsidRDefault="007218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tons diesel </w:t>
      </w:r>
      <w:r w:rsidR="001A1BA7">
        <w:rPr>
          <w:sz w:val="24"/>
          <w:lang w:eastAsia="zh-CN"/>
        </w:rPr>
        <w:t>forklift</w:t>
      </w:r>
    </w:p>
    <w:p w:rsidR="00650074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2796F"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Metal sheet/canvas (to lay out for floor protection)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DF67A9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4 x 40ft</w:t>
      </w:r>
      <w:r w:rsidR="000C30B5">
        <w:rPr>
          <w:b/>
          <w:sz w:val="32"/>
          <w:szCs w:val="32"/>
          <w:u w:val="single"/>
          <w:lang w:eastAsia="zh-CN"/>
        </w:rPr>
        <w:t xml:space="preserve"> </w:t>
      </w:r>
      <w:r>
        <w:rPr>
          <w:b/>
          <w:sz w:val="32"/>
          <w:szCs w:val="32"/>
          <w:u w:val="single"/>
          <w:lang w:eastAsia="zh-CN"/>
        </w:rPr>
        <w:t xml:space="preserve">HQ </w:t>
      </w:r>
      <w:r w:rsidR="000C30B5">
        <w:rPr>
          <w:b/>
          <w:sz w:val="32"/>
          <w:szCs w:val="32"/>
          <w:u w:val="single"/>
          <w:lang w:eastAsia="zh-CN"/>
        </w:rPr>
        <w:t>container</w:t>
      </w:r>
    </w:p>
    <w:p w:rsidR="00321809" w:rsidRDefault="000C30B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back to back with lorry crane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F32F82">
        <w:rPr>
          <w:sz w:val="24"/>
          <w:lang w:eastAsia="zh-CN"/>
        </w:rPr>
        <w:t xml:space="preserve"> only</w:t>
      </w:r>
      <w:r>
        <w:rPr>
          <w:sz w:val="24"/>
          <w:lang w:eastAsia="zh-CN"/>
        </w:rPr>
        <w:t xml:space="preserve"> side cover of case</w:t>
      </w:r>
      <w:r w:rsidR="00F32F82">
        <w:rPr>
          <w:sz w:val="24"/>
          <w:lang w:eastAsia="zh-CN"/>
        </w:rPr>
        <w:t xml:space="preserve"> </w:t>
      </w:r>
    </w:p>
    <w:p w:rsidR="00472655" w:rsidRDefault="00F8512F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</w:t>
      </w:r>
      <w:r w:rsidR="000C30B5">
        <w:rPr>
          <w:sz w:val="24"/>
          <w:lang w:eastAsia="zh-CN"/>
        </w:rPr>
        <w:t xml:space="preserve"> to transfer to temporary storage area </w:t>
      </w:r>
    </w:p>
    <w:p w:rsidR="00D1424C" w:rsidRPr="00472655" w:rsidRDefault="0041482A" w:rsidP="004726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2655">
        <w:rPr>
          <w:sz w:val="24"/>
          <w:lang w:eastAsia="zh-CN"/>
        </w:rPr>
        <w:t>Position at</w:t>
      </w:r>
      <w:r w:rsidR="0081336E" w:rsidRPr="00472655">
        <w:rPr>
          <w:sz w:val="24"/>
          <w:lang w:eastAsia="zh-CN"/>
        </w:rPr>
        <w:t xml:space="preserve"> </w:t>
      </w:r>
      <w:r w:rsidR="00205704" w:rsidRPr="00472655">
        <w:rPr>
          <w:sz w:val="24"/>
          <w:lang w:eastAsia="zh-CN"/>
        </w:rPr>
        <w:t xml:space="preserve">the </w:t>
      </w:r>
      <w:r w:rsidR="008E3BAF" w:rsidRPr="00472655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D48" w:rsidRDefault="00B52D48">
      <w:r>
        <w:separator/>
      </w:r>
    </w:p>
  </w:endnote>
  <w:endnote w:type="continuationSeparator" w:id="0">
    <w:p w:rsidR="00B52D48" w:rsidRDefault="00B52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23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238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D48" w:rsidRDefault="00B52D48">
      <w:r>
        <w:separator/>
      </w:r>
    </w:p>
  </w:footnote>
  <w:footnote w:type="continuationSeparator" w:id="0">
    <w:p w:rsidR="00B52D48" w:rsidRDefault="00B52D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312" w:rsidRDefault="00B52D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D27312" w:rsidRDefault="00D2731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D27312" w:rsidRDefault="00D27312">
    <w:pPr>
      <w:pStyle w:val="Header"/>
      <w:jc w:val="center"/>
    </w:pPr>
    <w:r>
      <w:t>No. 30, Defu Lane 7, Singapore 539347</w:t>
    </w:r>
  </w:p>
  <w:p w:rsidR="00D27312" w:rsidRDefault="00D27312">
    <w:pPr>
      <w:pStyle w:val="Header"/>
      <w:jc w:val="center"/>
    </w:pPr>
    <w:r>
      <w:t>Tel: 62824175, 62828203, 62826020, Fax: 62865602</w:t>
    </w:r>
  </w:p>
  <w:p w:rsidR="00D27312" w:rsidRDefault="00D27312">
    <w:pPr>
      <w:pStyle w:val="Header"/>
      <w:jc w:val="center"/>
    </w:pPr>
    <w:r>
      <w:t>GST Reg No. : M2-8923804 – 2</w:t>
    </w:r>
  </w:p>
  <w:p w:rsidR="00D27312" w:rsidRDefault="00B52D48">
    <w:pPr>
      <w:pStyle w:val="Header"/>
      <w:jc w:val="center"/>
      <w:rPr>
        <w:sz w:val="22"/>
      </w:rPr>
    </w:pPr>
    <w:hyperlink r:id="rId2" w:history="1">
      <w:r w:rsidR="00D27312">
        <w:rPr>
          <w:rStyle w:val="Hyperlink"/>
          <w:sz w:val="22"/>
        </w:rPr>
        <w:t>http://www.ericwong.com</w:t>
      </w:r>
    </w:hyperlink>
  </w:p>
  <w:p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30B5"/>
    <w:rsid w:val="000C4536"/>
    <w:rsid w:val="000D1431"/>
    <w:rsid w:val="0018570C"/>
    <w:rsid w:val="001A1BA7"/>
    <w:rsid w:val="001A2B56"/>
    <w:rsid w:val="001B649D"/>
    <w:rsid w:val="001C67C6"/>
    <w:rsid w:val="001C782A"/>
    <w:rsid w:val="00205704"/>
    <w:rsid w:val="002639DB"/>
    <w:rsid w:val="002D3928"/>
    <w:rsid w:val="00321809"/>
    <w:rsid w:val="00352C91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63987"/>
    <w:rsid w:val="0047011D"/>
    <w:rsid w:val="00472655"/>
    <w:rsid w:val="005056C2"/>
    <w:rsid w:val="00505BC5"/>
    <w:rsid w:val="00515A2D"/>
    <w:rsid w:val="00517802"/>
    <w:rsid w:val="0052796F"/>
    <w:rsid w:val="0053446C"/>
    <w:rsid w:val="00596BDF"/>
    <w:rsid w:val="005D7370"/>
    <w:rsid w:val="005E781A"/>
    <w:rsid w:val="00620E16"/>
    <w:rsid w:val="006240B0"/>
    <w:rsid w:val="00625D4E"/>
    <w:rsid w:val="006304BE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52D48"/>
    <w:rsid w:val="00B66984"/>
    <w:rsid w:val="00B93460"/>
    <w:rsid w:val="00BC05DB"/>
    <w:rsid w:val="00BC5A20"/>
    <w:rsid w:val="00BF67C0"/>
    <w:rsid w:val="00C43639"/>
    <w:rsid w:val="00C80FB9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F67A9"/>
    <w:rsid w:val="00E273BB"/>
    <w:rsid w:val="00E30F91"/>
    <w:rsid w:val="00E33CBC"/>
    <w:rsid w:val="00E615DC"/>
    <w:rsid w:val="00E9120A"/>
    <w:rsid w:val="00EE132B"/>
    <w:rsid w:val="00EF04AA"/>
    <w:rsid w:val="00EF0653"/>
    <w:rsid w:val="00EF2DCD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2023-11-10T01:02:00Z</cp:lastPrinted>
  <dcterms:created xsi:type="dcterms:W3CDTF">2023-11-15T02:30:00Z</dcterms:created>
  <dcterms:modified xsi:type="dcterms:W3CDTF">2023-11-17T03:30:00Z</dcterms:modified>
</cp:coreProperties>
</file>