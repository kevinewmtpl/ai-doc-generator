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D42" w:rsidRDefault="0048340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5D42" w:rsidRDefault="00305D42">
      <w:pPr>
        <w:jc w:val="center"/>
        <w:rPr>
          <w:sz w:val="22"/>
        </w:rPr>
      </w:pPr>
    </w:p>
    <w:p w:rsidR="00305D42" w:rsidRDefault="00BD5BED">
      <w:pPr>
        <w:rPr>
          <w:sz w:val="24"/>
          <w:lang w:eastAsia="zh-CN"/>
        </w:rPr>
      </w:pPr>
      <w:r>
        <w:rPr>
          <w:sz w:val="24"/>
        </w:rPr>
        <w:t>Date: 11</w:t>
      </w:r>
      <w:r w:rsidRPr="00BD5BED">
        <w:rPr>
          <w:sz w:val="24"/>
          <w:vertAlign w:val="superscript"/>
        </w:rPr>
        <w:t>th</w:t>
      </w:r>
      <w:r>
        <w:rPr>
          <w:sz w:val="24"/>
        </w:rPr>
        <w:t xml:space="preserve"> July 2016</w:t>
      </w:r>
    </w:p>
    <w:p w:rsidR="00305D42" w:rsidRDefault="00305D4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305D42" w:rsidRDefault="004834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05D42" w:rsidRDefault="004834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unload 2 unit Precision Lathe Machine from lorry, shift and position into customer premise at ground floor</w:t>
      </w:r>
    </w:p>
    <w:p w:rsidR="00305D42" w:rsidRDefault="00305D4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05D42" w:rsidRDefault="004834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05D42" w:rsidRDefault="0048340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305D42" w:rsidRDefault="00305D4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05D42" w:rsidRDefault="004834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305D42" w:rsidRDefault="00BD5BED">
      <w:pPr>
        <w:rPr>
          <w:sz w:val="24"/>
          <w:lang w:eastAsia="zh-CN"/>
        </w:rPr>
      </w:pPr>
      <w:r>
        <w:rPr>
          <w:sz w:val="24"/>
          <w:lang w:eastAsia="zh-CN"/>
        </w:rPr>
        <w:t>13/07/2016 - 10:00 am</w:t>
      </w:r>
    </w:p>
    <w:p w:rsidR="00305D42" w:rsidRDefault="00305D4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05D42" w:rsidRDefault="0048340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05D42" w:rsidRDefault="00801B71">
      <w:pPr>
        <w:pStyle w:val="Heading4"/>
      </w:pPr>
      <w:r>
        <w:t xml:space="preserve">No 55 Gul Rd </w:t>
      </w:r>
    </w:p>
    <w:p w:rsidR="00BD5BED" w:rsidRPr="00BD5BED" w:rsidRDefault="00BD5BED" w:rsidP="00BD5BE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Keppel Shipyard</w:t>
      </w:r>
    </w:p>
    <w:p w:rsidR="00305D42" w:rsidRDefault="00305D42" w:rsidP="00BD5BED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BD5BED" w:rsidRPr="00BD5BED" w:rsidRDefault="00BD5BED" w:rsidP="00BD5BE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05D42" w:rsidRDefault="004834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305D42" w:rsidRDefault="00BD5B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</w:t>
      </w:r>
      <w:r w:rsidR="0048340F">
        <w:rPr>
          <w:sz w:val="24"/>
          <w:lang w:eastAsia="zh-CN"/>
        </w:rPr>
        <w:t>pallet truck</w:t>
      </w:r>
    </w:p>
    <w:p w:rsidR="00305D42" w:rsidRDefault="00BD5B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8340F">
        <w:rPr>
          <w:sz w:val="24"/>
          <w:lang w:eastAsia="zh-CN"/>
        </w:rPr>
        <w:t>ire/webbing sling</w:t>
      </w:r>
    </w:p>
    <w:p w:rsidR="00305D42" w:rsidRDefault="00305D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5D42" w:rsidRPr="00BD5BED" w:rsidRDefault="00BD5BE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305D42" w:rsidRDefault="004834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305D42" w:rsidRDefault="004834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 involved enter unintentionally.</w:t>
      </w:r>
    </w:p>
    <w:p w:rsidR="00305D42" w:rsidRDefault="00305D4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05D42" w:rsidRPr="00BD5BED" w:rsidRDefault="00BD5BED" w:rsidP="00BD5BE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05D42" w:rsidRDefault="004834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305D42" w:rsidRDefault="004834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305D42" w:rsidRDefault="00305D4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05D42" w:rsidRPr="00BD5BED" w:rsidRDefault="00BD5BED" w:rsidP="00BD5BE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05D42" w:rsidRDefault="00BD5B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48340F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 and lorry loader operator </w:t>
      </w:r>
      <w:r w:rsidR="0048340F">
        <w:rPr>
          <w:sz w:val="24"/>
          <w:lang w:eastAsia="zh-CN"/>
        </w:rPr>
        <w:t>will</w:t>
      </w:r>
      <w:r>
        <w:rPr>
          <w:sz w:val="24"/>
          <w:lang w:eastAsia="zh-CN"/>
        </w:rPr>
        <w:t xml:space="preserve"> be involved in this operation (attached all l</w:t>
      </w:r>
      <w:r w:rsidR="0048340F">
        <w:rPr>
          <w:sz w:val="24"/>
          <w:lang w:eastAsia="zh-CN"/>
        </w:rPr>
        <w:t>ifting crews certificate)</w:t>
      </w:r>
    </w:p>
    <w:p w:rsidR="00305D42" w:rsidRDefault="00305D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5D42" w:rsidRDefault="00305D4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305D42" w:rsidRDefault="00305D4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305D42" w:rsidRPr="00BD5BED" w:rsidRDefault="00BD5BED" w:rsidP="00BD5BE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305D42" w:rsidRDefault="0048340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</w:t>
      </w:r>
      <w:r>
        <w:rPr>
          <w:sz w:val="24"/>
          <w:lang w:eastAsia="zh-CN"/>
        </w:rPr>
        <w:t>o</w:t>
      </w:r>
      <w:r>
        <w:rPr>
          <w:rFonts w:hint="eastAsia"/>
          <w:sz w:val="24"/>
          <w:lang w:eastAsia="zh-CN"/>
        </w:rPr>
        <w:t>ur workers are ful</w:t>
      </w:r>
      <w:r w:rsidR="00BD5BE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BD5BED">
        <w:rPr>
          <w:rFonts w:hint="eastAsia"/>
          <w:sz w:val="24"/>
          <w:lang w:eastAsia="zh-CN"/>
        </w:rPr>
        <w:t>nd lifting gear with M.O.M certif</w:t>
      </w:r>
      <w:r w:rsidR="00BD5BED">
        <w:rPr>
          <w:sz w:val="24"/>
          <w:lang w:eastAsia="zh-CN"/>
        </w:rPr>
        <w:t>icate</w:t>
      </w:r>
    </w:p>
    <w:p w:rsidR="00305D42" w:rsidRDefault="0048340F">
      <w:pPr>
        <w:pStyle w:val="BodyText2"/>
      </w:pPr>
      <w:r>
        <w:rPr>
          <w:rFonts w:hint="eastAsia"/>
        </w:rPr>
        <w:t xml:space="preserve">Lifting operation </w:t>
      </w:r>
      <w:r w:rsidR="00BD5BED">
        <w:rPr>
          <w:rFonts w:hint="eastAsia"/>
        </w:rPr>
        <w:t>are supervise by MOM certified l</w:t>
      </w:r>
      <w:r>
        <w:rPr>
          <w:rFonts w:hint="eastAsia"/>
        </w:rPr>
        <w:t xml:space="preserve">ifting </w:t>
      </w:r>
      <w:r w:rsidR="00BD5BED">
        <w:rPr>
          <w:rFonts w:hint="eastAsia"/>
        </w:rPr>
        <w:t>supervisor, rigger and s</w:t>
      </w:r>
      <w:r>
        <w:rPr>
          <w:rFonts w:hint="eastAsia"/>
        </w:rPr>
        <w:t>ign</w:t>
      </w:r>
      <w:r>
        <w:t>al</w:t>
      </w:r>
      <w:r w:rsidR="00BD5BED">
        <w:rPr>
          <w:rFonts w:hint="eastAsia"/>
        </w:rPr>
        <w:t>man</w:t>
      </w:r>
    </w:p>
    <w:p w:rsidR="00305D42" w:rsidRDefault="00305D4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340F" w:rsidRDefault="0048340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5D42" w:rsidRDefault="0048340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5D42" w:rsidRDefault="00305D4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5D42" w:rsidRPr="00BD5BED" w:rsidRDefault="00BD5BED" w:rsidP="00BD5B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r w:rsidR="0048340F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enter premise and  park at designated location</w:t>
      </w:r>
      <w:r w:rsidR="0048340F">
        <w:rPr>
          <w:sz w:val="24"/>
          <w:lang w:eastAsia="zh-CN"/>
        </w:rPr>
        <w:t xml:space="preserve"> for the lift</w:t>
      </w:r>
    </w:p>
    <w:p w:rsidR="00305D42" w:rsidRDefault="004834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</w:t>
      </w:r>
      <w:r w:rsidR="00BD5BED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and lower down to the ground</w:t>
      </w:r>
    </w:p>
    <w:p w:rsidR="00305D42" w:rsidRDefault="00BD5B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truck/rollers to </w:t>
      </w:r>
      <w:r w:rsidR="0048340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base </w:t>
      </w:r>
      <w:r w:rsidR="0048340F">
        <w:rPr>
          <w:sz w:val="24"/>
          <w:lang w:eastAsia="zh-CN"/>
        </w:rPr>
        <w:t>for the move</w:t>
      </w:r>
    </w:p>
    <w:p w:rsidR="00305D42" w:rsidRDefault="00BD5B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8340F">
        <w:rPr>
          <w:sz w:val="24"/>
          <w:lang w:eastAsia="zh-CN"/>
        </w:rPr>
        <w:t xml:space="preserve">hift and position machine to the designated area </w:t>
      </w:r>
    </w:p>
    <w:p w:rsidR="00305D42" w:rsidRDefault="004834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05D42" w:rsidRDefault="004834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5D42" w:rsidRDefault="00305D4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5D42" w:rsidRDefault="00BD5BED" w:rsidP="00BD5BED">
      <w:pPr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BD5BED" w:rsidRPr="00BD5BED" w:rsidRDefault="00BD5BED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05D42" w:rsidRDefault="00BD5BED">
      <w:r>
        <w:t xml:space="preserve">      </w:t>
      </w:r>
      <w:bookmarkStart w:id="0" w:name="_GoBack"/>
      <w:bookmarkEnd w:id="0"/>
      <w:r>
        <w:t xml:space="preserve">        </w:t>
      </w:r>
      <w:r>
        <w:rPr>
          <w:sz w:val="24"/>
          <w:szCs w:val="24"/>
        </w:rPr>
        <w:t>Tel:</w:t>
      </w:r>
      <w:r w:rsidR="00801B71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48340F">
        <w:tab/>
      </w:r>
      <w:r w:rsidR="0048340F">
        <w:tab/>
        <w:t xml:space="preserve">   </w:t>
      </w:r>
      <w:r w:rsidR="0048340F">
        <w:tab/>
      </w:r>
    </w:p>
    <w:sectPr w:rsidR="00305D4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79C" w:rsidRDefault="001E779C">
      <w:r>
        <w:separator/>
      </w:r>
    </w:p>
  </w:endnote>
  <w:endnote w:type="continuationSeparator" w:id="0">
    <w:p w:rsidR="001E779C" w:rsidRDefault="001E7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D42" w:rsidRDefault="0048340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1B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1B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79C" w:rsidRDefault="001E779C">
      <w:r>
        <w:separator/>
      </w:r>
    </w:p>
  </w:footnote>
  <w:footnote w:type="continuationSeparator" w:id="0">
    <w:p w:rsidR="001E779C" w:rsidRDefault="001E77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D42" w:rsidRDefault="001E77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05D42" w:rsidRDefault="0048340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05D42" w:rsidRDefault="0048340F">
    <w:pPr>
      <w:pStyle w:val="Header"/>
      <w:jc w:val="center"/>
    </w:pPr>
    <w:r>
      <w:t>No. 30, Defu Lane 7, Singapore 539347</w:t>
    </w:r>
  </w:p>
  <w:p w:rsidR="00305D42" w:rsidRDefault="0048340F">
    <w:pPr>
      <w:pStyle w:val="Header"/>
      <w:jc w:val="center"/>
    </w:pPr>
    <w:r>
      <w:t xml:space="preserve">Tel : </w:t>
    </w:r>
    <w:r w:rsidR="00BD5BED">
      <w:t>6</w:t>
    </w:r>
    <w:r>
      <w:t xml:space="preserve">2824175, </w:t>
    </w:r>
    <w:r w:rsidR="00BD5BED">
      <w:t>6</w:t>
    </w:r>
    <w:r>
      <w:t xml:space="preserve">2828203, </w:t>
    </w:r>
    <w:r w:rsidR="00BD5BED">
      <w:t>6</w:t>
    </w:r>
    <w:r>
      <w:t xml:space="preserve">2826020, Fax : </w:t>
    </w:r>
    <w:r w:rsidR="00BD5BED">
      <w:t>6</w:t>
    </w:r>
    <w:r>
      <w:t>2865602</w:t>
    </w:r>
  </w:p>
  <w:p w:rsidR="00305D42" w:rsidRDefault="0048340F">
    <w:pPr>
      <w:pStyle w:val="Header"/>
      <w:jc w:val="center"/>
    </w:pPr>
    <w:r>
      <w:t>GST Reg No. : M2-8923804 – 2</w:t>
    </w:r>
  </w:p>
  <w:p w:rsidR="00305D42" w:rsidRDefault="001E779C">
    <w:pPr>
      <w:pStyle w:val="Header"/>
      <w:jc w:val="center"/>
      <w:rPr>
        <w:sz w:val="22"/>
      </w:rPr>
    </w:pPr>
    <w:hyperlink r:id="rId2" w:history="1">
      <w:r w:rsidR="0048340F">
        <w:rPr>
          <w:rStyle w:val="Hyperlink"/>
          <w:sz w:val="22"/>
        </w:rPr>
        <w:t>http://www.ericwong.com</w:t>
      </w:r>
    </w:hyperlink>
  </w:p>
  <w:p w:rsidR="00305D42" w:rsidRDefault="00BD5BED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D5BED"/>
    <w:rsid w:val="001E779C"/>
    <w:rsid w:val="00305D42"/>
    <w:rsid w:val="0048340F"/>
    <w:rsid w:val="00801B71"/>
    <w:rsid w:val="00BD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0B5BD8E-0B1D-4250-A17B-2129001C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B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01B7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2016-07-11T02:17:00Z</cp:lastPrinted>
  <dcterms:created xsi:type="dcterms:W3CDTF">2016-07-11T01:59:00Z</dcterms:created>
  <dcterms:modified xsi:type="dcterms:W3CDTF">2016-07-11T02:17:00Z</dcterms:modified>
</cp:coreProperties>
</file>