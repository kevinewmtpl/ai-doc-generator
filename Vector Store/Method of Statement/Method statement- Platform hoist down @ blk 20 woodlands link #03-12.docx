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7084CF" w14:textId="77777777" w:rsidR="00C821A1" w:rsidRDefault="00C821A1">
      <w:pPr>
        <w:pStyle w:val="Title"/>
        <w:jc w:val="left"/>
        <w:rPr>
          <w:lang w:eastAsia="zh-CN"/>
        </w:rPr>
      </w:pPr>
    </w:p>
    <w:p w14:paraId="4FCAEB01" w14:textId="2704196A"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6856AA74" w14:textId="77777777" w:rsidR="00C40043" w:rsidRDefault="00C40043">
      <w:pPr>
        <w:rPr>
          <w:sz w:val="24"/>
        </w:rPr>
      </w:pPr>
    </w:p>
    <w:p w14:paraId="28378FB7" w14:textId="7A7BF77E" w:rsidR="000E0C97" w:rsidRDefault="00FB6DBE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3909BA">
        <w:rPr>
          <w:sz w:val="24"/>
        </w:rPr>
        <w:t>1</w:t>
      </w:r>
      <w:r w:rsidR="00B11ED5">
        <w:rPr>
          <w:sz w:val="24"/>
        </w:rPr>
        <w:t>8</w:t>
      </w:r>
      <w:r w:rsidR="003909BA" w:rsidRPr="003909BA">
        <w:rPr>
          <w:sz w:val="24"/>
          <w:vertAlign w:val="superscript"/>
        </w:rPr>
        <w:t>th</w:t>
      </w:r>
      <w:r w:rsidR="003909BA">
        <w:rPr>
          <w:sz w:val="24"/>
        </w:rPr>
        <w:t xml:space="preserve"> June</w:t>
      </w:r>
      <w:r w:rsidR="00FE72B5">
        <w:rPr>
          <w:sz w:val="24"/>
        </w:rPr>
        <w:t xml:space="preserve"> 2025</w:t>
      </w:r>
    </w:p>
    <w:p w14:paraId="76911533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36E74ECC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7CB26877" w14:textId="328B6B49" w:rsidR="000D2C3E" w:rsidRPr="00C6293E" w:rsidRDefault="008C6975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down</w:t>
      </w:r>
      <w:r w:rsidR="003909BA">
        <w:rPr>
          <w:sz w:val="24"/>
          <w:lang w:eastAsia="zh-CN"/>
        </w:rPr>
        <w:t xml:space="preserve"> 2 units machine from 3</w:t>
      </w:r>
      <w:r w:rsidR="003909BA" w:rsidRPr="003909BA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to ground floor through</w:t>
      </w:r>
      <w:r w:rsidR="001902AB">
        <w:rPr>
          <w:sz w:val="24"/>
          <w:lang w:eastAsia="zh-CN"/>
        </w:rPr>
        <w:t xml:space="preserve"> s</w:t>
      </w:r>
      <w:r w:rsidR="00C40043">
        <w:rPr>
          <w:sz w:val="24"/>
          <w:lang w:eastAsia="zh-CN"/>
        </w:rPr>
        <w:t>wing gate</w:t>
      </w:r>
      <w:r w:rsidR="001902AB">
        <w:rPr>
          <w:sz w:val="24"/>
          <w:lang w:eastAsia="zh-CN"/>
        </w:rPr>
        <w:t xml:space="preserve"> </w:t>
      </w:r>
      <w:r w:rsidR="00C926BD">
        <w:rPr>
          <w:sz w:val="24"/>
          <w:lang w:eastAsia="zh-CN"/>
        </w:rPr>
        <w:t>opening by using platform and mobile/lorry crane</w:t>
      </w:r>
    </w:p>
    <w:p w14:paraId="635E98C9" w14:textId="77777777"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F184517" w14:textId="77777777" w:rsidR="005F1066" w:rsidRDefault="005F10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14:paraId="57F45C24" w14:textId="7C92C8AD" w:rsidR="008C6975" w:rsidRDefault="003909B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x PM1100 CNC </w:t>
      </w:r>
    </w:p>
    <w:p w14:paraId="22C0F70F" w14:textId="427BBA84" w:rsidR="003909BA" w:rsidRDefault="003909B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2.9 x 2.3 x 2.5 m / Wt: 6, 900 kg</w:t>
      </w:r>
    </w:p>
    <w:p w14:paraId="20BE94C6" w14:textId="77777777" w:rsidR="003909BA" w:rsidRDefault="003909B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1872BF1A" w14:textId="6B042149" w:rsidR="003909BA" w:rsidRDefault="003909B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x PM860 CNC</w:t>
      </w:r>
    </w:p>
    <w:p w14:paraId="2DA0775F" w14:textId="5A709C84" w:rsidR="003909BA" w:rsidRPr="00D55FF4" w:rsidRDefault="003909B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2.4 x 1.9 x 2.5 m / Wt: 6, 500 kg </w:t>
      </w:r>
    </w:p>
    <w:p w14:paraId="547FC238" w14:textId="77777777" w:rsidR="00C926BD" w:rsidRDefault="00C926B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40E89187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3523C734" w14:textId="77777777"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14:paraId="389DE398" w14:textId="77777777"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C30FF8F" w14:textId="77777777"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14:paraId="1DB62DBC" w14:textId="06D718F4" w:rsidR="001902AB" w:rsidRPr="001A35E8" w:rsidRDefault="003909BA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01/07</w:t>
      </w:r>
      <w:r w:rsidR="007F5EB8">
        <w:rPr>
          <w:sz w:val="24"/>
          <w:lang w:eastAsia="zh-CN"/>
        </w:rPr>
        <w:t>/25</w:t>
      </w:r>
    </w:p>
    <w:p w14:paraId="19634168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FD0F997" w14:textId="77777777"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14:paraId="5F03E248" w14:textId="0544933F" w:rsidR="00082CA1" w:rsidRDefault="000B2DA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</w:t>
      </w:r>
      <w:r w:rsidR="001902AB">
        <w:rPr>
          <w:bCs/>
          <w:sz w:val="24"/>
          <w:szCs w:val="24"/>
          <w:lang w:eastAsia="zh-CN"/>
        </w:rPr>
        <w:t>30</w:t>
      </w:r>
      <w:r w:rsidR="00C12508">
        <w:rPr>
          <w:bCs/>
          <w:sz w:val="24"/>
          <w:szCs w:val="24"/>
          <w:lang w:eastAsia="zh-CN"/>
        </w:rPr>
        <w:t xml:space="preserve"> am </w:t>
      </w:r>
    </w:p>
    <w:p w14:paraId="330CC87D" w14:textId="77777777"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C741F35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5DDDE5C8" w14:textId="1CD51318" w:rsidR="000E0C97" w:rsidRDefault="007F5EB8">
      <w:pPr>
        <w:pStyle w:val="Heading4"/>
      </w:pPr>
      <w:r>
        <w:t>Blk 20 Woodlands</w:t>
      </w:r>
      <w:r w:rsidR="00C40043">
        <w:t xml:space="preserve"> Link #0</w:t>
      </w:r>
      <w:r w:rsidR="003909BA">
        <w:t>3-12</w:t>
      </w:r>
    </w:p>
    <w:p w14:paraId="24C505F8" w14:textId="14E5E30C" w:rsidR="005E104A" w:rsidRDefault="00B11ED5" w:rsidP="005E104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Infinite Precision Engineering</w:t>
      </w:r>
      <w:r w:rsidR="00C40043">
        <w:rPr>
          <w:sz w:val="24"/>
          <w:szCs w:val="24"/>
          <w:lang w:eastAsia="zh-CN"/>
        </w:rPr>
        <w:t xml:space="preserve"> Pte Ltd </w:t>
      </w:r>
    </w:p>
    <w:p w14:paraId="6E5BF2A4" w14:textId="77777777" w:rsidR="003909BA" w:rsidRDefault="003909BA" w:rsidP="005E104A">
      <w:pPr>
        <w:rPr>
          <w:b/>
          <w:bCs/>
          <w:sz w:val="32"/>
          <w:szCs w:val="32"/>
          <w:u w:val="single"/>
          <w:lang w:eastAsia="zh-CN"/>
        </w:rPr>
      </w:pPr>
    </w:p>
    <w:p w14:paraId="3582CC8B" w14:textId="299FB127" w:rsidR="000E0C97" w:rsidRPr="005E104A" w:rsidRDefault="000D387A" w:rsidP="005E104A">
      <w:pPr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75EDB4FA" w14:textId="3530608D" w:rsidR="006A1EEF" w:rsidRDefault="006A1E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 cra</w:t>
      </w:r>
      <w:r w:rsidR="00D55FF4">
        <w:rPr>
          <w:sz w:val="24"/>
          <w:lang w:eastAsia="zh-CN"/>
        </w:rPr>
        <w:t xml:space="preserve">ne </w:t>
      </w:r>
      <w:r>
        <w:rPr>
          <w:sz w:val="24"/>
          <w:lang w:eastAsia="zh-CN"/>
        </w:rPr>
        <w:t xml:space="preserve"> </w:t>
      </w:r>
    </w:p>
    <w:p w14:paraId="7B418F55" w14:textId="77777777" w:rsidR="003909BA" w:rsidRDefault="003909B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3B44DBC6" w14:textId="4CC812F0" w:rsidR="000C1D59" w:rsidRDefault="00C4004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3909BA">
        <w:rPr>
          <w:sz w:val="24"/>
          <w:lang w:eastAsia="zh-CN"/>
        </w:rPr>
        <w:t>-3</w:t>
      </w:r>
      <w:r w:rsidR="00D55FF4">
        <w:rPr>
          <w:sz w:val="24"/>
          <w:lang w:eastAsia="zh-CN"/>
        </w:rPr>
        <w:t xml:space="preserve"> x </w:t>
      </w:r>
      <w:r w:rsidR="005A478D">
        <w:rPr>
          <w:sz w:val="24"/>
          <w:lang w:eastAsia="zh-CN"/>
        </w:rPr>
        <w:t>633</w:t>
      </w:r>
      <w:r w:rsidR="00A279E6">
        <w:rPr>
          <w:sz w:val="24"/>
          <w:lang w:eastAsia="zh-CN"/>
        </w:rPr>
        <w:t xml:space="preserve"> </w:t>
      </w:r>
      <w:r w:rsidR="005A478D">
        <w:rPr>
          <w:sz w:val="24"/>
          <w:lang w:eastAsia="zh-CN"/>
        </w:rPr>
        <w:t>lorry loader</w:t>
      </w:r>
      <w:r w:rsidR="005E104A">
        <w:rPr>
          <w:sz w:val="24"/>
          <w:lang w:eastAsia="zh-CN"/>
        </w:rPr>
        <w:t xml:space="preserve">        </w:t>
      </w:r>
    </w:p>
    <w:p w14:paraId="5BB005A2" w14:textId="6942F2CD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14:paraId="183B8F5A" w14:textId="36FAAD60" w:rsidR="00A279E6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14:paraId="26D5BEA3" w14:textId="77777777" w:rsidR="001A35E8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14:paraId="70FF427C" w14:textId="77777777"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BA695FF" w14:textId="773B141D"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10D5105C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14:paraId="58E16027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14:paraId="5932A3FD" w14:textId="77777777" w:rsidR="005A478D" w:rsidRDefault="005A478D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06CA095D" w14:textId="77777777"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0FD5F035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14:paraId="4EE30FA9" w14:textId="3B8A9672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14:paraId="77DCA2DA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6608AF1" w14:textId="77777777" w:rsidR="00FB6DBE" w:rsidRDefault="00FB6DB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14:paraId="20BF223C" w14:textId="77777777" w:rsidR="00FB6DBE" w:rsidRDefault="00FB6D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14:paraId="5F9113BD" w14:textId="77777777" w:rsidR="00FB6DBE" w:rsidRDefault="00FB6D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14:paraId="5BAF1F7D" w14:textId="77777777" w:rsidR="00FB6DBE" w:rsidRDefault="00FB6D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14:paraId="6857D27A" w14:textId="77777777" w:rsidR="00FB6DBE" w:rsidRDefault="00FB6D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Self Retracting Lifeline </w:t>
      </w:r>
    </w:p>
    <w:p w14:paraId="0C328AE2" w14:textId="77777777" w:rsidR="00FB6DBE" w:rsidRPr="00FB6DBE" w:rsidRDefault="00FB6D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0A06BD8C" w14:textId="77777777"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3FA2553D" w14:textId="77777777"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14:paraId="51ACD389" w14:textId="77777777"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6E3C0875" w14:textId="14160C65"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14:paraId="16224D2B" w14:textId="20C49571" w:rsidR="00C87BF3" w:rsidRDefault="00C87BF3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crew shall be composed to the following but not limited by other trained personnel in respect to number of crew </w:t>
      </w:r>
      <w:r w:rsidR="00C821A1">
        <w:rPr>
          <w:sz w:val="24"/>
          <w:lang w:eastAsia="zh-CN"/>
        </w:rPr>
        <w:t>needed for the operation:</w:t>
      </w:r>
    </w:p>
    <w:p w14:paraId="67164C7E" w14:textId="2F77739B" w:rsidR="00C821A1" w:rsidRDefault="00C821A1" w:rsidP="00C821A1">
      <w:pPr>
        <w:rPr>
          <w:sz w:val="24"/>
          <w:lang w:eastAsia="zh-CN"/>
        </w:rPr>
      </w:pPr>
      <w:r>
        <w:rPr>
          <w:sz w:val="24"/>
          <w:lang w:eastAsia="zh-CN"/>
        </w:rPr>
        <w:t>a. Lifting Supervisor</w:t>
      </w:r>
    </w:p>
    <w:p w14:paraId="4BC33588" w14:textId="7F422CB8" w:rsidR="00C821A1" w:rsidRDefault="00C821A1" w:rsidP="00C821A1">
      <w:pPr>
        <w:rPr>
          <w:sz w:val="24"/>
          <w:lang w:eastAsia="zh-CN"/>
        </w:rPr>
      </w:pPr>
      <w:r>
        <w:rPr>
          <w:sz w:val="24"/>
          <w:lang w:eastAsia="zh-CN"/>
        </w:rPr>
        <w:t>b. Mobile Crane Operator</w:t>
      </w:r>
    </w:p>
    <w:p w14:paraId="15067407" w14:textId="5FDFB481" w:rsidR="00C821A1" w:rsidRDefault="00C821A1" w:rsidP="00C821A1">
      <w:pPr>
        <w:rPr>
          <w:sz w:val="24"/>
          <w:lang w:eastAsia="zh-CN"/>
        </w:rPr>
      </w:pPr>
      <w:r>
        <w:rPr>
          <w:sz w:val="24"/>
          <w:lang w:eastAsia="zh-CN"/>
        </w:rPr>
        <w:t>c. Lorry Loader Operator</w:t>
      </w:r>
    </w:p>
    <w:p w14:paraId="78AD641E" w14:textId="104F28F0" w:rsidR="00C821A1" w:rsidRDefault="00C821A1" w:rsidP="00C821A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d. Signalman </w:t>
      </w:r>
    </w:p>
    <w:p w14:paraId="4C766D27" w14:textId="5805DD8F" w:rsidR="00C821A1" w:rsidRDefault="00C821A1" w:rsidP="00C821A1">
      <w:pPr>
        <w:rPr>
          <w:sz w:val="24"/>
          <w:lang w:eastAsia="zh-CN"/>
        </w:rPr>
      </w:pPr>
      <w:r>
        <w:rPr>
          <w:sz w:val="24"/>
          <w:lang w:eastAsia="zh-CN"/>
        </w:rPr>
        <w:t>e. Riggerman</w:t>
      </w:r>
    </w:p>
    <w:p w14:paraId="1D700B96" w14:textId="6E794E75" w:rsidR="001902AB" w:rsidRPr="001902AB" w:rsidRDefault="00C821A1" w:rsidP="001902A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f. Skill Mover </w:t>
      </w:r>
    </w:p>
    <w:p w14:paraId="1AF9990E" w14:textId="77777777" w:rsidR="00C821A1" w:rsidRDefault="00C821A1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lastRenderedPageBreak/>
        <w:t xml:space="preserve">              </w:t>
      </w:r>
    </w:p>
    <w:p w14:paraId="460EA63E" w14:textId="49D59D9F" w:rsidR="000E0C97" w:rsidRPr="00421688" w:rsidRDefault="00C821A1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</w:t>
      </w:r>
      <w:r w:rsidR="000E0C97">
        <w:rPr>
          <w:rFonts w:hint="eastAsia"/>
          <w:lang w:eastAsia="zh-CN"/>
        </w:rPr>
        <w:t>JOB SCOPE</w:t>
      </w:r>
    </w:p>
    <w:p w14:paraId="3B0C6B52" w14:textId="77777777" w:rsidR="000E0C97" w:rsidRDefault="00C5127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6A1EEF">
        <w:rPr>
          <w:sz w:val="24"/>
          <w:lang w:eastAsia="zh-CN"/>
        </w:rPr>
        <w:t>mobile/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14:paraId="7B5CB454" w14:textId="7A0E1866" w:rsidR="00C821A1" w:rsidRDefault="00C821A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steel plate/timber mats as base plate </w:t>
      </w:r>
    </w:p>
    <w:p w14:paraId="667DF79D" w14:textId="364C9E15" w:rsidR="00C14F12" w:rsidRDefault="00C51278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0A5B75">
        <w:rPr>
          <w:sz w:val="24"/>
          <w:lang w:eastAsia="zh-CN"/>
        </w:rPr>
        <w:t xml:space="preserve"> crane to h</w:t>
      </w:r>
      <w:r w:rsidR="003658A6">
        <w:rPr>
          <w:sz w:val="24"/>
          <w:lang w:eastAsia="zh-CN"/>
        </w:rPr>
        <w:t xml:space="preserve">oist up platform to </w:t>
      </w:r>
      <w:r w:rsidR="004802D4">
        <w:rPr>
          <w:sz w:val="24"/>
          <w:lang w:eastAsia="zh-CN"/>
        </w:rPr>
        <w:t>3</w:t>
      </w:r>
      <w:r w:rsidR="004802D4" w:rsidRPr="004802D4">
        <w:rPr>
          <w:sz w:val="24"/>
          <w:vertAlign w:val="superscript"/>
          <w:lang w:eastAsia="zh-CN"/>
        </w:rPr>
        <w:t>rd</w:t>
      </w:r>
      <w:r w:rsidR="00C40043">
        <w:rPr>
          <w:sz w:val="24"/>
          <w:lang w:eastAsia="zh-CN"/>
        </w:rPr>
        <w:t xml:space="preserve"> floor swing gate opening</w:t>
      </w:r>
      <w:r w:rsidR="00E12E7A">
        <w:rPr>
          <w:sz w:val="24"/>
          <w:lang w:eastAsia="zh-CN"/>
        </w:rPr>
        <w:t xml:space="preserve">    </w:t>
      </w:r>
    </w:p>
    <w:p w14:paraId="09911F2D" w14:textId="77777777"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</w:t>
      </w:r>
      <w:r w:rsidR="003658A6">
        <w:rPr>
          <w:sz w:val="24"/>
          <w:lang w:eastAsia="zh-CN"/>
        </w:rPr>
        <w:t xml:space="preserve">an and rested on the </w:t>
      </w:r>
      <w:r w:rsidR="00BB3BBB">
        <w:rPr>
          <w:sz w:val="24"/>
          <w:lang w:eastAsia="zh-CN"/>
        </w:rPr>
        <w:t>opening slab</w:t>
      </w:r>
      <w:r w:rsidR="000E0C97">
        <w:rPr>
          <w:sz w:val="24"/>
          <w:lang w:eastAsia="zh-CN"/>
        </w:rPr>
        <w:t xml:space="preserve"> </w:t>
      </w:r>
    </w:p>
    <w:p w14:paraId="1F65AC5C" w14:textId="77777777"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crane</w:t>
      </w:r>
    </w:p>
    <w:p w14:paraId="1A9202F1" w14:textId="77777777"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14:paraId="6E878FE5" w14:textId="77777777" w:rsidR="00C51278" w:rsidRDefault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production and load onto platform</w:t>
      </w:r>
    </w:p>
    <w:p w14:paraId="61A834CF" w14:textId="00A068ED" w:rsidR="00BA5361" w:rsidRDefault="00C821A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a</w:t>
      </w:r>
      <w:r w:rsidR="00BA5361">
        <w:rPr>
          <w:sz w:val="24"/>
          <w:lang w:eastAsia="zh-CN"/>
        </w:rPr>
        <w:t xml:space="preserve">ttached sling to </w:t>
      </w:r>
      <w:r w:rsidR="009449A9">
        <w:rPr>
          <w:sz w:val="24"/>
          <w:lang w:eastAsia="zh-CN"/>
        </w:rPr>
        <w:t xml:space="preserve">mobile </w:t>
      </w:r>
      <w:r w:rsidR="00BA5361">
        <w:rPr>
          <w:sz w:val="24"/>
          <w:lang w:eastAsia="zh-CN"/>
        </w:rPr>
        <w:t xml:space="preserve">crane hook </w:t>
      </w:r>
    </w:p>
    <w:p w14:paraId="5D35A92A" w14:textId="5AF21AEA" w:rsidR="00C821A1" w:rsidRDefault="00C821A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sling to rigging point of machine</w:t>
      </w:r>
    </w:p>
    <w:p w14:paraId="1338ED64" w14:textId="77777777" w:rsidR="00271929" w:rsidRDefault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Mobile crane to </w:t>
      </w:r>
      <w:r w:rsidR="00C821A1">
        <w:rPr>
          <w:sz w:val="24"/>
          <w:lang w:eastAsia="zh-CN"/>
        </w:rPr>
        <w:t xml:space="preserve">up machine from platform </w:t>
      </w:r>
    </w:p>
    <w:p w14:paraId="0CFEC357" w14:textId="39E3414F" w:rsidR="000E0C97" w:rsidRDefault="0027192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lower</w:t>
      </w:r>
      <w:r w:rsidR="00C51278">
        <w:rPr>
          <w:sz w:val="24"/>
          <w:lang w:eastAsia="zh-CN"/>
        </w:rPr>
        <w:t xml:space="preserve"> down mac</w:t>
      </w:r>
      <w:r w:rsidR="003658A6">
        <w:rPr>
          <w:sz w:val="24"/>
          <w:lang w:eastAsia="zh-CN"/>
        </w:rPr>
        <w:t>hine to the ground</w:t>
      </w:r>
    </w:p>
    <w:p w14:paraId="56739B01" w14:textId="6878F562" w:rsidR="00271929" w:rsidRDefault="0027192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up machine onto</w:t>
      </w:r>
      <w:r w:rsidR="009449A9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lorry </w:t>
      </w:r>
      <w:r w:rsidR="004802D4">
        <w:rPr>
          <w:sz w:val="24"/>
          <w:lang w:eastAsia="zh-CN"/>
        </w:rPr>
        <w:t>chassis</w:t>
      </w:r>
    </w:p>
    <w:p w14:paraId="27B134D7" w14:textId="0E31474F" w:rsidR="006A1EEF" w:rsidRPr="009449A9" w:rsidRDefault="00271929" w:rsidP="009449A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9449A9">
        <w:rPr>
          <w:sz w:val="24"/>
          <w:lang w:eastAsia="zh-CN"/>
        </w:rPr>
        <w:t xml:space="preserve"> machine</w:t>
      </w:r>
      <w:r>
        <w:rPr>
          <w:sz w:val="24"/>
          <w:lang w:eastAsia="zh-CN"/>
        </w:rPr>
        <w:t xml:space="preserve"> with strapping belt prior to being transport out of site premise</w:t>
      </w:r>
    </w:p>
    <w:p w14:paraId="5444F6EB" w14:textId="77777777" w:rsidR="00A36133" w:rsidRDefault="005E104A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done</w:t>
      </w:r>
      <w:r w:rsidR="000E0C97">
        <w:rPr>
          <w:sz w:val="24"/>
          <w:lang w:eastAsia="zh-CN"/>
        </w:rPr>
        <w:t>, team leader will instruct the team to perform proper housekeeping</w:t>
      </w:r>
    </w:p>
    <w:p w14:paraId="74C174E7" w14:textId="77777777"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14:paraId="3CAEB276" w14:textId="77777777"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15012C1E" w14:textId="77777777" w:rsidR="00AD0D6A" w:rsidRDefault="00AD0D6A" w:rsidP="00701B5C">
      <w:pPr>
        <w:ind w:left="720"/>
        <w:rPr>
          <w:sz w:val="24"/>
          <w:szCs w:val="24"/>
        </w:rPr>
      </w:pPr>
    </w:p>
    <w:p w14:paraId="690626CE" w14:textId="77777777"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14:paraId="2C0B979C" w14:textId="558E1C8C"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5E104A">
        <w:rPr>
          <w:sz w:val="24"/>
          <w:szCs w:val="24"/>
        </w:rPr>
        <w:t xml:space="preserve">Kevin Wong </w:t>
      </w:r>
      <w:r w:rsidR="00C821A1">
        <w:rPr>
          <w:sz w:val="24"/>
          <w:szCs w:val="24"/>
        </w:rPr>
        <w:t>/ Zailani</w:t>
      </w:r>
    </w:p>
    <w:p w14:paraId="53C40F4A" w14:textId="77777777"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  <w:r w:rsidR="00C51278">
        <w:rPr>
          <w:sz w:val="24"/>
          <w:szCs w:val="24"/>
        </w:rPr>
        <w:t xml:space="preserve">        </w:t>
      </w:r>
    </w:p>
    <w:p w14:paraId="238B7EFF" w14:textId="77777777"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33B3C9" w14:textId="77777777" w:rsidR="008A6B91" w:rsidRDefault="008A6B91">
      <w:r>
        <w:separator/>
      </w:r>
    </w:p>
  </w:endnote>
  <w:endnote w:type="continuationSeparator" w:id="0">
    <w:p w14:paraId="35B8B843" w14:textId="77777777" w:rsidR="008A6B91" w:rsidRDefault="008A6B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F2B9F0" w14:textId="77777777"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12E7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12E7A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A13B04" w14:textId="77777777" w:rsidR="008A6B91" w:rsidRDefault="008A6B91">
      <w:r>
        <w:separator/>
      </w:r>
    </w:p>
  </w:footnote>
  <w:footnote w:type="continuationSeparator" w:id="0">
    <w:p w14:paraId="011E874C" w14:textId="77777777" w:rsidR="008A6B91" w:rsidRDefault="008A6B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8CC7BA" w14:textId="77449027" w:rsidR="000E0C97" w:rsidRPr="00C40043" w:rsidRDefault="00FE72B5" w:rsidP="00C40043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5CE5CE41" wp14:editId="6DE9E57E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40043">
      <w:rPr>
        <w:b/>
        <w:sz w:val="28"/>
      </w:rPr>
      <w:t xml:space="preserve">              </w:t>
    </w:r>
    <w:r w:rsidR="000E0C97">
      <w:rPr>
        <w:b/>
        <w:sz w:val="28"/>
      </w:rPr>
      <w:t xml:space="preserve"> </w:t>
    </w:r>
    <w:r w:rsidR="000E0C97">
      <w:rPr>
        <w:b/>
        <w:color w:val="0000FF"/>
        <w:sz w:val="28"/>
      </w:rPr>
      <w:t>ERIC WONG MACHINERY TRANSPORTATION PTE LTD</w:t>
    </w:r>
  </w:p>
  <w:p w14:paraId="4ED71D5C" w14:textId="56CE224E" w:rsidR="000E0C97" w:rsidRDefault="00D55FF4">
    <w:pPr>
      <w:pStyle w:val="Header"/>
      <w:jc w:val="center"/>
    </w:pPr>
    <w:r>
      <w:t>28 Kranji Loop #05-03</w:t>
    </w:r>
    <w:r w:rsidR="000E0C97">
      <w:t xml:space="preserve">, </w:t>
    </w:r>
    <w:r>
      <w:t xml:space="preserve">Kranji Green, </w:t>
    </w:r>
    <w:r w:rsidR="000E0C97">
      <w:t xml:space="preserve">Singapore </w:t>
    </w:r>
    <w:r>
      <w:t>739571</w:t>
    </w:r>
  </w:p>
  <w:p w14:paraId="2D8E36C1" w14:textId="5FF345AB"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</w:t>
    </w:r>
  </w:p>
  <w:p w14:paraId="43D745E8" w14:textId="77777777" w:rsidR="000E0C97" w:rsidRDefault="000E0C97">
    <w:pPr>
      <w:pStyle w:val="Header"/>
      <w:jc w:val="center"/>
    </w:pPr>
    <w:r>
      <w:t>GST Reg No. : M2-8923804 – 2</w:t>
    </w:r>
  </w:p>
  <w:p w14:paraId="34A1AD2C" w14:textId="77777777" w:rsidR="000E0C97" w:rsidRDefault="000E0C97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397D4D4C" w14:textId="77777777"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780AA9"/>
    <w:multiLevelType w:val="hybridMultilevel"/>
    <w:tmpl w:val="5E1824EE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9415182">
    <w:abstractNumId w:val="4"/>
  </w:num>
  <w:num w:numId="2" w16cid:durableId="1055931271">
    <w:abstractNumId w:val="7"/>
  </w:num>
  <w:num w:numId="3" w16cid:durableId="1585871127">
    <w:abstractNumId w:val="2"/>
  </w:num>
  <w:num w:numId="4" w16cid:durableId="1736513379">
    <w:abstractNumId w:val="15"/>
  </w:num>
  <w:num w:numId="5" w16cid:durableId="463236820">
    <w:abstractNumId w:val="8"/>
  </w:num>
  <w:num w:numId="6" w16cid:durableId="977608553">
    <w:abstractNumId w:val="9"/>
  </w:num>
  <w:num w:numId="7" w16cid:durableId="662124511">
    <w:abstractNumId w:val="5"/>
  </w:num>
  <w:num w:numId="8" w16cid:durableId="1941647074">
    <w:abstractNumId w:val="11"/>
  </w:num>
  <w:num w:numId="9" w16cid:durableId="230386645">
    <w:abstractNumId w:val="3"/>
  </w:num>
  <w:num w:numId="10" w16cid:durableId="286354947">
    <w:abstractNumId w:val="14"/>
  </w:num>
  <w:num w:numId="11" w16cid:durableId="870729607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26774499">
    <w:abstractNumId w:val="0"/>
  </w:num>
  <w:num w:numId="13" w16cid:durableId="2008556668">
    <w:abstractNumId w:val="6"/>
  </w:num>
  <w:num w:numId="14" w16cid:durableId="1941645820">
    <w:abstractNumId w:val="16"/>
  </w:num>
  <w:num w:numId="15" w16cid:durableId="2001958647">
    <w:abstractNumId w:val="12"/>
  </w:num>
  <w:num w:numId="16" w16cid:durableId="1166094336">
    <w:abstractNumId w:val="1"/>
  </w:num>
  <w:num w:numId="17" w16cid:durableId="1620332024">
    <w:abstractNumId w:val="10"/>
  </w:num>
  <w:num w:numId="18" w16cid:durableId="13396943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3D"/>
    <w:rsid w:val="000313E0"/>
    <w:rsid w:val="000572C5"/>
    <w:rsid w:val="00081D7A"/>
    <w:rsid w:val="00082CA1"/>
    <w:rsid w:val="00093181"/>
    <w:rsid w:val="00095FB6"/>
    <w:rsid w:val="000A5B75"/>
    <w:rsid w:val="000B006E"/>
    <w:rsid w:val="000B2DA7"/>
    <w:rsid w:val="000C1D59"/>
    <w:rsid w:val="000D019D"/>
    <w:rsid w:val="000D2427"/>
    <w:rsid w:val="000D2C3E"/>
    <w:rsid w:val="000D387A"/>
    <w:rsid w:val="000D7332"/>
    <w:rsid w:val="000E0C97"/>
    <w:rsid w:val="00111E1E"/>
    <w:rsid w:val="00113F52"/>
    <w:rsid w:val="0013293B"/>
    <w:rsid w:val="00164C97"/>
    <w:rsid w:val="001902AB"/>
    <w:rsid w:val="001A35E8"/>
    <w:rsid w:val="001A6A39"/>
    <w:rsid w:val="002504BF"/>
    <w:rsid w:val="00260ECA"/>
    <w:rsid w:val="00271929"/>
    <w:rsid w:val="002E4A72"/>
    <w:rsid w:val="002F74BB"/>
    <w:rsid w:val="00307CA4"/>
    <w:rsid w:val="003148ED"/>
    <w:rsid w:val="00325A14"/>
    <w:rsid w:val="00351D9A"/>
    <w:rsid w:val="003658A6"/>
    <w:rsid w:val="00365AE7"/>
    <w:rsid w:val="0037070D"/>
    <w:rsid w:val="00380264"/>
    <w:rsid w:val="003909BA"/>
    <w:rsid w:val="003D39E1"/>
    <w:rsid w:val="003E7594"/>
    <w:rsid w:val="003F28D5"/>
    <w:rsid w:val="00421688"/>
    <w:rsid w:val="004802D4"/>
    <w:rsid w:val="00485C2A"/>
    <w:rsid w:val="00491CDF"/>
    <w:rsid w:val="004B58C0"/>
    <w:rsid w:val="004C034C"/>
    <w:rsid w:val="004E28FD"/>
    <w:rsid w:val="00501586"/>
    <w:rsid w:val="0058407C"/>
    <w:rsid w:val="005A0566"/>
    <w:rsid w:val="005A478D"/>
    <w:rsid w:val="005D069A"/>
    <w:rsid w:val="005E104A"/>
    <w:rsid w:val="005F1066"/>
    <w:rsid w:val="006000B1"/>
    <w:rsid w:val="00600638"/>
    <w:rsid w:val="00617105"/>
    <w:rsid w:val="00626B34"/>
    <w:rsid w:val="0066065E"/>
    <w:rsid w:val="00661197"/>
    <w:rsid w:val="00664E02"/>
    <w:rsid w:val="006A1EEF"/>
    <w:rsid w:val="006B752E"/>
    <w:rsid w:val="006C35D4"/>
    <w:rsid w:val="006C6E9C"/>
    <w:rsid w:val="006D4127"/>
    <w:rsid w:val="006D50A2"/>
    <w:rsid w:val="00700075"/>
    <w:rsid w:val="00701B5C"/>
    <w:rsid w:val="007025EF"/>
    <w:rsid w:val="00714366"/>
    <w:rsid w:val="007324F5"/>
    <w:rsid w:val="00736E4B"/>
    <w:rsid w:val="0074480A"/>
    <w:rsid w:val="007647F1"/>
    <w:rsid w:val="0077253C"/>
    <w:rsid w:val="00780070"/>
    <w:rsid w:val="00783BFD"/>
    <w:rsid w:val="0079106E"/>
    <w:rsid w:val="007A3A92"/>
    <w:rsid w:val="007B3C9D"/>
    <w:rsid w:val="007B7385"/>
    <w:rsid w:val="007C38B4"/>
    <w:rsid w:val="007D0FC6"/>
    <w:rsid w:val="007D7E31"/>
    <w:rsid w:val="007F5EB8"/>
    <w:rsid w:val="00880E98"/>
    <w:rsid w:val="0089270A"/>
    <w:rsid w:val="0089394B"/>
    <w:rsid w:val="00894879"/>
    <w:rsid w:val="008A6B91"/>
    <w:rsid w:val="008A6E1D"/>
    <w:rsid w:val="008B01F8"/>
    <w:rsid w:val="008B4A83"/>
    <w:rsid w:val="008C6975"/>
    <w:rsid w:val="008F0E24"/>
    <w:rsid w:val="008F67D4"/>
    <w:rsid w:val="00917AC8"/>
    <w:rsid w:val="00933AB2"/>
    <w:rsid w:val="00941D6A"/>
    <w:rsid w:val="009441E1"/>
    <w:rsid w:val="009449A9"/>
    <w:rsid w:val="00957737"/>
    <w:rsid w:val="00961C72"/>
    <w:rsid w:val="009731FA"/>
    <w:rsid w:val="009A1954"/>
    <w:rsid w:val="009A451B"/>
    <w:rsid w:val="009A7D53"/>
    <w:rsid w:val="00A2428A"/>
    <w:rsid w:val="00A279E6"/>
    <w:rsid w:val="00A33F6A"/>
    <w:rsid w:val="00A36133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ED5"/>
    <w:rsid w:val="00B11FB4"/>
    <w:rsid w:val="00B7163D"/>
    <w:rsid w:val="00B71D46"/>
    <w:rsid w:val="00B978B3"/>
    <w:rsid w:val="00BA5361"/>
    <w:rsid w:val="00BB3BBB"/>
    <w:rsid w:val="00BC0413"/>
    <w:rsid w:val="00BC7D87"/>
    <w:rsid w:val="00BE4AEC"/>
    <w:rsid w:val="00BF18F3"/>
    <w:rsid w:val="00BF3909"/>
    <w:rsid w:val="00C12508"/>
    <w:rsid w:val="00C14F12"/>
    <w:rsid w:val="00C20268"/>
    <w:rsid w:val="00C32763"/>
    <w:rsid w:val="00C40043"/>
    <w:rsid w:val="00C44C52"/>
    <w:rsid w:val="00C51278"/>
    <w:rsid w:val="00C61CDE"/>
    <w:rsid w:val="00C6293E"/>
    <w:rsid w:val="00C6754C"/>
    <w:rsid w:val="00C80410"/>
    <w:rsid w:val="00C821A1"/>
    <w:rsid w:val="00C87BF3"/>
    <w:rsid w:val="00C926BD"/>
    <w:rsid w:val="00CB6598"/>
    <w:rsid w:val="00CC263E"/>
    <w:rsid w:val="00CE1C3F"/>
    <w:rsid w:val="00CE490A"/>
    <w:rsid w:val="00CE6A14"/>
    <w:rsid w:val="00D00F22"/>
    <w:rsid w:val="00D27B24"/>
    <w:rsid w:val="00D55FF4"/>
    <w:rsid w:val="00DB4DA6"/>
    <w:rsid w:val="00DC6037"/>
    <w:rsid w:val="00E11B0D"/>
    <w:rsid w:val="00E12E7A"/>
    <w:rsid w:val="00EB50F2"/>
    <w:rsid w:val="00EE773D"/>
    <w:rsid w:val="00EF16FC"/>
    <w:rsid w:val="00F03CFD"/>
    <w:rsid w:val="00F33583"/>
    <w:rsid w:val="00F338D8"/>
    <w:rsid w:val="00F53866"/>
    <w:rsid w:val="00F57519"/>
    <w:rsid w:val="00F74690"/>
    <w:rsid w:val="00FA5692"/>
    <w:rsid w:val="00FB0697"/>
    <w:rsid w:val="00FB4783"/>
    <w:rsid w:val="00FB6DBE"/>
    <w:rsid w:val="00FC46C7"/>
    <w:rsid w:val="00FC4C88"/>
    <w:rsid w:val="00FD425A"/>
    <w:rsid w:val="00FE089C"/>
    <w:rsid w:val="00FE7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D3B82E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  <w:style w:type="paragraph" w:styleId="ListParagraph">
    <w:name w:val="List Paragraph"/>
    <w:basedOn w:val="Normal"/>
    <w:uiPriority w:val="34"/>
    <w:qFormat/>
    <w:rsid w:val="00C821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1</Pages>
  <Words>453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3035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6</cp:revision>
  <cp:lastPrinted>2020-03-18T02:33:00Z</cp:lastPrinted>
  <dcterms:created xsi:type="dcterms:W3CDTF">2025-06-17T01:13:00Z</dcterms:created>
  <dcterms:modified xsi:type="dcterms:W3CDTF">2025-06-18T03:07:00Z</dcterms:modified>
</cp:coreProperties>
</file>