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8D5BCC">
      <w:pPr>
        <w:rPr>
          <w:sz w:val="24"/>
          <w:lang w:eastAsia="zh-CN"/>
        </w:rPr>
      </w:pPr>
      <w:r>
        <w:rPr>
          <w:sz w:val="24"/>
        </w:rPr>
        <w:t>Date: 08</w:t>
      </w:r>
      <w:r w:rsidRPr="008D5BCC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1061CA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7067F">
        <w:rPr>
          <w:sz w:val="24"/>
          <w:lang w:eastAsia="zh-CN"/>
        </w:rPr>
        <w:t xml:space="preserve"> </w:t>
      </w:r>
      <w:r w:rsidR="008D5BCC">
        <w:rPr>
          <w:sz w:val="24"/>
          <w:lang w:eastAsia="zh-CN"/>
        </w:rPr>
        <w:t>36 packages of 1 set machine from low loader</w:t>
      </w:r>
      <w:r w:rsidR="0007067F">
        <w:rPr>
          <w:sz w:val="24"/>
          <w:lang w:eastAsia="zh-CN"/>
        </w:rPr>
        <w:t xml:space="preserve">, lower down </w:t>
      </w:r>
      <w:r w:rsidR="007B5953">
        <w:rPr>
          <w:sz w:val="24"/>
          <w:lang w:eastAsia="zh-CN"/>
        </w:rPr>
        <w:t xml:space="preserve">into </w:t>
      </w:r>
      <w:r w:rsidR="00B2659E">
        <w:rPr>
          <w:sz w:val="24"/>
          <w:lang w:eastAsia="zh-CN"/>
        </w:rPr>
        <w:t>foundation hole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8D5B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Aida UL-12000</w:t>
      </w:r>
      <w:r w:rsidR="003C37F2">
        <w:rPr>
          <w:bCs/>
          <w:sz w:val="24"/>
          <w:szCs w:val="24"/>
          <w:lang w:eastAsia="zh-CN"/>
        </w:rPr>
        <w:t xml:space="preserve"> Press machine</w:t>
      </w:r>
    </w:p>
    <w:p w:rsidR="000463D9" w:rsidRPr="002D617F" w:rsidRDefault="000463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attached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2659E" w:rsidRDefault="00B2659E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BA65F8" w:rsidRPr="005948F2" w:rsidRDefault="008D5BCC" w:rsidP="005948F2">
      <w:pPr>
        <w:rPr>
          <w:sz w:val="24"/>
          <w:lang w:eastAsia="zh-CN"/>
        </w:rPr>
      </w:pPr>
      <w:r>
        <w:rPr>
          <w:sz w:val="24"/>
          <w:lang w:eastAsia="zh-CN"/>
        </w:rPr>
        <w:t>14/08</w:t>
      </w:r>
      <w:r w:rsidR="00B2659E">
        <w:rPr>
          <w:sz w:val="24"/>
          <w:lang w:eastAsia="zh-CN"/>
        </w:rPr>
        <w:t>/22</w:t>
      </w:r>
      <w:r w:rsidR="0064194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– 14/09</w:t>
      </w:r>
      <w:r w:rsidR="00323E34">
        <w:rPr>
          <w:sz w:val="24"/>
          <w:lang w:eastAsia="zh-CN"/>
        </w:rPr>
        <w:t>/22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B2659E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B2659E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 Bulim Walk 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</w:p>
    <w:p w:rsidR="00D3058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5153BB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B2659E">
        <w:rPr>
          <w:sz w:val="24"/>
          <w:lang w:eastAsia="zh-CN"/>
        </w:rPr>
        <w:t>2</w:t>
      </w:r>
      <w:r w:rsidR="007B5953">
        <w:rPr>
          <w:sz w:val="24"/>
          <w:lang w:eastAsia="zh-CN"/>
        </w:rPr>
        <w:t>5ton s</w:t>
      </w:r>
      <w:r w:rsidR="002D617F">
        <w:rPr>
          <w:sz w:val="24"/>
          <w:lang w:eastAsia="zh-CN"/>
        </w:rPr>
        <w:t>hackle</w:t>
      </w:r>
      <w:r w:rsidR="007B5953">
        <w:rPr>
          <w:sz w:val="24"/>
          <w:lang w:eastAsia="zh-CN"/>
        </w:rPr>
        <w:t xml:space="preserve"> </w:t>
      </w:r>
    </w:p>
    <w:p w:rsidR="005153BB" w:rsidRDefault="008D5B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round sling</w:t>
      </w:r>
      <w:r w:rsidR="005153B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(SWL: 35</w:t>
      </w:r>
      <w:r w:rsidR="007B5953">
        <w:rPr>
          <w:sz w:val="24"/>
          <w:lang w:eastAsia="zh-CN"/>
        </w:rPr>
        <w:t>ton each)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</w:p>
    <w:p w:rsidR="006467DA" w:rsidRPr="00B2659E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1061CA">
        <w:rPr>
          <w:sz w:val="24"/>
          <w:lang w:eastAsia="zh-CN"/>
        </w:rPr>
        <w:t>inside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  <w:r w:rsidR="001061CA">
        <w:rPr>
          <w:sz w:val="24"/>
          <w:lang w:eastAsia="zh-CN"/>
        </w:rPr>
        <w:t xml:space="preserve"> using factory overhead crane </w:t>
      </w:r>
    </w:p>
    <w:p w:rsidR="00EA51F2" w:rsidRPr="00FC797D" w:rsidRDefault="008D5BCC" w:rsidP="00FC79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</w:t>
      </w:r>
      <w:r w:rsidR="000463D9">
        <w:rPr>
          <w:sz w:val="24"/>
          <w:lang w:eastAsia="zh-CN"/>
        </w:rPr>
        <w:t xml:space="preserve"> to near gantry crane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5C4383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9330A6">
        <w:rPr>
          <w:sz w:val="24"/>
          <w:lang w:eastAsia="zh-CN"/>
        </w:rPr>
        <w:t xml:space="preserve"> up machine from low loader</w:t>
      </w:r>
      <w:bookmarkStart w:id="0" w:name="_GoBack"/>
      <w:bookmarkEnd w:id="0"/>
    </w:p>
    <w:p w:rsidR="00027949" w:rsidRDefault="008D5BCC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low loader</w:t>
      </w:r>
    </w:p>
    <w:p w:rsidR="001061CA" w:rsidRDefault="001061CA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load to the ground</w:t>
      </w:r>
    </w:p>
    <w:p w:rsidR="00027949" w:rsidRPr="001061CA" w:rsidRDefault="001061CA" w:rsidP="001061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027949" w:rsidRPr="00027949" w:rsidRDefault="001061CA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gantry crane to l</w:t>
      </w:r>
      <w:r w:rsidR="00027949">
        <w:rPr>
          <w:sz w:val="24"/>
          <w:lang w:eastAsia="zh-CN"/>
        </w:rPr>
        <w:t xml:space="preserve">ift up </w:t>
      </w:r>
      <w:r>
        <w:rPr>
          <w:sz w:val="24"/>
          <w:lang w:eastAsia="zh-CN"/>
        </w:rPr>
        <w:t xml:space="preserve">machine </w:t>
      </w:r>
    </w:p>
    <w:p w:rsidR="00DB098E" w:rsidRPr="003C37F2" w:rsidRDefault="00EB45F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</w:t>
      </w:r>
      <w:r w:rsidR="00FE18BA">
        <w:rPr>
          <w:sz w:val="24"/>
          <w:lang w:eastAsia="zh-CN"/>
        </w:rPr>
        <w:t xml:space="preserve">achine </w:t>
      </w:r>
      <w:r w:rsidR="001061CA">
        <w:rPr>
          <w:sz w:val="24"/>
          <w:lang w:eastAsia="zh-CN"/>
        </w:rPr>
        <w:t xml:space="preserve">base </w:t>
      </w:r>
      <w:r w:rsidR="00FE18BA">
        <w:rPr>
          <w:sz w:val="24"/>
          <w:lang w:eastAsia="zh-CN"/>
        </w:rPr>
        <w:t xml:space="preserve">into foundation hole </w:t>
      </w:r>
    </w:p>
    <w:p w:rsidR="00B57451" w:rsidRPr="00EB45F1" w:rsidRDefault="00B57451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5F1">
        <w:rPr>
          <w:sz w:val="24"/>
          <w:lang w:eastAsia="zh-CN"/>
        </w:rPr>
        <w:t xml:space="preserve">Repeat process till all machine </w:t>
      </w:r>
      <w:r w:rsidR="004B5690">
        <w:rPr>
          <w:sz w:val="24"/>
          <w:lang w:eastAsia="zh-CN"/>
        </w:rPr>
        <w:t xml:space="preserve">and parts </w:t>
      </w:r>
      <w:r w:rsidRPr="00EB45F1">
        <w:rPr>
          <w:sz w:val="24"/>
          <w:lang w:eastAsia="zh-CN"/>
        </w:rPr>
        <w:t xml:space="preserve">are </w:t>
      </w:r>
      <w:r w:rsidR="004B5690">
        <w:rPr>
          <w:sz w:val="24"/>
          <w:lang w:eastAsia="zh-CN"/>
        </w:rPr>
        <w:t xml:space="preserve">position </w:t>
      </w:r>
      <w:r w:rsidR="00AE389D" w:rsidRPr="00EB45F1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061C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6467DA" w:rsidRPr="00B2659E" w:rsidRDefault="0099046A" w:rsidP="00B265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B2659E">
        <w:rPr>
          <w:sz w:val="24"/>
          <w:szCs w:val="24"/>
        </w:rPr>
        <w:t xml:space="preserve"> / </w:t>
      </w:r>
      <w:r w:rsidR="00895D5D"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B2659E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818" w:rsidRDefault="00D01818">
      <w:r>
        <w:separator/>
      </w:r>
    </w:p>
  </w:endnote>
  <w:endnote w:type="continuationSeparator" w:id="0">
    <w:p w:rsidR="00D01818" w:rsidRDefault="00D01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30A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30A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818" w:rsidRDefault="00D01818">
      <w:r>
        <w:separator/>
      </w:r>
    </w:p>
  </w:footnote>
  <w:footnote w:type="continuationSeparator" w:id="0">
    <w:p w:rsidR="00D01818" w:rsidRDefault="00D018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0181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0181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061CA"/>
    <w:rsid w:val="001268A8"/>
    <w:rsid w:val="00136332"/>
    <w:rsid w:val="00141D73"/>
    <w:rsid w:val="00170AE3"/>
    <w:rsid w:val="001F5380"/>
    <w:rsid w:val="002068C4"/>
    <w:rsid w:val="00233CC1"/>
    <w:rsid w:val="00241657"/>
    <w:rsid w:val="00257402"/>
    <w:rsid w:val="00257C21"/>
    <w:rsid w:val="002A166B"/>
    <w:rsid w:val="002D617F"/>
    <w:rsid w:val="00323E34"/>
    <w:rsid w:val="00345D46"/>
    <w:rsid w:val="00346FBC"/>
    <w:rsid w:val="00373BA8"/>
    <w:rsid w:val="003C37F2"/>
    <w:rsid w:val="003C43A5"/>
    <w:rsid w:val="003D3BEA"/>
    <w:rsid w:val="00466C7A"/>
    <w:rsid w:val="004B5690"/>
    <w:rsid w:val="004D66B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7264CD"/>
    <w:rsid w:val="00735210"/>
    <w:rsid w:val="00742D33"/>
    <w:rsid w:val="007B5953"/>
    <w:rsid w:val="007F3186"/>
    <w:rsid w:val="00804148"/>
    <w:rsid w:val="00840D53"/>
    <w:rsid w:val="00860B88"/>
    <w:rsid w:val="00895D5D"/>
    <w:rsid w:val="0089628B"/>
    <w:rsid w:val="008B0A24"/>
    <w:rsid w:val="008D5BCC"/>
    <w:rsid w:val="008F6A67"/>
    <w:rsid w:val="009330A6"/>
    <w:rsid w:val="00933FF0"/>
    <w:rsid w:val="0095240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2659E"/>
    <w:rsid w:val="00B57451"/>
    <w:rsid w:val="00BA65F8"/>
    <w:rsid w:val="00BF1F53"/>
    <w:rsid w:val="00C37473"/>
    <w:rsid w:val="00C7444E"/>
    <w:rsid w:val="00C91358"/>
    <w:rsid w:val="00C95881"/>
    <w:rsid w:val="00C97E3D"/>
    <w:rsid w:val="00CC76C3"/>
    <w:rsid w:val="00CF1DAE"/>
    <w:rsid w:val="00D01818"/>
    <w:rsid w:val="00D30587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B06EB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2020-11-13T00:48:00Z</cp:lastPrinted>
  <dcterms:created xsi:type="dcterms:W3CDTF">2022-08-08T01:05:00Z</dcterms:created>
  <dcterms:modified xsi:type="dcterms:W3CDTF">2022-08-08T01:05:00Z</dcterms:modified>
</cp:coreProperties>
</file>