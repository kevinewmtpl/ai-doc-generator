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453D5" w14:textId="77777777" w:rsidR="00684C71" w:rsidRDefault="00A10A84" w:rsidP="00A10A84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48ECE78E" w14:textId="72DB630C" w:rsidR="00A10A84" w:rsidRPr="00A10A84" w:rsidRDefault="00357078" w:rsidP="00A10A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Date: </w:t>
      </w:r>
      <w:r w:rsidR="002830EC">
        <w:rPr>
          <w:b w:val="0"/>
          <w:sz w:val="24"/>
          <w:szCs w:val="24"/>
          <w:u w:val="none"/>
          <w:lang w:eastAsia="zh-CN"/>
        </w:rPr>
        <w:t>17</w:t>
      </w:r>
      <w:r w:rsidR="002830EC" w:rsidRPr="002830EC">
        <w:rPr>
          <w:b w:val="0"/>
          <w:sz w:val="24"/>
          <w:szCs w:val="24"/>
          <w:u w:val="none"/>
          <w:vertAlign w:val="superscript"/>
          <w:lang w:eastAsia="zh-CN"/>
        </w:rPr>
        <w:t>th</w:t>
      </w:r>
      <w:r w:rsidR="002830EC">
        <w:rPr>
          <w:b w:val="0"/>
          <w:sz w:val="24"/>
          <w:szCs w:val="24"/>
          <w:u w:val="none"/>
          <w:lang w:eastAsia="zh-CN"/>
        </w:rPr>
        <w:t xml:space="preserve"> Oct</w:t>
      </w:r>
      <w:r w:rsidR="00ED357B">
        <w:rPr>
          <w:b w:val="0"/>
          <w:sz w:val="24"/>
          <w:szCs w:val="24"/>
          <w:u w:val="none"/>
          <w:lang w:eastAsia="zh-CN"/>
        </w:rPr>
        <w:t xml:space="preserve"> 2025</w:t>
      </w:r>
    </w:p>
    <w:p w14:paraId="437C1E1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B9BE4C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21CCC55" w14:textId="17FF19DD" w:rsidR="002830EC" w:rsidRDefault="002830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81336E">
        <w:rPr>
          <w:sz w:val="24"/>
          <w:lang w:eastAsia="zh-CN"/>
        </w:rPr>
        <w:t xml:space="preserve"> </w:t>
      </w:r>
      <w:r w:rsidR="00A10A84">
        <w:rPr>
          <w:sz w:val="24"/>
          <w:lang w:eastAsia="zh-CN"/>
        </w:rPr>
        <w:t>2 unit</w:t>
      </w:r>
      <w:r w:rsidR="00ED357B">
        <w:rPr>
          <w:sz w:val="24"/>
          <w:lang w:eastAsia="zh-CN"/>
        </w:rPr>
        <w:t>s</w:t>
      </w:r>
      <w:r w:rsidR="00A10A84">
        <w:rPr>
          <w:sz w:val="24"/>
          <w:lang w:eastAsia="zh-CN"/>
        </w:rPr>
        <w:t xml:space="preserve"> machine</w:t>
      </w:r>
      <w:r w:rsidR="00505BC5">
        <w:rPr>
          <w:sz w:val="24"/>
          <w:lang w:eastAsia="zh-CN"/>
        </w:rPr>
        <w:t xml:space="preserve"> from</w:t>
      </w:r>
      <w:r w:rsidR="00A10A84">
        <w:rPr>
          <w:sz w:val="24"/>
          <w:lang w:eastAsia="zh-CN"/>
        </w:rPr>
        <w:t xml:space="preserve"> </w:t>
      </w:r>
      <w:r w:rsidR="00ED357B">
        <w:rPr>
          <w:sz w:val="24"/>
          <w:lang w:eastAsia="zh-CN"/>
        </w:rPr>
        <w:t>1</w:t>
      </w:r>
      <w:r w:rsidR="00DF67A9">
        <w:rPr>
          <w:sz w:val="24"/>
          <w:lang w:eastAsia="zh-CN"/>
        </w:rPr>
        <w:t xml:space="preserve"> x 40ft </w:t>
      </w:r>
      <w:r w:rsidR="00ED357B">
        <w:rPr>
          <w:sz w:val="24"/>
          <w:lang w:eastAsia="zh-CN"/>
        </w:rPr>
        <w:t>FR</w:t>
      </w:r>
      <w:r w:rsidR="00505BC5">
        <w:rPr>
          <w:sz w:val="24"/>
          <w:lang w:eastAsia="zh-CN"/>
        </w:rPr>
        <w:t xml:space="preserve"> </w:t>
      </w:r>
      <w:r w:rsidR="00C80FB9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</w:t>
      </w:r>
      <w:r w:rsidR="00A10A84">
        <w:rPr>
          <w:sz w:val="24"/>
          <w:lang w:eastAsia="zh-CN"/>
        </w:rPr>
        <w:t>on into factory premise at ground floor</w:t>
      </w:r>
    </w:p>
    <w:p w14:paraId="76A365A6" w14:textId="308FFDB1" w:rsidR="00684C71" w:rsidRDefault="002830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3 units old machine to loading bay, fork up onto lorry chassis and deliver to scrapyard for disposal </w:t>
      </w:r>
      <w:r w:rsidR="00A10A84">
        <w:rPr>
          <w:sz w:val="24"/>
          <w:lang w:eastAsia="zh-CN"/>
        </w:rPr>
        <w:t xml:space="preserve"> </w:t>
      </w:r>
    </w:p>
    <w:p w14:paraId="0B82B522" w14:textId="77777777" w:rsidR="0054608A" w:rsidRDefault="0054608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A00D9C5" w14:textId="6359EA69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6B9D439E" w14:textId="77777777" w:rsidR="002830EC" w:rsidRDefault="002830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14:paraId="4DAF2FE9" w14:textId="205585AB" w:rsidR="006D0ED2" w:rsidRDefault="002830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units </w:t>
      </w:r>
      <w:r>
        <w:rPr>
          <w:b/>
          <w:bCs/>
          <w:sz w:val="24"/>
          <w:szCs w:val="24"/>
          <w:lang w:eastAsia="zh-CN"/>
        </w:rPr>
        <w:t>Hwacheon Hi-Tech CNC Lathe</w:t>
      </w:r>
      <w:r w:rsidR="00ED357B">
        <w:rPr>
          <w:b/>
          <w:bCs/>
          <w:sz w:val="24"/>
          <w:szCs w:val="24"/>
          <w:lang w:eastAsia="zh-CN"/>
        </w:rPr>
        <w:t xml:space="preserve"> machine</w:t>
      </w:r>
    </w:p>
    <w:p w14:paraId="54CDD336" w14:textId="3F1149F6" w:rsidR="00A10A84" w:rsidRDefault="00A10A8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</w:t>
      </w:r>
      <w:r w:rsidR="002830EC">
        <w:rPr>
          <w:b/>
          <w:bCs/>
          <w:sz w:val="24"/>
          <w:szCs w:val="24"/>
          <w:lang w:eastAsia="zh-CN"/>
        </w:rPr>
        <w:t>4880 x 2200 x 2550 mm</w:t>
      </w:r>
      <w:r w:rsidR="00B955DF">
        <w:rPr>
          <w:b/>
          <w:bCs/>
          <w:sz w:val="24"/>
          <w:szCs w:val="24"/>
          <w:lang w:eastAsia="zh-CN"/>
        </w:rPr>
        <w:t xml:space="preserve"> each</w:t>
      </w:r>
    </w:p>
    <w:p w14:paraId="01C42AE7" w14:textId="69EB9E81" w:rsidR="001C5709" w:rsidRDefault="001C57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</w:t>
      </w:r>
      <w:r w:rsidR="00ED357B">
        <w:rPr>
          <w:b/>
          <w:bCs/>
          <w:sz w:val="24"/>
          <w:szCs w:val="24"/>
          <w:lang w:eastAsia="zh-CN"/>
        </w:rPr>
        <w:t xml:space="preserve"> </w:t>
      </w:r>
      <w:r w:rsidR="002830EC">
        <w:rPr>
          <w:b/>
          <w:bCs/>
          <w:sz w:val="24"/>
          <w:szCs w:val="24"/>
          <w:lang w:eastAsia="zh-CN"/>
        </w:rPr>
        <w:t>6, 850</w:t>
      </w:r>
      <w:r w:rsidR="00A10A84">
        <w:rPr>
          <w:b/>
          <w:bCs/>
          <w:sz w:val="24"/>
          <w:szCs w:val="24"/>
          <w:lang w:eastAsia="zh-CN"/>
        </w:rPr>
        <w:t xml:space="preserve"> kg </w:t>
      </w:r>
      <w:r w:rsidR="00B955DF">
        <w:rPr>
          <w:b/>
          <w:bCs/>
          <w:sz w:val="24"/>
          <w:szCs w:val="24"/>
          <w:lang w:eastAsia="zh-CN"/>
        </w:rPr>
        <w:t>each</w:t>
      </w:r>
    </w:p>
    <w:p w14:paraId="14A45B75" w14:textId="77777777" w:rsidR="002830EC" w:rsidRDefault="002830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65B6D37F" w14:textId="005665C1" w:rsidR="002830EC" w:rsidRDefault="002830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out</w:t>
      </w:r>
    </w:p>
    <w:p w14:paraId="0CE9920D" w14:textId="7983DD0B" w:rsidR="002830EC" w:rsidRDefault="002830E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units </w:t>
      </w:r>
      <w:proofErr w:type="spellStart"/>
      <w:r>
        <w:rPr>
          <w:sz w:val="24"/>
          <w:szCs w:val="24"/>
          <w:lang w:eastAsia="zh-CN"/>
        </w:rPr>
        <w:t>Hurco</w:t>
      </w:r>
      <w:proofErr w:type="spellEnd"/>
      <w:r>
        <w:rPr>
          <w:sz w:val="24"/>
          <w:szCs w:val="24"/>
          <w:lang w:eastAsia="zh-CN"/>
        </w:rPr>
        <w:t xml:space="preserve"> machine</w:t>
      </w:r>
    </w:p>
    <w:p w14:paraId="28864C1C" w14:textId="431539C1" w:rsidR="002830EC" w:rsidRPr="002830EC" w:rsidRDefault="002830E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DMG machine </w:t>
      </w:r>
    </w:p>
    <w:p w14:paraId="5DAE9D48" w14:textId="77777777"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D4CA4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46188C0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911CA7">
        <w:rPr>
          <w:rFonts w:hint="eastAsia"/>
          <w:sz w:val="24"/>
          <w:lang w:eastAsia="zh-CN"/>
        </w:rPr>
        <w:t>isk Assessment will be attached</w:t>
      </w:r>
    </w:p>
    <w:p w14:paraId="7CC7D7A2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9A8504C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91D438E" w14:textId="110BCCF3" w:rsidR="00684C71" w:rsidRDefault="002830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17/10</w:t>
      </w:r>
      <w:r w:rsidR="00A10934">
        <w:rPr>
          <w:sz w:val="24"/>
          <w:lang w:eastAsia="zh-CN"/>
        </w:rPr>
        <w:t>/25</w:t>
      </w:r>
    </w:p>
    <w:p w14:paraId="22B59786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B82A99A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4EB13C15" w14:textId="263E619C" w:rsidR="00BC5A20" w:rsidRDefault="002830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A10934">
        <w:rPr>
          <w:bCs/>
          <w:sz w:val="24"/>
          <w:szCs w:val="24"/>
          <w:lang w:eastAsia="zh-CN"/>
        </w:rPr>
        <w:t>:00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14:paraId="005AC1E2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C9CD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8A8F417" w14:textId="206939F8" w:rsidR="00707B09" w:rsidRDefault="002830EC" w:rsidP="00707B09">
      <w:pPr>
        <w:pStyle w:val="Heading4"/>
      </w:pPr>
      <w:r>
        <w:t xml:space="preserve">10A Joo Koon Circle </w:t>
      </w:r>
      <w:r w:rsidR="00C80FB9">
        <w:t xml:space="preserve"> </w:t>
      </w:r>
    </w:p>
    <w:p w14:paraId="74A8E960" w14:textId="48E858C1" w:rsidR="00707B09" w:rsidRPr="00707B09" w:rsidRDefault="002830E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SPEQS Manufacturing</w:t>
      </w:r>
      <w:r w:rsidR="00321809">
        <w:rPr>
          <w:sz w:val="24"/>
          <w:szCs w:val="24"/>
          <w:lang w:eastAsia="zh-CN"/>
        </w:rPr>
        <w:t xml:space="preserve"> Pte Ltd</w:t>
      </w:r>
    </w:p>
    <w:p w14:paraId="0F0DEB9C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5F66DE4" w14:textId="77777777" w:rsidR="002830EC" w:rsidRDefault="002830EC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4146A29" w14:textId="423352A5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E3959FF" w14:textId="24DBC566" w:rsidR="002639DB" w:rsidRDefault="002830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10A84">
        <w:rPr>
          <w:sz w:val="24"/>
          <w:lang w:eastAsia="zh-CN"/>
        </w:rPr>
        <w:t xml:space="preserve"> x </w:t>
      </w:r>
      <w:r w:rsidR="001C5709">
        <w:rPr>
          <w:sz w:val="24"/>
          <w:lang w:eastAsia="zh-CN"/>
        </w:rPr>
        <w:t xml:space="preserve">633 </w:t>
      </w:r>
      <w:r w:rsidR="00A10A84">
        <w:rPr>
          <w:sz w:val="24"/>
          <w:lang w:eastAsia="zh-CN"/>
        </w:rPr>
        <w:t>l</w:t>
      </w:r>
      <w:r w:rsidR="007C44FF">
        <w:rPr>
          <w:sz w:val="24"/>
          <w:lang w:eastAsia="zh-CN"/>
        </w:rPr>
        <w:t>orry loader</w:t>
      </w:r>
    </w:p>
    <w:p w14:paraId="29159303" w14:textId="2B41EDFE" w:rsidR="001C5709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14:paraId="3BB5A671" w14:textId="77777777" w:rsidR="00EF04AA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14:paraId="42BF1A69" w14:textId="77777777" w:rsidR="007C44FF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9A159A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  <w:r w:rsidR="00321809">
        <w:rPr>
          <w:sz w:val="24"/>
          <w:lang w:eastAsia="zh-CN"/>
        </w:rPr>
        <w:t xml:space="preserve"> </w:t>
      </w:r>
    </w:p>
    <w:p w14:paraId="3865146C" w14:textId="77777777" w:rsidR="00650074" w:rsidRDefault="00A10A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18CD4AC1" w14:textId="77777777" w:rsidR="00911CA7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463987">
        <w:rPr>
          <w:sz w:val="24"/>
          <w:lang w:eastAsia="zh-CN"/>
        </w:rPr>
        <w:t>anvas</w:t>
      </w:r>
      <w:r>
        <w:rPr>
          <w:sz w:val="24"/>
          <w:lang w:eastAsia="zh-CN"/>
        </w:rPr>
        <w:t>/metal plate</w:t>
      </w:r>
      <w:r w:rsidR="00463987">
        <w:rPr>
          <w:sz w:val="24"/>
          <w:lang w:eastAsia="zh-CN"/>
        </w:rPr>
        <w:t xml:space="preserve"> (to lay out for floor protection)</w:t>
      </w:r>
    </w:p>
    <w:p w14:paraId="7DFEBFB0" w14:textId="77777777" w:rsidR="00A10934" w:rsidRDefault="00A109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6B98796" w14:textId="1B53EED9"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6693452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14:paraId="3AD1DEB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2B95D534" w14:textId="77777777" w:rsidR="0054608A" w:rsidRDefault="0054608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98E2980" w14:textId="306B9DEA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DDABA50" w14:textId="77777777" w:rsidR="00684C71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3B2A6C59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58B71A4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937C37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2112971" w14:textId="310CC05E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1C5709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lorry crane operator </w:t>
      </w:r>
      <w:r w:rsidR="001C5709">
        <w:rPr>
          <w:sz w:val="24"/>
          <w:lang w:eastAsia="zh-CN"/>
        </w:rPr>
        <w:t xml:space="preserve">and forklift </w:t>
      </w:r>
      <w:r w:rsidR="00B55095">
        <w:rPr>
          <w:sz w:val="24"/>
          <w:lang w:eastAsia="zh-CN"/>
        </w:rPr>
        <w:t xml:space="preserve">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676F9742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F0ABC8F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F094EA" w14:textId="77777777"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3D8D9C1E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7CAAECD5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44CA196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ADFDB39" w14:textId="77777777" w:rsidR="000C30B5" w:rsidRPr="00A10A84" w:rsidRDefault="0081336E" w:rsidP="00A10A84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14:paraId="600F548A" w14:textId="4BADB77C" w:rsidR="00A10934" w:rsidRPr="002830EC" w:rsidRDefault="00B55095" w:rsidP="002830E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14:paraId="3DCBAC59" w14:textId="30BC3890"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55095">
        <w:rPr>
          <w:sz w:val="24"/>
          <w:lang w:eastAsia="zh-CN"/>
        </w:rPr>
        <w:t xml:space="preserve">10ton forklift to fork down case </w:t>
      </w:r>
      <w:r w:rsidR="002830EC">
        <w:rPr>
          <w:sz w:val="24"/>
          <w:lang w:eastAsia="zh-CN"/>
        </w:rPr>
        <w:t>from container to the ground</w:t>
      </w:r>
    </w:p>
    <w:p w14:paraId="499F9DEF" w14:textId="77777777"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Uncrate</w:t>
      </w:r>
      <w:r w:rsidR="00B55095">
        <w:rPr>
          <w:sz w:val="24"/>
          <w:lang w:eastAsia="zh-CN"/>
        </w:rPr>
        <w:t xml:space="preserve"> case and put aside</w:t>
      </w:r>
    </w:p>
    <w:p w14:paraId="0B7ABE3B" w14:textId="77777777" w:rsidR="00614E41" w:rsidRDefault="00614E41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 and detach machine from base</w:t>
      </w:r>
    </w:p>
    <w:p w14:paraId="7EE0A031" w14:textId="77777777" w:rsidR="00614E41" w:rsidRPr="00614E41" w:rsidRDefault="00614E41" w:rsidP="00614E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door entrance</w:t>
      </w:r>
    </w:p>
    <w:p w14:paraId="0A6E71F0" w14:textId="77777777" w:rsidR="00645A99" w:rsidRDefault="00614E41" w:rsidP="00645A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rollers </w:t>
      </w:r>
      <w:r w:rsidR="00645A99">
        <w:rPr>
          <w:sz w:val="24"/>
          <w:lang w:eastAsia="zh-CN"/>
        </w:rPr>
        <w:t>to tra</w:t>
      </w:r>
      <w:r>
        <w:rPr>
          <w:sz w:val="24"/>
          <w:lang w:eastAsia="zh-CN"/>
        </w:rPr>
        <w:t>nsport machine into factory premise</w:t>
      </w:r>
    </w:p>
    <w:p w14:paraId="4A15BAA9" w14:textId="77777777" w:rsidR="00D1424C" w:rsidRDefault="0041482A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2655">
        <w:rPr>
          <w:sz w:val="24"/>
          <w:lang w:eastAsia="zh-CN"/>
        </w:rPr>
        <w:t xml:space="preserve">Position </w:t>
      </w:r>
      <w:r w:rsidR="00614E41">
        <w:rPr>
          <w:sz w:val="24"/>
          <w:lang w:eastAsia="zh-CN"/>
        </w:rPr>
        <w:t xml:space="preserve">machine </w:t>
      </w:r>
      <w:r w:rsidRPr="00472655">
        <w:rPr>
          <w:sz w:val="24"/>
          <w:lang w:eastAsia="zh-CN"/>
        </w:rPr>
        <w:t>at</w:t>
      </w:r>
      <w:r w:rsidR="0081336E" w:rsidRPr="00472655">
        <w:rPr>
          <w:sz w:val="24"/>
          <w:lang w:eastAsia="zh-CN"/>
        </w:rPr>
        <w:t xml:space="preserve"> </w:t>
      </w:r>
      <w:r w:rsidR="00205704" w:rsidRPr="00472655">
        <w:rPr>
          <w:sz w:val="24"/>
          <w:lang w:eastAsia="zh-CN"/>
        </w:rPr>
        <w:t xml:space="preserve">the </w:t>
      </w:r>
      <w:r w:rsidR="008E3BAF" w:rsidRPr="00472655">
        <w:rPr>
          <w:sz w:val="24"/>
          <w:lang w:eastAsia="zh-CN"/>
        </w:rPr>
        <w:t>designated location</w:t>
      </w:r>
    </w:p>
    <w:p w14:paraId="3EA6C142" w14:textId="77777777" w:rsidR="00614E41" w:rsidRPr="00472655" w:rsidRDefault="00614E41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14:paraId="410009F9" w14:textId="6EEFDC17" w:rsidR="0054608A" w:rsidRPr="002830EC" w:rsidRDefault="0081336E" w:rsidP="002830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D212A09" w14:textId="2E20F266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1C564D40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DE49A5" w14:textId="77777777"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6AD8B946" w14:textId="58A77704" w:rsidR="00684C71" w:rsidRDefault="0054608A" w:rsidP="0054608A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17489E41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 xml:space="preserve">/ </w:t>
      </w:r>
      <w:proofErr w:type="spellStart"/>
      <w:r w:rsidR="006D0ED2">
        <w:rPr>
          <w:sz w:val="24"/>
        </w:rPr>
        <w:t>Zailani</w:t>
      </w:r>
      <w:proofErr w:type="spellEnd"/>
    </w:p>
    <w:p w14:paraId="57EBE5C6" w14:textId="77777777" w:rsidR="00614E4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0FDAC5AF" w14:textId="77777777" w:rsidR="00684C71" w:rsidRPr="00911CA7" w:rsidRDefault="00614E41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911CA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1651F" w14:textId="77777777" w:rsidR="009B4196" w:rsidRDefault="009B4196">
      <w:r>
        <w:separator/>
      </w:r>
    </w:p>
  </w:endnote>
  <w:endnote w:type="continuationSeparator" w:id="0">
    <w:p w14:paraId="1A17EDFE" w14:textId="77777777" w:rsidR="009B4196" w:rsidRDefault="009B4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D1508" w14:textId="77777777" w:rsidR="00D27312" w:rsidRDefault="00D2731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3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3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B20F25" w14:textId="77777777" w:rsidR="009B4196" w:rsidRDefault="009B4196">
      <w:r>
        <w:separator/>
      </w:r>
    </w:p>
  </w:footnote>
  <w:footnote w:type="continuationSeparator" w:id="0">
    <w:p w14:paraId="676E1F43" w14:textId="77777777" w:rsidR="009B4196" w:rsidRDefault="009B4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01462C" w14:textId="06F7969E" w:rsidR="00D27312" w:rsidRPr="0054608A" w:rsidRDefault="00A10934" w:rsidP="0054608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DCDF753" wp14:editId="649B308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608A">
      <w:rPr>
        <w:b/>
        <w:color w:val="0000FF"/>
        <w:sz w:val="28"/>
      </w:rPr>
      <w:t xml:space="preserve">                     </w:t>
    </w:r>
    <w:r w:rsidR="00D27312">
      <w:rPr>
        <w:b/>
        <w:color w:val="0000FF"/>
        <w:sz w:val="28"/>
      </w:rPr>
      <w:t>ERIC WONG MACHINERY TRANSPORTATION PTE LTD</w:t>
    </w:r>
  </w:p>
  <w:p w14:paraId="37EDFF72" w14:textId="77777777" w:rsidR="00D27312" w:rsidRDefault="001C570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406D7CC0" w14:textId="77777777" w:rsidR="00D27312" w:rsidRDefault="00D27312">
    <w:pPr>
      <w:pStyle w:val="Header"/>
      <w:jc w:val="center"/>
    </w:pPr>
    <w:r>
      <w:t>Tel: 62824175, 6</w:t>
    </w:r>
    <w:r w:rsidR="001C5709">
      <w:t>2828203, 62826020</w:t>
    </w:r>
  </w:p>
  <w:p w14:paraId="43579E67" w14:textId="77777777" w:rsidR="00D27312" w:rsidRDefault="00D27312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364A84B" w14:textId="77777777" w:rsidR="00D27312" w:rsidRDefault="00D27312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798F4AE" w14:textId="77777777" w:rsidR="00D27312" w:rsidRDefault="00D27312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33747007">
    <w:abstractNumId w:val="2"/>
  </w:num>
  <w:num w:numId="2" w16cid:durableId="1395658652">
    <w:abstractNumId w:val="4"/>
  </w:num>
  <w:num w:numId="3" w16cid:durableId="1418359591">
    <w:abstractNumId w:val="0"/>
  </w:num>
  <w:num w:numId="4" w16cid:durableId="525945367">
    <w:abstractNumId w:val="9"/>
  </w:num>
  <w:num w:numId="5" w16cid:durableId="378092562">
    <w:abstractNumId w:val="5"/>
  </w:num>
  <w:num w:numId="6" w16cid:durableId="1390491437">
    <w:abstractNumId w:val="6"/>
  </w:num>
  <w:num w:numId="7" w16cid:durableId="234819786">
    <w:abstractNumId w:val="3"/>
  </w:num>
  <w:num w:numId="8" w16cid:durableId="1793592487">
    <w:abstractNumId w:val="7"/>
  </w:num>
  <w:num w:numId="9" w16cid:durableId="1856531988">
    <w:abstractNumId w:val="1"/>
  </w:num>
  <w:num w:numId="10" w16cid:durableId="1392339086">
    <w:abstractNumId w:val="8"/>
  </w:num>
  <w:num w:numId="11" w16cid:durableId="952550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343CD"/>
    <w:rsid w:val="00040C1E"/>
    <w:rsid w:val="00057FF4"/>
    <w:rsid w:val="00070794"/>
    <w:rsid w:val="000801A2"/>
    <w:rsid w:val="00090AFE"/>
    <w:rsid w:val="000A7F72"/>
    <w:rsid w:val="000C30B5"/>
    <w:rsid w:val="000C4536"/>
    <w:rsid w:val="000D1431"/>
    <w:rsid w:val="0018570C"/>
    <w:rsid w:val="001A1BA7"/>
    <w:rsid w:val="001A2B56"/>
    <w:rsid w:val="001B649D"/>
    <w:rsid w:val="001C5709"/>
    <w:rsid w:val="001C67C6"/>
    <w:rsid w:val="001C782A"/>
    <w:rsid w:val="001D14D9"/>
    <w:rsid w:val="00205704"/>
    <w:rsid w:val="002639DB"/>
    <w:rsid w:val="002830EC"/>
    <w:rsid w:val="00284F24"/>
    <w:rsid w:val="002D3928"/>
    <w:rsid w:val="002E7C29"/>
    <w:rsid w:val="00321809"/>
    <w:rsid w:val="00352C91"/>
    <w:rsid w:val="00357078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22357"/>
    <w:rsid w:val="00430E18"/>
    <w:rsid w:val="004335DA"/>
    <w:rsid w:val="00463987"/>
    <w:rsid w:val="0047011D"/>
    <w:rsid w:val="00472655"/>
    <w:rsid w:val="005056C2"/>
    <w:rsid w:val="00505BC5"/>
    <w:rsid w:val="00515A2D"/>
    <w:rsid w:val="00517802"/>
    <w:rsid w:val="0052796F"/>
    <w:rsid w:val="0053446C"/>
    <w:rsid w:val="0054608A"/>
    <w:rsid w:val="00581BD2"/>
    <w:rsid w:val="00596BDF"/>
    <w:rsid w:val="005D7370"/>
    <w:rsid w:val="005E5925"/>
    <w:rsid w:val="005E781A"/>
    <w:rsid w:val="00614E41"/>
    <w:rsid w:val="00620E16"/>
    <w:rsid w:val="006240B0"/>
    <w:rsid w:val="00625D4E"/>
    <w:rsid w:val="006304BE"/>
    <w:rsid w:val="00645A99"/>
    <w:rsid w:val="00650074"/>
    <w:rsid w:val="00650243"/>
    <w:rsid w:val="0065238F"/>
    <w:rsid w:val="00656040"/>
    <w:rsid w:val="00684C71"/>
    <w:rsid w:val="006B6525"/>
    <w:rsid w:val="006D0ED2"/>
    <w:rsid w:val="006F37C2"/>
    <w:rsid w:val="00707B09"/>
    <w:rsid w:val="007130E5"/>
    <w:rsid w:val="007218D0"/>
    <w:rsid w:val="00733DB0"/>
    <w:rsid w:val="00776D7F"/>
    <w:rsid w:val="007C14BE"/>
    <w:rsid w:val="007C44FF"/>
    <w:rsid w:val="007E7225"/>
    <w:rsid w:val="007F48C2"/>
    <w:rsid w:val="0081336E"/>
    <w:rsid w:val="008320B6"/>
    <w:rsid w:val="00837F27"/>
    <w:rsid w:val="008453A8"/>
    <w:rsid w:val="00867645"/>
    <w:rsid w:val="00872CB0"/>
    <w:rsid w:val="00880467"/>
    <w:rsid w:val="00883E08"/>
    <w:rsid w:val="008E3BAF"/>
    <w:rsid w:val="008F1C49"/>
    <w:rsid w:val="00911CA7"/>
    <w:rsid w:val="00915ACD"/>
    <w:rsid w:val="00994549"/>
    <w:rsid w:val="009A159A"/>
    <w:rsid w:val="009B4196"/>
    <w:rsid w:val="009B5AD9"/>
    <w:rsid w:val="009D0FBE"/>
    <w:rsid w:val="00A03D98"/>
    <w:rsid w:val="00A10934"/>
    <w:rsid w:val="00A10A84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52D48"/>
    <w:rsid w:val="00B55095"/>
    <w:rsid w:val="00B66984"/>
    <w:rsid w:val="00B93460"/>
    <w:rsid w:val="00B955DF"/>
    <w:rsid w:val="00BC05DB"/>
    <w:rsid w:val="00BC5A20"/>
    <w:rsid w:val="00BF67C0"/>
    <w:rsid w:val="00C43639"/>
    <w:rsid w:val="00C80FB9"/>
    <w:rsid w:val="00CF408D"/>
    <w:rsid w:val="00D0161D"/>
    <w:rsid w:val="00D106FE"/>
    <w:rsid w:val="00D1424C"/>
    <w:rsid w:val="00D27312"/>
    <w:rsid w:val="00D35E8E"/>
    <w:rsid w:val="00D54FB8"/>
    <w:rsid w:val="00D55394"/>
    <w:rsid w:val="00D71D95"/>
    <w:rsid w:val="00D86DCD"/>
    <w:rsid w:val="00D9328F"/>
    <w:rsid w:val="00DC634B"/>
    <w:rsid w:val="00DE5407"/>
    <w:rsid w:val="00DF67A9"/>
    <w:rsid w:val="00E273BB"/>
    <w:rsid w:val="00E30F91"/>
    <w:rsid w:val="00E33CBC"/>
    <w:rsid w:val="00E615DC"/>
    <w:rsid w:val="00E77F82"/>
    <w:rsid w:val="00E9120A"/>
    <w:rsid w:val="00ED357B"/>
    <w:rsid w:val="00EE132B"/>
    <w:rsid w:val="00EF04AA"/>
    <w:rsid w:val="00EF0653"/>
    <w:rsid w:val="00EF2DCD"/>
    <w:rsid w:val="00F03562"/>
    <w:rsid w:val="00F224F2"/>
    <w:rsid w:val="00F32F82"/>
    <w:rsid w:val="00F370AC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F31BC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2024-11-21T00:55:00Z</cp:lastPrinted>
  <dcterms:created xsi:type="dcterms:W3CDTF">2025-10-16T02:26:00Z</dcterms:created>
  <dcterms:modified xsi:type="dcterms:W3CDTF">2025-10-16T02:26:00Z</dcterms:modified>
</cp:coreProperties>
</file>