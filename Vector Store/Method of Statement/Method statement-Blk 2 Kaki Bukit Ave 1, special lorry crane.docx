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55257">
        <w:rPr>
          <w:sz w:val="24"/>
        </w:rPr>
        <w:t>23</w:t>
      </w:r>
      <w:r w:rsidR="00155257" w:rsidRPr="00155257">
        <w:rPr>
          <w:sz w:val="24"/>
          <w:vertAlign w:val="superscript"/>
        </w:rPr>
        <w:t>rd</w:t>
      </w:r>
      <w:r w:rsidR="00155257">
        <w:rPr>
          <w:sz w:val="24"/>
        </w:rPr>
        <w:t xml:space="preserve"> Aug</w:t>
      </w:r>
      <w:r w:rsidR="00A558F1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9C51A6" w:rsidRPr="0015525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55257">
        <w:rPr>
          <w:sz w:val="24"/>
          <w:lang w:eastAsia="zh-CN"/>
        </w:rPr>
        <w:t>hoist up 1 unit machine to 2</w:t>
      </w:r>
      <w:r w:rsidR="00155257" w:rsidRPr="00155257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155257">
      <w:pPr>
        <w:rPr>
          <w:sz w:val="24"/>
          <w:lang w:eastAsia="zh-CN"/>
        </w:rPr>
      </w:pPr>
      <w:r>
        <w:rPr>
          <w:sz w:val="24"/>
          <w:lang w:eastAsia="zh-CN"/>
        </w:rPr>
        <w:t>04/09/21 (Saturday)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1552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D3C0C">
        <w:rPr>
          <w:bCs/>
          <w:sz w:val="24"/>
          <w:szCs w:val="24"/>
          <w:lang w:eastAsia="zh-CN"/>
        </w:rPr>
        <w:t xml:space="preserve">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155257">
        <w:t>lk 2 Kaki Bukit Ave 1 #02-05</w:t>
      </w:r>
    </w:p>
    <w:p w:rsidR="00840DC8" w:rsidRPr="00840DC8" w:rsidRDefault="00155257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Venture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155257">
        <w:rPr>
          <w:sz w:val="24"/>
          <w:lang w:eastAsia="zh-CN"/>
        </w:rPr>
        <w:t xml:space="preserve"> loader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5257" w:rsidRDefault="00155257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F6B90" w:rsidRDefault="00EE527F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155257">
        <w:rPr>
          <w:sz w:val="24"/>
          <w:lang w:eastAsia="zh-CN"/>
        </w:rPr>
        <w:t xml:space="preserve">(attached all lifting crew certificate) </w:t>
      </w:r>
    </w:p>
    <w:p w:rsidR="00EE527F" w:rsidRPr="009F6B90" w:rsidRDefault="009E678E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</w:t>
      </w:r>
      <w:r w:rsidR="00155257">
        <w:rPr>
          <w:sz w:val="24"/>
          <w:lang w:eastAsia="zh-CN"/>
        </w:rPr>
        <w:t>rt webbing sling to machine</w:t>
      </w:r>
      <w:r w:rsidRPr="00BD3C0C">
        <w:rPr>
          <w:sz w:val="24"/>
          <w:lang w:eastAsia="zh-CN"/>
        </w:rPr>
        <w:t xml:space="preserve"> hoisting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155257">
        <w:rPr>
          <w:sz w:val="24"/>
          <w:lang w:eastAsia="zh-CN"/>
        </w:rPr>
        <w:t xml:space="preserve"> machine to 2</w:t>
      </w:r>
      <w:r w:rsidR="00155257" w:rsidRPr="00155257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155257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BD3C0C">
        <w:rPr>
          <w:sz w:val="24"/>
          <w:lang w:eastAsia="zh-CN"/>
        </w:rPr>
        <w:t xml:space="preserve"> to near ground level</w:t>
      </w:r>
    </w:p>
    <w:p w:rsidR="00BD3C0C" w:rsidRDefault="00155257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base</w:t>
      </w:r>
    </w:p>
    <w:p w:rsidR="00A26699" w:rsidRPr="00BD3C0C" w:rsidRDefault="00155257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</w:t>
      </w:r>
      <w:r w:rsidR="00BD3C0C">
        <w:rPr>
          <w:sz w:val="24"/>
          <w:lang w:eastAsia="zh-CN"/>
        </w:rPr>
        <w:t>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57B6" w:rsidRDefault="00E657B6">
      <w:r>
        <w:separator/>
      </w:r>
    </w:p>
  </w:endnote>
  <w:endnote w:type="continuationSeparator" w:id="0">
    <w:p w:rsidR="00E657B6" w:rsidRDefault="00E65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F6B9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6B9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57B6" w:rsidRDefault="00E657B6">
      <w:r>
        <w:separator/>
      </w:r>
    </w:p>
  </w:footnote>
  <w:footnote w:type="continuationSeparator" w:id="0">
    <w:p w:rsidR="00E657B6" w:rsidRDefault="00E65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657B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657B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155257"/>
    <w:rsid w:val="00251834"/>
    <w:rsid w:val="00255E64"/>
    <w:rsid w:val="002D1F09"/>
    <w:rsid w:val="00380541"/>
    <w:rsid w:val="00385586"/>
    <w:rsid w:val="003927EB"/>
    <w:rsid w:val="003B701A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605CE3"/>
    <w:rsid w:val="00691F2F"/>
    <w:rsid w:val="006A0465"/>
    <w:rsid w:val="006A6AE2"/>
    <w:rsid w:val="006C66D8"/>
    <w:rsid w:val="007250C7"/>
    <w:rsid w:val="008254AB"/>
    <w:rsid w:val="00840DC8"/>
    <w:rsid w:val="00880CD7"/>
    <w:rsid w:val="00884C68"/>
    <w:rsid w:val="00900916"/>
    <w:rsid w:val="00917B6D"/>
    <w:rsid w:val="00997640"/>
    <w:rsid w:val="009C51A6"/>
    <w:rsid w:val="009E678E"/>
    <w:rsid w:val="009F6B90"/>
    <w:rsid w:val="00A26699"/>
    <w:rsid w:val="00A303EC"/>
    <w:rsid w:val="00A4217E"/>
    <w:rsid w:val="00A558F1"/>
    <w:rsid w:val="00AA5E43"/>
    <w:rsid w:val="00AD13C8"/>
    <w:rsid w:val="00AD5DD6"/>
    <w:rsid w:val="00B535E6"/>
    <w:rsid w:val="00BD3C0C"/>
    <w:rsid w:val="00C35759"/>
    <w:rsid w:val="00C76ABF"/>
    <w:rsid w:val="00C9783D"/>
    <w:rsid w:val="00CA3063"/>
    <w:rsid w:val="00CC772F"/>
    <w:rsid w:val="00CF7395"/>
    <w:rsid w:val="00D10D34"/>
    <w:rsid w:val="00DC4505"/>
    <w:rsid w:val="00DD2574"/>
    <w:rsid w:val="00E12D5A"/>
    <w:rsid w:val="00E47B96"/>
    <w:rsid w:val="00E657B6"/>
    <w:rsid w:val="00EB5E8A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9BF45-3F1A-4E1E-98E9-75C0629F0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2021-08-23T03:06:00Z</cp:lastPrinted>
  <dcterms:created xsi:type="dcterms:W3CDTF">2021-08-23T01:05:00Z</dcterms:created>
  <dcterms:modified xsi:type="dcterms:W3CDTF">2021-08-23T03:06:00Z</dcterms:modified>
</cp:coreProperties>
</file>