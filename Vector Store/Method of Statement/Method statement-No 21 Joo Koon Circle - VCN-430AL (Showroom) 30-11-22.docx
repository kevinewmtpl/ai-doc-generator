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371E0" w:rsidRDefault="008371E0">
      <w:pPr>
        <w:rPr>
          <w:sz w:val="24"/>
        </w:rPr>
      </w:pPr>
    </w:p>
    <w:p w:rsidR="00684C71" w:rsidRDefault="008371E0">
      <w:pPr>
        <w:rPr>
          <w:sz w:val="24"/>
          <w:lang w:eastAsia="zh-CN"/>
        </w:rPr>
      </w:pPr>
      <w:r>
        <w:rPr>
          <w:sz w:val="24"/>
        </w:rPr>
        <w:t>Date: 28</w:t>
      </w:r>
      <w:r w:rsidR="00E859AF">
        <w:rPr>
          <w:sz w:val="24"/>
          <w:vertAlign w:val="superscript"/>
        </w:rPr>
        <w:t xml:space="preserve">th </w:t>
      </w:r>
      <w:r w:rsidR="00E859AF">
        <w:rPr>
          <w:sz w:val="24"/>
          <w:lang w:eastAsia="zh-CN"/>
        </w:rPr>
        <w:t>Nov</w:t>
      </w:r>
      <w:r w:rsidR="00AB70A7">
        <w:rPr>
          <w:sz w:val="24"/>
          <w:lang w:eastAsia="zh-CN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B70A7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Pr="00AB70A7" w:rsidRDefault="00B246A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To</w:t>
      </w:r>
      <w:r w:rsidR="008371E0">
        <w:rPr>
          <w:sz w:val="24"/>
          <w:lang w:eastAsia="zh-CN"/>
        </w:rPr>
        <w:t xml:space="preserve"> unload 4</w:t>
      </w:r>
      <w:r w:rsidR="00AB70A7">
        <w:rPr>
          <w:sz w:val="24"/>
          <w:lang w:eastAsia="zh-CN"/>
        </w:rPr>
        <w:t xml:space="preserve"> </w:t>
      </w:r>
      <w:r w:rsidR="00A556AD">
        <w:rPr>
          <w:sz w:val="24"/>
          <w:lang w:eastAsia="zh-CN"/>
        </w:rPr>
        <w:t>cas</w:t>
      </w:r>
      <w:r w:rsidR="008371E0">
        <w:rPr>
          <w:sz w:val="24"/>
          <w:lang w:eastAsia="zh-CN"/>
        </w:rPr>
        <w:t>es of 1</w:t>
      </w:r>
      <w:r w:rsidR="00CB4A5D">
        <w:rPr>
          <w:sz w:val="24"/>
          <w:lang w:eastAsia="zh-CN"/>
        </w:rPr>
        <w:t xml:space="preserve"> unit </w:t>
      </w:r>
      <w:r w:rsidR="008371E0">
        <w:rPr>
          <w:sz w:val="24"/>
          <w:lang w:eastAsia="zh-CN"/>
        </w:rPr>
        <w:t>machine from lorry chassis</w:t>
      </w:r>
      <w:r w:rsidR="00572F00">
        <w:rPr>
          <w:sz w:val="24"/>
          <w:lang w:eastAsia="zh-CN"/>
        </w:rPr>
        <w:t xml:space="preserve">, uncrate, shift and position into showroom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Default="00A556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AB70A7" w:rsidRDefault="008371E0" w:rsidP="00B7208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Mazak VCN-430A/L</w:t>
      </w:r>
    </w:p>
    <w:p w:rsidR="008371E0" w:rsidRDefault="008371E0" w:rsidP="00B7208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Case 1: 3140 x 2270 x 2540 mm / </w:t>
      </w:r>
      <w:proofErr w:type="spellStart"/>
      <w:r>
        <w:rPr>
          <w:b/>
          <w:bCs/>
          <w:sz w:val="24"/>
          <w:szCs w:val="24"/>
          <w:lang w:eastAsia="zh-CN"/>
        </w:rPr>
        <w:t>Wt</w:t>
      </w:r>
      <w:proofErr w:type="spellEnd"/>
      <w:r>
        <w:rPr>
          <w:b/>
          <w:bCs/>
          <w:sz w:val="24"/>
          <w:szCs w:val="24"/>
          <w:lang w:eastAsia="zh-CN"/>
        </w:rPr>
        <w:t>: 5, 500 kg</w:t>
      </w:r>
    </w:p>
    <w:p w:rsidR="008371E0" w:rsidRDefault="008371E0" w:rsidP="00B7208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Case 2: 3000 x 1750 x 850 mm / </w:t>
      </w:r>
      <w:proofErr w:type="spellStart"/>
      <w:r>
        <w:rPr>
          <w:b/>
          <w:bCs/>
          <w:sz w:val="24"/>
          <w:szCs w:val="24"/>
          <w:lang w:eastAsia="zh-CN"/>
        </w:rPr>
        <w:t>Wt</w:t>
      </w:r>
      <w:proofErr w:type="spellEnd"/>
      <w:r>
        <w:rPr>
          <w:b/>
          <w:bCs/>
          <w:sz w:val="24"/>
          <w:szCs w:val="24"/>
          <w:lang w:eastAsia="zh-CN"/>
        </w:rPr>
        <w:t>: 690 kg</w:t>
      </w:r>
    </w:p>
    <w:p w:rsidR="008371E0" w:rsidRDefault="008371E0" w:rsidP="00B7208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Case 3: 3400 x 900 x 1600 mm / </w:t>
      </w:r>
      <w:proofErr w:type="spellStart"/>
      <w:r>
        <w:rPr>
          <w:b/>
          <w:bCs/>
          <w:sz w:val="24"/>
          <w:szCs w:val="24"/>
          <w:lang w:eastAsia="zh-CN"/>
        </w:rPr>
        <w:t>Wt</w:t>
      </w:r>
      <w:proofErr w:type="spellEnd"/>
      <w:r>
        <w:rPr>
          <w:b/>
          <w:bCs/>
          <w:sz w:val="24"/>
          <w:szCs w:val="24"/>
          <w:lang w:eastAsia="zh-CN"/>
        </w:rPr>
        <w:t>: 460 kg</w:t>
      </w:r>
    </w:p>
    <w:p w:rsidR="008371E0" w:rsidRPr="002378EA" w:rsidRDefault="008371E0" w:rsidP="00B7208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Case 4: 1300 x 1000 x 1850 mm / </w:t>
      </w:r>
      <w:proofErr w:type="spellStart"/>
      <w:r>
        <w:rPr>
          <w:b/>
          <w:bCs/>
          <w:sz w:val="24"/>
          <w:szCs w:val="24"/>
          <w:lang w:eastAsia="zh-CN"/>
        </w:rPr>
        <w:t>Wt</w:t>
      </w:r>
      <w:proofErr w:type="spellEnd"/>
      <w:r>
        <w:rPr>
          <w:b/>
          <w:bCs/>
          <w:sz w:val="24"/>
          <w:szCs w:val="24"/>
          <w:lang w:eastAsia="zh-CN"/>
        </w:rPr>
        <w:t>: 390 kg</w:t>
      </w:r>
    </w:p>
    <w:p w:rsidR="009F40EB" w:rsidRDefault="009F40EB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Pr="008E6EFB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Pr="00A556AD" w:rsidRDefault="008E6E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B406A" w:rsidRDefault="008371E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30</w:t>
      </w:r>
      <w:r w:rsidR="00E859AF">
        <w:rPr>
          <w:bCs/>
          <w:sz w:val="24"/>
          <w:szCs w:val="24"/>
          <w:lang w:eastAsia="zh-CN"/>
        </w:rPr>
        <w:t>/11</w:t>
      </w:r>
      <w:r w:rsidR="00AB70A7">
        <w:rPr>
          <w:bCs/>
          <w:sz w:val="24"/>
          <w:szCs w:val="24"/>
          <w:lang w:eastAsia="zh-CN"/>
        </w:rPr>
        <w:t>/22</w:t>
      </w:r>
    </w:p>
    <w:p w:rsid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E6EFB" w:rsidRDefault="008E6EF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8E6EFB" w:rsidRDefault="008E6E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8E6EFB" w:rsidRPr="008E6EFB" w:rsidRDefault="008E6E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03437" w:rsidP="00707B09">
      <w:pPr>
        <w:pStyle w:val="Heading4"/>
      </w:pPr>
      <w:r>
        <w:t xml:space="preserve">No 21 </w:t>
      </w:r>
      <w:proofErr w:type="spellStart"/>
      <w:r>
        <w:t>Joo</w:t>
      </w:r>
      <w:proofErr w:type="spellEnd"/>
      <w:r>
        <w:t xml:space="preserve">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3D115B" w:rsidRPr="00AB70A7" w:rsidRDefault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F3A59" w:rsidRDefault="008371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AF3A59">
        <w:rPr>
          <w:sz w:val="24"/>
          <w:lang w:eastAsia="zh-CN"/>
        </w:rPr>
        <w:t xml:space="preserve"> x </w:t>
      </w:r>
      <w:r w:rsidR="00E955B9">
        <w:rPr>
          <w:sz w:val="24"/>
          <w:lang w:eastAsia="zh-CN"/>
        </w:rPr>
        <w:t>633 lorry loader</w:t>
      </w:r>
    </w:p>
    <w:p w:rsidR="0042541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8371E0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E955B9" w:rsidRDefault="00E955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Factory 20ton overhead crane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D4754" w:rsidRDefault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3D115B" w:rsidRDefault="0081336E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E859AF" w:rsidRDefault="00E859AF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5F2394" w:rsidRDefault="00DD4754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2378EA" w:rsidRDefault="0081336E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8371E0" w:rsidRDefault="008371E0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2378EA" w:rsidRDefault="00DD4754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966099" w:rsidRDefault="00707B0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556AD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</w:t>
      </w:r>
      <w:r w:rsidR="00966099">
        <w:rPr>
          <w:sz w:val="24"/>
          <w:lang w:eastAsia="zh-CN"/>
        </w:rPr>
        <w:t>d all lifting crews certificate</w:t>
      </w:r>
      <w:r w:rsidR="00DC3E6E">
        <w:rPr>
          <w:sz w:val="24"/>
          <w:lang w:eastAsia="zh-CN"/>
        </w:rPr>
        <w:t>)</w:t>
      </w:r>
    </w:p>
    <w:p w:rsidR="00966099" w:rsidRDefault="0096609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966099" w:rsidRDefault="000772D4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50AE6">
        <w:rPr>
          <w:sz w:val="24"/>
          <w:lang w:eastAsia="zh-CN"/>
        </w:rPr>
        <w:t xml:space="preserve">safety </w:t>
      </w:r>
      <w:r w:rsidR="00F50AE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3A26D1">
        <w:t>.</w:t>
      </w:r>
      <w:r w:rsidR="00A64537">
        <w:rPr>
          <w:rFonts w:hint="eastAsia"/>
        </w:rPr>
        <w:t>O</w:t>
      </w:r>
      <w:r w:rsidR="003A26D1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3A26D1" w:rsidRDefault="0081336E" w:rsidP="003A26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</w:t>
      </w:r>
    </w:p>
    <w:p w:rsidR="00EA6CA4" w:rsidRPr="00F50AE6" w:rsidRDefault="00051B88" w:rsidP="00F50A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8371E0">
        <w:rPr>
          <w:sz w:val="24"/>
          <w:lang w:eastAsia="zh-CN"/>
        </w:rPr>
        <w:t>lorry loader</w:t>
      </w:r>
      <w:r w:rsidR="000772D4">
        <w:rPr>
          <w:sz w:val="24"/>
          <w:lang w:eastAsia="zh-CN"/>
        </w:rPr>
        <w:t xml:space="preserve"> </w:t>
      </w:r>
      <w:r w:rsidR="003A26D1">
        <w:rPr>
          <w:sz w:val="24"/>
          <w:lang w:eastAsia="zh-CN"/>
        </w:rPr>
        <w:t xml:space="preserve">at </w:t>
      </w:r>
      <w:r w:rsidR="00EA6CA4">
        <w:rPr>
          <w:sz w:val="24"/>
          <w:lang w:eastAsia="zh-CN"/>
        </w:rPr>
        <w:t xml:space="preserve">designated </w:t>
      </w:r>
      <w:r w:rsidR="00E9120A">
        <w:rPr>
          <w:sz w:val="24"/>
          <w:lang w:eastAsia="zh-CN"/>
        </w:rPr>
        <w:t>location</w:t>
      </w:r>
      <w:r>
        <w:rPr>
          <w:sz w:val="24"/>
          <w:lang w:eastAsia="zh-CN"/>
        </w:rPr>
        <w:t xml:space="preserve"> for the hoisting</w:t>
      </w:r>
    </w:p>
    <w:p w:rsidR="00684C71" w:rsidRDefault="00EA6CA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</w:t>
      </w:r>
      <w:r w:rsidR="00875399">
        <w:rPr>
          <w:sz w:val="24"/>
          <w:lang w:eastAsia="zh-CN"/>
        </w:rPr>
        <w:t xml:space="preserve">ist down case </w:t>
      </w:r>
      <w:r w:rsidR="008371E0">
        <w:rPr>
          <w:sz w:val="24"/>
          <w:lang w:eastAsia="zh-CN"/>
        </w:rPr>
        <w:t xml:space="preserve">from lorry chassis </w:t>
      </w:r>
      <w:r w:rsidR="005645CF">
        <w:rPr>
          <w:sz w:val="24"/>
          <w:lang w:eastAsia="zh-CN"/>
        </w:rPr>
        <w:t xml:space="preserve"> </w:t>
      </w:r>
      <w:bookmarkStart w:id="0" w:name="_GoBack"/>
      <w:bookmarkEnd w:id="0"/>
      <w:r w:rsidR="00875399">
        <w:rPr>
          <w:sz w:val="24"/>
          <w:lang w:eastAsia="zh-CN"/>
        </w:rPr>
        <w:t>to the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3A26D1" w:rsidRDefault="002348B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and </w:t>
      </w:r>
      <w:r w:rsidR="003A26D1">
        <w:rPr>
          <w:sz w:val="24"/>
          <w:lang w:eastAsia="zh-CN"/>
        </w:rPr>
        <w:t>detach machine from base</w:t>
      </w:r>
    </w:p>
    <w:p w:rsidR="00AB4343" w:rsidRPr="003A26D1" w:rsidRDefault="00AB70A7" w:rsidP="003A26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</w:t>
      </w:r>
      <w:r w:rsidR="00425419">
        <w:rPr>
          <w:sz w:val="24"/>
          <w:lang w:eastAsia="zh-CN"/>
        </w:rPr>
        <w:t xml:space="preserve"> chassis</w:t>
      </w:r>
      <w:r w:rsidR="005F2394">
        <w:rPr>
          <w:sz w:val="24"/>
          <w:lang w:eastAsia="zh-CN"/>
        </w:rPr>
        <w:t xml:space="preserve"> </w:t>
      </w:r>
    </w:p>
    <w:p w:rsidR="00AB4343" w:rsidRDefault="00AB70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</w:t>
      </w:r>
      <w:r w:rsidR="00CB4A5D">
        <w:rPr>
          <w:sz w:val="24"/>
          <w:lang w:eastAsia="zh-CN"/>
        </w:rPr>
        <w:t xml:space="preserve"> </w:t>
      </w:r>
      <w:r w:rsidR="00051B88">
        <w:rPr>
          <w:sz w:val="24"/>
          <w:lang w:eastAsia="zh-CN"/>
        </w:rPr>
        <w:t>to inside factory</w:t>
      </w:r>
      <w:r w:rsidR="00481136">
        <w:rPr>
          <w:sz w:val="24"/>
          <w:lang w:eastAsia="zh-CN"/>
        </w:rPr>
        <w:t xml:space="preserve"> unloading bay </w:t>
      </w:r>
    </w:p>
    <w:p w:rsidR="00AB4343" w:rsidRDefault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</w:t>
      </w:r>
      <w:r w:rsidR="003A26D1">
        <w:rPr>
          <w:sz w:val="24"/>
          <w:lang w:eastAsia="zh-CN"/>
        </w:rPr>
        <w:t xml:space="preserve">e to </w:t>
      </w:r>
      <w:r w:rsidR="00481136">
        <w:rPr>
          <w:sz w:val="24"/>
          <w:lang w:eastAsia="zh-CN"/>
        </w:rPr>
        <w:t xml:space="preserve">hoist up </w:t>
      </w:r>
      <w:r w:rsidR="00875399">
        <w:rPr>
          <w:sz w:val="24"/>
          <w:lang w:eastAsia="zh-CN"/>
        </w:rPr>
        <w:t xml:space="preserve">machine </w:t>
      </w:r>
      <w:r w:rsidR="007F525F">
        <w:rPr>
          <w:sz w:val="24"/>
          <w:lang w:eastAsia="zh-CN"/>
        </w:rPr>
        <w:t xml:space="preserve">from </w:t>
      </w:r>
      <w:r w:rsidR="008E0374">
        <w:rPr>
          <w:sz w:val="24"/>
          <w:lang w:eastAsia="zh-CN"/>
        </w:rPr>
        <w:t>lorry</w:t>
      </w:r>
      <w:r w:rsidR="00875399">
        <w:rPr>
          <w:sz w:val="24"/>
          <w:lang w:eastAsia="zh-CN"/>
        </w:rPr>
        <w:t xml:space="preserve"> chassis</w:t>
      </w:r>
    </w:p>
    <w:p w:rsidR="00684C71" w:rsidRPr="00AB4343" w:rsidRDefault="00AB4343" w:rsidP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machine to </w:t>
      </w:r>
      <w:r w:rsidR="003A26D1">
        <w:rPr>
          <w:sz w:val="24"/>
          <w:lang w:eastAsia="zh-CN"/>
        </w:rPr>
        <w:t xml:space="preserve">designated </w:t>
      </w:r>
      <w:r>
        <w:rPr>
          <w:sz w:val="24"/>
          <w:lang w:eastAsia="zh-CN"/>
        </w:rPr>
        <w:t>location</w:t>
      </w:r>
    </w:p>
    <w:p w:rsidR="005A50B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5A50B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50AE6" w:rsidRPr="00B72086" w:rsidRDefault="00AB4343" w:rsidP="00B720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50AE6" w:rsidRPr="00F50AE6" w:rsidRDefault="00F50AE6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0F00" w:rsidRDefault="00910F00">
      <w:r>
        <w:separator/>
      </w:r>
    </w:p>
  </w:endnote>
  <w:endnote w:type="continuationSeparator" w:id="0">
    <w:p w:rsidR="00910F00" w:rsidRDefault="00910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645C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645C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0F00" w:rsidRDefault="00910F00">
      <w:r>
        <w:separator/>
      </w:r>
    </w:p>
  </w:footnote>
  <w:footnote w:type="continuationSeparator" w:id="0">
    <w:p w:rsidR="00910F00" w:rsidRDefault="00910F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10F0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B72086">
    <w:pPr>
      <w:pStyle w:val="Header"/>
      <w:jc w:val="center"/>
    </w:pPr>
    <w:r>
      <w:t>Tel</w:t>
    </w:r>
    <w:r w:rsidR="0081336E">
      <w:t xml:space="preserve">: </w:t>
    </w:r>
    <w:r w:rsidR="00DD4754">
      <w:t>6</w:t>
    </w:r>
    <w:r w:rsidR="0081336E">
      <w:t xml:space="preserve">2824175, </w:t>
    </w:r>
    <w:r w:rsidR="00DD4754">
      <w:t>6</w:t>
    </w:r>
    <w:r w:rsidR="0081336E">
      <w:t xml:space="preserve">2828203, </w:t>
    </w:r>
    <w:r w:rsidR="00DD4754">
      <w:t>6</w:t>
    </w:r>
    <w:r>
      <w:t>2826020, Fax</w:t>
    </w:r>
    <w:r w:rsidR="0081336E">
      <w:t xml:space="preserve">: </w:t>
    </w:r>
    <w:r w:rsidR="00DD4754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910F00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B72086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D475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119C6"/>
    <w:multiLevelType w:val="hybridMultilevel"/>
    <w:tmpl w:val="65C0D88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1D2575F"/>
    <w:multiLevelType w:val="hybridMultilevel"/>
    <w:tmpl w:val="774C1DE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1B88"/>
    <w:rsid w:val="000772D4"/>
    <w:rsid w:val="00077FEC"/>
    <w:rsid w:val="000801A2"/>
    <w:rsid w:val="000C50F8"/>
    <w:rsid w:val="001E710D"/>
    <w:rsid w:val="00205704"/>
    <w:rsid w:val="002348BD"/>
    <w:rsid w:val="002378EA"/>
    <w:rsid w:val="00266DAF"/>
    <w:rsid w:val="00356A31"/>
    <w:rsid w:val="003A26D1"/>
    <w:rsid w:val="003D115B"/>
    <w:rsid w:val="00425419"/>
    <w:rsid w:val="00425FA4"/>
    <w:rsid w:val="00481136"/>
    <w:rsid w:val="00540951"/>
    <w:rsid w:val="005645CF"/>
    <w:rsid w:val="00572F00"/>
    <w:rsid w:val="005A50B1"/>
    <w:rsid w:val="005F2394"/>
    <w:rsid w:val="006416CC"/>
    <w:rsid w:val="00642296"/>
    <w:rsid w:val="00684C71"/>
    <w:rsid w:val="006B6525"/>
    <w:rsid w:val="006C5AD8"/>
    <w:rsid w:val="00707B09"/>
    <w:rsid w:val="007A7ABC"/>
    <w:rsid w:val="007C12BC"/>
    <w:rsid w:val="007D4C54"/>
    <w:rsid w:val="007E7225"/>
    <w:rsid w:val="007F525F"/>
    <w:rsid w:val="0081336E"/>
    <w:rsid w:val="008371E0"/>
    <w:rsid w:val="00852B6E"/>
    <w:rsid w:val="00875399"/>
    <w:rsid w:val="008957F6"/>
    <w:rsid w:val="008E0374"/>
    <w:rsid w:val="008E1E83"/>
    <w:rsid w:val="008E6EFB"/>
    <w:rsid w:val="00910F00"/>
    <w:rsid w:val="00927D41"/>
    <w:rsid w:val="00966099"/>
    <w:rsid w:val="00993D9B"/>
    <w:rsid w:val="009C72C4"/>
    <w:rsid w:val="009F40EB"/>
    <w:rsid w:val="00A556AD"/>
    <w:rsid w:val="00A64537"/>
    <w:rsid w:val="00AB4343"/>
    <w:rsid w:val="00AB70A7"/>
    <w:rsid w:val="00AF3A59"/>
    <w:rsid w:val="00B246AB"/>
    <w:rsid w:val="00B72086"/>
    <w:rsid w:val="00BD39EE"/>
    <w:rsid w:val="00C03437"/>
    <w:rsid w:val="00C549A9"/>
    <w:rsid w:val="00CB4A5D"/>
    <w:rsid w:val="00CC0EEF"/>
    <w:rsid w:val="00D906C5"/>
    <w:rsid w:val="00DC3E6E"/>
    <w:rsid w:val="00DD4754"/>
    <w:rsid w:val="00DE535E"/>
    <w:rsid w:val="00E2469E"/>
    <w:rsid w:val="00E824B4"/>
    <w:rsid w:val="00E859AF"/>
    <w:rsid w:val="00E9120A"/>
    <w:rsid w:val="00E955B9"/>
    <w:rsid w:val="00EA6CA4"/>
    <w:rsid w:val="00F00B24"/>
    <w:rsid w:val="00F14CEC"/>
    <w:rsid w:val="00F50AE6"/>
    <w:rsid w:val="00FB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C54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7D4C54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2022-11-28T02:08:00Z</cp:lastPrinted>
  <dcterms:created xsi:type="dcterms:W3CDTF">2022-11-28T02:08:00Z</dcterms:created>
  <dcterms:modified xsi:type="dcterms:W3CDTF">2022-11-28T02:08:00Z</dcterms:modified>
</cp:coreProperties>
</file>