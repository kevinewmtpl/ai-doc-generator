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25508D">
      <w:pPr>
        <w:rPr>
          <w:sz w:val="24"/>
          <w:lang w:eastAsia="zh-CN"/>
        </w:rPr>
      </w:pPr>
      <w:r>
        <w:rPr>
          <w:sz w:val="24"/>
        </w:rPr>
        <w:t>Date: 30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Aug</w:t>
      </w:r>
      <w:r w:rsidR="00D855F8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855F8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7302B">
        <w:rPr>
          <w:sz w:val="24"/>
          <w:lang w:eastAsia="zh-CN"/>
        </w:rPr>
        <w:t xml:space="preserve">hoist down </w:t>
      </w:r>
      <w:r w:rsidR="00D855F8">
        <w:rPr>
          <w:sz w:val="24"/>
          <w:lang w:eastAsia="zh-CN"/>
        </w:rPr>
        <w:t>1 case</w:t>
      </w:r>
      <w:r w:rsidR="001E406B">
        <w:rPr>
          <w:sz w:val="24"/>
          <w:lang w:eastAsia="zh-CN"/>
        </w:rPr>
        <w:t xml:space="preserve"> of </w:t>
      </w:r>
      <w:r w:rsidR="00D855F8">
        <w:rPr>
          <w:sz w:val="24"/>
          <w:lang w:eastAsia="zh-CN"/>
        </w:rPr>
        <w:t>1 unit machine</w:t>
      </w:r>
      <w:r w:rsidR="00444C41">
        <w:rPr>
          <w:sz w:val="24"/>
          <w:lang w:eastAsia="zh-CN"/>
        </w:rPr>
        <w:t xml:space="preserve"> from lorry chassis to the ground</w:t>
      </w:r>
      <w:r>
        <w:rPr>
          <w:sz w:val="24"/>
          <w:lang w:eastAsia="zh-CN"/>
        </w:rPr>
        <w:t>,</w:t>
      </w:r>
      <w:r w:rsidR="001E406B">
        <w:rPr>
          <w:sz w:val="24"/>
          <w:lang w:eastAsia="zh-CN"/>
        </w:rPr>
        <w:t xml:space="preserve"> uncrate,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27302B">
        <w:rPr>
          <w:sz w:val="24"/>
          <w:lang w:eastAsia="zh-CN"/>
        </w:rPr>
        <w:t xml:space="preserve">d </w:t>
      </w:r>
      <w:r w:rsidR="005423B3">
        <w:rPr>
          <w:sz w:val="24"/>
          <w:lang w:eastAsia="zh-CN"/>
        </w:rPr>
        <w:t>p</w:t>
      </w:r>
      <w:r w:rsidR="0025508D">
        <w:rPr>
          <w:sz w:val="24"/>
          <w:lang w:eastAsia="zh-CN"/>
        </w:rPr>
        <w:t xml:space="preserve">osition into CMM </w:t>
      </w:r>
      <w:r w:rsidR="00AD0179">
        <w:rPr>
          <w:sz w:val="24"/>
          <w:lang w:eastAsia="zh-CN"/>
        </w:rPr>
        <w:t xml:space="preserve">room at ground </w:t>
      </w:r>
      <w:r w:rsidR="005423B3">
        <w:rPr>
          <w:sz w:val="24"/>
          <w:lang w:eastAsia="zh-CN"/>
        </w:rPr>
        <w:t xml:space="preserve">floor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A30C5A" w:rsidRDefault="0025508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>1 unit Glory Scan</w:t>
      </w:r>
      <w:r w:rsidR="000971F6">
        <w:rPr>
          <w:b/>
          <w:sz w:val="24"/>
          <w:szCs w:val="24"/>
          <w:lang w:eastAsia="zh-CN"/>
        </w:rPr>
        <w:t xml:space="preserve"> 08.10.06</w:t>
      </w:r>
      <w:r w:rsidR="001E406B">
        <w:rPr>
          <w:b/>
          <w:sz w:val="24"/>
          <w:szCs w:val="24"/>
          <w:lang w:eastAsia="zh-CN"/>
        </w:rPr>
        <w:t xml:space="preserve"> CMM machine </w:t>
      </w:r>
    </w:p>
    <w:p w:rsidR="00C341F2" w:rsidRDefault="002550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dim: 2938 x 1562 x 2502</w:t>
      </w:r>
      <w:r w:rsidR="000971F6">
        <w:rPr>
          <w:sz w:val="24"/>
          <w:szCs w:val="24"/>
          <w:lang w:eastAsia="zh-CN"/>
        </w:rPr>
        <w:t xml:space="preserve"> </w:t>
      </w:r>
      <w:r w:rsidR="00C341F2">
        <w:rPr>
          <w:sz w:val="24"/>
          <w:szCs w:val="24"/>
          <w:lang w:eastAsia="zh-CN"/>
        </w:rPr>
        <w:t>m</w:t>
      </w:r>
      <w:r w:rsidR="0027302B">
        <w:rPr>
          <w:sz w:val="24"/>
          <w:szCs w:val="24"/>
          <w:lang w:eastAsia="zh-CN"/>
        </w:rPr>
        <w:t>m</w:t>
      </w:r>
      <w:r w:rsidR="00C341F2">
        <w:rPr>
          <w:sz w:val="24"/>
          <w:szCs w:val="24"/>
          <w:lang w:eastAsia="zh-CN"/>
        </w:rPr>
        <w:t xml:space="preserve"> </w:t>
      </w:r>
    </w:p>
    <w:p w:rsidR="008F7C86" w:rsidRPr="00A30C5A" w:rsidRDefault="002550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804</w:t>
      </w:r>
      <w:r w:rsidR="001E406B">
        <w:rPr>
          <w:sz w:val="24"/>
          <w:szCs w:val="24"/>
          <w:lang w:eastAsia="zh-CN"/>
        </w:rPr>
        <w:t xml:space="preserve"> 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550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06/09</w:t>
      </w:r>
      <w:r w:rsidR="00D855F8">
        <w:rPr>
          <w:sz w:val="24"/>
          <w:lang w:eastAsia="zh-CN"/>
        </w:rPr>
        <w:t>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2550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5508D" w:rsidP="00707B09">
      <w:pPr>
        <w:pStyle w:val="Heading4"/>
      </w:pPr>
      <w:r>
        <w:t xml:space="preserve">1 Pandan Crescent </w:t>
      </w:r>
    </w:p>
    <w:p w:rsidR="00707B09" w:rsidRPr="00707B09" w:rsidRDefault="0025508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Emerson</w:t>
      </w:r>
      <w:r w:rsidR="000971F6"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27302B" w:rsidRDefault="008975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</w:t>
      </w:r>
      <w:r w:rsidR="00D855F8">
        <w:rPr>
          <w:sz w:val="24"/>
          <w:lang w:eastAsia="zh-CN"/>
        </w:rPr>
        <w:t>oodblock</w:t>
      </w:r>
    </w:p>
    <w:p w:rsidR="0089759C" w:rsidRDefault="008975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Battery </w:t>
      </w:r>
      <w:r w:rsidR="00142E80">
        <w:rPr>
          <w:sz w:val="24"/>
          <w:lang w:eastAsia="zh-CN"/>
        </w:rPr>
        <w:t xml:space="preserve">drill </w:t>
      </w:r>
    </w:p>
    <w:p w:rsidR="000971F6" w:rsidRDefault="00FB30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0971F6">
        <w:rPr>
          <w:sz w:val="24"/>
          <w:lang w:eastAsia="zh-CN"/>
        </w:rPr>
        <w:t>o lay out ont</w:t>
      </w:r>
      <w:r>
        <w:rPr>
          <w:sz w:val="24"/>
          <w:lang w:eastAsia="zh-CN"/>
        </w:rPr>
        <w:t xml:space="preserve">o flooring for floor protection </w:t>
      </w:r>
      <w:r w:rsidR="0025508D">
        <w:rPr>
          <w:sz w:val="24"/>
          <w:lang w:eastAsia="zh-CN"/>
        </w:rPr>
        <w:t xml:space="preserve">– 1 layer of canvas, </w:t>
      </w:r>
      <w:r>
        <w:rPr>
          <w:sz w:val="24"/>
          <w:lang w:eastAsia="zh-CN"/>
        </w:rPr>
        <w:t>1 layer of PVC</w:t>
      </w:r>
    </w:p>
    <w:p w:rsidR="00FB3022" w:rsidRDefault="00FB30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0971F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300EC5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300EC5" w:rsidRDefault="00300EC5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:rsidR="001E406B" w:rsidRDefault="001E406B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:rsidR="0027302B" w:rsidRPr="0025508D" w:rsidRDefault="000B28F2" w:rsidP="002550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 w:rsidRPr="0025508D">
        <w:rPr>
          <w:sz w:val="24"/>
          <w:lang w:eastAsia="zh-CN"/>
        </w:rPr>
        <w:t>Use of battery operated drill to loosen an</w:t>
      </w:r>
      <w:r w:rsidR="00904094" w:rsidRPr="0025508D">
        <w:rPr>
          <w:sz w:val="24"/>
          <w:lang w:eastAsia="zh-CN"/>
        </w:rPr>
        <w:t xml:space="preserve">d remove all the screws </w:t>
      </w:r>
      <w:r w:rsidRPr="0025508D">
        <w:rPr>
          <w:sz w:val="24"/>
          <w:lang w:eastAsia="zh-CN"/>
        </w:rPr>
        <w:t>on the crate</w:t>
      </w:r>
    </w:p>
    <w:p w:rsidR="000B28F2" w:rsidRDefault="00904094" w:rsidP="00300E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all screw</w:t>
      </w:r>
      <w:r w:rsidR="000B28F2">
        <w:rPr>
          <w:sz w:val="24"/>
          <w:lang w:eastAsia="zh-CN"/>
        </w:rPr>
        <w:t xml:space="preserve"> are removed, workers to care</w:t>
      </w:r>
      <w:r w:rsidR="00203257">
        <w:rPr>
          <w:sz w:val="24"/>
          <w:lang w:eastAsia="zh-CN"/>
        </w:rPr>
        <w:t xml:space="preserve">fully take off the crate by parts </w:t>
      </w:r>
    </w:p>
    <w:p w:rsidR="000B28F2" w:rsidRPr="00300EC5" w:rsidRDefault="000B28F2" w:rsidP="00300E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Place all </w:t>
      </w:r>
      <w:r w:rsidR="00203257">
        <w:rPr>
          <w:sz w:val="24"/>
          <w:lang w:eastAsia="zh-CN"/>
        </w:rPr>
        <w:t>parts of crate</w:t>
      </w:r>
      <w:r>
        <w:rPr>
          <w:sz w:val="24"/>
          <w:lang w:eastAsia="zh-CN"/>
        </w:rPr>
        <w:t xml:space="preserve"> to one side </w:t>
      </w:r>
    </w:p>
    <w:p w:rsidR="00300EC5" w:rsidRDefault="00300EC5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27302B">
        <w:rPr>
          <w:sz w:val="24"/>
          <w:lang w:eastAsia="zh-CN"/>
        </w:rPr>
        <w:t xml:space="preserve">ttached sling to crane hook </w:t>
      </w:r>
    </w:p>
    <w:p w:rsidR="0027302B" w:rsidRPr="0027302B" w:rsidRDefault="00300EC5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0971F6">
        <w:rPr>
          <w:sz w:val="24"/>
          <w:lang w:eastAsia="zh-CN"/>
        </w:rPr>
        <w:t xml:space="preserve">wn machine onto machine stand </w:t>
      </w:r>
    </w:p>
    <w:p w:rsidR="00F3464B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0971F6">
        <w:rPr>
          <w:sz w:val="24"/>
          <w:lang w:eastAsia="zh-CN"/>
        </w:rPr>
        <w:t>under machine stand</w:t>
      </w:r>
    </w:p>
    <w:p w:rsidR="000971F6" w:rsidRPr="002827E4" w:rsidRDefault="000971F6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</w:t>
      </w:r>
      <w:r w:rsidR="00FB3022">
        <w:rPr>
          <w:sz w:val="24"/>
          <w:lang w:eastAsia="zh-CN"/>
        </w:rPr>
        <w:t>1 layer</w:t>
      </w:r>
      <w:r w:rsidR="0025508D">
        <w:rPr>
          <w:sz w:val="24"/>
          <w:lang w:eastAsia="zh-CN"/>
        </w:rPr>
        <w:t xml:space="preserve"> of canvas, </w:t>
      </w:r>
      <w:r w:rsidR="00FB3022">
        <w:rPr>
          <w:sz w:val="24"/>
          <w:lang w:eastAsia="zh-CN"/>
        </w:rPr>
        <w:t xml:space="preserve">1 layer of </w:t>
      </w:r>
      <w:r>
        <w:rPr>
          <w:sz w:val="24"/>
          <w:lang w:eastAsia="zh-CN"/>
        </w:rPr>
        <w:t xml:space="preserve">onto </w:t>
      </w:r>
      <w:r w:rsidR="005423B3">
        <w:rPr>
          <w:sz w:val="24"/>
          <w:lang w:eastAsia="zh-CN"/>
        </w:rPr>
        <w:t xml:space="preserve">flooring for floor protection 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5508D">
        <w:rPr>
          <w:sz w:val="24"/>
          <w:lang w:eastAsia="zh-CN"/>
        </w:rPr>
        <w:t>ort machine into CMM</w:t>
      </w:r>
      <w:r w:rsidR="005423B3">
        <w:rPr>
          <w:sz w:val="24"/>
          <w:lang w:eastAsia="zh-CN"/>
        </w:rPr>
        <w:t xml:space="preserve"> room</w:t>
      </w:r>
      <w:r w:rsidR="0027302B">
        <w:rPr>
          <w:sz w:val="24"/>
          <w:lang w:eastAsia="zh-CN"/>
        </w:rPr>
        <w:t xml:space="preserve"> at ground floor 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1E406B">
        <w:rPr>
          <w:sz w:val="24"/>
        </w:rPr>
        <w:t xml:space="preserve">Kevin Wong / </w:t>
      </w:r>
      <w:r>
        <w:rPr>
          <w:sz w:val="24"/>
        </w:rPr>
        <w:t>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0605" w:rsidRDefault="00500605">
      <w:r>
        <w:separator/>
      </w:r>
    </w:p>
  </w:endnote>
  <w:endnote w:type="continuationSeparator" w:id="0">
    <w:p w:rsidR="00500605" w:rsidRDefault="00500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5508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5508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0605" w:rsidRDefault="00500605">
      <w:r>
        <w:separator/>
      </w:r>
    </w:p>
  </w:footnote>
  <w:footnote w:type="continuationSeparator" w:id="0">
    <w:p w:rsidR="00500605" w:rsidRDefault="005006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0060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0971F6">
    <w:pPr>
      <w:pStyle w:val="Header"/>
      <w:jc w:val="center"/>
    </w:pPr>
    <w:r>
      <w:t>No. 28 Kranji Loop #05-03, Kranji Green, Singapore 739571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0971F6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0060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971F6"/>
    <w:rsid w:val="000A04FC"/>
    <w:rsid w:val="000B28F2"/>
    <w:rsid w:val="000B5367"/>
    <w:rsid w:val="000C46C5"/>
    <w:rsid w:val="000F456E"/>
    <w:rsid w:val="00100317"/>
    <w:rsid w:val="0013400B"/>
    <w:rsid w:val="00142E80"/>
    <w:rsid w:val="00144862"/>
    <w:rsid w:val="0019646E"/>
    <w:rsid w:val="001A07FF"/>
    <w:rsid w:val="001E406B"/>
    <w:rsid w:val="001F0EA4"/>
    <w:rsid w:val="00203257"/>
    <w:rsid w:val="00205704"/>
    <w:rsid w:val="00251B1E"/>
    <w:rsid w:val="0025248E"/>
    <w:rsid w:val="0025508D"/>
    <w:rsid w:val="0027302B"/>
    <w:rsid w:val="002827E4"/>
    <w:rsid w:val="00294E87"/>
    <w:rsid w:val="002D0828"/>
    <w:rsid w:val="002E2C87"/>
    <w:rsid w:val="002E5332"/>
    <w:rsid w:val="0030061F"/>
    <w:rsid w:val="00300972"/>
    <w:rsid w:val="00300EC5"/>
    <w:rsid w:val="003346E1"/>
    <w:rsid w:val="00363759"/>
    <w:rsid w:val="00370D03"/>
    <w:rsid w:val="003B5F47"/>
    <w:rsid w:val="003C1840"/>
    <w:rsid w:val="003C1ABD"/>
    <w:rsid w:val="003E3971"/>
    <w:rsid w:val="004229E2"/>
    <w:rsid w:val="00425424"/>
    <w:rsid w:val="00431476"/>
    <w:rsid w:val="00444C41"/>
    <w:rsid w:val="00500605"/>
    <w:rsid w:val="00512C02"/>
    <w:rsid w:val="00534D3E"/>
    <w:rsid w:val="005423B3"/>
    <w:rsid w:val="005552C2"/>
    <w:rsid w:val="00590C22"/>
    <w:rsid w:val="006175E6"/>
    <w:rsid w:val="0063389C"/>
    <w:rsid w:val="00681504"/>
    <w:rsid w:val="00684C71"/>
    <w:rsid w:val="00685287"/>
    <w:rsid w:val="006B6525"/>
    <w:rsid w:val="00707B09"/>
    <w:rsid w:val="007167EE"/>
    <w:rsid w:val="007205AC"/>
    <w:rsid w:val="00767049"/>
    <w:rsid w:val="00767478"/>
    <w:rsid w:val="007852B8"/>
    <w:rsid w:val="007944B6"/>
    <w:rsid w:val="007C515A"/>
    <w:rsid w:val="007E7225"/>
    <w:rsid w:val="00805829"/>
    <w:rsid w:val="0081336E"/>
    <w:rsid w:val="008540C4"/>
    <w:rsid w:val="00872D61"/>
    <w:rsid w:val="0087327A"/>
    <w:rsid w:val="0089759C"/>
    <w:rsid w:val="008B11D4"/>
    <w:rsid w:val="008D1F25"/>
    <w:rsid w:val="008D3552"/>
    <w:rsid w:val="008F7C86"/>
    <w:rsid w:val="00904094"/>
    <w:rsid w:val="00952F7F"/>
    <w:rsid w:val="009B255D"/>
    <w:rsid w:val="009C1EC8"/>
    <w:rsid w:val="009D11C3"/>
    <w:rsid w:val="009E56D8"/>
    <w:rsid w:val="009E6EFA"/>
    <w:rsid w:val="00A1411E"/>
    <w:rsid w:val="00A26F7E"/>
    <w:rsid w:val="00A30C5A"/>
    <w:rsid w:val="00A525B4"/>
    <w:rsid w:val="00A64537"/>
    <w:rsid w:val="00AB2C25"/>
    <w:rsid w:val="00AB37BA"/>
    <w:rsid w:val="00AD0179"/>
    <w:rsid w:val="00AE39C9"/>
    <w:rsid w:val="00B03E9B"/>
    <w:rsid w:val="00B1138B"/>
    <w:rsid w:val="00B70004"/>
    <w:rsid w:val="00BE1B01"/>
    <w:rsid w:val="00C03437"/>
    <w:rsid w:val="00C30584"/>
    <w:rsid w:val="00C32361"/>
    <w:rsid w:val="00C33FF4"/>
    <w:rsid w:val="00C341F2"/>
    <w:rsid w:val="00C665CB"/>
    <w:rsid w:val="00C8729C"/>
    <w:rsid w:val="00C92852"/>
    <w:rsid w:val="00CA23BB"/>
    <w:rsid w:val="00CA75DA"/>
    <w:rsid w:val="00CA79ED"/>
    <w:rsid w:val="00CF5149"/>
    <w:rsid w:val="00CF6063"/>
    <w:rsid w:val="00D855F8"/>
    <w:rsid w:val="00DB001C"/>
    <w:rsid w:val="00DB79B3"/>
    <w:rsid w:val="00E03917"/>
    <w:rsid w:val="00E5212C"/>
    <w:rsid w:val="00E9120A"/>
    <w:rsid w:val="00E9443E"/>
    <w:rsid w:val="00EA7ED5"/>
    <w:rsid w:val="00EC1A7D"/>
    <w:rsid w:val="00ED5922"/>
    <w:rsid w:val="00F176B3"/>
    <w:rsid w:val="00F3464B"/>
    <w:rsid w:val="00F410E7"/>
    <w:rsid w:val="00F85339"/>
    <w:rsid w:val="00FB3022"/>
    <w:rsid w:val="00FE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2024-08-07T01:21:00Z</cp:lastPrinted>
  <dcterms:created xsi:type="dcterms:W3CDTF">2024-08-30T06:05:00Z</dcterms:created>
  <dcterms:modified xsi:type="dcterms:W3CDTF">2024-08-30T06:05:00Z</dcterms:modified>
</cp:coreProperties>
</file>