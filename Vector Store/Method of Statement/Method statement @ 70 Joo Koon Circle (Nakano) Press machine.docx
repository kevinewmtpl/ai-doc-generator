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703CCA">
      <w:pPr>
        <w:rPr>
          <w:sz w:val="24"/>
          <w:lang w:eastAsia="zh-CN"/>
        </w:rPr>
      </w:pPr>
      <w:r>
        <w:rPr>
          <w:sz w:val="24"/>
        </w:rPr>
        <w:t>Date: 09</w:t>
      </w:r>
      <w:r w:rsidRPr="00703CCA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8673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</w:t>
      </w:r>
      <w:r w:rsidR="00703CCA">
        <w:rPr>
          <w:sz w:val="24"/>
          <w:lang w:eastAsia="zh-CN"/>
        </w:rPr>
        <w:t xml:space="preserve"> production room to loading bay</w:t>
      </w:r>
      <w:r w:rsidR="00414238">
        <w:rPr>
          <w:sz w:val="24"/>
          <w:lang w:eastAsia="zh-CN"/>
        </w:rPr>
        <w:t>, hoist up and load</w:t>
      </w:r>
      <w:r w:rsidR="00F766BA">
        <w:rPr>
          <w:sz w:val="24"/>
          <w:lang w:eastAsia="zh-CN"/>
        </w:rPr>
        <w:t xml:space="preserve"> onto wooden base</w:t>
      </w:r>
      <w:r w:rsidR="00703CCA">
        <w:rPr>
          <w:sz w:val="24"/>
          <w:lang w:eastAsia="zh-CN"/>
        </w:rPr>
        <w:t xml:space="preserve"> and secured</w:t>
      </w:r>
      <w:r w:rsidR="00AC41D9">
        <w:rPr>
          <w:sz w:val="24"/>
          <w:lang w:eastAsia="zh-CN"/>
        </w:rPr>
        <w:t xml:space="preserve"> load </w:t>
      </w:r>
      <w:r>
        <w:rPr>
          <w:sz w:val="24"/>
          <w:lang w:eastAsia="zh-CN"/>
        </w:rPr>
        <w:t xml:space="preserve">onto low-bed for export purpose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703C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186731">
        <w:rPr>
          <w:bCs/>
          <w:sz w:val="24"/>
          <w:szCs w:val="24"/>
          <w:lang w:eastAsia="zh-CN"/>
        </w:rPr>
        <w:t>Press</w:t>
      </w:r>
      <w:r>
        <w:rPr>
          <w:bCs/>
          <w:sz w:val="24"/>
          <w:szCs w:val="24"/>
          <w:lang w:eastAsia="zh-CN"/>
        </w:rPr>
        <w:t xml:space="preserve"> machine </w:t>
      </w:r>
      <w:r w:rsidR="00186731">
        <w:rPr>
          <w:bCs/>
          <w:sz w:val="24"/>
          <w:szCs w:val="24"/>
          <w:lang w:eastAsia="zh-CN"/>
        </w:rPr>
        <w:t xml:space="preserve"> </w:t>
      </w:r>
    </w:p>
    <w:p w:rsidR="00186731" w:rsidRDefault="00703C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3.5m x 3.3m x 4.5m </w:t>
      </w:r>
    </w:p>
    <w:p w:rsidR="00186731" w:rsidRDefault="00703C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43,</w:t>
      </w:r>
      <w:r w:rsidR="00186731">
        <w:rPr>
          <w:bCs/>
          <w:sz w:val="24"/>
          <w:szCs w:val="24"/>
          <w:lang w:eastAsia="zh-CN"/>
        </w:rPr>
        <w:t xml:space="preserve">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03CCA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703CCA" w:rsidP="00E37886">
      <w:pPr>
        <w:pStyle w:val="Heading4"/>
      </w:pPr>
      <w:r>
        <w:t>70 Joo Koon Circle</w:t>
      </w:r>
    </w:p>
    <w:p w:rsidR="00E37886" w:rsidRPr="00E37886" w:rsidRDefault="00703CCA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 Metal Press (S)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186731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16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1059A6" w:rsidRPr="00B01373" w:rsidRDefault="001059A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Low-loader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43906" w:rsidRDefault="00F4390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703CCA">
        <w:rPr>
          <w:sz w:val="24"/>
          <w:lang w:eastAsia="zh-CN"/>
        </w:rPr>
        <w:t xml:space="preserve">off </w:t>
      </w:r>
      <w:bookmarkStart w:id="0" w:name="_GoBack"/>
      <w:bookmarkEnd w:id="0"/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703CCA">
        <w:rPr>
          <w:rFonts w:hint="eastAsia"/>
          <w:sz w:val="24"/>
          <w:lang w:eastAsia="zh-CN"/>
        </w:rPr>
        <w:t xml:space="preserve"> safet</w:t>
      </w:r>
      <w:r w:rsidR="00703CCA">
        <w:rPr>
          <w:sz w:val="24"/>
          <w:lang w:eastAsia="zh-CN"/>
        </w:rPr>
        <w:t>y</w:t>
      </w:r>
      <w:r w:rsidR="00703CCA">
        <w:rPr>
          <w:rFonts w:hint="eastAsia"/>
          <w:sz w:val="24"/>
          <w:lang w:eastAsia="zh-CN"/>
        </w:rPr>
        <w:t xml:space="preserve">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186731">
        <w:rPr>
          <w:sz w:val="24"/>
          <w:lang w:eastAsia="zh-CN"/>
        </w:rPr>
        <w:t xml:space="preserve"> to loading bay</w:t>
      </w:r>
    </w:p>
    <w:p w:rsidR="001059A6" w:rsidRDefault="001059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required lifting gears to crane hook and secured to lifting point of machine to be lifted</w:t>
      </w:r>
    </w:p>
    <w:p w:rsidR="001059A6" w:rsidRDefault="001059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160ton mobile crane to hoist up machine</w:t>
      </w:r>
    </w:p>
    <w:p w:rsidR="00BC39F9" w:rsidRPr="001059A6" w:rsidRDefault="001059A6" w:rsidP="001059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50ton lorry loader as support 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B01373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</w:t>
      </w:r>
      <w:r w:rsidR="001059A6">
        <w:rPr>
          <w:sz w:val="24"/>
          <w:lang w:eastAsia="zh-CN"/>
        </w:rPr>
        <w:t>ine onto wooden base for packing</w:t>
      </w:r>
    </w:p>
    <w:p w:rsidR="00B01373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</w:t>
      </w:r>
      <w:r w:rsidR="001059A6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, </w:t>
      </w:r>
      <w:r w:rsidR="001059A6">
        <w:rPr>
          <w:sz w:val="24"/>
          <w:lang w:eastAsia="zh-CN"/>
        </w:rPr>
        <w:t>hoist up and load machine onto low-loader</w:t>
      </w:r>
    </w:p>
    <w:p w:rsidR="00626FBE" w:rsidRPr="00BC39F9" w:rsidRDefault="00F43906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1059A6">
        <w:rPr>
          <w:sz w:val="24"/>
          <w:lang w:eastAsia="zh-CN"/>
        </w:rPr>
        <w:t xml:space="preserve"> with </w:t>
      </w:r>
      <w:r>
        <w:rPr>
          <w:sz w:val="24"/>
          <w:lang w:eastAsia="zh-CN"/>
        </w:rPr>
        <w:t xml:space="preserve">belt prior to being transport to port for export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32A" w:rsidRDefault="00C3432A">
      <w:r>
        <w:separator/>
      </w:r>
    </w:p>
  </w:endnote>
  <w:endnote w:type="continuationSeparator" w:id="0">
    <w:p w:rsidR="00C3432A" w:rsidRDefault="00C34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3C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3CC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32A" w:rsidRDefault="00C3432A">
      <w:r>
        <w:separator/>
      </w:r>
    </w:p>
  </w:footnote>
  <w:footnote w:type="continuationSeparator" w:id="0">
    <w:p w:rsidR="00C3432A" w:rsidRDefault="00C343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343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3432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257C21"/>
    <w:rsid w:val="002C77FC"/>
    <w:rsid w:val="002E06E4"/>
    <w:rsid w:val="002F75C6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03CCA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3432A"/>
    <w:rsid w:val="00C95881"/>
    <w:rsid w:val="00D07325"/>
    <w:rsid w:val="00D13A71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EF97B-439A-46BF-B817-DCE28C1CE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2020-12-22T02:15:00Z</cp:lastPrinted>
  <dcterms:created xsi:type="dcterms:W3CDTF">2021-02-09T01:36:00Z</dcterms:created>
  <dcterms:modified xsi:type="dcterms:W3CDTF">2021-02-09T01:36:00Z</dcterms:modified>
</cp:coreProperties>
</file>