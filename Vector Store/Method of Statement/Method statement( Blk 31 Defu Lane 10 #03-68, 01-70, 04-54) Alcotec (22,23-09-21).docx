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428FD" w:rsidRDefault="00E428FD">
      <w:pPr>
        <w:rPr>
          <w:sz w:val="24"/>
        </w:rPr>
      </w:pPr>
    </w:p>
    <w:p w:rsidR="000E0C97" w:rsidRDefault="00FB5F46">
      <w:pPr>
        <w:rPr>
          <w:sz w:val="24"/>
          <w:lang w:eastAsia="zh-CN"/>
        </w:rPr>
      </w:pPr>
      <w:r>
        <w:rPr>
          <w:sz w:val="24"/>
        </w:rPr>
        <w:t>Date: 14</w:t>
      </w:r>
      <w:r w:rsidRPr="00FB5F46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8E10ED">
        <w:rPr>
          <w:sz w:val="24"/>
        </w:rPr>
        <w:t xml:space="preserve">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B5F46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DB2B53">
        <w:rPr>
          <w:sz w:val="24"/>
          <w:lang w:eastAsia="zh-CN"/>
        </w:rPr>
        <w:t xml:space="preserve"> up machineries at </w:t>
      </w:r>
      <w:r w:rsidR="00FB5F46">
        <w:rPr>
          <w:sz w:val="24"/>
          <w:lang w:eastAsia="zh-CN"/>
        </w:rPr>
        <w:t>3</w:t>
      </w:r>
      <w:r w:rsidR="00FB5F46" w:rsidRPr="00FB5F46">
        <w:rPr>
          <w:sz w:val="24"/>
          <w:vertAlign w:val="superscript"/>
          <w:lang w:eastAsia="zh-CN"/>
        </w:rPr>
        <w:t>rd</w:t>
      </w:r>
      <w:r w:rsidR="00280E65">
        <w:rPr>
          <w:sz w:val="24"/>
          <w:lang w:eastAsia="zh-CN"/>
        </w:rPr>
        <w:t xml:space="preserve"> </w:t>
      </w:r>
      <w:r w:rsidR="00DB2B53">
        <w:rPr>
          <w:sz w:val="24"/>
          <w:lang w:eastAsia="zh-CN"/>
        </w:rPr>
        <w:t>&amp; 4</w:t>
      </w:r>
      <w:r w:rsidR="00DB2B53" w:rsidRPr="00DB2B53">
        <w:rPr>
          <w:sz w:val="24"/>
          <w:vertAlign w:val="superscript"/>
          <w:lang w:eastAsia="zh-CN"/>
        </w:rPr>
        <w:t>th</w:t>
      </w:r>
      <w:r w:rsidR="00DB2B53">
        <w:rPr>
          <w:sz w:val="24"/>
          <w:lang w:eastAsia="zh-CN"/>
        </w:rPr>
        <w:t xml:space="preserve"> </w:t>
      </w:r>
      <w:r w:rsidR="00C818BC">
        <w:rPr>
          <w:sz w:val="24"/>
          <w:lang w:eastAsia="zh-CN"/>
        </w:rPr>
        <w:t xml:space="preserve">floor </w:t>
      </w:r>
      <w:r w:rsidR="00DB2B53">
        <w:rPr>
          <w:sz w:val="24"/>
          <w:lang w:eastAsia="zh-CN"/>
        </w:rPr>
        <w:t xml:space="preserve">through wall hacking opening by using platform and mobile/lorry crane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D1DB9" w:rsidRDefault="009D1DB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E428FD" w:rsidRDefault="00E428F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Hoist up</w:t>
      </w:r>
      <w:r w:rsidR="00DB2B53">
        <w:rPr>
          <w:b/>
          <w:bCs/>
          <w:sz w:val="24"/>
          <w:szCs w:val="24"/>
          <w:lang w:eastAsia="zh-CN"/>
        </w:rPr>
        <w:t xml:space="preserve"> to #03-68</w:t>
      </w:r>
    </w:p>
    <w:p w:rsidR="009D1DB9" w:rsidRPr="008E10ED" w:rsidRDefault="008E10E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6</w:t>
      </w:r>
      <w:r w:rsidR="009D1DB9">
        <w:rPr>
          <w:bCs/>
          <w:sz w:val="24"/>
          <w:szCs w:val="24"/>
          <w:lang w:eastAsia="zh-CN"/>
        </w:rPr>
        <w:t xml:space="preserve"> unit Brother S700X1</w:t>
      </w:r>
    </w:p>
    <w:p w:rsidR="00DB2B53" w:rsidRDefault="009D1D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228 x 236 x </w:t>
      </w:r>
      <w:r w:rsidR="008E10ED">
        <w:rPr>
          <w:bCs/>
          <w:sz w:val="24"/>
          <w:szCs w:val="24"/>
          <w:lang w:eastAsia="zh-CN"/>
        </w:rPr>
        <w:t xml:space="preserve">255 cm </w:t>
      </w:r>
      <w:r w:rsidR="00DB2B53">
        <w:rPr>
          <w:bCs/>
          <w:sz w:val="24"/>
          <w:szCs w:val="24"/>
          <w:lang w:eastAsia="zh-CN"/>
        </w:rPr>
        <w:t xml:space="preserve">/ </w:t>
      </w:r>
      <w:r>
        <w:rPr>
          <w:bCs/>
          <w:sz w:val="24"/>
          <w:szCs w:val="24"/>
          <w:lang w:eastAsia="zh-CN"/>
        </w:rPr>
        <w:t>Wt: 2, 242 kg each</w:t>
      </w:r>
      <w:r w:rsidR="00C818BC">
        <w:rPr>
          <w:bCs/>
          <w:sz w:val="24"/>
          <w:szCs w:val="24"/>
          <w:lang w:eastAsia="zh-CN"/>
        </w:rPr>
        <w:t xml:space="preserve"> </w:t>
      </w:r>
    </w:p>
    <w:p w:rsidR="00DB2B53" w:rsidRDefault="00DB2B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B2B53" w:rsidRDefault="00DB2B53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Hoist up from #01-70 to #03-68</w:t>
      </w:r>
    </w:p>
    <w:p w:rsidR="00DB2B53" w:rsidRDefault="00DB2B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4 unit Enshu WE30VE</w:t>
      </w:r>
    </w:p>
    <w:p w:rsidR="00DB2B53" w:rsidRDefault="00DB2B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300 x 140 x 254 cm / Wt: 4, 500 kg</w:t>
      </w:r>
    </w:p>
    <w:p w:rsidR="00DB2B53" w:rsidRDefault="00DB2B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B2B53" w:rsidRDefault="00DB2B53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Hoist down from #04-54 to #03-68</w:t>
      </w:r>
    </w:p>
    <w:p w:rsidR="00DB2B53" w:rsidRDefault="00DB2B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 Sodick AD325L / Wt: 2, 400 kg</w:t>
      </w:r>
    </w:p>
    <w:p w:rsidR="00DB2B53" w:rsidRDefault="00DB2B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Sodick AD3L / Wt: 3, 200 kg </w:t>
      </w:r>
    </w:p>
    <w:p w:rsidR="005C177C" w:rsidRDefault="005C177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Pr="005C177C" w:rsidRDefault="000E0C9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BF4182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Default="00FB5F4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22</w:t>
      </w:r>
      <w:r w:rsidR="005C177C">
        <w:rPr>
          <w:bCs/>
          <w:sz w:val="24"/>
          <w:szCs w:val="24"/>
          <w:lang w:eastAsia="zh-CN"/>
        </w:rPr>
        <w:t>-23</w:t>
      </w:r>
      <w:r>
        <w:rPr>
          <w:bCs/>
          <w:sz w:val="24"/>
          <w:szCs w:val="24"/>
          <w:lang w:eastAsia="zh-CN"/>
        </w:rPr>
        <w:t>/09/21</w:t>
      </w:r>
    </w:p>
    <w:p w:rsidR="008E10ED" w:rsidRDefault="008E10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F4182" w:rsidRDefault="00BF418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F4182" w:rsidRPr="00BF4182" w:rsidRDefault="005C177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BF4182">
        <w:rPr>
          <w:bCs/>
          <w:sz w:val="24"/>
          <w:szCs w:val="24"/>
          <w:lang w:eastAsia="zh-CN"/>
        </w:rPr>
        <w:t xml:space="preserve"> am </w:t>
      </w:r>
    </w:p>
    <w:p w:rsidR="003956B6" w:rsidRDefault="003956B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C818BC">
      <w:pPr>
        <w:pStyle w:val="Heading4"/>
      </w:pPr>
      <w:r>
        <w:t>Blk 31 Defu Lane 10 #03-</w:t>
      </w:r>
      <w:r w:rsidR="00FB5F46">
        <w:t>68</w:t>
      </w:r>
      <w:r w:rsidR="005C177C">
        <w:t>, #04-54</w:t>
      </w:r>
    </w:p>
    <w:p w:rsidR="00894879" w:rsidRPr="00894879" w:rsidRDefault="009D1DB9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Alcotec Precision Engineering</w:t>
      </w:r>
      <w:r w:rsidR="00902F17">
        <w:rPr>
          <w:sz w:val="24"/>
          <w:szCs w:val="24"/>
          <w:lang w:eastAsia="zh-CN"/>
        </w:rPr>
        <w:t xml:space="preserve"> Pte Ltd</w:t>
      </w:r>
    </w:p>
    <w:p w:rsidR="003956B6" w:rsidRDefault="003956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9D1D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21972">
        <w:rPr>
          <w:sz w:val="24"/>
          <w:lang w:eastAsia="zh-CN"/>
        </w:rPr>
        <w:t xml:space="preserve">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5C17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633 lorry loader </w:t>
      </w:r>
    </w:p>
    <w:p w:rsidR="003956B6" w:rsidRDefault="003956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2 x lorry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428FD" w:rsidRDefault="009D1D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0E65">
        <w:rPr>
          <w:sz w:val="24"/>
          <w:lang w:eastAsia="zh-CN"/>
        </w:rPr>
        <w:t>ire sling</w:t>
      </w:r>
    </w:p>
    <w:p w:rsidR="005C177C" w:rsidRDefault="005C17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5C177C" w:rsidRDefault="005C177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E428FD" w:rsidRDefault="00020C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8E10ED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E428FD" w:rsidRDefault="00E428FD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8E10ED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9D1DB9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BD0682" w:rsidRDefault="00BD0682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9D1DB9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</w:t>
      </w:r>
      <w:r w:rsidR="009D1DB9">
        <w:rPr>
          <w:sz w:val="24"/>
          <w:lang w:eastAsia="zh-CN"/>
        </w:rPr>
        <w:t xml:space="preserve">or, rigger, signalman and </w:t>
      </w:r>
      <w:r w:rsidR="00D00F22">
        <w:rPr>
          <w:sz w:val="24"/>
          <w:lang w:eastAsia="zh-CN"/>
        </w:rPr>
        <w:t>mobile</w:t>
      </w:r>
      <w:r w:rsidR="009D1DB9">
        <w:rPr>
          <w:sz w:val="24"/>
          <w:lang w:eastAsia="zh-CN"/>
        </w:rPr>
        <w:t>/lorry</w:t>
      </w:r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DD6D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</w:t>
      </w:r>
      <w:r w:rsidR="000E0C97">
        <w:rPr>
          <w:sz w:val="24"/>
          <w:lang w:eastAsia="zh-CN"/>
        </w:rPr>
        <w:t>obile</w:t>
      </w:r>
      <w:r w:rsidR="009D1DB9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</w:t>
      </w:r>
      <w:r w:rsidR="000E0C97">
        <w:rPr>
          <w:sz w:val="24"/>
          <w:lang w:eastAsia="zh-CN"/>
        </w:rPr>
        <w:t>at designated hoisting area for the lift</w:t>
      </w:r>
    </w:p>
    <w:p w:rsidR="000E0C97" w:rsidRPr="00020C2A" w:rsidRDefault="009D1DB9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428FD">
        <w:rPr>
          <w:sz w:val="24"/>
          <w:lang w:eastAsia="zh-CN"/>
        </w:rPr>
        <w:t xml:space="preserve"> crane to hoist up platform to 3</w:t>
      </w:r>
      <w:r w:rsidR="00E428FD" w:rsidRPr="00E428FD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</w:t>
      </w:r>
      <w:r w:rsidR="00E428FD">
        <w:rPr>
          <w:sz w:val="24"/>
          <w:lang w:eastAsia="zh-CN"/>
        </w:rPr>
        <w:t xml:space="preserve">wall hacking </w:t>
      </w:r>
      <w:r>
        <w:rPr>
          <w:sz w:val="24"/>
          <w:lang w:eastAsia="zh-CN"/>
        </w:rPr>
        <w:t>opening</w:t>
      </w:r>
      <w:r w:rsidR="000E0C97">
        <w:rPr>
          <w:sz w:val="24"/>
          <w:lang w:eastAsia="zh-CN"/>
        </w:rPr>
        <w:t xml:space="preserve">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 xml:space="preserve">on the </w:t>
      </w:r>
      <w:r w:rsidR="008E10ED">
        <w:rPr>
          <w:sz w:val="24"/>
          <w:lang w:eastAsia="zh-CN"/>
        </w:rPr>
        <w:t>wall hacking</w:t>
      </w:r>
      <w:r w:rsidR="005B20D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</w:t>
      </w:r>
      <w:r w:rsidR="005C177C">
        <w:rPr>
          <w:sz w:val="24"/>
          <w:lang w:eastAsia="zh-CN"/>
        </w:rPr>
        <w:t xml:space="preserve">t point and secured using 1 x lorry loader </w:t>
      </w:r>
      <w:bookmarkStart w:id="0" w:name="_GoBack"/>
      <w:bookmarkEnd w:id="0"/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E0C97"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</w:t>
      </w:r>
      <w:r w:rsidR="00E428FD">
        <w:rPr>
          <w:sz w:val="24"/>
          <w:lang w:eastAsia="zh-CN"/>
        </w:rPr>
        <w:t>e crane to hoist up machine to 3</w:t>
      </w:r>
      <w:r w:rsidR="00E428FD" w:rsidRPr="00E428FD">
        <w:rPr>
          <w:sz w:val="24"/>
          <w:vertAlign w:val="superscript"/>
          <w:lang w:eastAsia="zh-CN"/>
        </w:rPr>
        <w:t>rd</w:t>
      </w:r>
      <w:r w:rsidR="009D1DB9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428FD">
        <w:rPr>
          <w:sz w:val="24"/>
          <w:lang w:eastAsia="zh-CN"/>
        </w:rPr>
        <w:t>rollers/</w:t>
      </w:r>
      <w:r w:rsidR="009D1DB9">
        <w:rPr>
          <w:sz w:val="24"/>
          <w:lang w:eastAsia="zh-CN"/>
        </w:rPr>
        <w:t xml:space="preserve">pallet truck under </w:t>
      </w:r>
      <w:r w:rsidR="00EC0AFE">
        <w:rPr>
          <w:sz w:val="24"/>
          <w:lang w:eastAsia="zh-CN"/>
        </w:rPr>
        <w:t>machine base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  <w:r w:rsidR="008E10ED">
        <w:rPr>
          <w:sz w:val="24"/>
          <w:lang w:eastAsia="zh-CN"/>
        </w:rPr>
        <w:t xml:space="preserve">             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B20D1" w:rsidRDefault="005B20D1" w:rsidP="005B2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5B20D1" w:rsidRDefault="005B20D1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2ED6" w:rsidRDefault="006B2ED6">
      <w:r>
        <w:separator/>
      </w:r>
    </w:p>
  </w:endnote>
  <w:endnote w:type="continuationSeparator" w:id="0">
    <w:p w:rsidR="006B2ED6" w:rsidRDefault="006B2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C177C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C177C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2ED6" w:rsidRDefault="006B2ED6">
      <w:r>
        <w:separator/>
      </w:r>
    </w:p>
  </w:footnote>
  <w:footnote w:type="continuationSeparator" w:id="0">
    <w:p w:rsidR="006B2ED6" w:rsidRDefault="006B2E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6B2ED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DD6DB6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6B2ED6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DD6DB6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E037C"/>
    <w:rsid w:val="000E0C97"/>
    <w:rsid w:val="00173D1D"/>
    <w:rsid w:val="001A3D96"/>
    <w:rsid w:val="00274035"/>
    <w:rsid w:val="00280E65"/>
    <w:rsid w:val="00281171"/>
    <w:rsid w:val="002F4DDD"/>
    <w:rsid w:val="002F4ECC"/>
    <w:rsid w:val="00312672"/>
    <w:rsid w:val="00380264"/>
    <w:rsid w:val="003956B6"/>
    <w:rsid w:val="004759DC"/>
    <w:rsid w:val="004913AB"/>
    <w:rsid w:val="00491CDF"/>
    <w:rsid w:val="004A60E2"/>
    <w:rsid w:val="00577153"/>
    <w:rsid w:val="005B20D1"/>
    <w:rsid w:val="005C177C"/>
    <w:rsid w:val="005C216D"/>
    <w:rsid w:val="00664E02"/>
    <w:rsid w:val="00672CA0"/>
    <w:rsid w:val="006B2ED6"/>
    <w:rsid w:val="006F46B4"/>
    <w:rsid w:val="00701B5C"/>
    <w:rsid w:val="00722A7B"/>
    <w:rsid w:val="007276CD"/>
    <w:rsid w:val="0078020B"/>
    <w:rsid w:val="007D3772"/>
    <w:rsid w:val="007E1A8A"/>
    <w:rsid w:val="00803E66"/>
    <w:rsid w:val="008333D2"/>
    <w:rsid w:val="00894879"/>
    <w:rsid w:val="008E10ED"/>
    <w:rsid w:val="00902F17"/>
    <w:rsid w:val="00966F5B"/>
    <w:rsid w:val="009D1DB9"/>
    <w:rsid w:val="009D3256"/>
    <w:rsid w:val="00A10F11"/>
    <w:rsid w:val="00B21972"/>
    <w:rsid w:val="00B56650"/>
    <w:rsid w:val="00B57912"/>
    <w:rsid w:val="00B7163D"/>
    <w:rsid w:val="00BD0682"/>
    <w:rsid w:val="00BF4182"/>
    <w:rsid w:val="00C3785C"/>
    <w:rsid w:val="00C44C52"/>
    <w:rsid w:val="00C818BC"/>
    <w:rsid w:val="00CD4486"/>
    <w:rsid w:val="00D00F22"/>
    <w:rsid w:val="00D2603B"/>
    <w:rsid w:val="00D83EFC"/>
    <w:rsid w:val="00D856F6"/>
    <w:rsid w:val="00DB2B53"/>
    <w:rsid w:val="00DD6DB6"/>
    <w:rsid w:val="00DF225D"/>
    <w:rsid w:val="00E428FD"/>
    <w:rsid w:val="00E43138"/>
    <w:rsid w:val="00E70F6C"/>
    <w:rsid w:val="00EB390A"/>
    <w:rsid w:val="00EC0AFE"/>
    <w:rsid w:val="00F338D8"/>
    <w:rsid w:val="00F8137B"/>
    <w:rsid w:val="00FB5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2930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2020-06-29T05:20:00Z</cp:lastPrinted>
  <dcterms:created xsi:type="dcterms:W3CDTF">2021-09-14T03:33:00Z</dcterms:created>
  <dcterms:modified xsi:type="dcterms:W3CDTF">2021-09-14T03:33:00Z</dcterms:modified>
</cp:coreProperties>
</file>