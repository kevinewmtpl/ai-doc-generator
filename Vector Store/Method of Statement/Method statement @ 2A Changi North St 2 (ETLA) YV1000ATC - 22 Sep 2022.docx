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1814B0">
      <w:pPr>
        <w:rPr>
          <w:sz w:val="24"/>
          <w:lang w:eastAsia="zh-CN"/>
        </w:rPr>
      </w:pPr>
      <w:r>
        <w:rPr>
          <w:sz w:val="24"/>
        </w:rPr>
        <w:t>Date: 07</w:t>
      </w:r>
      <w:r w:rsidR="00AE1037">
        <w:rPr>
          <w:sz w:val="24"/>
          <w:vertAlign w:val="superscript"/>
        </w:rPr>
        <w:t xml:space="preserve">th </w:t>
      </w:r>
      <w:r w:rsidR="00AE1037">
        <w:rPr>
          <w:sz w:val="24"/>
        </w:rPr>
        <w:t>June</w:t>
      </w:r>
      <w:r w:rsidR="00230D2E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C94FC9">
        <w:rPr>
          <w:sz w:val="24"/>
          <w:lang w:eastAsia="zh-CN"/>
        </w:rPr>
        <w:t xml:space="preserve">unload </w:t>
      </w:r>
      <w:r w:rsidR="00D56D12">
        <w:rPr>
          <w:sz w:val="24"/>
          <w:lang w:eastAsia="zh-CN"/>
        </w:rPr>
        <w:t>1 case</w:t>
      </w:r>
      <w:r w:rsidR="00D702A3">
        <w:rPr>
          <w:sz w:val="24"/>
          <w:lang w:eastAsia="zh-CN"/>
        </w:rPr>
        <w:t xml:space="preserve"> of 1 unit machine from </w:t>
      </w:r>
      <w:r w:rsidR="00D56D12">
        <w:rPr>
          <w:sz w:val="24"/>
          <w:lang w:eastAsia="zh-CN"/>
        </w:rPr>
        <w:t>low loader</w:t>
      </w:r>
      <w:r w:rsidR="00C25A49">
        <w:rPr>
          <w:sz w:val="24"/>
          <w:lang w:eastAsia="zh-CN"/>
        </w:rPr>
        <w:t>,</w:t>
      </w:r>
      <w:r w:rsidR="00581AFF">
        <w:rPr>
          <w:sz w:val="24"/>
          <w:lang w:eastAsia="zh-CN"/>
        </w:rPr>
        <w:t xml:space="preserve"> uncrate</w:t>
      </w:r>
      <w:r w:rsidR="001A46A7">
        <w:rPr>
          <w:sz w:val="24"/>
          <w:lang w:eastAsia="zh-CN"/>
        </w:rPr>
        <w:t xml:space="preserve"> case</w:t>
      </w:r>
      <w:r w:rsidR="00581AFF">
        <w:rPr>
          <w:sz w:val="24"/>
          <w:lang w:eastAsia="zh-CN"/>
        </w:rPr>
        <w:t>,</w:t>
      </w:r>
      <w:r w:rsidR="001A46A7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F1F53" w:rsidRDefault="00D56D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CNC Vertical Turning Lathe, Model: YV1000ATC with Accessories </w:t>
      </w:r>
    </w:p>
    <w:p w:rsidR="00D702A3" w:rsidRDefault="00D56D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485 x 388 x 439c</w:t>
      </w:r>
      <w:r w:rsidR="0025298C">
        <w:rPr>
          <w:sz w:val="24"/>
          <w:szCs w:val="24"/>
          <w:lang w:eastAsia="zh-CN"/>
        </w:rPr>
        <w:t>m</w:t>
      </w:r>
    </w:p>
    <w:p w:rsidR="00C94FC9" w:rsidRDefault="00D56D1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23, 00</w:t>
      </w:r>
      <w:r w:rsidR="00B407B9">
        <w:rPr>
          <w:sz w:val="24"/>
          <w:szCs w:val="24"/>
          <w:lang w:eastAsia="zh-CN"/>
        </w:rPr>
        <w:t>0 kg</w:t>
      </w:r>
    </w:p>
    <w:p w:rsidR="00C25A49" w:rsidRPr="00BF1F53" w:rsidRDefault="00C25A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E20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56D12">
      <w:pPr>
        <w:rPr>
          <w:sz w:val="24"/>
          <w:lang w:eastAsia="zh-CN"/>
        </w:rPr>
      </w:pPr>
      <w:r>
        <w:rPr>
          <w:sz w:val="24"/>
          <w:lang w:eastAsia="zh-CN"/>
        </w:rPr>
        <w:t>22/09</w:t>
      </w:r>
      <w:r w:rsidR="00866BAC">
        <w:rPr>
          <w:sz w:val="24"/>
          <w:lang w:eastAsia="zh-CN"/>
        </w:rPr>
        <w:t xml:space="preserve">/22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6E20D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C94FC9">
        <w:rPr>
          <w:bCs/>
          <w:sz w:val="24"/>
          <w:szCs w:val="24"/>
          <w:lang w:eastAsia="zh-CN"/>
        </w:rPr>
        <w:t xml:space="preserve"> am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B407B9" w:rsidP="00BA65F8">
      <w:pPr>
        <w:pStyle w:val="Heading4"/>
      </w:pPr>
      <w:r>
        <w:t>2A Changi North St 2</w:t>
      </w:r>
    </w:p>
    <w:p w:rsidR="00BA65F8" w:rsidRPr="00BA65F8" w:rsidRDefault="006E20D4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ETLA Ltd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407B9" w:rsidRDefault="00D56D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</w:t>
      </w:r>
      <w:r w:rsidR="00B407B9">
        <w:rPr>
          <w:sz w:val="24"/>
          <w:lang w:eastAsia="zh-CN"/>
        </w:rPr>
        <w:t xml:space="preserve">ton mobile crane </w:t>
      </w:r>
    </w:p>
    <w:p w:rsidR="001A46A7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274F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x</w:t>
      </w:r>
      <w:r w:rsidR="001268A8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>633 lo</w:t>
      </w:r>
      <w:r w:rsidR="00534F50">
        <w:rPr>
          <w:sz w:val="24"/>
          <w:lang w:eastAsia="zh-CN"/>
        </w:rPr>
        <w:t>rry loader</w:t>
      </w:r>
    </w:p>
    <w:p w:rsidR="00746A35" w:rsidRDefault="001A46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E1037">
        <w:rPr>
          <w:sz w:val="24"/>
          <w:lang w:eastAsia="zh-CN"/>
        </w:rPr>
        <w:t xml:space="preserve">battery </w:t>
      </w:r>
      <w:r>
        <w:rPr>
          <w:sz w:val="24"/>
          <w:lang w:eastAsia="zh-CN"/>
        </w:rPr>
        <w:t xml:space="preserve">forklift </w:t>
      </w:r>
      <w:r w:rsidR="00534F50">
        <w:rPr>
          <w:sz w:val="24"/>
          <w:lang w:eastAsia="zh-CN"/>
        </w:rPr>
        <w:t xml:space="preserve"> </w:t>
      </w:r>
      <w:r w:rsidR="009B5A5C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25298C" w:rsidRDefault="0025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D56D12" w:rsidRDefault="00D56D12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557513">
        <w:rPr>
          <w:sz w:val="24"/>
          <w:lang w:eastAsia="zh-CN"/>
        </w:rPr>
        <w:t xml:space="preserve">ervisor, rigger, signalman and </w:t>
      </w:r>
      <w:r w:rsidR="00907C3D">
        <w:rPr>
          <w:sz w:val="24"/>
          <w:lang w:eastAsia="zh-CN"/>
        </w:rPr>
        <w:t>mobile/lorry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907C3D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 crane</w:t>
      </w:r>
      <w:r w:rsidR="006467DA">
        <w:rPr>
          <w:sz w:val="24"/>
          <w:lang w:eastAsia="zh-CN"/>
        </w:rPr>
        <w:t xml:space="preserve"> at designated </w:t>
      </w:r>
      <w:r w:rsidR="00534F50">
        <w:rPr>
          <w:sz w:val="24"/>
          <w:lang w:eastAsia="zh-CN"/>
        </w:rPr>
        <w:t>unloading area</w:t>
      </w:r>
      <w:r w:rsidR="006E20D4">
        <w:rPr>
          <w:sz w:val="24"/>
          <w:lang w:eastAsia="zh-CN"/>
        </w:rPr>
        <w:t xml:space="preserve"> </w:t>
      </w:r>
    </w:p>
    <w:p w:rsidR="00C90E43" w:rsidRPr="006E20D4" w:rsidRDefault="00534F50" w:rsidP="006E20D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E20D4">
        <w:rPr>
          <w:sz w:val="24"/>
          <w:lang w:eastAsia="zh-CN"/>
        </w:rPr>
        <w:t>Insert sling below machine case</w:t>
      </w:r>
      <w:r w:rsidR="00F91991" w:rsidRPr="006E20D4">
        <w:rPr>
          <w:sz w:val="24"/>
          <w:lang w:eastAsia="zh-CN"/>
        </w:rPr>
        <w:t xml:space="preserve"> and attached onto crane hook </w:t>
      </w:r>
    </w:p>
    <w:p w:rsidR="00C90E43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case </w:t>
      </w:r>
      <w:r w:rsidR="00C90E43">
        <w:rPr>
          <w:sz w:val="24"/>
          <w:lang w:eastAsia="zh-CN"/>
        </w:rPr>
        <w:t>fro</w:t>
      </w:r>
      <w:r>
        <w:rPr>
          <w:sz w:val="24"/>
          <w:lang w:eastAsia="zh-CN"/>
        </w:rPr>
        <w:t>m container to the ground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534F50" w:rsidRDefault="00534F50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6467DA" w:rsidRPr="00C90E43" w:rsidRDefault="001A46A7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near door entrance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89628B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9B5A5C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24AD3" w:rsidRPr="00EF789A" w:rsidRDefault="00724AD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form rollers and insert levelling pad under machine base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6467DA" w:rsidRPr="0099046A" w:rsidRDefault="00724AD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5AF0" w:rsidRDefault="00485AF0">
      <w:r>
        <w:separator/>
      </w:r>
    </w:p>
  </w:endnote>
  <w:endnote w:type="continuationSeparator" w:id="0">
    <w:p w:rsidR="00485AF0" w:rsidRDefault="00485A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6D1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6D1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5AF0" w:rsidRDefault="00485AF0">
      <w:r>
        <w:separator/>
      </w:r>
    </w:p>
  </w:footnote>
  <w:footnote w:type="continuationSeparator" w:id="0">
    <w:p w:rsidR="00485AF0" w:rsidRDefault="00485A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85AF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85AF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83372"/>
    <w:rsid w:val="000A3198"/>
    <w:rsid w:val="000C68D5"/>
    <w:rsid w:val="000D3C89"/>
    <w:rsid w:val="000D3F7C"/>
    <w:rsid w:val="001268A8"/>
    <w:rsid w:val="00136332"/>
    <w:rsid w:val="00141D73"/>
    <w:rsid w:val="00147D28"/>
    <w:rsid w:val="001814B0"/>
    <w:rsid w:val="001A1840"/>
    <w:rsid w:val="001A46A7"/>
    <w:rsid w:val="001F5380"/>
    <w:rsid w:val="00210BA1"/>
    <w:rsid w:val="002210C1"/>
    <w:rsid w:val="00230D2E"/>
    <w:rsid w:val="00241657"/>
    <w:rsid w:val="0025298C"/>
    <w:rsid w:val="00257C21"/>
    <w:rsid w:val="00334C7D"/>
    <w:rsid w:val="003410CF"/>
    <w:rsid w:val="003A2D0F"/>
    <w:rsid w:val="003C43A5"/>
    <w:rsid w:val="003D3BEA"/>
    <w:rsid w:val="00415A40"/>
    <w:rsid w:val="00466C7A"/>
    <w:rsid w:val="00485AF0"/>
    <w:rsid w:val="004C039D"/>
    <w:rsid w:val="004E36B9"/>
    <w:rsid w:val="00503E70"/>
    <w:rsid w:val="005333BC"/>
    <w:rsid w:val="00534F50"/>
    <w:rsid w:val="00557513"/>
    <w:rsid w:val="00566474"/>
    <w:rsid w:val="00581AFF"/>
    <w:rsid w:val="006268D6"/>
    <w:rsid w:val="00634800"/>
    <w:rsid w:val="006467DA"/>
    <w:rsid w:val="00663BC0"/>
    <w:rsid w:val="006D440D"/>
    <w:rsid w:val="006E20D4"/>
    <w:rsid w:val="007066F2"/>
    <w:rsid w:val="00724AD3"/>
    <w:rsid w:val="00735210"/>
    <w:rsid w:val="00742D33"/>
    <w:rsid w:val="00746A35"/>
    <w:rsid w:val="0075517F"/>
    <w:rsid w:val="00767482"/>
    <w:rsid w:val="00773CDA"/>
    <w:rsid w:val="007F701F"/>
    <w:rsid w:val="008225C1"/>
    <w:rsid w:val="008274F1"/>
    <w:rsid w:val="00830444"/>
    <w:rsid w:val="008512EB"/>
    <w:rsid w:val="00860CD2"/>
    <w:rsid w:val="00866BAC"/>
    <w:rsid w:val="008721A6"/>
    <w:rsid w:val="00892332"/>
    <w:rsid w:val="00895D5D"/>
    <w:rsid w:val="0089628B"/>
    <w:rsid w:val="00907C3D"/>
    <w:rsid w:val="00933FF0"/>
    <w:rsid w:val="00971AE8"/>
    <w:rsid w:val="00982E84"/>
    <w:rsid w:val="0099046A"/>
    <w:rsid w:val="009B5A5C"/>
    <w:rsid w:val="009F24DE"/>
    <w:rsid w:val="00A1115F"/>
    <w:rsid w:val="00A75691"/>
    <w:rsid w:val="00A84205"/>
    <w:rsid w:val="00A93B6F"/>
    <w:rsid w:val="00A9792C"/>
    <w:rsid w:val="00AB583B"/>
    <w:rsid w:val="00AE1037"/>
    <w:rsid w:val="00B03BCD"/>
    <w:rsid w:val="00B407B9"/>
    <w:rsid w:val="00B61A87"/>
    <w:rsid w:val="00BA3D30"/>
    <w:rsid w:val="00BA65F8"/>
    <w:rsid w:val="00BF1F53"/>
    <w:rsid w:val="00C03735"/>
    <w:rsid w:val="00C25A49"/>
    <w:rsid w:val="00C90E43"/>
    <w:rsid w:val="00C94FC9"/>
    <w:rsid w:val="00C95881"/>
    <w:rsid w:val="00CB5DF3"/>
    <w:rsid w:val="00D51A21"/>
    <w:rsid w:val="00D56D12"/>
    <w:rsid w:val="00D702A3"/>
    <w:rsid w:val="00DB6F3A"/>
    <w:rsid w:val="00DE134E"/>
    <w:rsid w:val="00DE29B7"/>
    <w:rsid w:val="00E4630B"/>
    <w:rsid w:val="00E76DB5"/>
    <w:rsid w:val="00E83270"/>
    <w:rsid w:val="00E95798"/>
    <w:rsid w:val="00E95AFF"/>
    <w:rsid w:val="00E95CFA"/>
    <w:rsid w:val="00EC1220"/>
    <w:rsid w:val="00EC1B89"/>
    <w:rsid w:val="00EC37A1"/>
    <w:rsid w:val="00EF47D1"/>
    <w:rsid w:val="00EF789A"/>
    <w:rsid w:val="00F36CE9"/>
    <w:rsid w:val="00F41581"/>
    <w:rsid w:val="00F77A1A"/>
    <w:rsid w:val="00F91991"/>
    <w:rsid w:val="00FA168D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DA63FD-7F0A-4F18-B956-244E18114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2022-06-07T00:50:00Z</cp:lastPrinted>
  <dcterms:created xsi:type="dcterms:W3CDTF">2022-09-19T08:35:00Z</dcterms:created>
  <dcterms:modified xsi:type="dcterms:W3CDTF">2022-09-19T08:35:00Z</dcterms:modified>
</cp:coreProperties>
</file>