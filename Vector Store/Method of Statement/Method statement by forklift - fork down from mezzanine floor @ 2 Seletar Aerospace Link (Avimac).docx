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747B9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2678323" w14:textId="77777777" w:rsidR="00854E8F" w:rsidRDefault="00854E8F">
      <w:pPr>
        <w:rPr>
          <w:sz w:val="24"/>
        </w:rPr>
      </w:pPr>
    </w:p>
    <w:p w14:paraId="681EA42A" w14:textId="0C4A560A" w:rsidR="00FC7A38" w:rsidRDefault="00854E8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655BC">
        <w:rPr>
          <w:sz w:val="24"/>
        </w:rPr>
        <w:t>25</w:t>
      </w:r>
      <w:r w:rsidR="007655BC" w:rsidRPr="007655BC">
        <w:rPr>
          <w:sz w:val="24"/>
          <w:vertAlign w:val="superscript"/>
        </w:rPr>
        <w:t>th</w:t>
      </w:r>
      <w:r w:rsidR="007655BC">
        <w:rPr>
          <w:sz w:val="24"/>
        </w:rPr>
        <w:t xml:space="preserve"> Aug</w:t>
      </w:r>
      <w:r w:rsidR="00291670">
        <w:rPr>
          <w:sz w:val="24"/>
        </w:rPr>
        <w:t xml:space="preserve"> 2025</w:t>
      </w:r>
    </w:p>
    <w:p w14:paraId="7A8CBFE9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4AB59F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CA7FAA1" w14:textId="238C851D" w:rsidR="00FC7A38" w:rsidRDefault="00D72C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674B7">
        <w:rPr>
          <w:sz w:val="24"/>
          <w:lang w:eastAsia="zh-CN"/>
        </w:rPr>
        <w:t xml:space="preserve">fork </w:t>
      </w:r>
      <w:r w:rsidR="007655BC">
        <w:rPr>
          <w:sz w:val="24"/>
          <w:lang w:eastAsia="zh-CN"/>
        </w:rPr>
        <w:t xml:space="preserve">up </w:t>
      </w:r>
      <w:r w:rsidR="00D46439">
        <w:rPr>
          <w:sz w:val="24"/>
          <w:lang w:eastAsia="zh-CN"/>
        </w:rPr>
        <w:t xml:space="preserve">1 unit machine </w:t>
      </w:r>
      <w:r w:rsidR="007655BC">
        <w:rPr>
          <w:sz w:val="24"/>
          <w:lang w:eastAsia="zh-CN"/>
        </w:rPr>
        <w:t>to</w:t>
      </w:r>
      <w:r w:rsidR="00D46439">
        <w:rPr>
          <w:sz w:val="24"/>
          <w:lang w:eastAsia="zh-CN"/>
        </w:rPr>
        <w:t xml:space="preserve"> </w:t>
      </w:r>
      <w:proofErr w:type="spellStart"/>
      <w:r w:rsidR="00D46439">
        <w:rPr>
          <w:sz w:val="24"/>
          <w:lang w:eastAsia="zh-CN"/>
        </w:rPr>
        <w:t>mazz</w:t>
      </w:r>
      <w:proofErr w:type="spellEnd"/>
      <w:r w:rsidR="00D46439">
        <w:rPr>
          <w:sz w:val="24"/>
          <w:lang w:eastAsia="zh-CN"/>
        </w:rPr>
        <w:t xml:space="preserve"> floor </w:t>
      </w:r>
      <w:r w:rsidR="00D674B7">
        <w:rPr>
          <w:sz w:val="24"/>
          <w:lang w:eastAsia="zh-CN"/>
        </w:rPr>
        <w:t>using forklift, t</w:t>
      </w:r>
      <w:r w:rsidR="00854E8F">
        <w:rPr>
          <w:sz w:val="24"/>
          <w:lang w:eastAsia="zh-CN"/>
        </w:rPr>
        <w:t xml:space="preserve">ransport to outside factory, </w:t>
      </w:r>
      <w:r w:rsidR="00D674B7">
        <w:rPr>
          <w:sz w:val="24"/>
          <w:lang w:eastAsia="zh-CN"/>
        </w:rPr>
        <w:t>load onto lorry chassis</w:t>
      </w:r>
      <w:r w:rsidR="00854E8F">
        <w:rPr>
          <w:sz w:val="24"/>
          <w:lang w:eastAsia="zh-CN"/>
        </w:rPr>
        <w:t xml:space="preserve"> and deliver to new </w:t>
      </w:r>
      <w:r w:rsidR="00D46439">
        <w:rPr>
          <w:sz w:val="24"/>
          <w:lang w:eastAsia="zh-CN"/>
        </w:rPr>
        <w:t xml:space="preserve">location </w:t>
      </w:r>
      <w:r w:rsidR="00854E8F">
        <w:rPr>
          <w:sz w:val="24"/>
          <w:lang w:eastAsia="zh-CN"/>
        </w:rPr>
        <w:t xml:space="preserve"> </w:t>
      </w:r>
    </w:p>
    <w:p w14:paraId="1346C36A" w14:textId="77777777"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C37394" w14:textId="77777777"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74BFEA11" w14:textId="34CC0134" w:rsidR="00D72C4E" w:rsidRDefault="00D464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Mazak QT Compact 100</w:t>
      </w:r>
    </w:p>
    <w:p w14:paraId="0E1061E5" w14:textId="77560825" w:rsidR="003F0B79" w:rsidRDefault="003F0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260 x </w:t>
      </w:r>
      <w:r w:rsidR="00B4263A">
        <w:rPr>
          <w:bCs/>
          <w:sz w:val="24"/>
          <w:szCs w:val="24"/>
          <w:lang w:eastAsia="zh-CN"/>
        </w:rPr>
        <w:t xml:space="preserve">170 x 175 cm / </w:t>
      </w:r>
      <w:proofErr w:type="spellStart"/>
      <w:r w:rsidR="00B4263A">
        <w:rPr>
          <w:bCs/>
          <w:sz w:val="24"/>
          <w:szCs w:val="24"/>
          <w:lang w:eastAsia="zh-CN"/>
        </w:rPr>
        <w:t>Wt</w:t>
      </w:r>
      <w:proofErr w:type="spellEnd"/>
      <w:r w:rsidR="00B4263A">
        <w:rPr>
          <w:bCs/>
          <w:sz w:val="24"/>
          <w:szCs w:val="24"/>
          <w:lang w:eastAsia="zh-CN"/>
        </w:rPr>
        <w:t xml:space="preserve">: 4, 600 kg </w:t>
      </w:r>
    </w:p>
    <w:p w14:paraId="4E8BDB67" w14:textId="5AD63381" w:rsidR="00D46439" w:rsidRDefault="00B426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D46439">
        <w:rPr>
          <w:bCs/>
          <w:sz w:val="24"/>
          <w:szCs w:val="24"/>
          <w:lang w:eastAsia="zh-CN"/>
        </w:rPr>
        <w:t>Bar Feeder</w:t>
      </w:r>
    </w:p>
    <w:p w14:paraId="1D000404" w14:textId="252B8B76" w:rsidR="00D46439" w:rsidRPr="00D46439" w:rsidRDefault="00B4263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D46439">
        <w:rPr>
          <w:bCs/>
          <w:sz w:val="24"/>
          <w:szCs w:val="24"/>
          <w:lang w:eastAsia="zh-CN"/>
        </w:rPr>
        <w:t xml:space="preserve">Chip Conveyor </w:t>
      </w:r>
    </w:p>
    <w:p w14:paraId="01837A74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BFD5363" w14:textId="77777777" w:rsidR="00854E8F" w:rsidRDefault="00854E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3074CCFE" w14:textId="77777777" w:rsid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0BE8EAF4" w14:textId="77777777" w:rsidR="00854E8F" w:rsidRP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8A5717" w14:textId="4EF1B1F9" w:rsidR="00DF421F" w:rsidRPr="007A5D4B" w:rsidRDefault="008C100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F6287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33BD147" w14:textId="41D3B929" w:rsidR="008C100A" w:rsidRDefault="00291670">
      <w:pPr>
        <w:rPr>
          <w:sz w:val="24"/>
          <w:lang w:eastAsia="zh-CN"/>
        </w:rPr>
      </w:pPr>
      <w:r>
        <w:rPr>
          <w:sz w:val="24"/>
          <w:lang w:eastAsia="zh-CN"/>
        </w:rPr>
        <w:t>10/01/25</w:t>
      </w:r>
      <w:r w:rsidR="00221975">
        <w:rPr>
          <w:sz w:val="24"/>
          <w:lang w:eastAsia="zh-CN"/>
        </w:rPr>
        <w:t xml:space="preserve">   </w:t>
      </w:r>
    </w:p>
    <w:p w14:paraId="18D870AB" w14:textId="77777777" w:rsidR="008C100A" w:rsidRDefault="008C100A">
      <w:pPr>
        <w:rPr>
          <w:sz w:val="24"/>
          <w:lang w:eastAsia="zh-CN"/>
        </w:rPr>
      </w:pPr>
    </w:p>
    <w:p w14:paraId="34BB434B" w14:textId="1072819B" w:rsidR="00D46439" w:rsidRDefault="00D46439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F9B6667" w14:textId="190D2673" w:rsidR="00D46439" w:rsidRPr="00D46439" w:rsidRDefault="00D4643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10:00 am </w:t>
      </w:r>
    </w:p>
    <w:p w14:paraId="7847A7D1" w14:textId="68F8B54F" w:rsidR="00D46439" w:rsidRPr="00D46439" w:rsidRDefault="00D46439">
      <w:pPr>
        <w:rPr>
          <w:b/>
          <w:bCs/>
          <w:sz w:val="24"/>
          <w:u w:val="single"/>
          <w:lang w:eastAsia="zh-CN"/>
        </w:rPr>
      </w:pPr>
    </w:p>
    <w:p w14:paraId="42670B9D" w14:textId="77777777" w:rsidR="000B14C2" w:rsidRPr="00BF6287" w:rsidRDefault="00DE52F9" w:rsidP="00BF6287">
      <w:pPr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C8AAACC" w14:textId="70228D3E" w:rsidR="003F0B79" w:rsidRDefault="00056920" w:rsidP="003F0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Seletar Aerospace Link</w:t>
      </w:r>
    </w:p>
    <w:p w14:paraId="0635686B" w14:textId="38D65B2E" w:rsidR="006D186A" w:rsidRDefault="0005692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Avimac</w:t>
      </w:r>
      <w:proofErr w:type="spellEnd"/>
    </w:p>
    <w:p w14:paraId="25BAD218" w14:textId="77777777" w:rsidR="00A62208" w:rsidRPr="000B14C2" w:rsidRDefault="00A6220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B1A9CA4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38CF6BB" w14:textId="6F913246" w:rsidR="00BF6287" w:rsidRDefault="003F0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C100A">
        <w:rPr>
          <w:sz w:val="24"/>
          <w:lang w:eastAsia="zh-CN"/>
        </w:rPr>
        <w:t xml:space="preserve"> x 633 lorry loader</w:t>
      </w:r>
    </w:p>
    <w:p w14:paraId="11E22C05" w14:textId="77777777" w:rsidR="00A62208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8C100A">
        <w:rPr>
          <w:sz w:val="24"/>
          <w:lang w:eastAsia="zh-CN"/>
        </w:rPr>
        <w:t xml:space="preserve"> ton </w:t>
      </w:r>
      <w:r w:rsidR="00A62208">
        <w:rPr>
          <w:sz w:val="24"/>
          <w:lang w:eastAsia="zh-CN"/>
        </w:rPr>
        <w:t>forklift</w:t>
      </w:r>
    </w:p>
    <w:p w14:paraId="459C333F" w14:textId="4B55CB31" w:rsidR="008C100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419F685D" w14:textId="77777777" w:rsidR="00221975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floor protection)</w:t>
      </w:r>
    </w:p>
    <w:p w14:paraId="4D149C7B" w14:textId="115D4151" w:rsidR="00FC7A38" w:rsidRPr="00221975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2AC40BFA" w14:textId="62617700" w:rsidR="00A0574E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</w:t>
      </w:r>
      <w:r w:rsidR="00B4263A">
        <w:rPr>
          <w:sz w:val="24"/>
          <w:lang w:eastAsia="zh-CN"/>
        </w:rPr>
        <w:t xml:space="preserve">on </w:t>
      </w:r>
      <w:r w:rsidR="00A0574E">
        <w:rPr>
          <w:sz w:val="24"/>
          <w:lang w:eastAsia="zh-CN"/>
        </w:rPr>
        <w:t>loading/unloading area</w:t>
      </w:r>
    </w:p>
    <w:p w14:paraId="3E0C41DF" w14:textId="77777777" w:rsidR="00BF6287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  <w:r w:rsidR="00D674B7">
        <w:rPr>
          <w:sz w:val="24"/>
          <w:lang w:eastAsia="zh-CN"/>
        </w:rPr>
        <w:t xml:space="preserve"> </w:t>
      </w:r>
    </w:p>
    <w:p w14:paraId="049C4C44" w14:textId="77777777" w:rsidR="003F0B79" w:rsidRDefault="003F0B79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747EFDC" w14:textId="30429008" w:rsidR="008C100A" w:rsidRPr="008A2403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1DC9C1B0" w14:textId="77777777" w:rsidR="008C100A" w:rsidRDefault="008C100A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</w:t>
      </w:r>
      <w:r w:rsidR="00D94A88">
        <w:rPr>
          <w:bCs/>
          <w:sz w:val="24"/>
          <w:szCs w:val="24"/>
          <w:lang w:eastAsia="zh-CN"/>
        </w:rPr>
        <w:t xml:space="preserve">storms and lightning weather </w:t>
      </w:r>
    </w:p>
    <w:p w14:paraId="56EF5388" w14:textId="69897DD4" w:rsidR="00D94A88" w:rsidRPr="00B4263A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36646ACA" w14:textId="77777777" w:rsidR="00D94A88" w:rsidRDefault="00D94A8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5618DD1" w14:textId="77777777" w:rsidR="00FC7A38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A8A5AE0" w14:textId="77777777" w:rsidR="005E3EC3" w:rsidRPr="00BF6287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38CD15F2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73CCF8A9" w14:textId="0535ED77"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B4263A">
        <w:rPr>
          <w:sz w:val="24"/>
          <w:szCs w:val="24"/>
        </w:rPr>
        <w:t xml:space="preserve">forklift operator will be involved in this operation </w:t>
      </w:r>
      <w:r w:rsidR="00DE52F9">
        <w:t xml:space="preserve">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96C6202" w14:textId="77777777"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14:paraId="6DF8AEE1" w14:textId="77777777"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7859EADE" w14:textId="3322FC1B" w:rsidR="0039411F" w:rsidRPr="0039411F" w:rsidRDefault="00530B7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machine</w:t>
      </w:r>
      <w:r w:rsidR="005C1F6E">
        <w:rPr>
          <w:b w:val="0"/>
          <w:sz w:val="24"/>
          <w:szCs w:val="24"/>
          <w:u w:val="none"/>
          <w:lang w:eastAsia="zh-CN"/>
        </w:rPr>
        <w:t xml:space="preserve"> to near </w:t>
      </w:r>
      <w:proofErr w:type="spellStart"/>
      <w:r w:rsidR="003F0B79">
        <w:rPr>
          <w:b w:val="0"/>
          <w:sz w:val="24"/>
          <w:szCs w:val="24"/>
          <w:u w:val="none"/>
          <w:lang w:eastAsia="zh-CN"/>
        </w:rPr>
        <w:t>mazz</w:t>
      </w:r>
      <w:proofErr w:type="spellEnd"/>
      <w:r w:rsidR="00D674B7">
        <w:rPr>
          <w:b w:val="0"/>
          <w:sz w:val="24"/>
          <w:szCs w:val="24"/>
          <w:u w:val="none"/>
          <w:lang w:eastAsia="zh-CN"/>
        </w:rPr>
        <w:t xml:space="preserve"> floor opening</w:t>
      </w:r>
    </w:p>
    <w:p w14:paraId="2C942DAD" w14:textId="54139DC4"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</w:t>
      </w:r>
      <w:r w:rsidR="00AA2D7A">
        <w:rPr>
          <w:b w:val="0"/>
          <w:sz w:val="24"/>
          <w:u w:val="none"/>
          <w:lang w:eastAsia="zh-CN"/>
        </w:rPr>
        <w:t>orklift to fork up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at the center of gravity</w:t>
      </w:r>
    </w:p>
    <w:p w14:paraId="4BA91665" w14:textId="77777777" w:rsidR="007C576A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7C576A">
        <w:rPr>
          <w:b w:val="0"/>
          <w:sz w:val="24"/>
          <w:u w:val="none"/>
          <w:lang w:eastAsia="zh-CN"/>
        </w:rPr>
        <w:t xml:space="preserve">lowly </w:t>
      </w:r>
      <w:r>
        <w:rPr>
          <w:b w:val="0"/>
          <w:sz w:val="24"/>
          <w:u w:val="none"/>
          <w:lang w:eastAsia="zh-CN"/>
        </w:rPr>
        <w:t xml:space="preserve">lift up machine </w:t>
      </w:r>
      <w:r w:rsidR="007C576A">
        <w:rPr>
          <w:b w:val="0"/>
          <w:sz w:val="24"/>
          <w:u w:val="none"/>
          <w:lang w:eastAsia="zh-CN"/>
        </w:rPr>
        <w:t>to check on balancing</w:t>
      </w:r>
    </w:p>
    <w:p w14:paraId="6312C4A9" w14:textId="77777777" w:rsidR="00B4263A" w:rsidRDefault="005C1F6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When</w:t>
      </w:r>
      <w:r w:rsidR="00530B72">
        <w:rPr>
          <w:b w:val="0"/>
          <w:sz w:val="24"/>
          <w:u w:val="none"/>
          <w:lang w:eastAsia="zh-CN"/>
        </w:rPr>
        <w:t xml:space="preserve"> machine</w:t>
      </w:r>
      <w:r w:rsidR="00AA2D7A">
        <w:rPr>
          <w:b w:val="0"/>
          <w:sz w:val="24"/>
          <w:u w:val="none"/>
          <w:lang w:eastAsia="zh-CN"/>
        </w:rPr>
        <w:t xml:space="preserve"> is well balanced</w:t>
      </w:r>
      <w:r w:rsidR="00530B72">
        <w:rPr>
          <w:b w:val="0"/>
          <w:sz w:val="24"/>
          <w:u w:val="none"/>
          <w:lang w:eastAsia="zh-CN"/>
        </w:rPr>
        <w:t xml:space="preserve"> on the fork, </w:t>
      </w:r>
      <w:r w:rsidR="003F0B79">
        <w:rPr>
          <w:b w:val="0"/>
          <w:sz w:val="24"/>
          <w:u w:val="none"/>
          <w:lang w:eastAsia="zh-CN"/>
        </w:rPr>
        <w:t xml:space="preserve">reverse forklift </w:t>
      </w:r>
      <w:r w:rsidR="00530B72">
        <w:rPr>
          <w:b w:val="0"/>
          <w:sz w:val="24"/>
          <w:u w:val="none"/>
          <w:lang w:eastAsia="zh-CN"/>
        </w:rPr>
        <w:t xml:space="preserve">slowly </w:t>
      </w:r>
    </w:p>
    <w:p w14:paraId="30CD04A6" w14:textId="119C4133" w:rsidR="005E3EC3" w:rsidRDefault="00B426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530B72">
        <w:rPr>
          <w:b w:val="0"/>
          <w:sz w:val="24"/>
          <w:u w:val="none"/>
          <w:lang w:eastAsia="zh-CN"/>
        </w:rPr>
        <w:t xml:space="preserve">ower </w:t>
      </w:r>
      <w:r w:rsidR="00AA2D7A">
        <w:rPr>
          <w:b w:val="0"/>
          <w:sz w:val="24"/>
          <w:u w:val="none"/>
          <w:lang w:eastAsia="zh-CN"/>
        </w:rPr>
        <w:t xml:space="preserve">down </w:t>
      </w:r>
      <w:r>
        <w:rPr>
          <w:b w:val="0"/>
          <w:sz w:val="24"/>
          <w:u w:val="none"/>
          <w:lang w:eastAsia="zh-CN"/>
        </w:rPr>
        <w:t xml:space="preserve">machine to near ground level </w:t>
      </w:r>
    </w:p>
    <w:p w14:paraId="4438139F" w14:textId="77777777" w:rsidR="00AA2D7A" w:rsidRDefault="002B16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out to loading bay</w:t>
      </w:r>
    </w:p>
    <w:p w14:paraId="365580E5" w14:textId="77777777" w:rsidR="002B16FE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machine</w:t>
      </w:r>
      <w:r w:rsidR="002B16FE">
        <w:rPr>
          <w:b w:val="0"/>
          <w:sz w:val="24"/>
          <w:u w:val="none"/>
          <w:lang w:eastAsia="zh-CN"/>
        </w:rPr>
        <w:t xml:space="preserve"> onto lorry chassis</w:t>
      </w:r>
    </w:p>
    <w:p w14:paraId="093EABA2" w14:textId="7982AE45" w:rsidR="00446E5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</w:t>
      </w:r>
      <w:r w:rsidR="002B16FE">
        <w:rPr>
          <w:b w:val="0"/>
          <w:sz w:val="24"/>
          <w:u w:val="none"/>
          <w:lang w:eastAsia="zh-CN"/>
        </w:rPr>
        <w:t xml:space="preserve"> w</w:t>
      </w:r>
      <w:r w:rsidR="00897284">
        <w:rPr>
          <w:b w:val="0"/>
          <w:sz w:val="24"/>
          <w:u w:val="none"/>
          <w:lang w:eastAsia="zh-CN"/>
        </w:rPr>
        <w:t>ith strapping bel</w:t>
      </w:r>
      <w:r>
        <w:rPr>
          <w:b w:val="0"/>
          <w:sz w:val="24"/>
          <w:u w:val="none"/>
          <w:lang w:eastAsia="zh-CN"/>
        </w:rPr>
        <w:t>t</w:t>
      </w:r>
      <w:r w:rsidR="00B4263A">
        <w:rPr>
          <w:b w:val="0"/>
          <w:sz w:val="24"/>
          <w:u w:val="none"/>
          <w:lang w:eastAsia="zh-CN"/>
        </w:rPr>
        <w:t xml:space="preserve"> prior to moving out of customer premise </w:t>
      </w:r>
    </w:p>
    <w:p w14:paraId="444B228B" w14:textId="761AFE4B"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B4263A">
        <w:rPr>
          <w:b w:val="0"/>
          <w:sz w:val="24"/>
          <w:u w:val="none"/>
          <w:lang w:eastAsia="zh-CN"/>
        </w:rPr>
        <w:t xml:space="preserve">and deliver machine to new location </w:t>
      </w:r>
    </w:p>
    <w:p w14:paraId="5A09AB05" w14:textId="77777777" w:rsidR="00B4263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C9C42BC" w14:textId="3FF2BF2D" w:rsidR="00AD14A5" w:rsidRDefault="00B426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BF6287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11B91D23" w14:textId="77777777" w:rsidR="00BF6287" w:rsidRPr="003417DD" w:rsidRDefault="00BF62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59F7E7E" w14:textId="77777777"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2C452C8" w14:textId="77777777"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50A8A689" w14:textId="1BCECC45" w:rsidR="00FC7A38" w:rsidRDefault="00B426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Kevin Won</w:t>
      </w:r>
      <w:r w:rsidR="00056920">
        <w:rPr>
          <w:b w:val="0"/>
          <w:sz w:val="24"/>
          <w:u w:val="none"/>
          <w:lang w:eastAsia="zh-CN"/>
        </w:rPr>
        <w:t xml:space="preserve">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109B47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5D9CF1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4E5A7D5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4B65D" w14:textId="77777777" w:rsidR="00606B9F" w:rsidRDefault="00606B9F">
      <w:r>
        <w:separator/>
      </w:r>
    </w:p>
  </w:endnote>
  <w:endnote w:type="continuationSeparator" w:id="0">
    <w:p w14:paraId="47250158" w14:textId="77777777" w:rsidR="00606B9F" w:rsidRDefault="00606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3B32E0" w14:textId="77777777" w:rsidR="005F321A" w:rsidRDefault="005F32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1B813" w14:textId="480413A0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1F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5F321A">
      <w:rPr>
        <w:rStyle w:val="PageNumber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C159A" w14:textId="77777777" w:rsidR="005F321A" w:rsidRDefault="005F3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CF7FFF" w14:textId="77777777" w:rsidR="00606B9F" w:rsidRDefault="00606B9F">
      <w:r>
        <w:separator/>
      </w:r>
    </w:p>
  </w:footnote>
  <w:footnote w:type="continuationSeparator" w:id="0">
    <w:p w14:paraId="76C6CFD9" w14:textId="77777777" w:rsidR="00606B9F" w:rsidRDefault="00606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65116" w14:textId="77777777" w:rsidR="005F321A" w:rsidRDefault="005F32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898DD" w14:textId="21A75153" w:rsidR="00FC7A38" w:rsidRPr="005F321A" w:rsidRDefault="00056920" w:rsidP="005F321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AAEBB23" wp14:editId="6E7CCF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321A">
      <w:rPr>
        <w:b/>
        <w:color w:val="0000FF"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46CD4D92" w14:textId="77777777"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4D25BA79" w14:textId="77777777"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14:paraId="3B6F8508" w14:textId="77777777" w:rsidR="00FC7A38" w:rsidRDefault="003417DD">
    <w:pPr>
      <w:pStyle w:val="Header"/>
      <w:jc w:val="center"/>
    </w:pPr>
    <w:r>
      <w:t>GST Reg No</w:t>
    </w:r>
    <w:r w:rsidR="00DE52F9">
      <w:t>: M2-8923804 – 2</w:t>
    </w:r>
  </w:p>
  <w:p w14:paraId="404F4BEA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D2018D7" w14:textId="77777777"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B6165" w14:textId="77777777" w:rsidR="005F321A" w:rsidRDefault="005F32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0032792">
    <w:abstractNumId w:val="2"/>
  </w:num>
  <w:num w:numId="2" w16cid:durableId="2018729831">
    <w:abstractNumId w:val="4"/>
  </w:num>
  <w:num w:numId="3" w16cid:durableId="1357849191">
    <w:abstractNumId w:val="0"/>
  </w:num>
  <w:num w:numId="4" w16cid:durableId="1008366542">
    <w:abstractNumId w:val="10"/>
  </w:num>
  <w:num w:numId="5" w16cid:durableId="2004777136">
    <w:abstractNumId w:val="5"/>
  </w:num>
  <w:num w:numId="6" w16cid:durableId="1040202681">
    <w:abstractNumId w:val="6"/>
  </w:num>
  <w:num w:numId="7" w16cid:durableId="1466435150">
    <w:abstractNumId w:val="3"/>
  </w:num>
  <w:num w:numId="8" w16cid:durableId="606353986">
    <w:abstractNumId w:val="8"/>
  </w:num>
  <w:num w:numId="9" w16cid:durableId="341586521">
    <w:abstractNumId w:val="1"/>
  </w:num>
  <w:num w:numId="10" w16cid:durableId="2007782258">
    <w:abstractNumId w:val="9"/>
  </w:num>
  <w:num w:numId="11" w16cid:durableId="76677398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69464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590F"/>
    <w:rsid w:val="00024726"/>
    <w:rsid w:val="00030034"/>
    <w:rsid w:val="00056920"/>
    <w:rsid w:val="00081029"/>
    <w:rsid w:val="00083B53"/>
    <w:rsid w:val="000B14C2"/>
    <w:rsid w:val="000E48B7"/>
    <w:rsid w:val="001155B0"/>
    <w:rsid w:val="0014679B"/>
    <w:rsid w:val="00147418"/>
    <w:rsid w:val="0015504B"/>
    <w:rsid w:val="001603BC"/>
    <w:rsid w:val="0018220D"/>
    <w:rsid w:val="001A79AD"/>
    <w:rsid w:val="001F45D6"/>
    <w:rsid w:val="00205D54"/>
    <w:rsid w:val="00221975"/>
    <w:rsid w:val="00291670"/>
    <w:rsid w:val="002B16FE"/>
    <w:rsid w:val="002B2551"/>
    <w:rsid w:val="0034136F"/>
    <w:rsid w:val="003417DD"/>
    <w:rsid w:val="00391A33"/>
    <w:rsid w:val="0039411F"/>
    <w:rsid w:val="003A1907"/>
    <w:rsid w:val="003A6A6C"/>
    <w:rsid w:val="003C74FA"/>
    <w:rsid w:val="003F0B79"/>
    <w:rsid w:val="004021A7"/>
    <w:rsid w:val="00434F01"/>
    <w:rsid w:val="00446E52"/>
    <w:rsid w:val="00491BF1"/>
    <w:rsid w:val="004B7E4E"/>
    <w:rsid w:val="00530B72"/>
    <w:rsid w:val="00542CC5"/>
    <w:rsid w:val="00575B76"/>
    <w:rsid w:val="005A2946"/>
    <w:rsid w:val="005C1F6E"/>
    <w:rsid w:val="005E3EC3"/>
    <w:rsid w:val="005F321A"/>
    <w:rsid w:val="00606B9F"/>
    <w:rsid w:val="00625B41"/>
    <w:rsid w:val="006B0D6D"/>
    <w:rsid w:val="006B61F9"/>
    <w:rsid w:val="006D186A"/>
    <w:rsid w:val="006F120D"/>
    <w:rsid w:val="006F658B"/>
    <w:rsid w:val="007071FD"/>
    <w:rsid w:val="0075315F"/>
    <w:rsid w:val="007655BC"/>
    <w:rsid w:val="00791F42"/>
    <w:rsid w:val="007A5D4B"/>
    <w:rsid w:val="007C576A"/>
    <w:rsid w:val="007D03BA"/>
    <w:rsid w:val="007E6F9D"/>
    <w:rsid w:val="008248D1"/>
    <w:rsid w:val="008500B4"/>
    <w:rsid w:val="00853AD2"/>
    <w:rsid w:val="00854E8F"/>
    <w:rsid w:val="00897284"/>
    <w:rsid w:val="008A2403"/>
    <w:rsid w:val="008C100A"/>
    <w:rsid w:val="008E28F3"/>
    <w:rsid w:val="008F7E9B"/>
    <w:rsid w:val="00940648"/>
    <w:rsid w:val="00976D96"/>
    <w:rsid w:val="009B0018"/>
    <w:rsid w:val="009B421A"/>
    <w:rsid w:val="009B64F4"/>
    <w:rsid w:val="00A0574E"/>
    <w:rsid w:val="00A61969"/>
    <w:rsid w:val="00A62208"/>
    <w:rsid w:val="00A72C6E"/>
    <w:rsid w:val="00A94D77"/>
    <w:rsid w:val="00AA2D7A"/>
    <w:rsid w:val="00AC2291"/>
    <w:rsid w:val="00AC385A"/>
    <w:rsid w:val="00AD14A5"/>
    <w:rsid w:val="00B014B7"/>
    <w:rsid w:val="00B36E1D"/>
    <w:rsid w:val="00B4263A"/>
    <w:rsid w:val="00B4392B"/>
    <w:rsid w:val="00B62E7E"/>
    <w:rsid w:val="00B776A5"/>
    <w:rsid w:val="00BC1E8B"/>
    <w:rsid w:val="00BE0949"/>
    <w:rsid w:val="00BF6287"/>
    <w:rsid w:val="00C84C45"/>
    <w:rsid w:val="00CC2333"/>
    <w:rsid w:val="00CC302A"/>
    <w:rsid w:val="00CD01C9"/>
    <w:rsid w:val="00CD4E44"/>
    <w:rsid w:val="00CE3013"/>
    <w:rsid w:val="00D46439"/>
    <w:rsid w:val="00D63E8A"/>
    <w:rsid w:val="00D674B7"/>
    <w:rsid w:val="00D72C4E"/>
    <w:rsid w:val="00D94A88"/>
    <w:rsid w:val="00DA0070"/>
    <w:rsid w:val="00DA0349"/>
    <w:rsid w:val="00DD6A1A"/>
    <w:rsid w:val="00DE52F9"/>
    <w:rsid w:val="00DE700F"/>
    <w:rsid w:val="00DF421F"/>
    <w:rsid w:val="00E17D42"/>
    <w:rsid w:val="00E30442"/>
    <w:rsid w:val="00E35857"/>
    <w:rsid w:val="00EC18FD"/>
    <w:rsid w:val="00EC657A"/>
    <w:rsid w:val="00ED0A49"/>
    <w:rsid w:val="00ED4EE5"/>
    <w:rsid w:val="00EE334C"/>
    <w:rsid w:val="00FA12A2"/>
    <w:rsid w:val="00FC7A38"/>
    <w:rsid w:val="00FD0AC7"/>
    <w:rsid w:val="00FE6EDB"/>
    <w:rsid w:val="00FF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73DA9"/>
  <w15:chartTrackingRefBased/>
  <w15:docId w15:val="{720E5DC1-945C-4F99-A2F5-CBE28026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0CC6E-616D-444C-AE1A-BF25B1680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8</cp:revision>
  <cp:lastPrinted>2025-01-07T06:40:00Z</cp:lastPrinted>
  <dcterms:created xsi:type="dcterms:W3CDTF">2024-12-27T02:04:00Z</dcterms:created>
  <dcterms:modified xsi:type="dcterms:W3CDTF">2025-08-25T02:55:00Z</dcterms:modified>
</cp:coreProperties>
</file>