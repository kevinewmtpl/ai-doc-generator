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E39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8BE12BD" w14:textId="77777777" w:rsidR="004458D6" w:rsidRDefault="004458D6">
      <w:pPr>
        <w:rPr>
          <w:sz w:val="24"/>
        </w:rPr>
      </w:pPr>
    </w:p>
    <w:p w14:paraId="3EE1B24E" w14:textId="3A494CB5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12843">
        <w:rPr>
          <w:sz w:val="24"/>
        </w:rPr>
        <w:t>20</w:t>
      </w:r>
      <w:r w:rsidR="00712843" w:rsidRPr="00712843">
        <w:rPr>
          <w:sz w:val="24"/>
          <w:vertAlign w:val="superscript"/>
        </w:rPr>
        <w:t>th</w:t>
      </w:r>
      <w:r w:rsidR="00712843">
        <w:rPr>
          <w:sz w:val="24"/>
        </w:rPr>
        <w:t xml:space="preserve"> Feb</w:t>
      </w:r>
      <w:r w:rsidR="00CA6521">
        <w:rPr>
          <w:sz w:val="24"/>
        </w:rPr>
        <w:t xml:space="preserve"> 2025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9F840D3" w14:textId="59E7A4AE"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CA6521">
        <w:rPr>
          <w:sz w:val="24"/>
          <w:lang w:eastAsia="zh-CN"/>
        </w:rPr>
        <w:t>machineries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712843">
        <w:rPr>
          <w:sz w:val="24"/>
          <w:lang w:eastAsia="zh-CN"/>
        </w:rPr>
        <w:t>3</w:t>
      </w:r>
      <w:r w:rsidR="00712843" w:rsidRPr="00712843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7B5AE515" w14:textId="7F1AF765" w:rsidR="00FE44FC" w:rsidRDefault="00922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machine list 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AD7F3E" w14:textId="77777777"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F7403F" w14:textId="1D8D1B40" w:rsidR="00C267A1" w:rsidRDefault="00FE44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 </w:t>
      </w:r>
      <w:r w:rsidR="00DA6D9F">
        <w:rPr>
          <w:bCs/>
          <w:sz w:val="24"/>
          <w:szCs w:val="24"/>
          <w:lang w:eastAsia="zh-CN"/>
        </w:rPr>
        <w:t>4</w:t>
      </w:r>
      <w:r w:rsidR="00B65A2B">
        <w:rPr>
          <w:bCs/>
          <w:sz w:val="24"/>
          <w:szCs w:val="24"/>
          <w:lang w:eastAsia="zh-CN"/>
        </w:rPr>
        <w:t>-5</w:t>
      </w:r>
      <w:r>
        <w:rPr>
          <w:bCs/>
          <w:sz w:val="24"/>
          <w:szCs w:val="24"/>
          <w:lang w:eastAsia="zh-CN"/>
        </w:rPr>
        <w:t xml:space="preserve"> day</w:t>
      </w:r>
      <w:r w:rsidR="00637F77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job:</w:t>
      </w:r>
    </w:p>
    <w:p w14:paraId="17BACE9C" w14:textId="78F62F24" w:rsidR="00FE44FC" w:rsidRDefault="00B1223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TBC - </w:t>
      </w:r>
      <w:r w:rsidR="00DA6D9F">
        <w:rPr>
          <w:bCs/>
          <w:sz w:val="24"/>
          <w:szCs w:val="24"/>
          <w:lang w:eastAsia="zh-CN"/>
        </w:rPr>
        <w:t>lay out metal plate onto grass patch</w:t>
      </w:r>
    </w:p>
    <w:p w14:paraId="58968612" w14:textId="37C881C6" w:rsidR="00B65A2B" w:rsidRDefault="00B65A2B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06/03/25 – 07/03/25 – </w:t>
      </w:r>
      <w:r w:rsidR="00815AA0">
        <w:rPr>
          <w:bCs/>
          <w:sz w:val="24"/>
          <w:szCs w:val="24"/>
          <w:lang w:eastAsia="zh-CN"/>
        </w:rPr>
        <w:t>T</w:t>
      </w:r>
      <w:r>
        <w:rPr>
          <w:bCs/>
          <w:sz w:val="24"/>
          <w:szCs w:val="24"/>
          <w:lang w:eastAsia="zh-CN"/>
        </w:rPr>
        <w:t>o move in small machine and accessories to 3</w:t>
      </w:r>
      <w:r w:rsidRPr="00B65A2B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 via cargo lift </w:t>
      </w:r>
    </w:p>
    <w:p w14:paraId="284B10ED" w14:textId="5FD92695" w:rsidR="00FE44FC" w:rsidRPr="006F3F18" w:rsidRDefault="00B65A2B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10/03/25 – 12/03</w:t>
      </w:r>
      <w:r w:rsidR="00FE44FC">
        <w:rPr>
          <w:bCs/>
          <w:sz w:val="24"/>
          <w:szCs w:val="24"/>
          <w:lang w:eastAsia="zh-CN"/>
        </w:rPr>
        <w:t>/25</w:t>
      </w:r>
      <w:r w:rsidR="00DA6D9F">
        <w:rPr>
          <w:bCs/>
          <w:sz w:val="24"/>
          <w:szCs w:val="24"/>
          <w:lang w:eastAsia="zh-CN"/>
        </w:rPr>
        <w:t xml:space="preserve"> – Hoisting of machineries</w:t>
      </w:r>
      <w:r>
        <w:rPr>
          <w:bCs/>
          <w:sz w:val="24"/>
          <w:szCs w:val="24"/>
          <w:lang w:eastAsia="zh-CN"/>
        </w:rPr>
        <w:t xml:space="preserve"> to 3</w:t>
      </w:r>
      <w:r w:rsidRPr="00B65A2B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 </w:t>
      </w:r>
      <w:r w:rsidR="00DA6D9F">
        <w:rPr>
          <w:bCs/>
          <w:sz w:val="24"/>
          <w:szCs w:val="24"/>
          <w:lang w:eastAsia="zh-CN"/>
        </w:rPr>
        <w:t xml:space="preserve">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77777777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586FFA7E" w14:textId="77777777" w:rsidR="00815AA0" w:rsidRDefault="00815AA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22274ADE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3BA828F7" w:rsidR="00B85262" w:rsidRDefault="00815AA0" w:rsidP="00893F2E">
      <w:pPr>
        <w:pStyle w:val="Heading4"/>
      </w:pPr>
      <w:r>
        <w:t xml:space="preserve">4 </w:t>
      </w:r>
      <w:r w:rsidR="00FE44FC">
        <w:t>Jurong West St 25, Bulim Square Blk 1</w:t>
      </w:r>
      <w:r w:rsidR="00422E05">
        <w:t xml:space="preserve"> </w:t>
      </w:r>
      <w:r w:rsidR="00F068FE">
        <w:t>#0</w:t>
      </w:r>
      <w:r w:rsidR="00712843">
        <w:t>3-51</w:t>
      </w:r>
    </w:p>
    <w:p w14:paraId="7CED8F56" w14:textId="26BCDB19" w:rsidR="004718CF" w:rsidRPr="004718CF" w:rsidRDefault="00C379B1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K.Y </w:t>
      </w:r>
      <w:r w:rsidR="00712843">
        <w:rPr>
          <w:sz w:val="24"/>
          <w:szCs w:val="24"/>
          <w:lang w:eastAsia="zh-CN"/>
        </w:rPr>
        <w:t>Sub-Assembly Engineering Pte Ltd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77777777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crane</w:t>
      </w:r>
    </w:p>
    <w:p w14:paraId="10DA8106" w14:textId="4FCC98E9" w:rsidR="00FE44FC" w:rsidRDefault="00B122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</w:t>
      </w:r>
      <w:r w:rsidR="007335C2">
        <w:rPr>
          <w:sz w:val="24"/>
          <w:lang w:eastAsia="zh-CN"/>
        </w:rPr>
        <w:t>5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7777777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721870FC" w14:textId="50C22CCA" w:rsidR="007335C2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6B62426D" w14:textId="3144CE59" w:rsidR="00061D0F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9C7536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D858FD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t xml:space="preserve">d. Signalman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FEACABF" w14:textId="553824F8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5C1E82AF" w14:textId="080A8858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637F77">
        <w:rPr>
          <w:sz w:val="24"/>
          <w:lang w:eastAsia="zh-CN"/>
        </w:rPr>
        <w:t>crane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5936274A" w14:textId="77777777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7F31FA73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815AA0">
        <w:rPr>
          <w:sz w:val="24"/>
          <w:lang w:eastAsia="zh-CN"/>
        </w:rPr>
        <w:t>3</w:t>
      </w:r>
      <w:r w:rsidR="00815AA0" w:rsidRPr="00815AA0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14:paraId="319D69B6" w14:textId="7777777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7EED44F4" w14:textId="77777777"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F7B3CAC" w14:textId="77777777"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14:paraId="65D39263" w14:textId="77777777"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14:paraId="00A3BC35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66A42E3F" w14:textId="2888054F" w:rsidR="00637F77" w:rsidRDefault="00637F7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have been hoist up 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F88C5" w14:textId="77777777" w:rsidR="00971E8F" w:rsidRDefault="00971E8F">
      <w:r>
        <w:separator/>
      </w:r>
    </w:p>
  </w:endnote>
  <w:endnote w:type="continuationSeparator" w:id="0">
    <w:p w14:paraId="3DE31C49" w14:textId="77777777" w:rsidR="00971E8F" w:rsidRDefault="0097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609F8F" w14:textId="77777777" w:rsidR="00971E8F" w:rsidRDefault="00971E8F">
      <w:r>
        <w:separator/>
      </w:r>
    </w:p>
  </w:footnote>
  <w:footnote w:type="continuationSeparator" w:id="0">
    <w:p w14:paraId="3643DD44" w14:textId="77777777" w:rsidR="00971E8F" w:rsidRDefault="00971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Reg </w:t>
    </w:r>
    <w:proofErr w:type="gramStart"/>
    <w:r w:rsidR="008B158D">
      <w:t>No. :</w:t>
    </w:r>
    <w:proofErr w:type="gramEnd"/>
    <w:r w:rsidR="008B158D">
      <w:t xml:space="preserve">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55155"/>
    <w:rsid w:val="00061D0F"/>
    <w:rsid w:val="00082B95"/>
    <w:rsid w:val="000B50E4"/>
    <w:rsid w:val="000B5563"/>
    <w:rsid w:val="000C5330"/>
    <w:rsid w:val="000D0270"/>
    <w:rsid w:val="00101517"/>
    <w:rsid w:val="00104E74"/>
    <w:rsid w:val="00111ACF"/>
    <w:rsid w:val="001500C4"/>
    <w:rsid w:val="00180E63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7DB9"/>
    <w:rsid w:val="0025177E"/>
    <w:rsid w:val="00251834"/>
    <w:rsid w:val="00255EC6"/>
    <w:rsid w:val="00295675"/>
    <w:rsid w:val="00296C20"/>
    <w:rsid w:val="002D0D60"/>
    <w:rsid w:val="002D16D0"/>
    <w:rsid w:val="002D6767"/>
    <w:rsid w:val="002E2C17"/>
    <w:rsid w:val="002E3A53"/>
    <w:rsid w:val="002E58A3"/>
    <w:rsid w:val="00300002"/>
    <w:rsid w:val="00312526"/>
    <w:rsid w:val="0032316C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3256"/>
    <w:rsid w:val="00535772"/>
    <w:rsid w:val="00553431"/>
    <w:rsid w:val="00554F06"/>
    <w:rsid w:val="005572D7"/>
    <w:rsid w:val="00570B53"/>
    <w:rsid w:val="00586CF3"/>
    <w:rsid w:val="005A2B75"/>
    <w:rsid w:val="005C39AA"/>
    <w:rsid w:val="005D78E1"/>
    <w:rsid w:val="005E2BD5"/>
    <w:rsid w:val="00606189"/>
    <w:rsid w:val="00617017"/>
    <w:rsid w:val="00637F77"/>
    <w:rsid w:val="00666E6F"/>
    <w:rsid w:val="006972B9"/>
    <w:rsid w:val="006A0465"/>
    <w:rsid w:val="006C607F"/>
    <w:rsid w:val="006D5595"/>
    <w:rsid w:val="006E1EF3"/>
    <w:rsid w:val="006F3466"/>
    <w:rsid w:val="006F3F18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A18BA"/>
    <w:rsid w:val="007E63BB"/>
    <w:rsid w:val="00815AA0"/>
    <w:rsid w:val="00820DD4"/>
    <w:rsid w:val="00822AD0"/>
    <w:rsid w:val="008254AB"/>
    <w:rsid w:val="00833E4A"/>
    <w:rsid w:val="00834943"/>
    <w:rsid w:val="00840DC8"/>
    <w:rsid w:val="008471F6"/>
    <w:rsid w:val="00893F2E"/>
    <w:rsid w:val="00894561"/>
    <w:rsid w:val="008B158D"/>
    <w:rsid w:val="008F3B85"/>
    <w:rsid w:val="00905E06"/>
    <w:rsid w:val="009132F0"/>
    <w:rsid w:val="00922100"/>
    <w:rsid w:val="009268C2"/>
    <w:rsid w:val="00934C51"/>
    <w:rsid w:val="009427E6"/>
    <w:rsid w:val="0094378C"/>
    <w:rsid w:val="00946BB9"/>
    <w:rsid w:val="009608F1"/>
    <w:rsid w:val="009702F7"/>
    <w:rsid w:val="00971E8F"/>
    <w:rsid w:val="00974645"/>
    <w:rsid w:val="0097495D"/>
    <w:rsid w:val="009A611D"/>
    <w:rsid w:val="009D42D4"/>
    <w:rsid w:val="00A1452F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65A2B"/>
    <w:rsid w:val="00B80CCD"/>
    <w:rsid w:val="00B85262"/>
    <w:rsid w:val="00B87BE0"/>
    <w:rsid w:val="00B9260E"/>
    <w:rsid w:val="00BC6603"/>
    <w:rsid w:val="00BF4281"/>
    <w:rsid w:val="00C267A1"/>
    <w:rsid w:val="00C379B1"/>
    <w:rsid w:val="00C5008E"/>
    <w:rsid w:val="00C526D6"/>
    <w:rsid w:val="00C645BA"/>
    <w:rsid w:val="00C90B58"/>
    <w:rsid w:val="00C92F98"/>
    <w:rsid w:val="00C9599A"/>
    <w:rsid w:val="00CA3063"/>
    <w:rsid w:val="00CA4981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A6D9F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2025-02-20T06:21:00Z</cp:lastPrinted>
  <dcterms:created xsi:type="dcterms:W3CDTF">2025-02-19T03:06:00Z</dcterms:created>
  <dcterms:modified xsi:type="dcterms:W3CDTF">2025-02-20T06:21:00Z</dcterms:modified>
</cp:coreProperties>
</file>