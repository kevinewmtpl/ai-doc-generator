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FA0" w:rsidRDefault="00095FA0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95FA0" w:rsidRDefault="00095FA0">
      <w:pPr>
        <w:rPr>
          <w:sz w:val="24"/>
        </w:rPr>
      </w:pPr>
    </w:p>
    <w:p w:rsidR="000E0C97" w:rsidRDefault="009D21BD">
      <w:pPr>
        <w:rPr>
          <w:sz w:val="24"/>
          <w:lang w:eastAsia="zh-CN"/>
        </w:rPr>
      </w:pPr>
      <w:r>
        <w:rPr>
          <w:sz w:val="24"/>
        </w:rPr>
        <w:t>Date: 25</w:t>
      </w:r>
      <w:r w:rsidR="0066765F" w:rsidRPr="0066765F">
        <w:rPr>
          <w:sz w:val="24"/>
          <w:vertAlign w:val="superscript"/>
        </w:rPr>
        <w:t>th</w:t>
      </w:r>
      <w:r w:rsidR="0066765F">
        <w:rPr>
          <w:sz w:val="24"/>
        </w:rPr>
        <w:t xml:space="preserve"> Sep</w:t>
      </w:r>
      <w:r w:rsidR="00232A15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9D21BD">
        <w:rPr>
          <w:sz w:val="24"/>
          <w:lang w:eastAsia="zh-CN"/>
        </w:rPr>
        <w:t>2</w:t>
      </w:r>
      <w:r w:rsidR="0066765F">
        <w:rPr>
          <w:sz w:val="24"/>
          <w:lang w:eastAsia="zh-CN"/>
        </w:rPr>
        <w:t xml:space="preserve"> </w:t>
      </w:r>
      <w:r w:rsidR="009D21BD">
        <w:rPr>
          <w:sz w:val="24"/>
          <w:lang w:eastAsia="zh-CN"/>
        </w:rPr>
        <w:t xml:space="preserve">unit machine </w:t>
      </w:r>
      <w:r w:rsidR="0066765F">
        <w:rPr>
          <w:sz w:val="24"/>
          <w:lang w:eastAsia="zh-CN"/>
        </w:rPr>
        <w:t>from 4</w:t>
      </w:r>
      <w:r w:rsidR="0066765F" w:rsidRPr="0066765F">
        <w:rPr>
          <w:sz w:val="24"/>
          <w:vertAlign w:val="superscript"/>
          <w:lang w:eastAsia="zh-CN"/>
        </w:rPr>
        <w:t>th</w:t>
      </w:r>
      <w:r w:rsidR="00232A15">
        <w:rPr>
          <w:sz w:val="24"/>
          <w:lang w:eastAsia="zh-CN"/>
        </w:rPr>
        <w:t xml:space="preserve"> floor </w:t>
      </w:r>
      <w:r w:rsidR="009D21BD">
        <w:rPr>
          <w:sz w:val="24"/>
          <w:lang w:eastAsia="zh-CN"/>
        </w:rPr>
        <w:t>to 3</w:t>
      </w:r>
      <w:r w:rsidR="009D21BD" w:rsidRPr="009D21BD">
        <w:rPr>
          <w:sz w:val="24"/>
          <w:vertAlign w:val="superscript"/>
          <w:lang w:eastAsia="zh-CN"/>
        </w:rPr>
        <w:t>rd</w:t>
      </w:r>
      <w:r w:rsidR="009D21BD">
        <w:rPr>
          <w:sz w:val="24"/>
          <w:lang w:eastAsia="zh-CN"/>
        </w:rPr>
        <w:t xml:space="preserve"> floor </w:t>
      </w:r>
      <w:r w:rsidR="00232A15">
        <w:rPr>
          <w:sz w:val="24"/>
          <w:lang w:eastAsia="zh-CN"/>
        </w:rPr>
        <w:t xml:space="preserve">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Default="009D21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Enshu E</w:t>
      </w:r>
      <w:r w:rsidR="0066765F">
        <w:rPr>
          <w:sz w:val="24"/>
          <w:szCs w:val="24"/>
          <w:lang w:eastAsia="zh-CN"/>
        </w:rPr>
        <w:t>V360</w:t>
      </w:r>
    </w:p>
    <w:p w:rsidR="009D21BD" w:rsidRDefault="009D21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 x 170 x 235 cm </w:t>
      </w:r>
    </w:p>
    <w:p w:rsidR="00E02833" w:rsidRPr="00457060" w:rsidRDefault="00E0283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>Wt: 2, 500 kg each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E02833" w:rsidRDefault="009D21B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04/10/24 – to hoist down machine from 4</w:t>
      </w:r>
      <w:r w:rsidRPr="009D21B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and put aside at ground floor </w:t>
      </w:r>
    </w:p>
    <w:p w:rsidR="009D21BD" w:rsidRDefault="009D21B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05/10/24 – to hoist up machine to 3</w:t>
      </w:r>
      <w:r w:rsidRPr="009D21B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9D21BD" w:rsidRPr="00894879" w:rsidRDefault="009D21BD" w:rsidP="009D21B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 Pte Ltd</w:t>
      </w:r>
    </w:p>
    <w:p w:rsidR="009D21BD" w:rsidRDefault="006C2318" w:rsidP="009D21BD">
      <w:pPr>
        <w:pStyle w:val="Heading4"/>
      </w:pPr>
      <w:r>
        <w:t>Blk 31 Defu Lane 10 #04-66</w:t>
      </w:r>
    </w:p>
    <w:p w:rsidR="009D21BD" w:rsidRPr="009D21BD" w:rsidRDefault="009D21BD" w:rsidP="009D21B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31 Defu Lane 10 #03-66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6C23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95FA0" w:rsidRDefault="00095FA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Default="00095FA0">
      <w:pPr>
        <w:pStyle w:val="BodyText2"/>
      </w:pPr>
      <w:r>
        <w:t>e. Signalman</w:t>
      </w:r>
    </w:p>
    <w:p w:rsidR="00095FA0" w:rsidRPr="0009479B" w:rsidRDefault="00095FA0">
      <w:pPr>
        <w:pStyle w:val="BodyText2"/>
      </w:pPr>
      <w:r>
        <w:t xml:space="preserve">f. Skill Mover </w:t>
      </w:r>
      <w:bookmarkStart w:id="0" w:name="_GoBack"/>
      <w:bookmarkEnd w:id="0"/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4A06D1">
        <w:rPr>
          <w:sz w:val="24"/>
          <w:lang w:eastAsia="zh-CN"/>
        </w:rPr>
        <w:t>platform to 4</w:t>
      </w:r>
      <w:r w:rsidR="004A06D1" w:rsidRPr="004A06D1">
        <w:rPr>
          <w:sz w:val="24"/>
          <w:vertAlign w:val="superscript"/>
          <w:lang w:eastAsia="zh-CN"/>
        </w:rPr>
        <w:t>th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095FA0">
        <w:rPr>
          <w:sz w:val="24"/>
          <w:lang w:eastAsia="zh-CN"/>
        </w:rPr>
        <w:t>ower down machine to the ground and put aside</w:t>
      </w:r>
    </w:p>
    <w:p w:rsidR="00095FA0" w:rsidRDefault="00095F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Next day hoist up machine to 3</w:t>
      </w:r>
      <w:r w:rsidRPr="00095FA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A36133" w:rsidRPr="00095FA0" w:rsidRDefault="000E0C97" w:rsidP="00095F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95FA0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4C2" w:rsidRDefault="004874C2">
      <w:r>
        <w:separator/>
      </w:r>
    </w:p>
  </w:endnote>
  <w:endnote w:type="continuationSeparator" w:id="0">
    <w:p w:rsidR="004874C2" w:rsidRDefault="0048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7F29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7F2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4C2" w:rsidRDefault="004874C2">
      <w:r>
        <w:separator/>
      </w:r>
    </w:p>
  </w:footnote>
  <w:footnote w:type="continuationSeparator" w:id="0">
    <w:p w:rsidR="004874C2" w:rsidRDefault="00487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C7F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C7F2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A0"/>
    <w:rsid w:val="00095FB6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874C2"/>
    <w:rsid w:val="00491CDF"/>
    <w:rsid w:val="004A06D1"/>
    <w:rsid w:val="004B58C0"/>
    <w:rsid w:val="004C337E"/>
    <w:rsid w:val="00501586"/>
    <w:rsid w:val="00507BF1"/>
    <w:rsid w:val="005305EE"/>
    <w:rsid w:val="0056213A"/>
    <w:rsid w:val="0058407C"/>
    <w:rsid w:val="005A0566"/>
    <w:rsid w:val="005A28EA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35D4"/>
    <w:rsid w:val="006C7F29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9D21BD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E0283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2023-07-13T02:40:00Z</cp:lastPrinted>
  <dcterms:created xsi:type="dcterms:W3CDTF">2024-09-25T02:05:00Z</dcterms:created>
  <dcterms:modified xsi:type="dcterms:W3CDTF">2024-09-25T02:05:00Z</dcterms:modified>
</cp:coreProperties>
</file>