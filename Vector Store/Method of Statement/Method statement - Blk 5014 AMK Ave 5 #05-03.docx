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564557">
      <w:pPr>
        <w:rPr>
          <w:sz w:val="24"/>
          <w:lang w:eastAsia="zh-CN"/>
        </w:rPr>
      </w:pPr>
      <w:r>
        <w:rPr>
          <w:sz w:val="24"/>
        </w:rPr>
        <w:t>Date: 27</w:t>
      </w:r>
      <w:r w:rsidR="00773B57" w:rsidRPr="00773B57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773B57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A596B" w:rsidRPr="00C80DFA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73E26">
        <w:rPr>
          <w:sz w:val="24"/>
          <w:lang w:eastAsia="zh-CN"/>
        </w:rPr>
        <w:t xml:space="preserve">hoist </w:t>
      </w:r>
      <w:r w:rsidR="00564557">
        <w:rPr>
          <w:sz w:val="24"/>
          <w:lang w:eastAsia="zh-CN"/>
        </w:rPr>
        <w:t>out 1 Set of Machinery from Block 5014 Ang Mo Kio Ave 5, Techplace II #05-03. Machine size: (Dim: 200 x 185 x 230cm) within platform size.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564557">
      <w:pPr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Pr="00564557">
        <w:rPr>
          <w:sz w:val="24"/>
          <w:vertAlign w:val="superscript"/>
          <w:lang w:eastAsia="zh-CN"/>
        </w:rPr>
        <w:t>st</w:t>
      </w:r>
      <w:r>
        <w:rPr>
          <w:sz w:val="24"/>
          <w:lang w:eastAsia="zh-CN"/>
        </w:rPr>
        <w:t xml:space="preserve"> July 2017 (Saturday)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676DE" w:rsidRDefault="00C80DFA" w:rsidP="00457AE8">
      <w:pPr>
        <w:pStyle w:val="Heading4"/>
      </w:pPr>
      <w:bookmarkStart w:id="0" w:name="_GoBack"/>
      <w:r>
        <w:t xml:space="preserve">Blk </w:t>
      </w:r>
      <w:r w:rsidR="00773B57">
        <w:t>5014 A.M.K Ave 5 #05-0</w:t>
      </w:r>
      <w:r w:rsidR="00457AE8">
        <w:t>3</w:t>
      </w:r>
    </w:p>
    <w:bookmarkEnd w:id="0"/>
    <w:p w:rsidR="00457AE8" w:rsidRPr="00457AE8" w:rsidRDefault="00457AE8" w:rsidP="00457AE8">
      <w:pPr>
        <w:rPr>
          <w:lang w:eastAsia="zh-CN"/>
        </w:rPr>
      </w:pPr>
    </w:p>
    <w:p w:rsidR="00EE527F" w:rsidRDefault="00EE527F">
      <w:pPr>
        <w:rPr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64557">
        <w:rPr>
          <w:sz w:val="24"/>
          <w:lang w:eastAsia="zh-CN"/>
        </w:rPr>
        <w:t>M</w:t>
      </w:r>
      <w:r w:rsidR="00C44ADE">
        <w:rPr>
          <w:sz w:val="24"/>
          <w:lang w:eastAsia="zh-CN"/>
        </w:rPr>
        <w:t>obile</w:t>
      </w:r>
      <w:r w:rsidR="00E70F86">
        <w:rPr>
          <w:sz w:val="24"/>
          <w:lang w:eastAsia="zh-CN"/>
        </w:rPr>
        <w:t xml:space="preserve"> crane</w:t>
      </w:r>
    </w:p>
    <w:p w:rsidR="00FB24FF" w:rsidRDefault="00345D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64557">
        <w:rPr>
          <w:sz w:val="24"/>
          <w:lang w:eastAsia="zh-CN"/>
        </w:rPr>
        <w:t>45 ton Lorry Crane</w:t>
      </w:r>
    </w:p>
    <w:p w:rsidR="00564557" w:rsidRDefault="005645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Pallet truck</w:t>
      </w:r>
    </w:p>
    <w:p w:rsidR="00564557" w:rsidRDefault="005645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Retractable life line</w:t>
      </w:r>
    </w:p>
    <w:p w:rsidR="00564557" w:rsidRDefault="005645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x Safety Harness</w:t>
      </w:r>
    </w:p>
    <w:p w:rsidR="00EE527F" w:rsidRDefault="005645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</w:t>
      </w:r>
      <w:r w:rsidR="00EE527F">
        <w:rPr>
          <w:sz w:val="24"/>
          <w:lang w:eastAsia="zh-CN"/>
        </w:rPr>
        <w:t>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345D41" w:rsidRDefault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73E26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73E26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564557" w:rsidRDefault="00564557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64557" w:rsidRDefault="00564557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45D41" w:rsidRDefault="00345D41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CE1906">
        <w:rPr>
          <w:sz w:val="24"/>
          <w:lang w:eastAsia="zh-CN"/>
        </w:rPr>
        <w:t xml:space="preserve">and lorry/mobile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73B57" w:rsidRDefault="00773B57" w:rsidP="00EA596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E1906" w:rsidRPr="00345D41" w:rsidRDefault="00345D41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773B57">
        <w:rPr>
          <w:rFonts w:hint="eastAsia"/>
          <w:sz w:val="24"/>
          <w:lang w:eastAsia="zh-CN"/>
        </w:rPr>
        <w:t xml:space="preserve">hoes, </w:t>
      </w:r>
      <w:r w:rsidR="00773B57">
        <w:rPr>
          <w:sz w:val="24"/>
          <w:lang w:eastAsia="zh-CN"/>
        </w:rPr>
        <w:t xml:space="preserve">safety </w:t>
      </w:r>
      <w:r w:rsidR="00773B5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773B57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0D54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AE0D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564557" w:rsidRDefault="00773B57" w:rsidP="005645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</w:t>
      </w:r>
      <w:r w:rsidR="00564557">
        <w:rPr>
          <w:sz w:val="24"/>
          <w:lang w:eastAsia="zh-CN"/>
        </w:rPr>
        <w:t>nated hoisting area.</w:t>
      </w:r>
    </w:p>
    <w:p w:rsidR="00564557" w:rsidRDefault="00564557" w:rsidP="005645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Machine up using Toe Jack or Heavy duty Crowbar.</w:t>
      </w:r>
    </w:p>
    <w:p w:rsidR="00564557" w:rsidRPr="00564557" w:rsidRDefault="00564557" w:rsidP="005645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machine base, shift out from platform and position into customer premise.</w:t>
      </w:r>
    </w:p>
    <w:p w:rsidR="00564557" w:rsidRDefault="00564557" w:rsidP="00290B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all Platform railing is up in place.</w:t>
      </w:r>
    </w:p>
    <w:p w:rsidR="00564557" w:rsidRPr="00290B6E" w:rsidRDefault="00564557" w:rsidP="00290B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Anchor Point before opening of swing gate.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773B57">
        <w:rPr>
          <w:sz w:val="24"/>
          <w:lang w:eastAsia="zh-CN"/>
        </w:rPr>
        <w:t>platform to 5</w:t>
      </w:r>
      <w:r w:rsidR="00773B57" w:rsidRPr="00773B57">
        <w:rPr>
          <w:sz w:val="24"/>
          <w:vertAlign w:val="superscript"/>
          <w:lang w:eastAsia="zh-CN"/>
        </w:rPr>
        <w:t>th</w:t>
      </w:r>
      <w:r w:rsidR="0058297A">
        <w:rPr>
          <w:sz w:val="24"/>
          <w:lang w:eastAsia="zh-CN"/>
        </w:rPr>
        <w:t xml:space="preserve"> </w:t>
      </w:r>
      <w:r w:rsidR="00773E26">
        <w:rPr>
          <w:sz w:val="24"/>
          <w:lang w:eastAsia="zh-CN"/>
        </w:rPr>
        <w:t>floor</w:t>
      </w:r>
      <w:r w:rsidR="00564557">
        <w:rPr>
          <w:sz w:val="24"/>
          <w:lang w:eastAsia="zh-CN"/>
        </w:rPr>
        <w:t xml:space="preserve"> opening.</w:t>
      </w:r>
    </w:p>
    <w:p w:rsidR="00564557" w:rsidRPr="00564557" w:rsidRDefault="0006356A" w:rsidP="005645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564557">
        <w:rPr>
          <w:sz w:val="24"/>
          <w:lang w:eastAsia="zh-CN"/>
        </w:rPr>
        <w:t>.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345D41">
        <w:rPr>
          <w:sz w:val="24"/>
          <w:lang w:eastAsia="zh-CN"/>
        </w:rPr>
        <w:t xml:space="preserve"> 4</w:t>
      </w:r>
      <w:r w:rsidR="00C80DFA">
        <w:rPr>
          <w:sz w:val="24"/>
          <w:lang w:eastAsia="zh-CN"/>
        </w:rPr>
        <w:t>5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  <w:r w:rsidR="00564557">
        <w:rPr>
          <w:sz w:val="24"/>
          <w:lang w:eastAsia="zh-CN"/>
        </w:rPr>
        <w:t>.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  <w:r w:rsidR="00564557">
        <w:rPr>
          <w:sz w:val="24"/>
          <w:lang w:eastAsia="zh-CN"/>
        </w:rPr>
        <w:t>.</w:t>
      </w:r>
    </w:p>
    <w:p w:rsidR="00EE527F" w:rsidRDefault="00AE0D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773B57">
        <w:rPr>
          <w:sz w:val="24"/>
          <w:lang w:eastAsia="zh-CN"/>
        </w:rPr>
        <w:t xml:space="preserve"> ton mobile</w:t>
      </w:r>
      <w:r w:rsidR="00773E26">
        <w:rPr>
          <w:sz w:val="24"/>
          <w:lang w:eastAsia="zh-CN"/>
        </w:rPr>
        <w:t xml:space="preserve"> </w:t>
      </w:r>
      <w:r w:rsidR="00564557">
        <w:rPr>
          <w:sz w:val="24"/>
          <w:lang w:eastAsia="zh-CN"/>
        </w:rPr>
        <w:t>crane to hoist down machine from</w:t>
      </w:r>
      <w:r w:rsidR="00773B57">
        <w:rPr>
          <w:sz w:val="24"/>
          <w:lang w:eastAsia="zh-CN"/>
        </w:rPr>
        <w:t xml:space="preserve"> 5</w:t>
      </w:r>
      <w:r w:rsidR="00773B57" w:rsidRPr="00773B57">
        <w:rPr>
          <w:sz w:val="24"/>
          <w:vertAlign w:val="superscript"/>
          <w:lang w:eastAsia="zh-CN"/>
        </w:rPr>
        <w:t>th</w:t>
      </w:r>
      <w:r w:rsidR="00773B57">
        <w:rPr>
          <w:sz w:val="24"/>
          <w:lang w:eastAsia="zh-CN"/>
        </w:rPr>
        <w:t xml:space="preserve"> </w:t>
      </w:r>
      <w:r w:rsidR="00773E26">
        <w:rPr>
          <w:sz w:val="24"/>
          <w:lang w:eastAsia="zh-CN"/>
        </w:rPr>
        <w:t>floor</w:t>
      </w:r>
      <w:r w:rsidR="00D36D8C">
        <w:rPr>
          <w:sz w:val="24"/>
          <w:lang w:eastAsia="zh-CN"/>
        </w:rPr>
        <w:t xml:space="preserve"> opening</w:t>
      </w:r>
      <w:r w:rsidR="00564557">
        <w:rPr>
          <w:sz w:val="24"/>
          <w:lang w:eastAsia="zh-CN"/>
        </w:rPr>
        <w:t>.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</w:t>
      </w:r>
      <w:r w:rsidR="00564557">
        <w:rPr>
          <w:sz w:val="24"/>
          <w:lang w:eastAsia="zh-CN"/>
        </w:rPr>
        <w:t>lorry.</w:t>
      </w:r>
    </w:p>
    <w:p w:rsidR="00EE527F" w:rsidRDefault="005645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Strap down Machine onto Lorry.</w:t>
      </w:r>
    </w:p>
    <w:p w:rsidR="00564557" w:rsidRDefault="005645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Leave premises with guidance.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>, all debris will be clear and dispose</w:t>
      </w:r>
      <w:r w:rsidR="00564557">
        <w:rPr>
          <w:sz w:val="24"/>
          <w:lang w:eastAsia="zh-CN"/>
        </w:rPr>
        <w:t>.</w:t>
      </w:r>
    </w:p>
    <w:p w:rsidR="00E70F86" w:rsidRPr="00773E26" w:rsidRDefault="00773E26" w:rsidP="00773E2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70F86" w:rsidRPr="00E70F86" w:rsidRDefault="00E70F86" w:rsidP="00E70F86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  <w:u w:val="single"/>
          <w:lang w:eastAsia="zh-CN"/>
        </w:rPr>
      </w:pPr>
    </w:p>
    <w:p w:rsidR="00EE527F" w:rsidRDefault="00E70F86" w:rsidP="00DC717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DC7173">
        <w:rPr>
          <w:sz w:val="24"/>
          <w:szCs w:val="24"/>
        </w:rPr>
        <w:t>Regards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48DD" w:rsidRDefault="006348DD">
      <w:r>
        <w:separator/>
      </w:r>
    </w:p>
  </w:endnote>
  <w:endnote w:type="continuationSeparator" w:id="0">
    <w:p w:rsidR="006348DD" w:rsidRDefault="00634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7AE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7AE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48DD" w:rsidRDefault="006348DD">
      <w:r>
        <w:separator/>
      </w:r>
    </w:p>
  </w:footnote>
  <w:footnote w:type="continuationSeparator" w:id="0">
    <w:p w:rsidR="006348DD" w:rsidRDefault="006348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348D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345D41">
      <w:t>6</w:t>
    </w:r>
    <w:r>
      <w:t xml:space="preserve">2824175, </w:t>
    </w:r>
    <w:r w:rsidR="00345D41">
      <w:t>6</w:t>
    </w:r>
    <w:r>
      <w:t xml:space="preserve">2828203, </w:t>
    </w:r>
    <w:r w:rsidR="00345D41">
      <w:t>6</w:t>
    </w:r>
    <w:r>
      <w:t xml:space="preserve">2826020, Fax : </w:t>
    </w:r>
    <w:r w:rsidR="00345D41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6348D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345D41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6F1B"/>
    <w:rsid w:val="00262085"/>
    <w:rsid w:val="00290B6E"/>
    <w:rsid w:val="00345D41"/>
    <w:rsid w:val="003F5E35"/>
    <w:rsid w:val="0042603E"/>
    <w:rsid w:val="00457AE8"/>
    <w:rsid w:val="00501700"/>
    <w:rsid w:val="00564557"/>
    <w:rsid w:val="0058297A"/>
    <w:rsid w:val="006348DD"/>
    <w:rsid w:val="00773B57"/>
    <w:rsid w:val="00773E26"/>
    <w:rsid w:val="00975C95"/>
    <w:rsid w:val="00AE0D54"/>
    <w:rsid w:val="00C44ADE"/>
    <w:rsid w:val="00C80DFA"/>
    <w:rsid w:val="00CE1906"/>
    <w:rsid w:val="00D36D8C"/>
    <w:rsid w:val="00D676DE"/>
    <w:rsid w:val="00DC7173"/>
    <w:rsid w:val="00DF69CE"/>
    <w:rsid w:val="00E70F86"/>
    <w:rsid w:val="00EA596B"/>
    <w:rsid w:val="00EE527F"/>
    <w:rsid w:val="00F141EC"/>
    <w:rsid w:val="00FB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2017-01-16T06:02:00Z</cp:lastPrinted>
  <dcterms:created xsi:type="dcterms:W3CDTF">2017-06-27T03:13:00Z</dcterms:created>
  <dcterms:modified xsi:type="dcterms:W3CDTF">2017-06-27T03:27:00Z</dcterms:modified>
</cp:coreProperties>
</file>