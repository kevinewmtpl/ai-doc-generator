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B2B91">
        <w:rPr>
          <w:sz w:val="24"/>
        </w:rPr>
        <w:t>01</w:t>
      </w:r>
      <w:r w:rsidR="000B2B91" w:rsidRPr="000B2B91">
        <w:rPr>
          <w:sz w:val="24"/>
          <w:vertAlign w:val="superscript"/>
        </w:rPr>
        <w:t>st</w:t>
      </w:r>
      <w:r w:rsidR="000B2B91">
        <w:rPr>
          <w:sz w:val="24"/>
        </w:rPr>
        <w:t xml:space="preserve"> Apr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A76ECC">
        <w:rPr>
          <w:sz w:val="24"/>
          <w:lang w:eastAsia="zh-CN"/>
        </w:rPr>
        <w:t xml:space="preserve"> up 2</w:t>
      </w:r>
      <w:r w:rsidR="00C679ED">
        <w:rPr>
          <w:sz w:val="24"/>
          <w:lang w:eastAsia="zh-CN"/>
        </w:rPr>
        <w:t xml:space="preserve"> unit</w:t>
      </w:r>
      <w:r w:rsidR="00516742">
        <w:rPr>
          <w:sz w:val="24"/>
          <w:lang w:eastAsia="zh-CN"/>
        </w:rPr>
        <w:t>s</w:t>
      </w:r>
      <w:r w:rsidR="00C679ED">
        <w:rPr>
          <w:sz w:val="24"/>
          <w:lang w:eastAsia="zh-CN"/>
        </w:rPr>
        <w:t xml:space="preserve">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B2B91" w:rsidRPr="00516742" w:rsidRDefault="000B2B91" w:rsidP="000B2B91">
      <w:pPr>
        <w:pStyle w:val="Header"/>
        <w:tabs>
          <w:tab w:val="clear" w:pos="4320"/>
          <w:tab w:val="clear" w:pos="8640"/>
        </w:tabs>
        <w:rPr>
          <w:bCs/>
          <w:i/>
          <w:sz w:val="24"/>
          <w:szCs w:val="24"/>
          <w:lang w:eastAsia="zh-CN"/>
        </w:rPr>
      </w:pPr>
      <w:r w:rsidRPr="00516742">
        <w:rPr>
          <w:bCs/>
          <w:i/>
          <w:sz w:val="24"/>
          <w:szCs w:val="24"/>
          <w:lang w:eastAsia="zh-CN"/>
        </w:rPr>
        <w:t>**Subjected to vessel ETA Singapore**</w:t>
      </w:r>
    </w:p>
    <w:p w:rsidR="000B2B91" w:rsidRPr="000B2B91" w:rsidRDefault="000B2B91" w:rsidP="000B2B91">
      <w:pPr>
        <w:pStyle w:val="Heading4"/>
      </w:pPr>
      <w:r>
        <w:t>13-27/04/24</w:t>
      </w:r>
    </w:p>
    <w:p w:rsidR="00516742" w:rsidRPr="00516742" w:rsidRDefault="005167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B2B9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bookmarkStart w:id="0" w:name="_GoBack"/>
      <w:bookmarkEnd w:id="0"/>
      <w:r w:rsidR="000010C6">
        <w:rPr>
          <w:bCs/>
          <w:sz w:val="24"/>
          <w:szCs w:val="24"/>
          <w:lang w:eastAsia="zh-CN"/>
        </w:rPr>
        <w:t xml:space="preserve">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79ED">
      <w:pPr>
        <w:pStyle w:val="Heading4"/>
      </w:pPr>
      <w:r>
        <w:t>Blk 3014</w:t>
      </w:r>
      <w:r w:rsidR="00B21972">
        <w:t xml:space="preserve">A Ubi Rd 1 </w:t>
      </w:r>
      <w:r w:rsidR="00B47C31">
        <w:t>#</w:t>
      </w:r>
      <w:r w:rsidR="00A76ECC">
        <w:t>02-</w:t>
      </w:r>
      <w:r w:rsidR="00516742">
        <w:t>04</w:t>
      </w:r>
    </w:p>
    <w:p w:rsidR="00894879" w:rsidRPr="00894879" w:rsidRDefault="00C679ED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 Team</w:t>
      </w:r>
      <w:r w:rsidR="000A6EB0">
        <w:rPr>
          <w:sz w:val="24"/>
          <w:szCs w:val="24"/>
          <w:lang w:eastAsia="zh-CN"/>
        </w:rPr>
        <w:t xml:space="preserve"> Precision</w:t>
      </w:r>
      <w:r w:rsidR="00902F17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Toolings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C679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 l</w:t>
      </w:r>
      <w:r w:rsidR="000010C6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516742" w:rsidRDefault="0051674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010C6" w:rsidRPr="00A76ECC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C679E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C679ED">
        <w:rPr>
          <w:sz w:val="24"/>
          <w:vertAlign w:val="superscript"/>
          <w:lang w:eastAsia="zh-CN"/>
        </w:rPr>
        <w:t>nd</w:t>
      </w:r>
      <w:r w:rsidR="000010C6">
        <w:rPr>
          <w:sz w:val="24"/>
          <w:lang w:eastAsia="zh-CN"/>
        </w:rPr>
        <w:t xml:space="preserve"> floor swing </w:t>
      </w:r>
      <w:r>
        <w:rPr>
          <w:sz w:val="24"/>
          <w:lang w:eastAsia="zh-CN"/>
        </w:rPr>
        <w:t xml:space="preserve">gate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C679ED">
        <w:rPr>
          <w:sz w:val="24"/>
          <w:lang w:eastAsia="zh-CN"/>
        </w:rPr>
        <w:t xml:space="preserve"> secured using 1 x</w:t>
      </w:r>
      <w:r w:rsidR="00B47C31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C679ED">
        <w:rPr>
          <w:sz w:val="24"/>
          <w:lang w:eastAsia="zh-CN"/>
        </w:rPr>
        <w:t>e to hoist up machine to 2</w:t>
      </w:r>
      <w:r w:rsidR="00C679ED" w:rsidRPr="00C679ED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79ED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5F23" w:rsidRDefault="00BE5F23">
      <w:r>
        <w:separator/>
      </w:r>
    </w:p>
  </w:endnote>
  <w:endnote w:type="continuationSeparator" w:id="0">
    <w:p w:rsidR="00BE5F23" w:rsidRDefault="00BE5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0046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0046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5F23" w:rsidRDefault="00BE5F23">
      <w:r>
        <w:separator/>
      </w:r>
    </w:p>
  </w:footnote>
  <w:footnote w:type="continuationSeparator" w:id="0">
    <w:p w:rsidR="00BE5F23" w:rsidRDefault="00BE5F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E5F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E5F2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0463"/>
    <w:rsid w:val="000010C6"/>
    <w:rsid w:val="00007C30"/>
    <w:rsid w:val="00020C2A"/>
    <w:rsid w:val="00064497"/>
    <w:rsid w:val="000A6EB0"/>
    <w:rsid w:val="000B2B91"/>
    <w:rsid w:val="000C704A"/>
    <w:rsid w:val="000E037C"/>
    <w:rsid w:val="000E0C97"/>
    <w:rsid w:val="00133800"/>
    <w:rsid w:val="00173D1D"/>
    <w:rsid w:val="001A3D96"/>
    <w:rsid w:val="001E766A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05245"/>
    <w:rsid w:val="00312672"/>
    <w:rsid w:val="00331B25"/>
    <w:rsid w:val="003378D9"/>
    <w:rsid w:val="00380264"/>
    <w:rsid w:val="003B0CA1"/>
    <w:rsid w:val="0041438D"/>
    <w:rsid w:val="00461C5D"/>
    <w:rsid w:val="004913AB"/>
    <w:rsid w:val="00491CDF"/>
    <w:rsid w:val="004A6FE4"/>
    <w:rsid w:val="00516742"/>
    <w:rsid w:val="00537555"/>
    <w:rsid w:val="00577153"/>
    <w:rsid w:val="0058106C"/>
    <w:rsid w:val="005B20D1"/>
    <w:rsid w:val="005C216D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76933"/>
    <w:rsid w:val="0078020B"/>
    <w:rsid w:val="007A015C"/>
    <w:rsid w:val="007D3772"/>
    <w:rsid w:val="007E1A8A"/>
    <w:rsid w:val="008333D2"/>
    <w:rsid w:val="00856B70"/>
    <w:rsid w:val="00894879"/>
    <w:rsid w:val="00902F17"/>
    <w:rsid w:val="00966F5B"/>
    <w:rsid w:val="009D7696"/>
    <w:rsid w:val="00A10F11"/>
    <w:rsid w:val="00A53F02"/>
    <w:rsid w:val="00A76ECC"/>
    <w:rsid w:val="00A856B4"/>
    <w:rsid w:val="00A94DE8"/>
    <w:rsid w:val="00B00EAB"/>
    <w:rsid w:val="00B21972"/>
    <w:rsid w:val="00B47C31"/>
    <w:rsid w:val="00B56650"/>
    <w:rsid w:val="00B57912"/>
    <w:rsid w:val="00B7163D"/>
    <w:rsid w:val="00BE5F23"/>
    <w:rsid w:val="00C3785C"/>
    <w:rsid w:val="00C44C52"/>
    <w:rsid w:val="00C679ED"/>
    <w:rsid w:val="00C73D5F"/>
    <w:rsid w:val="00C8751E"/>
    <w:rsid w:val="00CD2496"/>
    <w:rsid w:val="00CD4486"/>
    <w:rsid w:val="00D00F22"/>
    <w:rsid w:val="00D2603B"/>
    <w:rsid w:val="00D326F0"/>
    <w:rsid w:val="00D83EFC"/>
    <w:rsid w:val="00D856F6"/>
    <w:rsid w:val="00DE785C"/>
    <w:rsid w:val="00DF225D"/>
    <w:rsid w:val="00E43138"/>
    <w:rsid w:val="00E70F6C"/>
    <w:rsid w:val="00EB390A"/>
    <w:rsid w:val="00EC0AFE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2022-12-23T09:01:00Z</cp:lastPrinted>
  <dcterms:created xsi:type="dcterms:W3CDTF">2024-03-20T03:06:00Z</dcterms:created>
  <dcterms:modified xsi:type="dcterms:W3CDTF">2024-04-01T03:27:00Z</dcterms:modified>
</cp:coreProperties>
</file>