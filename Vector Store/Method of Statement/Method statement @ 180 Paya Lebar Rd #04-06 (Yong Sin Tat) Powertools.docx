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C721A" w:rsidRDefault="001C721A">
      <w:pPr>
        <w:rPr>
          <w:sz w:val="24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D7226">
        <w:rPr>
          <w:sz w:val="24"/>
        </w:rPr>
        <w:t>12</w:t>
      </w:r>
      <w:r w:rsidR="001C721A" w:rsidRPr="001C721A">
        <w:rPr>
          <w:sz w:val="24"/>
          <w:vertAlign w:val="superscript"/>
        </w:rPr>
        <w:t>th</w:t>
      </w:r>
      <w:r w:rsidR="001C721A">
        <w:rPr>
          <w:sz w:val="24"/>
        </w:rPr>
        <w:t xml:space="preserve"> </w:t>
      </w:r>
      <w:r w:rsidR="00E307BF">
        <w:rPr>
          <w:sz w:val="24"/>
        </w:rPr>
        <w:t>May</w:t>
      </w:r>
      <w:r w:rsidR="00700EF8">
        <w:rPr>
          <w:sz w:val="24"/>
          <w:lang w:eastAsia="zh-CN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5B20D1">
        <w:rPr>
          <w:sz w:val="24"/>
          <w:lang w:eastAsia="zh-CN"/>
        </w:rPr>
        <w:t xml:space="preserve"> up 1 unit</w:t>
      </w:r>
      <w:r w:rsidR="00312672">
        <w:rPr>
          <w:sz w:val="24"/>
          <w:lang w:eastAsia="zh-CN"/>
        </w:rPr>
        <w:t xml:space="preserve"> machine</w:t>
      </w:r>
      <w:r w:rsidR="001C721A">
        <w:rPr>
          <w:sz w:val="24"/>
          <w:lang w:eastAsia="zh-CN"/>
        </w:rPr>
        <w:t xml:space="preserve"> to 4</w:t>
      </w:r>
      <w:r w:rsidR="001C721A" w:rsidRPr="001C721A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1C721A">
        <w:rPr>
          <w:sz w:val="24"/>
          <w:lang w:eastAsia="zh-CN"/>
        </w:rPr>
        <w:t xml:space="preserve"> through wall hacking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  <w:r w:rsidR="00196BF5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6BF5" w:rsidRDefault="00196B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96BF5" w:rsidRDefault="001C721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PM860 Focaseiki CNC </w:t>
      </w:r>
    </w:p>
    <w:p w:rsidR="00196BF5" w:rsidRDefault="001C721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220 x 240 x 260 c</w:t>
      </w:r>
      <w:r w:rsidR="00196BF5">
        <w:rPr>
          <w:bCs/>
          <w:sz w:val="24"/>
          <w:szCs w:val="24"/>
          <w:lang w:eastAsia="zh-CN"/>
        </w:rPr>
        <w:t>m</w:t>
      </w:r>
    </w:p>
    <w:p w:rsidR="00196BF5" w:rsidRDefault="001C721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00</w:t>
      </w:r>
      <w:r w:rsidR="00196BF5">
        <w:rPr>
          <w:bCs/>
          <w:sz w:val="24"/>
          <w:szCs w:val="24"/>
          <w:lang w:eastAsia="zh-CN"/>
        </w:rPr>
        <w:t>0 kg</w:t>
      </w:r>
    </w:p>
    <w:p w:rsidR="00196BF5" w:rsidRP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307BF" w:rsidRDefault="00E307B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</w:p>
    <w:p w:rsidR="000E0C97" w:rsidRPr="00B7163D" w:rsidRDefault="001C721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24/07</w:t>
      </w:r>
      <w:r w:rsidR="00B545DC">
        <w:rPr>
          <w:sz w:val="24"/>
          <w:lang w:eastAsia="zh-CN"/>
        </w:rPr>
        <w:t>/</w:t>
      </w:r>
      <w:r w:rsidR="00700EF8">
        <w:rPr>
          <w:sz w:val="24"/>
          <w:lang w:eastAsia="zh-CN"/>
        </w:rPr>
        <w:t>21</w:t>
      </w:r>
      <w:r>
        <w:rPr>
          <w:sz w:val="24"/>
          <w:lang w:eastAsia="zh-CN"/>
        </w:rPr>
        <w:t xml:space="preserve"> (Hoisting to be done only on 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5D72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E307BF">
        <w:rPr>
          <w:bCs/>
          <w:sz w:val="24"/>
          <w:szCs w:val="24"/>
          <w:lang w:eastAsia="zh-CN"/>
        </w:rPr>
        <w:t>0</w:t>
      </w:r>
      <w:r w:rsidR="00700EF8">
        <w:rPr>
          <w:bCs/>
          <w:sz w:val="24"/>
          <w:szCs w:val="24"/>
          <w:lang w:eastAsia="zh-CN"/>
        </w:rPr>
        <w:t xml:space="preserve"> am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C721A">
      <w:pPr>
        <w:pStyle w:val="Heading4"/>
      </w:pPr>
      <w:r>
        <w:t>180 Paya Lebar Rd, #04-06</w:t>
      </w:r>
    </w:p>
    <w:p w:rsidR="00894879" w:rsidRPr="00894879" w:rsidRDefault="001C721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Yong Sin Tat Precision Tooling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5D7226" w:rsidRDefault="005D72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EF8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307BF">
        <w:rPr>
          <w:sz w:val="24"/>
          <w:lang w:eastAsia="zh-CN"/>
        </w:rPr>
        <w:t>/s</w:t>
      </w:r>
      <w:r w:rsidR="00700EF8">
        <w:rPr>
          <w:sz w:val="24"/>
          <w:lang w:eastAsia="zh-CN"/>
        </w:rPr>
        <w:t>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1C721A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5D7226" w:rsidRDefault="005D7226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196BF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96BF5" w:rsidRDefault="00196BF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</w:t>
      </w:r>
      <w:r w:rsidR="001C721A">
        <w:rPr>
          <w:sz w:val="24"/>
          <w:lang w:eastAsia="zh-CN"/>
        </w:rPr>
        <w:t xml:space="preserve">nated hoisting area </w:t>
      </w:r>
    </w:p>
    <w:p w:rsidR="000E0C97" w:rsidRPr="00020C2A" w:rsidRDefault="001C721A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1C721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wall hacking</w:t>
      </w:r>
      <w:r w:rsidR="001D6D98">
        <w:rPr>
          <w:sz w:val="24"/>
          <w:lang w:eastAsia="zh-CN"/>
        </w:rPr>
        <w:t xml:space="preserve">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1C721A">
        <w:rPr>
          <w:sz w:val="24"/>
          <w:lang w:eastAsia="zh-CN"/>
        </w:rPr>
        <w:t>wall</w:t>
      </w:r>
      <w:r w:rsidR="005B20D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5D7226">
        <w:rPr>
          <w:sz w:val="24"/>
          <w:lang w:eastAsia="zh-CN"/>
        </w:rPr>
        <w:t xml:space="preserve"> secured using 1 x lorry loader</w:t>
      </w:r>
      <w:bookmarkStart w:id="0" w:name="_GoBack"/>
      <w:bookmarkEnd w:id="0"/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FC2B03">
        <w:rPr>
          <w:sz w:val="24"/>
          <w:lang w:eastAsia="zh-CN"/>
        </w:rPr>
        <w:t>e crane to hoist up machine to 4</w:t>
      </w:r>
      <w:r w:rsidR="00FC2B03" w:rsidRPr="00FC2B03">
        <w:rPr>
          <w:sz w:val="24"/>
          <w:vertAlign w:val="superscript"/>
          <w:lang w:eastAsia="zh-CN"/>
        </w:rPr>
        <w:t>th</w:t>
      </w:r>
      <w:r w:rsidR="00E307BF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3F4B" w:rsidRDefault="00AD3F4B">
      <w:r>
        <w:separator/>
      </w:r>
    </w:p>
  </w:endnote>
  <w:endnote w:type="continuationSeparator" w:id="0">
    <w:p w:rsidR="00AD3F4B" w:rsidRDefault="00AD3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722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722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3F4B" w:rsidRDefault="00AD3F4B">
      <w:r>
        <w:separator/>
      </w:r>
    </w:p>
  </w:footnote>
  <w:footnote w:type="continuationSeparator" w:id="0">
    <w:p w:rsidR="00AD3F4B" w:rsidRDefault="00AD3F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D3F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D3F4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ED4"/>
    <w:rsid w:val="000E037C"/>
    <w:rsid w:val="000E0C97"/>
    <w:rsid w:val="001118AC"/>
    <w:rsid w:val="00173D1D"/>
    <w:rsid w:val="00196BF5"/>
    <w:rsid w:val="001A3D96"/>
    <w:rsid w:val="001C721A"/>
    <w:rsid w:val="001D6D98"/>
    <w:rsid w:val="00273671"/>
    <w:rsid w:val="00274035"/>
    <w:rsid w:val="00280E65"/>
    <w:rsid w:val="00281171"/>
    <w:rsid w:val="002A1A4A"/>
    <w:rsid w:val="002F4DDD"/>
    <w:rsid w:val="002F4ECC"/>
    <w:rsid w:val="00312672"/>
    <w:rsid w:val="00380264"/>
    <w:rsid w:val="0041584E"/>
    <w:rsid w:val="004913AB"/>
    <w:rsid w:val="00491CDF"/>
    <w:rsid w:val="004A347D"/>
    <w:rsid w:val="00545E3A"/>
    <w:rsid w:val="00577153"/>
    <w:rsid w:val="005B20D1"/>
    <w:rsid w:val="005B6B72"/>
    <w:rsid w:val="005C216D"/>
    <w:rsid w:val="005D7226"/>
    <w:rsid w:val="00664E02"/>
    <w:rsid w:val="00665EE0"/>
    <w:rsid w:val="00672CA0"/>
    <w:rsid w:val="006B5CBC"/>
    <w:rsid w:val="006C1968"/>
    <w:rsid w:val="00700EF8"/>
    <w:rsid w:val="00701B5C"/>
    <w:rsid w:val="007148B3"/>
    <w:rsid w:val="00722A7B"/>
    <w:rsid w:val="007276CD"/>
    <w:rsid w:val="0078020B"/>
    <w:rsid w:val="007D3772"/>
    <w:rsid w:val="007E1A8A"/>
    <w:rsid w:val="008333D2"/>
    <w:rsid w:val="00894879"/>
    <w:rsid w:val="00902F17"/>
    <w:rsid w:val="009638EC"/>
    <w:rsid w:val="00966F5B"/>
    <w:rsid w:val="009F2CBF"/>
    <w:rsid w:val="00A10F11"/>
    <w:rsid w:val="00A34640"/>
    <w:rsid w:val="00AA67D2"/>
    <w:rsid w:val="00AD3F4B"/>
    <w:rsid w:val="00B21972"/>
    <w:rsid w:val="00B3374E"/>
    <w:rsid w:val="00B545DC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307BF"/>
    <w:rsid w:val="00E43138"/>
    <w:rsid w:val="00E70F6C"/>
    <w:rsid w:val="00EB390A"/>
    <w:rsid w:val="00EC0AFE"/>
    <w:rsid w:val="00F338D8"/>
    <w:rsid w:val="00F8137B"/>
    <w:rsid w:val="00FC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2021-05-12T00:52:00Z</cp:lastPrinted>
  <dcterms:created xsi:type="dcterms:W3CDTF">2021-05-07T05:13:00Z</dcterms:created>
  <dcterms:modified xsi:type="dcterms:W3CDTF">2021-05-12T00:52:00Z</dcterms:modified>
</cp:coreProperties>
</file>