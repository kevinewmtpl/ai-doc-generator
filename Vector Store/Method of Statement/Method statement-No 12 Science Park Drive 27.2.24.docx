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F65A2">
      <w:pPr>
        <w:rPr>
          <w:sz w:val="24"/>
          <w:lang w:eastAsia="zh-CN"/>
        </w:rPr>
      </w:pPr>
      <w:r>
        <w:rPr>
          <w:sz w:val="24"/>
        </w:rPr>
        <w:t>Date: 27</w:t>
      </w:r>
      <w:r w:rsidR="00206D33" w:rsidRPr="00206D33">
        <w:rPr>
          <w:sz w:val="24"/>
          <w:vertAlign w:val="superscript"/>
        </w:rPr>
        <w:t>th</w:t>
      </w:r>
      <w:r w:rsidR="00B76C4D">
        <w:rPr>
          <w:sz w:val="24"/>
        </w:rPr>
        <w:t xml:space="preserve"> Feb</w:t>
      </w:r>
      <w:r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76C4D" w:rsidRPr="00206D33" w:rsidRDefault="002D56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2 cases from lorr</w:t>
      </w:r>
      <w:r>
        <w:rPr>
          <w:sz w:val="24"/>
          <w:lang w:eastAsia="zh-CN"/>
        </w:rPr>
        <w:t xml:space="preserve">y chassis, uncrate shift &amp; position machine to </w:t>
      </w:r>
      <w:r w:rsidR="00823E77">
        <w:rPr>
          <w:sz w:val="24"/>
          <w:lang w:eastAsia="zh-CN"/>
        </w:rPr>
        <w:t xml:space="preserve">designated </w:t>
      </w:r>
      <w:bookmarkStart w:id="0" w:name="_GoBack"/>
      <w:bookmarkEnd w:id="0"/>
      <w:r>
        <w:rPr>
          <w:sz w:val="24"/>
          <w:lang w:eastAsia="zh-CN"/>
        </w:rPr>
        <w:t>location</w:t>
      </w:r>
    </w:p>
    <w:p w:rsidR="008A1AC6" w:rsidRPr="002A1C8A" w:rsidRDefault="008A1A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FF65A2" w:rsidRDefault="00FF65A2">
      <w:pPr>
        <w:rPr>
          <w:sz w:val="24"/>
          <w:lang w:eastAsia="zh-CN"/>
        </w:rPr>
      </w:pPr>
    </w:p>
    <w:p w:rsidR="00684C71" w:rsidRDefault="00FF65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2D5620" w:rsidRDefault="002D56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cases of</w:t>
      </w:r>
      <w:r w:rsidR="00E41475">
        <w:rPr>
          <w:bCs/>
          <w:sz w:val="24"/>
          <w:szCs w:val="24"/>
          <w:lang w:eastAsia="zh-CN"/>
        </w:rPr>
        <w:t xml:space="preserve"> 1</w:t>
      </w:r>
      <w:r>
        <w:rPr>
          <w:bCs/>
          <w:sz w:val="24"/>
          <w:szCs w:val="24"/>
          <w:lang w:eastAsia="zh-CN"/>
        </w:rPr>
        <w:t>unit New CMM</w:t>
      </w:r>
    </w:p>
    <w:p w:rsidR="00FF65A2" w:rsidRDefault="00FF65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Cr</w:t>
      </w:r>
      <w:r w:rsidR="00B76C4D">
        <w:rPr>
          <w:bCs/>
          <w:sz w:val="24"/>
          <w:szCs w:val="24"/>
          <w:lang w:eastAsia="zh-CN"/>
        </w:rPr>
        <w:t>ate 1: 184 x 176 x 200 cm, 2300 kg</w:t>
      </w:r>
    </w:p>
    <w:p w:rsidR="00B76C4D" w:rsidRPr="00FF65A2" w:rsidRDefault="00B76C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Crate 2: 181 x 131 x 142 cm, 200 kg</w:t>
      </w:r>
    </w:p>
    <w:p w:rsidR="00FF65A2" w:rsidRPr="00FF65A2" w:rsidRDefault="00FF65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FF65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84C71" w:rsidRDefault="00FF65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07/03/24</w:t>
      </w:r>
      <w:r w:rsidR="00206D33">
        <w:rPr>
          <w:sz w:val="24"/>
          <w:lang w:eastAsia="zh-CN"/>
        </w:rPr>
        <w:t xml:space="preserve"> </w:t>
      </w:r>
    </w:p>
    <w:p w:rsidR="00E41475" w:rsidRDefault="00E414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F65A2" w:rsidRDefault="00FF65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F65A2" w:rsidRDefault="00806E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Afternoon</w:t>
      </w:r>
      <w:r w:rsidR="00823E77">
        <w:rPr>
          <w:bCs/>
          <w:sz w:val="24"/>
          <w:szCs w:val="24"/>
          <w:lang w:eastAsia="zh-CN"/>
        </w:rPr>
        <w:t xml:space="preserve"> schedule </w:t>
      </w:r>
    </w:p>
    <w:p w:rsidR="00FF65A2" w:rsidRDefault="00FF65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Pr="00206D33" w:rsidRDefault="008A1AC6" w:rsidP="00206D33">
      <w:pPr>
        <w:pStyle w:val="Heading4"/>
      </w:pPr>
      <w:r>
        <w:t xml:space="preserve">No </w:t>
      </w:r>
      <w:r w:rsidR="00FF65A2">
        <w:t>12 Science Park Drive</w:t>
      </w:r>
    </w:p>
    <w:p w:rsidR="00684C71" w:rsidRDefault="00B76C4D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DOS</w:t>
      </w:r>
      <w:r>
        <w:rPr>
          <w:lang w:eastAsia="zh-CN"/>
        </w:rPr>
        <w:t xml:space="preserve"> </w:t>
      </w:r>
      <w:r>
        <w:rPr>
          <w:sz w:val="24"/>
          <w:szCs w:val="24"/>
          <w:lang w:eastAsia="zh-CN"/>
        </w:rPr>
        <w:t>National Laboratories</w:t>
      </w:r>
    </w:p>
    <w:p w:rsidR="00B76C4D" w:rsidRPr="00B76C4D" w:rsidRDefault="00B76C4D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650074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547E5">
        <w:rPr>
          <w:sz w:val="24"/>
          <w:lang w:eastAsia="zh-CN"/>
        </w:rPr>
        <w:t>allet truck</w:t>
      </w:r>
    </w:p>
    <w:p w:rsidR="00FB1C6D" w:rsidRDefault="000730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50074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5449E0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BA7B21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BA7B21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73063" w:rsidRDefault="00707B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9547E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073063" w:rsidRDefault="00073063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7306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05704" w:rsidRPr="00073063" w:rsidRDefault="0081336E" w:rsidP="0007306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</w:t>
      </w:r>
      <w:r w:rsidR="00073063">
        <w:rPr>
          <w:rFonts w:hint="eastAsia"/>
          <w:sz w:val="24"/>
          <w:lang w:eastAsia="zh-CN"/>
        </w:rPr>
        <w:t>P.E. (safety shoes, 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E41475" w:rsidRDefault="00A32709" w:rsidP="00E4147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 </w:t>
      </w:r>
    </w:p>
    <w:p w:rsidR="00684C71" w:rsidRDefault="009547E5" w:rsidP="00C920E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to park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</w:p>
    <w:p w:rsidR="00823E77" w:rsidRDefault="00E41475" w:rsidP="003209B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823E77">
        <w:rPr>
          <w:sz w:val="24"/>
          <w:lang w:eastAsia="zh-CN"/>
        </w:rPr>
        <w:t>from lorry chassis to the ground</w:t>
      </w:r>
    </w:p>
    <w:p w:rsidR="00823E77" w:rsidRDefault="00823E77" w:rsidP="003209B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B49B8" w:rsidRDefault="00823E77" w:rsidP="003209B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:rsidR="00823E77" w:rsidRPr="003209B0" w:rsidRDefault="00823E77" w:rsidP="003209B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684C71" w:rsidRPr="00C920E0" w:rsidRDefault="00823E77" w:rsidP="00C920E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C920E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>and detach machine from base</w:t>
      </w:r>
    </w:p>
    <w:p w:rsidR="00684C71" w:rsidRDefault="00823E77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onto machine stand</w:t>
      </w:r>
    </w:p>
    <w:p w:rsidR="00823E77" w:rsidRPr="009547E5" w:rsidRDefault="00823E77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onto machine stand</w:t>
      </w:r>
    </w:p>
    <w:p w:rsidR="00EB49B8" w:rsidRDefault="00541F40" w:rsidP="00EB49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B49B8">
        <w:rPr>
          <w:sz w:val="24"/>
          <w:lang w:eastAsia="zh-CN"/>
        </w:rPr>
        <w:t>Shift</w:t>
      </w:r>
      <w:r w:rsidR="0081336E" w:rsidRPr="00EB49B8">
        <w:rPr>
          <w:sz w:val="24"/>
          <w:lang w:eastAsia="zh-CN"/>
        </w:rPr>
        <w:t xml:space="preserve"> and position machine to </w:t>
      </w:r>
      <w:r w:rsidR="00205704" w:rsidRPr="00EB49B8">
        <w:rPr>
          <w:sz w:val="24"/>
          <w:lang w:eastAsia="zh-CN"/>
        </w:rPr>
        <w:t xml:space="preserve">the </w:t>
      </w:r>
      <w:r w:rsidR="008E3BAF" w:rsidRPr="00EB49B8">
        <w:rPr>
          <w:sz w:val="24"/>
          <w:lang w:eastAsia="zh-CN"/>
        </w:rPr>
        <w:t>designated location</w:t>
      </w:r>
      <w:r w:rsidR="00EB49B8">
        <w:rPr>
          <w:sz w:val="24"/>
          <w:lang w:eastAsia="zh-CN"/>
        </w:rPr>
        <w:t xml:space="preserve"> </w:t>
      </w:r>
    </w:p>
    <w:p w:rsidR="00823E77" w:rsidRDefault="0081336E" w:rsidP="00EB49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B49B8">
        <w:rPr>
          <w:sz w:val="24"/>
          <w:lang w:eastAsia="zh-CN"/>
        </w:rPr>
        <w:t>Once job complete, team leader will instruct t</w:t>
      </w:r>
      <w:r w:rsidR="00A64537" w:rsidRPr="00EB49B8">
        <w:rPr>
          <w:sz w:val="24"/>
          <w:lang w:eastAsia="zh-CN"/>
        </w:rPr>
        <w:t>he team to perform proper house</w:t>
      </w:r>
      <w:r w:rsidRPr="00EB49B8">
        <w:rPr>
          <w:sz w:val="24"/>
          <w:lang w:eastAsia="zh-CN"/>
        </w:rPr>
        <w:t>keeping</w:t>
      </w:r>
    </w:p>
    <w:p w:rsidR="00684C71" w:rsidRPr="00EB49B8" w:rsidRDefault="00823E77" w:rsidP="00EB49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 w:rsidRPr="00EB49B8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1AFC" w:rsidRDefault="00E71AFC">
      <w:r>
        <w:separator/>
      </w:r>
    </w:p>
  </w:endnote>
  <w:endnote w:type="continuationSeparator" w:id="0">
    <w:p w:rsidR="00E71AFC" w:rsidRDefault="00E71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23E7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23E7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1AFC" w:rsidRDefault="00E71AFC">
      <w:r>
        <w:separator/>
      </w:r>
    </w:p>
  </w:footnote>
  <w:footnote w:type="continuationSeparator" w:id="0">
    <w:p w:rsidR="00E71AFC" w:rsidRDefault="00E71A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71AF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71AF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3063"/>
    <w:rsid w:val="000801A2"/>
    <w:rsid w:val="000D1431"/>
    <w:rsid w:val="00205704"/>
    <w:rsid w:val="00206D33"/>
    <w:rsid w:val="00296B02"/>
    <w:rsid w:val="002A1C8A"/>
    <w:rsid w:val="002D5620"/>
    <w:rsid w:val="003209B0"/>
    <w:rsid w:val="003376D1"/>
    <w:rsid w:val="00352C91"/>
    <w:rsid w:val="003D1986"/>
    <w:rsid w:val="004135BC"/>
    <w:rsid w:val="00541F40"/>
    <w:rsid w:val="005449E0"/>
    <w:rsid w:val="006274B4"/>
    <w:rsid w:val="006304BE"/>
    <w:rsid w:val="00650074"/>
    <w:rsid w:val="00684C71"/>
    <w:rsid w:val="006B6525"/>
    <w:rsid w:val="006B7E33"/>
    <w:rsid w:val="00707B09"/>
    <w:rsid w:val="007114C2"/>
    <w:rsid w:val="00751053"/>
    <w:rsid w:val="00787BBE"/>
    <w:rsid w:val="007E7225"/>
    <w:rsid w:val="00806EF5"/>
    <w:rsid w:val="0081336E"/>
    <w:rsid w:val="00823E77"/>
    <w:rsid w:val="00883701"/>
    <w:rsid w:val="008A1AC6"/>
    <w:rsid w:val="008E3BAF"/>
    <w:rsid w:val="008F1C49"/>
    <w:rsid w:val="009547E5"/>
    <w:rsid w:val="00A32709"/>
    <w:rsid w:val="00A64537"/>
    <w:rsid w:val="00B45C00"/>
    <w:rsid w:val="00B76C4D"/>
    <w:rsid w:val="00BA7B21"/>
    <w:rsid w:val="00C47D73"/>
    <w:rsid w:val="00C920E0"/>
    <w:rsid w:val="00D844A0"/>
    <w:rsid w:val="00E41475"/>
    <w:rsid w:val="00E615DC"/>
    <w:rsid w:val="00E71AFC"/>
    <w:rsid w:val="00E9120A"/>
    <w:rsid w:val="00EB49B8"/>
    <w:rsid w:val="00FB1C6D"/>
    <w:rsid w:val="00FF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2024-02-27T03:57:00Z</cp:lastPrinted>
  <dcterms:created xsi:type="dcterms:W3CDTF">2024-02-27T05:06:00Z</dcterms:created>
  <dcterms:modified xsi:type="dcterms:W3CDTF">2024-02-27T05:06:00Z</dcterms:modified>
</cp:coreProperties>
</file>