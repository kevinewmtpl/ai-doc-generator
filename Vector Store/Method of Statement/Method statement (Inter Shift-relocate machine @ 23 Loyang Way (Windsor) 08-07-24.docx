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4E3C" w:rsidRDefault="00E24E3C">
      <w:pPr>
        <w:rPr>
          <w:sz w:val="24"/>
        </w:rPr>
      </w:pPr>
    </w:p>
    <w:p w:rsidR="00FC7A38" w:rsidRDefault="0014585B">
      <w:pPr>
        <w:rPr>
          <w:sz w:val="24"/>
          <w:lang w:eastAsia="zh-CN"/>
        </w:rPr>
      </w:pPr>
      <w:r>
        <w:rPr>
          <w:sz w:val="24"/>
        </w:rPr>
        <w:t>Date: 03</w:t>
      </w:r>
      <w:r w:rsidRPr="0014585B">
        <w:rPr>
          <w:sz w:val="24"/>
          <w:vertAlign w:val="superscript"/>
        </w:rPr>
        <w:t>rd</w:t>
      </w:r>
      <w:r>
        <w:rPr>
          <w:sz w:val="24"/>
        </w:rPr>
        <w:t xml:space="preserve"> July</w:t>
      </w:r>
      <w:r w:rsidR="009619F1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14585B">
        <w:rPr>
          <w:bCs/>
          <w:sz w:val="24"/>
          <w:szCs w:val="24"/>
          <w:lang w:eastAsia="zh-CN"/>
        </w:rPr>
        <w:t>e 2</w:t>
      </w:r>
      <w:r w:rsidR="00DC558F">
        <w:rPr>
          <w:bCs/>
          <w:sz w:val="24"/>
          <w:szCs w:val="24"/>
          <w:lang w:eastAsia="zh-CN"/>
        </w:rPr>
        <w:t xml:space="preserve"> </w:t>
      </w:r>
      <w:r w:rsidR="00E67122">
        <w:rPr>
          <w:bCs/>
          <w:sz w:val="24"/>
          <w:szCs w:val="24"/>
          <w:lang w:eastAsia="zh-CN"/>
        </w:rPr>
        <w:t>unit machine</w:t>
      </w:r>
      <w:r w:rsidR="004317F3">
        <w:rPr>
          <w:bCs/>
          <w:sz w:val="24"/>
          <w:szCs w:val="24"/>
          <w:lang w:eastAsia="zh-CN"/>
        </w:rPr>
        <w:t xml:space="preserve"> </w:t>
      </w:r>
      <w:r w:rsidR="00E67122">
        <w:rPr>
          <w:bCs/>
          <w:sz w:val="24"/>
          <w:szCs w:val="24"/>
          <w:lang w:eastAsia="zh-CN"/>
        </w:rPr>
        <w:t>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7122" w:rsidRDefault="0014585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Summit Lathe / Wt: 2, 500 kg </w:t>
      </w:r>
    </w:p>
    <w:p w:rsidR="0014585B" w:rsidRDefault="0014585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Microweily TY2660 / Wt: 2, 300 kg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4585B" w:rsidRDefault="0014585B" w:rsidP="0014585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011C41" w:rsidRPr="0014585B" w:rsidRDefault="001458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08/07/24</w:t>
      </w:r>
    </w:p>
    <w:p w:rsidR="0064674A" w:rsidRPr="00E67122" w:rsidRDefault="0064674A">
      <w:pPr>
        <w:rPr>
          <w:sz w:val="24"/>
          <w:lang w:eastAsia="zh-CN"/>
        </w:rPr>
      </w:pPr>
    </w:p>
    <w:p w:rsidR="00011C41" w:rsidRPr="0014585B" w:rsidRDefault="003F0FCC">
      <w:pPr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350DAD" w:rsidRDefault="00DC55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6919D2">
        <w:rPr>
          <w:bCs/>
          <w:sz w:val="24"/>
          <w:szCs w:val="24"/>
          <w:lang w:eastAsia="zh-CN"/>
        </w:rPr>
        <w:t xml:space="preserve">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350DAD" w:rsidRPr="00350DAD" w:rsidRDefault="00350D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9619F1" w:rsidP="00DE75B9">
      <w:pPr>
        <w:pStyle w:val="Heading4"/>
      </w:pPr>
      <w:r>
        <w:t>23 Loyang Lane</w:t>
      </w:r>
    </w:p>
    <w:p w:rsidR="00211B45" w:rsidRPr="00211B45" w:rsidRDefault="009619F1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Airmotive Asia </w:t>
      </w:r>
      <w:r w:rsidR="003B41E3">
        <w:rPr>
          <w:sz w:val="24"/>
          <w:szCs w:val="24"/>
          <w:lang w:eastAsia="zh-CN"/>
        </w:rPr>
        <w:t>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AFF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14585B" w:rsidRDefault="001458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3C5AA3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 w:rsidR="009619F1">
        <w:rPr>
          <w:sz w:val="24"/>
          <w:lang w:eastAsia="zh-CN"/>
        </w:rPr>
        <w:t xml:space="preserve">/pallet truck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14585B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24E2A" w:rsidRDefault="00F24E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designated unloading area</w:t>
      </w:r>
    </w:p>
    <w:p w:rsidR="00F24E2A" w:rsidRDefault="006467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unload necessary equipment for the move</w:t>
      </w:r>
    </w:p>
    <w:p w:rsidR="00FC7A38" w:rsidRPr="006476FC" w:rsidRDefault="0014585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 up machine to 3”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14585B">
        <w:rPr>
          <w:b w:val="0"/>
          <w:sz w:val="24"/>
          <w:u w:val="none"/>
          <w:lang w:eastAsia="zh-CN"/>
        </w:rPr>
        <w:t>/pallet truck under</w:t>
      </w:r>
      <w:r w:rsidR="003B41E3">
        <w:rPr>
          <w:b w:val="0"/>
          <w:sz w:val="24"/>
          <w:u w:val="none"/>
          <w:lang w:eastAsia="zh-CN"/>
        </w:rPr>
        <w:t xml:space="preserve">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</w:p>
    <w:p w:rsidR="0014585B" w:rsidRDefault="0014585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to new location within production area</w:t>
      </w:r>
    </w:p>
    <w:p w:rsidR="002A2A7C" w:rsidRDefault="0014585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rollers/pallet truck </w:t>
      </w:r>
    </w:p>
    <w:p w:rsidR="0014585B" w:rsidRDefault="0014585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91545E">
        <w:rPr>
          <w:b w:val="0"/>
          <w:sz w:val="24"/>
          <w:u w:val="none"/>
        </w:rPr>
        <w:t xml:space="preserve">/ Zailani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05E5" w:rsidRDefault="00AF05E5">
      <w:r>
        <w:separator/>
      </w:r>
    </w:p>
  </w:endnote>
  <w:endnote w:type="continuationSeparator" w:id="0">
    <w:p w:rsidR="00AF05E5" w:rsidRDefault="00AF0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4585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05E5" w:rsidRDefault="00AF05E5">
      <w:r>
        <w:separator/>
      </w:r>
    </w:p>
  </w:footnote>
  <w:footnote w:type="continuationSeparator" w:id="0">
    <w:p w:rsidR="00AF05E5" w:rsidRDefault="00AF05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F05E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F05E5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0115A"/>
    <w:rsid w:val="001119C3"/>
    <w:rsid w:val="0012420B"/>
    <w:rsid w:val="0014585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5266E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0DAD"/>
    <w:rsid w:val="00354427"/>
    <w:rsid w:val="0036363B"/>
    <w:rsid w:val="00371203"/>
    <w:rsid w:val="003B41E3"/>
    <w:rsid w:val="003C5AA3"/>
    <w:rsid w:val="003F0FCC"/>
    <w:rsid w:val="00405E45"/>
    <w:rsid w:val="00417767"/>
    <w:rsid w:val="004317F3"/>
    <w:rsid w:val="00461D82"/>
    <w:rsid w:val="00483CC1"/>
    <w:rsid w:val="00495410"/>
    <w:rsid w:val="004C275C"/>
    <w:rsid w:val="004D360F"/>
    <w:rsid w:val="004E60B7"/>
    <w:rsid w:val="00520A90"/>
    <w:rsid w:val="00522ABE"/>
    <w:rsid w:val="00525462"/>
    <w:rsid w:val="00530F7B"/>
    <w:rsid w:val="00584287"/>
    <w:rsid w:val="00590AFA"/>
    <w:rsid w:val="005A57DC"/>
    <w:rsid w:val="005C1EB6"/>
    <w:rsid w:val="005E3EC3"/>
    <w:rsid w:val="00610F4A"/>
    <w:rsid w:val="0064674A"/>
    <w:rsid w:val="006476FC"/>
    <w:rsid w:val="006919D2"/>
    <w:rsid w:val="006A3AAD"/>
    <w:rsid w:val="006B0D6D"/>
    <w:rsid w:val="006C4A9A"/>
    <w:rsid w:val="006D2D90"/>
    <w:rsid w:val="00716D20"/>
    <w:rsid w:val="007242E9"/>
    <w:rsid w:val="00781B51"/>
    <w:rsid w:val="007B15D6"/>
    <w:rsid w:val="007C196D"/>
    <w:rsid w:val="007C6CB0"/>
    <w:rsid w:val="007E6F9D"/>
    <w:rsid w:val="007F3B46"/>
    <w:rsid w:val="008248D1"/>
    <w:rsid w:val="00846465"/>
    <w:rsid w:val="00905071"/>
    <w:rsid w:val="00907BC2"/>
    <w:rsid w:val="0091545E"/>
    <w:rsid w:val="00940648"/>
    <w:rsid w:val="009438BA"/>
    <w:rsid w:val="009619F1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AF05E5"/>
    <w:rsid w:val="00B014B7"/>
    <w:rsid w:val="00BC1442"/>
    <w:rsid w:val="00BE02E0"/>
    <w:rsid w:val="00BE666D"/>
    <w:rsid w:val="00BF15DF"/>
    <w:rsid w:val="00BF5C83"/>
    <w:rsid w:val="00C04F9C"/>
    <w:rsid w:val="00CD561C"/>
    <w:rsid w:val="00CE270B"/>
    <w:rsid w:val="00D34ADD"/>
    <w:rsid w:val="00D44A04"/>
    <w:rsid w:val="00D567A9"/>
    <w:rsid w:val="00D70205"/>
    <w:rsid w:val="00DC558F"/>
    <w:rsid w:val="00DE52F9"/>
    <w:rsid w:val="00DE75B9"/>
    <w:rsid w:val="00E24E3C"/>
    <w:rsid w:val="00E67122"/>
    <w:rsid w:val="00E700FC"/>
    <w:rsid w:val="00EB20B1"/>
    <w:rsid w:val="00EE7CA0"/>
    <w:rsid w:val="00EF6AFF"/>
    <w:rsid w:val="00F0771A"/>
    <w:rsid w:val="00F132A8"/>
    <w:rsid w:val="00F224B9"/>
    <w:rsid w:val="00F24E2A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CBA9B6-2B8C-44E2-BF0C-546A68758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1501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2024-05-13T02:22:00Z</cp:lastPrinted>
  <dcterms:created xsi:type="dcterms:W3CDTF">2024-07-03T01:50:00Z</dcterms:created>
  <dcterms:modified xsi:type="dcterms:W3CDTF">2024-07-03T01:50:00Z</dcterms:modified>
</cp:coreProperties>
</file>