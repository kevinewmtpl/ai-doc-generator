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89254E">
      <w:pPr>
        <w:rPr>
          <w:sz w:val="24"/>
          <w:lang w:eastAsia="zh-CN"/>
        </w:rPr>
      </w:pPr>
      <w:r>
        <w:rPr>
          <w:sz w:val="24"/>
        </w:rPr>
        <w:t>Date: 30</w:t>
      </w:r>
      <w:r w:rsidRPr="0089254E">
        <w:rPr>
          <w:sz w:val="24"/>
          <w:vertAlign w:val="superscript"/>
        </w:rPr>
        <w:t>th</w:t>
      </w:r>
      <w:r w:rsidR="003773C7">
        <w:rPr>
          <w:sz w:val="24"/>
          <w:vertAlign w:val="superscript"/>
        </w:rPr>
        <w:t xml:space="preserve"> </w:t>
      </w:r>
      <w:r w:rsidR="003773C7">
        <w:rPr>
          <w:sz w:val="24"/>
        </w:rPr>
        <w:t>Dec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23D3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9254E">
        <w:rPr>
          <w:sz w:val="24"/>
          <w:lang w:eastAsia="zh-CN"/>
        </w:rPr>
        <w:t xml:space="preserve">3 steel cases of </w:t>
      </w:r>
      <w:r w:rsidR="008F1C49">
        <w:rPr>
          <w:sz w:val="24"/>
          <w:lang w:eastAsia="zh-CN"/>
        </w:rPr>
        <w:t>1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89254E">
        <w:rPr>
          <w:sz w:val="24"/>
          <w:lang w:eastAsia="zh-CN"/>
        </w:rPr>
        <w:t>machine</w:t>
      </w:r>
      <w:r w:rsidR="00F65A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923D32">
        <w:rPr>
          <w:sz w:val="24"/>
          <w:lang w:eastAsia="zh-CN"/>
        </w:rPr>
        <w:t xml:space="preserve">FR </w:t>
      </w:r>
      <w:r w:rsidR="0046348A">
        <w:rPr>
          <w:sz w:val="24"/>
          <w:lang w:eastAsia="zh-CN"/>
        </w:rPr>
        <w:t>and 1 x 40ft HQ</w:t>
      </w:r>
      <w:r w:rsidR="0089254E">
        <w:rPr>
          <w:sz w:val="24"/>
          <w:lang w:eastAsia="zh-CN"/>
        </w:rPr>
        <w:t xml:space="preserve"> </w:t>
      </w:r>
      <w:r w:rsidR="00923D32">
        <w:rPr>
          <w:sz w:val="24"/>
          <w:lang w:eastAsia="zh-CN"/>
        </w:rPr>
        <w:t>container,</w:t>
      </w:r>
      <w:r w:rsidR="008925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shift and position into customer premise </w:t>
      </w:r>
      <w:r w:rsidR="00F65AC0">
        <w:rPr>
          <w:sz w:val="24"/>
          <w:lang w:eastAsia="zh-CN"/>
        </w:rPr>
        <w:t>at ground floor</w:t>
      </w:r>
    </w:p>
    <w:p w:rsidR="0089254E" w:rsidRDefault="0089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9254E" w:rsidRDefault="008925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9254E" w:rsidRDefault="0089254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46348A">
        <w:rPr>
          <w:sz w:val="24"/>
          <w:szCs w:val="24"/>
          <w:lang w:eastAsia="zh-CN"/>
        </w:rPr>
        <w:t xml:space="preserve"> Mitsubishi CO2 Laser machine</w:t>
      </w:r>
    </w:p>
    <w:p w:rsidR="0089254E" w:rsidRDefault="0089254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749 x 289 x 267 cm</w:t>
      </w:r>
    </w:p>
    <w:p w:rsidR="0089254E" w:rsidRDefault="0046348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GW: 10, 25</w:t>
      </w:r>
      <w:r w:rsidR="0089254E">
        <w:rPr>
          <w:sz w:val="24"/>
          <w:szCs w:val="24"/>
          <w:lang w:eastAsia="zh-CN"/>
        </w:rPr>
        <w:t>0 kgs</w:t>
      </w:r>
    </w:p>
    <w:p w:rsidR="0046348A" w:rsidRPr="0089254E" w:rsidRDefault="0046348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NW: 8, 725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9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06/01/2017</w:t>
      </w:r>
      <w:r w:rsidR="00923D32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9254E" w:rsidP="00707B09">
      <w:pPr>
        <w:pStyle w:val="Heading4"/>
      </w:pPr>
      <w:r>
        <w:t>No 86 International Road</w:t>
      </w:r>
    </w:p>
    <w:p w:rsidR="00707B09" w:rsidRPr="00707B09" w:rsidRDefault="0089254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Gliderol Doors (S)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65AC0">
        <w:rPr>
          <w:sz w:val="24"/>
          <w:lang w:eastAsia="zh-CN"/>
        </w:rPr>
        <w:t xml:space="preserve"> x 50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A33AEC" w:rsidRDefault="00A33A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A33AEC" w:rsidRDefault="004634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33AEC">
        <w:rPr>
          <w:sz w:val="24"/>
          <w:lang w:eastAsia="zh-CN"/>
        </w:rPr>
        <w:t>and jack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65A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6348A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D604E2" w:rsidRDefault="00D604E2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D604E2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65A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F65AC0" w:rsidRDefault="00F65AC0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</w:t>
      </w:r>
      <w:r w:rsidR="006640D4"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F65AC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8925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case</w:t>
      </w:r>
      <w:r w:rsidR="00F65AC0">
        <w:rPr>
          <w:sz w:val="24"/>
          <w:lang w:eastAsia="zh-CN"/>
        </w:rPr>
        <w:t xml:space="preserve"> from container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81336E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2D1D8E" w:rsidRPr="00162810" w:rsidRDefault="00653C91" w:rsidP="001628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F65AC0">
        <w:rPr>
          <w:sz w:val="24"/>
          <w:lang w:eastAsia="zh-CN"/>
        </w:rPr>
        <w:t xml:space="preserve"> at ground floor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46348A" w:rsidP="0046348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Remarks</w:t>
      </w:r>
    </w:p>
    <w:p w:rsidR="006640D4" w:rsidRPr="006640D4" w:rsidRDefault="006640D4" w:rsidP="0046348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 on site</w:t>
      </w:r>
    </w:p>
    <w:p w:rsidR="006640D4" w:rsidRDefault="006640D4" w:rsidP="006640D4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684C71" w:rsidRPr="006640D4" w:rsidRDefault="006640D4" w:rsidP="006640D4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32"/>
          <w:szCs w:val="32"/>
          <w:lang w:eastAsia="zh-CN"/>
        </w:rPr>
        <w:t xml:space="preserve">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367E" w:rsidRDefault="0001367E">
      <w:r>
        <w:separator/>
      </w:r>
    </w:p>
  </w:endnote>
  <w:endnote w:type="continuationSeparator" w:id="0">
    <w:p w:rsidR="0001367E" w:rsidRDefault="00013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04E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04E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367E" w:rsidRDefault="0001367E">
      <w:r>
        <w:separator/>
      </w:r>
    </w:p>
  </w:footnote>
  <w:footnote w:type="continuationSeparator" w:id="0">
    <w:p w:rsidR="0001367E" w:rsidRDefault="000136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1367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1367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367E"/>
    <w:rsid w:val="000801A2"/>
    <w:rsid w:val="000D1431"/>
    <w:rsid w:val="00162810"/>
    <w:rsid w:val="001C67C6"/>
    <w:rsid w:val="00205704"/>
    <w:rsid w:val="002D1D8E"/>
    <w:rsid w:val="002D3928"/>
    <w:rsid w:val="00352C91"/>
    <w:rsid w:val="003773C7"/>
    <w:rsid w:val="004135BC"/>
    <w:rsid w:val="0046348A"/>
    <w:rsid w:val="0047011D"/>
    <w:rsid w:val="006304BE"/>
    <w:rsid w:val="00650074"/>
    <w:rsid w:val="00650243"/>
    <w:rsid w:val="00653C91"/>
    <w:rsid w:val="006640D4"/>
    <w:rsid w:val="00684C71"/>
    <w:rsid w:val="006B6525"/>
    <w:rsid w:val="006E765E"/>
    <w:rsid w:val="006F37C2"/>
    <w:rsid w:val="00707B09"/>
    <w:rsid w:val="007E7225"/>
    <w:rsid w:val="0081336E"/>
    <w:rsid w:val="0089254E"/>
    <w:rsid w:val="008B67DC"/>
    <w:rsid w:val="008E3BAF"/>
    <w:rsid w:val="008F1C49"/>
    <w:rsid w:val="00923D32"/>
    <w:rsid w:val="00A32709"/>
    <w:rsid w:val="00A33AEC"/>
    <w:rsid w:val="00A64537"/>
    <w:rsid w:val="00B45C00"/>
    <w:rsid w:val="00D604E2"/>
    <w:rsid w:val="00D60C61"/>
    <w:rsid w:val="00E5235D"/>
    <w:rsid w:val="00E615DC"/>
    <w:rsid w:val="00E9120A"/>
    <w:rsid w:val="00EA5799"/>
    <w:rsid w:val="00F65AC0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2016-07-12T02:25:00Z</cp:lastPrinted>
  <dcterms:created xsi:type="dcterms:W3CDTF">2016-12-30T04:59:00Z</dcterms:created>
  <dcterms:modified xsi:type="dcterms:W3CDTF">2016-12-30T05:06:00Z</dcterms:modified>
</cp:coreProperties>
</file>