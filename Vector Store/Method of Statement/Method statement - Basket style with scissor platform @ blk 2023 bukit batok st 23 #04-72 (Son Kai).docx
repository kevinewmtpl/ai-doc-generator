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0C3A11">
      <w:pPr>
        <w:rPr>
          <w:sz w:val="24"/>
          <w:lang w:eastAsia="zh-CN"/>
        </w:rPr>
      </w:pPr>
      <w:r>
        <w:rPr>
          <w:sz w:val="24"/>
        </w:rPr>
        <w:t>Date: 05</w:t>
      </w:r>
      <w:r w:rsidR="00CB19EF" w:rsidRPr="00CB19EF">
        <w:rPr>
          <w:sz w:val="24"/>
          <w:vertAlign w:val="superscript"/>
        </w:rPr>
        <w:t>th</w:t>
      </w:r>
      <w:r w:rsidR="00CB19EF">
        <w:rPr>
          <w:sz w:val="24"/>
        </w:rPr>
        <w:t xml:space="preserve"> Sep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B35AF2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CB19EF">
        <w:rPr>
          <w:sz w:val="24"/>
          <w:lang w:eastAsia="zh-CN"/>
        </w:rPr>
        <w:t xml:space="preserve"> hoist down machine and bar feeder from 4</w:t>
      </w:r>
      <w:r w:rsidR="00CB19EF" w:rsidRPr="00CB19E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B35AF2">
        <w:rPr>
          <w:sz w:val="24"/>
          <w:lang w:eastAsia="zh-CN"/>
        </w:rPr>
        <w:t>of building</w:t>
      </w:r>
      <w:r w:rsidR="003A3CF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CB19EF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B19EF" w:rsidRPr="00CB19EF" w:rsidRDefault="00CB19EF" w:rsidP="00DC1E8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 xml:space="preserve">2 day job </w:t>
      </w:r>
    </w:p>
    <w:p w:rsidR="00DC1E88" w:rsidRDefault="00CB19EF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18/09/23</w:t>
      </w:r>
    </w:p>
    <w:p w:rsidR="00CB19EF" w:rsidRDefault="00CB19EF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19/09/23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CB19EF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CB19EF" w:rsidP="004872DF">
      <w:pPr>
        <w:pStyle w:val="Heading4"/>
      </w:pPr>
      <w:r>
        <w:t>Blk 2023 Bukit Batok St 23 #04-72</w:t>
      </w:r>
    </w:p>
    <w:p w:rsidR="00B85262" w:rsidRPr="004872DF" w:rsidRDefault="00CB19EF" w:rsidP="004872DF">
      <w:pPr>
        <w:pStyle w:val="Heading4"/>
      </w:pPr>
      <w:r>
        <w:t xml:space="preserve">Son Kai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CB19EF" w:rsidRDefault="00CB19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373A8D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35AF2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:rsidR="00B35AF2" w:rsidRDefault="000C3A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 lift</w:t>
      </w:r>
      <w:bookmarkStart w:id="0" w:name="_GoBack"/>
      <w:bookmarkEnd w:id="0"/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B19EF" w:rsidRDefault="00CB19EF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CB19EF">
        <w:rPr>
          <w:sz w:val="24"/>
          <w:lang w:eastAsia="zh-CN"/>
        </w:rPr>
        <w:t>mobile/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AD0E0E">
        <w:rPr>
          <w:sz w:val="24"/>
          <w:lang w:eastAsia="zh-CN"/>
        </w:rPr>
        <w:t xml:space="preserve">mobile </w:t>
      </w:r>
      <w:r w:rsidR="00B424C8"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B35AF2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at site location</w:t>
      </w:r>
    </w:p>
    <w:p w:rsidR="00AD0E0E" w:rsidRDefault="00AD0E0E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4</w:t>
      </w:r>
      <w:r w:rsidRPr="00AD0E0E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</w:t>
      </w:r>
    </w:p>
    <w:p w:rsidR="00AD0E0E" w:rsidRDefault="00AD0E0E" w:rsidP="00AD0E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platform 3ft metal plate protruding is fully lean and rested on the building parapet wall </w:t>
      </w:r>
    </w:p>
    <w:p w:rsidR="00AD0E0E" w:rsidRPr="00AD0E0E" w:rsidRDefault="00AD0E0E" w:rsidP="00AD0E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onto building railing/pillar to prevent platform swing outward</w:t>
      </w:r>
    </w:p>
    <w:p w:rsidR="00AD0E0E" w:rsidRDefault="00AD0E0E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</w:t>
      </w:r>
    </w:p>
    <w:p w:rsidR="00B35AF2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AD0E0E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 xml:space="preserve">machine onto </w:t>
      </w:r>
      <w:r w:rsidR="00AD0E0E">
        <w:rPr>
          <w:sz w:val="24"/>
          <w:lang w:eastAsia="zh-CN"/>
        </w:rPr>
        <w:t>scissor platform</w:t>
      </w:r>
    </w:p>
    <w:p w:rsidR="00AD0E0E" w:rsidRPr="006A0465" w:rsidRDefault="00AD0E0E" w:rsidP="00AD0E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lift up scissor platform level with parapet wall </w:t>
      </w:r>
    </w:p>
    <w:p w:rsidR="00AD0E0E" w:rsidRPr="00C43DA6" w:rsidRDefault="00AD0E0E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scissor platform into platform </w:t>
      </w:r>
    </w:p>
    <w:p w:rsidR="005908DA" w:rsidRPr="00AD0E0E" w:rsidRDefault="005908DA" w:rsidP="00AD0E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D0E0E">
        <w:rPr>
          <w:sz w:val="24"/>
          <w:lang w:eastAsia="zh-CN"/>
        </w:rPr>
        <w:t>Insert sling to crane hook a</w:t>
      </w:r>
      <w:r w:rsidR="00AD0E0E">
        <w:rPr>
          <w:sz w:val="24"/>
          <w:lang w:eastAsia="zh-CN"/>
        </w:rPr>
        <w:t>nd secure to machine rigging</w:t>
      </w:r>
      <w:r w:rsidRPr="00AD0E0E">
        <w:rPr>
          <w:sz w:val="24"/>
          <w:lang w:eastAsia="zh-CN"/>
        </w:rPr>
        <w:t xml:space="preserve"> point</w:t>
      </w:r>
    </w:p>
    <w:p w:rsidR="00AD0E0E" w:rsidRDefault="00AD0E0E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machine from platform</w:t>
      </w:r>
    </w:p>
    <w:p w:rsidR="00AD0E0E" w:rsidRDefault="00AD0E0E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ground floor</w:t>
      </w:r>
    </w:p>
    <w:p w:rsidR="00AD0E0E" w:rsidRDefault="00AD0E0E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Load machine onto lorry chassis</w:t>
      </w:r>
    </w:p>
    <w:p w:rsidR="00AD0E0E" w:rsidRPr="00CB19EF" w:rsidRDefault="00AD0E0E" w:rsidP="00CB19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new location </w:t>
      </w:r>
      <w:r w:rsidR="004725E1">
        <w:rPr>
          <w:sz w:val="24"/>
          <w:lang w:eastAsia="zh-CN"/>
        </w:rPr>
        <w:t xml:space="preserve"> </w:t>
      </w:r>
    </w:p>
    <w:p w:rsidR="00EE527F" w:rsidRPr="00CB19EF" w:rsidRDefault="00EE527F" w:rsidP="00CB19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B19EF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747A8">
        <w:rPr>
          <w:sz w:val="24"/>
          <w:lang w:eastAsia="zh-CN"/>
        </w:rPr>
        <w:t>, if any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B19EF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3FA0" w:rsidRDefault="007A3FA0">
      <w:r>
        <w:separator/>
      </w:r>
    </w:p>
  </w:endnote>
  <w:endnote w:type="continuationSeparator" w:id="0">
    <w:p w:rsidR="007A3FA0" w:rsidRDefault="007A3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C3A1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C3A1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3FA0" w:rsidRDefault="007A3FA0">
      <w:r>
        <w:separator/>
      </w:r>
    </w:p>
  </w:footnote>
  <w:footnote w:type="continuationSeparator" w:id="0">
    <w:p w:rsidR="007A3FA0" w:rsidRDefault="007A3F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A3FA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A3FA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747A8"/>
    <w:rsid w:val="00093A2F"/>
    <w:rsid w:val="000A4B74"/>
    <w:rsid w:val="000A77B9"/>
    <w:rsid w:val="000B2F2C"/>
    <w:rsid w:val="000C3A11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73A8D"/>
    <w:rsid w:val="0038272B"/>
    <w:rsid w:val="00395A8D"/>
    <w:rsid w:val="003A3CF3"/>
    <w:rsid w:val="003C4111"/>
    <w:rsid w:val="003E1B45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49D8"/>
    <w:rsid w:val="00495727"/>
    <w:rsid w:val="004D5933"/>
    <w:rsid w:val="004F07E0"/>
    <w:rsid w:val="005908DA"/>
    <w:rsid w:val="005B35C9"/>
    <w:rsid w:val="005E132E"/>
    <w:rsid w:val="0061759B"/>
    <w:rsid w:val="006362BB"/>
    <w:rsid w:val="00664D20"/>
    <w:rsid w:val="006A0465"/>
    <w:rsid w:val="00700106"/>
    <w:rsid w:val="00707759"/>
    <w:rsid w:val="00726653"/>
    <w:rsid w:val="00733502"/>
    <w:rsid w:val="00782718"/>
    <w:rsid w:val="007A3FA0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04AE4"/>
    <w:rsid w:val="00945F2F"/>
    <w:rsid w:val="00957CA2"/>
    <w:rsid w:val="00970E4B"/>
    <w:rsid w:val="0099108C"/>
    <w:rsid w:val="009E694C"/>
    <w:rsid w:val="00A04987"/>
    <w:rsid w:val="00A46072"/>
    <w:rsid w:val="00AC4808"/>
    <w:rsid w:val="00AD0E0E"/>
    <w:rsid w:val="00AD4C31"/>
    <w:rsid w:val="00B17867"/>
    <w:rsid w:val="00B35AF2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CB19EF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2020-10-13T01:16:00Z</cp:lastPrinted>
  <dcterms:created xsi:type="dcterms:W3CDTF">2023-08-31T05:30:00Z</dcterms:created>
  <dcterms:modified xsi:type="dcterms:W3CDTF">2023-09-05T02:49:00Z</dcterms:modified>
</cp:coreProperties>
</file>