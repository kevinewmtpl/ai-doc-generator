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C85318" w:rsidRDefault="00C85318">
      <w:pPr>
        <w:rPr>
          <w:sz w:val="24"/>
        </w:rPr>
      </w:pPr>
    </w:p>
    <w:p w:rsidR="00684C71" w:rsidRDefault="00C85318">
      <w:pPr>
        <w:rPr>
          <w:sz w:val="24"/>
          <w:lang w:eastAsia="zh-CN"/>
        </w:rPr>
      </w:pPr>
      <w:r>
        <w:rPr>
          <w:sz w:val="24"/>
        </w:rPr>
        <w:t>Date: 18</w:t>
      </w:r>
      <w:r w:rsidRPr="00C85318">
        <w:rPr>
          <w:sz w:val="24"/>
          <w:vertAlign w:val="superscript"/>
        </w:rPr>
        <w:t>th</w:t>
      </w:r>
      <w:r>
        <w:rPr>
          <w:sz w:val="24"/>
        </w:rPr>
        <w:t xml:space="preserve"> Apr 2024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FE09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F2CD5">
        <w:rPr>
          <w:rFonts w:hint="eastAsia"/>
          <w:sz w:val="24"/>
          <w:lang w:eastAsia="zh-CN"/>
        </w:rPr>
        <w:t>o</w:t>
      </w:r>
      <w:r w:rsidR="00280BBC">
        <w:rPr>
          <w:rFonts w:hint="eastAsia"/>
          <w:sz w:val="24"/>
          <w:lang w:eastAsia="zh-CN"/>
        </w:rPr>
        <w:t xml:space="preserve"> </w:t>
      </w:r>
      <w:r w:rsidR="00280BBC">
        <w:rPr>
          <w:sz w:val="24"/>
          <w:lang w:eastAsia="zh-CN"/>
        </w:rPr>
        <w:t>unload</w:t>
      </w:r>
      <w:r w:rsidR="00280BBC">
        <w:rPr>
          <w:rFonts w:hint="eastAsia"/>
          <w:sz w:val="24"/>
          <w:lang w:eastAsia="zh-CN"/>
        </w:rPr>
        <w:t xml:space="preserve"> </w:t>
      </w:r>
      <w:r w:rsidR="00DF0A71">
        <w:rPr>
          <w:sz w:val="24"/>
          <w:lang w:eastAsia="zh-CN"/>
        </w:rPr>
        <w:t xml:space="preserve">3 packages of </w:t>
      </w:r>
      <w:r w:rsidR="00241E3C">
        <w:rPr>
          <w:sz w:val="24"/>
          <w:lang w:eastAsia="zh-CN"/>
        </w:rPr>
        <w:t>1</w:t>
      </w:r>
      <w:r w:rsidR="00DF0A71">
        <w:rPr>
          <w:sz w:val="24"/>
          <w:lang w:eastAsia="zh-CN"/>
        </w:rPr>
        <w:t xml:space="preserve"> unit</w:t>
      </w:r>
      <w:r w:rsidR="00294E87">
        <w:rPr>
          <w:sz w:val="24"/>
          <w:lang w:eastAsia="zh-CN"/>
        </w:rPr>
        <w:t xml:space="preserve"> </w:t>
      </w:r>
      <w:r w:rsidR="00280BBC">
        <w:rPr>
          <w:sz w:val="24"/>
          <w:lang w:eastAsia="zh-CN"/>
        </w:rPr>
        <w:t xml:space="preserve">of </w:t>
      </w:r>
      <w:r w:rsidR="00294E87">
        <w:rPr>
          <w:sz w:val="24"/>
          <w:lang w:eastAsia="zh-CN"/>
        </w:rPr>
        <w:t xml:space="preserve">machine </w:t>
      </w:r>
      <w:r w:rsidR="0081336E">
        <w:rPr>
          <w:sz w:val="24"/>
          <w:lang w:eastAsia="zh-CN"/>
        </w:rPr>
        <w:t>from</w:t>
      </w:r>
      <w:r w:rsidR="00280BBC">
        <w:rPr>
          <w:sz w:val="24"/>
          <w:lang w:eastAsia="zh-CN"/>
        </w:rPr>
        <w:t xml:space="preserve"> </w:t>
      </w:r>
      <w:r w:rsidR="00737303">
        <w:rPr>
          <w:sz w:val="24"/>
          <w:lang w:eastAsia="zh-CN"/>
        </w:rPr>
        <w:t>lorry chassis</w:t>
      </w:r>
      <w:r w:rsidR="00280BBC">
        <w:rPr>
          <w:sz w:val="24"/>
          <w:lang w:eastAsia="zh-CN"/>
        </w:rPr>
        <w:t xml:space="preserve">, uncrate, </w:t>
      </w:r>
      <w:r w:rsidR="0081336E">
        <w:rPr>
          <w:sz w:val="24"/>
          <w:lang w:eastAsia="zh-CN"/>
        </w:rPr>
        <w:t>shift and</w:t>
      </w:r>
      <w:r w:rsidR="002859AC">
        <w:rPr>
          <w:sz w:val="24"/>
          <w:lang w:eastAsia="zh-CN"/>
        </w:rPr>
        <w:t xml:space="preserve"> position into production area </w:t>
      </w:r>
      <w:r w:rsidR="00DE08CC">
        <w:rPr>
          <w:sz w:val="24"/>
          <w:lang w:eastAsia="zh-CN"/>
        </w:rPr>
        <w:t>at ground floor</w:t>
      </w:r>
      <w:r w:rsidR="00E87337">
        <w:rPr>
          <w:sz w:val="24"/>
          <w:lang w:eastAsia="zh-CN"/>
        </w:rPr>
        <w:t xml:space="preserve"> 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47763D" w:rsidRDefault="00C85318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 xml:space="preserve">Sheet Metal Sander machine </w:t>
      </w:r>
      <w:r w:rsidR="00DF0A71">
        <w:rPr>
          <w:b/>
          <w:sz w:val="24"/>
          <w:lang w:eastAsia="zh-CN"/>
        </w:rPr>
        <w:t xml:space="preserve"> </w:t>
      </w:r>
    </w:p>
    <w:p w:rsidR="00DF0A71" w:rsidRDefault="00C8531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Dim 1: 370 x 170 x 230 cm / Wt: 3, 800</w:t>
      </w:r>
      <w:r w:rsidR="00DF0A71">
        <w:rPr>
          <w:sz w:val="24"/>
          <w:lang w:eastAsia="zh-CN"/>
        </w:rPr>
        <w:t xml:space="preserve"> kg</w:t>
      </w:r>
      <w:bookmarkStart w:id="0" w:name="_GoBack"/>
      <w:bookmarkEnd w:id="0"/>
    </w:p>
    <w:p w:rsidR="00DF0A71" w:rsidRDefault="00C8531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Dim 2: </w:t>
      </w:r>
      <w:r w:rsidR="00A543A2">
        <w:rPr>
          <w:sz w:val="24"/>
          <w:lang w:eastAsia="zh-CN"/>
        </w:rPr>
        <w:t>111 x 115 x 235 cm / Wt: 45</w:t>
      </w:r>
      <w:r w:rsidR="00DF0A71">
        <w:rPr>
          <w:sz w:val="24"/>
          <w:lang w:eastAsia="zh-CN"/>
        </w:rPr>
        <w:t>0 kg</w:t>
      </w:r>
    </w:p>
    <w:p w:rsidR="00DF0A71" w:rsidRDefault="00C8531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Dim 3: </w:t>
      </w:r>
      <w:r w:rsidR="00A543A2">
        <w:rPr>
          <w:sz w:val="24"/>
          <w:lang w:eastAsia="zh-CN"/>
        </w:rPr>
        <w:t>105 x 93 x 120 cm / Wt: 28</w:t>
      </w:r>
      <w:r w:rsidR="00DF0A71">
        <w:rPr>
          <w:sz w:val="24"/>
          <w:lang w:eastAsia="zh-CN"/>
        </w:rPr>
        <w:t xml:space="preserve">0 kg </w:t>
      </w:r>
    </w:p>
    <w:p w:rsidR="00DF0A71" w:rsidRPr="00DF0A71" w:rsidRDefault="00DF0A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DF0A71" w:rsidRDefault="00B350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  <w:r w:rsidR="0081336E"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 w:rsidR="0081336E"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241E3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Schedule</w:t>
      </w:r>
      <w:r w:rsidR="002859AC">
        <w:rPr>
          <w:b/>
          <w:bCs/>
          <w:sz w:val="32"/>
          <w:u w:val="single"/>
          <w:lang w:eastAsia="zh-CN"/>
        </w:rPr>
        <w:t xml:space="preserve">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A543A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30/04/24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859AC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3B63D2" w:rsidRPr="003B63D2" w:rsidRDefault="00C8531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</w:t>
      </w:r>
      <w:r w:rsidR="0047763D">
        <w:rPr>
          <w:bCs/>
          <w:sz w:val="24"/>
          <w:szCs w:val="24"/>
          <w:lang w:eastAsia="zh-CN"/>
        </w:rPr>
        <w:t xml:space="preserve"> am </w:t>
      </w:r>
    </w:p>
    <w:p w:rsidR="002859AC" w:rsidRPr="002859AC" w:rsidRDefault="002859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C85318" w:rsidP="00707B09">
      <w:pPr>
        <w:pStyle w:val="Heading4"/>
      </w:pPr>
      <w:r>
        <w:t>1 Changi North St 2</w:t>
      </w:r>
    </w:p>
    <w:p w:rsidR="00707B09" w:rsidRPr="00707B09" w:rsidRDefault="00C85318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ETLA Limited 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80BBC" w:rsidRDefault="0073730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1-2 x </w:t>
      </w:r>
      <w:r w:rsidR="00C00BDD">
        <w:rPr>
          <w:sz w:val="24"/>
          <w:lang w:eastAsia="zh-CN"/>
        </w:rPr>
        <w:t>633 lorry loader</w:t>
      </w:r>
    </w:p>
    <w:p w:rsidR="00684C71" w:rsidRDefault="00DE08C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370D03">
        <w:rPr>
          <w:sz w:val="24"/>
          <w:lang w:eastAsia="zh-CN"/>
        </w:rPr>
        <w:t>ollers</w:t>
      </w:r>
      <w:r w:rsidR="00241E3C">
        <w:rPr>
          <w:sz w:val="24"/>
          <w:lang w:eastAsia="zh-CN"/>
        </w:rPr>
        <w:t xml:space="preserve"> </w:t>
      </w:r>
      <w:r w:rsidR="004B19D1">
        <w:rPr>
          <w:sz w:val="24"/>
          <w:lang w:eastAsia="zh-CN"/>
        </w:rPr>
        <w:t>/</w:t>
      </w:r>
      <w:r w:rsidR="00241E3C">
        <w:rPr>
          <w:sz w:val="24"/>
          <w:lang w:eastAsia="zh-CN"/>
        </w:rPr>
        <w:t xml:space="preserve"> </w:t>
      </w:r>
      <w:r w:rsidR="004B19D1">
        <w:rPr>
          <w:sz w:val="24"/>
          <w:lang w:eastAsia="zh-CN"/>
        </w:rPr>
        <w:t>p</w:t>
      </w:r>
      <w:r>
        <w:rPr>
          <w:sz w:val="24"/>
          <w:lang w:eastAsia="zh-CN"/>
        </w:rPr>
        <w:t>allet truck</w:t>
      </w:r>
    </w:p>
    <w:p w:rsidR="00280BBC" w:rsidRDefault="00241E3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Hand jack / crowbar</w:t>
      </w:r>
    </w:p>
    <w:p w:rsidR="00707B09" w:rsidRDefault="00280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2859AC">
        <w:rPr>
          <w:sz w:val="24"/>
          <w:lang w:eastAsia="zh-CN"/>
        </w:rPr>
        <w:t>ire</w:t>
      </w:r>
      <w:r w:rsidR="00241E3C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C00BDD" w:rsidRDefault="00C00BD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737303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684C71" w:rsidRPr="00C00BDD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241E3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operation will be carry</w:t>
      </w:r>
      <w:r w:rsidR="0081336E">
        <w:rPr>
          <w:sz w:val="24"/>
          <w:lang w:eastAsia="zh-CN"/>
        </w:rPr>
        <w:t xml:space="preserve"> out on heavy rain, thun</w:t>
      </w:r>
      <w:r w:rsidR="00A525B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241E3C">
        <w:rPr>
          <w:sz w:val="24"/>
          <w:lang w:eastAsia="zh-CN"/>
        </w:rPr>
        <w:t>d</w:t>
      </w:r>
    </w:p>
    <w:p w:rsidR="002859AC" w:rsidRDefault="002859AC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5A2371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87337" w:rsidRDefault="00F176B3" w:rsidP="00E87337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DE08CC" w:rsidRPr="00E87337" w:rsidRDefault="00DE08CC" w:rsidP="00E87337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F3464B" w:rsidRDefault="00737303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lorry crane at designated unloading area </w:t>
      </w:r>
    </w:p>
    <w:p w:rsidR="00C85318" w:rsidRPr="00737303" w:rsidRDefault="00C85318" w:rsidP="0073730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737303">
        <w:rPr>
          <w:sz w:val="24"/>
          <w:lang w:eastAsia="zh-CN"/>
        </w:rPr>
        <w:t>Hoist down case to the ground</w:t>
      </w:r>
    </w:p>
    <w:p w:rsidR="00C85318" w:rsidRDefault="00C85318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Uncrate case and put aside </w:t>
      </w:r>
    </w:p>
    <w:p w:rsidR="00C85318" w:rsidRPr="00C85318" w:rsidRDefault="00C85318" w:rsidP="00DF0A7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will</w:t>
      </w:r>
      <w:r w:rsidRPr="00C85318">
        <w:rPr>
          <w:sz w:val="24"/>
          <w:lang w:eastAsia="zh-CN"/>
        </w:rPr>
        <w:t xml:space="preserve"> a</w:t>
      </w:r>
      <w:r w:rsidR="00241E3C" w:rsidRPr="00C85318">
        <w:rPr>
          <w:sz w:val="24"/>
          <w:lang w:eastAsia="zh-CN"/>
        </w:rPr>
        <w:t xml:space="preserve">ttached </w:t>
      </w:r>
      <w:r w:rsidRPr="00C85318">
        <w:rPr>
          <w:sz w:val="24"/>
          <w:lang w:eastAsia="zh-CN"/>
        </w:rPr>
        <w:t>required sling</w:t>
      </w:r>
      <w:r>
        <w:rPr>
          <w:sz w:val="24"/>
          <w:lang w:eastAsia="zh-CN"/>
        </w:rPr>
        <w:t xml:space="preserve"> to crane hook</w:t>
      </w:r>
    </w:p>
    <w:p w:rsidR="00C85318" w:rsidRDefault="00C85318" w:rsidP="00C8531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Pr="00DF0A71">
        <w:rPr>
          <w:sz w:val="24"/>
          <w:lang w:eastAsia="zh-CN"/>
        </w:rPr>
        <w:t xml:space="preserve">ecured </w:t>
      </w:r>
      <w:r>
        <w:rPr>
          <w:sz w:val="24"/>
          <w:lang w:eastAsia="zh-CN"/>
        </w:rPr>
        <w:t xml:space="preserve">sling </w:t>
      </w:r>
      <w:r w:rsidRPr="00DF0A71">
        <w:rPr>
          <w:sz w:val="24"/>
          <w:lang w:eastAsia="zh-CN"/>
        </w:rPr>
        <w:t>to rigging point</w:t>
      </w:r>
      <w:r>
        <w:rPr>
          <w:sz w:val="24"/>
          <w:lang w:eastAsia="zh-CN"/>
        </w:rPr>
        <w:t xml:space="preserve"> of machine</w:t>
      </w:r>
    </w:p>
    <w:p w:rsidR="00A46187" w:rsidRDefault="00C85318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A46187">
        <w:rPr>
          <w:sz w:val="24"/>
          <w:lang w:eastAsia="zh-CN"/>
        </w:rPr>
        <w:t xml:space="preserve">oist up and detach machine from base </w:t>
      </w:r>
    </w:p>
    <w:p w:rsidR="001A07FF" w:rsidRDefault="00E9120A" w:rsidP="00A461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A46187">
        <w:rPr>
          <w:sz w:val="24"/>
          <w:lang w:eastAsia="zh-CN"/>
        </w:rPr>
        <w:t>S</w:t>
      </w:r>
      <w:r w:rsidR="00A46187">
        <w:rPr>
          <w:sz w:val="24"/>
          <w:lang w:eastAsia="zh-CN"/>
        </w:rPr>
        <w:t>wing machine away from base</w:t>
      </w:r>
    </w:p>
    <w:p w:rsidR="00A46187" w:rsidRPr="00A46187" w:rsidRDefault="00A46187" w:rsidP="00A461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to near ground level </w:t>
      </w:r>
    </w:p>
    <w:p w:rsidR="00684C71" w:rsidRPr="00C03437" w:rsidRDefault="00C8729C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A46187">
        <w:rPr>
          <w:sz w:val="24"/>
          <w:lang w:eastAsia="zh-CN"/>
        </w:rPr>
        <w:t>rollers</w:t>
      </w:r>
      <w:r w:rsidR="00C85318">
        <w:rPr>
          <w:sz w:val="24"/>
          <w:lang w:eastAsia="zh-CN"/>
        </w:rPr>
        <w:t>/pallet truck</w:t>
      </w:r>
      <w:r w:rsidR="00F73592">
        <w:rPr>
          <w:sz w:val="24"/>
          <w:lang w:eastAsia="zh-CN"/>
        </w:rPr>
        <w:t xml:space="preserve"> </w:t>
      </w:r>
      <w:r w:rsidR="001A1E38">
        <w:rPr>
          <w:sz w:val="24"/>
          <w:lang w:eastAsia="zh-CN"/>
        </w:rPr>
        <w:t>under</w:t>
      </w:r>
      <w:r w:rsidR="00A46187">
        <w:rPr>
          <w:sz w:val="24"/>
          <w:lang w:eastAsia="zh-CN"/>
        </w:rPr>
        <w:t xml:space="preserve"> machine bed</w:t>
      </w:r>
    </w:p>
    <w:p w:rsidR="00F3464B" w:rsidRDefault="00A461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</w:t>
      </w:r>
      <w:r w:rsidR="00685287">
        <w:rPr>
          <w:sz w:val="24"/>
          <w:lang w:eastAsia="zh-CN"/>
        </w:rPr>
        <w:t>ransport</w:t>
      </w:r>
      <w:r w:rsidR="0081336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machine into factory premise</w:t>
      </w:r>
      <w:r w:rsidR="004E5848">
        <w:rPr>
          <w:sz w:val="24"/>
          <w:lang w:eastAsia="zh-CN"/>
        </w:rPr>
        <w:t xml:space="preserve"> area at ground floor</w:t>
      </w:r>
    </w:p>
    <w:p w:rsidR="00685287" w:rsidRDefault="00F3464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25424">
        <w:rPr>
          <w:sz w:val="24"/>
          <w:lang w:eastAsia="zh-CN"/>
        </w:rPr>
        <w:t>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>
        <w:rPr>
          <w:sz w:val="24"/>
          <w:lang w:eastAsia="zh-CN"/>
        </w:rPr>
        <w:t>ignated location</w:t>
      </w:r>
    </w:p>
    <w:p w:rsidR="00684C71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</w:t>
      </w:r>
      <w:r w:rsidR="002859AC">
        <w:rPr>
          <w:sz w:val="24"/>
          <w:lang w:eastAsia="zh-CN"/>
        </w:rPr>
        <w:t xml:space="preserve">from </w:t>
      </w:r>
      <w:r w:rsidR="001A07FF">
        <w:rPr>
          <w:sz w:val="24"/>
          <w:lang w:eastAsia="zh-CN"/>
        </w:rPr>
        <w:t>rollers</w:t>
      </w:r>
      <w:r>
        <w:rPr>
          <w:sz w:val="24"/>
          <w:lang w:eastAsia="zh-CN"/>
        </w:rPr>
        <w:t xml:space="preserve"> and insert levelling pad under machine bed</w:t>
      </w:r>
      <w:r w:rsidR="00F3464B">
        <w:rPr>
          <w:sz w:val="24"/>
          <w:lang w:eastAsia="zh-CN"/>
        </w:rPr>
        <w:t xml:space="preserve">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2B79BE" w:rsidRDefault="002B79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r w:rsidR="00C85318">
        <w:rPr>
          <w:sz w:val="24"/>
        </w:rPr>
        <w:t xml:space="preserve">Kevin Wong / </w:t>
      </w:r>
      <w:r>
        <w:rPr>
          <w:sz w:val="24"/>
        </w:rPr>
        <w:t>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7F38" w:rsidRDefault="00EE7F38">
      <w:r>
        <w:separator/>
      </w:r>
    </w:p>
  </w:endnote>
  <w:endnote w:type="continuationSeparator" w:id="0">
    <w:p w:rsidR="00EE7F38" w:rsidRDefault="00EE7F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41567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4156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7F38" w:rsidRDefault="00EE7F38">
      <w:r>
        <w:separator/>
      </w:r>
    </w:p>
  </w:footnote>
  <w:footnote w:type="continuationSeparator" w:id="0">
    <w:p w:rsidR="00EE7F38" w:rsidRDefault="00EE7F3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EE7F3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E87337">
    <w:pPr>
      <w:pStyle w:val="Header"/>
      <w:jc w:val="center"/>
    </w:pPr>
    <w:r>
      <w:t>No. 28 Kranji Loop #05-03, Kranji Green Singapore 739571</w:t>
    </w:r>
  </w:p>
  <w:p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E87337">
    <w:pPr>
      <w:pStyle w:val="Header"/>
      <w:jc w:val="center"/>
    </w:pPr>
    <w:r>
      <w:t xml:space="preserve">Co.Reg.No.: 199603812E  </w:t>
    </w:r>
    <w:r w:rsidR="0081336E">
      <w:t>GST Reg No. : M2-8923804 – 2</w:t>
    </w:r>
  </w:p>
  <w:p w:rsidR="00684C71" w:rsidRDefault="00EE7F38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370B7A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40997"/>
    <w:rsid w:val="000801A2"/>
    <w:rsid w:val="00080409"/>
    <w:rsid w:val="000C46C5"/>
    <w:rsid w:val="001064C0"/>
    <w:rsid w:val="00141D6C"/>
    <w:rsid w:val="001A07FF"/>
    <w:rsid w:val="001A1E38"/>
    <w:rsid w:val="00205704"/>
    <w:rsid w:val="00241E3C"/>
    <w:rsid w:val="00254CFC"/>
    <w:rsid w:val="00280BBC"/>
    <w:rsid w:val="002859AC"/>
    <w:rsid w:val="00294E87"/>
    <w:rsid w:val="002B79BE"/>
    <w:rsid w:val="0030061F"/>
    <w:rsid w:val="00341567"/>
    <w:rsid w:val="00370B7A"/>
    <w:rsid w:val="00370D03"/>
    <w:rsid w:val="003B63D2"/>
    <w:rsid w:val="00425424"/>
    <w:rsid w:val="00452C96"/>
    <w:rsid w:val="0047763D"/>
    <w:rsid w:val="00480924"/>
    <w:rsid w:val="004B19D1"/>
    <w:rsid w:val="004C6F5B"/>
    <w:rsid w:val="004E5848"/>
    <w:rsid w:val="005A2371"/>
    <w:rsid w:val="005C3290"/>
    <w:rsid w:val="00604BCC"/>
    <w:rsid w:val="00684C71"/>
    <w:rsid w:val="00685287"/>
    <w:rsid w:val="006B6525"/>
    <w:rsid w:val="00707B09"/>
    <w:rsid w:val="00716965"/>
    <w:rsid w:val="007223C5"/>
    <w:rsid w:val="00737303"/>
    <w:rsid w:val="007C1E4D"/>
    <w:rsid w:val="007E7225"/>
    <w:rsid w:val="00805829"/>
    <w:rsid w:val="0081336E"/>
    <w:rsid w:val="00833A70"/>
    <w:rsid w:val="00872D61"/>
    <w:rsid w:val="008B11D4"/>
    <w:rsid w:val="008C079C"/>
    <w:rsid w:val="008D1F25"/>
    <w:rsid w:val="008D3552"/>
    <w:rsid w:val="00927B06"/>
    <w:rsid w:val="00952F7F"/>
    <w:rsid w:val="009C1EC8"/>
    <w:rsid w:val="00A46187"/>
    <w:rsid w:val="00A525B4"/>
    <w:rsid w:val="00A543A2"/>
    <w:rsid w:val="00A64537"/>
    <w:rsid w:val="00AD4078"/>
    <w:rsid w:val="00B35068"/>
    <w:rsid w:val="00B43C44"/>
    <w:rsid w:val="00B62108"/>
    <w:rsid w:val="00B70004"/>
    <w:rsid w:val="00B776C2"/>
    <w:rsid w:val="00C008B3"/>
    <w:rsid w:val="00C00BDD"/>
    <w:rsid w:val="00C03437"/>
    <w:rsid w:val="00C259E8"/>
    <w:rsid w:val="00C32361"/>
    <w:rsid w:val="00C33FF4"/>
    <w:rsid w:val="00C750AC"/>
    <w:rsid w:val="00C778E8"/>
    <w:rsid w:val="00C85318"/>
    <w:rsid w:val="00C8729C"/>
    <w:rsid w:val="00CA23BB"/>
    <w:rsid w:val="00CF5149"/>
    <w:rsid w:val="00CF6063"/>
    <w:rsid w:val="00CF7EA9"/>
    <w:rsid w:val="00D43FF8"/>
    <w:rsid w:val="00DB001C"/>
    <w:rsid w:val="00DB3AF8"/>
    <w:rsid w:val="00DD7F54"/>
    <w:rsid w:val="00DE08CC"/>
    <w:rsid w:val="00DF0A71"/>
    <w:rsid w:val="00DF2CD5"/>
    <w:rsid w:val="00E6290C"/>
    <w:rsid w:val="00E87337"/>
    <w:rsid w:val="00E9120A"/>
    <w:rsid w:val="00EB496F"/>
    <w:rsid w:val="00EE7F38"/>
    <w:rsid w:val="00F176B3"/>
    <w:rsid w:val="00F3464B"/>
    <w:rsid w:val="00F73592"/>
    <w:rsid w:val="00FE0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5</TotalTime>
  <Pages>1</Pages>
  <Words>394</Words>
  <Characters>2248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2637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10</cp:revision>
  <cp:lastPrinted>2024-04-17T02:29:00Z</cp:lastPrinted>
  <dcterms:created xsi:type="dcterms:W3CDTF">2024-04-17T01:30:00Z</dcterms:created>
  <dcterms:modified xsi:type="dcterms:W3CDTF">2024-04-17T02:29:00Z</dcterms:modified>
</cp:coreProperties>
</file>