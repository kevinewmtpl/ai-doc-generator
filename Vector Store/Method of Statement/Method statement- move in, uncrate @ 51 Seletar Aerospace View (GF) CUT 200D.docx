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9DD57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42D17EB" w14:textId="77777777" w:rsidR="00A30C5A" w:rsidRDefault="00A30C5A">
      <w:pPr>
        <w:rPr>
          <w:sz w:val="24"/>
        </w:rPr>
      </w:pPr>
    </w:p>
    <w:p w14:paraId="20FB4686" w14:textId="1F33F41A" w:rsidR="00684C71" w:rsidRDefault="00F24D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C625C">
        <w:rPr>
          <w:sz w:val="24"/>
        </w:rPr>
        <w:t>29</w:t>
      </w:r>
      <w:r w:rsidR="007C625C">
        <w:rPr>
          <w:sz w:val="24"/>
          <w:vertAlign w:val="superscript"/>
        </w:rPr>
        <w:t xml:space="preserve">th </w:t>
      </w:r>
      <w:r w:rsidR="007C625C">
        <w:rPr>
          <w:sz w:val="24"/>
        </w:rPr>
        <w:t>May</w:t>
      </w:r>
      <w:r w:rsidR="000B46B7">
        <w:rPr>
          <w:sz w:val="24"/>
        </w:rPr>
        <w:t xml:space="preserve"> 2025</w:t>
      </w:r>
    </w:p>
    <w:p w14:paraId="62CD4657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8105244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530F2AA" w14:textId="33267FEF"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0581F">
        <w:rPr>
          <w:sz w:val="24"/>
          <w:lang w:eastAsia="zh-CN"/>
        </w:rPr>
        <w:t xml:space="preserve">unload </w:t>
      </w:r>
      <w:r w:rsidR="007C625C">
        <w:rPr>
          <w:sz w:val="24"/>
          <w:lang w:eastAsia="zh-CN"/>
        </w:rPr>
        <w:t>8</w:t>
      </w:r>
      <w:r w:rsidR="000B46B7">
        <w:rPr>
          <w:sz w:val="24"/>
          <w:lang w:eastAsia="zh-CN"/>
        </w:rPr>
        <w:t xml:space="preserve"> packages of </w:t>
      </w:r>
      <w:r w:rsidR="007C625C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</w:t>
      </w:r>
      <w:r w:rsidR="007C625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from </w:t>
      </w:r>
      <w:r w:rsidR="007C625C">
        <w:rPr>
          <w:sz w:val="24"/>
          <w:lang w:eastAsia="zh-CN"/>
        </w:rPr>
        <w:t>1</w:t>
      </w:r>
      <w:r w:rsidR="00076007">
        <w:rPr>
          <w:sz w:val="24"/>
          <w:lang w:eastAsia="zh-CN"/>
        </w:rPr>
        <w:t xml:space="preserve"> x 40ft HQ &amp; </w:t>
      </w:r>
      <w:r w:rsidR="007C625C">
        <w:rPr>
          <w:sz w:val="24"/>
          <w:lang w:eastAsia="zh-CN"/>
        </w:rPr>
        <w:t>1</w:t>
      </w:r>
      <w:r w:rsidR="00076007">
        <w:rPr>
          <w:sz w:val="24"/>
          <w:lang w:eastAsia="zh-CN"/>
        </w:rPr>
        <w:t xml:space="preserve"> x 20ft GP container, </w:t>
      </w:r>
      <w:r>
        <w:rPr>
          <w:sz w:val="24"/>
          <w:lang w:eastAsia="zh-CN"/>
        </w:rPr>
        <w:t>uncrate, shift and position into customer premise at ground floor</w:t>
      </w:r>
    </w:p>
    <w:p w14:paraId="61DA3641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6034EE" w14:textId="77777777"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14:paraId="4CE82E03" w14:textId="77777777" w:rsidR="00142C20" w:rsidRPr="00F24DC6" w:rsidRDefault="00142C20" w:rsidP="00142C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8 packages of 2 Units Cut 200D Machines with Accessories</w:t>
      </w:r>
    </w:p>
    <w:p w14:paraId="023A1777" w14:textId="7162938D" w:rsidR="00142C20" w:rsidRDefault="00142C20" w:rsidP="00142C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Packages Dimension: 280 x 232 x 256 cm –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820 kgs / 4,550 kgs</w:t>
      </w:r>
    </w:p>
    <w:p w14:paraId="09A2D2B3" w14:textId="6DC370BF" w:rsidR="00142C20" w:rsidRDefault="00142C20" w:rsidP="00142C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Packages Dimension: 187 x 242 x 202 cm –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573 kgs / 875 kgs</w:t>
      </w:r>
    </w:p>
    <w:p w14:paraId="4679E5C9" w14:textId="7DC93835" w:rsidR="00142C20" w:rsidRDefault="00142C20" w:rsidP="00142C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Packages Dimension: 143 x 130 x 159 cm –</w:t>
      </w:r>
      <w:r w:rsidRPr="00883654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145 kgs / 298 kgs </w:t>
      </w:r>
    </w:p>
    <w:p w14:paraId="4D7128CD" w14:textId="2B7E4DF4" w:rsidR="00142C20" w:rsidRPr="008F6594" w:rsidRDefault="00142C20" w:rsidP="00142C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Packages Dimension: 120 x 95 x 95 cm – 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500 kgs / 600 kgs</w:t>
      </w:r>
    </w:p>
    <w:p w14:paraId="47BE4DDB" w14:textId="77777777" w:rsidR="00142C20" w:rsidRDefault="00142C20" w:rsidP="00142C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3D31F1AA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010D129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034F9E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B63A486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AB9CD1" w14:textId="326FA69B" w:rsidR="00684C71" w:rsidRDefault="007C62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0B46B7">
        <w:rPr>
          <w:sz w:val="24"/>
          <w:lang w:eastAsia="zh-CN"/>
        </w:rPr>
        <w:t>/25</w:t>
      </w:r>
    </w:p>
    <w:p w14:paraId="1AABECBF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0A627AA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114C7B27" w14:textId="4189C3AE" w:rsidR="003346E1" w:rsidRDefault="00F24D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1C1477">
        <w:rPr>
          <w:bCs/>
          <w:sz w:val="24"/>
          <w:szCs w:val="24"/>
          <w:lang w:eastAsia="zh-CN"/>
        </w:rPr>
        <w:t xml:space="preserve">:00 </w:t>
      </w:r>
      <w:r>
        <w:rPr>
          <w:bCs/>
          <w:sz w:val="24"/>
          <w:szCs w:val="24"/>
          <w:lang w:eastAsia="zh-CN"/>
        </w:rPr>
        <w:t>am</w:t>
      </w:r>
    </w:p>
    <w:p w14:paraId="3E1D4B34" w14:textId="77777777" w:rsidR="00645476" w:rsidRPr="00645476" w:rsidRDefault="0064547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4DAE10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BF7D343" w14:textId="77777777" w:rsidR="00707B09" w:rsidRDefault="00BD30A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No.51 Seletar Aerospace View </w:t>
      </w:r>
    </w:p>
    <w:p w14:paraId="4D7085A2" w14:textId="2E5C210A" w:rsidR="00BD30A4" w:rsidRPr="00707B09" w:rsidRDefault="00BD30A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P&amp;W NGPF Manufacturing Company Singapore</w:t>
      </w:r>
      <w:r w:rsidR="000B46B7">
        <w:rPr>
          <w:sz w:val="24"/>
          <w:szCs w:val="24"/>
          <w:lang w:eastAsia="zh-CN"/>
        </w:rPr>
        <w:t xml:space="preserve"> Pte Ltd</w:t>
      </w:r>
    </w:p>
    <w:p w14:paraId="70C37EF3" w14:textId="77777777" w:rsidR="00684C71" w:rsidRDefault="00684C71">
      <w:pPr>
        <w:rPr>
          <w:lang w:eastAsia="zh-CN"/>
        </w:rPr>
      </w:pPr>
    </w:p>
    <w:p w14:paraId="16EA2E16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B37F0E1" w14:textId="77777777" w:rsidR="007C625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C705E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30F6B492" w14:textId="17C2EDB5" w:rsidR="00707B09" w:rsidRDefault="007C62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bed </w:t>
      </w:r>
      <w:r w:rsidR="0087327A">
        <w:rPr>
          <w:sz w:val="24"/>
          <w:lang w:eastAsia="zh-CN"/>
        </w:rPr>
        <w:t xml:space="preserve"> </w:t>
      </w:r>
    </w:p>
    <w:p w14:paraId="037A0FD2" w14:textId="32E0D50B" w:rsidR="00BD30A4" w:rsidRDefault="00BD30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7C625C">
        <w:rPr>
          <w:sz w:val="24"/>
          <w:lang w:eastAsia="zh-CN"/>
        </w:rPr>
        <w:t>7</w:t>
      </w:r>
      <w:r>
        <w:rPr>
          <w:sz w:val="24"/>
          <w:lang w:eastAsia="zh-CN"/>
        </w:rPr>
        <w:t xml:space="preserve"> </w:t>
      </w:r>
      <w:r w:rsidR="00076007">
        <w:rPr>
          <w:sz w:val="24"/>
          <w:lang w:eastAsia="zh-CN"/>
        </w:rPr>
        <w:t>t</w:t>
      </w:r>
      <w:r>
        <w:rPr>
          <w:sz w:val="24"/>
          <w:lang w:eastAsia="zh-CN"/>
        </w:rPr>
        <w:t>on</w:t>
      </w:r>
      <w:proofErr w:type="gramEnd"/>
      <w:r>
        <w:rPr>
          <w:sz w:val="24"/>
          <w:lang w:eastAsia="zh-CN"/>
        </w:rPr>
        <w:t xml:space="preserve"> </w:t>
      </w:r>
      <w:r w:rsidR="00076007">
        <w:rPr>
          <w:sz w:val="24"/>
          <w:lang w:eastAsia="zh-CN"/>
        </w:rPr>
        <w:t>f</w:t>
      </w:r>
      <w:r>
        <w:rPr>
          <w:sz w:val="24"/>
          <w:lang w:eastAsia="zh-CN"/>
        </w:rPr>
        <w:t>orklift</w:t>
      </w:r>
    </w:p>
    <w:p w14:paraId="2DF34372" w14:textId="005760BA" w:rsidR="007C705E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14:paraId="1318C484" w14:textId="583CC235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1587E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  <w:r w:rsidR="0071587E">
        <w:rPr>
          <w:sz w:val="24"/>
          <w:lang w:eastAsia="zh-CN"/>
        </w:rPr>
        <w:t>/</w:t>
      </w:r>
      <w:r w:rsidR="001C1477">
        <w:rPr>
          <w:sz w:val="24"/>
          <w:lang w:eastAsia="zh-CN"/>
        </w:rPr>
        <w:t>webbing</w:t>
      </w:r>
    </w:p>
    <w:p w14:paraId="793A8F24" w14:textId="77777777" w:rsidR="001C1477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</w:t>
      </w:r>
      <w:r w:rsidR="001C1477">
        <w:rPr>
          <w:sz w:val="24"/>
          <w:lang w:eastAsia="zh-CN"/>
        </w:rPr>
        <w:t xml:space="preserve">hand jack </w:t>
      </w:r>
    </w:p>
    <w:p w14:paraId="3837A53D" w14:textId="435801AF" w:rsidR="00B15AE3" w:rsidRDefault="001C14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46AA3022" w14:textId="77777777" w:rsidR="007C625C" w:rsidRDefault="0028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B15AE3">
        <w:rPr>
          <w:sz w:val="24"/>
          <w:lang w:eastAsia="zh-CN"/>
        </w:rPr>
        <w:t xml:space="preserve"> s</w:t>
      </w:r>
      <w:r w:rsidR="0071587E">
        <w:rPr>
          <w:sz w:val="24"/>
          <w:lang w:eastAsia="zh-CN"/>
        </w:rPr>
        <w:t xml:space="preserve">heet (to lay out for </w:t>
      </w:r>
      <w:r w:rsidR="007C705E">
        <w:rPr>
          <w:sz w:val="24"/>
          <w:lang w:eastAsia="zh-CN"/>
        </w:rPr>
        <w:t>floor</w:t>
      </w:r>
      <w:r w:rsidR="00B15AE3">
        <w:rPr>
          <w:sz w:val="24"/>
          <w:lang w:eastAsia="zh-CN"/>
        </w:rPr>
        <w:t xml:space="preserve"> protection) </w:t>
      </w:r>
      <w:r w:rsidR="0027302B">
        <w:rPr>
          <w:sz w:val="24"/>
          <w:lang w:eastAsia="zh-CN"/>
        </w:rPr>
        <w:t xml:space="preserve"> </w:t>
      </w:r>
    </w:p>
    <w:p w14:paraId="5CAD5F51" w14:textId="6DE00845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022E9AA5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50EF54DA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08970FC9" w14:textId="77777777"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26453B4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900FC66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2F85044E" w14:textId="407A4155"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D02ECA5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43D3449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B0B8CCB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5250B08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CC47D5C" w14:textId="46F6EEEB" w:rsidR="00076007" w:rsidRDefault="0007600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14:paraId="09251018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6DE7288E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80BC67F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6CADA2A" w14:textId="47C49DC7" w:rsidR="0027302B" w:rsidRDefault="00142C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factory premise</w:t>
      </w:r>
    </w:p>
    <w:p w14:paraId="3F2069E7" w14:textId="6F27783E" w:rsidR="00BD30A4" w:rsidRPr="007C705E" w:rsidRDefault="00BD30A4" w:rsidP="007C70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C705E">
        <w:rPr>
          <w:sz w:val="24"/>
          <w:lang w:eastAsia="zh-CN"/>
        </w:rPr>
        <w:t xml:space="preserve">Using </w:t>
      </w:r>
      <w:r w:rsidR="00076007" w:rsidRPr="007C705E">
        <w:rPr>
          <w:sz w:val="24"/>
          <w:lang w:eastAsia="zh-CN"/>
        </w:rPr>
        <w:t>f</w:t>
      </w:r>
      <w:r w:rsidRPr="007C705E">
        <w:rPr>
          <w:sz w:val="24"/>
          <w:lang w:eastAsia="zh-CN"/>
        </w:rPr>
        <w:t xml:space="preserve">orklift to </w:t>
      </w:r>
      <w:r w:rsidR="00142C20" w:rsidRPr="007C705E">
        <w:rPr>
          <w:sz w:val="24"/>
          <w:lang w:eastAsia="zh-CN"/>
        </w:rPr>
        <w:t xml:space="preserve">fork down case from </w:t>
      </w:r>
      <w:r w:rsidR="007C705E">
        <w:rPr>
          <w:sz w:val="24"/>
          <w:lang w:eastAsia="zh-CN"/>
        </w:rPr>
        <w:t xml:space="preserve">container </w:t>
      </w:r>
      <w:r w:rsidR="00142C20" w:rsidRPr="007C705E">
        <w:rPr>
          <w:sz w:val="24"/>
          <w:lang w:eastAsia="zh-CN"/>
        </w:rPr>
        <w:t>to the ground</w:t>
      </w:r>
    </w:p>
    <w:p w14:paraId="598BAB4B" w14:textId="2BD81A9D" w:rsidR="0027302B" w:rsidRPr="00BD30A4" w:rsidRDefault="002B5F3E" w:rsidP="00BD30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142C20">
        <w:rPr>
          <w:sz w:val="24"/>
          <w:lang w:eastAsia="zh-CN"/>
        </w:rPr>
        <w:t>c</w:t>
      </w:r>
      <w:r w:rsidR="00BD30A4">
        <w:rPr>
          <w:sz w:val="24"/>
          <w:lang w:eastAsia="zh-CN"/>
        </w:rPr>
        <w:t>ase</w:t>
      </w:r>
      <w:r w:rsidR="003346E1" w:rsidRPr="00E85CC3">
        <w:rPr>
          <w:sz w:val="24"/>
          <w:lang w:eastAsia="zh-CN"/>
        </w:rPr>
        <w:t xml:space="preserve"> </w:t>
      </w:r>
      <w:r w:rsidR="0027302B" w:rsidRPr="00E85CC3">
        <w:rPr>
          <w:sz w:val="24"/>
          <w:lang w:eastAsia="zh-CN"/>
        </w:rPr>
        <w:t xml:space="preserve">and put aside </w:t>
      </w:r>
    </w:p>
    <w:p w14:paraId="5E37370F" w14:textId="77221EEB" w:rsidR="002827E4" w:rsidRDefault="00BD30A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</w:t>
      </w:r>
      <w:r w:rsidR="00142C20">
        <w:rPr>
          <w:sz w:val="24"/>
          <w:lang w:eastAsia="zh-CN"/>
        </w:rPr>
        <w:t>lift to fork and detach machine from base</w:t>
      </w:r>
    </w:p>
    <w:p w14:paraId="3BDAEEF3" w14:textId="0D46F739" w:rsidR="00142C20" w:rsidRPr="0027302B" w:rsidRDefault="00142C20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C147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to door entrance</w:t>
      </w:r>
    </w:p>
    <w:p w14:paraId="16848CAB" w14:textId="122535FC" w:rsidR="00F3464B" w:rsidRPr="001C1477" w:rsidRDefault="00C8729C" w:rsidP="001C1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1477">
        <w:rPr>
          <w:sz w:val="24"/>
          <w:lang w:eastAsia="zh-CN"/>
        </w:rPr>
        <w:t xml:space="preserve">Insert </w:t>
      </w:r>
      <w:r w:rsidR="00B15AE3" w:rsidRPr="001C1477">
        <w:rPr>
          <w:sz w:val="24"/>
          <w:lang w:eastAsia="zh-CN"/>
        </w:rPr>
        <w:t>rollers/</w:t>
      </w:r>
      <w:r w:rsidR="00DB001C" w:rsidRPr="001C1477">
        <w:rPr>
          <w:sz w:val="24"/>
          <w:lang w:eastAsia="zh-CN"/>
        </w:rPr>
        <w:t>pallet truck</w:t>
      </w:r>
      <w:r w:rsidR="00431476" w:rsidRPr="001C1477">
        <w:rPr>
          <w:sz w:val="24"/>
          <w:lang w:eastAsia="zh-CN"/>
        </w:rPr>
        <w:t xml:space="preserve"> </w:t>
      </w:r>
      <w:r w:rsidR="0027302B" w:rsidRPr="001C1477">
        <w:rPr>
          <w:sz w:val="24"/>
          <w:lang w:eastAsia="zh-CN"/>
        </w:rPr>
        <w:t>under machine bed</w:t>
      </w:r>
    </w:p>
    <w:p w14:paraId="76154087" w14:textId="77777777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14:paraId="28597507" w14:textId="77777777" w:rsidR="006175E6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14:paraId="0AEB5C4C" w14:textId="77777777" w:rsidR="002865C2" w:rsidRPr="008F6594" w:rsidRDefault="002865C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rollers/pallet truck and insert leveling pad under machine bed </w:t>
      </w:r>
    </w:p>
    <w:p w14:paraId="02407F6B" w14:textId="77777777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7F64DAFF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5B327281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C44F146" w14:textId="3BE8EACA" w:rsidR="001C1477" w:rsidRDefault="001C1477" w:rsidP="001C1477">
      <w:pPr>
        <w:ind w:left="720"/>
        <w:rPr>
          <w:sz w:val="24"/>
          <w:szCs w:val="24"/>
          <w:lang w:eastAsia="zh-CN"/>
        </w:rPr>
      </w:pPr>
    </w:p>
    <w:p w14:paraId="0EB36B20" w14:textId="1421709C" w:rsidR="007C705E" w:rsidRDefault="007C705E" w:rsidP="007C705E">
      <w:pPr>
        <w:ind w:left="720"/>
        <w:rPr>
          <w:sz w:val="24"/>
          <w:szCs w:val="24"/>
          <w:lang w:eastAsia="zh-CN"/>
        </w:rPr>
      </w:pPr>
    </w:p>
    <w:p w14:paraId="395FB82C" w14:textId="19A8D738" w:rsidR="00684C71" w:rsidRDefault="007C705E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8294CBF" w14:textId="61F7BAE6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C1477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53721048" w14:textId="7D553E81" w:rsidR="001F0EA4" w:rsidRDefault="0081336E">
      <w:pPr>
        <w:rPr>
          <w:sz w:val="24"/>
        </w:rPr>
      </w:pPr>
      <w:r>
        <w:t xml:space="preserve">              </w:t>
      </w:r>
      <w:r w:rsidR="007C705E">
        <w:t xml:space="preserve">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59E76C47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57ECB" w14:textId="77777777" w:rsidR="00192E92" w:rsidRDefault="00192E92">
      <w:r>
        <w:separator/>
      </w:r>
    </w:p>
  </w:endnote>
  <w:endnote w:type="continuationSeparator" w:id="0">
    <w:p w14:paraId="54FCF213" w14:textId="77777777" w:rsidR="00192E92" w:rsidRDefault="0019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7784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547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547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09C131" w14:textId="77777777" w:rsidR="00192E92" w:rsidRDefault="00192E92">
      <w:r>
        <w:separator/>
      </w:r>
    </w:p>
  </w:footnote>
  <w:footnote w:type="continuationSeparator" w:id="0">
    <w:p w14:paraId="591CD643" w14:textId="77777777" w:rsidR="00192E92" w:rsidRDefault="00192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0DBF3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13BF23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382C973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5501989" w14:textId="5A2CB876" w:rsidR="00F24DC6" w:rsidRDefault="00F24DC6" w:rsidP="000B46B7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</w:t>
    </w:r>
    <w:r w:rsidR="000B46B7">
      <w:t xml:space="preserve">, </w:t>
    </w:r>
    <w:r>
      <w:t>Singapore 739571</w:t>
    </w:r>
  </w:p>
  <w:p w14:paraId="3CF06108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14:paraId="6CC73596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15FB8D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0433253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3566719">
    <w:abstractNumId w:val="2"/>
  </w:num>
  <w:num w:numId="2" w16cid:durableId="737091778">
    <w:abstractNumId w:val="4"/>
  </w:num>
  <w:num w:numId="3" w16cid:durableId="874149844">
    <w:abstractNumId w:val="0"/>
  </w:num>
  <w:num w:numId="4" w16cid:durableId="342706160">
    <w:abstractNumId w:val="9"/>
  </w:num>
  <w:num w:numId="5" w16cid:durableId="370810413">
    <w:abstractNumId w:val="5"/>
  </w:num>
  <w:num w:numId="6" w16cid:durableId="1177380885">
    <w:abstractNumId w:val="6"/>
  </w:num>
  <w:num w:numId="7" w16cid:durableId="2087915196">
    <w:abstractNumId w:val="3"/>
  </w:num>
  <w:num w:numId="8" w16cid:durableId="1266115667">
    <w:abstractNumId w:val="7"/>
  </w:num>
  <w:num w:numId="9" w16cid:durableId="2016303274">
    <w:abstractNumId w:val="1"/>
  </w:num>
  <w:num w:numId="10" w16cid:durableId="934047942">
    <w:abstractNumId w:val="8"/>
  </w:num>
  <w:num w:numId="11" w16cid:durableId="9044167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2604B"/>
    <w:rsid w:val="000548E8"/>
    <w:rsid w:val="00056DF5"/>
    <w:rsid w:val="00057324"/>
    <w:rsid w:val="00076007"/>
    <w:rsid w:val="00076C95"/>
    <w:rsid w:val="000801A2"/>
    <w:rsid w:val="00080409"/>
    <w:rsid w:val="00081E8A"/>
    <w:rsid w:val="00084BA1"/>
    <w:rsid w:val="000B06C5"/>
    <w:rsid w:val="000B46B7"/>
    <w:rsid w:val="000B5367"/>
    <w:rsid w:val="000C46C5"/>
    <w:rsid w:val="000E079B"/>
    <w:rsid w:val="00100317"/>
    <w:rsid w:val="00101B1A"/>
    <w:rsid w:val="0011308C"/>
    <w:rsid w:val="0013400B"/>
    <w:rsid w:val="00142C20"/>
    <w:rsid w:val="00171CEF"/>
    <w:rsid w:val="00192E92"/>
    <w:rsid w:val="0019646E"/>
    <w:rsid w:val="001A07FF"/>
    <w:rsid w:val="001C1477"/>
    <w:rsid w:val="001F0EA4"/>
    <w:rsid w:val="00205704"/>
    <w:rsid w:val="0025248E"/>
    <w:rsid w:val="0027302B"/>
    <w:rsid w:val="002827E4"/>
    <w:rsid w:val="002865C2"/>
    <w:rsid w:val="00294E87"/>
    <w:rsid w:val="002B5F3E"/>
    <w:rsid w:val="002E03E3"/>
    <w:rsid w:val="0030061F"/>
    <w:rsid w:val="003346E1"/>
    <w:rsid w:val="0034240F"/>
    <w:rsid w:val="00370D03"/>
    <w:rsid w:val="003B5F47"/>
    <w:rsid w:val="003E3971"/>
    <w:rsid w:val="00425424"/>
    <w:rsid w:val="00431476"/>
    <w:rsid w:val="00444C41"/>
    <w:rsid w:val="00475168"/>
    <w:rsid w:val="00512C02"/>
    <w:rsid w:val="00515BE2"/>
    <w:rsid w:val="00590C22"/>
    <w:rsid w:val="00593E22"/>
    <w:rsid w:val="006175E6"/>
    <w:rsid w:val="0063389C"/>
    <w:rsid w:val="00645476"/>
    <w:rsid w:val="00684C71"/>
    <w:rsid w:val="00685287"/>
    <w:rsid w:val="006B6525"/>
    <w:rsid w:val="00707B09"/>
    <w:rsid w:val="0071587E"/>
    <w:rsid w:val="007167EE"/>
    <w:rsid w:val="007205AC"/>
    <w:rsid w:val="0074127C"/>
    <w:rsid w:val="00767049"/>
    <w:rsid w:val="007852B8"/>
    <w:rsid w:val="007C625C"/>
    <w:rsid w:val="007C705E"/>
    <w:rsid w:val="007D6CC2"/>
    <w:rsid w:val="007E7225"/>
    <w:rsid w:val="00805829"/>
    <w:rsid w:val="0081336E"/>
    <w:rsid w:val="008540C4"/>
    <w:rsid w:val="00872D61"/>
    <w:rsid w:val="0087327A"/>
    <w:rsid w:val="00883654"/>
    <w:rsid w:val="008B11D4"/>
    <w:rsid w:val="008D1F25"/>
    <w:rsid w:val="008D3552"/>
    <w:rsid w:val="008F6594"/>
    <w:rsid w:val="008F7C86"/>
    <w:rsid w:val="00941E75"/>
    <w:rsid w:val="00952F7F"/>
    <w:rsid w:val="009B303E"/>
    <w:rsid w:val="009C1EC8"/>
    <w:rsid w:val="009C4F5F"/>
    <w:rsid w:val="009E56D8"/>
    <w:rsid w:val="009E6EFA"/>
    <w:rsid w:val="00A26F7E"/>
    <w:rsid w:val="00A30C5A"/>
    <w:rsid w:val="00A525B4"/>
    <w:rsid w:val="00A64537"/>
    <w:rsid w:val="00AE39C9"/>
    <w:rsid w:val="00B03E9B"/>
    <w:rsid w:val="00B15AE3"/>
    <w:rsid w:val="00B326CD"/>
    <w:rsid w:val="00B426BB"/>
    <w:rsid w:val="00B70004"/>
    <w:rsid w:val="00BB3673"/>
    <w:rsid w:val="00BB614A"/>
    <w:rsid w:val="00BD30A4"/>
    <w:rsid w:val="00BD75E9"/>
    <w:rsid w:val="00BE1B01"/>
    <w:rsid w:val="00C03437"/>
    <w:rsid w:val="00C0581F"/>
    <w:rsid w:val="00C26D3A"/>
    <w:rsid w:val="00C32361"/>
    <w:rsid w:val="00C33FF4"/>
    <w:rsid w:val="00C8729C"/>
    <w:rsid w:val="00CA23BB"/>
    <w:rsid w:val="00CA75DA"/>
    <w:rsid w:val="00CA79ED"/>
    <w:rsid w:val="00CF5149"/>
    <w:rsid w:val="00CF6063"/>
    <w:rsid w:val="00D378B6"/>
    <w:rsid w:val="00DB001C"/>
    <w:rsid w:val="00E85CC3"/>
    <w:rsid w:val="00E9120A"/>
    <w:rsid w:val="00EA7ED5"/>
    <w:rsid w:val="00EC1A7D"/>
    <w:rsid w:val="00ED5922"/>
    <w:rsid w:val="00F01D0F"/>
    <w:rsid w:val="00F176B3"/>
    <w:rsid w:val="00F24DC6"/>
    <w:rsid w:val="00F3464B"/>
    <w:rsid w:val="00F85339"/>
    <w:rsid w:val="00FD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61B00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74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2025-03-17T05:44:00Z</cp:lastPrinted>
  <dcterms:created xsi:type="dcterms:W3CDTF">2024-09-02T04:38:00Z</dcterms:created>
  <dcterms:modified xsi:type="dcterms:W3CDTF">2025-05-28T07:03:00Z</dcterms:modified>
</cp:coreProperties>
</file>