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1059A6" w:rsidRDefault="001059A6">
      <w:pPr>
        <w:rPr>
          <w:sz w:val="24"/>
        </w:rPr>
      </w:pPr>
    </w:p>
    <w:p w:rsidR="006467DA" w:rsidRDefault="00DC2DDB">
      <w:pPr>
        <w:rPr>
          <w:sz w:val="24"/>
          <w:lang w:eastAsia="zh-CN"/>
        </w:rPr>
      </w:pPr>
      <w:r>
        <w:rPr>
          <w:sz w:val="24"/>
        </w:rPr>
        <w:t>Date: 07</w:t>
      </w:r>
      <w:r w:rsidRPr="00DC2DDB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A810F9">
        <w:rPr>
          <w:sz w:val="24"/>
        </w:rPr>
        <w:t xml:space="preserve"> 2021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186731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1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</w:t>
      </w:r>
      <w:r>
        <w:rPr>
          <w:sz w:val="24"/>
          <w:lang w:eastAsia="zh-CN"/>
        </w:rPr>
        <w:t xml:space="preserve"> press</w:t>
      </w:r>
      <w:r w:rsidR="00414238">
        <w:rPr>
          <w:sz w:val="24"/>
          <w:lang w:eastAsia="zh-CN"/>
        </w:rPr>
        <w:t xml:space="preserve"> machine from production room to</w:t>
      </w:r>
      <w:r w:rsidR="00703C2A">
        <w:rPr>
          <w:sz w:val="24"/>
          <w:lang w:eastAsia="zh-CN"/>
        </w:rPr>
        <w:t xml:space="preserve"> loading area, hoist up and lay down machine, l</w:t>
      </w:r>
      <w:r w:rsidR="00DC2DDB">
        <w:rPr>
          <w:sz w:val="24"/>
          <w:lang w:eastAsia="zh-CN"/>
        </w:rPr>
        <w:t xml:space="preserve">oad onto cometto and deliver to Eric Wong warehouse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86731" w:rsidRDefault="0018673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 unit </w:t>
      </w:r>
      <w:r w:rsidR="00186731">
        <w:rPr>
          <w:bCs/>
          <w:sz w:val="24"/>
          <w:szCs w:val="24"/>
          <w:lang w:eastAsia="zh-CN"/>
        </w:rPr>
        <w:t xml:space="preserve">Press </w:t>
      </w:r>
      <w:r w:rsidR="001D17F5">
        <w:rPr>
          <w:bCs/>
          <w:sz w:val="24"/>
          <w:szCs w:val="24"/>
          <w:lang w:eastAsia="zh-CN"/>
        </w:rPr>
        <w:t xml:space="preserve">machine 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3.5m x 3.3m x 4.5m</w:t>
      </w:r>
    </w:p>
    <w:p w:rsidR="00186731" w:rsidRDefault="00841D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43</w:t>
      </w:r>
      <w:r w:rsidR="00A810F9">
        <w:rPr>
          <w:bCs/>
          <w:sz w:val="24"/>
          <w:szCs w:val="24"/>
          <w:lang w:eastAsia="zh-CN"/>
        </w:rPr>
        <w:t>,</w:t>
      </w:r>
      <w:r w:rsidR="00186731">
        <w:rPr>
          <w:bCs/>
          <w:sz w:val="24"/>
          <w:szCs w:val="24"/>
          <w:lang w:eastAsia="zh-CN"/>
        </w:rPr>
        <w:t xml:space="preserve"> 000 kg </w:t>
      </w:r>
    </w:p>
    <w:p w:rsidR="00186731" w:rsidRPr="00186731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DC2DD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10/04/21 (Sat)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18673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766BA">
        <w:rPr>
          <w:bCs/>
          <w:sz w:val="24"/>
          <w:szCs w:val="24"/>
          <w:lang w:eastAsia="zh-CN"/>
        </w:rPr>
        <w:t xml:space="preserve">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37886" w:rsidRDefault="00841DC0" w:rsidP="00A810F9">
      <w:pPr>
        <w:pStyle w:val="Heading4"/>
      </w:pPr>
      <w:r>
        <w:t>70 Joo Koon Circle</w:t>
      </w:r>
    </w:p>
    <w:p w:rsidR="000F4B87" w:rsidRPr="000F4B87" w:rsidRDefault="00841DC0" w:rsidP="000F4B8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Nakano Metal Press (S) Pte Ltd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703C2A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2</w:t>
      </w:r>
      <w:r w:rsidR="001E4CF5">
        <w:rPr>
          <w:bCs/>
          <w:sz w:val="24"/>
          <w:lang w:eastAsia="zh-CN"/>
        </w:rPr>
        <w:t>5</w:t>
      </w:r>
      <w:r w:rsidR="00B01373">
        <w:rPr>
          <w:bCs/>
          <w:sz w:val="24"/>
          <w:lang w:eastAsia="zh-CN"/>
        </w:rPr>
        <w:t>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Default="00703C2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50 ton lorry crane</w:t>
      </w:r>
    </w:p>
    <w:p w:rsidR="001059A6" w:rsidRPr="00B01373" w:rsidRDefault="00B1093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 bed</w:t>
      </w:r>
    </w:p>
    <w:p w:rsidR="00A810F9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37886" w:rsidRDefault="00A80D6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</w:t>
      </w:r>
      <w:r w:rsidR="00A810F9">
        <w:rPr>
          <w:sz w:val="24"/>
          <w:lang w:eastAsia="zh-CN"/>
        </w:rPr>
        <w:t xml:space="preserve"> lift </w:t>
      </w:r>
      <w:r w:rsidR="00E37886">
        <w:rPr>
          <w:sz w:val="24"/>
          <w:lang w:eastAsia="zh-CN"/>
        </w:rPr>
        <w:t xml:space="preserve">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</w:p>
    <w:p w:rsidR="00186731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186731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186731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467DA" w:rsidRDefault="0018673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plate/canvas (to lay out for floor protection)</w:t>
      </w:r>
      <w:r w:rsidR="001268A8">
        <w:rPr>
          <w:sz w:val="24"/>
          <w:lang w:eastAsia="zh-CN"/>
        </w:rPr>
        <w:t xml:space="preserve">  </w:t>
      </w:r>
    </w:p>
    <w:p w:rsidR="003F6DD9" w:rsidRDefault="003F6D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186731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</w:t>
      </w:r>
      <w:r w:rsidR="00841DC0">
        <w:rPr>
          <w:sz w:val="24"/>
          <w:lang w:eastAsia="zh-CN"/>
        </w:rPr>
        <w:t xml:space="preserve">off </w:t>
      </w:r>
      <w:r>
        <w:rPr>
          <w:sz w:val="24"/>
          <w:lang w:eastAsia="zh-CN"/>
        </w:rPr>
        <w:t xml:space="preserve">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1059A6" w:rsidRDefault="001059A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86731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movement of vehicle and personnel within the vicinity</w:t>
      </w:r>
    </w:p>
    <w:p w:rsidR="00186731" w:rsidRDefault="00186731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059A6">
        <w:rPr>
          <w:sz w:val="24"/>
          <w:lang w:eastAsia="zh-CN"/>
        </w:rPr>
        <w:t xml:space="preserve">safety </w:t>
      </w:r>
      <w:r w:rsidR="000F4B87">
        <w:rPr>
          <w:rFonts w:hint="eastAsia"/>
          <w:sz w:val="24"/>
          <w:lang w:eastAsia="zh-CN"/>
        </w:rPr>
        <w:t>helmet</w:t>
      </w:r>
      <w:r w:rsidR="00841DC0">
        <w:rPr>
          <w:sz w:val="24"/>
          <w:lang w:eastAsia="zh-CN"/>
        </w:rPr>
        <w:t>, safety harness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841DC0">
        <w:rPr>
          <w:sz w:val="24"/>
          <w:lang w:eastAsia="zh-CN"/>
        </w:rPr>
        <w:t>from production area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  <w:r w:rsidR="00841DC0">
        <w:rPr>
          <w:sz w:val="24"/>
          <w:lang w:eastAsia="zh-CN"/>
        </w:rPr>
        <w:t xml:space="preserve"> to loading bay</w:t>
      </w:r>
    </w:p>
    <w:p w:rsidR="001059A6" w:rsidRDefault="00841DC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of scissor</w:t>
      </w:r>
      <w:r w:rsidR="001D17F5">
        <w:rPr>
          <w:sz w:val="24"/>
          <w:lang w:eastAsia="zh-CN"/>
        </w:rPr>
        <w:t xml:space="preserve"> lift for r</w:t>
      </w:r>
      <w:r w:rsidR="001059A6">
        <w:rPr>
          <w:sz w:val="24"/>
          <w:lang w:eastAsia="zh-CN"/>
        </w:rPr>
        <w:t>iggers to attached required lifting gears to crane hook and secured to lifting point of machine to be lifted</w:t>
      </w:r>
    </w:p>
    <w:p w:rsidR="001059A6" w:rsidRDefault="001E4CF5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25</w:t>
      </w:r>
      <w:r w:rsidR="001059A6">
        <w:rPr>
          <w:sz w:val="24"/>
          <w:lang w:eastAsia="zh-CN"/>
        </w:rPr>
        <w:t>0ton mobile crane to hoist up machine</w:t>
      </w:r>
    </w:p>
    <w:p w:rsidR="00B01373" w:rsidRPr="00DC2DDB" w:rsidRDefault="001059A6" w:rsidP="00DC2DD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</w:t>
      </w:r>
      <w:r w:rsidR="00703C2A">
        <w:rPr>
          <w:sz w:val="24"/>
          <w:lang w:eastAsia="zh-CN"/>
        </w:rPr>
        <w:t xml:space="preserve">se 50ton lorry loader for assist </w:t>
      </w:r>
      <w:r>
        <w:rPr>
          <w:sz w:val="24"/>
          <w:lang w:eastAsia="zh-CN"/>
        </w:rPr>
        <w:t xml:space="preserve">to lay down machine </w:t>
      </w:r>
      <w:r w:rsidR="00AE470F">
        <w:rPr>
          <w:sz w:val="24"/>
          <w:lang w:eastAsia="zh-CN"/>
        </w:rPr>
        <w:t>to horizontal position</w:t>
      </w:r>
      <w:r w:rsidR="00BC39F9" w:rsidRPr="001059A6">
        <w:rPr>
          <w:sz w:val="24"/>
          <w:lang w:eastAsia="zh-CN"/>
        </w:rPr>
        <w:t xml:space="preserve"> </w:t>
      </w:r>
    </w:p>
    <w:p w:rsidR="00841DC0" w:rsidRDefault="00841DC0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B10936">
        <w:rPr>
          <w:sz w:val="24"/>
          <w:lang w:eastAsia="zh-CN"/>
        </w:rPr>
        <w:t xml:space="preserve">up machine and load onto low bed </w:t>
      </w:r>
      <w:bookmarkStart w:id="0" w:name="_GoBack"/>
      <w:bookmarkEnd w:id="0"/>
    </w:p>
    <w:p w:rsidR="00626FBE" w:rsidRPr="00BC39F9" w:rsidRDefault="001D17F5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belt/chain prior to being transport out from premise</w:t>
      </w:r>
    </w:p>
    <w:p w:rsidR="00F43906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F43906">
        <w:rPr>
          <w:sz w:val="24"/>
          <w:lang w:eastAsia="zh-CN"/>
        </w:rPr>
        <w:t>o perform proper housekeeping</w:t>
      </w:r>
    </w:p>
    <w:p w:rsidR="006467DA" w:rsidRPr="0099046A" w:rsidRDefault="00F43906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59A6" w:rsidRDefault="001059A6" w:rsidP="00F766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B1251" w:rsidRDefault="005B1251" w:rsidP="00F766B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25C8" w:rsidRDefault="007925C8">
      <w:r>
        <w:separator/>
      </w:r>
    </w:p>
  </w:endnote>
  <w:endnote w:type="continuationSeparator" w:id="0">
    <w:p w:rsidR="007925C8" w:rsidRDefault="00792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1093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1093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25C8" w:rsidRDefault="007925C8">
      <w:r>
        <w:separator/>
      </w:r>
    </w:p>
  </w:footnote>
  <w:footnote w:type="continuationSeparator" w:id="0">
    <w:p w:rsidR="007925C8" w:rsidRDefault="007925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925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925C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0F4B87"/>
    <w:rsid w:val="001059A6"/>
    <w:rsid w:val="001218B2"/>
    <w:rsid w:val="001268A8"/>
    <w:rsid w:val="00140D68"/>
    <w:rsid w:val="00141D73"/>
    <w:rsid w:val="00144E20"/>
    <w:rsid w:val="00145042"/>
    <w:rsid w:val="00164396"/>
    <w:rsid w:val="0017369C"/>
    <w:rsid w:val="00186731"/>
    <w:rsid w:val="00192797"/>
    <w:rsid w:val="001D17F5"/>
    <w:rsid w:val="001D195B"/>
    <w:rsid w:val="001E4CF5"/>
    <w:rsid w:val="0023138C"/>
    <w:rsid w:val="00257C21"/>
    <w:rsid w:val="002C77FC"/>
    <w:rsid w:val="002E06E4"/>
    <w:rsid w:val="002F75C6"/>
    <w:rsid w:val="0030317F"/>
    <w:rsid w:val="00311287"/>
    <w:rsid w:val="00333DB7"/>
    <w:rsid w:val="00375E51"/>
    <w:rsid w:val="003A31F6"/>
    <w:rsid w:val="003A4ECA"/>
    <w:rsid w:val="003B14A8"/>
    <w:rsid w:val="003D5FEC"/>
    <w:rsid w:val="003F6DD9"/>
    <w:rsid w:val="00414238"/>
    <w:rsid w:val="004559B7"/>
    <w:rsid w:val="00466C7A"/>
    <w:rsid w:val="005463C4"/>
    <w:rsid w:val="0057657F"/>
    <w:rsid w:val="005B1251"/>
    <w:rsid w:val="005C2E6D"/>
    <w:rsid w:val="005D3C81"/>
    <w:rsid w:val="00626FBE"/>
    <w:rsid w:val="006467DA"/>
    <w:rsid w:val="0066401C"/>
    <w:rsid w:val="00693582"/>
    <w:rsid w:val="006A7A66"/>
    <w:rsid w:val="006C2700"/>
    <w:rsid w:val="006F12DE"/>
    <w:rsid w:val="00703C2A"/>
    <w:rsid w:val="00760813"/>
    <w:rsid w:val="007925C8"/>
    <w:rsid w:val="007D338F"/>
    <w:rsid w:val="00841DC0"/>
    <w:rsid w:val="00854717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80D6D"/>
    <w:rsid w:val="00A810F9"/>
    <w:rsid w:val="00AA67DA"/>
    <w:rsid w:val="00AC41D9"/>
    <w:rsid w:val="00AE470F"/>
    <w:rsid w:val="00B01373"/>
    <w:rsid w:val="00B06871"/>
    <w:rsid w:val="00B10936"/>
    <w:rsid w:val="00B16B6D"/>
    <w:rsid w:val="00B742F4"/>
    <w:rsid w:val="00BC21D9"/>
    <w:rsid w:val="00BC39F9"/>
    <w:rsid w:val="00C26AC4"/>
    <w:rsid w:val="00C95881"/>
    <w:rsid w:val="00D07325"/>
    <w:rsid w:val="00D13A71"/>
    <w:rsid w:val="00DC2DDB"/>
    <w:rsid w:val="00E05F88"/>
    <w:rsid w:val="00E17A37"/>
    <w:rsid w:val="00E3288E"/>
    <w:rsid w:val="00E37886"/>
    <w:rsid w:val="00E76DB5"/>
    <w:rsid w:val="00EC1220"/>
    <w:rsid w:val="00EE3682"/>
    <w:rsid w:val="00F25404"/>
    <w:rsid w:val="00F43906"/>
    <w:rsid w:val="00F75133"/>
    <w:rsid w:val="00F766BA"/>
    <w:rsid w:val="00FD2099"/>
    <w:rsid w:val="00FF0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15B459-3425-4379-8529-9D7B09944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399</Words>
  <Characters>2276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2021-04-07T03:30:00Z</cp:lastPrinted>
  <dcterms:created xsi:type="dcterms:W3CDTF">2021-04-07T02:43:00Z</dcterms:created>
  <dcterms:modified xsi:type="dcterms:W3CDTF">2021-04-07T03:30:00Z</dcterms:modified>
</cp:coreProperties>
</file>