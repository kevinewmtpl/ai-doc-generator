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589D" w:rsidRDefault="0044589D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203619">
      <w:pPr>
        <w:rPr>
          <w:sz w:val="24"/>
          <w:lang w:eastAsia="zh-CN"/>
        </w:rPr>
      </w:pPr>
      <w:r>
        <w:rPr>
          <w:sz w:val="24"/>
        </w:rPr>
        <w:t>Date: 26</w:t>
      </w:r>
      <w:r w:rsidRPr="00203619">
        <w:rPr>
          <w:sz w:val="24"/>
          <w:vertAlign w:val="superscript"/>
        </w:rPr>
        <w:t>th</w:t>
      </w:r>
      <w:r w:rsidR="00924C12">
        <w:rPr>
          <w:sz w:val="24"/>
        </w:rPr>
        <w:t xml:space="preserve"> Sep</w:t>
      </w:r>
      <w:r w:rsidR="004215B5">
        <w:rPr>
          <w:sz w:val="24"/>
        </w:rPr>
        <w:t xml:space="preserve">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6B74">
        <w:rPr>
          <w:sz w:val="24"/>
          <w:lang w:eastAsia="zh-CN"/>
        </w:rPr>
        <w:t xml:space="preserve">lift up </w:t>
      </w:r>
      <w:r w:rsidR="00924C12">
        <w:rPr>
          <w:sz w:val="24"/>
          <w:lang w:eastAsia="zh-CN"/>
        </w:rPr>
        <w:t xml:space="preserve">1 unit Aluminum </w:t>
      </w:r>
      <w:r w:rsidR="00FD636A">
        <w:rPr>
          <w:sz w:val="24"/>
          <w:lang w:eastAsia="zh-CN"/>
        </w:rPr>
        <w:t xml:space="preserve">Extrusion machine </w:t>
      </w:r>
      <w:r w:rsidR="00A20360">
        <w:rPr>
          <w:sz w:val="24"/>
          <w:lang w:eastAsia="zh-CN"/>
        </w:rPr>
        <w:t xml:space="preserve">inside factory by using gantry crane, </w:t>
      </w:r>
      <w:r w:rsidR="00FD636A">
        <w:rPr>
          <w:sz w:val="24"/>
          <w:lang w:eastAsia="zh-CN"/>
        </w:rPr>
        <w:t xml:space="preserve">load onto </w:t>
      </w:r>
      <w:r w:rsidR="00A20360">
        <w:rPr>
          <w:sz w:val="24"/>
          <w:lang w:eastAsia="zh-CN"/>
        </w:rPr>
        <w:t xml:space="preserve">   </w:t>
      </w:r>
      <w:r w:rsidR="00FD636A">
        <w:rPr>
          <w:sz w:val="24"/>
          <w:lang w:eastAsia="zh-CN"/>
        </w:rPr>
        <w:t>1 x Cometto</w:t>
      </w:r>
      <w:r w:rsidR="00A20360">
        <w:rPr>
          <w:sz w:val="24"/>
          <w:lang w:eastAsia="zh-CN"/>
        </w:rPr>
        <w:t xml:space="preserve"> trailer and deliver to port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BA65F8" w:rsidRDefault="00203619" w:rsidP="005948F2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886B74" w:rsidRDefault="00886B74" w:rsidP="005948F2">
      <w:pPr>
        <w:rPr>
          <w:sz w:val="24"/>
          <w:lang w:eastAsia="zh-CN"/>
        </w:rPr>
      </w:pPr>
    </w:p>
    <w:p w:rsidR="00886B74" w:rsidRPr="00886B74" w:rsidRDefault="00886B74" w:rsidP="005948F2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Location of Operation</w:t>
      </w:r>
    </w:p>
    <w:p w:rsidR="00992D3A" w:rsidRDefault="00924C12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No 12 Penjuru Lane </w:t>
      </w:r>
    </w:p>
    <w:p w:rsidR="00924C12" w:rsidRPr="00886B74" w:rsidRDefault="00924C12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AEI Corporation Ltd</w:t>
      </w:r>
    </w:p>
    <w:p w:rsidR="00886B74" w:rsidRPr="00992D3A" w:rsidRDefault="00886B74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Pr="00924C12" w:rsidRDefault="009B1025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215B5" w:rsidRDefault="004215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4215B5" w:rsidRDefault="00924C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Cometto</w:t>
      </w:r>
      <w:r w:rsidR="00BB6AAC">
        <w:rPr>
          <w:sz w:val="24"/>
          <w:lang w:eastAsia="zh-CN"/>
        </w:rPr>
        <w:t xml:space="preserve"> trailer</w:t>
      </w:r>
    </w:p>
    <w:p w:rsidR="006467DA" w:rsidRDefault="004215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hydraulic structure</w:t>
      </w:r>
    </w:p>
    <w:p w:rsidR="006467DA" w:rsidRDefault="00924C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  <w:r w:rsidR="0044589D">
        <w:rPr>
          <w:sz w:val="24"/>
          <w:lang w:eastAsia="zh-CN"/>
        </w:rPr>
        <w:t>/shackle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4215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clear all obstacles </w:t>
      </w:r>
      <w:r w:rsidR="00924C12">
        <w:rPr>
          <w:sz w:val="24"/>
          <w:lang w:eastAsia="zh-CN"/>
        </w:rPr>
        <w:t>on route of tra</w:t>
      </w:r>
      <w:r w:rsidR="00203619">
        <w:rPr>
          <w:sz w:val="24"/>
          <w:lang w:eastAsia="zh-CN"/>
        </w:rPr>
        <w:t>nsportation</w:t>
      </w:r>
    </w:p>
    <w:p w:rsidR="00992D3A" w:rsidRDefault="00992D3A" w:rsidP="00992D3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9B1025" w:rsidRDefault="009B1025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Pr="00992D3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44589D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20360" w:rsidRDefault="00A2036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4589D" w:rsidRDefault="0044589D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44589D" w:rsidRPr="0044589D" w:rsidRDefault="0044589D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MOM certified lifting supervisor, rigger, signalman will be involved in this operation (attached all lifting crew certificate)</w:t>
      </w:r>
    </w:p>
    <w:p w:rsidR="0044589D" w:rsidRDefault="0044589D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9B102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3C6845" w:rsidRPr="009B1025" w:rsidRDefault="003C6845" w:rsidP="009B1025">
      <w:pPr>
        <w:rPr>
          <w:sz w:val="24"/>
          <w:lang w:eastAsia="zh-CN"/>
        </w:rPr>
      </w:pPr>
      <w:r>
        <w:rPr>
          <w:sz w:val="24"/>
          <w:lang w:eastAsia="zh-CN"/>
        </w:rPr>
        <w:t>Lifting operation are supervise by MOM certified lifting supervisor, rigger and signalman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467DA" w:rsidRPr="00FD636A" w:rsidRDefault="00A8420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</w:t>
      </w:r>
      <w:r w:rsidR="00FD636A">
        <w:rPr>
          <w:b w:val="0"/>
          <w:sz w:val="20"/>
          <w:u w:val="none"/>
          <w:lang w:eastAsia="zh-CN"/>
        </w:rPr>
        <w:t xml:space="preserve">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99046A" w:rsidRDefault="00FD636A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gantry </w:t>
      </w:r>
      <w:r w:rsidR="003B25B8">
        <w:rPr>
          <w:sz w:val="24"/>
          <w:lang w:eastAsia="zh-CN"/>
        </w:rPr>
        <w:t>structure at</w:t>
      </w:r>
      <w:r w:rsidR="004B4A56">
        <w:rPr>
          <w:sz w:val="24"/>
          <w:lang w:eastAsia="zh-CN"/>
        </w:rPr>
        <w:t xml:space="preserve"> location</w:t>
      </w:r>
    </w:p>
    <w:p w:rsidR="00084507" w:rsidRDefault="00084507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wire sling to machine lifting point</w:t>
      </w:r>
    </w:p>
    <w:p w:rsidR="003B25B8" w:rsidRDefault="00203619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 up machine to 4ft </w:t>
      </w:r>
      <w:r w:rsidR="003B25B8">
        <w:rPr>
          <w:sz w:val="24"/>
          <w:lang w:eastAsia="zh-CN"/>
        </w:rPr>
        <w:t xml:space="preserve"> high</w:t>
      </w:r>
    </w:p>
    <w:p w:rsidR="003B25B8" w:rsidRDefault="00084507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cometto</w:t>
      </w:r>
      <w:r w:rsidR="00203619">
        <w:rPr>
          <w:sz w:val="24"/>
          <w:lang w:eastAsia="zh-CN"/>
        </w:rPr>
        <w:t xml:space="preserve"> </w:t>
      </w:r>
      <w:r w:rsidR="003B25B8">
        <w:rPr>
          <w:sz w:val="24"/>
          <w:lang w:eastAsia="zh-CN"/>
        </w:rPr>
        <w:t>into inside factory</w:t>
      </w:r>
      <w:r w:rsidR="0044589D">
        <w:rPr>
          <w:sz w:val="24"/>
          <w:lang w:eastAsia="zh-CN"/>
        </w:rPr>
        <w:t xml:space="preserve"> </w:t>
      </w:r>
      <w:r w:rsidR="003B25B8">
        <w:rPr>
          <w:sz w:val="24"/>
          <w:lang w:eastAsia="zh-CN"/>
        </w:rPr>
        <w:t xml:space="preserve"> </w:t>
      </w:r>
    </w:p>
    <w:p w:rsidR="003C6845" w:rsidRDefault="00203619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</w:t>
      </w:r>
      <w:r w:rsidR="003C6845">
        <w:rPr>
          <w:sz w:val="24"/>
          <w:lang w:eastAsia="zh-CN"/>
        </w:rPr>
        <w:t xml:space="preserve"> machine </w:t>
      </w:r>
      <w:r>
        <w:rPr>
          <w:sz w:val="24"/>
          <w:lang w:eastAsia="zh-CN"/>
        </w:rPr>
        <w:t xml:space="preserve">and load </w:t>
      </w:r>
      <w:r w:rsidR="003C6845">
        <w:rPr>
          <w:sz w:val="24"/>
          <w:lang w:eastAsia="zh-CN"/>
        </w:rPr>
        <w:t>onto cometto</w:t>
      </w:r>
      <w:r>
        <w:rPr>
          <w:sz w:val="24"/>
          <w:lang w:eastAsia="zh-CN"/>
        </w:rPr>
        <w:t xml:space="preserve"> chassis</w:t>
      </w:r>
    </w:p>
    <w:p w:rsidR="0044589D" w:rsidRDefault="0044589D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belt</w:t>
      </w:r>
      <w:bookmarkStart w:id="0" w:name="_GoBack"/>
      <w:bookmarkEnd w:id="0"/>
    </w:p>
    <w:p w:rsidR="008B2FDE" w:rsidRDefault="008B2FDE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 out cometto from factory premise and transport machine to port</w:t>
      </w:r>
    </w:p>
    <w:p w:rsidR="003B25B8" w:rsidRDefault="0044589D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44589D" w:rsidRPr="00FD636A" w:rsidRDefault="0044589D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203619" w:rsidP="002036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1632" w:rsidRDefault="00991632">
      <w:r>
        <w:separator/>
      </w:r>
    </w:p>
  </w:endnote>
  <w:endnote w:type="continuationSeparator" w:id="0">
    <w:p w:rsidR="00991632" w:rsidRDefault="00991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8450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8450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1632" w:rsidRDefault="00991632">
      <w:r>
        <w:separator/>
      </w:r>
    </w:p>
  </w:footnote>
  <w:footnote w:type="continuationSeparator" w:id="0">
    <w:p w:rsidR="00991632" w:rsidRDefault="009916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589D" w:rsidRDefault="0044589D">
    <w:pPr>
      <w:pStyle w:val="Header"/>
      <w:jc w:val="center"/>
      <w:rPr>
        <w:b/>
        <w:sz w:val="26"/>
      </w:rPr>
    </w:pPr>
  </w:p>
  <w:p w:rsidR="0044589D" w:rsidRDefault="0044589D">
    <w:pPr>
      <w:pStyle w:val="Header"/>
      <w:jc w:val="center"/>
      <w:rPr>
        <w:b/>
        <w:sz w:val="26"/>
      </w:rPr>
    </w:pPr>
  </w:p>
  <w:p w:rsidR="0044589D" w:rsidRDefault="0044589D">
    <w:pPr>
      <w:pStyle w:val="Header"/>
      <w:jc w:val="center"/>
      <w:rPr>
        <w:b/>
        <w:sz w:val="26"/>
      </w:rPr>
    </w:pPr>
  </w:p>
  <w:p w:rsidR="006467DA" w:rsidRDefault="0099163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4215B5">
      <w:t>6</w:t>
    </w:r>
    <w:r>
      <w:t xml:space="preserve">2824175, </w:t>
    </w:r>
    <w:r w:rsidR="004215B5">
      <w:t>6</w:t>
    </w:r>
    <w:r>
      <w:t xml:space="preserve">2828203, </w:t>
    </w:r>
    <w:r w:rsidR="004215B5">
      <w:t>6</w:t>
    </w:r>
    <w:r>
      <w:t xml:space="preserve">2826020, Fax : </w:t>
    </w:r>
    <w:r w:rsidR="004215B5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991632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4215B5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7FF4"/>
    <w:rsid w:val="0007152C"/>
    <w:rsid w:val="00083372"/>
    <w:rsid w:val="00084507"/>
    <w:rsid w:val="000C68D5"/>
    <w:rsid w:val="000D3C89"/>
    <w:rsid w:val="000D3F7C"/>
    <w:rsid w:val="001268A8"/>
    <w:rsid w:val="00136332"/>
    <w:rsid w:val="00141D73"/>
    <w:rsid w:val="001F5380"/>
    <w:rsid w:val="00203619"/>
    <w:rsid w:val="00241657"/>
    <w:rsid w:val="00257C21"/>
    <w:rsid w:val="00346FBC"/>
    <w:rsid w:val="003672B9"/>
    <w:rsid w:val="003B25B8"/>
    <w:rsid w:val="003C43A5"/>
    <w:rsid w:val="003C6845"/>
    <w:rsid w:val="003D3BEA"/>
    <w:rsid w:val="004215B5"/>
    <w:rsid w:val="0044589D"/>
    <w:rsid w:val="00466C7A"/>
    <w:rsid w:val="004B4A56"/>
    <w:rsid w:val="004D66B4"/>
    <w:rsid w:val="005333BC"/>
    <w:rsid w:val="00571E42"/>
    <w:rsid w:val="005948F2"/>
    <w:rsid w:val="00634800"/>
    <w:rsid w:val="006467DA"/>
    <w:rsid w:val="00663BC0"/>
    <w:rsid w:val="00735210"/>
    <w:rsid w:val="00742D33"/>
    <w:rsid w:val="007F3186"/>
    <w:rsid w:val="00840D53"/>
    <w:rsid w:val="008727A1"/>
    <w:rsid w:val="00886B74"/>
    <w:rsid w:val="00895D5D"/>
    <w:rsid w:val="0089628B"/>
    <w:rsid w:val="008B0A24"/>
    <w:rsid w:val="008B2FDE"/>
    <w:rsid w:val="00924C12"/>
    <w:rsid w:val="00933FF0"/>
    <w:rsid w:val="00971AE8"/>
    <w:rsid w:val="009752E8"/>
    <w:rsid w:val="0099046A"/>
    <w:rsid w:val="00991632"/>
    <w:rsid w:val="00992D3A"/>
    <w:rsid w:val="00994D2E"/>
    <w:rsid w:val="009B1025"/>
    <w:rsid w:val="00A008E9"/>
    <w:rsid w:val="00A04566"/>
    <w:rsid w:val="00A1115F"/>
    <w:rsid w:val="00A20360"/>
    <w:rsid w:val="00A72E97"/>
    <w:rsid w:val="00A84205"/>
    <w:rsid w:val="00A93B6F"/>
    <w:rsid w:val="00AB583B"/>
    <w:rsid w:val="00B8338A"/>
    <w:rsid w:val="00BA65F8"/>
    <w:rsid w:val="00BB6AAC"/>
    <w:rsid w:val="00BF1F53"/>
    <w:rsid w:val="00C91358"/>
    <w:rsid w:val="00C95881"/>
    <w:rsid w:val="00DB098E"/>
    <w:rsid w:val="00E76DB5"/>
    <w:rsid w:val="00EC1220"/>
    <w:rsid w:val="00EC37A1"/>
    <w:rsid w:val="00EF789A"/>
    <w:rsid w:val="00F1378E"/>
    <w:rsid w:val="00F36CE9"/>
    <w:rsid w:val="00FD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75</TotalTime>
  <Pages>1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1926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12</cp:revision>
  <cp:lastPrinted>2015-03-05T03:06:00Z</cp:lastPrinted>
  <dcterms:created xsi:type="dcterms:W3CDTF">2016-09-23T03:01:00Z</dcterms:created>
  <dcterms:modified xsi:type="dcterms:W3CDTF">2016-09-26T07:21:00Z</dcterms:modified>
</cp:coreProperties>
</file>