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399D8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488766F" w14:textId="69274B9F" w:rsidR="00EE527F" w:rsidRDefault="00553DE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411B6">
        <w:rPr>
          <w:sz w:val="24"/>
        </w:rPr>
        <w:t>09</w:t>
      </w:r>
      <w:r w:rsidR="007411B6" w:rsidRPr="007411B6">
        <w:rPr>
          <w:sz w:val="24"/>
          <w:vertAlign w:val="superscript"/>
        </w:rPr>
        <w:t>th</w:t>
      </w:r>
      <w:r w:rsidR="007411B6">
        <w:rPr>
          <w:sz w:val="24"/>
        </w:rPr>
        <w:t xml:space="preserve"> Sep 2025</w:t>
      </w:r>
    </w:p>
    <w:p w14:paraId="3234669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F50F98A" w14:textId="77777777"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081E393" w14:textId="43A6339E"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2A66">
        <w:rPr>
          <w:sz w:val="24"/>
          <w:lang w:eastAsia="zh-CN"/>
        </w:rPr>
        <w:t xml:space="preserve"> hoist up 3</w:t>
      </w:r>
      <w:r w:rsidR="00945F2F">
        <w:rPr>
          <w:sz w:val="24"/>
          <w:lang w:eastAsia="zh-CN"/>
        </w:rPr>
        <w:t xml:space="preserve"> unit</w:t>
      </w:r>
      <w:r w:rsidR="007411B6">
        <w:rPr>
          <w:sz w:val="24"/>
          <w:lang w:eastAsia="zh-CN"/>
        </w:rPr>
        <w:t>s</w:t>
      </w:r>
      <w:r w:rsidR="00945F2F">
        <w:rPr>
          <w:sz w:val="24"/>
          <w:lang w:eastAsia="zh-CN"/>
        </w:rPr>
        <w:t xml:space="preserve"> Bar Feeder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  <w:r w:rsidR="00992A66">
        <w:rPr>
          <w:sz w:val="24"/>
          <w:lang w:eastAsia="zh-CN"/>
        </w:rPr>
        <w:t xml:space="preserve"> </w:t>
      </w:r>
    </w:p>
    <w:p w14:paraId="120439F9" w14:textId="77777777"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730C872" w14:textId="77777777"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35868B3A" w14:textId="5A1710C9" w:rsidR="00373A8D" w:rsidRDefault="00553DE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</w:t>
      </w:r>
      <w:r w:rsidR="00992A66">
        <w:rPr>
          <w:bCs/>
          <w:sz w:val="24"/>
          <w:szCs w:val="24"/>
          <w:lang w:eastAsia="zh-CN"/>
        </w:rPr>
        <w:t xml:space="preserve"> unit</w:t>
      </w:r>
      <w:r w:rsidR="007411B6">
        <w:rPr>
          <w:bCs/>
          <w:sz w:val="24"/>
          <w:szCs w:val="24"/>
          <w:lang w:eastAsia="zh-CN"/>
        </w:rPr>
        <w:t>s</w:t>
      </w:r>
      <w:r w:rsidR="00992A66">
        <w:rPr>
          <w:bCs/>
          <w:sz w:val="24"/>
          <w:szCs w:val="24"/>
          <w:lang w:eastAsia="zh-CN"/>
        </w:rPr>
        <w:t xml:space="preserve"> </w:t>
      </w:r>
      <w:r w:rsidR="00483D8C">
        <w:rPr>
          <w:bCs/>
          <w:sz w:val="24"/>
          <w:szCs w:val="24"/>
          <w:lang w:eastAsia="zh-CN"/>
        </w:rPr>
        <w:t>LNS</w:t>
      </w:r>
      <w:r w:rsidR="009E601F">
        <w:rPr>
          <w:bCs/>
          <w:sz w:val="24"/>
          <w:szCs w:val="24"/>
          <w:lang w:eastAsia="zh-CN"/>
        </w:rPr>
        <w:t xml:space="preserve"> Bar Feeder</w:t>
      </w:r>
    </w:p>
    <w:p w14:paraId="35875865" w14:textId="2B158D3C" w:rsidR="00945F2F" w:rsidRPr="00945F2F" w:rsidRDefault="00A53A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390 x 47 x 102</w:t>
      </w:r>
      <w:r w:rsidR="00945F2F">
        <w:rPr>
          <w:bCs/>
          <w:sz w:val="24"/>
          <w:szCs w:val="24"/>
          <w:lang w:eastAsia="zh-CN"/>
        </w:rPr>
        <w:t xml:space="preserve"> cm</w:t>
      </w:r>
      <w:r w:rsidR="007411B6">
        <w:rPr>
          <w:bCs/>
          <w:sz w:val="24"/>
          <w:szCs w:val="24"/>
          <w:lang w:eastAsia="zh-CN"/>
        </w:rPr>
        <w:t xml:space="preserve"> / </w:t>
      </w:r>
      <w:proofErr w:type="spellStart"/>
      <w:r w:rsidR="00836168">
        <w:rPr>
          <w:bCs/>
          <w:sz w:val="24"/>
          <w:szCs w:val="24"/>
          <w:lang w:eastAsia="zh-CN"/>
        </w:rPr>
        <w:t>Wt</w:t>
      </w:r>
      <w:proofErr w:type="spellEnd"/>
      <w:r w:rsidR="00836168">
        <w:rPr>
          <w:bCs/>
          <w:sz w:val="24"/>
          <w:szCs w:val="24"/>
          <w:lang w:eastAsia="zh-CN"/>
        </w:rPr>
        <w:t>: 30</w:t>
      </w:r>
      <w:r w:rsidR="00DF2DE3">
        <w:rPr>
          <w:bCs/>
          <w:sz w:val="24"/>
          <w:szCs w:val="24"/>
          <w:lang w:eastAsia="zh-CN"/>
        </w:rPr>
        <w:t>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6076CA">
        <w:rPr>
          <w:bCs/>
          <w:sz w:val="24"/>
          <w:szCs w:val="24"/>
          <w:lang w:eastAsia="zh-CN"/>
        </w:rPr>
        <w:t xml:space="preserve"> </w:t>
      </w:r>
      <w:r w:rsidR="00992A66">
        <w:rPr>
          <w:bCs/>
          <w:sz w:val="24"/>
          <w:szCs w:val="24"/>
          <w:lang w:eastAsia="zh-CN"/>
        </w:rPr>
        <w:t>each</w:t>
      </w:r>
    </w:p>
    <w:p w14:paraId="2456E446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80132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06B3162" w14:textId="4E984BF1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>f Risk Assessment will be attach</w:t>
      </w:r>
      <w:r w:rsidR="007411B6">
        <w:rPr>
          <w:sz w:val="24"/>
          <w:lang w:eastAsia="zh-CN"/>
        </w:rPr>
        <w:t>ed</w:t>
      </w:r>
      <w:r w:rsidR="009E601F">
        <w:rPr>
          <w:rFonts w:hint="eastAsia"/>
          <w:sz w:val="24"/>
          <w:lang w:eastAsia="zh-CN"/>
        </w:rPr>
        <w:t xml:space="preserve">        </w:t>
      </w:r>
    </w:p>
    <w:p w14:paraId="1B524642" w14:textId="77777777"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E5E1AA8" w14:textId="77777777"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B318037" w14:textId="0DBD1E6E" w:rsidR="00DC1E88" w:rsidRPr="00DC1E88" w:rsidRDefault="00DC1E8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108802" w14:textId="77777777"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63EA040" w14:textId="77777777" w:rsidR="00193ACC" w:rsidRDefault="00553DE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193ACC">
        <w:rPr>
          <w:b/>
          <w:bCs/>
          <w:sz w:val="32"/>
          <w:u w:val="single"/>
          <w:lang w:eastAsia="zh-CN"/>
        </w:rPr>
        <w:t>f Operation</w:t>
      </w:r>
    </w:p>
    <w:p w14:paraId="7B9683E6" w14:textId="518DD4AD" w:rsidR="00193ACC" w:rsidRDefault="007411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193ACC">
        <w:rPr>
          <w:bCs/>
          <w:sz w:val="24"/>
          <w:szCs w:val="24"/>
          <w:lang w:eastAsia="zh-CN"/>
        </w:rPr>
        <w:t xml:space="preserve"> am</w:t>
      </w:r>
    </w:p>
    <w:p w14:paraId="584F07CA" w14:textId="77777777"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AEAA65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6FBA51B" w14:textId="77777777" w:rsidR="00A46072" w:rsidRDefault="00945F2F" w:rsidP="004872DF">
      <w:pPr>
        <w:pStyle w:val="Heading4"/>
      </w:pPr>
      <w:r>
        <w:t>10 Tampines North Drive 4 – JTC Space</w:t>
      </w:r>
      <w:r w:rsidR="00CC24CB">
        <w:t xml:space="preserve"> @ Tampines North</w:t>
      </w:r>
    </w:p>
    <w:p w14:paraId="3EF9C677" w14:textId="77777777" w:rsidR="00B85262" w:rsidRPr="004872DF" w:rsidRDefault="00945F2F" w:rsidP="004872DF">
      <w:pPr>
        <w:pStyle w:val="Heading4"/>
      </w:pPr>
      <w:proofErr w:type="spellStart"/>
      <w:r>
        <w:t>Turntech</w:t>
      </w:r>
      <w:proofErr w:type="spellEnd"/>
      <w:r>
        <w:t xml:space="preserve"> Precision Engineering Pte Ltd</w:t>
      </w:r>
      <w:r w:rsidR="00262BB4">
        <w:t xml:space="preserve"> #06-08/14</w:t>
      </w:r>
    </w:p>
    <w:p w14:paraId="0F3F8BEA" w14:textId="77777777"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3E74AD4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B2E710C" w14:textId="77777777"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 w:rsidR="00DC1E88">
        <w:rPr>
          <w:sz w:val="24"/>
          <w:lang w:eastAsia="zh-CN"/>
        </w:rPr>
        <w:t>50 ton</w:t>
      </w:r>
      <w:proofErr w:type="gramEnd"/>
      <w:r w:rsidR="00DC1E88">
        <w:rPr>
          <w:sz w:val="24"/>
          <w:lang w:eastAsia="zh-CN"/>
        </w:rPr>
        <w:t xml:space="preserve">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2FB39E85" w14:textId="77777777" w:rsidR="00373A8D" w:rsidRDefault="00742F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14:paraId="18D520E5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435BBD18" w14:textId="517B4C6D" w:rsidR="00EE527F" w:rsidRDefault="007411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14:paraId="31721BA2" w14:textId="143507DC" w:rsidR="006076CA" w:rsidRDefault="007411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076CA">
        <w:rPr>
          <w:sz w:val="24"/>
          <w:lang w:eastAsia="zh-CN"/>
        </w:rPr>
        <w:t>hackle</w:t>
      </w:r>
    </w:p>
    <w:p w14:paraId="019AEE7F" w14:textId="77777777"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FBC2D0B" w14:textId="77777777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6118CD9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0F943A51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448DFB69" w14:textId="77777777" w:rsidR="00992A66" w:rsidRDefault="00992A66" w:rsidP="001D7BC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B7C203E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3EDA233" w14:textId="735E140B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7411B6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4E74306E" w14:textId="77777777"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7FF2DCF4" w14:textId="77777777"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14:paraId="2313695D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14:paraId="3ABDDDD7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0F45EC5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59E460FD" w14:textId="77777777" w:rsidR="00945F2F" w:rsidRDefault="000B25EE">
      <w:pPr>
        <w:rPr>
          <w:sz w:val="24"/>
          <w:lang w:eastAsia="zh-CN"/>
        </w:rPr>
      </w:pPr>
      <w:r>
        <w:rPr>
          <w:sz w:val="24"/>
          <w:lang w:eastAsia="zh-CN"/>
        </w:rPr>
        <w:t>Implementation of ‘traffic control’ such as a</w:t>
      </w:r>
      <w:r w:rsidR="00945F2F">
        <w:rPr>
          <w:sz w:val="24"/>
          <w:lang w:eastAsia="zh-CN"/>
        </w:rPr>
        <w:t>ssignment of</w:t>
      </w:r>
      <w:r w:rsidR="005744E7">
        <w:rPr>
          <w:sz w:val="24"/>
          <w:lang w:eastAsia="zh-CN"/>
        </w:rPr>
        <w:t xml:space="preserve"> worker to act as banksman/traffic controller </w:t>
      </w:r>
      <w:r w:rsidR="00945F2F">
        <w:rPr>
          <w:sz w:val="24"/>
          <w:lang w:eastAsia="zh-CN"/>
        </w:rPr>
        <w:t xml:space="preserve">to </w:t>
      </w:r>
      <w:r w:rsidR="005744E7">
        <w:rPr>
          <w:sz w:val="24"/>
          <w:lang w:eastAsia="zh-CN"/>
        </w:rPr>
        <w:t xml:space="preserve">assist in </w:t>
      </w:r>
      <w:r w:rsidR="00945F2F">
        <w:rPr>
          <w:sz w:val="24"/>
          <w:lang w:eastAsia="zh-CN"/>
        </w:rPr>
        <w:t>control</w:t>
      </w:r>
      <w:r w:rsidR="005744E7">
        <w:rPr>
          <w:sz w:val="24"/>
          <w:lang w:eastAsia="zh-CN"/>
        </w:rPr>
        <w:t>ling</w:t>
      </w:r>
      <w:r w:rsidR="00945F2F">
        <w:rPr>
          <w:sz w:val="24"/>
          <w:lang w:eastAsia="zh-CN"/>
        </w:rPr>
        <w:t xml:space="preserve"> movement of </w:t>
      </w:r>
      <w:r w:rsidR="005744E7">
        <w:rPr>
          <w:sz w:val="24"/>
          <w:lang w:eastAsia="zh-CN"/>
        </w:rPr>
        <w:t xml:space="preserve">pedestrians and vehicle </w:t>
      </w:r>
      <w:r w:rsidR="00945F2F">
        <w:rPr>
          <w:sz w:val="24"/>
          <w:lang w:eastAsia="zh-CN"/>
        </w:rPr>
        <w:t xml:space="preserve">within the </w:t>
      </w:r>
      <w:r>
        <w:rPr>
          <w:sz w:val="24"/>
          <w:lang w:eastAsia="zh-CN"/>
        </w:rPr>
        <w:t xml:space="preserve">site </w:t>
      </w:r>
      <w:r w:rsidR="00945F2F">
        <w:rPr>
          <w:sz w:val="24"/>
          <w:lang w:eastAsia="zh-CN"/>
        </w:rPr>
        <w:t>vicinity</w:t>
      </w:r>
      <w:r>
        <w:rPr>
          <w:sz w:val="24"/>
          <w:lang w:eastAsia="zh-CN"/>
        </w:rPr>
        <w:t xml:space="preserve"> </w:t>
      </w:r>
    </w:p>
    <w:p w14:paraId="2969B74F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7AA0CAB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14:paraId="31B4D417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01393347" w14:textId="77777777"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14:paraId="0A70D1C2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52BC457" w14:textId="77777777"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1B17F9D0" w14:textId="77777777" w:rsidR="004D5933" w:rsidRDefault="00E122E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14:paraId="0E178175" w14:textId="47C9A6E3" w:rsidR="007411B6" w:rsidRPr="00C43DA6" w:rsidRDefault="007411B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01D7653D" w14:textId="77777777"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14:paraId="3F5387A0" w14:textId="77777777"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14:paraId="0286D8A4" w14:textId="77777777"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14:paraId="0A31AD4D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046530">
        <w:rPr>
          <w:sz w:val="24"/>
          <w:lang w:eastAsia="zh-CN"/>
        </w:rPr>
        <w:t xml:space="preserve">platform 3ft metal plate protruding is fully lean and </w:t>
      </w:r>
      <w:r w:rsidR="006A0465">
        <w:rPr>
          <w:sz w:val="24"/>
          <w:lang w:eastAsia="zh-CN"/>
        </w:rPr>
        <w:t>rested on the opening slab</w:t>
      </w:r>
    </w:p>
    <w:p w14:paraId="2ED20C69" w14:textId="77777777"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14:paraId="4B32F3C6" w14:textId="77777777"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14:paraId="7CBEC323" w14:textId="77777777"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14:paraId="3D5113E5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6A750D88" w14:textId="3DD7AF3F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7411B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be </w:t>
      </w:r>
      <w:proofErr w:type="gramStart"/>
      <w:r>
        <w:rPr>
          <w:sz w:val="24"/>
          <w:lang w:eastAsia="zh-CN"/>
        </w:rPr>
        <w:t>dispose</w:t>
      </w:r>
      <w:proofErr w:type="gramEnd"/>
      <w:r>
        <w:rPr>
          <w:sz w:val="24"/>
          <w:lang w:eastAsia="zh-CN"/>
        </w:rPr>
        <w:t xml:space="preserve"> and clear</w:t>
      </w:r>
    </w:p>
    <w:p w14:paraId="27951657" w14:textId="77777777"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D86CBB8" w14:textId="77777777"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7420997" w14:textId="77777777" w:rsidR="00EE527F" w:rsidRPr="00046530" w:rsidRDefault="001D7BC0" w:rsidP="0004653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B76C518" w14:textId="747399B8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411B6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3673D806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153341C3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B680CB" w14:textId="77777777" w:rsidR="001D4178" w:rsidRDefault="001D4178">
      <w:r>
        <w:separator/>
      </w:r>
    </w:p>
  </w:endnote>
  <w:endnote w:type="continuationSeparator" w:id="0">
    <w:p w14:paraId="4F5FCE9F" w14:textId="77777777" w:rsidR="001D4178" w:rsidRDefault="001D4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4380A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44E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44E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068185" w14:textId="77777777" w:rsidR="001D4178" w:rsidRDefault="001D4178">
      <w:r>
        <w:separator/>
      </w:r>
    </w:p>
  </w:footnote>
  <w:footnote w:type="continuationSeparator" w:id="0">
    <w:p w14:paraId="5B4DFB4F" w14:textId="77777777" w:rsidR="001D4178" w:rsidRDefault="001D4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6A0A9E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7D07C4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A262677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49E7F9E" w14:textId="77777777"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14:paraId="3F92A8D0" w14:textId="77777777" w:rsidR="00EE527F" w:rsidRDefault="00E8724E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14:paraId="78631A49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CF463D9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6A74317" w14:textId="77777777" w:rsidR="00EE527F" w:rsidRDefault="00E8724E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2331388">
    <w:abstractNumId w:val="3"/>
  </w:num>
  <w:num w:numId="2" w16cid:durableId="1877305510">
    <w:abstractNumId w:val="5"/>
  </w:num>
  <w:num w:numId="3" w16cid:durableId="667683093">
    <w:abstractNumId w:val="0"/>
  </w:num>
  <w:num w:numId="4" w16cid:durableId="1812868306">
    <w:abstractNumId w:val="10"/>
  </w:num>
  <w:num w:numId="5" w16cid:durableId="1913393219">
    <w:abstractNumId w:val="6"/>
  </w:num>
  <w:num w:numId="6" w16cid:durableId="157501159">
    <w:abstractNumId w:val="7"/>
  </w:num>
  <w:num w:numId="7" w16cid:durableId="741680509">
    <w:abstractNumId w:val="4"/>
  </w:num>
  <w:num w:numId="8" w16cid:durableId="175197030">
    <w:abstractNumId w:val="8"/>
  </w:num>
  <w:num w:numId="9" w16cid:durableId="594438684">
    <w:abstractNumId w:val="2"/>
  </w:num>
  <w:num w:numId="10" w16cid:durableId="416829997">
    <w:abstractNumId w:val="9"/>
  </w:num>
  <w:num w:numId="11" w16cid:durableId="141651481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290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04018"/>
    <w:rsid w:val="00004C51"/>
    <w:rsid w:val="00046530"/>
    <w:rsid w:val="000549E6"/>
    <w:rsid w:val="00060982"/>
    <w:rsid w:val="00093A2F"/>
    <w:rsid w:val="000A77B9"/>
    <w:rsid w:val="000B25EE"/>
    <w:rsid w:val="00105462"/>
    <w:rsid w:val="00141C71"/>
    <w:rsid w:val="0017768F"/>
    <w:rsid w:val="00193ACC"/>
    <w:rsid w:val="001D1C80"/>
    <w:rsid w:val="001D4178"/>
    <w:rsid w:val="001D7BC0"/>
    <w:rsid w:val="00200EAA"/>
    <w:rsid w:val="00214CA3"/>
    <w:rsid w:val="00251834"/>
    <w:rsid w:val="00261CF3"/>
    <w:rsid w:val="00262BB4"/>
    <w:rsid w:val="00267D8A"/>
    <w:rsid w:val="00274BF0"/>
    <w:rsid w:val="002A1405"/>
    <w:rsid w:val="002C5813"/>
    <w:rsid w:val="002D0D60"/>
    <w:rsid w:val="003442DA"/>
    <w:rsid w:val="003561DE"/>
    <w:rsid w:val="00373A8D"/>
    <w:rsid w:val="003876A7"/>
    <w:rsid w:val="003C4111"/>
    <w:rsid w:val="003D2945"/>
    <w:rsid w:val="003E1B45"/>
    <w:rsid w:val="003F00F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553DE7"/>
    <w:rsid w:val="005744E7"/>
    <w:rsid w:val="0058115C"/>
    <w:rsid w:val="00595312"/>
    <w:rsid w:val="005F6CE4"/>
    <w:rsid w:val="006076CA"/>
    <w:rsid w:val="0061759B"/>
    <w:rsid w:val="00621ACC"/>
    <w:rsid w:val="006362BB"/>
    <w:rsid w:val="00664D20"/>
    <w:rsid w:val="00674FBF"/>
    <w:rsid w:val="006A0465"/>
    <w:rsid w:val="006C2B68"/>
    <w:rsid w:val="006E01F8"/>
    <w:rsid w:val="006E7A92"/>
    <w:rsid w:val="00700106"/>
    <w:rsid w:val="00706AEC"/>
    <w:rsid w:val="00733502"/>
    <w:rsid w:val="007411B6"/>
    <w:rsid w:val="00742F55"/>
    <w:rsid w:val="007B0104"/>
    <w:rsid w:val="007D1A3A"/>
    <w:rsid w:val="007E07EF"/>
    <w:rsid w:val="007E32EF"/>
    <w:rsid w:val="007E6356"/>
    <w:rsid w:val="008254AB"/>
    <w:rsid w:val="00836168"/>
    <w:rsid w:val="00840DC8"/>
    <w:rsid w:val="00861F65"/>
    <w:rsid w:val="00867F95"/>
    <w:rsid w:val="008741CE"/>
    <w:rsid w:val="0088777C"/>
    <w:rsid w:val="00892DE5"/>
    <w:rsid w:val="008A6CEA"/>
    <w:rsid w:val="008F798A"/>
    <w:rsid w:val="00945F2F"/>
    <w:rsid w:val="00970E4B"/>
    <w:rsid w:val="00992A66"/>
    <w:rsid w:val="00992C25"/>
    <w:rsid w:val="009C612E"/>
    <w:rsid w:val="009E601F"/>
    <w:rsid w:val="009E694C"/>
    <w:rsid w:val="00A04987"/>
    <w:rsid w:val="00A3021D"/>
    <w:rsid w:val="00A3162B"/>
    <w:rsid w:val="00A44366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15C8C"/>
    <w:rsid w:val="00C43DA6"/>
    <w:rsid w:val="00C47CAB"/>
    <w:rsid w:val="00CA3063"/>
    <w:rsid w:val="00CC24CB"/>
    <w:rsid w:val="00D015DC"/>
    <w:rsid w:val="00D04162"/>
    <w:rsid w:val="00D07202"/>
    <w:rsid w:val="00D14B56"/>
    <w:rsid w:val="00D63074"/>
    <w:rsid w:val="00D664B7"/>
    <w:rsid w:val="00D668A8"/>
    <w:rsid w:val="00D73F2B"/>
    <w:rsid w:val="00D916F7"/>
    <w:rsid w:val="00D9518E"/>
    <w:rsid w:val="00DA4D77"/>
    <w:rsid w:val="00DC1E88"/>
    <w:rsid w:val="00DE5FCD"/>
    <w:rsid w:val="00DF2DE3"/>
    <w:rsid w:val="00DF7EB0"/>
    <w:rsid w:val="00E122E5"/>
    <w:rsid w:val="00E400F3"/>
    <w:rsid w:val="00E43D50"/>
    <w:rsid w:val="00E8724E"/>
    <w:rsid w:val="00E91028"/>
    <w:rsid w:val="00E92A56"/>
    <w:rsid w:val="00EA18DF"/>
    <w:rsid w:val="00EE527F"/>
    <w:rsid w:val="00EE58D9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12DA0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2022-03-10T07:34:00Z</cp:lastPrinted>
  <dcterms:created xsi:type="dcterms:W3CDTF">2022-03-10T05:22:00Z</dcterms:created>
  <dcterms:modified xsi:type="dcterms:W3CDTF">2025-09-09T02:47:00Z</dcterms:modified>
</cp:coreProperties>
</file>