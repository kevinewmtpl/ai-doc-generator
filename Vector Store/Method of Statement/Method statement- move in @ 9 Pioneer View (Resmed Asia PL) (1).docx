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77AAB" w:rsidRDefault="00977AAB">
      <w:pPr>
        <w:rPr>
          <w:sz w:val="24"/>
        </w:rPr>
      </w:pPr>
    </w:p>
    <w:p w:rsidR="00684C71" w:rsidRDefault="002C22C6">
      <w:pPr>
        <w:rPr>
          <w:sz w:val="24"/>
          <w:lang w:eastAsia="zh-CN"/>
        </w:rPr>
      </w:pPr>
      <w:r>
        <w:rPr>
          <w:sz w:val="24"/>
        </w:rPr>
        <w:t>Date: 08</w:t>
      </w:r>
      <w:r w:rsidRPr="002C22C6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857D7A">
        <w:rPr>
          <w:sz w:val="24"/>
        </w:rPr>
        <w:t>Mar</w:t>
      </w:r>
      <w:r w:rsidR="009E1078">
        <w:rPr>
          <w:sz w:val="24"/>
          <w:lang w:eastAsia="zh-CN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C0223E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hoist down machine</w:t>
      </w:r>
      <w:r w:rsidR="00771609">
        <w:rPr>
          <w:sz w:val="24"/>
          <w:lang w:eastAsia="zh-CN"/>
        </w:rPr>
        <w:t xml:space="preserve"> 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857D7A">
        <w:rPr>
          <w:sz w:val="24"/>
          <w:lang w:eastAsia="zh-CN"/>
        </w:rPr>
        <w:t xml:space="preserve"> into customer production area </w:t>
      </w:r>
      <w:r w:rsidR="00C0223E">
        <w:rPr>
          <w:sz w:val="24"/>
          <w:lang w:eastAsia="zh-CN"/>
        </w:rPr>
        <w:t xml:space="preserve"> 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D2E4D" w:rsidRDefault="00DD2E4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D2E4D" w:rsidRDefault="00AA3A5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857D7A">
        <w:rPr>
          <w:sz w:val="24"/>
          <w:szCs w:val="24"/>
          <w:lang w:eastAsia="zh-CN"/>
        </w:rPr>
        <w:t xml:space="preserve">Matrix Measuring machine </w:t>
      </w:r>
    </w:p>
    <w:p w:rsidR="00857D7A" w:rsidRDefault="00857D7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180 x 85 x 165</w:t>
      </w:r>
      <w:r w:rsidR="00AA3A54">
        <w:rPr>
          <w:sz w:val="24"/>
          <w:szCs w:val="24"/>
          <w:lang w:eastAsia="zh-CN"/>
        </w:rPr>
        <w:t xml:space="preserve"> cm </w:t>
      </w:r>
      <w:r w:rsidR="00977AAB">
        <w:rPr>
          <w:sz w:val="24"/>
          <w:szCs w:val="24"/>
          <w:lang w:eastAsia="zh-CN"/>
        </w:rPr>
        <w:t xml:space="preserve">/ </w:t>
      </w:r>
      <w:r>
        <w:rPr>
          <w:sz w:val="24"/>
          <w:szCs w:val="24"/>
          <w:lang w:eastAsia="zh-CN"/>
        </w:rPr>
        <w:t>Wt: 400</w:t>
      </w:r>
      <w:r w:rsidR="00DD2E4D">
        <w:rPr>
          <w:sz w:val="24"/>
          <w:szCs w:val="24"/>
          <w:lang w:eastAsia="zh-CN"/>
        </w:rPr>
        <w:t xml:space="preserve"> kg</w:t>
      </w:r>
      <w:r w:rsidR="00AA3A54">
        <w:rPr>
          <w:sz w:val="24"/>
          <w:szCs w:val="24"/>
          <w:lang w:eastAsia="zh-CN"/>
        </w:rPr>
        <w:t xml:space="preserve"> </w:t>
      </w:r>
    </w:p>
    <w:p w:rsidR="00977AAB" w:rsidRDefault="00977A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57D7A" w:rsidRDefault="00857D7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Micro Vu Measuring machine</w:t>
      </w:r>
    </w:p>
    <w:p w:rsidR="00DD2E4D" w:rsidRDefault="00977A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110 x 80 x 120 cm / </w:t>
      </w:r>
      <w:r w:rsidR="00857D7A">
        <w:rPr>
          <w:sz w:val="24"/>
          <w:szCs w:val="24"/>
          <w:lang w:eastAsia="zh-CN"/>
        </w:rPr>
        <w:t>Wt: 200 kg</w:t>
      </w:r>
      <w:r w:rsidR="00AA3A54">
        <w:rPr>
          <w:sz w:val="24"/>
          <w:szCs w:val="24"/>
          <w:lang w:eastAsia="zh-CN"/>
        </w:rPr>
        <w:t xml:space="preserve">  </w:t>
      </w:r>
    </w:p>
    <w:p w:rsidR="00DD2E4D" w:rsidRPr="00DD2E4D" w:rsidRDefault="00DD2E4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D2E4D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DD2E4D" w:rsidRDefault="002C22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</w:t>
      </w:r>
      <w:bookmarkStart w:id="0" w:name="_GoBack"/>
      <w:bookmarkEnd w:id="0"/>
      <w:r w:rsidR="00857D7A">
        <w:rPr>
          <w:sz w:val="24"/>
          <w:lang w:eastAsia="zh-CN"/>
        </w:rPr>
        <w:t>/03</w:t>
      </w:r>
      <w:r w:rsidR="000E487A">
        <w:rPr>
          <w:sz w:val="24"/>
          <w:lang w:eastAsia="zh-CN"/>
        </w:rPr>
        <w:t>/23</w:t>
      </w:r>
      <w:r w:rsidR="00857D7A">
        <w:rPr>
          <w:sz w:val="24"/>
          <w:lang w:eastAsia="zh-CN"/>
        </w:rPr>
        <w:t xml:space="preserve">  –  to deliver Matrix Measuring machine</w:t>
      </w:r>
    </w:p>
    <w:p w:rsidR="00857D7A" w:rsidRPr="00D867EE" w:rsidRDefault="00857D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17-28/04/23  –  to deliver Micro Vu Measuring machine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D2E4D" w:rsidRDefault="00DD2E4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D2E4D" w:rsidRDefault="00857D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</w:t>
      </w:r>
      <w:r w:rsidR="009E1078">
        <w:rPr>
          <w:bCs/>
          <w:sz w:val="24"/>
          <w:szCs w:val="24"/>
          <w:lang w:eastAsia="zh-CN"/>
        </w:rPr>
        <w:t xml:space="preserve">:00 am </w:t>
      </w:r>
      <w:r w:rsidR="00DD2E4D">
        <w:rPr>
          <w:bCs/>
          <w:sz w:val="24"/>
          <w:szCs w:val="24"/>
          <w:lang w:eastAsia="zh-CN"/>
        </w:rPr>
        <w:t xml:space="preserve"> </w:t>
      </w:r>
    </w:p>
    <w:p w:rsidR="00DD2E4D" w:rsidRPr="00DD2E4D" w:rsidRDefault="00DD2E4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57D7A" w:rsidP="00707B09">
      <w:pPr>
        <w:pStyle w:val="Heading4"/>
      </w:pPr>
      <w:r>
        <w:t xml:space="preserve">9 Pioneer View </w:t>
      </w:r>
    </w:p>
    <w:p w:rsidR="00707B09" w:rsidRPr="00707B09" w:rsidRDefault="00857D7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Resmed Asia</w:t>
      </w:r>
      <w:r w:rsidR="00011449">
        <w:rPr>
          <w:sz w:val="24"/>
          <w:szCs w:val="24"/>
          <w:lang w:eastAsia="zh-CN"/>
        </w:rPr>
        <w:t xml:space="preserve"> Pte Ltd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857D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D2E4D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977AAB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977AA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977AAB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505C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C2DFB" w:rsidRDefault="003C2DF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4505C9" w:rsidRDefault="004505C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0E487A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323AC6">
        <w:rPr>
          <w:sz w:val="24"/>
          <w:lang w:eastAsia="zh-CN"/>
        </w:rPr>
        <w:t xml:space="preserve">to machine </w:t>
      </w:r>
      <w:r>
        <w:rPr>
          <w:sz w:val="24"/>
          <w:lang w:eastAsia="zh-CN"/>
        </w:rPr>
        <w:t>rigging</w:t>
      </w:r>
      <w:r w:rsidR="00323AC6">
        <w:rPr>
          <w:sz w:val="24"/>
          <w:lang w:eastAsia="zh-CN"/>
        </w:rPr>
        <w:t xml:space="preserve"> point</w:t>
      </w:r>
    </w:p>
    <w:p w:rsidR="00DD2E4D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</w:p>
    <w:p w:rsidR="002827E4" w:rsidRPr="00323AC6" w:rsidRDefault="00DD2E4D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C0223E">
        <w:rPr>
          <w:sz w:val="24"/>
          <w:lang w:eastAsia="zh-CN"/>
        </w:rPr>
        <w:t>o</w:t>
      </w:r>
      <w:r>
        <w:rPr>
          <w:sz w:val="24"/>
          <w:lang w:eastAsia="zh-CN"/>
        </w:rPr>
        <w:t>wer down machine to near</w:t>
      </w:r>
      <w:r w:rsidR="00C0223E">
        <w:rPr>
          <w:sz w:val="24"/>
          <w:lang w:eastAsia="zh-CN"/>
        </w:rPr>
        <w:t xml:space="preserve"> </w:t>
      </w:r>
      <w:r w:rsidR="003B7808">
        <w:rPr>
          <w:sz w:val="24"/>
          <w:lang w:eastAsia="zh-CN"/>
        </w:rPr>
        <w:t>ground level</w:t>
      </w:r>
      <w:r w:rsidR="00771609">
        <w:rPr>
          <w:sz w:val="24"/>
          <w:lang w:eastAsia="zh-CN"/>
        </w:rPr>
        <w:t xml:space="preserve"> 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 xml:space="preserve">rt machine into </w:t>
      </w:r>
      <w:r w:rsidR="00977AAB">
        <w:rPr>
          <w:sz w:val="24"/>
          <w:lang w:eastAsia="zh-CN"/>
        </w:rPr>
        <w:t xml:space="preserve">customer </w:t>
      </w:r>
      <w:r w:rsidR="00D867EE">
        <w:rPr>
          <w:sz w:val="24"/>
          <w:lang w:eastAsia="zh-CN"/>
        </w:rPr>
        <w:t>production</w:t>
      </w:r>
      <w:r w:rsidR="00977AAB">
        <w:rPr>
          <w:sz w:val="24"/>
          <w:lang w:eastAsia="zh-CN"/>
        </w:rPr>
        <w:t xml:space="preserve"> area 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977AAB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02BA" w:rsidRDefault="008402BA">
      <w:r>
        <w:separator/>
      </w:r>
    </w:p>
  </w:endnote>
  <w:endnote w:type="continuationSeparator" w:id="0">
    <w:p w:rsidR="008402BA" w:rsidRDefault="00840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22C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22C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02BA" w:rsidRDefault="008402BA">
      <w:r>
        <w:separator/>
      </w:r>
    </w:p>
  </w:footnote>
  <w:footnote w:type="continuationSeparator" w:id="0">
    <w:p w:rsidR="008402BA" w:rsidRDefault="008402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402B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402B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11449"/>
    <w:rsid w:val="000548E8"/>
    <w:rsid w:val="00076C95"/>
    <w:rsid w:val="000801A2"/>
    <w:rsid w:val="00080409"/>
    <w:rsid w:val="000A0C5F"/>
    <w:rsid w:val="000C46C5"/>
    <w:rsid w:val="000E487A"/>
    <w:rsid w:val="00167E29"/>
    <w:rsid w:val="001A07FF"/>
    <w:rsid w:val="001B0700"/>
    <w:rsid w:val="00205704"/>
    <w:rsid w:val="00210C31"/>
    <w:rsid w:val="0023167F"/>
    <w:rsid w:val="002827E4"/>
    <w:rsid w:val="00282A49"/>
    <w:rsid w:val="00294E87"/>
    <w:rsid w:val="002C22C6"/>
    <w:rsid w:val="0030061F"/>
    <w:rsid w:val="00323AC6"/>
    <w:rsid w:val="00370D03"/>
    <w:rsid w:val="00377D90"/>
    <w:rsid w:val="00392DA2"/>
    <w:rsid w:val="003B7808"/>
    <w:rsid w:val="003C2DFB"/>
    <w:rsid w:val="00425424"/>
    <w:rsid w:val="00431476"/>
    <w:rsid w:val="004505C9"/>
    <w:rsid w:val="00460228"/>
    <w:rsid w:val="0046074D"/>
    <w:rsid w:val="004D3F2D"/>
    <w:rsid w:val="004F2A5F"/>
    <w:rsid w:val="00503080"/>
    <w:rsid w:val="00512C02"/>
    <w:rsid w:val="005B10A8"/>
    <w:rsid w:val="005F7AEF"/>
    <w:rsid w:val="006175E6"/>
    <w:rsid w:val="0063389C"/>
    <w:rsid w:val="00684C71"/>
    <w:rsid w:val="00685287"/>
    <w:rsid w:val="006B6525"/>
    <w:rsid w:val="006E7732"/>
    <w:rsid w:val="00707B09"/>
    <w:rsid w:val="00716744"/>
    <w:rsid w:val="007638E8"/>
    <w:rsid w:val="00767049"/>
    <w:rsid w:val="00771609"/>
    <w:rsid w:val="007A60FE"/>
    <w:rsid w:val="007E1952"/>
    <w:rsid w:val="007E7225"/>
    <w:rsid w:val="007F1AFE"/>
    <w:rsid w:val="00805829"/>
    <w:rsid w:val="0081336E"/>
    <w:rsid w:val="008402BA"/>
    <w:rsid w:val="00857D7A"/>
    <w:rsid w:val="00872454"/>
    <w:rsid w:val="00872D61"/>
    <w:rsid w:val="0087327A"/>
    <w:rsid w:val="008B11D4"/>
    <w:rsid w:val="008D1F25"/>
    <w:rsid w:val="008D3552"/>
    <w:rsid w:val="008D63D1"/>
    <w:rsid w:val="009174D7"/>
    <w:rsid w:val="00952F7F"/>
    <w:rsid w:val="009543DF"/>
    <w:rsid w:val="00977AAB"/>
    <w:rsid w:val="009C1EC8"/>
    <w:rsid w:val="009E1078"/>
    <w:rsid w:val="009F3553"/>
    <w:rsid w:val="00A525B4"/>
    <w:rsid w:val="00A64537"/>
    <w:rsid w:val="00A911A1"/>
    <w:rsid w:val="00AA3A54"/>
    <w:rsid w:val="00AC75B1"/>
    <w:rsid w:val="00AE39C9"/>
    <w:rsid w:val="00B14BE4"/>
    <w:rsid w:val="00B70004"/>
    <w:rsid w:val="00BE7F93"/>
    <w:rsid w:val="00C0223E"/>
    <w:rsid w:val="00C03437"/>
    <w:rsid w:val="00C32361"/>
    <w:rsid w:val="00C33FF4"/>
    <w:rsid w:val="00C8729C"/>
    <w:rsid w:val="00CA23BB"/>
    <w:rsid w:val="00CE3332"/>
    <w:rsid w:val="00CE7142"/>
    <w:rsid w:val="00CF0F66"/>
    <w:rsid w:val="00CF5149"/>
    <w:rsid w:val="00CF6063"/>
    <w:rsid w:val="00D01FC8"/>
    <w:rsid w:val="00D23BF6"/>
    <w:rsid w:val="00D867EE"/>
    <w:rsid w:val="00D973DD"/>
    <w:rsid w:val="00DB001C"/>
    <w:rsid w:val="00DC00B2"/>
    <w:rsid w:val="00DD2E4D"/>
    <w:rsid w:val="00DF41DB"/>
    <w:rsid w:val="00E45C2B"/>
    <w:rsid w:val="00E9120A"/>
    <w:rsid w:val="00EC1A7D"/>
    <w:rsid w:val="00F176B3"/>
    <w:rsid w:val="00F3464B"/>
    <w:rsid w:val="00F4260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2021-06-15T01:19:00Z</cp:lastPrinted>
  <dcterms:created xsi:type="dcterms:W3CDTF">2023-03-08T04:10:00Z</dcterms:created>
  <dcterms:modified xsi:type="dcterms:W3CDTF">2023-03-08T04:10:00Z</dcterms:modified>
</cp:coreProperties>
</file>