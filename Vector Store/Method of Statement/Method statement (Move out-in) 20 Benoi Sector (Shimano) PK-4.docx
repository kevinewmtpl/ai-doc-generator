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811194" w:rsidRDefault="00811194">
      <w:pPr>
        <w:rPr>
          <w:sz w:val="24"/>
        </w:rPr>
      </w:pPr>
    </w:p>
    <w:p w:rsidR="006467DA" w:rsidRDefault="009B7603">
      <w:pPr>
        <w:rPr>
          <w:sz w:val="24"/>
          <w:lang w:eastAsia="zh-CN"/>
        </w:rPr>
      </w:pPr>
      <w:r>
        <w:rPr>
          <w:sz w:val="24"/>
        </w:rPr>
        <w:t>Date: 09</w:t>
      </w:r>
      <w:r w:rsidR="009F0D04">
        <w:rPr>
          <w:sz w:val="24"/>
          <w:vertAlign w:val="superscript"/>
        </w:rPr>
        <w:t xml:space="preserve">th </w:t>
      </w:r>
      <w:r w:rsidR="009F0D04">
        <w:rPr>
          <w:sz w:val="24"/>
        </w:rPr>
        <w:t>June</w:t>
      </w:r>
      <w:r w:rsidR="00811194">
        <w:rPr>
          <w:sz w:val="24"/>
        </w:rPr>
        <w:t xml:space="preserve"> 2022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251AD9" w:rsidRDefault="006467DA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A4691E">
        <w:rPr>
          <w:sz w:val="24"/>
          <w:lang w:eastAsia="zh-CN"/>
        </w:rPr>
        <w:t xml:space="preserve"> out</w:t>
      </w:r>
      <w:r w:rsidR="007D4C7E">
        <w:rPr>
          <w:sz w:val="24"/>
          <w:lang w:eastAsia="zh-CN"/>
        </w:rPr>
        <w:t xml:space="preserve"> </w:t>
      </w:r>
      <w:r w:rsidR="009F0D04">
        <w:rPr>
          <w:sz w:val="24"/>
          <w:lang w:eastAsia="zh-CN"/>
        </w:rPr>
        <w:t>1</w:t>
      </w:r>
      <w:r w:rsidR="00C76164">
        <w:rPr>
          <w:sz w:val="24"/>
          <w:lang w:eastAsia="zh-CN"/>
        </w:rPr>
        <w:t xml:space="preserve"> unit</w:t>
      </w:r>
      <w:r w:rsidR="001D45A5">
        <w:rPr>
          <w:sz w:val="24"/>
          <w:lang w:eastAsia="zh-CN"/>
        </w:rPr>
        <w:t xml:space="preserve"> </w:t>
      </w:r>
      <w:r w:rsidR="00811194">
        <w:rPr>
          <w:sz w:val="24"/>
          <w:lang w:eastAsia="zh-CN"/>
        </w:rPr>
        <w:t xml:space="preserve">press </w:t>
      </w:r>
      <w:r w:rsidR="001D45A5">
        <w:rPr>
          <w:sz w:val="24"/>
          <w:lang w:eastAsia="zh-CN"/>
        </w:rPr>
        <w:t>machine</w:t>
      </w:r>
      <w:r w:rsidR="00155DE2">
        <w:rPr>
          <w:sz w:val="24"/>
          <w:lang w:eastAsia="zh-CN"/>
        </w:rPr>
        <w:t xml:space="preserve"> </w:t>
      </w:r>
      <w:r w:rsidR="002409DA">
        <w:rPr>
          <w:sz w:val="24"/>
          <w:lang w:eastAsia="zh-CN"/>
        </w:rPr>
        <w:t>from production area to loading bay</w:t>
      </w:r>
      <w:r w:rsidR="00811194">
        <w:rPr>
          <w:sz w:val="24"/>
          <w:lang w:eastAsia="zh-CN"/>
        </w:rPr>
        <w:t xml:space="preserve">, </w:t>
      </w:r>
      <w:r w:rsidR="000E45EC">
        <w:rPr>
          <w:sz w:val="24"/>
          <w:lang w:eastAsia="zh-CN"/>
        </w:rPr>
        <w:t xml:space="preserve">hoist up and </w:t>
      </w:r>
      <w:r w:rsidR="00790012">
        <w:rPr>
          <w:sz w:val="24"/>
          <w:lang w:eastAsia="zh-CN"/>
        </w:rPr>
        <w:t>load</w:t>
      </w:r>
      <w:r w:rsidR="000E45EC">
        <w:rPr>
          <w:sz w:val="24"/>
          <w:lang w:eastAsia="zh-CN"/>
        </w:rPr>
        <w:t xml:space="preserve"> </w:t>
      </w:r>
      <w:r w:rsidR="00811194">
        <w:rPr>
          <w:sz w:val="24"/>
          <w:lang w:eastAsia="zh-CN"/>
        </w:rPr>
        <w:t xml:space="preserve">onto low loader, </w:t>
      </w:r>
      <w:r w:rsidR="002409DA">
        <w:rPr>
          <w:sz w:val="24"/>
          <w:lang w:eastAsia="zh-CN"/>
        </w:rPr>
        <w:t xml:space="preserve">transport to new </w:t>
      </w:r>
      <w:r w:rsidR="008656C4">
        <w:rPr>
          <w:sz w:val="24"/>
          <w:lang w:eastAsia="zh-CN"/>
        </w:rPr>
        <w:t>factory</w:t>
      </w:r>
      <w:r w:rsidR="002409DA">
        <w:rPr>
          <w:sz w:val="24"/>
          <w:lang w:eastAsia="zh-CN"/>
        </w:rPr>
        <w:t>,</w:t>
      </w:r>
      <w:r w:rsidR="008656C4">
        <w:rPr>
          <w:sz w:val="24"/>
          <w:lang w:eastAsia="zh-CN"/>
        </w:rPr>
        <w:t xml:space="preserve"> unload, shift and position </w:t>
      </w:r>
      <w:r w:rsidR="00C76164">
        <w:rPr>
          <w:sz w:val="24"/>
          <w:lang w:eastAsia="zh-CN"/>
        </w:rPr>
        <w:t xml:space="preserve">to </w:t>
      </w:r>
      <w:r w:rsidR="00811194">
        <w:rPr>
          <w:sz w:val="24"/>
          <w:lang w:eastAsia="zh-CN"/>
        </w:rPr>
        <w:t>location</w:t>
      </w:r>
    </w:p>
    <w:p w:rsidR="00C76164" w:rsidRDefault="00C76164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C76164" w:rsidRDefault="00C76164" w:rsidP="00B0687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811194" w:rsidRDefault="00026EAD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 unit </w:t>
      </w:r>
      <w:r w:rsidR="009F0D04">
        <w:rPr>
          <w:sz w:val="24"/>
          <w:szCs w:val="24"/>
          <w:lang w:eastAsia="zh-CN"/>
        </w:rPr>
        <w:t>PK-4</w:t>
      </w:r>
      <w:r w:rsidR="003B69BB">
        <w:rPr>
          <w:sz w:val="24"/>
          <w:szCs w:val="24"/>
          <w:lang w:eastAsia="zh-CN"/>
        </w:rPr>
        <w:t>0</w:t>
      </w:r>
      <w:bookmarkStart w:id="0" w:name="_GoBack"/>
      <w:bookmarkEnd w:id="0"/>
      <w:r w:rsidR="00811194">
        <w:rPr>
          <w:sz w:val="24"/>
          <w:szCs w:val="24"/>
          <w:lang w:eastAsia="zh-CN"/>
        </w:rPr>
        <w:t xml:space="preserve"> press</w:t>
      </w:r>
    </w:p>
    <w:p w:rsidR="009F0D04" w:rsidRPr="00C76164" w:rsidRDefault="009F0D04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Wt: 22, 000 kg </w:t>
      </w:r>
    </w:p>
    <w:p w:rsidR="005D3C81" w:rsidRPr="005D3C81" w:rsidRDefault="005D3C81" w:rsidP="005D3C81">
      <w:pPr>
        <w:pStyle w:val="Header"/>
        <w:tabs>
          <w:tab w:val="clear" w:pos="4320"/>
          <w:tab w:val="clear" w:pos="8640"/>
        </w:tabs>
        <w:ind w:left="420"/>
        <w:rPr>
          <w:sz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A4691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811194">
        <w:rPr>
          <w:b/>
          <w:bCs/>
          <w:sz w:val="32"/>
          <w:u w:val="single"/>
          <w:lang w:eastAsia="zh-CN"/>
        </w:rPr>
        <w:t xml:space="preserve">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A4691E" w:rsidRPr="002409DA" w:rsidRDefault="009F0D04">
      <w:pPr>
        <w:rPr>
          <w:sz w:val="24"/>
          <w:lang w:eastAsia="zh-CN"/>
        </w:rPr>
      </w:pPr>
      <w:r>
        <w:rPr>
          <w:sz w:val="24"/>
          <w:lang w:eastAsia="zh-CN"/>
        </w:rPr>
        <w:t>16-17/06</w:t>
      </w:r>
      <w:r w:rsidR="00811194">
        <w:rPr>
          <w:sz w:val="24"/>
          <w:lang w:eastAsia="zh-CN"/>
        </w:rPr>
        <w:t>/22</w:t>
      </w:r>
    </w:p>
    <w:p w:rsidR="005226B3" w:rsidRDefault="005226B3">
      <w:pPr>
        <w:rPr>
          <w:sz w:val="24"/>
          <w:szCs w:val="24"/>
          <w:lang w:eastAsia="zh-CN"/>
        </w:rPr>
      </w:pPr>
    </w:p>
    <w:p w:rsidR="00811194" w:rsidRDefault="00811194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Time of Operation </w:t>
      </w:r>
    </w:p>
    <w:p w:rsidR="00811194" w:rsidRDefault="00811194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09:45 am </w:t>
      </w:r>
    </w:p>
    <w:p w:rsidR="00811194" w:rsidRPr="00811194" w:rsidRDefault="00811194">
      <w:pPr>
        <w:rPr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811194" w:rsidRDefault="00811194" w:rsidP="001D45A5">
      <w:pPr>
        <w:pStyle w:val="Heading4"/>
      </w:pPr>
      <w:r>
        <w:t>Shimano (S) Pte Ltd</w:t>
      </w:r>
    </w:p>
    <w:p w:rsidR="00140D68" w:rsidRDefault="00811194" w:rsidP="001D45A5">
      <w:pPr>
        <w:pStyle w:val="Heading4"/>
      </w:pPr>
      <w:r>
        <w:t xml:space="preserve">Move out: </w:t>
      </w:r>
      <w:r w:rsidR="008215D8">
        <w:t xml:space="preserve">20 Benoi Sector </w:t>
      </w:r>
      <w:r w:rsidR="00026EAD">
        <w:t xml:space="preserve">  </w:t>
      </w:r>
    </w:p>
    <w:p w:rsidR="003A6EE4" w:rsidRPr="003A6EE4" w:rsidRDefault="00811194" w:rsidP="003A6EE4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Move in: 11 Bulim Walk </w:t>
      </w:r>
    </w:p>
    <w:p w:rsidR="006467DA" w:rsidRDefault="006467DA">
      <w:pPr>
        <w:rPr>
          <w:lang w:eastAsia="zh-CN"/>
        </w:rPr>
      </w:pPr>
    </w:p>
    <w:p w:rsidR="00777860" w:rsidRPr="00D41A4A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811194" w:rsidRDefault="00AD588A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 x 110ton lorry</w:t>
      </w:r>
      <w:r w:rsidR="00811194">
        <w:rPr>
          <w:bCs/>
          <w:sz w:val="24"/>
          <w:lang w:eastAsia="zh-CN"/>
        </w:rPr>
        <w:t xml:space="preserve"> crane</w:t>
      </w:r>
    </w:p>
    <w:p w:rsidR="00811194" w:rsidRDefault="00811194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Low loader</w:t>
      </w:r>
    </w:p>
    <w:p w:rsidR="00211F1E" w:rsidRPr="00A4691E" w:rsidRDefault="002409DA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633 lo</w:t>
      </w:r>
      <w:r w:rsidR="00811194">
        <w:rPr>
          <w:bCs/>
          <w:sz w:val="24"/>
          <w:lang w:eastAsia="zh-CN"/>
        </w:rPr>
        <w:t>rry loader</w:t>
      </w:r>
    </w:p>
    <w:p w:rsidR="008D2441" w:rsidRDefault="00206BD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A4691E">
        <w:rPr>
          <w:sz w:val="24"/>
          <w:lang w:eastAsia="zh-CN"/>
        </w:rPr>
        <w:t>ollers</w:t>
      </w:r>
      <w:r>
        <w:rPr>
          <w:sz w:val="24"/>
          <w:lang w:eastAsia="zh-CN"/>
        </w:rPr>
        <w:t>/pallet truck</w:t>
      </w:r>
    </w:p>
    <w:p w:rsidR="001E660B" w:rsidRDefault="00206BD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A4691E">
        <w:rPr>
          <w:sz w:val="24"/>
          <w:lang w:eastAsia="zh-CN"/>
        </w:rPr>
        <w:t>ire/w</w:t>
      </w:r>
      <w:r w:rsidR="00C4669E">
        <w:rPr>
          <w:sz w:val="24"/>
          <w:lang w:eastAsia="zh-CN"/>
        </w:rPr>
        <w:t>ebbing</w:t>
      </w:r>
      <w:r w:rsidR="00B06871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</w:p>
    <w:p w:rsidR="00811194" w:rsidRDefault="0081119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Shackle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93582" w:rsidRPr="00140D68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211D14">
        <w:rPr>
          <w:sz w:val="24"/>
          <w:lang w:eastAsia="zh-CN"/>
        </w:rPr>
        <w:t>obstacle on operation area and route to machine position</w:t>
      </w:r>
    </w:p>
    <w:p w:rsidR="009F0D04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</w:t>
      </w:r>
      <w:r w:rsidR="00211D14">
        <w:rPr>
          <w:sz w:val="24"/>
          <w:lang w:eastAsia="zh-CN"/>
        </w:rPr>
        <w:t xml:space="preserve"> off</w:t>
      </w:r>
      <w:r>
        <w:rPr>
          <w:sz w:val="24"/>
          <w:lang w:eastAsia="zh-CN"/>
        </w:rPr>
        <w:t xml:space="preserve">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6467DA" w:rsidRPr="003A6EE4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1E660B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211D14">
        <w:rPr>
          <w:sz w:val="24"/>
          <w:lang w:eastAsia="zh-CN"/>
        </w:rPr>
        <w:t xml:space="preserve"> after job completion </w:t>
      </w:r>
    </w:p>
    <w:p w:rsidR="00811194" w:rsidRDefault="00811194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1E660B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5226B3" w:rsidRDefault="001268A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D41A4A">
        <w:rPr>
          <w:sz w:val="24"/>
          <w:lang w:eastAsia="zh-CN"/>
        </w:rPr>
        <w:t xml:space="preserve"> </w:t>
      </w:r>
      <w:r w:rsidR="00192797">
        <w:rPr>
          <w:sz w:val="24"/>
          <w:lang w:eastAsia="zh-CN"/>
        </w:rPr>
        <w:t>lorry</w:t>
      </w:r>
      <w:r w:rsidR="0005684E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B86C01">
        <w:rPr>
          <w:sz w:val="24"/>
          <w:lang w:eastAsia="zh-CN"/>
        </w:rPr>
        <w:t xml:space="preserve">n this operation </w:t>
      </w:r>
      <w:r w:rsidR="00206BD9">
        <w:rPr>
          <w:sz w:val="24"/>
          <w:lang w:eastAsia="zh-CN"/>
        </w:rPr>
        <w:t>(attached all lifting crew certificate)</w:t>
      </w:r>
    </w:p>
    <w:p w:rsidR="001D45A5" w:rsidRDefault="001D45A5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5226B3" w:rsidRDefault="00140D6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211D14" w:rsidRDefault="00211D14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guide and control movement of vehicle and personnel within the vicinity</w:t>
      </w:r>
    </w:p>
    <w:p w:rsidR="00211D14" w:rsidRDefault="00211D14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 xml:space="preserve">ty shoes, </w:t>
      </w:r>
      <w:r w:rsidR="009A18A9">
        <w:rPr>
          <w:sz w:val="24"/>
          <w:lang w:eastAsia="zh-CN"/>
        </w:rPr>
        <w:t xml:space="preserve">safety </w:t>
      </w:r>
      <w:r w:rsidR="006B3F8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AD5F61">
        <w:t>.</w:t>
      </w:r>
      <w:r w:rsidR="001268A8">
        <w:rPr>
          <w:rFonts w:hint="eastAsia"/>
        </w:rPr>
        <w:t>O</w:t>
      </w:r>
      <w:r w:rsidR="00AD5F61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5226B3" w:rsidRDefault="006467DA" w:rsidP="005226B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7D338F">
        <w:rPr>
          <w:b w:val="0"/>
          <w:sz w:val="20"/>
          <w:u w:val="none"/>
          <w:lang w:eastAsia="zh-CN"/>
        </w:rPr>
        <w:t xml:space="preserve">  </w:t>
      </w:r>
      <w:r>
        <w:rPr>
          <w:rFonts w:hint="eastAsia"/>
          <w:lang w:eastAsia="zh-CN"/>
        </w:rPr>
        <w:t>JOB SCOPE</w:t>
      </w:r>
    </w:p>
    <w:p w:rsidR="003A6EE4" w:rsidRDefault="009F0D04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</w:t>
      </w:r>
      <w:r w:rsidR="003A6EE4">
        <w:rPr>
          <w:sz w:val="24"/>
          <w:lang w:eastAsia="zh-CN"/>
        </w:rPr>
        <w:t xml:space="preserve"> crane at designated</w:t>
      </w:r>
      <w:r w:rsidR="000E45EC">
        <w:rPr>
          <w:sz w:val="24"/>
          <w:lang w:eastAsia="zh-CN"/>
        </w:rPr>
        <w:t xml:space="preserve"> </w:t>
      </w:r>
      <w:r w:rsidR="00211D14">
        <w:rPr>
          <w:sz w:val="24"/>
          <w:lang w:eastAsia="zh-CN"/>
        </w:rPr>
        <w:t xml:space="preserve">hoisting area </w:t>
      </w:r>
    </w:p>
    <w:p w:rsidR="00895D5D" w:rsidRDefault="00211D14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71396">
        <w:rPr>
          <w:sz w:val="24"/>
          <w:lang w:eastAsia="zh-CN"/>
        </w:rPr>
        <w:t>hift</w:t>
      </w:r>
      <w:r w:rsidR="00895D5D">
        <w:rPr>
          <w:sz w:val="24"/>
          <w:lang w:eastAsia="zh-CN"/>
        </w:rPr>
        <w:t xml:space="preserve"> out ma</w:t>
      </w:r>
      <w:r w:rsidR="00026EAD">
        <w:rPr>
          <w:sz w:val="24"/>
          <w:lang w:eastAsia="zh-CN"/>
        </w:rPr>
        <w:t>chine</w:t>
      </w:r>
      <w:r w:rsidR="000D3F7C">
        <w:rPr>
          <w:sz w:val="24"/>
          <w:lang w:eastAsia="zh-CN"/>
        </w:rPr>
        <w:t xml:space="preserve"> </w:t>
      </w:r>
      <w:r w:rsidR="003A6EE4">
        <w:rPr>
          <w:sz w:val="24"/>
          <w:lang w:eastAsia="zh-CN"/>
        </w:rPr>
        <w:t xml:space="preserve">from </w:t>
      </w:r>
      <w:r w:rsidR="00206BD9">
        <w:rPr>
          <w:sz w:val="24"/>
          <w:lang w:eastAsia="zh-CN"/>
        </w:rPr>
        <w:t>production</w:t>
      </w:r>
      <w:r w:rsidR="003A6EE4">
        <w:rPr>
          <w:sz w:val="24"/>
          <w:lang w:eastAsia="zh-CN"/>
        </w:rPr>
        <w:t xml:space="preserve"> </w:t>
      </w:r>
      <w:r w:rsidR="009A18A9">
        <w:rPr>
          <w:sz w:val="24"/>
          <w:lang w:eastAsia="zh-CN"/>
        </w:rPr>
        <w:t>to loading</w:t>
      </w:r>
      <w:r w:rsidR="001D45A5">
        <w:rPr>
          <w:sz w:val="24"/>
          <w:lang w:eastAsia="zh-CN"/>
        </w:rPr>
        <w:t xml:space="preserve"> area</w:t>
      </w:r>
    </w:p>
    <w:p w:rsidR="00211D14" w:rsidRDefault="00211D14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Attached required lifting gears to crane hook and secure to hoisting point of machine </w:t>
      </w:r>
    </w:p>
    <w:p w:rsidR="00211D14" w:rsidRDefault="009F0D04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</w:t>
      </w:r>
      <w:r w:rsidR="00211D14">
        <w:rPr>
          <w:sz w:val="24"/>
          <w:lang w:eastAsia="zh-CN"/>
        </w:rPr>
        <w:t xml:space="preserve"> crane to hoist up machine </w:t>
      </w:r>
    </w:p>
    <w:p w:rsidR="00155DE2" w:rsidRDefault="00790012" w:rsidP="00155DE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</w:t>
      </w:r>
      <w:r w:rsidR="00211D14">
        <w:rPr>
          <w:sz w:val="24"/>
          <w:lang w:eastAsia="zh-CN"/>
        </w:rPr>
        <w:t xml:space="preserve">oad </w:t>
      </w:r>
      <w:r w:rsidR="009F0D04">
        <w:rPr>
          <w:sz w:val="24"/>
          <w:lang w:eastAsia="zh-CN"/>
        </w:rPr>
        <w:t xml:space="preserve">up </w:t>
      </w:r>
      <w:r w:rsidR="00211D14">
        <w:rPr>
          <w:sz w:val="24"/>
          <w:lang w:eastAsia="zh-CN"/>
        </w:rPr>
        <w:t>machine onto low loader</w:t>
      </w:r>
      <w:r w:rsidR="00251AD9">
        <w:rPr>
          <w:sz w:val="24"/>
          <w:lang w:eastAsia="zh-CN"/>
        </w:rPr>
        <w:t xml:space="preserve"> chassis</w:t>
      </w:r>
    </w:p>
    <w:p w:rsidR="00211D14" w:rsidRDefault="00211D14" w:rsidP="00155DE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Release all sling </w:t>
      </w:r>
      <w:r w:rsidR="008656C4">
        <w:rPr>
          <w:sz w:val="24"/>
          <w:lang w:eastAsia="zh-CN"/>
        </w:rPr>
        <w:t>from crane hook</w:t>
      </w:r>
    </w:p>
    <w:p w:rsidR="005226B3" w:rsidRDefault="00251AD9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</w:t>
      </w:r>
      <w:r w:rsidR="00211D14">
        <w:rPr>
          <w:sz w:val="24"/>
          <w:lang w:eastAsia="zh-CN"/>
        </w:rPr>
        <w:t xml:space="preserve"> machine with chain</w:t>
      </w:r>
      <w:r w:rsidR="003A6EE4">
        <w:rPr>
          <w:sz w:val="24"/>
          <w:lang w:eastAsia="zh-CN"/>
        </w:rPr>
        <w:t xml:space="preserve"> belt </w:t>
      </w:r>
    </w:p>
    <w:p w:rsidR="003A6EE4" w:rsidRPr="00206BD9" w:rsidRDefault="003A6EE4" w:rsidP="00206B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</w:t>
      </w:r>
      <w:r w:rsidR="008656C4">
        <w:rPr>
          <w:sz w:val="24"/>
          <w:lang w:eastAsia="zh-CN"/>
        </w:rPr>
        <w:t xml:space="preserve">ransport machine to new factory </w:t>
      </w:r>
    </w:p>
    <w:p w:rsidR="003A6EE4" w:rsidRDefault="008656C4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down and unload </w:t>
      </w:r>
      <w:r w:rsidR="007036E3">
        <w:rPr>
          <w:sz w:val="24"/>
          <w:lang w:eastAsia="zh-CN"/>
        </w:rPr>
        <w:t xml:space="preserve">machine </w:t>
      </w:r>
      <w:r>
        <w:rPr>
          <w:sz w:val="24"/>
          <w:lang w:eastAsia="zh-CN"/>
        </w:rPr>
        <w:t>from low loader</w:t>
      </w:r>
    </w:p>
    <w:p w:rsidR="007036E3" w:rsidRDefault="00206BD9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7036E3">
        <w:rPr>
          <w:sz w:val="24"/>
          <w:lang w:eastAsia="zh-CN"/>
        </w:rPr>
        <w:t xml:space="preserve">rollers onto machine base </w:t>
      </w:r>
    </w:p>
    <w:p w:rsidR="003A6EE4" w:rsidRDefault="00206BD9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and transport machine into production </w:t>
      </w:r>
    </w:p>
    <w:p w:rsidR="00B568EA" w:rsidRDefault="00B568EA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machine at the designated location</w:t>
      </w:r>
    </w:p>
    <w:p w:rsidR="00026EAD" w:rsidRDefault="0099046A" w:rsidP="00206B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211F1E">
        <w:rPr>
          <w:sz w:val="24"/>
          <w:lang w:eastAsia="zh-CN"/>
        </w:rPr>
        <w:t xml:space="preserve">Once job complete, team leader will instruct the team </w:t>
      </w:r>
      <w:r w:rsidR="005226B3">
        <w:rPr>
          <w:sz w:val="24"/>
          <w:lang w:eastAsia="zh-CN"/>
        </w:rPr>
        <w:t>to perform proper housekeeping</w:t>
      </w:r>
    </w:p>
    <w:p w:rsidR="006467DA" w:rsidRPr="00206BD9" w:rsidRDefault="00026EAD" w:rsidP="00206B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 w:rsidRPr="00206BD9">
        <w:rPr>
          <w:sz w:val="24"/>
          <w:lang w:eastAsia="zh-CN"/>
        </w:rPr>
        <w:t>ll debris</w:t>
      </w:r>
      <w:r w:rsidR="00B568EA" w:rsidRPr="00206BD9">
        <w:rPr>
          <w:sz w:val="24"/>
          <w:lang w:eastAsia="zh-CN"/>
        </w:rPr>
        <w:t xml:space="preserve"> </w:t>
      </w:r>
      <w:r w:rsidR="0099046A" w:rsidRPr="00206BD9">
        <w:rPr>
          <w:sz w:val="24"/>
          <w:lang w:eastAsia="zh-CN"/>
        </w:rPr>
        <w:t>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F0D04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 xml:space="preserve">Zailani / Kevin Wong </w:t>
      </w:r>
      <w:r w:rsidR="00E322C9">
        <w:rPr>
          <w:sz w:val="24"/>
          <w:lang w:eastAsia="zh-CN"/>
        </w:rPr>
        <w:t xml:space="preserve">  </w:t>
      </w:r>
    </w:p>
    <w:p w:rsidR="006467DA" w:rsidRPr="008656C4" w:rsidRDefault="0099046A" w:rsidP="008656C4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  <w:r w:rsidR="008656C4">
        <w:rPr>
          <w:sz w:val="24"/>
          <w:szCs w:val="24"/>
        </w:rPr>
        <w:t xml:space="preserve"> / </w:t>
      </w:r>
      <w:r w:rsidR="00895D5D"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 w:rsidR="00895D5D"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8656C4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533F6" w:rsidRDefault="002533F6">
      <w:r>
        <w:separator/>
      </w:r>
    </w:p>
  </w:endnote>
  <w:endnote w:type="continuationSeparator" w:id="0">
    <w:p w:rsidR="002533F6" w:rsidRDefault="002533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3B69BB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3B69BB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533F6" w:rsidRDefault="002533F6">
      <w:r>
        <w:separator/>
      </w:r>
    </w:p>
  </w:footnote>
  <w:footnote w:type="continuationSeparator" w:id="0">
    <w:p w:rsidR="002533F6" w:rsidRDefault="002533F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2533F6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183C4E">
    <w:pPr>
      <w:pStyle w:val="Header"/>
      <w:jc w:val="center"/>
    </w:pPr>
    <w:r>
      <w:t>No. 30, Defu Lane 7, Singapore 539347</w:t>
    </w:r>
  </w:p>
  <w:p w:rsidR="00183C4E" w:rsidRDefault="001D45A5">
    <w:pPr>
      <w:pStyle w:val="Header"/>
      <w:jc w:val="center"/>
    </w:pPr>
    <w:r>
      <w:t>Tel</w:t>
    </w:r>
    <w:r w:rsidR="00183C4E">
      <w:t>: 62</w:t>
    </w:r>
    <w:r>
      <w:t>824175, 62828203, 62826020, Fax</w:t>
    </w:r>
    <w:r w:rsidR="00183C4E">
      <w:t>: 62865602</w:t>
    </w:r>
  </w:p>
  <w:p w:rsidR="00183C4E" w:rsidRDefault="00183C4E">
    <w:pPr>
      <w:pStyle w:val="Header"/>
      <w:jc w:val="center"/>
    </w:pPr>
    <w:r>
      <w:t>GST Reg No. : M2-8923804 – 2</w:t>
    </w:r>
  </w:p>
  <w:p w:rsidR="00183C4E" w:rsidRDefault="002533F6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1D45A5">
    <w:pPr>
      <w:pStyle w:val="Header"/>
      <w:jc w:val="center"/>
      <w:rPr>
        <w:sz w:val="22"/>
      </w:rPr>
    </w:pPr>
    <w:r>
      <w:rPr>
        <w:sz w:val="22"/>
      </w:rPr>
      <w:t>e-mail</w:t>
    </w:r>
    <w:r w:rsidR="00183C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8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26EAD"/>
    <w:rsid w:val="0005684E"/>
    <w:rsid w:val="0007152C"/>
    <w:rsid w:val="00094D4F"/>
    <w:rsid w:val="000A4E07"/>
    <w:rsid w:val="000C68D5"/>
    <w:rsid w:val="000D3C89"/>
    <w:rsid w:val="000D3F7C"/>
    <w:rsid w:val="000E0C67"/>
    <w:rsid w:val="000E45EC"/>
    <w:rsid w:val="001218B2"/>
    <w:rsid w:val="00124964"/>
    <w:rsid w:val="001268A8"/>
    <w:rsid w:val="001362B6"/>
    <w:rsid w:val="00140D68"/>
    <w:rsid w:val="00141D73"/>
    <w:rsid w:val="00144C6C"/>
    <w:rsid w:val="00155DE2"/>
    <w:rsid w:val="0017369C"/>
    <w:rsid w:val="00183C4E"/>
    <w:rsid w:val="00192797"/>
    <w:rsid w:val="001C50B5"/>
    <w:rsid w:val="001D45A5"/>
    <w:rsid w:val="001E660B"/>
    <w:rsid w:val="00206BD9"/>
    <w:rsid w:val="00211D14"/>
    <w:rsid w:val="00211F1E"/>
    <w:rsid w:val="002409DA"/>
    <w:rsid w:val="00251AD9"/>
    <w:rsid w:val="002533F6"/>
    <w:rsid w:val="00257C21"/>
    <w:rsid w:val="002A49A6"/>
    <w:rsid w:val="002D59AA"/>
    <w:rsid w:val="0030317F"/>
    <w:rsid w:val="00333DB7"/>
    <w:rsid w:val="00375E51"/>
    <w:rsid w:val="003A6EE4"/>
    <w:rsid w:val="003B69BB"/>
    <w:rsid w:val="003D5FEC"/>
    <w:rsid w:val="00456295"/>
    <w:rsid w:val="00466C7A"/>
    <w:rsid w:val="00501090"/>
    <w:rsid w:val="005226B3"/>
    <w:rsid w:val="005463C4"/>
    <w:rsid w:val="0057657F"/>
    <w:rsid w:val="0059398E"/>
    <w:rsid w:val="005D3C81"/>
    <w:rsid w:val="006467DA"/>
    <w:rsid w:val="00647F9A"/>
    <w:rsid w:val="0066401C"/>
    <w:rsid w:val="00670B64"/>
    <w:rsid w:val="00693582"/>
    <w:rsid w:val="006B3F8F"/>
    <w:rsid w:val="006C647D"/>
    <w:rsid w:val="006F12DE"/>
    <w:rsid w:val="006F7683"/>
    <w:rsid w:val="007036E3"/>
    <w:rsid w:val="0073363D"/>
    <w:rsid w:val="00760813"/>
    <w:rsid w:val="00777860"/>
    <w:rsid w:val="00790012"/>
    <w:rsid w:val="00797545"/>
    <w:rsid w:val="007D338F"/>
    <w:rsid w:val="007D4C7E"/>
    <w:rsid w:val="007F663B"/>
    <w:rsid w:val="00811194"/>
    <w:rsid w:val="008215D8"/>
    <w:rsid w:val="008656C4"/>
    <w:rsid w:val="00871396"/>
    <w:rsid w:val="0087572A"/>
    <w:rsid w:val="00885DDC"/>
    <w:rsid w:val="00895D5D"/>
    <w:rsid w:val="008C067B"/>
    <w:rsid w:val="008C1794"/>
    <w:rsid w:val="008D2441"/>
    <w:rsid w:val="009274E3"/>
    <w:rsid w:val="00945D0C"/>
    <w:rsid w:val="00964ED6"/>
    <w:rsid w:val="00971AE8"/>
    <w:rsid w:val="0099046A"/>
    <w:rsid w:val="009A18A9"/>
    <w:rsid w:val="009A228D"/>
    <w:rsid w:val="009B7603"/>
    <w:rsid w:val="009F0D04"/>
    <w:rsid w:val="009F4FEB"/>
    <w:rsid w:val="00A2540E"/>
    <w:rsid w:val="00A4691E"/>
    <w:rsid w:val="00A73EA0"/>
    <w:rsid w:val="00A76740"/>
    <w:rsid w:val="00A81D33"/>
    <w:rsid w:val="00A9491E"/>
    <w:rsid w:val="00AA67DA"/>
    <w:rsid w:val="00AD588A"/>
    <w:rsid w:val="00AD5F61"/>
    <w:rsid w:val="00B06871"/>
    <w:rsid w:val="00B16B6D"/>
    <w:rsid w:val="00B568EA"/>
    <w:rsid w:val="00B742F4"/>
    <w:rsid w:val="00B86C01"/>
    <w:rsid w:val="00C15DC7"/>
    <w:rsid w:val="00C4669E"/>
    <w:rsid w:val="00C72DAD"/>
    <w:rsid w:val="00C76164"/>
    <w:rsid w:val="00C95881"/>
    <w:rsid w:val="00D07325"/>
    <w:rsid w:val="00D221DF"/>
    <w:rsid w:val="00D35F55"/>
    <w:rsid w:val="00D41A4A"/>
    <w:rsid w:val="00DA01F0"/>
    <w:rsid w:val="00E322C9"/>
    <w:rsid w:val="00E3288E"/>
    <w:rsid w:val="00E76DB5"/>
    <w:rsid w:val="00EC1220"/>
    <w:rsid w:val="00EF55B5"/>
    <w:rsid w:val="00F03666"/>
    <w:rsid w:val="00F25404"/>
    <w:rsid w:val="00F63C6A"/>
    <w:rsid w:val="00F75133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1</Pages>
  <Words>392</Words>
  <Characters>2239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2626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2022-06-09T03:16:00Z</cp:lastPrinted>
  <dcterms:created xsi:type="dcterms:W3CDTF">2022-06-09T01:28:00Z</dcterms:created>
  <dcterms:modified xsi:type="dcterms:W3CDTF">2022-06-09T03:16:00Z</dcterms:modified>
</cp:coreProperties>
</file>