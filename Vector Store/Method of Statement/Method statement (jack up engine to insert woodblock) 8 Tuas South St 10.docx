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1A0E50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1A0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Jack up 1 unit engine to insert wood support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1A0E50">
      <w:pPr>
        <w:rPr>
          <w:sz w:val="24"/>
          <w:lang w:eastAsia="zh-CN"/>
        </w:rPr>
      </w:pPr>
      <w:r>
        <w:rPr>
          <w:sz w:val="24"/>
          <w:lang w:eastAsia="zh-CN"/>
        </w:rPr>
        <w:t>27/07</w:t>
      </w:r>
      <w:r w:rsidR="00522ABE">
        <w:rPr>
          <w:sz w:val="24"/>
          <w:lang w:eastAsia="zh-CN"/>
        </w:rPr>
        <w:t>/2021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A0E50" w:rsidP="00DE75B9">
      <w:pPr>
        <w:pStyle w:val="Heading4"/>
      </w:pPr>
      <w:r>
        <w:t xml:space="preserve">8 </w:t>
      </w:r>
      <w:proofErr w:type="spellStart"/>
      <w:r>
        <w:t>Tuas</w:t>
      </w:r>
      <w:proofErr w:type="spellEnd"/>
      <w:r>
        <w:t xml:space="preserve"> South St 10</w:t>
      </w:r>
    </w:p>
    <w:p w:rsidR="00211B45" w:rsidRPr="00211B45" w:rsidRDefault="001A0E50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Hiap</w:t>
      </w:r>
      <w:proofErr w:type="spellEnd"/>
      <w:r>
        <w:rPr>
          <w:sz w:val="24"/>
          <w:szCs w:val="24"/>
          <w:lang w:eastAsia="zh-CN"/>
        </w:rPr>
        <w:t xml:space="preserve"> Tong Crane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A0E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100 ton </w:t>
      </w:r>
      <w:r w:rsidR="00461D82">
        <w:rPr>
          <w:sz w:val="24"/>
          <w:lang w:eastAsia="zh-CN"/>
        </w:rPr>
        <w:t>jack</w:t>
      </w:r>
    </w:p>
    <w:p w:rsidR="001A0E50" w:rsidRDefault="001A0E50" w:rsidP="001A0E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pump</w:t>
      </w:r>
    </w:p>
    <w:p w:rsidR="001A0E50" w:rsidRDefault="00BE6E13" w:rsidP="001A0E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Hard wooden w</w:t>
      </w:r>
      <w:r w:rsidR="001A0E50">
        <w:rPr>
          <w:sz w:val="24"/>
          <w:lang w:eastAsia="zh-CN"/>
        </w:rPr>
        <w:t xml:space="preserve">oodblock </w:t>
      </w:r>
    </w:p>
    <w:p w:rsidR="001A0E50" w:rsidRDefault="00DE52F9" w:rsidP="001A0E50">
      <w:pPr>
        <w:pStyle w:val="Header"/>
        <w:tabs>
          <w:tab w:val="clear" w:pos="4320"/>
          <w:tab w:val="clear" w:pos="8640"/>
        </w:tabs>
      </w:pPr>
      <w:r>
        <w:t xml:space="preserve">                                               </w:t>
      </w:r>
      <w:r w:rsidR="00A72C6E">
        <w:t xml:space="preserve">              </w:t>
      </w:r>
      <w:r>
        <w:t xml:space="preserve">                                                                          </w:t>
      </w:r>
      <w:r w:rsidR="001A0E50">
        <w:t xml:space="preserve">                             </w:t>
      </w:r>
    </w:p>
    <w:p w:rsidR="00FC7A38" w:rsidRPr="001A0E50" w:rsidRDefault="001D247D" w:rsidP="001A0E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1A0E50" w:rsidRDefault="001A0E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2 x 100 ton jack under engine</w:t>
      </w:r>
    </w:p>
    <w:p w:rsidR="00FC7A38" w:rsidRDefault="001A0E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1 side of engine</w:t>
      </w:r>
    </w:p>
    <w:p w:rsidR="001A0E50" w:rsidRDefault="00BE6E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hard </w:t>
      </w:r>
      <w:r w:rsidR="001A0E50">
        <w:rPr>
          <w:b w:val="0"/>
          <w:sz w:val="24"/>
          <w:u w:val="none"/>
          <w:lang w:eastAsia="zh-CN"/>
        </w:rPr>
        <w:t xml:space="preserve">woodblock </w:t>
      </w:r>
      <w:r>
        <w:rPr>
          <w:b w:val="0"/>
          <w:sz w:val="24"/>
          <w:u w:val="none"/>
          <w:lang w:eastAsia="zh-CN"/>
        </w:rPr>
        <w:t>under engine</w:t>
      </w:r>
    </w:p>
    <w:p w:rsidR="00BE6E13" w:rsidRDefault="00BE6E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Release jack slowly to let engine sit on the woodblock </w:t>
      </w:r>
    </w:p>
    <w:p w:rsidR="00BE6E13" w:rsidRDefault="00BE6E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engine </w:t>
      </w:r>
    </w:p>
    <w:p w:rsidR="00BE6E13" w:rsidRDefault="00BE6E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hard woodblock under engine </w:t>
      </w:r>
    </w:p>
    <w:p w:rsidR="006D2D90" w:rsidRDefault="00BE6E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Release jack slowly to let engine sit on the woodblock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B44EB" w:rsidRPr="00BE6E1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BE6E13" w:rsidRPr="0001590F" w:rsidRDefault="00BE6E13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  <w:bookmarkStart w:id="0" w:name="_GoBack"/>
      <w:bookmarkEnd w:id="0"/>
    </w:p>
    <w:sectPr w:rsidR="00BE6E13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5A1" w:rsidRDefault="004635A1">
      <w:r>
        <w:separator/>
      </w:r>
    </w:p>
  </w:endnote>
  <w:endnote w:type="continuationSeparator" w:id="0">
    <w:p w:rsidR="004635A1" w:rsidRDefault="00463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6E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5A1" w:rsidRDefault="004635A1">
      <w:r>
        <w:separator/>
      </w:r>
    </w:p>
  </w:footnote>
  <w:footnote w:type="continuationSeparator" w:id="0">
    <w:p w:rsidR="004635A1" w:rsidRDefault="004635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635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635A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A0E50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635A1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E6E13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A4DDC-6BBD-407C-BDCE-AD1088ABF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2021-07-26T08:26:00Z</dcterms:created>
  <dcterms:modified xsi:type="dcterms:W3CDTF">2021-07-26T08:26:00Z</dcterms:modified>
</cp:coreProperties>
</file>