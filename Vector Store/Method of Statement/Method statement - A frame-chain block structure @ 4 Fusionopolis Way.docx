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74AD2">
      <w:pPr>
        <w:rPr>
          <w:sz w:val="24"/>
          <w:lang w:eastAsia="zh-CN"/>
        </w:rPr>
      </w:pPr>
      <w:r>
        <w:rPr>
          <w:sz w:val="24"/>
        </w:rPr>
        <w:t>Date: 27</w:t>
      </w:r>
      <w:r w:rsidRPr="00774AD2">
        <w:rPr>
          <w:sz w:val="24"/>
          <w:vertAlign w:val="superscript"/>
        </w:rPr>
        <w:t>th</w:t>
      </w:r>
      <w:r>
        <w:rPr>
          <w:sz w:val="24"/>
        </w:rPr>
        <w:t xml:space="preserve"> Mar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774AD2">
        <w:rPr>
          <w:sz w:val="24"/>
          <w:lang w:eastAsia="zh-CN"/>
        </w:rPr>
        <w:t xml:space="preserve"> shift out machine, dismantle machine </w:t>
      </w:r>
      <w:r w:rsidR="00276441">
        <w:rPr>
          <w:sz w:val="24"/>
          <w:lang w:eastAsia="zh-CN"/>
        </w:rPr>
        <w:t xml:space="preserve">parts </w:t>
      </w:r>
      <w:r w:rsidR="00774AD2">
        <w:rPr>
          <w:sz w:val="24"/>
          <w:lang w:eastAsia="zh-CN"/>
        </w:rPr>
        <w:t xml:space="preserve">by </w:t>
      </w:r>
      <w:r w:rsidR="00276441">
        <w:rPr>
          <w:sz w:val="24"/>
          <w:lang w:eastAsia="zh-CN"/>
        </w:rPr>
        <w:t>using ‘A’ frame</w:t>
      </w:r>
      <w:r w:rsidR="00774AD2">
        <w:rPr>
          <w:sz w:val="24"/>
          <w:lang w:eastAsia="zh-CN"/>
        </w:rPr>
        <w:t xml:space="preserve"> structure and lifter,                                            transport</w:t>
      </w:r>
      <w:r w:rsidR="004338E6">
        <w:rPr>
          <w:sz w:val="24"/>
          <w:lang w:eastAsia="zh-CN"/>
        </w:rPr>
        <w:t xml:space="preserve"> to loading bay via cargo lift and load up onto lorry chassis </w:t>
      </w:r>
    </w:p>
    <w:p w:rsidR="00D350FD" w:rsidRPr="00774AD2" w:rsidRDefault="00D350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74AD2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774A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33487" w:rsidRPr="00774AD2" w:rsidRDefault="00774AD2" w:rsidP="00774AD2">
      <w:pPr>
        <w:pStyle w:val="Heading4"/>
      </w:pPr>
      <w:r>
        <w:t>4 Fusionopolis Way</w:t>
      </w:r>
    </w:p>
    <w:p w:rsidR="00E43968" w:rsidRDefault="00E439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338E6" w:rsidRDefault="00433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D33487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4338E6">
        <w:rPr>
          <w:sz w:val="24"/>
          <w:lang w:eastAsia="zh-CN"/>
        </w:rPr>
        <w:t xml:space="preserve"> ‘A’ frame with chain block</w:t>
      </w:r>
    </w:p>
    <w:p w:rsidR="00D33487" w:rsidRDefault="00774A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338E6">
        <w:rPr>
          <w:sz w:val="24"/>
          <w:lang w:eastAsia="zh-CN"/>
        </w:rPr>
        <w:t>ire/w</w:t>
      </w:r>
      <w:r>
        <w:rPr>
          <w:sz w:val="24"/>
          <w:lang w:eastAsia="zh-CN"/>
        </w:rPr>
        <w:t>ebbing sling</w:t>
      </w:r>
    </w:p>
    <w:p w:rsidR="00774AD2" w:rsidRDefault="00580D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</w:t>
      </w:r>
      <w:bookmarkStart w:id="0" w:name="_GoBack"/>
      <w:bookmarkEnd w:id="0"/>
      <w:r w:rsidR="00774AD2">
        <w:rPr>
          <w:sz w:val="24"/>
          <w:lang w:eastAsia="zh-CN"/>
        </w:rPr>
        <w:t xml:space="preserve">metal plate (to lay out and cover up flooring) </w:t>
      </w:r>
    </w:p>
    <w:p w:rsidR="004338E6" w:rsidRDefault="00433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B77F01">
        <w:rPr>
          <w:sz w:val="24"/>
          <w:lang w:eastAsia="zh-CN"/>
        </w:rPr>
        <w:t xml:space="preserve">s around operation area </w:t>
      </w:r>
    </w:p>
    <w:p w:rsidR="00413FFF" w:rsidRDefault="00413FFF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13FFF" w:rsidRDefault="00147D2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13FFF" w:rsidRDefault="006467DA" w:rsidP="00413F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66C7A" w:rsidRPr="00413FFF" w:rsidRDefault="001268A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All o</w:t>
      </w:r>
      <w:r w:rsidR="006467DA">
        <w:rPr>
          <w:rFonts w:hint="eastAsia"/>
          <w:sz w:val="24"/>
          <w:lang w:eastAsia="zh-CN"/>
        </w:rPr>
        <w:t>ur workers are ful</w:t>
      </w:r>
      <w:r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Pr="005C6F68" w:rsidRDefault="00E43968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AB583B">
        <w:rPr>
          <w:rFonts w:hint="eastAsia"/>
          <w:sz w:val="24"/>
          <w:lang w:eastAsia="zh-CN"/>
        </w:rPr>
        <w:t>ifting gear with M.O.M certificate</w:t>
      </w:r>
    </w:p>
    <w:p w:rsidR="004338E6" w:rsidRDefault="004338E6" w:rsidP="00217127">
      <w:pPr>
        <w:pStyle w:val="Title"/>
        <w:jc w:val="left"/>
        <w:rPr>
          <w:sz w:val="32"/>
          <w:szCs w:val="32"/>
          <w:lang w:eastAsia="zh-CN"/>
        </w:rPr>
      </w:pPr>
    </w:p>
    <w:p w:rsidR="006467DA" w:rsidRPr="00D33487" w:rsidRDefault="00217127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4338E6" w:rsidRDefault="004338E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machine to dismantling area </w:t>
      </w:r>
    </w:p>
    <w:p w:rsidR="00B77F01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Fixing of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 w:rsidR="00E43968">
        <w:rPr>
          <w:sz w:val="24"/>
          <w:lang w:eastAsia="zh-CN"/>
        </w:rPr>
        <w:t xml:space="preserve">structure </w:t>
      </w:r>
      <w:r>
        <w:rPr>
          <w:sz w:val="24"/>
          <w:lang w:eastAsia="zh-CN"/>
        </w:rPr>
        <w:t>on site</w:t>
      </w:r>
    </w:p>
    <w:p w:rsidR="00D33487" w:rsidRDefault="004338E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33D8">
        <w:rPr>
          <w:sz w:val="24"/>
          <w:lang w:eastAsia="zh-CN"/>
        </w:rPr>
        <w:t>sling to machine parts</w:t>
      </w:r>
    </w:p>
    <w:p w:rsidR="004F035D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</w:t>
      </w:r>
      <w:r w:rsidR="00E43968">
        <w:rPr>
          <w:sz w:val="24"/>
          <w:lang w:eastAsia="zh-CN"/>
        </w:rPr>
        <w:t xml:space="preserve">with chain </w:t>
      </w:r>
      <w:r w:rsidR="004338E6">
        <w:rPr>
          <w:sz w:val="24"/>
          <w:lang w:eastAsia="zh-CN"/>
        </w:rPr>
        <w:t>block to lift up machine parts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</w:t>
      </w:r>
      <w:r w:rsidR="00276441">
        <w:rPr>
          <w:sz w:val="24"/>
          <w:lang w:eastAsia="zh-CN"/>
        </w:rPr>
        <w:t>t ‘A’</w:t>
      </w:r>
      <w:r w:rsidR="004338E6">
        <w:rPr>
          <w:sz w:val="24"/>
          <w:lang w:eastAsia="zh-CN"/>
        </w:rPr>
        <w:t xml:space="preserve"> frame and lower down parts</w:t>
      </w:r>
      <w:r>
        <w:rPr>
          <w:sz w:val="24"/>
          <w:lang w:eastAsia="zh-CN"/>
        </w:rPr>
        <w:t xml:space="preserve"> to the ground</w:t>
      </w:r>
    </w:p>
    <w:p w:rsidR="005E615C" w:rsidRDefault="004338E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bay via cargo lift</w:t>
      </w:r>
    </w:p>
    <w:p w:rsidR="004338E6" w:rsidRDefault="004338E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load up onto lorry chassis </w:t>
      </w:r>
    </w:p>
    <w:p w:rsidR="00B77F01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6467DA" w:rsidRPr="0099046A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C6F6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E439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E43968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4343" w:rsidRDefault="00F34343">
      <w:r>
        <w:separator/>
      </w:r>
    </w:p>
  </w:endnote>
  <w:endnote w:type="continuationSeparator" w:id="0">
    <w:p w:rsidR="00F34343" w:rsidRDefault="00F3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0D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0D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4343" w:rsidRDefault="00F34343">
      <w:r>
        <w:separator/>
      </w:r>
    </w:p>
  </w:footnote>
  <w:footnote w:type="continuationSeparator" w:id="0">
    <w:p w:rsidR="00F34343" w:rsidRDefault="00F343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43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4396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420C51"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3434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9638B"/>
    <w:rsid w:val="000C68D5"/>
    <w:rsid w:val="000D3C89"/>
    <w:rsid w:val="000D3F7C"/>
    <w:rsid w:val="000D7011"/>
    <w:rsid w:val="00106C1D"/>
    <w:rsid w:val="001268A8"/>
    <w:rsid w:val="00136332"/>
    <w:rsid w:val="00141D73"/>
    <w:rsid w:val="00147D28"/>
    <w:rsid w:val="001F1728"/>
    <w:rsid w:val="001F5380"/>
    <w:rsid w:val="00205DB2"/>
    <w:rsid w:val="00217127"/>
    <w:rsid w:val="00241657"/>
    <w:rsid w:val="00257C21"/>
    <w:rsid w:val="00276441"/>
    <w:rsid w:val="003571AC"/>
    <w:rsid w:val="003C43A5"/>
    <w:rsid w:val="003D3BEA"/>
    <w:rsid w:val="00413FFF"/>
    <w:rsid w:val="00420C51"/>
    <w:rsid w:val="004338E6"/>
    <w:rsid w:val="00466C7A"/>
    <w:rsid w:val="004F035D"/>
    <w:rsid w:val="005333BC"/>
    <w:rsid w:val="00566BA1"/>
    <w:rsid w:val="00580DA5"/>
    <w:rsid w:val="00592A8E"/>
    <w:rsid w:val="005C6F68"/>
    <w:rsid w:val="005E615C"/>
    <w:rsid w:val="00611D27"/>
    <w:rsid w:val="00626402"/>
    <w:rsid w:val="00634800"/>
    <w:rsid w:val="006467DA"/>
    <w:rsid w:val="00663BC0"/>
    <w:rsid w:val="006D440D"/>
    <w:rsid w:val="007066F2"/>
    <w:rsid w:val="00735210"/>
    <w:rsid w:val="00742D33"/>
    <w:rsid w:val="00774AD2"/>
    <w:rsid w:val="008225C1"/>
    <w:rsid w:val="00840B2D"/>
    <w:rsid w:val="0084724A"/>
    <w:rsid w:val="00895D5D"/>
    <w:rsid w:val="0089628B"/>
    <w:rsid w:val="0090024D"/>
    <w:rsid w:val="00926CAD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233D8"/>
    <w:rsid w:val="00C719CA"/>
    <w:rsid w:val="00C95881"/>
    <w:rsid w:val="00CC219E"/>
    <w:rsid w:val="00D254BF"/>
    <w:rsid w:val="00D33487"/>
    <w:rsid w:val="00D350FD"/>
    <w:rsid w:val="00D51A21"/>
    <w:rsid w:val="00D9326E"/>
    <w:rsid w:val="00E14375"/>
    <w:rsid w:val="00E14B73"/>
    <w:rsid w:val="00E14D44"/>
    <w:rsid w:val="00E43968"/>
    <w:rsid w:val="00E71D6F"/>
    <w:rsid w:val="00E76DB5"/>
    <w:rsid w:val="00EC1220"/>
    <w:rsid w:val="00EC37A1"/>
    <w:rsid w:val="00EF789A"/>
    <w:rsid w:val="00F1578F"/>
    <w:rsid w:val="00F34343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2023-03-27T04:57:00Z</cp:lastPrinted>
  <dcterms:created xsi:type="dcterms:W3CDTF">2023-03-27T02:25:00Z</dcterms:created>
  <dcterms:modified xsi:type="dcterms:W3CDTF">2023-03-27T05:03:00Z</dcterms:modified>
</cp:coreProperties>
</file>