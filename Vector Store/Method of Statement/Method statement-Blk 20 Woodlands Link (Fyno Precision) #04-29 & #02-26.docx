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45906">
        <w:rPr>
          <w:sz w:val="24"/>
        </w:rPr>
        <w:t>14</w:t>
      </w:r>
      <w:r w:rsidR="00D45906" w:rsidRPr="00D45906">
        <w:rPr>
          <w:sz w:val="24"/>
          <w:vertAlign w:val="superscript"/>
        </w:rPr>
        <w:t>th</w:t>
      </w:r>
      <w:r w:rsidR="00D45906">
        <w:rPr>
          <w:sz w:val="24"/>
        </w:rPr>
        <w:t xml:space="preserve"> Apr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D4590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2</w:t>
      </w:r>
      <w:r w:rsidR="000128D4">
        <w:rPr>
          <w:sz w:val="24"/>
          <w:lang w:eastAsia="zh-CN"/>
        </w:rPr>
        <w:t xml:space="preserve"> unit </w:t>
      </w:r>
      <w:r w:rsidR="00EB60D4">
        <w:rPr>
          <w:sz w:val="24"/>
          <w:lang w:eastAsia="zh-CN"/>
        </w:rPr>
        <w:t>U</w:t>
      </w:r>
      <w:r w:rsidR="00E05DCF">
        <w:rPr>
          <w:sz w:val="24"/>
          <w:lang w:eastAsia="zh-CN"/>
        </w:rPr>
        <w:t xml:space="preserve">sed </w:t>
      </w:r>
      <w:r w:rsidR="000128D4">
        <w:rPr>
          <w:sz w:val="24"/>
          <w:lang w:eastAsia="zh-CN"/>
        </w:rPr>
        <w:t xml:space="preserve">Bar Feeder </w:t>
      </w:r>
      <w:r w:rsidR="00E05DCF">
        <w:rPr>
          <w:sz w:val="24"/>
          <w:lang w:eastAsia="zh-CN"/>
        </w:rPr>
        <w:t>from 4</w:t>
      </w:r>
      <w:r w:rsidR="000128D4" w:rsidRPr="000128D4">
        <w:rPr>
          <w:sz w:val="24"/>
          <w:vertAlign w:val="superscript"/>
          <w:lang w:eastAsia="zh-CN"/>
        </w:rPr>
        <w:t>th</w:t>
      </w:r>
      <w:r w:rsidR="00E05DCF">
        <w:rPr>
          <w:sz w:val="24"/>
          <w:lang w:eastAsia="zh-CN"/>
        </w:rPr>
        <w:t xml:space="preserve"> floor to 2</w:t>
      </w:r>
      <w:r w:rsidR="00E05DCF" w:rsidRPr="00E05DCF">
        <w:rPr>
          <w:sz w:val="24"/>
          <w:vertAlign w:val="superscript"/>
          <w:lang w:eastAsia="zh-CN"/>
        </w:rPr>
        <w:t>nd</w:t>
      </w:r>
      <w:r w:rsidR="000128D4">
        <w:rPr>
          <w:sz w:val="24"/>
          <w:lang w:eastAsia="zh-CN"/>
        </w:rPr>
        <w:t xml:space="preserve"> floor through swing g</w:t>
      </w:r>
      <w:r w:rsidR="00DE4EFA">
        <w:rPr>
          <w:sz w:val="24"/>
          <w:lang w:eastAsia="zh-CN"/>
        </w:rPr>
        <w:t>ate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80541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E05DCF" w:rsidRDefault="00E05D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Bar Feeder</w:t>
      </w:r>
    </w:p>
    <w:p w:rsidR="00380541" w:rsidRDefault="00D4590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335 x 108 x 130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E05D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</w:t>
      </w:r>
      <w:r w:rsidR="009C51A6">
        <w:rPr>
          <w:sz w:val="24"/>
          <w:szCs w:val="24"/>
          <w:lang w:eastAsia="zh-CN"/>
        </w:rPr>
        <w:t>00 kg</w:t>
      </w:r>
      <w:r w:rsidR="00DC4505">
        <w:rPr>
          <w:sz w:val="24"/>
          <w:szCs w:val="24"/>
          <w:lang w:eastAsia="zh-CN"/>
        </w:rPr>
        <w:t xml:space="preserve"> 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D4590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2A2DA6">
      <w:pPr>
        <w:rPr>
          <w:sz w:val="24"/>
          <w:lang w:eastAsia="zh-CN"/>
        </w:rPr>
      </w:pPr>
      <w:r>
        <w:rPr>
          <w:sz w:val="24"/>
          <w:lang w:eastAsia="zh-CN"/>
        </w:rPr>
        <w:t>18/04/23 (Tuesday)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D45906" w:rsidRPr="00D45906" w:rsidRDefault="00D4590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45906" w:rsidRDefault="00D4590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D45906" w:rsidRPr="00D45906" w:rsidRDefault="00D4590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D45906">
        <w:t>nds Link #04-29 &amp; #02-26</w:t>
      </w:r>
    </w:p>
    <w:p w:rsidR="00840DC8" w:rsidRPr="00840DC8" w:rsidRDefault="00380541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Fyno Precision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E4EFA">
        <w:rPr>
          <w:sz w:val="24"/>
          <w:lang w:eastAsia="zh-CN"/>
        </w:rPr>
        <w:t>633 lorry loader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05DCF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E05DCF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05D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05D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net/red white tape and lifting in operation signage</w:t>
      </w:r>
    </w:p>
    <w:p w:rsidR="00E05DC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E05DCF">
        <w:rPr>
          <w:sz w:val="24"/>
          <w:lang w:eastAsia="zh-CN"/>
        </w:rPr>
        <w:t xml:space="preserve">safety </w:t>
      </w:r>
      <w:r w:rsidR="00B02D9C">
        <w:rPr>
          <w:rFonts w:hint="eastAsia"/>
          <w:sz w:val="24"/>
          <w:lang w:eastAsia="zh-CN"/>
        </w:rPr>
        <w:t>helmet, safety harness)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E05DCF">
        <w:t>.</w:t>
      </w:r>
      <w:r w:rsidR="0042603E">
        <w:rPr>
          <w:rFonts w:hint="eastAsia"/>
        </w:rPr>
        <w:t>O</w:t>
      </w:r>
      <w:r w:rsidR="00E05DC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02D9C" w:rsidRPr="00D45906" w:rsidRDefault="00EE527F" w:rsidP="00D4590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</w:t>
      </w:r>
      <w:r w:rsidR="00EB60D4">
        <w:rPr>
          <w:b w:val="0"/>
          <w:sz w:val="20"/>
          <w:u w:val="none"/>
          <w:lang w:eastAsia="zh-CN"/>
        </w:rPr>
        <w:t xml:space="preserve">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D45906" w:rsidRDefault="00B02D9C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D45906">
        <w:rPr>
          <w:sz w:val="24"/>
          <w:lang w:eastAsia="zh-CN"/>
        </w:rPr>
        <w:t xml:space="preserve"> shift out Bar Feeder from production to hoisting area </w:t>
      </w:r>
    </w:p>
    <w:p w:rsidR="00D45906" w:rsidRDefault="00D45906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 to crane hook and secured to Bar Feeder rigging point</w:t>
      </w:r>
      <w:r w:rsidR="00B02D9C">
        <w:rPr>
          <w:sz w:val="24"/>
          <w:lang w:eastAsia="zh-CN"/>
        </w:rPr>
        <w:t xml:space="preserve"> </w:t>
      </w:r>
    </w:p>
    <w:p w:rsidR="00DE4EFA" w:rsidRPr="00DE4EFA" w:rsidRDefault="00D45906" w:rsidP="00DE4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B</w:t>
      </w:r>
      <w:r w:rsidR="00B02D9C">
        <w:rPr>
          <w:sz w:val="24"/>
          <w:lang w:eastAsia="zh-CN"/>
        </w:rPr>
        <w:t xml:space="preserve">ar </w:t>
      </w:r>
      <w:r>
        <w:rPr>
          <w:sz w:val="24"/>
          <w:lang w:eastAsia="zh-CN"/>
        </w:rPr>
        <w:t xml:space="preserve">Feeder </w:t>
      </w:r>
      <w:r w:rsidR="00B02D9C">
        <w:rPr>
          <w:sz w:val="24"/>
          <w:lang w:eastAsia="zh-CN"/>
        </w:rPr>
        <w:t>from 4</w:t>
      </w:r>
      <w:r w:rsidR="00B02D9C" w:rsidRPr="00B02D9C">
        <w:rPr>
          <w:sz w:val="24"/>
          <w:vertAlign w:val="superscript"/>
          <w:lang w:eastAsia="zh-CN"/>
        </w:rPr>
        <w:t>th</w:t>
      </w:r>
      <w:r w:rsidR="00B02D9C">
        <w:rPr>
          <w:sz w:val="24"/>
          <w:lang w:eastAsia="zh-CN"/>
        </w:rPr>
        <w:t xml:space="preserve"> floor to 2</w:t>
      </w:r>
      <w:r w:rsidR="00B02D9C" w:rsidRPr="00B02D9C">
        <w:rPr>
          <w:sz w:val="24"/>
          <w:vertAlign w:val="superscript"/>
          <w:lang w:eastAsia="zh-CN"/>
        </w:rPr>
        <w:t>nd</w:t>
      </w:r>
      <w:r w:rsidR="00B02D9C">
        <w:rPr>
          <w:sz w:val="24"/>
          <w:lang w:eastAsia="zh-CN"/>
        </w:rPr>
        <w:t xml:space="preserve"> floor through swing gate opening</w:t>
      </w:r>
    </w:p>
    <w:p w:rsidR="00B02D9C" w:rsidRDefault="00B02D9C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B02D9C" w:rsidRDefault="00B02D9C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bar feeder stand</w:t>
      </w:r>
    </w:p>
    <w:p w:rsidR="00B02D9C" w:rsidRDefault="00B02D9C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customer premise</w:t>
      </w:r>
    </w:p>
    <w:p w:rsidR="00DE4EFA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DE4EFA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 xml:space="preserve">ll debris 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DC450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C4505" w:rsidRPr="00D45906" w:rsidRDefault="00DC4505" w:rsidP="00D4590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7838" w:rsidRDefault="008C7838">
      <w:r>
        <w:separator/>
      </w:r>
    </w:p>
  </w:endnote>
  <w:endnote w:type="continuationSeparator" w:id="0">
    <w:p w:rsidR="008C7838" w:rsidRDefault="008C7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A2D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A2DA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7838" w:rsidRDefault="008C7838">
      <w:r>
        <w:separator/>
      </w:r>
    </w:p>
  </w:footnote>
  <w:footnote w:type="continuationSeparator" w:id="0">
    <w:p w:rsidR="008C7838" w:rsidRDefault="008C78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C783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D45906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C783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D45906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103580"/>
    <w:rsid w:val="00251834"/>
    <w:rsid w:val="002A2DA6"/>
    <w:rsid w:val="002D1F09"/>
    <w:rsid w:val="00380541"/>
    <w:rsid w:val="00385586"/>
    <w:rsid w:val="003B701A"/>
    <w:rsid w:val="0042603E"/>
    <w:rsid w:val="0045662C"/>
    <w:rsid w:val="00471A02"/>
    <w:rsid w:val="004725E1"/>
    <w:rsid w:val="004D3589"/>
    <w:rsid w:val="004F6A44"/>
    <w:rsid w:val="00512C3F"/>
    <w:rsid w:val="00552A68"/>
    <w:rsid w:val="00691F2F"/>
    <w:rsid w:val="006A0465"/>
    <w:rsid w:val="006C66D8"/>
    <w:rsid w:val="00717460"/>
    <w:rsid w:val="007250C7"/>
    <w:rsid w:val="008254AB"/>
    <w:rsid w:val="00840DC8"/>
    <w:rsid w:val="00880CD7"/>
    <w:rsid w:val="00884C68"/>
    <w:rsid w:val="008C7838"/>
    <w:rsid w:val="00900916"/>
    <w:rsid w:val="00917B6D"/>
    <w:rsid w:val="009C51A6"/>
    <w:rsid w:val="009E678E"/>
    <w:rsid w:val="00AA5E43"/>
    <w:rsid w:val="00AD13C8"/>
    <w:rsid w:val="00AD5DD6"/>
    <w:rsid w:val="00B02D9C"/>
    <w:rsid w:val="00C35759"/>
    <w:rsid w:val="00CA3063"/>
    <w:rsid w:val="00CC772F"/>
    <w:rsid w:val="00CF7395"/>
    <w:rsid w:val="00D10D34"/>
    <w:rsid w:val="00D422B4"/>
    <w:rsid w:val="00D45906"/>
    <w:rsid w:val="00DC4505"/>
    <w:rsid w:val="00DD2574"/>
    <w:rsid w:val="00DE4EFA"/>
    <w:rsid w:val="00E05DCF"/>
    <w:rsid w:val="00E12D5A"/>
    <w:rsid w:val="00E47B96"/>
    <w:rsid w:val="00EB60D4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8466A-C5A6-459C-86EE-7B85A3AAB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2023-04-14T03:44:00Z</cp:lastPrinted>
  <dcterms:created xsi:type="dcterms:W3CDTF">2023-04-14T02:10:00Z</dcterms:created>
  <dcterms:modified xsi:type="dcterms:W3CDTF">2023-04-14T03:44:00Z</dcterms:modified>
</cp:coreProperties>
</file>