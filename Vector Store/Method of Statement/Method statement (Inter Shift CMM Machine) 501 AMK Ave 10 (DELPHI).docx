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5A1657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745060" w:rsidRDefault="007450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1 unit</w:t>
      </w:r>
      <w:r w:rsidR="005A1657">
        <w:rPr>
          <w:bCs/>
          <w:sz w:val="24"/>
          <w:szCs w:val="24"/>
          <w:lang w:eastAsia="zh-CN"/>
        </w:rPr>
        <w:t xml:space="preserve"> Global 575</w:t>
      </w:r>
      <w:r w:rsidR="0073277C">
        <w:rPr>
          <w:bCs/>
          <w:sz w:val="24"/>
          <w:szCs w:val="24"/>
          <w:lang w:eastAsia="zh-CN"/>
        </w:rPr>
        <w:t xml:space="preserve"> CMM </w:t>
      </w:r>
      <w:r w:rsidR="005A1657">
        <w:rPr>
          <w:bCs/>
          <w:sz w:val="24"/>
          <w:szCs w:val="24"/>
          <w:lang w:eastAsia="zh-CN"/>
        </w:rPr>
        <w:t xml:space="preserve">machine </w:t>
      </w:r>
      <w:r>
        <w:rPr>
          <w:bCs/>
          <w:sz w:val="24"/>
          <w:szCs w:val="24"/>
          <w:lang w:eastAsia="zh-CN"/>
        </w:rPr>
        <w:t xml:space="preserve">within customer </w:t>
      </w:r>
      <w:r w:rsidR="00A87152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FC7A38" w:rsidRPr="00745060" w:rsidRDefault="0012420B" w:rsidP="007450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450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Date / 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A16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20/03/2018   -   Afternoon schedule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5A1657" w:rsidP="00CD561C">
      <w:pPr>
        <w:pStyle w:val="Heading4"/>
      </w:pPr>
      <w:r>
        <w:t>501 AMK Ave 10</w:t>
      </w:r>
    </w:p>
    <w:p w:rsidR="00CD561C" w:rsidRPr="00CD561C" w:rsidRDefault="005A1657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Delphi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76FC" w:rsidRDefault="003A5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A1657">
        <w:rPr>
          <w:sz w:val="24"/>
          <w:lang w:eastAsia="zh-CN"/>
        </w:rPr>
        <w:t>allet truck</w:t>
      </w:r>
      <w:bookmarkStart w:id="0" w:name="_GoBack"/>
      <w:bookmarkEnd w:id="0"/>
    </w:p>
    <w:p w:rsidR="00011C41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45060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</w:p>
    <w:p w:rsidR="005A1657" w:rsidRDefault="005A165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</w:p>
    <w:p w:rsidR="00FC7A38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745060">
        <w:rPr>
          <w:b w:val="0"/>
          <w:sz w:val="24"/>
          <w:u w:val="none"/>
          <w:lang w:eastAsia="zh-CN"/>
        </w:rPr>
        <w:t xml:space="preserve">machine </w:t>
      </w:r>
      <w:r w:rsidR="0073277C">
        <w:rPr>
          <w:b w:val="0"/>
          <w:sz w:val="24"/>
          <w:u w:val="none"/>
          <w:lang w:eastAsia="zh-CN"/>
        </w:rPr>
        <w:t xml:space="preserve">from </w:t>
      </w:r>
      <w:r w:rsidR="00745060">
        <w:rPr>
          <w:b w:val="0"/>
          <w:sz w:val="24"/>
          <w:u w:val="none"/>
          <w:lang w:eastAsia="zh-CN"/>
        </w:rPr>
        <w:t>old location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5A1657">
        <w:rPr>
          <w:b w:val="0"/>
          <w:sz w:val="24"/>
          <w:u w:val="none"/>
          <w:lang w:eastAsia="zh-CN"/>
        </w:rPr>
        <w:t>new location within premise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A1657">
        <w:rPr>
          <w:b w:val="0"/>
          <w:sz w:val="24"/>
          <w:u w:val="none"/>
          <w:lang w:eastAsia="zh-CN"/>
        </w:rPr>
        <w:t>roper housekeeping</w:t>
      </w:r>
    </w:p>
    <w:p w:rsidR="00AB44EB" w:rsidRPr="0001590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39E2" w:rsidRDefault="00A439E2">
      <w:r>
        <w:separator/>
      </w:r>
    </w:p>
  </w:endnote>
  <w:endnote w:type="continuationSeparator" w:id="0">
    <w:p w:rsidR="00A439E2" w:rsidRDefault="00A4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73B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7E73B1">
      <w:rPr>
        <w:rStyle w:val="PageNumber"/>
        <w:sz w:val="22"/>
      </w:rPr>
      <w:t xml:space="preserve"> of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39E2" w:rsidRDefault="00A439E2">
      <w:r>
        <w:separator/>
      </w:r>
    </w:p>
  </w:footnote>
  <w:footnote w:type="continuationSeparator" w:id="0">
    <w:p w:rsidR="00A439E2" w:rsidRDefault="00A439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439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439E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2B71E2"/>
    <w:rsid w:val="00333FD8"/>
    <w:rsid w:val="003458F0"/>
    <w:rsid w:val="003A597F"/>
    <w:rsid w:val="00405E45"/>
    <w:rsid w:val="00483CC1"/>
    <w:rsid w:val="00495410"/>
    <w:rsid w:val="00520A90"/>
    <w:rsid w:val="00525462"/>
    <w:rsid w:val="00530F7B"/>
    <w:rsid w:val="005A1657"/>
    <w:rsid w:val="005C1EB6"/>
    <w:rsid w:val="005E3EC3"/>
    <w:rsid w:val="005F3BCC"/>
    <w:rsid w:val="006476FC"/>
    <w:rsid w:val="006A3AAD"/>
    <w:rsid w:val="006B0D6D"/>
    <w:rsid w:val="00716D20"/>
    <w:rsid w:val="0073277C"/>
    <w:rsid w:val="00745060"/>
    <w:rsid w:val="007B15D6"/>
    <w:rsid w:val="007E6F9D"/>
    <w:rsid w:val="007E73B1"/>
    <w:rsid w:val="008248D1"/>
    <w:rsid w:val="00846465"/>
    <w:rsid w:val="00940648"/>
    <w:rsid w:val="009438BA"/>
    <w:rsid w:val="009D72AB"/>
    <w:rsid w:val="00A35AA2"/>
    <w:rsid w:val="00A439E2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4A04"/>
    <w:rsid w:val="00D567A9"/>
    <w:rsid w:val="00DE52F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A5415-3178-4C2B-B7A6-B2736735D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1045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2018-03-15T08:22:00Z</cp:lastPrinted>
  <dcterms:created xsi:type="dcterms:W3CDTF">2018-03-15T07:37:00Z</dcterms:created>
  <dcterms:modified xsi:type="dcterms:W3CDTF">2018-03-15T08:22:00Z</dcterms:modified>
</cp:coreProperties>
</file>