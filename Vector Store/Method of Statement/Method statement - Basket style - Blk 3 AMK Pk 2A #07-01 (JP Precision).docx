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70255D">
      <w:pPr>
        <w:rPr>
          <w:sz w:val="24"/>
          <w:lang w:eastAsia="zh-CN"/>
        </w:rPr>
      </w:pPr>
      <w:r>
        <w:rPr>
          <w:sz w:val="24"/>
        </w:rPr>
        <w:t>Date: 29</w:t>
      </w:r>
      <w:r w:rsidRPr="0070255D">
        <w:rPr>
          <w:sz w:val="24"/>
          <w:vertAlign w:val="superscript"/>
        </w:rPr>
        <w:t>th</w:t>
      </w:r>
      <w:r>
        <w:rPr>
          <w:sz w:val="24"/>
        </w:rPr>
        <w:t xml:space="preserve"> Jan 2020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483D8C" w:rsidRPr="00483D8C" w:rsidRDefault="00EE527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33E71" w:rsidRPr="0017768F" w:rsidRDefault="00DC1E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70255D">
        <w:rPr>
          <w:sz w:val="24"/>
          <w:lang w:eastAsia="zh-CN"/>
        </w:rPr>
        <w:t xml:space="preserve"> hoist up 1</w:t>
      </w:r>
      <w:r w:rsidR="00133E71">
        <w:rPr>
          <w:sz w:val="24"/>
          <w:lang w:eastAsia="zh-CN"/>
        </w:rPr>
        <w:t xml:space="preserve"> unit bar feeder to 7</w:t>
      </w:r>
      <w:r w:rsidR="00133E71" w:rsidRPr="00133E71">
        <w:rPr>
          <w:sz w:val="24"/>
          <w:vertAlign w:val="superscript"/>
          <w:lang w:eastAsia="zh-CN"/>
        </w:rPr>
        <w:t>th</w:t>
      </w:r>
      <w:r w:rsidR="00945F2F">
        <w:rPr>
          <w:sz w:val="24"/>
          <w:lang w:eastAsia="zh-CN"/>
        </w:rPr>
        <w:t xml:space="preserve"> floor </w:t>
      </w:r>
      <w:r w:rsidR="0070255D">
        <w:rPr>
          <w:sz w:val="24"/>
          <w:lang w:eastAsia="zh-CN"/>
        </w:rPr>
        <w:t>and hoist down 3 unit bar feeder from 7</w:t>
      </w:r>
      <w:r w:rsidR="0070255D" w:rsidRPr="0070255D">
        <w:rPr>
          <w:sz w:val="24"/>
          <w:vertAlign w:val="superscript"/>
          <w:lang w:eastAsia="zh-CN"/>
        </w:rPr>
        <w:t>th</w:t>
      </w:r>
      <w:r w:rsidR="0070255D">
        <w:rPr>
          <w:sz w:val="24"/>
          <w:lang w:eastAsia="zh-CN"/>
        </w:rPr>
        <w:t xml:space="preserve"> floor using platform and mobile crane </w:t>
      </w:r>
    </w:p>
    <w:p w:rsidR="0017768F" w:rsidRDefault="0017768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945F2F" w:rsidRPr="00133E71" w:rsidRDefault="00133E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Bar Feeder</w:t>
      </w:r>
      <w:r w:rsidR="00483D8C">
        <w:rPr>
          <w:b/>
          <w:bCs/>
          <w:sz w:val="32"/>
          <w:u w:val="single"/>
          <w:lang w:eastAsia="zh-CN"/>
        </w:rPr>
        <w:t xml:space="preserve"> S</w:t>
      </w:r>
      <w:r w:rsidR="004D5933">
        <w:rPr>
          <w:b/>
          <w:bCs/>
          <w:sz w:val="32"/>
          <w:u w:val="single"/>
          <w:lang w:eastAsia="zh-CN"/>
        </w:rPr>
        <w:t>pec</w:t>
      </w:r>
    </w:p>
    <w:p w:rsidR="00A46072" w:rsidRDefault="0070255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480 x 30 x 150</w:t>
      </w:r>
      <w:r w:rsidR="00133E71">
        <w:rPr>
          <w:bCs/>
          <w:sz w:val="24"/>
          <w:szCs w:val="24"/>
          <w:lang w:eastAsia="zh-CN"/>
        </w:rPr>
        <w:t xml:space="preserve"> cm</w:t>
      </w:r>
    </w:p>
    <w:p w:rsidR="00133E71" w:rsidRDefault="0070255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>: 3</w:t>
      </w:r>
      <w:r w:rsidR="00133E71">
        <w:rPr>
          <w:bCs/>
          <w:sz w:val="24"/>
          <w:szCs w:val="24"/>
          <w:lang w:eastAsia="zh-CN"/>
        </w:rPr>
        <w:t xml:space="preserve">00 </w:t>
      </w:r>
      <w:proofErr w:type="spellStart"/>
      <w:r w:rsidR="00133E71">
        <w:rPr>
          <w:bCs/>
          <w:sz w:val="24"/>
          <w:szCs w:val="24"/>
          <w:lang w:eastAsia="zh-CN"/>
        </w:rPr>
        <w:t>kgs</w:t>
      </w:r>
      <w:proofErr w:type="spellEnd"/>
      <w:r w:rsidR="00133E71">
        <w:rPr>
          <w:bCs/>
          <w:sz w:val="24"/>
          <w:szCs w:val="24"/>
          <w:lang w:eastAsia="zh-CN"/>
        </w:rPr>
        <w:t xml:space="preserve"> each</w:t>
      </w:r>
    </w:p>
    <w:p w:rsidR="00133E71" w:rsidRPr="00A46072" w:rsidRDefault="00133E7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9E601F">
        <w:rPr>
          <w:rFonts w:hint="eastAsia"/>
          <w:sz w:val="24"/>
          <w:lang w:eastAsia="zh-CN"/>
        </w:rPr>
        <w:t xml:space="preserve">f Risk Assessment will be attach        </w:t>
      </w:r>
    </w:p>
    <w:p w:rsidR="00373A8D" w:rsidRDefault="00373A8D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193ACC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C1E88" w:rsidRPr="00DC1E88" w:rsidRDefault="00DC1E88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4872DF" w:rsidRDefault="004872D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193ACC" w:rsidRDefault="00193A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</w:t>
      </w:r>
      <w:proofErr w:type="gramStart"/>
      <w:r>
        <w:rPr>
          <w:b/>
          <w:bCs/>
          <w:sz w:val="32"/>
          <w:u w:val="single"/>
          <w:lang w:eastAsia="zh-CN"/>
        </w:rPr>
        <w:t>Of</w:t>
      </w:r>
      <w:proofErr w:type="gramEnd"/>
      <w:r>
        <w:rPr>
          <w:b/>
          <w:bCs/>
          <w:sz w:val="32"/>
          <w:u w:val="single"/>
          <w:lang w:eastAsia="zh-CN"/>
        </w:rPr>
        <w:t xml:space="preserve"> Operation</w:t>
      </w:r>
    </w:p>
    <w:p w:rsidR="00193ACC" w:rsidRDefault="00193AC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193ACC" w:rsidRPr="00193ACC" w:rsidRDefault="00193AC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133E71" w:rsidP="004872DF">
      <w:pPr>
        <w:pStyle w:val="Heading4"/>
      </w:pPr>
      <w:proofErr w:type="spellStart"/>
      <w:r>
        <w:t>Blk</w:t>
      </w:r>
      <w:proofErr w:type="spellEnd"/>
      <w:r w:rsidR="0070255D">
        <w:t xml:space="preserve"> 3 A.M.K Industrial </w:t>
      </w:r>
      <w:proofErr w:type="spellStart"/>
      <w:r w:rsidR="0070255D">
        <w:t>Pk</w:t>
      </w:r>
      <w:proofErr w:type="spellEnd"/>
      <w:r w:rsidR="0070255D">
        <w:t xml:space="preserve"> 2A #07-01</w:t>
      </w:r>
    </w:p>
    <w:p w:rsidR="00B85262" w:rsidRPr="004872DF" w:rsidRDefault="0070255D" w:rsidP="004872DF">
      <w:pPr>
        <w:pStyle w:val="Heading4"/>
      </w:pPr>
      <w:r>
        <w:t>JP Precision Engineering</w:t>
      </w:r>
      <w:r w:rsidR="00133E71">
        <w:t xml:space="preserve"> </w:t>
      </w:r>
      <w:proofErr w:type="spellStart"/>
      <w:r w:rsidR="00133E71">
        <w:t>Pte</w:t>
      </w:r>
      <w:proofErr w:type="spellEnd"/>
      <w:r w:rsidR="00133E71">
        <w:t xml:space="preserve"> Ltd</w:t>
      </w:r>
    </w:p>
    <w:p w:rsidR="00373A8D" w:rsidRDefault="00373A8D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872DF" w:rsidRDefault="007025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7</w:t>
      </w:r>
      <w:r w:rsidR="00DC1E88">
        <w:rPr>
          <w:sz w:val="24"/>
          <w:lang w:eastAsia="zh-CN"/>
        </w:rPr>
        <w:t xml:space="preserve">0 ton </w:t>
      </w:r>
      <w:r w:rsidR="009E601F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:rsidR="00373A8D" w:rsidRDefault="007025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45F2F">
        <w:rPr>
          <w:sz w:val="24"/>
          <w:lang w:eastAsia="zh-CN"/>
        </w:rPr>
        <w:t xml:space="preserve"> x </w:t>
      </w:r>
      <w:r w:rsidR="00373A8D">
        <w:rPr>
          <w:sz w:val="24"/>
          <w:lang w:eastAsia="zh-CN"/>
        </w:rPr>
        <w:t>lorry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E527F" w:rsidRDefault="006076C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2603E">
        <w:rPr>
          <w:sz w:val="24"/>
          <w:lang w:eastAsia="zh-CN"/>
        </w:rPr>
        <w:t>ire</w:t>
      </w:r>
      <w:r w:rsidR="00373A8D">
        <w:rPr>
          <w:sz w:val="24"/>
          <w:lang w:eastAsia="zh-CN"/>
        </w:rPr>
        <w:t>/webbing</w:t>
      </w:r>
      <w:r w:rsidR="0042603E">
        <w:rPr>
          <w:sz w:val="24"/>
          <w:lang w:eastAsia="zh-CN"/>
        </w:rPr>
        <w:t xml:space="preserve"> sling</w:t>
      </w:r>
    </w:p>
    <w:p w:rsidR="006076CA" w:rsidRDefault="006076C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shackle</w:t>
      </w:r>
    </w:p>
    <w:p w:rsidR="00FF6E16" w:rsidRDefault="00FF6E1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152A1" w:rsidRDefault="006152A1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6076CA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193ACC" w:rsidRDefault="00193ACC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E97801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E97801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mobile/lorry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9E601F">
        <w:t>.</w:t>
      </w:r>
      <w:r w:rsidR="0042603E">
        <w:rPr>
          <w:rFonts w:hint="eastAsia"/>
        </w:rPr>
        <w:t>O</w:t>
      </w:r>
      <w:r w:rsidR="009E601F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BB4C35" w:rsidRDefault="00EE527F" w:rsidP="00BB4C35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8254AB" w:rsidRDefault="0070255D" w:rsidP="006152A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mobile crane</w:t>
      </w:r>
      <w:r w:rsidR="0040331B">
        <w:rPr>
          <w:sz w:val="24"/>
          <w:lang w:eastAsia="zh-CN"/>
        </w:rPr>
        <w:t xml:space="preserve"> at d</w:t>
      </w:r>
      <w:r w:rsidR="00C43DA6">
        <w:rPr>
          <w:sz w:val="24"/>
          <w:lang w:eastAsia="zh-CN"/>
        </w:rPr>
        <w:t xml:space="preserve">esignated </w:t>
      </w:r>
      <w:r>
        <w:rPr>
          <w:sz w:val="24"/>
          <w:lang w:eastAsia="zh-CN"/>
        </w:rPr>
        <w:t>hoisting area</w:t>
      </w:r>
    </w:p>
    <w:p w:rsidR="0070255D" w:rsidRPr="006152A1" w:rsidRDefault="0070255D" w:rsidP="006152A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bar feeder onto platform</w:t>
      </w:r>
    </w:p>
    <w:p w:rsidR="008254AB" w:rsidRDefault="0070255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bar f</w:t>
      </w:r>
      <w:r w:rsidR="00133E71">
        <w:rPr>
          <w:sz w:val="24"/>
          <w:lang w:eastAsia="zh-CN"/>
        </w:rPr>
        <w:t>eeder</w:t>
      </w:r>
      <w:r w:rsidR="008254AB">
        <w:rPr>
          <w:sz w:val="24"/>
          <w:lang w:eastAsia="zh-CN"/>
        </w:rPr>
        <w:t xml:space="preserve"> </w:t>
      </w:r>
      <w:r w:rsidR="004725E1">
        <w:rPr>
          <w:sz w:val="24"/>
          <w:lang w:eastAsia="zh-CN"/>
        </w:rPr>
        <w:t>onto platform with strapping belt</w:t>
      </w:r>
      <w:r w:rsidR="008254AB">
        <w:rPr>
          <w:sz w:val="24"/>
          <w:lang w:eastAsia="zh-CN"/>
        </w:rPr>
        <w:t xml:space="preserve"> </w:t>
      </w:r>
    </w:p>
    <w:p w:rsidR="00EE527F" w:rsidRPr="004725E1" w:rsidRDefault="004725E1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4872DF">
        <w:rPr>
          <w:sz w:val="24"/>
          <w:lang w:eastAsia="zh-CN"/>
        </w:rPr>
        <w:t>t</w:t>
      </w:r>
      <w:r w:rsidR="00D9518E">
        <w:rPr>
          <w:sz w:val="24"/>
          <w:lang w:eastAsia="zh-CN"/>
        </w:rPr>
        <w:t xml:space="preserve">form together </w:t>
      </w:r>
      <w:r w:rsidR="0070255D">
        <w:rPr>
          <w:sz w:val="24"/>
          <w:lang w:eastAsia="zh-CN"/>
        </w:rPr>
        <w:t>with bar f</w:t>
      </w:r>
      <w:r w:rsidR="00133E71">
        <w:rPr>
          <w:sz w:val="24"/>
          <w:lang w:eastAsia="zh-CN"/>
        </w:rPr>
        <w:t>eeder to 7</w:t>
      </w:r>
      <w:r w:rsidR="00133E71" w:rsidRPr="00133E71">
        <w:rPr>
          <w:sz w:val="24"/>
          <w:vertAlign w:val="superscript"/>
          <w:lang w:eastAsia="zh-CN"/>
        </w:rPr>
        <w:t>th</w:t>
      </w:r>
      <w:r w:rsidR="00C43DA6">
        <w:rPr>
          <w:sz w:val="24"/>
          <w:lang w:eastAsia="zh-CN"/>
        </w:rPr>
        <w:t xml:space="preserve"> </w:t>
      </w:r>
      <w:r w:rsidR="00E400F3">
        <w:rPr>
          <w:sz w:val="24"/>
          <w:lang w:eastAsia="zh-CN"/>
        </w:rPr>
        <w:t>floor</w:t>
      </w:r>
      <w:r>
        <w:rPr>
          <w:sz w:val="24"/>
          <w:lang w:eastAsia="zh-CN"/>
        </w:rPr>
        <w:t xml:space="preserve"> </w:t>
      </w:r>
      <w:r w:rsidR="00133E71">
        <w:rPr>
          <w:sz w:val="24"/>
          <w:lang w:eastAsia="zh-CN"/>
        </w:rPr>
        <w:t xml:space="preserve">swing gate </w:t>
      </w:r>
      <w:r>
        <w:rPr>
          <w:sz w:val="24"/>
          <w:lang w:eastAsia="zh-CN"/>
        </w:rPr>
        <w:t>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platform effectively and ensure it is fully rested on the opening slab</w:t>
      </w:r>
    </w:p>
    <w:p w:rsidR="00EE527F" w:rsidRPr="006A0465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193ACC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193ACC">
        <w:rPr>
          <w:sz w:val="24"/>
          <w:lang w:eastAsia="zh-CN"/>
        </w:rPr>
        <w:t xml:space="preserve">building </w:t>
      </w:r>
      <w:r w:rsidR="00706AEC">
        <w:rPr>
          <w:sz w:val="24"/>
          <w:lang w:eastAsia="zh-CN"/>
        </w:rPr>
        <w:t xml:space="preserve">railing/pillar to </w:t>
      </w:r>
      <w:r>
        <w:rPr>
          <w:sz w:val="24"/>
          <w:lang w:eastAsia="zh-CN"/>
        </w:rPr>
        <w:t>prevent platform swing outward</w:t>
      </w:r>
    </w:p>
    <w:p w:rsidR="00840DC8" w:rsidRDefault="007025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to bar feeder stand</w:t>
      </w:r>
      <w:bookmarkStart w:id="0" w:name="_GoBack"/>
      <w:bookmarkEnd w:id="0"/>
    </w:p>
    <w:p w:rsidR="00D015DC" w:rsidRPr="00060982" w:rsidRDefault="0040331B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133E71">
        <w:rPr>
          <w:sz w:val="24"/>
          <w:lang w:eastAsia="zh-CN"/>
        </w:rPr>
        <w:t>out</w:t>
      </w:r>
      <w:r w:rsidR="00C43DA6">
        <w:rPr>
          <w:sz w:val="24"/>
          <w:lang w:eastAsia="zh-CN"/>
        </w:rPr>
        <w:t xml:space="preserve"> </w:t>
      </w:r>
      <w:r w:rsidR="006A0465">
        <w:rPr>
          <w:sz w:val="24"/>
          <w:lang w:eastAsia="zh-CN"/>
        </w:rPr>
        <w:t xml:space="preserve">from platform </w:t>
      </w:r>
      <w:r w:rsidR="00EE527F">
        <w:rPr>
          <w:sz w:val="24"/>
          <w:lang w:eastAsia="zh-CN"/>
        </w:rPr>
        <w:t>and position into customer premise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E400F3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be dispose and clear</w:t>
      </w:r>
    </w:p>
    <w:p w:rsidR="00D9518E" w:rsidRPr="00133E71" w:rsidRDefault="00EE527F" w:rsidP="00133E7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9518E" w:rsidRPr="00D9518E" w:rsidRDefault="00D9518E" w:rsidP="00D9518E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EE527F" w:rsidRDefault="001D7BC0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 xml:space="preserve">Eric Wong Machinery Transportation </w:t>
      </w:r>
      <w:proofErr w:type="spellStart"/>
      <w:r w:rsidR="006A0465">
        <w:rPr>
          <w:sz w:val="24"/>
          <w:szCs w:val="24"/>
        </w:rPr>
        <w:t>Pte</w:t>
      </w:r>
      <w:proofErr w:type="spellEnd"/>
      <w:r w:rsidR="006A0465">
        <w:rPr>
          <w:sz w:val="24"/>
          <w:szCs w:val="24"/>
        </w:rPr>
        <w:t xml:space="preserve">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D6E31" w:rsidRDefault="004D6E31">
      <w:r>
        <w:separator/>
      </w:r>
    </w:p>
  </w:endnote>
  <w:endnote w:type="continuationSeparator" w:id="0">
    <w:p w:rsidR="004D6E31" w:rsidRDefault="004D6E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0255D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0255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D6E31" w:rsidRDefault="004D6E31">
      <w:r>
        <w:separator/>
      </w:r>
    </w:p>
  </w:footnote>
  <w:footnote w:type="continuationSeparator" w:id="0">
    <w:p w:rsidR="004D6E31" w:rsidRDefault="004D6E3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70255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EE527F" w:rsidRDefault="006152A1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2826020, Fax</w:t>
    </w:r>
    <w:r w:rsidR="00EE527F">
      <w:t xml:space="preserve">: </w:t>
    </w:r>
    <w:r w:rsidR="001D7BC0">
      <w:t>6</w:t>
    </w:r>
    <w:r w:rsidR="00EE527F">
      <w:t>2865602</w:t>
    </w:r>
  </w:p>
  <w:p w:rsidR="00EE527F" w:rsidRDefault="00EE527F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EE527F" w:rsidRDefault="0070255D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6152A1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60982"/>
    <w:rsid w:val="00093A2F"/>
    <w:rsid w:val="000A77B9"/>
    <w:rsid w:val="00133E71"/>
    <w:rsid w:val="00141C71"/>
    <w:rsid w:val="0017768F"/>
    <w:rsid w:val="00193ACC"/>
    <w:rsid w:val="001D1C80"/>
    <w:rsid w:val="001D7BC0"/>
    <w:rsid w:val="00200EAA"/>
    <w:rsid w:val="00214CA3"/>
    <w:rsid w:val="00251834"/>
    <w:rsid w:val="00267D8A"/>
    <w:rsid w:val="00274BF0"/>
    <w:rsid w:val="002A1405"/>
    <w:rsid w:val="002C5813"/>
    <w:rsid w:val="002D0D60"/>
    <w:rsid w:val="003561DE"/>
    <w:rsid w:val="00373A8D"/>
    <w:rsid w:val="003876A7"/>
    <w:rsid w:val="003C4111"/>
    <w:rsid w:val="003E1B45"/>
    <w:rsid w:val="0040331B"/>
    <w:rsid w:val="0042603E"/>
    <w:rsid w:val="00432BC5"/>
    <w:rsid w:val="0044051F"/>
    <w:rsid w:val="004725E1"/>
    <w:rsid w:val="00483D8C"/>
    <w:rsid w:val="004872DF"/>
    <w:rsid w:val="00495727"/>
    <w:rsid w:val="004D5933"/>
    <w:rsid w:val="004D6E31"/>
    <w:rsid w:val="0058115C"/>
    <w:rsid w:val="00584D39"/>
    <w:rsid w:val="00595312"/>
    <w:rsid w:val="006076CA"/>
    <w:rsid w:val="006152A1"/>
    <w:rsid w:val="0061759B"/>
    <w:rsid w:val="006362BB"/>
    <w:rsid w:val="00664D20"/>
    <w:rsid w:val="00674FBF"/>
    <w:rsid w:val="006A0465"/>
    <w:rsid w:val="006B2A27"/>
    <w:rsid w:val="006C2B68"/>
    <w:rsid w:val="00700106"/>
    <w:rsid w:val="0070255D"/>
    <w:rsid w:val="00706AEC"/>
    <w:rsid w:val="00733502"/>
    <w:rsid w:val="007D1A3A"/>
    <w:rsid w:val="007E07EF"/>
    <w:rsid w:val="007E32EF"/>
    <w:rsid w:val="007E6356"/>
    <w:rsid w:val="008254AB"/>
    <w:rsid w:val="00840DC8"/>
    <w:rsid w:val="00867F95"/>
    <w:rsid w:val="008741CE"/>
    <w:rsid w:val="0088777C"/>
    <w:rsid w:val="00892DE5"/>
    <w:rsid w:val="008A6CEA"/>
    <w:rsid w:val="00945F2F"/>
    <w:rsid w:val="00970E4B"/>
    <w:rsid w:val="009C612E"/>
    <w:rsid w:val="009E601F"/>
    <w:rsid w:val="009E694C"/>
    <w:rsid w:val="00A04987"/>
    <w:rsid w:val="00A3162B"/>
    <w:rsid w:val="00A46072"/>
    <w:rsid w:val="00A53A26"/>
    <w:rsid w:val="00AC4808"/>
    <w:rsid w:val="00AD4C31"/>
    <w:rsid w:val="00AE7D9A"/>
    <w:rsid w:val="00B03275"/>
    <w:rsid w:val="00B42D89"/>
    <w:rsid w:val="00B469FA"/>
    <w:rsid w:val="00B814A1"/>
    <w:rsid w:val="00B85262"/>
    <w:rsid w:val="00B8750E"/>
    <w:rsid w:val="00B965F7"/>
    <w:rsid w:val="00BB4C35"/>
    <w:rsid w:val="00BC19F4"/>
    <w:rsid w:val="00BC4948"/>
    <w:rsid w:val="00BC5481"/>
    <w:rsid w:val="00BC6BCE"/>
    <w:rsid w:val="00C03E88"/>
    <w:rsid w:val="00C12314"/>
    <w:rsid w:val="00C25742"/>
    <w:rsid w:val="00C43DA6"/>
    <w:rsid w:val="00CA3063"/>
    <w:rsid w:val="00CC24CB"/>
    <w:rsid w:val="00D015DC"/>
    <w:rsid w:val="00D04162"/>
    <w:rsid w:val="00D14B56"/>
    <w:rsid w:val="00D224D6"/>
    <w:rsid w:val="00D664B7"/>
    <w:rsid w:val="00D668A8"/>
    <w:rsid w:val="00D73F2B"/>
    <w:rsid w:val="00D916F7"/>
    <w:rsid w:val="00D9518E"/>
    <w:rsid w:val="00DA4D77"/>
    <w:rsid w:val="00DC1E88"/>
    <w:rsid w:val="00DE5FCD"/>
    <w:rsid w:val="00E400F3"/>
    <w:rsid w:val="00E43D50"/>
    <w:rsid w:val="00E91028"/>
    <w:rsid w:val="00E97801"/>
    <w:rsid w:val="00EA18DF"/>
    <w:rsid w:val="00EE527F"/>
    <w:rsid w:val="00F15984"/>
    <w:rsid w:val="00F63A7E"/>
    <w:rsid w:val="00FD12FB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369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2525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2019-01-18T05:10:00Z</cp:lastPrinted>
  <dcterms:created xsi:type="dcterms:W3CDTF">2020-01-21T01:32:00Z</dcterms:created>
  <dcterms:modified xsi:type="dcterms:W3CDTF">2020-01-21T01:32:00Z</dcterms:modified>
</cp:coreProperties>
</file>