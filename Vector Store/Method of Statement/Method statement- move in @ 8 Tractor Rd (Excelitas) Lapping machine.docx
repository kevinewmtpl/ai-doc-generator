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C09ED">
      <w:pPr>
        <w:rPr>
          <w:sz w:val="24"/>
          <w:lang w:eastAsia="zh-CN"/>
        </w:rPr>
      </w:pPr>
      <w:r>
        <w:rPr>
          <w:sz w:val="24"/>
        </w:rPr>
        <w:t>Date: 12</w:t>
      </w:r>
      <w:r w:rsidRPr="006C09ED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383719">
        <w:rPr>
          <w:sz w:val="24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E132D9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 xml:space="preserve">hoist down </w:t>
      </w:r>
      <w:r w:rsidR="00CB3E43">
        <w:rPr>
          <w:sz w:val="24"/>
          <w:lang w:eastAsia="zh-CN"/>
        </w:rPr>
        <w:t>1</w:t>
      </w:r>
      <w:r w:rsidR="00613673">
        <w:rPr>
          <w:sz w:val="24"/>
          <w:lang w:eastAsia="zh-CN"/>
        </w:rPr>
        <w:t xml:space="preserve"> unit</w:t>
      </w:r>
      <w:r w:rsidR="00E132D9">
        <w:rPr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>machine</w:t>
      </w:r>
      <w:r w:rsidR="006A1BF1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 xml:space="preserve">from </w:t>
      </w:r>
      <w:r w:rsidR="00DF41DB">
        <w:rPr>
          <w:sz w:val="24"/>
          <w:lang w:eastAsia="zh-CN"/>
        </w:rPr>
        <w:t>lorry</w:t>
      </w:r>
      <w:r w:rsidR="00771609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D867EE">
        <w:rPr>
          <w:sz w:val="24"/>
          <w:lang w:eastAsia="zh-CN"/>
        </w:rPr>
        <w:t xml:space="preserve"> into production </w:t>
      </w:r>
      <w:r w:rsidR="006E7336">
        <w:rPr>
          <w:sz w:val="24"/>
          <w:lang w:eastAsia="zh-CN"/>
        </w:rPr>
        <w:t>at ground floor</w:t>
      </w:r>
    </w:p>
    <w:p w:rsidR="00CB3E43" w:rsidRDefault="00CB3E4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13673" w:rsidRDefault="0061367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260CE" w:rsidRDefault="006C09ED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Lapping machine </w:t>
      </w:r>
    </w:p>
    <w:p w:rsidR="006C09ED" w:rsidRDefault="003260CE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</w:t>
      </w:r>
      <w:r w:rsidR="006C09ED">
        <w:rPr>
          <w:b/>
          <w:sz w:val="24"/>
          <w:szCs w:val="24"/>
          <w:lang w:eastAsia="zh-CN"/>
        </w:rPr>
        <w:t xml:space="preserve"> 170 x 208 x 152</w:t>
      </w:r>
      <w:r>
        <w:rPr>
          <w:b/>
          <w:sz w:val="24"/>
          <w:szCs w:val="24"/>
          <w:lang w:eastAsia="zh-CN"/>
        </w:rPr>
        <w:t xml:space="preserve"> </w:t>
      </w:r>
      <w:r w:rsidR="002D19C3">
        <w:rPr>
          <w:b/>
          <w:sz w:val="24"/>
          <w:szCs w:val="24"/>
          <w:lang w:eastAsia="zh-CN"/>
        </w:rPr>
        <w:t>cm</w:t>
      </w:r>
      <w:r w:rsidR="006C09ED">
        <w:rPr>
          <w:b/>
          <w:sz w:val="24"/>
          <w:szCs w:val="24"/>
          <w:lang w:eastAsia="zh-CN"/>
        </w:rPr>
        <w:t xml:space="preserve"> / Wt: 2, 8</w:t>
      </w:r>
      <w:r w:rsidR="00E132D9">
        <w:rPr>
          <w:b/>
          <w:sz w:val="24"/>
          <w:szCs w:val="24"/>
          <w:lang w:eastAsia="zh-CN"/>
        </w:rPr>
        <w:t>00</w:t>
      </w:r>
      <w:r w:rsidR="00613673">
        <w:rPr>
          <w:b/>
          <w:sz w:val="24"/>
          <w:szCs w:val="24"/>
          <w:lang w:eastAsia="zh-CN"/>
        </w:rPr>
        <w:t xml:space="preserve"> kg </w:t>
      </w:r>
      <w:bookmarkStart w:id="0" w:name="_GoBack"/>
      <w:bookmarkEnd w:id="0"/>
    </w:p>
    <w:p w:rsidR="00613673" w:rsidRPr="00613673" w:rsidRDefault="0061367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260CE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6175E6" w:rsidRPr="00D867EE" w:rsidRDefault="006C09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13/09</w:t>
      </w:r>
      <w:r w:rsidR="002D19C3">
        <w:rPr>
          <w:sz w:val="24"/>
          <w:lang w:eastAsia="zh-CN"/>
        </w:rPr>
        <w:t>/22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260CE" w:rsidRPr="003260CE" w:rsidRDefault="006C09E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11:00</w:t>
      </w:r>
      <w:r w:rsidR="003260CE">
        <w:rPr>
          <w:bCs/>
          <w:sz w:val="24"/>
          <w:szCs w:val="24"/>
          <w:lang w:eastAsia="zh-CN"/>
        </w:rPr>
        <w:t xml:space="preserve"> am </w:t>
      </w: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867EE" w:rsidP="00707B09">
      <w:pPr>
        <w:pStyle w:val="Heading4"/>
      </w:pPr>
      <w:r>
        <w:t xml:space="preserve">8 Tractor Rd </w:t>
      </w:r>
    </w:p>
    <w:p w:rsidR="00707B09" w:rsidRPr="00707B09" w:rsidRDefault="00D867E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 (S) Pte Ltd</w:t>
      </w:r>
      <w:r w:rsidR="004505C9">
        <w:rPr>
          <w:sz w:val="24"/>
          <w:szCs w:val="24"/>
          <w:lang w:eastAsia="zh-CN"/>
        </w:rPr>
        <w:t xml:space="preserve"> </w:t>
      </w:r>
      <w:r w:rsidR="00613673">
        <w:rPr>
          <w:sz w:val="24"/>
          <w:szCs w:val="24"/>
          <w:lang w:eastAsia="zh-CN"/>
        </w:rPr>
        <w:t xml:space="preserve">  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D867EE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E132D9" w:rsidRDefault="00E132D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C09E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13673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6C09ED">
        <w:rPr>
          <w:sz w:val="24"/>
          <w:lang w:eastAsia="zh-CN"/>
        </w:rPr>
        <w:t xml:space="preserve">(attached all lifting crew certificate) </w:t>
      </w:r>
    </w:p>
    <w:p w:rsidR="003260CE" w:rsidRDefault="003260C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D19C3" w:rsidRPr="006C09ED" w:rsidRDefault="006175E6" w:rsidP="006C09E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323AC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onto </w:t>
      </w:r>
      <w:r w:rsidR="00C51BD5">
        <w:rPr>
          <w:sz w:val="24"/>
          <w:lang w:eastAsia="zh-CN"/>
        </w:rPr>
        <w:t>crane hook and secured</w:t>
      </w:r>
      <w:r w:rsidR="006C09ED">
        <w:rPr>
          <w:sz w:val="24"/>
          <w:lang w:eastAsia="zh-CN"/>
        </w:rPr>
        <w:t xml:space="preserve"> to hoisting</w:t>
      </w:r>
      <w:r w:rsidR="003260CE">
        <w:rPr>
          <w:sz w:val="24"/>
          <w:lang w:eastAsia="zh-CN"/>
        </w:rPr>
        <w:t xml:space="preserve"> point of machine</w:t>
      </w:r>
    </w:p>
    <w:p w:rsidR="002827E4" w:rsidRDefault="0077160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4505C9">
        <w:rPr>
          <w:sz w:val="24"/>
          <w:lang w:eastAsia="zh-CN"/>
        </w:rPr>
        <w:t>down</w:t>
      </w:r>
      <w:r w:rsidR="00CE333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from lorry chassis</w:t>
      </w:r>
      <w:r w:rsidR="006A1BF1">
        <w:rPr>
          <w:sz w:val="24"/>
          <w:lang w:eastAsia="zh-CN"/>
        </w:rPr>
        <w:t xml:space="preserve"> to the ground</w:t>
      </w:r>
    </w:p>
    <w:p w:rsidR="006C09ED" w:rsidRPr="00323AC6" w:rsidRDefault="006C09ED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crane hook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4505C9">
        <w:rPr>
          <w:sz w:val="24"/>
          <w:lang w:eastAsia="zh-CN"/>
        </w:rPr>
        <w:t xml:space="preserve"> </w:t>
      </w:r>
      <w:r w:rsidR="00323AC6" w:rsidRPr="00771609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D867EE">
        <w:rPr>
          <w:sz w:val="24"/>
          <w:lang w:eastAsia="zh-CN"/>
        </w:rPr>
        <w:t>rt machine into production</w:t>
      </w:r>
      <w:r w:rsidR="006A1BF1">
        <w:rPr>
          <w:sz w:val="24"/>
          <w:lang w:eastAsia="zh-CN"/>
        </w:rPr>
        <w:t xml:space="preserve"> at ground floor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6C09ED" w:rsidRDefault="0081336E" w:rsidP="006C09E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C09ED">
        <w:rPr>
          <w:sz w:val="24"/>
          <w:lang w:eastAsia="zh-CN"/>
        </w:rPr>
        <w:t>Once job complete, team leader will instruct t</w:t>
      </w:r>
      <w:r w:rsidR="00A64537" w:rsidRPr="006C09ED">
        <w:rPr>
          <w:sz w:val="24"/>
          <w:lang w:eastAsia="zh-CN"/>
        </w:rPr>
        <w:t>he team to perform proper house</w:t>
      </w:r>
      <w:r w:rsidRPr="006C09ED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613673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201A" w:rsidRDefault="00EB201A">
      <w:r>
        <w:separator/>
      </w:r>
    </w:p>
  </w:endnote>
  <w:endnote w:type="continuationSeparator" w:id="0">
    <w:p w:rsidR="00EB201A" w:rsidRDefault="00EB2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C09E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C09E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201A" w:rsidRDefault="00EB201A">
      <w:r>
        <w:separator/>
      </w:r>
    </w:p>
  </w:footnote>
  <w:footnote w:type="continuationSeparator" w:id="0">
    <w:p w:rsidR="00EB201A" w:rsidRDefault="00EB20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B201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EB201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47A2A"/>
    <w:rsid w:val="00167E29"/>
    <w:rsid w:val="001A07FF"/>
    <w:rsid w:val="001B0700"/>
    <w:rsid w:val="00205704"/>
    <w:rsid w:val="0020788F"/>
    <w:rsid w:val="0023167F"/>
    <w:rsid w:val="00277DE3"/>
    <w:rsid w:val="002827E4"/>
    <w:rsid w:val="00282A49"/>
    <w:rsid w:val="00294E87"/>
    <w:rsid w:val="002D19C3"/>
    <w:rsid w:val="0030061F"/>
    <w:rsid w:val="00323AC6"/>
    <w:rsid w:val="003260CE"/>
    <w:rsid w:val="00330D33"/>
    <w:rsid w:val="00370D03"/>
    <w:rsid w:val="00377D90"/>
    <w:rsid w:val="00383719"/>
    <w:rsid w:val="003B7808"/>
    <w:rsid w:val="00425424"/>
    <w:rsid w:val="00431476"/>
    <w:rsid w:val="004505C9"/>
    <w:rsid w:val="00460228"/>
    <w:rsid w:val="0046074D"/>
    <w:rsid w:val="004D3F2D"/>
    <w:rsid w:val="004F2A5F"/>
    <w:rsid w:val="00512C02"/>
    <w:rsid w:val="00565949"/>
    <w:rsid w:val="0056595F"/>
    <w:rsid w:val="00613673"/>
    <w:rsid w:val="006175E6"/>
    <w:rsid w:val="0063389C"/>
    <w:rsid w:val="00684C71"/>
    <w:rsid w:val="00685287"/>
    <w:rsid w:val="006A1BF1"/>
    <w:rsid w:val="006A6C1F"/>
    <w:rsid w:val="006B6525"/>
    <w:rsid w:val="006C09ED"/>
    <w:rsid w:val="006E7336"/>
    <w:rsid w:val="006E7732"/>
    <w:rsid w:val="00707B09"/>
    <w:rsid w:val="00716744"/>
    <w:rsid w:val="007638E8"/>
    <w:rsid w:val="00767049"/>
    <w:rsid w:val="00771609"/>
    <w:rsid w:val="007E7225"/>
    <w:rsid w:val="007F1AFE"/>
    <w:rsid w:val="00805829"/>
    <w:rsid w:val="0081336E"/>
    <w:rsid w:val="00872454"/>
    <w:rsid w:val="00872D61"/>
    <w:rsid w:val="0087327A"/>
    <w:rsid w:val="008B11D4"/>
    <w:rsid w:val="008D1F25"/>
    <w:rsid w:val="008D3552"/>
    <w:rsid w:val="008D63D1"/>
    <w:rsid w:val="00952F7F"/>
    <w:rsid w:val="009543DF"/>
    <w:rsid w:val="00975FB6"/>
    <w:rsid w:val="009C1EC8"/>
    <w:rsid w:val="009F3553"/>
    <w:rsid w:val="00A525B4"/>
    <w:rsid w:val="00A64537"/>
    <w:rsid w:val="00A911A1"/>
    <w:rsid w:val="00AC75B1"/>
    <w:rsid w:val="00AE39C9"/>
    <w:rsid w:val="00B14BE4"/>
    <w:rsid w:val="00B70004"/>
    <w:rsid w:val="00C03437"/>
    <w:rsid w:val="00C32361"/>
    <w:rsid w:val="00C33FF4"/>
    <w:rsid w:val="00C51BD5"/>
    <w:rsid w:val="00C8729C"/>
    <w:rsid w:val="00CA23BB"/>
    <w:rsid w:val="00CB3E43"/>
    <w:rsid w:val="00CE3332"/>
    <w:rsid w:val="00CF5149"/>
    <w:rsid w:val="00CF6063"/>
    <w:rsid w:val="00D01FC8"/>
    <w:rsid w:val="00D867EE"/>
    <w:rsid w:val="00DB001C"/>
    <w:rsid w:val="00DC00B2"/>
    <w:rsid w:val="00DD520C"/>
    <w:rsid w:val="00DF41DB"/>
    <w:rsid w:val="00E132D9"/>
    <w:rsid w:val="00E9120A"/>
    <w:rsid w:val="00EB201A"/>
    <w:rsid w:val="00EC1A7D"/>
    <w:rsid w:val="00EE231A"/>
    <w:rsid w:val="00F176B3"/>
    <w:rsid w:val="00F3464B"/>
    <w:rsid w:val="00F74E2C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2284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2022-05-24T03:19:00Z</cp:lastPrinted>
  <dcterms:created xsi:type="dcterms:W3CDTF">2022-09-12T01:11:00Z</dcterms:created>
  <dcterms:modified xsi:type="dcterms:W3CDTF">2022-09-12T01:11:00Z</dcterms:modified>
</cp:coreProperties>
</file>