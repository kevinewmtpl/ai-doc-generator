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B386E" w:rsidRDefault="007B386E">
      <w:pPr>
        <w:rPr>
          <w:sz w:val="24"/>
        </w:rPr>
      </w:pPr>
    </w:p>
    <w:p w:rsidR="00684C71" w:rsidRDefault="00F61187">
      <w:pPr>
        <w:rPr>
          <w:sz w:val="24"/>
          <w:lang w:eastAsia="zh-CN"/>
        </w:rPr>
      </w:pPr>
      <w:r>
        <w:rPr>
          <w:sz w:val="24"/>
        </w:rPr>
        <w:t>Date: 27</w:t>
      </w:r>
      <w:r w:rsidR="007C20DC" w:rsidRPr="007C20DC">
        <w:rPr>
          <w:sz w:val="24"/>
          <w:vertAlign w:val="superscript"/>
        </w:rPr>
        <w:t>th</w:t>
      </w:r>
      <w:r w:rsidR="007B386E">
        <w:rPr>
          <w:sz w:val="24"/>
        </w:rPr>
        <w:t xml:space="preserve"> Jan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443F2">
        <w:rPr>
          <w:sz w:val="24"/>
          <w:lang w:eastAsia="zh-CN"/>
        </w:rPr>
        <w:t>2</w:t>
      </w:r>
      <w:r w:rsidR="00906C3B">
        <w:rPr>
          <w:sz w:val="24"/>
          <w:lang w:eastAsia="zh-CN"/>
        </w:rPr>
        <w:t xml:space="preserve"> unit</w:t>
      </w:r>
      <w:r w:rsidR="004F1323">
        <w:rPr>
          <w:sz w:val="24"/>
          <w:lang w:eastAsia="zh-CN"/>
        </w:rPr>
        <w:t xml:space="preserve"> machine from </w:t>
      </w:r>
      <w:r w:rsidR="00B84E17">
        <w:rPr>
          <w:sz w:val="24"/>
          <w:lang w:eastAsia="zh-CN"/>
        </w:rPr>
        <w:t>lorry chassis</w:t>
      </w:r>
      <w:r w:rsidR="00906C3B">
        <w:rPr>
          <w:sz w:val="24"/>
          <w:lang w:eastAsia="zh-CN"/>
        </w:rPr>
        <w:t xml:space="preserve">, </w:t>
      </w:r>
      <w:r w:rsidR="00B84E17">
        <w:rPr>
          <w:sz w:val="24"/>
          <w:lang w:eastAsia="zh-CN"/>
        </w:rPr>
        <w:t xml:space="preserve">insert rollers to machine bed, </w:t>
      </w:r>
      <w:r>
        <w:rPr>
          <w:sz w:val="24"/>
          <w:lang w:eastAsia="zh-CN"/>
        </w:rPr>
        <w:t>shift and</w:t>
      </w:r>
      <w:r w:rsidR="00756F7F">
        <w:rPr>
          <w:sz w:val="24"/>
          <w:lang w:eastAsia="zh-CN"/>
        </w:rPr>
        <w:t xml:space="preserve"> transport into factory premise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93C00" w:rsidRPr="00756F7F" w:rsidRDefault="007C20D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2</w:t>
      </w:r>
      <w:r w:rsidR="00756F7F">
        <w:rPr>
          <w:b/>
          <w:sz w:val="24"/>
          <w:szCs w:val="24"/>
          <w:u w:val="single"/>
          <w:lang w:eastAsia="zh-CN"/>
        </w:rPr>
        <w:t xml:space="preserve"> </w:t>
      </w:r>
      <w:r>
        <w:rPr>
          <w:b/>
          <w:sz w:val="24"/>
          <w:szCs w:val="24"/>
          <w:u w:val="single"/>
          <w:lang w:eastAsia="zh-CN"/>
        </w:rPr>
        <w:t>unit Mazak QTE-200 CNC</w:t>
      </w:r>
    </w:p>
    <w:p w:rsidR="00830F4B" w:rsidRDefault="007C20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1690 x 2705 x 1725 mm</w:t>
      </w:r>
    </w:p>
    <w:p w:rsidR="007C20DC" w:rsidRDefault="007C20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F61187">
        <w:rPr>
          <w:sz w:val="24"/>
          <w:szCs w:val="24"/>
          <w:lang w:eastAsia="zh-CN"/>
        </w:rPr>
        <w:t xml:space="preserve">4, 500 kg </w:t>
      </w:r>
    </w:p>
    <w:p w:rsidR="00684C71" w:rsidRPr="007B386E" w:rsidRDefault="00684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C20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03/02</w:t>
      </w:r>
      <w:r w:rsidR="007B386E">
        <w:rPr>
          <w:sz w:val="24"/>
          <w:lang w:eastAsia="zh-CN"/>
        </w:rPr>
        <w:t>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6D77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B386E" w:rsidP="000444FF">
      <w:pPr>
        <w:pStyle w:val="Heading4"/>
      </w:pPr>
      <w:r>
        <w:t>12 Tukang Innovation Drive #01-01</w:t>
      </w:r>
    </w:p>
    <w:p w:rsidR="00906C3B" w:rsidRPr="00906C3B" w:rsidRDefault="007B386E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Dorma</w:t>
      </w:r>
      <w:r w:rsidR="00E4530D">
        <w:rPr>
          <w:sz w:val="24"/>
          <w:szCs w:val="24"/>
          <w:lang w:eastAsia="zh-CN"/>
        </w:rPr>
        <w:t>kaba Production GMBH &amp; CO.KG</w:t>
      </w:r>
      <w:r>
        <w:rPr>
          <w:sz w:val="24"/>
          <w:szCs w:val="24"/>
          <w:lang w:eastAsia="zh-CN"/>
        </w:rPr>
        <w:t xml:space="preserve"> </w:t>
      </w:r>
      <w:r w:rsidR="000802D0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0444FF">
        <w:rPr>
          <w:sz w:val="24"/>
          <w:lang w:eastAsia="zh-CN"/>
        </w:rPr>
        <w:t>/pallet truck</w:t>
      </w:r>
    </w:p>
    <w:p w:rsidR="00830F4B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C20DC">
        <w:rPr>
          <w:sz w:val="24"/>
          <w:lang w:eastAsia="zh-CN"/>
        </w:rPr>
        <w:t>/w</w:t>
      </w:r>
      <w:r w:rsidR="00830F4B">
        <w:rPr>
          <w:sz w:val="24"/>
          <w:lang w:eastAsia="zh-CN"/>
        </w:rPr>
        <w:t>ebbing sling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C358A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BC358A">
        <w:rPr>
          <w:sz w:val="24"/>
          <w:lang w:eastAsia="zh-CN"/>
        </w:rPr>
        <w:t xml:space="preserve">rowbar/hand jack 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550273" w:rsidRDefault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D93C00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Pr="00D93C00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93C00" w:rsidRDefault="00D93C00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56844" w:rsidRDefault="0055684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D93C0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</w:t>
      </w:r>
      <w:r w:rsidR="0018560A">
        <w:rPr>
          <w:b w:val="0"/>
          <w:sz w:val="20"/>
          <w:u w:val="none"/>
          <w:lang w:eastAsia="zh-CN"/>
        </w:rPr>
        <w:t xml:space="preserve">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07F86" w:rsidRPr="007E1132" w:rsidRDefault="00320F2A" w:rsidP="007E11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</w:t>
      </w:r>
      <w:r w:rsidR="007E1132">
        <w:rPr>
          <w:sz w:val="24"/>
          <w:lang w:eastAsia="zh-CN"/>
        </w:rPr>
        <w:t xml:space="preserve">der at designate location </w:t>
      </w:r>
      <w:bookmarkStart w:id="0" w:name="_GoBack"/>
      <w:bookmarkEnd w:id="0"/>
      <w:r w:rsidR="000802D0" w:rsidRPr="007E1132">
        <w:rPr>
          <w:sz w:val="24"/>
          <w:lang w:eastAsia="zh-CN"/>
        </w:rPr>
        <w:t xml:space="preserve"> </w:t>
      </w:r>
    </w:p>
    <w:p w:rsidR="00E07F86" w:rsidRDefault="00E07F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lorry to loading bay </w:t>
      </w:r>
    </w:p>
    <w:p w:rsidR="007E1132" w:rsidRDefault="007E1132" w:rsidP="00E07F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</w:t>
      </w:r>
    </w:p>
    <w:p w:rsidR="00684C71" w:rsidRPr="00E07F86" w:rsidRDefault="007E1132" w:rsidP="00E07F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E07F86">
        <w:rPr>
          <w:sz w:val="24"/>
          <w:lang w:eastAsia="zh-CN"/>
        </w:rPr>
        <w:t>nsert rollers</w:t>
      </w:r>
      <w:r w:rsidR="000443F2">
        <w:rPr>
          <w:sz w:val="24"/>
          <w:lang w:eastAsia="zh-CN"/>
        </w:rPr>
        <w:t>/pallet truck</w:t>
      </w:r>
      <w:r w:rsidR="00E07F86">
        <w:rPr>
          <w:sz w:val="24"/>
          <w:lang w:eastAsia="zh-CN"/>
        </w:rPr>
        <w:t xml:space="preserve"> under machine bed </w:t>
      </w:r>
    </w:p>
    <w:p w:rsidR="000443F2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0443F2">
        <w:rPr>
          <w:sz w:val="24"/>
          <w:lang w:eastAsia="zh-CN"/>
        </w:rPr>
        <w:t xml:space="preserve">out machine from lorry chassis </w:t>
      </w:r>
    </w:p>
    <w:p w:rsidR="00320F2A" w:rsidRDefault="000443F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0802D0">
        <w:rPr>
          <w:sz w:val="24"/>
          <w:lang w:eastAsia="zh-CN"/>
        </w:rPr>
        <w:t>ransport machine into factory</w:t>
      </w:r>
      <w:r w:rsidR="0018560A">
        <w:rPr>
          <w:sz w:val="24"/>
          <w:lang w:eastAsia="zh-CN"/>
        </w:rPr>
        <w:t xml:space="preserve"> premise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56844" w:rsidRDefault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from rollers and insert levelling pad under machine bed 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team to perform proper housekeeping</w:t>
      </w:r>
    </w:p>
    <w:p w:rsidR="00281BC7" w:rsidRDefault="00281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B84E17" w:rsidP="00B84E17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83012A"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556844">
        <w:rPr>
          <w:sz w:val="24"/>
        </w:rPr>
        <w:t xml:space="preserve"> / Kevin Wong </w:t>
      </w:r>
    </w:p>
    <w:p w:rsidR="0055684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Pr="00550273" w:rsidRDefault="0055684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5502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D3F" w:rsidRDefault="00524D3F">
      <w:r>
        <w:separator/>
      </w:r>
    </w:p>
  </w:endnote>
  <w:endnote w:type="continuationSeparator" w:id="0">
    <w:p w:rsidR="00524D3F" w:rsidRDefault="00524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11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11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D3F" w:rsidRDefault="00524D3F">
      <w:r>
        <w:separator/>
      </w:r>
    </w:p>
  </w:footnote>
  <w:footnote w:type="continuationSeparator" w:id="0">
    <w:p w:rsidR="00524D3F" w:rsidRDefault="00524D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24D3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24D3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2312"/>
    <w:rsid w:val="00021B0D"/>
    <w:rsid w:val="000443F2"/>
    <w:rsid w:val="000444FF"/>
    <w:rsid w:val="000801A2"/>
    <w:rsid w:val="000802D0"/>
    <w:rsid w:val="000D1431"/>
    <w:rsid w:val="00162AF8"/>
    <w:rsid w:val="0018560A"/>
    <w:rsid w:val="00205704"/>
    <w:rsid w:val="00281BC7"/>
    <w:rsid w:val="002950A7"/>
    <w:rsid w:val="00320F2A"/>
    <w:rsid w:val="003E615A"/>
    <w:rsid w:val="004135BC"/>
    <w:rsid w:val="00491655"/>
    <w:rsid w:val="004F1323"/>
    <w:rsid w:val="00524D3F"/>
    <w:rsid w:val="00534567"/>
    <w:rsid w:val="00550273"/>
    <w:rsid w:val="00556844"/>
    <w:rsid w:val="00670EC6"/>
    <w:rsid w:val="00684C71"/>
    <w:rsid w:val="006A4BE0"/>
    <w:rsid w:val="006B6525"/>
    <w:rsid w:val="006C2413"/>
    <w:rsid w:val="006D6E55"/>
    <w:rsid w:val="006D770A"/>
    <w:rsid w:val="00707B09"/>
    <w:rsid w:val="007249F3"/>
    <w:rsid w:val="00756F7F"/>
    <w:rsid w:val="00781F89"/>
    <w:rsid w:val="007B386E"/>
    <w:rsid w:val="007C20DC"/>
    <w:rsid w:val="007D680E"/>
    <w:rsid w:val="007E1132"/>
    <w:rsid w:val="007E7225"/>
    <w:rsid w:val="007F3E28"/>
    <w:rsid w:val="0081336E"/>
    <w:rsid w:val="00827487"/>
    <w:rsid w:val="0083012A"/>
    <w:rsid w:val="00830F4B"/>
    <w:rsid w:val="008F1C49"/>
    <w:rsid w:val="00906C3B"/>
    <w:rsid w:val="0099734B"/>
    <w:rsid w:val="00A60771"/>
    <w:rsid w:val="00A64537"/>
    <w:rsid w:val="00B7122B"/>
    <w:rsid w:val="00B84E17"/>
    <w:rsid w:val="00BC358A"/>
    <w:rsid w:val="00CF5E32"/>
    <w:rsid w:val="00D621BE"/>
    <w:rsid w:val="00D93C00"/>
    <w:rsid w:val="00E07F86"/>
    <w:rsid w:val="00E4530D"/>
    <w:rsid w:val="00E51CF1"/>
    <w:rsid w:val="00E9120A"/>
    <w:rsid w:val="00F61187"/>
    <w:rsid w:val="00FA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2023-01-16T02:14:00Z</cp:lastPrinted>
  <dcterms:created xsi:type="dcterms:W3CDTF">2023-01-26T01:47:00Z</dcterms:created>
  <dcterms:modified xsi:type="dcterms:W3CDTF">2023-01-27T01:10:00Z</dcterms:modified>
</cp:coreProperties>
</file>