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95F80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659AE8A" w14:textId="4233ACC8" w:rsidR="00684C71" w:rsidRDefault="002865C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E63AF">
        <w:rPr>
          <w:sz w:val="24"/>
        </w:rPr>
        <w:t>16</w:t>
      </w:r>
      <w:r w:rsidR="007E63AF">
        <w:rPr>
          <w:sz w:val="24"/>
          <w:vertAlign w:val="superscript"/>
        </w:rPr>
        <w:t xml:space="preserve">th </w:t>
      </w:r>
      <w:r w:rsidR="007E63AF">
        <w:rPr>
          <w:sz w:val="24"/>
          <w:lang w:eastAsia="zh-CN"/>
        </w:rPr>
        <w:t>Dec 2025</w:t>
      </w:r>
    </w:p>
    <w:p w14:paraId="2989C45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53E2023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B63B315" w14:textId="4E9AAD9A" w:rsidR="00ED5922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1587E">
        <w:rPr>
          <w:sz w:val="24"/>
          <w:lang w:eastAsia="zh-CN"/>
        </w:rPr>
        <w:t xml:space="preserve">sing lorry crane </w:t>
      </w:r>
      <w:r>
        <w:rPr>
          <w:sz w:val="24"/>
          <w:lang w:eastAsia="zh-CN"/>
        </w:rPr>
        <w:t xml:space="preserve">hoist down and </w:t>
      </w:r>
      <w:r w:rsidR="0071587E">
        <w:rPr>
          <w:sz w:val="24"/>
          <w:lang w:eastAsia="zh-CN"/>
        </w:rPr>
        <w:t xml:space="preserve">upright machine,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  <w:r>
        <w:rPr>
          <w:sz w:val="24"/>
          <w:lang w:eastAsia="zh-CN"/>
        </w:rPr>
        <w:t>,</w:t>
      </w:r>
      <w:r w:rsidR="0071587E">
        <w:rPr>
          <w:sz w:val="24"/>
          <w:lang w:eastAsia="zh-CN"/>
        </w:rPr>
        <w:t xml:space="preserve"> using </w:t>
      </w:r>
      <w:r>
        <w:rPr>
          <w:sz w:val="24"/>
          <w:lang w:eastAsia="zh-CN"/>
        </w:rPr>
        <w:t xml:space="preserve">forklift to fork up onto 40cm foundation </w:t>
      </w:r>
      <w:r w:rsidR="0071587E">
        <w:rPr>
          <w:sz w:val="24"/>
          <w:lang w:eastAsia="zh-CN"/>
        </w:rPr>
        <w:t xml:space="preserve"> </w:t>
      </w:r>
    </w:p>
    <w:p w14:paraId="1ADA1AB3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3F1859" w14:textId="77777777"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14:paraId="20E1B2B1" w14:textId="7E4CEA6E" w:rsidR="000E079B" w:rsidRDefault="007E6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Testing machine / Wt: 9, 600 kg</w:t>
      </w:r>
    </w:p>
    <w:p w14:paraId="5B79E3E8" w14:textId="5890AF8D" w:rsidR="007E63AF" w:rsidRPr="007E63AF" w:rsidRDefault="007E6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 unit Testing machine / Wt: 3, 000 kg </w:t>
      </w:r>
    </w:p>
    <w:p w14:paraId="0D91044C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F5EA2D7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99D3AB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45A1E7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050734F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96465B4" w14:textId="26568369" w:rsidR="00684C71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514F6B9" w14:textId="07991C9B" w:rsidR="007E63AF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22/12/25 – 31/12/25</w:t>
      </w:r>
    </w:p>
    <w:p w14:paraId="4B9E9995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76D840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052D109" w14:textId="3842E16B" w:rsidR="006175E6" w:rsidRPr="006175E6" w:rsidRDefault="007E6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142A328B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E1C40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D2A2FF6" w14:textId="3F7A88DF" w:rsidR="00707B09" w:rsidRDefault="007E63AF" w:rsidP="00707B09">
      <w:pPr>
        <w:pStyle w:val="Heading4"/>
      </w:pPr>
      <w:r>
        <w:t>35 Changi South Ave 2</w:t>
      </w:r>
    </w:p>
    <w:p w14:paraId="167ECE08" w14:textId="1EE6CA0F" w:rsidR="00707B09" w:rsidRPr="00707B09" w:rsidRDefault="007E63A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Sunny Metal </w:t>
      </w:r>
    </w:p>
    <w:p w14:paraId="19B2BE55" w14:textId="77777777" w:rsidR="00684C71" w:rsidRDefault="00684C71">
      <w:pPr>
        <w:rPr>
          <w:lang w:eastAsia="zh-CN"/>
        </w:rPr>
      </w:pPr>
    </w:p>
    <w:p w14:paraId="793C89E8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19A926" w14:textId="77777777" w:rsidR="007E63AF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14:paraId="228390FA" w14:textId="523D88B0" w:rsidR="00707B09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16ton forklift </w:t>
      </w:r>
      <w:r w:rsidR="0087327A">
        <w:rPr>
          <w:sz w:val="24"/>
          <w:lang w:eastAsia="zh-CN"/>
        </w:rPr>
        <w:t xml:space="preserve"> </w:t>
      </w:r>
    </w:p>
    <w:p w14:paraId="2C5D9EDD" w14:textId="77777777" w:rsidR="00684C71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14:paraId="19792849" w14:textId="77777777" w:rsidR="007E63AF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1587E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14:paraId="1EA4482C" w14:textId="580B349C" w:rsidR="001F0EA4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1587E">
        <w:rPr>
          <w:sz w:val="24"/>
          <w:lang w:eastAsia="zh-CN"/>
        </w:rPr>
        <w:t xml:space="preserve">hackle </w:t>
      </w:r>
    </w:p>
    <w:p w14:paraId="1CBC4581" w14:textId="77777777" w:rsidR="007E63AF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14:paraId="1F718931" w14:textId="7DC325D9" w:rsidR="00B15AE3" w:rsidRDefault="007E6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7302B">
        <w:rPr>
          <w:sz w:val="24"/>
          <w:lang w:eastAsia="zh-CN"/>
        </w:rPr>
        <w:t>oodblock</w:t>
      </w:r>
    </w:p>
    <w:p w14:paraId="61A8E208" w14:textId="7E12CB28" w:rsidR="000E079B" w:rsidRDefault="000E0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44D87B6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D5C050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9CBDD59" w14:textId="77777777" w:rsidR="00311C3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19A1F3CA" w14:textId="3B77462C" w:rsidR="00684C71" w:rsidRPr="00311C3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5124301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8A16729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2FF7C04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E458369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BCF4ACE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A759DBF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318B38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0B6AD3A" w14:textId="77777777" w:rsidR="0071587E" w:rsidRDefault="0071587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4B20414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2F75AF11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2890C100" w14:textId="396F2873" w:rsidR="007E63AF" w:rsidRDefault="007E63AF">
      <w:pPr>
        <w:pStyle w:val="BodyText2"/>
      </w:pPr>
      <w:r>
        <w:t xml:space="preserve">M.O.M certified forklift operator </w:t>
      </w:r>
    </w:p>
    <w:p w14:paraId="50C9EA54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D2F7978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5153F272" w14:textId="77777777"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1C88D103" w14:textId="39B50A33" w:rsidR="0027302B" w:rsidRPr="00E85CC3" w:rsidRDefault="007E63AF" w:rsidP="00E85C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Malaysia to near lorry crane </w:t>
      </w:r>
      <w:r w:rsidR="0027302B" w:rsidRPr="00E85CC3">
        <w:rPr>
          <w:sz w:val="24"/>
          <w:lang w:eastAsia="zh-CN"/>
        </w:rPr>
        <w:t xml:space="preserve"> </w:t>
      </w:r>
    </w:p>
    <w:p w14:paraId="47C73283" w14:textId="6EBB1E55" w:rsidR="0027302B" w:rsidRPr="0027302B" w:rsidRDefault="00311C36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27302B">
        <w:rPr>
          <w:sz w:val="24"/>
          <w:lang w:eastAsia="zh-CN"/>
        </w:rPr>
        <w:t xml:space="preserve"> sling to crane hook and secured to rigging point of machine </w:t>
      </w:r>
    </w:p>
    <w:p w14:paraId="005CCB92" w14:textId="316CB6AB" w:rsidR="002827E4" w:rsidRPr="00311C36" w:rsidRDefault="002827E4" w:rsidP="00311C3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</w:t>
      </w:r>
      <w:r w:rsidR="00E85CC3">
        <w:rPr>
          <w:sz w:val="24"/>
          <w:lang w:eastAsia="zh-CN"/>
        </w:rPr>
        <w:t xml:space="preserve"> </w:t>
      </w:r>
      <w:r w:rsidR="00311C36">
        <w:rPr>
          <w:sz w:val="24"/>
          <w:lang w:eastAsia="zh-CN"/>
        </w:rPr>
        <w:t>down to the ground</w:t>
      </w:r>
      <w:r w:rsidR="00E85CC3">
        <w:rPr>
          <w:sz w:val="24"/>
          <w:lang w:eastAsia="zh-CN"/>
        </w:rPr>
        <w:t xml:space="preserve"> and upright machine </w:t>
      </w:r>
    </w:p>
    <w:p w14:paraId="02FA492E" w14:textId="77777777"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14:paraId="56D61279" w14:textId="6F2B7A0B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B15AE3">
        <w:rPr>
          <w:sz w:val="24"/>
          <w:lang w:eastAsia="zh-CN"/>
        </w:rPr>
        <w:t>rollers</w:t>
      </w:r>
      <w:r w:rsidR="00311C36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14:paraId="02990137" w14:textId="77777777" w:rsidR="00311C36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>ort machine into factory premise at ground floor</w:t>
      </w:r>
    </w:p>
    <w:p w14:paraId="6D8F8CFA" w14:textId="14B4855C" w:rsidR="00684C71" w:rsidRDefault="00311C3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16ton forklift to fork up machine onto foundation</w:t>
      </w:r>
      <w:r w:rsidR="0027302B">
        <w:rPr>
          <w:sz w:val="24"/>
          <w:lang w:eastAsia="zh-CN"/>
        </w:rPr>
        <w:t xml:space="preserve"> </w:t>
      </w:r>
    </w:p>
    <w:p w14:paraId="69AB9223" w14:textId="1FD5D84C" w:rsidR="002865C2" w:rsidRPr="00353EDD" w:rsidRDefault="00512C02" w:rsidP="00353E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14:paraId="76123DC0" w14:textId="77777777"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4D7E450" w14:textId="77777777"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595EAAC0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FC971DA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0E217378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345769B5" w14:textId="21C6981D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353EDD">
        <w:rPr>
          <w:sz w:val="24"/>
        </w:rPr>
        <w:t xml:space="preserve">Kevin Wong / </w:t>
      </w:r>
      <w:r>
        <w:rPr>
          <w:sz w:val="24"/>
        </w:rPr>
        <w:t>Zailani</w:t>
      </w:r>
    </w:p>
    <w:p w14:paraId="187F178D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5EB74B0C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202693" w14:textId="77777777" w:rsidR="000348F1" w:rsidRDefault="000348F1">
      <w:r>
        <w:separator/>
      </w:r>
    </w:p>
  </w:endnote>
  <w:endnote w:type="continuationSeparator" w:id="0">
    <w:p w14:paraId="38FF0512" w14:textId="77777777" w:rsidR="000348F1" w:rsidRDefault="00034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96462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65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65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C09F5" w14:textId="77777777" w:rsidR="000348F1" w:rsidRDefault="000348F1">
      <w:r>
        <w:separator/>
      </w:r>
    </w:p>
  </w:footnote>
  <w:footnote w:type="continuationSeparator" w:id="0">
    <w:p w14:paraId="4FAA6584" w14:textId="77777777" w:rsidR="000348F1" w:rsidRDefault="00034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AAB7F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3DC17B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9E20207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E749512" w14:textId="4448CAB8" w:rsidR="00684C71" w:rsidRDefault="007E63AF">
    <w:pPr>
      <w:pStyle w:val="Header"/>
      <w:jc w:val="center"/>
    </w:pPr>
    <w:r>
      <w:t>28 Kranji Loop #05-03</w:t>
    </w:r>
    <w:r w:rsidR="0081336E">
      <w:t>,</w:t>
    </w:r>
    <w:r>
      <w:t xml:space="preserve"> Kranji Green,</w:t>
    </w:r>
    <w:r w:rsidR="0081336E">
      <w:t xml:space="preserve"> Singapore </w:t>
    </w:r>
    <w:r>
      <w:t>739571</w:t>
    </w:r>
  </w:p>
  <w:p w14:paraId="498794CD" w14:textId="6075A9A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</w:t>
    </w:r>
  </w:p>
  <w:p w14:paraId="71645E54" w14:textId="77777777" w:rsidR="00684C71" w:rsidRDefault="0081336E">
    <w:pPr>
      <w:pStyle w:val="Header"/>
      <w:jc w:val="center"/>
    </w:pPr>
    <w:r>
      <w:t>GST Reg No. : M2-8923804 – 2</w:t>
    </w:r>
  </w:p>
  <w:p w14:paraId="32839EE6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E73A40F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5045531">
    <w:abstractNumId w:val="2"/>
  </w:num>
  <w:num w:numId="2" w16cid:durableId="1093549569">
    <w:abstractNumId w:val="4"/>
  </w:num>
  <w:num w:numId="3" w16cid:durableId="1379469496">
    <w:abstractNumId w:val="0"/>
  </w:num>
  <w:num w:numId="4" w16cid:durableId="2020547166">
    <w:abstractNumId w:val="9"/>
  </w:num>
  <w:num w:numId="5" w16cid:durableId="1748722831">
    <w:abstractNumId w:val="5"/>
  </w:num>
  <w:num w:numId="6" w16cid:durableId="609550709">
    <w:abstractNumId w:val="6"/>
  </w:num>
  <w:num w:numId="7" w16cid:durableId="277269">
    <w:abstractNumId w:val="3"/>
  </w:num>
  <w:num w:numId="8" w16cid:durableId="534584917">
    <w:abstractNumId w:val="7"/>
  </w:num>
  <w:num w:numId="9" w16cid:durableId="755831587">
    <w:abstractNumId w:val="1"/>
  </w:num>
  <w:num w:numId="10" w16cid:durableId="1873296678">
    <w:abstractNumId w:val="8"/>
  </w:num>
  <w:num w:numId="11" w16cid:durableId="20809069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348F1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3400B"/>
    <w:rsid w:val="00171CEF"/>
    <w:rsid w:val="0019646E"/>
    <w:rsid w:val="001A07FF"/>
    <w:rsid w:val="001F0EA4"/>
    <w:rsid w:val="00205704"/>
    <w:rsid w:val="0025248E"/>
    <w:rsid w:val="0027302B"/>
    <w:rsid w:val="002827E4"/>
    <w:rsid w:val="002865C2"/>
    <w:rsid w:val="00294E87"/>
    <w:rsid w:val="0030061F"/>
    <w:rsid w:val="00311C36"/>
    <w:rsid w:val="003346E1"/>
    <w:rsid w:val="0034240F"/>
    <w:rsid w:val="00353EDD"/>
    <w:rsid w:val="00370D03"/>
    <w:rsid w:val="003B5F47"/>
    <w:rsid w:val="003E3971"/>
    <w:rsid w:val="00425424"/>
    <w:rsid w:val="00431476"/>
    <w:rsid w:val="00444C41"/>
    <w:rsid w:val="00512C02"/>
    <w:rsid w:val="00590C22"/>
    <w:rsid w:val="00593E22"/>
    <w:rsid w:val="005C46DD"/>
    <w:rsid w:val="006175E6"/>
    <w:rsid w:val="0063389C"/>
    <w:rsid w:val="00684C71"/>
    <w:rsid w:val="00685287"/>
    <w:rsid w:val="006B6525"/>
    <w:rsid w:val="00707B09"/>
    <w:rsid w:val="0071587E"/>
    <w:rsid w:val="007167EE"/>
    <w:rsid w:val="007205AC"/>
    <w:rsid w:val="00767049"/>
    <w:rsid w:val="007852B8"/>
    <w:rsid w:val="007E63AF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6594"/>
    <w:rsid w:val="008F7C86"/>
    <w:rsid w:val="00941E75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5AE3"/>
    <w:rsid w:val="00B70004"/>
    <w:rsid w:val="00BB3673"/>
    <w:rsid w:val="00BB614A"/>
    <w:rsid w:val="00BD75E9"/>
    <w:rsid w:val="00BE1B01"/>
    <w:rsid w:val="00C03437"/>
    <w:rsid w:val="00C32361"/>
    <w:rsid w:val="00C33FF4"/>
    <w:rsid w:val="00C8729C"/>
    <w:rsid w:val="00CA23BB"/>
    <w:rsid w:val="00CA75DA"/>
    <w:rsid w:val="00CA79ED"/>
    <w:rsid w:val="00CC2C44"/>
    <w:rsid w:val="00CF5149"/>
    <w:rsid w:val="00CF6063"/>
    <w:rsid w:val="00DB001C"/>
    <w:rsid w:val="00E85CC3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A1D88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2023-10-02T02:38:00Z</cp:lastPrinted>
  <dcterms:created xsi:type="dcterms:W3CDTF">2023-10-09T03:02:00Z</dcterms:created>
  <dcterms:modified xsi:type="dcterms:W3CDTF">2025-12-15T06:14:00Z</dcterms:modified>
</cp:coreProperties>
</file>