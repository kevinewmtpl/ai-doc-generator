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F5EB0D" w14:textId="77777777" w:rsidR="00127515" w:rsidRDefault="00127515">
      <w:pPr>
        <w:pStyle w:val="Title"/>
        <w:jc w:val="left"/>
        <w:rPr>
          <w:lang w:eastAsia="zh-CN"/>
        </w:rPr>
      </w:pPr>
    </w:p>
    <w:p w14:paraId="6ACAEC7D" w14:textId="578B0970"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05DF5D9E" w14:textId="77777777" w:rsidR="0032640E" w:rsidRDefault="0032640E">
      <w:pPr>
        <w:rPr>
          <w:sz w:val="24"/>
        </w:rPr>
      </w:pPr>
    </w:p>
    <w:p w14:paraId="65172095" w14:textId="7F93525E" w:rsidR="00684C71" w:rsidRDefault="00462012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C41890">
        <w:rPr>
          <w:sz w:val="24"/>
        </w:rPr>
        <w:t>28</w:t>
      </w:r>
      <w:r w:rsidR="00C41890" w:rsidRPr="00C41890">
        <w:rPr>
          <w:sz w:val="24"/>
          <w:vertAlign w:val="superscript"/>
        </w:rPr>
        <w:t>th</w:t>
      </w:r>
      <w:r w:rsidR="00FC6347">
        <w:rPr>
          <w:sz w:val="24"/>
        </w:rPr>
        <w:t xml:space="preserve"> Feb 2025</w:t>
      </w:r>
    </w:p>
    <w:p w14:paraId="4349D815" w14:textId="77777777"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02F38350" w14:textId="77777777"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530133D5" w14:textId="42566055" w:rsidR="00684C71" w:rsidRDefault="00163B1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1)</w:t>
      </w:r>
      <w:r w:rsidR="00C41890">
        <w:rPr>
          <w:sz w:val="24"/>
          <w:lang w:eastAsia="zh-CN"/>
        </w:rPr>
        <w:t xml:space="preserve"> </w:t>
      </w:r>
      <w:r w:rsidR="0081336E">
        <w:rPr>
          <w:rFonts w:hint="eastAsia"/>
          <w:sz w:val="24"/>
          <w:lang w:eastAsia="zh-CN"/>
        </w:rPr>
        <w:t xml:space="preserve">To </w:t>
      </w:r>
      <w:r>
        <w:rPr>
          <w:sz w:val="24"/>
          <w:lang w:eastAsia="zh-CN"/>
        </w:rPr>
        <w:t>hoist down</w:t>
      </w:r>
      <w:r w:rsidR="00462012">
        <w:rPr>
          <w:sz w:val="24"/>
          <w:lang w:eastAsia="zh-CN"/>
        </w:rPr>
        <w:t xml:space="preserve"> </w:t>
      </w:r>
      <w:r w:rsidR="00D942D1">
        <w:rPr>
          <w:sz w:val="24"/>
          <w:lang w:eastAsia="zh-CN"/>
        </w:rPr>
        <w:t>2 skid of 1</w:t>
      </w:r>
      <w:r w:rsidR="00FC6347">
        <w:rPr>
          <w:sz w:val="24"/>
          <w:lang w:eastAsia="zh-CN"/>
        </w:rPr>
        <w:t xml:space="preserve"> unit </w:t>
      </w:r>
      <w:r w:rsidR="00462012">
        <w:rPr>
          <w:sz w:val="24"/>
          <w:lang w:eastAsia="zh-CN"/>
        </w:rPr>
        <w:t xml:space="preserve">machine from </w:t>
      </w:r>
      <w:r w:rsidR="002659F9">
        <w:rPr>
          <w:sz w:val="24"/>
          <w:lang w:eastAsia="zh-CN"/>
        </w:rPr>
        <w:t>lorry chassis</w:t>
      </w:r>
      <w:r w:rsidR="00695CCB">
        <w:rPr>
          <w:sz w:val="24"/>
          <w:lang w:eastAsia="zh-CN"/>
        </w:rPr>
        <w:t xml:space="preserve">, </w:t>
      </w:r>
      <w:r w:rsidR="002659F9">
        <w:rPr>
          <w:sz w:val="24"/>
          <w:lang w:eastAsia="zh-CN"/>
        </w:rPr>
        <w:t>shift and position into factory</w:t>
      </w:r>
      <w:r w:rsidR="0081336E">
        <w:rPr>
          <w:sz w:val="24"/>
          <w:lang w:eastAsia="zh-CN"/>
        </w:rPr>
        <w:t xml:space="preserve"> premise </w:t>
      </w:r>
      <w:r w:rsidR="00837F27">
        <w:rPr>
          <w:sz w:val="24"/>
          <w:lang w:eastAsia="zh-CN"/>
        </w:rPr>
        <w:t>at ground</w:t>
      </w:r>
      <w:r w:rsidR="00983496">
        <w:rPr>
          <w:sz w:val="24"/>
          <w:lang w:eastAsia="zh-CN"/>
        </w:rPr>
        <w:t xml:space="preserve"> floor</w:t>
      </w:r>
      <w:r w:rsidR="00D31BCD">
        <w:rPr>
          <w:sz w:val="24"/>
          <w:lang w:eastAsia="zh-CN"/>
        </w:rPr>
        <w:t xml:space="preserve"> </w:t>
      </w:r>
    </w:p>
    <w:p w14:paraId="48714F36" w14:textId="05850AEC" w:rsidR="00163B17" w:rsidRDefault="00163B1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2) To shift out 1 unit Bandsaw, 1</w:t>
      </w:r>
      <w:r w:rsidR="00C41890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unit 2m roller table from production and load up onto lorry chassis </w:t>
      </w:r>
    </w:p>
    <w:p w14:paraId="702E4CD1" w14:textId="77777777" w:rsidR="00525D01" w:rsidRDefault="00525D0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3B45E7FC" w14:textId="77777777" w:rsidR="00837F27" w:rsidRDefault="00837F2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14:paraId="03E18458" w14:textId="43835D2C" w:rsidR="009610F3" w:rsidRDefault="00C41890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u w:val="single"/>
          <w:lang w:eastAsia="zh-CN"/>
        </w:rPr>
      </w:pPr>
      <w:r>
        <w:rPr>
          <w:b/>
          <w:bCs/>
          <w:sz w:val="24"/>
          <w:szCs w:val="24"/>
          <w:u w:val="single"/>
          <w:lang w:eastAsia="zh-CN"/>
        </w:rPr>
        <w:t>Move in</w:t>
      </w:r>
    </w:p>
    <w:p w14:paraId="32965BEF" w14:textId="3FBA733A" w:rsidR="00C41890" w:rsidRPr="00C41890" w:rsidRDefault="00C4189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Bandsaw/Cosen </w:t>
      </w:r>
      <w:r w:rsidR="00D942D1">
        <w:rPr>
          <w:sz w:val="24"/>
          <w:szCs w:val="24"/>
          <w:lang w:eastAsia="zh-CN"/>
        </w:rPr>
        <w:t>05</w:t>
      </w:r>
      <w:r>
        <w:rPr>
          <w:sz w:val="24"/>
          <w:szCs w:val="24"/>
          <w:lang w:eastAsia="zh-CN"/>
        </w:rPr>
        <w:t>SH</w:t>
      </w:r>
      <w:r w:rsidR="00D942D1">
        <w:rPr>
          <w:sz w:val="24"/>
          <w:szCs w:val="24"/>
          <w:lang w:eastAsia="zh-CN"/>
        </w:rPr>
        <w:t>-</w:t>
      </w:r>
      <w:r>
        <w:rPr>
          <w:sz w:val="24"/>
          <w:szCs w:val="24"/>
          <w:lang w:eastAsia="zh-CN"/>
        </w:rPr>
        <w:t xml:space="preserve">7662 </w:t>
      </w:r>
    </w:p>
    <w:p w14:paraId="3FF9E5EF" w14:textId="77777777" w:rsidR="00D942D1" w:rsidRDefault="00C4189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Dim: </w:t>
      </w:r>
      <w:r w:rsidR="00D942D1">
        <w:rPr>
          <w:sz w:val="24"/>
          <w:szCs w:val="24"/>
          <w:lang w:eastAsia="zh-CN"/>
        </w:rPr>
        <w:t xml:space="preserve">376 x 158 x 229 cm / </w:t>
      </w: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 xml:space="preserve">: 3, </w:t>
      </w:r>
      <w:r w:rsidR="00D942D1">
        <w:rPr>
          <w:sz w:val="24"/>
          <w:szCs w:val="24"/>
          <w:lang w:eastAsia="zh-CN"/>
        </w:rPr>
        <w:t>462</w:t>
      </w:r>
      <w:r>
        <w:rPr>
          <w:sz w:val="24"/>
          <w:szCs w:val="24"/>
          <w:lang w:eastAsia="zh-CN"/>
        </w:rPr>
        <w:t xml:space="preserve"> kg</w:t>
      </w:r>
    </w:p>
    <w:p w14:paraId="7D9ED69E" w14:textId="2D091BCE" w:rsidR="00462012" w:rsidRPr="00C41890" w:rsidRDefault="00D942D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Dim: 97 x 216 x 61 cm / </w:t>
      </w: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>: 215 kg</w:t>
      </w:r>
      <w:r w:rsidR="00C41890">
        <w:rPr>
          <w:sz w:val="24"/>
          <w:szCs w:val="24"/>
          <w:lang w:eastAsia="zh-CN"/>
        </w:rPr>
        <w:t xml:space="preserve"> </w:t>
      </w:r>
    </w:p>
    <w:p w14:paraId="20D445A1" w14:textId="77777777" w:rsidR="00C41890" w:rsidRDefault="00C41890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</w:p>
    <w:p w14:paraId="6B84BB1A" w14:textId="6DD57BA1" w:rsidR="00C41890" w:rsidRDefault="00C41890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u w:val="single"/>
          <w:lang w:eastAsia="zh-CN"/>
        </w:rPr>
      </w:pPr>
      <w:r>
        <w:rPr>
          <w:b/>
          <w:bCs/>
          <w:sz w:val="24"/>
          <w:szCs w:val="24"/>
          <w:u w:val="single"/>
          <w:lang w:eastAsia="zh-CN"/>
        </w:rPr>
        <w:t>Move out</w:t>
      </w:r>
    </w:p>
    <w:p w14:paraId="1799ED6F" w14:textId="1DAFBB64" w:rsidR="00C41890" w:rsidRDefault="00C4189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Bandsaw/Daito Seiki </w:t>
      </w:r>
    </w:p>
    <w:p w14:paraId="01975B12" w14:textId="1A8623E6" w:rsidR="00C41890" w:rsidRDefault="00C4189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>: 2, 600 kg</w:t>
      </w:r>
    </w:p>
    <w:p w14:paraId="2BCC1519" w14:textId="43A4C22C" w:rsidR="00C41890" w:rsidRPr="00C41890" w:rsidRDefault="00C4189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2m roller table </w:t>
      </w:r>
      <w:r w:rsidR="006F5CA9">
        <w:rPr>
          <w:sz w:val="24"/>
          <w:szCs w:val="24"/>
          <w:lang w:eastAsia="zh-CN"/>
        </w:rPr>
        <w:t xml:space="preserve">       </w:t>
      </w:r>
    </w:p>
    <w:p w14:paraId="519C6382" w14:textId="77777777" w:rsidR="00837F27" w:rsidRPr="00837F27" w:rsidRDefault="00837F2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77A252A8" w14:textId="77777777"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2949EE78" w14:textId="77777777"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14:paraId="144E39C1" w14:textId="77777777"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180A5185" w14:textId="77777777" w:rsidR="00684C71" w:rsidRDefault="00BC5A2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5EE61BD4" w14:textId="6FDC04D7" w:rsidR="00695CCB" w:rsidRDefault="006F5CA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/03/25</w:t>
      </w:r>
    </w:p>
    <w:p w14:paraId="3CC67CEA" w14:textId="77777777"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25B3023D" w14:textId="77777777" w:rsidR="00BC5A20" w:rsidRDefault="00BC5A2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14:paraId="5F69A0D8" w14:textId="77777777" w:rsidR="00BC5A20" w:rsidRDefault="0046201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</w:p>
    <w:p w14:paraId="724C71A1" w14:textId="77777777" w:rsidR="00BC5A20" w:rsidRPr="00BC5A20" w:rsidRDefault="00BC5A2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18EC5B6F" w14:textId="77777777" w:rsidR="00127515" w:rsidRDefault="0012751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79B034A8" w14:textId="7592B9BC"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77E104F1" w14:textId="77777777" w:rsidR="007D6AC7" w:rsidRDefault="00983496" w:rsidP="007D6AC7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249 Jalan Boon Lay </w:t>
      </w:r>
    </w:p>
    <w:p w14:paraId="0E8791C2" w14:textId="3C7F63AC" w:rsidR="00D31BCD" w:rsidRPr="007D6AC7" w:rsidRDefault="003B1884" w:rsidP="007D6AC7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ST Engineering</w:t>
      </w:r>
      <w:r w:rsidR="00DF3590">
        <w:rPr>
          <w:sz w:val="24"/>
          <w:szCs w:val="24"/>
          <w:lang w:eastAsia="zh-CN"/>
        </w:rPr>
        <w:t xml:space="preserve"> </w:t>
      </w:r>
      <w:r w:rsidR="00FC6347">
        <w:rPr>
          <w:sz w:val="24"/>
          <w:szCs w:val="24"/>
          <w:lang w:eastAsia="zh-CN"/>
        </w:rPr>
        <w:t>A</w:t>
      </w:r>
      <w:r w:rsidR="00C41890">
        <w:rPr>
          <w:sz w:val="24"/>
          <w:szCs w:val="24"/>
          <w:lang w:eastAsia="zh-CN"/>
        </w:rPr>
        <w:t>dvanced Material</w:t>
      </w:r>
    </w:p>
    <w:p w14:paraId="01EF6ADD" w14:textId="77777777" w:rsidR="00684C71" w:rsidRDefault="00684C71" w:rsidP="00A32709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14:paraId="58E35A47" w14:textId="77777777" w:rsidR="00A32709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14:paraId="250B4644" w14:textId="77777777" w:rsidR="002639DB" w:rsidRDefault="0046201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</w:t>
      </w:r>
      <w:r w:rsidR="007D6AC7">
        <w:rPr>
          <w:sz w:val="24"/>
          <w:lang w:eastAsia="zh-CN"/>
        </w:rPr>
        <w:t>orry loader</w:t>
      </w:r>
      <w:r w:rsidR="00695CCB">
        <w:rPr>
          <w:sz w:val="24"/>
          <w:lang w:eastAsia="zh-CN"/>
        </w:rPr>
        <w:t xml:space="preserve"> </w:t>
      </w:r>
      <w:r w:rsidR="007D6AC7">
        <w:rPr>
          <w:sz w:val="24"/>
          <w:lang w:eastAsia="zh-CN"/>
        </w:rPr>
        <w:t xml:space="preserve"> </w:t>
      </w:r>
    </w:p>
    <w:p w14:paraId="3C935B78" w14:textId="77777777" w:rsidR="00D1424C" w:rsidRDefault="00695CC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Wire/</w:t>
      </w:r>
      <w:r w:rsidR="009610F3">
        <w:rPr>
          <w:sz w:val="24"/>
          <w:lang w:eastAsia="zh-CN"/>
        </w:rPr>
        <w:t>webbing</w:t>
      </w:r>
      <w:r w:rsidR="00983496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14:paraId="7C28F058" w14:textId="77777777" w:rsidR="009D0FBE" w:rsidRDefault="009D0FB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14:paraId="4999536F" w14:textId="77777777" w:rsidR="00695CCB" w:rsidRDefault="00DF6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Rollers/pallet truck</w:t>
      </w:r>
    </w:p>
    <w:p w14:paraId="1A229FB8" w14:textId="2E07AC8B" w:rsidR="0032640E" w:rsidRDefault="0046201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695CCB">
        <w:rPr>
          <w:sz w:val="24"/>
          <w:lang w:eastAsia="zh-CN"/>
        </w:rPr>
        <w:t>and jack</w:t>
      </w:r>
      <w:r w:rsidR="006F5CA9">
        <w:rPr>
          <w:sz w:val="24"/>
          <w:lang w:eastAsia="zh-CN"/>
        </w:rPr>
        <w:t>/crowbar</w:t>
      </w:r>
    </w:p>
    <w:p w14:paraId="3D5619E1" w14:textId="77777777" w:rsidR="00D31BCD" w:rsidRDefault="00326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Woodblock</w:t>
      </w:r>
      <w:r w:rsidR="00695CCB">
        <w:rPr>
          <w:sz w:val="24"/>
          <w:lang w:eastAsia="zh-CN"/>
        </w:rPr>
        <w:t xml:space="preserve"> </w:t>
      </w:r>
      <w:r w:rsidR="00DF6761">
        <w:rPr>
          <w:sz w:val="24"/>
          <w:lang w:eastAsia="zh-CN"/>
        </w:rPr>
        <w:t xml:space="preserve"> </w:t>
      </w:r>
    </w:p>
    <w:p w14:paraId="2B2BA3E2" w14:textId="77777777"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443AD218" w14:textId="77777777" w:rsidR="00684C71" w:rsidRPr="00A32709" w:rsidRDefault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14:paraId="1F9AB704" w14:textId="77777777"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A32709">
        <w:rPr>
          <w:sz w:val="24"/>
          <w:lang w:eastAsia="zh-CN"/>
        </w:rPr>
        <w:t>obstacle on crane parking area</w:t>
      </w:r>
      <w:r w:rsidR="00603994">
        <w:rPr>
          <w:sz w:val="24"/>
          <w:lang w:eastAsia="zh-CN"/>
        </w:rPr>
        <w:t xml:space="preserve"> and route to machine position </w:t>
      </w:r>
    </w:p>
    <w:p w14:paraId="0D6BD532" w14:textId="77777777" w:rsidR="0032640E" w:rsidRDefault="0081336E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32709">
        <w:rPr>
          <w:sz w:val="24"/>
          <w:lang w:eastAsia="zh-CN"/>
        </w:rPr>
        <w:t>unintentionally</w:t>
      </w:r>
    </w:p>
    <w:p w14:paraId="1D9B279B" w14:textId="77777777" w:rsidR="00C41890" w:rsidRDefault="00C41890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01507364" w14:textId="1D3F39DA" w:rsidR="00684C71" w:rsidRPr="00A73217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14:paraId="0667874B" w14:textId="77777777"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32709">
        <w:rPr>
          <w:sz w:val="24"/>
          <w:lang w:eastAsia="zh-CN"/>
        </w:rPr>
        <w:t>derstorms and lightning weather</w:t>
      </w:r>
    </w:p>
    <w:p w14:paraId="4CBDF20F" w14:textId="77777777"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14:paraId="2DFBF60F" w14:textId="77777777" w:rsidR="00D1424C" w:rsidRDefault="00D1424C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361B786A" w14:textId="77777777"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14:paraId="56E7419D" w14:textId="18D817C1"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37F27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837F27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5259C0">
        <w:rPr>
          <w:sz w:val="24"/>
          <w:lang w:eastAsia="zh-CN"/>
        </w:rPr>
        <w:t xml:space="preserve">r, rigger, signalman and </w:t>
      </w:r>
      <w:r>
        <w:rPr>
          <w:sz w:val="24"/>
          <w:lang w:eastAsia="zh-CN"/>
        </w:rPr>
        <w:t xml:space="preserve">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 certificate)</w:t>
      </w:r>
    </w:p>
    <w:p w14:paraId="00CD0C57" w14:textId="77777777" w:rsidR="00A32709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555F1316" w14:textId="77777777"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3B6C16A6" w14:textId="77777777" w:rsidR="001F7FE2" w:rsidRDefault="001F7FE2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14:paraId="3CADB393" w14:textId="77777777"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837F27">
        <w:rPr>
          <w:sz w:val="24"/>
          <w:lang w:eastAsia="zh-CN"/>
        </w:rPr>
        <w:t xml:space="preserve">safety </w:t>
      </w:r>
      <w:r w:rsidR="003B1884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32709">
        <w:rPr>
          <w:rFonts w:hint="eastAsia"/>
          <w:sz w:val="24"/>
          <w:lang w:eastAsia="zh-CN"/>
        </w:rPr>
        <w:t>nd lifting gear with M.O.M certificate</w:t>
      </w:r>
    </w:p>
    <w:p w14:paraId="6ECEDD00" w14:textId="77777777"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837F27">
        <w:t>.</w:t>
      </w:r>
      <w:r w:rsidR="00A64537">
        <w:rPr>
          <w:rFonts w:hint="eastAsia"/>
        </w:rPr>
        <w:t>O</w:t>
      </w:r>
      <w:r w:rsidR="00837F27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14:paraId="11013799" w14:textId="77777777"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45A6D8F9" w14:textId="77777777" w:rsidR="00127515" w:rsidRDefault="0081336E" w:rsidP="00837F27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lastRenderedPageBreak/>
        <w:t xml:space="preserve">                             </w:t>
      </w:r>
      <w:r w:rsidR="00837F27">
        <w:rPr>
          <w:b w:val="0"/>
          <w:sz w:val="20"/>
          <w:u w:val="none"/>
          <w:lang w:eastAsia="zh-CN"/>
        </w:rPr>
        <w:t xml:space="preserve">                               </w:t>
      </w:r>
    </w:p>
    <w:p w14:paraId="76BE9FF3" w14:textId="269D328B" w:rsidR="00684C71" w:rsidRPr="00837F27" w:rsidRDefault="00127515" w:rsidP="00837F27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</w:t>
      </w:r>
      <w:r w:rsidR="00837F27">
        <w:rPr>
          <w:b w:val="0"/>
          <w:sz w:val="20"/>
          <w:u w:val="none"/>
          <w:lang w:eastAsia="zh-CN"/>
        </w:rPr>
        <w:t xml:space="preserve"> </w:t>
      </w:r>
      <w:r w:rsidR="0081336E">
        <w:rPr>
          <w:rFonts w:hint="eastAsia"/>
          <w:lang w:eastAsia="zh-CN"/>
        </w:rPr>
        <w:t>JOB SCOPE</w:t>
      </w:r>
      <w:r w:rsidR="0081336E">
        <w:rPr>
          <w:sz w:val="24"/>
          <w:lang w:eastAsia="zh-CN"/>
        </w:rPr>
        <w:t xml:space="preserve">      </w:t>
      </w:r>
    </w:p>
    <w:p w14:paraId="0A0B3666" w14:textId="77777777" w:rsidR="00CE2ACA" w:rsidRDefault="006325EB" w:rsidP="00695CC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</w:t>
      </w:r>
      <w:r w:rsidR="002659F9">
        <w:rPr>
          <w:sz w:val="24"/>
          <w:lang w:eastAsia="zh-CN"/>
        </w:rPr>
        <w:t>ad</w:t>
      </w:r>
      <w:r w:rsidR="00CE2ACA">
        <w:rPr>
          <w:sz w:val="24"/>
          <w:lang w:eastAsia="zh-CN"/>
        </w:rPr>
        <w:t>er at designated unloading area</w:t>
      </w:r>
    </w:p>
    <w:p w14:paraId="6B32AA1D" w14:textId="21381501" w:rsidR="00462012" w:rsidRPr="00695CCB" w:rsidRDefault="00C41890" w:rsidP="00695CC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 up crane with outriggers fully extended and resting on timber mats as base plate </w:t>
      </w:r>
      <w:r w:rsidR="00FC6347">
        <w:rPr>
          <w:sz w:val="24"/>
          <w:lang w:eastAsia="zh-CN"/>
        </w:rPr>
        <w:t xml:space="preserve"> </w:t>
      </w:r>
    </w:p>
    <w:p w14:paraId="11B50A2E" w14:textId="77777777" w:rsidR="00695CCB" w:rsidRDefault="00695CCB" w:rsidP="0098349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 to insert required sling onto crane hook</w:t>
      </w:r>
    </w:p>
    <w:p w14:paraId="69545310" w14:textId="7650BFB4" w:rsidR="00AC7E7A" w:rsidRPr="00983496" w:rsidRDefault="00695CCB" w:rsidP="0098349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AC7E7A" w:rsidRPr="00983496">
        <w:rPr>
          <w:sz w:val="24"/>
          <w:lang w:eastAsia="zh-CN"/>
        </w:rPr>
        <w:t xml:space="preserve">ecured </w:t>
      </w:r>
      <w:r>
        <w:rPr>
          <w:sz w:val="24"/>
          <w:lang w:eastAsia="zh-CN"/>
        </w:rPr>
        <w:t xml:space="preserve">sling </w:t>
      </w:r>
      <w:r w:rsidR="00AC7E7A" w:rsidRPr="00983496">
        <w:rPr>
          <w:sz w:val="24"/>
          <w:lang w:eastAsia="zh-CN"/>
        </w:rPr>
        <w:t xml:space="preserve">to rigging point of machine </w:t>
      </w:r>
    </w:p>
    <w:p w14:paraId="63036A2C" w14:textId="335A52E1" w:rsidR="006325EB" w:rsidRPr="00695CCB" w:rsidRDefault="00CE2ACA" w:rsidP="00695CC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</w:t>
      </w:r>
      <w:r w:rsidR="00DE7800">
        <w:rPr>
          <w:sz w:val="24"/>
          <w:lang w:eastAsia="zh-CN"/>
        </w:rPr>
        <w:t xml:space="preserve">machine from lorry chassis </w:t>
      </w:r>
      <w:r w:rsidR="00FC6347">
        <w:rPr>
          <w:sz w:val="24"/>
          <w:lang w:eastAsia="zh-CN"/>
        </w:rPr>
        <w:t xml:space="preserve"> </w:t>
      </w:r>
    </w:p>
    <w:p w14:paraId="150D0044" w14:textId="77777777" w:rsidR="001F7FE2" w:rsidRDefault="00695CCB" w:rsidP="00057FF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crane and l</w:t>
      </w:r>
      <w:r w:rsidR="001F7FE2">
        <w:rPr>
          <w:sz w:val="24"/>
          <w:lang w:eastAsia="zh-CN"/>
        </w:rPr>
        <w:t>ower down machine to near ground level</w:t>
      </w:r>
      <w:r w:rsidR="008103FE">
        <w:rPr>
          <w:sz w:val="24"/>
          <w:lang w:eastAsia="zh-CN"/>
        </w:rPr>
        <w:t xml:space="preserve">   </w:t>
      </w:r>
    </w:p>
    <w:p w14:paraId="2ECFE1DC" w14:textId="79DFCC30" w:rsidR="003B1884" w:rsidRPr="001F7FE2" w:rsidRDefault="003B1884" w:rsidP="003B188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1F7FE2">
        <w:rPr>
          <w:sz w:val="24"/>
          <w:lang w:eastAsia="zh-CN"/>
        </w:rPr>
        <w:t>Insert rollers</w:t>
      </w:r>
      <w:r>
        <w:rPr>
          <w:sz w:val="24"/>
          <w:lang w:eastAsia="zh-CN"/>
        </w:rPr>
        <w:t xml:space="preserve"> under machine bed</w:t>
      </w:r>
      <w:r w:rsidRPr="001F7FE2">
        <w:rPr>
          <w:sz w:val="24"/>
          <w:lang w:eastAsia="zh-CN"/>
        </w:rPr>
        <w:t xml:space="preserve"> </w:t>
      </w:r>
    </w:p>
    <w:p w14:paraId="78186E64" w14:textId="5C314FDD" w:rsidR="0041482A" w:rsidRDefault="005259C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1336E">
        <w:rPr>
          <w:sz w:val="24"/>
          <w:lang w:eastAsia="zh-CN"/>
        </w:rPr>
        <w:t xml:space="preserve"> </w:t>
      </w:r>
      <w:r w:rsidR="0041482A">
        <w:rPr>
          <w:sz w:val="24"/>
          <w:lang w:eastAsia="zh-CN"/>
        </w:rPr>
        <w:t xml:space="preserve">machine into production </w:t>
      </w:r>
      <w:r w:rsidR="00983496">
        <w:rPr>
          <w:sz w:val="24"/>
          <w:lang w:eastAsia="zh-CN"/>
        </w:rPr>
        <w:t>at ground floor</w:t>
      </w:r>
    </w:p>
    <w:p w14:paraId="5C4FD861" w14:textId="77777777" w:rsidR="001F7FE2" w:rsidRDefault="0041482A" w:rsidP="0098349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 w:rsidR="008E3BAF">
        <w:rPr>
          <w:sz w:val="24"/>
          <w:lang w:eastAsia="zh-CN"/>
        </w:rPr>
        <w:t>designated location</w:t>
      </w:r>
    </w:p>
    <w:p w14:paraId="1E6C1506" w14:textId="77777777" w:rsidR="006F5CA9" w:rsidRDefault="003B1884" w:rsidP="003B188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machine from rollers and insert levelling pad under machine bed</w:t>
      </w:r>
    </w:p>
    <w:p w14:paraId="79DBE001" w14:textId="77777777" w:rsidR="006F5CA9" w:rsidRDefault="006F5CA9" w:rsidP="003B188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shift out 1 unit old machine from production to loading bay</w:t>
      </w:r>
    </w:p>
    <w:p w14:paraId="6FC392E8" w14:textId="53B9B4E9" w:rsidR="006F5CA9" w:rsidRPr="00127515" w:rsidRDefault="006F5CA9" w:rsidP="0012751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onto lorry chassis </w:t>
      </w:r>
      <w:r w:rsidR="003B1884">
        <w:rPr>
          <w:sz w:val="24"/>
          <w:lang w:eastAsia="zh-CN"/>
        </w:rPr>
        <w:t xml:space="preserve"> </w:t>
      </w:r>
    </w:p>
    <w:p w14:paraId="1C27C58F" w14:textId="1485E58A" w:rsidR="00EF0653" w:rsidRPr="00462012" w:rsidRDefault="0081336E" w:rsidP="0046201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462012">
        <w:rPr>
          <w:sz w:val="24"/>
          <w:lang w:eastAsia="zh-CN"/>
        </w:rPr>
        <w:t>Once job complete, team leader will instruct t</w:t>
      </w:r>
      <w:r w:rsidR="00A64537" w:rsidRPr="00462012">
        <w:rPr>
          <w:sz w:val="24"/>
          <w:lang w:eastAsia="zh-CN"/>
        </w:rPr>
        <w:t>he team to perform proper house</w:t>
      </w:r>
      <w:r w:rsidRPr="00462012">
        <w:rPr>
          <w:sz w:val="24"/>
          <w:lang w:eastAsia="zh-CN"/>
        </w:rPr>
        <w:t>keeping</w:t>
      </w:r>
    </w:p>
    <w:p w14:paraId="3CD2B56C" w14:textId="77777777" w:rsidR="00684C71" w:rsidRDefault="00EF065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 xml:space="preserve">ll debris will be clear and dispose </w:t>
      </w:r>
    </w:p>
    <w:p w14:paraId="7A86CC18" w14:textId="77777777" w:rsidR="00F65ED0" w:rsidRPr="009D0FBE" w:rsidRDefault="0081336E" w:rsidP="009D0FB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  <w:r w:rsidR="00695CCB">
        <w:rPr>
          <w:sz w:val="24"/>
          <w:lang w:eastAsia="zh-CN"/>
        </w:rPr>
        <w:t xml:space="preserve">  </w:t>
      </w:r>
      <w:r w:rsidR="003B1884">
        <w:rPr>
          <w:sz w:val="24"/>
          <w:lang w:eastAsia="zh-CN"/>
        </w:rPr>
        <w:t xml:space="preserve"> </w:t>
      </w:r>
    </w:p>
    <w:p w14:paraId="2050A916" w14:textId="77777777" w:rsidR="00F65ED0" w:rsidRDefault="00F65ED0" w:rsidP="00F65ED0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14:paraId="517367EA" w14:textId="77777777" w:rsidR="00684C71" w:rsidRDefault="005259C0" w:rsidP="007D6AC7">
      <w:pPr>
        <w:rPr>
          <w:sz w:val="24"/>
        </w:rPr>
      </w:pPr>
      <w:r>
        <w:rPr>
          <w:sz w:val="24"/>
          <w:szCs w:val="24"/>
          <w:lang w:eastAsia="zh-CN"/>
        </w:rPr>
        <w:t xml:space="preserve">            </w:t>
      </w:r>
      <w:r w:rsidR="00B45C00">
        <w:rPr>
          <w:sz w:val="24"/>
        </w:rPr>
        <w:t xml:space="preserve">Best </w:t>
      </w:r>
      <w:r w:rsidR="0081336E">
        <w:rPr>
          <w:sz w:val="24"/>
        </w:rPr>
        <w:t>Regards</w:t>
      </w:r>
    </w:p>
    <w:p w14:paraId="53665B51" w14:textId="77777777"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r w:rsidR="00695CCB">
        <w:rPr>
          <w:sz w:val="24"/>
        </w:rPr>
        <w:t xml:space="preserve">Kevin Wong / </w:t>
      </w:r>
      <w:proofErr w:type="spellStart"/>
      <w:r w:rsidR="003B1884">
        <w:rPr>
          <w:sz w:val="24"/>
        </w:rPr>
        <w:t>Zailani</w:t>
      </w:r>
      <w:proofErr w:type="spellEnd"/>
      <w:r w:rsidR="003B1884">
        <w:rPr>
          <w:sz w:val="24"/>
        </w:rPr>
        <w:t xml:space="preserve"> </w:t>
      </w:r>
    </w:p>
    <w:p w14:paraId="18CA0E11" w14:textId="77777777" w:rsidR="0032640E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 xml:space="preserve">Eric Wong </w:t>
      </w:r>
      <w:r w:rsidR="005259C0">
        <w:rPr>
          <w:sz w:val="24"/>
        </w:rPr>
        <w:t>Machinery Transportation Pte Ltd</w:t>
      </w:r>
    </w:p>
    <w:p w14:paraId="1A8A5B46" w14:textId="77777777" w:rsidR="00684C71" w:rsidRPr="005259C0" w:rsidRDefault="0032640E">
      <w:pPr>
        <w:rPr>
          <w:sz w:val="24"/>
        </w:rPr>
      </w:pPr>
      <w:r>
        <w:rPr>
          <w:sz w:val="24"/>
        </w:rPr>
        <w:t xml:space="preserve">            </w:t>
      </w:r>
      <w:r w:rsidR="001F7FE2">
        <w:rPr>
          <w:sz w:val="24"/>
        </w:rPr>
        <w:t>Tel: 6282417</w:t>
      </w:r>
      <w:r w:rsidR="0081336E">
        <w:tab/>
        <w:t xml:space="preserve">   </w:t>
      </w:r>
      <w:r w:rsidR="0081336E">
        <w:tab/>
      </w:r>
    </w:p>
    <w:sectPr w:rsidR="00684C71" w:rsidRPr="005259C0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EEE628C" w14:textId="77777777" w:rsidR="009307B6" w:rsidRDefault="009307B6">
      <w:r>
        <w:separator/>
      </w:r>
    </w:p>
  </w:endnote>
  <w:endnote w:type="continuationSeparator" w:id="0">
    <w:p w14:paraId="14E9B29C" w14:textId="77777777" w:rsidR="009307B6" w:rsidRDefault="009307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FDA1D6" w14:textId="77777777"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462012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62012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CCB2A89" w14:textId="77777777" w:rsidR="009307B6" w:rsidRDefault="009307B6">
      <w:r>
        <w:separator/>
      </w:r>
    </w:p>
  </w:footnote>
  <w:footnote w:type="continuationSeparator" w:id="0">
    <w:p w14:paraId="427C8210" w14:textId="77777777" w:rsidR="009307B6" w:rsidRDefault="009307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1849C27" w14:textId="31E2740E" w:rsidR="00684C71" w:rsidRPr="00127515" w:rsidRDefault="006F5CA9" w:rsidP="00127515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5AE94DD9" wp14:editId="60CC94C4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27515">
      <w:rPr>
        <w:b/>
        <w:color w:val="0000FF"/>
        <w:sz w:val="28"/>
      </w:rPr>
      <w:t xml:space="preserve">                    </w:t>
    </w:r>
    <w:r w:rsidR="0081336E">
      <w:rPr>
        <w:b/>
        <w:color w:val="0000FF"/>
        <w:sz w:val="28"/>
      </w:rPr>
      <w:t>ERIC WONG MACHINERY TRANSPORTATION PTE LTD</w:t>
    </w:r>
  </w:p>
  <w:p w14:paraId="17676667" w14:textId="42A95F04" w:rsidR="00684C71" w:rsidRDefault="00FC6347">
    <w:pPr>
      <w:pStyle w:val="Header"/>
      <w:jc w:val="center"/>
    </w:pPr>
    <w:r>
      <w:t xml:space="preserve">28 </w:t>
    </w:r>
    <w:proofErr w:type="spellStart"/>
    <w:r>
      <w:t>Kranji</w:t>
    </w:r>
    <w:proofErr w:type="spellEnd"/>
    <w:r>
      <w:t xml:space="preserve"> Loop #05-03</w:t>
    </w:r>
    <w:r w:rsidR="0081336E">
      <w:t xml:space="preserve">, </w:t>
    </w:r>
    <w:proofErr w:type="spellStart"/>
    <w:r>
      <w:t>Kranji</w:t>
    </w:r>
    <w:proofErr w:type="spellEnd"/>
    <w:r>
      <w:t xml:space="preserve"> Green, </w:t>
    </w:r>
    <w:r w:rsidR="0081336E">
      <w:t xml:space="preserve">Singapore </w:t>
    </w:r>
    <w:r>
      <w:t>739571</w:t>
    </w:r>
  </w:p>
  <w:p w14:paraId="74D035E9" w14:textId="2B879C69" w:rsidR="00684C71" w:rsidRDefault="00F65ED0">
    <w:pPr>
      <w:pStyle w:val="Header"/>
      <w:jc w:val="center"/>
    </w:pPr>
    <w:r>
      <w:t>Tel</w:t>
    </w:r>
    <w:r w:rsidR="0081336E">
      <w:t xml:space="preserve">: </w:t>
    </w:r>
    <w:r w:rsidR="00A32709">
      <w:t>6</w:t>
    </w:r>
    <w:r w:rsidR="0081336E">
      <w:t xml:space="preserve">2824175, </w:t>
    </w:r>
    <w:r w:rsidR="00A32709">
      <w:t>6</w:t>
    </w:r>
    <w:r w:rsidR="0081336E">
      <w:t xml:space="preserve">2828203, </w:t>
    </w:r>
    <w:r w:rsidR="00A32709">
      <w:t>6</w:t>
    </w:r>
    <w:r w:rsidR="00FE100C">
      <w:t>2826020</w:t>
    </w:r>
  </w:p>
  <w:p w14:paraId="72B12A32" w14:textId="77777777" w:rsidR="00684C71" w:rsidRDefault="0081336E">
    <w:pPr>
      <w:pStyle w:val="Header"/>
      <w:jc w:val="center"/>
    </w:pPr>
    <w:r>
      <w:t>GST Reg No. : M2-8923804 – 2</w:t>
    </w:r>
  </w:p>
  <w:p w14:paraId="11ACB86D" w14:textId="77777777" w:rsidR="00684C71" w:rsidRDefault="0081336E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2A2BF59B" w14:textId="77777777" w:rsidR="00684C71" w:rsidRDefault="00F65ED0">
    <w:pPr>
      <w:pStyle w:val="Header"/>
      <w:jc w:val="center"/>
      <w:rPr>
        <w:sz w:val="22"/>
      </w:rPr>
    </w:pPr>
    <w:r>
      <w:rPr>
        <w:sz w:val="22"/>
      </w:rPr>
      <w:t>e-mail</w:t>
    </w:r>
    <w:r w:rsidR="00A32709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21510634">
    <w:abstractNumId w:val="2"/>
  </w:num>
  <w:num w:numId="2" w16cid:durableId="1534877385">
    <w:abstractNumId w:val="4"/>
  </w:num>
  <w:num w:numId="3" w16cid:durableId="1485121083">
    <w:abstractNumId w:val="0"/>
  </w:num>
  <w:num w:numId="4" w16cid:durableId="1332291126">
    <w:abstractNumId w:val="9"/>
  </w:num>
  <w:num w:numId="5" w16cid:durableId="1091316941">
    <w:abstractNumId w:val="5"/>
  </w:num>
  <w:num w:numId="6" w16cid:durableId="238908917">
    <w:abstractNumId w:val="6"/>
  </w:num>
  <w:num w:numId="7" w16cid:durableId="415437817">
    <w:abstractNumId w:val="3"/>
  </w:num>
  <w:num w:numId="8" w16cid:durableId="1377851122">
    <w:abstractNumId w:val="7"/>
  </w:num>
  <w:num w:numId="9" w16cid:durableId="700328331">
    <w:abstractNumId w:val="1"/>
  </w:num>
  <w:num w:numId="10" w16cid:durableId="930813524">
    <w:abstractNumId w:val="8"/>
  </w:num>
  <w:num w:numId="11" w16cid:durableId="1149177760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B09"/>
    <w:rsid w:val="00001488"/>
    <w:rsid w:val="0001665B"/>
    <w:rsid w:val="000343CD"/>
    <w:rsid w:val="00057FF4"/>
    <w:rsid w:val="000801A2"/>
    <w:rsid w:val="00090AFE"/>
    <w:rsid w:val="000C4536"/>
    <w:rsid w:val="000C6E3E"/>
    <w:rsid w:val="000D1431"/>
    <w:rsid w:val="000F2D87"/>
    <w:rsid w:val="00127515"/>
    <w:rsid w:val="00163B17"/>
    <w:rsid w:val="001B4DB4"/>
    <w:rsid w:val="001C67C6"/>
    <w:rsid w:val="001C782A"/>
    <w:rsid w:val="001D43A7"/>
    <w:rsid w:val="001F7FE2"/>
    <w:rsid w:val="00205704"/>
    <w:rsid w:val="002235D4"/>
    <w:rsid w:val="0025111A"/>
    <w:rsid w:val="002547C6"/>
    <w:rsid w:val="002639DB"/>
    <w:rsid w:val="002659F9"/>
    <w:rsid w:val="002D3928"/>
    <w:rsid w:val="002E7DF1"/>
    <w:rsid w:val="0032640E"/>
    <w:rsid w:val="00350BF0"/>
    <w:rsid w:val="00352C91"/>
    <w:rsid w:val="003A38CC"/>
    <w:rsid w:val="003B10FC"/>
    <w:rsid w:val="003B1884"/>
    <w:rsid w:val="003C5C9D"/>
    <w:rsid w:val="003D017C"/>
    <w:rsid w:val="003D515D"/>
    <w:rsid w:val="00404EF6"/>
    <w:rsid w:val="00410512"/>
    <w:rsid w:val="004135BC"/>
    <w:rsid w:val="0041482A"/>
    <w:rsid w:val="004203AE"/>
    <w:rsid w:val="00430E18"/>
    <w:rsid w:val="004338FC"/>
    <w:rsid w:val="00462012"/>
    <w:rsid w:val="004672BC"/>
    <w:rsid w:val="0047011D"/>
    <w:rsid w:val="005056C2"/>
    <w:rsid w:val="005259C0"/>
    <w:rsid w:val="00525D01"/>
    <w:rsid w:val="0052796F"/>
    <w:rsid w:val="00564F83"/>
    <w:rsid w:val="00596BDF"/>
    <w:rsid w:val="005C3CF1"/>
    <w:rsid w:val="005D7370"/>
    <w:rsid w:val="00603994"/>
    <w:rsid w:val="00620E16"/>
    <w:rsid w:val="006304BE"/>
    <w:rsid w:val="006325EB"/>
    <w:rsid w:val="00646A54"/>
    <w:rsid w:val="00650074"/>
    <w:rsid w:val="00650243"/>
    <w:rsid w:val="0067261B"/>
    <w:rsid w:val="00684C71"/>
    <w:rsid w:val="00695CCB"/>
    <w:rsid w:val="006B2C9C"/>
    <w:rsid w:val="006B6525"/>
    <w:rsid w:val="006C104A"/>
    <w:rsid w:val="006F37C2"/>
    <w:rsid w:val="006F5CA9"/>
    <w:rsid w:val="0070496B"/>
    <w:rsid w:val="00707B09"/>
    <w:rsid w:val="007130E5"/>
    <w:rsid w:val="0073581F"/>
    <w:rsid w:val="007D5BAA"/>
    <w:rsid w:val="007D6AC7"/>
    <w:rsid w:val="007E7225"/>
    <w:rsid w:val="007F48C2"/>
    <w:rsid w:val="008103FE"/>
    <w:rsid w:val="0081336E"/>
    <w:rsid w:val="00822C80"/>
    <w:rsid w:val="00837F27"/>
    <w:rsid w:val="008453A8"/>
    <w:rsid w:val="00867645"/>
    <w:rsid w:val="008727AF"/>
    <w:rsid w:val="00880467"/>
    <w:rsid w:val="008E3BAF"/>
    <w:rsid w:val="008F1C49"/>
    <w:rsid w:val="009307B6"/>
    <w:rsid w:val="009610F3"/>
    <w:rsid w:val="009626FF"/>
    <w:rsid w:val="00983496"/>
    <w:rsid w:val="009836A1"/>
    <w:rsid w:val="00985815"/>
    <w:rsid w:val="009A0AFA"/>
    <w:rsid w:val="009B5AD9"/>
    <w:rsid w:val="009D0FBE"/>
    <w:rsid w:val="00A12C7E"/>
    <w:rsid w:val="00A1710F"/>
    <w:rsid w:val="00A32709"/>
    <w:rsid w:val="00A603E0"/>
    <w:rsid w:val="00A64537"/>
    <w:rsid w:val="00A66247"/>
    <w:rsid w:val="00A67883"/>
    <w:rsid w:val="00A70F6E"/>
    <w:rsid w:val="00A73217"/>
    <w:rsid w:val="00AC7E7A"/>
    <w:rsid w:val="00AF5391"/>
    <w:rsid w:val="00B27FFB"/>
    <w:rsid w:val="00B45C00"/>
    <w:rsid w:val="00B8229E"/>
    <w:rsid w:val="00B85865"/>
    <w:rsid w:val="00BC5A20"/>
    <w:rsid w:val="00BF67C0"/>
    <w:rsid w:val="00C41890"/>
    <w:rsid w:val="00C86602"/>
    <w:rsid w:val="00CB70BD"/>
    <w:rsid w:val="00CE2ACA"/>
    <w:rsid w:val="00D1424C"/>
    <w:rsid w:val="00D31BCD"/>
    <w:rsid w:val="00D35E8E"/>
    <w:rsid w:val="00D412BF"/>
    <w:rsid w:val="00D54FB8"/>
    <w:rsid w:val="00D55394"/>
    <w:rsid w:val="00D9328F"/>
    <w:rsid w:val="00D942D1"/>
    <w:rsid w:val="00DB733C"/>
    <w:rsid w:val="00DD7730"/>
    <w:rsid w:val="00DE7800"/>
    <w:rsid w:val="00DF3590"/>
    <w:rsid w:val="00DF6761"/>
    <w:rsid w:val="00E273BB"/>
    <w:rsid w:val="00E615DC"/>
    <w:rsid w:val="00E83FCD"/>
    <w:rsid w:val="00E9120A"/>
    <w:rsid w:val="00ED6CD0"/>
    <w:rsid w:val="00EE22A6"/>
    <w:rsid w:val="00EF0653"/>
    <w:rsid w:val="00F04980"/>
    <w:rsid w:val="00F31173"/>
    <w:rsid w:val="00F46FA1"/>
    <w:rsid w:val="00F5394C"/>
    <w:rsid w:val="00F65ED0"/>
    <w:rsid w:val="00F772D1"/>
    <w:rsid w:val="00FA40A4"/>
    <w:rsid w:val="00FC6347"/>
    <w:rsid w:val="00FE100C"/>
    <w:rsid w:val="00FE1E86"/>
    <w:rsid w:val="00FE2C04"/>
    <w:rsid w:val="00FF5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E66D43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12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2975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6</cp:revision>
  <cp:lastPrinted>2023-10-31T08:37:00Z</cp:lastPrinted>
  <dcterms:created xsi:type="dcterms:W3CDTF">2025-02-27T02:34:00Z</dcterms:created>
  <dcterms:modified xsi:type="dcterms:W3CDTF">2025-02-27T05:11:00Z</dcterms:modified>
</cp:coreProperties>
</file>