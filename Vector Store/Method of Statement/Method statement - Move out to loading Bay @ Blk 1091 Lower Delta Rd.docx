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792D8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D2956B0" w14:textId="77777777" w:rsidR="00485A69" w:rsidRDefault="00485A69">
      <w:pPr>
        <w:rPr>
          <w:sz w:val="24"/>
        </w:rPr>
      </w:pPr>
    </w:p>
    <w:p w14:paraId="65EF7F31" w14:textId="2CB7063C" w:rsidR="006467DA" w:rsidRDefault="00485A6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C15B2">
        <w:rPr>
          <w:sz w:val="24"/>
        </w:rPr>
        <w:t>17</w:t>
      </w:r>
      <w:r w:rsidR="008C15B2" w:rsidRPr="008C15B2">
        <w:rPr>
          <w:sz w:val="24"/>
          <w:vertAlign w:val="superscript"/>
        </w:rPr>
        <w:t>th</w:t>
      </w:r>
      <w:r w:rsidR="008C15B2">
        <w:rPr>
          <w:sz w:val="24"/>
        </w:rPr>
        <w:t xml:space="preserve"> Mar 2025</w:t>
      </w:r>
    </w:p>
    <w:p w14:paraId="2FEF7250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001360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982E258" w14:textId="6262BA36"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485A69">
        <w:rPr>
          <w:sz w:val="24"/>
          <w:lang w:eastAsia="zh-CN"/>
        </w:rPr>
        <w:t xml:space="preserve">hift out </w:t>
      </w:r>
      <w:r w:rsidR="008C15B2">
        <w:rPr>
          <w:sz w:val="24"/>
          <w:lang w:eastAsia="zh-CN"/>
        </w:rPr>
        <w:t>7</w:t>
      </w:r>
      <w:r w:rsidR="00485A69">
        <w:rPr>
          <w:sz w:val="24"/>
          <w:lang w:eastAsia="zh-CN"/>
        </w:rPr>
        <w:t xml:space="preserve"> unit machine from production</w:t>
      </w:r>
      <w:r w:rsidR="00DF6692">
        <w:rPr>
          <w:sz w:val="24"/>
          <w:lang w:eastAsia="zh-CN"/>
        </w:rPr>
        <w:t xml:space="preserve"> to loading bay</w:t>
      </w:r>
      <w:r w:rsidR="00485A69">
        <w:rPr>
          <w:sz w:val="24"/>
          <w:lang w:eastAsia="zh-CN"/>
        </w:rPr>
        <w:t>,</w:t>
      </w:r>
      <w:r w:rsidR="00DF6692">
        <w:rPr>
          <w:sz w:val="24"/>
          <w:lang w:eastAsia="zh-CN"/>
        </w:rPr>
        <w:t xml:space="preserve"> </w:t>
      </w:r>
      <w:r w:rsidR="008C15B2">
        <w:rPr>
          <w:sz w:val="24"/>
          <w:lang w:eastAsia="zh-CN"/>
        </w:rPr>
        <w:t xml:space="preserve">using forklift to fork up onto Malaysia lorry </w:t>
      </w:r>
    </w:p>
    <w:p w14:paraId="4D321319" w14:textId="77777777"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138AB7" w14:textId="77777777" w:rsidR="001649AA" w:rsidRDefault="00485A6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5C44C96D" w14:textId="78C84B6C" w:rsidR="000D61FA" w:rsidRDefault="000D61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r w:rsidR="00485A69">
        <w:rPr>
          <w:bCs/>
          <w:sz w:val="24"/>
          <w:szCs w:val="24"/>
          <w:lang w:eastAsia="zh-CN"/>
        </w:rPr>
        <w:t xml:space="preserve">unit </w:t>
      </w:r>
      <w:r w:rsidR="008C15B2">
        <w:rPr>
          <w:bCs/>
          <w:sz w:val="24"/>
          <w:szCs w:val="24"/>
          <w:lang w:eastAsia="zh-CN"/>
        </w:rPr>
        <w:t>Surface Grinder</w:t>
      </w:r>
    </w:p>
    <w:p w14:paraId="6FE9B7BF" w14:textId="12E945B1" w:rsidR="008C15B2" w:rsidRDefault="008C15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Lathe</w:t>
      </w:r>
    </w:p>
    <w:p w14:paraId="597C68FF" w14:textId="2E537041" w:rsidR="008C15B2" w:rsidRDefault="008C15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Milling</w:t>
      </w:r>
    </w:p>
    <w:p w14:paraId="5452116F" w14:textId="1A4E1980" w:rsidR="008C15B2" w:rsidRDefault="008C15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Bench Drill</w:t>
      </w:r>
    </w:p>
    <w:p w14:paraId="4A485504" w14:textId="7BBC4E2E" w:rsidR="00485A69" w:rsidRDefault="008C15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China Stamping </w:t>
      </w:r>
    </w:p>
    <w:p w14:paraId="53F25CAF" w14:textId="77777777"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3DA847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1176E84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14:paraId="3AF78FC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6538641" w14:textId="77777777"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D5257F7" w14:textId="7746B62D" w:rsidR="006467DA" w:rsidRDefault="00FA65B1">
      <w:pPr>
        <w:rPr>
          <w:sz w:val="24"/>
          <w:lang w:eastAsia="zh-CN"/>
        </w:rPr>
      </w:pPr>
      <w:r>
        <w:rPr>
          <w:sz w:val="24"/>
          <w:lang w:eastAsia="zh-CN"/>
        </w:rPr>
        <w:t>08/04</w:t>
      </w:r>
      <w:r w:rsidR="008C15B2">
        <w:rPr>
          <w:sz w:val="24"/>
          <w:lang w:eastAsia="zh-CN"/>
        </w:rPr>
        <w:t>/25</w:t>
      </w:r>
    </w:p>
    <w:p w14:paraId="2B0544D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42FE3F3" w14:textId="77777777"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3C4898F3" w14:textId="135F625B" w:rsidR="008B106D" w:rsidRPr="008B106D" w:rsidRDefault="008C15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14:paraId="48207A8B" w14:textId="77777777"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109FF4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FA14E59" w14:textId="0E87FC9A" w:rsidR="00485A69" w:rsidRDefault="008C15B2" w:rsidP="008C15B2">
      <w:pPr>
        <w:pStyle w:val="Heading4"/>
        <w:rPr>
          <w:szCs w:val="24"/>
        </w:rPr>
      </w:pPr>
      <w:r>
        <w:rPr>
          <w:szCs w:val="24"/>
        </w:rPr>
        <w:t>Blk 1091 Lower Delta Rd #01-05</w:t>
      </w:r>
    </w:p>
    <w:p w14:paraId="1C065EEA" w14:textId="299E12EB" w:rsidR="008C15B2" w:rsidRPr="008C15B2" w:rsidRDefault="008C15B2" w:rsidP="008C15B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Ming Kee Metal Works Pte Ltd</w:t>
      </w:r>
    </w:p>
    <w:p w14:paraId="6A47B36D" w14:textId="77777777"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5BBB499E" w14:textId="77777777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B041741" w14:textId="77777777"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14:paraId="6A3B3206" w14:textId="0AABA7E2" w:rsidR="008C15B2" w:rsidRDefault="008C15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26FCDED3" w14:textId="253BD707" w:rsidR="00485A69" w:rsidRDefault="008C15B2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9427F">
        <w:rPr>
          <w:sz w:val="24"/>
          <w:lang w:eastAsia="zh-CN"/>
        </w:rPr>
        <w:t>allet truck</w:t>
      </w:r>
    </w:p>
    <w:p w14:paraId="1734DBFE" w14:textId="1DB199EC" w:rsidR="008C15B2" w:rsidRDefault="008C15B2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4DFCFFB2" w14:textId="7DAD0D47" w:rsidR="00697081" w:rsidRDefault="00485A6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C15B2">
        <w:rPr>
          <w:sz w:val="24"/>
          <w:lang w:eastAsia="zh-CN"/>
        </w:rPr>
        <w:t>ire/w</w:t>
      </w:r>
      <w:r>
        <w:rPr>
          <w:sz w:val="24"/>
          <w:lang w:eastAsia="zh-CN"/>
        </w:rPr>
        <w:t xml:space="preserve">ebbing sling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14:paraId="7DEA2E98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C0A82BE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5A4680DF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14:paraId="4B1920E3" w14:textId="77777777"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14:paraId="1E0F837A" w14:textId="77777777" w:rsidR="000D61FA" w:rsidRDefault="006467DA" w:rsidP="000D61F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AC3F4EE" w14:textId="284CF762" w:rsidR="004B5E62" w:rsidRDefault="004B5E62" w:rsidP="000D61F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</w:p>
    <w:p w14:paraId="54339F15" w14:textId="77777777" w:rsidR="00485A69" w:rsidRDefault="00485A69" w:rsidP="000D61FA">
      <w:pPr>
        <w:rPr>
          <w:b/>
          <w:sz w:val="32"/>
          <w:szCs w:val="32"/>
          <w:u w:val="single"/>
          <w:lang w:eastAsia="zh-CN"/>
        </w:rPr>
      </w:pPr>
    </w:p>
    <w:p w14:paraId="5B6AD892" w14:textId="77777777" w:rsidR="00D86C8A" w:rsidRPr="000D61FA" w:rsidRDefault="000D61FA" w:rsidP="000D61FA">
      <w:pPr>
        <w:rPr>
          <w:b/>
          <w:sz w:val="24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14:paraId="2D03411E" w14:textId="77777777"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14:paraId="70E5DAD6" w14:textId="77777777" w:rsidR="00D86C8A" w:rsidRPr="000D61F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14:paraId="3D0933C3" w14:textId="77777777"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</w:p>
    <w:p w14:paraId="25138899" w14:textId="77777777" w:rsidR="00485A69" w:rsidRDefault="00485A69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Lifting Crew</w:t>
      </w:r>
    </w:p>
    <w:p w14:paraId="796C175E" w14:textId="77777777" w:rsidR="00485A69" w:rsidRDefault="00485A69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M.O.M certified lifting supervisor, rigger, signalman and lorry loader operator will be involved in this operation</w:t>
      </w:r>
    </w:p>
    <w:p w14:paraId="42C95D6C" w14:textId="77777777" w:rsidR="00485A69" w:rsidRPr="00485A69" w:rsidRDefault="00485A69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4211BDD8" w14:textId="77777777"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14:paraId="3DACD77E" w14:textId="6E6CB548" w:rsidR="00A37A23" w:rsidRDefault="008C15B2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location</w:t>
      </w:r>
    </w:p>
    <w:p w14:paraId="7E0368B1" w14:textId="77777777" w:rsidR="004B5E62" w:rsidRDefault="008C15B2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6470C" w:rsidRPr="00170082">
        <w:rPr>
          <w:sz w:val="24"/>
          <w:lang w:eastAsia="zh-CN"/>
        </w:rPr>
        <w:t>hift</w:t>
      </w:r>
      <w:r w:rsidR="00485A69">
        <w:rPr>
          <w:sz w:val="24"/>
          <w:lang w:eastAsia="zh-CN"/>
        </w:rPr>
        <w:t xml:space="preserve"> out machine from production</w:t>
      </w:r>
    </w:p>
    <w:p w14:paraId="4C1FE221" w14:textId="2D92FDE9" w:rsidR="008C15B2" w:rsidRDefault="004B5E62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</w:t>
      </w:r>
      <w:r w:rsidR="00697081">
        <w:rPr>
          <w:sz w:val="24"/>
          <w:lang w:eastAsia="zh-CN"/>
        </w:rPr>
        <w:t>to loading bay</w:t>
      </w:r>
    </w:p>
    <w:p w14:paraId="2AD3D650" w14:textId="78DF2E9F" w:rsidR="00C96E35" w:rsidRPr="00170082" w:rsidRDefault="008C15B2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up machine </w:t>
      </w:r>
      <w:r w:rsidR="00485A69">
        <w:rPr>
          <w:sz w:val="24"/>
          <w:lang w:eastAsia="zh-CN"/>
        </w:rPr>
        <w:t xml:space="preserve"> </w:t>
      </w:r>
    </w:p>
    <w:p w14:paraId="1BD1973A" w14:textId="09981EC5" w:rsidR="00895D5D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F73904">
        <w:rPr>
          <w:sz w:val="24"/>
          <w:lang w:eastAsia="zh-CN"/>
        </w:rPr>
        <w:t xml:space="preserve">up </w:t>
      </w:r>
      <w:r w:rsidR="009619C4">
        <w:rPr>
          <w:sz w:val="24"/>
          <w:lang w:eastAsia="zh-CN"/>
        </w:rPr>
        <w:t xml:space="preserve">machine </w:t>
      </w:r>
      <w:r w:rsidR="00170082">
        <w:rPr>
          <w:sz w:val="24"/>
          <w:lang w:eastAsia="zh-CN"/>
        </w:rPr>
        <w:t xml:space="preserve">onto </w:t>
      </w:r>
      <w:r w:rsidR="008C15B2">
        <w:rPr>
          <w:sz w:val="24"/>
          <w:lang w:eastAsia="zh-CN"/>
        </w:rPr>
        <w:t>Malaysia lorry</w:t>
      </w:r>
      <w:r w:rsidR="00170082">
        <w:rPr>
          <w:sz w:val="24"/>
          <w:lang w:eastAsia="zh-CN"/>
        </w:rPr>
        <w:t xml:space="preserve"> </w:t>
      </w:r>
    </w:p>
    <w:p w14:paraId="52A34F94" w14:textId="77777777" w:rsidR="00170082" w:rsidRDefault="009619C4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170082">
        <w:rPr>
          <w:sz w:val="24"/>
          <w:lang w:eastAsia="zh-CN"/>
        </w:rPr>
        <w:t xml:space="preserve"> with strapping belt </w:t>
      </w:r>
      <w:r w:rsidR="00697081">
        <w:rPr>
          <w:sz w:val="24"/>
          <w:lang w:eastAsia="zh-CN"/>
        </w:rPr>
        <w:t xml:space="preserve">prior to moving out of </w:t>
      </w:r>
      <w:r>
        <w:rPr>
          <w:sz w:val="24"/>
          <w:lang w:eastAsia="zh-CN"/>
        </w:rPr>
        <w:t>customer</w:t>
      </w:r>
      <w:r w:rsidR="000D61FA">
        <w:rPr>
          <w:sz w:val="24"/>
          <w:lang w:eastAsia="zh-CN"/>
        </w:rPr>
        <w:t xml:space="preserve"> </w:t>
      </w:r>
      <w:r w:rsidR="00697081">
        <w:rPr>
          <w:sz w:val="24"/>
          <w:lang w:eastAsia="zh-CN"/>
        </w:rPr>
        <w:t>premise</w:t>
      </w:r>
    </w:p>
    <w:p w14:paraId="5E30D3DB" w14:textId="77777777" w:rsidR="009619C4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9619C4">
        <w:rPr>
          <w:sz w:val="24"/>
          <w:lang w:eastAsia="zh-CN"/>
        </w:rPr>
        <w:t xml:space="preserve"> machine</w:t>
      </w:r>
      <w:r w:rsidR="00DF6692">
        <w:rPr>
          <w:sz w:val="24"/>
          <w:lang w:eastAsia="zh-CN"/>
        </w:rPr>
        <w:t xml:space="preserve"> to new location</w:t>
      </w:r>
    </w:p>
    <w:p w14:paraId="587A9DF8" w14:textId="4CB3BD98" w:rsidR="00EF0110" w:rsidRPr="004B5E62" w:rsidRDefault="0099046A" w:rsidP="004B5E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B5E62">
        <w:rPr>
          <w:sz w:val="24"/>
          <w:lang w:eastAsia="zh-CN"/>
        </w:rPr>
        <w:t xml:space="preserve">Once job complete, team leader will instruct the team to perform </w:t>
      </w:r>
      <w:r w:rsidR="00DC68C8" w:rsidRPr="004B5E62">
        <w:rPr>
          <w:sz w:val="24"/>
          <w:lang w:eastAsia="zh-CN"/>
        </w:rPr>
        <w:t>proper housekeeping</w:t>
      </w:r>
    </w:p>
    <w:p w14:paraId="730B256E" w14:textId="77777777"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DA7F436" w14:textId="77777777"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F5069D8" w14:textId="77777777"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AF98671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61A78A5F" w14:textId="7794778F" w:rsidR="0099046A" w:rsidRDefault="004B5E6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737438DF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4CB6C576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15DDF" w14:textId="77777777" w:rsidR="00405ED3" w:rsidRDefault="00405ED3">
      <w:r>
        <w:separator/>
      </w:r>
    </w:p>
  </w:endnote>
  <w:endnote w:type="continuationSeparator" w:id="0">
    <w:p w14:paraId="77AB5716" w14:textId="77777777" w:rsidR="00405ED3" w:rsidRDefault="00405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74EEAF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40F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40F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771100" w14:textId="77777777" w:rsidR="00405ED3" w:rsidRDefault="00405ED3">
      <w:r>
        <w:separator/>
      </w:r>
    </w:p>
  </w:footnote>
  <w:footnote w:type="continuationSeparator" w:id="0">
    <w:p w14:paraId="32C4070A" w14:textId="77777777" w:rsidR="00405ED3" w:rsidRDefault="00405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6ECC0E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7BED87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69970FD2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6346EA37" w14:textId="28015827" w:rsidR="006467DA" w:rsidRDefault="008C15B2">
    <w:pPr>
      <w:pStyle w:val="Header"/>
      <w:jc w:val="center"/>
    </w:pPr>
    <w:r>
      <w:t>28 Kranji Loop #05-03</w:t>
    </w:r>
    <w:r w:rsidR="006467DA">
      <w:t xml:space="preserve">, </w:t>
    </w:r>
    <w:r>
      <w:t xml:space="preserve">Kranji Green, </w:t>
    </w:r>
    <w:r w:rsidR="006467DA">
      <w:t xml:space="preserve">Singapore </w:t>
    </w:r>
    <w:r>
      <w:t>739571</w:t>
    </w:r>
  </w:p>
  <w:p w14:paraId="329434A5" w14:textId="6C4318E1"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</w:t>
    </w:r>
  </w:p>
  <w:p w14:paraId="7AB470A9" w14:textId="77777777" w:rsidR="006467DA" w:rsidRDefault="006467DA">
    <w:pPr>
      <w:pStyle w:val="Header"/>
      <w:jc w:val="center"/>
    </w:pPr>
    <w:r>
      <w:t>GST Reg No. : M2-8923804 – 2</w:t>
    </w:r>
  </w:p>
  <w:p w14:paraId="7752F19C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40BF55E" w14:textId="77777777"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9174492">
    <w:abstractNumId w:val="2"/>
  </w:num>
  <w:num w:numId="2" w16cid:durableId="151919946">
    <w:abstractNumId w:val="4"/>
  </w:num>
  <w:num w:numId="3" w16cid:durableId="917979015">
    <w:abstractNumId w:val="0"/>
  </w:num>
  <w:num w:numId="4" w16cid:durableId="2120641141">
    <w:abstractNumId w:val="9"/>
  </w:num>
  <w:num w:numId="5" w16cid:durableId="266355795">
    <w:abstractNumId w:val="5"/>
  </w:num>
  <w:num w:numId="6" w16cid:durableId="1718430446">
    <w:abstractNumId w:val="6"/>
  </w:num>
  <w:num w:numId="7" w16cid:durableId="1598445238">
    <w:abstractNumId w:val="3"/>
  </w:num>
  <w:num w:numId="8" w16cid:durableId="1178352145">
    <w:abstractNumId w:val="7"/>
  </w:num>
  <w:num w:numId="9" w16cid:durableId="1557736229">
    <w:abstractNumId w:val="1"/>
  </w:num>
  <w:num w:numId="10" w16cid:durableId="1819420182">
    <w:abstractNumId w:val="8"/>
  </w:num>
  <w:num w:numId="11" w16cid:durableId="185460677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068C0"/>
    <w:rsid w:val="00064B51"/>
    <w:rsid w:val="00070CB5"/>
    <w:rsid w:val="0007152C"/>
    <w:rsid w:val="000B5071"/>
    <w:rsid w:val="000C68D5"/>
    <w:rsid w:val="000D3C89"/>
    <w:rsid w:val="000D61FA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E708D"/>
    <w:rsid w:val="002F035F"/>
    <w:rsid w:val="002F791A"/>
    <w:rsid w:val="003038EA"/>
    <w:rsid w:val="0030538F"/>
    <w:rsid w:val="00306A1F"/>
    <w:rsid w:val="00323983"/>
    <w:rsid w:val="00346E42"/>
    <w:rsid w:val="003F57AE"/>
    <w:rsid w:val="00405ED3"/>
    <w:rsid w:val="00420DA0"/>
    <w:rsid w:val="004601AE"/>
    <w:rsid w:val="0046470C"/>
    <w:rsid w:val="00466C7A"/>
    <w:rsid w:val="00485A69"/>
    <w:rsid w:val="004B5E62"/>
    <w:rsid w:val="005408D1"/>
    <w:rsid w:val="00562CE3"/>
    <w:rsid w:val="00571367"/>
    <w:rsid w:val="005C0BC7"/>
    <w:rsid w:val="005D6724"/>
    <w:rsid w:val="006467DA"/>
    <w:rsid w:val="0065228C"/>
    <w:rsid w:val="00677443"/>
    <w:rsid w:val="00697081"/>
    <w:rsid w:val="00716161"/>
    <w:rsid w:val="007F5A32"/>
    <w:rsid w:val="0084186B"/>
    <w:rsid w:val="008640FA"/>
    <w:rsid w:val="00895D5D"/>
    <w:rsid w:val="008B106D"/>
    <w:rsid w:val="008C15B2"/>
    <w:rsid w:val="008F0C05"/>
    <w:rsid w:val="009619C4"/>
    <w:rsid w:val="00971AE8"/>
    <w:rsid w:val="0099046A"/>
    <w:rsid w:val="0099427F"/>
    <w:rsid w:val="009E27B0"/>
    <w:rsid w:val="009E6147"/>
    <w:rsid w:val="00A244C1"/>
    <w:rsid w:val="00A37A23"/>
    <w:rsid w:val="00A46B56"/>
    <w:rsid w:val="00AA1CEE"/>
    <w:rsid w:val="00AB4642"/>
    <w:rsid w:val="00B4366E"/>
    <w:rsid w:val="00B71575"/>
    <w:rsid w:val="00BA671E"/>
    <w:rsid w:val="00C21D12"/>
    <w:rsid w:val="00C57939"/>
    <w:rsid w:val="00C96E35"/>
    <w:rsid w:val="00CA4C9C"/>
    <w:rsid w:val="00CB2E4C"/>
    <w:rsid w:val="00CE7AB0"/>
    <w:rsid w:val="00D61DA3"/>
    <w:rsid w:val="00D86C8A"/>
    <w:rsid w:val="00DC68C8"/>
    <w:rsid w:val="00DF38C9"/>
    <w:rsid w:val="00DF6692"/>
    <w:rsid w:val="00E441E4"/>
    <w:rsid w:val="00E76DB5"/>
    <w:rsid w:val="00E86A29"/>
    <w:rsid w:val="00EC1220"/>
    <w:rsid w:val="00EF0110"/>
    <w:rsid w:val="00F079B7"/>
    <w:rsid w:val="00F159DB"/>
    <w:rsid w:val="00F73904"/>
    <w:rsid w:val="00F97B33"/>
    <w:rsid w:val="00FA65B1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36D86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2023-02-08T08:01:00Z</cp:lastPrinted>
  <dcterms:created xsi:type="dcterms:W3CDTF">2023-02-08T07:37:00Z</dcterms:created>
  <dcterms:modified xsi:type="dcterms:W3CDTF">2025-03-21T02:30:00Z</dcterms:modified>
</cp:coreProperties>
</file>