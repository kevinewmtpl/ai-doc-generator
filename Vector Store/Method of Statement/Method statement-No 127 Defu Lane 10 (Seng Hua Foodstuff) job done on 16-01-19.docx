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EC6FEA">
      <w:pPr>
        <w:rPr>
          <w:sz w:val="24"/>
          <w:lang w:eastAsia="zh-CN"/>
        </w:rPr>
      </w:pPr>
      <w:r>
        <w:rPr>
          <w:sz w:val="24"/>
        </w:rPr>
        <w:t>Date: 16</w:t>
      </w:r>
      <w:r w:rsidRPr="00EC6FEA">
        <w:rPr>
          <w:sz w:val="24"/>
          <w:vertAlign w:val="superscript"/>
        </w:rPr>
        <w:t>th</w:t>
      </w:r>
      <w:r>
        <w:rPr>
          <w:sz w:val="24"/>
        </w:rPr>
        <w:t xml:space="preserve"> Jan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B246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EC6FEA">
        <w:rPr>
          <w:sz w:val="24"/>
          <w:lang w:eastAsia="zh-CN"/>
        </w:rPr>
        <w:t xml:space="preserve"> unload 3</w:t>
      </w:r>
      <w:r w:rsidR="00A556AD">
        <w:rPr>
          <w:sz w:val="24"/>
          <w:lang w:eastAsia="zh-CN"/>
        </w:rPr>
        <w:t xml:space="preserve"> cas</w:t>
      </w:r>
      <w:r w:rsidR="00CB4A5D">
        <w:rPr>
          <w:sz w:val="24"/>
          <w:lang w:eastAsia="zh-CN"/>
        </w:rPr>
        <w:t xml:space="preserve">es of 1 unit </w:t>
      </w:r>
      <w:r w:rsidR="00EC6FEA">
        <w:rPr>
          <w:sz w:val="24"/>
          <w:lang w:eastAsia="zh-CN"/>
        </w:rPr>
        <w:t>machine from 1 x 40ft</w:t>
      </w:r>
      <w:r w:rsidR="00AF3A59">
        <w:rPr>
          <w:sz w:val="24"/>
          <w:lang w:eastAsia="zh-CN"/>
        </w:rPr>
        <w:t xml:space="preserve"> and 1 x 4</w:t>
      </w:r>
      <w:r w:rsidR="00F50AE6">
        <w:rPr>
          <w:sz w:val="24"/>
          <w:lang w:eastAsia="zh-CN"/>
        </w:rPr>
        <w:t>0ft FR</w:t>
      </w:r>
      <w:r w:rsidR="00EA6CA4">
        <w:rPr>
          <w:sz w:val="24"/>
          <w:lang w:eastAsia="zh-CN"/>
        </w:rPr>
        <w:t xml:space="preserve"> </w:t>
      </w:r>
      <w:r w:rsidR="00572F00">
        <w:rPr>
          <w:sz w:val="24"/>
          <w:lang w:eastAsia="zh-CN"/>
        </w:rPr>
        <w:t xml:space="preserve">container, uncrate, </w:t>
      </w:r>
      <w:r w:rsidR="00EC6FEA">
        <w:rPr>
          <w:sz w:val="24"/>
          <w:lang w:eastAsia="zh-CN"/>
        </w:rPr>
        <w:t>shift and position to temporary location at ground floor</w:t>
      </w:r>
      <w:r w:rsidR="00572F00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B4A5D" w:rsidRPr="00EC6FEA" w:rsidRDefault="00A556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  <w:r w:rsidR="00AF3A59">
        <w:rPr>
          <w:bCs/>
          <w:sz w:val="24"/>
          <w:szCs w:val="24"/>
          <w:lang w:eastAsia="zh-CN"/>
        </w:rPr>
        <w:t xml:space="preserve"> </w:t>
      </w:r>
    </w:p>
    <w:p w:rsidR="00A556AD" w:rsidRDefault="00EC6FE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1: 478 x 228 x 243 cm   /   N/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3, 395</w:t>
      </w:r>
      <w:r w:rsidR="00A556AD">
        <w:rPr>
          <w:bCs/>
          <w:sz w:val="24"/>
          <w:szCs w:val="24"/>
          <w:lang w:eastAsia="zh-CN"/>
        </w:rPr>
        <w:t xml:space="preserve"> </w:t>
      </w:r>
      <w:proofErr w:type="spellStart"/>
      <w:r w:rsidR="00A556AD">
        <w:rPr>
          <w:bCs/>
          <w:sz w:val="24"/>
          <w:szCs w:val="24"/>
          <w:lang w:eastAsia="zh-CN"/>
        </w:rPr>
        <w:t>kgs</w:t>
      </w:r>
      <w:proofErr w:type="spellEnd"/>
    </w:p>
    <w:p w:rsidR="00CB4A5D" w:rsidRDefault="00AF3A5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</w:t>
      </w:r>
      <w:r w:rsidR="00EA6CA4">
        <w:rPr>
          <w:bCs/>
          <w:sz w:val="24"/>
          <w:szCs w:val="24"/>
          <w:lang w:eastAsia="zh-CN"/>
        </w:rPr>
        <w:t xml:space="preserve">: </w:t>
      </w:r>
      <w:r w:rsidR="00EC6FEA">
        <w:rPr>
          <w:bCs/>
          <w:sz w:val="24"/>
          <w:szCs w:val="24"/>
          <w:lang w:eastAsia="zh-CN"/>
        </w:rPr>
        <w:t>368 x 228 x 239 cm   /   N/</w:t>
      </w:r>
      <w:proofErr w:type="spellStart"/>
      <w:r w:rsidR="00EC6FEA">
        <w:rPr>
          <w:bCs/>
          <w:sz w:val="24"/>
          <w:szCs w:val="24"/>
          <w:lang w:eastAsia="zh-CN"/>
        </w:rPr>
        <w:t>Wt</w:t>
      </w:r>
      <w:proofErr w:type="spellEnd"/>
      <w:r w:rsidR="00EC6FEA">
        <w:rPr>
          <w:bCs/>
          <w:sz w:val="24"/>
          <w:szCs w:val="24"/>
          <w:lang w:eastAsia="zh-CN"/>
        </w:rPr>
        <w:t>: 1, 150</w:t>
      </w:r>
      <w:r w:rsidR="00875399">
        <w:rPr>
          <w:bCs/>
          <w:sz w:val="24"/>
          <w:szCs w:val="24"/>
          <w:lang w:eastAsia="zh-CN"/>
        </w:rPr>
        <w:t xml:space="preserve"> </w:t>
      </w:r>
      <w:proofErr w:type="spellStart"/>
      <w:r w:rsidR="00875399">
        <w:rPr>
          <w:bCs/>
          <w:sz w:val="24"/>
          <w:szCs w:val="24"/>
          <w:lang w:eastAsia="zh-CN"/>
        </w:rPr>
        <w:t>kgs</w:t>
      </w:r>
      <w:proofErr w:type="spellEnd"/>
    </w:p>
    <w:p w:rsidR="00EC6FEA" w:rsidRDefault="00EC6FE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3: 408 x 238 x 243 cm   /   N/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2, 795 </w:t>
      </w:r>
      <w:proofErr w:type="spellStart"/>
      <w:r>
        <w:rPr>
          <w:bCs/>
          <w:sz w:val="24"/>
          <w:szCs w:val="24"/>
          <w:lang w:eastAsia="zh-CN"/>
        </w:rPr>
        <w:t>kgs</w:t>
      </w:r>
      <w:proofErr w:type="spellEnd"/>
    </w:p>
    <w:p w:rsidR="00A556AD" w:rsidRPr="00A556AD" w:rsidRDefault="00A55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Pr="00A556AD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B406A" w:rsidRDefault="00EC6FE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16/01/2019   -   09:30 am</w:t>
      </w:r>
    </w:p>
    <w:p w:rsidR="00A556AD" w:rsidRPr="00A556AD" w:rsidRDefault="00A55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EC6FEA" w:rsidP="00707B09">
      <w:pPr>
        <w:pStyle w:val="Heading4"/>
      </w:pPr>
      <w:r>
        <w:t xml:space="preserve">No 127 </w:t>
      </w:r>
      <w:proofErr w:type="spellStart"/>
      <w:r>
        <w:t>Defu</w:t>
      </w:r>
      <w:proofErr w:type="spellEnd"/>
      <w:r>
        <w:t xml:space="preserve"> Lane 10</w:t>
      </w:r>
    </w:p>
    <w:p w:rsidR="00707B09" w:rsidRPr="00707B09" w:rsidRDefault="00EC6FEA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Seng Hua </w:t>
      </w:r>
      <w:proofErr w:type="spellStart"/>
      <w:r>
        <w:rPr>
          <w:sz w:val="24"/>
          <w:szCs w:val="24"/>
          <w:lang w:eastAsia="zh-CN"/>
        </w:rPr>
        <w:t>Hng</w:t>
      </w:r>
      <w:proofErr w:type="spellEnd"/>
      <w:r>
        <w:rPr>
          <w:sz w:val="24"/>
          <w:szCs w:val="24"/>
          <w:lang w:eastAsia="zh-CN"/>
        </w:rPr>
        <w:t xml:space="preserve"> Foodstuff</w:t>
      </w:r>
      <w:r w:rsidR="00DD4754">
        <w:rPr>
          <w:sz w:val="24"/>
          <w:szCs w:val="24"/>
          <w:lang w:eastAsia="zh-CN"/>
        </w:rPr>
        <w:t xml:space="preserve"> </w:t>
      </w:r>
      <w:proofErr w:type="spellStart"/>
      <w:r w:rsidR="00DD4754">
        <w:rPr>
          <w:sz w:val="24"/>
          <w:szCs w:val="24"/>
          <w:lang w:eastAsia="zh-CN"/>
        </w:rPr>
        <w:t>Pte</w:t>
      </w:r>
      <w:proofErr w:type="spellEnd"/>
      <w:r w:rsidR="00DD4754">
        <w:rPr>
          <w:sz w:val="24"/>
          <w:szCs w:val="24"/>
          <w:lang w:eastAsia="zh-CN"/>
        </w:rPr>
        <w:t xml:space="preserve"> Ltd</w:t>
      </w:r>
    </w:p>
    <w:p w:rsidR="00684C71" w:rsidRDefault="00684C71">
      <w:pPr>
        <w:rPr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CB4A5D" w:rsidRDefault="00AF3A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A6CA4">
        <w:rPr>
          <w:sz w:val="24"/>
          <w:lang w:eastAsia="zh-CN"/>
        </w:rPr>
        <w:t xml:space="preserve">50 </w:t>
      </w:r>
      <w:r w:rsidR="00CB4A5D">
        <w:rPr>
          <w:sz w:val="24"/>
          <w:lang w:eastAsia="zh-CN"/>
        </w:rPr>
        <w:t>ton lorry crane</w:t>
      </w:r>
    </w:p>
    <w:p w:rsidR="00AF3A59" w:rsidRDefault="00EC6F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 ton forklift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CB4A5D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DD4754" w:rsidRDefault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D4754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DD4754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DD475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DD4754">
        <w:rPr>
          <w:sz w:val="24"/>
          <w:lang w:eastAsia="zh-CN"/>
        </w:rPr>
        <w:t>d</w:t>
      </w:r>
    </w:p>
    <w:p w:rsidR="00AF3A59" w:rsidRDefault="00AF3A59" w:rsidP="00DD475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C6FEA" w:rsidRDefault="00EC6FEA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966099" w:rsidRDefault="00707B0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A556AD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966099" w:rsidRDefault="0096609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966099" w:rsidRDefault="000772D4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50AE6">
        <w:rPr>
          <w:sz w:val="24"/>
          <w:lang w:eastAsia="zh-CN"/>
        </w:rPr>
        <w:t xml:space="preserve">safety </w:t>
      </w:r>
      <w:r w:rsidR="00F50AE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B4343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3A26D1">
        <w:t>.</w:t>
      </w:r>
      <w:r w:rsidR="00A64537">
        <w:rPr>
          <w:rFonts w:hint="eastAsia"/>
        </w:rPr>
        <w:t>O</w:t>
      </w:r>
      <w:r w:rsidR="003A26D1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3A26D1" w:rsidRDefault="0081336E" w:rsidP="003A26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</w:t>
      </w:r>
    </w:p>
    <w:p w:rsidR="00EA6CA4" w:rsidRPr="00F50AE6" w:rsidRDefault="00A64537" w:rsidP="00F50A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A6CA4">
        <w:rPr>
          <w:sz w:val="24"/>
          <w:lang w:eastAsia="zh-CN"/>
        </w:rPr>
        <w:t xml:space="preserve">etting up of lorry </w:t>
      </w:r>
      <w:r w:rsidR="000772D4">
        <w:rPr>
          <w:sz w:val="24"/>
          <w:lang w:eastAsia="zh-CN"/>
        </w:rPr>
        <w:t xml:space="preserve">crane </w:t>
      </w:r>
      <w:r w:rsidR="003A26D1">
        <w:rPr>
          <w:sz w:val="24"/>
          <w:lang w:eastAsia="zh-CN"/>
        </w:rPr>
        <w:t xml:space="preserve">at </w:t>
      </w:r>
      <w:r w:rsidR="00EA6CA4">
        <w:rPr>
          <w:sz w:val="24"/>
          <w:lang w:eastAsia="zh-CN"/>
        </w:rPr>
        <w:t xml:space="preserve">designated </w:t>
      </w:r>
      <w:r w:rsidR="00E9120A">
        <w:rPr>
          <w:sz w:val="24"/>
          <w:lang w:eastAsia="zh-CN"/>
        </w:rPr>
        <w:t>location</w:t>
      </w:r>
    </w:p>
    <w:p w:rsidR="00684C71" w:rsidRDefault="00EA6CA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</w:t>
      </w:r>
      <w:r w:rsidR="00875399">
        <w:rPr>
          <w:sz w:val="24"/>
          <w:lang w:eastAsia="zh-CN"/>
        </w:rPr>
        <w:t xml:space="preserve">ist down case </w:t>
      </w:r>
      <w:r w:rsidR="00F50AE6">
        <w:rPr>
          <w:sz w:val="24"/>
          <w:lang w:eastAsia="zh-CN"/>
        </w:rPr>
        <w:t xml:space="preserve">from FR container </w:t>
      </w:r>
      <w:r w:rsidR="00875399">
        <w:rPr>
          <w:sz w:val="24"/>
          <w:lang w:eastAsia="zh-CN"/>
        </w:rPr>
        <w:t>to the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AB4343" w:rsidRDefault="002348BD" w:rsidP="00EC6FE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EC6FEA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 xml:space="preserve">and </w:t>
      </w:r>
      <w:r w:rsidR="003A26D1">
        <w:rPr>
          <w:sz w:val="24"/>
          <w:lang w:eastAsia="zh-CN"/>
        </w:rPr>
        <w:t>detach machine from base</w:t>
      </w:r>
    </w:p>
    <w:p w:rsidR="00EC6FEA" w:rsidRDefault="00EC6FEA" w:rsidP="00EC6FE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loading area</w:t>
      </w:r>
    </w:p>
    <w:p w:rsidR="00EC6FEA" w:rsidRDefault="00EC6FEA" w:rsidP="00EC6FE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</w:t>
      </w:r>
    </w:p>
    <w:p w:rsidR="00EC6FEA" w:rsidRPr="00EC6FEA" w:rsidRDefault="00EC6FEA" w:rsidP="00EC6FE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rollers/pallet truck under machine base</w:t>
      </w:r>
    </w:p>
    <w:p w:rsidR="00684C71" w:rsidRPr="00AB4343" w:rsidRDefault="00AB4343" w:rsidP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machine to </w:t>
      </w:r>
      <w:r w:rsidR="00EC14EC">
        <w:rPr>
          <w:sz w:val="24"/>
          <w:lang w:eastAsia="zh-CN"/>
        </w:rPr>
        <w:t xml:space="preserve">temporary </w:t>
      </w:r>
      <w:r w:rsidR="003A26D1">
        <w:rPr>
          <w:sz w:val="24"/>
          <w:lang w:eastAsia="zh-CN"/>
        </w:rPr>
        <w:t xml:space="preserve">designated </w:t>
      </w:r>
      <w:r w:rsidR="00EC14EC">
        <w:rPr>
          <w:sz w:val="24"/>
          <w:lang w:eastAsia="zh-CN"/>
        </w:rPr>
        <w:t>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AB4343" w:rsidRDefault="00AB4343" w:rsidP="000772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B4343" w:rsidRDefault="00AB4343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684C71" w:rsidRPr="00EC14EC" w:rsidRDefault="000772D4" w:rsidP="00EC14EC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bookmarkStart w:id="0" w:name="_GoBack"/>
      <w:bookmarkEnd w:id="0"/>
      <w:r w:rsidRPr="00AB4343">
        <w:rPr>
          <w:sz w:val="24"/>
        </w:rPr>
        <w:t xml:space="preserve">Best </w:t>
      </w:r>
      <w:r w:rsidR="0081336E" w:rsidRPr="00AB4343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0772D4">
      <w:r>
        <w:t xml:space="preserve">  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1E83" w:rsidRDefault="008E1E83">
      <w:r>
        <w:separator/>
      </w:r>
    </w:p>
  </w:endnote>
  <w:endnote w:type="continuationSeparator" w:id="0">
    <w:p w:rsidR="008E1E83" w:rsidRDefault="008E1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C14E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C14E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1E83" w:rsidRDefault="008E1E83">
      <w:r>
        <w:separator/>
      </w:r>
    </w:p>
  </w:footnote>
  <w:footnote w:type="continuationSeparator" w:id="0">
    <w:p w:rsidR="008E1E83" w:rsidRDefault="008E1E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EC14E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DD4754">
      <w:t>6</w:t>
    </w:r>
    <w:r>
      <w:t xml:space="preserve">2824175, </w:t>
    </w:r>
    <w:r w:rsidR="00DD4754">
      <w:t>6</w:t>
    </w:r>
    <w:r>
      <w:t xml:space="preserve">2828203, </w:t>
    </w:r>
    <w:r w:rsidR="00DD4754">
      <w:t>6</w:t>
    </w:r>
    <w:r>
      <w:t xml:space="preserve">2826020, Fax : </w:t>
    </w:r>
    <w:r w:rsidR="00DD4754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EC14EC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DD4754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B119C6"/>
    <w:multiLevelType w:val="hybridMultilevel"/>
    <w:tmpl w:val="65C0D88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1D2575F"/>
    <w:multiLevelType w:val="hybridMultilevel"/>
    <w:tmpl w:val="774C1DE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772D4"/>
    <w:rsid w:val="00077FEC"/>
    <w:rsid w:val="000801A2"/>
    <w:rsid w:val="000C50F8"/>
    <w:rsid w:val="00205704"/>
    <w:rsid w:val="002348BD"/>
    <w:rsid w:val="00266DAF"/>
    <w:rsid w:val="003A26D1"/>
    <w:rsid w:val="00540951"/>
    <w:rsid w:val="00572F00"/>
    <w:rsid w:val="006416CC"/>
    <w:rsid w:val="00642296"/>
    <w:rsid w:val="00684C71"/>
    <w:rsid w:val="006B6525"/>
    <w:rsid w:val="00707B09"/>
    <w:rsid w:val="007C12BC"/>
    <w:rsid w:val="007E7225"/>
    <w:rsid w:val="007F525F"/>
    <w:rsid w:val="0081336E"/>
    <w:rsid w:val="00875399"/>
    <w:rsid w:val="008957F6"/>
    <w:rsid w:val="008E1E83"/>
    <w:rsid w:val="00927D41"/>
    <w:rsid w:val="00966099"/>
    <w:rsid w:val="009C72C4"/>
    <w:rsid w:val="00A556AD"/>
    <w:rsid w:val="00A64537"/>
    <w:rsid w:val="00AB4343"/>
    <w:rsid w:val="00AF3A59"/>
    <w:rsid w:val="00B246AB"/>
    <w:rsid w:val="00BD39EE"/>
    <w:rsid w:val="00C03437"/>
    <w:rsid w:val="00CB4A5D"/>
    <w:rsid w:val="00D906C5"/>
    <w:rsid w:val="00DC3E6E"/>
    <w:rsid w:val="00DD4754"/>
    <w:rsid w:val="00E2469E"/>
    <w:rsid w:val="00E9120A"/>
    <w:rsid w:val="00EA6CA4"/>
    <w:rsid w:val="00EC14EC"/>
    <w:rsid w:val="00EC6FEA"/>
    <w:rsid w:val="00F00B24"/>
    <w:rsid w:val="00F50AE6"/>
    <w:rsid w:val="00FB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326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2315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2018-11-20T07:09:00Z</cp:lastPrinted>
  <dcterms:created xsi:type="dcterms:W3CDTF">2019-01-21T07:28:00Z</dcterms:created>
  <dcterms:modified xsi:type="dcterms:W3CDTF">2019-01-21T07:28:00Z</dcterms:modified>
</cp:coreProperties>
</file>