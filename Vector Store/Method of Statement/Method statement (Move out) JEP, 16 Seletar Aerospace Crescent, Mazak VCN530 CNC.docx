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04D72EA1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9293390" w14:textId="77777777" w:rsidR="009021F8" w:rsidRDefault="009021F8">
      <w:pPr>
        <w:rPr>
          <w:sz w:val="24"/>
        </w:rPr>
      </w:pPr>
    </w:p>
    <w:p w14:paraId="39D4B527" w14:textId="42383401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E7512">
        <w:rPr>
          <w:sz w:val="24"/>
        </w:rPr>
        <w:t>09</w:t>
      </w:r>
      <w:r w:rsidR="008E7512" w:rsidRPr="008E7512">
        <w:rPr>
          <w:sz w:val="24"/>
          <w:vertAlign w:val="superscript"/>
        </w:rPr>
        <w:t>th</w:t>
      </w:r>
      <w:r w:rsidR="008E7512">
        <w:rPr>
          <w:sz w:val="24"/>
        </w:rPr>
        <w:t xml:space="preserve"> May</w:t>
      </w:r>
      <w:r w:rsidR="008F6FED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289A872B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659E5">
        <w:rPr>
          <w:sz w:val="24"/>
          <w:lang w:eastAsia="zh-CN"/>
        </w:rPr>
        <w:t>6</w:t>
      </w:r>
      <w:r w:rsidR="00C76164">
        <w:rPr>
          <w:sz w:val="24"/>
          <w:lang w:eastAsia="zh-CN"/>
        </w:rPr>
        <w:t xml:space="preserve"> unit</w:t>
      </w:r>
      <w:r w:rsidR="009021F8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9021F8">
        <w:rPr>
          <w:sz w:val="24"/>
          <w:lang w:eastAsia="zh-CN"/>
        </w:rPr>
        <w:t>low loader/lorry chassis and deliver to another factory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74A9940D" w:rsidR="002409DA" w:rsidRDefault="002659E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unit </w:t>
      </w:r>
      <w:r w:rsidR="009021F8">
        <w:rPr>
          <w:sz w:val="24"/>
          <w:szCs w:val="24"/>
          <w:lang w:eastAsia="zh-CN"/>
        </w:rPr>
        <w:t xml:space="preserve">Mazak </w:t>
      </w:r>
      <w:r w:rsidR="004654B2">
        <w:rPr>
          <w:sz w:val="24"/>
          <w:szCs w:val="24"/>
          <w:lang w:eastAsia="zh-CN"/>
        </w:rPr>
        <w:t xml:space="preserve">VCN530 </w:t>
      </w:r>
    </w:p>
    <w:p w14:paraId="458AE900" w14:textId="46AEEE93" w:rsidR="00F5198A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4654B2">
        <w:rPr>
          <w:sz w:val="24"/>
          <w:szCs w:val="24"/>
          <w:lang w:eastAsia="zh-CN"/>
        </w:rPr>
        <w:t>288</w:t>
      </w:r>
      <w:r w:rsidR="002925B1">
        <w:rPr>
          <w:sz w:val="24"/>
          <w:szCs w:val="24"/>
          <w:lang w:eastAsia="zh-CN"/>
        </w:rPr>
        <w:t xml:space="preserve"> x 2</w:t>
      </w:r>
      <w:r w:rsidR="004654B2">
        <w:rPr>
          <w:sz w:val="24"/>
          <w:szCs w:val="24"/>
          <w:lang w:eastAsia="zh-CN"/>
        </w:rPr>
        <w:t>76</w:t>
      </w:r>
      <w:r w:rsidR="002925B1">
        <w:rPr>
          <w:sz w:val="24"/>
          <w:szCs w:val="24"/>
          <w:lang w:eastAsia="zh-CN"/>
        </w:rPr>
        <w:t xml:space="preserve"> x </w:t>
      </w:r>
      <w:r w:rsidR="004654B2">
        <w:rPr>
          <w:sz w:val="24"/>
          <w:szCs w:val="24"/>
          <w:lang w:eastAsia="zh-CN"/>
        </w:rPr>
        <w:t>260 c</w:t>
      </w:r>
      <w:r w:rsidR="002925B1">
        <w:rPr>
          <w:sz w:val="24"/>
          <w:szCs w:val="24"/>
          <w:lang w:eastAsia="zh-CN"/>
        </w:rPr>
        <w:t xml:space="preserve">m </w:t>
      </w:r>
      <w:r w:rsidR="002659E5">
        <w:rPr>
          <w:sz w:val="24"/>
          <w:szCs w:val="24"/>
          <w:lang w:eastAsia="zh-CN"/>
        </w:rPr>
        <w:t xml:space="preserve">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</w:t>
      </w:r>
      <w:r w:rsidR="004654B2">
        <w:rPr>
          <w:sz w:val="24"/>
          <w:szCs w:val="24"/>
          <w:lang w:eastAsia="zh-CN"/>
        </w:rPr>
        <w:t>6, 500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  <w:r w:rsidR="002925B1">
        <w:rPr>
          <w:sz w:val="24"/>
          <w:szCs w:val="24"/>
          <w:lang w:eastAsia="zh-CN"/>
        </w:rPr>
        <w:t>each</w:t>
      </w:r>
    </w:p>
    <w:p w14:paraId="5A1D03DE" w14:textId="77777777" w:rsidR="002659E5" w:rsidRDefault="002659E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F49ABF1" w14:textId="205A74C6" w:rsidR="002659E5" w:rsidRDefault="002659E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QTE 300 SG</w:t>
      </w:r>
    </w:p>
    <w:p w14:paraId="04471085" w14:textId="00043516" w:rsidR="008E7512" w:rsidRDefault="008E75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387 x 216 x 220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550 kg</w:t>
      </w:r>
    </w:p>
    <w:p w14:paraId="77D85D0B" w14:textId="77777777" w:rsidR="008E7512" w:rsidRDefault="008E75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172CD48" w14:textId="102156C4" w:rsidR="008E7512" w:rsidRDefault="008E75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Mazak QTE 100</w:t>
      </w:r>
    </w:p>
    <w:p w14:paraId="26E30A9D" w14:textId="479DF1F2" w:rsidR="008E7512" w:rsidRDefault="008E751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190 x 159 x 170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250 kg each 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7B8CD56" w14:textId="0AF919E1" w:rsidR="00F5198A" w:rsidRDefault="008E7512">
      <w:pPr>
        <w:rPr>
          <w:sz w:val="24"/>
          <w:lang w:eastAsia="zh-CN"/>
        </w:rPr>
      </w:pPr>
      <w:r>
        <w:rPr>
          <w:sz w:val="24"/>
          <w:lang w:eastAsia="zh-CN"/>
        </w:rPr>
        <w:t>15/05</w:t>
      </w:r>
      <w:r w:rsidR="008F6FED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move out Mazak VCN530</w:t>
      </w:r>
    </w:p>
    <w:p w14:paraId="0CC639AC" w14:textId="227C91A1" w:rsidR="008E7512" w:rsidRPr="002409DA" w:rsidRDefault="008E7512">
      <w:pPr>
        <w:rPr>
          <w:sz w:val="24"/>
          <w:lang w:eastAsia="zh-CN"/>
        </w:rPr>
      </w:pPr>
      <w:r>
        <w:rPr>
          <w:sz w:val="24"/>
          <w:lang w:eastAsia="zh-CN"/>
        </w:rPr>
        <w:t>16/05/25 – move out Mazak QTE 300 &amp; Mazak QTE 100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6A7BCD76" w:rsidR="002925B1" w:rsidRDefault="002925B1" w:rsidP="002925B1">
      <w:pPr>
        <w:pStyle w:val="Heading4"/>
      </w:pPr>
      <w:r>
        <w:t xml:space="preserve">Move out: </w:t>
      </w:r>
      <w:r w:rsidR="001C572E">
        <w:t>16 Seletar Aerospace Crescent</w:t>
      </w:r>
    </w:p>
    <w:p w14:paraId="03D46DD0" w14:textId="77777777" w:rsidR="002925B1" w:rsidRPr="003A6EE4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74FA447F" w14:textId="77777777" w:rsidR="002925B1" w:rsidRDefault="002925B1" w:rsidP="002925B1">
      <w:pPr>
        <w:rPr>
          <w:sz w:val="24"/>
          <w:szCs w:val="24"/>
          <w:lang w:eastAsia="zh-CN"/>
        </w:rPr>
      </w:pPr>
    </w:p>
    <w:p w14:paraId="6850667E" w14:textId="3751F86B" w:rsidR="002925B1" w:rsidRP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2 Loy</w:t>
      </w:r>
      <w:r w:rsidR="00BC5005">
        <w:rPr>
          <w:sz w:val="24"/>
          <w:szCs w:val="24"/>
          <w:lang w:eastAsia="zh-CN"/>
        </w:rPr>
        <w:t>a</w:t>
      </w:r>
      <w:r>
        <w:rPr>
          <w:sz w:val="24"/>
          <w:szCs w:val="24"/>
          <w:lang w:eastAsia="zh-CN"/>
        </w:rPr>
        <w:t>ng Way 4</w:t>
      </w:r>
    </w:p>
    <w:p w14:paraId="02066594" w14:textId="77777777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2434AF" w14:textId="660E7F12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>rry crane</w:t>
      </w:r>
      <w:r w:rsidR="008F6FED">
        <w:rPr>
          <w:bCs/>
          <w:sz w:val="24"/>
          <w:lang w:eastAsia="zh-CN"/>
        </w:rPr>
        <w:t xml:space="preserve"> </w:t>
      </w:r>
    </w:p>
    <w:p w14:paraId="536913C2" w14:textId="27FB4A4C" w:rsidR="004C7E81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77777777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14:paraId="2D096400" w14:textId="77777777" w:rsidR="008E7512" w:rsidRDefault="008E751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</w:p>
    <w:p w14:paraId="6EB4C9AD" w14:textId="1FEB9D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C3FC12B" w14:textId="77777777"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1D7FC295" w14:textId="77777777" w:rsidR="004654B2" w:rsidRDefault="004654B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49589E3A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3E23F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77777777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Pr="00F5198A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6A1458F0" w14:textId="2F6EDEC2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9021F8">
        <w:rPr>
          <w:sz w:val="24"/>
          <w:lang w:eastAsia="zh-CN"/>
        </w:rPr>
        <w:t xml:space="preserve">strapping belt </w:t>
      </w:r>
      <w:r w:rsidR="00E9246C">
        <w:rPr>
          <w:sz w:val="24"/>
          <w:lang w:eastAsia="zh-CN"/>
        </w:rPr>
        <w:t xml:space="preserve">prior to moving out of customer premise </w:t>
      </w:r>
    </w:p>
    <w:p w14:paraId="29A4D11F" w14:textId="5E4C2670" w:rsidR="007534E4" w:rsidRDefault="007534E4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Accessories and smaller item will be load up onto lorry</w:t>
      </w:r>
    </w:p>
    <w:p w14:paraId="3CC7AB73" w14:textId="77777777" w:rsidR="00BC5005" w:rsidRDefault="00BC5005" w:rsidP="00BC50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89D47A2" w14:textId="1372F903" w:rsidR="009021F8" w:rsidRDefault="009021F8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to new factory</w:t>
      </w:r>
    </w:p>
    <w:p w14:paraId="5A5A113E" w14:textId="112CB2A9" w:rsidR="000046BC" w:rsidRPr="00DB1E3B" w:rsidRDefault="000046BC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into factory premise </w:t>
      </w:r>
    </w:p>
    <w:p w14:paraId="32F75540" w14:textId="77777777"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C9949DA" w14:textId="77777777" w:rsidR="008F6FED" w:rsidRDefault="008F6FE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EE01349" w:rsidR="0099046A" w:rsidRDefault="000046BC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D2974" w14:textId="77777777" w:rsidR="00530DC4" w:rsidRDefault="00530DC4">
      <w:r>
        <w:separator/>
      </w:r>
    </w:p>
  </w:endnote>
  <w:endnote w:type="continuationSeparator" w:id="0">
    <w:p w14:paraId="469A8D23" w14:textId="77777777" w:rsidR="00530DC4" w:rsidRDefault="0053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869AD" w14:textId="77777777" w:rsidR="00530DC4" w:rsidRDefault="00530DC4">
      <w:r>
        <w:separator/>
      </w:r>
    </w:p>
  </w:footnote>
  <w:footnote w:type="continuationSeparator" w:id="0">
    <w:p w14:paraId="792B42D7" w14:textId="77777777" w:rsidR="00530DC4" w:rsidRDefault="00530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325226" w14:textId="0ADCBC22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    </w:t>
    </w:r>
    <w:r w:rsidR="00183C4E">
      <w:rPr>
        <w:b/>
        <w:sz w:val="28"/>
      </w:rPr>
      <w:t xml:space="preserve"> 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>GST Reg No. :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D5C77"/>
    <w:rsid w:val="000E0C67"/>
    <w:rsid w:val="00111E78"/>
    <w:rsid w:val="00112FD3"/>
    <w:rsid w:val="001218B2"/>
    <w:rsid w:val="001268A8"/>
    <w:rsid w:val="00133263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659E5"/>
    <w:rsid w:val="002925B1"/>
    <w:rsid w:val="002A548B"/>
    <w:rsid w:val="0030317F"/>
    <w:rsid w:val="00321127"/>
    <w:rsid w:val="00333DB7"/>
    <w:rsid w:val="00337549"/>
    <w:rsid w:val="00375E51"/>
    <w:rsid w:val="003A1A79"/>
    <w:rsid w:val="003A6EE4"/>
    <w:rsid w:val="003B5238"/>
    <w:rsid w:val="003C7A2A"/>
    <w:rsid w:val="003D5FEC"/>
    <w:rsid w:val="003D79A3"/>
    <w:rsid w:val="00401119"/>
    <w:rsid w:val="0040297C"/>
    <w:rsid w:val="00456295"/>
    <w:rsid w:val="004654B2"/>
    <w:rsid w:val="00466C7A"/>
    <w:rsid w:val="00483FC9"/>
    <w:rsid w:val="004C1FD3"/>
    <w:rsid w:val="004C7E81"/>
    <w:rsid w:val="004D7EBB"/>
    <w:rsid w:val="00501090"/>
    <w:rsid w:val="00517B4E"/>
    <w:rsid w:val="005226B3"/>
    <w:rsid w:val="00530DC4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7F6A72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E7512"/>
    <w:rsid w:val="008F6FED"/>
    <w:rsid w:val="009021F8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6003F"/>
    <w:rsid w:val="00A6099B"/>
    <w:rsid w:val="00A73EA0"/>
    <w:rsid w:val="00A81D33"/>
    <w:rsid w:val="00A9491E"/>
    <w:rsid w:val="00AA67DA"/>
    <w:rsid w:val="00AD40A8"/>
    <w:rsid w:val="00AD5F61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BC5005"/>
    <w:rsid w:val="00C15DC7"/>
    <w:rsid w:val="00C4669E"/>
    <w:rsid w:val="00C72DAD"/>
    <w:rsid w:val="00C76164"/>
    <w:rsid w:val="00C95881"/>
    <w:rsid w:val="00CA412E"/>
    <w:rsid w:val="00CD79B3"/>
    <w:rsid w:val="00CF6695"/>
    <w:rsid w:val="00D07325"/>
    <w:rsid w:val="00D07A0D"/>
    <w:rsid w:val="00D221DF"/>
    <w:rsid w:val="00D31FE2"/>
    <w:rsid w:val="00D35F55"/>
    <w:rsid w:val="00D400D4"/>
    <w:rsid w:val="00D412F5"/>
    <w:rsid w:val="00D41A4A"/>
    <w:rsid w:val="00D44068"/>
    <w:rsid w:val="00D600FD"/>
    <w:rsid w:val="00DA01F0"/>
    <w:rsid w:val="00DB1E3B"/>
    <w:rsid w:val="00E3288E"/>
    <w:rsid w:val="00E64ED4"/>
    <w:rsid w:val="00E72EB6"/>
    <w:rsid w:val="00E76DB5"/>
    <w:rsid w:val="00E9246C"/>
    <w:rsid w:val="00EC1220"/>
    <w:rsid w:val="00EE658C"/>
    <w:rsid w:val="00EF55B5"/>
    <w:rsid w:val="00F03666"/>
    <w:rsid w:val="00F118AD"/>
    <w:rsid w:val="00F15A11"/>
    <w:rsid w:val="00F24BE1"/>
    <w:rsid w:val="00F25404"/>
    <w:rsid w:val="00F5198A"/>
    <w:rsid w:val="00F57696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2024-12-30T05:32:00Z</cp:lastPrinted>
  <dcterms:created xsi:type="dcterms:W3CDTF">2025-04-30T01:07:00Z</dcterms:created>
  <dcterms:modified xsi:type="dcterms:W3CDTF">2025-05-09T02:15:00Z</dcterms:modified>
</cp:coreProperties>
</file>