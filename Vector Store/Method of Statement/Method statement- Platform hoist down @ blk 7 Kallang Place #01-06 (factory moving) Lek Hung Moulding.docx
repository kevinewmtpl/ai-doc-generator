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7084CF" w14:textId="77777777" w:rsidR="00C821A1" w:rsidRDefault="00C821A1">
      <w:pPr>
        <w:pStyle w:val="Title"/>
        <w:jc w:val="left"/>
        <w:rPr>
          <w:lang w:eastAsia="zh-CN"/>
        </w:rPr>
      </w:pPr>
    </w:p>
    <w:p w14:paraId="4FCAEB01" w14:textId="2704196A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856AA74" w14:textId="77777777" w:rsidR="00C40043" w:rsidRDefault="00C40043">
      <w:pPr>
        <w:rPr>
          <w:sz w:val="24"/>
        </w:rPr>
      </w:pPr>
    </w:p>
    <w:p w14:paraId="28378FB7" w14:textId="69F0254C" w:rsidR="000E0C97" w:rsidRDefault="00FB6DBE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A54B78">
        <w:rPr>
          <w:sz w:val="24"/>
        </w:rPr>
        <w:t>1</w:t>
      </w:r>
      <w:r w:rsidR="000A5135">
        <w:rPr>
          <w:sz w:val="24"/>
        </w:rPr>
        <w:t>0</w:t>
      </w:r>
      <w:r w:rsidR="000A5135" w:rsidRPr="000A5135">
        <w:rPr>
          <w:sz w:val="24"/>
          <w:vertAlign w:val="superscript"/>
        </w:rPr>
        <w:t>th</w:t>
      </w:r>
      <w:r w:rsidR="007F5EB8">
        <w:rPr>
          <w:sz w:val="24"/>
          <w:vertAlign w:val="superscript"/>
        </w:rPr>
        <w:t xml:space="preserve"> </w:t>
      </w:r>
      <w:r w:rsidR="007F5EB8">
        <w:rPr>
          <w:sz w:val="24"/>
        </w:rPr>
        <w:t>Apr</w:t>
      </w:r>
      <w:r w:rsidR="00FE72B5">
        <w:rPr>
          <w:sz w:val="24"/>
        </w:rPr>
        <w:t xml:space="preserve"> 2025</w:t>
      </w:r>
    </w:p>
    <w:p w14:paraId="76911533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6E74ECC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CB26877" w14:textId="3FF5246A" w:rsidR="000D2C3E" w:rsidRPr="00C6293E" w:rsidRDefault="000A5135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machines and accessories from </w:t>
      </w:r>
      <w:r w:rsidR="007E1022">
        <w:rPr>
          <w:sz w:val="24"/>
          <w:lang w:eastAsia="zh-CN"/>
        </w:rPr>
        <w:t>tenant premise at ground</w:t>
      </w:r>
      <w:r>
        <w:rPr>
          <w:sz w:val="24"/>
          <w:lang w:eastAsia="zh-CN"/>
        </w:rPr>
        <w:t xml:space="preserve"> </w:t>
      </w:r>
      <w:r w:rsidR="007E1022">
        <w:rPr>
          <w:sz w:val="24"/>
          <w:lang w:eastAsia="zh-CN"/>
        </w:rPr>
        <w:t xml:space="preserve">floor </w:t>
      </w:r>
      <w:r>
        <w:rPr>
          <w:sz w:val="24"/>
          <w:lang w:eastAsia="zh-CN"/>
        </w:rPr>
        <w:t xml:space="preserve">to loading area, hoist up and load onto lorry chassis </w:t>
      </w:r>
    </w:p>
    <w:p w14:paraId="635E98C9" w14:textId="77777777"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F184517" w14:textId="77777777"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57F45C24" w14:textId="5962DBD2" w:rsidR="008C6975" w:rsidRDefault="008976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Kent 84 Surface Grinder </w:t>
      </w:r>
    </w:p>
    <w:p w14:paraId="0B91B79D" w14:textId="131AEE91" w:rsidR="0089769E" w:rsidRDefault="008976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5 unit</w:t>
      </w:r>
      <w:proofErr w:type="gramEnd"/>
      <w:r>
        <w:rPr>
          <w:sz w:val="24"/>
          <w:szCs w:val="24"/>
          <w:lang w:eastAsia="zh-CN"/>
        </w:rPr>
        <w:t xml:space="preserve"> small Surface Grinder</w:t>
      </w:r>
    </w:p>
    <w:p w14:paraId="05ACAA63" w14:textId="5C41B32A" w:rsidR="0089769E" w:rsidRDefault="008976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ARD EDM</w:t>
      </w:r>
    </w:p>
    <w:p w14:paraId="48E5EE3C" w14:textId="15813693" w:rsidR="0089769E" w:rsidRPr="00D55FF4" w:rsidRDefault="008976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Novick AR1300 EDM</w:t>
      </w:r>
    </w:p>
    <w:p w14:paraId="547FC238" w14:textId="77777777" w:rsidR="00C926BD" w:rsidRDefault="00C926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0E8918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523C734" w14:textId="77777777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14:paraId="389DE398" w14:textId="77777777"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C30FF8F" w14:textId="77777777"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1EC8D36A" w14:textId="62DB10D5" w:rsidR="000C1D59" w:rsidRDefault="001902AB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Estimate </w:t>
      </w:r>
      <w:r w:rsidR="00A54B78">
        <w:rPr>
          <w:sz w:val="24"/>
          <w:lang w:eastAsia="zh-CN"/>
        </w:rPr>
        <w:t>1</w:t>
      </w:r>
      <w:r w:rsidR="000A5135">
        <w:rPr>
          <w:sz w:val="24"/>
          <w:lang w:eastAsia="zh-CN"/>
        </w:rPr>
        <w:t xml:space="preserve"> day job </w:t>
      </w:r>
    </w:p>
    <w:p w14:paraId="1DB62DBC" w14:textId="01DE5BC8" w:rsidR="001902AB" w:rsidRPr="001A35E8" w:rsidRDefault="007F5EB8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09/05</w:t>
      </w:r>
      <w:r w:rsidR="001902AB">
        <w:rPr>
          <w:sz w:val="24"/>
          <w:lang w:eastAsia="zh-CN"/>
        </w:rPr>
        <w:t>/25</w:t>
      </w:r>
      <w:r>
        <w:rPr>
          <w:sz w:val="24"/>
          <w:lang w:eastAsia="zh-CN"/>
        </w:rPr>
        <w:t xml:space="preserve"> </w:t>
      </w:r>
    </w:p>
    <w:p w14:paraId="19634168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FD0F997" w14:textId="77777777"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14:paraId="5F03E248" w14:textId="47934E74" w:rsidR="00082CA1" w:rsidRDefault="000A51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C12508">
        <w:rPr>
          <w:bCs/>
          <w:sz w:val="24"/>
          <w:szCs w:val="24"/>
          <w:lang w:eastAsia="zh-CN"/>
        </w:rPr>
        <w:t xml:space="preserve"> am </w:t>
      </w:r>
      <w:r w:rsidR="007E1022">
        <w:rPr>
          <w:bCs/>
          <w:sz w:val="24"/>
          <w:szCs w:val="24"/>
          <w:lang w:eastAsia="zh-CN"/>
        </w:rPr>
        <w:t xml:space="preserve">                </w:t>
      </w:r>
    </w:p>
    <w:p w14:paraId="330CC87D" w14:textId="77777777"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741F35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DDDE5C8" w14:textId="3CDA6F52" w:rsidR="000E0C97" w:rsidRDefault="007F5EB8">
      <w:pPr>
        <w:pStyle w:val="Heading4"/>
      </w:pPr>
      <w:r>
        <w:t xml:space="preserve">Blk </w:t>
      </w:r>
      <w:r w:rsidR="000A5135">
        <w:t>7 Kallang Place #01</w:t>
      </w:r>
      <w:r w:rsidR="00124CC5">
        <w:t>-06</w:t>
      </w:r>
    </w:p>
    <w:p w14:paraId="24C505F8" w14:textId="07AEC06C" w:rsidR="005E104A" w:rsidRDefault="00124CC5" w:rsidP="005E104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Lek Hung </w:t>
      </w:r>
      <w:proofErr w:type="spellStart"/>
      <w:r>
        <w:rPr>
          <w:sz w:val="24"/>
          <w:szCs w:val="24"/>
          <w:lang w:eastAsia="zh-CN"/>
        </w:rPr>
        <w:t>Moulding</w:t>
      </w:r>
      <w:proofErr w:type="spellEnd"/>
      <w:r w:rsidR="00C40043">
        <w:rPr>
          <w:sz w:val="24"/>
          <w:szCs w:val="24"/>
          <w:lang w:eastAsia="zh-CN"/>
        </w:rPr>
        <w:t xml:space="preserve"> Pte Ltd </w:t>
      </w:r>
    </w:p>
    <w:p w14:paraId="6240E93A" w14:textId="77777777" w:rsidR="000A5135" w:rsidRDefault="000A5135" w:rsidP="005E104A">
      <w:pPr>
        <w:rPr>
          <w:b/>
          <w:bCs/>
          <w:sz w:val="32"/>
          <w:szCs w:val="32"/>
          <w:u w:val="single"/>
          <w:lang w:eastAsia="zh-CN"/>
        </w:rPr>
      </w:pPr>
    </w:p>
    <w:p w14:paraId="3582CC8B" w14:textId="537C4A72" w:rsidR="000E0C97" w:rsidRPr="005E104A" w:rsidRDefault="000D387A" w:rsidP="005E104A">
      <w:pPr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B44DBC6" w14:textId="2424D350" w:rsidR="000C1D59" w:rsidRDefault="007E10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D55FF4">
        <w:rPr>
          <w:sz w:val="24"/>
          <w:lang w:eastAsia="zh-CN"/>
        </w:rPr>
        <w:t xml:space="preserve"> x </w:t>
      </w:r>
      <w:r w:rsidR="005A478D">
        <w:rPr>
          <w:sz w:val="24"/>
          <w:lang w:eastAsia="zh-CN"/>
        </w:rPr>
        <w:t>633</w:t>
      </w:r>
      <w:r w:rsidR="00A279E6"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lorry loader</w:t>
      </w:r>
      <w:r w:rsidR="005E104A">
        <w:rPr>
          <w:sz w:val="24"/>
          <w:lang w:eastAsia="zh-CN"/>
        </w:rPr>
        <w:t xml:space="preserve">        </w:t>
      </w:r>
    </w:p>
    <w:p w14:paraId="305C011C" w14:textId="77777777" w:rsidR="0089769E" w:rsidRDefault="00897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AD4F55E" w14:textId="19175D1E"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14:paraId="183B8F5A" w14:textId="5FD61CDA" w:rsidR="00A279E6" w:rsidRDefault="00A279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14:paraId="26D5BEA3" w14:textId="77777777"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14:paraId="70FF427C" w14:textId="77777777"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BA695FF" w14:textId="773B141D"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10D5105C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58E16027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14:paraId="5932A3FD" w14:textId="77777777"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06CA095D" w14:textId="77777777"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FD5F035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14:paraId="4EE30FA9" w14:textId="3B8A9672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14:paraId="77DCA2DA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6608AF1" w14:textId="77777777" w:rsidR="00FB6DBE" w:rsidRDefault="00FB6DB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20BF223C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6857D27A" w14:textId="14E10988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0C328AE2" w14:textId="77777777" w:rsidR="00FB6DBE" w:rsidRP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A06BD8C" w14:textId="77777777"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FA2553D" w14:textId="77777777"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51ACD389" w14:textId="77777777"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6E3C0875" w14:textId="14160C65"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14:paraId="16224D2B" w14:textId="20C49571" w:rsidR="00C87BF3" w:rsidRDefault="00C87BF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crew shall be composed to the following but not limited by other trained personnel in respect to number of crew </w:t>
      </w:r>
      <w:r w:rsidR="00C821A1">
        <w:rPr>
          <w:sz w:val="24"/>
          <w:lang w:eastAsia="zh-CN"/>
        </w:rPr>
        <w:t>needed for the operation:</w:t>
      </w:r>
    </w:p>
    <w:p w14:paraId="67164C7E" w14:textId="2F77739B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>a. Lifting Supervisor</w:t>
      </w:r>
    </w:p>
    <w:p w14:paraId="15067407" w14:textId="5AE69483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>b. Lorry Loader Operator</w:t>
      </w:r>
    </w:p>
    <w:p w14:paraId="78AD641E" w14:textId="104F28F0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d. Signalman </w:t>
      </w:r>
    </w:p>
    <w:p w14:paraId="4C766D27" w14:textId="5805DD8F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e. </w:t>
      </w:r>
      <w:proofErr w:type="spellStart"/>
      <w:r>
        <w:rPr>
          <w:sz w:val="24"/>
          <w:lang w:eastAsia="zh-CN"/>
        </w:rPr>
        <w:t>Riggerman</w:t>
      </w:r>
      <w:proofErr w:type="spellEnd"/>
    </w:p>
    <w:p w14:paraId="1D700B96" w14:textId="6E794E75" w:rsidR="001902AB" w:rsidRPr="001902AB" w:rsidRDefault="00C821A1" w:rsidP="001902A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f. Skill Mover </w:t>
      </w:r>
    </w:p>
    <w:p w14:paraId="1AF9990E" w14:textId="77777777" w:rsidR="00C821A1" w:rsidRDefault="00C821A1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</w:t>
      </w:r>
    </w:p>
    <w:p w14:paraId="460EA63E" w14:textId="3E55AFCC" w:rsidR="000E0C97" w:rsidRPr="00421688" w:rsidRDefault="00C821A1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14:paraId="3B0C6B52" w14:textId="4937FF37"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7E1022"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14:paraId="570D4CEB" w14:textId="77777777" w:rsidR="0089769E" w:rsidRDefault="0089769E" w:rsidP="0089769E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BC62BFC" w14:textId="77777777" w:rsidR="0089769E" w:rsidRDefault="0089769E" w:rsidP="0089769E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2AC72173" w14:textId="344CA797" w:rsidR="007E1022" w:rsidRDefault="00C821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14:paraId="0CD250E1" w14:textId="77777777" w:rsidR="007E1022" w:rsidRDefault="007E10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tenant premise at ground floor to loading area</w:t>
      </w:r>
    </w:p>
    <w:p w14:paraId="666C8165" w14:textId="6EED2D36" w:rsidR="007E1022" w:rsidRPr="0089769E" w:rsidRDefault="007E1022" w:rsidP="0089769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to attached sling to lorry crane hook </w:t>
      </w:r>
    </w:p>
    <w:p w14:paraId="7B21B01E" w14:textId="566E7432" w:rsidR="007E1022" w:rsidRDefault="007E1022" w:rsidP="007E102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14:paraId="7B5CB454" w14:textId="1AC4447D" w:rsidR="00C821A1" w:rsidRDefault="007E10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 machine and load onto lorry chassis</w:t>
      </w:r>
    </w:p>
    <w:p w14:paraId="62C0DF4C" w14:textId="7C0D1C2C" w:rsidR="007E1022" w:rsidRPr="007E1022" w:rsidRDefault="00271929" w:rsidP="007E102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E1022">
        <w:rPr>
          <w:sz w:val="24"/>
          <w:lang w:eastAsia="zh-CN"/>
        </w:rPr>
        <w:t>Secured</w:t>
      </w:r>
      <w:r w:rsidR="009449A9" w:rsidRPr="007E1022">
        <w:rPr>
          <w:sz w:val="24"/>
          <w:lang w:eastAsia="zh-CN"/>
        </w:rPr>
        <w:t xml:space="preserve"> machine</w:t>
      </w:r>
      <w:r w:rsidRPr="007E1022">
        <w:rPr>
          <w:sz w:val="24"/>
          <w:lang w:eastAsia="zh-CN"/>
        </w:rPr>
        <w:t xml:space="preserve"> with strapping belt prior to being transport out of site premise</w:t>
      </w:r>
    </w:p>
    <w:p w14:paraId="5444F6EB" w14:textId="77777777" w:rsidR="00A36133" w:rsidRDefault="005E104A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done</w:t>
      </w:r>
      <w:r w:rsidR="000E0C97">
        <w:rPr>
          <w:sz w:val="24"/>
          <w:lang w:eastAsia="zh-CN"/>
        </w:rPr>
        <w:t>, team leader will instruct the team to perform proper housekeeping</w:t>
      </w:r>
    </w:p>
    <w:p w14:paraId="74C174E7" w14:textId="77777777"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14:paraId="3CAEB276" w14:textId="77777777"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5012C1E" w14:textId="77777777" w:rsidR="00AD0D6A" w:rsidRDefault="00AD0D6A" w:rsidP="00701B5C">
      <w:pPr>
        <w:ind w:left="720"/>
        <w:rPr>
          <w:sz w:val="24"/>
          <w:szCs w:val="24"/>
        </w:rPr>
      </w:pPr>
    </w:p>
    <w:p w14:paraId="690626CE" w14:textId="77777777"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14:paraId="2C0B979C" w14:textId="558E1C8C"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5E104A">
        <w:rPr>
          <w:sz w:val="24"/>
          <w:szCs w:val="24"/>
        </w:rPr>
        <w:t xml:space="preserve">Kevin Wong </w:t>
      </w:r>
      <w:r w:rsidR="00C821A1">
        <w:rPr>
          <w:sz w:val="24"/>
          <w:szCs w:val="24"/>
        </w:rPr>
        <w:t xml:space="preserve">/ </w:t>
      </w:r>
      <w:proofErr w:type="spellStart"/>
      <w:r w:rsidR="00C821A1">
        <w:rPr>
          <w:sz w:val="24"/>
          <w:szCs w:val="24"/>
        </w:rPr>
        <w:t>Zailani</w:t>
      </w:r>
      <w:proofErr w:type="spellEnd"/>
    </w:p>
    <w:p w14:paraId="53C40F4A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14:paraId="238B7EFF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EB8A4A" w14:textId="77777777" w:rsidR="00C23F06" w:rsidRDefault="00C23F06">
      <w:r>
        <w:separator/>
      </w:r>
    </w:p>
  </w:endnote>
  <w:endnote w:type="continuationSeparator" w:id="0">
    <w:p w14:paraId="0CEB5E57" w14:textId="77777777" w:rsidR="00C23F06" w:rsidRDefault="00C23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F2B9F0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12E7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12E7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04D2B6" w14:textId="77777777" w:rsidR="00C23F06" w:rsidRDefault="00C23F06">
      <w:r>
        <w:separator/>
      </w:r>
    </w:p>
  </w:footnote>
  <w:footnote w:type="continuationSeparator" w:id="0">
    <w:p w14:paraId="28D2FD75" w14:textId="77777777" w:rsidR="00C23F06" w:rsidRDefault="00C23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8CC7BA" w14:textId="016C5B44" w:rsidR="000E0C97" w:rsidRPr="00C40043" w:rsidRDefault="00FE72B5" w:rsidP="00C40043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CE5CE41" wp14:editId="6DE9E57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40043">
      <w:rPr>
        <w:b/>
        <w:sz w:val="28"/>
      </w:rPr>
      <w:t xml:space="preserve">              </w:t>
    </w:r>
    <w:r w:rsidR="000E0C97">
      <w:rPr>
        <w:b/>
        <w:sz w:val="28"/>
      </w:rPr>
      <w:t xml:space="preserve"> </w:t>
    </w:r>
    <w:r w:rsidR="00124CC5">
      <w:rPr>
        <w:b/>
        <w:sz w:val="28"/>
      </w:rPr>
      <w:t xml:space="preserve"> </w:t>
    </w:r>
    <w:r w:rsidR="000E0C97">
      <w:rPr>
        <w:b/>
        <w:color w:val="0000FF"/>
        <w:sz w:val="28"/>
      </w:rPr>
      <w:t>ERIC WONG MACHINERY TRANSPORTATION PTE LTD</w:t>
    </w:r>
  </w:p>
  <w:p w14:paraId="4ED71D5C" w14:textId="56CE224E" w:rsidR="000E0C97" w:rsidRDefault="00D55FF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0E0C97">
      <w:t xml:space="preserve">, </w:t>
    </w:r>
    <w:proofErr w:type="spellStart"/>
    <w:r>
      <w:t>Kranji</w:t>
    </w:r>
    <w:proofErr w:type="spellEnd"/>
    <w:r>
      <w:t xml:space="preserve"> Green, </w:t>
    </w:r>
    <w:r w:rsidR="000E0C97">
      <w:t xml:space="preserve">Singapore </w:t>
    </w:r>
    <w:r>
      <w:t>739571</w:t>
    </w:r>
  </w:p>
  <w:p w14:paraId="2D8E36C1" w14:textId="5FF345AB"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</w:t>
    </w:r>
  </w:p>
  <w:p w14:paraId="43D745E8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4A1AD2C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97D4D4C" w14:textId="77777777"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780AA9"/>
    <w:multiLevelType w:val="hybridMultilevel"/>
    <w:tmpl w:val="5E1824EE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9415182">
    <w:abstractNumId w:val="4"/>
  </w:num>
  <w:num w:numId="2" w16cid:durableId="1055931271">
    <w:abstractNumId w:val="7"/>
  </w:num>
  <w:num w:numId="3" w16cid:durableId="1585871127">
    <w:abstractNumId w:val="2"/>
  </w:num>
  <w:num w:numId="4" w16cid:durableId="1736513379">
    <w:abstractNumId w:val="15"/>
  </w:num>
  <w:num w:numId="5" w16cid:durableId="463236820">
    <w:abstractNumId w:val="8"/>
  </w:num>
  <w:num w:numId="6" w16cid:durableId="977608553">
    <w:abstractNumId w:val="9"/>
  </w:num>
  <w:num w:numId="7" w16cid:durableId="662124511">
    <w:abstractNumId w:val="5"/>
  </w:num>
  <w:num w:numId="8" w16cid:durableId="1941647074">
    <w:abstractNumId w:val="11"/>
  </w:num>
  <w:num w:numId="9" w16cid:durableId="230386645">
    <w:abstractNumId w:val="3"/>
  </w:num>
  <w:num w:numId="10" w16cid:durableId="286354947">
    <w:abstractNumId w:val="14"/>
  </w:num>
  <w:num w:numId="11" w16cid:durableId="870729607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26774499">
    <w:abstractNumId w:val="0"/>
  </w:num>
  <w:num w:numId="13" w16cid:durableId="2008556668">
    <w:abstractNumId w:val="6"/>
  </w:num>
  <w:num w:numId="14" w16cid:durableId="1941645820">
    <w:abstractNumId w:val="16"/>
  </w:num>
  <w:num w:numId="15" w16cid:durableId="2001958647">
    <w:abstractNumId w:val="12"/>
  </w:num>
  <w:num w:numId="16" w16cid:durableId="1166094336">
    <w:abstractNumId w:val="1"/>
  </w:num>
  <w:num w:numId="17" w16cid:durableId="1620332024">
    <w:abstractNumId w:val="10"/>
  </w:num>
  <w:num w:numId="18" w16cid:durableId="13396943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730A"/>
    <w:rsid w:val="000313E0"/>
    <w:rsid w:val="000572C5"/>
    <w:rsid w:val="00081D7A"/>
    <w:rsid w:val="00082CA1"/>
    <w:rsid w:val="00093181"/>
    <w:rsid w:val="00095FB6"/>
    <w:rsid w:val="000A5135"/>
    <w:rsid w:val="000A5B75"/>
    <w:rsid w:val="000B006E"/>
    <w:rsid w:val="000B2DA7"/>
    <w:rsid w:val="000C1D59"/>
    <w:rsid w:val="000D019D"/>
    <w:rsid w:val="000D2427"/>
    <w:rsid w:val="000D2C3E"/>
    <w:rsid w:val="000D387A"/>
    <w:rsid w:val="000D7332"/>
    <w:rsid w:val="000E0C97"/>
    <w:rsid w:val="00111E1E"/>
    <w:rsid w:val="00113F52"/>
    <w:rsid w:val="00124CC5"/>
    <w:rsid w:val="0013293B"/>
    <w:rsid w:val="00136EA9"/>
    <w:rsid w:val="00164C97"/>
    <w:rsid w:val="00186D3B"/>
    <w:rsid w:val="001902AB"/>
    <w:rsid w:val="001961FC"/>
    <w:rsid w:val="001A35E8"/>
    <w:rsid w:val="001A6A39"/>
    <w:rsid w:val="002504BF"/>
    <w:rsid w:val="00260ECA"/>
    <w:rsid w:val="00271929"/>
    <w:rsid w:val="002E037E"/>
    <w:rsid w:val="002E4A72"/>
    <w:rsid w:val="002F74BB"/>
    <w:rsid w:val="00307CA4"/>
    <w:rsid w:val="003148ED"/>
    <w:rsid w:val="00325A14"/>
    <w:rsid w:val="00351D9A"/>
    <w:rsid w:val="003658A6"/>
    <w:rsid w:val="00365AE7"/>
    <w:rsid w:val="0037070D"/>
    <w:rsid w:val="00380264"/>
    <w:rsid w:val="003D39E1"/>
    <w:rsid w:val="003E7594"/>
    <w:rsid w:val="003F28D5"/>
    <w:rsid w:val="00421688"/>
    <w:rsid w:val="00485C2A"/>
    <w:rsid w:val="00491CDF"/>
    <w:rsid w:val="004B58C0"/>
    <w:rsid w:val="004C034C"/>
    <w:rsid w:val="004E28FD"/>
    <w:rsid w:val="00501586"/>
    <w:rsid w:val="005259D6"/>
    <w:rsid w:val="0058407C"/>
    <w:rsid w:val="005A0566"/>
    <w:rsid w:val="005A0E41"/>
    <w:rsid w:val="005A478D"/>
    <w:rsid w:val="005E104A"/>
    <w:rsid w:val="005F1066"/>
    <w:rsid w:val="006000B1"/>
    <w:rsid w:val="00600638"/>
    <w:rsid w:val="00617105"/>
    <w:rsid w:val="00626B34"/>
    <w:rsid w:val="0066065E"/>
    <w:rsid w:val="00661197"/>
    <w:rsid w:val="00664E02"/>
    <w:rsid w:val="006A1EEF"/>
    <w:rsid w:val="006C35D4"/>
    <w:rsid w:val="006C6E9C"/>
    <w:rsid w:val="006D4127"/>
    <w:rsid w:val="006D50A2"/>
    <w:rsid w:val="006D5938"/>
    <w:rsid w:val="00700075"/>
    <w:rsid w:val="00701B5C"/>
    <w:rsid w:val="007025EF"/>
    <w:rsid w:val="00714366"/>
    <w:rsid w:val="007324F5"/>
    <w:rsid w:val="00736E4B"/>
    <w:rsid w:val="0074480A"/>
    <w:rsid w:val="007647F1"/>
    <w:rsid w:val="0077253C"/>
    <w:rsid w:val="00780070"/>
    <w:rsid w:val="00783BFD"/>
    <w:rsid w:val="0079106E"/>
    <w:rsid w:val="007A3A92"/>
    <w:rsid w:val="007B3C9D"/>
    <w:rsid w:val="007B7385"/>
    <w:rsid w:val="007C38B4"/>
    <w:rsid w:val="007D0FC6"/>
    <w:rsid w:val="007D7E31"/>
    <w:rsid w:val="007E1022"/>
    <w:rsid w:val="007F5EB8"/>
    <w:rsid w:val="00880E98"/>
    <w:rsid w:val="0089270A"/>
    <w:rsid w:val="00894879"/>
    <w:rsid w:val="0089769E"/>
    <w:rsid w:val="008A6E1D"/>
    <w:rsid w:val="008B01F8"/>
    <w:rsid w:val="008B4A83"/>
    <w:rsid w:val="008B5C22"/>
    <w:rsid w:val="008C6975"/>
    <w:rsid w:val="008F0E24"/>
    <w:rsid w:val="008F67D4"/>
    <w:rsid w:val="00917AC8"/>
    <w:rsid w:val="00933AB2"/>
    <w:rsid w:val="00941D6A"/>
    <w:rsid w:val="009441E1"/>
    <w:rsid w:val="009449A9"/>
    <w:rsid w:val="00957737"/>
    <w:rsid w:val="00961C72"/>
    <w:rsid w:val="009731FA"/>
    <w:rsid w:val="009A1954"/>
    <w:rsid w:val="009A451B"/>
    <w:rsid w:val="009A7D53"/>
    <w:rsid w:val="00A2428A"/>
    <w:rsid w:val="00A2755D"/>
    <w:rsid w:val="00A279E6"/>
    <w:rsid w:val="00A33F6A"/>
    <w:rsid w:val="00A36133"/>
    <w:rsid w:val="00A54B78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71D46"/>
    <w:rsid w:val="00B978B3"/>
    <w:rsid w:val="00BA5361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23F06"/>
    <w:rsid w:val="00C32763"/>
    <w:rsid w:val="00C40043"/>
    <w:rsid w:val="00C44C52"/>
    <w:rsid w:val="00C51278"/>
    <w:rsid w:val="00C61CDE"/>
    <w:rsid w:val="00C6293E"/>
    <w:rsid w:val="00C6754C"/>
    <w:rsid w:val="00C80410"/>
    <w:rsid w:val="00C821A1"/>
    <w:rsid w:val="00C87BF3"/>
    <w:rsid w:val="00C926BD"/>
    <w:rsid w:val="00CB6598"/>
    <w:rsid w:val="00CC263E"/>
    <w:rsid w:val="00CE1C3F"/>
    <w:rsid w:val="00CE6A14"/>
    <w:rsid w:val="00D0057B"/>
    <w:rsid w:val="00D00F22"/>
    <w:rsid w:val="00D27B24"/>
    <w:rsid w:val="00D55FF4"/>
    <w:rsid w:val="00DB4DA6"/>
    <w:rsid w:val="00DC6037"/>
    <w:rsid w:val="00E11B0D"/>
    <w:rsid w:val="00E12E7A"/>
    <w:rsid w:val="00EB50F2"/>
    <w:rsid w:val="00EE773D"/>
    <w:rsid w:val="00EF16FC"/>
    <w:rsid w:val="00F03CFD"/>
    <w:rsid w:val="00F33583"/>
    <w:rsid w:val="00F338D8"/>
    <w:rsid w:val="00F53866"/>
    <w:rsid w:val="00F57519"/>
    <w:rsid w:val="00F74690"/>
    <w:rsid w:val="00FB6DBE"/>
    <w:rsid w:val="00FC4C88"/>
    <w:rsid w:val="00FD425A"/>
    <w:rsid w:val="00FE089C"/>
    <w:rsid w:val="00FE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D3B82E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C821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2025-05-05T04:54:00Z</cp:lastPrinted>
  <dcterms:created xsi:type="dcterms:W3CDTF">2025-05-05T03:31:00Z</dcterms:created>
  <dcterms:modified xsi:type="dcterms:W3CDTF">2025-05-05T05:03:00Z</dcterms:modified>
</cp:coreProperties>
</file>