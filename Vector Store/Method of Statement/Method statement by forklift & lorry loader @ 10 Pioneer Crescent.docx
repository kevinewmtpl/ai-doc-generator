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02066" w:rsidRDefault="00F02066">
      <w:pPr>
        <w:rPr>
          <w:sz w:val="24"/>
        </w:rPr>
      </w:pPr>
    </w:p>
    <w:p w:rsidR="00FC7A38" w:rsidRDefault="00214956">
      <w:pPr>
        <w:rPr>
          <w:sz w:val="24"/>
          <w:lang w:eastAsia="zh-CN"/>
        </w:rPr>
      </w:pPr>
      <w:r>
        <w:rPr>
          <w:sz w:val="24"/>
        </w:rPr>
        <w:t>Date: 1</w:t>
      </w:r>
      <w:r w:rsidR="0035111F">
        <w:rPr>
          <w:sz w:val="24"/>
        </w:rPr>
        <w:t>9</w:t>
      </w:r>
      <w:r w:rsidR="0035111F" w:rsidRPr="0035111F">
        <w:rPr>
          <w:sz w:val="24"/>
          <w:vertAlign w:val="superscript"/>
        </w:rPr>
        <w:t>th</w:t>
      </w:r>
      <w:r>
        <w:rPr>
          <w:sz w:val="24"/>
        </w:rPr>
        <w:t xml:space="preserve"> Fed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175F21">
        <w:rPr>
          <w:rFonts w:hint="eastAsia"/>
          <w:sz w:val="24"/>
          <w:lang w:eastAsia="zh-CN"/>
        </w:rPr>
        <w:t xml:space="preserve">forklift from lorry chassis, </w:t>
      </w:r>
      <w:r w:rsidR="000134D2">
        <w:rPr>
          <w:sz w:val="24"/>
          <w:lang w:eastAsia="zh-CN"/>
        </w:rPr>
        <w:t xml:space="preserve">using forklift to </w:t>
      </w:r>
      <w:r w:rsidR="00F02066">
        <w:rPr>
          <w:sz w:val="24"/>
          <w:lang w:eastAsia="zh-CN"/>
        </w:rPr>
        <w:t xml:space="preserve">fork up chip conveyor onto lorry chassis, secured and deliver to Eric Wong warehouse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843016" w:rsidRDefault="0021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 (Dim: 136(L) x 123(W) x 153(H) cm/ G. Wt: 672kgs / N.Wt:560kgs)</w:t>
      </w:r>
    </w:p>
    <w:p w:rsidR="00214956" w:rsidRDefault="0021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 (Dim: 7</w:t>
      </w:r>
      <w:r w:rsidR="006F3572">
        <w:rPr>
          <w:bCs/>
          <w:sz w:val="24"/>
          <w:szCs w:val="24"/>
          <w:lang w:eastAsia="zh-CN"/>
        </w:rPr>
        <w:t>3(L) x 77(W) x 53(H) cm / G. Wt</w:t>
      </w:r>
      <w:bookmarkStart w:id="0" w:name="_GoBack"/>
      <w:bookmarkEnd w:id="0"/>
      <w:r>
        <w:rPr>
          <w:bCs/>
          <w:sz w:val="24"/>
          <w:szCs w:val="24"/>
          <w:lang w:eastAsia="zh-CN"/>
        </w:rPr>
        <w:t>: 21kgs / N.Wt: 7kgs)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21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23/02/24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21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6F357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@10 Pioneer Crescent Level 3</w:t>
      </w:r>
    </w:p>
    <w:p w:rsidR="006F3572" w:rsidRDefault="006F357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@ 11A Tuas Ave 20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6F35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>ton</w:t>
      </w:r>
      <w:r>
        <w:rPr>
          <w:sz w:val="24"/>
          <w:lang w:eastAsia="zh-CN"/>
        </w:rPr>
        <w:t xml:space="preserve"> battery</w:t>
      </w:r>
      <w:r w:rsidR="00175F21">
        <w:rPr>
          <w:sz w:val="24"/>
          <w:lang w:eastAsia="zh-CN"/>
        </w:rPr>
        <w:t xml:space="preserve"> forklift </w:t>
      </w:r>
    </w:p>
    <w:p w:rsidR="009F176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2EA7">
        <w:rPr>
          <w:sz w:val="24"/>
          <w:lang w:eastAsia="zh-CN"/>
        </w:rPr>
        <w:t>ire/w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C854F7" w:rsidRDefault="00EC2E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  <w:r>
        <w:rPr>
          <w:sz w:val="24"/>
          <w:lang w:eastAsia="zh-CN"/>
        </w:rPr>
        <w:t xml:space="preserve">     </w:t>
      </w:r>
      <w:r w:rsidR="00C854F7">
        <w:rPr>
          <w:sz w:val="24"/>
          <w:lang w:eastAsia="zh-CN"/>
        </w:rPr>
        <w:t xml:space="preserve"> </w:t>
      </w:r>
    </w:p>
    <w:p w:rsidR="007E078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</w:t>
      </w:r>
      <w:r w:rsidR="00843016">
        <w:rPr>
          <w:sz w:val="24"/>
          <w:lang w:eastAsia="zh-CN"/>
        </w:rPr>
        <w:t xml:space="preserve">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onto roadside and inside factory </w:t>
      </w:r>
      <w:r w:rsidR="006F6838"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  <w:r w:rsidR="00EC2EA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02066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F02066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lastRenderedPageBreak/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2EA7" w:rsidRDefault="00EC2EA7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02066" w:rsidRDefault="003511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893B2F">
        <w:rPr>
          <w:b w:val="0"/>
          <w:sz w:val="24"/>
          <w:szCs w:val="24"/>
          <w:u w:val="none"/>
          <w:lang w:eastAsia="zh-CN"/>
        </w:rPr>
        <w:t xml:space="preserve"> to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>to the ground</w:t>
      </w:r>
    </w:p>
    <w:p w:rsidR="00FA16F6" w:rsidRDefault="00F0206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To shift out chip conveyor from production to loading area 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F02066">
        <w:rPr>
          <w:b w:val="0"/>
          <w:sz w:val="24"/>
          <w:szCs w:val="24"/>
          <w:u w:val="none"/>
          <w:lang w:eastAsia="zh-CN"/>
        </w:rPr>
        <w:t xml:space="preserve"> up conveyor onto lorry chassis</w:t>
      </w:r>
    </w:p>
    <w:p w:rsidR="00F02066" w:rsidRDefault="00F0206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Secured conveyor with strapping belt prior to moving out of customer premise</w:t>
      </w:r>
    </w:p>
    <w:p w:rsidR="00F02066" w:rsidRDefault="00F0206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Transport and deliver to Eric Wong warehouse </w:t>
      </w:r>
    </w:p>
    <w:p w:rsidR="00763FA8" w:rsidRPr="00F02066" w:rsidRDefault="00DE52F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0657" w:rsidRDefault="003F0657">
      <w:r>
        <w:separator/>
      </w:r>
    </w:p>
  </w:endnote>
  <w:endnote w:type="continuationSeparator" w:id="0">
    <w:p w:rsidR="003F0657" w:rsidRDefault="003F0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D1FE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D1FE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0657" w:rsidRDefault="003F0657">
      <w:r>
        <w:separator/>
      </w:r>
    </w:p>
  </w:footnote>
  <w:footnote w:type="continuationSeparator" w:id="0">
    <w:p w:rsidR="003F0657" w:rsidRDefault="003F06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F065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F065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34D2"/>
    <w:rsid w:val="0001590F"/>
    <w:rsid w:val="00040D1C"/>
    <w:rsid w:val="0005281A"/>
    <w:rsid w:val="00056F43"/>
    <w:rsid w:val="00083B53"/>
    <w:rsid w:val="000B14C2"/>
    <w:rsid w:val="000E48B7"/>
    <w:rsid w:val="00147418"/>
    <w:rsid w:val="0015089C"/>
    <w:rsid w:val="001603BC"/>
    <w:rsid w:val="00173DB0"/>
    <w:rsid w:val="00175F21"/>
    <w:rsid w:val="0018220D"/>
    <w:rsid w:val="001A79AD"/>
    <w:rsid w:val="001D682C"/>
    <w:rsid w:val="001F45D6"/>
    <w:rsid w:val="00214956"/>
    <w:rsid w:val="00282A7E"/>
    <w:rsid w:val="00297257"/>
    <w:rsid w:val="002E5BAE"/>
    <w:rsid w:val="0035111F"/>
    <w:rsid w:val="00372A1A"/>
    <w:rsid w:val="00387587"/>
    <w:rsid w:val="00391A33"/>
    <w:rsid w:val="003B7E9C"/>
    <w:rsid w:val="003F0657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3572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D0940"/>
    <w:rsid w:val="007E0784"/>
    <w:rsid w:val="007E6F9D"/>
    <w:rsid w:val="007F0AD5"/>
    <w:rsid w:val="008248D1"/>
    <w:rsid w:val="00843016"/>
    <w:rsid w:val="00853AD2"/>
    <w:rsid w:val="00864557"/>
    <w:rsid w:val="00883F1F"/>
    <w:rsid w:val="008937B8"/>
    <w:rsid w:val="00893B2F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C6410"/>
    <w:rsid w:val="00AD14A5"/>
    <w:rsid w:val="00AF5C78"/>
    <w:rsid w:val="00B014B7"/>
    <w:rsid w:val="00B36E1D"/>
    <w:rsid w:val="00B62E7E"/>
    <w:rsid w:val="00B776A5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16CB5"/>
    <w:rsid w:val="00D24D51"/>
    <w:rsid w:val="00D4532B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852D5"/>
    <w:rsid w:val="00EC18FD"/>
    <w:rsid w:val="00EC2EA7"/>
    <w:rsid w:val="00ED0A49"/>
    <w:rsid w:val="00EE334C"/>
    <w:rsid w:val="00F02066"/>
    <w:rsid w:val="00F147AF"/>
    <w:rsid w:val="00F57A5C"/>
    <w:rsid w:val="00F83D1F"/>
    <w:rsid w:val="00FA12A2"/>
    <w:rsid w:val="00FA16F6"/>
    <w:rsid w:val="00FC7A38"/>
    <w:rsid w:val="00FD0AC7"/>
    <w:rsid w:val="00FD1FE2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78064-DECF-4FF6-A479-84D369CD5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2023-11-15T23:58:00Z</cp:lastPrinted>
  <dcterms:created xsi:type="dcterms:W3CDTF">2024-02-19T05:01:00Z</dcterms:created>
  <dcterms:modified xsi:type="dcterms:W3CDTF">2024-02-19T05:01:00Z</dcterms:modified>
</cp:coreProperties>
</file>