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2C7C53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FB5F3F">
        <w:rPr>
          <w:sz w:val="24"/>
        </w:rPr>
        <w:t>24</w:t>
      </w:r>
      <w:r w:rsidR="00FB5F3F" w:rsidRPr="00FB5F3F">
        <w:rPr>
          <w:sz w:val="24"/>
          <w:vertAlign w:val="superscript"/>
        </w:rPr>
        <w:t>th</w:t>
      </w:r>
      <w:r w:rsidR="00FB5F3F">
        <w:rPr>
          <w:sz w:val="24"/>
        </w:rPr>
        <w:t xml:space="preserve"> Mar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7B782A" w:rsidRPr="002C0C2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B782A">
        <w:rPr>
          <w:sz w:val="24"/>
          <w:lang w:eastAsia="zh-CN"/>
        </w:rPr>
        <w:t>shi</w:t>
      </w:r>
      <w:r w:rsidR="002C7C53">
        <w:rPr>
          <w:sz w:val="24"/>
          <w:lang w:eastAsia="zh-CN"/>
        </w:rPr>
        <w:t>ft o</w:t>
      </w:r>
      <w:r w:rsidR="00FB5F3F">
        <w:rPr>
          <w:sz w:val="24"/>
          <w:lang w:eastAsia="zh-CN"/>
        </w:rPr>
        <w:t>ut and hoist down 1 unit Hardinge GS200 machine</w:t>
      </w:r>
      <w:r w:rsidR="002C7C53">
        <w:rPr>
          <w:sz w:val="24"/>
          <w:lang w:eastAsia="zh-CN"/>
        </w:rPr>
        <w:t xml:space="preserve"> from 2</w:t>
      </w:r>
      <w:r w:rsidR="002C7C53" w:rsidRPr="002C7C53">
        <w:rPr>
          <w:sz w:val="24"/>
          <w:vertAlign w:val="superscript"/>
          <w:lang w:eastAsia="zh-CN"/>
        </w:rPr>
        <w:t>nd</w:t>
      </w:r>
      <w:r w:rsidR="00FB5F3F">
        <w:rPr>
          <w:sz w:val="24"/>
          <w:lang w:eastAsia="zh-CN"/>
        </w:rPr>
        <w:t xml:space="preserve"> floor </w:t>
      </w:r>
      <w:r w:rsidR="006168BE">
        <w:rPr>
          <w:sz w:val="24"/>
          <w:lang w:eastAsia="zh-CN"/>
        </w:rPr>
        <w:t xml:space="preserve">by using </w:t>
      </w:r>
      <w:r w:rsidR="002C7C53">
        <w:rPr>
          <w:sz w:val="24"/>
          <w:lang w:eastAsia="zh-CN"/>
        </w:rPr>
        <w:t xml:space="preserve">platform and </w:t>
      </w:r>
      <w:r w:rsidR="006168BE">
        <w:rPr>
          <w:sz w:val="24"/>
          <w:lang w:eastAsia="zh-CN"/>
        </w:rPr>
        <w:t>lorry c</w:t>
      </w:r>
      <w:r w:rsidR="007B782A">
        <w:rPr>
          <w:sz w:val="24"/>
          <w:lang w:eastAsia="zh-CN"/>
        </w:rPr>
        <w:t xml:space="preserve">rane </w:t>
      </w:r>
    </w:p>
    <w:p w:rsidR="007B782A" w:rsidRPr="007B782A" w:rsidRDefault="007B78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2C7C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E527F" w:rsidRDefault="00FB5F3F">
      <w:pPr>
        <w:rPr>
          <w:sz w:val="24"/>
          <w:lang w:eastAsia="zh-CN"/>
        </w:rPr>
      </w:pPr>
      <w:r>
        <w:rPr>
          <w:sz w:val="24"/>
          <w:lang w:eastAsia="zh-CN"/>
        </w:rPr>
        <w:t>03/04/2021</w:t>
      </w:r>
      <w:r w:rsidR="008377C3">
        <w:rPr>
          <w:sz w:val="24"/>
          <w:lang w:eastAsia="zh-CN"/>
        </w:rPr>
        <w:t xml:space="preserve"> (Saturday)</w:t>
      </w:r>
    </w:p>
    <w:p w:rsidR="002C7C53" w:rsidRDefault="002C7C53">
      <w:pPr>
        <w:rPr>
          <w:sz w:val="24"/>
          <w:lang w:eastAsia="zh-CN"/>
        </w:rPr>
      </w:pPr>
    </w:p>
    <w:p w:rsidR="00EE527F" w:rsidRDefault="002C7C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C7C53" w:rsidRPr="002C0C2F" w:rsidRDefault="00A6722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</w:t>
      </w:r>
      <w:bookmarkStart w:id="0" w:name="_GoBack"/>
      <w:bookmarkEnd w:id="0"/>
      <w:r w:rsidR="002C0C2F">
        <w:rPr>
          <w:bCs/>
          <w:sz w:val="24"/>
          <w:szCs w:val="24"/>
          <w:lang w:eastAsia="zh-CN"/>
        </w:rPr>
        <w:t>:00 pm</w:t>
      </w:r>
    </w:p>
    <w:p w:rsidR="002C7C53" w:rsidRPr="002C7C53" w:rsidRDefault="002C7C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C0C2F" w:rsidRDefault="007B782A" w:rsidP="0004172F">
      <w:pPr>
        <w:pStyle w:val="Heading4"/>
      </w:pPr>
      <w:r>
        <w:t>Blk 1</w:t>
      </w:r>
      <w:r w:rsidR="002C7C53">
        <w:t>15A Commonwealth Drive</w:t>
      </w:r>
      <w:r w:rsidR="00FB5F3F">
        <w:t xml:space="preserve"> #02-08</w:t>
      </w:r>
    </w:p>
    <w:p w:rsidR="002C7C53" w:rsidRPr="00FB5F3F" w:rsidRDefault="00FB5F3F" w:rsidP="00FB5F3F">
      <w:pPr>
        <w:pStyle w:val="Heading4"/>
      </w:pPr>
      <w:r>
        <w:t>MJ Precision</w:t>
      </w:r>
    </w:p>
    <w:p w:rsidR="00F5667F" w:rsidRPr="00F5667F" w:rsidRDefault="00F5667F" w:rsidP="00F566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0C2F" w:rsidRDefault="00F56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FB5F3F">
        <w:rPr>
          <w:sz w:val="24"/>
          <w:lang w:eastAsia="zh-CN"/>
        </w:rPr>
        <w:t>-2</w:t>
      </w:r>
      <w:r>
        <w:rPr>
          <w:sz w:val="24"/>
          <w:lang w:eastAsia="zh-CN"/>
        </w:rPr>
        <w:t xml:space="preserve"> x </w:t>
      </w:r>
      <w:r w:rsidR="002C0C2F">
        <w:rPr>
          <w:sz w:val="24"/>
          <w:lang w:eastAsia="zh-CN"/>
        </w:rPr>
        <w:t xml:space="preserve">633 </w:t>
      </w:r>
      <w:r w:rsidR="00DD2574">
        <w:rPr>
          <w:sz w:val="24"/>
          <w:lang w:eastAsia="zh-CN"/>
        </w:rPr>
        <w:t>lorry</w:t>
      </w:r>
      <w:r w:rsidR="002C0C2F">
        <w:rPr>
          <w:sz w:val="24"/>
          <w:lang w:eastAsia="zh-CN"/>
        </w:rPr>
        <w:t xml:space="preserve"> loader</w:t>
      </w:r>
    </w:p>
    <w:p w:rsidR="00880C30" w:rsidRDefault="002C0C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platform </w:t>
      </w:r>
      <w:r w:rsidR="00880C30">
        <w:rPr>
          <w:sz w:val="24"/>
          <w:lang w:eastAsia="zh-CN"/>
        </w:rPr>
        <w:t xml:space="preserve"> </w:t>
      </w:r>
    </w:p>
    <w:p w:rsidR="007B782A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B782A">
        <w:rPr>
          <w:sz w:val="24"/>
          <w:lang w:eastAsia="zh-CN"/>
        </w:rPr>
        <w:t>ire sling</w:t>
      </w:r>
    </w:p>
    <w:p w:rsidR="007B782A" w:rsidRDefault="007B7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7B7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2C7C53" w:rsidRDefault="00EE527F" w:rsidP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8377C3" w:rsidRDefault="008377C3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2C7C53" w:rsidRDefault="009E678E" w:rsidP="009E67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8377C3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B5F3F" w:rsidRDefault="00FB5F3F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8377C3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80C30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880C30" w:rsidRDefault="00880C30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880C30" w:rsidRDefault="00880C3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F66975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80C30">
        <w:rPr>
          <w:sz w:val="24"/>
          <w:lang w:eastAsia="zh-CN"/>
        </w:rPr>
        <w:t xml:space="preserve">safety </w:t>
      </w:r>
      <w:r w:rsidR="00F66975">
        <w:rPr>
          <w:rFonts w:hint="eastAsia"/>
          <w:sz w:val="24"/>
          <w:lang w:eastAsia="zh-CN"/>
        </w:rPr>
        <w:t>helmet</w:t>
      </w:r>
      <w:r w:rsidR="003D5747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880C30">
        <w:t>.</w:t>
      </w:r>
      <w:r w:rsidR="0042603E">
        <w:rPr>
          <w:rFonts w:hint="eastAsia"/>
        </w:rPr>
        <w:t>O</w:t>
      </w:r>
      <w:r w:rsidR="00880C30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80C30" w:rsidRDefault="00EE527F" w:rsidP="00880C30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2C7C53" w:rsidRDefault="002C7C53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DD2574">
        <w:rPr>
          <w:sz w:val="24"/>
          <w:lang w:eastAsia="zh-CN"/>
        </w:rPr>
        <w:t>orry</w:t>
      </w:r>
      <w:r>
        <w:rPr>
          <w:sz w:val="24"/>
          <w:lang w:eastAsia="zh-CN"/>
        </w:rPr>
        <w:t xml:space="preserve"> crane </w:t>
      </w:r>
      <w:r w:rsidR="00EE527F">
        <w:rPr>
          <w:sz w:val="24"/>
          <w:lang w:eastAsia="zh-CN"/>
        </w:rPr>
        <w:t>at desig</w:t>
      </w:r>
      <w:r w:rsidR="003D5747">
        <w:rPr>
          <w:sz w:val="24"/>
          <w:lang w:eastAsia="zh-CN"/>
        </w:rPr>
        <w:t>nated hoisting area for the lift</w:t>
      </w:r>
    </w:p>
    <w:p w:rsidR="003D5747" w:rsidRDefault="002C7C53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2C7C53">
        <w:rPr>
          <w:sz w:val="24"/>
          <w:vertAlign w:val="superscript"/>
          <w:lang w:eastAsia="zh-CN"/>
        </w:rPr>
        <w:t>nd</w:t>
      </w:r>
      <w:r w:rsidR="00FB5F3F">
        <w:rPr>
          <w:sz w:val="24"/>
          <w:lang w:eastAsia="zh-CN"/>
        </w:rPr>
        <w:t xml:space="preserve"> floor swing gate</w:t>
      </w:r>
      <w:r>
        <w:rPr>
          <w:sz w:val="24"/>
          <w:lang w:eastAsia="zh-CN"/>
        </w:rPr>
        <w:t xml:space="preserve"> opening</w:t>
      </w:r>
    </w:p>
    <w:p w:rsidR="003D5747" w:rsidRDefault="003D5747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platform 3ft metal protruding if fully lean and rested on the opening slab</w:t>
      </w:r>
    </w:p>
    <w:p w:rsidR="00EE527F" w:rsidRPr="00F5667F" w:rsidRDefault="003D5747" w:rsidP="00F566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onto building pillar to prevent platform from swinging outward </w:t>
      </w:r>
      <w:r w:rsidR="00F66975">
        <w:rPr>
          <w:sz w:val="24"/>
          <w:lang w:eastAsia="zh-CN"/>
        </w:rPr>
        <w:t xml:space="preserve"> </w:t>
      </w:r>
    </w:p>
    <w:p w:rsidR="00840DC8" w:rsidRDefault="00FB5F3F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</w:t>
      </w:r>
      <w:r w:rsidR="006168BE">
        <w:rPr>
          <w:sz w:val="24"/>
          <w:lang w:eastAsia="zh-CN"/>
        </w:rPr>
        <w:t xml:space="preserve"> from cus</w:t>
      </w:r>
      <w:r w:rsidR="002C7C53">
        <w:rPr>
          <w:sz w:val="24"/>
          <w:lang w:eastAsia="zh-CN"/>
        </w:rPr>
        <w:t>tomer premise into platform</w:t>
      </w:r>
    </w:p>
    <w:p w:rsidR="009C22F6" w:rsidRDefault="00FB5F3F" w:rsidP="00EC7C6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9C22F6">
        <w:rPr>
          <w:sz w:val="24"/>
          <w:lang w:eastAsia="zh-CN"/>
        </w:rPr>
        <w:t xml:space="preserve"> onto platform with strapping belt</w:t>
      </w:r>
    </w:p>
    <w:p w:rsidR="00B577CE" w:rsidRPr="003D5747" w:rsidRDefault="009C22F6" w:rsidP="003D574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</w:t>
      </w:r>
      <w:r w:rsidR="00FB5F3F">
        <w:rPr>
          <w:sz w:val="24"/>
          <w:lang w:eastAsia="zh-CN"/>
        </w:rPr>
        <w:t>n platform together with machine</w:t>
      </w:r>
      <w:r>
        <w:rPr>
          <w:sz w:val="24"/>
          <w:lang w:eastAsia="zh-CN"/>
        </w:rPr>
        <w:t xml:space="preserve"> and load onto lorry chassis</w:t>
      </w:r>
    </w:p>
    <w:p w:rsidR="009C22F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C22F6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1BBC" w:rsidRDefault="009A1BBC">
      <w:r>
        <w:separator/>
      </w:r>
    </w:p>
  </w:endnote>
  <w:endnote w:type="continuationSeparator" w:id="0">
    <w:p w:rsidR="009A1BBC" w:rsidRDefault="009A1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722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722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1BBC" w:rsidRDefault="009A1BBC">
      <w:r>
        <w:separator/>
      </w:r>
    </w:p>
  </w:footnote>
  <w:footnote w:type="continuationSeparator" w:id="0">
    <w:p w:rsidR="009A1BBC" w:rsidRDefault="009A1B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A1BB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2C7C53">
    <w:pPr>
      <w:pStyle w:val="Header"/>
      <w:jc w:val="center"/>
    </w:pPr>
    <w:r>
      <w:t>Tel</w:t>
    </w:r>
    <w:r w:rsidR="00EE527F">
      <w:t xml:space="preserve">: </w:t>
    </w:r>
    <w:r w:rsidR="00EC7C69">
      <w:t>6</w:t>
    </w:r>
    <w:r w:rsidR="00EE527F">
      <w:t xml:space="preserve">2824175, </w:t>
    </w:r>
    <w:r w:rsidR="00EC7C69">
      <w:t>6</w:t>
    </w:r>
    <w:r w:rsidR="00EE527F">
      <w:t xml:space="preserve">2828203, </w:t>
    </w:r>
    <w:r w:rsidR="00EC7C69">
      <w:t>6</w:t>
    </w:r>
    <w:r>
      <w:t>2826020, Fax</w:t>
    </w:r>
    <w:r w:rsidR="00EE527F">
      <w:t xml:space="preserve">: </w:t>
    </w:r>
    <w:r w:rsidR="00EC7C69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A1BBC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C7C53">
    <w:pPr>
      <w:pStyle w:val="Header"/>
      <w:jc w:val="center"/>
      <w:rPr>
        <w:sz w:val="22"/>
      </w:rPr>
    </w:pPr>
    <w:r>
      <w:rPr>
        <w:sz w:val="22"/>
      </w:rPr>
      <w:t>e-mail</w:t>
    </w:r>
    <w:r w:rsidR="00EC7C6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666202"/>
    <w:multiLevelType w:val="hybridMultilevel"/>
    <w:tmpl w:val="78A4B8A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9D5BB6"/>
    <w:multiLevelType w:val="hybridMultilevel"/>
    <w:tmpl w:val="A4B4029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3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4172F"/>
    <w:rsid w:val="0004268F"/>
    <w:rsid w:val="001064AC"/>
    <w:rsid w:val="00142B37"/>
    <w:rsid w:val="00251834"/>
    <w:rsid w:val="00292189"/>
    <w:rsid w:val="002C0C2F"/>
    <w:rsid w:val="002C7C53"/>
    <w:rsid w:val="00344916"/>
    <w:rsid w:val="00385586"/>
    <w:rsid w:val="003B701A"/>
    <w:rsid w:val="003D5747"/>
    <w:rsid w:val="0042603E"/>
    <w:rsid w:val="004725E1"/>
    <w:rsid w:val="004D3589"/>
    <w:rsid w:val="004F77F4"/>
    <w:rsid w:val="00512C3F"/>
    <w:rsid w:val="00552A68"/>
    <w:rsid w:val="006168BE"/>
    <w:rsid w:val="00691F2F"/>
    <w:rsid w:val="006A0465"/>
    <w:rsid w:val="006B556E"/>
    <w:rsid w:val="006C66D8"/>
    <w:rsid w:val="007250C7"/>
    <w:rsid w:val="007B782A"/>
    <w:rsid w:val="008254AB"/>
    <w:rsid w:val="008377C3"/>
    <w:rsid w:val="00840DC8"/>
    <w:rsid w:val="00880C30"/>
    <w:rsid w:val="00880CD7"/>
    <w:rsid w:val="00884C68"/>
    <w:rsid w:val="009A1BBC"/>
    <w:rsid w:val="009C22F6"/>
    <w:rsid w:val="009E678E"/>
    <w:rsid w:val="00A14095"/>
    <w:rsid w:val="00A16CFC"/>
    <w:rsid w:val="00A6722C"/>
    <w:rsid w:val="00AD13C8"/>
    <w:rsid w:val="00B577CE"/>
    <w:rsid w:val="00B63049"/>
    <w:rsid w:val="00C35759"/>
    <w:rsid w:val="00CA3063"/>
    <w:rsid w:val="00CB7CDF"/>
    <w:rsid w:val="00CC772F"/>
    <w:rsid w:val="00CF2DC8"/>
    <w:rsid w:val="00CF6291"/>
    <w:rsid w:val="00D10846"/>
    <w:rsid w:val="00D10D34"/>
    <w:rsid w:val="00DD2574"/>
    <w:rsid w:val="00DF65A2"/>
    <w:rsid w:val="00EC7C69"/>
    <w:rsid w:val="00EE527F"/>
    <w:rsid w:val="00F5667F"/>
    <w:rsid w:val="00F66975"/>
    <w:rsid w:val="00F7633A"/>
    <w:rsid w:val="00FB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473FE9-25C9-4F96-AD07-76D4725CE8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2021-03-24T00:58:00Z</cp:lastPrinted>
  <dcterms:created xsi:type="dcterms:W3CDTF">2021-03-22T06:11:00Z</dcterms:created>
  <dcterms:modified xsi:type="dcterms:W3CDTF">2021-03-24T00:58:00Z</dcterms:modified>
</cp:coreProperties>
</file>