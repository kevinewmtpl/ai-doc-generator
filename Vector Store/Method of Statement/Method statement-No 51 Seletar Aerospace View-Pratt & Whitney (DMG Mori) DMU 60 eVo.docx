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02849">
      <w:pPr>
        <w:rPr>
          <w:sz w:val="24"/>
          <w:lang w:eastAsia="zh-CN"/>
        </w:rPr>
      </w:pPr>
      <w:r>
        <w:rPr>
          <w:sz w:val="24"/>
        </w:rPr>
        <w:t>Date: 12</w:t>
      </w:r>
      <w:r w:rsidR="00FC196F" w:rsidRPr="00FC196F">
        <w:rPr>
          <w:sz w:val="24"/>
          <w:vertAlign w:val="superscript"/>
        </w:rPr>
        <w:t>th</w:t>
      </w:r>
      <w:r w:rsidR="00FC196F">
        <w:rPr>
          <w:sz w:val="24"/>
        </w:rPr>
        <w:t xml:space="preserve"> June</w:t>
      </w:r>
      <w:r w:rsidR="00752B55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C196F">
        <w:rPr>
          <w:sz w:val="24"/>
          <w:lang w:eastAsia="zh-CN"/>
        </w:rPr>
        <w:t>6</w:t>
      </w:r>
      <w:r w:rsidR="00752B55">
        <w:rPr>
          <w:sz w:val="24"/>
          <w:lang w:eastAsia="zh-CN"/>
        </w:rPr>
        <w:t xml:space="preserve"> </w:t>
      </w:r>
      <w:r w:rsidR="007B6D97">
        <w:rPr>
          <w:sz w:val="24"/>
          <w:lang w:eastAsia="zh-CN"/>
        </w:rPr>
        <w:t xml:space="preserve">wooden </w:t>
      </w:r>
      <w:r w:rsidR="00752B55">
        <w:rPr>
          <w:sz w:val="24"/>
          <w:lang w:eastAsia="zh-CN"/>
        </w:rPr>
        <w:t>cases of 2</w:t>
      </w:r>
      <w:r w:rsidR="00FE3F94">
        <w:rPr>
          <w:sz w:val="24"/>
          <w:lang w:eastAsia="zh-CN"/>
        </w:rPr>
        <w:t xml:space="preserve"> unit</w:t>
      </w:r>
      <w:r w:rsidR="0010071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2849">
        <w:rPr>
          <w:sz w:val="24"/>
          <w:lang w:eastAsia="zh-CN"/>
        </w:rPr>
        <w:t>FR, 1 x 40ft HQ and 1 x 20ft GP</w:t>
      </w:r>
      <w:r w:rsidR="00752B55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002849" w:rsidRDefault="000028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DMU 60 eVo machine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FC196F">
        <w:rPr>
          <w:sz w:val="24"/>
          <w:szCs w:val="24"/>
          <w:lang w:eastAsia="zh-CN"/>
        </w:rPr>
        <w:t>: 430 x 315 x 340 cm   /   G/Wt: 11, 933</w:t>
      </w:r>
      <w:r w:rsidR="00F81349">
        <w:rPr>
          <w:sz w:val="24"/>
          <w:szCs w:val="24"/>
          <w:lang w:eastAsia="zh-CN"/>
        </w:rPr>
        <w:t xml:space="preserve"> kgs</w:t>
      </w:r>
    </w:p>
    <w:p w:rsidR="00F81349" w:rsidRDefault="00FC19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</w:t>
      </w:r>
      <w:r w:rsidR="00752B55">
        <w:rPr>
          <w:sz w:val="24"/>
          <w:szCs w:val="24"/>
          <w:lang w:eastAsia="zh-CN"/>
        </w:rPr>
        <w:t>:</w:t>
      </w:r>
      <w:r>
        <w:rPr>
          <w:sz w:val="24"/>
          <w:szCs w:val="24"/>
          <w:lang w:eastAsia="zh-CN"/>
        </w:rPr>
        <w:t xml:space="preserve"> 370 x 143 x 202 cm   /   G/Wt: 1, 307</w:t>
      </w:r>
      <w:r w:rsidR="00F81349">
        <w:rPr>
          <w:sz w:val="24"/>
          <w:szCs w:val="24"/>
          <w:lang w:eastAsia="zh-CN"/>
        </w:rPr>
        <w:t xml:space="preserve"> kgs</w:t>
      </w:r>
    </w:p>
    <w:p w:rsidR="00F81349" w:rsidRDefault="00FC19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228 x 208 x 222</w:t>
      </w:r>
      <w:r w:rsidR="00F81349">
        <w:rPr>
          <w:sz w:val="24"/>
          <w:szCs w:val="24"/>
          <w:lang w:eastAsia="zh-CN"/>
        </w:rPr>
        <w:t xml:space="preserve"> cm </w:t>
      </w:r>
      <w:r w:rsidR="009A2CC8">
        <w:rPr>
          <w:sz w:val="24"/>
          <w:szCs w:val="24"/>
          <w:lang w:eastAsia="zh-CN"/>
        </w:rPr>
        <w:t xml:space="preserve">  </w:t>
      </w:r>
      <w:r w:rsidR="00F81349">
        <w:rPr>
          <w:sz w:val="24"/>
          <w:szCs w:val="24"/>
          <w:lang w:eastAsia="zh-CN"/>
        </w:rPr>
        <w:t xml:space="preserve">/ </w:t>
      </w:r>
      <w:r w:rsidR="009A2CC8">
        <w:rPr>
          <w:sz w:val="24"/>
          <w:szCs w:val="24"/>
          <w:lang w:eastAsia="zh-CN"/>
        </w:rPr>
        <w:t xml:space="preserve">  G/</w:t>
      </w:r>
      <w:r>
        <w:rPr>
          <w:sz w:val="24"/>
          <w:szCs w:val="24"/>
          <w:lang w:eastAsia="zh-CN"/>
        </w:rPr>
        <w:t>Wt: 1, 406</w:t>
      </w:r>
      <w:r w:rsidR="00F81349">
        <w:rPr>
          <w:sz w:val="24"/>
          <w:szCs w:val="24"/>
          <w:lang w:eastAsia="zh-CN"/>
        </w:rPr>
        <w:t xml:space="preserve"> kgs</w:t>
      </w:r>
    </w:p>
    <w:p w:rsidR="00FC196F" w:rsidRDefault="00FC19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81349" w:rsidRDefault="00FC19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430 x 315</w:t>
      </w:r>
      <w:r w:rsidR="00F81349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340</w:t>
      </w:r>
      <w:r w:rsidR="00752B55">
        <w:rPr>
          <w:sz w:val="24"/>
          <w:szCs w:val="24"/>
          <w:lang w:eastAsia="zh-CN"/>
        </w:rPr>
        <w:t xml:space="preserve"> cm </w:t>
      </w:r>
      <w:r w:rsidR="009A2CC8">
        <w:rPr>
          <w:sz w:val="24"/>
          <w:szCs w:val="24"/>
          <w:lang w:eastAsia="zh-CN"/>
        </w:rPr>
        <w:t xml:space="preserve">  </w:t>
      </w:r>
      <w:r w:rsidR="00752B55">
        <w:rPr>
          <w:sz w:val="24"/>
          <w:szCs w:val="24"/>
          <w:lang w:eastAsia="zh-CN"/>
        </w:rPr>
        <w:t xml:space="preserve">/ </w:t>
      </w:r>
      <w:r w:rsidR="009A2CC8">
        <w:rPr>
          <w:sz w:val="24"/>
          <w:szCs w:val="24"/>
          <w:lang w:eastAsia="zh-CN"/>
        </w:rPr>
        <w:t xml:space="preserve">  G/</w:t>
      </w:r>
      <w:r>
        <w:rPr>
          <w:sz w:val="24"/>
          <w:szCs w:val="24"/>
          <w:lang w:eastAsia="zh-CN"/>
        </w:rPr>
        <w:t>Wt: 11, 733</w:t>
      </w:r>
      <w:r w:rsidR="00F81349">
        <w:rPr>
          <w:sz w:val="24"/>
          <w:szCs w:val="24"/>
          <w:lang w:eastAsia="zh-CN"/>
        </w:rPr>
        <w:t xml:space="preserve"> kgs</w:t>
      </w:r>
    </w:p>
    <w:p w:rsidR="00FC196F" w:rsidRDefault="00FC19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370 x 143 x 202 cm   /   G/Wt: 1, 308 kgs</w:t>
      </w:r>
    </w:p>
    <w:p w:rsidR="00FC196F" w:rsidRPr="00F81349" w:rsidRDefault="00FC19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255 x 208 x 242 cm   /   G/Wt: 1, 693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9A2C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FE3F94">
        <w:rPr>
          <w:sz w:val="24"/>
          <w:lang w:eastAsia="zh-CN"/>
        </w:rPr>
        <w:t>21</w:t>
      </w:r>
      <w:r w:rsidR="00FC196F">
        <w:rPr>
          <w:sz w:val="24"/>
          <w:lang w:eastAsia="zh-CN"/>
        </w:rPr>
        <w:t>-22</w:t>
      </w:r>
      <w:r w:rsidR="000667BC">
        <w:rPr>
          <w:sz w:val="24"/>
          <w:lang w:eastAsia="zh-CN"/>
        </w:rPr>
        <w:t>/06</w:t>
      </w:r>
      <w:r w:rsidR="00752B55">
        <w:rPr>
          <w:sz w:val="24"/>
          <w:lang w:eastAsia="zh-CN"/>
        </w:rPr>
        <w:t>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CD54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707B09">
        <w:rPr>
          <w:sz w:val="24"/>
          <w:lang w:eastAsia="zh-CN"/>
        </w:rPr>
        <w:t xml:space="preserve">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1F6BAF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F0668C" w:rsidRDefault="005D7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F0668C" w:rsidRDefault="005D7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D7372" w:rsidRDefault="005D7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Traverse Bar, Round Sling, Screw-down swivel hook, Shackle (supplied by machine manufacturer)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5D7372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684C71" w:rsidRPr="005D7372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840F5C" w:rsidRDefault="00840F5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544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D5448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D5448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5D7372">
        <w:rPr>
          <w:sz w:val="24"/>
          <w:lang w:eastAsia="zh-CN"/>
        </w:rPr>
        <w:t xml:space="preserve">away from base </w:t>
      </w:r>
      <w:r w:rsidR="0081336E">
        <w:rPr>
          <w:sz w:val="24"/>
          <w:lang w:eastAsia="zh-CN"/>
        </w:rPr>
        <w:t>to loading area</w:t>
      </w:r>
      <w:r w:rsidR="00273D8A" w:rsidRPr="001F6BAF">
        <w:rPr>
          <w:sz w:val="24"/>
          <w:lang w:eastAsia="zh-CN"/>
        </w:rPr>
        <w:t xml:space="preserve"> </w:t>
      </w:r>
    </w:p>
    <w:p w:rsidR="001F6BAF" w:rsidRPr="00002849" w:rsidRDefault="0081336E" w:rsidP="000028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6608D2">
        <w:rPr>
          <w:sz w:val="24"/>
          <w:lang w:eastAsia="zh-CN"/>
        </w:rPr>
        <w:t xml:space="preserve"> machine into production room at ground floor</w:t>
      </w:r>
    </w:p>
    <w:p w:rsidR="006608D2" w:rsidRDefault="006608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02849" w:rsidRDefault="00002849" w:rsidP="000028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2CC8" w:rsidRDefault="00002849" w:rsidP="000028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9A2CC8">
        <w:rPr>
          <w:b/>
          <w:sz w:val="32"/>
          <w:szCs w:val="32"/>
          <w:u w:val="single"/>
          <w:lang w:eastAsia="zh-CN"/>
        </w:rPr>
        <w:t>REMARK:</w:t>
      </w:r>
    </w:p>
    <w:p w:rsidR="00CF1999" w:rsidRPr="009A2CC8" w:rsidRDefault="00002849" w:rsidP="000028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CF1999">
        <w:rPr>
          <w:sz w:val="24"/>
          <w:szCs w:val="24"/>
          <w:lang w:eastAsia="zh-CN"/>
        </w:rPr>
        <w:t>MOS subject to change by supervisor/lifting supervisor on site</w:t>
      </w:r>
    </w:p>
    <w:p w:rsidR="006608D2" w:rsidRDefault="006608D2" w:rsidP="006608D2">
      <w:pPr>
        <w:rPr>
          <w:sz w:val="24"/>
        </w:rPr>
      </w:pPr>
      <w:r>
        <w:rPr>
          <w:sz w:val="24"/>
        </w:rPr>
        <w:t xml:space="preserve">           </w:t>
      </w:r>
    </w:p>
    <w:p w:rsidR="006608D2" w:rsidRDefault="006608D2" w:rsidP="006608D2">
      <w:pPr>
        <w:rPr>
          <w:sz w:val="24"/>
        </w:rPr>
      </w:pPr>
    </w:p>
    <w:p w:rsidR="006608D2" w:rsidRDefault="006608D2" w:rsidP="006608D2">
      <w:pPr>
        <w:rPr>
          <w:sz w:val="24"/>
        </w:rPr>
      </w:pPr>
    </w:p>
    <w:p w:rsidR="00684C71" w:rsidRDefault="006608D2" w:rsidP="006608D2">
      <w:pPr>
        <w:rPr>
          <w:sz w:val="24"/>
        </w:rPr>
      </w:pPr>
      <w:r>
        <w:rPr>
          <w:sz w:val="24"/>
        </w:rPr>
        <w:lastRenderedPageBreak/>
        <w:t xml:space="preserve">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6608D2">
      <w:pPr>
        <w:rPr>
          <w:sz w:val="24"/>
        </w:rPr>
      </w:pPr>
      <w:r>
        <w:rPr>
          <w:sz w:val="24"/>
        </w:rPr>
        <w:t xml:space="preserve">           </w:t>
      </w:r>
      <w:r w:rsidR="0081336E">
        <w:rPr>
          <w:sz w:val="24"/>
        </w:rPr>
        <w:t>Zailani</w:t>
      </w:r>
    </w:p>
    <w:p w:rsidR="00684C71" w:rsidRDefault="006608D2">
      <w:pPr>
        <w:rPr>
          <w:sz w:val="24"/>
        </w:rPr>
      </w:pPr>
      <w:r>
        <w:t xml:space="preserve">             </w:t>
      </w:r>
      <w:r w:rsidR="0081336E">
        <w:rPr>
          <w:sz w:val="24"/>
        </w:rPr>
        <w:t>Eric Wong Machinery Transportation Pte Ltd</w:t>
      </w:r>
    </w:p>
    <w:p w:rsidR="00684C71" w:rsidRDefault="006608D2">
      <w:r>
        <w:t xml:space="preserve">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4B1" w:rsidRDefault="002514B1">
      <w:r>
        <w:separator/>
      </w:r>
    </w:p>
  </w:endnote>
  <w:endnote w:type="continuationSeparator" w:id="0">
    <w:p w:rsidR="002514B1" w:rsidRDefault="00251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667B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667B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4B1" w:rsidRDefault="002514B1">
      <w:r>
        <w:separator/>
      </w:r>
    </w:p>
  </w:footnote>
  <w:footnote w:type="continuationSeparator" w:id="0">
    <w:p w:rsidR="002514B1" w:rsidRDefault="002514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514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514B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2849"/>
    <w:rsid w:val="0006164F"/>
    <w:rsid w:val="000667BC"/>
    <w:rsid w:val="000801A2"/>
    <w:rsid w:val="000C457E"/>
    <w:rsid w:val="000D1431"/>
    <w:rsid w:val="000D21A6"/>
    <w:rsid w:val="000F7BCC"/>
    <w:rsid w:val="00100715"/>
    <w:rsid w:val="001E6F13"/>
    <w:rsid w:val="001F0FB1"/>
    <w:rsid w:val="001F6BAF"/>
    <w:rsid w:val="00205704"/>
    <w:rsid w:val="002514B1"/>
    <w:rsid w:val="00273D8A"/>
    <w:rsid w:val="002E34EA"/>
    <w:rsid w:val="003538B1"/>
    <w:rsid w:val="00401D73"/>
    <w:rsid w:val="004135BC"/>
    <w:rsid w:val="004276D6"/>
    <w:rsid w:val="00465A7F"/>
    <w:rsid w:val="00532AC8"/>
    <w:rsid w:val="005804FA"/>
    <w:rsid w:val="005D7372"/>
    <w:rsid w:val="005F551E"/>
    <w:rsid w:val="005F6FB3"/>
    <w:rsid w:val="006304BE"/>
    <w:rsid w:val="006608D2"/>
    <w:rsid w:val="00684C71"/>
    <w:rsid w:val="006B6525"/>
    <w:rsid w:val="00707B09"/>
    <w:rsid w:val="00751640"/>
    <w:rsid w:val="00752B55"/>
    <w:rsid w:val="00781341"/>
    <w:rsid w:val="007B6D97"/>
    <w:rsid w:val="007E7225"/>
    <w:rsid w:val="0081336E"/>
    <w:rsid w:val="00840F5C"/>
    <w:rsid w:val="00850C39"/>
    <w:rsid w:val="0088599B"/>
    <w:rsid w:val="008E2849"/>
    <w:rsid w:val="008F1C49"/>
    <w:rsid w:val="009A2CC8"/>
    <w:rsid w:val="009B5798"/>
    <w:rsid w:val="00A240E9"/>
    <w:rsid w:val="00A32709"/>
    <w:rsid w:val="00A64537"/>
    <w:rsid w:val="00A67CBC"/>
    <w:rsid w:val="00AE5436"/>
    <w:rsid w:val="00B45C00"/>
    <w:rsid w:val="00B64100"/>
    <w:rsid w:val="00B67319"/>
    <w:rsid w:val="00BA2838"/>
    <w:rsid w:val="00C37171"/>
    <w:rsid w:val="00CD5448"/>
    <w:rsid w:val="00CF1999"/>
    <w:rsid w:val="00D378D5"/>
    <w:rsid w:val="00E80CF6"/>
    <w:rsid w:val="00E9120A"/>
    <w:rsid w:val="00EE7375"/>
    <w:rsid w:val="00F0668C"/>
    <w:rsid w:val="00F81349"/>
    <w:rsid w:val="00F92C3F"/>
    <w:rsid w:val="00FC196F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27</TotalTime>
  <Pages>1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2018-06-13T01:42:00Z</cp:lastPrinted>
  <dcterms:created xsi:type="dcterms:W3CDTF">2018-06-11T01:27:00Z</dcterms:created>
  <dcterms:modified xsi:type="dcterms:W3CDTF">2018-06-13T01:42:00Z</dcterms:modified>
</cp:coreProperties>
</file>