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8073E" w14:textId="77777777" w:rsidR="00C076F5" w:rsidRDefault="00C076F5">
      <w:pPr>
        <w:pStyle w:val="Title"/>
        <w:jc w:val="left"/>
        <w:rPr>
          <w:lang w:eastAsia="zh-CN"/>
        </w:rPr>
      </w:pPr>
    </w:p>
    <w:p w14:paraId="03DFDB23" w14:textId="04232DFD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D5C2900" w14:textId="77777777" w:rsidR="00C076F5" w:rsidRDefault="00C076F5">
      <w:pPr>
        <w:rPr>
          <w:sz w:val="24"/>
        </w:rPr>
      </w:pPr>
    </w:p>
    <w:p w14:paraId="3DE69007" w14:textId="4D2AC88A" w:rsidR="006467DA" w:rsidRDefault="00676E0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A6410">
        <w:rPr>
          <w:sz w:val="24"/>
        </w:rPr>
        <w:t>25</w:t>
      </w:r>
      <w:r w:rsidR="004A6410" w:rsidRPr="004A6410">
        <w:rPr>
          <w:sz w:val="24"/>
          <w:vertAlign w:val="superscript"/>
        </w:rPr>
        <w:t>th</w:t>
      </w:r>
      <w:r w:rsidR="004A6410">
        <w:rPr>
          <w:sz w:val="24"/>
        </w:rPr>
        <w:t xml:space="preserve"> June</w:t>
      </w:r>
      <w:r w:rsidR="0022013B">
        <w:rPr>
          <w:sz w:val="24"/>
        </w:rPr>
        <w:t xml:space="preserve"> 2025</w:t>
      </w:r>
    </w:p>
    <w:p w14:paraId="51302CD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0360FB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D32686B" w14:textId="30B55A02" w:rsidR="002409DA" w:rsidRPr="00F51C94" w:rsidRDefault="00C076F5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</w:t>
      </w:r>
      <w:r w:rsidR="00F51C94">
        <w:rPr>
          <w:sz w:val="24"/>
          <w:lang w:eastAsia="zh-CN"/>
        </w:rPr>
        <w:t xml:space="preserve"> fork up case from customer premise, load into container</w:t>
      </w:r>
      <w:r>
        <w:rPr>
          <w:sz w:val="24"/>
          <w:lang w:eastAsia="zh-CN"/>
        </w:rPr>
        <w:t xml:space="preserve">, </w:t>
      </w:r>
      <w:r w:rsidR="00F51C94">
        <w:rPr>
          <w:sz w:val="24"/>
          <w:lang w:eastAsia="zh-CN"/>
        </w:rPr>
        <w:t>using rollers/pallet truck</w:t>
      </w:r>
      <w:r>
        <w:rPr>
          <w:sz w:val="24"/>
          <w:lang w:eastAsia="zh-CN"/>
        </w:rPr>
        <w:t xml:space="preserve"> to move case to required location,</w:t>
      </w:r>
      <w:r w:rsidR="00F51C94">
        <w:rPr>
          <w:sz w:val="24"/>
          <w:lang w:eastAsia="zh-CN"/>
        </w:rPr>
        <w:t xml:space="preserve"> chocking of case as per attached photo </w:t>
      </w:r>
    </w:p>
    <w:p w14:paraId="61DC7F40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0AA4CC" w14:textId="77777777"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14:paraId="2A610B30" w14:textId="77777777"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7F70B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82F545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A0811C3" w14:textId="54B9A025" w:rsidR="00E72EB6" w:rsidRPr="002409DA" w:rsidRDefault="00C076F5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629E3A6F" w14:textId="77777777" w:rsidR="005226B3" w:rsidRDefault="005226B3">
      <w:pPr>
        <w:rPr>
          <w:sz w:val="24"/>
          <w:szCs w:val="24"/>
          <w:lang w:eastAsia="zh-CN"/>
        </w:rPr>
      </w:pPr>
    </w:p>
    <w:p w14:paraId="6B3490EF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5AA90E25" w14:textId="47C9AE29" w:rsidR="00E72EB6" w:rsidRDefault="00C076F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14:paraId="22907BE2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1BED49C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A0A65A0" w14:textId="46E9147C" w:rsidR="003A6EE4" w:rsidRPr="003A6EE4" w:rsidRDefault="00F51C94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14:paraId="7BE9A76D" w14:textId="7DED0FA2" w:rsidR="006467DA" w:rsidRPr="00CC620D" w:rsidRDefault="00F51C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Synthesis Pte Ltd </w:t>
      </w:r>
    </w:p>
    <w:p w14:paraId="6E53ABA3" w14:textId="77777777" w:rsidR="000633E8" w:rsidRDefault="000633E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C90DFD" w14:textId="7DBD0EAB" w:rsidR="004C7E81" w:rsidRPr="00676E0C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52A7376" w14:textId="5CAF94CC" w:rsidR="005963F0" w:rsidRPr="00A4691E" w:rsidRDefault="00F51C9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389C3376" w14:textId="39891C4E" w:rsidR="008D2441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14:paraId="5B6EF52E" w14:textId="06BBE209" w:rsidR="00111E78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7ton forklift</w:t>
      </w:r>
    </w:p>
    <w:p w14:paraId="2247C09D" w14:textId="35ECCD7E" w:rsidR="00F51C94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2189C528" w14:textId="2D3FD034" w:rsidR="00C076F5" w:rsidRDefault="00C076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18mm plywood</w:t>
      </w:r>
    </w:p>
    <w:p w14:paraId="134C84CE" w14:textId="097BBF54" w:rsidR="006F6FB4" w:rsidRDefault="006F6F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Chocking wood</w:t>
      </w:r>
    </w:p>
    <w:p w14:paraId="01A6BC1E" w14:textId="77777777" w:rsidR="004A6410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saw</w:t>
      </w:r>
    </w:p>
    <w:p w14:paraId="140823D9" w14:textId="7E032087" w:rsidR="00FD04D5" w:rsidRPr="00EF00F4" w:rsidRDefault="004A641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drill </w:t>
      </w:r>
      <w:r w:rsidR="00F51C94">
        <w:rPr>
          <w:sz w:val="24"/>
          <w:lang w:eastAsia="zh-CN"/>
        </w:rPr>
        <w:t xml:space="preserve"> </w:t>
      </w:r>
    </w:p>
    <w:p w14:paraId="02562A1B" w14:textId="77777777" w:rsidR="006F6FB4" w:rsidRDefault="006F6FB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C5EA3F" w14:textId="6B67A5F2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BB8337A" w14:textId="7979D38F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A9076E6" w14:textId="62DD4AF3" w:rsidR="005226B3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32E4546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BC11C40" w14:textId="0C87998E" w:rsidR="00365E18" w:rsidRDefault="00140D68" w:rsidP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E937F44" w14:textId="77777777" w:rsidR="00F51C94" w:rsidRDefault="006467DA" w:rsidP="00F51C94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that risk control are in placed</w:t>
      </w:r>
    </w:p>
    <w:p w14:paraId="4A365230" w14:textId="4168BBFC" w:rsidR="006467DA" w:rsidRPr="00F51C94" w:rsidRDefault="00F51C94" w:rsidP="00F51C9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6467DA">
        <w:rPr>
          <w:sz w:val="24"/>
          <w:lang w:eastAsia="zh-CN"/>
        </w:rPr>
        <w:t xml:space="preserve">                              </w:t>
      </w:r>
    </w:p>
    <w:p w14:paraId="20FBE63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ABB793C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228B1100" w14:textId="32824729" w:rsidR="00D82F5E" w:rsidRPr="00D82F5E" w:rsidRDefault="00D82F5E" w:rsidP="00D82F5E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Container arrangement </w:t>
      </w:r>
      <w:r w:rsidR="00C076F5">
        <w:rPr>
          <w:b/>
          <w:bCs/>
          <w:sz w:val="32"/>
          <w:szCs w:val="32"/>
          <w:u w:val="single"/>
          <w:lang w:eastAsia="zh-CN"/>
        </w:rPr>
        <w:t xml:space="preserve">for job scope </w:t>
      </w:r>
    </w:p>
    <w:p w14:paraId="03B444F4" w14:textId="417BF009" w:rsidR="00D82F5E" w:rsidRDefault="00D82F5E" w:rsidP="00D82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cut plywood to </w:t>
      </w:r>
      <w:r w:rsidR="00887357">
        <w:rPr>
          <w:sz w:val="24"/>
          <w:lang w:eastAsia="zh-CN"/>
        </w:rPr>
        <w:t>required</w:t>
      </w:r>
      <w:r>
        <w:rPr>
          <w:sz w:val="24"/>
          <w:lang w:eastAsia="zh-CN"/>
        </w:rPr>
        <w:t xml:space="preserve"> dimension using electrical saw</w:t>
      </w:r>
    </w:p>
    <w:p w14:paraId="049105CD" w14:textId="209A2413" w:rsidR="00D82F5E" w:rsidRDefault="008D5CFB" w:rsidP="00D82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Apply glue onto plywood</w:t>
      </w:r>
    </w:p>
    <w:p w14:paraId="0A52ABEC" w14:textId="74924EC1" w:rsidR="008D5CFB" w:rsidRPr="00EF00F4" w:rsidRDefault="008D5CFB" w:rsidP="00EF00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paste plywood onto container</w:t>
      </w:r>
      <w:r w:rsidR="004E02AC">
        <w:rPr>
          <w:sz w:val="24"/>
          <w:lang w:eastAsia="zh-CN"/>
        </w:rPr>
        <w:t xml:space="preserve"> as per required arrangement </w:t>
      </w:r>
    </w:p>
    <w:p w14:paraId="4DE26669" w14:textId="77777777" w:rsidR="00D82F5E" w:rsidRDefault="00D82F5E" w:rsidP="004E02A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DAC04F" w14:textId="5294B4E1" w:rsidR="004E02AC" w:rsidRPr="004E02AC" w:rsidRDefault="004E02AC" w:rsidP="004E02AC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8"/>
          <w:szCs w:val="28"/>
          <w:u w:val="single"/>
          <w:lang w:eastAsia="zh-CN"/>
        </w:rPr>
      </w:pPr>
      <w:r>
        <w:rPr>
          <w:b/>
          <w:bCs/>
          <w:sz w:val="28"/>
          <w:szCs w:val="28"/>
          <w:u w:val="single"/>
          <w:lang w:eastAsia="zh-CN"/>
        </w:rPr>
        <w:t>Mov</w:t>
      </w:r>
      <w:r w:rsidR="00C076F5">
        <w:rPr>
          <w:b/>
          <w:bCs/>
          <w:sz w:val="28"/>
          <w:szCs w:val="28"/>
          <w:u w:val="single"/>
          <w:lang w:eastAsia="zh-CN"/>
        </w:rPr>
        <w:t xml:space="preserve">e </w:t>
      </w:r>
      <w:r>
        <w:rPr>
          <w:b/>
          <w:bCs/>
          <w:sz w:val="28"/>
          <w:szCs w:val="28"/>
          <w:u w:val="single"/>
          <w:lang w:eastAsia="zh-CN"/>
        </w:rPr>
        <w:t xml:space="preserve">into </w:t>
      </w:r>
      <w:r w:rsidR="00D32358">
        <w:rPr>
          <w:b/>
          <w:bCs/>
          <w:sz w:val="28"/>
          <w:szCs w:val="28"/>
          <w:u w:val="single"/>
          <w:lang w:eastAsia="zh-CN"/>
        </w:rPr>
        <w:t xml:space="preserve">container </w:t>
      </w:r>
      <w:r>
        <w:rPr>
          <w:b/>
          <w:bCs/>
          <w:sz w:val="28"/>
          <w:szCs w:val="28"/>
          <w:u w:val="single"/>
          <w:lang w:eastAsia="zh-CN"/>
        </w:rPr>
        <w:t>and securing of case</w:t>
      </w:r>
    </w:p>
    <w:p w14:paraId="409BABE3" w14:textId="28ECDD67" w:rsidR="00895D5D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</w:t>
      </w:r>
      <w:r w:rsidR="00D32358">
        <w:rPr>
          <w:sz w:val="24"/>
          <w:lang w:eastAsia="zh-CN"/>
        </w:rPr>
        <w:t>k</w:t>
      </w:r>
      <w:r>
        <w:rPr>
          <w:sz w:val="24"/>
          <w:lang w:eastAsia="zh-CN"/>
        </w:rPr>
        <w:t xml:space="preserve"> up case </w:t>
      </w:r>
    </w:p>
    <w:p w14:paraId="42437809" w14:textId="697B7A3F" w:rsidR="00EF00F4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 into container</w:t>
      </w:r>
    </w:p>
    <w:p w14:paraId="4669ED64" w14:textId="21F68ED0" w:rsidR="00EF00F4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rollers/pallet truck to move case to required position</w:t>
      </w:r>
    </w:p>
    <w:p w14:paraId="6E9CD748" w14:textId="749B1928" w:rsidR="00D32358" w:rsidRDefault="00D323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case to remove rollers/pallet truck </w:t>
      </w:r>
    </w:p>
    <w:p w14:paraId="67FF6B4F" w14:textId="764CD7CC" w:rsidR="00EF00F4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32358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hand drill and screw for chocking of</w:t>
      </w:r>
      <w:r w:rsidR="00D32358">
        <w:rPr>
          <w:sz w:val="24"/>
          <w:lang w:eastAsia="zh-CN"/>
        </w:rPr>
        <w:t xml:space="preserve"> </w:t>
      </w:r>
      <w:r w:rsidR="00BA45E9">
        <w:rPr>
          <w:sz w:val="24"/>
          <w:lang w:eastAsia="zh-CN"/>
        </w:rPr>
        <w:t xml:space="preserve">load </w:t>
      </w:r>
      <w:r w:rsidR="00D32358">
        <w:rPr>
          <w:sz w:val="24"/>
          <w:lang w:eastAsia="zh-CN"/>
        </w:rPr>
        <w:t xml:space="preserve"> </w:t>
      </w:r>
    </w:p>
    <w:p w14:paraId="2CA6FA34" w14:textId="175B04EC" w:rsidR="00EF00F4" w:rsidRDefault="00C076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EF00F4">
        <w:rPr>
          <w:sz w:val="24"/>
          <w:lang w:eastAsia="zh-CN"/>
        </w:rPr>
        <w:t>ecur</w:t>
      </w:r>
      <w:r w:rsidR="00BA45E9">
        <w:rPr>
          <w:sz w:val="24"/>
          <w:lang w:eastAsia="zh-CN"/>
        </w:rPr>
        <w:t xml:space="preserve">ed load as per attached photo </w:t>
      </w:r>
    </w:p>
    <w:p w14:paraId="38EC6A45" w14:textId="218D46FF" w:rsidR="00111E78" w:rsidRPr="00BA45E9" w:rsidRDefault="0099046A" w:rsidP="00BA45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45E9">
        <w:rPr>
          <w:sz w:val="24"/>
          <w:lang w:eastAsia="zh-CN"/>
        </w:rPr>
        <w:t xml:space="preserve">Once job complete, team leader will instruct the team </w:t>
      </w:r>
      <w:r w:rsidR="005226B3" w:rsidRPr="00BA45E9">
        <w:rPr>
          <w:sz w:val="24"/>
          <w:lang w:eastAsia="zh-CN"/>
        </w:rPr>
        <w:t>to perform proper housekeeping</w:t>
      </w:r>
    </w:p>
    <w:p w14:paraId="60B5AB1C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34724D67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20104867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BB6650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0F4F37BB" w14:textId="77777777"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6D19C783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107F0D7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C8DCD" w14:textId="77777777" w:rsidR="00C802BF" w:rsidRDefault="00C802BF">
      <w:r>
        <w:separator/>
      </w:r>
    </w:p>
  </w:endnote>
  <w:endnote w:type="continuationSeparator" w:id="0">
    <w:p w14:paraId="666FBA38" w14:textId="77777777" w:rsidR="00C802BF" w:rsidRDefault="00C8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42A5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8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94A36" w14:textId="77777777" w:rsidR="00C802BF" w:rsidRDefault="00C802BF">
      <w:r>
        <w:separator/>
      </w:r>
    </w:p>
  </w:footnote>
  <w:footnote w:type="continuationSeparator" w:id="0">
    <w:p w14:paraId="12A57BBB" w14:textId="77777777" w:rsidR="00C802BF" w:rsidRDefault="00C80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284A5" w14:textId="4A07382E" w:rsidR="00183C4E" w:rsidRPr="00192E69" w:rsidRDefault="0022013B">
    <w:pPr>
      <w:pStyle w:val="Header"/>
      <w:rPr>
        <w:b/>
        <w:sz w:val="28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92A6551" wp14:editId="05F892E7">
          <wp:simplePos x="0" y="0"/>
          <wp:positionH relativeFrom="column">
            <wp:posOffset>-323850</wp:posOffset>
          </wp:positionH>
          <wp:positionV relativeFrom="paragraph">
            <wp:posOffset>168275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76F5">
      <w:rPr>
        <w:b/>
        <w:color w:val="0000FF"/>
        <w:sz w:val="28"/>
      </w:rPr>
      <w:t xml:space="preserve">                  </w:t>
    </w:r>
    <w:r w:rsidR="00183C4E">
      <w:rPr>
        <w:b/>
        <w:color w:val="0000FF"/>
        <w:sz w:val="28"/>
      </w:rPr>
      <w:t>ERIC WONG MACHINERY TRANSPORTATION PTE LTD</w:t>
    </w:r>
  </w:p>
  <w:p w14:paraId="2637780C" w14:textId="3547A8BE" w:rsidR="00183C4E" w:rsidRDefault="0022013B">
    <w:pPr>
      <w:pStyle w:val="Header"/>
      <w:jc w:val="center"/>
    </w:pPr>
    <w:r>
      <w:t>28 Kranji Loop #05-03</w:t>
    </w:r>
    <w:r w:rsidR="00183C4E">
      <w:t xml:space="preserve">, </w:t>
    </w:r>
    <w:r>
      <w:t xml:space="preserve">Kranji Green, </w:t>
    </w:r>
    <w:r w:rsidR="00183C4E">
      <w:t xml:space="preserve">Singapore </w:t>
    </w:r>
    <w:r>
      <w:t>739571</w:t>
    </w:r>
  </w:p>
  <w:p w14:paraId="3905307D" w14:textId="5420F17D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1721F3DE" w14:textId="77777777" w:rsidR="00183C4E" w:rsidRDefault="00183C4E">
    <w:pPr>
      <w:pStyle w:val="Header"/>
      <w:jc w:val="center"/>
    </w:pPr>
    <w:r>
      <w:t>GST Reg No. : M2-8923804 – 2</w:t>
    </w:r>
  </w:p>
  <w:p w14:paraId="0C9557E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85AF57D" w14:textId="3BD8E81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 xml:space="preserve">: </w:t>
    </w:r>
    <w:hyperlink r:id="rId3" w:history="1">
      <w:r w:rsidR="0022013B" w:rsidRPr="00246715">
        <w:rPr>
          <w:rStyle w:val="Hyperlink"/>
          <w:sz w:val="22"/>
        </w:rPr>
        <w:t>ewmtpl@gmail.com</w:t>
      </w:r>
    </w:hyperlink>
    <w:r w:rsidR="0022013B"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9914620">
    <w:abstractNumId w:val="3"/>
  </w:num>
  <w:num w:numId="2" w16cid:durableId="2021346279">
    <w:abstractNumId w:val="6"/>
  </w:num>
  <w:num w:numId="3" w16cid:durableId="1177843084">
    <w:abstractNumId w:val="1"/>
  </w:num>
  <w:num w:numId="4" w16cid:durableId="878129372">
    <w:abstractNumId w:val="13"/>
  </w:num>
  <w:num w:numId="5" w16cid:durableId="59838678">
    <w:abstractNumId w:val="7"/>
  </w:num>
  <w:num w:numId="6" w16cid:durableId="1945649649">
    <w:abstractNumId w:val="9"/>
  </w:num>
  <w:num w:numId="7" w16cid:durableId="1073351732">
    <w:abstractNumId w:val="5"/>
  </w:num>
  <w:num w:numId="8" w16cid:durableId="38475179">
    <w:abstractNumId w:val="10"/>
  </w:num>
  <w:num w:numId="9" w16cid:durableId="721563408">
    <w:abstractNumId w:val="2"/>
  </w:num>
  <w:num w:numId="10" w16cid:durableId="1890650926">
    <w:abstractNumId w:val="11"/>
  </w:num>
  <w:num w:numId="11" w16cid:durableId="72367537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738899">
    <w:abstractNumId w:val="0"/>
  </w:num>
  <w:num w:numId="13" w16cid:durableId="373046584">
    <w:abstractNumId w:val="8"/>
  </w:num>
  <w:num w:numId="14" w16cid:durableId="2101484748">
    <w:abstractNumId w:val="12"/>
  </w:num>
  <w:num w:numId="15" w16cid:durableId="700672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684E"/>
    <w:rsid w:val="000633E8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92E69"/>
    <w:rsid w:val="001C50B5"/>
    <w:rsid w:val="001C572E"/>
    <w:rsid w:val="001D45A5"/>
    <w:rsid w:val="001D45AE"/>
    <w:rsid w:val="00201D8B"/>
    <w:rsid w:val="00206BD9"/>
    <w:rsid w:val="00211F1E"/>
    <w:rsid w:val="0022013B"/>
    <w:rsid w:val="002409DA"/>
    <w:rsid w:val="00244663"/>
    <w:rsid w:val="00251AD9"/>
    <w:rsid w:val="00257C21"/>
    <w:rsid w:val="002635E5"/>
    <w:rsid w:val="002A548B"/>
    <w:rsid w:val="002D72B2"/>
    <w:rsid w:val="0030317F"/>
    <w:rsid w:val="00321127"/>
    <w:rsid w:val="00333DB7"/>
    <w:rsid w:val="003512C5"/>
    <w:rsid w:val="00365E18"/>
    <w:rsid w:val="00373439"/>
    <w:rsid w:val="00375E51"/>
    <w:rsid w:val="003A6EE4"/>
    <w:rsid w:val="003D0261"/>
    <w:rsid w:val="003D5FEC"/>
    <w:rsid w:val="003D79A3"/>
    <w:rsid w:val="00456295"/>
    <w:rsid w:val="00466C7A"/>
    <w:rsid w:val="004A6410"/>
    <w:rsid w:val="004C19CE"/>
    <w:rsid w:val="004C1FD3"/>
    <w:rsid w:val="004C7E81"/>
    <w:rsid w:val="004E02AC"/>
    <w:rsid w:val="00501090"/>
    <w:rsid w:val="00510397"/>
    <w:rsid w:val="005226B3"/>
    <w:rsid w:val="005366A1"/>
    <w:rsid w:val="005463C4"/>
    <w:rsid w:val="005740F3"/>
    <w:rsid w:val="0057657F"/>
    <w:rsid w:val="005955A7"/>
    <w:rsid w:val="005963F0"/>
    <w:rsid w:val="005B01CA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76E0C"/>
    <w:rsid w:val="00693582"/>
    <w:rsid w:val="006B3F8F"/>
    <w:rsid w:val="006C647D"/>
    <w:rsid w:val="006F0847"/>
    <w:rsid w:val="006F12DE"/>
    <w:rsid w:val="006F6FB4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41B5"/>
    <w:rsid w:val="0083651A"/>
    <w:rsid w:val="0086156C"/>
    <w:rsid w:val="00871396"/>
    <w:rsid w:val="0087572A"/>
    <w:rsid w:val="00885DDC"/>
    <w:rsid w:val="00887357"/>
    <w:rsid w:val="00895D5D"/>
    <w:rsid w:val="008A3C35"/>
    <w:rsid w:val="008C067B"/>
    <w:rsid w:val="008D2441"/>
    <w:rsid w:val="008D5CFB"/>
    <w:rsid w:val="00964ED6"/>
    <w:rsid w:val="00971AE8"/>
    <w:rsid w:val="0099046A"/>
    <w:rsid w:val="009A18A9"/>
    <w:rsid w:val="009A228D"/>
    <w:rsid w:val="009C5089"/>
    <w:rsid w:val="009D0612"/>
    <w:rsid w:val="009E4B30"/>
    <w:rsid w:val="009F4FEB"/>
    <w:rsid w:val="00A2540E"/>
    <w:rsid w:val="00A4691E"/>
    <w:rsid w:val="00A560AB"/>
    <w:rsid w:val="00A6099B"/>
    <w:rsid w:val="00A72227"/>
    <w:rsid w:val="00A73EA0"/>
    <w:rsid w:val="00A81D33"/>
    <w:rsid w:val="00A9491E"/>
    <w:rsid w:val="00AA3955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A45E9"/>
    <w:rsid w:val="00BA6211"/>
    <w:rsid w:val="00BC1596"/>
    <w:rsid w:val="00BE2458"/>
    <w:rsid w:val="00C076F5"/>
    <w:rsid w:val="00C15DC7"/>
    <w:rsid w:val="00C327C2"/>
    <w:rsid w:val="00C4669E"/>
    <w:rsid w:val="00C72DAD"/>
    <w:rsid w:val="00C76164"/>
    <w:rsid w:val="00C802BF"/>
    <w:rsid w:val="00C95881"/>
    <w:rsid w:val="00CB17B5"/>
    <w:rsid w:val="00CC620D"/>
    <w:rsid w:val="00CD0092"/>
    <w:rsid w:val="00D07325"/>
    <w:rsid w:val="00D221DF"/>
    <w:rsid w:val="00D32358"/>
    <w:rsid w:val="00D35F55"/>
    <w:rsid w:val="00D41A4A"/>
    <w:rsid w:val="00D82F5E"/>
    <w:rsid w:val="00DA01F0"/>
    <w:rsid w:val="00DB1E3B"/>
    <w:rsid w:val="00DD24D4"/>
    <w:rsid w:val="00E0116C"/>
    <w:rsid w:val="00E06672"/>
    <w:rsid w:val="00E3288E"/>
    <w:rsid w:val="00E56EB4"/>
    <w:rsid w:val="00E72EB6"/>
    <w:rsid w:val="00E7346C"/>
    <w:rsid w:val="00E76DB5"/>
    <w:rsid w:val="00EC1220"/>
    <w:rsid w:val="00EF00F4"/>
    <w:rsid w:val="00EF55B5"/>
    <w:rsid w:val="00F03666"/>
    <w:rsid w:val="00F118AD"/>
    <w:rsid w:val="00F15823"/>
    <w:rsid w:val="00F15A11"/>
    <w:rsid w:val="00F25404"/>
    <w:rsid w:val="00F4790A"/>
    <w:rsid w:val="00F51C94"/>
    <w:rsid w:val="00F52E68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6A0E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2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2025-01-21T01:11:00Z</cp:lastPrinted>
  <dcterms:created xsi:type="dcterms:W3CDTF">2025-06-25T02:25:00Z</dcterms:created>
  <dcterms:modified xsi:type="dcterms:W3CDTF">2025-06-25T07:35:00Z</dcterms:modified>
</cp:coreProperties>
</file>