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C3301">
      <w:pPr>
        <w:rPr>
          <w:sz w:val="24"/>
          <w:lang w:eastAsia="zh-CN"/>
        </w:rPr>
      </w:pPr>
      <w:r>
        <w:rPr>
          <w:sz w:val="24"/>
        </w:rPr>
        <w:t>Date: 29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52B55">
        <w:rPr>
          <w:sz w:val="24"/>
          <w:lang w:eastAsia="zh-CN"/>
        </w:rPr>
        <w:t>4 cases of 2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52B55">
        <w:rPr>
          <w:sz w:val="24"/>
          <w:lang w:eastAsia="zh-CN"/>
        </w:rPr>
        <w:t xml:space="preserve">and 2 x 20ft 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31151A" w:rsidRDefault="0031151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UNIKA Milling Machine</w:t>
      </w:r>
    </w:p>
    <w:p w:rsidR="00F81349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C71E55">
        <w:rPr>
          <w:sz w:val="24"/>
          <w:szCs w:val="24"/>
          <w:lang w:eastAsia="zh-CN"/>
        </w:rPr>
        <w:t xml:space="preserve"> 550 x 300 x 327 cm / Wt: 19, 460</w:t>
      </w:r>
      <w:r w:rsidR="00F81349">
        <w:rPr>
          <w:sz w:val="24"/>
          <w:szCs w:val="24"/>
          <w:lang w:eastAsia="zh-CN"/>
        </w:rPr>
        <w:t xml:space="preserve"> kgs</w:t>
      </w:r>
    </w:p>
    <w:p w:rsidR="0031151A" w:rsidRDefault="0031151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31151A" w:rsidRPr="0031151A" w:rsidRDefault="0031151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ESAGON Milling Machine</w:t>
      </w:r>
    </w:p>
    <w:p w:rsidR="00F81349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395 x 298 x 330</w:t>
      </w:r>
      <w:r w:rsidR="00C71E55">
        <w:rPr>
          <w:sz w:val="24"/>
          <w:szCs w:val="24"/>
          <w:lang w:eastAsia="zh-CN"/>
        </w:rPr>
        <w:t xml:space="preserve"> cm / Wt: 18, 940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481F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495 x 220 x 21</w:t>
      </w:r>
      <w:r w:rsidR="00752B55">
        <w:rPr>
          <w:sz w:val="24"/>
          <w:szCs w:val="24"/>
          <w:lang w:eastAsia="zh-CN"/>
        </w:rPr>
        <w:t>4</w:t>
      </w:r>
      <w:r>
        <w:rPr>
          <w:sz w:val="24"/>
          <w:szCs w:val="24"/>
          <w:lang w:eastAsia="zh-CN"/>
        </w:rPr>
        <w:t xml:space="preserve"> cm / Wt: 2, 4</w:t>
      </w:r>
      <w:r w:rsidR="00F81349">
        <w:rPr>
          <w:sz w:val="24"/>
          <w:szCs w:val="24"/>
          <w:lang w:eastAsia="zh-CN"/>
        </w:rPr>
        <w:t>00 kgs</w:t>
      </w:r>
    </w:p>
    <w:p w:rsidR="00F81349" w:rsidRPr="00F81349" w:rsidRDefault="00481F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481 x 247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227 cm / Wt: 4, 0</w:t>
      </w:r>
      <w:r w:rsidR="00F81349">
        <w:rPr>
          <w:sz w:val="24"/>
          <w:szCs w:val="24"/>
          <w:lang w:eastAsia="zh-CN"/>
        </w:rPr>
        <w:t>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4276D6" w:rsidRDefault="00DC33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05</w:t>
      </w:r>
      <w:r w:rsidR="0031151A">
        <w:rPr>
          <w:sz w:val="24"/>
          <w:lang w:eastAsia="zh-CN"/>
        </w:rPr>
        <w:t>/04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x </w:t>
      </w:r>
      <w:r w:rsidR="00707B09">
        <w:rPr>
          <w:sz w:val="24"/>
          <w:lang w:eastAsia="zh-CN"/>
        </w:rPr>
        <w:t>Wire</w:t>
      </w:r>
      <w:r>
        <w:rPr>
          <w:sz w:val="24"/>
          <w:lang w:eastAsia="zh-CN"/>
        </w:rPr>
        <w:t xml:space="preserve"> sling (SWL 8 TON per pcs)</w:t>
      </w:r>
    </w:p>
    <w:p w:rsidR="001F6BAF" w:rsidRDefault="00C71E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x W</w:t>
      </w:r>
      <w:r w:rsidR="005F6F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(SWL 10 TON per pcs)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 (SWL 8 TON, 12.5 TON, 17 TON)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C71E55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840F5C" w:rsidRDefault="00840F5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about 3m into inside factory</w:t>
      </w:r>
    </w:p>
    <w:p w:rsidR="001F6BAF" w:rsidRPr="00EE7375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and replace heavy duty rollers to air rollers (</w:t>
      </w:r>
      <w:r w:rsidR="00481FAA">
        <w:rPr>
          <w:sz w:val="24"/>
          <w:lang w:eastAsia="zh-CN"/>
        </w:rPr>
        <w:t>to prevent damage on</w:t>
      </w:r>
      <w:r>
        <w:rPr>
          <w:sz w:val="24"/>
          <w:lang w:eastAsia="zh-CN"/>
        </w:rPr>
        <w:t xml:space="preserve"> epoxy floor)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71E55" w:rsidRDefault="00C71E55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C71E55" w:rsidRDefault="00C71E55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C71E55" w:rsidRDefault="00C71E55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3D65" w:rsidRDefault="00613D65">
      <w:r>
        <w:separator/>
      </w:r>
    </w:p>
  </w:endnote>
  <w:endnote w:type="continuationSeparator" w:id="0">
    <w:p w:rsidR="00613D65" w:rsidRDefault="00613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1E5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1E5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3D65" w:rsidRDefault="00613D65">
      <w:r>
        <w:separator/>
      </w:r>
    </w:p>
  </w:footnote>
  <w:footnote w:type="continuationSeparator" w:id="0">
    <w:p w:rsidR="00613D65" w:rsidRDefault="00613D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13D6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13D6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401D73"/>
    <w:rsid w:val="004135BC"/>
    <w:rsid w:val="004276D6"/>
    <w:rsid w:val="00481FAA"/>
    <w:rsid w:val="00532AC8"/>
    <w:rsid w:val="005F551E"/>
    <w:rsid w:val="005F6FB3"/>
    <w:rsid w:val="00613D65"/>
    <w:rsid w:val="006304BE"/>
    <w:rsid w:val="00684C71"/>
    <w:rsid w:val="006B6525"/>
    <w:rsid w:val="00707B09"/>
    <w:rsid w:val="00751640"/>
    <w:rsid w:val="00752B55"/>
    <w:rsid w:val="00781341"/>
    <w:rsid w:val="007E7225"/>
    <w:rsid w:val="0081336E"/>
    <w:rsid w:val="00840F5C"/>
    <w:rsid w:val="008E2849"/>
    <w:rsid w:val="008F1C49"/>
    <w:rsid w:val="009B5798"/>
    <w:rsid w:val="00A240E9"/>
    <w:rsid w:val="00A32709"/>
    <w:rsid w:val="00A64537"/>
    <w:rsid w:val="00B45C00"/>
    <w:rsid w:val="00B64100"/>
    <w:rsid w:val="00B67319"/>
    <w:rsid w:val="00BA2838"/>
    <w:rsid w:val="00C37171"/>
    <w:rsid w:val="00C71E55"/>
    <w:rsid w:val="00CF1999"/>
    <w:rsid w:val="00DC3301"/>
    <w:rsid w:val="00E80CF6"/>
    <w:rsid w:val="00E9120A"/>
    <w:rsid w:val="00E9267E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2018-03-29T07:42:00Z</cp:lastPrinted>
  <dcterms:created xsi:type="dcterms:W3CDTF">2018-03-29T03:09:00Z</dcterms:created>
  <dcterms:modified xsi:type="dcterms:W3CDTF">2018-03-29T07:42:00Z</dcterms:modified>
</cp:coreProperties>
</file>