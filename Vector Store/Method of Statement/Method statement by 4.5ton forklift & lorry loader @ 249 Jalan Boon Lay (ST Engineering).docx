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EF80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4B8AA3D4" w:rsidR="00FC7A38" w:rsidRDefault="00412D09">
      <w:pPr>
        <w:rPr>
          <w:sz w:val="24"/>
          <w:lang w:eastAsia="zh-CN"/>
        </w:rPr>
      </w:pPr>
      <w:r>
        <w:rPr>
          <w:sz w:val="24"/>
        </w:rPr>
        <w:t>Date: 2</w:t>
      </w:r>
      <w:r w:rsidR="005973AA">
        <w:rPr>
          <w:sz w:val="24"/>
        </w:rPr>
        <w:t>4</w:t>
      </w:r>
      <w:r w:rsidR="005973AA" w:rsidRPr="005973AA">
        <w:rPr>
          <w:sz w:val="24"/>
          <w:vertAlign w:val="superscript"/>
        </w:rPr>
        <w:t>th</w:t>
      </w:r>
      <w:r w:rsidR="005973AA">
        <w:rPr>
          <w:sz w:val="24"/>
        </w:rPr>
        <w:t xml:space="preserve"> Sep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595DB41F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5973AA">
        <w:rPr>
          <w:sz w:val="24"/>
          <w:lang w:eastAsia="zh-CN"/>
        </w:rPr>
        <w:t>pallet</w:t>
      </w:r>
      <w:r w:rsidR="00B57810"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 xml:space="preserve">from </w:t>
      </w:r>
      <w:r w:rsidR="005973AA">
        <w:rPr>
          <w:sz w:val="24"/>
          <w:lang w:eastAsia="zh-CN"/>
        </w:rPr>
        <w:t>container</w:t>
      </w:r>
      <w:r w:rsidR="00E72755">
        <w:rPr>
          <w:sz w:val="24"/>
          <w:lang w:eastAsia="zh-CN"/>
        </w:rPr>
        <w:t xml:space="preserve"> 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ground floor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42E9AC15" w14:textId="61A5E823" w:rsidR="00E72755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pallets of 1 unit Pneumatic Double Head Seam Welding </w:t>
      </w:r>
      <w:r w:rsidR="00B57810">
        <w:rPr>
          <w:bCs/>
          <w:sz w:val="24"/>
          <w:szCs w:val="24"/>
          <w:lang w:eastAsia="zh-CN"/>
        </w:rPr>
        <w:t xml:space="preserve"> </w:t>
      </w:r>
    </w:p>
    <w:p w14:paraId="75307D4D" w14:textId="77777777" w:rsidR="005973AA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Pallet 1: 2, 750 kg</w:t>
      </w:r>
    </w:p>
    <w:p w14:paraId="2EDAF953" w14:textId="77777777" w:rsidR="005973AA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Pallet 2: 470 kg</w:t>
      </w:r>
    </w:p>
    <w:p w14:paraId="2EA19A45" w14:textId="41A492F0" w:rsidR="001F5A69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Pallet 3: 310 kg</w:t>
      </w:r>
      <w:r w:rsidR="00772C26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74F50FBC" w:rsidR="00F147AF" w:rsidRPr="0073503C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24/09/25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58073ADA" w:rsidR="00D15AA2" w:rsidRDefault="00B578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5973AA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77777777" w:rsidR="00D15AA2" w:rsidRDefault="001F5A6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14:paraId="7EB67717" w14:textId="5E0DED24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1F5A69">
        <w:rPr>
          <w:bCs/>
          <w:sz w:val="24"/>
          <w:szCs w:val="24"/>
          <w:lang w:eastAsia="zh-CN"/>
        </w:rPr>
        <w:t>neering</w:t>
      </w:r>
      <w:r w:rsidR="005973AA">
        <w:rPr>
          <w:bCs/>
          <w:sz w:val="24"/>
          <w:szCs w:val="24"/>
          <w:lang w:eastAsia="zh-CN"/>
        </w:rPr>
        <w:t xml:space="preserve"> Management Services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62FEBE9C" w:rsidR="00DF421F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D0CD602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C82B7C6" w14:textId="77777777" w:rsidR="005973AA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D32B8CC" w14:textId="77777777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F60F0FC" w14:textId="77777777" w:rsidR="005973AA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09BDFD02" w14:textId="72588F40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AD749C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</w:t>
      </w:r>
      <w:r w:rsidR="005973AA">
        <w:rPr>
          <w:b w:val="0"/>
          <w:sz w:val="24"/>
          <w:szCs w:val="24"/>
          <w:u w:val="none"/>
          <w:lang w:eastAsia="zh-CN"/>
        </w:rPr>
        <w:t xml:space="preserve"> up </w:t>
      </w:r>
      <w:r>
        <w:rPr>
          <w:b w:val="0"/>
          <w:sz w:val="24"/>
          <w:szCs w:val="24"/>
          <w:u w:val="none"/>
          <w:lang w:eastAsia="zh-CN"/>
        </w:rPr>
        <w:t xml:space="preserve">lorry crane with outriggers fully extended and resting on steel plate/timber mats as base plate </w:t>
      </w:r>
    </w:p>
    <w:p w14:paraId="4EB48EEF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7FDC4C59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193F5B72" w14:textId="60E004FE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BA1272">
        <w:rPr>
          <w:b w:val="0"/>
          <w:sz w:val="24"/>
          <w:szCs w:val="24"/>
          <w:u w:val="none"/>
          <w:lang w:eastAsia="zh-CN"/>
        </w:rPr>
        <w:t>pallet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</w:t>
      </w:r>
      <w:r w:rsidR="00BA1272">
        <w:rPr>
          <w:b w:val="0"/>
          <w:sz w:val="24"/>
          <w:szCs w:val="24"/>
          <w:u w:val="none"/>
          <w:lang w:eastAsia="zh-CN"/>
        </w:rPr>
        <w:t>container to the ground</w:t>
      </w:r>
    </w:p>
    <w:p w14:paraId="2EA3EE4B" w14:textId="5A876229" w:rsidR="00B57810" w:rsidRDefault="00B5781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</w:t>
      </w:r>
      <w:r w:rsidR="00BA1272">
        <w:rPr>
          <w:b w:val="0"/>
          <w:sz w:val="24"/>
          <w:szCs w:val="24"/>
          <w:u w:val="none"/>
          <w:lang w:eastAsia="zh-CN"/>
        </w:rPr>
        <w:t>screw all nuts from machine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</w:p>
    <w:p w14:paraId="61F990D4" w14:textId="77777777" w:rsidR="00B57810" w:rsidRPr="00E72755" w:rsidRDefault="00B5781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 up and detach machine from base</w:t>
      </w:r>
    </w:p>
    <w:p w14:paraId="3E361033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1A781746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2C4FD72B" w14:textId="43E1DD56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  <w:r w:rsidR="00B57810">
        <w:rPr>
          <w:b w:val="0"/>
          <w:sz w:val="24"/>
          <w:u w:val="none"/>
          <w:lang w:eastAsia="zh-CN"/>
        </w:rPr>
        <w:t xml:space="preserve">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559F3" w14:textId="77777777" w:rsidR="00555709" w:rsidRDefault="00555709">
      <w:r>
        <w:separator/>
      </w:r>
    </w:p>
  </w:endnote>
  <w:endnote w:type="continuationSeparator" w:id="0">
    <w:p w14:paraId="03A4EDE8" w14:textId="77777777" w:rsidR="00555709" w:rsidRDefault="0055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CC99B" w14:textId="77777777" w:rsidR="00555709" w:rsidRDefault="00555709">
      <w:r>
        <w:separator/>
      </w:r>
    </w:p>
  </w:footnote>
  <w:footnote w:type="continuationSeparator" w:id="0">
    <w:p w14:paraId="201D3817" w14:textId="77777777" w:rsidR="00555709" w:rsidRDefault="00555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DDA34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622C5C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C88D095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>No. 28 Kranji Loop #05-03, Kranji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>GST Reg No. :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35785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97257"/>
    <w:rsid w:val="002E5BAE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A70F3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72C26"/>
    <w:rsid w:val="007A5D4B"/>
    <w:rsid w:val="007A7269"/>
    <w:rsid w:val="007A7F42"/>
    <w:rsid w:val="007E0784"/>
    <w:rsid w:val="007E6F9D"/>
    <w:rsid w:val="007F0AD5"/>
    <w:rsid w:val="00812A1B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76A5"/>
    <w:rsid w:val="00B826A0"/>
    <w:rsid w:val="00B95086"/>
    <w:rsid w:val="00BA1272"/>
    <w:rsid w:val="00BD19D6"/>
    <w:rsid w:val="00BE0949"/>
    <w:rsid w:val="00C0371B"/>
    <w:rsid w:val="00C236CF"/>
    <w:rsid w:val="00C2416E"/>
    <w:rsid w:val="00C52002"/>
    <w:rsid w:val="00C84C45"/>
    <w:rsid w:val="00C854F7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34C"/>
    <w:rsid w:val="00EF7E04"/>
    <w:rsid w:val="00F147A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18</cp:revision>
  <cp:lastPrinted>2024-12-05T01:43:00Z</cp:lastPrinted>
  <dcterms:created xsi:type="dcterms:W3CDTF">2024-11-21T07:06:00Z</dcterms:created>
  <dcterms:modified xsi:type="dcterms:W3CDTF">2025-09-23T05:53:00Z</dcterms:modified>
</cp:coreProperties>
</file>