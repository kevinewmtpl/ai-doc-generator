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851CA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0F69F08" w14:textId="77777777" w:rsidR="004458D6" w:rsidRDefault="004458D6">
      <w:pPr>
        <w:rPr>
          <w:sz w:val="24"/>
        </w:rPr>
      </w:pPr>
    </w:p>
    <w:p w14:paraId="103FB7EC" w14:textId="3DE5BA13" w:rsidR="00EE527F" w:rsidRDefault="003E443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C697C">
        <w:rPr>
          <w:sz w:val="24"/>
        </w:rPr>
        <w:t>1</w:t>
      </w:r>
      <w:r w:rsidR="00C73079">
        <w:rPr>
          <w:sz w:val="24"/>
        </w:rPr>
        <w:t>2</w:t>
      </w:r>
      <w:r w:rsidR="00FC697C" w:rsidRPr="00FC697C">
        <w:rPr>
          <w:sz w:val="24"/>
          <w:vertAlign w:val="superscript"/>
        </w:rPr>
        <w:t>th</w:t>
      </w:r>
      <w:r w:rsidR="00F04DB1">
        <w:rPr>
          <w:sz w:val="24"/>
        </w:rPr>
        <w:t xml:space="preserve"> Mar 2025</w:t>
      </w:r>
    </w:p>
    <w:p w14:paraId="777F8D2F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3582F1B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A4E7453" w14:textId="71AC6F81" w:rsidR="001D25F6" w:rsidRDefault="001D25F6" w:rsidP="001D25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Pr="001D25F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hoist down 1 unit used oven from 4</w:t>
      </w:r>
      <w:r w:rsidRPr="001D25F6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opening by using platform and mobile/lorry crane</w:t>
      </w:r>
    </w:p>
    <w:p w14:paraId="19141E1D" w14:textId="6ED16213" w:rsidR="00212B30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F3EAAC2" w14:textId="5CC7CEF0" w:rsidR="001D25F6" w:rsidRDefault="001D25F6" w:rsidP="001D25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hoist up </w:t>
      </w:r>
      <w:proofErr w:type="gramStart"/>
      <w:r>
        <w:rPr>
          <w:sz w:val="24"/>
          <w:lang w:eastAsia="zh-CN"/>
        </w:rPr>
        <w:t>1 unit</w:t>
      </w:r>
      <w:proofErr w:type="gramEnd"/>
      <w:r>
        <w:rPr>
          <w:sz w:val="24"/>
          <w:lang w:eastAsia="zh-CN"/>
        </w:rPr>
        <w:t xml:space="preserve"> new oven to 4</w:t>
      </w:r>
      <w:r w:rsidRPr="001D25F6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opening by using platform and mobile/lorry crane</w:t>
      </w:r>
    </w:p>
    <w:p w14:paraId="1D4AA093" w14:textId="2229E145" w:rsidR="001D25F6" w:rsidRPr="00586CF3" w:rsidRDefault="001D25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790669" w14:textId="05E8D70F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14:paraId="27F3B369" w14:textId="77777777" w:rsidR="001D25F6" w:rsidRDefault="001D25F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down</w:t>
      </w:r>
    </w:p>
    <w:p w14:paraId="05F7D61F" w14:textId="6F484780" w:rsidR="009427E6" w:rsidRDefault="003E44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1D25F6">
        <w:rPr>
          <w:bCs/>
          <w:sz w:val="24"/>
          <w:szCs w:val="24"/>
          <w:lang w:eastAsia="zh-CN"/>
        </w:rPr>
        <w:t>used Reflow Oven</w:t>
      </w:r>
    </w:p>
    <w:p w14:paraId="6FBAD873" w14:textId="70E8EB0C" w:rsidR="001D25F6" w:rsidRDefault="001D25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470 x 140 x 155 cm</w:t>
      </w:r>
    </w:p>
    <w:p w14:paraId="0FDE0CED" w14:textId="4B2F7935" w:rsidR="003E4431" w:rsidRDefault="003E44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1D25F6">
        <w:rPr>
          <w:bCs/>
          <w:sz w:val="24"/>
          <w:szCs w:val="24"/>
          <w:lang w:eastAsia="zh-CN"/>
        </w:rPr>
        <w:t>1, 800</w:t>
      </w:r>
      <w:r>
        <w:rPr>
          <w:bCs/>
          <w:sz w:val="24"/>
          <w:szCs w:val="24"/>
          <w:lang w:eastAsia="zh-CN"/>
        </w:rPr>
        <w:t xml:space="preserve"> kg</w:t>
      </w:r>
    </w:p>
    <w:p w14:paraId="667D264F" w14:textId="77777777" w:rsidR="001D25F6" w:rsidRDefault="001D25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4A70483" w14:textId="0C036879" w:rsidR="001D25F6" w:rsidRDefault="001D25F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14:paraId="1346BE4B" w14:textId="0A1B897C" w:rsidR="001D25F6" w:rsidRDefault="001D25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new Reflow Oven</w:t>
      </w:r>
    </w:p>
    <w:p w14:paraId="155BFA92" w14:textId="695DF7EC" w:rsidR="001D25F6" w:rsidRDefault="001D25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555 x 145 x 155 cm</w:t>
      </w:r>
    </w:p>
    <w:p w14:paraId="0CFD3D80" w14:textId="66A9FD5E" w:rsidR="001D25F6" w:rsidRPr="001D25F6" w:rsidRDefault="001D25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2, 300 kg</w:t>
      </w:r>
    </w:p>
    <w:p w14:paraId="54A29346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BF8C09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1014ABB" w14:textId="3D9CE92A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77469">
        <w:rPr>
          <w:sz w:val="24"/>
          <w:lang w:eastAsia="zh-CN"/>
        </w:rPr>
        <w:t>ed</w:t>
      </w:r>
    </w:p>
    <w:p w14:paraId="799CB4BB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BCE711C" w14:textId="77777777"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9D5E65D" w14:textId="77777777" w:rsidR="00AF6671" w:rsidRDefault="00AF6671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6DF3312F" w14:textId="583EC894" w:rsidR="00C267A1" w:rsidRPr="006F3F18" w:rsidRDefault="00307C62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05/04</w:t>
      </w:r>
      <w:r w:rsidR="001D25F6">
        <w:rPr>
          <w:bCs/>
          <w:sz w:val="24"/>
          <w:szCs w:val="24"/>
          <w:lang w:eastAsia="zh-CN"/>
        </w:rPr>
        <w:t>/25</w:t>
      </w:r>
      <w:r w:rsidR="003E4431">
        <w:rPr>
          <w:bCs/>
          <w:sz w:val="24"/>
          <w:szCs w:val="24"/>
          <w:lang w:eastAsia="zh-CN"/>
        </w:rPr>
        <w:t xml:space="preserve"> (Sat)</w:t>
      </w:r>
    </w:p>
    <w:p w14:paraId="25B2C925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6DB47AA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35591994" w14:textId="77777777"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36370DEB" w14:textId="77777777"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91DD1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7F45F02" w14:textId="43EE7377" w:rsidR="00B85262" w:rsidRDefault="00D459DE" w:rsidP="00893F2E">
      <w:pPr>
        <w:pStyle w:val="Heading4"/>
      </w:pPr>
      <w:r>
        <w:t>Blk 51</w:t>
      </w:r>
      <w:r w:rsidR="001D25F6">
        <w:t>2</w:t>
      </w:r>
      <w:r>
        <w:t xml:space="preserve"> Chai Chee Lane </w:t>
      </w:r>
      <w:r w:rsidR="00255B7A">
        <w:t>#</w:t>
      </w:r>
      <w:r w:rsidR="003E4431">
        <w:t>0</w:t>
      </w:r>
      <w:r w:rsidR="001D25F6">
        <w:t>4-06</w:t>
      </w:r>
    </w:p>
    <w:p w14:paraId="44ED7AF6" w14:textId="03BCAE32" w:rsidR="004718CF" w:rsidRPr="004718CF" w:rsidRDefault="003E4431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C</w:t>
      </w:r>
      <w:r w:rsidR="00C73079">
        <w:rPr>
          <w:sz w:val="24"/>
          <w:szCs w:val="24"/>
          <w:lang w:eastAsia="zh-CN"/>
        </w:rPr>
        <w:t>oilcraft</w:t>
      </w:r>
      <w:proofErr w:type="spellEnd"/>
      <w:r>
        <w:rPr>
          <w:sz w:val="24"/>
          <w:szCs w:val="24"/>
          <w:lang w:eastAsia="zh-CN"/>
        </w:rPr>
        <w:t xml:space="preserve"> Industries</w:t>
      </w:r>
      <w:r w:rsidR="00F068FE">
        <w:rPr>
          <w:sz w:val="24"/>
          <w:szCs w:val="24"/>
          <w:lang w:eastAsia="zh-CN"/>
        </w:rPr>
        <w:t xml:space="preserve"> </w:t>
      </w:r>
      <w:r w:rsidR="00C73079">
        <w:rPr>
          <w:sz w:val="24"/>
          <w:szCs w:val="24"/>
          <w:lang w:eastAsia="zh-CN"/>
        </w:rPr>
        <w:t xml:space="preserve">(S) </w:t>
      </w:r>
      <w:r w:rsidR="00452C11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14:paraId="659301C9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53B874BA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12DF7FE" w14:textId="77777777" w:rsidR="001D25F6" w:rsidRDefault="001D25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6662F54F" w14:textId="7EE00A4C" w:rsidR="00F73F9D" w:rsidRDefault="001E1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7D69CD8F" w14:textId="77777777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platform</w:t>
      </w:r>
    </w:p>
    <w:p w14:paraId="5EFFDC6F" w14:textId="77777777"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3E4431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18B88756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7A2CAF20" w14:textId="77777777" w:rsidR="00255B7A" w:rsidRDefault="00255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14:paraId="1F476A5E" w14:textId="77777777" w:rsidR="004458D6" w:rsidRDefault="00255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458D6">
        <w:rPr>
          <w:sz w:val="24"/>
          <w:lang w:eastAsia="zh-CN"/>
        </w:rPr>
        <w:t>allet truck</w:t>
      </w:r>
    </w:p>
    <w:p w14:paraId="11C868D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06B185C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7925ED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54DE4CF" w14:textId="77777777" w:rsidR="003E4431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84F863C" w14:textId="77777777" w:rsidR="00AD4FEF" w:rsidRDefault="00AD4FE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DDD65A4" w14:textId="77777777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7191271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6896318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F7695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29182F5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3599BA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3FB4A39E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0FF5C85B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</w:t>
      </w:r>
      <w:r w:rsidR="00255B7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63140A5F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2DECB0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081EE62B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2470BC51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13F527DA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3F06810E" w14:textId="77777777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  <w:r w:rsidR="00255B7A">
        <w:t>:</w:t>
      </w:r>
    </w:p>
    <w:p w14:paraId="7791CC07" w14:textId="77777777" w:rsidR="0097495D" w:rsidRDefault="0097495D">
      <w:pPr>
        <w:pStyle w:val="BodyText2"/>
      </w:pPr>
      <w:r>
        <w:t>a. Lifting Supervisor</w:t>
      </w:r>
    </w:p>
    <w:p w14:paraId="2F4D0F7F" w14:textId="77777777" w:rsidR="0097495D" w:rsidRDefault="0097495D">
      <w:pPr>
        <w:pStyle w:val="BodyText2"/>
      </w:pPr>
      <w:r>
        <w:t>b. Mobile Crane Operator</w:t>
      </w:r>
    </w:p>
    <w:p w14:paraId="3A5844CB" w14:textId="77777777" w:rsidR="0097495D" w:rsidRDefault="0097495D">
      <w:pPr>
        <w:pStyle w:val="BodyText2"/>
      </w:pPr>
      <w:r>
        <w:t>c. Lorry Loader Operator</w:t>
      </w:r>
    </w:p>
    <w:p w14:paraId="6753E86D" w14:textId="77777777" w:rsidR="0097495D" w:rsidRDefault="0097495D">
      <w:pPr>
        <w:pStyle w:val="BodyText2"/>
      </w:pPr>
      <w:r>
        <w:t xml:space="preserve">d. Signalman </w:t>
      </w:r>
    </w:p>
    <w:p w14:paraId="19087EC8" w14:textId="77777777" w:rsidR="0097495D" w:rsidRDefault="00255B7A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75F488AF" w14:textId="77777777" w:rsidR="00255B7A" w:rsidRDefault="00255B7A">
      <w:pPr>
        <w:pStyle w:val="BodyText2"/>
      </w:pPr>
      <w:r>
        <w:t xml:space="preserve">f. Skill Mover </w:t>
      </w:r>
    </w:p>
    <w:p w14:paraId="412C8D19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52DC4BB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27E1332B" w14:textId="6ABD3783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D4FEF">
        <w:rPr>
          <w:sz w:val="24"/>
          <w:lang w:eastAsia="zh-CN"/>
        </w:rPr>
        <w:t xml:space="preserve">ment of </w:t>
      </w:r>
      <w:r w:rsidR="00C73079">
        <w:rPr>
          <w:sz w:val="24"/>
          <w:lang w:eastAsia="zh-CN"/>
        </w:rPr>
        <w:t>mobile/</w:t>
      </w:r>
      <w:r w:rsidR="00AD4FEF">
        <w:rPr>
          <w:sz w:val="24"/>
          <w:lang w:eastAsia="zh-CN"/>
        </w:rPr>
        <w:t>l</w:t>
      </w:r>
      <w:r w:rsidR="006972B9">
        <w:rPr>
          <w:sz w:val="24"/>
          <w:lang w:eastAsia="zh-CN"/>
        </w:rPr>
        <w:t>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0574CE6B" w14:textId="77777777"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6D1F9185" w14:textId="6CD116BC" w:rsidR="00E82249" w:rsidRPr="00E82249" w:rsidRDefault="00AD4FEF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73079">
        <w:rPr>
          <w:sz w:val="24"/>
          <w:lang w:eastAsia="zh-CN"/>
        </w:rPr>
        <w:t>mobile</w:t>
      </w:r>
      <w:r w:rsidR="0097495D">
        <w:rPr>
          <w:sz w:val="24"/>
          <w:lang w:eastAsia="zh-CN"/>
        </w:rPr>
        <w:t xml:space="preserve">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</w:t>
      </w:r>
      <w:r w:rsidR="00C73079">
        <w:rPr>
          <w:sz w:val="24"/>
          <w:lang w:eastAsia="zh-CN"/>
        </w:rPr>
        <w:t>4</w:t>
      </w:r>
      <w:r w:rsidR="00227DB9">
        <w:rPr>
          <w:sz w:val="24"/>
          <w:lang w:eastAsia="zh-CN"/>
        </w:rPr>
        <w:t xml:space="preserve"> floor </w:t>
      </w:r>
      <w:r w:rsidR="00C73079">
        <w:rPr>
          <w:sz w:val="24"/>
          <w:lang w:eastAsia="zh-CN"/>
        </w:rPr>
        <w:t xml:space="preserve">wall hacking opening </w:t>
      </w:r>
    </w:p>
    <w:p w14:paraId="6F1E936D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030A9D09" w14:textId="25927595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C73079">
        <w:rPr>
          <w:sz w:val="24"/>
          <w:lang w:eastAsia="zh-CN"/>
        </w:rPr>
        <w:t>crane</w:t>
      </w:r>
    </w:p>
    <w:p w14:paraId="49370D0E" w14:textId="77777777"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5FFCA110" w14:textId="1422E5E3" w:rsidR="00227DB9" w:rsidRDefault="00C7307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7E63BB">
        <w:rPr>
          <w:sz w:val="24"/>
          <w:lang w:eastAsia="zh-CN"/>
        </w:rPr>
        <w:t xml:space="preserve"> crane</w:t>
      </w:r>
      <w:r w:rsidR="00F73F9D">
        <w:rPr>
          <w:sz w:val="24"/>
          <w:lang w:eastAsia="zh-CN"/>
        </w:rPr>
        <w:t xml:space="preserve"> to hoist up </w:t>
      </w:r>
      <w:r w:rsidR="00AB276D">
        <w:rPr>
          <w:sz w:val="24"/>
          <w:lang w:eastAsia="zh-CN"/>
        </w:rPr>
        <w:t>oven</w:t>
      </w:r>
      <w:r w:rsidR="00F73F9D">
        <w:rPr>
          <w:sz w:val="24"/>
          <w:lang w:eastAsia="zh-CN"/>
        </w:rPr>
        <w:t xml:space="preserve"> to </w:t>
      </w:r>
      <w:r>
        <w:rPr>
          <w:sz w:val="24"/>
          <w:lang w:eastAsia="zh-CN"/>
        </w:rPr>
        <w:t>4</w:t>
      </w:r>
      <w:r w:rsidRPr="00C73079">
        <w:rPr>
          <w:sz w:val="24"/>
          <w:vertAlign w:val="superscript"/>
          <w:lang w:eastAsia="zh-CN"/>
        </w:rPr>
        <w:t>th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14:paraId="79BBBE86" w14:textId="07544360"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</w:t>
      </w:r>
      <w:r w:rsidR="00C73079">
        <w:rPr>
          <w:sz w:val="24"/>
          <w:lang w:eastAsia="zh-CN"/>
        </w:rPr>
        <w:t>oven</w:t>
      </w:r>
      <w:r>
        <w:rPr>
          <w:sz w:val="24"/>
          <w:lang w:eastAsia="zh-CN"/>
        </w:rPr>
        <w:t xml:space="preserve"> onto platform</w:t>
      </w:r>
    </w:p>
    <w:p w14:paraId="3289011C" w14:textId="3DAFEF0C"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</w:t>
      </w:r>
      <w:r w:rsidR="00C73079">
        <w:rPr>
          <w:sz w:val="24"/>
          <w:lang w:eastAsia="zh-CN"/>
        </w:rPr>
        <w:t>oven</w:t>
      </w:r>
      <w:r w:rsidR="00F73F9D">
        <w:rPr>
          <w:sz w:val="24"/>
          <w:lang w:eastAsia="zh-CN"/>
        </w:rPr>
        <w:t xml:space="preserve"> bed</w:t>
      </w:r>
    </w:p>
    <w:p w14:paraId="4CFC4E56" w14:textId="486CF9AC"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</w:t>
      </w:r>
      <w:r w:rsidR="00AB276D">
        <w:rPr>
          <w:sz w:val="24"/>
          <w:lang w:eastAsia="zh-CN"/>
        </w:rPr>
        <w:t>oven</w:t>
      </w:r>
    </w:p>
    <w:p w14:paraId="065617CE" w14:textId="6596954B"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from platform </w:t>
      </w:r>
    </w:p>
    <w:p w14:paraId="2FDBF628" w14:textId="6C2E321B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>osition</w:t>
      </w:r>
      <w:r w:rsidR="00AB276D">
        <w:rPr>
          <w:sz w:val="24"/>
          <w:lang w:eastAsia="zh-CN"/>
        </w:rPr>
        <w:t xml:space="preserve"> </w:t>
      </w:r>
      <w:r w:rsidR="00255B7A">
        <w:rPr>
          <w:sz w:val="24"/>
          <w:lang w:eastAsia="zh-CN"/>
        </w:rPr>
        <w:t xml:space="preserve">into tenant premise </w:t>
      </w:r>
    </w:p>
    <w:p w14:paraId="247F187A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3ADABFC9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4FC5616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F7F828E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29C03F1B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4F41A727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14:paraId="24B673CA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0684C016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2DC9CC35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34B79F" w14:textId="77777777" w:rsidR="000A7616" w:rsidRDefault="000A7616">
      <w:r>
        <w:separator/>
      </w:r>
    </w:p>
  </w:endnote>
  <w:endnote w:type="continuationSeparator" w:id="0">
    <w:p w14:paraId="300E1FDA" w14:textId="77777777" w:rsidR="000A7616" w:rsidRDefault="000A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9547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587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58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6F9AA6" w14:textId="77777777" w:rsidR="000A7616" w:rsidRDefault="000A7616">
      <w:r>
        <w:separator/>
      </w:r>
    </w:p>
  </w:footnote>
  <w:footnote w:type="continuationSeparator" w:id="0">
    <w:p w14:paraId="64681627" w14:textId="77777777" w:rsidR="000A7616" w:rsidRDefault="000A7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1F05F" w14:textId="77777777"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5AEF6AB1" w14:textId="77777777" w:rsidR="00EE527F" w:rsidRDefault="00C645B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2DDCDDA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0D2FD883" w14:textId="77777777" w:rsidR="008B158D" w:rsidRDefault="00724B2C" w:rsidP="00724B2C">
    <w:pPr>
      <w:pStyle w:val="Header"/>
    </w:pPr>
    <w:r>
      <w:t xml:space="preserve">                                      </w:t>
    </w:r>
    <w:r w:rsidR="00255B7A">
      <w:t xml:space="preserve">          Co. Reg. No: 199603812E   </w:t>
    </w:r>
    <w:r w:rsidR="008B158D">
      <w:t>GST Reg</w:t>
    </w:r>
    <w:r w:rsidR="00255B7A">
      <w:t>. No</w:t>
    </w:r>
    <w:r w:rsidR="008B158D">
      <w:t>: M2-8923804-2</w:t>
    </w:r>
  </w:p>
  <w:p w14:paraId="7F91DDB2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19F2FA24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1972EFF4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86044878">
    <w:abstractNumId w:val="2"/>
  </w:num>
  <w:num w:numId="2" w16cid:durableId="1338918549">
    <w:abstractNumId w:val="4"/>
  </w:num>
  <w:num w:numId="3" w16cid:durableId="1729524187">
    <w:abstractNumId w:val="0"/>
  </w:num>
  <w:num w:numId="4" w16cid:durableId="1006785373">
    <w:abstractNumId w:val="9"/>
  </w:num>
  <w:num w:numId="5" w16cid:durableId="1528056833">
    <w:abstractNumId w:val="5"/>
  </w:num>
  <w:num w:numId="6" w16cid:durableId="1975598974">
    <w:abstractNumId w:val="6"/>
  </w:num>
  <w:num w:numId="7" w16cid:durableId="710618879">
    <w:abstractNumId w:val="3"/>
  </w:num>
  <w:num w:numId="8" w16cid:durableId="521406571">
    <w:abstractNumId w:val="7"/>
  </w:num>
  <w:num w:numId="9" w16cid:durableId="286668644">
    <w:abstractNumId w:val="1"/>
  </w:num>
  <w:num w:numId="10" w16cid:durableId="258563168">
    <w:abstractNumId w:val="8"/>
  </w:num>
  <w:num w:numId="11" w16cid:durableId="112558861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55155"/>
    <w:rsid w:val="00061D0F"/>
    <w:rsid w:val="00066360"/>
    <w:rsid w:val="00082B95"/>
    <w:rsid w:val="000A7616"/>
    <w:rsid w:val="000B50E4"/>
    <w:rsid w:val="000B5563"/>
    <w:rsid w:val="000C5330"/>
    <w:rsid w:val="00104E74"/>
    <w:rsid w:val="00111ACF"/>
    <w:rsid w:val="00141ED3"/>
    <w:rsid w:val="00152B86"/>
    <w:rsid w:val="00166A7E"/>
    <w:rsid w:val="0018734B"/>
    <w:rsid w:val="001900A4"/>
    <w:rsid w:val="001940CB"/>
    <w:rsid w:val="001A171A"/>
    <w:rsid w:val="001B2065"/>
    <w:rsid w:val="001C6A42"/>
    <w:rsid w:val="001C7AD5"/>
    <w:rsid w:val="001D25F6"/>
    <w:rsid w:val="001D688B"/>
    <w:rsid w:val="001D7BC0"/>
    <w:rsid w:val="001E1CEA"/>
    <w:rsid w:val="00200589"/>
    <w:rsid w:val="002051F7"/>
    <w:rsid w:val="00207DC6"/>
    <w:rsid w:val="00212B30"/>
    <w:rsid w:val="00214F4E"/>
    <w:rsid w:val="00227DB9"/>
    <w:rsid w:val="00237E74"/>
    <w:rsid w:val="0025177E"/>
    <w:rsid w:val="00251834"/>
    <w:rsid w:val="00255B7A"/>
    <w:rsid w:val="00255EC6"/>
    <w:rsid w:val="002579A9"/>
    <w:rsid w:val="00277469"/>
    <w:rsid w:val="00296C20"/>
    <w:rsid w:val="002C587A"/>
    <w:rsid w:val="002C5DCE"/>
    <w:rsid w:val="002D0D60"/>
    <w:rsid w:val="002D26BE"/>
    <w:rsid w:val="002D6767"/>
    <w:rsid w:val="002E13DC"/>
    <w:rsid w:val="002E2C17"/>
    <w:rsid w:val="002E3A53"/>
    <w:rsid w:val="002E58A3"/>
    <w:rsid w:val="00300002"/>
    <w:rsid w:val="00307C62"/>
    <w:rsid w:val="00312526"/>
    <w:rsid w:val="0032458A"/>
    <w:rsid w:val="003346A6"/>
    <w:rsid w:val="003441D7"/>
    <w:rsid w:val="0034627D"/>
    <w:rsid w:val="0034723C"/>
    <w:rsid w:val="003711C5"/>
    <w:rsid w:val="003955FF"/>
    <w:rsid w:val="00397E30"/>
    <w:rsid w:val="003C4111"/>
    <w:rsid w:val="003C6ACB"/>
    <w:rsid w:val="003D6D29"/>
    <w:rsid w:val="003E4431"/>
    <w:rsid w:val="003F240E"/>
    <w:rsid w:val="003F4923"/>
    <w:rsid w:val="0040331B"/>
    <w:rsid w:val="0040741B"/>
    <w:rsid w:val="00422E05"/>
    <w:rsid w:val="0042603E"/>
    <w:rsid w:val="004458D6"/>
    <w:rsid w:val="00452C11"/>
    <w:rsid w:val="004660A9"/>
    <w:rsid w:val="004718CF"/>
    <w:rsid w:val="004725E1"/>
    <w:rsid w:val="00475FBD"/>
    <w:rsid w:val="00494273"/>
    <w:rsid w:val="004B47FC"/>
    <w:rsid w:val="004D5DA5"/>
    <w:rsid w:val="004E1ED6"/>
    <w:rsid w:val="004E2512"/>
    <w:rsid w:val="0051647E"/>
    <w:rsid w:val="00523256"/>
    <w:rsid w:val="00535772"/>
    <w:rsid w:val="00537E04"/>
    <w:rsid w:val="00553431"/>
    <w:rsid w:val="00554F06"/>
    <w:rsid w:val="005572D7"/>
    <w:rsid w:val="00561F55"/>
    <w:rsid w:val="00570B53"/>
    <w:rsid w:val="00586CF3"/>
    <w:rsid w:val="005A0E74"/>
    <w:rsid w:val="005A2B75"/>
    <w:rsid w:val="005C39AA"/>
    <w:rsid w:val="005D78E1"/>
    <w:rsid w:val="005E2BD5"/>
    <w:rsid w:val="00603EAF"/>
    <w:rsid w:val="00606189"/>
    <w:rsid w:val="00617017"/>
    <w:rsid w:val="00666E6F"/>
    <w:rsid w:val="006972B9"/>
    <w:rsid w:val="006A0465"/>
    <w:rsid w:val="006D5595"/>
    <w:rsid w:val="006E1EF3"/>
    <w:rsid w:val="006F3466"/>
    <w:rsid w:val="006F3F18"/>
    <w:rsid w:val="00715D97"/>
    <w:rsid w:val="00724B2C"/>
    <w:rsid w:val="00724BC1"/>
    <w:rsid w:val="0072599D"/>
    <w:rsid w:val="00745167"/>
    <w:rsid w:val="007E63BB"/>
    <w:rsid w:val="00820DD4"/>
    <w:rsid w:val="008254AB"/>
    <w:rsid w:val="00833E4A"/>
    <w:rsid w:val="00834943"/>
    <w:rsid w:val="00840DC8"/>
    <w:rsid w:val="00893F2E"/>
    <w:rsid w:val="00894561"/>
    <w:rsid w:val="008B158D"/>
    <w:rsid w:val="008B5FF7"/>
    <w:rsid w:val="008F3B85"/>
    <w:rsid w:val="00905E06"/>
    <w:rsid w:val="009132F0"/>
    <w:rsid w:val="009268C2"/>
    <w:rsid w:val="00926C1C"/>
    <w:rsid w:val="00934C51"/>
    <w:rsid w:val="009427E6"/>
    <w:rsid w:val="00945B2F"/>
    <w:rsid w:val="00946BB9"/>
    <w:rsid w:val="009628E9"/>
    <w:rsid w:val="009702F7"/>
    <w:rsid w:val="00970F02"/>
    <w:rsid w:val="00974645"/>
    <w:rsid w:val="0097495D"/>
    <w:rsid w:val="00985ABA"/>
    <w:rsid w:val="009A611D"/>
    <w:rsid w:val="00A80829"/>
    <w:rsid w:val="00A95914"/>
    <w:rsid w:val="00A9696F"/>
    <w:rsid w:val="00A96EA7"/>
    <w:rsid w:val="00AA5D1A"/>
    <w:rsid w:val="00AB276D"/>
    <w:rsid w:val="00AC6CAA"/>
    <w:rsid w:val="00AD4FEF"/>
    <w:rsid w:val="00AF4126"/>
    <w:rsid w:val="00AF6671"/>
    <w:rsid w:val="00AF6BBC"/>
    <w:rsid w:val="00B00BB8"/>
    <w:rsid w:val="00B30DBB"/>
    <w:rsid w:val="00B3442B"/>
    <w:rsid w:val="00B353B3"/>
    <w:rsid w:val="00B85262"/>
    <w:rsid w:val="00B87BE0"/>
    <w:rsid w:val="00B9260E"/>
    <w:rsid w:val="00B94154"/>
    <w:rsid w:val="00BC6603"/>
    <w:rsid w:val="00BF4281"/>
    <w:rsid w:val="00BF792C"/>
    <w:rsid w:val="00C267A1"/>
    <w:rsid w:val="00C5008E"/>
    <w:rsid w:val="00C526D6"/>
    <w:rsid w:val="00C645BA"/>
    <w:rsid w:val="00C73079"/>
    <w:rsid w:val="00C92F98"/>
    <w:rsid w:val="00CA3063"/>
    <w:rsid w:val="00CA4981"/>
    <w:rsid w:val="00CC0553"/>
    <w:rsid w:val="00CD738F"/>
    <w:rsid w:val="00CF1559"/>
    <w:rsid w:val="00D07737"/>
    <w:rsid w:val="00D459DE"/>
    <w:rsid w:val="00D57347"/>
    <w:rsid w:val="00D64CFE"/>
    <w:rsid w:val="00D74038"/>
    <w:rsid w:val="00D74615"/>
    <w:rsid w:val="00DA4CD7"/>
    <w:rsid w:val="00DB3853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F00A6B"/>
    <w:rsid w:val="00F04DB1"/>
    <w:rsid w:val="00F068FE"/>
    <w:rsid w:val="00F07F94"/>
    <w:rsid w:val="00F113B7"/>
    <w:rsid w:val="00F11659"/>
    <w:rsid w:val="00F15F20"/>
    <w:rsid w:val="00F31DB4"/>
    <w:rsid w:val="00F56E01"/>
    <w:rsid w:val="00F63313"/>
    <w:rsid w:val="00F73F9D"/>
    <w:rsid w:val="00F801E7"/>
    <w:rsid w:val="00F9204F"/>
    <w:rsid w:val="00FA5213"/>
    <w:rsid w:val="00FC697C"/>
    <w:rsid w:val="00FD3870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B5B3C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045DD-CB8F-45B0-BC32-877041E1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44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2025-03-24T02:17:00Z</cp:lastPrinted>
  <dcterms:created xsi:type="dcterms:W3CDTF">2025-02-28T05:37:00Z</dcterms:created>
  <dcterms:modified xsi:type="dcterms:W3CDTF">2025-03-24T02:18:00Z</dcterms:modified>
</cp:coreProperties>
</file>