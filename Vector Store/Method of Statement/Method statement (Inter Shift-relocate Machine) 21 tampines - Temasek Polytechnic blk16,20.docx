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4199A" w:rsidRDefault="0014199A">
      <w:pPr>
        <w:rPr>
          <w:sz w:val="24"/>
        </w:rPr>
      </w:pPr>
    </w:p>
    <w:p w:rsidR="00FC7A38" w:rsidRDefault="00B0046B">
      <w:pPr>
        <w:rPr>
          <w:sz w:val="24"/>
          <w:lang w:eastAsia="zh-CN"/>
        </w:rPr>
      </w:pPr>
      <w:r>
        <w:rPr>
          <w:sz w:val="24"/>
        </w:rPr>
        <w:t>Date: 28</w:t>
      </w:r>
      <w:r w:rsidR="00501872" w:rsidRPr="00501872">
        <w:rPr>
          <w:sz w:val="24"/>
          <w:vertAlign w:val="superscript"/>
        </w:rPr>
        <w:t>th</w:t>
      </w:r>
      <w:r w:rsidR="00172AB0">
        <w:rPr>
          <w:sz w:val="24"/>
        </w:rPr>
        <w:t xml:space="preserve"> Feb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2420B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D14F7D">
        <w:rPr>
          <w:bCs/>
          <w:sz w:val="24"/>
          <w:szCs w:val="24"/>
          <w:lang w:eastAsia="zh-CN"/>
        </w:rPr>
        <w:t xml:space="preserve">following </w:t>
      </w:r>
      <w:r w:rsidR="002F2F57">
        <w:rPr>
          <w:bCs/>
          <w:sz w:val="24"/>
          <w:szCs w:val="24"/>
          <w:lang w:eastAsia="zh-CN"/>
        </w:rPr>
        <w:t>machines from blk 16 to blk 20</w:t>
      </w:r>
    </w:p>
    <w:p w:rsidR="00D14F7D" w:rsidRDefault="00D14F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07472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sets Hand Type Bending Machine (Wt: 150kgs-each)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sets Lathe Machine (Wt: 750kgs-each)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2sets 3HP Milling Machine (Wt: 1,250kgs-each)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sets Horizontal Milling Machine (Wt: 1,600kgs-each)</w:t>
      </w:r>
    </w:p>
    <w:p w:rsidR="00172AB0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set Vertical Bandsaw (Wt; 300kgs)</w:t>
      </w:r>
    </w:p>
    <w:p w:rsidR="00172AB0" w:rsidRPr="002005C2" w:rsidRDefault="00172A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set Horizontal Bandsaw (Wt: 320kgs)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2005C2" w:rsidRPr="002005C2" w:rsidRDefault="00B0046B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08</w:t>
      </w:r>
      <w:r w:rsidR="00172AB0">
        <w:rPr>
          <w:b/>
          <w:sz w:val="24"/>
          <w:u w:val="single"/>
          <w:lang w:eastAsia="zh-CN"/>
        </w:rPr>
        <w:t>/03/24</w:t>
      </w:r>
    </w:p>
    <w:p w:rsidR="004D0C02" w:rsidRPr="00501872" w:rsidRDefault="004D0C02">
      <w:pPr>
        <w:rPr>
          <w:sz w:val="24"/>
          <w:lang w:eastAsia="zh-CN"/>
        </w:rPr>
      </w:pP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2F2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10.30</w:t>
      </w:r>
      <w:r w:rsidR="00172AB0">
        <w:rPr>
          <w:bCs/>
          <w:sz w:val="24"/>
          <w:szCs w:val="24"/>
          <w:lang w:eastAsia="zh-CN"/>
        </w:rPr>
        <w:t>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F2F57" w:rsidRDefault="00172AB0" w:rsidP="00172AB0">
      <w:pPr>
        <w:pStyle w:val="Heading4"/>
      </w:pPr>
      <w:r>
        <w:t>Temasek Polytechnic</w:t>
      </w:r>
    </w:p>
    <w:p w:rsidR="00211B45" w:rsidRPr="00172AB0" w:rsidRDefault="00172AB0" w:rsidP="00172AB0">
      <w:pPr>
        <w:pStyle w:val="Heading4"/>
      </w:pPr>
      <w:r>
        <w:t>21 Tampine Ave 1</w:t>
      </w:r>
      <w:r w:rsidR="002F2F57">
        <w:t>,</w:t>
      </w:r>
      <w:r>
        <w:t xml:space="preserve"> Blk 16 &amp; Tra</w:t>
      </w:r>
      <w:r w:rsidR="00D14F7D">
        <w:t>nsfer</w:t>
      </w:r>
      <w:r w:rsidR="002F2F57">
        <w:t xml:space="preserve"> to</w:t>
      </w:r>
      <w:r w:rsidR="00D14F7D">
        <w:t xml:space="preserve"> Blk 20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F2F57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2F2F57">
        <w:rPr>
          <w:sz w:val="24"/>
          <w:lang w:eastAsia="zh-CN"/>
        </w:rPr>
        <w:t xml:space="preserve"> </w:t>
      </w:r>
    </w:p>
    <w:p w:rsidR="006919D2" w:rsidRDefault="002F2F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94E1B">
        <w:rPr>
          <w:sz w:val="24"/>
          <w:lang w:eastAsia="zh-CN"/>
        </w:rPr>
        <w:t xml:space="preserve">rowbar 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D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E17BB" w:rsidRDefault="001E17B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61DD2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</w:p>
    <w:p w:rsidR="00461DD2" w:rsidRDefault="00461DD2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BE666D" w:rsidRDefault="00461DD2" w:rsidP="001D247D"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2F2F57">
        <w:rPr>
          <w:b w:val="0"/>
          <w:sz w:val="24"/>
          <w:u w:val="none"/>
          <w:lang w:eastAsia="zh-CN"/>
        </w:rPr>
        <w:t>crowbar</w:t>
      </w:r>
      <w:r w:rsidR="00407472">
        <w:rPr>
          <w:b w:val="0"/>
          <w:sz w:val="24"/>
          <w:u w:val="none"/>
          <w:lang w:eastAsia="zh-CN"/>
        </w:rPr>
        <w:t xml:space="preserve">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501872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2F2F57">
        <w:rPr>
          <w:b w:val="0"/>
          <w:sz w:val="24"/>
          <w:u w:val="none"/>
          <w:lang w:eastAsia="zh-CN"/>
        </w:rPr>
        <w:t>machine from b</w:t>
      </w:r>
      <w:r w:rsidR="00D14F7D">
        <w:rPr>
          <w:b w:val="0"/>
          <w:sz w:val="24"/>
          <w:u w:val="none"/>
          <w:lang w:eastAsia="zh-CN"/>
        </w:rPr>
        <w:t>lk</w:t>
      </w:r>
      <w:r w:rsidR="002F2F57">
        <w:rPr>
          <w:b w:val="0"/>
          <w:sz w:val="24"/>
          <w:u w:val="none"/>
          <w:lang w:eastAsia="zh-CN"/>
        </w:rPr>
        <w:t xml:space="preserve"> </w:t>
      </w:r>
      <w:r w:rsidR="00D14F7D">
        <w:rPr>
          <w:b w:val="0"/>
          <w:sz w:val="24"/>
          <w:u w:val="none"/>
          <w:lang w:eastAsia="zh-CN"/>
        </w:rPr>
        <w:t>16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022AC7">
        <w:rPr>
          <w:b w:val="0"/>
          <w:sz w:val="24"/>
          <w:u w:val="none"/>
          <w:lang w:eastAsia="zh-CN"/>
        </w:rPr>
        <w:t xml:space="preserve">to loading area 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sling to crane hook and secured to rigging point of machine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up machine and load onto lorry chassis 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2F2F57">
        <w:rPr>
          <w:b w:val="0"/>
          <w:sz w:val="24"/>
          <w:u w:val="none"/>
          <w:lang w:eastAsia="zh-CN"/>
        </w:rPr>
        <w:t>machine to b</w:t>
      </w:r>
      <w:r w:rsidR="00D14F7D">
        <w:rPr>
          <w:b w:val="0"/>
          <w:sz w:val="24"/>
          <w:u w:val="none"/>
          <w:lang w:eastAsia="zh-CN"/>
        </w:rPr>
        <w:t>lock 20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machine from lorry chassis to near ground level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</w:t>
      </w:r>
      <w:r w:rsidR="002F2F57">
        <w:rPr>
          <w:b w:val="0"/>
          <w:sz w:val="24"/>
          <w:u w:val="none"/>
          <w:lang w:eastAsia="zh-CN"/>
        </w:rPr>
        <w:t>/pallet truck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under machine bed</w:t>
      </w:r>
    </w:p>
    <w:p w:rsidR="00FC7A38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machine into factory premise</w:t>
      </w:r>
      <w:r w:rsidR="006919D2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474" w:rsidRDefault="00B51474">
      <w:r>
        <w:separator/>
      </w:r>
    </w:p>
  </w:endnote>
  <w:endnote w:type="continuationSeparator" w:id="0">
    <w:p w:rsidR="00B51474" w:rsidRDefault="00B51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2F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474" w:rsidRDefault="00B51474">
      <w:r>
        <w:separator/>
      </w:r>
    </w:p>
  </w:footnote>
  <w:footnote w:type="continuationSeparator" w:id="0">
    <w:p w:rsidR="00B51474" w:rsidRDefault="00B514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514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5147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22AC7"/>
    <w:rsid w:val="00046015"/>
    <w:rsid w:val="00057750"/>
    <w:rsid w:val="00094E1B"/>
    <w:rsid w:val="000A6C84"/>
    <w:rsid w:val="001119C3"/>
    <w:rsid w:val="0012420B"/>
    <w:rsid w:val="0014199A"/>
    <w:rsid w:val="00172AB0"/>
    <w:rsid w:val="001C737A"/>
    <w:rsid w:val="001D247D"/>
    <w:rsid w:val="001D5981"/>
    <w:rsid w:val="001E17BB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2F2F57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539CD"/>
    <w:rsid w:val="00461DD2"/>
    <w:rsid w:val="00483CC1"/>
    <w:rsid w:val="0049426F"/>
    <w:rsid w:val="00495410"/>
    <w:rsid w:val="004D0C02"/>
    <w:rsid w:val="00501872"/>
    <w:rsid w:val="00520A90"/>
    <w:rsid w:val="00525462"/>
    <w:rsid w:val="00530F7B"/>
    <w:rsid w:val="005378B1"/>
    <w:rsid w:val="005C1EB6"/>
    <w:rsid w:val="005E2078"/>
    <w:rsid w:val="005E3EC3"/>
    <w:rsid w:val="006136EB"/>
    <w:rsid w:val="0063550F"/>
    <w:rsid w:val="006476FC"/>
    <w:rsid w:val="006919D2"/>
    <w:rsid w:val="006A3AAD"/>
    <w:rsid w:val="006A4583"/>
    <w:rsid w:val="006B0D6D"/>
    <w:rsid w:val="006D2D90"/>
    <w:rsid w:val="0071027D"/>
    <w:rsid w:val="00716D20"/>
    <w:rsid w:val="00755083"/>
    <w:rsid w:val="00781B51"/>
    <w:rsid w:val="007B15D6"/>
    <w:rsid w:val="007E6F9D"/>
    <w:rsid w:val="00802A76"/>
    <w:rsid w:val="008248D1"/>
    <w:rsid w:val="00846465"/>
    <w:rsid w:val="00852DFB"/>
    <w:rsid w:val="00857E46"/>
    <w:rsid w:val="008F4C0B"/>
    <w:rsid w:val="00905071"/>
    <w:rsid w:val="00940648"/>
    <w:rsid w:val="009438BA"/>
    <w:rsid w:val="009559EC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046B"/>
    <w:rsid w:val="00B014B7"/>
    <w:rsid w:val="00B51474"/>
    <w:rsid w:val="00BC56D9"/>
    <w:rsid w:val="00BE666D"/>
    <w:rsid w:val="00BF15DF"/>
    <w:rsid w:val="00BF5C83"/>
    <w:rsid w:val="00C52558"/>
    <w:rsid w:val="00CA76C8"/>
    <w:rsid w:val="00CD561C"/>
    <w:rsid w:val="00CE270B"/>
    <w:rsid w:val="00D14F7D"/>
    <w:rsid w:val="00D44A04"/>
    <w:rsid w:val="00D567A9"/>
    <w:rsid w:val="00DE52F9"/>
    <w:rsid w:val="00DE75B9"/>
    <w:rsid w:val="00E80290"/>
    <w:rsid w:val="00EB7F90"/>
    <w:rsid w:val="00EE077D"/>
    <w:rsid w:val="00EE1C4F"/>
    <w:rsid w:val="00EE7CA0"/>
    <w:rsid w:val="00F0771A"/>
    <w:rsid w:val="00F079C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97A6-E028-47C2-BEDD-C834E795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2024-02-28T07:32:00Z</cp:lastPrinted>
  <dcterms:created xsi:type="dcterms:W3CDTF">2024-02-28T07:32:00Z</dcterms:created>
  <dcterms:modified xsi:type="dcterms:W3CDTF">2024-02-28T07:32:00Z</dcterms:modified>
</cp:coreProperties>
</file>