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859D2">
      <w:pPr>
        <w:rPr>
          <w:sz w:val="24"/>
          <w:lang w:eastAsia="zh-CN"/>
        </w:rPr>
      </w:pPr>
      <w:r>
        <w:rPr>
          <w:sz w:val="24"/>
        </w:rPr>
        <w:t>Date: 15</w:t>
      </w:r>
      <w:bookmarkStart w:id="0" w:name="_GoBack"/>
      <w:bookmarkEnd w:id="0"/>
      <w:r w:rsidR="008A7526" w:rsidRPr="008A7526">
        <w:rPr>
          <w:sz w:val="24"/>
          <w:vertAlign w:val="superscript"/>
        </w:rPr>
        <w:t>th</w:t>
      </w:r>
      <w:r w:rsidR="008A7526">
        <w:rPr>
          <w:sz w:val="24"/>
        </w:rPr>
        <w:t xml:space="preserve"> 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361BA">
        <w:rPr>
          <w:sz w:val="24"/>
          <w:lang w:eastAsia="zh-CN"/>
        </w:rPr>
        <w:t xml:space="preserve">shift out 1 unit machine from </w:t>
      </w:r>
      <w:r w:rsidR="00C6072B">
        <w:rPr>
          <w:sz w:val="24"/>
          <w:lang w:eastAsia="zh-CN"/>
        </w:rPr>
        <w:t xml:space="preserve">back </w:t>
      </w:r>
      <w:r w:rsidR="00C859D2">
        <w:rPr>
          <w:sz w:val="24"/>
          <w:lang w:eastAsia="zh-CN"/>
        </w:rPr>
        <w:t xml:space="preserve">lane entrance of tenant premise, </w:t>
      </w:r>
      <w:r w:rsidR="00C361BA">
        <w:rPr>
          <w:sz w:val="24"/>
          <w:lang w:eastAsia="zh-CN"/>
        </w:rPr>
        <w:t xml:space="preserve">hoist and load up onto lorry chassis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D5491" w:rsidRDefault="00C361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Roeders RFM 600</w:t>
      </w:r>
    </w:p>
    <w:p w:rsidR="00D278B7" w:rsidRDefault="00566D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C361BA">
        <w:rPr>
          <w:bCs/>
          <w:sz w:val="24"/>
          <w:szCs w:val="24"/>
          <w:lang w:eastAsia="zh-CN"/>
        </w:rPr>
        <w:t>290 x 225 x 290</w:t>
      </w:r>
      <w:r w:rsidR="008E44F6">
        <w:rPr>
          <w:bCs/>
          <w:sz w:val="24"/>
          <w:szCs w:val="24"/>
          <w:lang w:eastAsia="zh-CN"/>
        </w:rPr>
        <w:t xml:space="preserve"> cm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C361BA">
        <w:rPr>
          <w:bCs/>
          <w:sz w:val="24"/>
          <w:szCs w:val="24"/>
          <w:lang w:eastAsia="zh-CN"/>
        </w:rPr>
        <w:t>5, 4</w:t>
      </w:r>
      <w:r w:rsidR="008A7526">
        <w:rPr>
          <w:bCs/>
          <w:sz w:val="24"/>
          <w:szCs w:val="24"/>
          <w:lang w:eastAsia="zh-CN"/>
        </w:rPr>
        <w:t>00</w:t>
      </w:r>
      <w:r w:rsidR="008E44F6">
        <w:rPr>
          <w:bCs/>
          <w:sz w:val="24"/>
          <w:szCs w:val="24"/>
          <w:lang w:eastAsia="zh-CN"/>
        </w:rPr>
        <w:t xml:space="preserve"> </w:t>
      </w:r>
      <w:r w:rsidR="00535E4C">
        <w:rPr>
          <w:bCs/>
          <w:sz w:val="24"/>
          <w:szCs w:val="24"/>
          <w:lang w:eastAsia="zh-CN"/>
        </w:rPr>
        <w:t>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361B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18/03/23 (Saturday) </w:t>
      </w:r>
    </w:p>
    <w:p w:rsidR="00D278B7" w:rsidRDefault="00D278B7">
      <w:pPr>
        <w:rPr>
          <w:sz w:val="24"/>
          <w:lang w:eastAsia="zh-CN"/>
        </w:rPr>
      </w:pPr>
    </w:p>
    <w:p w:rsidR="00D278B7" w:rsidRDefault="00566DA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D278B7">
        <w:rPr>
          <w:b/>
          <w:sz w:val="32"/>
          <w:szCs w:val="32"/>
          <w:u w:val="single"/>
          <w:lang w:eastAsia="zh-CN"/>
        </w:rPr>
        <w:t>f Operation</w:t>
      </w:r>
    </w:p>
    <w:p w:rsidR="00D278B7" w:rsidRPr="00D278B7" w:rsidRDefault="008A75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FD142F">
        <w:rPr>
          <w:sz w:val="24"/>
          <w:szCs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C361BA">
      <w:pPr>
        <w:pStyle w:val="Heading4"/>
      </w:pPr>
      <w:r>
        <w:t>Blk 998 Toa Payoh North #01-21</w:t>
      </w:r>
    </w:p>
    <w:p w:rsidR="005C0BC7" w:rsidRPr="00257C21" w:rsidRDefault="00C361BA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Apex Technology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D142F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566DA8">
        <w:rPr>
          <w:sz w:val="24"/>
          <w:lang w:eastAsia="zh-CN"/>
        </w:rPr>
        <w:t>633</w:t>
      </w:r>
      <w:r w:rsidR="00FD142F">
        <w:rPr>
          <w:sz w:val="24"/>
          <w:lang w:eastAsia="zh-CN"/>
        </w:rPr>
        <w:t xml:space="preserve"> lorry loader</w:t>
      </w:r>
      <w:r w:rsidR="00566DA8">
        <w:rPr>
          <w:sz w:val="24"/>
          <w:lang w:eastAsia="zh-CN"/>
        </w:rPr>
        <w:t xml:space="preserve"> </w:t>
      </w:r>
      <w:r w:rsidR="00FD142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E7520E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3714A5" w:rsidRDefault="003714A5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7520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566DA8">
        <w:rPr>
          <w:sz w:val="24"/>
          <w:lang w:eastAsia="zh-CN"/>
        </w:rPr>
        <w:t>area for the hoisting</w:t>
      </w:r>
      <w:r w:rsidR="00C6072B">
        <w:rPr>
          <w:sz w:val="24"/>
          <w:lang w:eastAsia="zh-CN"/>
        </w:rPr>
        <w:t xml:space="preserve"> (back lane of tenant premise)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8A7526">
        <w:rPr>
          <w:sz w:val="24"/>
          <w:lang w:eastAsia="zh-CN"/>
        </w:rPr>
        <w:t xml:space="preserve">hoist down and </w:t>
      </w:r>
      <w:r>
        <w:rPr>
          <w:sz w:val="24"/>
          <w:lang w:eastAsia="zh-CN"/>
        </w:rPr>
        <w:t>lay</w:t>
      </w:r>
      <w:r w:rsidR="005C0BC7">
        <w:rPr>
          <w:sz w:val="24"/>
          <w:lang w:eastAsia="zh-CN"/>
        </w:rPr>
        <w:t xml:space="preserve"> out platform </w:t>
      </w:r>
      <w:r w:rsidR="00566DA8">
        <w:rPr>
          <w:sz w:val="24"/>
          <w:lang w:eastAsia="zh-CN"/>
        </w:rPr>
        <w:t xml:space="preserve">in front of tenant door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8A7526" w:rsidRPr="00C361BA" w:rsidRDefault="00C361BA" w:rsidP="00C361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into platform</w:t>
      </w:r>
      <w:r w:rsidR="00566DA8">
        <w:rPr>
          <w:sz w:val="24"/>
          <w:lang w:eastAsia="zh-CN"/>
        </w:rPr>
        <w:t xml:space="preserve"> </w:t>
      </w:r>
    </w:p>
    <w:p w:rsidR="00B84F04" w:rsidRDefault="008A7526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rigging point of machine</w:t>
      </w:r>
    </w:p>
    <w:p w:rsidR="008A7526" w:rsidRPr="00566DA8" w:rsidRDefault="00B84F04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C361BA">
        <w:rPr>
          <w:sz w:val="24"/>
          <w:lang w:eastAsia="zh-CN"/>
        </w:rPr>
        <w:t xml:space="preserve"> up machine </w:t>
      </w:r>
      <w:r w:rsidR="008A7526">
        <w:rPr>
          <w:sz w:val="24"/>
          <w:lang w:eastAsia="zh-CN"/>
        </w:rPr>
        <w:t xml:space="preserve"> 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load </w:t>
      </w:r>
      <w:r w:rsidR="00C361BA">
        <w:rPr>
          <w:sz w:val="24"/>
          <w:lang w:eastAsia="zh-CN"/>
        </w:rPr>
        <w:t>up machine onto lorry chassis</w:t>
      </w:r>
    </w:p>
    <w:p w:rsidR="00C361BA" w:rsidRDefault="00C361B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tenant premise</w:t>
      </w:r>
    </w:p>
    <w:p w:rsidR="00535E4C" w:rsidRPr="00C361BA" w:rsidRDefault="0099046A" w:rsidP="00C361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361BA">
        <w:rPr>
          <w:sz w:val="24"/>
          <w:lang w:eastAsia="zh-CN"/>
        </w:rPr>
        <w:t>Once job complete, team leader will instruct the team t</w:t>
      </w:r>
      <w:r w:rsidR="00535E4C" w:rsidRPr="00C361BA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361BA" w:rsidRDefault="00C361B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Remarks</w:t>
      </w:r>
      <w:r w:rsidR="003714A5">
        <w:rPr>
          <w:b/>
          <w:sz w:val="24"/>
          <w:u w:val="single"/>
          <w:lang w:eastAsia="zh-CN"/>
        </w:rPr>
        <w:t>:</w:t>
      </w:r>
    </w:p>
    <w:p w:rsidR="00C361BA" w:rsidRDefault="00C361B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Wofook Renovation </w:t>
      </w:r>
      <w:r w:rsidR="003714A5">
        <w:rPr>
          <w:b/>
          <w:sz w:val="24"/>
          <w:lang w:eastAsia="zh-CN"/>
        </w:rPr>
        <w:t xml:space="preserve">Contractor to hack internal wall to 4ft wider, dismantle window, window frame, sun breaker and make good after job completion </w:t>
      </w:r>
    </w:p>
    <w:p w:rsidR="003714A5" w:rsidRPr="00C361BA" w:rsidRDefault="003714A5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2E6" w:rsidRDefault="009252E6">
      <w:r>
        <w:separator/>
      </w:r>
    </w:p>
  </w:endnote>
  <w:endnote w:type="continuationSeparator" w:id="0">
    <w:p w:rsidR="009252E6" w:rsidRDefault="00925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59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59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2E6" w:rsidRDefault="009252E6">
      <w:r>
        <w:separator/>
      </w:r>
    </w:p>
  </w:footnote>
  <w:footnote w:type="continuationSeparator" w:id="0">
    <w:p w:rsidR="009252E6" w:rsidRDefault="00925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252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252E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03143"/>
    <w:rsid w:val="00211C09"/>
    <w:rsid w:val="00257C21"/>
    <w:rsid w:val="002F791A"/>
    <w:rsid w:val="0031325A"/>
    <w:rsid w:val="003153DE"/>
    <w:rsid w:val="003714A5"/>
    <w:rsid w:val="003850CD"/>
    <w:rsid w:val="003E1895"/>
    <w:rsid w:val="00420DA0"/>
    <w:rsid w:val="0046470C"/>
    <w:rsid w:val="00466C7A"/>
    <w:rsid w:val="005053DB"/>
    <w:rsid w:val="00535E4C"/>
    <w:rsid w:val="00566DA8"/>
    <w:rsid w:val="005C0BC7"/>
    <w:rsid w:val="005D6724"/>
    <w:rsid w:val="006467DA"/>
    <w:rsid w:val="006D0762"/>
    <w:rsid w:val="006E1F6B"/>
    <w:rsid w:val="006E531F"/>
    <w:rsid w:val="007A4EC3"/>
    <w:rsid w:val="007D5491"/>
    <w:rsid w:val="008320CF"/>
    <w:rsid w:val="00895D5D"/>
    <w:rsid w:val="008A7526"/>
    <w:rsid w:val="008E44F6"/>
    <w:rsid w:val="008F0C05"/>
    <w:rsid w:val="009252E6"/>
    <w:rsid w:val="009701AB"/>
    <w:rsid w:val="00971AE8"/>
    <w:rsid w:val="0098588B"/>
    <w:rsid w:val="0099046A"/>
    <w:rsid w:val="009A6BA5"/>
    <w:rsid w:val="00A02D91"/>
    <w:rsid w:val="00AB0675"/>
    <w:rsid w:val="00B04C83"/>
    <w:rsid w:val="00B80327"/>
    <w:rsid w:val="00B84F04"/>
    <w:rsid w:val="00B92894"/>
    <w:rsid w:val="00C21D12"/>
    <w:rsid w:val="00C361BA"/>
    <w:rsid w:val="00C6072B"/>
    <w:rsid w:val="00C859D2"/>
    <w:rsid w:val="00C95356"/>
    <w:rsid w:val="00CB2E4C"/>
    <w:rsid w:val="00CC5C84"/>
    <w:rsid w:val="00D07EA4"/>
    <w:rsid w:val="00D278B7"/>
    <w:rsid w:val="00D33F17"/>
    <w:rsid w:val="00D60B0C"/>
    <w:rsid w:val="00D95D1A"/>
    <w:rsid w:val="00DE0C85"/>
    <w:rsid w:val="00E441E4"/>
    <w:rsid w:val="00E55579"/>
    <w:rsid w:val="00E7520E"/>
    <w:rsid w:val="00E76677"/>
    <w:rsid w:val="00E76DB5"/>
    <w:rsid w:val="00E96A2D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69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2023-03-15T00:57:00Z</cp:lastPrinted>
  <dcterms:created xsi:type="dcterms:W3CDTF">2023-03-13T06:40:00Z</dcterms:created>
  <dcterms:modified xsi:type="dcterms:W3CDTF">2023-03-15T00:57:00Z</dcterms:modified>
</cp:coreProperties>
</file>