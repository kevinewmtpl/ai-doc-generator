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522B6" w14:textId="77777777" w:rsidR="00F71B8C" w:rsidRDefault="00F71B8C">
      <w:pPr>
        <w:pStyle w:val="Title"/>
        <w:jc w:val="left"/>
        <w:rPr>
          <w:lang w:eastAsia="zh-CN"/>
        </w:rPr>
      </w:pPr>
    </w:p>
    <w:p w14:paraId="3AA246F6" w14:textId="717A037F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F6DA806" w14:textId="4281290C" w:rsidR="00684C71" w:rsidRDefault="009D4D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2157C">
        <w:rPr>
          <w:sz w:val="24"/>
        </w:rPr>
        <w:t>18</w:t>
      </w:r>
      <w:r w:rsidR="0092157C" w:rsidRPr="0092157C">
        <w:rPr>
          <w:sz w:val="24"/>
          <w:vertAlign w:val="superscript"/>
        </w:rPr>
        <w:t>th</w:t>
      </w:r>
      <w:r w:rsidR="0092157C">
        <w:rPr>
          <w:sz w:val="24"/>
        </w:rPr>
        <w:t xml:space="preserve"> Mar</w:t>
      </w:r>
      <w:r w:rsidR="00272800">
        <w:rPr>
          <w:sz w:val="24"/>
        </w:rPr>
        <w:t xml:space="preserve"> 2025</w:t>
      </w:r>
    </w:p>
    <w:p w14:paraId="5CD3F294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A0DF01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3C11B92" w14:textId="0836FD02" w:rsidR="00F24DC6" w:rsidRDefault="00F24DC6" w:rsidP="00F24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unload </w:t>
      </w:r>
      <w:r w:rsidR="0092157C">
        <w:rPr>
          <w:sz w:val="24"/>
          <w:lang w:eastAsia="zh-CN"/>
        </w:rPr>
        <w:t>1 unit machine</w:t>
      </w:r>
      <w:r w:rsidR="00794F62">
        <w:rPr>
          <w:sz w:val="24"/>
          <w:lang w:eastAsia="zh-CN"/>
        </w:rPr>
        <w:t xml:space="preserve"> from lorry chassis, </w:t>
      </w:r>
      <w:r>
        <w:rPr>
          <w:sz w:val="24"/>
          <w:lang w:eastAsia="zh-CN"/>
        </w:rPr>
        <w:t>shift and position to</w:t>
      </w:r>
      <w:r w:rsidR="00272800">
        <w:rPr>
          <w:sz w:val="24"/>
          <w:lang w:eastAsia="zh-CN"/>
        </w:rPr>
        <w:t xml:space="preserve"> the</w:t>
      </w:r>
      <w:r>
        <w:rPr>
          <w:sz w:val="24"/>
          <w:lang w:eastAsia="zh-CN"/>
        </w:rPr>
        <w:t xml:space="preserve"> </w:t>
      </w:r>
      <w:r w:rsidR="00272800">
        <w:rPr>
          <w:sz w:val="24"/>
          <w:lang w:eastAsia="zh-CN"/>
        </w:rPr>
        <w:t>designated location</w:t>
      </w:r>
    </w:p>
    <w:p w14:paraId="724B68C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1FEC792" w14:textId="1B5B3F76" w:rsidR="00A30C5A" w:rsidRDefault="0092157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767049">
        <w:rPr>
          <w:b/>
          <w:sz w:val="32"/>
          <w:szCs w:val="32"/>
          <w:u w:val="single"/>
          <w:lang w:eastAsia="zh-CN"/>
        </w:rPr>
        <w:t>Spec</w:t>
      </w:r>
    </w:p>
    <w:p w14:paraId="140F3B60" w14:textId="36D0E6A6" w:rsidR="000E079B" w:rsidRDefault="009215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machine</w:t>
      </w:r>
    </w:p>
    <w:p w14:paraId="6F4F63F2" w14:textId="6736A408" w:rsidR="0092157C" w:rsidRPr="008F6594" w:rsidRDefault="009215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120 x 80 x 80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130 kg </w:t>
      </w:r>
    </w:p>
    <w:p w14:paraId="27658D4C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DEA51A8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14B8AF3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6A1E5BED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B97029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A109F4C" w14:textId="61E78435" w:rsidR="00684C71" w:rsidRDefault="009215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20/03</w:t>
      </w:r>
      <w:r w:rsidR="00FA7935">
        <w:rPr>
          <w:sz w:val="24"/>
          <w:lang w:eastAsia="zh-CN"/>
        </w:rPr>
        <w:t>/25</w:t>
      </w:r>
    </w:p>
    <w:p w14:paraId="7ABC0E9B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B895502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E8EFB93" w14:textId="6E72E9FD" w:rsidR="006175E6" w:rsidRPr="006175E6" w:rsidRDefault="00FA79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11:30 am </w:t>
      </w:r>
    </w:p>
    <w:p w14:paraId="4E562C0A" w14:textId="77777777"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AE45C5D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7D6984" w14:textId="22EB4030" w:rsidR="0092157C" w:rsidRPr="0092157C" w:rsidRDefault="0092157C" w:rsidP="0092157C">
      <w:pPr>
        <w:pStyle w:val="Heading4"/>
      </w:pPr>
      <w:r>
        <w:t>4 Fusionopolis Way, Fusionopolis 2 RM-L7-001</w:t>
      </w:r>
    </w:p>
    <w:p w14:paraId="5232BE0A" w14:textId="6BB80953" w:rsidR="00272800" w:rsidRDefault="0092157C" w:rsidP="00272800">
      <w:pPr>
        <w:pStyle w:val="Heading4"/>
      </w:pPr>
      <w:r>
        <w:t>Singapore Institute of Manufacturing Technology</w:t>
      </w:r>
    </w:p>
    <w:p w14:paraId="7FB15760" w14:textId="77777777" w:rsidR="00272800" w:rsidRPr="00707B09" w:rsidRDefault="00272800" w:rsidP="00272800">
      <w:pPr>
        <w:rPr>
          <w:sz w:val="24"/>
          <w:szCs w:val="24"/>
          <w:lang w:eastAsia="zh-CN"/>
        </w:rPr>
      </w:pPr>
    </w:p>
    <w:p w14:paraId="588F2B6E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57C8014" w14:textId="77777777" w:rsidR="0092157C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14:paraId="0781FD6C" w14:textId="39FFCA2E" w:rsidR="00707B09" w:rsidRDefault="009215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manual lifter </w:t>
      </w:r>
      <w:r w:rsidR="0087327A">
        <w:rPr>
          <w:sz w:val="24"/>
          <w:lang w:eastAsia="zh-CN"/>
        </w:rPr>
        <w:t xml:space="preserve"> </w:t>
      </w:r>
    </w:p>
    <w:p w14:paraId="20E3BF46" w14:textId="77777777" w:rsidR="00684C71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14:paraId="5C2DAC41" w14:textId="77777777"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94F62">
        <w:rPr>
          <w:sz w:val="24"/>
          <w:lang w:eastAsia="zh-CN"/>
        </w:rPr>
        <w:t>ebbing</w:t>
      </w:r>
      <w:r w:rsidR="0071587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51EBB5BE" w14:textId="77777777" w:rsidR="0092157C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92157C">
        <w:rPr>
          <w:sz w:val="24"/>
          <w:lang w:eastAsia="zh-CN"/>
        </w:rPr>
        <w:t xml:space="preserve"> </w:t>
      </w:r>
    </w:p>
    <w:p w14:paraId="2570EAEB" w14:textId="45C2816B" w:rsidR="00D01225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302B">
        <w:rPr>
          <w:sz w:val="24"/>
          <w:lang w:eastAsia="zh-CN"/>
        </w:rPr>
        <w:t>oodblock</w:t>
      </w:r>
    </w:p>
    <w:p w14:paraId="36B83108" w14:textId="77777777" w:rsidR="008F6594" w:rsidRDefault="008F65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3DD207" w14:textId="00943C2A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5AF336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7258ABDB" w14:textId="77777777" w:rsidR="00A377EA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1C9C5882" w14:textId="77777777" w:rsidR="00F71B8C" w:rsidRDefault="00F71B8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D1845A0" w14:textId="21718F8A" w:rsidR="00684C71" w:rsidRPr="00A377EA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733E377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5CAA2BFD" w14:textId="77777777"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076667FF" w14:textId="77777777"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B0685E" w14:textId="77777777"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0A0C9F8" w14:textId="77777777"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4371179E" w14:textId="77777777"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4A3F125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067161A" w14:textId="77777777" w:rsidR="0071587E" w:rsidRDefault="0071587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0DC78804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3AB9A725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7F4E064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F546514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13B69798" w14:textId="77777777"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14:paraId="5EE26846" w14:textId="367C62F4" w:rsidR="0027302B" w:rsidRPr="00E85CC3" w:rsidRDefault="00FA7935" w:rsidP="00E85C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  <w:r w:rsidR="0027302B" w:rsidRPr="00E85CC3">
        <w:rPr>
          <w:sz w:val="24"/>
          <w:lang w:eastAsia="zh-CN"/>
        </w:rPr>
        <w:t xml:space="preserve"> </w:t>
      </w:r>
    </w:p>
    <w:p w14:paraId="2EC73F44" w14:textId="77777777" w:rsidR="0027302B" w:rsidRDefault="009D4DA6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14:paraId="2CD2D485" w14:textId="0635D599" w:rsidR="009D4DA6" w:rsidRPr="0027302B" w:rsidRDefault="009D4DA6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</w:t>
      </w:r>
      <w:r w:rsidR="009E6D9A">
        <w:rPr>
          <w:sz w:val="24"/>
          <w:lang w:eastAsia="zh-CN"/>
        </w:rPr>
        <w:t>machine</w:t>
      </w:r>
    </w:p>
    <w:p w14:paraId="2F2FAA5D" w14:textId="3A4E2069"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</w:t>
      </w:r>
      <w:r w:rsidR="009D4DA6">
        <w:rPr>
          <w:sz w:val="24"/>
          <w:lang w:eastAsia="zh-CN"/>
        </w:rPr>
        <w:t xml:space="preserve"> up </w:t>
      </w:r>
      <w:r w:rsidR="009E6D9A">
        <w:rPr>
          <w:sz w:val="24"/>
          <w:lang w:eastAsia="zh-CN"/>
        </w:rPr>
        <w:t>machine</w:t>
      </w:r>
      <w:r w:rsidR="00FA7935">
        <w:rPr>
          <w:sz w:val="24"/>
          <w:lang w:eastAsia="zh-CN"/>
        </w:rPr>
        <w:t xml:space="preserve"> from lorry chassis</w:t>
      </w:r>
      <w:r w:rsidR="00E85CC3">
        <w:rPr>
          <w:sz w:val="24"/>
          <w:lang w:eastAsia="zh-CN"/>
        </w:rPr>
        <w:t xml:space="preserve"> </w:t>
      </w:r>
    </w:p>
    <w:p w14:paraId="7FE0D396" w14:textId="57CA7082" w:rsidR="00E9120A" w:rsidRPr="00FA7935" w:rsidRDefault="008F7C86" w:rsidP="00FA79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</w:t>
      </w:r>
      <w:r w:rsidR="00FA7935">
        <w:rPr>
          <w:sz w:val="24"/>
          <w:lang w:eastAsia="zh-CN"/>
        </w:rPr>
        <w:t>crane and l</w:t>
      </w:r>
      <w:r w:rsidR="002827E4" w:rsidRPr="00FA7935">
        <w:rPr>
          <w:sz w:val="24"/>
          <w:lang w:eastAsia="zh-CN"/>
        </w:rPr>
        <w:t>ower do</w:t>
      </w:r>
      <w:r w:rsidR="0027302B" w:rsidRPr="00FA7935">
        <w:rPr>
          <w:sz w:val="24"/>
          <w:lang w:eastAsia="zh-CN"/>
        </w:rPr>
        <w:t xml:space="preserve">wn </w:t>
      </w:r>
      <w:r w:rsidR="009E6D9A">
        <w:rPr>
          <w:sz w:val="24"/>
          <w:lang w:eastAsia="zh-CN"/>
        </w:rPr>
        <w:t xml:space="preserve">machine </w:t>
      </w:r>
      <w:r w:rsidR="0027302B" w:rsidRPr="00FA7935">
        <w:rPr>
          <w:sz w:val="24"/>
          <w:lang w:eastAsia="zh-CN"/>
        </w:rPr>
        <w:t>to near ground level</w:t>
      </w:r>
      <w:r w:rsidR="00100317" w:rsidRPr="00FA7935">
        <w:rPr>
          <w:sz w:val="24"/>
          <w:lang w:eastAsia="zh-CN"/>
        </w:rPr>
        <w:t xml:space="preserve"> </w:t>
      </w:r>
    </w:p>
    <w:p w14:paraId="6F222CEE" w14:textId="35EE64C3"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 xml:space="preserve">under </w:t>
      </w:r>
      <w:r w:rsidR="009E6D9A">
        <w:rPr>
          <w:sz w:val="24"/>
          <w:lang w:eastAsia="zh-CN"/>
        </w:rPr>
        <w:t>machine</w:t>
      </w:r>
      <w:r w:rsidR="00FA7935">
        <w:rPr>
          <w:sz w:val="24"/>
          <w:lang w:eastAsia="zh-CN"/>
        </w:rPr>
        <w:t xml:space="preserve"> bed</w:t>
      </w:r>
    </w:p>
    <w:p w14:paraId="0D22A804" w14:textId="71725AC6"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</w:t>
      </w:r>
      <w:r w:rsidR="009E6D9A">
        <w:rPr>
          <w:sz w:val="24"/>
          <w:lang w:eastAsia="zh-CN"/>
        </w:rPr>
        <w:t>to 7</w:t>
      </w:r>
      <w:r w:rsidR="009E6D9A" w:rsidRPr="009E6D9A">
        <w:rPr>
          <w:sz w:val="24"/>
          <w:vertAlign w:val="superscript"/>
          <w:lang w:eastAsia="zh-CN"/>
        </w:rPr>
        <w:t>th</w:t>
      </w:r>
      <w:r w:rsidR="009E6D9A">
        <w:rPr>
          <w:sz w:val="24"/>
          <w:lang w:eastAsia="zh-CN"/>
        </w:rPr>
        <w:t xml:space="preserve"> floor via cargo </w:t>
      </w:r>
    </w:p>
    <w:p w14:paraId="26E13C41" w14:textId="280508E0" w:rsidR="002865C2" w:rsidRPr="00D01225" w:rsidRDefault="00512C02" w:rsidP="00D012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at the designated location</w:t>
      </w:r>
    </w:p>
    <w:p w14:paraId="77D20C1E" w14:textId="77777777" w:rsidR="00FA7935" w:rsidRDefault="00FA7935" w:rsidP="00FA793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55D8433" w14:textId="77777777" w:rsidR="009E6D9A" w:rsidRDefault="009E6D9A" w:rsidP="009E6D9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FA57D62" w14:textId="77777777" w:rsidR="009E6D9A" w:rsidRDefault="009E6D9A" w:rsidP="009E6D9A">
      <w:pPr>
        <w:pStyle w:val="ListParagraph"/>
        <w:rPr>
          <w:sz w:val="24"/>
          <w:lang w:eastAsia="zh-CN"/>
        </w:rPr>
      </w:pPr>
    </w:p>
    <w:p w14:paraId="29D15A76" w14:textId="4B116506"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F883A54" w14:textId="77777777"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832A413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9CD3489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7065381E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7626DA9F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794F62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4B9DEC30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047AD2F8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03660A" w14:textId="77777777" w:rsidR="0066561D" w:rsidRDefault="0066561D">
      <w:r>
        <w:separator/>
      </w:r>
    </w:p>
  </w:endnote>
  <w:endnote w:type="continuationSeparator" w:id="0">
    <w:p w14:paraId="5AC296CC" w14:textId="77777777" w:rsidR="0066561D" w:rsidRDefault="0066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2DD89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45D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45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E24BA8" w14:textId="77777777" w:rsidR="0066561D" w:rsidRDefault="0066561D">
      <w:r>
        <w:separator/>
      </w:r>
    </w:p>
  </w:footnote>
  <w:footnote w:type="continuationSeparator" w:id="0">
    <w:p w14:paraId="2619403C" w14:textId="77777777" w:rsidR="0066561D" w:rsidRDefault="00665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4DCC4A" w14:textId="3AB23B93" w:rsidR="00684C71" w:rsidRPr="00FA7935" w:rsidRDefault="00272800" w:rsidP="00FA793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4A0A655" wp14:editId="01548CD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6D9A">
      <w:rPr>
        <w:b/>
        <w:color w:val="0000FF"/>
        <w:sz w:val="28"/>
      </w:rPr>
      <w:t xml:space="preserve">                    </w:t>
    </w:r>
    <w:r w:rsidR="00FA7935">
      <w:rPr>
        <w:b/>
        <w:color w:val="0000FF"/>
        <w:sz w:val="28"/>
      </w:rPr>
      <w:t xml:space="preserve"> </w:t>
    </w:r>
    <w:r w:rsidR="0081336E">
      <w:rPr>
        <w:b/>
        <w:color w:val="0000FF"/>
        <w:sz w:val="28"/>
      </w:rPr>
      <w:t>ERIC WONG MACHINERY TRANSPORTATION PTE LTD</w:t>
    </w:r>
  </w:p>
  <w:p w14:paraId="5CA31FAD" w14:textId="77777777" w:rsidR="00F24DC6" w:rsidRDefault="00F24DC6" w:rsidP="009D4DA6">
    <w:pPr>
      <w:pStyle w:val="Header"/>
      <w:jc w:val="center"/>
    </w:pPr>
    <w:r>
      <w:t xml:space="preserve">28 </w:t>
    </w:r>
    <w:proofErr w:type="spellStart"/>
    <w:r w:rsidR="009D4DA6">
      <w:t>Kranji</w:t>
    </w:r>
    <w:proofErr w:type="spellEnd"/>
    <w:r w:rsidR="009D4DA6">
      <w:t xml:space="preserve"> Loop #05-03 </w:t>
    </w:r>
    <w:proofErr w:type="spellStart"/>
    <w:r w:rsidR="009D4DA6">
      <w:t>Kranji</w:t>
    </w:r>
    <w:proofErr w:type="spellEnd"/>
    <w:r w:rsidR="009D4DA6">
      <w:t xml:space="preserve"> Green, </w:t>
    </w:r>
    <w:r>
      <w:t>Singapore 739571</w:t>
    </w:r>
  </w:p>
  <w:p w14:paraId="79032628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F24DC6">
      <w:t>2826020</w:t>
    </w:r>
  </w:p>
  <w:p w14:paraId="08DBC578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23346A9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42AB8D5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0562328">
    <w:abstractNumId w:val="2"/>
  </w:num>
  <w:num w:numId="2" w16cid:durableId="824980039">
    <w:abstractNumId w:val="4"/>
  </w:num>
  <w:num w:numId="3" w16cid:durableId="1593272117">
    <w:abstractNumId w:val="0"/>
  </w:num>
  <w:num w:numId="4" w16cid:durableId="44524483">
    <w:abstractNumId w:val="9"/>
  </w:num>
  <w:num w:numId="5" w16cid:durableId="364674989">
    <w:abstractNumId w:val="5"/>
  </w:num>
  <w:num w:numId="6" w16cid:durableId="1422068451">
    <w:abstractNumId w:val="6"/>
  </w:num>
  <w:num w:numId="7" w16cid:durableId="406421320">
    <w:abstractNumId w:val="3"/>
  </w:num>
  <w:num w:numId="8" w16cid:durableId="346517357">
    <w:abstractNumId w:val="7"/>
  </w:num>
  <w:num w:numId="9" w16cid:durableId="823081410">
    <w:abstractNumId w:val="1"/>
  </w:num>
  <w:num w:numId="10" w16cid:durableId="8872097">
    <w:abstractNumId w:val="8"/>
  </w:num>
  <w:num w:numId="11" w16cid:durableId="149594699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044B"/>
    <w:rsid w:val="000548E8"/>
    <w:rsid w:val="00076C95"/>
    <w:rsid w:val="000801A2"/>
    <w:rsid w:val="00080409"/>
    <w:rsid w:val="00084BA1"/>
    <w:rsid w:val="000B06C5"/>
    <w:rsid w:val="000B5367"/>
    <w:rsid w:val="000C46C5"/>
    <w:rsid w:val="000E079B"/>
    <w:rsid w:val="00100317"/>
    <w:rsid w:val="0011422C"/>
    <w:rsid w:val="0013400B"/>
    <w:rsid w:val="00171CEF"/>
    <w:rsid w:val="0019646E"/>
    <w:rsid w:val="001A07FF"/>
    <w:rsid w:val="001F0EA4"/>
    <w:rsid w:val="00205704"/>
    <w:rsid w:val="0025248E"/>
    <w:rsid w:val="00272800"/>
    <w:rsid w:val="0027302B"/>
    <w:rsid w:val="002827E4"/>
    <w:rsid w:val="002865C2"/>
    <w:rsid w:val="00294E87"/>
    <w:rsid w:val="002B73A5"/>
    <w:rsid w:val="0030061F"/>
    <w:rsid w:val="00330D0D"/>
    <w:rsid w:val="00333D61"/>
    <w:rsid w:val="003346E1"/>
    <w:rsid w:val="0034240F"/>
    <w:rsid w:val="00370D03"/>
    <w:rsid w:val="00381B4B"/>
    <w:rsid w:val="003B591B"/>
    <w:rsid w:val="003B5F47"/>
    <w:rsid w:val="003E3971"/>
    <w:rsid w:val="00425424"/>
    <w:rsid w:val="00431476"/>
    <w:rsid w:val="00444C41"/>
    <w:rsid w:val="004545DB"/>
    <w:rsid w:val="00512C02"/>
    <w:rsid w:val="00590C22"/>
    <w:rsid w:val="00593E22"/>
    <w:rsid w:val="0059472C"/>
    <w:rsid w:val="006175E6"/>
    <w:rsid w:val="006210BB"/>
    <w:rsid w:val="0063389C"/>
    <w:rsid w:val="0066561D"/>
    <w:rsid w:val="00684C71"/>
    <w:rsid w:val="00685287"/>
    <w:rsid w:val="006B5B11"/>
    <w:rsid w:val="006B6525"/>
    <w:rsid w:val="00707B09"/>
    <w:rsid w:val="0071587E"/>
    <w:rsid w:val="007167EE"/>
    <w:rsid w:val="007205AC"/>
    <w:rsid w:val="00767049"/>
    <w:rsid w:val="007814C6"/>
    <w:rsid w:val="007852B8"/>
    <w:rsid w:val="00794F62"/>
    <w:rsid w:val="007E7225"/>
    <w:rsid w:val="00805829"/>
    <w:rsid w:val="0081336E"/>
    <w:rsid w:val="008540C4"/>
    <w:rsid w:val="00872D61"/>
    <w:rsid w:val="0087327A"/>
    <w:rsid w:val="00874E58"/>
    <w:rsid w:val="008B11D4"/>
    <w:rsid w:val="008D1F25"/>
    <w:rsid w:val="008D3552"/>
    <w:rsid w:val="008F6594"/>
    <w:rsid w:val="008F7C86"/>
    <w:rsid w:val="0092157C"/>
    <w:rsid w:val="00941E75"/>
    <w:rsid w:val="00952F7F"/>
    <w:rsid w:val="009C1EC8"/>
    <w:rsid w:val="009D30B8"/>
    <w:rsid w:val="009D4DA6"/>
    <w:rsid w:val="009E56D8"/>
    <w:rsid w:val="009E6D9A"/>
    <w:rsid w:val="009E6EFA"/>
    <w:rsid w:val="00A26F7E"/>
    <w:rsid w:val="00A30C5A"/>
    <w:rsid w:val="00A377EA"/>
    <w:rsid w:val="00A525B4"/>
    <w:rsid w:val="00A64537"/>
    <w:rsid w:val="00AE39C9"/>
    <w:rsid w:val="00B03E9B"/>
    <w:rsid w:val="00B15AE3"/>
    <w:rsid w:val="00B6305B"/>
    <w:rsid w:val="00B70004"/>
    <w:rsid w:val="00BB3673"/>
    <w:rsid w:val="00BB614A"/>
    <w:rsid w:val="00BD0CE7"/>
    <w:rsid w:val="00BD75E9"/>
    <w:rsid w:val="00BE1B01"/>
    <w:rsid w:val="00C03437"/>
    <w:rsid w:val="00C32361"/>
    <w:rsid w:val="00C32A1B"/>
    <w:rsid w:val="00C33FF4"/>
    <w:rsid w:val="00C8729C"/>
    <w:rsid w:val="00CA23BB"/>
    <w:rsid w:val="00CA75DA"/>
    <w:rsid w:val="00CA79ED"/>
    <w:rsid w:val="00CF5149"/>
    <w:rsid w:val="00CF6063"/>
    <w:rsid w:val="00D01225"/>
    <w:rsid w:val="00D36401"/>
    <w:rsid w:val="00D94C0F"/>
    <w:rsid w:val="00DB001C"/>
    <w:rsid w:val="00E247A5"/>
    <w:rsid w:val="00E636BB"/>
    <w:rsid w:val="00E85CC3"/>
    <w:rsid w:val="00E9120A"/>
    <w:rsid w:val="00EA7ED5"/>
    <w:rsid w:val="00EC1A7D"/>
    <w:rsid w:val="00ED5922"/>
    <w:rsid w:val="00F176B3"/>
    <w:rsid w:val="00F24DC6"/>
    <w:rsid w:val="00F31F0E"/>
    <w:rsid w:val="00F3464B"/>
    <w:rsid w:val="00F62800"/>
    <w:rsid w:val="00F71B8C"/>
    <w:rsid w:val="00F85339"/>
    <w:rsid w:val="00FA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FBE69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9E6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6C95-CAEC-4346-A455-9EBD2AE9F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2025-03-18T01:43:00Z</cp:lastPrinted>
  <dcterms:created xsi:type="dcterms:W3CDTF">2025-03-18T01:44:00Z</dcterms:created>
  <dcterms:modified xsi:type="dcterms:W3CDTF">2025-03-18T01:44:00Z</dcterms:modified>
</cp:coreProperties>
</file>