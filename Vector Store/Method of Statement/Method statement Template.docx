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07200" w14:textId="20F641DA" w:rsidR="00110025" w:rsidRPr="000A4768" w:rsidRDefault="008018EB" w:rsidP="000A4768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14:paraId="318EE255" w14:textId="1919F024" w:rsidR="00EE527F" w:rsidRDefault="000A476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  <w:r w:rsidRPr="000A4768">
        <w:rPr>
          <w:sz w:val="24"/>
        </w:rPr>
        <w:t>{{date}}</w:t>
      </w:r>
    </w:p>
    <w:p w14:paraId="4105D2F8" w14:textId="77777777" w:rsidR="000A4768" w:rsidRDefault="000A476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18D94FE" w14:textId="02F661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090F19CD" w14:textId="64DD4DA2" w:rsidR="0015341D" w:rsidRDefault="000A47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 w:rsidRPr="000A4768">
        <w:rPr>
          <w:sz w:val="24"/>
          <w:lang w:eastAsia="zh-CN"/>
        </w:rPr>
        <w:t>{{</w:t>
      </w:r>
      <w:proofErr w:type="spellStart"/>
      <w:r w:rsidRPr="000A4768">
        <w:rPr>
          <w:sz w:val="24"/>
          <w:lang w:eastAsia="zh-CN"/>
        </w:rPr>
        <w:t>description_of_work</w:t>
      </w:r>
      <w:proofErr w:type="spellEnd"/>
      <w:r w:rsidRPr="000A4768">
        <w:rPr>
          <w:sz w:val="24"/>
          <w:lang w:eastAsia="zh-CN"/>
        </w:rPr>
        <w:t>}}</w:t>
      </w:r>
    </w:p>
    <w:p w14:paraId="152D3928" w14:textId="77777777" w:rsidR="000A4768" w:rsidRDefault="000A476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35D842C" w14:textId="574F383C" w:rsidR="00545425" w:rsidRDefault="0015341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  <w:r w:rsidR="000A4768">
        <w:rPr>
          <w:b/>
          <w:sz w:val="32"/>
          <w:szCs w:val="32"/>
          <w:u w:val="single"/>
          <w:lang w:eastAsia="zh-CN"/>
        </w:rPr>
        <w:br/>
      </w:r>
    </w:p>
    <w:p w14:paraId="46F606F2" w14:textId="1770A3F9" w:rsidR="008F615B" w:rsidRPr="008F615B" w:rsidRDefault="000A476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 w:rsidRPr="000A4768">
        <w:rPr>
          <w:sz w:val="24"/>
          <w:szCs w:val="24"/>
          <w:lang w:eastAsia="zh-CN"/>
        </w:rPr>
        <w:t>{{</w:t>
      </w:r>
      <w:proofErr w:type="spellStart"/>
      <w:r w:rsidRPr="000A4768">
        <w:rPr>
          <w:sz w:val="24"/>
          <w:szCs w:val="24"/>
          <w:lang w:eastAsia="zh-CN"/>
        </w:rPr>
        <w:t>machine_spec</w:t>
      </w:r>
      <w:proofErr w:type="spellEnd"/>
      <w:r w:rsidRPr="000A4768">
        <w:rPr>
          <w:sz w:val="24"/>
          <w:szCs w:val="24"/>
          <w:lang w:eastAsia="zh-CN"/>
        </w:rPr>
        <w:t>}}</w:t>
      </w:r>
      <w:r>
        <w:rPr>
          <w:sz w:val="24"/>
          <w:szCs w:val="24"/>
          <w:lang w:eastAsia="zh-CN"/>
        </w:rPr>
        <w:br/>
      </w:r>
    </w:p>
    <w:p w14:paraId="6775569E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9BB7E8E" w14:textId="3B7FED82" w:rsidR="00EE527F" w:rsidRDefault="00EE3A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 w:rsidRPr="00EE3AD9">
        <w:rPr>
          <w:sz w:val="24"/>
          <w:lang w:eastAsia="zh-CN"/>
        </w:rPr>
        <w:t>{{</w:t>
      </w:r>
      <w:proofErr w:type="spellStart"/>
      <w:r w:rsidRPr="00EE3AD9">
        <w:rPr>
          <w:sz w:val="24"/>
          <w:lang w:eastAsia="zh-CN"/>
        </w:rPr>
        <w:t>risk_assessment_note</w:t>
      </w:r>
      <w:proofErr w:type="spellEnd"/>
      <w:r w:rsidRPr="00EE3AD9">
        <w:rPr>
          <w:sz w:val="24"/>
          <w:lang w:eastAsia="zh-CN"/>
        </w:rPr>
        <w:t>}}</w:t>
      </w:r>
    </w:p>
    <w:p w14:paraId="62C8EADC" w14:textId="77777777" w:rsidR="00EE3AD9" w:rsidRDefault="00EE3AD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8F2EBC5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14:paraId="5653C4F5" w14:textId="47938427" w:rsidR="001C36A6" w:rsidRDefault="00EE3A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 w:rsidRPr="00EE3AD9">
        <w:rPr>
          <w:sz w:val="24"/>
          <w:lang w:eastAsia="zh-CN"/>
        </w:rPr>
        <w:t>{{</w:t>
      </w:r>
      <w:proofErr w:type="spellStart"/>
      <w:r w:rsidRPr="00EE3AD9">
        <w:rPr>
          <w:sz w:val="24"/>
          <w:lang w:eastAsia="zh-CN"/>
        </w:rPr>
        <w:t>operation_date</w:t>
      </w:r>
      <w:proofErr w:type="spellEnd"/>
      <w:r w:rsidRPr="00EE3AD9">
        <w:rPr>
          <w:sz w:val="24"/>
          <w:lang w:eastAsia="zh-CN"/>
        </w:rPr>
        <w:t>}}</w:t>
      </w:r>
    </w:p>
    <w:p w14:paraId="0712859D" w14:textId="25D1B047" w:rsidR="00EE3AD9" w:rsidRDefault="00EE3A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 w:rsidRPr="00EE3AD9">
        <w:rPr>
          <w:sz w:val="24"/>
          <w:lang w:eastAsia="zh-CN"/>
        </w:rPr>
        <w:t>{{</w:t>
      </w:r>
      <w:proofErr w:type="spellStart"/>
      <w:r w:rsidRPr="00EE3AD9">
        <w:rPr>
          <w:sz w:val="24"/>
          <w:lang w:eastAsia="zh-CN"/>
        </w:rPr>
        <w:t>operation_time</w:t>
      </w:r>
      <w:proofErr w:type="spellEnd"/>
      <w:r w:rsidRPr="00EE3AD9">
        <w:rPr>
          <w:sz w:val="24"/>
          <w:lang w:eastAsia="zh-CN"/>
        </w:rPr>
        <w:t>}}</w:t>
      </w:r>
    </w:p>
    <w:p w14:paraId="3D33CF87" w14:textId="77777777" w:rsidR="00EE3AD9" w:rsidRDefault="00EE3AD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6B7D387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6277A421" w14:textId="77777777" w:rsidR="00EE3AD9" w:rsidRDefault="00EE3AD9" w:rsidP="00EE3A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 w:rsidRPr="00EE3AD9">
        <w:rPr>
          <w:sz w:val="24"/>
          <w:lang w:eastAsia="zh-CN"/>
        </w:rPr>
        <w:t>{{location}}</w:t>
      </w:r>
    </w:p>
    <w:p w14:paraId="031AB40A" w14:textId="77777777" w:rsidR="00EE3AD9" w:rsidRDefault="00EE3AD9">
      <w:pPr>
        <w:rPr>
          <w:lang w:eastAsia="zh-CN"/>
        </w:rPr>
      </w:pPr>
    </w:p>
    <w:p w14:paraId="46B3CF5D" w14:textId="77777777"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9171ABC" w14:textId="40C50A26" w:rsidR="00EE3AD9" w:rsidRDefault="00EE3A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 w:rsidRPr="00EE3AD9">
        <w:rPr>
          <w:sz w:val="24"/>
          <w:lang w:eastAsia="zh-CN"/>
        </w:rPr>
        <w:t>{{equipment}}</w:t>
      </w:r>
    </w:p>
    <w:p w14:paraId="121FBA12" w14:textId="77777777" w:rsidR="00EE3AD9" w:rsidRDefault="00EE3AD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CB884D6" w14:textId="77777777" w:rsidR="00EE527F" w:rsidRPr="002D2B22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41474166" w14:textId="179199FB" w:rsidR="008221E2" w:rsidRDefault="00EE3AD9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 w:rsidRPr="00EE3AD9">
        <w:rPr>
          <w:sz w:val="24"/>
          <w:lang w:eastAsia="zh-CN"/>
        </w:rPr>
        <w:t>{{obstacles}}</w:t>
      </w:r>
    </w:p>
    <w:p w14:paraId="65A4B8A0" w14:textId="77777777" w:rsidR="006E1266" w:rsidRDefault="006E1266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B4BB268" w14:textId="77777777"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493880DD" w14:textId="2504A6AC" w:rsidR="00110025" w:rsidRDefault="00EE3AD9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 w:rsidRPr="00EE3AD9">
        <w:rPr>
          <w:sz w:val="24"/>
          <w:lang w:eastAsia="zh-CN"/>
        </w:rPr>
        <w:t>{{environment}}</w:t>
      </w:r>
      <w:r>
        <w:rPr>
          <w:sz w:val="24"/>
          <w:lang w:eastAsia="zh-CN"/>
        </w:rPr>
        <w:br/>
      </w:r>
    </w:p>
    <w:p w14:paraId="17B46E16" w14:textId="77777777" w:rsidR="00EE527F" w:rsidRPr="00D83A06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363B10A7" w14:textId="0D835A9E" w:rsidR="001C36A6" w:rsidRDefault="00EE3AD9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 w:rsidRPr="00EE3AD9">
        <w:rPr>
          <w:sz w:val="24"/>
          <w:lang w:eastAsia="zh-CN"/>
        </w:rPr>
        <w:t>{{</w:t>
      </w:r>
      <w:proofErr w:type="spellStart"/>
      <w:r w:rsidRPr="00EE3AD9">
        <w:rPr>
          <w:sz w:val="24"/>
          <w:lang w:eastAsia="zh-CN"/>
        </w:rPr>
        <w:t>lifting_crew</w:t>
      </w:r>
      <w:proofErr w:type="spellEnd"/>
      <w:r w:rsidRPr="00EE3AD9">
        <w:rPr>
          <w:sz w:val="24"/>
          <w:lang w:eastAsia="zh-CN"/>
        </w:rPr>
        <w:t>}}</w:t>
      </w:r>
    </w:p>
    <w:p w14:paraId="5D9EC667" w14:textId="77777777" w:rsidR="00EE3AD9" w:rsidRDefault="00EE3AD9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2FA9922" w14:textId="77777777"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26260F0F" w14:textId="35A312CA" w:rsidR="00EE527F" w:rsidRPr="007B2719" w:rsidRDefault="00EE3AD9" w:rsidP="00EE3AD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 w:rsidRPr="00EE3AD9">
        <w:rPr>
          <w:sz w:val="24"/>
          <w:lang w:eastAsia="zh-CN"/>
        </w:rPr>
        <w:t>{{</w:t>
      </w:r>
      <w:proofErr w:type="spellStart"/>
      <w:r w:rsidRPr="00EE3AD9">
        <w:rPr>
          <w:sz w:val="24"/>
          <w:lang w:eastAsia="zh-CN"/>
        </w:rPr>
        <w:t>safety_aspect</w:t>
      </w:r>
      <w:proofErr w:type="spellEnd"/>
      <w:r w:rsidRPr="00EE3AD9">
        <w:rPr>
          <w:sz w:val="24"/>
          <w:lang w:eastAsia="zh-CN"/>
        </w:rPr>
        <w:t>}}</w:t>
      </w:r>
    </w:p>
    <w:p w14:paraId="1D1C7EE1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33AE999F" w14:textId="77777777" w:rsidR="00495C76" w:rsidRDefault="00EE527F" w:rsidP="00D83A0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14:paraId="693C3BB4" w14:textId="0C55126E" w:rsidR="00EE527F" w:rsidRPr="00D83A06" w:rsidRDefault="006A5466" w:rsidP="00495C76">
      <w:pPr>
        <w:pStyle w:val="Title"/>
        <w:rPr>
          <w:b w:val="0"/>
          <w:sz w:val="20"/>
          <w:u w:val="none"/>
          <w:lang w:eastAsia="zh-CN"/>
        </w:rPr>
      </w:pPr>
      <w:r>
        <w:rPr>
          <w:sz w:val="32"/>
          <w:szCs w:val="32"/>
          <w:lang w:eastAsia="zh-CN"/>
        </w:rPr>
        <w:lastRenderedPageBreak/>
        <w:t>Job Scope</w:t>
      </w:r>
    </w:p>
    <w:p w14:paraId="3145133D" w14:textId="3F4E4DA6" w:rsidR="00EE527F" w:rsidRDefault="00EE3A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 w:rsidRPr="00EE3AD9">
        <w:rPr>
          <w:sz w:val="24"/>
          <w:lang w:eastAsia="zh-CN"/>
        </w:rPr>
        <w:t>{{</w:t>
      </w:r>
      <w:proofErr w:type="spellStart"/>
      <w:r w:rsidRPr="00EE3AD9">
        <w:rPr>
          <w:sz w:val="24"/>
          <w:lang w:eastAsia="zh-CN"/>
        </w:rPr>
        <w:t>job_scope</w:t>
      </w:r>
      <w:proofErr w:type="spellEnd"/>
      <w:r w:rsidRPr="00EE3AD9">
        <w:rPr>
          <w:sz w:val="24"/>
          <w:lang w:eastAsia="zh-CN"/>
        </w:rPr>
        <w:t>}}</w:t>
      </w:r>
    </w:p>
    <w:p w14:paraId="365D6956" w14:textId="77777777" w:rsidR="00EE3AD9" w:rsidRDefault="00EE3A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2E0EAF7" w14:textId="77777777" w:rsidR="00EE3AD9" w:rsidRDefault="00EE3A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C2576AB" w14:textId="77777777" w:rsidR="00EE3AD9" w:rsidRDefault="00EE3AD9" w:rsidP="00EE3AD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</w:rPr>
      </w:pPr>
    </w:p>
    <w:p w14:paraId="41FFDA82" w14:textId="7934080B" w:rsidR="00EE527F" w:rsidRPr="00EE3AD9" w:rsidRDefault="006F7BC9" w:rsidP="00EE3AD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</w:rPr>
      </w:pPr>
      <w:r w:rsidRPr="00EE3AD9">
        <w:rPr>
          <w:b/>
          <w:bCs/>
          <w:sz w:val="24"/>
          <w:szCs w:val="24"/>
          <w:u w:val="single"/>
        </w:rPr>
        <w:t xml:space="preserve">Best </w:t>
      </w:r>
      <w:r w:rsidR="006A0465" w:rsidRPr="00EE3AD9">
        <w:rPr>
          <w:b/>
          <w:bCs/>
          <w:sz w:val="24"/>
          <w:szCs w:val="24"/>
          <w:u w:val="single"/>
        </w:rPr>
        <w:t>Regards</w:t>
      </w:r>
    </w:p>
    <w:p w14:paraId="7C58D836" w14:textId="4945A9DB" w:rsidR="00EE527F" w:rsidRDefault="00EE3AD9">
      <w:r w:rsidRPr="00EE3AD9">
        <w:rPr>
          <w:sz w:val="24"/>
          <w:szCs w:val="24"/>
        </w:rPr>
        <w:t>{{</w:t>
      </w:r>
      <w:proofErr w:type="spellStart"/>
      <w:r w:rsidRPr="00EE3AD9">
        <w:rPr>
          <w:sz w:val="24"/>
          <w:szCs w:val="24"/>
        </w:rPr>
        <w:t>prepared_by</w:t>
      </w:r>
      <w:proofErr w:type="spellEnd"/>
      <w:r w:rsidRPr="00EE3AD9">
        <w:rPr>
          <w:sz w:val="24"/>
          <w:szCs w:val="24"/>
        </w:rPr>
        <w:t>}}</w:t>
      </w:r>
      <w:r w:rsidR="00EE527F">
        <w:t xml:space="preserve">   </w:t>
      </w:r>
      <w:r w:rsidR="00EE527F">
        <w:tab/>
      </w:r>
    </w:p>
    <w:sectPr w:rsidR="00EE52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1DF8A" w14:textId="77777777" w:rsidR="00130E33" w:rsidRDefault="00130E33">
      <w:r>
        <w:separator/>
      </w:r>
    </w:p>
  </w:endnote>
  <w:endnote w:type="continuationSeparator" w:id="0">
    <w:p w14:paraId="54020D3D" w14:textId="77777777" w:rsidR="00130E33" w:rsidRDefault="00130E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243AE" w14:textId="77777777" w:rsidR="00C42168" w:rsidRDefault="00C421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54F38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B70A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B70A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D0A8C" w14:textId="77777777" w:rsidR="00C42168" w:rsidRDefault="00C421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9188E" w14:textId="77777777" w:rsidR="00130E33" w:rsidRDefault="00130E33">
      <w:r>
        <w:separator/>
      </w:r>
    </w:p>
  </w:footnote>
  <w:footnote w:type="continuationSeparator" w:id="0">
    <w:p w14:paraId="09803FB1" w14:textId="77777777" w:rsidR="00130E33" w:rsidRDefault="00130E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C1B6C" w14:textId="77777777" w:rsidR="00C42168" w:rsidRDefault="00C421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4B396" w14:textId="136AD51E" w:rsidR="00EE527F" w:rsidRDefault="00EE3AD9">
    <w:pPr>
      <w:pStyle w:val="Header"/>
      <w:jc w:val="cent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04EFFAF" wp14:editId="5584A83D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E4A338C" w14:textId="77777777"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4FA84239" w14:textId="0EBE1F67" w:rsidR="00EE527F" w:rsidRDefault="00EE527F">
    <w:pPr>
      <w:pStyle w:val="Header"/>
      <w:jc w:val="center"/>
    </w:pPr>
    <w:r>
      <w:t xml:space="preserve">No. </w:t>
    </w:r>
    <w:r w:rsidR="00C42168">
      <w:t xml:space="preserve">28 </w:t>
    </w:r>
    <w:proofErr w:type="spellStart"/>
    <w:r w:rsidR="00C42168">
      <w:t>Kranji</w:t>
    </w:r>
    <w:proofErr w:type="spellEnd"/>
    <w:r w:rsidR="00C42168">
      <w:t xml:space="preserve"> Loop #05-03 Singapore 739571</w:t>
    </w:r>
  </w:p>
  <w:p w14:paraId="05015FAD" w14:textId="7E732920"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8018EB">
      <w:t>6</w:t>
    </w:r>
    <w:r>
      <w:t xml:space="preserve">2824175, </w:t>
    </w:r>
    <w:r w:rsidR="008018EB">
      <w:t>6</w:t>
    </w:r>
    <w:r>
      <w:t xml:space="preserve">2828203, </w:t>
    </w:r>
    <w:r w:rsidR="008018EB">
      <w:t>6</w:t>
    </w:r>
    <w:r>
      <w:t>2826020</w:t>
    </w:r>
  </w:p>
  <w:p w14:paraId="20C01098" w14:textId="77777777" w:rsidR="00EE527F" w:rsidRDefault="00EE527F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03495929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FEE2761" w14:textId="77777777" w:rsidR="00EE527F" w:rsidRDefault="008018EB">
    <w:pPr>
      <w:pStyle w:val="Header"/>
      <w:jc w:val="center"/>
      <w:rPr>
        <w:sz w:val="22"/>
      </w:rPr>
    </w:pPr>
    <w:proofErr w:type="gramStart"/>
    <w:r>
      <w:rPr>
        <w:sz w:val="22"/>
      </w:rPr>
      <w:t>e-mail :</w:t>
    </w:r>
    <w:proofErr w:type="gramEnd"/>
    <w:r>
      <w:rPr>
        <w:sz w:val="22"/>
      </w:rPr>
      <w:t xml:space="preserve"> ewmtpl@gmail.com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D1811" w14:textId="77777777" w:rsidR="00C42168" w:rsidRDefault="00C421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1DCA05BA"/>
    <w:multiLevelType w:val="hybridMultilevel"/>
    <w:tmpl w:val="1968E968"/>
    <w:lvl w:ilvl="0" w:tplc="28AE11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DEE6203"/>
    <w:multiLevelType w:val="hybridMultilevel"/>
    <w:tmpl w:val="64F80B3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9268577">
    <w:abstractNumId w:val="2"/>
  </w:num>
  <w:num w:numId="2" w16cid:durableId="858197757">
    <w:abstractNumId w:val="5"/>
  </w:num>
  <w:num w:numId="3" w16cid:durableId="162547110">
    <w:abstractNumId w:val="0"/>
  </w:num>
  <w:num w:numId="4" w16cid:durableId="542445518">
    <w:abstractNumId w:val="10"/>
  </w:num>
  <w:num w:numId="5" w16cid:durableId="1157192321">
    <w:abstractNumId w:val="6"/>
  </w:num>
  <w:num w:numId="6" w16cid:durableId="683676178">
    <w:abstractNumId w:val="7"/>
  </w:num>
  <w:num w:numId="7" w16cid:durableId="797604126">
    <w:abstractNumId w:val="4"/>
  </w:num>
  <w:num w:numId="8" w16cid:durableId="2065131694">
    <w:abstractNumId w:val="8"/>
  </w:num>
  <w:num w:numId="9" w16cid:durableId="267078912">
    <w:abstractNumId w:val="1"/>
  </w:num>
  <w:num w:numId="10" w16cid:durableId="34233134">
    <w:abstractNumId w:val="9"/>
  </w:num>
  <w:num w:numId="11" w16cid:durableId="121662340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58409002">
    <w:abstractNumId w:val="11"/>
  </w:num>
  <w:num w:numId="13" w16cid:durableId="15920834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168A1"/>
    <w:rsid w:val="00037A80"/>
    <w:rsid w:val="00075DD7"/>
    <w:rsid w:val="000A4768"/>
    <w:rsid w:val="00110025"/>
    <w:rsid w:val="00130E33"/>
    <w:rsid w:val="00133B61"/>
    <w:rsid w:val="0015341D"/>
    <w:rsid w:val="00173FFD"/>
    <w:rsid w:val="001C36A6"/>
    <w:rsid w:val="00251834"/>
    <w:rsid w:val="00284372"/>
    <w:rsid w:val="002D2B22"/>
    <w:rsid w:val="002E5ACE"/>
    <w:rsid w:val="003033AF"/>
    <w:rsid w:val="003B7218"/>
    <w:rsid w:val="003C4111"/>
    <w:rsid w:val="0042603E"/>
    <w:rsid w:val="004725E1"/>
    <w:rsid w:val="00495C76"/>
    <w:rsid w:val="004C14F0"/>
    <w:rsid w:val="00543B4A"/>
    <w:rsid w:val="00545425"/>
    <w:rsid w:val="0057327B"/>
    <w:rsid w:val="005778E5"/>
    <w:rsid w:val="005B1491"/>
    <w:rsid w:val="005B70A0"/>
    <w:rsid w:val="005C3925"/>
    <w:rsid w:val="005C5283"/>
    <w:rsid w:val="005E6269"/>
    <w:rsid w:val="006A0465"/>
    <w:rsid w:val="006A5466"/>
    <w:rsid w:val="006B42B0"/>
    <w:rsid w:val="006C7D6F"/>
    <w:rsid w:val="006D0497"/>
    <w:rsid w:val="006D1B10"/>
    <w:rsid w:val="006E1266"/>
    <w:rsid w:val="006F7BC9"/>
    <w:rsid w:val="0074581A"/>
    <w:rsid w:val="00792F41"/>
    <w:rsid w:val="007B2719"/>
    <w:rsid w:val="007B2926"/>
    <w:rsid w:val="007B7511"/>
    <w:rsid w:val="007F335E"/>
    <w:rsid w:val="008018EB"/>
    <w:rsid w:val="00811DF3"/>
    <w:rsid w:val="008221E2"/>
    <w:rsid w:val="008254AB"/>
    <w:rsid w:val="00827A8F"/>
    <w:rsid w:val="00840DC8"/>
    <w:rsid w:val="00864E24"/>
    <w:rsid w:val="008E6A45"/>
    <w:rsid w:val="008F1A1E"/>
    <w:rsid w:val="008F615B"/>
    <w:rsid w:val="009B3EB7"/>
    <w:rsid w:val="00A36F93"/>
    <w:rsid w:val="00A40342"/>
    <w:rsid w:val="00B14E86"/>
    <w:rsid w:val="00B30F65"/>
    <w:rsid w:val="00B51547"/>
    <w:rsid w:val="00BD0D0D"/>
    <w:rsid w:val="00C42168"/>
    <w:rsid w:val="00C475F0"/>
    <w:rsid w:val="00C54A37"/>
    <w:rsid w:val="00CA3063"/>
    <w:rsid w:val="00CB1A7A"/>
    <w:rsid w:val="00D02D29"/>
    <w:rsid w:val="00D477E1"/>
    <w:rsid w:val="00D75EF4"/>
    <w:rsid w:val="00D83A06"/>
    <w:rsid w:val="00DE77FE"/>
    <w:rsid w:val="00DF2260"/>
    <w:rsid w:val="00E82891"/>
    <w:rsid w:val="00EC28BE"/>
    <w:rsid w:val="00EE3AD9"/>
    <w:rsid w:val="00EE527F"/>
    <w:rsid w:val="00EF2F5D"/>
    <w:rsid w:val="00F04050"/>
    <w:rsid w:val="00F110BD"/>
    <w:rsid w:val="00F24168"/>
    <w:rsid w:val="00F24EEA"/>
    <w:rsid w:val="00FA7946"/>
    <w:rsid w:val="00FB6B62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B669A2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2</Pages>
  <Words>44</Words>
  <Characters>393</Characters>
  <Application>Microsoft Office Word</Application>
  <DocSecurity>0</DocSecurity>
  <Lines>43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478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Kevin  Wong</cp:lastModifiedBy>
  <cp:revision>14</cp:revision>
  <cp:lastPrinted>2019-08-02T03:34:00Z</cp:lastPrinted>
  <dcterms:created xsi:type="dcterms:W3CDTF">2026-04-18T17:12:00Z</dcterms:created>
  <dcterms:modified xsi:type="dcterms:W3CDTF">2026-04-22T05:18:00Z</dcterms:modified>
</cp:coreProperties>
</file>