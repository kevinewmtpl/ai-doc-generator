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CB2B35">
      <w:pPr>
        <w:rPr>
          <w:sz w:val="24"/>
          <w:lang w:eastAsia="zh-CN"/>
        </w:rPr>
      </w:pPr>
      <w:r>
        <w:rPr>
          <w:sz w:val="24"/>
        </w:rPr>
        <w:t>Date: 24</w:t>
      </w:r>
      <w:r w:rsidRPr="00CB2B35">
        <w:rPr>
          <w:sz w:val="24"/>
          <w:vertAlign w:val="superscript"/>
        </w:rPr>
        <w:t>th</w:t>
      </w:r>
      <w:r w:rsidR="0082404D">
        <w:rPr>
          <w:sz w:val="24"/>
        </w:rPr>
        <w:t xml:space="preserve"> Aug 2023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0F3F7C" w:rsidRDefault="00BA65F8" w:rsidP="000F3F7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0F3F7C">
        <w:rPr>
          <w:sz w:val="24"/>
          <w:lang w:eastAsia="zh-CN"/>
        </w:rPr>
        <w:t>hoi</w:t>
      </w:r>
      <w:r w:rsidR="0082404D">
        <w:rPr>
          <w:sz w:val="24"/>
          <w:lang w:eastAsia="zh-CN"/>
        </w:rPr>
        <w:t>st down 1 unit machine from 4</w:t>
      </w:r>
      <w:r w:rsidR="0082404D" w:rsidRPr="0082404D">
        <w:rPr>
          <w:sz w:val="24"/>
          <w:vertAlign w:val="superscript"/>
          <w:lang w:eastAsia="zh-CN"/>
        </w:rPr>
        <w:t>th</w:t>
      </w:r>
      <w:r w:rsidR="008A607A">
        <w:rPr>
          <w:sz w:val="24"/>
          <w:lang w:eastAsia="zh-CN"/>
        </w:rPr>
        <w:t xml:space="preserve"> floor</w:t>
      </w:r>
      <w:r w:rsidR="000716A4">
        <w:rPr>
          <w:sz w:val="24"/>
          <w:lang w:eastAsia="zh-CN"/>
        </w:rPr>
        <w:t xml:space="preserve"> </w:t>
      </w:r>
      <w:r w:rsidR="00CB2B35">
        <w:rPr>
          <w:sz w:val="24"/>
          <w:lang w:eastAsia="zh-CN"/>
        </w:rPr>
        <w:t>and hoist up 1 unit machine to 4</w:t>
      </w:r>
      <w:r w:rsidR="00CB2B35" w:rsidRPr="00CB2B35">
        <w:rPr>
          <w:sz w:val="24"/>
          <w:vertAlign w:val="superscript"/>
          <w:lang w:eastAsia="zh-CN"/>
        </w:rPr>
        <w:t>th</w:t>
      </w:r>
      <w:r w:rsidR="00CB2B35">
        <w:rPr>
          <w:sz w:val="24"/>
          <w:lang w:eastAsia="zh-CN"/>
        </w:rPr>
        <w:t xml:space="preserve"> floor </w:t>
      </w:r>
      <w:r w:rsidR="000716A4">
        <w:rPr>
          <w:sz w:val="24"/>
          <w:lang w:eastAsia="zh-CN"/>
        </w:rPr>
        <w:t>by using lorry loader</w:t>
      </w:r>
    </w:p>
    <w:p w:rsidR="009A0A69" w:rsidRDefault="009A0A6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A0A69" w:rsidRDefault="0082404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9A0A69">
        <w:rPr>
          <w:b/>
          <w:sz w:val="32"/>
          <w:szCs w:val="32"/>
          <w:u w:val="single"/>
          <w:lang w:eastAsia="zh-CN"/>
        </w:rPr>
        <w:t xml:space="preserve"> Spec </w:t>
      </w:r>
    </w:p>
    <w:p w:rsidR="009A0A69" w:rsidRDefault="0082404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Lathe machine</w:t>
      </w:r>
    </w:p>
    <w:p w:rsidR="0082404D" w:rsidRDefault="0082404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224 x 98 x 121 cm</w:t>
      </w:r>
      <w:r w:rsidR="00821C76">
        <w:rPr>
          <w:sz w:val="24"/>
          <w:szCs w:val="24"/>
          <w:lang w:eastAsia="zh-CN"/>
        </w:rPr>
        <w:t xml:space="preserve"> </w:t>
      </w:r>
    </w:p>
    <w:p w:rsidR="00A90E38" w:rsidRPr="009A0A69" w:rsidRDefault="0082404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1, 700</w:t>
      </w:r>
      <w:r w:rsidR="003C5F0F">
        <w:rPr>
          <w:sz w:val="24"/>
          <w:szCs w:val="24"/>
          <w:lang w:eastAsia="zh-CN"/>
        </w:rPr>
        <w:t xml:space="preserve"> </w:t>
      </w:r>
      <w:r w:rsidR="00A90E38">
        <w:rPr>
          <w:sz w:val="24"/>
          <w:szCs w:val="24"/>
          <w:lang w:eastAsia="zh-CN"/>
        </w:rPr>
        <w:t xml:space="preserve">kg </w:t>
      </w:r>
      <w:bookmarkStart w:id="0" w:name="_GoBack"/>
      <w:bookmarkEnd w:id="0"/>
    </w:p>
    <w:p w:rsidR="004E758D" w:rsidRDefault="004E758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Pr="008A607A" w:rsidRDefault="006467D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CB2B35">
      <w:pPr>
        <w:rPr>
          <w:sz w:val="24"/>
          <w:lang w:eastAsia="zh-CN"/>
        </w:rPr>
      </w:pPr>
      <w:r>
        <w:rPr>
          <w:sz w:val="24"/>
          <w:lang w:eastAsia="zh-CN"/>
        </w:rPr>
        <w:t>20/09/23</w:t>
      </w:r>
    </w:p>
    <w:p w:rsidR="005A3BAE" w:rsidRDefault="005A3BA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3312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  <w:r w:rsidR="00A90E38">
        <w:rPr>
          <w:b/>
          <w:bCs/>
          <w:sz w:val="32"/>
          <w:u w:val="single"/>
          <w:lang w:eastAsia="zh-CN"/>
        </w:rPr>
        <w:t xml:space="preserve"> </w:t>
      </w:r>
    </w:p>
    <w:p w:rsidR="0063312A" w:rsidRDefault="00CB2B3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FE2902">
        <w:rPr>
          <w:bCs/>
          <w:sz w:val="24"/>
          <w:szCs w:val="24"/>
          <w:lang w:eastAsia="zh-CN"/>
        </w:rPr>
        <w:t xml:space="preserve"> am </w:t>
      </w:r>
    </w:p>
    <w:p w:rsidR="0063312A" w:rsidRPr="0063312A" w:rsidRDefault="006331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3312A" w:rsidRDefault="008A607A" w:rsidP="0016380F">
      <w:pPr>
        <w:pStyle w:val="Heading4"/>
      </w:pPr>
      <w:r>
        <w:t>B</w:t>
      </w:r>
      <w:r w:rsidR="0082404D">
        <w:t>lk 3015 Ubi Rd 1 #04-256</w:t>
      </w:r>
    </w:p>
    <w:p w:rsidR="00544EE3" w:rsidRPr="00544EE3" w:rsidRDefault="0082404D" w:rsidP="00544EE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Meng Hoi Engineering Pte Ltd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FE290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F789A">
        <w:rPr>
          <w:sz w:val="24"/>
          <w:lang w:eastAsia="zh-CN"/>
        </w:rPr>
        <w:t xml:space="preserve"> x</w:t>
      </w:r>
      <w:r w:rsidR="001268A8">
        <w:rPr>
          <w:sz w:val="24"/>
          <w:lang w:eastAsia="zh-CN"/>
        </w:rPr>
        <w:t xml:space="preserve"> </w:t>
      </w:r>
      <w:r w:rsidR="000716A4">
        <w:rPr>
          <w:sz w:val="24"/>
          <w:lang w:eastAsia="zh-CN"/>
        </w:rPr>
        <w:t>633 lorry loader</w:t>
      </w:r>
    </w:p>
    <w:p w:rsidR="006467DA" w:rsidRDefault="00E14B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243FDF">
        <w:rPr>
          <w:sz w:val="24"/>
          <w:lang w:eastAsia="zh-CN"/>
        </w:rPr>
        <w:t>/rollers</w:t>
      </w:r>
      <w:r w:rsidR="00083372">
        <w:rPr>
          <w:sz w:val="24"/>
          <w:lang w:eastAsia="zh-CN"/>
        </w:rPr>
        <w:t xml:space="preserve"> </w:t>
      </w:r>
    </w:p>
    <w:p w:rsidR="006467DA" w:rsidRDefault="00243FD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82404D">
        <w:rPr>
          <w:sz w:val="24"/>
          <w:lang w:eastAsia="zh-CN"/>
        </w:rPr>
        <w:t>ire/w</w:t>
      </w:r>
      <w:r>
        <w:rPr>
          <w:sz w:val="24"/>
          <w:lang w:eastAsia="zh-CN"/>
        </w:rPr>
        <w:t>ebbing</w:t>
      </w:r>
      <w:r w:rsidR="00BF66A8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63312A">
        <w:rPr>
          <w:sz w:val="24"/>
          <w:lang w:eastAsia="zh-CN"/>
        </w:rPr>
        <w:t>s on crane parking area</w:t>
      </w:r>
    </w:p>
    <w:p w:rsidR="0063312A" w:rsidRDefault="006331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 who are not involved enter unintentionally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CB2B35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Pr="00DE40A9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8A607A" w:rsidRDefault="001268A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C40962">
        <w:rPr>
          <w:sz w:val="24"/>
          <w:lang w:eastAsia="zh-CN"/>
        </w:rPr>
        <w:t xml:space="preserve">ervisor, rigger, signalman and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266D8F">
        <w:rPr>
          <w:sz w:val="24"/>
          <w:lang w:eastAsia="zh-CN"/>
        </w:rPr>
        <w:t>n this operation</w:t>
      </w:r>
    </w:p>
    <w:p w:rsidR="00A90E38" w:rsidRDefault="00A90E3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BA3DB0" w:rsidRDefault="00BA3DB0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P.P.E Required</w:t>
      </w:r>
    </w:p>
    <w:p w:rsidR="00BA3DB0" w:rsidRDefault="00BA3DB0" w:rsidP="00BF1F5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Safety shoe</w:t>
      </w:r>
    </w:p>
    <w:p w:rsidR="00BA3DB0" w:rsidRDefault="00BA3DB0" w:rsidP="00BF1F5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Safety helmet </w:t>
      </w:r>
    </w:p>
    <w:p w:rsidR="00BA3DB0" w:rsidRPr="00BA3DB0" w:rsidRDefault="00BA3DB0" w:rsidP="00BF1F5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Pr="004E758D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8A607A" w:rsidRDefault="008A607A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BA3DB0" w:rsidRDefault="00BA3DB0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6E7AD0">
        <w:t>.</w:t>
      </w:r>
      <w:r w:rsidR="001268A8">
        <w:rPr>
          <w:rFonts w:hint="eastAsia"/>
        </w:rPr>
        <w:t>O</w:t>
      </w:r>
      <w:r w:rsidR="006E7AD0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217127" w:rsidRDefault="006467DA" w:rsidP="00217127">
      <w:pPr>
        <w:pStyle w:val="Title"/>
        <w:jc w:val="left"/>
        <w:rPr>
          <w:b w:val="0"/>
          <w:sz w:val="32"/>
          <w:szCs w:val="32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217127">
        <w:rPr>
          <w:b w:val="0"/>
          <w:sz w:val="20"/>
          <w:u w:val="none"/>
          <w:lang w:eastAsia="zh-CN"/>
        </w:rPr>
        <w:t xml:space="preserve">                            </w:t>
      </w:r>
      <w:r w:rsidR="008A607A">
        <w:rPr>
          <w:b w:val="0"/>
          <w:sz w:val="20"/>
          <w:u w:val="none"/>
          <w:lang w:eastAsia="zh-CN"/>
        </w:rPr>
        <w:t xml:space="preserve">            </w:t>
      </w:r>
      <w:r w:rsidR="00217127">
        <w:rPr>
          <w:b w:val="0"/>
          <w:sz w:val="20"/>
          <w:u w:val="none"/>
          <w:lang w:eastAsia="zh-CN"/>
        </w:rPr>
        <w:t xml:space="preserve">   </w:t>
      </w:r>
      <w:r w:rsidR="00217127">
        <w:rPr>
          <w:sz w:val="32"/>
          <w:szCs w:val="32"/>
          <w:lang w:eastAsia="zh-CN"/>
        </w:rPr>
        <w:t>Job scope</w:t>
      </w:r>
    </w:p>
    <w:p w:rsidR="004E758D" w:rsidRDefault="000716A4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</w:t>
      </w:r>
      <w:r w:rsidR="006467DA">
        <w:rPr>
          <w:sz w:val="24"/>
          <w:lang w:eastAsia="zh-CN"/>
        </w:rPr>
        <w:t xml:space="preserve"> at designated </w:t>
      </w:r>
      <w:r w:rsidR="00832BA0">
        <w:rPr>
          <w:sz w:val="24"/>
          <w:lang w:eastAsia="zh-CN"/>
        </w:rPr>
        <w:t>hoisting</w:t>
      </w:r>
      <w:r w:rsidR="00EC37A1">
        <w:rPr>
          <w:sz w:val="24"/>
          <w:lang w:eastAsia="zh-CN"/>
        </w:rPr>
        <w:t xml:space="preserve"> </w:t>
      </w:r>
      <w:r w:rsidR="00D51A21">
        <w:rPr>
          <w:sz w:val="24"/>
          <w:lang w:eastAsia="zh-CN"/>
        </w:rPr>
        <w:t>area</w:t>
      </w:r>
    </w:p>
    <w:p w:rsidR="008A607A" w:rsidRDefault="008A607A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lorry loader at site location</w:t>
      </w:r>
    </w:p>
    <w:p w:rsidR="00FE2902" w:rsidRDefault="00CB2B35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bar machine</w:t>
      </w:r>
      <w:r w:rsidR="00FE2902">
        <w:rPr>
          <w:sz w:val="24"/>
          <w:lang w:eastAsia="zh-CN"/>
        </w:rPr>
        <w:t xml:space="preserve"> to near crane parking area </w:t>
      </w:r>
    </w:p>
    <w:p w:rsidR="00670783" w:rsidRPr="00CF1858" w:rsidRDefault="003C5F0F" w:rsidP="00CF185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webbing sling</w:t>
      </w:r>
      <w:r w:rsidR="008A607A">
        <w:rPr>
          <w:sz w:val="24"/>
          <w:lang w:eastAsia="zh-CN"/>
        </w:rPr>
        <w:t xml:space="preserve"> to crane hook </w:t>
      </w:r>
      <w:r w:rsidR="004A2886">
        <w:rPr>
          <w:sz w:val="24"/>
          <w:lang w:eastAsia="zh-CN"/>
        </w:rPr>
        <w:t xml:space="preserve">and </w:t>
      </w:r>
      <w:r w:rsidR="000F3F7C">
        <w:rPr>
          <w:sz w:val="24"/>
          <w:lang w:eastAsia="zh-CN"/>
        </w:rPr>
        <w:t>secure</w:t>
      </w:r>
      <w:r w:rsidR="00CB2B35">
        <w:rPr>
          <w:sz w:val="24"/>
          <w:lang w:eastAsia="zh-CN"/>
        </w:rPr>
        <w:t xml:space="preserve"> to rigging point of machine</w:t>
      </w:r>
    </w:p>
    <w:p w:rsidR="000716A4" w:rsidRDefault="00496D2A" w:rsidP="00832B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 to hoist</w:t>
      </w:r>
      <w:r w:rsidR="00832BA0">
        <w:rPr>
          <w:sz w:val="24"/>
          <w:lang w:eastAsia="zh-CN"/>
        </w:rPr>
        <w:t xml:space="preserve"> </w:t>
      </w:r>
      <w:r w:rsidR="00CB2B35">
        <w:rPr>
          <w:sz w:val="24"/>
          <w:lang w:eastAsia="zh-CN"/>
        </w:rPr>
        <w:t>up machine</w:t>
      </w:r>
      <w:r w:rsidR="000716A4">
        <w:rPr>
          <w:sz w:val="24"/>
          <w:lang w:eastAsia="zh-CN"/>
        </w:rPr>
        <w:t>1ft above ground to check on balancing</w:t>
      </w:r>
    </w:p>
    <w:p w:rsidR="004A2886" w:rsidRDefault="00FE2902" w:rsidP="00832B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</w:t>
      </w:r>
      <w:r w:rsidR="00CB2B35">
        <w:rPr>
          <w:sz w:val="24"/>
          <w:lang w:eastAsia="zh-CN"/>
        </w:rPr>
        <w:t>ll balanced, hoist up machine</w:t>
      </w:r>
      <w:r w:rsidR="00004EBE">
        <w:rPr>
          <w:sz w:val="24"/>
          <w:lang w:eastAsia="zh-CN"/>
        </w:rPr>
        <w:t xml:space="preserve"> above parapet wall</w:t>
      </w:r>
    </w:p>
    <w:p w:rsidR="00496D2A" w:rsidRDefault="00CB2B35" w:rsidP="00832B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Crane to slowly swing machine</w:t>
      </w:r>
      <w:r w:rsidR="00FE2902">
        <w:rPr>
          <w:sz w:val="24"/>
          <w:lang w:eastAsia="zh-CN"/>
        </w:rPr>
        <w:t xml:space="preserve"> out </w:t>
      </w:r>
    </w:p>
    <w:p w:rsidR="009A0A69" w:rsidRDefault="00CB2B35" w:rsidP="00832B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  <w:r w:rsidR="009A0A69">
        <w:rPr>
          <w:sz w:val="24"/>
          <w:lang w:eastAsia="zh-CN"/>
        </w:rPr>
        <w:t xml:space="preserve"> </w:t>
      </w:r>
      <w:r w:rsidR="003C5F0F">
        <w:rPr>
          <w:sz w:val="24"/>
          <w:lang w:eastAsia="zh-CN"/>
        </w:rPr>
        <w:t xml:space="preserve">and load onto </w:t>
      </w:r>
      <w:r>
        <w:rPr>
          <w:sz w:val="24"/>
          <w:lang w:eastAsia="zh-CN"/>
        </w:rPr>
        <w:t xml:space="preserve">forwarder lorry </w:t>
      </w:r>
    </w:p>
    <w:p w:rsidR="00670783" w:rsidRPr="009A0A69" w:rsidRDefault="009A0A69" w:rsidP="009A0A6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 with strapping belt prior to moving o</w:t>
      </w:r>
      <w:r w:rsidR="000F3F7C">
        <w:rPr>
          <w:sz w:val="24"/>
          <w:lang w:eastAsia="zh-CN"/>
        </w:rPr>
        <w:t xml:space="preserve">ut </w:t>
      </w:r>
      <w:r w:rsidR="00004EBE">
        <w:rPr>
          <w:sz w:val="24"/>
          <w:lang w:eastAsia="zh-CN"/>
        </w:rPr>
        <w:t>of site premise</w:t>
      </w:r>
    </w:p>
    <w:p w:rsidR="00885A6B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885A6B">
        <w:rPr>
          <w:sz w:val="24"/>
          <w:lang w:eastAsia="zh-CN"/>
        </w:rPr>
        <w:t>to perform proper housekeeping</w:t>
      </w:r>
    </w:p>
    <w:p w:rsidR="006467DA" w:rsidRPr="0099046A" w:rsidRDefault="00885A6B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 w:rsidR="009A0A69"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will be clear and dispose</w:t>
      </w:r>
    </w:p>
    <w:p w:rsidR="00496D2A" w:rsidRPr="00544EE3" w:rsidRDefault="006467DA" w:rsidP="00544E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496D2A" w:rsidRPr="00496D2A" w:rsidRDefault="00496D2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CB2B35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r w:rsidR="0099046A"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6737A" w:rsidRDefault="0036737A">
      <w:r>
        <w:separator/>
      </w:r>
    </w:p>
  </w:endnote>
  <w:endnote w:type="continuationSeparator" w:id="0">
    <w:p w:rsidR="0036737A" w:rsidRDefault="003673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21C7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21C7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6737A" w:rsidRDefault="0036737A">
      <w:r>
        <w:separator/>
      </w:r>
    </w:p>
  </w:footnote>
  <w:footnote w:type="continuationSeparator" w:id="0">
    <w:p w:rsidR="0036737A" w:rsidRDefault="0036737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36737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266D8F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36737A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180275"/>
    <w:multiLevelType w:val="hybridMultilevel"/>
    <w:tmpl w:val="661E29A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7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4EBE"/>
    <w:rsid w:val="00016C39"/>
    <w:rsid w:val="00063B47"/>
    <w:rsid w:val="0007152C"/>
    <w:rsid w:val="000716A4"/>
    <w:rsid w:val="00083372"/>
    <w:rsid w:val="000C68D5"/>
    <w:rsid w:val="000D3C89"/>
    <w:rsid w:val="000D3F7C"/>
    <w:rsid w:val="000D7011"/>
    <w:rsid w:val="000F3F7C"/>
    <w:rsid w:val="00112297"/>
    <w:rsid w:val="001268A8"/>
    <w:rsid w:val="00136332"/>
    <w:rsid w:val="00141D73"/>
    <w:rsid w:val="00145D89"/>
    <w:rsid w:val="00147D28"/>
    <w:rsid w:val="0016380F"/>
    <w:rsid w:val="00193A39"/>
    <w:rsid w:val="001A26B8"/>
    <w:rsid w:val="001E3C3B"/>
    <w:rsid w:val="001F5380"/>
    <w:rsid w:val="00217127"/>
    <w:rsid w:val="00241657"/>
    <w:rsid w:val="00243FDF"/>
    <w:rsid w:val="00257C21"/>
    <w:rsid w:val="00266D8F"/>
    <w:rsid w:val="002E1940"/>
    <w:rsid w:val="002F1DB6"/>
    <w:rsid w:val="003571AC"/>
    <w:rsid w:val="0036737A"/>
    <w:rsid w:val="003C43A5"/>
    <w:rsid w:val="003C5F0F"/>
    <w:rsid w:val="003D3BEA"/>
    <w:rsid w:val="003E0C0F"/>
    <w:rsid w:val="003E1B73"/>
    <w:rsid w:val="003F58E1"/>
    <w:rsid w:val="004625F3"/>
    <w:rsid w:val="00466C7A"/>
    <w:rsid w:val="00473824"/>
    <w:rsid w:val="00496D2A"/>
    <w:rsid w:val="004A2886"/>
    <w:rsid w:val="004B5096"/>
    <w:rsid w:val="004E758D"/>
    <w:rsid w:val="005174D9"/>
    <w:rsid w:val="00532FD3"/>
    <w:rsid w:val="005333BC"/>
    <w:rsid w:val="005435B6"/>
    <w:rsid w:val="00544EE3"/>
    <w:rsid w:val="005A3BAE"/>
    <w:rsid w:val="005B7E93"/>
    <w:rsid w:val="00626402"/>
    <w:rsid w:val="0063312A"/>
    <w:rsid w:val="00634800"/>
    <w:rsid w:val="006374BC"/>
    <w:rsid w:val="006467DA"/>
    <w:rsid w:val="00663BC0"/>
    <w:rsid w:val="00664227"/>
    <w:rsid w:val="00670783"/>
    <w:rsid w:val="0067465D"/>
    <w:rsid w:val="006A5823"/>
    <w:rsid w:val="006D440D"/>
    <w:rsid w:val="006E7AD0"/>
    <w:rsid w:val="00701D01"/>
    <w:rsid w:val="007066F2"/>
    <w:rsid w:val="00735210"/>
    <w:rsid w:val="00742D33"/>
    <w:rsid w:val="007805EF"/>
    <w:rsid w:val="007957C8"/>
    <w:rsid w:val="00814620"/>
    <w:rsid w:val="00821C76"/>
    <w:rsid w:val="008225C1"/>
    <w:rsid w:val="0082404D"/>
    <w:rsid w:val="00832BA0"/>
    <w:rsid w:val="0084724A"/>
    <w:rsid w:val="00885A6B"/>
    <w:rsid w:val="00895D5D"/>
    <w:rsid w:val="0089628B"/>
    <w:rsid w:val="008A607A"/>
    <w:rsid w:val="0090024D"/>
    <w:rsid w:val="00926CAD"/>
    <w:rsid w:val="00933FF0"/>
    <w:rsid w:val="009375F5"/>
    <w:rsid w:val="0096126F"/>
    <w:rsid w:val="00971AE8"/>
    <w:rsid w:val="009728B7"/>
    <w:rsid w:val="0099046A"/>
    <w:rsid w:val="009A0A69"/>
    <w:rsid w:val="009B3324"/>
    <w:rsid w:val="009C1705"/>
    <w:rsid w:val="00A1115F"/>
    <w:rsid w:val="00A20137"/>
    <w:rsid w:val="00A60FBF"/>
    <w:rsid w:val="00A84205"/>
    <w:rsid w:val="00A90E38"/>
    <w:rsid w:val="00A93B6F"/>
    <w:rsid w:val="00AB583B"/>
    <w:rsid w:val="00B11F89"/>
    <w:rsid w:val="00B61A87"/>
    <w:rsid w:val="00B61F71"/>
    <w:rsid w:val="00B92359"/>
    <w:rsid w:val="00BA3DB0"/>
    <w:rsid w:val="00BA65F8"/>
    <w:rsid w:val="00BD7626"/>
    <w:rsid w:val="00BE4833"/>
    <w:rsid w:val="00BF1A8A"/>
    <w:rsid w:val="00BF1F53"/>
    <w:rsid w:val="00BF66A8"/>
    <w:rsid w:val="00C40962"/>
    <w:rsid w:val="00C70633"/>
    <w:rsid w:val="00C72AFC"/>
    <w:rsid w:val="00C83E46"/>
    <w:rsid w:val="00C95881"/>
    <w:rsid w:val="00CB2B35"/>
    <w:rsid w:val="00CF1858"/>
    <w:rsid w:val="00D06CBE"/>
    <w:rsid w:val="00D33F1B"/>
    <w:rsid w:val="00D51A21"/>
    <w:rsid w:val="00D5534A"/>
    <w:rsid w:val="00DB2A3D"/>
    <w:rsid w:val="00DE40A9"/>
    <w:rsid w:val="00DF4C88"/>
    <w:rsid w:val="00E14B73"/>
    <w:rsid w:val="00E14D44"/>
    <w:rsid w:val="00E6301A"/>
    <w:rsid w:val="00E76DB5"/>
    <w:rsid w:val="00EB160A"/>
    <w:rsid w:val="00EC1220"/>
    <w:rsid w:val="00EC37A1"/>
    <w:rsid w:val="00EF3030"/>
    <w:rsid w:val="00EF789A"/>
    <w:rsid w:val="00F00029"/>
    <w:rsid w:val="00F36CE9"/>
    <w:rsid w:val="00FE2902"/>
    <w:rsid w:val="00FF5731"/>
    <w:rsid w:val="00FF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10</TotalTime>
  <Pages>1</Pages>
  <Words>351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2348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2023-08-24T02:09:00Z</cp:lastPrinted>
  <dcterms:created xsi:type="dcterms:W3CDTF">2023-08-23T03:03:00Z</dcterms:created>
  <dcterms:modified xsi:type="dcterms:W3CDTF">2023-08-24T02:09:00Z</dcterms:modified>
</cp:coreProperties>
</file>