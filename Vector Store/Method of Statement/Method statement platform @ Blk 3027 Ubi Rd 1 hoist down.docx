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84612B">
      <w:pPr>
        <w:rPr>
          <w:sz w:val="24"/>
          <w:lang w:eastAsia="zh-CN"/>
        </w:rPr>
      </w:pPr>
      <w:r>
        <w:rPr>
          <w:sz w:val="24"/>
        </w:rPr>
        <w:t>Date: 10</w:t>
      </w:r>
      <w:r w:rsidRPr="0084612B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Default="008859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 2</w:t>
      </w:r>
      <w:r w:rsidR="0084612B">
        <w:rPr>
          <w:sz w:val="24"/>
          <w:lang w:eastAsia="zh-CN"/>
        </w:rPr>
        <w:t xml:space="preserve"> unit machine from 3</w:t>
      </w:r>
      <w:r w:rsidR="0084612B" w:rsidRPr="0084612B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wall hacking opening by using platform, mobile/lorry crane and</w:t>
      </w:r>
      <w:r w:rsidR="00A641DB">
        <w:rPr>
          <w:sz w:val="24"/>
          <w:lang w:eastAsia="zh-CN"/>
        </w:rPr>
        <w:t xml:space="preserve"> load o</w:t>
      </w:r>
      <w:r w:rsidR="00AB3C71">
        <w:rPr>
          <w:sz w:val="24"/>
          <w:lang w:eastAsia="zh-CN"/>
        </w:rPr>
        <w:t>nto lorry chassis</w:t>
      </w:r>
    </w:p>
    <w:p w:rsidR="00885958" w:rsidRPr="0017768F" w:rsidRDefault="008859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5 unit small machine to loading bay via cargo lift, hoist and load up onto lorry chassis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Default="008461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PM860</w:t>
      </w:r>
      <w:r w:rsidR="00AB3C71">
        <w:rPr>
          <w:bCs/>
          <w:sz w:val="24"/>
          <w:szCs w:val="24"/>
          <w:lang w:eastAsia="zh-CN"/>
        </w:rPr>
        <w:t xml:space="preserve"> Machining Center</w:t>
      </w:r>
    </w:p>
    <w:p w:rsidR="00AB3C71" w:rsidRPr="00B64B5B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CB572F">
        <w:rPr>
          <w:bCs/>
          <w:sz w:val="24"/>
          <w:szCs w:val="24"/>
          <w:lang w:eastAsia="zh-CN"/>
        </w:rPr>
        <w:t xml:space="preserve"> 300 x 220 x 235 cm / Wt: 6</w:t>
      </w:r>
      <w:r w:rsidR="0068706B">
        <w:rPr>
          <w:bCs/>
          <w:sz w:val="24"/>
          <w:szCs w:val="24"/>
          <w:lang w:eastAsia="zh-CN"/>
        </w:rPr>
        <w:t xml:space="preserve">, 500 kg 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</w:p>
    <w:p w:rsidR="00512A9D" w:rsidRDefault="008859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ML480 CNC Lathe </w:t>
      </w:r>
    </w:p>
    <w:p w:rsidR="00BA6E59" w:rsidRPr="00512A9D" w:rsidRDefault="008C1D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CB572F">
        <w:rPr>
          <w:bCs/>
          <w:sz w:val="24"/>
          <w:szCs w:val="24"/>
          <w:lang w:eastAsia="zh-CN"/>
        </w:rPr>
        <w:t>260 x 140 x 175 / Wt: 3</w:t>
      </w:r>
      <w:r w:rsidR="00AB3C71">
        <w:rPr>
          <w:bCs/>
          <w:sz w:val="24"/>
          <w:szCs w:val="24"/>
          <w:lang w:eastAsia="zh-CN"/>
        </w:rPr>
        <w:t xml:space="preserve">, 800 kgs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2609F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29/06/24</w:t>
      </w:r>
      <w:r w:rsidR="009F7297">
        <w:rPr>
          <w:bCs/>
          <w:sz w:val="24"/>
          <w:szCs w:val="24"/>
          <w:lang w:eastAsia="zh-CN"/>
        </w:rPr>
        <w:t xml:space="preserve"> (subject to approval)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CC2D5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  <w:r w:rsidR="00CC2D5D">
        <w:rPr>
          <w:bCs/>
          <w:sz w:val="24"/>
          <w:szCs w:val="24"/>
          <w:lang w:eastAsia="zh-CN"/>
        </w:rPr>
        <w:t xml:space="preserve"> 09:45 am – 15:00 pm</w:t>
      </w:r>
      <w:bookmarkStart w:id="0" w:name="_GoBack"/>
      <w:bookmarkEnd w:id="0"/>
    </w:p>
    <w:p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885958" w:rsidP="004872DF">
      <w:pPr>
        <w:pStyle w:val="Heading4"/>
      </w:pPr>
      <w:r>
        <w:t>Blk 3027 Ubi Rd 1 #03-118</w:t>
      </w:r>
    </w:p>
    <w:p w:rsidR="00B85262" w:rsidRPr="004872DF" w:rsidRDefault="00885958" w:rsidP="004872DF">
      <w:pPr>
        <w:pStyle w:val="Heading4"/>
      </w:pPr>
      <w:r>
        <w:t xml:space="preserve">M &amp; E Mould Engineering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BA6E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FC784F">
        <w:rPr>
          <w:sz w:val="24"/>
          <w:lang w:eastAsia="zh-CN"/>
        </w:rPr>
        <w:t xml:space="preserve"> crane to hoist up platform to 3</w:t>
      </w:r>
      <w:r w:rsidR="00FC784F" w:rsidRPr="00FC784F">
        <w:rPr>
          <w:sz w:val="24"/>
          <w:vertAlign w:val="superscript"/>
          <w:lang w:eastAsia="zh-CN"/>
        </w:rPr>
        <w:t>rd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Riggerman to insert sling to crane hook and secure to rigging point of machine 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FC784F">
        <w:rPr>
          <w:sz w:val="24"/>
          <w:lang w:eastAsia="zh-CN"/>
        </w:rPr>
        <w:t xml:space="preserve">hoist up machine from platform 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FC784F">
        <w:rPr>
          <w:sz w:val="24"/>
          <w:lang w:eastAsia="zh-CN"/>
        </w:rPr>
        <w:t>ower down machine to the ground</w:t>
      </w:r>
    </w:p>
    <w:p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BA6E59" w:rsidRPr="00161FD2" w:rsidRDefault="00FC784F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 xml:space="preserve">with strapping belt prior to moving out of site premise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85F" w:rsidRDefault="0094185F">
      <w:r>
        <w:separator/>
      </w:r>
    </w:p>
  </w:endnote>
  <w:endnote w:type="continuationSeparator" w:id="0">
    <w:p w:rsidR="0094185F" w:rsidRDefault="00941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3F7B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23F7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85F" w:rsidRDefault="0094185F">
      <w:r>
        <w:separator/>
      </w:r>
    </w:p>
  </w:footnote>
  <w:footnote w:type="continuationSeparator" w:id="0">
    <w:p w:rsidR="0094185F" w:rsidRDefault="00941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418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:rsidR="00EE527F" w:rsidRDefault="0094185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61FD2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6AEC"/>
    <w:rsid w:val="00304CC9"/>
    <w:rsid w:val="00317E1C"/>
    <w:rsid w:val="003631BE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5257A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7F57D3"/>
    <w:rsid w:val="00805766"/>
    <w:rsid w:val="008067B7"/>
    <w:rsid w:val="0081772B"/>
    <w:rsid w:val="008254AB"/>
    <w:rsid w:val="0082563E"/>
    <w:rsid w:val="00840DC8"/>
    <w:rsid w:val="0084612B"/>
    <w:rsid w:val="00861C71"/>
    <w:rsid w:val="00885958"/>
    <w:rsid w:val="0088777C"/>
    <w:rsid w:val="008A5148"/>
    <w:rsid w:val="008B3B91"/>
    <w:rsid w:val="008C1DD6"/>
    <w:rsid w:val="008F2319"/>
    <w:rsid w:val="008F6CAF"/>
    <w:rsid w:val="0090213C"/>
    <w:rsid w:val="00904AE4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2330"/>
    <w:rsid w:val="00B17867"/>
    <w:rsid w:val="00B23F7B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A75FC"/>
    <w:rsid w:val="00BC2F04"/>
    <w:rsid w:val="00BC6BCE"/>
    <w:rsid w:val="00BF2DAD"/>
    <w:rsid w:val="00BF32C5"/>
    <w:rsid w:val="00C02A5C"/>
    <w:rsid w:val="00C24B7E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27F9"/>
    <w:rsid w:val="00CC2D5D"/>
    <w:rsid w:val="00CE271F"/>
    <w:rsid w:val="00D015DC"/>
    <w:rsid w:val="00D07A05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07B52"/>
    <w:rsid w:val="00F338FD"/>
    <w:rsid w:val="00F369A7"/>
    <w:rsid w:val="00F63A7E"/>
    <w:rsid w:val="00F772A5"/>
    <w:rsid w:val="00F844A0"/>
    <w:rsid w:val="00F853FF"/>
    <w:rsid w:val="00FB47D2"/>
    <w:rsid w:val="00FB6F59"/>
    <w:rsid w:val="00FC784F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27</cp:revision>
  <cp:lastPrinted>2024-06-14T02:11:00Z</cp:lastPrinted>
  <dcterms:created xsi:type="dcterms:W3CDTF">2024-06-06T01:29:00Z</dcterms:created>
  <dcterms:modified xsi:type="dcterms:W3CDTF">2024-06-14T02:11:00Z</dcterms:modified>
</cp:coreProperties>
</file>