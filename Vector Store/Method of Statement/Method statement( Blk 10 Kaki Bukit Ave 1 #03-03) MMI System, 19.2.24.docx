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301E85">
      <w:pPr>
        <w:rPr>
          <w:sz w:val="24"/>
          <w:lang w:eastAsia="zh-CN"/>
        </w:rPr>
      </w:pPr>
      <w:r>
        <w:rPr>
          <w:sz w:val="24"/>
        </w:rPr>
        <w:t>Dat</w:t>
      </w:r>
      <w:r w:rsidR="003E7E64">
        <w:rPr>
          <w:sz w:val="24"/>
        </w:rPr>
        <w:t>e:</w:t>
      </w:r>
      <w:r>
        <w:rPr>
          <w:sz w:val="24"/>
        </w:rPr>
        <w:t xml:space="preserve"> 19</w:t>
      </w:r>
      <w:r w:rsidR="0047046A" w:rsidRPr="0047046A">
        <w:rPr>
          <w:sz w:val="24"/>
          <w:vertAlign w:val="superscript"/>
        </w:rPr>
        <w:t>th</w:t>
      </w:r>
      <w:r w:rsidR="003E7E64">
        <w:rPr>
          <w:sz w:val="24"/>
        </w:rPr>
        <w:t xml:space="preserve"> Feb</w:t>
      </w:r>
      <w:r>
        <w:rPr>
          <w:sz w:val="24"/>
        </w:rPr>
        <w:t xml:space="preserve"> </w:t>
      </w:r>
      <w:r w:rsidR="003E7E64">
        <w:rPr>
          <w:sz w:val="24"/>
        </w:rPr>
        <w:t>20</w:t>
      </w:r>
      <w:r>
        <w:rPr>
          <w:sz w:val="24"/>
        </w:rPr>
        <w:t>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1861DC">
        <w:rPr>
          <w:sz w:val="24"/>
          <w:lang w:eastAsia="zh-CN"/>
        </w:rPr>
        <w:t xml:space="preserve"> and hoist down 1</w:t>
      </w:r>
      <w:r w:rsidR="00C579D6">
        <w:rPr>
          <w:sz w:val="24"/>
          <w:lang w:eastAsia="zh-CN"/>
        </w:rPr>
        <w:t xml:space="preserve"> unit </w:t>
      </w:r>
      <w:r w:rsidR="00041112">
        <w:rPr>
          <w:sz w:val="24"/>
          <w:lang w:eastAsia="zh-CN"/>
        </w:rPr>
        <w:t>machine</w:t>
      </w:r>
      <w:r w:rsidR="006B352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92F53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579D6">
        <w:rPr>
          <w:b/>
          <w:bCs/>
          <w:sz w:val="32"/>
          <w:u w:val="single"/>
          <w:lang w:eastAsia="zh-CN"/>
        </w:rPr>
        <w:t xml:space="preserve"> o</w:t>
      </w:r>
      <w:r w:rsidR="001B6D1B">
        <w:rPr>
          <w:b/>
          <w:bCs/>
          <w:sz w:val="32"/>
          <w:u w:val="single"/>
          <w:lang w:eastAsia="zh-CN"/>
        </w:rPr>
        <w:t xml:space="preserve">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4B205A" w:rsidP="00B95137">
      <w:pPr>
        <w:rPr>
          <w:sz w:val="24"/>
          <w:lang w:eastAsia="zh-CN"/>
        </w:rPr>
      </w:pPr>
      <w:r>
        <w:rPr>
          <w:sz w:val="24"/>
          <w:lang w:eastAsia="zh-CN"/>
        </w:rPr>
        <w:t>12</w:t>
      </w:r>
      <w:bookmarkStart w:id="0" w:name="_GoBack"/>
      <w:bookmarkEnd w:id="0"/>
      <w:r w:rsidR="00301E85">
        <w:rPr>
          <w:sz w:val="24"/>
          <w:lang w:eastAsia="zh-CN"/>
        </w:rPr>
        <w:t>/03/24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C579D6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1B6D1B">
        <w:rPr>
          <w:b/>
          <w:sz w:val="32"/>
          <w:szCs w:val="32"/>
          <w:u w:val="single"/>
          <w:lang w:eastAsia="zh-CN"/>
        </w:rPr>
        <w:t>f Operation</w:t>
      </w:r>
    </w:p>
    <w:p w:rsidR="001B6D1B" w:rsidRDefault="00301E8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09.00am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62575" w:rsidRDefault="000625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41112" w:rsidRDefault="00041112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</w:t>
      </w:r>
      <w:r w:rsidR="008C363D">
        <w:rPr>
          <w:sz w:val="24"/>
          <w:lang w:eastAsia="zh-CN"/>
        </w:rPr>
        <w:t xml:space="preserve">orm effectively and ensure platform 3ft metal plate protruding is fully lean and </w:t>
      </w:r>
      <w:r>
        <w:rPr>
          <w:sz w:val="24"/>
          <w:lang w:eastAsia="zh-CN"/>
        </w:rPr>
        <w:t xml:space="preserve">rested on the </w:t>
      </w:r>
      <w:r w:rsidR="008C363D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A4D2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A4D2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C579D6">
        <w:rPr>
          <w:sz w:val="24"/>
          <w:lang w:eastAsia="zh-CN"/>
        </w:rPr>
        <w:t>out machine</w:t>
      </w:r>
      <w:r w:rsidR="00085F36">
        <w:rPr>
          <w:sz w:val="24"/>
          <w:lang w:eastAsia="zh-CN"/>
        </w:rPr>
        <w:t xml:space="preserve">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C61CD0">
        <w:rPr>
          <w:sz w:val="24"/>
          <w:lang w:eastAsia="zh-CN"/>
        </w:rPr>
        <w:t>platform together with machine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Default="001D4205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D06F43">
        <w:rPr>
          <w:sz w:val="24"/>
          <w:lang w:eastAsia="zh-CN"/>
        </w:rPr>
        <w:t xml:space="preserve">ng forklift to fork up </w:t>
      </w:r>
      <w:r w:rsidR="00C579D6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from platform </w:t>
      </w:r>
      <w:r w:rsidR="00CA4D90">
        <w:rPr>
          <w:sz w:val="24"/>
          <w:lang w:eastAsia="zh-CN"/>
        </w:rPr>
        <w:t>and load onto wooden base</w:t>
      </w:r>
    </w:p>
    <w:p w:rsidR="00217387" w:rsidRPr="00041112" w:rsidRDefault="00C579D6" w:rsidP="000411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</w:t>
      </w:r>
      <w:r w:rsidR="00CA4D90">
        <w:rPr>
          <w:sz w:val="24"/>
          <w:lang w:eastAsia="zh-CN"/>
        </w:rPr>
        <w:t xml:space="preserve"> to form a case     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113A" w:rsidRDefault="003E113A">
      <w:r>
        <w:separator/>
      </w:r>
    </w:p>
  </w:endnote>
  <w:endnote w:type="continuationSeparator" w:id="0">
    <w:p w:rsidR="003E113A" w:rsidRDefault="003E1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504D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504D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113A" w:rsidRDefault="003E113A">
      <w:r>
        <w:separator/>
      </w:r>
    </w:p>
  </w:footnote>
  <w:footnote w:type="continuationSeparator" w:id="0">
    <w:p w:rsidR="003E113A" w:rsidRDefault="003E11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E113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E113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DD1"/>
    <w:rsid w:val="00030E13"/>
    <w:rsid w:val="00041112"/>
    <w:rsid w:val="00057F9E"/>
    <w:rsid w:val="00062575"/>
    <w:rsid w:val="00072747"/>
    <w:rsid w:val="00085F36"/>
    <w:rsid w:val="0009020A"/>
    <w:rsid w:val="000B5C54"/>
    <w:rsid w:val="000C7132"/>
    <w:rsid w:val="000D5B75"/>
    <w:rsid w:val="000E2408"/>
    <w:rsid w:val="00124636"/>
    <w:rsid w:val="001410FA"/>
    <w:rsid w:val="00161514"/>
    <w:rsid w:val="00163257"/>
    <w:rsid w:val="0018583F"/>
    <w:rsid w:val="001861DC"/>
    <w:rsid w:val="00194462"/>
    <w:rsid w:val="001A7138"/>
    <w:rsid w:val="001B6D1B"/>
    <w:rsid w:val="001C1CBF"/>
    <w:rsid w:val="001C27A2"/>
    <w:rsid w:val="001D4205"/>
    <w:rsid w:val="00206402"/>
    <w:rsid w:val="0021370E"/>
    <w:rsid w:val="00217387"/>
    <w:rsid w:val="00222F7C"/>
    <w:rsid w:val="00232A30"/>
    <w:rsid w:val="00251834"/>
    <w:rsid w:val="00252BFD"/>
    <w:rsid w:val="00261F89"/>
    <w:rsid w:val="00291398"/>
    <w:rsid w:val="00292F53"/>
    <w:rsid w:val="002D02B1"/>
    <w:rsid w:val="002F2EEC"/>
    <w:rsid w:val="00301E85"/>
    <w:rsid w:val="00305221"/>
    <w:rsid w:val="00314F31"/>
    <w:rsid w:val="00340499"/>
    <w:rsid w:val="00342A68"/>
    <w:rsid w:val="003458E7"/>
    <w:rsid w:val="003508C1"/>
    <w:rsid w:val="003D0786"/>
    <w:rsid w:val="003E113A"/>
    <w:rsid w:val="003E7E64"/>
    <w:rsid w:val="0042603E"/>
    <w:rsid w:val="0047046A"/>
    <w:rsid w:val="004725E1"/>
    <w:rsid w:val="004B205A"/>
    <w:rsid w:val="004C024F"/>
    <w:rsid w:val="004C2874"/>
    <w:rsid w:val="005212E4"/>
    <w:rsid w:val="0056442E"/>
    <w:rsid w:val="00594EDF"/>
    <w:rsid w:val="005C34BF"/>
    <w:rsid w:val="005C5DDE"/>
    <w:rsid w:val="00600614"/>
    <w:rsid w:val="00605682"/>
    <w:rsid w:val="0062053C"/>
    <w:rsid w:val="006329E1"/>
    <w:rsid w:val="00692F36"/>
    <w:rsid w:val="006A0465"/>
    <w:rsid w:val="006A4F9C"/>
    <w:rsid w:val="006B352E"/>
    <w:rsid w:val="006C7FD0"/>
    <w:rsid w:val="00701A85"/>
    <w:rsid w:val="0070747D"/>
    <w:rsid w:val="007168B6"/>
    <w:rsid w:val="00753FDF"/>
    <w:rsid w:val="0077169A"/>
    <w:rsid w:val="007D36F0"/>
    <w:rsid w:val="007E1DCB"/>
    <w:rsid w:val="00801BC4"/>
    <w:rsid w:val="008242B1"/>
    <w:rsid w:val="008254AB"/>
    <w:rsid w:val="00840DC8"/>
    <w:rsid w:val="008504D4"/>
    <w:rsid w:val="008A53AF"/>
    <w:rsid w:val="008C363D"/>
    <w:rsid w:val="008D022B"/>
    <w:rsid w:val="008D5DE7"/>
    <w:rsid w:val="008D675C"/>
    <w:rsid w:val="00910916"/>
    <w:rsid w:val="00913D3A"/>
    <w:rsid w:val="00923F3D"/>
    <w:rsid w:val="00926AFA"/>
    <w:rsid w:val="00931972"/>
    <w:rsid w:val="00955A39"/>
    <w:rsid w:val="0097221E"/>
    <w:rsid w:val="009C1D2F"/>
    <w:rsid w:val="009D73F2"/>
    <w:rsid w:val="009D7CBE"/>
    <w:rsid w:val="009F6E70"/>
    <w:rsid w:val="00A123F8"/>
    <w:rsid w:val="00A1692F"/>
    <w:rsid w:val="00A27E28"/>
    <w:rsid w:val="00A6719D"/>
    <w:rsid w:val="00A920E6"/>
    <w:rsid w:val="00A92C9C"/>
    <w:rsid w:val="00AF4F6B"/>
    <w:rsid w:val="00B13489"/>
    <w:rsid w:val="00B256BB"/>
    <w:rsid w:val="00B26A22"/>
    <w:rsid w:val="00B95137"/>
    <w:rsid w:val="00BA4D21"/>
    <w:rsid w:val="00BB01E4"/>
    <w:rsid w:val="00BB3FE7"/>
    <w:rsid w:val="00BD0170"/>
    <w:rsid w:val="00BF1BA5"/>
    <w:rsid w:val="00C13343"/>
    <w:rsid w:val="00C32AF9"/>
    <w:rsid w:val="00C373BA"/>
    <w:rsid w:val="00C579D6"/>
    <w:rsid w:val="00C61CD0"/>
    <w:rsid w:val="00C764C9"/>
    <w:rsid w:val="00C830B4"/>
    <w:rsid w:val="00C84581"/>
    <w:rsid w:val="00C94F91"/>
    <w:rsid w:val="00CA3063"/>
    <w:rsid w:val="00CA4D90"/>
    <w:rsid w:val="00CB71DF"/>
    <w:rsid w:val="00CC1389"/>
    <w:rsid w:val="00CC4461"/>
    <w:rsid w:val="00CD5453"/>
    <w:rsid w:val="00CF74CA"/>
    <w:rsid w:val="00D06F43"/>
    <w:rsid w:val="00D4100D"/>
    <w:rsid w:val="00D45A7E"/>
    <w:rsid w:val="00D46EC1"/>
    <w:rsid w:val="00D65DC3"/>
    <w:rsid w:val="00D74D8B"/>
    <w:rsid w:val="00D94436"/>
    <w:rsid w:val="00DA2E74"/>
    <w:rsid w:val="00E03C9B"/>
    <w:rsid w:val="00E8617D"/>
    <w:rsid w:val="00EB22E8"/>
    <w:rsid w:val="00EB54FD"/>
    <w:rsid w:val="00EC5880"/>
    <w:rsid w:val="00EC673C"/>
    <w:rsid w:val="00ED3DEC"/>
    <w:rsid w:val="00ED4127"/>
    <w:rsid w:val="00EE527F"/>
    <w:rsid w:val="00F44282"/>
    <w:rsid w:val="00F523A4"/>
    <w:rsid w:val="00F5552F"/>
    <w:rsid w:val="00F6058B"/>
    <w:rsid w:val="00F72AC3"/>
    <w:rsid w:val="00F7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11</cp:revision>
  <cp:lastPrinted>2024-03-08T05:05:00Z</cp:lastPrinted>
  <dcterms:created xsi:type="dcterms:W3CDTF">2024-02-19T07:56:00Z</dcterms:created>
  <dcterms:modified xsi:type="dcterms:W3CDTF">2024-03-08T05:05:00Z</dcterms:modified>
</cp:coreProperties>
</file>