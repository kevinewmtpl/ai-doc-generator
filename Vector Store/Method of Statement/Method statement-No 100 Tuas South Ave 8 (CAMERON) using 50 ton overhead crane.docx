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120" w:rsidRDefault="003C5120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F4FF5">
      <w:pPr>
        <w:rPr>
          <w:sz w:val="24"/>
          <w:lang w:eastAsia="zh-CN"/>
        </w:rPr>
      </w:pPr>
      <w:r>
        <w:rPr>
          <w:sz w:val="24"/>
        </w:rPr>
        <w:t>Date: 03</w:t>
      </w:r>
      <w:r w:rsidRPr="00BF4FF5">
        <w:rPr>
          <w:sz w:val="24"/>
          <w:vertAlign w:val="superscript"/>
        </w:rPr>
        <w:t>rd</w:t>
      </w:r>
      <w:r w:rsidR="00064FD7">
        <w:rPr>
          <w:sz w:val="24"/>
        </w:rPr>
        <w:t xml:space="preserve"> Oct</w:t>
      </w:r>
      <w:r w:rsidR="00B8705A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705A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8705A">
        <w:rPr>
          <w:sz w:val="24"/>
          <w:lang w:eastAsia="zh-CN"/>
        </w:rPr>
        <w:t>unload 2 unit Mazak E500 CNC</w:t>
      </w:r>
      <w:r w:rsidR="00496E5B">
        <w:rPr>
          <w:sz w:val="24"/>
          <w:lang w:eastAsia="zh-CN"/>
        </w:rPr>
        <w:t xml:space="preserve"> machine </w:t>
      </w:r>
      <w:r w:rsidR="00B8705A">
        <w:rPr>
          <w:sz w:val="24"/>
          <w:lang w:eastAsia="zh-CN"/>
        </w:rPr>
        <w:t xml:space="preserve">with accessary from 2 x Malaysia low bed and </w:t>
      </w:r>
    </w:p>
    <w:p w:rsidR="00684C71" w:rsidRDefault="00B870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 x 40ft Malaysia lorry,</w:t>
      </w:r>
      <w:r w:rsidR="00496E5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transfer machine to short low bed, transport into </w:t>
      </w:r>
      <w:r w:rsidR="003C5120">
        <w:rPr>
          <w:sz w:val="24"/>
          <w:lang w:eastAsia="zh-CN"/>
        </w:rPr>
        <w:t xml:space="preserve">inside </w:t>
      </w:r>
      <w:r>
        <w:rPr>
          <w:sz w:val="24"/>
          <w:lang w:eastAsia="zh-CN"/>
        </w:rPr>
        <w:t xml:space="preserve">factory, unload, </w:t>
      </w:r>
      <w:r w:rsidR="00DC294D">
        <w:rPr>
          <w:sz w:val="24"/>
          <w:lang w:eastAsia="zh-CN"/>
        </w:rPr>
        <w:t>shift and position machine to location</w:t>
      </w:r>
      <w:r w:rsidR="00FD77AF">
        <w:rPr>
          <w:sz w:val="24"/>
          <w:lang w:eastAsia="zh-CN"/>
        </w:rPr>
        <w:t xml:space="preserve"> by using </w:t>
      </w:r>
      <w:r w:rsidR="00064FD7">
        <w:rPr>
          <w:sz w:val="24"/>
          <w:lang w:eastAsia="zh-CN"/>
        </w:rPr>
        <w:t xml:space="preserve">customer </w:t>
      </w:r>
      <w:r w:rsidR="00FD77AF">
        <w:rPr>
          <w:sz w:val="24"/>
          <w:lang w:eastAsia="zh-CN"/>
        </w:rPr>
        <w:t>factory overhead crane</w:t>
      </w:r>
    </w:p>
    <w:p w:rsidR="006C3719" w:rsidRDefault="006C3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C3719" w:rsidRDefault="006C371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C3719" w:rsidRPr="006C3719" w:rsidRDefault="006C371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E500 x 3m</w:t>
      </w:r>
    </w:p>
    <w:p w:rsidR="006C3719" w:rsidRDefault="006C371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8.99 x 3.6 x 3.52 m</w:t>
      </w:r>
    </w:p>
    <w:p w:rsidR="006C3719" w:rsidRDefault="006C371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29, 400 kgs</w:t>
      </w:r>
    </w:p>
    <w:p w:rsidR="006C3719" w:rsidRDefault="006C371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C3719" w:rsidRDefault="006C371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E500 x 1.5m</w:t>
      </w:r>
    </w:p>
    <w:p w:rsidR="006C3719" w:rsidRDefault="006C371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6.16 x 3.57 x 3.56 m</w:t>
      </w:r>
    </w:p>
    <w:p w:rsidR="006C3719" w:rsidRPr="006C3719" w:rsidRDefault="006C371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25, 150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B870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8705A" w:rsidP="00707B09">
      <w:pPr>
        <w:pStyle w:val="Heading4"/>
      </w:pPr>
      <w:r>
        <w:t>No 100 Tuas South Ave 8</w:t>
      </w:r>
    </w:p>
    <w:p w:rsidR="00707B09" w:rsidRPr="00707B09" w:rsidRDefault="00A8013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Cameron (S) Pte Ltd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A801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 ton mobile crane</w:t>
      </w:r>
    </w:p>
    <w:p w:rsidR="00496E5B" w:rsidRDefault="00A801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496E5B">
        <w:rPr>
          <w:sz w:val="24"/>
          <w:lang w:eastAsia="zh-CN"/>
        </w:rPr>
        <w:t>orry crane</w:t>
      </w:r>
    </w:p>
    <w:p w:rsidR="00064FD7" w:rsidRDefault="00A801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short low bed</w:t>
      </w:r>
    </w:p>
    <w:p w:rsidR="00A80132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96E5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07B09" w:rsidRDefault="00A801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Cameron overhead crane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C3719" w:rsidRDefault="006C371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44831">
        <w:rPr>
          <w:sz w:val="24"/>
          <w:lang w:eastAsia="zh-CN"/>
        </w:rPr>
        <w:t xml:space="preserve">obstacle on </w:t>
      </w:r>
      <w:r w:rsidR="003C5120">
        <w:rPr>
          <w:sz w:val="24"/>
          <w:lang w:eastAsia="zh-CN"/>
        </w:rPr>
        <w:t xml:space="preserve">crane </w:t>
      </w:r>
      <w:r w:rsidR="006C3719">
        <w:rPr>
          <w:sz w:val="24"/>
          <w:lang w:eastAsia="zh-CN"/>
        </w:rPr>
        <w:t xml:space="preserve">parking </w:t>
      </w:r>
      <w:bookmarkStart w:id="0" w:name="_GoBack"/>
      <w:bookmarkEnd w:id="0"/>
      <w:r w:rsidR="003C5120">
        <w:rPr>
          <w:sz w:val="24"/>
          <w:lang w:eastAsia="zh-CN"/>
        </w:rPr>
        <w:t xml:space="preserve">area and </w:t>
      </w:r>
      <w:r w:rsidR="004F1323">
        <w:rPr>
          <w:sz w:val="24"/>
          <w:lang w:eastAsia="zh-CN"/>
        </w:rPr>
        <w:t>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C294D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3C5120" w:rsidRDefault="003C51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496E5B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E16D7E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supervisor,</w:t>
      </w:r>
      <w:r w:rsidR="00A44831">
        <w:rPr>
          <w:sz w:val="24"/>
          <w:lang w:eastAsia="zh-CN"/>
        </w:rPr>
        <w:t xml:space="preserve"> rigger, signalman</w:t>
      </w:r>
      <w:r w:rsidR="00A80132">
        <w:rPr>
          <w:sz w:val="24"/>
          <w:lang w:eastAsia="zh-CN"/>
        </w:rPr>
        <w:t>, mobile/lorry crane operator</w:t>
      </w:r>
      <w:r w:rsidR="00A44831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80132" w:rsidRDefault="00A80132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A44831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 w:rsidP="00A8013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</w:t>
      </w:r>
    </w:p>
    <w:p w:rsidR="00684C71" w:rsidRDefault="00A80132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70 ton mobile crane to park designated location</w:t>
      </w:r>
    </w:p>
    <w:p w:rsidR="00893666" w:rsidRDefault="00A80132" w:rsidP="00A801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Malaysia low bed and transfer to short low bed</w:t>
      </w:r>
    </w:p>
    <w:p w:rsidR="00A80132" w:rsidRPr="00A80132" w:rsidRDefault="00A80132" w:rsidP="00A801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inside factory</w:t>
      </w:r>
    </w:p>
    <w:p w:rsidR="00A44831" w:rsidRPr="00A80132" w:rsidRDefault="00893666" w:rsidP="00A801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factory overhead crane </w:t>
      </w:r>
      <w:r w:rsidR="00A80132">
        <w:rPr>
          <w:sz w:val="24"/>
          <w:lang w:eastAsia="zh-CN"/>
        </w:rPr>
        <w:t xml:space="preserve">to hoist down </w:t>
      </w:r>
      <w:r w:rsidR="003C5120">
        <w:rPr>
          <w:sz w:val="24"/>
          <w:lang w:eastAsia="zh-CN"/>
        </w:rPr>
        <w:t xml:space="preserve">machine </w:t>
      </w:r>
      <w:r w:rsidR="0073596E">
        <w:rPr>
          <w:sz w:val="24"/>
          <w:lang w:eastAsia="zh-CN"/>
        </w:rPr>
        <w:t>from low bed</w:t>
      </w:r>
    </w:p>
    <w:p w:rsidR="001973AD" w:rsidRPr="00FD77AF" w:rsidRDefault="001973A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</w:t>
      </w:r>
      <w:r w:rsidR="00893666">
        <w:rPr>
          <w:sz w:val="24"/>
          <w:lang w:eastAsia="zh-CN"/>
        </w:rPr>
        <w:t>t and position machine to the</w:t>
      </w:r>
      <w:r>
        <w:rPr>
          <w:sz w:val="24"/>
          <w:lang w:eastAsia="zh-CN"/>
        </w:rPr>
        <w:t xml:space="preserve"> 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73596E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73596E" w:rsidP="0083012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73596E" w:rsidRDefault="0073596E" w:rsidP="0083012A">
      <w:pPr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73596E" w:rsidRDefault="0073596E" w:rsidP="00830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MOS subject to change by supervisor/lifting supervisor on site</w:t>
      </w:r>
    </w:p>
    <w:p w:rsidR="0073596E" w:rsidRPr="0073596E" w:rsidRDefault="0073596E" w:rsidP="0083012A">
      <w:pPr>
        <w:rPr>
          <w:sz w:val="24"/>
          <w:szCs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3E48" w:rsidRDefault="001D3E48">
      <w:r>
        <w:separator/>
      </w:r>
    </w:p>
  </w:endnote>
  <w:endnote w:type="continuationSeparator" w:id="0">
    <w:p w:rsidR="001D3E48" w:rsidRDefault="001D3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371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371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3E48" w:rsidRDefault="001D3E48">
      <w:r>
        <w:separator/>
      </w:r>
    </w:p>
  </w:footnote>
  <w:footnote w:type="continuationSeparator" w:id="0">
    <w:p w:rsidR="001D3E48" w:rsidRDefault="001D3E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D3E4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D3E4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4FD7"/>
    <w:rsid w:val="000801A2"/>
    <w:rsid w:val="000D1431"/>
    <w:rsid w:val="001973AD"/>
    <w:rsid w:val="001D3E48"/>
    <w:rsid w:val="00205704"/>
    <w:rsid w:val="003C5120"/>
    <w:rsid w:val="004135BC"/>
    <w:rsid w:val="00496E5B"/>
    <w:rsid w:val="004F1323"/>
    <w:rsid w:val="00684C71"/>
    <w:rsid w:val="006B6525"/>
    <w:rsid w:val="006C3719"/>
    <w:rsid w:val="00707B09"/>
    <w:rsid w:val="0073596E"/>
    <w:rsid w:val="007602C7"/>
    <w:rsid w:val="007D680E"/>
    <w:rsid w:val="007E7225"/>
    <w:rsid w:val="0081336E"/>
    <w:rsid w:val="0083012A"/>
    <w:rsid w:val="00893666"/>
    <w:rsid w:val="008F1C49"/>
    <w:rsid w:val="00A44831"/>
    <w:rsid w:val="00A64537"/>
    <w:rsid w:val="00A80132"/>
    <w:rsid w:val="00B8705A"/>
    <w:rsid w:val="00BF4FF5"/>
    <w:rsid w:val="00C73140"/>
    <w:rsid w:val="00DC294D"/>
    <w:rsid w:val="00E16D7E"/>
    <w:rsid w:val="00E25E6A"/>
    <w:rsid w:val="00E559CB"/>
    <w:rsid w:val="00E9120A"/>
    <w:rsid w:val="00ED1FB8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2017-10-03T02:10:00Z</cp:lastPrinted>
  <dcterms:created xsi:type="dcterms:W3CDTF">2017-09-20T05:45:00Z</dcterms:created>
  <dcterms:modified xsi:type="dcterms:W3CDTF">2017-10-03T02:10:00Z</dcterms:modified>
</cp:coreProperties>
</file>