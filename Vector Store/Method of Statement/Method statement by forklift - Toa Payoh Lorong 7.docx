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FC7A38" w:rsidRDefault="00FC7A38">
      <w:pPr>
        <w:jc w:val="center"/>
        <w:rPr>
          <w:sz w:val="22"/>
        </w:rPr>
      </w:pPr>
    </w:p>
    <w:p w:rsidR="00FC7A38" w:rsidRDefault="005B4F24">
      <w:pPr>
        <w:rPr>
          <w:sz w:val="24"/>
          <w:lang w:eastAsia="zh-CN"/>
        </w:rPr>
      </w:pPr>
      <w:r>
        <w:rPr>
          <w:sz w:val="24"/>
        </w:rPr>
        <w:t>Date: 29</w:t>
      </w:r>
      <w:r w:rsidRPr="005B4F24">
        <w:rPr>
          <w:sz w:val="24"/>
          <w:vertAlign w:val="superscript"/>
        </w:rPr>
        <w:t>th</w:t>
      </w:r>
      <w:r>
        <w:rPr>
          <w:sz w:val="24"/>
        </w:rPr>
        <w:t xml:space="preserve"> Jan 2018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1617A1" w:rsidRDefault="00266BA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To unload 3</w:t>
      </w:r>
      <w:r w:rsidR="007472F1">
        <w:rPr>
          <w:rFonts w:hint="eastAsia"/>
          <w:sz w:val="24"/>
          <w:lang w:eastAsia="zh-CN"/>
        </w:rPr>
        <w:t xml:space="preserve"> cases</w:t>
      </w:r>
      <w:r w:rsidR="00170D99">
        <w:rPr>
          <w:rFonts w:hint="eastAsia"/>
          <w:sz w:val="24"/>
          <w:lang w:eastAsia="zh-CN"/>
        </w:rPr>
        <w:t xml:space="preserve"> from lorry</w:t>
      </w:r>
      <w:r w:rsidR="00170D99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chassis </w:t>
      </w:r>
      <w:r w:rsidR="00170D99">
        <w:rPr>
          <w:sz w:val="24"/>
          <w:lang w:eastAsia="zh-CN"/>
        </w:rPr>
        <w:t>using forklift</w:t>
      </w:r>
      <w:r w:rsidR="00E812DC">
        <w:rPr>
          <w:rFonts w:hint="eastAsia"/>
          <w:sz w:val="24"/>
          <w:lang w:eastAsia="zh-CN"/>
        </w:rPr>
        <w:t>, transport cases</w:t>
      </w:r>
      <w:r w:rsidR="00493CB9">
        <w:rPr>
          <w:rFonts w:hint="eastAsia"/>
          <w:sz w:val="24"/>
          <w:lang w:eastAsia="zh-CN"/>
        </w:rPr>
        <w:t xml:space="preserve"> to</w:t>
      </w:r>
      <w:r w:rsidR="00DA0070">
        <w:rPr>
          <w:rFonts w:hint="eastAsia"/>
          <w:sz w:val="24"/>
          <w:lang w:eastAsia="zh-CN"/>
        </w:rPr>
        <w:t xml:space="preserve"> </w:t>
      </w:r>
      <w:r w:rsidR="00720B5E">
        <w:rPr>
          <w:sz w:val="24"/>
          <w:lang w:eastAsia="zh-CN"/>
        </w:rPr>
        <w:t>un</w:t>
      </w:r>
      <w:r w:rsidR="00DA0070">
        <w:rPr>
          <w:rFonts w:hint="eastAsia"/>
          <w:sz w:val="24"/>
          <w:lang w:eastAsia="zh-CN"/>
        </w:rPr>
        <w:t>loading area</w:t>
      </w:r>
      <w:r w:rsidR="00B74AE4">
        <w:rPr>
          <w:sz w:val="24"/>
          <w:lang w:eastAsia="zh-CN"/>
        </w:rPr>
        <w:t xml:space="preserve">, </w:t>
      </w:r>
      <w:r w:rsidR="00E812DC">
        <w:rPr>
          <w:sz w:val="24"/>
          <w:lang w:eastAsia="zh-CN"/>
        </w:rPr>
        <w:t xml:space="preserve">uncrate, fork and detach machine from base, </w:t>
      </w:r>
      <w:r w:rsidR="00DA0070">
        <w:rPr>
          <w:sz w:val="24"/>
          <w:lang w:eastAsia="zh-CN"/>
        </w:rPr>
        <w:t xml:space="preserve">shift </w:t>
      </w:r>
      <w:r w:rsidR="00DF421F">
        <w:rPr>
          <w:rFonts w:hint="eastAsia"/>
          <w:sz w:val="24"/>
          <w:lang w:eastAsia="zh-CN"/>
        </w:rPr>
        <w:t>and pos</w:t>
      </w:r>
      <w:r w:rsidR="007A5D4B">
        <w:rPr>
          <w:rFonts w:hint="eastAsia"/>
          <w:sz w:val="24"/>
          <w:lang w:eastAsia="zh-CN"/>
        </w:rPr>
        <w:t xml:space="preserve">ition </w:t>
      </w:r>
      <w:r w:rsidR="008207B4">
        <w:rPr>
          <w:sz w:val="24"/>
          <w:lang w:eastAsia="zh-CN"/>
        </w:rPr>
        <w:t>in</w:t>
      </w:r>
      <w:r w:rsidR="00493CB9">
        <w:rPr>
          <w:sz w:val="24"/>
          <w:lang w:eastAsia="zh-CN"/>
        </w:rPr>
        <w:t xml:space="preserve">to </w:t>
      </w:r>
      <w:r w:rsidR="008A7B46">
        <w:rPr>
          <w:sz w:val="24"/>
          <w:lang w:eastAsia="zh-CN"/>
        </w:rPr>
        <w:t xml:space="preserve">designated </w:t>
      </w:r>
      <w:r w:rsidR="00493CB9">
        <w:rPr>
          <w:sz w:val="24"/>
          <w:lang w:eastAsia="zh-CN"/>
        </w:rPr>
        <w:t xml:space="preserve">location </w:t>
      </w:r>
      <w:r w:rsidR="008207B4">
        <w:rPr>
          <w:sz w:val="24"/>
          <w:lang w:eastAsia="zh-CN"/>
        </w:rPr>
        <w:t xml:space="preserve">inside factory </w:t>
      </w:r>
      <w:r w:rsidR="00E812DC">
        <w:rPr>
          <w:sz w:val="24"/>
          <w:lang w:eastAsia="zh-CN"/>
        </w:rPr>
        <w:t xml:space="preserve">by </w:t>
      </w:r>
      <w:r w:rsidR="008A7B46">
        <w:rPr>
          <w:sz w:val="24"/>
          <w:lang w:eastAsia="zh-CN"/>
        </w:rPr>
        <w:t>using pallet truck</w:t>
      </w:r>
    </w:p>
    <w:p w:rsidR="00493CB9" w:rsidRDefault="00493CB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493CB9" w:rsidRDefault="00493CB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FB58AA" w:rsidRPr="00FB58AA" w:rsidRDefault="00266BAC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u w:val="single"/>
          <w:lang w:eastAsia="zh-CN"/>
        </w:rPr>
      </w:pPr>
      <w:r>
        <w:rPr>
          <w:b/>
          <w:sz w:val="24"/>
          <w:szCs w:val="24"/>
          <w:u w:val="single"/>
          <w:lang w:eastAsia="zh-CN"/>
        </w:rPr>
        <w:t xml:space="preserve">3 crate of 1 set </w:t>
      </w:r>
      <w:proofErr w:type="spellStart"/>
      <w:r>
        <w:rPr>
          <w:b/>
          <w:sz w:val="24"/>
          <w:szCs w:val="24"/>
          <w:u w:val="single"/>
          <w:lang w:eastAsia="zh-CN"/>
        </w:rPr>
        <w:t>Xray</w:t>
      </w:r>
      <w:proofErr w:type="spellEnd"/>
      <w:r>
        <w:rPr>
          <w:b/>
          <w:sz w:val="24"/>
          <w:szCs w:val="24"/>
          <w:u w:val="single"/>
          <w:lang w:eastAsia="zh-CN"/>
        </w:rPr>
        <w:t xml:space="preserve"> machine</w:t>
      </w:r>
    </w:p>
    <w:p w:rsidR="00493CB9" w:rsidRDefault="00266BAC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CRATE 1 Dim: 2.7 x 1.9 x 2.4 m / </w:t>
      </w:r>
      <w:proofErr w:type="spellStart"/>
      <w:r>
        <w:rPr>
          <w:sz w:val="24"/>
          <w:szCs w:val="24"/>
          <w:lang w:eastAsia="zh-CN"/>
        </w:rPr>
        <w:t>Wt</w:t>
      </w:r>
      <w:proofErr w:type="spellEnd"/>
      <w:r>
        <w:rPr>
          <w:sz w:val="24"/>
          <w:szCs w:val="24"/>
          <w:lang w:eastAsia="zh-CN"/>
        </w:rPr>
        <w:t>: 1, 500</w:t>
      </w:r>
      <w:r w:rsidR="00FB58AA">
        <w:rPr>
          <w:sz w:val="24"/>
          <w:szCs w:val="24"/>
          <w:lang w:eastAsia="zh-CN"/>
        </w:rPr>
        <w:t xml:space="preserve"> </w:t>
      </w:r>
      <w:proofErr w:type="spellStart"/>
      <w:r w:rsidR="00FB58AA">
        <w:rPr>
          <w:sz w:val="24"/>
          <w:szCs w:val="24"/>
          <w:lang w:eastAsia="zh-CN"/>
        </w:rPr>
        <w:t>kgs</w:t>
      </w:r>
      <w:proofErr w:type="spellEnd"/>
    </w:p>
    <w:p w:rsidR="007472F1" w:rsidRDefault="00266BAC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CRATE</w:t>
      </w:r>
      <w:r w:rsidR="008207B4">
        <w:rPr>
          <w:sz w:val="24"/>
          <w:szCs w:val="24"/>
          <w:lang w:eastAsia="zh-CN"/>
        </w:rPr>
        <w:t xml:space="preserve"> 2 </w:t>
      </w:r>
      <w:r>
        <w:rPr>
          <w:sz w:val="24"/>
          <w:szCs w:val="24"/>
          <w:lang w:eastAsia="zh-CN"/>
        </w:rPr>
        <w:t xml:space="preserve">Dim: 2 x 1.4 x 1.5 m </w:t>
      </w:r>
    </w:p>
    <w:p w:rsidR="008207B4" w:rsidRDefault="00266BAC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CRATE 3 Dim: 1.5 x 0.7 x 1.08 m</w:t>
      </w:r>
    </w:p>
    <w:p w:rsidR="00D75D77" w:rsidRDefault="00D75D77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D75D77" w:rsidRDefault="00D75D77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Risk Assessment</w:t>
      </w:r>
    </w:p>
    <w:p w:rsidR="00D75D77" w:rsidRPr="00D75D77" w:rsidRDefault="00D75D77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 copy of Risk Assessment will be attached</w:t>
      </w:r>
    </w:p>
    <w:p w:rsidR="001617A1" w:rsidRDefault="001617A1" w:rsidP="00F228B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C7A38" w:rsidRDefault="00DE52F9" w:rsidP="00F228B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F228B2" w:rsidRPr="00F228B2" w:rsidRDefault="00266BAC" w:rsidP="00F228B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08/03</w:t>
      </w:r>
      <w:r w:rsidR="00FB58AA">
        <w:rPr>
          <w:bCs/>
          <w:sz w:val="24"/>
          <w:szCs w:val="24"/>
          <w:lang w:eastAsia="zh-CN"/>
        </w:rPr>
        <w:t>/2018</w:t>
      </w:r>
      <w:r>
        <w:rPr>
          <w:bCs/>
          <w:sz w:val="24"/>
          <w:szCs w:val="24"/>
          <w:lang w:eastAsia="zh-CN"/>
        </w:rPr>
        <w:t xml:space="preserve">   -   11:00</w:t>
      </w:r>
      <w:r w:rsidR="008A7B46">
        <w:rPr>
          <w:bCs/>
          <w:sz w:val="24"/>
          <w:szCs w:val="24"/>
          <w:lang w:eastAsia="zh-CN"/>
        </w:rPr>
        <w:t xml:space="preserve"> am</w:t>
      </w:r>
    </w:p>
    <w:p w:rsidR="00EF6497" w:rsidRDefault="00EF64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170D99" w:rsidRDefault="00266BAC" w:rsidP="00170D99">
      <w:pPr>
        <w:pStyle w:val="Heading4"/>
      </w:pPr>
      <w:r>
        <w:t xml:space="preserve">801 Toa </w:t>
      </w:r>
      <w:proofErr w:type="spellStart"/>
      <w:r>
        <w:t>Payoh</w:t>
      </w:r>
      <w:proofErr w:type="spellEnd"/>
      <w:r>
        <w:t xml:space="preserve"> </w:t>
      </w:r>
      <w:proofErr w:type="spellStart"/>
      <w:r>
        <w:t>Lorong</w:t>
      </w:r>
      <w:proofErr w:type="spellEnd"/>
      <w:r>
        <w:t xml:space="preserve"> 7</w:t>
      </w:r>
    </w:p>
    <w:p w:rsidR="00170D99" w:rsidRPr="00170D99" w:rsidRDefault="00266BAC" w:rsidP="00170D9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WBL Building, </w:t>
      </w:r>
      <w:proofErr w:type="spellStart"/>
      <w:r>
        <w:rPr>
          <w:sz w:val="24"/>
          <w:szCs w:val="24"/>
          <w:lang w:eastAsia="zh-CN"/>
        </w:rPr>
        <w:t>O’conner’s</w:t>
      </w:r>
      <w:proofErr w:type="spellEnd"/>
      <w:r>
        <w:rPr>
          <w:sz w:val="24"/>
          <w:szCs w:val="24"/>
          <w:lang w:eastAsia="zh-CN"/>
        </w:rPr>
        <w:t xml:space="preserve"> Annex Block</w:t>
      </w:r>
    </w:p>
    <w:p w:rsidR="00FC7A38" w:rsidRDefault="00FC7A38">
      <w:pPr>
        <w:rPr>
          <w:lang w:eastAsia="zh-CN"/>
        </w:rPr>
      </w:pPr>
    </w:p>
    <w:p w:rsidR="00DF421F" w:rsidRPr="007D187A" w:rsidRDefault="008248D1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EF6497" w:rsidRDefault="00EF64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lorry loader</w:t>
      </w:r>
    </w:p>
    <w:p w:rsidR="00E35857" w:rsidRDefault="00E3585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266BAC">
        <w:rPr>
          <w:sz w:val="24"/>
          <w:lang w:eastAsia="zh-CN"/>
        </w:rPr>
        <w:t>3 ton Toyota battery forklift</w:t>
      </w:r>
    </w:p>
    <w:p w:rsidR="008207B4" w:rsidRDefault="00266BA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493CB9">
        <w:rPr>
          <w:sz w:val="24"/>
          <w:lang w:eastAsia="zh-CN"/>
        </w:rPr>
        <w:t>allet truck</w:t>
      </w:r>
    </w:p>
    <w:p w:rsidR="00266BAC" w:rsidRDefault="00266BA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Metal plate (to lay out for machine pathway)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FC7A38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area and route to machine position</w:t>
      </w:r>
    </w:p>
    <w:p w:rsidR="007A5D4B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7A5D4B" w:rsidRDefault="007A5D4B" w:rsidP="00A72C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Environment</w:t>
      </w:r>
    </w:p>
    <w:p w:rsidR="007A5D4B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No operation will be carry out on heavy rain, thunderstorms and lightning weather</w:t>
      </w:r>
    </w:p>
    <w:p w:rsidR="006F3A94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All debris will be clear and dispose</w:t>
      </w:r>
    </w:p>
    <w:p w:rsidR="00FC7A38" w:rsidRPr="006F3A94" w:rsidRDefault="008248D1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FB58AA" w:rsidRDefault="00FB58AA">
      <w:pPr>
        <w:rPr>
          <w:sz w:val="24"/>
          <w:szCs w:val="24"/>
        </w:rPr>
      </w:pPr>
      <w:r>
        <w:rPr>
          <w:sz w:val="24"/>
          <w:szCs w:val="24"/>
        </w:rPr>
        <w:t>Assignment of traffic controller to control movement of vehicle and personnel within the vicinity</w:t>
      </w:r>
    </w:p>
    <w:p w:rsidR="005E3EC3" w:rsidRDefault="005E3EC3">
      <w:r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:rsidR="00DA0070" w:rsidRDefault="005E3EC3">
      <w:pPr>
        <w:rPr>
          <w:sz w:val="24"/>
          <w:szCs w:val="24"/>
        </w:rPr>
      </w:pPr>
      <w:r>
        <w:rPr>
          <w:sz w:val="24"/>
          <w:szCs w:val="24"/>
        </w:rPr>
        <w:t xml:space="preserve">All our workers </w:t>
      </w:r>
      <w:r w:rsidR="00DA0070">
        <w:rPr>
          <w:sz w:val="24"/>
          <w:szCs w:val="24"/>
        </w:rPr>
        <w:t xml:space="preserve">are </w:t>
      </w:r>
      <w:r w:rsidR="00D75D77">
        <w:rPr>
          <w:sz w:val="24"/>
          <w:szCs w:val="24"/>
        </w:rPr>
        <w:t xml:space="preserve">fully </w:t>
      </w:r>
      <w:r w:rsidR="00DA0070">
        <w:rPr>
          <w:sz w:val="24"/>
          <w:szCs w:val="24"/>
        </w:rPr>
        <w:t>equip with standard PPE (</w:t>
      </w:r>
      <w:r>
        <w:rPr>
          <w:sz w:val="24"/>
          <w:szCs w:val="24"/>
        </w:rPr>
        <w:t>s</w:t>
      </w:r>
      <w:r w:rsidR="00D75D77">
        <w:rPr>
          <w:sz w:val="24"/>
          <w:szCs w:val="24"/>
        </w:rPr>
        <w:t>afety shoe,</w:t>
      </w:r>
      <w:r w:rsidR="00D543E2">
        <w:rPr>
          <w:sz w:val="24"/>
          <w:szCs w:val="24"/>
        </w:rPr>
        <w:t xml:space="preserve"> safety </w:t>
      </w:r>
      <w:r w:rsidR="006B0D6D">
        <w:rPr>
          <w:sz w:val="24"/>
          <w:szCs w:val="24"/>
        </w:rPr>
        <w:t>helmet</w:t>
      </w:r>
      <w:r w:rsidR="00DA0070">
        <w:rPr>
          <w:sz w:val="24"/>
          <w:szCs w:val="24"/>
        </w:rPr>
        <w:t>, etc...</w:t>
      </w:r>
      <w:r>
        <w:rPr>
          <w:sz w:val="24"/>
          <w:szCs w:val="24"/>
        </w:rPr>
        <w:t>)</w:t>
      </w:r>
    </w:p>
    <w:p w:rsidR="00FC7A38" w:rsidRDefault="00DA0070">
      <w:r>
        <w:rPr>
          <w:sz w:val="24"/>
          <w:szCs w:val="24"/>
        </w:rPr>
        <w:t>M</w:t>
      </w:r>
      <w:r w:rsidR="00E812DC">
        <w:rPr>
          <w:sz w:val="24"/>
          <w:szCs w:val="24"/>
        </w:rPr>
        <w:t>.</w:t>
      </w:r>
      <w:r>
        <w:rPr>
          <w:sz w:val="24"/>
          <w:szCs w:val="24"/>
        </w:rPr>
        <w:t>O</w:t>
      </w:r>
      <w:r w:rsidR="00E812DC">
        <w:rPr>
          <w:sz w:val="24"/>
          <w:szCs w:val="24"/>
        </w:rPr>
        <w:t>.</w:t>
      </w:r>
      <w:r>
        <w:rPr>
          <w:sz w:val="24"/>
          <w:szCs w:val="24"/>
        </w:rPr>
        <w:t>M certified forklift operator</w:t>
      </w:r>
      <w:r w:rsidR="00DE52F9">
        <w:t xml:space="preserve">   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:rsidR="00493CB9" w:rsidRDefault="00493CB9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</w:t>
      </w:r>
    </w:p>
    <w:p w:rsidR="0037658E" w:rsidRPr="00E812DC" w:rsidRDefault="00E812DC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</w:t>
      </w:r>
      <w:r w:rsidR="008248D1">
        <w:rPr>
          <w:sz w:val="32"/>
          <w:szCs w:val="32"/>
          <w:lang w:eastAsia="zh-CN"/>
        </w:rPr>
        <w:t>Job Scope</w:t>
      </w:r>
    </w:p>
    <w:p w:rsidR="007472F1" w:rsidRDefault="00E7312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Forklift to unload</w:t>
      </w:r>
      <w:r w:rsidR="00FC6A55">
        <w:rPr>
          <w:b w:val="0"/>
          <w:sz w:val="24"/>
          <w:u w:val="none"/>
          <w:lang w:eastAsia="zh-CN"/>
        </w:rPr>
        <w:t xml:space="preserve"> </w:t>
      </w:r>
      <w:r w:rsidR="007472F1">
        <w:rPr>
          <w:b w:val="0"/>
          <w:sz w:val="24"/>
          <w:u w:val="none"/>
          <w:lang w:eastAsia="zh-CN"/>
        </w:rPr>
        <w:t xml:space="preserve">cases from </w:t>
      </w:r>
      <w:r w:rsidR="00E812DC">
        <w:rPr>
          <w:b w:val="0"/>
          <w:sz w:val="24"/>
          <w:u w:val="none"/>
          <w:lang w:eastAsia="zh-CN"/>
        </w:rPr>
        <w:t xml:space="preserve">lorry </w:t>
      </w:r>
      <w:r w:rsidR="006F3A94">
        <w:rPr>
          <w:b w:val="0"/>
          <w:sz w:val="24"/>
          <w:u w:val="none"/>
          <w:lang w:eastAsia="zh-CN"/>
        </w:rPr>
        <w:t>chassis</w:t>
      </w:r>
    </w:p>
    <w:p w:rsidR="00E812DC" w:rsidRDefault="00E812DC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Transport cases to unloading area</w:t>
      </w:r>
    </w:p>
    <w:p w:rsidR="00FB58AA" w:rsidRDefault="007472F1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Uncrate </w:t>
      </w:r>
      <w:r w:rsidR="00E812DC">
        <w:rPr>
          <w:b w:val="0"/>
          <w:sz w:val="24"/>
          <w:u w:val="none"/>
          <w:lang w:eastAsia="zh-CN"/>
        </w:rPr>
        <w:t xml:space="preserve">machine </w:t>
      </w:r>
      <w:r>
        <w:rPr>
          <w:b w:val="0"/>
          <w:sz w:val="24"/>
          <w:u w:val="none"/>
          <w:lang w:eastAsia="zh-CN"/>
        </w:rPr>
        <w:t>case</w:t>
      </w:r>
      <w:r w:rsidR="00E812DC">
        <w:rPr>
          <w:b w:val="0"/>
          <w:sz w:val="24"/>
          <w:u w:val="none"/>
          <w:lang w:eastAsia="zh-CN"/>
        </w:rPr>
        <w:t xml:space="preserve"> </w:t>
      </w:r>
    </w:p>
    <w:p w:rsidR="007472F1" w:rsidRDefault="00FB58A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Fork</w:t>
      </w:r>
      <w:r w:rsidR="007472F1">
        <w:rPr>
          <w:b w:val="0"/>
          <w:sz w:val="24"/>
          <w:u w:val="none"/>
          <w:lang w:eastAsia="zh-CN"/>
        </w:rPr>
        <w:t xml:space="preserve"> up and detach machine from base</w:t>
      </w:r>
    </w:p>
    <w:p w:rsidR="005B4F24" w:rsidRDefault="007472F1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</w:t>
      </w:r>
      <w:r w:rsidR="00FC6A55">
        <w:rPr>
          <w:b w:val="0"/>
          <w:sz w:val="24"/>
          <w:u w:val="none"/>
          <w:lang w:eastAsia="zh-CN"/>
        </w:rPr>
        <w:t xml:space="preserve">ransport </w:t>
      </w:r>
      <w:r w:rsidR="005B4F24">
        <w:rPr>
          <w:b w:val="0"/>
          <w:sz w:val="24"/>
          <w:u w:val="none"/>
          <w:lang w:eastAsia="zh-CN"/>
        </w:rPr>
        <w:t>and unload machine at door</w:t>
      </w:r>
      <w:r w:rsidR="00AA6CCD">
        <w:rPr>
          <w:b w:val="0"/>
          <w:sz w:val="24"/>
          <w:u w:val="none"/>
          <w:lang w:eastAsia="zh-CN"/>
        </w:rPr>
        <w:t xml:space="preserve"> entrance  </w:t>
      </w:r>
      <w:bookmarkStart w:id="0" w:name="_GoBack"/>
      <w:bookmarkEnd w:id="0"/>
    </w:p>
    <w:p w:rsidR="007D187A" w:rsidRDefault="00C20B96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Using</w:t>
      </w:r>
      <w:r w:rsidR="007D187A">
        <w:rPr>
          <w:b w:val="0"/>
          <w:sz w:val="24"/>
          <w:u w:val="none"/>
          <w:lang w:eastAsia="zh-CN"/>
        </w:rPr>
        <w:t xml:space="preserve"> </w:t>
      </w:r>
      <w:r w:rsidR="00B74AE4">
        <w:rPr>
          <w:b w:val="0"/>
          <w:sz w:val="24"/>
          <w:u w:val="none"/>
          <w:lang w:eastAsia="zh-CN"/>
        </w:rPr>
        <w:t xml:space="preserve">pallet truck </w:t>
      </w:r>
      <w:r w:rsidR="00FB58AA">
        <w:rPr>
          <w:b w:val="0"/>
          <w:sz w:val="24"/>
          <w:u w:val="none"/>
          <w:lang w:eastAsia="zh-CN"/>
        </w:rPr>
        <w:t>to transport machine</w:t>
      </w:r>
      <w:r w:rsidR="00D75D77">
        <w:rPr>
          <w:b w:val="0"/>
          <w:sz w:val="24"/>
          <w:u w:val="none"/>
          <w:lang w:eastAsia="zh-CN"/>
        </w:rPr>
        <w:t xml:space="preserve"> </w:t>
      </w:r>
      <w:r w:rsidR="00E812DC">
        <w:rPr>
          <w:b w:val="0"/>
          <w:sz w:val="24"/>
          <w:u w:val="none"/>
          <w:lang w:eastAsia="zh-CN"/>
        </w:rPr>
        <w:t>in</w:t>
      </w:r>
      <w:r w:rsidR="00D75D77">
        <w:rPr>
          <w:b w:val="0"/>
          <w:sz w:val="24"/>
          <w:u w:val="none"/>
          <w:lang w:eastAsia="zh-CN"/>
        </w:rPr>
        <w:t xml:space="preserve">to </w:t>
      </w:r>
      <w:r w:rsidR="00E812DC">
        <w:rPr>
          <w:b w:val="0"/>
          <w:sz w:val="24"/>
          <w:u w:val="none"/>
          <w:lang w:eastAsia="zh-CN"/>
        </w:rPr>
        <w:t xml:space="preserve">premise </w:t>
      </w:r>
    </w:p>
    <w:p w:rsidR="00615A8F" w:rsidRDefault="00615A8F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Shift and position </w:t>
      </w:r>
      <w:r w:rsidR="00D75D77">
        <w:rPr>
          <w:b w:val="0"/>
          <w:sz w:val="24"/>
          <w:u w:val="none"/>
          <w:lang w:eastAsia="zh-CN"/>
        </w:rPr>
        <w:t xml:space="preserve">machine </w:t>
      </w:r>
      <w:r>
        <w:rPr>
          <w:b w:val="0"/>
          <w:sz w:val="24"/>
          <w:u w:val="none"/>
          <w:lang w:eastAsia="zh-CN"/>
        </w:rPr>
        <w:t>to the designated location</w:t>
      </w:r>
    </w:p>
    <w:p w:rsidR="00FB58AA" w:rsidRDefault="00DE52F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Once job complete, team leader will instruct the team to perform proper housekeeping</w:t>
      </w:r>
    </w:p>
    <w:p w:rsidR="00FC7A38" w:rsidRDefault="00FB58A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A</w:t>
      </w:r>
      <w:r w:rsidR="00C20B96">
        <w:rPr>
          <w:b w:val="0"/>
          <w:sz w:val="24"/>
          <w:u w:val="none"/>
          <w:lang w:eastAsia="zh-CN"/>
        </w:rPr>
        <w:t xml:space="preserve">ll </w:t>
      </w:r>
      <w:r w:rsidR="00CD01C9">
        <w:rPr>
          <w:b w:val="0"/>
          <w:sz w:val="24"/>
          <w:u w:val="none"/>
          <w:lang w:eastAsia="zh-CN"/>
        </w:rPr>
        <w:t>debris</w:t>
      </w:r>
      <w:r w:rsidR="008A7B46">
        <w:rPr>
          <w:b w:val="0"/>
          <w:sz w:val="24"/>
          <w:u w:val="none"/>
          <w:lang w:eastAsia="zh-CN"/>
        </w:rPr>
        <w:t xml:space="preserve"> </w:t>
      </w:r>
      <w:r w:rsidR="00CD01C9">
        <w:rPr>
          <w:b w:val="0"/>
          <w:sz w:val="24"/>
          <w:u w:val="none"/>
          <w:lang w:eastAsia="zh-CN"/>
        </w:rPr>
        <w:t>will be clear and dispose</w:t>
      </w:r>
    </w:p>
    <w:p w:rsidR="00C20B96" w:rsidRDefault="00C20B96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Job complete</w:t>
      </w:r>
    </w:p>
    <w:p w:rsidR="00FC7A38" w:rsidRDefault="00FC7A38">
      <w:pPr>
        <w:pStyle w:val="Title"/>
        <w:jc w:val="left"/>
        <w:rPr>
          <w:b w:val="0"/>
          <w:sz w:val="24"/>
          <w:u w:val="none"/>
          <w:lang w:eastAsia="zh-CN"/>
        </w:rPr>
      </w:pPr>
    </w:p>
    <w:p w:rsidR="00C20B96" w:rsidRDefault="00C20B96">
      <w:pPr>
        <w:pStyle w:val="Title"/>
        <w:jc w:val="left"/>
        <w:rPr>
          <w:sz w:val="32"/>
          <w:szCs w:val="32"/>
          <w:lang w:eastAsia="zh-CN"/>
        </w:rPr>
      </w:pPr>
      <w:r>
        <w:rPr>
          <w:sz w:val="32"/>
          <w:szCs w:val="32"/>
          <w:lang w:eastAsia="zh-CN"/>
        </w:rPr>
        <w:t>Remark:</w:t>
      </w:r>
    </w:p>
    <w:p w:rsidR="00C20B96" w:rsidRDefault="00C20B96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MOS subject to change by supervisor on site</w:t>
      </w:r>
    </w:p>
    <w:p w:rsidR="00C20B96" w:rsidRPr="00C20B96" w:rsidRDefault="00C20B96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</w:p>
    <w:p w:rsidR="006B0D6D" w:rsidRDefault="006B0D6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Best Regards</w:t>
      </w:r>
    </w:p>
    <w:p w:rsidR="00FC7A38" w:rsidRDefault="006B0D6D">
      <w:pPr>
        <w:pStyle w:val="Title"/>
        <w:jc w:val="left"/>
        <w:rPr>
          <w:b w:val="0"/>
          <w:sz w:val="24"/>
          <w:u w:val="none"/>
          <w:lang w:eastAsia="zh-CN"/>
        </w:rPr>
      </w:pPr>
      <w:proofErr w:type="spellStart"/>
      <w:r>
        <w:rPr>
          <w:b w:val="0"/>
          <w:sz w:val="24"/>
          <w:u w:val="none"/>
          <w:lang w:eastAsia="zh-CN"/>
        </w:rPr>
        <w:t>Zailani</w:t>
      </w:r>
      <w:proofErr w:type="spellEnd"/>
    </w:p>
    <w:p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Eric Wong Machinery Transportation </w:t>
      </w:r>
      <w:proofErr w:type="spellStart"/>
      <w:r>
        <w:rPr>
          <w:b w:val="0"/>
          <w:sz w:val="24"/>
          <w:u w:val="none"/>
          <w:lang w:eastAsia="zh-CN"/>
        </w:rPr>
        <w:t>Pte</w:t>
      </w:r>
      <w:proofErr w:type="spellEnd"/>
      <w:r>
        <w:rPr>
          <w:b w:val="0"/>
          <w:sz w:val="24"/>
          <w:u w:val="none"/>
          <w:lang w:eastAsia="zh-CN"/>
        </w:rPr>
        <w:t xml:space="preserve"> Ltd</w:t>
      </w:r>
    </w:p>
    <w:p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Tel:</w:t>
      </w:r>
      <w:r w:rsidR="001A79AD">
        <w:rPr>
          <w:b w:val="0"/>
          <w:sz w:val="24"/>
          <w:u w:val="none"/>
          <w:lang w:eastAsia="zh-CN"/>
        </w:rPr>
        <w:t xml:space="preserve"> </w:t>
      </w:r>
      <w:r>
        <w:rPr>
          <w:b w:val="0"/>
          <w:sz w:val="24"/>
          <w:u w:val="none"/>
          <w:lang w:eastAsia="zh-CN"/>
        </w:rPr>
        <w:t>62824175</w:t>
      </w:r>
    </w:p>
    <w:p w:rsidR="00FC7A38" w:rsidRPr="0001590F" w:rsidRDefault="00FC7A38">
      <w:pPr>
        <w:pStyle w:val="Title"/>
        <w:jc w:val="left"/>
        <w:rPr>
          <w:b w:val="0"/>
          <w:sz w:val="24"/>
          <w:u w:val="none"/>
        </w:rPr>
      </w:pPr>
    </w:p>
    <w:sectPr w:rsidR="00FC7A38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008D2" w:rsidRDefault="003008D2">
      <w:r>
        <w:separator/>
      </w:r>
    </w:p>
  </w:endnote>
  <w:endnote w:type="continuationSeparator" w:id="0">
    <w:p w:rsidR="003008D2" w:rsidRDefault="003008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456A3" w:rsidRDefault="00F456A3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AA6CCD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AA6CCD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008D2" w:rsidRDefault="003008D2">
      <w:r>
        <w:separator/>
      </w:r>
    </w:p>
  </w:footnote>
  <w:footnote w:type="continuationSeparator" w:id="0">
    <w:p w:rsidR="003008D2" w:rsidRDefault="003008D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456A3" w:rsidRDefault="00AA6CCD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F456A3" w:rsidRDefault="00F456A3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456A3" w:rsidRDefault="00F456A3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F456A3" w:rsidRDefault="00F456A3">
    <w:pPr>
      <w:pStyle w:val="Header"/>
      <w:jc w:val="center"/>
    </w:pPr>
    <w:proofErr w:type="gramStart"/>
    <w:r>
      <w:t>Tel :</w:t>
    </w:r>
    <w:proofErr w:type="gramEnd"/>
    <w:r>
      <w:t xml:space="preserve"> 62824175, 62828203, 62826020, Fax : 62865602</w:t>
    </w:r>
  </w:p>
  <w:p w:rsidR="00F456A3" w:rsidRDefault="00F456A3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F456A3" w:rsidRDefault="00AA6CCD">
    <w:pPr>
      <w:pStyle w:val="Header"/>
      <w:jc w:val="center"/>
      <w:rPr>
        <w:sz w:val="22"/>
      </w:rPr>
    </w:pPr>
    <w:hyperlink r:id="rId2" w:history="1">
      <w:r w:rsidR="00F456A3">
        <w:rPr>
          <w:rStyle w:val="Hyperlink"/>
          <w:sz w:val="22"/>
        </w:rPr>
        <w:t>http://www.ericwong.com</w:t>
      </w:r>
    </w:hyperlink>
  </w:p>
  <w:p w:rsidR="00F456A3" w:rsidRDefault="00F456A3">
    <w:pPr>
      <w:pStyle w:val="Header"/>
      <w:jc w:val="center"/>
      <w:rPr>
        <w:sz w:val="22"/>
      </w:rPr>
    </w:pPr>
    <w:r>
      <w:rPr>
        <w:sz w:val="22"/>
      </w:rPr>
      <w:t>e-</w:t>
    </w:r>
    <w:proofErr w:type="gramStart"/>
    <w:r>
      <w:rPr>
        <w:sz w:val="22"/>
      </w:rPr>
      <w:t>mail :</w:t>
    </w:r>
    <w:proofErr w:type="gramEnd"/>
    <w:r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1590F"/>
    <w:rsid w:val="00030FAB"/>
    <w:rsid w:val="000F64FD"/>
    <w:rsid w:val="001617A1"/>
    <w:rsid w:val="00170D99"/>
    <w:rsid w:val="0018220D"/>
    <w:rsid w:val="001A79AD"/>
    <w:rsid w:val="001C395A"/>
    <w:rsid w:val="001F45D6"/>
    <w:rsid w:val="00262652"/>
    <w:rsid w:val="00266BAC"/>
    <w:rsid w:val="00272E10"/>
    <w:rsid w:val="003008D2"/>
    <w:rsid w:val="0037658E"/>
    <w:rsid w:val="003A4675"/>
    <w:rsid w:val="003B161C"/>
    <w:rsid w:val="003B3FE1"/>
    <w:rsid w:val="004021A7"/>
    <w:rsid w:val="004338E0"/>
    <w:rsid w:val="004554E7"/>
    <w:rsid w:val="00493CB9"/>
    <w:rsid w:val="00524F25"/>
    <w:rsid w:val="00542CC5"/>
    <w:rsid w:val="00575B76"/>
    <w:rsid w:val="005B4F24"/>
    <w:rsid w:val="005E3EC3"/>
    <w:rsid w:val="00615A8F"/>
    <w:rsid w:val="006B0D6D"/>
    <w:rsid w:val="006F3A94"/>
    <w:rsid w:val="006F4B2A"/>
    <w:rsid w:val="007071FD"/>
    <w:rsid w:val="00720B5E"/>
    <w:rsid w:val="007472F1"/>
    <w:rsid w:val="007A5D4B"/>
    <w:rsid w:val="007D187A"/>
    <w:rsid w:val="007D2EA1"/>
    <w:rsid w:val="007E6F9D"/>
    <w:rsid w:val="008207B4"/>
    <w:rsid w:val="008248D1"/>
    <w:rsid w:val="008A7B46"/>
    <w:rsid w:val="00920F96"/>
    <w:rsid w:val="00940648"/>
    <w:rsid w:val="00976D96"/>
    <w:rsid w:val="009B0018"/>
    <w:rsid w:val="009B421A"/>
    <w:rsid w:val="00A059E5"/>
    <w:rsid w:val="00A5411A"/>
    <w:rsid w:val="00A72C6E"/>
    <w:rsid w:val="00AA6CCD"/>
    <w:rsid w:val="00B014B7"/>
    <w:rsid w:val="00B36E1D"/>
    <w:rsid w:val="00B62E7E"/>
    <w:rsid w:val="00B74AE4"/>
    <w:rsid w:val="00B75E48"/>
    <w:rsid w:val="00B776A5"/>
    <w:rsid w:val="00C20B96"/>
    <w:rsid w:val="00CA06AD"/>
    <w:rsid w:val="00CC5CA4"/>
    <w:rsid w:val="00CD01C9"/>
    <w:rsid w:val="00D543E2"/>
    <w:rsid w:val="00D63E8A"/>
    <w:rsid w:val="00D75D77"/>
    <w:rsid w:val="00DA0070"/>
    <w:rsid w:val="00DD6A1A"/>
    <w:rsid w:val="00DE33E7"/>
    <w:rsid w:val="00DE52F9"/>
    <w:rsid w:val="00DF421F"/>
    <w:rsid w:val="00E208AB"/>
    <w:rsid w:val="00E35857"/>
    <w:rsid w:val="00E73129"/>
    <w:rsid w:val="00E812DC"/>
    <w:rsid w:val="00ED0A49"/>
    <w:rsid w:val="00EE334C"/>
    <w:rsid w:val="00EF6497"/>
    <w:rsid w:val="00F228B2"/>
    <w:rsid w:val="00F36884"/>
    <w:rsid w:val="00F456A3"/>
    <w:rsid w:val="00FA12A2"/>
    <w:rsid w:val="00FB58AA"/>
    <w:rsid w:val="00FC6A55"/>
    <w:rsid w:val="00FC7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90D2BB-0673-4770-909E-59B6303533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2</Pages>
  <Words>330</Words>
  <Characters>1882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2208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2018-01-29T07:30:00Z</cp:lastPrinted>
  <dcterms:created xsi:type="dcterms:W3CDTF">2018-03-08T01:04:00Z</dcterms:created>
  <dcterms:modified xsi:type="dcterms:W3CDTF">2018-03-08T01:04:00Z</dcterms:modified>
</cp:coreProperties>
</file>