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074A43">
      <w:pPr>
        <w:rPr>
          <w:sz w:val="24"/>
          <w:lang w:eastAsia="zh-CN"/>
        </w:rPr>
      </w:pPr>
      <w:r>
        <w:rPr>
          <w:sz w:val="24"/>
        </w:rPr>
        <w:t>Date: 30</w:t>
      </w:r>
      <w:r>
        <w:rPr>
          <w:sz w:val="24"/>
          <w:vertAlign w:val="superscript"/>
        </w:rPr>
        <w:t xml:space="preserve">th </w:t>
      </w:r>
      <w:r>
        <w:rPr>
          <w:sz w:val="24"/>
          <w:lang w:eastAsia="zh-CN"/>
        </w:rPr>
        <w:t>May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6F467A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shift out </w:t>
      </w:r>
      <w:r w:rsidR="00A66F96">
        <w:rPr>
          <w:sz w:val="24"/>
          <w:lang w:eastAsia="zh-CN"/>
        </w:rPr>
        <w:t>2</w:t>
      </w:r>
      <w:r w:rsidR="00074A43">
        <w:rPr>
          <w:sz w:val="24"/>
          <w:lang w:eastAsia="zh-CN"/>
        </w:rPr>
        <w:t xml:space="preserve"> unit machine</w:t>
      </w:r>
      <w:r w:rsidR="00F30A7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to loading area, </w:t>
      </w:r>
      <w:r w:rsidR="00A66F96">
        <w:rPr>
          <w:sz w:val="24"/>
          <w:lang w:eastAsia="zh-CN"/>
        </w:rPr>
        <w:t>hoist</w:t>
      </w:r>
      <w:r w:rsidR="00074A43">
        <w:rPr>
          <w:sz w:val="24"/>
          <w:lang w:eastAsia="zh-CN"/>
        </w:rPr>
        <w:t xml:space="preserve"> up </w:t>
      </w:r>
      <w:r w:rsidR="00F62A9A">
        <w:rPr>
          <w:sz w:val="24"/>
          <w:lang w:eastAsia="zh-CN"/>
        </w:rPr>
        <w:t xml:space="preserve">onto wooden </w:t>
      </w:r>
      <w:r w:rsidR="00A66F96">
        <w:rPr>
          <w:sz w:val="24"/>
          <w:lang w:eastAsia="zh-CN"/>
        </w:rPr>
        <w:t>for packing</w:t>
      </w:r>
      <w:r w:rsidR="00074A43">
        <w:rPr>
          <w:sz w:val="24"/>
          <w:lang w:eastAsia="zh-CN"/>
        </w:rPr>
        <w:t xml:space="preserve">, </w:t>
      </w:r>
      <w:r w:rsidR="00F62A9A">
        <w:rPr>
          <w:sz w:val="24"/>
          <w:lang w:eastAsia="zh-CN"/>
        </w:rPr>
        <w:t>after packing</w:t>
      </w:r>
      <w:r w:rsidR="00074A43">
        <w:rPr>
          <w:sz w:val="24"/>
          <w:lang w:eastAsia="zh-CN"/>
        </w:rPr>
        <w:t xml:space="preserve"> </w:t>
      </w:r>
      <w:r w:rsidR="000576FB">
        <w:rPr>
          <w:sz w:val="24"/>
          <w:lang w:eastAsia="zh-CN"/>
        </w:rPr>
        <w:t xml:space="preserve">load </w:t>
      </w:r>
      <w:r w:rsidR="00F955E2">
        <w:rPr>
          <w:sz w:val="24"/>
          <w:lang w:eastAsia="zh-CN"/>
        </w:rPr>
        <w:t xml:space="preserve">up </w:t>
      </w:r>
      <w:r w:rsidR="000576FB">
        <w:rPr>
          <w:sz w:val="24"/>
          <w:lang w:eastAsia="zh-CN"/>
        </w:rPr>
        <w:t>o</w:t>
      </w:r>
      <w:r w:rsidR="00A66F96">
        <w:rPr>
          <w:sz w:val="24"/>
          <w:lang w:eastAsia="zh-CN"/>
        </w:rPr>
        <w:t xml:space="preserve">nto customer arrange open truck </w:t>
      </w:r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A66F96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</w:t>
      </w:r>
      <w:r w:rsidR="00990ADC">
        <w:rPr>
          <w:b/>
          <w:sz w:val="32"/>
          <w:szCs w:val="32"/>
          <w:u w:val="single"/>
          <w:lang w:eastAsia="zh-CN"/>
        </w:rPr>
        <w:t>pec</w:t>
      </w:r>
    </w:p>
    <w:p w:rsidR="000576FB" w:rsidRDefault="00A66F9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DM60 Dyeing machine</w:t>
      </w:r>
      <w:r w:rsidR="00074A43">
        <w:rPr>
          <w:sz w:val="24"/>
          <w:szCs w:val="24"/>
          <w:lang w:eastAsia="zh-CN"/>
        </w:rPr>
        <w:t xml:space="preserve"> </w:t>
      </w:r>
    </w:p>
    <w:p w:rsidR="00F30A75" w:rsidRDefault="00A66F9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95 x 60 x 90 cm / Wt: 250</w:t>
      </w:r>
      <w:r w:rsidR="00F30A75">
        <w:rPr>
          <w:sz w:val="24"/>
          <w:szCs w:val="24"/>
          <w:lang w:eastAsia="zh-CN"/>
        </w:rPr>
        <w:t xml:space="preserve"> kg</w:t>
      </w:r>
    </w:p>
    <w:p w:rsidR="00A66F96" w:rsidRDefault="00A66F9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A66F96" w:rsidRDefault="00A66F9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DM60 Reservoir </w:t>
      </w:r>
    </w:p>
    <w:p w:rsidR="00A66F96" w:rsidRPr="006F467A" w:rsidRDefault="00A66F9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100 x 95 x 164 cm / Wt: 92 kg</w:t>
      </w:r>
    </w:p>
    <w:p w:rsidR="003A4ECA" w:rsidRPr="00CC713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A66F96">
      <w:pPr>
        <w:rPr>
          <w:sz w:val="24"/>
          <w:lang w:eastAsia="zh-CN"/>
        </w:rPr>
      </w:pPr>
      <w:r>
        <w:rPr>
          <w:sz w:val="24"/>
          <w:lang w:eastAsia="zh-CN"/>
        </w:rPr>
        <w:t>02</w:t>
      </w:r>
      <w:r w:rsidR="00074A43">
        <w:rPr>
          <w:sz w:val="24"/>
          <w:lang w:eastAsia="zh-CN"/>
        </w:rPr>
        <w:t>/06/22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F02C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0F02CA" w:rsidRDefault="00A66F9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F30A75">
        <w:rPr>
          <w:bCs/>
          <w:sz w:val="24"/>
          <w:szCs w:val="24"/>
          <w:lang w:eastAsia="zh-CN"/>
        </w:rPr>
        <w:t xml:space="preserve"> am </w:t>
      </w:r>
    </w:p>
    <w:p w:rsidR="000F02CA" w:rsidRPr="000F02CA" w:rsidRDefault="000F02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30A75" w:rsidRDefault="00A66F96" w:rsidP="003C5B60">
      <w:pPr>
        <w:pStyle w:val="Heading4"/>
      </w:pPr>
      <w:r>
        <w:t xml:space="preserve">16 Tampines Industrial Crescent </w:t>
      </w:r>
    </w:p>
    <w:p w:rsidR="00515133" w:rsidRPr="003C5B60" w:rsidRDefault="00A66F96" w:rsidP="003C5B60">
      <w:pPr>
        <w:pStyle w:val="Heading4"/>
      </w:pPr>
      <w:r>
        <w:t xml:space="preserve">Jabil Circuit (S) Pte Ltd </w:t>
      </w:r>
      <w:r w:rsidR="00F30A75">
        <w:t xml:space="preserve">  </w:t>
      </w:r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8D2441" w:rsidRPr="00A66F96" w:rsidRDefault="000576FB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B01373">
        <w:rPr>
          <w:bCs/>
          <w:sz w:val="24"/>
          <w:lang w:eastAsia="zh-CN"/>
        </w:rPr>
        <w:t xml:space="preserve"> x </w:t>
      </w:r>
      <w:r w:rsidR="000F02CA">
        <w:rPr>
          <w:bCs/>
          <w:sz w:val="24"/>
          <w:lang w:eastAsia="zh-CN"/>
        </w:rPr>
        <w:t>633 lorry loader</w:t>
      </w:r>
    </w:p>
    <w:p w:rsidR="00F955E2" w:rsidRDefault="00A66F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F955E2">
        <w:rPr>
          <w:sz w:val="24"/>
          <w:lang w:eastAsia="zh-CN"/>
        </w:rPr>
        <w:t>webbing sling</w:t>
      </w:r>
    </w:p>
    <w:p w:rsidR="00990ADC" w:rsidRDefault="00853D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5801DD">
        <w:rPr>
          <w:sz w:val="24"/>
          <w:lang w:eastAsia="zh-CN"/>
        </w:rPr>
        <w:t>allet truck</w:t>
      </w:r>
    </w:p>
    <w:p w:rsidR="00B9577D" w:rsidRDefault="00A66F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Packing materials </w:t>
      </w:r>
    </w:p>
    <w:p w:rsidR="00FF5463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</w:t>
      </w:r>
    </w:p>
    <w:p w:rsidR="00693582" w:rsidRPr="000F02C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A66F96" w:rsidRDefault="00A66F96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F467A" w:rsidRDefault="000576F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6F467A">
        <w:rPr>
          <w:sz w:val="24"/>
          <w:lang w:eastAsia="zh-CN"/>
        </w:rPr>
        <w:t>ing weather</w:t>
      </w:r>
    </w:p>
    <w:p w:rsidR="000576FB" w:rsidRDefault="006467DA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 xml:space="preserve">clear and </w:t>
      </w:r>
      <w:r w:rsidR="00C23451">
        <w:rPr>
          <w:sz w:val="24"/>
          <w:lang w:eastAsia="zh-CN"/>
        </w:rPr>
        <w:t xml:space="preserve">disposed </w:t>
      </w:r>
    </w:p>
    <w:p w:rsidR="00F955E2" w:rsidRDefault="00F955E2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C23451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C20A3">
        <w:rPr>
          <w:sz w:val="24"/>
          <w:lang w:eastAsia="zh-CN"/>
        </w:rPr>
        <w:t xml:space="preserve">safety </w:t>
      </w:r>
      <w:r w:rsidR="001C20A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C23451" w:rsidRDefault="00560B18">
      <w:pPr>
        <w:rPr>
          <w:sz w:val="24"/>
          <w:lang w:eastAsia="zh-CN"/>
        </w:rPr>
      </w:pPr>
      <w:r>
        <w:rPr>
          <w:sz w:val="24"/>
          <w:lang w:eastAsia="zh-CN"/>
        </w:rPr>
        <w:t>Lifting operation are supervise by M.O.M certified lifting supervisor, rigger and</w:t>
      </w:r>
      <w:bookmarkStart w:id="0" w:name="_GoBack"/>
      <w:bookmarkEnd w:id="0"/>
      <w:r>
        <w:rPr>
          <w:sz w:val="24"/>
          <w:lang w:eastAsia="zh-CN"/>
        </w:rPr>
        <w:t xml:space="preserve"> signalman</w:t>
      </w:r>
      <w:r w:rsidR="00DE2B0B">
        <w:rPr>
          <w:sz w:val="24"/>
          <w:lang w:eastAsia="zh-CN"/>
        </w:rPr>
        <w:t xml:space="preserve"> </w:t>
      </w:r>
    </w:p>
    <w:p w:rsidR="006467DA" w:rsidRPr="00C23451" w:rsidRDefault="006467DA" w:rsidP="00C23451">
      <w:pPr>
        <w:tabs>
          <w:tab w:val="left" w:pos="6855"/>
        </w:tabs>
        <w:rPr>
          <w:sz w:val="24"/>
          <w:lang w:eastAsia="zh-CN"/>
        </w:rPr>
      </w:pPr>
    </w:p>
    <w:p w:rsidR="003C5B60" w:rsidRPr="001C20A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F955E2" w:rsidRDefault="00F955E2" w:rsidP="006F467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loading area</w:t>
      </w:r>
    </w:p>
    <w:p w:rsidR="00F955E2" w:rsidRDefault="00F955E2" w:rsidP="006F467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</w:t>
      </w:r>
      <w:r w:rsidR="00A66F96">
        <w:rPr>
          <w:sz w:val="24"/>
          <w:lang w:eastAsia="zh-CN"/>
        </w:rPr>
        <w:t>own wooden case to the ground</w:t>
      </w:r>
    </w:p>
    <w:p w:rsidR="00695315" w:rsidRPr="00074A43" w:rsidRDefault="00F955E2" w:rsidP="00074A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</w:t>
      </w:r>
      <w:r w:rsidR="00871396" w:rsidRPr="006F467A">
        <w:rPr>
          <w:sz w:val="24"/>
          <w:lang w:eastAsia="zh-CN"/>
        </w:rPr>
        <w:t>hift</w:t>
      </w:r>
      <w:r w:rsidR="00C54E49">
        <w:rPr>
          <w:sz w:val="24"/>
          <w:lang w:eastAsia="zh-CN"/>
        </w:rPr>
        <w:t xml:space="preserve"> out machine</w:t>
      </w:r>
      <w:r w:rsidR="000D3F7C" w:rsidRPr="006F467A">
        <w:rPr>
          <w:sz w:val="24"/>
          <w:lang w:eastAsia="zh-CN"/>
        </w:rPr>
        <w:t xml:space="preserve"> </w:t>
      </w:r>
      <w:r w:rsidR="00074A43">
        <w:rPr>
          <w:sz w:val="24"/>
          <w:lang w:eastAsia="zh-CN"/>
        </w:rPr>
        <w:t>from production</w:t>
      </w:r>
      <w:r w:rsidR="00990ADC">
        <w:rPr>
          <w:sz w:val="24"/>
          <w:lang w:eastAsia="zh-CN"/>
        </w:rPr>
        <w:t xml:space="preserve"> to loading area</w:t>
      </w:r>
    </w:p>
    <w:p w:rsidR="00F955E2" w:rsidRDefault="00A66F96" w:rsidP="00074A4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 to hoist</w:t>
      </w:r>
      <w:r w:rsidR="00C54E49">
        <w:rPr>
          <w:sz w:val="24"/>
          <w:lang w:eastAsia="zh-CN"/>
        </w:rPr>
        <w:t xml:space="preserve"> up and load machine</w:t>
      </w:r>
      <w:r w:rsidR="006F467A">
        <w:rPr>
          <w:sz w:val="24"/>
          <w:lang w:eastAsia="zh-CN"/>
        </w:rPr>
        <w:t xml:space="preserve"> </w:t>
      </w:r>
      <w:r w:rsidR="00F955E2">
        <w:rPr>
          <w:sz w:val="24"/>
          <w:lang w:eastAsia="zh-CN"/>
        </w:rPr>
        <w:t>onto wooden base</w:t>
      </w:r>
      <w:r w:rsidR="008062D2">
        <w:rPr>
          <w:sz w:val="24"/>
          <w:lang w:eastAsia="zh-CN"/>
        </w:rPr>
        <w:t xml:space="preserve"> for packing</w:t>
      </w:r>
    </w:p>
    <w:p w:rsidR="00A66F96" w:rsidRPr="00074A43" w:rsidRDefault="00A66F96" w:rsidP="00074A4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Pack to form a case</w:t>
      </w:r>
    </w:p>
    <w:p w:rsidR="00990ADC" w:rsidRPr="00A66F96" w:rsidRDefault="00F62A9A" w:rsidP="00A66F9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packing</w:t>
      </w:r>
      <w:r w:rsidR="00990ADC">
        <w:rPr>
          <w:sz w:val="24"/>
          <w:lang w:eastAsia="zh-CN"/>
        </w:rPr>
        <w:t xml:space="preserve">, load </w:t>
      </w:r>
      <w:r w:rsidR="00B9577D">
        <w:rPr>
          <w:sz w:val="24"/>
          <w:lang w:eastAsia="zh-CN"/>
        </w:rPr>
        <w:t xml:space="preserve">up </w:t>
      </w:r>
      <w:r w:rsidR="00A66F96">
        <w:rPr>
          <w:sz w:val="24"/>
          <w:lang w:eastAsia="zh-CN"/>
        </w:rPr>
        <w:t xml:space="preserve">case onto customer arranged open truck </w:t>
      </w:r>
    </w:p>
    <w:p w:rsidR="00B830D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830DD">
        <w:rPr>
          <w:sz w:val="24"/>
          <w:lang w:eastAsia="zh-CN"/>
        </w:rPr>
        <w:t>o perform proper housekeeping</w:t>
      </w:r>
    </w:p>
    <w:p w:rsidR="006467DA" w:rsidRPr="0099046A" w:rsidRDefault="00B830D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Pr="008F036A" w:rsidRDefault="006467DA" w:rsidP="008F03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A3BBC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99046A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90E23" w:rsidRDefault="00C90E23">
      <w:r>
        <w:separator/>
      </w:r>
    </w:p>
  </w:endnote>
  <w:endnote w:type="continuationSeparator" w:id="0">
    <w:p w:rsidR="00C90E23" w:rsidRDefault="00C90E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60B18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60B1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90E23" w:rsidRDefault="00C90E23">
      <w:r>
        <w:separator/>
      </w:r>
    </w:p>
  </w:footnote>
  <w:footnote w:type="continuationSeparator" w:id="0">
    <w:p w:rsidR="00C90E23" w:rsidRDefault="00C90E2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C90E2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8F0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C90E23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8F036A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576FB"/>
    <w:rsid w:val="00061F4D"/>
    <w:rsid w:val="0007152C"/>
    <w:rsid w:val="00074A43"/>
    <w:rsid w:val="00092D3A"/>
    <w:rsid w:val="000A4E07"/>
    <w:rsid w:val="000C68D5"/>
    <w:rsid w:val="000D3C89"/>
    <w:rsid w:val="000D3F7C"/>
    <w:rsid w:val="000D6FCC"/>
    <w:rsid w:val="000E0C67"/>
    <w:rsid w:val="000F02CA"/>
    <w:rsid w:val="000F3C95"/>
    <w:rsid w:val="001218B2"/>
    <w:rsid w:val="0012265D"/>
    <w:rsid w:val="001268A8"/>
    <w:rsid w:val="00140D68"/>
    <w:rsid w:val="00141D73"/>
    <w:rsid w:val="00164396"/>
    <w:rsid w:val="0017369C"/>
    <w:rsid w:val="00192797"/>
    <w:rsid w:val="001B0BC8"/>
    <w:rsid w:val="001C20A3"/>
    <w:rsid w:val="001E3E1E"/>
    <w:rsid w:val="00257C21"/>
    <w:rsid w:val="002958B3"/>
    <w:rsid w:val="002A0FF7"/>
    <w:rsid w:val="002C77FC"/>
    <w:rsid w:val="002E06E4"/>
    <w:rsid w:val="00301345"/>
    <w:rsid w:val="0030317F"/>
    <w:rsid w:val="00333DB7"/>
    <w:rsid w:val="003412AD"/>
    <w:rsid w:val="003579B3"/>
    <w:rsid w:val="00375E51"/>
    <w:rsid w:val="003A31F6"/>
    <w:rsid w:val="003A4ECA"/>
    <w:rsid w:val="003B14A8"/>
    <w:rsid w:val="003C5B60"/>
    <w:rsid w:val="003D5FEC"/>
    <w:rsid w:val="003F03C0"/>
    <w:rsid w:val="003F0E02"/>
    <w:rsid w:val="00414238"/>
    <w:rsid w:val="004559B7"/>
    <w:rsid w:val="00466C7A"/>
    <w:rsid w:val="0048089A"/>
    <w:rsid w:val="004D7639"/>
    <w:rsid w:val="004F08EF"/>
    <w:rsid w:val="00515133"/>
    <w:rsid w:val="005463C4"/>
    <w:rsid w:val="00560B18"/>
    <w:rsid w:val="0057657F"/>
    <w:rsid w:val="005801DD"/>
    <w:rsid w:val="005B0E75"/>
    <w:rsid w:val="005D3C81"/>
    <w:rsid w:val="005F0816"/>
    <w:rsid w:val="00626FBE"/>
    <w:rsid w:val="006467DA"/>
    <w:rsid w:val="0066401C"/>
    <w:rsid w:val="00673B40"/>
    <w:rsid w:val="00693582"/>
    <w:rsid w:val="00695315"/>
    <w:rsid w:val="006C2700"/>
    <w:rsid w:val="006F12DE"/>
    <w:rsid w:val="006F467A"/>
    <w:rsid w:val="006F4DC7"/>
    <w:rsid w:val="00715CC9"/>
    <w:rsid w:val="007175B9"/>
    <w:rsid w:val="00760813"/>
    <w:rsid w:val="007D338F"/>
    <w:rsid w:val="008062D2"/>
    <w:rsid w:val="00842B0F"/>
    <w:rsid w:val="00853D5C"/>
    <w:rsid w:val="00871396"/>
    <w:rsid w:val="00885DDC"/>
    <w:rsid w:val="00895D5D"/>
    <w:rsid w:val="008A3DC0"/>
    <w:rsid w:val="008B14D3"/>
    <w:rsid w:val="008B52E3"/>
    <w:rsid w:val="008D2441"/>
    <w:rsid w:val="008E2898"/>
    <w:rsid w:val="008F036A"/>
    <w:rsid w:val="00901015"/>
    <w:rsid w:val="00971AE8"/>
    <w:rsid w:val="0099046A"/>
    <w:rsid w:val="00990ADC"/>
    <w:rsid w:val="009A228D"/>
    <w:rsid w:val="009F4FEB"/>
    <w:rsid w:val="00A2540E"/>
    <w:rsid w:val="00A25834"/>
    <w:rsid w:val="00A66F96"/>
    <w:rsid w:val="00A73EA0"/>
    <w:rsid w:val="00A909CF"/>
    <w:rsid w:val="00AA67DA"/>
    <w:rsid w:val="00B01373"/>
    <w:rsid w:val="00B06871"/>
    <w:rsid w:val="00B16B6D"/>
    <w:rsid w:val="00B742F4"/>
    <w:rsid w:val="00B830DD"/>
    <w:rsid w:val="00B9577D"/>
    <w:rsid w:val="00BB4FA8"/>
    <w:rsid w:val="00BC21D9"/>
    <w:rsid w:val="00C23451"/>
    <w:rsid w:val="00C26AC4"/>
    <w:rsid w:val="00C44E17"/>
    <w:rsid w:val="00C46407"/>
    <w:rsid w:val="00C54E49"/>
    <w:rsid w:val="00C90E23"/>
    <w:rsid w:val="00C95881"/>
    <w:rsid w:val="00CA374E"/>
    <w:rsid w:val="00CC713A"/>
    <w:rsid w:val="00CD0371"/>
    <w:rsid w:val="00D01712"/>
    <w:rsid w:val="00D07325"/>
    <w:rsid w:val="00D13A71"/>
    <w:rsid w:val="00D21E63"/>
    <w:rsid w:val="00D42896"/>
    <w:rsid w:val="00D50218"/>
    <w:rsid w:val="00DA3BBC"/>
    <w:rsid w:val="00DE2B0B"/>
    <w:rsid w:val="00E17A37"/>
    <w:rsid w:val="00E2467B"/>
    <w:rsid w:val="00E3288E"/>
    <w:rsid w:val="00E76DB5"/>
    <w:rsid w:val="00EB07C2"/>
    <w:rsid w:val="00EC1220"/>
    <w:rsid w:val="00EF0349"/>
    <w:rsid w:val="00EF0424"/>
    <w:rsid w:val="00F25404"/>
    <w:rsid w:val="00F30A75"/>
    <w:rsid w:val="00F62A9A"/>
    <w:rsid w:val="00F679AC"/>
    <w:rsid w:val="00F75133"/>
    <w:rsid w:val="00F9383F"/>
    <w:rsid w:val="00F955E2"/>
    <w:rsid w:val="00FB6E6F"/>
    <w:rsid w:val="00FD2099"/>
    <w:rsid w:val="00FF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327016-1EFB-4DE2-A0BE-1C8856930D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1936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2020-08-25T07:47:00Z</cp:lastPrinted>
  <dcterms:created xsi:type="dcterms:W3CDTF">2022-05-30T08:02:00Z</dcterms:created>
  <dcterms:modified xsi:type="dcterms:W3CDTF">2022-05-30T08:02:00Z</dcterms:modified>
</cp:coreProperties>
</file>