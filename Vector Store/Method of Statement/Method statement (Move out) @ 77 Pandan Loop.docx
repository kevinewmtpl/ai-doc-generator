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464F3">
      <w:pPr>
        <w:rPr>
          <w:sz w:val="24"/>
          <w:lang w:eastAsia="zh-CN"/>
        </w:rPr>
      </w:pPr>
      <w:r>
        <w:rPr>
          <w:sz w:val="24"/>
        </w:rPr>
        <w:t>Date: 03</w:t>
      </w:r>
      <w:r w:rsidRPr="009464F3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E468F9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464F3">
        <w:rPr>
          <w:sz w:val="24"/>
          <w:lang w:eastAsia="zh-CN"/>
        </w:rPr>
        <w:t>3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E468F9">
        <w:rPr>
          <w:sz w:val="24"/>
          <w:lang w:eastAsia="zh-CN"/>
        </w:rPr>
        <w:t xml:space="preserve">hoist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>up onto low-loader</w:t>
      </w:r>
      <w:r w:rsidR="00BF4BCD">
        <w:rPr>
          <w:sz w:val="24"/>
          <w:lang w:eastAsia="zh-CN"/>
        </w:rPr>
        <w:t>, lorry chassis</w:t>
      </w:r>
      <w:r w:rsidR="005E3019">
        <w:rPr>
          <w:sz w:val="24"/>
          <w:lang w:eastAsia="zh-CN"/>
        </w:rPr>
        <w:t xml:space="preserve"> </w:t>
      </w:r>
      <w:r w:rsidR="00404F5E">
        <w:rPr>
          <w:sz w:val="24"/>
          <w:lang w:eastAsia="zh-CN"/>
        </w:rPr>
        <w:t>and</w:t>
      </w:r>
      <w:r w:rsidR="00EF6CEA">
        <w:rPr>
          <w:sz w:val="24"/>
          <w:lang w:eastAsia="zh-CN"/>
        </w:rPr>
        <w:t xml:space="preserve">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3715" w:rsidRDefault="009464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026EAD">
        <w:rPr>
          <w:sz w:val="24"/>
          <w:szCs w:val="24"/>
          <w:lang w:eastAsia="zh-CN"/>
        </w:rPr>
        <w:t xml:space="preserve"> unit </w:t>
      </w:r>
      <w:r>
        <w:rPr>
          <w:sz w:val="24"/>
          <w:szCs w:val="24"/>
          <w:lang w:eastAsia="zh-CN"/>
        </w:rPr>
        <w:t>Kafo VMC-168</w:t>
      </w:r>
    </w:p>
    <w:p w:rsidR="008F3715" w:rsidRDefault="009464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13, 0</w:t>
      </w:r>
      <w:r w:rsidR="008F3715">
        <w:rPr>
          <w:sz w:val="24"/>
          <w:szCs w:val="24"/>
          <w:lang w:eastAsia="zh-CN"/>
        </w:rPr>
        <w:t>00 kg</w:t>
      </w:r>
      <w:r>
        <w:rPr>
          <w:sz w:val="24"/>
          <w:szCs w:val="24"/>
          <w:lang w:eastAsia="zh-CN"/>
        </w:rPr>
        <w:t xml:space="preserve"> each</w:t>
      </w:r>
    </w:p>
    <w:p w:rsidR="009464F3" w:rsidRDefault="009464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464F3" w:rsidRDefault="009464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Kafo 1688</w:t>
      </w:r>
    </w:p>
    <w:p w:rsidR="005E3019" w:rsidRDefault="005E301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bookmarkStart w:id="0" w:name="_GoBack"/>
      <w:bookmarkEnd w:id="0"/>
    </w:p>
    <w:p w:rsidR="005D3C81" w:rsidRPr="008F3715" w:rsidRDefault="00E468F9" w:rsidP="008F37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E3019" w:rsidRDefault="005E3019">
      <w:pPr>
        <w:rPr>
          <w:sz w:val="24"/>
          <w:lang w:eastAsia="zh-CN"/>
        </w:rPr>
      </w:pPr>
      <w:r>
        <w:rPr>
          <w:sz w:val="24"/>
          <w:lang w:eastAsia="zh-CN"/>
        </w:rPr>
        <w:t>2 day job:</w:t>
      </w:r>
    </w:p>
    <w:p w:rsidR="00A4691E" w:rsidRDefault="001F7F15">
      <w:pPr>
        <w:rPr>
          <w:sz w:val="24"/>
          <w:lang w:eastAsia="zh-CN"/>
        </w:rPr>
      </w:pPr>
      <w:r>
        <w:rPr>
          <w:sz w:val="24"/>
          <w:lang w:eastAsia="zh-CN"/>
        </w:rPr>
        <w:t>03/07</w:t>
      </w:r>
      <w:r w:rsidR="005E3019">
        <w:rPr>
          <w:sz w:val="24"/>
          <w:lang w:eastAsia="zh-CN"/>
        </w:rPr>
        <w:t xml:space="preserve">/24 – to shift out 1 unit Kafo VMC-168 </w:t>
      </w:r>
    </w:p>
    <w:p w:rsidR="00282BB3" w:rsidRPr="002409DA" w:rsidRDefault="001F7F15">
      <w:pPr>
        <w:rPr>
          <w:sz w:val="24"/>
          <w:lang w:eastAsia="zh-CN"/>
        </w:rPr>
      </w:pPr>
      <w:r>
        <w:rPr>
          <w:sz w:val="24"/>
          <w:lang w:eastAsia="zh-CN"/>
        </w:rPr>
        <w:t>04/07/24</w:t>
      </w:r>
      <w:r w:rsidR="005E3019">
        <w:rPr>
          <w:sz w:val="24"/>
          <w:lang w:eastAsia="zh-CN"/>
        </w:rPr>
        <w:t xml:space="preserve"> – to shift out 1 unit Kafo VCM-168 &amp; Kafo 1688 </w:t>
      </w:r>
      <w:r>
        <w:rPr>
          <w:sz w:val="24"/>
          <w:lang w:eastAsia="zh-CN"/>
        </w:rPr>
        <w:t xml:space="preserve">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282B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811194">
        <w:rPr>
          <w:sz w:val="24"/>
          <w:szCs w:val="24"/>
          <w:lang w:eastAsia="zh-CN"/>
        </w:rPr>
        <w:t xml:space="preserve">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8C4164" w:rsidP="001D45A5">
      <w:pPr>
        <w:pStyle w:val="Heading4"/>
      </w:pPr>
      <w:r>
        <w:t>Enwin Engineering Pte Ltd</w:t>
      </w:r>
    </w:p>
    <w:p w:rsidR="008C4164" w:rsidRPr="008C4164" w:rsidRDefault="008C4164" w:rsidP="008C41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out address – 77 Pandan Loop </w:t>
      </w:r>
    </w:p>
    <w:p w:rsidR="003A6EE4" w:rsidRDefault="008C4164" w:rsidP="00EF6CEA">
      <w:pPr>
        <w:pStyle w:val="Heading4"/>
      </w:pPr>
      <w:r>
        <w:t>Move in address – 97 Pandan Loop</w:t>
      </w:r>
    </w:p>
    <w:p w:rsidR="008C4164" w:rsidRPr="008C4164" w:rsidRDefault="008C4164" w:rsidP="008C41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 address – 51 Pandan Loop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2BB3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211F1E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2BB3">
        <w:rPr>
          <w:sz w:val="24"/>
          <w:lang w:eastAsia="zh-CN"/>
        </w:rPr>
        <w:t>ire</w:t>
      </w:r>
      <w:r w:rsidR="008F3715">
        <w:rPr>
          <w:sz w:val="24"/>
          <w:lang w:eastAsia="zh-CN"/>
        </w:rPr>
        <w:t>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E3019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93582" w:rsidRPr="005E3019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3715" w:rsidRDefault="008F37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82BB3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8C4164">
        <w:rPr>
          <w:sz w:val="24"/>
          <w:lang w:eastAsia="zh-CN"/>
        </w:rPr>
        <w:t>hoisting area</w:t>
      </w:r>
    </w:p>
    <w:p w:rsidR="008C4164" w:rsidRDefault="008C41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steel plate/timber mats as base plate </w:t>
      </w:r>
    </w:p>
    <w:p w:rsidR="00653B25" w:rsidRPr="00282BB3" w:rsidRDefault="00282BB3" w:rsidP="00282B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8F3715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CEA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E143B7" w:rsidRDefault="00A217F6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143B7">
        <w:rPr>
          <w:sz w:val="24"/>
          <w:lang w:eastAsia="zh-CN"/>
        </w:rPr>
        <w:t xml:space="preserve"> </w:t>
      </w:r>
      <w:r w:rsidR="005E3019">
        <w:rPr>
          <w:sz w:val="24"/>
          <w:lang w:eastAsia="zh-CN"/>
        </w:rPr>
        <w:t>1ft above ground to check on balancing</w:t>
      </w:r>
    </w:p>
    <w:p w:rsidR="005E3019" w:rsidRPr="00E143B7" w:rsidRDefault="005E3019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machine</w:t>
      </w:r>
    </w:p>
    <w:p w:rsidR="00211D14" w:rsidRDefault="00E143B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8F3715">
        <w:rPr>
          <w:sz w:val="24"/>
          <w:lang w:eastAsia="zh-CN"/>
        </w:rPr>
        <w:t xml:space="preserve">everse low-loader </w:t>
      </w:r>
      <w:r w:rsidR="00A217F6">
        <w:rPr>
          <w:sz w:val="24"/>
          <w:lang w:eastAsia="zh-CN"/>
        </w:rPr>
        <w:t xml:space="preserve">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8F3715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onto low-loader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705793" w:rsidRPr="001F7F15" w:rsidRDefault="00251AD9" w:rsidP="001F7F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b</w:t>
      </w:r>
      <w:r w:rsidR="00404F5E">
        <w:rPr>
          <w:sz w:val="24"/>
          <w:lang w:eastAsia="zh-CN"/>
        </w:rPr>
        <w:t>elt prior to being transport</w:t>
      </w:r>
      <w:r w:rsidR="00E65DE2">
        <w:rPr>
          <w:sz w:val="24"/>
          <w:lang w:eastAsia="zh-CN"/>
        </w:rPr>
        <w:t xml:space="preserve"> to another factory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lorry loader to hoist down machine from low-loader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Lower  down machine to near ground level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705793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into factory premise 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F3715" w:rsidRDefault="008F3715" w:rsidP="008F371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8F371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F3715">
        <w:rPr>
          <w:sz w:val="24"/>
          <w:lang w:eastAsia="zh-CN"/>
        </w:rPr>
        <w:t>/ Zailani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0EF" w:rsidRDefault="006030EF">
      <w:r>
        <w:separator/>
      </w:r>
    </w:p>
  </w:endnote>
  <w:endnote w:type="continuationSeparator" w:id="0">
    <w:p w:rsidR="006030EF" w:rsidRDefault="00603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265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265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0EF" w:rsidRDefault="006030EF">
      <w:r>
        <w:separator/>
      </w:r>
    </w:p>
  </w:footnote>
  <w:footnote w:type="continuationSeparator" w:id="0">
    <w:p w:rsidR="006030EF" w:rsidRDefault="00603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030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9464F3">
    <w:pPr>
      <w:pStyle w:val="Header"/>
      <w:jc w:val="center"/>
    </w:pPr>
    <w:r>
      <w:t>No. 28 Kranji Green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9464F3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030E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0C4F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1F7F15"/>
    <w:rsid w:val="00206BD9"/>
    <w:rsid w:val="00211D14"/>
    <w:rsid w:val="00211F1E"/>
    <w:rsid w:val="002409DA"/>
    <w:rsid w:val="00251AD9"/>
    <w:rsid w:val="00257C21"/>
    <w:rsid w:val="00282BB3"/>
    <w:rsid w:val="002A49A6"/>
    <w:rsid w:val="002D59AA"/>
    <w:rsid w:val="002E22AB"/>
    <w:rsid w:val="0030317F"/>
    <w:rsid w:val="00333DB7"/>
    <w:rsid w:val="00363579"/>
    <w:rsid w:val="00375E51"/>
    <w:rsid w:val="003A1B9C"/>
    <w:rsid w:val="003A6EE4"/>
    <w:rsid w:val="003B14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5E3019"/>
    <w:rsid w:val="006030EF"/>
    <w:rsid w:val="00607B0C"/>
    <w:rsid w:val="006467DA"/>
    <w:rsid w:val="00647F9A"/>
    <w:rsid w:val="00653B25"/>
    <w:rsid w:val="0066401C"/>
    <w:rsid w:val="00670B64"/>
    <w:rsid w:val="006778B3"/>
    <w:rsid w:val="00693582"/>
    <w:rsid w:val="006B3F8F"/>
    <w:rsid w:val="006C647D"/>
    <w:rsid w:val="006F12DE"/>
    <w:rsid w:val="006F7683"/>
    <w:rsid w:val="007036E3"/>
    <w:rsid w:val="00705793"/>
    <w:rsid w:val="0073363D"/>
    <w:rsid w:val="00756E36"/>
    <w:rsid w:val="00760813"/>
    <w:rsid w:val="00763178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21B17"/>
    <w:rsid w:val="00832F6B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C4164"/>
    <w:rsid w:val="008D2441"/>
    <w:rsid w:val="008F3715"/>
    <w:rsid w:val="008F5ECF"/>
    <w:rsid w:val="009274E3"/>
    <w:rsid w:val="009464F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BF4BCD"/>
    <w:rsid w:val="00C126EB"/>
    <w:rsid w:val="00C15DC7"/>
    <w:rsid w:val="00C4669E"/>
    <w:rsid w:val="00C72DAD"/>
    <w:rsid w:val="00C76164"/>
    <w:rsid w:val="00C95881"/>
    <w:rsid w:val="00CC40E9"/>
    <w:rsid w:val="00D07325"/>
    <w:rsid w:val="00D221DF"/>
    <w:rsid w:val="00D35F55"/>
    <w:rsid w:val="00D41A4A"/>
    <w:rsid w:val="00D96B65"/>
    <w:rsid w:val="00DA01F0"/>
    <w:rsid w:val="00DA2657"/>
    <w:rsid w:val="00DC44C2"/>
    <w:rsid w:val="00DC740C"/>
    <w:rsid w:val="00E143B7"/>
    <w:rsid w:val="00E25F3E"/>
    <w:rsid w:val="00E3288E"/>
    <w:rsid w:val="00E468F9"/>
    <w:rsid w:val="00E5183B"/>
    <w:rsid w:val="00E65DE2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B21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2024-01-25T02:08:00Z</cp:lastPrinted>
  <dcterms:created xsi:type="dcterms:W3CDTF">2024-06-28T02:53:00Z</dcterms:created>
  <dcterms:modified xsi:type="dcterms:W3CDTF">2024-07-01T00:44:00Z</dcterms:modified>
</cp:coreProperties>
</file>