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59625D">
      <w:pPr>
        <w:rPr>
          <w:sz w:val="24"/>
          <w:lang w:eastAsia="zh-CN"/>
        </w:rPr>
      </w:pPr>
      <w:r>
        <w:rPr>
          <w:sz w:val="24"/>
        </w:rPr>
        <w:t>Date: 14</w:t>
      </w:r>
      <w:r w:rsidRPr="0059625D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D911CB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59625D">
        <w:rPr>
          <w:sz w:val="24"/>
          <w:lang w:eastAsia="zh-CN"/>
        </w:rPr>
        <w:t>4 packages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</w:t>
      </w:r>
      <w:r w:rsidR="00D911CB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shift and</w:t>
      </w:r>
      <w:r w:rsidR="008F5774">
        <w:rPr>
          <w:sz w:val="24"/>
          <w:lang w:eastAsia="zh-CN"/>
        </w:rPr>
        <w:t xml:space="preserve"> position into factory premise 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59625D" w:rsidRDefault="0059625D" w:rsidP="00596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Package 1: 1900 x 2300 x 1800 mm</w:t>
      </w:r>
      <w:r>
        <w:rPr>
          <w:sz w:val="24"/>
          <w:lang w:eastAsia="zh-CN"/>
        </w:rPr>
        <w:t xml:space="preserve"> / Wt: 1, 150 kg</w:t>
      </w:r>
      <w:r>
        <w:rPr>
          <w:sz w:val="24"/>
          <w:lang w:eastAsia="zh-CN"/>
        </w:rPr>
        <w:t xml:space="preserve"> </w:t>
      </w:r>
    </w:p>
    <w:p w:rsidR="0059625D" w:rsidRDefault="0059625D" w:rsidP="00596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Package 2: 2700 x 2300 x 14</w:t>
      </w:r>
      <w:r>
        <w:rPr>
          <w:sz w:val="24"/>
          <w:lang w:eastAsia="zh-CN"/>
        </w:rPr>
        <w:t xml:space="preserve">00 mm </w:t>
      </w:r>
      <w:r>
        <w:rPr>
          <w:sz w:val="24"/>
          <w:lang w:eastAsia="zh-CN"/>
        </w:rPr>
        <w:t>/ Wt: 950 kg</w:t>
      </w:r>
    </w:p>
    <w:p w:rsidR="0059625D" w:rsidRDefault="0059625D" w:rsidP="00596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Package 3: 2700 x 2300 x 10</w:t>
      </w:r>
      <w:r>
        <w:rPr>
          <w:sz w:val="24"/>
          <w:lang w:eastAsia="zh-CN"/>
        </w:rPr>
        <w:t xml:space="preserve">00 mm </w:t>
      </w:r>
      <w:r>
        <w:rPr>
          <w:sz w:val="24"/>
          <w:lang w:eastAsia="zh-CN"/>
        </w:rPr>
        <w:t>/ Wt: 950 kg</w:t>
      </w:r>
    </w:p>
    <w:p w:rsidR="0059625D" w:rsidRDefault="0059625D" w:rsidP="00596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Package 4: 3300 x 2300 x </w:t>
      </w:r>
      <w:r>
        <w:rPr>
          <w:sz w:val="24"/>
          <w:lang w:eastAsia="zh-CN"/>
        </w:rPr>
        <w:t xml:space="preserve">800 mm </w:t>
      </w:r>
      <w:r>
        <w:rPr>
          <w:sz w:val="24"/>
          <w:lang w:eastAsia="zh-CN"/>
        </w:rPr>
        <w:t xml:space="preserve">/ Wt: 950 kg </w:t>
      </w:r>
    </w:p>
    <w:p w:rsidR="00FE09CB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96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20/02</w:t>
      </w:r>
      <w:r w:rsidR="00D911CB">
        <w:rPr>
          <w:sz w:val="24"/>
          <w:lang w:eastAsia="zh-CN"/>
        </w:rPr>
        <w:t>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D911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911CB" w:rsidRDefault="0059625D" w:rsidP="00D911CB">
      <w:pPr>
        <w:pStyle w:val="Heading4"/>
        <w:rPr>
          <w:szCs w:val="24"/>
        </w:rPr>
      </w:pPr>
      <w:r>
        <w:t>565 Transit Rd</w:t>
      </w:r>
    </w:p>
    <w:p w:rsidR="00707B09" w:rsidRPr="00D911CB" w:rsidRDefault="0059625D" w:rsidP="00D911CB">
      <w:pPr>
        <w:pStyle w:val="Heading4"/>
      </w:pPr>
      <w:r>
        <w:rPr>
          <w:szCs w:val="24"/>
        </w:rPr>
        <w:t>Nee Soon Camp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851A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9625D">
        <w:rPr>
          <w:sz w:val="24"/>
          <w:lang w:eastAsia="zh-CN"/>
        </w:rPr>
        <w:t>-3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121F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707B09" w:rsidRDefault="00596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851A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  <w:r w:rsidR="00C00BDD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59625D" w:rsidRDefault="0059625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BB1D24" w:rsidRPr="004559F1" w:rsidRDefault="00C00BDD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  <w:r w:rsidR="00851AA6">
        <w:rPr>
          <w:sz w:val="24"/>
          <w:lang w:eastAsia="zh-CN"/>
        </w:rPr>
        <w:t xml:space="preserve"> </w:t>
      </w:r>
    </w:p>
    <w:p w:rsidR="00121F4B" w:rsidRDefault="00BB1D24" w:rsidP="00BB1D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121F4B" w:rsidRPr="00BB1D24">
        <w:rPr>
          <w:sz w:val="24"/>
          <w:lang w:eastAsia="zh-CN"/>
        </w:rPr>
        <w:t xml:space="preserve">nsert sling to crane hook </w:t>
      </w:r>
    </w:p>
    <w:p w:rsidR="00BB1D24" w:rsidRPr="00BB1D24" w:rsidRDefault="00BB1D24" w:rsidP="00BB1D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Pr="00BB1D24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59625D">
        <w:rPr>
          <w:sz w:val="24"/>
          <w:lang w:eastAsia="zh-CN"/>
        </w:rPr>
        <w:t>onto pallet</w:t>
      </w:r>
    </w:p>
    <w:p w:rsidR="00121F4B" w:rsidRPr="00FE09CB" w:rsidRDefault="00121F4B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59625D">
        <w:rPr>
          <w:sz w:val="24"/>
          <w:lang w:eastAsia="zh-CN"/>
        </w:rPr>
        <w:t xml:space="preserve"> up</w:t>
      </w:r>
      <w:r w:rsidR="004559F1">
        <w:rPr>
          <w:sz w:val="24"/>
          <w:lang w:eastAsia="zh-CN"/>
        </w:rPr>
        <w:t xml:space="preserve"> from lorry chassis </w:t>
      </w:r>
      <w:r>
        <w:rPr>
          <w:sz w:val="24"/>
          <w:lang w:eastAsia="zh-CN"/>
        </w:rPr>
        <w:t xml:space="preserve">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BB1D24">
        <w:rPr>
          <w:sz w:val="24"/>
          <w:lang w:eastAsia="zh-CN"/>
        </w:rPr>
        <w:t xml:space="preserve"> </w:t>
      </w:r>
      <w:r w:rsidR="0059625D">
        <w:rPr>
          <w:sz w:val="24"/>
          <w:lang w:eastAsia="zh-CN"/>
        </w:rPr>
        <w:t>and lower down</w:t>
      </w:r>
      <w:r w:rsidR="00986D9E">
        <w:rPr>
          <w:sz w:val="24"/>
          <w:lang w:eastAsia="zh-CN"/>
        </w:rPr>
        <w:t xml:space="preserve"> </w:t>
      </w:r>
      <w:r w:rsidR="004559F1">
        <w:rPr>
          <w:sz w:val="24"/>
          <w:lang w:eastAsia="zh-CN"/>
        </w:rPr>
        <w:t xml:space="preserve">to the ground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59625D">
        <w:rPr>
          <w:sz w:val="24"/>
          <w:lang w:eastAsia="zh-CN"/>
        </w:rPr>
        <w:t xml:space="preserve"> pallet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559F1">
        <w:rPr>
          <w:sz w:val="24"/>
          <w:lang w:eastAsia="zh-CN"/>
        </w:rPr>
        <w:t xml:space="preserve">into factory premise </w:t>
      </w:r>
    </w:p>
    <w:p w:rsidR="00684C71" w:rsidRPr="00121F4B" w:rsidRDefault="00F3464B" w:rsidP="00121F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9625D">
        <w:rPr>
          <w:sz w:val="24"/>
          <w:lang w:eastAsia="zh-CN"/>
        </w:rPr>
        <w:t xml:space="preserve">osition </w:t>
      </w:r>
      <w:bookmarkStart w:id="0" w:name="_GoBack"/>
      <w:bookmarkEnd w:id="0"/>
      <w:r w:rsidR="00425424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121F4B">
        <w:rPr>
          <w:sz w:val="24"/>
          <w:lang w:eastAsia="zh-CN"/>
        </w:rPr>
        <w:t>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4559F1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7622" w:rsidRDefault="005C7622">
      <w:r>
        <w:separator/>
      </w:r>
    </w:p>
  </w:endnote>
  <w:endnote w:type="continuationSeparator" w:id="0">
    <w:p w:rsidR="005C7622" w:rsidRDefault="005C7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9625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9625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7622" w:rsidRDefault="005C7622">
      <w:r>
        <w:separator/>
      </w:r>
    </w:p>
  </w:footnote>
  <w:footnote w:type="continuationSeparator" w:id="0">
    <w:p w:rsidR="005C7622" w:rsidRDefault="005C76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C762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C762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14E"/>
    <w:rsid w:val="000801A2"/>
    <w:rsid w:val="00080409"/>
    <w:rsid w:val="000C46C5"/>
    <w:rsid w:val="001064C0"/>
    <w:rsid w:val="00121F4B"/>
    <w:rsid w:val="00150169"/>
    <w:rsid w:val="001A07FF"/>
    <w:rsid w:val="001A1E38"/>
    <w:rsid w:val="001F5575"/>
    <w:rsid w:val="001F7A13"/>
    <w:rsid w:val="00205704"/>
    <w:rsid w:val="002859AC"/>
    <w:rsid w:val="00294E87"/>
    <w:rsid w:val="002B79BE"/>
    <w:rsid w:val="0030061F"/>
    <w:rsid w:val="00370B7A"/>
    <w:rsid w:val="00370D03"/>
    <w:rsid w:val="003B5129"/>
    <w:rsid w:val="003B63D2"/>
    <w:rsid w:val="00425424"/>
    <w:rsid w:val="004559F1"/>
    <w:rsid w:val="0047763D"/>
    <w:rsid w:val="004B5F75"/>
    <w:rsid w:val="004C6F5B"/>
    <w:rsid w:val="004E5848"/>
    <w:rsid w:val="00525584"/>
    <w:rsid w:val="0059625D"/>
    <w:rsid w:val="005A2371"/>
    <w:rsid w:val="005B477F"/>
    <w:rsid w:val="005B7241"/>
    <w:rsid w:val="005C3290"/>
    <w:rsid w:val="005C7622"/>
    <w:rsid w:val="005E7CFA"/>
    <w:rsid w:val="00684C71"/>
    <w:rsid w:val="00685287"/>
    <w:rsid w:val="006B6525"/>
    <w:rsid w:val="00707B09"/>
    <w:rsid w:val="00716965"/>
    <w:rsid w:val="007223C5"/>
    <w:rsid w:val="00751492"/>
    <w:rsid w:val="007A060F"/>
    <w:rsid w:val="007C1E4D"/>
    <w:rsid w:val="007E7225"/>
    <w:rsid w:val="00805829"/>
    <w:rsid w:val="0081336E"/>
    <w:rsid w:val="00833A70"/>
    <w:rsid w:val="00851AA6"/>
    <w:rsid w:val="00872D61"/>
    <w:rsid w:val="008B11D4"/>
    <w:rsid w:val="008C3BD9"/>
    <w:rsid w:val="008D1F25"/>
    <w:rsid w:val="008D3552"/>
    <w:rsid w:val="008F5774"/>
    <w:rsid w:val="00927B06"/>
    <w:rsid w:val="00952F7F"/>
    <w:rsid w:val="00986D9E"/>
    <w:rsid w:val="009C1EC8"/>
    <w:rsid w:val="00A525B4"/>
    <w:rsid w:val="00A64537"/>
    <w:rsid w:val="00AD4078"/>
    <w:rsid w:val="00B35068"/>
    <w:rsid w:val="00B43C44"/>
    <w:rsid w:val="00B62108"/>
    <w:rsid w:val="00B70004"/>
    <w:rsid w:val="00B776C2"/>
    <w:rsid w:val="00B922EE"/>
    <w:rsid w:val="00BB1D24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911CB"/>
    <w:rsid w:val="00DB001C"/>
    <w:rsid w:val="00DB3AF8"/>
    <w:rsid w:val="00DE08CC"/>
    <w:rsid w:val="00DF2CD5"/>
    <w:rsid w:val="00DF65D3"/>
    <w:rsid w:val="00E024E9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2024-01-22T07:56:00Z</cp:lastPrinted>
  <dcterms:created xsi:type="dcterms:W3CDTF">2024-02-14T06:04:00Z</dcterms:created>
  <dcterms:modified xsi:type="dcterms:W3CDTF">2024-02-14T06:04:00Z</dcterms:modified>
</cp:coreProperties>
</file>