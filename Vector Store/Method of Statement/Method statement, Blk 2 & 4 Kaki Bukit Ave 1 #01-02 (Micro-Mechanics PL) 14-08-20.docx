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E393E">
      <w:pPr>
        <w:rPr>
          <w:sz w:val="24"/>
          <w:lang w:eastAsia="zh-CN"/>
        </w:rPr>
      </w:pPr>
      <w:r>
        <w:rPr>
          <w:sz w:val="24"/>
        </w:rPr>
        <w:t>Date: 11</w:t>
      </w:r>
      <w:r w:rsidRPr="005E393E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B04ED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36CA2" w:rsidRPr="00664361" w:rsidRDefault="006467DA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36CA2">
        <w:rPr>
          <w:sz w:val="24"/>
          <w:lang w:eastAsia="zh-CN"/>
        </w:rPr>
        <w:t xml:space="preserve">shift </w:t>
      </w:r>
      <w:r w:rsidR="00F10375">
        <w:rPr>
          <w:sz w:val="24"/>
          <w:lang w:eastAsia="zh-CN"/>
        </w:rPr>
        <w:t xml:space="preserve">out </w:t>
      </w:r>
      <w:r w:rsidR="005E393E">
        <w:rPr>
          <w:sz w:val="24"/>
          <w:lang w:eastAsia="zh-CN"/>
        </w:rPr>
        <w:t>1 unit machine</w:t>
      </w:r>
      <w:r w:rsidR="00B04ED8">
        <w:rPr>
          <w:sz w:val="24"/>
          <w:lang w:eastAsia="zh-CN"/>
        </w:rPr>
        <w:t xml:space="preserve"> and accessories from production</w:t>
      </w:r>
      <w:r w:rsidR="00F10375">
        <w:rPr>
          <w:sz w:val="24"/>
          <w:lang w:eastAsia="zh-CN"/>
        </w:rPr>
        <w:t xml:space="preserve"> at blk 2</w:t>
      </w:r>
      <w:r w:rsidR="00B04ED8">
        <w:rPr>
          <w:sz w:val="24"/>
          <w:lang w:eastAsia="zh-CN"/>
        </w:rPr>
        <w:t xml:space="preserve">, load onto lorry chassis and deliver to new factory </w:t>
      </w:r>
      <w:r w:rsidR="00F10375">
        <w:rPr>
          <w:sz w:val="24"/>
          <w:lang w:eastAsia="zh-CN"/>
        </w:rPr>
        <w:t>at blk 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0375" w:rsidRDefault="005E393E">
      <w:pPr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B04ED8">
        <w:rPr>
          <w:sz w:val="24"/>
          <w:lang w:eastAsia="zh-CN"/>
        </w:rPr>
        <w:t>/08/2020</w:t>
      </w:r>
      <w:r>
        <w:rPr>
          <w:sz w:val="24"/>
          <w:lang w:eastAsia="zh-CN"/>
        </w:rPr>
        <w:t xml:space="preserve"> (Friday</w:t>
      </w:r>
      <w:r w:rsidR="0064524C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4ED8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04ED8" w:rsidRDefault="00FE4F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B04ED8" w:rsidRPr="00B04ED8" w:rsidRDefault="00B04E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C6EB3" w:rsidRDefault="0087086E" w:rsidP="00BC6EB3">
      <w:pPr>
        <w:pStyle w:val="Heading4"/>
        <w:rPr>
          <w:szCs w:val="24"/>
        </w:rPr>
      </w:pPr>
      <w:r>
        <w:rPr>
          <w:szCs w:val="24"/>
        </w:rPr>
        <w:t>Micro-Mechanics</w:t>
      </w:r>
      <w:r w:rsidR="00AD380F">
        <w:rPr>
          <w:szCs w:val="24"/>
        </w:rPr>
        <w:t xml:space="preserve"> P</w:t>
      </w:r>
      <w:r w:rsidR="00B36CA2">
        <w:rPr>
          <w:szCs w:val="24"/>
        </w:rPr>
        <w:t xml:space="preserve">te </w:t>
      </w:r>
      <w:r w:rsidR="00AD380F">
        <w:rPr>
          <w:szCs w:val="24"/>
        </w:rPr>
        <w:t>L</w:t>
      </w:r>
      <w:r w:rsidR="00B36CA2">
        <w:rPr>
          <w:szCs w:val="24"/>
        </w:rPr>
        <w:t>td</w:t>
      </w:r>
    </w:p>
    <w:p w:rsid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Blk 2 Kaki Bukit Ave 1 #01-01</w:t>
      </w:r>
    </w:p>
    <w:p w:rsidR="00BC6EB3" w:rsidRP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Blk 4 Kaki Bukit Ave 1 #01-07</w:t>
      </w:r>
    </w:p>
    <w:p w:rsidR="006467DA" w:rsidRDefault="006467DA" w:rsidP="00DE111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E1110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BC6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D380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633 lorry loader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33B8D">
        <w:rPr>
          <w:sz w:val="24"/>
          <w:lang w:eastAsia="zh-CN"/>
        </w:rPr>
        <w:t>/pallet truck</w:t>
      </w:r>
    </w:p>
    <w:p w:rsidR="00BC6EB3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</w:t>
      </w:r>
      <w:r w:rsidR="001268A8">
        <w:rPr>
          <w:sz w:val="24"/>
          <w:lang w:eastAsia="zh-CN"/>
        </w:rPr>
        <w:t>sling</w:t>
      </w:r>
    </w:p>
    <w:p w:rsidR="006467DA" w:rsidRDefault="00F103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C6EB3">
        <w:rPr>
          <w:sz w:val="24"/>
          <w:lang w:eastAsia="zh-CN"/>
        </w:rPr>
        <w:t xml:space="preserve">latform (to lay out directly in front tenants door for machine pathway)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1110" w:rsidRDefault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E111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E1110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DE1110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36CA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0375" w:rsidRDefault="00F10375" w:rsidP="00DE111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E393E" w:rsidRDefault="005E393E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E1110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E1110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92D7F" w:rsidRDefault="00BC6E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492D7F">
        <w:rPr>
          <w:sz w:val="24"/>
          <w:lang w:eastAsia="zh-CN"/>
        </w:rPr>
        <w:t>controller to control movement of vehicle and personnel within the vicinity</w:t>
      </w:r>
    </w:p>
    <w:p w:rsidR="00492D7F" w:rsidRDefault="00492D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C6EB3">
        <w:rPr>
          <w:sz w:val="24"/>
          <w:lang w:eastAsia="zh-CN"/>
        </w:rPr>
        <w:t xml:space="preserve">safety </w:t>
      </w:r>
      <w:r w:rsidR="00BC6E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36CA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E1110">
        <w:t>.</w:t>
      </w:r>
      <w:r w:rsidR="001268A8">
        <w:rPr>
          <w:rFonts w:hint="eastAsia"/>
        </w:rPr>
        <w:t>O</w:t>
      </w:r>
      <w:r w:rsidR="00DE111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DE1110" w:rsidRDefault="006467DA" w:rsidP="00DE1110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DE1110" w:rsidRDefault="00492D7F" w:rsidP="00DE11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loading/unloading area </w:t>
      </w:r>
    </w:p>
    <w:p w:rsidR="0087086E" w:rsidRDefault="00DE1110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5D5D">
        <w:rPr>
          <w:sz w:val="24"/>
          <w:lang w:eastAsia="zh-CN"/>
        </w:rPr>
        <w:t xml:space="preserve">out machine </w:t>
      </w:r>
      <w:r w:rsidR="0087086E">
        <w:rPr>
          <w:sz w:val="24"/>
          <w:lang w:eastAsia="zh-CN"/>
        </w:rPr>
        <w:t xml:space="preserve">from </w:t>
      </w:r>
      <w:r w:rsidR="00492D7F">
        <w:rPr>
          <w:sz w:val="24"/>
          <w:lang w:eastAsia="zh-CN"/>
        </w:rPr>
        <w:t>customer premise at ground floor into platform</w:t>
      </w:r>
    </w:p>
    <w:p w:rsidR="002A47A2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and l</w:t>
      </w:r>
      <w:r w:rsidR="002A47A2">
        <w:rPr>
          <w:sz w:val="24"/>
          <w:lang w:eastAsia="zh-CN"/>
        </w:rPr>
        <w:t>oad machine onto lorry chassis</w:t>
      </w:r>
    </w:p>
    <w:p w:rsidR="00492D7F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2A47A2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factory</w:t>
      </w:r>
    </w:p>
    <w:p w:rsidR="002A47A2" w:rsidRDefault="002A47A2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</w:t>
      </w:r>
      <w:r w:rsidR="00492D7F">
        <w:rPr>
          <w:sz w:val="24"/>
          <w:lang w:eastAsia="zh-CN"/>
        </w:rPr>
        <w:t>hassis and load onto platform</w:t>
      </w:r>
    </w:p>
    <w:p w:rsidR="002A47A2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into tenants premise at ground floor </w:t>
      </w:r>
    </w:p>
    <w:p w:rsidR="00492D7F" w:rsidRDefault="0099046A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D7F">
        <w:rPr>
          <w:sz w:val="24"/>
          <w:lang w:eastAsia="zh-CN"/>
        </w:rPr>
        <w:t>Once job complete, team leader will instruct the team t</w:t>
      </w:r>
      <w:r w:rsidR="00492D7F">
        <w:rPr>
          <w:sz w:val="24"/>
          <w:lang w:eastAsia="zh-CN"/>
        </w:rPr>
        <w:t>o perform proper housekeeping</w:t>
      </w:r>
    </w:p>
    <w:p w:rsidR="006467DA" w:rsidRPr="00492D7F" w:rsidRDefault="00492D7F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492D7F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E393E" w:rsidRDefault="0099046A" w:rsidP="005E393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33B8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28C" w:rsidRDefault="00D8028C">
      <w:r>
        <w:separator/>
      </w:r>
    </w:p>
  </w:endnote>
  <w:endnote w:type="continuationSeparator" w:id="0">
    <w:p w:rsidR="00D8028C" w:rsidRDefault="00D8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4F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4F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28C" w:rsidRDefault="00D8028C">
      <w:r>
        <w:separator/>
      </w:r>
    </w:p>
  </w:footnote>
  <w:footnote w:type="continuationSeparator" w:id="0">
    <w:p w:rsidR="00D8028C" w:rsidRDefault="00D802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802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04ED8">
    <w:pPr>
      <w:pStyle w:val="Header"/>
      <w:jc w:val="center"/>
    </w:pPr>
    <w:r>
      <w:t>Tel</w:t>
    </w:r>
    <w:r w:rsidR="006467DA">
      <w:t xml:space="preserve">: </w:t>
    </w:r>
    <w:r w:rsidR="00DE1110">
      <w:t>6</w:t>
    </w:r>
    <w:r w:rsidR="006467DA">
      <w:t xml:space="preserve">2824175, </w:t>
    </w:r>
    <w:r w:rsidR="00DE1110">
      <w:t>6</w:t>
    </w:r>
    <w:r w:rsidR="006467DA">
      <w:t xml:space="preserve">2828203, </w:t>
    </w:r>
    <w:r w:rsidR="00DE1110">
      <w:t>6</w:t>
    </w:r>
    <w:r>
      <w:t>2826020, Fax</w:t>
    </w:r>
    <w:r w:rsidR="006467DA">
      <w:t xml:space="preserve">: </w:t>
    </w:r>
    <w:r w:rsidR="00DE111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8028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E1110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72B9D"/>
    <w:multiLevelType w:val="hybridMultilevel"/>
    <w:tmpl w:val="E9A61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5EDD"/>
    <w:rsid w:val="000C68D5"/>
    <w:rsid w:val="000D3C89"/>
    <w:rsid w:val="001268A8"/>
    <w:rsid w:val="00135E80"/>
    <w:rsid w:val="00141D73"/>
    <w:rsid w:val="00257C21"/>
    <w:rsid w:val="002A47A2"/>
    <w:rsid w:val="003207E2"/>
    <w:rsid w:val="00466C7A"/>
    <w:rsid w:val="00492D7F"/>
    <w:rsid w:val="005E393E"/>
    <w:rsid w:val="00620AAC"/>
    <w:rsid w:val="0064524C"/>
    <w:rsid w:val="006467DA"/>
    <w:rsid w:val="00664361"/>
    <w:rsid w:val="00664D8F"/>
    <w:rsid w:val="00720B1D"/>
    <w:rsid w:val="0087086E"/>
    <w:rsid w:val="00882960"/>
    <w:rsid w:val="00895D5D"/>
    <w:rsid w:val="0091188F"/>
    <w:rsid w:val="00932786"/>
    <w:rsid w:val="00971AE8"/>
    <w:rsid w:val="0099046A"/>
    <w:rsid w:val="009B7008"/>
    <w:rsid w:val="00AD380F"/>
    <w:rsid w:val="00B04ED8"/>
    <w:rsid w:val="00B36CA2"/>
    <w:rsid w:val="00BC6EB3"/>
    <w:rsid w:val="00BE4962"/>
    <w:rsid w:val="00D41771"/>
    <w:rsid w:val="00D8028C"/>
    <w:rsid w:val="00DC0C41"/>
    <w:rsid w:val="00DE08ED"/>
    <w:rsid w:val="00DE1110"/>
    <w:rsid w:val="00E76DB5"/>
    <w:rsid w:val="00EC1220"/>
    <w:rsid w:val="00F10375"/>
    <w:rsid w:val="00F33B8D"/>
    <w:rsid w:val="00F8301C"/>
    <w:rsid w:val="00FE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2020-08-11T07:43:00Z</cp:lastPrinted>
  <dcterms:created xsi:type="dcterms:W3CDTF">2020-08-11T06:34:00Z</dcterms:created>
  <dcterms:modified xsi:type="dcterms:W3CDTF">2020-08-11T07:47:00Z</dcterms:modified>
</cp:coreProperties>
</file>