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F1770" w14:textId="36E4D78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032FFEC" w14:textId="77777777" w:rsidR="00F0568A" w:rsidRDefault="00F0568A">
      <w:pPr>
        <w:rPr>
          <w:sz w:val="24"/>
        </w:rPr>
      </w:pPr>
    </w:p>
    <w:p w14:paraId="6F90F193" w14:textId="52A1D35C" w:rsidR="00684C71" w:rsidRDefault="00DF6DD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6492C">
        <w:rPr>
          <w:sz w:val="24"/>
        </w:rPr>
        <w:t>1</w:t>
      </w:r>
      <w:r w:rsidR="00CA2467">
        <w:rPr>
          <w:sz w:val="24"/>
        </w:rPr>
        <w:t>7</w:t>
      </w:r>
      <w:r w:rsidR="00CA2467">
        <w:rPr>
          <w:sz w:val="24"/>
          <w:vertAlign w:val="superscript"/>
        </w:rPr>
        <w:t xml:space="preserve">th </w:t>
      </w:r>
      <w:r w:rsidR="00385CDB">
        <w:rPr>
          <w:sz w:val="24"/>
        </w:rPr>
        <w:t>Oct</w:t>
      </w:r>
      <w:r w:rsidR="00FA0D82">
        <w:rPr>
          <w:sz w:val="24"/>
        </w:rPr>
        <w:t xml:space="preserve"> 2025</w:t>
      </w:r>
    </w:p>
    <w:p w14:paraId="2690838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126D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013A60" w14:textId="0BFFCA59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1</w:t>
      </w:r>
      <w:r w:rsidR="001E0A19">
        <w:rPr>
          <w:sz w:val="24"/>
          <w:lang w:eastAsia="zh-CN"/>
        </w:rPr>
        <w:t>3</w:t>
      </w:r>
      <w:r w:rsidR="00C72B02">
        <w:rPr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packages</w:t>
      </w:r>
      <w:r w:rsidR="00C72B02">
        <w:rPr>
          <w:sz w:val="24"/>
          <w:lang w:eastAsia="zh-CN"/>
        </w:rPr>
        <w:t xml:space="preserve"> of </w:t>
      </w:r>
      <w:r w:rsidR="00266F90">
        <w:rPr>
          <w:sz w:val="24"/>
          <w:lang w:eastAsia="zh-CN"/>
        </w:rPr>
        <w:t xml:space="preserve">1 unit machine with accessories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1</w:t>
      </w:r>
      <w:r w:rsidR="00DF6DD1">
        <w:rPr>
          <w:sz w:val="24"/>
          <w:lang w:eastAsia="zh-CN"/>
        </w:rPr>
        <w:t xml:space="preserve"> x 40ft </w:t>
      </w:r>
      <w:r w:rsidR="00266F90">
        <w:rPr>
          <w:sz w:val="24"/>
          <w:lang w:eastAsia="zh-CN"/>
        </w:rPr>
        <w:t>HQ</w:t>
      </w:r>
      <w:r w:rsidR="00224CB6">
        <w:rPr>
          <w:sz w:val="24"/>
          <w:lang w:eastAsia="zh-CN"/>
        </w:rPr>
        <w:t xml:space="preserve"> </w:t>
      </w:r>
      <w:r w:rsidR="003D14D1">
        <w:rPr>
          <w:sz w:val="24"/>
          <w:lang w:eastAsia="zh-CN"/>
        </w:rPr>
        <w:t xml:space="preserve">&amp; 1 x 20ft GP </w:t>
      </w:r>
      <w:r w:rsidR="00280BBC">
        <w:rPr>
          <w:sz w:val="24"/>
          <w:lang w:eastAsia="zh-CN"/>
        </w:rPr>
        <w:t xml:space="preserve">container, </w:t>
      </w:r>
      <w:r w:rsidR="00BD55FB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 </w:t>
      </w:r>
    </w:p>
    <w:p w14:paraId="4929364A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147E50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63E9D34" w14:textId="038D1E75" w:rsidR="007C30A0" w:rsidRDefault="004C7D8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G-V</w:t>
      </w:r>
      <w:r w:rsidR="00F26E5A">
        <w:rPr>
          <w:b/>
          <w:sz w:val="24"/>
          <w:lang w:eastAsia="zh-CN"/>
        </w:rPr>
        <w:t xml:space="preserve">1540B </w:t>
      </w:r>
      <w:r w:rsidR="00AD6E46">
        <w:rPr>
          <w:b/>
          <w:sz w:val="24"/>
          <w:lang w:eastAsia="zh-CN"/>
        </w:rPr>
        <w:t>Double Column Machining Center</w:t>
      </w:r>
    </w:p>
    <w:p w14:paraId="3510A7A4" w14:textId="27C4FAA8" w:rsidR="009A14E8" w:rsidRDefault="00AD6E4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packing list </w:t>
      </w:r>
    </w:p>
    <w:p w14:paraId="4B219B12" w14:textId="77777777"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6346F0CE" w14:textId="77777777"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9104ED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D76B5C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27E67D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2344291" w14:textId="587992CE" w:rsidR="00BD55FB" w:rsidRDefault="00AD6E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18/10</w:t>
      </w:r>
      <w:r w:rsidR="00BD55FB">
        <w:rPr>
          <w:sz w:val="24"/>
          <w:lang w:eastAsia="zh-CN"/>
        </w:rPr>
        <w:t xml:space="preserve">/25 </w:t>
      </w:r>
    </w:p>
    <w:p w14:paraId="6E3D090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90F0E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764B71" w14:textId="48DE58BD" w:rsidR="003B63D2" w:rsidRPr="003B63D2" w:rsidRDefault="00AD6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9A14E8">
        <w:rPr>
          <w:bCs/>
          <w:sz w:val="24"/>
          <w:szCs w:val="24"/>
          <w:lang w:eastAsia="zh-CN"/>
        </w:rPr>
        <w:t>:00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62392E7A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B8E50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A2D65F" w14:textId="14D4FC66" w:rsidR="00BD55FB" w:rsidRPr="00BD55FB" w:rsidRDefault="00AD6E46" w:rsidP="00BD55FB">
      <w:pPr>
        <w:pStyle w:val="Heading4"/>
      </w:pPr>
      <w:r>
        <w:t>1 Tuas Ave 12</w:t>
      </w:r>
    </w:p>
    <w:p w14:paraId="7F72AF41" w14:textId="65A58939" w:rsidR="00707B09" w:rsidRPr="00707B09" w:rsidRDefault="00AD6E4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Completion Products Pte</w:t>
      </w:r>
      <w:r w:rsidR="00196D20">
        <w:rPr>
          <w:sz w:val="24"/>
          <w:szCs w:val="24"/>
          <w:lang w:eastAsia="zh-CN"/>
        </w:rPr>
        <w:t xml:space="preserve"> Ltd</w:t>
      </w:r>
    </w:p>
    <w:p w14:paraId="6DBA5F46" w14:textId="77777777" w:rsidR="00684C71" w:rsidRDefault="00684C71">
      <w:pPr>
        <w:rPr>
          <w:lang w:eastAsia="zh-CN"/>
        </w:rPr>
      </w:pPr>
    </w:p>
    <w:p w14:paraId="21E5FAA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73CEB0D" w14:textId="77777777" w:rsidR="00D110C5" w:rsidRDefault="00D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022CAE67" w14:textId="5C18E34E" w:rsidR="00232A0D" w:rsidRDefault="00266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D6E46">
        <w:rPr>
          <w:sz w:val="24"/>
          <w:lang w:eastAsia="zh-CN"/>
        </w:rPr>
        <w:t>-2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6EC26EAF" w14:textId="22BC74E4"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667EAEF" w14:textId="7217C33B" w:rsidR="003B7673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32A0D">
        <w:rPr>
          <w:sz w:val="24"/>
          <w:lang w:eastAsia="zh-CN"/>
        </w:rPr>
        <w:t>ydraulic</w:t>
      </w:r>
      <w:r w:rsidR="00AD6E4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jack</w:t>
      </w:r>
    </w:p>
    <w:p w14:paraId="341D286F" w14:textId="5E9E766E" w:rsidR="00280BBC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5DA503B6" w14:textId="1BA28D2C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499277EF" w14:textId="77777777" w:rsidR="00AD6E46" w:rsidRDefault="00AD6E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7ACCC2" w14:textId="14A99A55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BF77EEF" w14:textId="225A1F5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1E8C51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275883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87B3F3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5B348EC6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0A561674" w14:textId="77777777"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A80F6C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1646D51" w14:textId="027D306C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</w:t>
      </w:r>
      <w:r w:rsidR="00232A0D">
        <w:rPr>
          <w:sz w:val="24"/>
          <w:lang w:eastAsia="zh-CN"/>
        </w:rPr>
        <w:t>ied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04C2700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44A3299" w14:textId="77777777" w:rsidR="003B7673" w:rsidRDefault="003B76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518255" w14:textId="7FB2AAAA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01D385" w14:textId="33AD9805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C72B02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 xml:space="preserve">lorry </w:t>
      </w:r>
      <w:r w:rsidR="00C72B02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D1C91A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0CD7A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BB45F2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27701A6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A8701A3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2856BD3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A65362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3EF0DFE6" w14:textId="2C0A210C" w:rsidR="003B7673" w:rsidRDefault="00232A0D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C607A1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into site</w:t>
      </w:r>
    </w:p>
    <w:p w14:paraId="3874FF47" w14:textId="718124C9" w:rsidR="00232A0D" w:rsidRPr="00266F90" w:rsidRDefault="00280BBC" w:rsidP="00266F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Reverse lorry </w:t>
      </w:r>
      <w:r w:rsidR="00BD6DFB">
        <w:rPr>
          <w:sz w:val="24"/>
          <w:lang w:eastAsia="zh-CN"/>
        </w:rPr>
        <w:t xml:space="preserve">crane </w:t>
      </w:r>
      <w:proofErr w:type="gramStart"/>
      <w:r w:rsidRPr="00F0568A">
        <w:rPr>
          <w:sz w:val="24"/>
          <w:lang w:eastAsia="zh-CN"/>
        </w:rPr>
        <w:t>back to back</w:t>
      </w:r>
      <w:proofErr w:type="gramEnd"/>
      <w:r w:rsidRPr="00F0568A">
        <w:rPr>
          <w:sz w:val="24"/>
          <w:lang w:eastAsia="zh-CN"/>
        </w:rPr>
        <w:t xml:space="preserve"> with container</w:t>
      </w:r>
    </w:p>
    <w:p w14:paraId="441FDA29" w14:textId="72FB944B" w:rsidR="00232A0D" w:rsidRPr="00232A0D" w:rsidRDefault="00232A0D" w:rsidP="00232A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4F0B7098" w14:textId="5F16333B" w:rsidR="00D110C5" w:rsidRPr="00C607A1" w:rsidRDefault="00C72B02" w:rsidP="00C607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280BBC">
        <w:rPr>
          <w:sz w:val="24"/>
          <w:lang w:eastAsia="zh-CN"/>
        </w:rPr>
        <w:t xml:space="preserve">rane to pull out </w:t>
      </w:r>
      <w:r w:rsidR="009A14E8">
        <w:rPr>
          <w:sz w:val="24"/>
          <w:lang w:eastAsia="zh-CN"/>
        </w:rPr>
        <w:t>packages</w:t>
      </w:r>
      <w:r w:rsidR="007C30A0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from container onto lorry chassis</w:t>
      </w:r>
      <w:r>
        <w:rPr>
          <w:sz w:val="24"/>
          <w:lang w:eastAsia="zh-CN"/>
        </w:rPr>
        <w:t xml:space="preserve"> </w:t>
      </w:r>
    </w:p>
    <w:p w14:paraId="6F7D8A68" w14:textId="416EDDBA" w:rsidR="008825E3" w:rsidRPr="00AD6E46" w:rsidRDefault="008825E3" w:rsidP="00AD6E4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packages from lorry chassis to the ground</w:t>
      </w:r>
    </w:p>
    <w:p w14:paraId="65AFB4D8" w14:textId="1963E96F" w:rsidR="008825E3" w:rsidRPr="008825E3" w:rsidRDefault="008825E3" w:rsidP="008825E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14:paraId="663C0BA5" w14:textId="3B9B8084" w:rsidR="0046492C" w:rsidRPr="008825E3" w:rsidRDefault="008825E3" w:rsidP="008825E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s</w:t>
      </w:r>
      <w:r w:rsidR="00DF6DD1">
        <w:rPr>
          <w:sz w:val="24"/>
          <w:lang w:eastAsia="zh-CN"/>
        </w:rPr>
        <w:t xml:space="preserve">ecured sling to rigging point of machine </w:t>
      </w:r>
    </w:p>
    <w:p w14:paraId="387CE47E" w14:textId="778C8E4D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Hoist up and detach machine from </w:t>
      </w:r>
      <w:r w:rsidR="00232A0D">
        <w:rPr>
          <w:sz w:val="24"/>
          <w:lang w:eastAsia="zh-CN"/>
        </w:rPr>
        <w:t>base</w:t>
      </w:r>
      <w:r>
        <w:rPr>
          <w:sz w:val="24"/>
          <w:lang w:eastAsia="zh-CN"/>
        </w:rPr>
        <w:t xml:space="preserve"> </w:t>
      </w:r>
    </w:p>
    <w:p w14:paraId="2E3ED5AD" w14:textId="77777777" w:rsidR="00AD6E46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</w:t>
      </w:r>
      <w:r w:rsidR="00AD6E46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ground</w:t>
      </w:r>
    </w:p>
    <w:p w14:paraId="2A568AD2" w14:textId="5DDABFEE" w:rsidR="00DF6DD1" w:rsidRDefault="00AD6E46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Engineer to install machine outside factory</w:t>
      </w:r>
      <w:r w:rsidR="00DF6DD1">
        <w:rPr>
          <w:sz w:val="24"/>
          <w:lang w:eastAsia="zh-CN"/>
        </w:rPr>
        <w:t xml:space="preserve"> </w:t>
      </w:r>
    </w:p>
    <w:p w14:paraId="551853FC" w14:textId="3115E422"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</w:t>
      </w:r>
      <w:r w:rsidR="003B7673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14:paraId="215ABF25" w14:textId="6055384C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</w:p>
    <w:p w14:paraId="6911E298" w14:textId="77777777" w:rsidR="003B7673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</w:p>
    <w:p w14:paraId="3163A4B1" w14:textId="6034F819" w:rsidR="00684C71" w:rsidRPr="00684E57" w:rsidRDefault="003B7673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F3464B" w:rsidRPr="00684E57">
        <w:rPr>
          <w:sz w:val="24"/>
          <w:lang w:eastAsia="zh-CN"/>
        </w:rPr>
        <w:t xml:space="preserve"> </w:t>
      </w:r>
    </w:p>
    <w:p w14:paraId="56B1E14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11B7B58" w14:textId="40778C55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D110C5">
        <w:rPr>
          <w:sz w:val="24"/>
          <w:lang w:eastAsia="zh-CN"/>
        </w:rPr>
        <w:t xml:space="preserve">     </w:t>
      </w:r>
    </w:p>
    <w:p w14:paraId="165794B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F02D35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103269A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ECCA19" w14:textId="77777777"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</w:t>
      </w:r>
      <w:proofErr w:type="spellStart"/>
      <w:r>
        <w:rPr>
          <w:sz w:val="24"/>
        </w:rPr>
        <w:t>Zailani</w:t>
      </w:r>
      <w:proofErr w:type="spellEnd"/>
    </w:p>
    <w:p w14:paraId="3711E72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4DD238C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9EB153" w14:textId="77777777" w:rsidR="00BC300E" w:rsidRDefault="00BC300E">
      <w:r>
        <w:separator/>
      </w:r>
    </w:p>
  </w:endnote>
  <w:endnote w:type="continuationSeparator" w:id="0">
    <w:p w14:paraId="5E21B60B" w14:textId="77777777" w:rsidR="00BC300E" w:rsidRDefault="00BC3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271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34CD7" w14:textId="77777777" w:rsidR="00BC300E" w:rsidRDefault="00BC300E">
      <w:r>
        <w:separator/>
      </w:r>
    </w:p>
  </w:footnote>
  <w:footnote w:type="continuationSeparator" w:id="0">
    <w:p w14:paraId="2018EE97" w14:textId="77777777" w:rsidR="00BC300E" w:rsidRDefault="00BC3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8D06D" w14:textId="637E5DC6" w:rsidR="00684C71" w:rsidRPr="00C607A1" w:rsidRDefault="00BD6DFB" w:rsidP="00C607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704ECE" wp14:editId="5218D96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07A1">
      <w:rPr>
        <w:b/>
        <w:color w:val="0000FF"/>
        <w:sz w:val="28"/>
      </w:rPr>
      <w:t xml:space="preserve">                   </w:t>
    </w:r>
    <w:r w:rsidR="0081336E">
      <w:rPr>
        <w:b/>
        <w:color w:val="0000FF"/>
        <w:sz w:val="28"/>
      </w:rPr>
      <w:t>ERIC WONG MACHINERY TRANSPORTATION PTE LTD</w:t>
    </w:r>
  </w:p>
  <w:p w14:paraId="7890BA6A" w14:textId="77777777" w:rsidR="00684C71" w:rsidRDefault="00DF6DD1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34C6606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14:paraId="04F2D537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EA5B12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3B4B5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312170">
    <w:abstractNumId w:val="2"/>
  </w:num>
  <w:num w:numId="2" w16cid:durableId="1578397559">
    <w:abstractNumId w:val="4"/>
  </w:num>
  <w:num w:numId="3" w16cid:durableId="1010522087">
    <w:abstractNumId w:val="0"/>
  </w:num>
  <w:num w:numId="4" w16cid:durableId="791483490">
    <w:abstractNumId w:val="9"/>
  </w:num>
  <w:num w:numId="5" w16cid:durableId="353263230">
    <w:abstractNumId w:val="5"/>
  </w:num>
  <w:num w:numId="6" w16cid:durableId="234164378">
    <w:abstractNumId w:val="6"/>
  </w:num>
  <w:num w:numId="7" w16cid:durableId="382291567">
    <w:abstractNumId w:val="3"/>
  </w:num>
  <w:num w:numId="8" w16cid:durableId="580800738">
    <w:abstractNumId w:val="7"/>
  </w:num>
  <w:num w:numId="9" w16cid:durableId="987510510">
    <w:abstractNumId w:val="1"/>
  </w:num>
  <w:num w:numId="10" w16cid:durableId="1171331168">
    <w:abstractNumId w:val="8"/>
  </w:num>
  <w:num w:numId="11" w16cid:durableId="8646827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3779A"/>
    <w:rsid w:val="00052671"/>
    <w:rsid w:val="000801A2"/>
    <w:rsid w:val="00080409"/>
    <w:rsid w:val="000B19B4"/>
    <w:rsid w:val="000C46C5"/>
    <w:rsid w:val="0010207A"/>
    <w:rsid w:val="001064C0"/>
    <w:rsid w:val="001318B4"/>
    <w:rsid w:val="00154172"/>
    <w:rsid w:val="00156817"/>
    <w:rsid w:val="00167908"/>
    <w:rsid w:val="00196D20"/>
    <w:rsid w:val="001A07FF"/>
    <w:rsid w:val="001A1E38"/>
    <w:rsid w:val="001E0A19"/>
    <w:rsid w:val="001E3E88"/>
    <w:rsid w:val="001F520E"/>
    <w:rsid w:val="00205704"/>
    <w:rsid w:val="00224CB6"/>
    <w:rsid w:val="00232A0D"/>
    <w:rsid w:val="00241E3C"/>
    <w:rsid w:val="00266F90"/>
    <w:rsid w:val="002743B6"/>
    <w:rsid w:val="00280BBC"/>
    <w:rsid w:val="002859AC"/>
    <w:rsid w:val="00294E87"/>
    <w:rsid w:val="002A22CD"/>
    <w:rsid w:val="002B79BE"/>
    <w:rsid w:val="0030061F"/>
    <w:rsid w:val="00303472"/>
    <w:rsid w:val="00306A53"/>
    <w:rsid w:val="0031448D"/>
    <w:rsid w:val="0033600F"/>
    <w:rsid w:val="00355428"/>
    <w:rsid w:val="00370601"/>
    <w:rsid w:val="00370B7A"/>
    <w:rsid w:val="00370D03"/>
    <w:rsid w:val="00385CDB"/>
    <w:rsid w:val="00396B85"/>
    <w:rsid w:val="003B63D2"/>
    <w:rsid w:val="003B7673"/>
    <w:rsid w:val="003C6BCD"/>
    <w:rsid w:val="003D14D1"/>
    <w:rsid w:val="00425424"/>
    <w:rsid w:val="0044429D"/>
    <w:rsid w:val="00452C96"/>
    <w:rsid w:val="0046492C"/>
    <w:rsid w:val="0047763D"/>
    <w:rsid w:val="00480924"/>
    <w:rsid w:val="00486D5E"/>
    <w:rsid w:val="004B19D1"/>
    <w:rsid w:val="004B4124"/>
    <w:rsid w:val="004C6F5B"/>
    <w:rsid w:val="004C7D80"/>
    <w:rsid w:val="004E5848"/>
    <w:rsid w:val="005A2371"/>
    <w:rsid w:val="005C3290"/>
    <w:rsid w:val="0061216F"/>
    <w:rsid w:val="00621A80"/>
    <w:rsid w:val="00630F98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B337A"/>
    <w:rsid w:val="007C1E4D"/>
    <w:rsid w:val="007C30A0"/>
    <w:rsid w:val="007E7225"/>
    <w:rsid w:val="00805829"/>
    <w:rsid w:val="0081336E"/>
    <w:rsid w:val="0082570C"/>
    <w:rsid w:val="00833A70"/>
    <w:rsid w:val="00872D61"/>
    <w:rsid w:val="008825E3"/>
    <w:rsid w:val="008B11D4"/>
    <w:rsid w:val="008C079C"/>
    <w:rsid w:val="008D1F25"/>
    <w:rsid w:val="008D3552"/>
    <w:rsid w:val="00927B06"/>
    <w:rsid w:val="00947744"/>
    <w:rsid w:val="00952F7F"/>
    <w:rsid w:val="009A14E8"/>
    <w:rsid w:val="009C1EC8"/>
    <w:rsid w:val="00A00BD8"/>
    <w:rsid w:val="00A46187"/>
    <w:rsid w:val="00A525B4"/>
    <w:rsid w:val="00A64537"/>
    <w:rsid w:val="00A654D8"/>
    <w:rsid w:val="00AD4078"/>
    <w:rsid w:val="00AD6E46"/>
    <w:rsid w:val="00B10D29"/>
    <w:rsid w:val="00B35068"/>
    <w:rsid w:val="00B43C44"/>
    <w:rsid w:val="00B62108"/>
    <w:rsid w:val="00B70004"/>
    <w:rsid w:val="00B776C2"/>
    <w:rsid w:val="00B81DEE"/>
    <w:rsid w:val="00BB24B1"/>
    <w:rsid w:val="00BC300E"/>
    <w:rsid w:val="00BD55FB"/>
    <w:rsid w:val="00BD6DFB"/>
    <w:rsid w:val="00C008B3"/>
    <w:rsid w:val="00C00BDD"/>
    <w:rsid w:val="00C03437"/>
    <w:rsid w:val="00C259E8"/>
    <w:rsid w:val="00C32361"/>
    <w:rsid w:val="00C33FF4"/>
    <w:rsid w:val="00C57582"/>
    <w:rsid w:val="00C607A1"/>
    <w:rsid w:val="00C72B02"/>
    <w:rsid w:val="00C750AC"/>
    <w:rsid w:val="00C76522"/>
    <w:rsid w:val="00C778E8"/>
    <w:rsid w:val="00C8729C"/>
    <w:rsid w:val="00CA23BB"/>
    <w:rsid w:val="00CA2467"/>
    <w:rsid w:val="00CF5149"/>
    <w:rsid w:val="00CF6063"/>
    <w:rsid w:val="00CF7EA9"/>
    <w:rsid w:val="00D01E67"/>
    <w:rsid w:val="00D110C5"/>
    <w:rsid w:val="00D43FF8"/>
    <w:rsid w:val="00D453AF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4EFC"/>
    <w:rsid w:val="00F0568A"/>
    <w:rsid w:val="00F176B3"/>
    <w:rsid w:val="00F259DE"/>
    <w:rsid w:val="00F26E5A"/>
    <w:rsid w:val="00F3464B"/>
    <w:rsid w:val="00F36902"/>
    <w:rsid w:val="00F52627"/>
    <w:rsid w:val="00F5721F"/>
    <w:rsid w:val="00F73592"/>
    <w:rsid w:val="00FA0D82"/>
    <w:rsid w:val="00FA4BBD"/>
    <w:rsid w:val="00FE0029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52EA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2025-09-16T00:30:00Z</cp:lastPrinted>
  <dcterms:created xsi:type="dcterms:W3CDTF">2025-10-17T02:09:00Z</dcterms:created>
  <dcterms:modified xsi:type="dcterms:W3CDTF">2025-10-17T02:09:00Z</dcterms:modified>
</cp:coreProperties>
</file>