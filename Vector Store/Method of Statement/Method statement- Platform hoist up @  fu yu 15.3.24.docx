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645548">
      <w:pPr>
        <w:rPr>
          <w:sz w:val="24"/>
          <w:lang w:eastAsia="zh-CN"/>
        </w:rPr>
      </w:pPr>
      <w:r>
        <w:rPr>
          <w:sz w:val="24"/>
        </w:rPr>
        <w:t>Date: 15</w:t>
      </w:r>
      <w:r w:rsidR="00F044B0" w:rsidRPr="00F044B0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F044B0">
        <w:rPr>
          <w:sz w:val="24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C155C">
        <w:rPr>
          <w:sz w:val="24"/>
          <w:lang w:eastAsia="zh-CN"/>
        </w:rPr>
        <w:t xml:space="preserve"> unload cases from</w:t>
      </w:r>
      <w:r w:rsidR="000055FA">
        <w:rPr>
          <w:sz w:val="24"/>
          <w:lang w:eastAsia="zh-CN"/>
        </w:rPr>
        <w:t xml:space="preserve"> 1 x 40ft FR</w:t>
      </w:r>
      <w:r w:rsidR="006C155C">
        <w:rPr>
          <w:sz w:val="24"/>
          <w:lang w:eastAsia="zh-CN"/>
        </w:rPr>
        <w:t xml:space="preserve"> container, uncrate,</w:t>
      </w:r>
      <w:r>
        <w:rPr>
          <w:sz w:val="24"/>
          <w:lang w:eastAsia="zh-CN"/>
        </w:rPr>
        <w:t xml:space="preserve"> hoist up </w:t>
      </w:r>
      <w:r w:rsidR="000055FA">
        <w:rPr>
          <w:sz w:val="24"/>
          <w:lang w:eastAsia="zh-CN"/>
        </w:rPr>
        <w:t xml:space="preserve">machine to </w:t>
      </w:r>
      <w:r w:rsidR="001B7E67">
        <w:rPr>
          <w:sz w:val="24"/>
          <w:lang w:eastAsia="zh-CN"/>
        </w:rPr>
        <w:t>clean room</w:t>
      </w:r>
      <w:bookmarkStart w:id="0" w:name="_GoBack"/>
      <w:bookmarkEnd w:id="0"/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26A6" w:rsidRPr="00645548" w:rsidRDefault="006455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45548" w:rsidRDefault="00645548" w:rsidP="006455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Packing Size: 520 x 230 x 300 cm/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10.035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>-Main machine</w:t>
      </w:r>
    </w:p>
    <w:p w:rsidR="00645548" w:rsidRDefault="00645548" w:rsidP="006455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Packing Size: 362 x 140 x 145 cm/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907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  <w:r>
        <w:rPr>
          <w:sz w:val="24"/>
          <w:szCs w:val="24"/>
          <w:lang w:eastAsia="zh-CN"/>
        </w:rPr>
        <w:t xml:space="preserve"> –Chip conveyor</w:t>
      </w:r>
    </w:p>
    <w:p w:rsidR="00645548" w:rsidRPr="001874CA" w:rsidRDefault="006455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645548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22/03/24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6804AA" w:rsidRDefault="006455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10.00</w:t>
      </w:r>
      <w:r w:rsidR="00CB472C">
        <w:rPr>
          <w:sz w:val="24"/>
          <w:szCs w:val="24"/>
          <w:lang w:eastAsia="zh-CN"/>
        </w:rPr>
        <w:t>am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5548" w:rsidRDefault="00645548" w:rsidP="00645548">
      <w:pPr>
        <w:pStyle w:val="Heading4"/>
      </w:pPr>
      <w:r>
        <w:t xml:space="preserve">9 </w:t>
      </w:r>
      <w:proofErr w:type="spellStart"/>
      <w:r>
        <w:t>Tuas</w:t>
      </w:r>
      <w:proofErr w:type="spellEnd"/>
      <w:r>
        <w:t xml:space="preserve"> Drive 1</w:t>
      </w:r>
    </w:p>
    <w:p w:rsidR="00894879" w:rsidRPr="00645548" w:rsidRDefault="000055FA" w:rsidP="00645548">
      <w:pPr>
        <w:pStyle w:val="Heading4"/>
      </w:pPr>
      <w:proofErr w:type="spellStart"/>
      <w:r>
        <w:t>Fu</w:t>
      </w:r>
      <w:r w:rsidR="00645548">
        <w:t>Yu</w:t>
      </w:r>
      <w:proofErr w:type="spellEnd"/>
      <w:r w:rsidR="00F044B0">
        <w:rPr>
          <w:szCs w:val="24"/>
        </w:rPr>
        <w:t xml:space="preserve"> </w:t>
      </w:r>
      <w:r>
        <w:rPr>
          <w:szCs w:val="24"/>
        </w:rPr>
        <w:t>Corporation Limited</w:t>
      </w:r>
    </w:p>
    <w:p w:rsidR="00894879" w:rsidRPr="00894879" w:rsidRDefault="00894879" w:rsidP="00894879">
      <w:pPr>
        <w:rPr>
          <w:lang w:eastAsia="zh-CN"/>
        </w:rPr>
      </w:pPr>
    </w:p>
    <w:p w:rsidR="00A65389" w:rsidRPr="00645548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044B0" w:rsidRDefault="006455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65389">
        <w:rPr>
          <w:sz w:val="24"/>
          <w:lang w:eastAsia="zh-CN"/>
        </w:rPr>
        <w:t xml:space="preserve"> x 633</w:t>
      </w:r>
      <w:r w:rsidR="003444C8">
        <w:rPr>
          <w:sz w:val="24"/>
          <w:lang w:eastAsia="zh-CN"/>
        </w:rPr>
        <w:t xml:space="preserve"> lorry loader</w:t>
      </w:r>
    </w:p>
    <w:p w:rsidR="0009479B" w:rsidRDefault="00C35A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79135E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791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0E0C97">
        <w:rPr>
          <w:sz w:val="24"/>
          <w:lang w:eastAsia="zh-CN"/>
        </w:rPr>
        <w:t xml:space="preserve">  </w:t>
      </w:r>
    </w:p>
    <w:p w:rsidR="00A65389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C35AAE">
        <w:rPr>
          <w:sz w:val="24"/>
          <w:lang w:eastAsia="zh-CN"/>
        </w:rPr>
        <w:t xml:space="preserve">ger, signalman and 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421688"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 xml:space="preserve">4)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1147D5">
      <w:pPr>
        <w:pStyle w:val="BodyText2"/>
      </w:pPr>
      <w:r>
        <w:rPr>
          <w:rFonts w:hint="eastAsia"/>
        </w:rPr>
        <w:t>5) Lifting crew shall be composed to the following but not limited by other trained personnel in respect to the number of crew needed for the operation</w:t>
      </w:r>
      <w:r>
        <w:t>:</w:t>
      </w:r>
      <w:r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0055FA">
      <w:pPr>
        <w:pStyle w:val="BodyText2"/>
      </w:pPr>
      <w:r>
        <w:t>b</w:t>
      </w:r>
      <w:r w:rsidR="001147D5">
        <w:t>. Lorry Loader Operator</w:t>
      </w:r>
    </w:p>
    <w:p w:rsidR="001147D5" w:rsidRDefault="000055FA">
      <w:pPr>
        <w:pStyle w:val="BodyText2"/>
      </w:pPr>
      <w:r>
        <w:t>c</w:t>
      </w:r>
      <w:r w:rsidR="001147D5">
        <w:t xml:space="preserve">. </w:t>
      </w:r>
      <w:proofErr w:type="spellStart"/>
      <w:r w:rsidR="001147D5">
        <w:t>Riggerman</w:t>
      </w:r>
      <w:proofErr w:type="spellEnd"/>
    </w:p>
    <w:p w:rsidR="001147D5" w:rsidRPr="0009479B" w:rsidRDefault="000055FA">
      <w:pPr>
        <w:pStyle w:val="BodyText2"/>
      </w:pPr>
      <w:r>
        <w:t>d</w:t>
      </w:r>
      <w:r w:rsidR="001147D5">
        <w:t xml:space="preserve">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8716FF">
        <w:rPr>
          <w:sz w:val="24"/>
          <w:lang w:eastAsia="zh-CN"/>
        </w:rPr>
        <w:t xml:space="preserve">at designated unloading area </w:t>
      </w:r>
    </w:p>
    <w:p w:rsidR="008716FF" w:rsidRDefault="00C859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</w:t>
      </w:r>
      <w:r w:rsidR="008716FF">
        <w:rPr>
          <w:sz w:val="24"/>
          <w:lang w:eastAsia="zh-CN"/>
        </w:rPr>
        <w:t>lly extended and resting on steel</w:t>
      </w:r>
      <w:r w:rsidR="00410195">
        <w:rPr>
          <w:sz w:val="24"/>
          <w:lang w:eastAsia="zh-CN"/>
        </w:rPr>
        <w:t xml:space="preserve"> plate </w:t>
      </w:r>
      <w:r w:rsidR="00F044B0">
        <w:rPr>
          <w:sz w:val="24"/>
          <w:lang w:eastAsia="zh-CN"/>
        </w:rPr>
        <w:t xml:space="preserve">as base plate </w:t>
      </w:r>
    </w:p>
    <w:p w:rsidR="008716FF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from container to the ground </w:t>
      </w:r>
    </w:p>
    <w:p w:rsidR="00410195" w:rsidRDefault="008716FF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attached sling to crane hook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10195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platform </w:t>
      </w:r>
    </w:p>
    <w:p w:rsidR="000E26A6" w:rsidRPr="008716FF" w:rsidRDefault="00410195" w:rsidP="008716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  <w:r w:rsidR="008716FF">
        <w:rPr>
          <w:sz w:val="24"/>
          <w:lang w:eastAsia="zh-CN"/>
        </w:rPr>
        <w:t xml:space="preserve"> </w:t>
      </w:r>
      <w:r w:rsidR="00ED261D" w:rsidRPr="008716FF">
        <w:rPr>
          <w:sz w:val="24"/>
          <w:lang w:eastAsia="zh-CN"/>
        </w:rPr>
        <w:t xml:space="preserve"> </w:t>
      </w:r>
    </w:p>
    <w:p w:rsidR="00C14F12" w:rsidRDefault="00410195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C278C">
        <w:rPr>
          <w:sz w:val="24"/>
          <w:lang w:eastAsia="zh-CN"/>
        </w:rPr>
        <w:t>obile crane to h</w:t>
      </w:r>
      <w:r w:rsidR="000C1D59">
        <w:rPr>
          <w:sz w:val="24"/>
          <w:lang w:eastAsia="zh-CN"/>
        </w:rPr>
        <w:t xml:space="preserve">oist up </w:t>
      </w:r>
      <w:r w:rsidR="000E26A6">
        <w:rPr>
          <w:sz w:val="24"/>
          <w:lang w:eastAsia="zh-CN"/>
        </w:rPr>
        <w:t>platform</w:t>
      </w:r>
      <w:r>
        <w:rPr>
          <w:sz w:val="24"/>
          <w:lang w:eastAsia="zh-CN"/>
        </w:rPr>
        <w:t xml:space="preserve"> together with machine</w:t>
      </w:r>
      <w:r w:rsidR="00C35AAE">
        <w:rPr>
          <w:sz w:val="24"/>
          <w:lang w:eastAsia="zh-CN"/>
        </w:rPr>
        <w:t xml:space="preserve"> to</w:t>
      </w:r>
      <w:r w:rsidR="00AC278C">
        <w:rPr>
          <w:sz w:val="24"/>
          <w:lang w:eastAsia="zh-CN"/>
        </w:rPr>
        <w:t xml:space="preserve"> shutter door</w:t>
      </w:r>
      <w:r w:rsidR="00C20268">
        <w:rPr>
          <w:sz w:val="24"/>
          <w:lang w:eastAsia="zh-CN"/>
        </w:rPr>
        <w:t xml:space="preserve"> opening</w:t>
      </w:r>
    </w:p>
    <w:p w:rsidR="000E0C97" w:rsidRPr="00410195" w:rsidRDefault="00C14F12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8716FF">
        <w:rPr>
          <w:sz w:val="24"/>
          <w:lang w:eastAsia="zh-CN"/>
        </w:rPr>
        <w:t xml:space="preserve">building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Pr="00410195" w:rsidRDefault="000E0C97" w:rsidP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41019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701B5C">
        <w:rPr>
          <w:sz w:val="24"/>
          <w:lang w:eastAsia="zh-CN"/>
        </w:rPr>
        <w:t xml:space="preserve">nsert </w:t>
      </w:r>
      <w:r w:rsidR="00A65389">
        <w:rPr>
          <w:sz w:val="24"/>
          <w:lang w:eastAsia="zh-CN"/>
        </w:rPr>
        <w:t>rollers under machine bed</w:t>
      </w:r>
    </w:p>
    <w:p w:rsidR="008716FF" w:rsidRDefault="008716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released and control moving speed of machine 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D866BF" w:rsidRDefault="008716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 and insert levelling pad under machine bed</w:t>
      </w:r>
    </w:p>
    <w:p w:rsidR="00D866BF" w:rsidRDefault="00D866BF" w:rsidP="00D866B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unload cases of machine accessories from trailer</w:t>
      </w:r>
    </w:p>
    <w:p w:rsidR="008716FF" w:rsidRPr="00D866BF" w:rsidRDefault="00D866BF" w:rsidP="00D866B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Uncrate, shift and position accessories to location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  <w:r w:rsidR="008716FF">
        <w:rPr>
          <w:sz w:val="24"/>
          <w:lang w:eastAsia="zh-CN"/>
        </w:rPr>
        <w:t>d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3595" w:rsidRDefault="00E03595">
      <w:r>
        <w:separator/>
      </w:r>
    </w:p>
  </w:endnote>
  <w:endnote w:type="continuationSeparator" w:id="0">
    <w:p w:rsidR="00E03595" w:rsidRDefault="00E035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B212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B212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3595" w:rsidRDefault="00E03595">
      <w:r>
        <w:separator/>
      </w:r>
    </w:p>
  </w:footnote>
  <w:footnote w:type="continuationSeparator" w:id="0">
    <w:p w:rsidR="00E03595" w:rsidRDefault="00E035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B21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AB212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55FA"/>
    <w:rsid w:val="0002296F"/>
    <w:rsid w:val="000313E0"/>
    <w:rsid w:val="00072D8E"/>
    <w:rsid w:val="00093181"/>
    <w:rsid w:val="0009479B"/>
    <w:rsid w:val="00095FB6"/>
    <w:rsid w:val="000B006E"/>
    <w:rsid w:val="000B7B26"/>
    <w:rsid w:val="000C1D59"/>
    <w:rsid w:val="000D387A"/>
    <w:rsid w:val="000D7332"/>
    <w:rsid w:val="000E0C97"/>
    <w:rsid w:val="000E26A6"/>
    <w:rsid w:val="00113F52"/>
    <w:rsid w:val="001147D5"/>
    <w:rsid w:val="001509C4"/>
    <w:rsid w:val="00164C97"/>
    <w:rsid w:val="001748FF"/>
    <w:rsid w:val="001874CA"/>
    <w:rsid w:val="00191829"/>
    <w:rsid w:val="001A6A39"/>
    <w:rsid w:val="001B7E67"/>
    <w:rsid w:val="001F52C2"/>
    <w:rsid w:val="0021531F"/>
    <w:rsid w:val="00233B63"/>
    <w:rsid w:val="002504BF"/>
    <w:rsid w:val="002A0047"/>
    <w:rsid w:val="002A69DA"/>
    <w:rsid w:val="002E4A72"/>
    <w:rsid w:val="002F74BB"/>
    <w:rsid w:val="00325A14"/>
    <w:rsid w:val="003444C8"/>
    <w:rsid w:val="00365AE7"/>
    <w:rsid w:val="00380264"/>
    <w:rsid w:val="003939FE"/>
    <w:rsid w:val="003A03A3"/>
    <w:rsid w:val="003C3E20"/>
    <w:rsid w:val="003D39E1"/>
    <w:rsid w:val="003E7594"/>
    <w:rsid w:val="00410195"/>
    <w:rsid w:val="00421688"/>
    <w:rsid w:val="00485C2A"/>
    <w:rsid w:val="00491CDF"/>
    <w:rsid w:val="004A276E"/>
    <w:rsid w:val="004B58C0"/>
    <w:rsid w:val="004C337E"/>
    <w:rsid w:val="004F2783"/>
    <w:rsid w:val="00501586"/>
    <w:rsid w:val="00507BF1"/>
    <w:rsid w:val="0056213A"/>
    <w:rsid w:val="0058407C"/>
    <w:rsid w:val="005A0566"/>
    <w:rsid w:val="00615BC2"/>
    <w:rsid w:val="00615DCB"/>
    <w:rsid w:val="00617105"/>
    <w:rsid w:val="00626B34"/>
    <w:rsid w:val="00645548"/>
    <w:rsid w:val="0066065E"/>
    <w:rsid w:val="00661197"/>
    <w:rsid w:val="00664E02"/>
    <w:rsid w:val="00671BA6"/>
    <w:rsid w:val="006804AA"/>
    <w:rsid w:val="006C155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491A"/>
    <w:rsid w:val="0079106E"/>
    <w:rsid w:val="0079135E"/>
    <w:rsid w:val="007B3C9D"/>
    <w:rsid w:val="007B7385"/>
    <w:rsid w:val="007C38B4"/>
    <w:rsid w:val="007D0FC6"/>
    <w:rsid w:val="007D7E31"/>
    <w:rsid w:val="007F7364"/>
    <w:rsid w:val="00837DEA"/>
    <w:rsid w:val="008716FF"/>
    <w:rsid w:val="00880E98"/>
    <w:rsid w:val="00894879"/>
    <w:rsid w:val="008A6E1D"/>
    <w:rsid w:val="008B01F8"/>
    <w:rsid w:val="008B4A83"/>
    <w:rsid w:val="008F0E24"/>
    <w:rsid w:val="00921506"/>
    <w:rsid w:val="0092764B"/>
    <w:rsid w:val="00941D6A"/>
    <w:rsid w:val="009731FA"/>
    <w:rsid w:val="009A1954"/>
    <w:rsid w:val="009A451B"/>
    <w:rsid w:val="009A7D53"/>
    <w:rsid w:val="00A100F5"/>
    <w:rsid w:val="00A33F6A"/>
    <w:rsid w:val="00A36133"/>
    <w:rsid w:val="00A65389"/>
    <w:rsid w:val="00A74096"/>
    <w:rsid w:val="00A85375"/>
    <w:rsid w:val="00A91BDA"/>
    <w:rsid w:val="00A95F40"/>
    <w:rsid w:val="00AA331E"/>
    <w:rsid w:val="00AA5A3E"/>
    <w:rsid w:val="00AB212D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759A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35AAE"/>
    <w:rsid w:val="00C44C52"/>
    <w:rsid w:val="00C6293E"/>
    <w:rsid w:val="00C6754C"/>
    <w:rsid w:val="00C8593D"/>
    <w:rsid w:val="00CB472C"/>
    <w:rsid w:val="00CB6598"/>
    <w:rsid w:val="00CC263E"/>
    <w:rsid w:val="00CE1C3F"/>
    <w:rsid w:val="00CE6A14"/>
    <w:rsid w:val="00D00F22"/>
    <w:rsid w:val="00D13CD5"/>
    <w:rsid w:val="00D2778B"/>
    <w:rsid w:val="00D27B24"/>
    <w:rsid w:val="00D351AB"/>
    <w:rsid w:val="00D866BF"/>
    <w:rsid w:val="00E03595"/>
    <w:rsid w:val="00E11B0D"/>
    <w:rsid w:val="00E32F76"/>
    <w:rsid w:val="00E51FE2"/>
    <w:rsid w:val="00EB50F2"/>
    <w:rsid w:val="00ED261D"/>
    <w:rsid w:val="00EE773D"/>
    <w:rsid w:val="00F0025F"/>
    <w:rsid w:val="00F03CFD"/>
    <w:rsid w:val="00F044B0"/>
    <w:rsid w:val="00F225AB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2024-02-05T08:09:00Z</cp:lastPrinted>
  <dcterms:created xsi:type="dcterms:W3CDTF">2024-03-15T06:07:00Z</dcterms:created>
  <dcterms:modified xsi:type="dcterms:W3CDTF">2024-03-15T06:07:00Z</dcterms:modified>
</cp:coreProperties>
</file>