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15E859" w14:textId="77777777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1AD395E3" w14:textId="77777777" w:rsidR="00065CFE" w:rsidRDefault="00065CFE">
      <w:pPr>
        <w:rPr>
          <w:sz w:val="24"/>
        </w:rPr>
      </w:pPr>
    </w:p>
    <w:p w14:paraId="6A7F649D" w14:textId="6C7D37D3" w:rsidR="006467DA" w:rsidRDefault="00417963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1D6B64">
        <w:rPr>
          <w:sz w:val="24"/>
        </w:rPr>
        <w:t>19</w:t>
      </w:r>
      <w:r w:rsidR="001D6B64" w:rsidRPr="001D6B64">
        <w:rPr>
          <w:sz w:val="24"/>
          <w:vertAlign w:val="superscript"/>
        </w:rPr>
        <w:t>th</w:t>
      </w:r>
      <w:r w:rsidR="001D6B64">
        <w:rPr>
          <w:sz w:val="24"/>
        </w:rPr>
        <w:t xml:space="preserve"> Feb 2025</w:t>
      </w:r>
    </w:p>
    <w:p w14:paraId="3443C369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26AC6DF6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40032F8A" w14:textId="64D1F216" w:rsidR="00F25404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1D6B64">
        <w:rPr>
          <w:sz w:val="24"/>
          <w:lang w:eastAsia="zh-CN"/>
        </w:rPr>
        <w:t xml:space="preserve">following </w:t>
      </w:r>
      <w:r w:rsidR="00C76A40">
        <w:rPr>
          <w:sz w:val="24"/>
          <w:lang w:eastAsia="zh-CN"/>
        </w:rPr>
        <w:t xml:space="preserve">machine </w:t>
      </w:r>
      <w:r w:rsidR="001B1340">
        <w:rPr>
          <w:sz w:val="24"/>
          <w:lang w:eastAsia="zh-CN"/>
        </w:rPr>
        <w:t>from production</w:t>
      </w:r>
      <w:r w:rsidR="001D6B64">
        <w:rPr>
          <w:sz w:val="24"/>
          <w:lang w:eastAsia="zh-CN"/>
        </w:rPr>
        <w:t xml:space="preserve"> at ground floor</w:t>
      </w:r>
      <w:r w:rsidR="001B1340">
        <w:rPr>
          <w:sz w:val="24"/>
          <w:lang w:eastAsia="zh-CN"/>
        </w:rPr>
        <w:t xml:space="preserve"> </w:t>
      </w:r>
      <w:r w:rsidR="002706C5">
        <w:rPr>
          <w:sz w:val="24"/>
          <w:lang w:eastAsia="zh-CN"/>
        </w:rPr>
        <w:t>to loading area</w:t>
      </w:r>
      <w:r w:rsidR="005D47DB">
        <w:rPr>
          <w:sz w:val="24"/>
          <w:lang w:eastAsia="zh-CN"/>
        </w:rPr>
        <w:t xml:space="preserve">, </w:t>
      </w:r>
      <w:r w:rsidR="00C76A40">
        <w:rPr>
          <w:sz w:val="24"/>
          <w:lang w:eastAsia="zh-CN"/>
        </w:rPr>
        <w:t xml:space="preserve">hoist </w:t>
      </w:r>
      <w:r w:rsidR="001D6B64">
        <w:rPr>
          <w:sz w:val="24"/>
          <w:lang w:eastAsia="zh-CN"/>
        </w:rPr>
        <w:t xml:space="preserve">and load </w:t>
      </w:r>
      <w:r w:rsidR="00C76A40">
        <w:rPr>
          <w:sz w:val="24"/>
          <w:lang w:eastAsia="zh-CN"/>
        </w:rPr>
        <w:t xml:space="preserve">up onto </w:t>
      </w:r>
      <w:r w:rsidR="001D6B64">
        <w:rPr>
          <w:sz w:val="24"/>
          <w:lang w:eastAsia="zh-CN"/>
        </w:rPr>
        <w:t xml:space="preserve">buyer lorry </w:t>
      </w:r>
    </w:p>
    <w:p w14:paraId="55438B50" w14:textId="77777777" w:rsidR="00251AD9" w:rsidRDefault="00251AD9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B444F29" w14:textId="77777777" w:rsidR="00BC2611" w:rsidRDefault="00BC261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3A302EDD" w14:textId="348D0886" w:rsidR="00BC2611" w:rsidRDefault="001D6B64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Refer to attached machine list </w:t>
      </w:r>
    </w:p>
    <w:p w14:paraId="6582AA13" w14:textId="77777777" w:rsidR="00BC2611" w:rsidRPr="00BC2611" w:rsidRDefault="00BC2611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60C39A47" w14:textId="77777777" w:rsidR="006467DA" w:rsidRPr="005D47DB" w:rsidRDefault="006467D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4B028DE7" w14:textId="236660B1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 xml:space="preserve">Risk Assessment will be </w:t>
      </w:r>
      <w:proofErr w:type="gramStart"/>
      <w:r w:rsidR="00B06871">
        <w:rPr>
          <w:rFonts w:hint="eastAsia"/>
          <w:sz w:val="24"/>
          <w:lang w:eastAsia="zh-CN"/>
        </w:rPr>
        <w:t>attach</w:t>
      </w:r>
      <w:proofErr w:type="gramEnd"/>
      <w:r w:rsidR="00D806FA">
        <w:rPr>
          <w:sz w:val="24"/>
          <w:lang w:eastAsia="zh-CN"/>
        </w:rPr>
        <w:t xml:space="preserve"> </w:t>
      </w:r>
    </w:p>
    <w:p w14:paraId="3C0AB747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225E8E7" w14:textId="77777777" w:rsidR="006467DA" w:rsidRDefault="005D47D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03648BB0" w14:textId="4E9ADA16" w:rsidR="00D35F55" w:rsidRDefault="001D6B64">
      <w:pPr>
        <w:rPr>
          <w:sz w:val="24"/>
          <w:lang w:eastAsia="zh-CN"/>
        </w:rPr>
      </w:pPr>
      <w:r>
        <w:rPr>
          <w:sz w:val="24"/>
          <w:lang w:eastAsia="zh-CN"/>
        </w:rPr>
        <w:t>TBA</w:t>
      </w:r>
    </w:p>
    <w:p w14:paraId="434F8108" w14:textId="77777777" w:rsidR="00D41A4A" w:rsidRDefault="00D41A4A">
      <w:pPr>
        <w:rPr>
          <w:sz w:val="24"/>
          <w:lang w:eastAsia="zh-CN"/>
        </w:rPr>
      </w:pPr>
    </w:p>
    <w:p w14:paraId="5C15F32D" w14:textId="77777777" w:rsidR="005D47DB" w:rsidRDefault="005D47DB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14:paraId="511EE9C0" w14:textId="01479416" w:rsidR="005D47DB" w:rsidRPr="005D47DB" w:rsidRDefault="001D6B6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TBA </w:t>
      </w:r>
    </w:p>
    <w:p w14:paraId="29FA53E0" w14:textId="77777777" w:rsidR="005D47DB" w:rsidRPr="005D47DB" w:rsidRDefault="005D47DB">
      <w:pPr>
        <w:rPr>
          <w:b/>
          <w:sz w:val="32"/>
          <w:szCs w:val="32"/>
          <w:u w:val="single"/>
          <w:lang w:eastAsia="zh-CN"/>
        </w:rPr>
      </w:pPr>
    </w:p>
    <w:p w14:paraId="03708C26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0FBD4422" w14:textId="77777777" w:rsidR="00257C21" w:rsidRDefault="00C76A40" w:rsidP="00140D68">
      <w:pPr>
        <w:pStyle w:val="Heading4"/>
      </w:pPr>
      <w:r>
        <w:t xml:space="preserve">8 Tractor Rd </w:t>
      </w:r>
    </w:p>
    <w:p w14:paraId="6AEB73E9" w14:textId="77777777" w:rsidR="00140D68" w:rsidRPr="00140D68" w:rsidRDefault="00F86244" w:rsidP="00140D68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Excelitas</w:t>
      </w:r>
      <w:proofErr w:type="spellEnd"/>
      <w:r>
        <w:rPr>
          <w:sz w:val="24"/>
          <w:szCs w:val="24"/>
          <w:lang w:eastAsia="zh-CN"/>
        </w:rPr>
        <w:t xml:space="preserve"> Technologies (S)</w:t>
      </w:r>
      <w:r w:rsidR="00C12B1D">
        <w:rPr>
          <w:sz w:val="24"/>
          <w:szCs w:val="24"/>
          <w:lang w:eastAsia="zh-CN"/>
        </w:rPr>
        <w:t xml:space="preserve"> Pte Ltd</w:t>
      </w:r>
    </w:p>
    <w:p w14:paraId="65CAAE40" w14:textId="77777777" w:rsidR="006467DA" w:rsidRDefault="006467DA">
      <w:pPr>
        <w:rPr>
          <w:lang w:eastAsia="zh-CN"/>
        </w:rPr>
      </w:pPr>
    </w:p>
    <w:p w14:paraId="2B8BA9CA" w14:textId="77777777"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27FD6A60" w14:textId="77777777" w:rsidR="009A18A9" w:rsidRDefault="009A18A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1 x lorry crane</w:t>
      </w:r>
    </w:p>
    <w:p w14:paraId="3FE69CFF" w14:textId="137C5493" w:rsidR="008D2441" w:rsidRDefault="001D6B6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9A18A9">
        <w:rPr>
          <w:sz w:val="24"/>
          <w:lang w:eastAsia="zh-CN"/>
        </w:rPr>
        <w:t>allet truc</w:t>
      </w:r>
      <w:r>
        <w:rPr>
          <w:sz w:val="24"/>
          <w:lang w:eastAsia="zh-CN"/>
        </w:rPr>
        <w:t>k</w:t>
      </w:r>
    </w:p>
    <w:p w14:paraId="73C41A6F" w14:textId="77777777" w:rsidR="00065CFE" w:rsidRDefault="001D6B6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14:paraId="63239739" w14:textId="45371068" w:rsidR="001D6B64" w:rsidRDefault="00065CF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1D6B64">
        <w:rPr>
          <w:sz w:val="24"/>
          <w:lang w:eastAsia="zh-CN"/>
        </w:rPr>
        <w:t xml:space="preserve">oodblock </w:t>
      </w:r>
    </w:p>
    <w:p w14:paraId="3868CE9B" w14:textId="77777777" w:rsidR="001D6B64" w:rsidRDefault="00C76A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1D6B64">
        <w:rPr>
          <w:sz w:val="24"/>
          <w:lang w:eastAsia="zh-CN"/>
        </w:rPr>
        <w:t>ire/w</w:t>
      </w:r>
      <w:r>
        <w:rPr>
          <w:sz w:val="24"/>
          <w:lang w:eastAsia="zh-CN"/>
        </w:rPr>
        <w:t>ebbing sling</w:t>
      </w:r>
    </w:p>
    <w:p w14:paraId="0D21BE5A" w14:textId="1E399DC5" w:rsidR="00BC2611" w:rsidRDefault="00D806F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PVC sheet/p</w:t>
      </w:r>
      <w:r w:rsidR="001D6B64">
        <w:rPr>
          <w:sz w:val="24"/>
          <w:lang w:eastAsia="zh-CN"/>
        </w:rPr>
        <w:t xml:space="preserve">lywood (to lay out for floor protection) </w:t>
      </w:r>
      <w:r w:rsidR="00C76A40">
        <w:rPr>
          <w:sz w:val="24"/>
          <w:lang w:eastAsia="zh-CN"/>
        </w:rPr>
        <w:t xml:space="preserve"> </w:t>
      </w:r>
    </w:p>
    <w:p w14:paraId="629042C2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535DF1EE" w14:textId="77777777"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56170F0D" w14:textId="77777777" w:rsidR="006467DA" w:rsidRDefault="00BC26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Ensure no obstacles around operation area </w:t>
      </w:r>
    </w:p>
    <w:p w14:paraId="4DA94C86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14:paraId="72E9929C" w14:textId="77777777" w:rsidR="00577554" w:rsidRDefault="00577554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5B65DC5C" w14:textId="77777777" w:rsidR="00065CFE" w:rsidRDefault="00065CFE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5AA5406" w14:textId="4229DF3C"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14:paraId="72662CA3" w14:textId="77777777" w:rsidR="006467DA" w:rsidRDefault="002706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 xml:space="preserve">operation will be </w:t>
      </w:r>
      <w:proofErr w:type="gramStart"/>
      <w:r w:rsidR="006467DA">
        <w:rPr>
          <w:sz w:val="24"/>
          <w:lang w:eastAsia="zh-CN"/>
        </w:rPr>
        <w:t>carry</w:t>
      </w:r>
      <w:proofErr w:type="gramEnd"/>
      <w:r w:rsidR="006467DA">
        <w:rPr>
          <w:sz w:val="24"/>
          <w:lang w:eastAsia="zh-CN"/>
        </w:rPr>
        <w:t xml:space="preserve">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14:paraId="54CB6DD6" w14:textId="77777777" w:rsidR="00577554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14:paraId="02281158" w14:textId="77777777" w:rsidR="00065CFE" w:rsidRDefault="00065CFE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1B419811" w14:textId="6DC38DE9" w:rsidR="00216F6A" w:rsidRPr="00577554" w:rsidRDefault="00216F6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Lifting Crew </w:t>
      </w:r>
    </w:p>
    <w:p w14:paraId="3E73782D" w14:textId="77777777" w:rsidR="00216F6A" w:rsidRDefault="00216F6A" w:rsidP="007D33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M.O.M certified lifting supervisor, rigger, signalman and lorry loader operator will be involved in this operation (attached all lifting crew certificate) </w:t>
      </w:r>
    </w:p>
    <w:p w14:paraId="6ED6326F" w14:textId="77777777" w:rsidR="00216F6A" w:rsidRPr="00216F6A" w:rsidRDefault="00216F6A" w:rsidP="007D33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A59AF3B" w14:textId="77777777" w:rsidR="006467DA" w:rsidRPr="00BC2611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4DA43B48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</w:t>
      </w:r>
      <w:r w:rsidR="00BC2611">
        <w:rPr>
          <w:sz w:val="24"/>
          <w:lang w:eastAsia="zh-CN"/>
        </w:rPr>
        <w:t xml:space="preserve"> that risk control are in place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3083129F" w14:textId="77777777" w:rsidR="00F86244" w:rsidRDefault="00F86244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machine and lifting gear with M.O.M certificate </w:t>
      </w:r>
    </w:p>
    <w:p w14:paraId="2F6E32F5" w14:textId="77777777" w:rsidR="006467DA" w:rsidRPr="00BC2611" w:rsidRDefault="00F86244" w:rsidP="00BC2611">
      <w:pPr>
        <w:tabs>
          <w:tab w:val="left" w:pos="6855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 by </w:t>
      </w:r>
      <w:r w:rsidR="00BC2611">
        <w:rPr>
          <w:rFonts w:hint="eastAsia"/>
          <w:sz w:val="24"/>
          <w:lang w:eastAsia="zh-CN"/>
        </w:rPr>
        <w:t>M.</w:t>
      </w:r>
      <w:r w:rsidR="00C76A40">
        <w:rPr>
          <w:rFonts w:hint="eastAsia"/>
          <w:sz w:val="24"/>
          <w:lang w:eastAsia="zh-CN"/>
        </w:rPr>
        <w:t>O.M certified lifting supe</w:t>
      </w:r>
      <w:r>
        <w:rPr>
          <w:rFonts w:hint="eastAsia"/>
          <w:sz w:val="24"/>
          <w:lang w:eastAsia="zh-CN"/>
        </w:rPr>
        <w:t xml:space="preserve">rvisor, rigger and signalman </w:t>
      </w:r>
      <w:r w:rsidR="00192797">
        <w:rPr>
          <w:sz w:val="24"/>
          <w:lang w:eastAsia="zh-CN"/>
        </w:rPr>
        <w:tab/>
      </w:r>
    </w:p>
    <w:p w14:paraId="31A5A8A3" w14:textId="77777777"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14:paraId="3B434191" w14:textId="77777777" w:rsidR="0030317F" w:rsidRPr="00BC2611" w:rsidRDefault="007D338F" w:rsidP="00BC261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14:paraId="31B6A049" w14:textId="77777777" w:rsidR="00D806FA" w:rsidRDefault="00D806FA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crane at designated loading area </w:t>
      </w:r>
    </w:p>
    <w:p w14:paraId="6C169CBF" w14:textId="4A080BB9" w:rsidR="001D6B64" w:rsidRDefault="001D6B64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 up machine and insert woodblock under machine bed</w:t>
      </w:r>
    </w:p>
    <w:p w14:paraId="1E37350A" w14:textId="45F9AA8C" w:rsidR="006467DA" w:rsidRPr="0030317F" w:rsidRDefault="00A9491E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C4669E">
        <w:rPr>
          <w:sz w:val="24"/>
          <w:lang w:eastAsia="zh-CN"/>
        </w:rPr>
        <w:t>pallet truck</w:t>
      </w:r>
      <w:r w:rsidR="00D07325">
        <w:rPr>
          <w:sz w:val="24"/>
          <w:lang w:eastAsia="zh-CN"/>
        </w:rPr>
        <w:t xml:space="preserve"> </w:t>
      </w:r>
      <w:r w:rsidR="00977AD9">
        <w:rPr>
          <w:sz w:val="24"/>
          <w:lang w:eastAsia="zh-CN"/>
        </w:rPr>
        <w:t>under</w:t>
      </w:r>
      <w:r w:rsidR="0030317F">
        <w:rPr>
          <w:sz w:val="24"/>
          <w:lang w:eastAsia="zh-CN"/>
        </w:rPr>
        <w:t xml:space="preserve"> machine </w:t>
      </w:r>
      <w:r w:rsidR="001D6B64">
        <w:rPr>
          <w:sz w:val="24"/>
          <w:lang w:eastAsia="zh-CN"/>
        </w:rPr>
        <w:t>bed</w:t>
      </w:r>
    </w:p>
    <w:p w14:paraId="46FA808C" w14:textId="435CC57E"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</w:p>
    <w:p w14:paraId="12CBC139" w14:textId="7C5B4ACD" w:rsidR="001D6B64" w:rsidRDefault="001D6B6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to loading bay</w:t>
      </w:r>
    </w:p>
    <w:p w14:paraId="13225261" w14:textId="30ECD1EB" w:rsidR="00C76A40" w:rsidRDefault="001D6B6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</w:t>
      </w:r>
      <w:r w:rsidR="00C76A40">
        <w:rPr>
          <w:sz w:val="24"/>
          <w:lang w:eastAsia="zh-CN"/>
        </w:rPr>
        <w:t xml:space="preserve">nsert sling to </w:t>
      </w:r>
      <w:r w:rsidR="00216F6A">
        <w:rPr>
          <w:sz w:val="24"/>
          <w:lang w:eastAsia="zh-CN"/>
        </w:rPr>
        <w:t xml:space="preserve">crane hook </w:t>
      </w:r>
    </w:p>
    <w:p w14:paraId="2544417B" w14:textId="29187565" w:rsidR="001D6B64" w:rsidRDefault="001D6B6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 sling to machine rigging point</w:t>
      </w:r>
    </w:p>
    <w:p w14:paraId="26BF0CB6" w14:textId="0406FC2A" w:rsidR="00BC2611" w:rsidRPr="00C76A40" w:rsidRDefault="00C76A40" w:rsidP="00C76A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</w:t>
      </w:r>
      <w:r w:rsidR="001D6B64">
        <w:rPr>
          <w:sz w:val="24"/>
          <w:lang w:eastAsia="zh-CN"/>
        </w:rPr>
        <w:t>crane</w:t>
      </w:r>
      <w:r>
        <w:rPr>
          <w:sz w:val="24"/>
          <w:lang w:eastAsia="zh-CN"/>
        </w:rPr>
        <w:t xml:space="preserve"> to hoist up machine </w:t>
      </w:r>
    </w:p>
    <w:p w14:paraId="0A5761CF" w14:textId="709BEE78" w:rsidR="00155DE2" w:rsidRDefault="00770EF0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251AD9">
        <w:rPr>
          <w:sz w:val="24"/>
          <w:lang w:eastAsia="zh-CN"/>
        </w:rPr>
        <w:t xml:space="preserve">oad </w:t>
      </w:r>
      <w:r w:rsidR="001D6B64">
        <w:rPr>
          <w:sz w:val="24"/>
          <w:lang w:eastAsia="zh-CN"/>
        </w:rPr>
        <w:t xml:space="preserve">up </w:t>
      </w:r>
      <w:r w:rsidR="00251AD9">
        <w:rPr>
          <w:sz w:val="24"/>
          <w:lang w:eastAsia="zh-CN"/>
        </w:rPr>
        <w:t xml:space="preserve">machine onto </w:t>
      </w:r>
      <w:r w:rsidR="001D6B64">
        <w:rPr>
          <w:sz w:val="24"/>
          <w:lang w:eastAsia="zh-CN"/>
        </w:rPr>
        <w:t>buyer lorry</w:t>
      </w:r>
    </w:p>
    <w:p w14:paraId="555004CF" w14:textId="77777777" w:rsidR="00977AD9" w:rsidRDefault="00977AD9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all sling from crane hook </w:t>
      </w:r>
    </w:p>
    <w:p w14:paraId="0A9FB8A0" w14:textId="6B3DA357" w:rsidR="00977AD9" w:rsidRPr="00065CFE" w:rsidRDefault="00251AD9" w:rsidP="00065C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with strapping belt </w:t>
      </w:r>
      <w:r w:rsidR="00BC2611">
        <w:rPr>
          <w:sz w:val="24"/>
          <w:lang w:eastAsia="zh-CN"/>
        </w:rPr>
        <w:t>prior to moving out of customer premise</w:t>
      </w:r>
      <w:r w:rsidR="00977AD9" w:rsidRPr="00065CFE">
        <w:rPr>
          <w:sz w:val="24"/>
          <w:lang w:eastAsia="zh-CN"/>
        </w:rPr>
        <w:t xml:space="preserve"> </w:t>
      </w:r>
    </w:p>
    <w:p w14:paraId="21F83F6E" w14:textId="7758997C" w:rsidR="00065CFE" w:rsidRPr="00065CFE" w:rsidRDefault="0099046A" w:rsidP="00065C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C2611">
        <w:rPr>
          <w:sz w:val="24"/>
          <w:lang w:eastAsia="zh-CN"/>
        </w:rPr>
        <w:t>o perform proper housekeeping</w:t>
      </w:r>
    </w:p>
    <w:p w14:paraId="71814C57" w14:textId="77777777"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085AA729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18CB859F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14:paraId="52D1E14E" w14:textId="1155A3CB" w:rsidR="0099046A" w:rsidRDefault="00065CFE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proofErr w:type="spellStart"/>
      <w:r w:rsidR="0099046A">
        <w:rPr>
          <w:sz w:val="24"/>
          <w:lang w:eastAsia="zh-CN"/>
        </w:rPr>
        <w:t>Zailani</w:t>
      </w:r>
      <w:proofErr w:type="spellEnd"/>
      <w:r w:rsidR="006467DA">
        <w:tab/>
      </w:r>
    </w:p>
    <w:p w14:paraId="58BD3E2F" w14:textId="77777777"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6F076A89" w14:textId="77777777"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ABE066" w14:textId="77777777" w:rsidR="00A00190" w:rsidRDefault="00A00190">
      <w:r>
        <w:separator/>
      </w:r>
    </w:p>
  </w:endnote>
  <w:endnote w:type="continuationSeparator" w:id="0">
    <w:p w14:paraId="68114502" w14:textId="77777777" w:rsidR="00A00190" w:rsidRDefault="00A001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FD219A" w14:textId="77777777"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60A0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60A0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BF200C" w14:textId="77777777" w:rsidR="00A00190" w:rsidRDefault="00A00190">
      <w:r>
        <w:separator/>
      </w:r>
    </w:p>
  </w:footnote>
  <w:footnote w:type="continuationSeparator" w:id="0">
    <w:p w14:paraId="2628D8D4" w14:textId="77777777" w:rsidR="00A00190" w:rsidRDefault="00A001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794B74" w14:textId="77777777" w:rsidR="00183C4E" w:rsidRDefault="00000000">
    <w:pPr>
      <w:pStyle w:val="Header"/>
      <w:jc w:val="center"/>
      <w:rPr>
        <w:b/>
        <w:sz w:val="26"/>
      </w:rPr>
    </w:pPr>
    <w:r>
      <w:rPr>
        <w:noProof/>
      </w:rPr>
      <w:pict w14:anchorId="3571C4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14:paraId="765064F3" w14:textId="77777777"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053DA6E2" w14:textId="50305513" w:rsidR="00183C4E" w:rsidRDefault="001D6B64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183C4E">
      <w:t xml:space="preserve">, </w:t>
    </w:r>
    <w:proofErr w:type="spellStart"/>
    <w:r>
      <w:t>Kranji</w:t>
    </w:r>
    <w:proofErr w:type="spellEnd"/>
    <w:r>
      <w:t xml:space="preserve"> Green, </w:t>
    </w:r>
    <w:r w:rsidR="00183C4E">
      <w:t xml:space="preserve">Singapore </w:t>
    </w:r>
    <w:r>
      <w:t>739571</w:t>
    </w:r>
  </w:p>
  <w:p w14:paraId="2937CF18" w14:textId="6378CDBE" w:rsidR="00183C4E" w:rsidRDefault="00BC2611">
    <w:pPr>
      <w:pStyle w:val="Header"/>
      <w:jc w:val="center"/>
    </w:pPr>
    <w:r>
      <w:t>Tel</w:t>
    </w:r>
    <w:r w:rsidR="00183C4E">
      <w:t>: 62</w:t>
    </w:r>
    <w:r>
      <w:t>824175, 62828203, 62826020</w:t>
    </w:r>
  </w:p>
  <w:p w14:paraId="5D109EE3" w14:textId="77777777" w:rsidR="00183C4E" w:rsidRDefault="00183C4E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61AC5C21" w14:textId="77777777" w:rsidR="00183C4E" w:rsidRDefault="00183C4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2C574CE2" w14:textId="77777777" w:rsidR="00183C4E" w:rsidRDefault="00BC2611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86096186">
    <w:abstractNumId w:val="3"/>
  </w:num>
  <w:num w:numId="2" w16cid:durableId="1726563357">
    <w:abstractNumId w:val="6"/>
  </w:num>
  <w:num w:numId="3" w16cid:durableId="625159921">
    <w:abstractNumId w:val="1"/>
  </w:num>
  <w:num w:numId="4" w16cid:durableId="1907379682">
    <w:abstractNumId w:val="13"/>
  </w:num>
  <w:num w:numId="5" w16cid:durableId="437140732">
    <w:abstractNumId w:val="7"/>
  </w:num>
  <w:num w:numId="6" w16cid:durableId="1763525680">
    <w:abstractNumId w:val="9"/>
  </w:num>
  <w:num w:numId="7" w16cid:durableId="951978552">
    <w:abstractNumId w:val="5"/>
  </w:num>
  <w:num w:numId="8" w16cid:durableId="1355615588">
    <w:abstractNumId w:val="10"/>
  </w:num>
  <w:num w:numId="9" w16cid:durableId="685983757">
    <w:abstractNumId w:val="2"/>
  </w:num>
  <w:num w:numId="10" w16cid:durableId="319500820">
    <w:abstractNumId w:val="11"/>
  </w:num>
  <w:num w:numId="11" w16cid:durableId="1612667847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13144947">
    <w:abstractNumId w:val="0"/>
  </w:num>
  <w:num w:numId="13" w16cid:durableId="733939721">
    <w:abstractNumId w:val="8"/>
  </w:num>
  <w:num w:numId="14" w16cid:durableId="180437822">
    <w:abstractNumId w:val="12"/>
  </w:num>
  <w:num w:numId="15" w16cid:durableId="9974649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68A8"/>
    <w:rsid w:val="0003213B"/>
    <w:rsid w:val="0005684E"/>
    <w:rsid w:val="00057F7F"/>
    <w:rsid w:val="00065C1E"/>
    <w:rsid w:val="00065CFE"/>
    <w:rsid w:val="0007152C"/>
    <w:rsid w:val="00082D54"/>
    <w:rsid w:val="000A4E07"/>
    <w:rsid w:val="000C68D5"/>
    <w:rsid w:val="000D3C89"/>
    <w:rsid w:val="000D3F7C"/>
    <w:rsid w:val="000E0C67"/>
    <w:rsid w:val="000E280E"/>
    <w:rsid w:val="000F1BB6"/>
    <w:rsid w:val="001218B2"/>
    <w:rsid w:val="001268A8"/>
    <w:rsid w:val="001362B6"/>
    <w:rsid w:val="00140D68"/>
    <w:rsid w:val="00141D73"/>
    <w:rsid w:val="00155DE2"/>
    <w:rsid w:val="0017369C"/>
    <w:rsid w:val="00183C4E"/>
    <w:rsid w:val="00192797"/>
    <w:rsid w:val="001B1340"/>
    <w:rsid w:val="001C50B5"/>
    <w:rsid w:val="001D6B64"/>
    <w:rsid w:val="001F2B7F"/>
    <w:rsid w:val="00216F6A"/>
    <w:rsid w:val="00224879"/>
    <w:rsid w:val="00251AD9"/>
    <w:rsid w:val="00257C21"/>
    <w:rsid w:val="002706C5"/>
    <w:rsid w:val="0030317F"/>
    <w:rsid w:val="00332326"/>
    <w:rsid w:val="00333CCA"/>
    <w:rsid w:val="00333DB7"/>
    <w:rsid w:val="00343E4E"/>
    <w:rsid w:val="00375E51"/>
    <w:rsid w:val="00382BD8"/>
    <w:rsid w:val="003D5FEC"/>
    <w:rsid w:val="003E07B2"/>
    <w:rsid w:val="003E0FA5"/>
    <w:rsid w:val="00413057"/>
    <w:rsid w:val="00413759"/>
    <w:rsid w:val="00417963"/>
    <w:rsid w:val="00456295"/>
    <w:rsid w:val="00466C7A"/>
    <w:rsid w:val="004A2AFE"/>
    <w:rsid w:val="004B13DD"/>
    <w:rsid w:val="00501090"/>
    <w:rsid w:val="005463C4"/>
    <w:rsid w:val="0057657F"/>
    <w:rsid w:val="00577554"/>
    <w:rsid w:val="005D3C81"/>
    <w:rsid w:val="005D47DB"/>
    <w:rsid w:val="00637BA5"/>
    <w:rsid w:val="006467DA"/>
    <w:rsid w:val="00650260"/>
    <w:rsid w:val="0066401C"/>
    <w:rsid w:val="00670B64"/>
    <w:rsid w:val="00693582"/>
    <w:rsid w:val="006B3F8F"/>
    <w:rsid w:val="006F12DE"/>
    <w:rsid w:val="00760813"/>
    <w:rsid w:val="00770EF0"/>
    <w:rsid w:val="00777860"/>
    <w:rsid w:val="00794DFF"/>
    <w:rsid w:val="00797545"/>
    <w:rsid w:val="007D338F"/>
    <w:rsid w:val="007D4C7E"/>
    <w:rsid w:val="007E4987"/>
    <w:rsid w:val="007F663B"/>
    <w:rsid w:val="00860A0F"/>
    <w:rsid w:val="00871396"/>
    <w:rsid w:val="0087572A"/>
    <w:rsid w:val="00885DDC"/>
    <w:rsid w:val="00895D5D"/>
    <w:rsid w:val="008C067B"/>
    <w:rsid w:val="008C7C96"/>
    <w:rsid w:val="008D2441"/>
    <w:rsid w:val="0095494E"/>
    <w:rsid w:val="00971AE8"/>
    <w:rsid w:val="00977AD9"/>
    <w:rsid w:val="0099046A"/>
    <w:rsid w:val="009A18A9"/>
    <w:rsid w:val="009A228D"/>
    <w:rsid w:val="009F4FEB"/>
    <w:rsid w:val="00A00190"/>
    <w:rsid w:val="00A212BF"/>
    <w:rsid w:val="00A2540E"/>
    <w:rsid w:val="00A5111B"/>
    <w:rsid w:val="00A60C57"/>
    <w:rsid w:val="00A73EA0"/>
    <w:rsid w:val="00A756D7"/>
    <w:rsid w:val="00A870C6"/>
    <w:rsid w:val="00A9491E"/>
    <w:rsid w:val="00AA67DA"/>
    <w:rsid w:val="00AB7A2C"/>
    <w:rsid w:val="00B06871"/>
    <w:rsid w:val="00B16B6D"/>
    <w:rsid w:val="00B742F4"/>
    <w:rsid w:val="00B81180"/>
    <w:rsid w:val="00B92847"/>
    <w:rsid w:val="00B92B12"/>
    <w:rsid w:val="00BC2611"/>
    <w:rsid w:val="00BC7A4B"/>
    <w:rsid w:val="00C12B1D"/>
    <w:rsid w:val="00C15DC7"/>
    <w:rsid w:val="00C34D96"/>
    <w:rsid w:val="00C40338"/>
    <w:rsid w:val="00C4669E"/>
    <w:rsid w:val="00C72DAD"/>
    <w:rsid w:val="00C76A40"/>
    <w:rsid w:val="00C95881"/>
    <w:rsid w:val="00CC64A6"/>
    <w:rsid w:val="00D07325"/>
    <w:rsid w:val="00D221DF"/>
    <w:rsid w:val="00D3043B"/>
    <w:rsid w:val="00D35F55"/>
    <w:rsid w:val="00D41A4A"/>
    <w:rsid w:val="00D806FA"/>
    <w:rsid w:val="00DA01F0"/>
    <w:rsid w:val="00E14AD9"/>
    <w:rsid w:val="00E3288E"/>
    <w:rsid w:val="00E74CF9"/>
    <w:rsid w:val="00E76DB5"/>
    <w:rsid w:val="00E92566"/>
    <w:rsid w:val="00EC1220"/>
    <w:rsid w:val="00EF55B5"/>
    <w:rsid w:val="00F25404"/>
    <w:rsid w:val="00F63C6A"/>
    <w:rsid w:val="00F75133"/>
    <w:rsid w:val="00F86244"/>
    <w:rsid w:val="00FD2099"/>
    <w:rsid w:val="00FD4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89DD10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21</TotalTime>
  <Pages>1</Pages>
  <Words>339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2272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11</cp:revision>
  <cp:lastPrinted>2023-07-05T08:36:00Z</cp:lastPrinted>
  <dcterms:created xsi:type="dcterms:W3CDTF">2022-12-19T02:52:00Z</dcterms:created>
  <dcterms:modified xsi:type="dcterms:W3CDTF">2025-02-19T01:52:00Z</dcterms:modified>
</cp:coreProperties>
</file>