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247CB4" w14:textId="77777777" w:rsidR="00E9246C" w:rsidRDefault="00E9246C">
      <w:pPr>
        <w:pStyle w:val="Title"/>
        <w:jc w:val="left"/>
        <w:rPr>
          <w:lang w:eastAsia="zh-CN"/>
        </w:rPr>
      </w:pPr>
    </w:p>
    <w:p w14:paraId="768079FC" w14:textId="7E9A913F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  <w:r w:rsidR="00F303FE">
        <w:rPr>
          <w:lang w:eastAsia="zh-CN"/>
        </w:rPr>
        <w:t xml:space="preserve">   </w:t>
      </w:r>
    </w:p>
    <w:p w14:paraId="56CBA4A0" w14:textId="77777777" w:rsidR="00F303FE" w:rsidRDefault="00F303FE">
      <w:pPr>
        <w:rPr>
          <w:sz w:val="24"/>
        </w:rPr>
      </w:pPr>
    </w:p>
    <w:p w14:paraId="39D4B527" w14:textId="6B487105" w:rsidR="006467DA" w:rsidRDefault="00A6003F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1C1274">
        <w:rPr>
          <w:sz w:val="24"/>
        </w:rPr>
        <w:t>08</w:t>
      </w:r>
      <w:r w:rsidR="001C1274" w:rsidRPr="001C1274">
        <w:rPr>
          <w:sz w:val="24"/>
          <w:vertAlign w:val="superscript"/>
        </w:rPr>
        <w:t>th</w:t>
      </w:r>
      <w:r w:rsidR="001C1274">
        <w:rPr>
          <w:sz w:val="24"/>
        </w:rPr>
        <w:t xml:space="preserve"> May</w:t>
      </w:r>
      <w:r w:rsidR="00FC3770">
        <w:rPr>
          <w:sz w:val="24"/>
        </w:rPr>
        <w:t xml:space="preserve"> 2025</w:t>
      </w:r>
    </w:p>
    <w:p w14:paraId="303675B5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44E60BE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DE23782" w14:textId="5F963F7C"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A57C7D">
        <w:rPr>
          <w:sz w:val="24"/>
          <w:lang w:eastAsia="zh-CN"/>
        </w:rPr>
        <w:t>2</w:t>
      </w:r>
      <w:r w:rsidR="00C76164">
        <w:rPr>
          <w:sz w:val="24"/>
          <w:lang w:eastAsia="zh-CN"/>
        </w:rPr>
        <w:t xml:space="preserve"> unit</w:t>
      </w:r>
      <w:r w:rsidR="00F303FE">
        <w:rPr>
          <w:sz w:val="24"/>
          <w:lang w:eastAsia="zh-CN"/>
        </w:rPr>
        <w:t>s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 xml:space="preserve">and accessories </w:t>
      </w:r>
      <w:r w:rsidR="002409DA">
        <w:rPr>
          <w:sz w:val="24"/>
          <w:lang w:eastAsia="zh-CN"/>
        </w:rPr>
        <w:t>from production area to loading bay</w:t>
      </w:r>
      <w:r w:rsidR="00111E78">
        <w:rPr>
          <w:sz w:val="24"/>
          <w:lang w:eastAsia="zh-CN"/>
        </w:rPr>
        <w:t>,</w:t>
      </w:r>
      <w:r w:rsidR="002A548B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>hoist u</w:t>
      </w:r>
      <w:r w:rsidR="00D412F5">
        <w:rPr>
          <w:sz w:val="24"/>
          <w:lang w:eastAsia="zh-CN"/>
        </w:rPr>
        <w:t xml:space="preserve">p onto </w:t>
      </w:r>
      <w:r w:rsidR="00325EF1">
        <w:rPr>
          <w:sz w:val="24"/>
          <w:lang w:eastAsia="zh-CN"/>
        </w:rPr>
        <w:t xml:space="preserve">customer arrange container </w:t>
      </w:r>
    </w:p>
    <w:p w14:paraId="2A7851F1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4EC4A9D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57F74E7D" w14:textId="59F4550B" w:rsidR="002409DA" w:rsidRDefault="009021F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Mazak </w:t>
      </w:r>
      <w:r w:rsidR="000A1626">
        <w:rPr>
          <w:sz w:val="24"/>
          <w:szCs w:val="24"/>
          <w:lang w:eastAsia="zh-CN"/>
        </w:rPr>
        <w:t>INTE E500H2</w:t>
      </w:r>
    </w:p>
    <w:p w14:paraId="3B24BBDC" w14:textId="1AF7D1C6" w:rsidR="006B49F8" w:rsidRDefault="00D31FE2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1C1274">
        <w:rPr>
          <w:sz w:val="24"/>
          <w:szCs w:val="24"/>
          <w:lang w:eastAsia="zh-CN"/>
        </w:rPr>
        <w:t>900 x 375 x 320</w:t>
      </w:r>
      <w:r w:rsidR="00C74225">
        <w:rPr>
          <w:sz w:val="24"/>
          <w:szCs w:val="24"/>
          <w:lang w:eastAsia="zh-CN"/>
        </w:rPr>
        <w:t xml:space="preserve"> cm </w:t>
      </w:r>
    </w:p>
    <w:p w14:paraId="458AE900" w14:textId="5E4EFD29" w:rsidR="00F5198A" w:rsidRDefault="00D31FE2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</w:t>
      </w:r>
      <w:r w:rsidR="002925B1">
        <w:rPr>
          <w:sz w:val="24"/>
          <w:szCs w:val="24"/>
          <w:lang w:eastAsia="zh-CN"/>
        </w:rPr>
        <w:t xml:space="preserve"> </w:t>
      </w:r>
      <w:r w:rsidR="000A1626">
        <w:rPr>
          <w:sz w:val="24"/>
          <w:szCs w:val="24"/>
          <w:lang w:eastAsia="zh-CN"/>
        </w:rPr>
        <w:t>26, 0</w:t>
      </w:r>
      <w:r w:rsidR="00C74225">
        <w:rPr>
          <w:sz w:val="24"/>
          <w:szCs w:val="24"/>
          <w:lang w:eastAsia="zh-CN"/>
        </w:rPr>
        <w:t>00</w:t>
      </w:r>
      <w:r>
        <w:rPr>
          <w:sz w:val="24"/>
          <w:szCs w:val="24"/>
          <w:lang w:eastAsia="zh-CN"/>
        </w:rPr>
        <w:t xml:space="preserve"> kg</w:t>
      </w:r>
      <w:r w:rsidR="008F6FED">
        <w:rPr>
          <w:sz w:val="24"/>
          <w:szCs w:val="24"/>
          <w:lang w:eastAsia="zh-CN"/>
        </w:rPr>
        <w:t xml:space="preserve"> </w:t>
      </w:r>
    </w:p>
    <w:p w14:paraId="7D198BCC" w14:textId="77777777" w:rsidR="002409DA" w:rsidRPr="00C76164" w:rsidRDefault="002409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58151967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C7C6DD8" w14:textId="64A0E9D3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CF6695">
        <w:rPr>
          <w:sz w:val="24"/>
          <w:lang w:eastAsia="zh-CN"/>
        </w:rPr>
        <w:t>ed</w:t>
      </w:r>
    </w:p>
    <w:p w14:paraId="0C8EC0C1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B8551F3" w14:textId="77777777"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72EB6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6AE30D1A" w14:textId="4FFD133F" w:rsidR="008F6FED" w:rsidRDefault="008F6FED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Estimate </w:t>
      </w:r>
      <w:r w:rsidR="00C35E27">
        <w:rPr>
          <w:sz w:val="24"/>
          <w:lang w:eastAsia="zh-CN"/>
        </w:rPr>
        <w:t>2</w:t>
      </w:r>
      <w:r>
        <w:rPr>
          <w:sz w:val="24"/>
          <w:lang w:eastAsia="zh-CN"/>
        </w:rPr>
        <w:t xml:space="preserve"> day</w:t>
      </w:r>
      <w:r w:rsidR="002925B1">
        <w:rPr>
          <w:sz w:val="24"/>
          <w:lang w:eastAsia="zh-CN"/>
        </w:rPr>
        <w:t>s</w:t>
      </w:r>
      <w:r>
        <w:rPr>
          <w:sz w:val="24"/>
          <w:lang w:eastAsia="zh-CN"/>
        </w:rPr>
        <w:t xml:space="preserve"> job:</w:t>
      </w:r>
    </w:p>
    <w:p w14:paraId="13B693FA" w14:textId="34921DDF" w:rsidR="00A57C7D" w:rsidRDefault="00C35E27">
      <w:pPr>
        <w:rPr>
          <w:sz w:val="24"/>
          <w:lang w:eastAsia="zh-CN"/>
        </w:rPr>
      </w:pPr>
      <w:r>
        <w:rPr>
          <w:sz w:val="24"/>
          <w:lang w:eastAsia="zh-CN"/>
        </w:rPr>
        <w:t>28/05</w:t>
      </w:r>
      <w:r w:rsidR="00A57C7D">
        <w:rPr>
          <w:sz w:val="24"/>
          <w:lang w:eastAsia="zh-CN"/>
        </w:rPr>
        <w:t xml:space="preserve">/25 – </w:t>
      </w:r>
      <w:r w:rsidR="00F303FE">
        <w:rPr>
          <w:sz w:val="24"/>
          <w:lang w:eastAsia="zh-CN"/>
        </w:rPr>
        <w:t xml:space="preserve">shift </w:t>
      </w:r>
      <w:r w:rsidR="00FC3770">
        <w:rPr>
          <w:sz w:val="24"/>
          <w:lang w:eastAsia="zh-CN"/>
        </w:rPr>
        <w:t>out accessories</w:t>
      </w:r>
      <w:r w:rsidR="00F303FE">
        <w:rPr>
          <w:sz w:val="24"/>
          <w:lang w:eastAsia="zh-CN"/>
        </w:rPr>
        <w:t xml:space="preserve"> and </w:t>
      </w:r>
      <w:r w:rsidR="00A57C7D">
        <w:rPr>
          <w:sz w:val="24"/>
          <w:lang w:eastAsia="zh-CN"/>
        </w:rPr>
        <w:t xml:space="preserve">load </w:t>
      </w:r>
      <w:r w:rsidR="00FC3770">
        <w:rPr>
          <w:sz w:val="24"/>
          <w:lang w:eastAsia="zh-CN"/>
        </w:rPr>
        <w:t xml:space="preserve">up </w:t>
      </w:r>
      <w:r w:rsidR="00A57C7D">
        <w:rPr>
          <w:sz w:val="24"/>
          <w:lang w:eastAsia="zh-CN"/>
        </w:rPr>
        <w:t>onto container</w:t>
      </w:r>
    </w:p>
    <w:p w14:paraId="07B8CD56" w14:textId="313ADF42" w:rsidR="00F5198A" w:rsidRPr="002409DA" w:rsidRDefault="00C35E27">
      <w:pPr>
        <w:rPr>
          <w:sz w:val="24"/>
          <w:lang w:eastAsia="zh-CN"/>
        </w:rPr>
      </w:pPr>
      <w:r>
        <w:rPr>
          <w:sz w:val="24"/>
          <w:lang w:eastAsia="zh-CN"/>
        </w:rPr>
        <w:t>29/05</w:t>
      </w:r>
      <w:r w:rsidR="008F6FED">
        <w:rPr>
          <w:sz w:val="24"/>
          <w:lang w:eastAsia="zh-CN"/>
        </w:rPr>
        <w:t>/25</w:t>
      </w:r>
      <w:r w:rsidR="00A57C7D">
        <w:rPr>
          <w:sz w:val="24"/>
          <w:lang w:eastAsia="zh-CN"/>
        </w:rPr>
        <w:t xml:space="preserve"> – shift out machine </w:t>
      </w:r>
      <w:r w:rsidR="00F303FE">
        <w:rPr>
          <w:sz w:val="24"/>
          <w:lang w:eastAsia="zh-CN"/>
        </w:rPr>
        <w:t>and load up onto container</w:t>
      </w:r>
    </w:p>
    <w:p w14:paraId="57AA0CA5" w14:textId="77777777" w:rsidR="005226B3" w:rsidRDefault="005226B3">
      <w:pPr>
        <w:rPr>
          <w:sz w:val="24"/>
          <w:szCs w:val="24"/>
          <w:lang w:eastAsia="zh-CN"/>
        </w:rPr>
      </w:pPr>
    </w:p>
    <w:p w14:paraId="31B3FCD2" w14:textId="77777777" w:rsidR="00E72EB6" w:rsidRDefault="00E72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14:paraId="60F6C6D3" w14:textId="77777777" w:rsidR="00E72EB6" w:rsidRDefault="00F5198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10:00</w:t>
      </w:r>
      <w:r w:rsidR="00E72EB6">
        <w:rPr>
          <w:sz w:val="24"/>
          <w:szCs w:val="24"/>
          <w:lang w:eastAsia="zh-CN"/>
        </w:rPr>
        <w:t xml:space="preserve"> am </w:t>
      </w:r>
    </w:p>
    <w:p w14:paraId="763671E1" w14:textId="77777777" w:rsidR="00E72EB6" w:rsidRPr="00E72EB6" w:rsidRDefault="00E72EB6">
      <w:pPr>
        <w:rPr>
          <w:sz w:val="24"/>
          <w:szCs w:val="24"/>
          <w:lang w:eastAsia="zh-CN"/>
        </w:rPr>
      </w:pPr>
    </w:p>
    <w:p w14:paraId="21BBADCA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5A4602A9" w14:textId="22775ED7" w:rsidR="002925B1" w:rsidRDefault="001C572E" w:rsidP="002925B1">
      <w:pPr>
        <w:pStyle w:val="Heading4"/>
      </w:pPr>
      <w:r>
        <w:t>16 Seletar Aerospace Crescent</w:t>
      </w:r>
    </w:p>
    <w:p w14:paraId="02066594" w14:textId="256B173F" w:rsidR="002925B1" w:rsidRDefault="002925B1" w:rsidP="002925B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 Pte Ltd</w:t>
      </w:r>
    </w:p>
    <w:p w14:paraId="30C7616F" w14:textId="77777777" w:rsidR="006467DA" w:rsidRDefault="006467DA">
      <w:pPr>
        <w:rPr>
          <w:lang w:eastAsia="zh-CN"/>
        </w:rPr>
      </w:pPr>
    </w:p>
    <w:p w14:paraId="6BF1B9E9" w14:textId="77777777"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141921A7" w14:textId="1CF1A35D" w:rsidR="000A1626" w:rsidRDefault="000A162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proofErr w:type="gramStart"/>
      <w:r>
        <w:rPr>
          <w:bCs/>
          <w:sz w:val="24"/>
          <w:lang w:eastAsia="zh-CN"/>
        </w:rPr>
        <w:t>1</w:t>
      </w:r>
      <w:r w:rsidR="003A30BD">
        <w:rPr>
          <w:bCs/>
          <w:sz w:val="24"/>
          <w:lang w:eastAsia="zh-CN"/>
        </w:rPr>
        <w:t>0</w:t>
      </w:r>
      <w:r>
        <w:rPr>
          <w:bCs/>
          <w:sz w:val="24"/>
          <w:lang w:eastAsia="zh-CN"/>
        </w:rPr>
        <w:t>0</w:t>
      </w:r>
      <w:r w:rsidR="003A30BD">
        <w:rPr>
          <w:bCs/>
          <w:sz w:val="24"/>
          <w:lang w:eastAsia="zh-CN"/>
        </w:rPr>
        <w:t xml:space="preserve"> </w:t>
      </w:r>
      <w:r>
        <w:rPr>
          <w:bCs/>
          <w:sz w:val="24"/>
          <w:lang w:eastAsia="zh-CN"/>
        </w:rPr>
        <w:t>ton</w:t>
      </w:r>
      <w:proofErr w:type="gramEnd"/>
      <w:r>
        <w:rPr>
          <w:bCs/>
          <w:sz w:val="24"/>
          <w:lang w:eastAsia="zh-CN"/>
        </w:rPr>
        <w:t xml:space="preserve"> </w:t>
      </w:r>
      <w:r w:rsidR="003A30BD">
        <w:rPr>
          <w:bCs/>
          <w:sz w:val="24"/>
          <w:lang w:eastAsia="zh-CN"/>
        </w:rPr>
        <w:t>mobile</w:t>
      </w:r>
      <w:r>
        <w:rPr>
          <w:bCs/>
          <w:sz w:val="24"/>
          <w:lang w:eastAsia="zh-CN"/>
        </w:rPr>
        <w:t xml:space="preserve"> crane</w:t>
      </w:r>
    </w:p>
    <w:p w14:paraId="5C2434AF" w14:textId="6489C360" w:rsidR="00D31FE2" w:rsidRDefault="002409D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</w:t>
      </w:r>
      <w:r w:rsidR="00D412F5">
        <w:rPr>
          <w:bCs/>
          <w:sz w:val="24"/>
          <w:lang w:eastAsia="zh-CN"/>
        </w:rPr>
        <w:t xml:space="preserve">rry </w:t>
      </w:r>
      <w:proofErr w:type="gramStart"/>
      <w:r w:rsidR="00B95B07">
        <w:rPr>
          <w:bCs/>
          <w:sz w:val="24"/>
          <w:lang w:eastAsia="zh-CN"/>
        </w:rPr>
        <w:t>loader</w:t>
      </w:r>
      <w:proofErr w:type="gramEnd"/>
      <w:r w:rsidR="008F6FED">
        <w:rPr>
          <w:bCs/>
          <w:sz w:val="24"/>
          <w:lang w:eastAsia="zh-CN"/>
        </w:rPr>
        <w:t xml:space="preserve"> </w:t>
      </w:r>
      <w:r w:rsidR="00325EF1">
        <w:rPr>
          <w:bCs/>
          <w:sz w:val="24"/>
          <w:lang w:eastAsia="zh-CN"/>
        </w:rPr>
        <w:t xml:space="preserve"> </w:t>
      </w:r>
    </w:p>
    <w:p w14:paraId="7A48E569" w14:textId="77777777" w:rsidR="00B95B07" w:rsidRDefault="00D31FE2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Low loader</w:t>
      </w:r>
      <w:r w:rsidR="009021F8">
        <w:rPr>
          <w:bCs/>
          <w:sz w:val="24"/>
          <w:lang w:eastAsia="zh-CN"/>
        </w:rPr>
        <w:t xml:space="preserve"> </w:t>
      </w:r>
    </w:p>
    <w:p w14:paraId="0127CB74" w14:textId="19F58054" w:rsidR="00FD6726" w:rsidRDefault="00FD672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forklift</w:t>
      </w:r>
    </w:p>
    <w:p w14:paraId="6EB4C9AD" w14:textId="3A4D4B97" w:rsidR="005963F0" w:rsidRPr="00A4691E" w:rsidRDefault="005963F0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Hydraulic/hand jack </w:t>
      </w:r>
    </w:p>
    <w:p w14:paraId="28A9D5F4" w14:textId="77777777"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14:paraId="1681CA6F" w14:textId="77777777"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14:paraId="69490F49" w14:textId="32DC47C6" w:rsidR="00B95B07" w:rsidRDefault="002409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</w:t>
      </w:r>
      <w:r w:rsidR="004C7E81">
        <w:rPr>
          <w:sz w:val="24"/>
          <w:lang w:eastAsia="zh-CN"/>
        </w:rPr>
        <w:t xml:space="preserve">to lay out </w:t>
      </w:r>
      <w:r w:rsidR="00F5198A">
        <w:rPr>
          <w:sz w:val="24"/>
          <w:lang w:eastAsia="zh-CN"/>
        </w:rPr>
        <w:t xml:space="preserve">for </w:t>
      </w:r>
      <w:r>
        <w:rPr>
          <w:sz w:val="24"/>
          <w:lang w:eastAsia="zh-CN"/>
        </w:rPr>
        <w:t>floor protection</w:t>
      </w:r>
      <w:r w:rsidR="00C76164">
        <w:rPr>
          <w:sz w:val="24"/>
          <w:lang w:eastAsia="zh-CN"/>
        </w:rPr>
        <w:t>)</w:t>
      </w:r>
    </w:p>
    <w:p w14:paraId="7DBB2512" w14:textId="77777777" w:rsidR="00F303FE" w:rsidRDefault="00F303F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9E2EA29" w14:textId="0F8A1DD3"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73252B15" w14:textId="77777777" w:rsidR="00A57C7D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14:paraId="17F60143" w14:textId="44AE70AB" w:rsidR="004C7E81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2C6EB51F" w14:textId="77777777" w:rsidR="009021F8" w:rsidRDefault="009021F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39B34F7" w14:textId="76D38A54"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44BC878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6A5643D0" w14:textId="77777777"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0A746074" w14:textId="77777777" w:rsidR="00E72EB6" w:rsidRDefault="00E72EB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DA4E61C" w14:textId="77777777"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2A1C7AD8" w14:textId="42E40ACC"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3A30BD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14:paraId="21A16C90" w14:textId="77777777"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8CE9DB7" w14:textId="77777777"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985414F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482746A5" w14:textId="77777777"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14:paraId="25CE04B4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14:paraId="6B974248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4D6BCA5" w14:textId="77777777"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14:paraId="5D0FBC6A" w14:textId="43C22753"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F24BE1">
        <w:rPr>
          <w:sz w:val="24"/>
          <w:lang w:eastAsia="zh-CN"/>
        </w:rPr>
        <w:t xml:space="preserve">ment of </w:t>
      </w:r>
      <w:r w:rsidR="00FD6726">
        <w:rPr>
          <w:sz w:val="24"/>
          <w:lang w:eastAsia="zh-CN"/>
        </w:rPr>
        <w:t>lorry</w:t>
      </w:r>
      <w:r w:rsidR="00F24BE1">
        <w:rPr>
          <w:sz w:val="24"/>
          <w:lang w:eastAsia="zh-CN"/>
        </w:rPr>
        <w:t xml:space="preserve"> crane</w:t>
      </w:r>
      <w:r>
        <w:rPr>
          <w:sz w:val="24"/>
          <w:lang w:eastAsia="zh-CN"/>
        </w:rPr>
        <w:t xml:space="preserve"> at designated </w:t>
      </w:r>
      <w:r w:rsidR="008F6FED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location</w:t>
      </w:r>
    </w:p>
    <w:p w14:paraId="3FBC0A5F" w14:textId="77777777" w:rsidR="00F5198A" w:rsidRDefault="00F24B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 fully extended and resting on steel plate/timber mats as base plate</w:t>
      </w:r>
    </w:p>
    <w:p w14:paraId="333A7276" w14:textId="281A6C40" w:rsidR="009021F8" w:rsidRDefault="00F5198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jack up machine </w:t>
      </w:r>
      <w:r w:rsidR="009021F8">
        <w:rPr>
          <w:sz w:val="24"/>
          <w:lang w:eastAsia="zh-CN"/>
        </w:rPr>
        <w:t>to 4” high</w:t>
      </w:r>
    </w:p>
    <w:p w14:paraId="2BE6AC83" w14:textId="725B7223" w:rsidR="00F24BE1" w:rsidRDefault="009021F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F5198A">
        <w:rPr>
          <w:sz w:val="24"/>
          <w:lang w:eastAsia="zh-CN"/>
        </w:rPr>
        <w:t xml:space="preserve">nsert rollers </w:t>
      </w:r>
      <w:r>
        <w:rPr>
          <w:sz w:val="24"/>
          <w:lang w:eastAsia="zh-CN"/>
        </w:rPr>
        <w:t>under machine bed</w:t>
      </w:r>
      <w:r w:rsidR="00F24BE1">
        <w:rPr>
          <w:sz w:val="24"/>
          <w:lang w:eastAsia="zh-CN"/>
        </w:rPr>
        <w:t xml:space="preserve"> </w:t>
      </w:r>
    </w:p>
    <w:p w14:paraId="2DFA0429" w14:textId="399DBABB" w:rsidR="00E9246C" w:rsidRPr="00517B4E" w:rsidRDefault="001D45A5" w:rsidP="00517B4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14:paraId="61C662D0" w14:textId="68D0D14A" w:rsidR="00F118AD" w:rsidRDefault="00F24B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a</w:t>
      </w:r>
      <w:r w:rsidR="00F118AD">
        <w:rPr>
          <w:sz w:val="24"/>
          <w:lang w:eastAsia="zh-CN"/>
        </w:rPr>
        <w:t xml:space="preserve">ttached </w:t>
      </w:r>
      <w:r w:rsidR="009021F8">
        <w:rPr>
          <w:sz w:val="24"/>
          <w:lang w:eastAsia="zh-CN"/>
        </w:rPr>
        <w:t>required sling</w:t>
      </w:r>
      <w:r w:rsidR="00F118AD">
        <w:rPr>
          <w:sz w:val="24"/>
          <w:lang w:eastAsia="zh-CN"/>
        </w:rPr>
        <w:t xml:space="preserve"> </w:t>
      </w:r>
      <w:r w:rsidR="009021F8">
        <w:rPr>
          <w:sz w:val="24"/>
          <w:lang w:eastAsia="zh-CN"/>
        </w:rPr>
        <w:t xml:space="preserve">onto crane hook </w:t>
      </w:r>
    </w:p>
    <w:p w14:paraId="12C9A553" w14:textId="77777777" w:rsidR="00F24BE1" w:rsidRDefault="00F24B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sling to rigging point of machine </w:t>
      </w:r>
    </w:p>
    <w:p w14:paraId="5CD819DF" w14:textId="77777777" w:rsidR="00E72EB6" w:rsidRDefault="005963F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F24BE1">
        <w:rPr>
          <w:sz w:val="24"/>
          <w:lang w:eastAsia="zh-CN"/>
        </w:rPr>
        <w:t xml:space="preserve">machine 1ft above ground to check on balancing </w:t>
      </w:r>
    </w:p>
    <w:p w14:paraId="69656D1B" w14:textId="274DC1F5" w:rsidR="005B54EC" w:rsidRDefault="00F5198A" w:rsidP="005B54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When well balanced, hoist and load up </w:t>
      </w:r>
      <w:r w:rsidR="009021F8">
        <w:rPr>
          <w:sz w:val="24"/>
          <w:lang w:eastAsia="zh-CN"/>
        </w:rPr>
        <w:t>machine onto low loader</w:t>
      </w:r>
    </w:p>
    <w:p w14:paraId="731790A1" w14:textId="77777777" w:rsidR="00DB1E3B" w:rsidRDefault="00F5198A" w:rsidP="00F5198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Released all sling from rigging point of machine</w:t>
      </w:r>
    </w:p>
    <w:p w14:paraId="7172A2B0" w14:textId="027CF1D8" w:rsidR="00325EF1" w:rsidRDefault="00325EF1" w:rsidP="00F5198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low loader to outside factory</w:t>
      </w:r>
    </w:p>
    <w:p w14:paraId="29733A3D" w14:textId="07B7D8E3" w:rsidR="00325EF1" w:rsidRPr="00F5198A" w:rsidRDefault="00325EF1" w:rsidP="00F5198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machine and </w:t>
      </w:r>
      <w:r w:rsidR="003A30BD">
        <w:rPr>
          <w:sz w:val="24"/>
          <w:lang w:eastAsia="zh-CN"/>
        </w:rPr>
        <w:t>load</w:t>
      </w:r>
      <w:r>
        <w:rPr>
          <w:sz w:val="24"/>
          <w:lang w:eastAsia="zh-CN"/>
        </w:rPr>
        <w:t xml:space="preserve"> onto FR container</w:t>
      </w:r>
    </w:p>
    <w:p w14:paraId="6A1458F0" w14:textId="29ED05C5" w:rsidR="009D0612" w:rsidRDefault="00F5198A" w:rsidP="00DB1E3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</w:t>
      </w:r>
      <w:r w:rsidR="007534E4">
        <w:rPr>
          <w:sz w:val="24"/>
          <w:lang w:eastAsia="zh-CN"/>
        </w:rPr>
        <w:t>i</w:t>
      </w:r>
      <w:r>
        <w:rPr>
          <w:sz w:val="24"/>
          <w:lang w:eastAsia="zh-CN"/>
        </w:rPr>
        <w:t>ne</w:t>
      </w:r>
      <w:r w:rsidR="00DB1E3B">
        <w:rPr>
          <w:sz w:val="24"/>
          <w:lang w:eastAsia="zh-CN"/>
        </w:rPr>
        <w:t xml:space="preserve"> with </w:t>
      </w:r>
      <w:r w:rsidR="00325EF1">
        <w:rPr>
          <w:sz w:val="24"/>
          <w:lang w:eastAsia="zh-CN"/>
        </w:rPr>
        <w:t xml:space="preserve">chocking wood and lashing belt </w:t>
      </w:r>
    </w:p>
    <w:p w14:paraId="32F75540" w14:textId="3B439F63" w:rsidR="00111E78" w:rsidRPr="00325EF1" w:rsidRDefault="0099046A" w:rsidP="00325EF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25EF1">
        <w:rPr>
          <w:sz w:val="24"/>
          <w:lang w:eastAsia="zh-CN"/>
        </w:rPr>
        <w:t xml:space="preserve">Once job complete, team leader will instruct the team </w:t>
      </w:r>
      <w:r w:rsidR="005226B3" w:rsidRPr="00325EF1">
        <w:rPr>
          <w:sz w:val="24"/>
          <w:lang w:eastAsia="zh-CN"/>
        </w:rPr>
        <w:t>to perform proper housekeeping</w:t>
      </w:r>
    </w:p>
    <w:p w14:paraId="558E3A90" w14:textId="77777777" w:rsidR="0099046A" w:rsidRDefault="00111E78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14:paraId="4C6976A3" w14:textId="77777777" w:rsidR="00DB1E3B" w:rsidRPr="009D0612" w:rsidRDefault="00DB1E3B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14:paraId="04F91A45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63716E61" w14:textId="1DF89985" w:rsidR="0099046A" w:rsidRDefault="00325EF1" w:rsidP="000046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14:paraId="11A46A9D" w14:textId="77777777" w:rsidR="0099046A" w:rsidRDefault="007534E4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14:paraId="6B9AC7AC" w14:textId="77777777" w:rsidR="00F118AD" w:rsidRDefault="0099046A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2BEB0BFE" w14:textId="77777777" w:rsidR="006467DA" w:rsidRPr="009D0612" w:rsidRDefault="009D0612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6467DA">
        <w:tab/>
      </w:r>
    </w:p>
    <w:sectPr w:rsidR="006467DA" w:rsidRPr="009D0612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F9B006" w14:textId="77777777" w:rsidR="00EB4C47" w:rsidRDefault="00EB4C47">
      <w:r>
        <w:separator/>
      </w:r>
    </w:p>
  </w:endnote>
  <w:endnote w:type="continuationSeparator" w:id="0">
    <w:p w14:paraId="362B2E9C" w14:textId="77777777" w:rsidR="00EB4C47" w:rsidRDefault="00EB4C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4E71A7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83FC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83FC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130737" w14:textId="77777777" w:rsidR="00EB4C47" w:rsidRDefault="00EB4C47">
      <w:r>
        <w:separator/>
      </w:r>
    </w:p>
  </w:footnote>
  <w:footnote w:type="continuationSeparator" w:id="0">
    <w:p w14:paraId="217A6B85" w14:textId="77777777" w:rsidR="00EB4C47" w:rsidRDefault="00EB4C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08F335" w14:textId="77777777" w:rsidR="00F303FE" w:rsidRDefault="00F303FE" w:rsidP="000963B7">
    <w:pPr>
      <w:pStyle w:val="Header"/>
      <w:rPr>
        <w:b/>
        <w:sz w:val="28"/>
      </w:rPr>
    </w:pPr>
  </w:p>
  <w:p w14:paraId="4C325226" w14:textId="5F853C47" w:rsidR="00183C4E" w:rsidRPr="000963B7" w:rsidRDefault="009D5995" w:rsidP="000963B7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1" locked="0" layoutInCell="0" allowOverlap="1" wp14:anchorId="28125CBA" wp14:editId="72B1435F">
          <wp:simplePos x="0" y="0"/>
          <wp:positionH relativeFrom="column">
            <wp:posOffset>-695325</wp:posOffset>
          </wp:positionH>
          <wp:positionV relativeFrom="paragraph">
            <wp:posOffset>-260985</wp:posOffset>
          </wp:positionV>
          <wp:extent cx="731520" cy="1280160"/>
          <wp:effectExtent l="0" t="0" r="0" b="0"/>
          <wp:wrapTight wrapText="bothSides">
            <wp:wrapPolygon edited="0">
              <wp:start x="0" y="0"/>
              <wp:lineTo x="0" y="21214"/>
              <wp:lineTo x="20813" y="21214"/>
              <wp:lineTo x="20813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963B7">
      <w:rPr>
        <w:b/>
        <w:sz w:val="28"/>
      </w:rPr>
      <w:t xml:space="preserve">               </w:t>
    </w:r>
    <w:r w:rsidR="00FC3770">
      <w:rPr>
        <w:b/>
        <w:sz w:val="28"/>
      </w:rPr>
      <w:t xml:space="preserve"> </w:t>
    </w:r>
    <w:r w:rsidR="00183C4E">
      <w:rPr>
        <w:b/>
        <w:color w:val="0000FF"/>
        <w:sz w:val="28"/>
      </w:rPr>
      <w:t>ERIC WONG MACHINERY TRANSPORTATION PTE LTD</w:t>
    </w:r>
  </w:p>
  <w:p w14:paraId="418653D8" w14:textId="5EDACC4E" w:rsidR="00183C4E" w:rsidRDefault="007534E4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594B6FB7" w14:textId="0F7E8B9C" w:rsidR="00183C4E" w:rsidRDefault="001D45A5">
    <w:pPr>
      <w:pStyle w:val="Header"/>
      <w:jc w:val="center"/>
    </w:pPr>
    <w:r>
      <w:t>Tel</w:t>
    </w:r>
    <w:r w:rsidR="00183C4E">
      <w:t>: 62</w:t>
    </w:r>
    <w:r w:rsidR="007534E4">
      <w:t>824175, 62828203, 62826020</w:t>
    </w:r>
  </w:p>
  <w:p w14:paraId="3E09AF0D" w14:textId="7A9F27F6" w:rsidR="00183C4E" w:rsidRDefault="00183C4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148D4AF6" w14:textId="22B97BC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B816C8D" w14:textId="6A768A45"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18598784">
    <w:abstractNumId w:val="3"/>
  </w:num>
  <w:num w:numId="2" w16cid:durableId="1328753994">
    <w:abstractNumId w:val="6"/>
  </w:num>
  <w:num w:numId="3" w16cid:durableId="437680652">
    <w:abstractNumId w:val="1"/>
  </w:num>
  <w:num w:numId="4" w16cid:durableId="1191409103">
    <w:abstractNumId w:val="13"/>
  </w:num>
  <w:num w:numId="5" w16cid:durableId="1314799392">
    <w:abstractNumId w:val="7"/>
  </w:num>
  <w:num w:numId="6" w16cid:durableId="1203638086">
    <w:abstractNumId w:val="9"/>
  </w:num>
  <w:num w:numId="7" w16cid:durableId="187648929">
    <w:abstractNumId w:val="5"/>
  </w:num>
  <w:num w:numId="8" w16cid:durableId="321280437">
    <w:abstractNumId w:val="10"/>
  </w:num>
  <w:num w:numId="9" w16cid:durableId="999388961">
    <w:abstractNumId w:val="2"/>
  </w:num>
  <w:num w:numId="10" w16cid:durableId="591469668">
    <w:abstractNumId w:val="11"/>
  </w:num>
  <w:num w:numId="11" w16cid:durableId="195239218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20817314">
    <w:abstractNumId w:val="0"/>
  </w:num>
  <w:num w:numId="13" w16cid:durableId="1686470117">
    <w:abstractNumId w:val="8"/>
  </w:num>
  <w:num w:numId="14" w16cid:durableId="597567416">
    <w:abstractNumId w:val="12"/>
  </w:num>
  <w:num w:numId="15" w16cid:durableId="759061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046BC"/>
    <w:rsid w:val="0005684E"/>
    <w:rsid w:val="0007152C"/>
    <w:rsid w:val="00090D64"/>
    <w:rsid w:val="00094D4F"/>
    <w:rsid w:val="000963B7"/>
    <w:rsid w:val="000A1626"/>
    <w:rsid w:val="000A4E07"/>
    <w:rsid w:val="000B270C"/>
    <w:rsid w:val="000C68D5"/>
    <w:rsid w:val="000D3C89"/>
    <w:rsid w:val="000D3F7C"/>
    <w:rsid w:val="000D5C77"/>
    <w:rsid w:val="000E0C67"/>
    <w:rsid w:val="00111E78"/>
    <w:rsid w:val="00112FD3"/>
    <w:rsid w:val="001218B2"/>
    <w:rsid w:val="001268A8"/>
    <w:rsid w:val="00127D49"/>
    <w:rsid w:val="00133263"/>
    <w:rsid w:val="001362B6"/>
    <w:rsid w:val="00140D68"/>
    <w:rsid w:val="00141D73"/>
    <w:rsid w:val="00144C6C"/>
    <w:rsid w:val="00155DE2"/>
    <w:rsid w:val="00164451"/>
    <w:rsid w:val="0017369C"/>
    <w:rsid w:val="00183C4E"/>
    <w:rsid w:val="00192797"/>
    <w:rsid w:val="001C1274"/>
    <w:rsid w:val="001C50B5"/>
    <w:rsid w:val="001C572E"/>
    <w:rsid w:val="001D45A5"/>
    <w:rsid w:val="00201D8B"/>
    <w:rsid w:val="00206BD9"/>
    <w:rsid w:val="00211F1E"/>
    <w:rsid w:val="002409DA"/>
    <w:rsid w:val="00245EDD"/>
    <w:rsid w:val="0025020E"/>
    <w:rsid w:val="00251AD9"/>
    <w:rsid w:val="00257C21"/>
    <w:rsid w:val="0027581C"/>
    <w:rsid w:val="002925B1"/>
    <w:rsid w:val="002A548B"/>
    <w:rsid w:val="0030317F"/>
    <w:rsid w:val="00310F94"/>
    <w:rsid w:val="00321127"/>
    <w:rsid w:val="00325EF1"/>
    <w:rsid w:val="00333DB7"/>
    <w:rsid w:val="00375E51"/>
    <w:rsid w:val="003A1A79"/>
    <w:rsid w:val="003A30BD"/>
    <w:rsid w:val="003A6EE4"/>
    <w:rsid w:val="003C7A2A"/>
    <w:rsid w:val="003D5FEC"/>
    <w:rsid w:val="003D79A3"/>
    <w:rsid w:val="00401119"/>
    <w:rsid w:val="0040297C"/>
    <w:rsid w:val="0041339A"/>
    <w:rsid w:val="0041405C"/>
    <w:rsid w:val="00456295"/>
    <w:rsid w:val="00466C7A"/>
    <w:rsid w:val="00483FC9"/>
    <w:rsid w:val="004C1FD3"/>
    <w:rsid w:val="004C7E81"/>
    <w:rsid w:val="004E23E8"/>
    <w:rsid w:val="00501090"/>
    <w:rsid w:val="00517B4E"/>
    <w:rsid w:val="005226B3"/>
    <w:rsid w:val="005366A1"/>
    <w:rsid w:val="005463C4"/>
    <w:rsid w:val="005740F3"/>
    <w:rsid w:val="0057657F"/>
    <w:rsid w:val="00590402"/>
    <w:rsid w:val="005955A7"/>
    <w:rsid w:val="005963F0"/>
    <w:rsid w:val="005B54EC"/>
    <w:rsid w:val="005D3C81"/>
    <w:rsid w:val="005E155C"/>
    <w:rsid w:val="005E1ED1"/>
    <w:rsid w:val="00610175"/>
    <w:rsid w:val="006467DA"/>
    <w:rsid w:val="00647E7B"/>
    <w:rsid w:val="00647F9A"/>
    <w:rsid w:val="0066401C"/>
    <w:rsid w:val="0067058F"/>
    <w:rsid w:val="00670B64"/>
    <w:rsid w:val="00693582"/>
    <w:rsid w:val="006B3F8F"/>
    <w:rsid w:val="006B49F8"/>
    <w:rsid w:val="006C647D"/>
    <w:rsid w:val="006D3756"/>
    <w:rsid w:val="006D45B3"/>
    <w:rsid w:val="006F0847"/>
    <w:rsid w:val="006F12DE"/>
    <w:rsid w:val="006F2B01"/>
    <w:rsid w:val="006F2F0C"/>
    <w:rsid w:val="007036E3"/>
    <w:rsid w:val="00713F4B"/>
    <w:rsid w:val="007534E4"/>
    <w:rsid w:val="00760813"/>
    <w:rsid w:val="00777860"/>
    <w:rsid w:val="00782328"/>
    <w:rsid w:val="00794EBB"/>
    <w:rsid w:val="00797545"/>
    <w:rsid w:val="007D338F"/>
    <w:rsid w:val="007D4C7E"/>
    <w:rsid w:val="007F663B"/>
    <w:rsid w:val="0083651A"/>
    <w:rsid w:val="0086270C"/>
    <w:rsid w:val="00871396"/>
    <w:rsid w:val="0087572A"/>
    <w:rsid w:val="00885DDC"/>
    <w:rsid w:val="008949B6"/>
    <w:rsid w:val="00895D5D"/>
    <w:rsid w:val="008A3C35"/>
    <w:rsid w:val="008C067B"/>
    <w:rsid w:val="008C0A7C"/>
    <w:rsid w:val="008D2441"/>
    <w:rsid w:val="008F6FED"/>
    <w:rsid w:val="009021F8"/>
    <w:rsid w:val="00940EAD"/>
    <w:rsid w:val="00964ED6"/>
    <w:rsid w:val="00971AE8"/>
    <w:rsid w:val="0097276B"/>
    <w:rsid w:val="0099046A"/>
    <w:rsid w:val="009A18A9"/>
    <w:rsid w:val="009A228D"/>
    <w:rsid w:val="009A4E69"/>
    <w:rsid w:val="009D0612"/>
    <w:rsid w:val="009D5995"/>
    <w:rsid w:val="009F4FEB"/>
    <w:rsid w:val="009F6752"/>
    <w:rsid w:val="00A2540E"/>
    <w:rsid w:val="00A4691E"/>
    <w:rsid w:val="00A57C7D"/>
    <w:rsid w:val="00A6003F"/>
    <w:rsid w:val="00A6099B"/>
    <w:rsid w:val="00A73EA0"/>
    <w:rsid w:val="00A81D33"/>
    <w:rsid w:val="00A9491E"/>
    <w:rsid w:val="00AA67DA"/>
    <w:rsid w:val="00AD40A8"/>
    <w:rsid w:val="00AD5F61"/>
    <w:rsid w:val="00AE3B92"/>
    <w:rsid w:val="00B06871"/>
    <w:rsid w:val="00B0691D"/>
    <w:rsid w:val="00B16352"/>
    <w:rsid w:val="00B16B6D"/>
    <w:rsid w:val="00B444AC"/>
    <w:rsid w:val="00B568EA"/>
    <w:rsid w:val="00B742F4"/>
    <w:rsid w:val="00B80BDB"/>
    <w:rsid w:val="00B86C01"/>
    <w:rsid w:val="00B95B07"/>
    <w:rsid w:val="00BF7506"/>
    <w:rsid w:val="00C15DC7"/>
    <w:rsid w:val="00C35E27"/>
    <w:rsid w:val="00C42B2F"/>
    <w:rsid w:val="00C4669E"/>
    <w:rsid w:val="00C72DAD"/>
    <w:rsid w:val="00C74225"/>
    <w:rsid w:val="00C76164"/>
    <w:rsid w:val="00C80559"/>
    <w:rsid w:val="00C95881"/>
    <w:rsid w:val="00CA412E"/>
    <w:rsid w:val="00CD79B3"/>
    <w:rsid w:val="00CF6695"/>
    <w:rsid w:val="00D07325"/>
    <w:rsid w:val="00D221DF"/>
    <w:rsid w:val="00D306F9"/>
    <w:rsid w:val="00D31FE2"/>
    <w:rsid w:val="00D35F55"/>
    <w:rsid w:val="00D412F5"/>
    <w:rsid w:val="00D41A4A"/>
    <w:rsid w:val="00DA01F0"/>
    <w:rsid w:val="00DB1E3B"/>
    <w:rsid w:val="00E3288E"/>
    <w:rsid w:val="00E64ED4"/>
    <w:rsid w:val="00E72EB6"/>
    <w:rsid w:val="00E76DB5"/>
    <w:rsid w:val="00E90A56"/>
    <w:rsid w:val="00E9246C"/>
    <w:rsid w:val="00EB4C47"/>
    <w:rsid w:val="00EC1220"/>
    <w:rsid w:val="00EE658C"/>
    <w:rsid w:val="00EF55B5"/>
    <w:rsid w:val="00F03666"/>
    <w:rsid w:val="00F118AD"/>
    <w:rsid w:val="00F15A11"/>
    <w:rsid w:val="00F24BE1"/>
    <w:rsid w:val="00F25404"/>
    <w:rsid w:val="00F303FE"/>
    <w:rsid w:val="00F5198A"/>
    <w:rsid w:val="00F57696"/>
    <w:rsid w:val="00F63C6A"/>
    <w:rsid w:val="00F75133"/>
    <w:rsid w:val="00FC3770"/>
    <w:rsid w:val="00FD2099"/>
    <w:rsid w:val="00FD6726"/>
    <w:rsid w:val="00FD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7E3AD3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2701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2025-05-08T06:31:00Z</cp:lastPrinted>
  <dcterms:created xsi:type="dcterms:W3CDTF">2025-05-07T06:14:00Z</dcterms:created>
  <dcterms:modified xsi:type="dcterms:W3CDTF">2025-05-08T06:31:00Z</dcterms:modified>
</cp:coreProperties>
</file>