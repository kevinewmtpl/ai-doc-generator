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110025" w:rsidRDefault="00110025">
      <w:pPr>
        <w:rPr>
          <w:sz w:val="24"/>
        </w:rPr>
      </w:pPr>
    </w:p>
    <w:p w:rsidR="00EE527F" w:rsidRDefault="00110025">
      <w:pPr>
        <w:rPr>
          <w:sz w:val="24"/>
          <w:lang w:eastAsia="zh-CN"/>
        </w:rPr>
      </w:pPr>
      <w:r>
        <w:rPr>
          <w:sz w:val="24"/>
        </w:rPr>
        <w:t>Date: 02</w:t>
      </w:r>
      <w:r w:rsidRPr="00110025">
        <w:rPr>
          <w:sz w:val="24"/>
          <w:vertAlign w:val="superscript"/>
        </w:rPr>
        <w:t>nd</w:t>
      </w:r>
      <w:r>
        <w:rPr>
          <w:sz w:val="24"/>
        </w:rPr>
        <w:t xml:space="preserve"> Aug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Default="002E5AC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unload </w:t>
      </w:r>
      <w:r w:rsidR="00110025">
        <w:rPr>
          <w:sz w:val="24"/>
          <w:lang w:eastAsia="zh-CN"/>
        </w:rPr>
        <w:t>11 skid</w:t>
      </w:r>
      <w:r w:rsidR="00D83A06">
        <w:rPr>
          <w:sz w:val="24"/>
          <w:lang w:eastAsia="zh-CN"/>
        </w:rPr>
        <w:t xml:space="preserve"> of </w:t>
      </w:r>
      <w:r>
        <w:rPr>
          <w:sz w:val="24"/>
          <w:lang w:eastAsia="zh-CN"/>
        </w:rPr>
        <w:t>1</w:t>
      </w:r>
      <w:r w:rsidR="00DE77FE">
        <w:rPr>
          <w:sz w:val="24"/>
          <w:lang w:eastAsia="zh-CN"/>
        </w:rPr>
        <w:t xml:space="preserve"> u</w:t>
      </w:r>
      <w:r>
        <w:rPr>
          <w:sz w:val="24"/>
          <w:lang w:eastAsia="zh-CN"/>
        </w:rPr>
        <w:t>nit machine from</w:t>
      </w:r>
      <w:r w:rsidR="00DE77FE">
        <w:rPr>
          <w:sz w:val="24"/>
          <w:lang w:eastAsia="zh-CN"/>
        </w:rPr>
        <w:t xml:space="preserve"> </w:t>
      </w:r>
      <w:r w:rsidR="00110025">
        <w:rPr>
          <w:sz w:val="24"/>
          <w:lang w:eastAsia="zh-CN"/>
        </w:rPr>
        <w:t>3</w:t>
      </w:r>
      <w:r w:rsidR="001C36A6">
        <w:rPr>
          <w:sz w:val="24"/>
          <w:lang w:eastAsia="zh-CN"/>
        </w:rPr>
        <w:t xml:space="preserve"> x 40ft HQ container </w:t>
      </w:r>
      <w:r w:rsidR="00811DF3">
        <w:rPr>
          <w:sz w:val="24"/>
          <w:lang w:eastAsia="zh-CN"/>
        </w:rPr>
        <w:t xml:space="preserve">onto lorry chassis, transport </w:t>
      </w:r>
      <w:r w:rsidR="00110025">
        <w:rPr>
          <w:sz w:val="24"/>
          <w:lang w:eastAsia="zh-CN"/>
        </w:rPr>
        <w:t xml:space="preserve">lorry into </w:t>
      </w:r>
      <w:r w:rsidR="0015341D">
        <w:rPr>
          <w:sz w:val="24"/>
          <w:lang w:eastAsia="zh-CN"/>
        </w:rPr>
        <w:t>production area</w:t>
      </w:r>
      <w:r w:rsidR="007B2926">
        <w:rPr>
          <w:sz w:val="24"/>
          <w:lang w:eastAsia="zh-CN"/>
        </w:rPr>
        <w:t xml:space="preserve">, </w:t>
      </w:r>
      <w:r w:rsidR="00110025">
        <w:rPr>
          <w:sz w:val="24"/>
          <w:lang w:eastAsia="zh-CN"/>
        </w:rPr>
        <w:t xml:space="preserve">using customer overhead crane to unload </w:t>
      </w:r>
      <w:r w:rsidR="00A40342">
        <w:rPr>
          <w:sz w:val="24"/>
          <w:lang w:eastAsia="zh-CN"/>
        </w:rPr>
        <w:t xml:space="preserve">and position </w:t>
      </w:r>
      <w:r w:rsidR="007B2926">
        <w:rPr>
          <w:sz w:val="24"/>
          <w:lang w:eastAsia="zh-CN"/>
        </w:rPr>
        <w:t xml:space="preserve">to </w:t>
      </w:r>
      <w:r w:rsidR="00A40342">
        <w:rPr>
          <w:sz w:val="24"/>
          <w:lang w:eastAsia="zh-CN"/>
        </w:rPr>
        <w:t xml:space="preserve">designated </w:t>
      </w:r>
      <w:r w:rsidR="007B2926">
        <w:rPr>
          <w:sz w:val="24"/>
          <w:lang w:eastAsia="zh-CN"/>
        </w:rPr>
        <w:t>location</w:t>
      </w:r>
    </w:p>
    <w:p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5341D" w:rsidRPr="007B7511" w:rsidRDefault="0015341D" w:rsidP="002D2B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D83A06" w:rsidRDefault="002D2B22" w:rsidP="002D2B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1) </w:t>
      </w:r>
      <w:r w:rsidR="00110025">
        <w:rPr>
          <w:sz w:val="24"/>
          <w:szCs w:val="24"/>
          <w:lang w:eastAsia="zh-CN"/>
        </w:rPr>
        <w:t xml:space="preserve">Table: 6000 x 2200 x 1300 mm / Wt: 10, 000 kgs </w:t>
      </w:r>
    </w:p>
    <w:p w:rsidR="00110025" w:rsidRDefault="002D2B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2) </w:t>
      </w:r>
      <w:r w:rsidR="00110025">
        <w:rPr>
          <w:sz w:val="24"/>
          <w:szCs w:val="24"/>
          <w:lang w:eastAsia="zh-CN"/>
        </w:rPr>
        <w:t xml:space="preserve">Saddle: 3000 x 2000 x </w:t>
      </w:r>
      <w:r w:rsidR="006D0497">
        <w:rPr>
          <w:sz w:val="24"/>
          <w:szCs w:val="24"/>
          <w:lang w:eastAsia="zh-CN"/>
        </w:rPr>
        <w:t>600 mm / Wt: 4, 000 kgs</w:t>
      </w:r>
    </w:p>
    <w:p w:rsidR="006D0497" w:rsidRDefault="002D2B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3) </w:t>
      </w:r>
      <w:r w:rsidR="006D0497">
        <w:rPr>
          <w:sz w:val="24"/>
          <w:szCs w:val="24"/>
          <w:lang w:eastAsia="zh-CN"/>
        </w:rPr>
        <w:t>Index: 1000 x 1000 x 300 mm / Wt: 300 kgs</w:t>
      </w:r>
    </w:p>
    <w:p w:rsidR="006D0497" w:rsidRDefault="002D2B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4) </w:t>
      </w:r>
      <w:r w:rsidR="006D0497">
        <w:rPr>
          <w:sz w:val="24"/>
          <w:szCs w:val="24"/>
          <w:lang w:eastAsia="zh-CN"/>
        </w:rPr>
        <w:t>Control Panel: 2500 x 400 x 2000 mm / 200 kgs</w:t>
      </w:r>
    </w:p>
    <w:p w:rsidR="006D0497" w:rsidRDefault="002D2B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5) </w:t>
      </w:r>
      <w:r w:rsidR="006D0497">
        <w:rPr>
          <w:sz w:val="24"/>
          <w:szCs w:val="24"/>
          <w:lang w:eastAsia="zh-CN"/>
        </w:rPr>
        <w:t>Spindle: 1200 x 500 x 100 mm / Wt: 4, 000 kgs</w:t>
      </w:r>
    </w:p>
    <w:p w:rsidR="006D0497" w:rsidRDefault="002D2B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6) </w:t>
      </w:r>
      <w:r w:rsidR="006D0497">
        <w:rPr>
          <w:sz w:val="24"/>
          <w:szCs w:val="24"/>
          <w:lang w:eastAsia="zh-CN"/>
        </w:rPr>
        <w:t>Weight Balance: 500 x 500 x 1000 mm / Wt: 3, 000 kgs</w:t>
      </w:r>
    </w:p>
    <w:p w:rsidR="006D0497" w:rsidRDefault="002D2B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7) </w:t>
      </w:r>
      <w:r w:rsidR="006D0497">
        <w:rPr>
          <w:sz w:val="24"/>
          <w:szCs w:val="24"/>
          <w:lang w:eastAsia="zh-CN"/>
        </w:rPr>
        <w:t>ATC: 3000 x 1000 x 500 mm / Wt: 1, 500 kgs</w:t>
      </w:r>
    </w:p>
    <w:p w:rsidR="006D0497" w:rsidRDefault="002D2B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8) </w:t>
      </w:r>
      <w:r w:rsidR="006D0497">
        <w:rPr>
          <w:sz w:val="24"/>
          <w:szCs w:val="24"/>
          <w:lang w:eastAsia="zh-CN"/>
        </w:rPr>
        <w:t>Column: 4500 x 1500 x 1000 mm / Wt: 3, 000 kgs</w:t>
      </w:r>
    </w:p>
    <w:p w:rsidR="006D0497" w:rsidRDefault="002D2B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9) </w:t>
      </w:r>
      <w:r w:rsidR="006D0497">
        <w:rPr>
          <w:sz w:val="24"/>
          <w:szCs w:val="24"/>
          <w:lang w:eastAsia="zh-CN"/>
        </w:rPr>
        <w:t>Chip Conveyor: 3000 x 1000 x 500 mm / Wt: 1, 000 kgs</w:t>
      </w:r>
    </w:p>
    <w:p w:rsidR="006D0497" w:rsidRDefault="002D2B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10) </w:t>
      </w:r>
      <w:r w:rsidR="006D0497">
        <w:rPr>
          <w:sz w:val="24"/>
          <w:szCs w:val="24"/>
          <w:lang w:eastAsia="zh-CN"/>
        </w:rPr>
        <w:t>Spindle Coolant: 300 x 300 x 1000 mm / Wt: 100 kgs</w:t>
      </w:r>
    </w:p>
    <w:p w:rsidR="006D0497" w:rsidRPr="0015341D" w:rsidRDefault="002D2B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11) Hydraulic Oil Tank: 500 x 500 x 500 mm / Wt: 100 kgs </w:t>
      </w:r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75DD7" w:rsidRDefault="00110025">
      <w:pPr>
        <w:rPr>
          <w:sz w:val="24"/>
          <w:lang w:eastAsia="zh-CN"/>
        </w:rPr>
      </w:pPr>
      <w:r>
        <w:rPr>
          <w:sz w:val="24"/>
          <w:lang w:eastAsia="zh-CN"/>
        </w:rPr>
        <w:t>03/08/2019</w:t>
      </w:r>
      <w:r w:rsidR="005C5283">
        <w:rPr>
          <w:sz w:val="24"/>
          <w:lang w:eastAsia="zh-CN"/>
        </w:rPr>
        <w:t xml:space="preserve">   -    10:00 am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B2926" w:rsidRDefault="00D83A06" w:rsidP="00F110BD">
      <w:pPr>
        <w:pStyle w:val="Heading4"/>
      </w:pPr>
      <w:r>
        <w:t>No 3 Joo Koon Circle</w:t>
      </w:r>
    </w:p>
    <w:p w:rsidR="00DE77FE" w:rsidRPr="00DE77FE" w:rsidRDefault="00D83A06" w:rsidP="00DE77F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AME International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110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1-2 x 633 </w:t>
      </w:r>
      <w:r w:rsidR="00DE77FE">
        <w:rPr>
          <w:sz w:val="24"/>
          <w:lang w:eastAsia="zh-CN"/>
        </w:rPr>
        <w:t>l</w:t>
      </w:r>
      <w:r>
        <w:rPr>
          <w:sz w:val="24"/>
          <w:lang w:eastAsia="zh-CN"/>
        </w:rPr>
        <w:t>orry loader</w:t>
      </w:r>
    </w:p>
    <w:p w:rsidR="00110025" w:rsidRDefault="00110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Customer overhead crane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3033AF">
        <w:rPr>
          <w:sz w:val="24"/>
          <w:lang w:eastAsia="zh-CN"/>
        </w:rPr>
        <w:t>sling</w:t>
      </w:r>
    </w:p>
    <w:p w:rsidR="002D2B22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</w:t>
      </w:r>
    </w:p>
    <w:p w:rsidR="007B7511" w:rsidRDefault="007B751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2D2B22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3B7218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10025" w:rsidRDefault="00110025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D83A06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2D2B22">
        <w:rPr>
          <w:sz w:val="24"/>
          <w:lang w:eastAsia="zh-CN"/>
        </w:rPr>
        <w:t>loader</w:t>
      </w:r>
      <w:r w:rsidR="007B2926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1C36A6" w:rsidRDefault="001C36A6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Pr="007B2719" w:rsidRDefault="00EE527F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D83A06" w:rsidRDefault="00EE527F" w:rsidP="00D83A0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018EB">
        <w:rPr>
          <w:b w:val="0"/>
          <w:sz w:val="20"/>
          <w:u w:val="none"/>
          <w:lang w:eastAsia="zh-CN"/>
        </w:rPr>
        <w:t xml:space="preserve">  </w:t>
      </w:r>
      <w:r w:rsidR="006A5466">
        <w:rPr>
          <w:sz w:val="32"/>
          <w:szCs w:val="32"/>
          <w:lang w:eastAsia="zh-CN"/>
        </w:rPr>
        <w:t>Job Scope</w:t>
      </w:r>
    </w:p>
    <w:p w:rsidR="002E5ACE" w:rsidRDefault="002E5ACE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park at designated location (back to back with container)</w:t>
      </w:r>
    </w:p>
    <w:p w:rsidR="00DE77FE" w:rsidRPr="001C36A6" w:rsidRDefault="001C36A6" w:rsidP="001C36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</w:t>
      </w:r>
      <w:r w:rsidR="002E5ACE">
        <w:rPr>
          <w:sz w:val="24"/>
          <w:lang w:eastAsia="zh-CN"/>
        </w:rPr>
        <w:t xml:space="preserve"> </w:t>
      </w:r>
      <w:r w:rsidR="003B7218">
        <w:rPr>
          <w:sz w:val="24"/>
          <w:lang w:eastAsia="zh-CN"/>
        </w:rPr>
        <w:t xml:space="preserve">base </w:t>
      </w:r>
      <w:r w:rsidR="002E5ACE">
        <w:rPr>
          <w:sz w:val="24"/>
          <w:lang w:eastAsia="zh-CN"/>
        </w:rPr>
        <w:t>from container and load onto lorry chassis</w:t>
      </w:r>
    </w:p>
    <w:p w:rsidR="00DE77FE" w:rsidRDefault="00E82891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lorry into </w:t>
      </w:r>
      <w:r w:rsidR="002D2B22">
        <w:rPr>
          <w:sz w:val="24"/>
          <w:lang w:eastAsia="zh-CN"/>
        </w:rPr>
        <w:t>factory</w:t>
      </w:r>
      <w:r w:rsidR="0015341D">
        <w:rPr>
          <w:sz w:val="24"/>
          <w:lang w:eastAsia="zh-CN"/>
        </w:rPr>
        <w:t xml:space="preserve"> production area</w:t>
      </w:r>
    </w:p>
    <w:p w:rsidR="002D2B22" w:rsidRDefault="002D2B22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overhead crane to unload from lorry chassis</w:t>
      </w:r>
    </w:p>
    <w:p w:rsidR="005C3925" w:rsidRDefault="007B7511" w:rsidP="007B751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main table onto foundation </w:t>
      </w:r>
    </w:p>
    <w:p w:rsidR="007B7511" w:rsidRPr="007B7511" w:rsidRDefault="007B7511" w:rsidP="007B751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balanced item and put aside </w:t>
      </w:r>
    </w:p>
    <w:p w:rsidR="00EE527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 will be clear and dispose</w:t>
      </w:r>
    </w:p>
    <w:p w:rsidR="007B7511" w:rsidRPr="00827A8F" w:rsidRDefault="007B7511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bookmarkStart w:id="0" w:name="_GoBack"/>
      <w:bookmarkEnd w:id="0"/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7D6F" w:rsidRDefault="006C7D6F">
      <w:r>
        <w:separator/>
      </w:r>
    </w:p>
  </w:endnote>
  <w:endnote w:type="continuationSeparator" w:id="0">
    <w:p w:rsidR="006C7D6F" w:rsidRDefault="006C7D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B751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B751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7D6F" w:rsidRDefault="006C7D6F">
      <w:r>
        <w:separator/>
      </w:r>
    </w:p>
  </w:footnote>
  <w:footnote w:type="continuationSeparator" w:id="0">
    <w:p w:rsidR="006C7D6F" w:rsidRDefault="006C7D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6C7D6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8018EB">
      <w:t>6</w:t>
    </w:r>
    <w:r>
      <w:t xml:space="preserve">2824175, </w:t>
    </w:r>
    <w:r w:rsidR="008018EB">
      <w:t>6</w:t>
    </w:r>
    <w:r>
      <w:t xml:space="preserve">2828203, </w:t>
    </w:r>
    <w:r w:rsidR="008018EB">
      <w:t>6</w:t>
    </w:r>
    <w:r>
      <w:t xml:space="preserve">2826020, Fax : </w:t>
    </w:r>
    <w:r w:rsidR="008018EB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6C7D6F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018EB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1DCA05BA"/>
    <w:multiLevelType w:val="hybridMultilevel"/>
    <w:tmpl w:val="1968E968"/>
    <w:lvl w:ilvl="0" w:tplc="28AE11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DEE6203"/>
    <w:multiLevelType w:val="hybridMultilevel"/>
    <w:tmpl w:val="64F80B3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110025"/>
    <w:rsid w:val="00133B61"/>
    <w:rsid w:val="0015341D"/>
    <w:rsid w:val="00173FFD"/>
    <w:rsid w:val="001C36A6"/>
    <w:rsid w:val="00251834"/>
    <w:rsid w:val="00284372"/>
    <w:rsid w:val="002D2B22"/>
    <w:rsid w:val="002E5ACE"/>
    <w:rsid w:val="003033AF"/>
    <w:rsid w:val="003B7218"/>
    <w:rsid w:val="003C4111"/>
    <w:rsid w:val="0042603E"/>
    <w:rsid w:val="004725E1"/>
    <w:rsid w:val="004C14F0"/>
    <w:rsid w:val="00543B4A"/>
    <w:rsid w:val="00545425"/>
    <w:rsid w:val="0057327B"/>
    <w:rsid w:val="005778E5"/>
    <w:rsid w:val="005B1491"/>
    <w:rsid w:val="005C3925"/>
    <w:rsid w:val="005C5283"/>
    <w:rsid w:val="005E6269"/>
    <w:rsid w:val="006A0465"/>
    <w:rsid w:val="006A5466"/>
    <w:rsid w:val="006B42B0"/>
    <w:rsid w:val="006C7D6F"/>
    <w:rsid w:val="006D0497"/>
    <w:rsid w:val="006D1B10"/>
    <w:rsid w:val="006F7BC9"/>
    <w:rsid w:val="0074581A"/>
    <w:rsid w:val="00792F41"/>
    <w:rsid w:val="007B2719"/>
    <w:rsid w:val="007B2926"/>
    <w:rsid w:val="007B7511"/>
    <w:rsid w:val="007F335E"/>
    <w:rsid w:val="008018EB"/>
    <w:rsid w:val="00811DF3"/>
    <w:rsid w:val="008221E2"/>
    <w:rsid w:val="008254AB"/>
    <w:rsid w:val="00827A8F"/>
    <w:rsid w:val="00840DC8"/>
    <w:rsid w:val="00864E24"/>
    <w:rsid w:val="008E6A45"/>
    <w:rsid w:val="00A36F93"/>
    <w:rsid w:val="00A40342"/>
    <w:rsid w:val="00B14E86"/>
    <w:rsid w:val="00B30F65"/>
    <w:rsid w:val="00BD0D0D"/>
    <w:rsid w:val="00C475F0"/>
    <w:rsid w:val="00CA3063"/>
    <w:rsid w:val="00CB1A7A"/>
    <w:rsid w:val="00D02D29"/>
    <w:rsid w:val="00D477E1"/>
    <w:rsid w:val="00D75EF4"/>
    <w:rsid w:val="00D83A06"/>
    <w:rsid w:val="00DE77FE"/>
    <w:rsid w:val="00DF2260"/>
    <w:rsid w:val="00E82891"/>
    <w:rsid w:val="00EE527F"/>
    <w:rsid w:val="00F04050"/>
    <w:rsid w:val="00F110BD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</TotalTime>
  <Pages>1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2587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2019-08-02T03:34:00Z</cp:lastPrinted>
  <dcterms:created xsi:type="dcterms:W3CDTF">2019-08-02T02:59:00Z</dcterms:created>
  <dcterms:modified xsi:type="dcterms:W3CDTF">2019-08-02T03:34:00Z</dcterms:modified>
</cp:coreProperties>
</file>