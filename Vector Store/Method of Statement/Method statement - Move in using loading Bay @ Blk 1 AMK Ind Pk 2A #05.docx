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F39C7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B2D1C91" w14:textId="7966B89C" w:rsidR="006467DA" w:rsidRDefault="00F37D1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F048A">
        <w:rPr>
          <w:sz w:val="24"/>
        </w:rPr>
        <w:t>22</w:t>
      </w:r>
      <w:r w:rsidR="003F048A" w:rsidRPr="003F048A">
        <w:rPr>
          <w:sz w:val="24"/>
          <w:vertAlign w:val="superscript"/>
        </w:rPr>
        <w:t>nd</w:t>
      </w:r>
      <w:r w:rsidR="003F048A">
        <w:rPr>
          <w:sz w:val="24"/>
        </w:rPr>
        <w:t xml:space="preserve"> Jan 2025</w:t>
      </w:r>
    </w:p>
    <w:p w14:paraId="2CADABD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DA5FD5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8E2CB7F" w14:textId="70FF23B9" w:rsidR="003F048A" w:rsidRDefault="003F04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F6692">
        <w:rPr>
          <w:sz w:val="24"/>
          <w:lang w:eastAsia="zh-CN"/>
        </w:rPr>
        <w:t xml:space="preserve">To unload 1 unit machine </w:t>
      </w:r>
      <w:r>
        <w:rPr>
          <w:sz w:val="24"/>
          <w:lang w:eastAsia="zh-CN"/>
        </w:rPr>
        <w:t>from lorry chassis using</w:t>
      </w:r>
      <w:r w:rsidR="00DF6692">
        <w:rPr>
          <w:sz w:val="24"/>
          <w:lang w:eastAsia="zh-CN"/>
        </w:rPr>
        <w:t xml:space="preserve"> load</w:t>
      </w:r>
      <w:r w:rsidR="00414D96">
        <w:rPr>
          <w:sz w:val="24"/>
          <w:lang w:eastAsia="zh-CN"/>
        </w:rPr>
        <w:t>ing bay, shift and position into tenant premise at</w:t>
      </w:r>
      <w:r>
        <w:rPr>
          <w:sz w:val="24"/>
          <w:lang w:eastAsia="zh-CN"/>
        </w:rPr>
        <w:t xml:space="preserve"> 5</w:t>
      </w:r>
      <w:r w:rsidRPr="003F048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14:paraId="03F3FEB2" w14:textId="6A3AE8BA" w:rsidR="00DF6692" w:rsidRPr="000B5071" w:rsidRDefault="003F04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machine from 5</w:t>
      </w:r>
      <w:r w:rsidRPr="003F048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loading bay via cargo lift and load up onto lorry chassis </w:t>
      </w:r>
      <w:r w:rsidR="00414D96">
        <w:rPr>
          <w:sz w:val="24"/>
          <w:lang w:eastAsia="zh-CN"/>
        </w:rPr>
        <w:t xml:space="preserve"> </w:t>
      </w:r>
      <w:r w:rsidR="00DF6692">
        <w:rPr>
          <w:sz w:val="24"/>
          <w:lang w:eastAsia="zh-CN"/>
        </w:rPr>
        <w:t xml:space="preserve"> </w:t>
      </w:r>
    </w:p>
    <w:p w14:paraId="427EA637" w14:textId="77777777"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FBB64A0" w14:textId="77777777"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18241E74" w14:textId="03D41E8B" w:rsidR="003F048A" w:rsidRDefault="003F048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14:paraId="6F6C0BFF" w14:textId="618EFB54" w:rsidR="003F048A" w:rsidRPr="003F048A" w:rsidRDefault="003F04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Kinwa</w:t>
      </w:r>
      <w:proofErr w:type="spellEnd"/>
      <w:r>
        <w:rPr>
          <w:bCs/>
          <w:sz w:val="24"/>
          <w:szCs w:val="24"/>
          <w:lang w:eastAsia="zh-CN"/>
        </w:rPr>
        <w:t xml:space="preserve"> CNC Lathe </w:t>
      </w:r>
    </w:p>
    <w:p w14:paraId="376AEA82" w14:textId="6C4D4551" w:rsidR="00697081" w:rsidRDefault="00FC1C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3F048A">
        <w:rPr>
          <w:bCs/>
          <w:sz w:val="24"/>
          <w:szCs w:val="24"/>
          <w:lang w:eastAsia="zh-CN"/>
        </w:rPr>
        <w:t xml:space="preserve"> 3</w:t>
      </w:r>
      <w:r>
        <w:rPr>
          <w:bCs/>
          <w:sz w:val="24"/>
          <w:szCs w:val="24"/>
          <w:lang w:eastAsia="zh-CN"/>
        </w:rPr>
        <w:t xml:space="preserve">, </w:t>
      </w:r>
      <w:r w:rsidR="003F048A">
        <w:rPr>
          <w:bCs/>
          <w:sz w:val="24"/>
          <w:szCs w:val="24"/>
          <w:lang w:eastAsia="zh-CN"/>
        </w:rPr>
        <w:t>3</w:t>
      </w:r>
      <w:r w:rsidR="00414D96">
        <w:rPr>
          <w:bCs/>
          <w:sz w:val="24"/>
          <w:szCs w:val="24"/>
          <w:lang w:eastAsia="zh-CN"/>
        </w:rPr>
        <w:t>00</w:t>
      </w:r>
      <w:r w:rsidR="00107715">
        <w:rPr>
          <w:bCs/>
          <w:sz w:val="24"/>
          <w:szCs w:val="24"/>
          <w:lang w:eastAsia="zh-CN"/>
        </w:rPr>
        <w:t xml:space="preserve"> kg</w:t>
      </w:r>
    </w:p>
    <w:p w14:paraId="0A2E923A" w14:textId="77777777" w:rsidR="003F048A" w:rsidRDefault="003F04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F83C6B9" w14:textId="25AA1EEB" w:rsidR="003F048A" w:rsidRDefault="003F048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</w:p>
    <w:p w14:paraId="0D56387F" w14:textId="0EB4D522" w:rsidR="003F048A" w:rsidRDefault="003F04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Goodway GLS-200 CNC Lathe</w:t>
      </w:r>
    </w:p>
    <w:p w14:paraId="6ED550D3" w14:textId="34E5C183" w:rsidR="003F048A" w:rsidRPr="003F048A" w:rsidRDefault="003F04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3, 200 kg</w:t>
      </w:r>
    </w:p>
    <w:p w14:paraId="1BB34576" w14:textId="77777777"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77C773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CF741EB" w14:textId="7A4C5BC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515D1C">
        <w:rPr>
          <w:sz w:val="24"/>
          <w:lang w:eastAsia="zh-CN"/>
        </w:rPr>
        <w:t xml:space="preserve">ed </w:t>
      </w:r>
    </w:p>
    <w:p w14:paraId="04A8974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2C086DD" w14:textId="77777777"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F02A0BB" w14:textId="5465AD21" w:rsidR="006467DA" w:rsidRDefault="003F048A">
      <w:pPr>
        <w:rPr>
          <w:sz w:val="24"/>
          <w:lang w:eastAsia="zh-CN"/>
        </w:rPr>
      </w:pPr>
      <w:r>
        <w:rPr>
          <w:sz w:val="24"/>
          <w:lang w:eastAsia="zh-CN"/>
        </w:rPr>
        <w:t>08/02/25</w:t>
      </w:r>
    </w:p>
    <w:p w14:paraId="62DCF49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0D3DF" w14:textId="77777777"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1ECEBA1" w14:textId="70DD0BE6" w:rsidR="008B106D" w:rsidRPr="008B106D" w:rsidRDefault="003F04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515D1C">
        <w:rPr>
          <w:bCs/>
          <w:sz w:val="24"/>
          <w:szCs w:val="24"/>
          <w:lang w:eastAsia="zh-CN"/>
        </w:rPr>
        <w:t>:00</w:t>
      </w:r>
      <w:r w:rsidR="00697081">
        <w:rPr>
          <w:bCs/>
          <w:sz w:val="24"/>
          <w:szCs w:val="24"/>
          <w:lang w:eastAsia="zh-CN"/>
        </w:rPr>
        <w:t xml:space="preserve"> </w:t>
      </w:r>
      <w:r w:rsidR="00515D1C">
        <w:rPr>
          <w:bCs/>
          <w:sz w:val="24"/>
          <w:szCs w:val="24"/>
          <w:lang w:eastAsia="zh-CN"/>
        </w:rPr>
        <w:t>pm</w:t>
      </w:r>
      <w:r w:rsidR="00697081">
        <w:rPr>
          <w:bCs/>
          <w:sz w:val="24"/>
          <w:szCs w:val="24"/>
          <w:lang w:eastAsia="zh-CN"/>
        </w:rPr>
        <w:t xml:space="preserve"> </w:t>
      </w:r>
    </w:p>
    <w:p w14:paraId="19183C42" w14:textId="77777777"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CC6F5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AD93640" w14:textId="448050D6" w:rsidR="00414D96" w:rsidRDefault="00F37D1D" w:rsidP="00FC1CD2">
      <w:pPr>
        <w:pStyle w:val="Heading4"/>
        <w:rPr>
          <w:szCs w:val="24"/>
        </w:rPr>
      </w:pPr>
      <w:r>
        <w:rPr>
          <w:szCs w:val="24"/>
        </w:rPr>
        <w:t>Blk 1 A.M.K Ind Pk 2A #0</w:t>
      </w:r>
      <w:r w:rsidR="00515D1C">
        <w:rPr>
          <w:szCs w:val="24"/>
        </w:rPr>
        <w:t>5-12</w:t>
      </w:r>
    </w:p>
    <w:p w14:paraId="56A73183" w14:textId="77777777" w:rsidR="00515D1C" w:rsidRPr="00515D1C" w:rsidRDefault="00515D1C" w:rsidP="00515D1C">
      <w:pPr>
        <w:rPr>
          <w:lang w:eastAsia="zh-CN"/>
        </w:rPr>
      </w:pPr>
    </w:p>
    <w:p w14:paraId="6A030B91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1DF9D1C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4A9AF012" w14:textId="4EAD007F"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  <w:r w:rsidR="00FC1CD2">
        <w:rPr>
          <w:sz w:val="24"/>
          <w:lang w:eastAsia="zh-CN"/>
        </w:rPr>
        <w:t xml:space="preserve"> </w:t>
      </w:r>
    </w:p>
    <w:p w14:paraId="34F8C585" w14:textId="77777777" w:rsidR="00414D96" w:rsidRDefault="00414D96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14:paraId="301344B8" w14:textId="77777777" w:rsidR="00515D1C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14:paraId="1337C91A" w14:textId="77777777" w:rsidR="00515D1C" w:rsidRDefault="00515D1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46BE5722" w14:textId="2A3A5428" w:rsidR="00697081" w:rsidRDefault="00515D1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Crowbar/hand jack 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14:paraId="1485EA3C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14:paraId="7077C3E7" w14:textId="77777777"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14:paraId="3DA37964" w14:textId="77777777" w:rsidR="00807BDA" w:rsidRDefault="00807BDA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374D090" w14:textId="77777777"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371F8FB" w14:textId="77777777" w:rsidR="00414D96" w:rsidRDefault="006467DA" w:rsidP="00414D9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66998C3" w14:textId="77777777" w:rsidR="00FC1CD2" w:rsidRDefault="00FC1CD2" w:rsidP="00414D96">
      <w:pPr>
        <w:rPr>
          <w:b/>
          <w:sz w:val="32"/>
          <w:szCs w:val="32"/>
          <w:u w:val="single"/>
          <w:lang w:eastAsia="zh-CN"/>
        </w:rPr>
      </w:pPr>
    </w:p>
    <w:p w14:paraId="4C165A1D" w14:textId="77777777" w:rsidR="00D86C8A" w:rsidRPr="00414D96" w:rsidRDefault="00414D96" w:rsidP="00414D96">
      <w:pPr>
        <w:rPr>
          <w:b/>
          <w:sz w:val="24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108BEC52" w14:textId="77777777"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</w:t>
      </w:r>
      <w:proofErr w:type="gramStart"/>
      <w:r>
        <w:rPr>
          <w:b w:val="0"/>
          <w:sz w:val="24"/>
          <w:szCs w:val="24"/>
          <w:u w:val="none"/>
          <w:lang w:eastAsia="zh-CN"/>
        </w:rPr>
        <w:t>carry</w:t>
      </w:r>
      <w:proofErr w:type="gramEnd"/>
      <w:r>
        <w:rPr>
          <w:b w:val="0"/>
          <w:sz w:val="24"/>
          <w:szCs w:val="24"/>
          <w:u w:val="none"/>
          <w:lang w:eastAsia="zh-CN"/>
        </w:rPr>
        <w:t xml:space="preserve"> out on heavy rain, thunderstorms and lighting weather </w:t>
      </w:r>
    </w:p>
    <w:p w14:paraId="62F5BAD6" w14:textId="77777777"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14:paraId="080D94AA" w14:textId="77777777"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0C0CE6F9" w14:textId="77777777"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14:paraId="6E593488" w14:textId="77777777" w:rsidR="00AB10D0" w:rsidRDefault="00AB10D0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into site</w:t>
      </w:r>
    </w:p>
    <w:p w14:paraId="66058E2F" w14:textId="096477EB"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14:paraId="7E2C95F5" w14:textId="77777777" w:rsidR="00414D96" w:rsidRDefault="00414D9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using hand jack </w:t>
      </w:r>
    </w:p>
    <w:p w14:paraId="0F81E5FF" w14:textId="014D13D3" w:rsidR="00623774" w:rsidRDefault="00414D9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B10D0">
        <w:rPr>
          <w:sz w:val="24"/>
          <w:lang w:eastAsia="zh-CN"/>
        </w:rPr>
        <w:t>pallet truck</w:t>
      </w:r>
      <w:r w:rsidR="00623774">
        <w:rPr>
          <w:sz w:val="24"/>
          <w:lang w:eastAsia="zh-CN"/>
        </w:rPr>
        <w:t xml:space="preserve"> under machine bed</w:t>
      </w:r>
    </w:p>
    <w:p w14:paraId="05612335" w14:textId="77777777" w:rsidR="00623774" w:rsidRDefault="00775FB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</w:t>
      </w:r>
      <w:r w:rsidR="00623774">
        <w:rPr>
          <w:sz w:val="24"/>
          <w:lang w:eastAsia="zh-CN"/>
        </w:rPr>
        <w:t xml:space="preserve"> lorry chassis </w:t>
      </w:r>
    </w:p>
    <w:p w14:paraId="7A906B3D" w14:textId="5DD1A198" w:rsidR="00623774" w:rsidRDefault="00414D9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tenant premise</w:t>
      </w:r>
      <w:r w:rsidR="00AB10D0">
        <w:rPr>
          <w:sz w:val="24"/>
          <w:lang w:eastAsia="zh-CN"/>
        </w:rPr>
        <w:t xml:space="preserve"> at 5</w:t>
      </w:r>
      <w:r w:rsidR="00AB10D0" w:rsidRPr="00AB10D0">
        <w:rPr>
          <w:sz w:val="24"/>
          <w:vertAlign w:val="superscript"/>
          <w:lang w:eastAsia="zh-CN"/>
        </w:rPr>
        <w:t>th</w:t>
      </w:r>
      <w:r w:rsidR="00AB10D0">
        <w:rPr>
          <w:sz w:val="24"/>
          <w:lang w:eastAsia="zh-CN"/>
        </w:rPr>
        <w:t xml:space="preserve"> floor via cargo lift</w:t>
      </w:r>
      <w:r>
        <w:rPr>
          <w:sz w:val="24"/>
          <w:lang w:eastAsia="zh-CN"/>
        </w:rPr>
        <w:t xml:space="preserve"> </w:t>
      </w:r>
    </w:p>
    <w:p w14:paraId="116EEBD7" w14:textId="77777777"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14:paraId="675A4123" w14:textId="77777777" w:rsidR="00EF0110" w:rsidRPr="00414D96" w:rsidRDefault="00414D96" w:rsidP="00414D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14:paraId="0C81D819" w14:textId="77777777"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14:paraId="6C4BFEA3" w14:textId="77777777"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3A749EF6" w14:textId="77777777"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7032500" w14:textId="77777777"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EAF3E7A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3FCA11D" w14:textId="6A1FCB79" w:rsidR="0099046A" w:rsidRDefault="00414D9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AB10D0">
        <w:rPr>
          <w:sz w:val="24"/>
          <w:lang w:eastAsia="zh-CN"/>
        </w:rPr>
        <w:t xml:space="preserve">/ </w:t>
      </w:r>
      <w:proofErr w:type="spellStart"/>
      <w:r w:rsidR="00AB10D0">
        <w:rPr>
          <w:sz w:val="24"/>
          <w:lang w:eastAsia="zh-CN"/>
        </w:rPr>
        <w:t>Zailani</w:t>
      </w:r>
      <w:proofErr w:type="spellEnd"/>
    </w:p>
    <w:p w14:paraId="6DBDCAB8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516F858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1AB44B" w14:textId="77777777" w:rsidR="0079699F" w:rsidRDefault="0079699F">
      <w:r>
        <w:separator/>
      </w:r>
    </w:p>
  </w:endnote>
  <w:endnote w:type="continuationSeparator" w:id="0">
    <w:p w14:paraId="10214C26" w14:textId="77777777" w:rsidR="0079699F" w:rsidRDefault="00796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0B94E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1CD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1C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C64390" w14:textId="77777777" w:rsidR="0079699F" w:rsidRDefault="0079699F">
      <w:r>
        <w:separator/>
      </w:r>
    </w:p>
  </w:footnote>
  <w:footnote w:type="continuationSeparator" w:id="0">
    <w:p w14:paraId="4D322202" w14:textId="77777777" w:rsidR="0079699F" w:rsidRDefault="00796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F7B3B5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10223E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AB604F0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3E85163" w14:textId="6A624DCC" w:rsidR="006467DA" w:rsidRDefault="003F048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628739E0" w14:textId="25FF4A7D"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</w:t>
    </w:r>
  </w:p>
  <w:p w14:paraId="78C42A54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898BE32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6C54A5F" w14:textId="77777777"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25525402">
    <w:abstractNumId w:val="2"/>
  </w:num>
  <w:num w:numId="2" w16cid:durableId="2002538558">
    <w:abstractNumId w:val="4"/>
  </w:num>
  <w:num w:numId="3" w16cid:durableId="1150560953">
    <w:abstractNumId w:val="0"/>
  </w:num>
  <w:num w:numId="4" w16cid:durableId="1248687630">
    <w:abstractNumId w:val="9"/>
  </w:num>
  <w:num w:numId="5" w16cid:durableId="497505009">
    <w:abstractNumId w:val="5"/>
  </w:num>
  <w:num w:numId="6" w16cid:durableId="98838011">
    <w:abstractNumId w:val="6"/>
  </w:num>
  <w:num w:numId="7" w16cid:durableId="1525484165">
    <w:abstractNumId w:val="3"/>
  </w:num>
  <w:num w:numId="8" w16cid:durableId="1143351169">
    <w:abstractNumId w:val="7"/>
  </w:num>
  <w:num w:numId="9" w16cid:durableId="235436039">
    <w:abstractNumId w:val="1"/>
  </w:num>
  <w:num w:numId="10" w16cid:durableId="588277304">
    <w:abstractNumId w:val="8"/>
  </w:num>
  <w:num w:numId="11" w16cid:durableId="121373556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6412B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730B7"/>
    <w:rsid w:val="0018268E"/>
    <w:rsid w:val="00211C09"/>
    <w:rsid w:val="0021769A"/>
    <w:rsid w:val="00237932"/>
    <w:rsid w:val="00250EFA"/>
    <w:rsid w:val="00257C21"/>
    <w:rsid w:val="00283E62"/>
    <w:rsid w:val="00291E1E"/>
    <w:rsid w:val="002B2384"/>
    <w:rsid w:val="002F035F"/>
    <w:rsid w:val="002F791A"/>
    <w:rsid w:val="003038EA"/>
    <w:rsid w:val="0030538F"/>
    <w:rsid w:val="00306A1F"/>
    <w:rsid w:val="00323983"/>
    <w:rsid w:val="00346E42"/>
    <w:rsid w:val="003F048A"/>
    <w:rsid w:val="003F57AE"/>
    <w:rsid w:val="00414D96"/>
    <w:rsid w:val="00420DA0"/>
    <w:rsid w:val="0046470C"/>
    <w:rsid w:val="00466C7A"/>
    <w:rsid w:val="004915D3"/>
    <w:rsid w:val="00515D1C"/>
    <w:rsid w:val="00562CE3"/>
    <w:rsid w:val="005C0BC7"/>
    <w:rsid w:val="005D6724"/>
    <w:rsid w:val="00623774"/>
    <w:rsid w:val="006467DA"/>
    <w:rsid w:val="0065228C"/>
    <w:rsid w:val="00677443"/>
    <w:rsid w:val="00697081"/>
    <w:rsid w:val="00716161"/>
    <w:rsid w:val="00775FB6"/>
    <w:rsid w:val="00795791"/>
    <w:rsid w:val="0079699F"/>
    <w:rsid w:val="007F321A"/>
    <w:rsid w:val="007F5A32"/>
    <w:rsid w:val="00807BDA"/>
    <w:rsid w:val="0081124C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10D0"/>
    <w:rsid w:val="00AB6ED6"/>
    <w:rsid w:val="00B4366E"/>
    <w:rsid w:val="00B71575"/>
    <w:rsid w:val="00B86842"/>
    <w:rsid w:val="00BA671E"/>
    <w:rsid w:val="00BB1353"/>
    <w:rsid w:val="00BF30EC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441E4"/>
    <w:rsid w:val="00E76DB5"/>
    <w:rsid w:val="00E86A29"/>
    <w:rsid w:val="00EC1220"/>
    <w:rsid w:val="00EF0110"/>
    <w:rsid w:val="00F079B7"/>
    <w:rsid w:val="00F159DB"/>
    <w:rsid w:val="00F37D1D"/>
    <w:rsid w:val="00F73904"/>
    <w:rsid w:val="00F7720E"/>
    <w:rsid w:val="00FC1CD2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838A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72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2022-03-14T05:26:00Z</cp:lastPrinted>
  <dcterms:created xsi:type="dcterms:W3CDTF">2023-05-31T04:00:00Z</dcterms:created>
  <dcterms:modified xsi:type="dcterms:W3CDTF">2025-01-20T02:52:00Z</dcterms:modified>
</cp:coreProperties>
</file>