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1475D2">
      <w:pPr>
        <w:rPr>
          <w:sz w:val="24"/>
          <w:lang w:eastAsia="zh-CN"/>
        </w:rPr>
      </w:pPr>
      <w:r>
        <w:rPr>
          <w:sz w:val="24"/>
        </w:rPr>
        <w:t>Date: 25</w:t>
      </w:r>
      <w:r w:rsidRPr="001475D2">
        <w:rPr>
          <w:sz w:val="24"/>
          <w:vertAlign w:val="superscript"/>
        </w:rPr>
        <w:t>th</w:t>
      </w:r>
      <w:r w:rsidR="00AF6564">
        <w:rPr>
          <w:sz w:val="24"/>
        </w:rPr>
        <w:t xml:space="preserve"> Aug 2017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024E3">
        <w:rPr>
          <w:sz w:val="24"/>
          <w:lang w:eastAsia="zh-CN"/>
        </w:rPr>
        <w:t xml:space="preserve">hoist up 1 unit </w:t>
      </w:r>
      <w:r w:rsidR="00AF6564">
        <w:rPr>
          <w:sz w:val="24"/>
          <w:lang w:eastAsia="zh-CN"/>
        </w:rPr>
        <w:t xml:space="preserve">Mazak QT 150SG </w:t>
      </w:r>
      <w:r w:rsidR="00D024E3">
        <w:rPr>
          <w:sz w:val="24"/>
          <w:lang w:eastAsia="zh-CN"/>
        </w:rPr>
        <w:t xml:space="preserve">CNC </w:t>
      </w:r>
      <w:r w:rsidR="00AF6564">
        <w:rPr>
          <w:sz w:val="24"/>
          <w:lang w:eastAsia="zh-CN"/>
        </w:rPr>
        <w:t xml:space="preserve">Lathe </w:t>
      </w:r>
      <w:r w:rsidR="00D024E3">
        <w:rPr>
          <w:sz w:val="24"/>
          <w:lang w:eastAsia="zh-CN"/>
        </w:rPr>
        <w:t>machine to</w:t>
      </w:r>
      <w:r w:rsidR="00AE4D8E">
        <w:rPr>
          <w:sz w:val="24"/>
          <w:lang w:eastAsia="zh-CN"/>
        </w:rPr>
        <w:t xml:space="preserve"> </w:t>
      </w:r>
      <w:r w:rsidR="00AF6564">
        <w:rPr>
          <w:sz w:val="24"/>
          <w:lang w:eastAsia="zh-CN"/>
        </w:rPr>
        <w:t>2</w:t>
      </w:r>
      <w:r w:rsidR="00AF6564" w:rsidRPr="00AF6564">
        <w:rPr>
          <w:sz w:val="24"/>
          <w:vertAlign w:val="superscript"/>
          <w:lang w:eastAsia="zh-CN"/>
        </w:rPr>
        <w:t>nd</w:t>
      </w:r>
      <w:r w:rsidR="00E966CA">
        <w:rPr>
          <w:sz w:val="24"/>
          <w:lang w:eastAsia="zh-CN"/>
        </w:rPr>
        <w:t xml:space="preserve"> floor by </w:t>
      </w:r>
      <w:r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22CB4" w:rsidRDefault="00AF6564" w:rsidP="00AE4D8E">
      <w:pPr>
        <w:rPr>
          <w:sz w:val="24"/>
          <w:lang w:eastAsia="zh-CN"/>
        </w:rPr>
      </w:pPr>
      <w:r>
        <w:rPr>
          <w:sz w:val="24"/>
          <w:lang w:eastAsia="zh-CN"/>
        </w:rPr>
        <w:t>02/09/2017</w:t>
      </w:r>
      <w:r w:rsidR="002F0C02">
        <w:rPr>
          <w:sz w:val="24"/>
          <w:lang w:eastAsia="zh-CN"/>
        </w:rPr>
        <w:t xml:space="preserve">  </w:t>
      </w:r>
      <w:r w:rsidR="004C0BCD">
        <w:rPr>
          <w:sz w:val="24"/>
          <w:lang w:eastAsia="zh-CN"/>
        </w:rPr>
        <w:t xml:space="preserve"> – </w:t>
      </w:r>
      <w:r w:rsidR="002F0C02">
        <w:rPr>
          <w:sz w:val="24"/>
          <w:lang w:eastAsia="zh-CN"/>
        </w:rPr>
        <w:t xml:space="preserve">  </w:t>
      </w:r>
      <w:r w:rsidR="004C0BCD">
        <w:rPr>
          <w:sz w:val="24"/>
          <w:lang w:eastAsia="zh-CN"/>
        </w:rPr>
        <w:t>09:30</w:t>
      </w:r>
      <w:r w:rsidR="00AE4D8E">
        <w:rPr>
          <w:sz w:val="24"/>
          <w:lang w:eastAsia="zh-CN"/>
        </w:rPr>
        <w:t xml:space="preserve"> am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3A0E1C" w:rsidP="00E966CA">
      <w:pPr>
        <w:pStyle w:val="Heading4"/>
      </w:pPr>
      <w:r>
        <w:t>Blk 970 Toa Payoh North</w:t>
      </w:r>
      <w:r w:rsidR="00AF6564">
        <w:t xml:space="preserve"> #02</w:t>
      </w:r>
      <w:r w:rsidR="001475D2">
        <w:t>-20/23</w:t>
      </w:r>
    </w:p>
    <w:p w:rsidR="00E966CA" w:rsidRPr="00E966CA" w:rsidRDefault="00AF6564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Centrepoint Precision Engineering &amp; Trading Co.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  <w:r w:rsidR="00AF6564">
        <w:rPr>
          <w:sz w:val="24"/>
          <w:lang w:eastAsia="zh-CN"/>
        </w:rPr>
        <w:t>/lorry crane</w:t>
      </w:r>
    </w:p>
    <w:p w:rsidR="004C0BCD" w:rsidRDefault="002F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AF6564">
        <w:rPr>
          <w:sz w:val="24"/>
          <w:lang w:eastAsia="zh-CN"/>
        </w:rPr>
        <w:t>5</w:t>
      </w:r>
      <w:r w:rsidR="0011495F">
        <w:rPr>
          <w:sz w:val="24"/>
          <w:lang w:eastAsia="zh-CN"/>
        </w:rPr>
        <w:t xml:space="preserve"> ton lorry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</w:t>
      </w:r>
      <w:r w:rsidR="00BA3761">
        <w:rPr>
          <w:sz w:val="24"/>
          <w:lang w:eastAsia="zh-CN"/>
        </w:rPr>
        <w:t xml:space="preserve">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 w:rsidR="002F0C02">
        <w:rPr>
          <w:sz w:val="24"/>
          <w:lang w:eastAsia="zh-CN"/>
        </w:rPr>
        <w:t xml:space="preserve">will be </w:t>
      </w:r>
      <w:r w:rsidR="001475D2">
        <w:rPr>
          <w:sz w:val="24"/>
          <w:lang w:eastAsia="zh-CN"/>
        </w:rPr>
        <w:t>involved</w:t>
      </w:r>
      <w:r>
        <w:rPr>
          <w:sz w:val="24"/>
          <w:lang w:eastAsia="zh-CN"/>
        </w:rPr>
        <w:t xml:space="preserve">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3A0E1C" w:rsidRDefault="004C0BCD" w:rsidP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AF6564" w:rsidRDefault="00AF6564" w:rsidP="004C0B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D3D9F" w:rsidRDefault="00AE4D8E" w:rsidP="00AF65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AF6564" w:rsidRDefault="004D3D9F" w:rsidP="004D3D9F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AF6564">
        <w:rPr>
          <w:sz w:val="24"/>
          <w:lang w:eastAsia="zh-CN"/>
        </w:rPr>
        <w:t xml:space="preserve">arricade operation area </w:t>
      </w:r>
      <w:r w:rsidR="002F0C02">
        <w:rPr>
          <w:sz w:val="24"/>
          <w:lang w:eastAsia="zh-CN"/>
        </w:rPr>
        <w:t xml:space="preserve">with safety cone, </w:t>
      </w:r>
      <w:r w:rsidR="00AF6564">
        <w:rPr>
          <w:sz w:val="24"/>
          <w:lang w:eastAsia="zh-CN"/>
        </w:rPr>
        <w:t>red/white tape</w:t>
      </w:r>
      <w:r w:rsidR="002F0C02">
        <w:rPr>
          <w:sz w:val="24"/>
          <w:lang w:eastAsia="zh-CN"/>
        </w:rPr>
        <w:t xml:space="preserve"> and lifting in operation signage </w:t>
      </w:r>
    </w:p>
    <w:p w:rsidR="00E22CB4" w:rsidRPr="004D3D9F" w:rsidRDefault="00AF6564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 xml:space="preserve">ssignment of traffic controller to control movement </w:t>
      </w:r>
      <w:r>
        <w:rPr>
          <w:sz w:val="24"/>
          <w:lang w:eastAsia="zh-CN"/>
        </w:rPr>
        <w:t xml:space="preserve">of vehicle and personnel </w:t>
      </w:r>
      <w:r w:rsidR="004D3D9F">
        <w:rPr>
          <w:sz w:val="24"/>
          <w:lang w:eastAsia="zh-CN"/>
        </w:rPr>
        <w:t>within the vicinity</w:t>
      </w:r>
      <w:r w:rsidR="00BA3761">
        <w:rPr>
          <w:sz w:val="24"/>
          <w:lang w:eastAsia="zh-CN"/>
        </w:rPr>
        <w:t xml:space="preserve">                                                            All </w:t>
      </w:r>
      <w:r w:rsidR="002F0C02">
        <w:rPr>
          <w:sz w:val="24"/>
          <w:lang w:eastAsia="zh-CN"/>
        </w:rPr>
        <w:t xml:space="preserve">lifting </w:t>
      </w:r>
      <w:r w:rsidR="00BA3761">
        <w:rPr>
          <w:sz w:val="24"/>
          <w:lang w:eastAsia="zh-CN"/>
        </w:rPr>
        <w:t xml:space="preserve">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Pr="00CF574F" w:rsidRDefault="00AE4D8E" w:rsidP="00CF574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Pr="00AE4D8E" w:rsidRDefault="00CF574F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F574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9A16D9">
        <w:rPr>
          <w:sz w:val="24"/>
          <w:lang w:eastAsia="zh-CN"/>
        </w:rPr>
        <w:t xml:space="preserve"> and secured using 4</w:t>
      </w:r>
      <w:r w:rsidR="00CF574F">
        <w:rPr>
          <w:sz w:val="24"/>
          <w:lang w:eastAsia="zh-CN"/>
        </w:rPr>
        <w:t>5</w:t>
      </w:r>
      <w:r w:rsidR="00076AAF">
        <w:rPr>
          <w:sz w:val="24"/>
          <w:lang w:eastAsia="zh-CN"/>
        </w:rPr>
        <w:t xml:space="preserve">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CF574F">
        <w:rPr>
          <w:sz w:val="24"/>
          <w:lang w:eastAsia="zh-CN"/>
        </w:rPr>
        <w:t>/lorry</w:t>
      </w:r>
      <w:r w:rsidR="00D024E3">
        <w:rPr>
          <w:sz w:val="24"/>
          <w:lang w:eastAsia="zh-CN"/>
        </w:rPr>
        <w:t xml:space="preserve"> crane to hoist up</w:t>
      </w:r>
      <w:r w:rsidR="00CF574F">
        <w:rPr>
          <w:sz w:val="24"/>
          <w:lang w:eastAsia="zh-CN"/>
        </w:rPr>
        <w:t xml:space="preserve"> machine to 2</w:t>
      </w:r>
      <w:r w:rsidR="00CF574F" w:rsidRPr="00CF574F">
        <w:rPr>
          <w:sz w:val="24"/>
          <w:vertAlign w:val="superscript"/>
          <w:lang w:eastAsia="zh-CN"/>
        </w:rPr>
        <w:t>nd</w:t>
      </w:r>
      <w:r w:rsidR="00CF574F">
        <w:rPr>
          <w:sz w:val="24"/>
          <w:lang w:eastAsia="zh-CN"/>
        </w:rPr>
        <w:t xml:space="preserve"> 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CF574F">
        <w:rPr>
          <w:sz w:val="24"/>
          <w:lang w:eastAsia="zh-CN"/>
        </w:rPr>
        <w:t xml:space="preserve">n machine </w:t>
      </w:r>
      <w:r w:rsidR="003A0E1C">
        <w:rPr>
          <w:sz w:val="24"/>
          <w:lang w:eastAsia="zh-CN"/>
        </w:rPr>
        <w:t xml:space="preserve">onto </w:t>
      </w:r>
      <w:r w:rsidR="00D024E3">
        <w:rPr>
          <w:sz w:val="24"/>
          <w:lang w:eastAsia="zh-CN"/>
        </w:rPr>
        <w:t>platform</w:t>
      </w:r>
    </w:p>
    <w:p w:rsidR="00E22CB4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D024E3" w:rsidRPr="00076AAF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CF574F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from platform and position into customer premise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</w:t>
      </w:r>
      <w:r w:rsidR="00CF574F">
        <w:rPr>
          <w:sz w:val="24"/>
          <w:lang w:eastAsia="zh-CN"/>
        </w:rPr>
        <w:t>, if any</w:t>
      </w:r>
      <w:r w:rsidR="00076AAF">
        <w:rPr>
          <w:sz w:val="24"/>
          <w:lang w:eastAsia="zh-CN"/>
        </w:rPr>
        <w:t xml:space="preserve"> 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CF574F" w:rsidRPr="00CF574F" w:rsidRDefault="00CF574F" w:rsidP="00BA376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sz w:val="24"/>
          <w:lang w:eastAsia="zh-CN"/>
        </w:rPr>
        <w:t xml:space="preserve">        </w:t>
      </w:r>
      <w:r>
        <w:rPr>
          <w:b/>
          <w:sz w:val="32"/>
          <w:szCs w:val="32"/>
          <w:lang w:eastAsia="zh-CN"/>
        </w:rPr>
        <w:t>Remark:</w:t>
      </w:r>
    </w:p>
    <w:p w:rsidR="009A16D9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CF574F">
        <w:rPr>
          <w:sz w:val="24"/>
          <w:lang w:eastAsia="zh-CN"/>
        </w:rPr>
        <w:t>To hack 1 layer low wall, dismantle window, windo</w:t>
      </w:r>
      <w:r w:rsidR="001475D2">
        <w:rPr>
          <w:sz w:val="24"/>
          <w:lang w:eastAsia="zh-CN"/>
        </w:rPr>
        <w:t>w frame and make good after job</w:t>
      </w:r>
    </w:p>
    <w:p w:rsidR="00CF574F" w:rsidRDefault="00CF574F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completion   </w:t>
      </w:r>
    </w:p>
    <w:p w:rsidR="00CF574F" w:rsidRDefault="00CF574F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BA3761" w:rsidRPr="00D024E3" w:rsidRDefault="00CF574F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 xml:space="preserve">       </w:t>
      </w:r>
      <w:r w:rsidR="00BA3761">
        <w:rPr>
          <w:sz w:val="24"/>
          <w:szCs w:val="24"/>
        </w:rPr>
        <w:t>Best Regards</w:t>
      </w:r>
    </w:p>
    <w:p w:rsidR="00BA3761" w:rsidRDefault="00CF574F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BA3761">
        <w:rPr>
          <w:sz w:val="24"/>
          <w:szCs w:val="24"/>
        </w:rPr>
        <w:t>Zailani</w:t>
      </w:r>
    </w:p>
    <w:p w:rsidR="00AA6CC9" w:rsidRDefault="00CF574F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AA6CC9">
        <w:rPr>
          <w:sz w:val="24"/>
          <w:szCs w:val="24"/>
        </w:rPr>
        <w:t>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  <w:bookmarkStart w:id="0" w:name="_GoBack"/>
      <w:bookmarkEnd w:id="0"/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9C6" w:rsidRDefault="00A829C6">
      <w:r>
        <w:separator/>
      </w:r>
    </w:p>
  </w:endnote>
  <w:endnote w:type="continuationSeparator" w:id="0">
    <w:p w:rsidR="00A829C6" w:rsidRDefault="00A82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475D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475D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9C6" w:rsidRDefault="00A829C6">
      <w:r>
        <w:separator/>
      </w:r>
    </w:p>
  </w:footnote>
  <w:footnote w:type="continuationSeparator" w:id="0">
    <w:p w:rsidR="00A829C6" w:rsidRDefault="00A829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A829C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A829C6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76AAF"/>
    <w:rsid w:val="0011495F"/>
    <w:rsid w:val="00115EE6"/>
    <w:rsid w:val="001475D2"/>
    <w:rsid w:val="001E6CE3"/>
    <w:rsid w:val="002058F0"/>
    <w:rsid w:val="002F0C02"/>
    <w:rsid w:val="00327660"/>
    <w:rsid w:val="003972FD"/>
    <w:rsid w:val="003A0E1C"/>
    <w:rsid w:val="004464DA"/>
    <w:rsid w:val="004505CE"/>
    <w:rsid w:val="004C0BCD"/>
    <w:rsid w:val="004D3D9F"/>
    <w:rsid w:val="005704D1"/>
    <w:rsid w:val="00654B80"/>
    <w:rsid w:val="007576C2"/>
    <w:rsid w:val="007F13FE"/>
    <w:rsid w:val="00876754"/>
    <w:rsid w:val="008828D0"/>
    <w:rsid w:val="00892754"/>
    <w:rsid w:val="008E588E"/>
    <w:rsid w:val="008F1422"/>
    <w:rsid w:val="009A16D9"/>
    <w:rsid w:val="009F0C47"/>
    <w:rsid w:val="009F324B"/>
    <w:rsid w:val="00A80E91"/>
    <w:rsid w:val="00A829C6"/>
    <w:rsid w:val="00AA6CC9"/>
    <w:rsid w:val="00AE4D8E"/>
    <w:rsid w:val="00AF6564"/>
    <w:rsid w:val="00B50034"/>
    <w:rsid w:val="00B63AC5"/>
    <w:rsid w:val="00B91AEC"/>
    <w:rsid w:val="00BA3761"/>
    <w:rsid w:val="00BB03AE"/>
    <w:rsid w:val="00C95F1D"/>
    <w:rsid w:val="00CF574F"/>
    <w:rsid w:val="00D024E3"/>
    <w:rsid w:val="00D616F7"/>
    <w:rsid w:val="00DB19B3"/>
    <w:rsid w:val="00E22CB4"/>
    <w:rsid w:val="00E966CA"/>
    <w:rsid w:val="00FD3B16"/>
    <w:rsid w:val="00FE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5C535-EB71-4832-AFE5-378D15ADE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31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2017-08-24T07:16:00Z</cp:lastPrinted>
  <dcterms:created xsi:type="dcterms:W3CDTF">2017-08-17T06:51:00Z</dcterms:created>
  <dcterms:modified xsi:type="dcterms:W3CDTF">2017-08-24T07:16:00Z</dcterms:modified>
</cp:coreProperties>
</file>