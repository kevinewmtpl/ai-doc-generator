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3312" w:rsidRDefault="00C03312">
      <w:pPr>
        <w:pStyle w:val="Title"/>
        <w:jc w:val="left"/>
        <w:rPr>
          <w:lang w:eastAsia="zh-CN"/>
        </w:rPr>
      </w:pPr>
    </w:p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03312" w:rsidRDefault="00C03312">
      <w:pPr>
        <w:rPr>
          <w:sz w:val="22"/>
        </w:rPr>
      </w:pPr>
    </w:p>
    <w:p w:rsidR="00684C71" w:rsidRDefault="00C03312">
      <w:pPr>
        <w:rPr>
          <w:sz w:val="24"/>
          <w:lang w:eastAsia="zh-CN"/>
        </w:rPr>
      </w:pPr>
      <w:r>
        <w:rPr>
          <w:sz w:val="24"/>
        </w:rPr>
        <w:t>Date: 26</w:t>
      </w:r>
      <w:r w:rsidRPr="00C03312">
        <w:rPr>
          <w:sz w:val="24"/>
          <w:vertAlign w:val="superscript"/>
        </w:rPr>
        <w:t>th</w:t>
      </w:r>
      <w:r>
        <w:rPr>
          <w:sz w:val="24"/>
        </w:rPr>
        <w:t xml:space="preserve"> Dec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3B37D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 w:rsidR="00370B7A">
        <w:rPr>
          <w:sz w:val="24"/>
          <w:lang w:eastAsia="zh-CN"/>
        </w:rPr>
        <w:t>unload</w:t>
      </w:r>
      <w:r w:rsidR="00370D03">
        <w:rPr>
          <w:sz w:val="24"/>
          <w:lang w:eastAsia="zh-CN"/>
        </w:rPr>
        <w:t xml:space="preserve"> </w:t>
      </w:r>
      <w:r w:rsidR="00C03312">
        <w:rPr>
          <w:sz w:val="24"/>
          <w:lang w:eastAsia="zh-CN"/>
        </w:rPr>
        <w:t>1</w:t>
      </w:r>
      <w:r>
        <w:rPr>
          <w:sz w:val="24"/>
          <w:lang w:eastAsia="zh-CN"/>
        </w:rPr>
        <w:t xml:space="preserve"> case of </w:t>
      </w:r>
      <w:r w:rsidR="00294E87">
        <w:rPr>
          <w:sz w:val="24"/>
          <w:lang w:eastAsia="zh-CN"/>
        </w:rPr>
        <w:t xml:space="preserve">1 unit machine </w:t>
      </w:r>
      <w:r w:rsidR="0081336E">
        <w:rPr>
          <w:sz w:val="24"/>
          <w:lang w:eastAsia="zh-CN"/>
        </w:rPr>
        <w:t xml:space="preserve">from </w:t>
      </w:r>
      <w:r w:rsidR="00F176B3">
        <w:rPr>
          <w:sz w:val="24"/>
          <w:lang w:eastAsia="zh-CN"/>
        </w:rPr>
        <w:t>lorry chassis</w:t>
      </w:r>
      <w:r w:rsidR="00370D03">
        <w:rPr>
          <w:sz w:val="24"/>
          <w:lang w:eastAsia="zh-CN"/>
        </w:rPr>
        <w:t>,</w:t>
      </w:r>
      <w:r w:rsidR="0081336E">
        <w:rPr>
          <w:sz w:val="24"/>
          <w:lang w:eastAsia="zh-CN"/>
        </w:rPr>
        <w:t xml:space="preserve"> </w:t>
      </w:r>
      <w:r w:rsidR="00C03312">
        <w:rPr>
          <w:sz w:val="24"/>
          <w:lang w:eastAsia="zh-CN"/>
        </w:rPr>
        <w:t xml:space="preserve">uncrate, </w:t>
      </w:r>
      <w:r w:rsidR="0081336E">
        <w:rPr>
          <w:sz w:val="24"/>
          <w:lang w:eastAsia="zh-CN"/>
        </w:rPr>
        <w:t>shift and</w:t>
      </w:r>
      <w:r>
        <w:rPr>
          <w:sz w:val="24"/>
          <w:lang w:eastAsia="zh-CN"/>
        </w:rPr>
        <w:t xml:space="preserve"> position into production area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Default="00C033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Removable Print Module </w:t>
      </w:r>
    </w:p>
    <w:p w:rsidR="00370B7A" w:rsidRDefault="00C033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Case Dim</w:t>
      </w:r>
      <w:r w:rsidR="00833A70">
        <w:rPr>
          <w:sz w:val="24"/>
          <w:lang w:eastAsia="zh-CN"/>
        </w:rPr>
        <w:t xml:space="preserve">: </w:t>
      </w:r>
      <w:r>
        <w:rPr>
          <w:sz w:val="24"/>
          <w:lang w:eastAsia="zh-CN"/>
        </w:rPr>
        <w:t xml:space="preserve">168 x 123 x 194 </w:t>
      </w:r>
      <w:r w:rsidR="003B37DF">
        <w:rPr>
          <w:sz w:val="24"/>
          <w:lang w:eastAsia="zh-CN"/>
        </w:rPr>
        <w:t>cm</w:t>
      </w:r>
    </w:p>
    <w:p w:rsidR="003B37DF" w:rsidRPr="008D1F25" w:rsidRDefault="00C033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910</w:t>
      </w:r>
      <w:r w:rsidR="00833A70">
        <w:rPr>
          <w:sz w:val="24"/>
          <w:lang w:eastAsia="zh-CN"/>
        </w:rPr>
        <w:t xml:space="preserve"> kg</w:t>
      </w:r>
    </w:p>
    <w:p w:rsidR="00294E87" w:rsidRDefault="00294E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3B37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1336E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684C71" w:rsidRDefault="00C033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28/12/23</w:t>
      </w:r>
    </w:p>
    <w:p w:rsidR="003B37DF" w:rsidRDefault="003B37D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B37DF" w:rsidRDefault="003B37D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3B37DF" w:rsidRPr="003B37DF" w:rsidRDefault="00C0331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3B37DF" w:rsidP="00707B09">
      <w:pPr>
        <w:pStyle w:val="Heading4"/>
      </w:pPr>
      <w:r>
        <w:t>8 Tuas Dr 1</w:t>
      </w:r>
      <w:r w:rsidR="00F73592">
        <w:t xml:space="preserve"> </w:t>
      </w:r>
    </w:p>
    <w:p w:rsidR="00707B09" w:rsidRPr="00707B09" w:rsidRDefault="003B37DF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Fu Yu Corporation Limited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707B09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370D03">
        <w:rPr>
          <w:sz w:val="24"/>
          <w:lang w:eastAsia="zh-CN"/>
        </w:rPr>
        <w:t>ire/w</w:t>
      </w:r>
      <w:r w:rsidR="00F176B3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3B37DF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C03312" w:rsidRDefault="00C0331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3B37DF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C03312" w:rsidRDefault="00C03312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unloading area </w:t>
      </w:r>
    </w:p>
    <w:p w:rsidR="00F3464B" w:rsidRPr="00952F7F" w:rsidRDefault="00872D61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C03437">
        <w:rPr>
          <w:sz w:val="24"/>
          <w:lang w:eastAsia="zh-CN"/>
        </w:rPr>
        <w:t>lorry</w:t>
      </w:r>
      <w:r w:rsidR="00CF6063">
        <w:rPr>
          <w:sz w:val="24"/>
          <w:lang w:eastAsia="zh-CN"/>
        </w:rPr>
        <w:t xml:space="preserve"> cr</w:t>
      </w:r>
      <w:r w:rsidR="00C03312">
        <w:rPr>
          <w:sz w:val="24"/>
          <w:lang w:eastAsia="zh-CN"/>
        </w:rPr>
        <w:t xml:space="preserve">ane at site location </w:t>
      </w:r>
    </w:p>
    <w:p w:rsidR="003B37DF" w:rsidRDefault="003B37DF" w:rsidP="00F735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C03312">
        <w:rPr>
          <w:sz w:val="24"/>
          <w:lang w:eastAsia="zh-CN"/>
        </w:rPr>
        <w:t>case</w:t>
      </w:r>
      <w:r w:rsidR="00370D03">
        <w:rPr>
          <w:sz w:val="24"/>
          <w:lang w:eastAsia="zh-CN"/>
        </w:rPr>
        <w:t xml:space="preserve"> from lorry chassis</w:t>
      </w:r>
      <w:r w:rsidR="00F73592">
        <w:rPr>
          <w:sz w:val="24"/>
          <w:lang w:eastAsia="zh-CN"/>
        </w:rPr>
        <w:t xml:space="preserve"> </w:t>
      </w:r>
    </w:p>
    <w:p w:rsidR="001A07FF" w:rsidRDefault="003B37DF" w:rsidP="00C92D2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</w:t>
      </w:r>
      <w:r w:rsidR="00F73592">
        <w:rPr>
          <w:sz w:val="24"/>
          <w:lang w:eastAsia="zh-CN"/>
        </w:rPr>
        <w:t xml:space="preserve">ower down </w:t>
      </w:r>
      <w:r w:rsidR="00C03312">
        <w:rPr>
          <w:sz w:val="24"/>
          <w:lang w:eastAsia="zh-CN"/>
        </w:rPr>
        <w:t>case</w:t>
      </w:r>
      <w:r>
        <w:rPr>
          <w:sz w:val="24"/>
          <w:lang w:eastAsia="zh-CN"/>
        </w:rPr>
        <w:t xml:space="preserve"> </w:t>
      </w:r>
      <w:r w:rsidR="00C03312">
        <w:rPr>
          <w:sz w:val="24"/>
          <w:lang w:eastAsia="zh-CN"/>
        </w:rPr>
        <w:t>slowly to the ground</w:t>
      </w:r>
    </w:p>
    <w:p w:rsidR="00C03312" w:rsidRDefault="00C03312" w:rsidP="00C92D2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and put aside</w:t>
      </w:r>
    </w:p>
    <w:p w:rsidR="00C03312" w:rsidRDefault="00C03312" w:rsidP="00C92D2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attached sling to crane hook</w:t>
      </w:r>
    </w:p>
    <w:p w:rsidR="00C03312" w:rsidRDefault="00C03312" w:rsidP="00C92D2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:rsidR="00C03312" w:rsidRDefault="00C03312" w:rsidP="00C92D2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and detach machine from base </w:t>
      </w:r>
    </w:p>
    <w:p w:rsidR="00C03312" w:rsidRDefault="00C03312" w:rsidP="00C92D2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 away from base</w:t>
      </w:r>
    </w:p>
    <w:p w:rsidR="00C03312" w:rsidRPr="00C92D26" w:rsidRDefault="00C03312" w:rsidP="00C92D2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B001C">
        <w:rPr>
          <w:sz w:val="24"/>
          <w:lang w:eastAsia="zh-CN"/>
        </w:rPr>
        <w:t>pallet truck</w:t>
      </w:r>
      <w:r w:rsidR="00C0331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312">
        <w:rPr>
          <w:sz w:val="24"/>
          <w:lang w:eastAsia="zh-CN"/>
        </w:rPr>
        <w:t xml:space="preserve"> machine bed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C92D26">
        <w:rPr>
          <w:sz w:val="24"/>
          <w:lang w:eastAsia="zh-CN"/>
        </w:rPr>
        <w:t>machine into production</w:t>
      </w:r>
      <w:r w:rsidR="00550CA7">
        <w:rPr>
          <w:sz w:val="24"/>
          <w:lang w:eastAsia="zh-CN"/>
        </w:rPr>
        <w:t xml:space="preserve"> area</w:t>
      </w:r>
      <w:r w:rsidR="00C92D26">
        <w:rPr>
          <w:sz w:val="24"/>
          <w:lang w:eastAsia="zh-CN"/>
        </w:rPr>
        <w:t xml:space="preserve"> 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pallet truck</w:t>
      </w:r>
      <w:bookmarkStart w:id="0" w:name="_GoBack"/>
      <w:bookmarkEnd w:id="0"/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C92D2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C92D2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A</w:t>
      </w:r>
      <w:r w:rsidR="00A64537">
        <w:rPr>
          <w:sz w:val="24"/>
          <w:lang w:eastAsia="zh-CN"/>
        </w:rPr>
        <w:t>ll debris</w:t>
      </w:r>
      <w:r w:rsidR="001A07FF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1C0E" w:rsidRDefault="00711C0E">
      <w:r>
        <w:separator/>
      </w:r>
    </w:p>
  </w:endnote>
  <w:endnote w:type="continuationSeparator" w:id="0">
    <w:p w:rsidR="00711C0E" w:rsidRDefault="00711C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0331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0331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1C0E" w:rsidRDefault="00711C0E">
      <w:r>
        <w:separator/>
      </w:r>
    </w:p>
  </w:footnote>
  <w:footnote w:type="continuationSeparator" w:id="0">
    <w:p w:rsidR="00711C0E" w:rsidRDefault="00711C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711C0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711C0E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A07FF"/>
    <w:rsid w:val="001A1E38"/>
    <w:rsid w:val="00205704"/>
    <w:rsid w:val="00294E87"/>
    <w:rsid w:val="0030061F"/>
    <w:rsid w:val="00370B7A"/>
    <w:rsid w:val="00370D03"/>
    <w:rsid w:val="003B37DF"/>
    <w:rsid w:val="00425424"/>
    <w:rsid w:val="00550CA7"/>
    <w:rsid w:val="005C3290"/>
    <w:rsid w:val="00684C71"/>
    <w:rsid w:val="00685287"/>
    <w:rsid w:val="006B6525"/>
    <w:rsid w:val="00707B09"/>
    <w:rsid w:val="00711C0E"/>
    <w:rsid w:val="007E7225"/>
    <w:rsid w:val="00805829"/>
    <w:rsid w:val="0081336E"/>
    <w:rsid w:val="00833A70"/>
    <w:rsid w:val="00872D61"/>
    <w:rsid w:val="008B11D4"/>
    <w:rsid w:val="008D1F25"/>
    <w:rsid w:val="008D3552"/>
    <w:rsid w:val="00952F7F"/>
    <w:rsid w:val="009C1EC8"/>
    <w:rsid w:val="00A525B4"/>
    <w:rsid w:val="00A64537"/>
    <w:rsid w:val="00B70004"/>
    <w:rsid w:val="00B938EF"/>
    <w:rsid w:val="00BB7821"/>
    <w:rsid w:val="00C03312"/>
    <w:rsid w:val="00C03437"/>
    <w:rsid w:val="00C32361"/>
    <w:rsid w:val="00C33FF4"/>
    <w:rsid w:val="00C8729C"/>
    <w:rsid w:val="00C92D26"/>
    <w:rsid w:val="00CA23BB"/>
    <w:rsid w:val="00CF5149"/>
    <w:rsid w:val="00CF6063"/>
    <w:rsid w:val="00DB001C"/>
    <w:rsid w:val="00DF2CD5"/>
    <w:rsid w:val="00E9120A"/>
    <w:rsid w:val="00F176B3"/>
    <w:rsid w:val="00F3464B"/>
    <w:rsid w:val="00F73592"/>
    <w:rsid w:val="00F86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2445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2019-04-05T02:12:00Z</cp:lastPrinted>
  <dcterms:created xsi:type="dcterms:W3CDTF">2023-12-26T02:27:00Z</dcterms:created>
  <dcterms:modified xsi:type="dcterms:W3CDTF">2023-12-26T02:27:00Z</dcterms:modified>
</cp:coreProperties>
</file>