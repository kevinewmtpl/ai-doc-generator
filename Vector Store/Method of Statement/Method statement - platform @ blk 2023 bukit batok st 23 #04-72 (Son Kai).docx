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865793">
      <w:pPr>
        <w:rPr>
          <w:sz w:val="24"/>
          <w:lang w:eastAsia="zh-CN"/>
        </w:rPr>
      </w:pPr>
      <w:r>
        <w:rPr>
          <w:sz w:val="24"/>
        </w:rPr>
        <w:t>Date: 08</w:t>
      </w:r>
      <w:r w:rsidR="00CB19EF" w:rsidRPr="00CB19EF">
        <w:rPr>
          <w:sz w:val="24"/>
          <w:vertAlign w:val="superscript"/>
        </w:rPr>
        <w:t>th</w:t>
      </w:r>
      <w:r w:rsidR="00CB19EF">
        <w:rPr>
          <w:sz w:val="24"/>
        </w:rPr>
        <w:t xml:space="preserve"> Sep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CB19EF">
        <w:rPr>
          <w:sz w:val="24"/>
          <w:lang w:eastAsia="zh-CN"/>
        </w:rPr>
        <w:t xml:space="preserve"> hoist down machine and bar feeder from 4</w:t>
      </w:r>
      <w:r w:rsidR="00CB19EF" w:rsidRPr="00CB19E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865793">
        <w:rPr>
          <w:sz w:val="24"/>
          <w:lang w:eastAsia="zh-CN"/>
        </w:rPr>
        <w:t>through wall hacking opening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CB19EF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B19EF" w:rsidRPr="00CB19EF" w:rsidRDefault="00865793" w:rsidP="00DC1E8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 xml:space="preserve">Estimate </w:t>
      </w:r>
      <w:r w:rsidR="00CB19EF">
        <w:rPr>
          <w:b/>
          <w:bCs/>
          <w:sz w:val="24"/>
          <w:szCs w:val="24"/>
          <w:u w:val="single"/>
          <w:lang w:eastAsia="zh-CN"/>
        </w:rPr>
        <w:t xml:space="preserve">2 day job </w:t>
      </w:r>
    </w:p>
    <w:p w:rsidR="00DC1E88" w:rsidRDefault="0086579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03/10</w:t>
      </w:r>
      <w:r w:rsidR="00CB19EF">
        <w:rPr>
          <w:bCs/>
          <w:sz w:val="24"/>
          <w:szCs w:val="24"/>
          <w:lang w:eastAsia="zh-CN"/>
        </w:rPr>
        <w:t>/23</w:t>
      </w:r>
    </w:p>
    <w:p w:rsidR="00CB19EF" w:rsidRDefault="0086579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04/10</w:t>
      </w:r>
      <w:r w:rsidR="00CB19EF">
        <w:rPr>
          <w:bCs/>
          <w:sz w:val="24"/>
          <w:szCs w:val="24"/>
          <w:lang w:eastAsia="zh-CN"/>
        </w:rPr>
        <w:t>/23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CB19E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CB19EF" w:rsidP="004872DF">
      <w:pPr>
        <w:pStyle w:val="Heading4"/>
      </w:pPr>
      <w:r>
        <w:t>Blk 2023 Bukit Batok St 23 #04-72</w:t>
      </w:r>
    </w:p>
    <w:p w:rsidR="00B85262" w:rsidRPr="004872DF" w:rsidRDefault="00CB19EF" w:rsidP="004872DF">
      <w:pPr>
        <w:pStyle w:val="Heading4"/>
      </w:pPr>
      <w:r>
        <w:t xml:space="preserve">Son Kai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CB19EF" w:rsidRDefault="00CB19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373A8D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865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865793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865793">
        <w:rPr>
          <w:sz w:val="24"/>
          <w:lang w:eastAsia="zh-CN"/>
        </w:rPr>
        <w:t xml:space="preserve"> sling</w:t>
      </w:r>
    </w:p>
    <w:p w:rsidR="0099108C" w:rsidRDefault="00865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9108C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65793" w:rsidRDefault="0086579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CB19EF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865793">
        <w:rPr>
          <w:sz w:val="24"/>
          <w:lang w:eastAsia="zh-CN"/>
        </w:rPr>
        <w:t>mobile/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AD0E0E" w:rsidRDefault="0086579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platform to 4</w:t>
      </w:r>
      <w:r w:rsidRPr="0086579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wall hacking opening </w:t>
      </w:r>
      <w:r w:rsidR="00AD0E0E">
        <w:rPr>
          <w:sz w:val="24"/>
          <w:lang w:eastAsia="zh-CN"/>
        </w:rPr>
        <w:t xml:space="preserve"> </w:t>
      </w:r>
    </w:p>
    <w:p w:rsidR="00AD0E0E" w:rsidRDefault="00AD0E0E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plate protruding is fully lean and rest</w:t>
      </w:r>
      <w:r w:rsidR="00865793">
        <w:rPr>
          <w:sz w:val="24"/>
          <w:lang w:eastAsia="zh-CN"/>
        </w:rPr>
        <w:t>ed on the building opening slab</w:t>
      </w:r>
    </w:p>
    <w:p w:rsidR="00865793" w:rsidRDefault="00865793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secured using 1 x lorry crane </w:t>
      </w:r>
    </w:p>
    <w:p w:rsidR="00AD0E0E" w:rsidRPr="00AD0E0E" w:rsidRDefault="00AD0E0E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</w:p>
    <w:p w:rsidR="00AD0E0E" w:rsidRDefault="00AD0E0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</w:t>
      </w:r>
    </w:p>
    <w:p w:rsidR="00AD0E0E" w:rsidRPr="00865793" w:rsidRDefault="00B35AF2" w:rsidP="008657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AD0E0E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onto </w:t>
      </w:r>
      <w:r w:rsidR="00AD0E0E">
        <w:rPr>
          <w:sz w:val="24"/>
          <w:lang w:eastAsia="zh-CN"/>
        </w:rPr>
        <w:t>platform</w:t>
      </w:r>
    </w:p>
    <w:p w:rsidR="005908DA" w:rsidRPr="00AD0E0E" w:rsidRDefault="005908DA" w:rsidP="00AD0E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0E0E">
        <w:rPr>
          <w:sz w:val="24"/>
          <w:lang w:eastAsia="zh-CN"/>
        </w:rPr>
        <w:t>Insert sling to crane hook a</w:t>
      </w:r>
      <w:r w:rsidR="00AD0E0E">
        <w:rPr>
          <w:sz w:val="24"/>
          <w:lang w:eastAsia="zh-CN"/>
        </w:rPr>
        <w:t>nd secure to machine rigging</w:t>
      </w:r>
      <w:r w:rsidRPr="00AD0E0E">
        <w:rPr>
          <w:sz w:val="24"/>
          <w:lang w:eastAsia="zh-CN"/>
        </w:rPr>
        <w:t xml:space="preserve"> point</w:t>
      </w:r>
    </w:p>
    <w:p w:rsidR="00AD0E0E" w:rsidRDefault="00AD0E0E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from platform</w:t>
      </w:r>
    </w:p>
    <w:p w:rsidR="00AD0E0E" w:rsidRDefault="00AD0E0E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ground floor</w:t>
      </w:r>
    </w:p>
    <w:p w:rsidR="00AD0E0E" w:rsidRDefault="00AD0E0E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865793" w:rsidRDefault="00865793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Secured machine with strapping belt prior to moving out of premise</w:t>
      </w:r>
    </w:p>
    <w:p w:rsidR="00AD0E0E" w:rsidRPr="00CB19EF" w:rsidRDefault="00AD0E0E" w:rsidP="00CB19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location </w:t>
      </w:r>
      <w:r w:rsidR="004725E1">
        <w:rPr>
          <w:sz w:val="24"/>
          <w:lang w:eastAsia="zh-CN"/>
        </w:rPr>
        <w:t xml:space="preserve"> </w:t>
      </w:r>
    </w:p>
    <w:p w:rsidR="00EE527F" w:rsidRPr="00CB19EF" w:rsidRDefault="00EE527F" w:rsidP="00CB19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19EF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B19EF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1C23" w:rsidRDefault="009C1C23">
      <w:r>
        <w:separator/>
      </w:r>
    </w:p>
  </w:endnote>
  <w:endnote w:type="continuationSeparator" w:id="0">
    <w:p w:rsidR="009C1C23" w:rsidRDefault="009C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579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579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1C23" w:rsidRDefault="009C1C23">
      <w:r>
        <w:separator/>
      </w:r>
    </w:p>
  </w:footnote>
  <w:footnote w:type="continuationSeparator" w:id="0">
    <w:p w:rsidR="009C1C23" w:rsidRDefault="009C1C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C1C2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C1C2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747A8"/>
    <w:rsid w:val="00093A2F"/>
    <w:rsid w:val="000A4B74"/>
    <w:rsid w:val="000A77B9"/>
    <w:rsid w:val="000B2F2C"/>
    <w:rsid w:val="000C3A11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A0465"/>
    <w:rsid w:val="00700106"/>
    <w:rsid w:val="00707759"/>
    <w:rsid w:val="00726653"/>
    <w:rsid w:val="00733502"/>
    <w:rsid w:val="00782718"/>
    <w:rsid w:val="007A3FA0"/>
    <w:rsid w:val="007C5834"/>
    <w:rsid w:val="007D1A3A"/>
    <w:rsid w:val="007E2FF0"/>
    <w:rsid w:val="007E6356"/>
    <w:rsid w:val="008067B7"/>
    <w:rsid w:val="008254AB"/>
    <w:rsid w:val="0082563E"/>
    <w:rsid w:val="00840DC8"/>
    <w:rsid w:val="00865793"/>
    <w:rsid w:val="0088777C"/>
    <w:rsid w:val="00904AE4"/>
    <w:rsid w:val="00945F2F"/>
    <w:rsid w:val="00957CA2"/>
    <w:rsid w:val="00970E4B"/>
    <w:rsid w:val="0099108C"/>
    <w:rsid w:val="009C1C23"/>
    <w:rsid w:val="009E694C"/>
    <w:rsid w:val="00A04987"/>
    <w:rsid w:val="00A46072"/>
    <w:rsid w:val="00AC4808"/>
    <w:rsid w:val="00AD0E0E"/>
    <w:rsid w:val="00AD4C31"/>
    <w:rsid w:val="00B17867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B19EF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2020-10-13T01:16:00Z</cp:lastPrinted>
  <dcterms:created xsi:type="dcterms:W3CDTF">2023-09-08T06:11:00Z</dcterms:created>
  <dcterms:modified xsi:type="dcterms:W3CDTF">2023-09-08T06:11:00Z</dcterms:modified>
</cp:coreProperties>
</file>