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0BA81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97F8F66" w14:textId="77777777" w:rsidR="00095FA0" w:rsidRDefault="00095FA0">
      <w:pPr>
        <w:rPr>
          <w:sz w:val="24"/>
        </w:rPr>
      </w:pPr>
    </w:p>
    <w:p w14:paraId="0DAD202A" w14:textId="2691977D" w:rsidR="000E0C97" w:rsidRDefault="004C1D8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75CE7">
        <w:rPr>
          <w:sz w:val="24"/>
        </w:rPr>
        <w:t>11</w:t>
      </w:r>
      <w:r w:rsidR="00275CE7">
        <w:rPr>
          <w:sz w:val="24"/>
          <w:vertAlign w:val="superscript"/>
        </w:rPr>
        <w:t xml:space="preserve">th </w:t>
      </w:r>
      <w:r w:rsidR="00275CE7">
        <w:rPr>
          <w:sz w:val="24"/>
        </w:rPr>
        <w:t>Dec</w:t>
      </w:r>
      <w:r>
        <w:rPr>
          <w:sz w:val="24"/>
        </w:rPr>
        <w:t xml:space="preserve"> </w:t>
      </w:r>
      <w:r w:rsidR="00232A15">
        <w:rPr>
          <w:sz w:val="24"/>
        </w:rPr>
        <w:t>2024</w:t>
      </w:r>
    </w:p>
    <w:p w14:paraId="45B7922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E6E79B2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1A59336" w14:textId="0D52CCDB" w:rsidR="004C1D8F" w:rsidRDefault="004C1D8F" w:rsidP="004C1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unit machine to </w:t>
      </w:r>
      <w:r w:rsidR="00275CE7">
        <w:rPr>
          <w:sz w:val="24"/>
          <w:lang w:eastAsia="zh-CN"/>
        </w:rPr>
        <w:t>2</w:t>
      </w:r>
      <w:r w:rsidR="00275CE7" w:rsidRPr="00275CE7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through wall hacking opening by using platform and lorry crane</w:t>
      </w:r>
    </w:p>
    <w:p w14:paraId="680D3430" w14:textId="77777777" w:rsidR="004C1D8F" w:rsidRDefault="004C1D8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D780542" w14:textId="25899BA7" w:rsidR="004C1D8F" w:rsidRPr="00275CE7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06EB7CE" w14:textId="286A57B3" w:rsid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275CE7">
        <w:rPr>
          <w:sz w:val="24"/>
          <w:szCs w:val="24"/>
          <w:lang w:eastAsia="zh-CN"/>
        </w:rPr>
        <w:t>Kafo CV7A</w:t>
      </w:r>
      <w:r>
        <w:rPr>
          <w:sz w:val="24"/>
          <w:szCs w:val="24"/>
          <w:lang w:eastAsia="zh-CN"/>
        </w:rPr>
        <w:t xml:space="preserve"> machine</w:t>
      </w:r>
    </w:p>
    <w:p w14:paraId="328E1302" w14:textId="328110FE" w:rsid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cm</w:t>
      </w:r>
    </w:p>
    <w:p w14:paraId="0F7BFDE9" w14:textId="62473A23" w:rsidR="004C1D8F" w:rsidRP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275CE7">
        <w:rPr>
          <w:sz w:val="24"/>
          <w:szCs w:val="24"/>
          <w:lang w:eastAsia="zh-CN"/>
        </w:rPr>
        <w:t>5, 0</w:t>
      </w:r>
      <w:r>
        <w:rPr>
          <w:sz w:val="24"/>
          <w:szCs w:val="24"/>
          <w:lang w:eastAsia="zh-CN"/>
        </w:rPr>
        <w:t xml:space="preserve">00 kg </w:t>
      </w:r>
    </w:p>
    <w:p w14:paraId="22C88BE1" w14:textId="77777777" w:rsidR="00844B3F" w:rsidRP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2AB09B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14:paraId="76A0CB45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844B3F">
        <w:rPr>
          <w:sz w:val="24"/>
          <w:lang w:eastAsia="zh-CN"/>
        </w:rPr>
        <w:t xml:space="preserve"> </w:t>
      </w:r>
    </w:p>
    <w:p w14:paraId="11A2FC16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4AD9B0E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14:paraId="0322315F" w14:textId="09695848" w:rsidR="009D21BD" w:rsidRDefault="00275CE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07/01/25</w:t>
      </w:r>
    </w:p>
    <w:p w14:paraId="51CCAF5A" w14:textId="77777777"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46FDF1F" w14:textId="77777777"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844B3F">
        <w:rPr>
          <w:b/>
          <w:sz w:val="32"/>
          <w:szCs w:val="32"/>
          <w:u w:val="single"/>
          <w:lang w:eastAsia="zh-CN"/>
        </w:rPr>
        <w:t xml:space="preserve"> </w:t>
      </w:r>
    </w:p>
    <w:p w14:paraId="42CF876C" w14:textId="77777777" w:rsidR="006804AA" w:rsidRDefault="00844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A161F">
        <w:rPr>
          <w:sz w:val="24"/>
          <w:szCs w:val="24"/>
          <w:lang w:eastAsia="zh-CN"/>
        </w:rPr>
        <w:t xml:space="preserve"> am </w:t>
      </w:r>
      <w:r>
        <w:rPr>
          <w:sz w:val="24"/>
          <w:szCs w:val="24"/>
          <w:lang w:eastAsia="zh-CN"/>
        </w:rPr>
        <w:t xml:space="preserve"> </w:t>
      </w:r>
    </w:p>
    <w:p w14:paraId="2E8B07F0" w14:textId="77777777"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6BC43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14:paraId="1F775482" w14:textId="41CC2A5B" w:rsidR="009D21BD" w:rsidRPr="00894879" w:rsidRDefault="009D21BD" w:rsidP="009D21B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Pte Ltd</w:t>
      </w:r>
    </w:p>
    <w:p w14:paraId="3FF1B720" w14:textId="6FFFB06E" w:rsidR="009D21BD" w:rsidRPr="004C1D8F" w:rsidRDefault="004C1D8F" w:rsidP="004C1D8F">
      <w:pPr>
        <w:pStyle w:val="Heading4"/>
      </w:pPr>
      <w:r>
        <w:t>Blk 1 Defu Lane 10 #0</w:t>
      </w:r>
      <w:r w:rsidR="00275CE7">
        <w:t>2-567</w:t>
      </w:r>
    </w:p>
    <w:p w14:paraId="370B0D6F" w14:textId="77777777" w:rsidR="00894879" w:rsidRPr="00894879" w:rsidRDefault="00894879" w:rsidP="00894879">
      <w:pPr>
        <w:rPr>
          <w:lang w:eastAsia="zh-CN"/>
        </w:rPr>
      </w:pPr>
    </w:p>
    <w:p w14:paraId="3E0F27C0" w14:textId="77777777"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B1F426C" w14:textId="6CBEA0A2" w:rsidR="000C1D59" w:rsidRDefault="004C1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65389">
        <w:rPr>
          <w:sz w:val="24"/>
          <w:lang w:eastAsia="zh-CN"/>
        </w:rPr>
        <w:t xml:space="preserve"> x 633</w:t>
      </w:r>
      <w:r w:rsidR="00232A15">
        <w:rPr>
          <w:sz w:val="24"/>
          <w:lang w:eastAsia="zh-CN"/>
        </w:rPr>
        <w:t xml:space="preserve"> lorry </w:t>
      </w:r>
      <w:r w:rsidR="004A06D1">
        <w:rPr>
          <w:sz w:val="24"/>
          <w:lang w:eastAsia="zh-CN"/>
        </w:rPr>
        <w:t>loader</w:t>
      </w:r>
    </w:p>
    <w:p w14:paraId="69440120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29863CA3" w14:textId="081B86DA" w:rsidR="00780522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  <w:r w:rsidR="00780522">
        <w:rPr>
          <w:sz w:val="24"/>
          <w:lang w:eastAsia="zh-CN"/>
        </w:rPr>
        <w:t xml:space="preserve"> </w:t>
      </w:r>
    </w:p>
    <w:p w14:paraId="1DD0FDC7" w14:textId="77777777"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14:paraId="75A4767C" w14:textId="77777777" w:rsidR="00095FA0" w:rsidRDefault="00095FA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1625FEB" w14:textId="77777777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606915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75037233" w14:textId="77777777"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5F65C2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14:paraId="2041116E" w14:textId="77777777" w:rsidR="00F273D0" w:rsidRDefault="00F273D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0C98C86" w14:textId="77777777" w:rsidR="00275CE7" w:rsidRDefault="00275CE7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B466905" w14:textId="23111118"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5737F0A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18174E98" w14:textId="77777777"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12EEB98" w14:textId="77777777"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010FFE9" w14:textId="77777777"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7365160" w14:textId="77777777"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14:paraId="79DCD7DE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8525390" w14:textId="77777777"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795C9526" w14:textId="77777777"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6FD2CAD6" w14:textId="77777777"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4BC73A6" w14:textId="77777777"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4CAD5D2D" w14:textId="77777777" w:rsidR="00063701" w:rsidRPr="004A06D1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14:paraId="31DC7831" w14:textId="77777777"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1FBB867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0DE47FE" w14:textId="77777777"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14:paraId="4A7CCFC9" w14:textId="77777777"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313C3D2B" w14:textId="77777777"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 xml:space="preserve">) Lifting crew shall be composed to the following but not limited by other trained personnel in </w:t>
      </w:r>
      <w:r w:rsidR="006C2318">
        <w:t xml:space="preserve">      </w:t>
      </w:r>
      <w:r w:rsidR="001147D5">
        <w:rPr>
          <w:rFonts w:hint="eastAsia"/>
        </w:rPr>
        <w:t>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14:paraId="6F036AB8" w14:textId="77777777" w:rsidR="001147D5" w:rsidRDefault="001147D5">
      <w:pPr>
        <w:pStyle w:val="BodyText2"/>
      </w:pPr>
      <w:r>
        <w:t>a. Lifting Supervisor</w:t>
      </w:r>
    </w:p>
    <w:p w14:paraId="3ECE55BD" w14:textId="576BE33C" w:rsidR="001147D5" w:rsidRDefault="001147D5">
      <w:pPr>
        <w:pStyle w:val="BodyText2"/>
      </w:pPr>
      <w:r>
        <w:t>b. Lorry Loader Operator</w:t>
      </w:r>
    </w:p>
    <w:p w14:paraId="0CBBF7A0" w14:textId="77777777" w:rsidR="001147D5" w:rsidRDefault="001147D5">
      <w:pPr>
        <w:pStyle w:val="BodyText2"/>
      </w:pPr>
      <w:r>
        <w:t>d. Riggerman</w:t>
      </w:r>
    </w:p>
    <w:p w14:paraId="22175EF0" w14:textId="77777777" w:rsidR="001147D5" w:rsidRDefault="00095FA0">
      <w:pPr>
        <w:pStyle w:val="BodyText2"/>
      </w:pPr>
      <w:r>
        <w:t>e. Signalman</w:t>
      </w:r>
    </w:p>
    <w:p w14:paraId="75A1DE4C" w14:textId="77777777" w:rsidR="00095FA0" w:rsidRPr="0009479B" w:rsidRDefault="00095FA0">
      <w:pPr>
        <w:pStyle w:val="BodyText2"/>
      </w:pPr>
      <w:r>
        <w:t xml:space="preserve">f. Skill Mover </w:t>
      </w:r>
    </w:p>
    <w:p w14:paraId="5DDA03E4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4FD2CA5" w14:textId="7CDF8B14" w:rsidR="000E0C97" w:rsidRPr="00421688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</w:t>
      </w:r>
      <w:r w:rsidR="00275CE7">
        <w:rPr>
          <w:b w:val="0"/>
          <w:sz w:val="20"/>
          <w:u w:val="none"/>
          <w:lang w:eastAsia="zh-CN"/>
        </w:rPr>
        <w:t xml:space="preserve">                                                  </w:t>
      </w:r>
      <w:r w:rsidR="000E0C97">
        <w:rPr>
          <w:rFonts w:hint="eastAsia"/>
          <w:lang w:eastAsia="zh-CN"/>
        </w:rPr>
        <w:t>JOB SCOPE</w:t>
      </w:r>
    </w:p>
    <w:p w14:paraId="0FA68B5D" w14:textId="67AACAEC"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033D24F6" w14:textId="77777777" w:rsidR="000E26A6" w:rsidRPr="00844B3F" w:rsidRDefault="00C8593D" w:rsidP="00844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fully extended a</w:t>
      </w:r>
      <w:r w:rsidR="00844B3F">
        <w:rPr>
          <w:sz w:val="24"/>
          <w:lang w:eastAsia="zh-CN"/>
        </w:rPr>
        <w:t>nd resting on steel plate/</w:t>
      </w:r>
      <w:r>
        <w:rPr>
          <w:sz w:val="24"/>
          <w:lang w:eastAsia="zh-CN"/>
        </w:rPr>
        <w:t xml:space="preserve">timber </w:t>
      </w:r>
      <w:r w:rsidR="00844B3F">
        <w:rPr>
          <w:sz w:val="24"/>
          <w:lang w:eastAsia="zh-CN"/>
        </w:rPr>
        <w:t xml:space="preserve">mats </w:t>
      </w:r>
      <w:r>
        <w:rPr>
          <w:sz w:val="24"/>
          <w:lang w:eastAsia="zh-CN"/>
        </w:rPr>
        <w:t xml:space="preserve">with appropriate dimension </w:t>
      </w:r>
    </w:p>
    <w:p w14:paraId="5BBFB15B" w14:textId="0A95DB71"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75CE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C1D59">
        <w:rPr>
          <w:sz w:val="24"/>
          <w:lang w:eastAsia="zh-CN"/>
        </w:rPr>
        <w:t xml:space="preserve">oist up </w:t>
      </w:r>
      <w:r w:rsidR="004A06D1">
        <w:rPr>
          <w:sz w:val="24"/>
          <w:lang w:eastAsia="zh-CN"/>
        </w:rPr>
        <w:t xml:space="preserve">platform to </w:t>
      </w:r>
      <w:r w:rsidR="00275CE7">
        <w:rPr>
          <w:sz w:val="24"/>
          <w:lang w:eastAsia="zh-CN"/>
        </w:rPr>
        <w:t>2</w:t>
      </w:r>
      <w:r w:rsidR="00275CE7" w:rsidRPr="00275CE7">
        <w:rPr>
          <w:sz w:val="24"/>
          <w:vertAlign w:val="superscript"/>
          <w:lang w:eastAsia="zh-CN"/>
        </w:rPr>
        <w:t>nd</w:t>
      </w:r>
      <w:r w:rsidR="00F273D0">
        <w:rPr>
          <w:sz w:val="24"/>
          <w:lang w:eastAsia="zh-CN"/>
        </w:rPr>
        <w:t xml:space="preserve"> floor wall hacking</w:t>
      </w:r>
      <w:r w:rsidR="00C20268">
        <w:rPr>
          <w:sz w:val="24"/>
          <w:lang w:eastAsia="zh-CN"/>
        </w:rPr>
        <w:t xml:space="preserve"> opening</w:t>
      </w:r>
    </w:p>
    <w:p w14:paraId="6403CE8B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01179D37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14:paraId="01F6FDFB" w14:textId="673C85FF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75CE7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5AD666AC" w14:textId="01AB9B56" w:rsidR="00A16A17" w:rsidRPr="00275CE7" w:rsidRDefault="00844B3F" w:rsidP="00275CE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5CE7">
        <w:rPr>
          <w:sz w:val="24"/>
          <w:lang w:eastAsia="zh-CN"/>
        </w:rPr>
        <w:t>Rigger to insert sling to crane hook</w:t>
      </w:r>
    </w:p>
    <w:p w14:paraId="6E2DBB49" w14:textId="77777777" w:rsidR="00844B3F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Secured sling to rigging point of machine</w:t>
      </w:r>
    </w:p>
    <w:p w14:paraId="6B76C173" w14:textId="4B63E8D9" w:rsidR="00844B3F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75CE7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16A17">
        <w:rPr>
          <w:sz w:val="24"/>
          <w:lang w:eastAsia="zh-CN"/>
        </w:rPr>
        <w:t xml:space="preserve">hoist up machine </w:t>
      </w:r>
      <w:r w:rsidR="00275CE7">
        <w:rPr>
          <w:sz w:val="24"/>
          <w:lang w:eastAsia="zh-CN"/>
        </w:rPr>
        <w:t>to 2</w:t>
      </w:r>
      <w:r w:rsidR="00275CE7" w:rsidRPr="00275CE7">
        <w:rPr>
          <w:sz w:val="24"/>
          <w:vertAlign w:val="superscript"/>
          <w:lang w:eastAsia="zh-CN"/>
        </w:rPr>
        <w:t>nd</w:t>
      </w:r>
      <w:r w:rsidR="00275CE7">
        <w:rPr>
          <w:sz w:val="24"/>
          <w:lang w:eastAsia="zh-CN"/>
        </w:rPr>
        <w:t xml:space="preserve"> floor</w:t>
      </w:r>
    </w:p>
    <w:p w14:paraId="45E84234" w14:textId="0E6F8950" w:rsidR="000E0C97" w:rsidRDefault="00275CE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14:paraId="7A408E3E" w14:textId="4D413CD0" w:rsidR="004C1D8F" w:rsidRDefault="00275CE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57C33CE7" w14:textId="66764452" w:rsidR="00095FA0" w:rsidRPr="00275CE7" w:rsidRDefault="004C1D8F" w:rsidP="00275CE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5CE7">
        <w:rPr>
          <w:sz w:val="24"/>
          <w:lang w:eastAsia="zh-CN"/>
        </w:rPr>
        <w:t xml:space="preserve">Shift </w:t>
      </w:r>
      <w:r w:rsidR="00275CE7">
        <w:rPr>
          <w:sz w:val="24"/>
          <w:lang w:eastAsia="zh-CN"/>
        </w:rPr>
        <w:t xml:space="preserve">out machine from platform </w:t>
      </w:r>
      <w:r w:rsidRPr="00275CE7">
        <w:rPr>
          <w:sz w:val="24"/>
          <w:lang w:eastAsia="zh-CN"/>
        </w:rPr>
        <w:t xml:space="preserve">and position into tenant premise </w:t>
      </w:r>
      <w:r w:rsidR="00095FA0" w:rsidRPr="00275CE7">
        <w:rPr>
          <w:sz w:val="24"/>
          <w:lang w:eastAsia="zh-CN"/>
        </w:rPr>
        <w:t xml:space="preserve"> </w:t>
      </w:r>
    </w:p>
    <w:p w14:paraId="78044062" w14:textId="77777777" w:rsidR="00A36133" w:rsidRPr="00095FA0" w:rsidRDefault="000E0C97" w:rsidP="00095F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95FA0">
        <w:rPr>
          <w:sz w:val="24"/>
          <w:lang w:eastAsia="zh-CN"/>
        </w:rPr>
        <w:t>Once job complete, team leader will instruct the team to perform proper housekeeping</w:t>
      </w:r>
    </w:p>
    <w:p w14:paraId="5626E0F8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2C915D31" w14:textId="77777777"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FB0E522" w14:textId="77777777" w:rsidR="00AC278C" w:rsidRDefault="00AC278C" w:rsidP="00701B5C">
      <w:pPr>
        <w:ind w:left="720"/>
        <w:rPr>
          <w:sz w:val="24"/>
          <w:szCs w:val="24"/>
        </w:rPr>
      </w:pPr>
    </w:p>
    <w:p w14:paraId="20533C5E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343FB505" w14:textId="77777777"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14:paraId="0B10569D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0CD777B1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FF01A1" w14:textId="77777777" w:rsidR="00441664" w:rsidRDefault="00441664">
      <w:r>
        <w:separator/>
      </w:r>
    </w:p>
  </w:endnote>
  <w:endnote w:type="continuationSeparator" w:id="0">
    <w:p w14:paraId="13550B5B" w14:textId="77777777" w:rsidR="00441664" w:rsidRDefault="00441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116E7A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253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253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B25B9" w14:textId="77777777" w:rsidR="00441664" w:rsidRDefault="00441664">
      <w:r>
        <w:separator/>
      </w:r>
    </w:p>
  </w:footnote>
  <w:footnote w:type="continuationSeparator" w:id="0">
    <w:p w14:paraId="0332C54E" w14:textId="77777777" w:rsidR="00441664" w:rsidRDefault="00441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FB3E80" w14:textId="1976A841" w:rsidR="000E0C97" w:rsidRDefault="00275CE7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F3C0B81" wp14:editId="4BE4895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9988CB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7D21BAD8" w14:textId="77777777" w:rsidR="000E0C97" w:rsidRDefault="005F65C2">
    <w:pPr>
      <w:pStyle w:val="Header"/>
      <w:jc w:val="center"/>
    </w:pPr>
    <w:r>
      <w:t>No. 28 Kranji Loop #05-03, Kranji Green, Singapore 739571</w:t>
    </w:r>
  </w:p>
  <w:p w14:paraId="1209EE47" w14:textId="77777777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5F65C2">
      <w:t>2826020</w:t>
    </w:r>
  </w:p>
  <w:p w14:paraId="2206CC5F" w14:textId="77777777" w:rsidR="000E0C97" w:rsidRDefault="000E0C97">
    <w:pPr>
      <w:pStyle w:val="Header"/>
      <w:jc w:val="center"/>
    </w:pPr>
    <w:r>
      <w:t>GST Reg No. : M2-8923804 – 2</w:t>
    </w:r>
  </w:p>
  <w:p w14:paraId="79DB2349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6E5B25C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813561">
    <w:abstractNumId w:val="3"/>
  </w:num>
  <w:num w:numId="2" w16cid:durableId="1860773967">
    <w:abstractNumId w:val="6"/>
  </w:num>
  <w:num w:numId="3" w16cid:durableId="476650476">
    <w:abstractNumId w:val="1"/>
  </w:num>
  <w:num w:numId="4" w16cid:durableId="756368443">
    <w:abstractNumId w:val="12"/>
  </w:num>
  <w:num w:numId="5" w16cid:durableId="52586530">
    <w:abstractNumId w:val="7"/>
  </w:num>
  <w:num w:numId="6" w16cid:durableId="71857257">
    <w:abstractNumId w:val="8"/>
  </w:num>
  <w:num w:numId="7" w16cid:durableId="1496995108">
    <w:abstractNumId w:val="4"/>
  </w:num>
  <w:num w:numId="8" w16cid:durableId="1096097608">
    <w:abstractNumId w:val="9"/>
  </w:num>
  <w:num w:numId="9" w16cid:durableId="1673802936">
    <w:abstractNumId w:val="2"/>
  </w:num>
  <w:num w:numId="10" w16cid:durableId="1884900820">
    <w:abstractNumId w:val="11"/>
  </w:num>
  <w:num w:numId="11" w16cid:durableId="77969057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91086902">
    <w:abstractNumId w:val="0"/>
  </w:num>
  <w:num w:numId="13" w16cid:durableId="1984039438">
    <w:abstractNumId w:val="5"/>
  </w:num>
  <w:num w:numId="14" w16cid:durableId="727388073">
    <w:abstractNumId w:val="13"/>
  </w:num>
  <w:num w:numId="15" w16cid:durableId="3397433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2296F"/>
    <w:rsid w:val="000313E0"/>
    <w:rsid w:val="00063701"/>
    <w:rsid w:val="00093181"/>
    <w:rsid w:val="0009479B"/>
    <w:rsid w:val="00095FA0"/>
    <w:rsid w:val="00095FB6"/>
    <w:rsid w:val="000B006E"/>
    <w:rsid w:val="000C1D59"/>
    <w:rsid w:val="000D387A"/>
    <w:rsid w:val="000D7332"/>
    <w:rsid w:val="000E0C97"/>
    <w:rsid w:val="000E26A6"/>
    <w:rsid w:val="00102F8B"/>
    <w:rsid w:val="001065A4"/>
    <w:rsid w:val="00113F52"/>
    <w:rsid w:val="001147D5"/>
    <w:rsid w:val="001509C4"/>
    <w:rsid w:val="00164C97"/>
    <w:rsid w:val="001748FF"/>
    <w:rsid w:val="001874CA"/>
    <w:rsid w:val="001A6A39"/>
    <w:rsid w:val="001D08EA"/>
    <w:rsid w:val="001F52C2"/>
    <w:rsid w:val="0021531F"/>
    <w:rsid w:val="00222FDC"/>
    <w:rsid w:val="00232A15"/>
    <w:rsid w:val="002504BF"/>
    <w:rsid w:val="00275CE7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C55F2"/>
    <w:rsid w:val="003D39E1"/>
    <w:rsid w:val="003E7594"/>
    <w:rsid w:val="003F61A9"/>
    <w:rsid w:val="00421688"/>
    <w:rsid w:val="00441664"/>
    <w:rsid w:val="00457060"/>
    <w:rsid w:val="00485C2A"/>
    <w:rsid w:val="004874C2"/>
    <w:rsid w:val="00491CDF"/>
    <w:rsid w:val="004A06D1"/>
    <w:rsid w:val="004B58C0"/>
    <w:rsid w:val="004C1D8F"/>
    <w:rsid w:val="004C337E"/>
    <w:rsid w:val="00501586"/>
    <w:rsid w:val="00507BF1"/>
    <w:rsid w:val="005305EE"/>
    <w:rsid w:val="0056213A"/>
    <w:rsid w:val="0058407C"/>
    <w:rsid w:val="005A0566"/>
    <w:rsid w:val="005A28EA"/>
    <w:rsid w:val="005F65C2"/>
    <w:rsid w:val="00615BC2"/>
    <w:rsid w:val="00617105"/>
    <w:rsid w:val="006223AB"/>
    <w:rsid w:val="00626B34"/>
    <w:rsid w:val="0066065E"/>
    <w:rsid w:val="00661197"/>
    <w:rsid w:val="00664E02"/>
    <w:rsid w:val="0066765F"/>
    <w:rsid w:val="00671BA6"/>
    <w:rsid w:val="0067223F"/>
    <w:rsid w:val="006804AA"/>
    <w:rsid w:val="00687550"/>
    <w:rsid w:val="006A21DC"/>
    <w:rsid w:val="006C2318"/>
    <w:rsid w:val="006C35D4"/>
    <w:rsid w:val="006C7F29"/>
    <w:rsid w:val="006D50A2"/>
    <w:rsid w:val="006D7E3D"/>
    <w:rsid w:val="006E438F"/>
    <w:rsid w:val="00701B5C"/>
    <w:rsid w:val="00713740"/>
    <w:rsid w:val="007324F5"/>
    <w:rsid w:val="0074480A"/>
    <w:rsid w:val="007647F1"/>
    <w:rsid w:val="00773EC2"/>
    <w:rsid w:val="00780070"/>
    <w:rsid w:val="00780522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44B3F"/>
    <w:rsid w:val="00880E98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9D21BD"/>
    <w:rsid w:val="00A100F5"/>
    <w:rsid w:val="00A16A17"/>
    <w:rsid w:val="00A33F6A"/>
    <w:rsid w:val="00A36133"/>
    <w:rsid w:val="00A65389"/>
    <w:rsid w:val="00A74096"/>
    <w:rsid w:val="00A91BDA"/>
    <w:rsid w:val="00A95F40"/>
    <w:rsid w:val="00AA161F"/>
    <w:rsid w:val="00AA331E"/>
    <w:rsid w:val="00AA758C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4841"/>
    <w:rsid w:val="00B7163D"/>
    <w:rsid w:val="00B8283A"/>
    <w:rsid w:val="00B9545C"/>
    <w:rsid w:val="00BA3944"/>
    <w:rsid w:val="00BB3BBB"/>
    <w:rsid w:val="00BC0413"/>
    <w:rsid w:val="00BC5864"/>
    <w:rsid w:val="00BE4AEC"/>
    <w:rsid w:val="00BF18F3"/>
    <w:rsid w:val="00C14F12"/>
    <w:rsid w:val="00C20268"/>
    <w:rsid w:val="00C32763"/>
    <w:rsid w:val="00C44C52"/>
    <w:rsid w:val="00C6293E"/>
    <w:rsid w:val="00C6754C"/>
    <w:rsid w:val="00C80AD3"/>
    <w:rsid w:val="00C8593D"/>
    <w:rsid w:val="00CB6598"/>
    <w:rsid w:val="00CC263E"/>
    <w:rsid w:val="00CC3836"/>
    <w:rsid w:val="00CE1C3F"/>
    <w:rsid w:val="00CE6A14"/>
    <w:rsid w:val="00D00F22"/>
    <w:rsid w:val="00D13CD5"/>
    <w:rsid w:val="00D2778B"/>
    <w:rsid w:val="00D27B24"/>
    <w:rsid w:val="00D351AB"/>
    <w:rsid w:val="00D577D9"/>
    <w:rsid w:val="00DB2782"/>
    <w:rsid w:val="00DE2535"/>
    <w:rsid w:val="00E02833"/>
    <w:rsid w:val="00E11B0D"/>
    <w:rsid w:val="00EA2CDA"/>
    <w:rsid w:val="00EB50F2"/>
    <w:rsid w:val="00ED6A31"/>
    <w:rsid w:val="00EE773D"/>
    <w:rsid w:val="00F0025F"/>
    <w:rsid w:val="00F03CFD"/>
    <w:rsid w:val="00F225AB"/>
    <w:rsid w:val="00F273D0"/>
    <w:rsid w:val="00F33583"/>
    <w:rsid w:val="00F338D8"/>
    <w:rsid w:val="00F5394A"/>
    <w:rsid w:val="00FA5DD5"/>
    <w:rsid w:val="00FC1511"/>
    <w:rsid w:val="00FC4C88"/>
    <w:rsid w:val="00FD425A"/>
    <w:rsid w:val="00FE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C85C0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2024-11-21T05:02:00Z</cp:lastPrinted>
  <dcterms:created xsi:type="dcterms:W3CDTF">2024-12-10T03:27:00Z</dcterms:created>
  <dcterms:modified xsi:type="dcterms:W3CDTF">2024-12-10T03:27:00Z</dcterms:modified>
</cp:coreProperties>
</file>