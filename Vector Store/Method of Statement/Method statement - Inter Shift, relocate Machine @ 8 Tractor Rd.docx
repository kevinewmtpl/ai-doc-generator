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933E3">
      <w:pPr>
        <w:rPr>
          <w:sz w:val="24"/>
          <w:lang w:eastAsia="zh-CN"/>
        </w:rPr>
      </w:pPr>
      <w:r>
        <w:rPr>
          <w:sz w:val="24"/>
        </w:rPr>
        <w:t>Date: 04</w:t>
      </w:r>
      <w:r w:rsidRPr="000933E3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C04AD">
        <w:rPr>
          <w:rFonts w:hint="eastAsia"/>
          <w:sz w:val="24"/>
          <w:lang w:eastAsia="zh-CN"/>
        </w:rPr>
        <w:t xml:space="preserve">o </w:t>
      </w:r>
      <w:r w:rsidR="000933E3">
        <w:rPr>
          <w:sz w:val="24"/>
          <w:lang w:eastAsia="zh-CN"/>
        </w:rPr>
        <w:t>relocate 2</w:t>
      </w:r>
      <w:r w:rsidR="00FC04AD">
        <w:rPr>
          <w:rFonts w:hint="eastAsia"/>
          <w:sz w:val="24"/>
          <w:lang w:eastAsia="zh-CN"/>
        </w:rPr>
        <w:t xml:space="preserve"> unit </w:t>
      </w:r>
      <w:r>
        <w:rPr>
          <w:rFonts w:hint="eastAsia"/>
          <w:sz w:val="24"/>
          <w:lang w:eastAsia="zh-CN"/>
        </w:rPr>
        <w:t xml:space="preserve">machine </w:t>
      </w:r>
      <w:r w:rsidR="000933E3">
        <w:rPr>
          <w:sz w:val="24"/>
          <w:lang w:eastAsia="zh-CN"/>
        </w:rPr>
        <w:t>within production area and 1</w:t>
      </w:r>
      <w:r w:rsidR="0084013E">
        <w:rPr>
          <w:sz w:val="24"/>
          <w:lang w:eastAsia="zh-CN"/>
        </w:rPr>
        <w:t xml:space="preserve"> unit machine fr</w:t>
      </w:r>
      <w:r w:rsidR="00782BC8">
        <w:rPr>
          <w:sz w:val="24"/>
          <w:lang w:eastAsia="zh-CN"/>
        </w:rPr>
        <w:t>om production to outside factory</w:t>
      </w:r>
      <w:r w:rsidR="0084013E">
        <w:rPr>
          <w:sz w:val="24"/>
          <w:lang w:eastAsia="zh-CN"/>
        </w:rPr>
        <w:t xml:space="preserve">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04AD" w:rsidRDefault="00FC04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933E3" w:rsidRDefault="000933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SM40 – shift within production</w:t>
      </w:r>
    </w:p>
    <w:p w:rsidR="00FC04AD" w:rsidRDefault="000933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SM40 – shift outside and place aside</w:t>
      </w:r>
      <w:r w:rsidR="0084013E">
        <w:rPr>
          <w:bCs/>
          <w:sz w:val="24"/>
          <w:szCs w:val="24"/>
          <w:lang w:eastAsia="zh-CN"/>
        </w:rPr>
        <w:t xml:space="preserve"> </w:t>
      </w:r>
      <w:r w:rsidR="000F5EB6">
        <w:rPr>
          <w:bCs/>
          <w:sz w:val="24"/>
          <w:szCs w:val="24"/>
          <w:lang w:eastAsia="zh-CN"/>
        </w:rPr>
        <w:t xml:space="preserve"> </w:t>
      </w:r>
    </w:p>
    <w:p w:rsidR="00FC04AD" w:rsidRPr="00FC04AD" w:rsidRDefault="00FC04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0F5E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0933E3">
      <w:pPr>
        <w:rPr>
          <w:sz w:val="24"/>
          <w:lang w:eastAsia="zh-CN"/>
        </w:rPr>
      </w:pPr>
      <w:r>
        <w:rPr>
          <w:sz w:val="24"/>
          <w:lang w:eastAsia="zh-CN"/>
        </w:rPr>
        <w:t>10/03/2021</w:t>
      </w:r>
    </w:p>
    <w:p w:rsidR="000F5EB6" w:rsidRDefault="000F5EB6">
      <w:pPr>
        <w:rPr>
          <w:sz w:val="24"/>
          <w:lang w:eastAsia="zh-CN"/>
        </w:rPr>
      </w:pPr>
    </w:p>
    <w:p w:rsidR="000F5EB6" w:rsidRDefault="000F5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F5EB6" w:rsidRPr="000F5EB6" w:rsidRDefault="0084013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0F5EB6">
        <w:rPr>
          <w:sz w:val="24"/>
          <w:szCs w:val="24"/>
          <w:lang w:eastAsia="zh-CN"/>
        </w:rPr>
        <w:t xml:space="preserve"> am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013E">
      <w:pPr>
        <w:pStyle w:val="Heading4"/>
      </w:pPr>
      <w:r>
        <w:t>8 Tractor Rd</w:t>
      </w:r>
    </w:p>
    <w:p w:rsidR="0001590F" w:rsidRPr="0001590F" w:rsidRDefault="0084013E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0F5EB6">
        <w:rPr>
          <w:sz w:val="24"/>
          <w:szCs w:val="24"/>
          <w:lang w:eastAsia="zh-CN"/>
        </w:rPr>
        <w:t xml:space="preserve">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13E" w:rsidRDefault="008401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FC7A38" w:rsidRDefault="000F5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Crowbar 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84013E" w:rsidRDefault="000933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Pr="000933E3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FC04AD">
        <w:rPr>
          <w:b w:val="0"/>
          <w:sz w:val="24"/>
          <w:u w:val="none"/>
          <w:lang w:eastAsia="zh-CN"/>
        </w:rPr>
        <w:t xml:space="preserve"> up machine to 3” high </w:t>
      </w:r>
    </w:p>
    <w:p w:rsidR="005E3EC3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</w:t>
      </w:r>
      <w:r w:rsidR="00FC04AD">
        <w:rPr>
          <w:b w:val="0"/>
          <w:sz w:val="24"/>
          <w:u w:val="none"/>
          <w:lang w:eastAsia="zh-CN"/>
        </w:rPr>
        <w:t xml:space="preserve"> under</w:t>
      </w:r>
      <w:r w:rsidR="000933E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FC04AD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933E3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84013E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</w:t>
      </w:r>
    </w:p>
    <w:p w:rsidR="000933E3" w:rsidRDefault="000933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782BC8" w:rsidRDefault="00782B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machine bed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0F5EB6" w:rsidRDefault="000F5EB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FC04AD" w:rsidRDefault="00FC04AD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70D" w:rsidRDefault="00F2570D">
      <w:r>
        <w:separator/>
      </w:r>
    </w:p>
  </w:endnote>
  <w:endnote w:type="continuationSeparator" w:id="0">
    <w:p w:rsidR="00F2570D" w:rsidRDefault="00F25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2BC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2BC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70D" w:rsidRDefault="00F2570D">
      <w:r>
        <w:separator/>
      </w:r>
    </w:p>
  </w:footnote>
  <w:footnote w:type="continuationSeparator" w:id="0">
    <w:p w:rsidR="00F2570D" w:rsidRDefault="00F257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257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2570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933E3"/>
    <w:rsid w:val="000B754B"/>
    <w:rsid w:val="000F5EB6"/>
    <w:rsid w:val="001F45D6"/>
    <w:rsid w:val="00292953"/>
    <w:rsid w:val="004A649F"/>
    <w:rsid w:val="005E3EC3"/>
    <w:rsid w:val="006B0D6D"/>
    <w:rsid w:val="007071FD"/>
    <w:rsid w:val="00782BC8"/>
    <w:rsid w:val="007E6F9D"/>
    <w:rsid w:val="008248D1"/>
    <w:rsid w:val="0084013E"/>
    <w:rsid w:val="00940648"/>
    <w:rsid w:val="00A72C6E"/>
    <w:rsid w:val="00B014B7"/>
    <w:rsid w:val="00DE52F9"/>
    <w:rsid w:val="00EA7019"/>
    <w:rsid w:val="00F2570D"/>
    <w:rsid w:val="00F62174"/>
    <w:rsid w:val="00FC04AD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EC2AC-1980-4515-B6D4-EFBAC27C7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2019-05-02T01:58:00Z</cp:lastPrinted>
  <dcterms:created xsi:type="dcterms:W3CDTF">2021-03-04T06:11:00Z</dcterms:created>
  <dcterms:modified xsi:type="dcterms:W3CDTF">2021-03-04T06:11:00Z</dcterms:modified>
</cp:coreProperties>
</file>