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C307F" w:rsidRDefault="009C307F">
      <w:pPr>
        <w:rPr>
          <w:sz w:val="24"/>
        </w:rPr>
      </w:pPr>
    </w:p>
    <w:p w:rsidR="00FC7A38" w:rsidRDefault="00C20CF2">
      <w:pPr>
        <w:rPr>
          <w:sz w:val="24"/>
          <w:lang w:eastAsia="zh-CN"/>
        </w:rPr>
      </w:pPr>
      <w:r>
        <w:rPr>
          <w:sz w:val="24"/>
        </w:rPr>
        <w:t>Date: 11</w:t>
      </w:r>
      <w:bookmarkStart w:id="0" w:name="_GoBack"/>
      <w:bookmarkEnd w:id="0"/>
      <w:r w:rsidR="009C307F" w:rsidRPr="009C307F">
        <w:rPr>
          <w:sz w:val="24"/>
          <w:vertAlign w:val="superscript"/>
        </w:rPr>
        <w:t>th</w:t>
      </w:r>
      <w:r w:rsidR="009C307F">
        <w:rPr>
          <w:sz w:val="24"/>
        </w:rPr>
        <w:t xml:space="preserve"> Nov</w:t>
      </w:r>
      <w:r w:rsidR="006A4F8E">
        <w:rPr>
          <w:sz w:val="24"/>
        </w:rPr>
        <w:t xml:space="preserve"> </w:t>
      </w:r>
      <w:r w:rsidR="004700A2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9C307F">
        <w:rPr>
          <w:bCs/>
          <w:sz w:val="24"/>
          <w:szCs w:val="24"/>
          <w:lang w:eastAsia="zh-CN"/>
        </w:rPr>
        <w:t>e machineries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9C30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Aida 2500 Press</w:t>
      </w:r>
    </w:p>
    <w:p w:rsidR="009C307F" w:rsidRDefault="009C30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Aida 1600 Press</w:t>
      </w:r>
    </w:p>
    <w:p w:rsidR="00FA4CD8" w:rsidRDefault="009C30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x Uncoiler</w:t>
      </w:r>
    </w:p>
    <w:p w:rsidR="009C307F" w:rsidRDefault="009C30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Straightener</w:t>
      </w:r>
    </w:p>
    <w:p w:rsidR="009C307F" w:rsidRDefault="009C30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Furnace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9C307F">
      <w:pPr>
        <w:rPr>
          <w:sz w:val="24"/>
          <w:lang w:eastAsia="zh-CN"/>
        </w:rPr>
      </w:pPr>
      <w:r>
        <w:rPr>
          <w:sz w:val="24"/>
          <w:lang w:eastAsia="zh-CN"/>
        </w:rPr>
        <w:t>14/11</w:t>
      </w:r>
      <w:r w:rsidR="002927B6">
        <w:rPr>
          <w:sz w:val="24"/>
          <w:lang w:eastAsia="zh-CN"/>
        </w:rPr>
        <w:t xml:space="preserve">/24 </w:t>
      </w:r>
      <w:r w:rsidR="002C28F8">
        <w:rPr>
          <w:sz w:val="24"/>
          <w:lang w:eastAsia="zh-CN"/>
        </w:rPr>
        <w:t xml:space="preserve">                       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9C30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544E2A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9C307F" w:rsidP="00DE75B9">
      <w:pPr>
        <w:pStyle w:val="Heading4"/>
      </w:pPr>
      <w:r>
        <w:t>33 Gul Lane</w:t>
      </w:r>
    </w:p>
    <w:p w:rsidR="00211B45" w:rsidRPr="00211B45" w:rsidRDefault="009C307F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Baumann Spring Company</w:t>
      </w:r>
      <w:r w:rsidR="00232A55">
        <w:rPr>
          <w:sz w:val="24"/>
          <w:szCs w:val="24"/>
          <w:lang w:eastAsia="zh-CN"/>
        </w:rPr>
        <w:t xml:space="preserve"> (S) Pte Ltd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28F8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9C307F" w:rsidRDefault="009C30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E24E3C" w:rsidRDefault="009C30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rollers/r</w:t>
      </w:r>
      <w:r w:rsidR="00311434">
        <w:rPr>
          <w:sz w:val="24"/>
          <w:lang w:eastAsia="zh-CN"/>
        </w:rPr>
        <w:t>ollers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9C307F">
        <w:rPr>
          <w:sz w:val="24"/>
          <w:szCs w:val="24"/>
        </w:rPr>
        <w:t>, glove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9C307F" w:rsidRDefault="009C307F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9C307F" w:rsidRDefault="009C307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necessary equipment for the move </w:t>
      </w:r>
    </w:p>
    <w:p w:rsidR="00FC7A38" w:rsidRPr="00FA4CD8" w:rsidRDefault="003B41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DF7" w:rsidRDefault="00984DF7">
      <w:r>
        <w:separator/>
      </w:r>
    </w:p>
  </w:endnote>
  <w:endnote w:type="continuationSeparator" w:id="0">
    <w:p w:rsidR="00984DF7" w:rsidRDefault="00984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04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DF7" w:rsidRDefault="00984DF7">
      <w:r>
        <w:separator/>
      </w:r>
    </w:p>
  </w:footnote>
  <w:footnote w:type="continuationSeparator" w:id="0">
    <w:p w:rsidR="00984DF7" w:rsidRDefault="00984D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84D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2C28F8">
    <w:pPr>
      <w:pStyle w:val="Header"/>
      <w:jc w:val="center"/>
    </w:pPr>
    <w:r>
      <w:t>No. 28 Kranji Green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C28F8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84DF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60C"/>
    <w:rsid w:val="00011C41"/>
    <w:rsid w:val="00014579"/>
    <w:rsid w:val="0001590F"/>
    <w:rsid w:val="00016B5E"/>
    <w:rsid w:val="00046015"/>
    <w:rsid w:val="00057750"/>
    <w:rsid w:val="00080944"/>
    <w:rsid w:val="000A6C84"/>
    <w:rsid w:val="0010115A"/>
    <w:rsid w:val="001119C3"/>
    <w:rsid w:val="0012420B"/>
    <w:rsid w:val="00153686"/>
    <w:rsid w:val="001604B1"/>
    <w:rsid w:val="001B11FF"/>
    <w:rsid w:val="001C737A"/>
    <w:rsid w:val="001D247D"/>
    <w:rsid w:val="001D5981"/>
    <w:rsid w:val="001F45D6"/>
    <w:rsid w:val="00211B45"/>
    <w:rsid w:val="00214990"/>
    <w:rsid w:val="002151CF"/>
    <w:rsid w:val="002231AD"/>
    <w:rsid w:val="00232A55"/>
    <w:rsid w:val="0025266E"/>
    <w:rsid w:val="00270296"/>
    <w:rsid w:val="0027209D"/>
    <w:rsid w:val="002878D6"/>
    <w:rsid w:val="002927B6"/>
    <w:rsid w:val="00297DF5"/>
    <w:rsid w:val="002A2A7C"/>
    <w:rsid w:val="002A594A"/>
    <w:rsid w:val="002B71E2"/>
    <w:rsid w:val="002C28F8"/>
    <w:rsid w:val="002E4C0C"/>
    <w:rsid w:val="00311434"/>
    <w:rsid w:val="00311C06"/>
    <w:rsid w:val="003146A8"/>
    <w:rsid w:val="00333FD8"/>
    <w:rsid w:val="003431FD"/>
    <w:rsid w:val="003458F0"/>
    <w:rsid w:val="00354427"/>
    <w:rsid w:val="0036363B"/>
    <w:rsid w:val="00371203"/>
    <w:rsid w:val="003942C7"/>
    <w:rsid w:val="003B41E3"/>
    <w:rsid w:val="003C5AA3"/>
    <w:rsid w:val="003E0275"/>
    <w:rsid w:val="003F0FCC"/>
    <w:rsid w:val="00405E45"/>
    <w:rsid w:val="00417767"/>
    <w:rsid w:val="0042529F"/>
    <w:rsid w:val="00461D82"/>
    <w:rsid w:val="004700A2"/>
    <w:rsid w:val="00476402"/>
    <w:rsid w:val="00483CC1"/>
    <w:rsid w:val="00495410"/>
    <w:rsid w:val="004A3751"/>
    <w:rsid w:val="004C275C"/>
    <w:rsid w:val="00520A90"/>
    <w:rsid w:val="00522ABE"/>
    <w:rsid w:val="00525462"/>
    <w:rsid w:val="00530F7B"/>
    <w:rsid w:val="00544E2A"/>
    <w:rsid w:val="005468B8"/>
    <w:rsid w:val="00577E61"/>
    <w:rsid w:val="00584287"/>
    <w:rsid w:val="00590AFA"/>
    <w:rsid w:val="0059219C"/>
    <w:rsid w:val="005A57DC"/>
    <w:rsid w:val="005A5FB0"/>
    <w:rsid w:val="005B4B00"/>
    <w:rsid w:val="005C1EB6"/>
    <w:rsid w:val="005E3EC3"/>
    <w:rsid w:val="006114D2"/>
    <w:rsid w:val="00634412"/>
    <w:rsid w:val="006476FC"/>
    <w:rsid w:val="006919D2"/>
    <w:rsid w:val="006A3AAD"/>
    <w:rsid w:val="006A4F8E"/>
    <w:rsid w:val="006B0D6D"/>
    <w:rsid w:val="006C4A9A"/>
    <w:rsid w:val="006D2D90"/>
    <w:rsid w:val="00716D20"/>
    <w:rsid w:val="00781B51"/>
    <w:rsid w:val="007A353B"/>
    <w:rsid w:val="007B15D6"/>
    <w:rsid w:val="007C196D"/>
    <w:rsid w:val="007C6CB0"/>
    <w:rsid w:val="007E6F9D"/>
    <w:rsid w:val="00817AA3"/>
    <w:rsid w:val="008248D1"/>
    <w:rsid w:val="00846465"/>
    <w:rsid w:val="00905071"/>
    <w:rsid w:val="00907BC2"/>
    <w:rsid w:val="009162DE"/>
    <w:rsid w:val="00940648"/>
    <w:rsid w:val="009438BA"/>
    <w:rsid w:val="00962769"/>
    <w:rsid w:val="00984DF7"/>
    <w:rsid w:val="009A1386"/>
    <w:rsid w:val="009A3F1E"/>
    <w:rsid w:val="009C0050"/>
    <w:rsid w:val="009C307F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A47E6"/>
    <w:rsid w:val="00AB44EB"/>
    <w:rsid w:val="00AE4B06"/>
    <w:rsid w:val="00B014B7"/>
    <w:rsid w:val="00B35C9F"/>
    <w:rsid w:val="00BC1442"/>
    <w:rsid w:val="00BE02E0"/>
    <w:rsid w:val="00BE666D"/>
    <w:rsid w:val="00BF15DF"/>
    <w:rsid w:val="00BF5C83"/>
    <w:rsid w:val="00C04F9C"/>
    <w:rsid w:val="00C20CF2"/>
    <w:rsid w:val="00C267C1"/>
    <w:rsid w:val="00C85020"/>
    <w:rsid w:val="00C87339"/>
    <w:rsid w:val="00CD24BE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203C"/>
    <w:rsid w:val="00EF6AFF"/>
    <w:rsid w:val="00F0771A"/>
    <w:rsid w:val="00F132A8"/>
    <w:rsid w:val="00F224B9"/>
    <w:rsid w:val="00F24E2A"/>
    <w:rsid w:val="00FA391F"/>
    <w:rsid w:val="00FA4CD8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A79FE-F745-4683-AB15-223B4954C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2024-11-11T01:22:00Z</cp:lastPrinted>
  <dcterms:created xsi:type="dcterms:W3CDTF">2024-11-05T01:22:00Z</dcterms:created>
  <dcterms:modified xsi:type="dcterms:W3CDTF">2024-11-11T01:23:00Z</dcterms:modified>
</cp:coreProperties>
</file>