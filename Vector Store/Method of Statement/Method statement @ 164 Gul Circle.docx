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A775C">
        <w:rPr>
          <w:sz w:val="24"/>
        </w:rPr>
        <w:t>20</w:t>
      </w:r>
      <w:r w:rsidR="00CA775C" w:rsidRPr="00CA775C">
        <w:rPr>
          <w:sz w:val="24"/>
          <w:vertAlign w:val="superscript"/>
        </w:rPr>
        <w:t>th</w:t>
      </w:r>
      <w:r w:rsidR="00017574">
        <w:rPr>
          <w:sz w:val="24"/>
        </w:rPr>
        <w:t xml:space="preserve"> June</w:t>
      </w:r>
      <w:r w:rsidR="00C40F26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7574">
        <w:rPr>
          <w:sz w:val="24"/>
          <w:lang w:eastAsia="zh-CN"/>
        </w:rPr>
        <w:t>hoist up 1 set equipment to 3</w:t>
      </w:r>
      <w:r w:rsidR="00017574" w:rsidRPr="00017574">
        <w:rPr>
          <w:sz w:val="24"/>
          <w:vertAlign w:val="superscript"/>
          <w:lang w:eastAsia="zh-CN"/>
        </w:rPr>
        <w:t>rd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01757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380541">
        <w:rPr>
          <w:b/>
          <w:sz w:val="32"/>
          <w:szCs w:val="32"/>
          <w:u w:val="single"/>
          <w:lang w:eastAsia="zh-CN"/>
        </w:rPr>
        <w:t xml:space="preserve"> Spec</w:t>
      </w:r>
    </w:p>
    <w:p w:rsidR="00380541" w:rsidRDefault="000175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240 x 140 x 120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A266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300 kg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CA775C">
      <w:pPr>
        <w:rPr>
          <w:sz w:val="24"/>
          <w:lang w:eastAsia="zh-CN"/>
        </w:rPr>
      </w:pPr>
      <w:r>
        <w:rPr>
          <w:sz w:val="24"/>
          <w:lang w:eastAsia="zh-CN"/>
        </w:rPr>
        <w:t>21</w:t>
      </w:r>
      <w:bookmarkStart w:id="0" w:name="_GoBack"/>
      <w:bookmarkEnd w:id="0"/>
      <w:r w:rsidR="00017574">
        <w:rPr>
          <w:sz w:val="24"/>
          <w:lang w:eastAsia="zh-CN"/>
        </w:rPr>
        <w:t>/06/22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017574" w:rsidP="008254AB">
      <w:pPr>
        <w:pStyle w:val="Heading4"/>
      </w:pPr>
      <w:r>
        <w:t xml:space="preserve">JTC Space @ 164 Gul Circle </w:t>
      </w:r>
    </w:p>
    <w:p w:rsidR="00840DC8" w:rsidRPr="00840DC8" w:rsidRDefault="00840DC8" w:rsidP="00840DC8">
      <w:pPr>
        <w:rPr>
          <w:sz w:val="24"/>
          <w:szCs w:val="24"/>
          <w:lang w:eastAsia="zh-CN"/>
        </w:rPr>
      </w:pP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F62AA">
        <w:rPr>
          <w:sz w:val="24"/>
          <w:lang w:eastAsia="zh-CN"/>
        </w:rPr>
        <w:t xml:space="preserve"> loader – PALFINGER PK92002SHH</w:t>
      </w:r>
      <w:r w:rsidR="00DC4505">
        <w:rPr>
          <w:sz w:val="24"/>
          <w:lang w:eastAsia="zh-CN"/>
        </w:rPr>
        <w:t xml:space="preserve">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017574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A558F1">
        <w:rPr>
          <w:sz w:val="24"/>
          <w:lang w:eastAsia="zh-CN"/>
        </w:rPr>
        <w:t>/</w:t>
      </w:r>
      <w:r w:rsidR="00EF62AA">
        <w:rPr>
          <w:sz w:val="24"/>
          <w:lang w:eastAsia="zh-CN"/>
        </w:rPr>
        <w:t>s</w:t>
      </w:r>
    </w:p>
    <w:p w:rsidR="00EE527F" w:rsidRDefault="00017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2AA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F62AA" w:rsidRPr="00BD3C0C" w:rsidRDefault="00EF62A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D3C0C">
        <w:rPr>
          <w:sz w:val="24"/>
          <w:lang w:eastAsia="zh-CN"/>
        </w:rPr>
        <w:t>Inse</w:t>
      </w:r>
      <w:r w:rsidR="00017574">
        <w:rPr>
          <w:sz w:val="24"/>
          <w:lang w:eastAsia="zh-CN"/>
        </w:rPr>
        <w:t>rt sling to crane hook and secure onto equipment rigging</w:t>
      </w:r>
      <w:r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017574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BD3C0C">
        <w:rPr>
          <w:sz w:val="24"/>
          <w:lang w:eastAsia="zh-CN"/>
        </w:rPr>
        <w:t xml:space="preserve"> to hoist up</w:t>
      </w:r>
      <w:r>
        <w:rPr>
          <w:sz w:val="24"/>
          <w:lang w:eastAsia="zh-CN"/>
        </w:rPr>
        <w:t xml:space="preserve"> equipment to 3</w:t>
      </w:r>
      <w:r w:rsidRPr="0001757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BD3C0C">
        <w:rPr>
          <w:sz w:val="24"/>
          <w:lang w:eastAsia="zh-CN"/>
        </w:rPr>
        <w:t xml:space="preserve">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017574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equipment</w:t>
      </w:r>
      <w:r w:rsidR="00BD3C0C">
        <w:rPr>
          <w:sz w:val="24"/>
          <w:lang w:eastAsia="zh-CN"/>
        </w:rPr>
        <w:t xml:space="preserve"> to near ground level</w:t>
      </w:r>
    </w:p>
    <w:p w:rsidR="00BD3C0C" w:rsidRDefault="00017574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rollers/pallet truck onto equipment bed </w:t>
      </w:r>
    </w:p>
    <w:p w:rsidR="00A26699" w:rsidRPr="00BD3C0C" w:rsidRDefault="0001757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to designated location 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0F08" w:rsidRDefault="00B90F08">
      <w:r>
        <w:separator/>
      </w:r>
    </w:p>
  </w:endnote>
  <w:endnote w:type="continuationSeparator" w:id="0">
    <w:p w:rsidR="00B90F08" w:rsidRDefault="00B90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A775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775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0F08" w:rsidRDefault="00B90F08">
      <w:r>
        <w:separator/>
      </w:r>
    </w:p>
  </w:footnote>
  <w:footnote w:type="continuationSeparator" w:id="0">
    <w:p w:rsidR="00B90F08" w:rsidRDefault="00B90F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90F0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90F0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17574"/>
    <w:rsid w:val="00063D68"/>
    <w:rsid w:val="00081630"/>
    <w:rsid w:val="000F12E7"/>
    <w:rsid w:val="00103580"/>
    <w:rsid w:val="00251834"/>
    <w:rsid w:val="00255E64"/>
    <w:rsid w:val="002D1F09"/>
    <w:rsid w:val="00300D93"/>
    <w:rsid w:val="003761C1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E2C2F"/>
    <w:rsid w:val="004F6A44"/>
    <w:rsid w:val="00512C3F"/>
    <w:rsid w:val="00552A68"/>
    <w:rsid w:val="00605CE3"/>
    <w:rsid w:val="00691F2F"/>
    <w:rsid w:val="006A0465"/>
    <w:rsid w:val="006C66D8"/>
    <w:rsid w:val="007208CE"/>
    <w:rsid w:val="007250C7"/>
    <w:rsid w:val="008254AB"/>
    <w:rsid w:val="00840DC8"/>
    <w:rsid w:val="00880CD7"/>
    <w:rsid w:val="00884C68"/>
    <w:rsid w:val="00900916"/>
    <w:rsid w:val="00917B6D"/>
    <w:rsid w:val="00997640"/>
    <w:rsid w:val="009C51A6"/>
    <w:rsid w:val="009E678E"/>
    <w:rsid w:val="00A26699"/>
    <w:rsid w:val="00A303EC"/>
    <w:rsid w:val="00A4217E"/>
    <w:rsid w:val="00A558F1"/>
    <w:rsid w:val="00AA5E43"/>
    <w:rsid w:val="00AD13C8"/>
    <w:rsid w:val="00AD5DD6"/>
    <w:rsid w:val="00B535E6"/>
    <w:rsid w:val="00B90F08"/>
    <w:rsid w:val="00BD3C0C"/>
    <w:rsid w:val="00C35759"/>
    <w:rsid w:val="00C40F26"/>
    <w:rsid w:val="00C76ABF"/>
    <w:rsid w:val="00CA3063"/>
    <w:rsid w:val="00CA775C"/>
    <w:rsid w:val="00CC772F"/>
    <w:rsid w:val="00CD431A"/>
    <w:rsid w:val="00CF7395"/>
    <w:rsid w:val="00D10D34"/>
    <w:rsid w:val="00DC4505"/>
    <w:rsid w:val="00DD2574"/>
    <w:rsid w:val="00E12D5A"/>
    <w:rsid w:val="00E47B96"/>
    <w:rsid w:val="00EB5E8A"/>
    <w:rsid w:val="00EE527F"/>
    <w:rsid w:val="00EF62AA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752EF-51EB-4C45-9BA9-166EDB7B1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2022-06-20T01:22:00Z</cp:lastPrinted>
  <dcterms:created xsi:type="dcterms:W3CDTF">2022-06-01T01:15:00Z</dcterms:created>
  <dcterms:modified xsi:type="dcterms:W3CDTF">2022-06-20T01:22:00Z</dcterms:modified>
</cp:coreProperties>
</file>