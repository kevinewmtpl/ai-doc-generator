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A12CE" w:rsidRDefault="007A12CE">
      <w:pPr>
        <w:rPr>
          <w:sz w:val="24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A12CE">
        <w:rPr>
          <w:sz w:val="24"/>
        </w:rPr>
        <w:t>27</w:t>
      </w:r>
      <w:r w:rsidR="007A12CE">
        <w:rPr>
          <w:sz w:val="24"/>
          <w:vertAlign w:val="superscript"/>
        </w:rPr>
        <w:t>th</w:t>
      </w:r>
      <w:r w:rsidR="00D16B3D">
        <w:rPr>
          <w:sz w:val="24"/>
          <w:vertAlign w:val="superscript"/>
        </w:rPr>
        <w:t xml:space="preserve"> </w:t>
      </w:r>
      <w:r w:rsidR="00D16B3D">
        <w:rPr>
          <w:sz w:val="24"/>
          <w:lang w:eastAsia="zh-CN"/>
        </w:rPr>
        <w:t>July</w:t>
      </w:r>
      <w:r w:rsidR="00700EF8">
        <w:rPr>
          <w:sz w:val="24"/>
          <w:lang w:eastAsia="zh-CN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8C614A">
        <w:rPr>
          <w:sz w:val="24"/>
          <w:lang w:eastAsia="zh-CN"/>
        </w:rPr>
        <w:t xml:space="preserve"> up 2</w:t>
      </w:r>
      <w:r w:rsidR="005B20D1">
        <w:rPr>
          <w:sz w:val="24"/>
          <w:lang w:eastAsia="zh-CN"/>
        </w:rPr>
        <w:t xml:space="preserve"> unit</w:t>
      </w:r>
      <w:r w:rsidR="008C614A">
        <w:rPr>
          <w:sz w:val="24"/>
          <w:lang w:eastAsia="zh-CN"/>
        </w:rPr>
        <w:t>s</w:t>
      </w:r>
      <w:r w:rsidR="00B959B4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7A12CE">
        <w:rPr>
          <w:sz w:val="24"/>
          <w:lang w:eastAsia="zh-CN"/>
        </w:rPr>
        <w:t xml:space="preserve"> to 2</w:t>
      </w:r>
      <w:r w:rsidR="007A12CE" w:rsidRPr="007A12C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64FB0">
        <w:rPr>
          <w:sz w:val="24"/>
          <w:lang w:eastAsia="zh-CN"/>
        </w:rPr>
        <w:t xml:space="preserve">       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7A12C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07/08</w:t>
      </w:r>
      <w:r w:rsidR="009A13E3">
        <w:rPr>
          <w:sz w:val="24"/>
          <w:lang w:eastAsia="zh-CN"/>
        </w:rPr>
        <w:t>/21 (Saturday)</w:t>
      </w:r>
      <w:r w:rsidR="00264FB0">
        <w:rPr>
          <w:sz w:val="24"/>
          <w:lang w:eastAsia="zh-CN"/>
        </w:rPr>
        <w:t xml:space="preserve">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D6D98">
      <w:pPr>
        <w:pStyle w:val="Heading4"/>
      </w:pPr>
      <w:r>
        <w:t>Blk 3015</w:t>
      </w:r>
      <w:r w:rsidR="00B21972">
        <w:t xml:space="preserve">A Ubi Rd 1 </w:t>
      </w:r>
      <w:r w:rsidR="006B5CBC">
        <w:t>#</w:t>
      </w:r>
      <w:r w:rsidR="006A7474">
        <w:t>02-</w:t>
      </w:r>
      <w:bookmarkStart w:id="0" w:name="_GoBack"/>
      <w:bookmarkEnd w:id="0"/>
      <w:r w:rsidR="007A12CE">
        <w:t>05</w:t>
      </w:r>
    </w:p>
    <w:p w:rsidR="00894879" w:rsidRPr="00894879" w:rsidRDefault="007A12C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New-Tech</w:t>
      </w:r>
      <w:r w:rsidR="001D6D98">
        <w:rPr>
          <w:sz w:val="24"/>
          <w:szCs w:val="24"/>
          <w:lang w:eastAsia="zh-CN"/>
        </w:rPr>
        <w:t xml:space="preserve"> Precision</w:t>
      </w:r>
      <w:r>
        <w:rPr>
          <w:sz w:val="24"/>
          <w:szCs w:val="24"/>
          <w:lang w:eastAsia="zh-CN"/>
        </w:rPr>
        <w:t xml:space="preserve"> Engineering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64FB0" w:rsidRDefault="007A12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D6D98">
        <w:rPr>
          <w:sz w:val="24"/>
          <w:lang w:eastAsia="zh-CN"/>
        </w:rPr>
        <w:t xml:space="preserve"> x 50</w:t>
      </w:r>
      <w:r>
        <w:rPr>
          <w:sz w:val="24"/>
          <w:lang w:eastAsia="zh-CN"/>
        </w:rPr>
        <w:t xml:space="preserve"> ton lorry crane </w:t>
      </w:r>
    </w:p>
    <w:p w:rsidR="007A12CE" w:rsidRDefault="007A12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996D30">
        <w:rPr>
          <w:sz w:val="24"/>
          <w:lang w:eastAsia="zh-CN"/>
        </w:rPr>
        <w:t xml:space="preserve"> </w:t>
      </w:r>
    </w:p>
    <w:p w:rsidR="00264FB0" w:rsidRDefault="00264FB0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A12CE" w:rsidRDefault="007A12CE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7A12CE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7A12CE" w:rsidRDefault="007A12C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7A12CE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7A12CE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1D6D98"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7A12CE">
        <w:rPr>
          <w:sz w:val="24"/>
          <w:lang w:eastAsia="zh-CN"/>
        </w:rPr>
        <w:t xml:space="preserve"> secured using 1 x </w:t>
      </w:r>
      <w:r w:rsidR="001D6D98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7A12CE">
        <w:rPr>
          <w:sz w:val="24"/>
          <w:lang w:eastAsia="zh-CN"/>
        </w:rPr>
        <w:t>n lorry crane to hoist up machine to 2</w:t>
      </w:r>
      <w:r w:rsidR="007A12CE" w:rsidRPr="007A12C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D16B3D" w:rsidRDefault="007A12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</w:t>
      </w:r>
      <w:r w:rsidR="00996D30">
        <w:rPr>
          <w:sz w:val="24"/>
          <w:lang w:eastAsia="zh-CN"/>
        </w:rPr>
        <w:t xml:space="preserve"> control the moving speed of machine 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182" w:rsidRDefault="008A4182">
      <w:r>
        <w:separator/>
      </w:r>
    </w:p>
  </w:endnote>
  <w:endnote w:type="continuationSeparator" w:id="0">
    <w:p w:rsidR="008A4182" w:rsidRDefault="008A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74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74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182" w:rsidRDefault="008A4182">
      <w:r>
        <w:separator/>
      </w:r>
    </w:p>
  </w:footnote>
  <w:footnote w:type="continuationSeparator" w:id="0">
    <w:p w:rsidR="008A4182" w:rsidRDefault="008A41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A41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A418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C79"/>
    <w:rsid w:val="000E037C"/>
    <w:rsid w:val="000E0C97"/>
    <w:rsid w:val="001118AC"/>
    <w:rsid w:val="00173D1D"/>
    <w:rsid w:val="001A3D96"/>
    <w:rsid w:val="001D6D98"/>
    <w:rsid w:val="00264FB0"/>
    <w:rsid w:val="00274035"/>
    <w:rsid w:val="00280E65"/>
    <w:rsid w:val="00281171"/>
    <w:rsid w:val="002A1A4A"/>
    <w:rsid w:val="002C671F"/>
    <w:rsid w:val="002F4DDD"/>
    <w:rsid w:val="002F4ECC"/>
    <w:rsid w:val="00312672"/>
    <w:rsid w:val="00380264"/>
    <w:rsid w:val="0041584E"/>
    <w:rsid w:val="004913AB"/>
    <w:rsid w:val="00491CDF"/>
    <w:rsid w:val="004E660C"/>
    <w:rsid w:val="00520B8F"/>
    <w:rsid w:val="00545E3A"/>
    <w:rsid w:val="00577153"/>
    <w:rsid w:val="005B20D1"/>
    <w:rsid w:val="005C216D"/>
    <w:rsid w:val="00617CC4"/>
    <w:rsid w:val="00620F41"/>
    <w:rsid w:val="00664E02"/>
    <w:rsid w:val="00665EE0"/>
    <w:rsid w:val="00672CA0"/>
    <w:rsid w:val="006A7474"/>
    <w:rsid w:val="006B5CBC"/>
    <w:rsid w:val="006C1968"/>
    <w:rsid w:val="00700EF8"/>
    <w:rsid w:val="00701B5C"/>
    <w:rsid w:val="00722A7B"/>
    <w:rsid w:val="007276CD"/>
    <w:rsid w:val="0078020B"/>
    <w:rsid w:val="007A12CE"/>
    <w:rsid w:val="007D3772"/>
    <w:rsid w:val="007E1A8A"/>
    <w:rsid w:val="008003E9"/>
    <w:rsid w:val="008333D2"/>
    <w:rsid w:val="00894879"/>
    <w:rsid w:val="008A4182"/>
    <w:rsid w:val="008C614A"/>
    <w:rsid w:val="00902F17"/>
    <w:rsid w:val="009638EC"/>
    <w:rsid w:val="00966F5B"/>
    <w:rsid w:val="00996D30"/>
    <w:rsid w:val="009A13E3"/>
    <w:rsid w:val="00A10F11"/>
    <w:rsid w:val="00B21972"/>
    <w:rsid w:val="00B3374E"/>
    <w:rsid w:val="00B545DC"/>
    <w:rsid w:val="00B56650"/>
    <w:rsid w:val="00B57912"/>
    <w:rsid w:val="00B7163D"/>
    <w:rsid w:val="00B959B4"/>
    <w:rsid w:val="00BD59F7"/>
    <w:rsid w:val="00BF254B"/>
    <w:rsid w:val="00C3785C"/>
    <w:rsid w:val="00C44C52"/>
    <w:rsid w:val="00CD4486"/>
    <w:rsid w:val="00D00F22"/>
    <w:rsid w:val="00D16B3D"/>
    <w:rsid w:val="00D2603B"/>
    <w:rsid w:val="00D83EFC"/>
    <w:rsid w:val="00D856F6"/>
    <w:rsid w:val="00DF225D"/>
    <w:rsid w:val="00E43138"/>
    <w:rsid w:val="00E65E14"/>
    <w:rsid w:val="00E70F6C"/>
    <w:rsid w:val="00EB390A"/>
    <w:rsid w:val="00EC0AFE"/>
    <w:rsid w:val="00F338D8"/>
    <w:rsid w:val="00F36EA9"/>
    <w:rsid w:val="00F4487C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2021-08-03T01:05:00Z</cp:lastPrinted>
  <dcterms:created xsi:type="dcterms:W3CDTF">2021-07-27T00:41:00Z</dcterms:created>
  <dcterms:modified xsi:type="dcterms:W3CDTF">2021-08-03T01:05:00Z</dcterms:modified>
</cp:coreProperties>
</file>