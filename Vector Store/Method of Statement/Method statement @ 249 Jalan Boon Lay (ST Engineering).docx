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640E" w:rsidRDefault="0032640E">
      <w:pPr>
        <w:rPr>
          <w:sz w:val="24"/>
        </w:rPr>
      </w:pPr>
    </w:p>
    <w:p w:rsidR="00684C71" w:rsidRDefault="00695CCB">
      <w:pPr>
        <w:rPr>
          <w:sz w:val="24"/>
          <w:lang w:eastAsia="zh-CN"/>
        </w:rPr>
      </w:pPr>
      <w:r>
        <w:rPr>
          <w:sz w:val="24"/>
        </w:rPr>
        <w:t>Date: 26</w:t>
      </w:r>
      <w:r w:rsidRPr="00695CCB">
        <w:rPr>
          <w:sz w:val="24"/>
          <w:vertAlign w:val="superscript"/>
        </w:rPr>
        <w:t>th</w:t>
      </w:r>
      <w:r>
        <w:rPr>
          <w:sz w:val="24"/>
        </w:rPr>
        <w:t xml:space="preserve"> Oct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496B">
        <w:rPr>
          <w:sz w:val="24"/>
          <w:lang w:eastAsia="zh-CN"/>
        </w:rPr>
        <w:t>unload machineries</w:t>
      </w:r>
      <w:r w:rsidR="000C6E3E">
        <w:rPr>
          <w:sz w:val="24"/>
          <w:lang w:eastAsia="zh-CN"/>
        </w:rPr>
        <w:t xml:space="preserve"> </w:t>
      </w:r>
      <w:r w:rsidR="002659F9">
        <w:rPr>
          <w:sz w:val="24"/>
          <w:lang w:eastAsia="zh-CN"/>
        </w:rPr>
        <w:t xml:space="preserve">from </w:t>
      </w:r>
      <w:r w:rsidR="00695CCB">
        <w:rPr>
          <w:sz w:val="24"/>
          <w:lang w:eastAsia="zh-CN"/>
        </w:rPr>
        <w:t>trailer/</w:t>
      </w:r>
      <w:r w:rsidR="002659F9">
        <w:rPr>
          <w:sz w:val="24"/>
          <w:lang w:eastAsia="zh-CN"/>
        </w:rPr>
        <w:t>lorry chassis</w:t>
      </w:r>
      <w:r w:rsidR="00695CCB">
        <w:rPr>
          <w:sz w:val="24"/>
          <w:lang w:eastAsia="zh-CN"/>
        </w:rPr>
        <w:t xml:space="preserve"> using lorry crane and forklift, </w:t>
      </w:r>
      <w:r w:rsidR="002659F9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  <w:r w:rsidR="00695CCB">
        <w:rPr>
          <w:b/>
          <w:bCs/>
          <w:sz w:val="32"/>
          <w:u w:val="single"/>
          <w:lang w:eastAsia="zh-CN"/>
        </w:rPr>
        <w:t>ification</w:t>
      </w:r>
    </w:p>
    <w:p w:rsidR="009610F3" w:rsidRPr="0070496B" w:rsidRDefault="00695CC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95CCB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01-03/11/23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95CCB" w:rsidRDefault="00695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C5A20" w:rsidRDefault="00695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3B1884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DF3590">
        <w:rPr>
          <w:sz w:val="24"/>
          <w:szCs w:val="24"/>
          <w:lang w:eastAsia="zh-CN"/>
        </w:rPr>
        <w:t xml:space="preserve">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95CCB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D6AC7">
        <w:rPr>
          <w:sz w:val="24"/>
          <w:lang w:eastAsia="zh-CN"/>
        </w:rPr>
        <w:t>orry loader</w:t>
      </w:r>
    </w:p>
    <w:p w:rsidR="0032640E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Trailer</w:t>
      </w:r>
    </w:p>
    <w:p w:rsidR="002639DB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  <w:r w:rsidR="007D6AC7">
        <w:rPr>
          <w:sz w:val="24"/>
          <w:lang w:eastAsia="zh-CN"/>
        </w:rPr>
        <w:t xml:space="preserve"> </w:t>
      </w:r>
    </w:p>
    <w:p w:rsidR="00D1424C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</w:t>
      </w:r>
      <w:r w:rsidR="009610F3">
        <w:rPr>
          <w:sz w:val="24"/>
          <w:lang w:eastAsia="zh-CN"/>
        </w:rPr>
        <w:t>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5CCB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32640E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D31BCD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695CCB">
        <w:rPr>
          <w:sz w:val="24"/>
          <w:lang w:eastAsia="zh-CN"/>
        </w:rPr>
        <w:t xml:space="preserve"> </w:t>
      </w:r>
      <w:r w:rsidR="00DF6761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2640E" w:rsidRDefault="0032640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2640E" w:rsidRDefault="0032640E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CE2ACA" w:rsidRPr="00695CCB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:rsidR="00695CCB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required sling onto crane hook</w:t>
      </w:r>
    </w:p>
    <w:p w:rsidR="00AC7E7A" w:rsidRPr="00983496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AC7E7A" w:rsidRPr="00983496">
        <w:rPr>
          <w:sz w:val="24"/>
          <w:lang w:eastAsia="zh-CN"/>
        </w:rPr>
        <w:t>to rigging point of machine to be lifted</w:t>
      </w:r>
    </w:p>
    <w:p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695CCB">
        <w:rPr>
          <w:sz w:val="24"/>
          <w:lang w:eastAsia="zh-CN"/>
        </w:rPr>
        <w:t xml:space="preserve">machine from lorry chassis </w:t>
      </w:r>
    </w:p>
    <w:p w:rsidR="001F7FE2" w:rsidRDefault="00695CC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>ower down machine to near ground level</w:t>
      </w:r>
      <w:r w:rsidR="008103FE">
        <w:rPr>
          <w:sz w:val="24"/>
          <w:lang w:eastAsia="zh-CN"/>
        </w:rPr>
        <w:t xml:space="preserve">   </w:t>
      </w:r>
    </w:p>
    <w:p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>Insert rollers</w:t>
      </w:r>
      <w:r>
        <w:rPr>
          <w:sz w:val="24"/>
          <w:lang w:eastAsia="zh-CN"/>
        </w:rPr>
        <w:t>/pallet truck under machine bed</w:t>
      </w:r>
      <w:r w:rsidRPr="001F7FE2">
        <w:rPr>
          <w:sz w:val="24"/>
          <w:lang w:eastAsia="zh-CN"/>
        </w:rPr>
        <w:t xml:space="preserve">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B1884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695CCB" w:rsidRDefault="00695CCB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forklift to fork down machine from lorry chassis </w:t>
      </w:r>
    </w:p>
    <w:p w:rsidR="00695CCB" w:rsidRDefault="003B1884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unload machine near door entrance </w:t>
      </w:r>
    </w:p>
    <w:p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>Insert rollers</w:t>
      </w:r>
      <w:r>
        <w:rPr>
          <w:sz w:val="24"/>
          <w:lang w:eastAsia="zh-CN"/>
        </w:rPr>
        <w:t>/pallet truck under machine bed</w:t>
      </w:r>
      <w:r w:rsidRPr="001F7FE2">
        <w:rPr>
          <w:sz w:val="24"/>
          <w:lang w:eastAsia="zh-CN"/>
        </w:rPr>
        <w:t xml:space="preserve"> </w:t>
      </w:r>
    </w:p>
    <w:p w:rsidR="003B1884" w:rsidRDefault="003B1884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into production at ground floor </w:t>
      </w:r>
    </w:p>
    <w:p w:rsidR="003B1884" w:rsidRPr="003B1884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r w:rsidR="003B1884">
        <w:rPr>
          <w:sz w:val="24"/>
        </w:rPr>
        <w:t xml:space="preserve">Zailani </w:t>
      </w:r>
    </w:p>
    <w:p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bookmarkStart w:id="0" w:name="_GoBack"/>
      <w:bookmarkEnd w:id="0"/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3AE" w:rsidRDefault="004203AE">
      <w:r>
        <w:separator/>
      </w:r>
    </w:p>
  </w:endnote>
  <w:endnote w:type="continuationSeparator" w:id="0">
    <w:p w:rsidR="004203AE" w:rsidRDefault="00420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640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640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3AE" w:rsidRDefault="004203AE">
      <w:r>
        <w:separator/>
      </w:r>
    </w:p>
  </w:footnote>
  <w:footnote w:type="continuationSeparator" w:id="0">
    <w:p w:rsidR="004203AE" w:rsidRDefault="004203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203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203A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D43A7"/>
    <w:rsid w:val="001F7FE2"/>
    <w:rsid w:val="00205704"/>
    <w:rsid w:val="002235D4"/>
    <w:rsid w:val="002639DB"/>
    <w:rsid w:val="002659F9"/>
    <w:rsid w:val="002D3928"/>
    <w:rsid w:val="002E7DF1"/>
    <w:rsid w:val="0032640E"/>
    <w:rsid w:val="00352C91"/>
    <w:rsid w:val="003A38CC"/>
    <w:rsid w:val="003B10FC"/>
    <w:rsid w:val="003B1884"/>
    <w:rsid w:val="003C5C9D"/>
    <w:rsid w:val="003D017C"/>
    <w:rsid w:val="00404EF6"/>
    <w:rsid w:val="00410512"/>
    <w:rsid w:val="004135BC"/>
    <w:rsid w:val="0041482A"/>
    <w:rsid w:val="004203AE"/>
    <w:rsid w:val="00430E18"/>
    <w:rsid w:val="004338FC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6525"/>
    <w:rsid w:val="006F37C2"/>
    <w:rsid w:val="0070496B"/>
    <w:rsid w:val="00707B09"/>
    <w:rsid w:val="007130E5"/>
    <w:rsid w:val="0073581F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610F3"/>
    <w:rsid w:val="00983496"/>
    <w:rsid w:val="009836A1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CE2ACA"/>
    <w:rsid w:val="00D1424C"/>
    <w:rsid w:val="00D31BCD"/>
    <w:rsid w:val="00D35E8E"/>
    <w:rsid w:val="00D412BF"/>
    <w:rsid w:val="00D54FB8"/>
    <w:rsid w:val="00D55394"/>
    <w:rsid w:val="00D9328F"/>
    <w:rsid w:val="00DD7730"/>
    <w:rsid w:val="00DF359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2023-10-26T08:52:00Z</cp:lastPrinted>
  <dcterms:created xsi:type="dcterms:W3CDTF">2023-10-26T07:40:00Z</dcterms:created>
  <dcterms:modified xsi:type="dcterms:W3CDTF">2023-10-26T08:52:00Z</dcterms:modified>
</cp:coreProperties>
</file>