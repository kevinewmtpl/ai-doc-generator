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2C11FC">
      <w:pPr>
        <w:rPr>
          <w:sz w:val="24"/>
          <w:lang w:eastAsia="zh-CN"/>
        </w:rPr>
      </w:pPr>
      <w:r>
        <w:rPr>
          <w:sz w:val="24"/>
        </w:rPr>
        <w:t>Date: 19</w:t>
      </w:r>
      <w:r w:rsidRPr="002C11F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762C9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C11FC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6</w:t>
      </w:r>
      <w:r w:rsidR="003E54A3">
        <w:rPr>
          <w:sz w:val="24"/>
          <w:lang w:eastAsia="zh-CN"/>
        </w:rPr>
        <w:t xml:space="preserve"> unit machine from 4</w:t>
      </w:r>
      <w:r w:rsidR="003E54A3" w:rsidRPr="003E54A3">
        <w:rPr>
          <w:sz w:val="24"/>
          <w:vertAlign w:val="superscript"/>
          <w:lang w:eastAsia="zh-CN"/>
        </w:rPr>
        <w:t>th</w:t>
      </w:r>
      <w:r w:rsidR="006762C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through wall hacking</w:t>
      </w:r>
      <w:r w:rsidR="00C926BD">
        <w:rPr>
          <w:sz w:val="24"/>
          <w:lang w:eastAsia="zh-CN"/>
        </w:rPr>
        <w:t xml:space="preserve">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926BD" w:rsidRP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lang w:eastAsia="zh-CN"/>
        </w:rPr>
        <w:t>3 unit Feeler VMP-40A</w:t>
      </w:r>
      <w:r w:rsidR="003E54A3">
        <w:rPr>
          <w:b/>
          <w:bCs/>
          <w:sz w:val="24"/>
          <w:szCs w:val="24"/>
          <w:lang w:eastAsia="zh-CN"/>
        </w:rPr>
        <w:t xml:space="preserve"> </w:t>
      </w:r>
    </w:p>
    <w:p w:rsidR="00C926BD" w:rsidRDefault="002C11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 x 231 x 255</w:t>
      </w:r>
      <w:r w:rsidR="003E54A3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/ Wt: 5, 800</w:t>
      </w:r>
      <w:r w:rsidR="00C926BD">
        <w:rPr>
          <w:bCs/>
          <w:sz w:val="24"/>
          <w:szCs w:val="24"/>
          <w:lang w:eastAsia="zh-CN"/>
        </w:rPr>
        <w:t>kg</w:t>
      </w:r>
      <w:r w:rsidR="006762C9">
        <w:rPr>
          <w:bCs/>
          <w:sz w:val="24"/>
          <w:szCs w:val="24"/>
          <w:lang w:eastAsia="zh-CN"/>
        </w:rPr>
        <w:t xml:space="preserve"> each </w:t>
      </w:r>
    </w:p>
    <w:p w:rsidR="005F1066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Litz DV-800</w:t>
      </w:r>
    </w:p>
    <w:p w:rsid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270 x 220 x 240 cm / Wt: 4, 500 kg</w:t>
      </w:r>
    </w:p>
    <w:p w:rsid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Feeler VM-32SA</w:t>
      </w:r>
    </w:p>
    <w:p w:rsid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255 x 215 x 240 cm / Wt: 5, 800 kg </w:t>
      </w:r>
    </w:p>
    <w:p w:rsid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YDPM ML-600S </w:t>
      </w:r>
    </w:p>
    <w:p w:rsidR="002C11FC" w:rsidRPr="002C11FC" w:rsidRDefault="002C11F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Dim: 260 x 190 x 185 cm / Wt: 4, 800 kg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6762C9" w:rsidRPr="001A35E8" w:rsidRDefault="002C11F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04/11</w:t>
      </w:r>
      <w:r w:rsidR="006762C9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C11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 w:rsidP="002C11F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11FC" w:rsidRPr="002C11FC" w:rsidRDefault="002C11FC" w:rsidP="002C11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Blk 5 A.M.K Industrial Pk 2A #04-29</w:t>
      </w:r>
    </w:p>
    <w:p w:rsidR="005E104A" w:rsidRDefault="00CD4819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E-Tech Engineering &amp; Industrial</w:t>
      </w:r>
      <w:bookmarkStart w:id="0" w:name="_GoBack"/>
      <w:bookmarkEnd w:id="0"/>
      <w:r w:rsidR="00C12508">
        <w:rPr>
          <w:sz w:val="24"/>
          <w:szCs w:val="24"/>
          <w:lang w:eastAsia="zh-CN"/>
        </w:rPr>
        <w:t xml:space="preserve"> Pte Ltd</w:t>
      </w:r>
    </w:p>
    <w:p w:rsidR="003E54A3" w:rsidRDefault="003E54A3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11FC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6A1EEF" w:rsidRDefault="002C11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6A1EEF">
        <w:rPr>
          <w:sz w:val="24"/>
          <w:lang w:eastAsia="zh-CN"/>
        </w:rPr>
        <w:t xml:space="preserve"> </w:t>
      </w:r>
    </w:p>
    <w:p w:rsidR="000C1D59" w:rsidRDefault="002C11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F565E">
        <w:rPr>
          <w:sz w:val="24"/>
          <w:lang w:eastAsia="zh-CN"/>
        </w:rPr>
        <w:t>-4</w:t>
      </w:r>
      <w:r>
        <w:rPr>
          <w:sz w:val="24"/>
          <w:lang w:eastAsia="zh-CN"/>
        </w:rPr>
        <w:t xml:space="preserve"> x lorry </w:t>
      </w:r>
      <w:r w:rsidR="005E104A">
        <w:rPr>
          <w:sz w:val="24"/>
          <w:lang w:eastAsia="zh-CN"/>
        </w:rPr>
        <w:t xml:space="preserve">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D644B4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D644B4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2C11FC">
      <w:pPr>
        <w:rPr>
          <w:sz w:val="24"/>
          <w:lang w:eastAsia="zh-CN"/>
        </w:rPr>
      </w:pPr>
      <w:r>
        <w:rPr>
          <w:sz w:val="24"/>
          <w:lang w:eastAsia="zh-CN"/>
        </w:rPr>
        <w:t>Assignment</w:t>
      </w:r>
      <w:r w:rsidR="003E54A3">
        <w:rPr>
          <w:sz w:val="24"/>
          <w:lang w:eastAsia="zh-CN"/>
        </w:rPr>
        <w:t xml:space="preserve"> </w:t>
      </w:r>
      <w:r w:rsidR="00421688">
        <w:rPr>
          <w:sz w:val="24"/>
          <w:lang w:eastAsia="zh-CN"/>
        </w:rPr>
        <w:t xml:space="preserve">of traffic controller to </w:t>
      </w:r>
      <w:r w:rsidR="00E60F67">
        <w:rPr>
          <w:sz w:val="24"/>
          <w:lang w:eastAsia="zh-CN"/>
        </w:rPr>
        <w:t xml:space="preserve">assist in </w:t>
      </w:r>
      <w:r w:rsidR="00421688">
        <w:rPr>
          <w:sz w:val="24"/>
          <w:lang w:eastAsia="zh-CN"/>
        </w:rPr>
        <w:t>control</w:t>
      </w:r>
      <w:r w:rsidR="00E60F67">
        <w:rPr>
          <w:sz w:val="24"/>
          <w:lang w:eastAsia="zh-CN"/>
        </w:rPr>
        <w:t>ling</w:t>
      </w:r>
      <w:r w:rsidR="00421688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and guide </w:t>
      </w:r>
      <w:r w:rsidR="00421688">
        <w:rPr>
          <w:sz w:val="24"/>
          <w:lang w:eastAsia="zh-CN"/>
        </w:rPr>
        <w:t>mo</w:t>
      </w:r>
      <w:r w:rsidR="00E60F67">
        <w:rPr>
          <w:sz w:val="24"/>
          <w:lang w:eastAsia="zh-CN"/>
        </w:rPr>
        <w:t xml:space="preserve">vement of vehicle and pedestrians </w:t>
      </w:r>
      <w:r w:rsidR="00421688">
        <w:rPr>
          <w:sz w:val="24"/>
          <w:lang w:eastAsia="zh-CN"/>
        </w:rPr>
        <w:t xml:space="preserve">within the </w:t>
      </w:r>
      <w:r w:rsidR="00E60F67">
        <w:rPr>
          <w:sz w:val="24"/>
          <w:lang w:eastAsia="zh-CN"/>
        </w:rPr>
        <w:t xml:space="preserve">site </w:t>
      </w:r>
      <w:r w:rsidR="00421688">
        <w:rPr>
          <w:sz w:val="24"/>
          <w:lang w:eastAsia="zh-CN"/>
        </w:rPr>
        <w:t>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 w:rsidR="002C11FC">
        <w:rPr>
          <w:sz w:val="24"/>
          <w:lang w:eastAsia="zh-CN"/>
        </w:rPr>
        <w:t>ing work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60F67">
        <w:rPr>
          <w:sz w:val="24"/>
          <w:lang w:eastAsia="zh-CN"/>
        </w:rPr>
        <w:t>oist up platform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2C11FC">
        <w:rPr>
          <w:sz w:val="24"/>
          <w:lang w:eastAsia="zh-CN"/>
        </w:rPr>
        <w:t xml:space="preserve"> floor wall hacking</w:t>
      </w:r>
      <w:r w:rsidR="00E60F67">
        <w:rPr>
          <w:sz w:val="24"/>
          <w:lang w:eastAsia="zh-CN"/>
        </w:rPr>
        <w:t xml:space="preserve">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762C9" w:rsidRPr="00AF565E" w:rsidRDefault="00C51278" w:rsidP="00AF56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A5361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E60F67">
        <w:rPr>
          <w:sz w:val="24"/>
          <w:lang w:eastAsia="zh-CN"/>
        </w:rPr>
        <w:t>e hook and secured onto rigging</w:t>
      </w:r>
      <w:r w:rsidR="00BA5361">
        <w:rPr>
          <w:sz w:val="24"/>
          <w:lang w:eastAsia="zh-CN"/>
        </w:rPr>
        <w:t xml:space="preserve"> point of machine 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down mac</w:t>
      </w:r>
      <w:r w:rsidR="003658A6">
        <w:rPr>
          <w:sz w:val="24"/>
          <w:lang w:eastAsia="zh-CN"/>
        </w:rPr>
        <w:t>hine to the ground</w:t>
      </w:r>
    </w:p>
    <w:p w:rsidR="003658A6" w:rsidRDefault="00D644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</w:t>
      </w:r>
      <w:r w:rsidR="001B424A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lorry chassis </w:t>
      </w:r>
    </w:p>
    <w:p w:rsidR="00C51278" w:rsidRDefault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A36133" w:rsidRPr="001B424A" w:rsidRDefault="005E104A" w:rsidP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B424A">
        <w:rPr>
          <w:sz w:val="24"/>
          <w:lang w:eastAsia="zh-CN"/>
        </w:rPr>
        <w:t>Once job done</w:t>
      </w:r>
      <w:r w:rsidR="000E0C97" w:rsidRPr="001B424A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D644B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>
        <w:rPr>
          <w:sz w:val="24"/>
          <w:szCs w:val="24"/>
        </w:rPr>
        <w:t>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474" w:rsidRDefault="006B4474">
      <w:r>
        <w:separator/>
      </w:r>
    </w:p>
  </w:endnote>
  <w:endnote w:type="continuationSeparator" w:id="0">
    <w:p w:rsidR="006B4474" w:rsidRDefault="006B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48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481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474" w:rsidRDefault="006B4474">
      <w:r>
        <w:separator/>
      </w:r>
    </w:p>
  </w:footnote>
  <w:footnote w:type="continuationSeparator" w:id="0">
    <w:p w:rsidR="006B4474" w:rsidRDefault="006B44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B44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B447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1B424A"/>
    <w:rsid w:val="002504BF"/>
    <w:rsid w:val="00260ECA"/>
    <w:rsid w:val="002C11FC"/>
    <w:rsid w:val="002E4A72"/>
    <w:rsid w:val="002E52F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0168B"/>
    <w:rsid w:val="00507679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762C9"/>
    <w:rsid w:val="006A1EEF"/>
    <w:rsid w:val="006B4474"/>
    <w:rsid w:val="006C0E1E"/>
    <w:rsid w:val="006C35D4"/>
    <w:rsid w:val="006C6E9C"/>
    <w:rsid w:val="006D50A2"/>
    <w:rsid w:val="00700075"/>
    <w:rsid w:val="00701B5C"/>
    <w:rsid w:val="007025EF"/>
    <w:rsid w:val="007324F5"/>
    <w:rsid w:val="007429B1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9C2805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AF565E"/>
    <w:rsid w:val="00B0609B"/>
    <w:rsid w:val="00B11FB4"/>
    <w:rsid w:val="00B7163D"/>
    <w:rsid w:val="00B86D9F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D4819"/>
    <w:rsid w:val="00CE1C3F"/>
    <w:rsid w:val="00CE6A14"/>
    <w:rsid w:val="00D00F22"/>
    <w:rsid w:val="00D27B24"/>
    <w:rsid w:val="00D644B4"/>
    <w:rsid w:val="00DC6037"/>
    <w:rsid w:val="00E11B0D"/>
    <w:rsid w:val="00E12A4F"/>
    <w:rsid w:val="00E12E7A"/>
    <w:rsid w:val="00E60F67"/>
    <w:rsid w:val="00EB50F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2023-10-19T01:46:00Z</cp:lastPrinted>
  <dcterms:created xsi:type="dcterms:W3CDTF">2023-10-18T08:22:00Z</dcterms:created>
  <dcterms:modified xsi:type="dcterms:W3CDTF">2023-10-19T01:46:00Z</dcterms:modified>
</cp:coreProperties>
</file>