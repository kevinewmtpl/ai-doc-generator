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64B" w:rsidRDefault="00F3464B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101371">
      <w:pPr>
        <w:rPr>
          <w:sz w:val="24"/>
          <w:lang w:eastAsia="zh-CN"/>
        </w:rPr>
      </w:pPr>
      <w:r>
        <w:rPr>
          <w:sz w:val="24"/>
        </w:rPr>
        <w:t>Date: 29</w:t>
      </w:r>
      <w:r w:rsidRPr="00101371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294E87">
        <w:rPr>
          <w:sz w:val="24"/>
        </w:rPr>
        <w:t>Aug</w:t>
      </w:r>
      <w:r w:rsidR="00F176B3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101371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C0343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294E87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8729C" w:rsidRPr="008C0D8B" w:rsidRDefault="008C0D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AD-2045 </w:t>
      </w:r>
      <w:bookmarkStart w:id="0" w:name="_GoBack"/>
      <w:bookmarkEnd w:id="0"/>
    </w:p>
    <w:p w:rsidR="00101371" w:rsidRDefault="001013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244 x 183 x 122 cm</w:t>
      </w:r>
    </w:p>
    <w:p w:rsidR="00294E87" w:rsidRPr="00294E87" w:rsidRDefault="001013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970</w:t>
      </w:r>
      <w:r w:rsidR="00294E87">
        <w:rPr>
          <w:sz w:val="24"/>
          <w:lang w:eastAsia="zh-CN"/>
        </w:rPr>
        <w:t xml:space="preserve"> kg</w:t>
      </w:r>
      <w:r>
        <w:rPr>
          <w:sz w:val="24"/>
          <w:lang w:eastAsia="zh-CN"/>
        </w:rPr>
        <w:t xml:space="preserve">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1013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F3464B">
        <w:rPr>
          <w:sz w:val="24"/>
          <w:lang w:eastAsia="zh-CN"/>
        </w:rPr>
        <w:t>/08</w:t>
      </w:r>
      <w:r w:rsidR="00F176B3">
        <w:rPr>
          <w:sz w:val="24"/>
          <w:lang w:eastAsia="zh-CN"/>
        </w:rPr>
        <w:t>/2017</w:t>
      </w:r>
      <w:r w:rsidR="00C03437"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 xml:space="preserve">  </w:t>
      </w:r>
      <w:r w:rsidR="00C03437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Afternoon slot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01371" w:rsidP="00707B09">
      <w:pPr>
        <w:pStyle w:val="Heading4"/>
      </w:pPr>
      <w:r>
        <w:t>No 14 Tractor Rd</w:t>
      </w:r>
    </w:p>
    <w:p w:rsidR="00707B09" w:rsidRPr="00707B09" w:rsidRDefault="007A416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Caterpillar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7A4160">
        <w:rPr>
          <w:sz w:val="24"/>
          <w:lang w:eastAsia="zh-CN"/>
        </w:rPr>
        <w:t>/roller</w:t>
      </w:r>
    </w:p>
    <w:p w:rsidR="00707B09" w:rsidRDefault="00F346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7A4160">
        <w:rPr>
          <w:sz w:val="24"/>
          <w:lang w:eastAsia="zh-CN"/>
        </w:rPr>
        <w:t xml:space="preserve"> and route to machine position</w:t>
      </w:r>
    </w:p>
    <w:p w:rsidR="00F3464B" w:rsidRDefault="00F3464B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A4160" w:rsidRDefault="007A4160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F176B3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84C71" w:rsidRPr="00205704" w:rsidRDefault="00F17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CA23BB" w:rsidRDefault="00872D61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F3464B" w:rsidRPr="00DB001C" w:rsidRDefault="00F3464B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E9120A" w:rsidRPr="00F3464B" w:rsidRDefault="00F3464B" w:rsidP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81336E">
        <w:rPr>
          <w:sz w:val="24"/>
          <w:lang w:eastAsia="zh-CN"/>
        </w:rPr>
        <w:t xml:space="preserve">from </w:t>
      </w:r>
      <w:r w:rsidR="00CA23BB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 and lower down </w:t>
      </w:r>
      <w:r w:rsidR="0081336E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near </w:t>
      </w:r>
      <w:r w:rsidR="0081336E">
        <w:rPr>
          <w:sz w:val="24"/>
          <w:lang w:eastAsia="zh-CN"/>
        </w:rPr>
        <w:t>ground</w:t>
      </w:r>
      <w:r>
        <w:rPr>
          <w:sz w:val="24"/>
          <w:lang w:eastAsia="zh-CN"/>
        </w:rPr>
        <w:t xml:space="preserve"> level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7A4160">
        <w:rPr>
          <w:sz w:val="24"/>
          <w:lang w:eastAsia="zh-CN"/>
        </w:rPr>
        <w:t>/roller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machine into customer premise at ground floor</w:t>
      </w:r>
    </w:p>
    <w:p w:rsidR="00684C71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28E" w:rsidRDefault="0097028E">
      <w:r>
        <w:separator/>
      </w:r>
    </w:p>
  </w:endnote>
  <w:endnote w:type="continuationSeparator" w:id="0">
    <w:p w:rsidR="0097028E" w:rsidRDefault="00970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C0D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C0D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28E" w:rsidRDefault="0097028E">
      <w:r>
        <w:separator/>
      </w:r>
    </w:p>
  </w:footnote>
  <w:footnote w:type="continuationSeparator" w:id="0">
    <w:p w:rsidR="0097028E" w:rsidRDefault="009702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7028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>Tel : 2824175, 2828203, 2826020, Fax 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7028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01371"/>
    <w:rsid w:val="00205704"/>
    <w:rsid w:val="00294E87"/>
    <w:rsid w:val="004E0A5D"/>
    <w:rsid w:val="006724F0"/>
    <w:rsid w:val="00684C71"/>
    <w:rsid w:val="006B6525"/>
    <w:rsid w:val="00707B09"/>
    <w:rsid w:val="007A4160"/>
    <w:rsid w:val="007E7225"/>
    <w:rsid w:val="00805829"/>
    <w:rsid w:val="0081336E"/>
    <w:rsid w:val="00872D61"/>
    <w:rsid w:val="008C0D8B"/>
    <w:rsid w:val="0097028E"/>
    <w:rsid w:val="00A525B4"/>
    <w:rsid w:val="00A64537"/>
    <w:rsid w:val="00C03437"/>
    <w:rsid w:val="00C33FF4"/>
    <w:rsid w:val="00C8729C"/>
    <w:rsid w:val="00CA23BB"/>
    <w:rsid w:val="00DB001C"/>
    <w:rsid w:val="00E9120A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2017-08-29T05:34:00Z</cp:lastPrinted>
  <dcterms:created xsi:type="dcterms:W3CDTF">2017-08-29T03:32:00Z</dcterms:created>
  <dcterms:modified xsi:type="dcterms:W3CDTF">2017-08-29T05:34:00Z</dcterms:modified>
</cp:coreProperties>
</file>