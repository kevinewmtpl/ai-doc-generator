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3988" w:rsidRDefault="00AC3988">
      <w:pPr>
        <w:rPr>
          <w:sz w:val="24"/>
        </w:rPr>
      </w:pPr>
    </w:p>
    <w:p w:rsidR="00FC7A38" w:rsidRDefault="00CD0C63">
      <w:pPr>
        <w:rPr>
          <w:sz w:val="24"/>
          <w:lang w:eastAsia="zh-CN"/>
        </w:rPr>
      </w:pPr>
      <w:r>
        <w:rPr>
          <w:sz w:val="24"/>
        </w:rPr>
        <w:t>Date: 15</w:t>
      </w:r>
      <w:r w:rsidRPr="00CD0C63">
        <w:rPr>
          <w:sz w:val="24"/>
          <w:vertAlign w:val="superscript"/>
        </w:rPr>
        <w:t>th</w:t>
      </w:r>
      <w:r w:rsidR="00047263">
        <w:rPr>
          <w:sz w:val="24"/>
        </w:rPr>
        <w:t xml:space="preserve"> Nov </w:t>
      </w:r>
      <w:r w:rsidR="00D95D0B">
        <w:rPr>
          <w:sz w:val="24"/>
        </w:rPr>
        <w:t>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03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10 </w:t>
      </w:r>
      <w:r>
        <w:rPr>
          <w:sz w:val="24"/>
          <w:lang w:eastAsia="zh-CN"/>
        </w:rPr>
        <w:t xml:space="preserve">cases of machine and accessories from 2 x container, uncrate,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038F0" w:rsidRDefault="00F147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C604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Default="00703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047263">
        <w:rPr>
          <w:bCs/>
          <w:sz w:val="24"/>
          <w:szCs w:val="24"/>
          <w:lang w:eastAsia="zh-CN"/>
        </w:rPr>
        <w:t>/11</w:t>
      </w:r>
      <w:r w:rsidR="007C6049">
        <w:rPr>
          <w:bCs/>
          <w:sz w:val="24"/>
          <w:szCs w:val="24"/>
          <w:lang w:eastAsia="zh-CN"/>
        </w:rPr>
        <w:t xml:space="preserve">/2019 </w:t>
      </w:r>
    </w:p>
    <w:p w:rsidR="007C6049" w:rsidRDefault="007C6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C6049" w:rsidRDefault="007C6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7C6049" w:rsidRPr="007C6049" w:rsidRDefault="007C6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E4519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73</w:t>
      </w:r>
      <w:r w:rsidR="00D04C47">
        <w:rPr>
          <w:bCs/>
          <w:sz w:val="24"/>
          <w:szCs w:val="24"/>
          <w:lang w:eastAsia="zh-CN"/>
        </w:rPr>
        <w:t xml:space="preserve"> Nanyang Drive</w:t>
      </w:r>
    </w:p>
    <w:p w:rsidR="009C3595" w:rsidRPr="000B14C2" w:rsidRDefault="00E4519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Institute of Manufacturing Technology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D0C63">
        <w:rPr>
          <w:sz w:val="24"/>
          <w:lang w:eastAsia="zh-CN"/>
        </w:rPr>
        <w:t xml:space="preserve"> x 633 lorry loader 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038F0">
        <w:rPr>
          <w:sz w:val="24"/>
          <w:lang w:eastAsia="zh-CN"/>
        </w:rPr>
        <w:t xml:space="preserve">/rollers </w:t>
      </w:r>
    </w:p>
    <w:p w:rsidR="006D186A" w:rsidRDefault="00905C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bookmarkStart w:id="0" w:name="_GoBack"/>
      <w:bookmarkEnd w:id="0"/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7C6049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45193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A96948" w:rsidRDefault="00A96948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M.O.M certificate</w:t>
      </w:r>
    </w:p>
    <w:p w:rsidR="00FC7A38" w:rsidRPr="00AD14A5" w:rsidRDefault="00A9694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M</w:t>
      </w:r>
      <w:r w:rsidR="006D18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certified 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9597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  <w:r w:rsidR="00CD0C63">
        <w:rPr>
          <w:b w:val="0"/>
          <w:sz w:val="24"/>
          <w:szCs w:val="24"/>
          <w:u w:val="none"/>
          <w:lang w:eastAsia="zh-CN"/>
        </w:rPr>
        <w:t xml:space="preserve"> (back to back with container)</w:t>
      </w:r>
    </w:p>
    <w:p w:rsidR="00CD0C63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CD0C63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CD0C63" w:rsidRPr="00446E52" w:rsidRDefault="00CD0C6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Crane to pull out case from container onto lorry chassis </w:t>
      </w:r>
    </w:p>
    <w:p w:rsidR="00FC7A38" w:rsidRDefault="00CD0C6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down case</w:t>
      </w:r>
      <w:r w:rsidR="00AD14A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from</w:t>
      </w:r>
      <w:r w:rsidR="009C3595">
        <w:rPr>
          <w:b w:val="0"/>
          <w:sz w:val="24"/>
          <w:u w:val="none"/>
          <w:lang w:eastAsia="zh-CN"/>
        </w:rPr>
        <w:t xml:space="preserve"> lorry </w:t>
      </w:r>
      <w:r>
        <w:rPr>
          <w:b w:val="0"/>
          <w:sz w:val="24"/>
          <w:u w:val="none"/>
          <w:lang w:eastAsia="zh-CN"/>
        </w:rPr>
        <w:t>chassis to the ground</w:t>
      </w:r>
    </w:p>
    <w:p w:rsidR="00CD0C63" w:rsidRDefault="00CD0C6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and detach </w:t>
      </w:r>
      <w:r w:rsidR="00CD0C63">
        <w:rPr>
          <w:b w:val="0"/>
          <w:sz w:val="24"/>
          <w:u w:val="none"/>
          <w:lang w:eastAsia="zh-CN"/>
        </w:rPr>
        <w:t>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</w:t>
      </w:r>
      <w:r w:rsidR="00CD0C63">
        <w:rPr>
          <w:b w:val="0"/>
          <w:sz w:val="24"/>
          <w:u w:val="none"/>
          <w:lang w:eastAsia="zh-CN"/>
        </w:rPr>
        <w:t>/rollers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CD0C63">
        <w:rPr>
          <w:b w:val="0"/>
          <w:sz w:val="24"/>
          <w:u w:val="none"/>
          <w:lang w:eastAsia="zh-CN"/>
        </w:rPr>
        <w:t>into premise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F8A" w:rsidRDefault="007B1F8A">
      <w:r>
        <w:separator/>
      </w:r>
    </w:p>
  </w:endnote>
  <w:endnote w:type="continuationSeparator" w:id="0">
    <w:p w:rsidR="007B1F8A" w:rsidRDefault="007B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5C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5C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F8A" w:rsidRDefault="007B1F8A">
      <w:r>
        <w:separator/>
      </w:r>
    </w:p>
  </w:footnote>
  <w:footnote w:type="continuationSeparator" w:id="0">
    <w:p w:rsidR="007B1F8A" w:rsidRDefault="007B1F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B1F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B1F8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263"/>
    <w:rsid w:val="000513CC"/>
    <w:rsid w:val="000831DB"/>
    <w:rsid w:val="00083B53"/>
    <w:rsid w:val="000B14C2"/>
    <w:rsid w:val="000E48B7"/>
    <w:rsid w:val="00147418"/>
    <w:rsid w:val="00157564"/>
    <w:rsid w:val="001603BC"/>
    <w:rsid w:val="0018220D"/>
    <w:rsid w:val="001A79AD"/>
    <w:rsid w:val="001F45D6"/>
    <w:rsid w:val="00297257"/>
    <w:rsid w:val="002E5BAE"/>
    <w:rsid w:val="00391A33"/>
    <w:rsid w:val="0040063A"/>
    <w:rsid w:val="004021A7"/>
    <w:rsid w:val="00430975"/>
    <w:rsid w:val="00446E52"/>
    <w:rsid w:val="00467CCD"/>
    <w:rsid w:val="00542CC5"/>
    <w:rsid w:val="00575B76"/>
    <w:rsid w:val="005A2F6A"/>
    <w:rsid w:val="005E3EC3"/>
    <w:rsid w:val="00625B41"/>
    <w:rsid w:val="00677DC4"/>
    <w:rsid w:val="006B0D6D"/>
    <w:rsid w:val="006C4117"/>
    <w:rsid w:val="006D186A"/>
    <w:rsid w:val="006F120D"/>
    <w:rsid w:val="006F658B"/>
    <w:rsid w:val="007016C9"/>
    <w:rsid w:val="007038F0"/>
    <w:rsid w:val="007071FD"/>
    <w:rsid w:val="00711935"/>
    <w:rsid w:val="0073503C"/>
    <w:rsid w:val="00763FA8"/>
    <w:rsid w:val="007A5D4B"/>
    <w:rsid w:val="007B1F8A"/>
    <w:rsid w:val="007C6049"/>
    <w:rsid w:val="007E5948"/>
    <w:rsid w:val="007E6F9D"/>
    <w:rsid w:val="008248D1"/>
    <w:rsid w:val="00853AD2"/>
    <w:rsid w:val="00855470"/>
    <w:rsid w:val="008F7E9B"/>
    <w:rsid w:val="00905C55"/>
    <w:rsid w:val="00940648"/>
    <w:rsid w:val="00976D96"/>
    <w:rsid w:val="009B0018"/>
    <w:rsid w:val="009B421A"/>
    <w:rsid w:val="009B64F4"/>
    <w:rsid w:val="009C3595"/>
    <w:rsid w:val="009F1764"/>
    <w:rsid w:val="00A061A4"/>
    <w:rsid w:val="00A27EBC"/>
    <w:rsid w:val="00A72C6E"/>
    <w:rsid w:val="00A96948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0C63"/>
    <w:rsid w:val="00CD4E44"/>
    <w:rsid w:val="00CF6E89"/>
    <w:rsid w:val="00D04C2D"/>
    <w:rsid w:val="00D04C47"/>
    <w:rsid w:val="00D14288"/>
    <w:rsid w:val="00D63E8A"/>
    <w:rsid w:val="00D95D0B"/>
    <w:rsid w:val="00DA0070"/>
    <w:rsid w:val="00DA0349"/>
    <w:rsid w:val="00DB3F61"/>
    <w:rsid w:val="00DD6A1A"/>
    <w:rsid w:val="00DE52F9"/>
    <w:rsid w:val="00DF421F"/>
    <w:rsid w:val="00E30442"/>
    <w:rsid w:val="00E35857"/>
    <w:rsid w:val="00E40E90"/>
    <w:rsid w:val="00E45193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9879A-A136-40B1-9C3D-7C7929B5A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2019-11-05T01:01:00Z</cp:lastPrinted>
  <dcterms:created xsi:type="dcterms:W3CDTF">2019-11-15T01:07:00Z</dcterms:created>
  <dcterms:modified xsi:type="dcterms:W3CDTF">2019-11-15T01:52:00Z</dcterms:modified>
</cp:coreProperties>
</file>