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01E85">
      <w:pPr>
        <w:rPr>
          <w:sz w:val="24"/>
          <w:lang w:eastAsia="zh-CN"/>
        </w:rPr>
      </w:pPr>
      <w:r>
        <w:rPr>
          <w:sz w:val="24"/>
        </w:rPr>
        <w:t>Dat</w:t>
      </w:r>
      <w:r w:rsidR="003E7E64">
        <w:rPr>
          <w:sz w:val="24"/>
        </w:rPr>
        <w:t>e:</w:t>
      </w:r>
      <w:r w:rsidR="007800BE">
        <w:rPr>
          <w:sz w:val="24"/>
        </w:rPr>
        <w:t xml:space="preserve"> 12</w:t>
      </w:r>
      <w:r w:rsidR="0047046A" w:rsidRPr="0047046A">
        <w:rPr>
          <w:sz w:val="24"/>
          <w:vertAlign w:val="superscript"/>
        </w:rPr>
        <w:t>th</w:t>
      </w:r>
      <w:r w:rsidR="007800BE">
        <w:rPr>
          <w:sz w:val="24"/>
        </w:rPr>
        <w:t xml:space="preserve"> March</w:t>
      </w:r>
      <w:r>
        <w:rPr>
          <w:sz w:val="24"/>
        </w:rPr>
        <w:t xml:space="preserve"> </w:t>
      </w:r>
      <w:r w:rsidR="003E7E64">
        <w:rPr>
          <w:sz w:val="24"/>
        </w:rPr>
        <w:t>20</w:t>
      </w:r>
      <w:r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92F5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7800BE" w:rsidP="00B95137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301E85">
        <w:rPr>
          <w:sz w:val="24"/>
          <w:lang w:eastAsia="zh-CN"/>
        </w:rPr>
        <w:t>/03/24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301E8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09.00am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41112" w:rsidRDefault="00041112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775" w:rsidRDefault="00F86775">
      <w:r>
        <w:separator/>
      </w:r>
    </w:p>
  </w:endnote>
  <w:endnote w:type="continuationSeparator" w:id="0">
    <w:p w:rsidR="00F86775" w:rsidRDefault="00F8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00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00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775" w:rsidRDefault="00F86775">
      <w:r>
        <w:separator/>
      </w:r>
    </w:p>
  </w:footnote>
  <w:footnote w:type="continuationSeparator" w:id="0">
    <w:p w:rsidR="00F86775" w:rsidRDefault="00F867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867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7800BE" w:rsidRDefault="007800BE">
    <w:pPr>
      <w:pStyle w:val="Header"/>
      <w:jc w:val="center"/>
    </w:pPr>
    <w:r>
      <w:t>28 Kranji Loop #05-03 Kranji Green Singapore 739571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 w:rsidR="007800BE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8677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B5C54"/>
    <w:rsid w:val="000C7132"/>
    <w:rsid w:val="000D5B75"/>
    <w:rsid w:val="000E2408"/>
    <w:rsid w:val="00124636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06402"/>
    <w:rsid w:val="0021370E"/>
    <w:rsid w:val="00217387"/>
    <w:rsid w:val="00222F7C"/>
    <w:rsid w:val="00232A30"/>
    <w:rsid w:val="00251834"/>
    <w:rsid w:val="00252BFD"/>
    <w:rsid w:val="00261F89"/>
    <w:rsid w:val="00291398"/>
    <w:rsid w:val="00292F53"/>
    <w:rsid w:val="002D02B1"/>
    <w:rsid w:val="002F2EEC"/>
    <w:rsid w:val="00301E85"/>
    <w:rsid w:val="00305221"/>
    <w:rsid w:val="00314F31"/>
    <w:rsid w:val="00340499"/>
    <w:rsid w:val="00342A68"/>
    <w:rsid w:val="003458E7"/>
    <w:rsid w:val="003508C1"/>
    <w:rsid w:val="003D0786"/>
    <w:rsid w:val="003E113A"/>
    <w:rsid w:val="003E7E64"/>
    <w:rsid w:val="0042603E"/>
    <w:rsid w:val="0047046A"/>
    <w:rsid w:val="004725E1"/>
    <w:rsid w:val="004B205A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329E1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800BE"/>
    <w:rsid w:val="007D36F0"/>
    <w:rsid w:val="007E1DCB"/>
    <w:rsid w:val="00801BC4"/>
    <w:rsid w:val="008242B1"/>
    <w:rsid w:val="008254AB"/>
    <w:rsid w:val="00840DC8"/>
    <w:rsid w:val="008504D4"/>
    <w:rsid w:val="008A53AF"/>
    <w:rsid w:val="008C363D"/>
    <w:rsid w:val="008D022B"/>
    <w:rsid w:val="008D5DE7"/>
    <w:rsid w:val="008D675C"/>
    <w:rsid w:val="00910916"/>
    <w:rsid w:val="00913D3A"/>
    <w:rsid w:val="00923F3D"/>
    <w:rsid w:val="00926AFA"/>
    <w:rsid w:val="00931972"/>
    <w:rsid w:val="00955A39"/>
    <w:rsid w:val="0097221E"/>
    <w:rsid w:val="009C1D2F"/>
    <w:rsid w:val="009D73F2"/>
    <w:rsid w:val="009D7CBE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26A22"/>
    <w:rsid w:val="00B95137"/>
    <w:rsid w:val="00BA4D21"/>
    <w:rsid w:val="00BB01E4"/>
    <w:rsid w:val="00BB3FE7"/>
    <w:rsid w:val="00BD0170"/>
    <w:rsid w:val="00BF1BA5"/>
    <w:rsid w:val="00C13343"/>
    <w:rsid w:val="00C32AF9"/>
    <w:rsid w:val="00C373BA"/>
    <w:rsid w:val="00C579D6"/>
    <w:rsid w:val="00C61CD0"/>
    <w:rsid w:val="00C764C9"/>
    <w:rsid w:val="00C830B4"/>
    <w:rsid w:val="00C84581"/>
    <w:rsid w:val="00C94F91"/>
    <w:rsid w:val="00CA3063"/>
    <w:rsid w:val="00CA4D90"/>
    <w:rsid w:val="00CB71DF"/>
    <w:rsid w:val="00CC1389"/>
    <w:rsid w:val="00CC4461"/>
    <w:rsid w:val="00CD5453"/>
    <w:rsid w:val="00CF74CA"/>
    <w:rsid w:val="00D06F43"/>
    <w:rsid w:val="00D4100D"/>
    <w:rsid w:val="00D45A7E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44282"/>
    <w:rsid w:val="00F523A4"/>
    <w:rsid w:val="00F5552F"/>
    <w:rsid w:val="00F6058B"/>
    <w:rsid w:val="00F72AC3"/>
    <w:rsid w:val="00F73503"/>
    <w:rsid w:val="00F8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2024-03-08T05:05:00Z</cp:lastPrinted>
  <dcterms:created xsi:type="dcterms:W3CDTF">2024-03-12T04:25:00Z</dcterms:created>
  <dcterms:modified xsi:type="dcterms:W3CDTF">2024-03-12T04:25:00Z</dcterms:modified>
</cp:coreProperties>
</file>