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E1B15">
      <w:pPr>
        <w:rPr>
          <w:sz w:val="24"/>
          <w:lang w:eastAsia="zh-CN"/>
        </w:rPr>
      </w:pPr>
      <w:r>
        <w:rPr>
          <w:sz w:val="24"/>
        </w:rPr>
        <w:t>Date: 01</w:t>
      </w:r>
      <w:r w:rsidRPr="008E1B15">
        <w:rPr>
          <w:sz w:val="24"/>
          <w:vertAlign w:val="superscript"/>
        </w:rPr>
        <w:t>st</w:t>
      </w:r>
      <w:r>
        <w:rPr>
          <w:sz w:val="24"/>
        </w:rPr>
        <w:t xml:space="preserve"> Mar</w:t>
      </w:r>
      <w:r w:rsidR="00530CAD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56A2A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911CEE">
        <w:rPr>
          <w:sz w:val="24"/>
          <w:lang w:eastAsia="zh-CN"/>
        </w:rPr>
        <w:t xml:space="preserve"> unit machine</w:t>
      </w:r>
      <w:r w:rsidR="00155DE2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530CAD">
        <w:rPr>
          <w:sz w:val="24"/>
          <w:lang w:eastAsia="zh-CN"/>
        </w:rPr>
        <w:t xml:space="preserve">hoist up onto lorry chassis </w:t>
      </w:r>
      <w:r w:rsidR="000D5443">
        <w:rPr>
          <w:sz w:val="24"/>
          <w:szCs w:val="24"/>
          <w:lang w:eastAsia="zh-CN"/>
        </w:rPr>
        <w:t xml:space="preserve"> </w:t>
      </w:r>
    </w:p>
    <w:p w:rsidR="002F1DA6" w:rsidRDefault="002F1DA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F1DA6" w:rsidRDefault="00911CEE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11CEE" w:rsidRDefault="00530C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8E1B15">
        <w:rPr>
          <w:sz w:val="24"/>
          <w:szCs w:val="24"/>
          <w:lang w:eastAsia="zh-CN"/>
        </w:rPr>
        <w:t>Brother S700</w:t>
      </w:r>
    </w:p>
    <w:p w:rsidR="00677F6A" w:rsidRDefault="008E1B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228 x 236 x 255</w:t>
      </w:r>
      <w:r w:rsidR="00530CAD">
        <w:rPr>
          <w:sz w:val="24"/>
          <w:szCs w:val="24"/>
          <w:lang w:eastAsia="zh-CN"/>
        </w:rPr>
        <w:t xml:space="preserve"> c</w:t>
      </w:r>
      <w:r w:rsidR="00677F6A">
        <w:rPr>
          <w:sz w:val="24"/>
          <w:szCs w:val="24"/>
          <w:lang w:eastAsia="zh-CN"/>
        </w:rPr>
        <w:t>m</w:t>
      </w:r>
    </w:p>
    <w:p w:rsidR="00677F6A" w:rsidRPr="002F1DA6" w:rsidRDefault="008E1B15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242</w:t>
      </w:r>
      <w:r w:rsidR="00677F6A">
        <w:rPr>
          <w:sz w:val="24"/>
          <w:szCs w:val="24"/>
          <w:lang w:eastAsia="zh-CN"/>
        </w:rPr>
        <w:t xml:space="preserve"> 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E1B15">
      <w:pPr>
        <w:rPr>
          <w:sz w:val="24"/>
          <w:lang w:eastAsia="zh-CN"/>
        </w:rPr>
      </w:pPr>
      <w:r>
        <w:rPr>
          <w:sz w:val="24"/>
          <w:lang w:eastAsia="zh-CN"/>
        </w:rPr>
        <w:t>01/03</w:t>
      </w:r>
      <w:r w:rsidR="00FD2C10">
        <w:rPr>
          <w:sz w:val="24"/>
          <w:lang w:eastAsia="zh-CN"/>
        </w:rPr>
        <w:t>/22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30CAD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530CAD" w:rsidRPr="00FD2C10" w:rsidRDefault="008E1B1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14:00 PM</w:t>
      </w:r>
      <w:bookmarkStart w:id="0" w:name="_GoBack"/>
      <w:bookmarkEnd w:id="0"/>
    </w:p>
    <w:p w:rsidR="00530CAD" w:rsidRDefault="00530C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4442F4" w:rsidP="00CC0F80">
      <w:pPr>
        <w:pStyle w:val="Heading4"/>
      </w:pPr>
      <w:r>
        <w:t>6 Second Chin Bee Rd</w:t>
      </w:r>
    </w:p>
    <w:p w:rsidR="005576D7" w:rsidRPr="005576D7" w:rsidRDefault="004442F4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Dynacast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FD2C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3987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FD2C10" w:rsidRDefault="001453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required sling </w:t>
      </w:r>
      <w:r w:rsidR="00FD2C10">
        <w:rPr>
          <w:sz w:val="24"/>
          <w:lang w:eastAsia="zh-CN"/>
        </w:rPr>
        <w:t xml:space="preserve">to crane hook and secured onto machine hoisting point 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3962FC" w:rsidRPr="00FD2C10" w:rsidRDefault="00911CEE" w:rsidP="00FD2C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</w:t>
      </w:r>
      <w:r w:rsidR="00FD2C10">
        <w:rPr>
          <w:sz w:val="24"/>
          <w:lang w:eastAsia="zh-CN"/>
        </w:rPr>
        <w:t xml:space="preserve">mise 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</w:t>
      </w:r>
      <w:r w:rsidR="001453E1">
        <w:rPr>
          <w:sz w:val="24"/>
          <w:lang w:eastAsia="zh-CN"/>
        </w:rPr>
        <w:t>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D91" w:rsidRDefault="00382D91">
      <w:r>
        <w:separator/>
      </w:r>
    </w:p>
  </w:endnote>
  <w:endnote w:type="continuationSeparator" w:id="0">
    <w:p w:rsidR="00382D91" w:rsidRDefault="00382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E1B1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E1B1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D91" w:rsidRDefault="00382D91">
      <w:r>
        <w:separator/>
      </w:r>
    </w:p>
  </w:footnote>
  <w:footnote w:type="continuationSeparator" w:id="0">
    <w:p w:rsidR="00382D91" w:rsidRDefault="00382D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82D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FD2C10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82D91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D2C10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453E1"/>
    <w:rsid w:val="00155DE2"/>
    <w:rsid w:val="0017369C"/>
    <w:rsid w:val="00183C4E"/>
    <w:rsid w:val="00192797"/>
    <w:rsid w:val="001C50B5"/>
    <w:rsid w:val="00257C21"/>
    <w:rsid w:val="002754CD"/>
    <w:rsid w:val="002812E7"/>
    <w:rsid w:val="00283987"/>
    <w:rsid w:val="002F1DA6"/>
    <w:rsid w:val="0030317F"/>
    <w:rsid w:val="00333DB7"/>
    <w:rsid w:val="00375E51"/>
    <w:rsid w:val="00382D91"/>
    <w:rsid w:val="003962FC"/>
    <w:rsid w:val="003D5FEC"/>
    <w:rsid w:val="004442F4"/>
    <w:rsid w:val="00466C7A"/>
    <w:rsid w:val="004B26EF"/>
    <w:rsid w:val="004B2B38"/>
    <w:rsid w:val="00501090"/>
    <w:rsid w:val="00530CAD"/>
    <w:rsid w:val="005463C4"/>
    <w:rsid w:val="005500F0"/>
    <w:rsid w:val="005576D7"/>
    <w:rsid w:val="0057657F"/>
    <w:rsid w:val="005D36B5"/>
    <w:rsid w:val="005D3C81"/>
    <w:rsid w:val="00607167"/>
    <w:rsid w:val="006467DA"/>
    <w:rsid w:val="0066401C"/>
    <w:rsid w:val="00670B64"/>
    <w:rsid w:val="00677F6A"/>
    <w:rsid w:val="00693582"/>
    <w:rsid w:val="006A61D1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5DDC"/>
    <w:rsid w:val="00895D5D"/>
    <w:rsid w:val="008D2441"/>
    <w:rsid w:val="008E1B15"/>
    <w:rsid w:val="00911CEE"/>
    <w:rsid w:val="00971AE8"/>
    <w:rsid w:val="0099046A"/>
    <w:rsid w:val="009A228D"/>
    <w:rsid w:val="009E546F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73E00"/>
    <w:rsid w:val="00C95881"/>
    <w:rsid w:val="00CC0F80"/>
    <w:rsid w:val="00CD4813"/>
    <w:rsid w:val="00CD4D02"/>
    <w:rsid w:val="00D07325"/>
    <w:rsid w:val="00D221DF"/>
    <w:rsid w:val="00D5004E"/>
    <w:rsid w:val="00D61C05"/>
    <w:rsid w:val="00D66F7B"/>
    <w:rsid w:val="00D73E00"/>
    <w:rsid w:val="00DA01F0"/>
    <w:rsid w:val="00DD6344"/>
    <w:rsid w:val="00DF4EA9"/>
    <w:rsid w:val="00E02451"/>
    <w:rsid w:val="00E3288E"/>
    <w:rsid w:val="00E5401C"/>
    <w:rsid w:val="00E76DB5"/>
    <w:rsid w:val="00EC1220"/>
    <w:rsid w:val="00F06CB0"/>
    <w:rsid w:val="00F25404"/>
    <w:rsid w:val="00F375EC"/>
    <w:rsid w:val="00F63C6A"/>
    <w:rsid w:val="00F75133"/>
    <w:rsid w:val="00FD2099"/>
    <w:rsid w:val="00FD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2022-03-01T06:01:00Z</cp:lastPrinted>
  <dcterms:created xsi:type="dcterms:W3CDTF">2022-01-11T03:35:00Z</dcterms:created>
  <dcterms:modified xsi:type="dcterms:W3CDTF">2022-03-01T06:01:00Z</dcterms:modified>
</cp:coreProperties>
</file>