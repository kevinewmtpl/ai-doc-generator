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AF3A59">
      <w:pPr>
        <w:rPr>
          <w:sz w:val="24"/>
          <w:lang w:eastAsia="zh-CN"/>
        </w:rPr>
      </w:pPr>
      <w:r>
        <w:rPr>
          <w:sz w:val="24"/>
        </w:rPr>
        <w:t>Date: 20</w:t>
      </w:r>
      <w:r w:rsidRPr="00AF3A59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F50AE6">
        <w:rPr>
          <w:sz w:val="24"/>
        </w:rPr>
        <w:t xml:space="preserve"> </w:t>
      </w:r>
      <w:r w:rsidR="00A556AD">
        <w:rPr>
          <w:sz w:val="24"/>
        </w:rPr>
        <w:t>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A6CA4">
        <w:rPr>
          <w:sz w:val="24"/>
          <w:lang w:eastAsia="zh-CN"/>
        </w:rPr>
        <w:t xml:space="preserve"> unload 2</w:t>
      </w:r>
      <w:r w:rsidR="00A556AD">
        <w:rPr>
          <w:sz w:val="24"/>
          <w:lang w:eastAsia="zh-CN"/>
        </w:rPr>
        <w:t xml:space="preserve"> cas</w:t>
      </w:r>
      <w:r w:rsidR="00CB4A5D">
        <w:rPr>
          <w:sz w:val="24"/>
          <w:lang w:eastAsia="zh-CN"/>
        </w:rPr>
        <w:t xml:space="preserve">es of 1 unit </w:t>
      </w:r>
      <w:r w:rsidR="00EA6CA4">
        <w:rPr>
          <w:sz w:val="24"/>
          <w:lang w:eastAsia="zh-CN"/>
        </w:rPr>
        <w:t>machine from 1 x 20</w:t>
      </w:r>
      <w:r w:rsidR="00F50AE6">
        <w:rPr>
          <w:sz w:val="24"/>
          <w:lang w:eastAsia="zh-CN"/>
        </w:rPr>
        <w:t xml:space="preserve">ft </w:t>
      </w:r>
      <w:r w:rsidR="00EA6CA4">
        <w:rPr>
          <w:sz w:val="24"/>
          <w:lang w:eastAsia="zh-CN"/>
        </w:rPr>
        <w:t>GP</w:t>
      </w:r>
      <w:r w:rsidR="00AF3A59">
        <w:rPr>
          <w:sz w:val="24"/>
          <w:lang w:eastAsia="zh-CN"/>
        </w:rPr>
        <w:t xml:space="preserve"> and 1 x 4</w:t>
      </w:r>
      <w:r w:rsidR="00F50AE6">
        <w:rPr>
          <w:sz w:val="24"/>
          <w:lang w:eastAsia="zh-CN"/>
        </w:rPr>
        <w:t>0ft FR</w:t>
      </w:r>
      <w:r w:rsidR="00EA6CA4">
        <w:rPr>
          <w:sz w:val="24"/>
          <w:lang w:eastAsia="zh-CN"/>
        </w:rPr>
        <w:t xml:space="preserve"> </w:t>
      </w:r>
      <w:r w:rsidR="00572F00">
        <w:rPr>
          <w:sz w:val="24"/>
          <w:lang w:eastAsia="zh-CN"/>
        </w:rPr>
        <w:t xml:space="preserve">container,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Default="00AF3A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Optiplex Nexus 3015 Fiber Laser Cutting </w:t>
      </w:r>
    </w:p>
    <w:p w:rsidR="00A556AD" w:rsidRDefault="00AF3A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8.39 m x 3.24 m x 3.14 m   /   Wt: 12, 770</w:t>
      </w:r>
      <w:r w:rsidR="00A556AD">
        <w:rPr>
          <w:bCs/>
          <w:sz w:val="24"/>
          <w:szCs w:val="24"/>
          <w:lang w:eastAsia="zh-CN"/>
        </w:rPr>
        <w:t xml:space="preserve"> kgs</w:t>
      </w:r>
    </w:p>
    <w:p w:rsidR="00CB4A5D" w:rsidRDefault="00AF3A5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</w:t>
      </w:r>
      <w:r w:rsidR="00EA6CA4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 xml:space="preserve">5.02 m x 2.29 </w:t>
      </w:r>
      <w:r w:rsidR="00F50AE6">
        <w:rPr>
          <w:bCs/>
          <w:sz w:val="24"/>
          <w:szCs w:val="24"/>
          <w:lang w:eastAsia="zh-CN"/>
        </w:rPr>
        <w:t>m x 1.99</w:t>
      </w:r>
      <w:r>
        <w:rPr>
          <w:bCs/>
          <w:sz w:val="24"/>
          <w:szCs w:val="24"/>
          <w:lang w:eastAsia="zh-CN"/>
        </w:rPr>
        <w:t xml:space="preserve"> m   /   Wt: 4, 460</w:t>
      </w:r>
      <w:r w:rsidR="00875399">
        <w:rPr>
          <w:bCs/>
          <w:sz w:val="24"/>
          <w:szCs w:val="24"/>
          <w:lang w:eastAsia="zh-CN"/>
        </w:rPr>
        <w:t xml:space="preserve"> kgs</w:t>
      </w:r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B40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</w:t>
      </w:r>
      <w:r w:rsidR="00F50AE6">
        <w:rPr>
          <w:bCs/>
          <w:sz w:val="24"/>
          <w:szCs w:val="24"/>
          <w:lang w:eastAsia="zh-CN"/>
        </w:rPr>
        <w:t>/11</w:t>
      </w:r>
      <w:r>
        <w:rPr>
          <w:bCs/>
          <w:sz w:val="24"/>
          <w:szCs w:val="24"/>
          <w:lang w:eastAsia="zh-CN"/>
        </w:rPr>
        <w:t>/2018   -   Unload from container and put aside</w:t>
      </w:r>
    </w:p>
    <w:p w:rsidR="00FB406A" w:rsidRDefault="00FB40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22/11/2018   -   Uncrate, shift and position into showroom</w:t>
      </w:r>
      <w:bookmarkStart w:id="0" w:name="_GoBack"/>
      <w:bookmarkEnd w:id="0"/>
    </w:p>
    <w:p w:rsidR="00A556AD" w:rsidRP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CB4A5D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A6CA4">
        <w:rPr>
          <w:sz w:val="24"/>
          <w:lang w:eastAsia="zh-CN"/>
        </w:rPr>
        <w:t xml:space="preserve">50 </w:t>
      </w:r>
      <w:r w:rsidR="00CB4A5D">
        <w:rPr>
          <w:sz w:val="24"/>
          <w:lang w:eastAsia="zh-CN"/>
        </w:rPr>
        <w:t>ton lorry crane</w:t>
      </w:r>
    </w:p>
    <w:p w:rsidR="00AF3A59" w:rsidRDefault="00AF3A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A556A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07B09" w:rsidRDefault="00A556A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AF3A59" w:rsidRDefault="00AF3A59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A64537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A6CA4">
        <w:rPr>
          <w:sz w:val="24"/>
          <w:lang w:eastAsia="zh-CN"/>
        </w:rPr>
        <w:t xml:space="preserve">etting up of lorry </w:t>
      </w:r>
      <w:r w:rsidR="000772D4">
        <w:rPr>
          <w:sz w:val="24"/>
          <w:lang w:eastAsia="zh-CN"/>
        </w:rPr>
        <w:t xml:space="preserve">crane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AF3A59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 loader</w:t>
      </w:r>
      <w:r w:rsidR="002348BD">
        <w:rPr>
          <w:sz w:val="24"/>
          <w:lang w:eastAsia="zh-CN"/>
        </w:rPr>
        <w:t xml:space="preserve"> chassis</w:t>
      </w:r>
    </w:p>
    <w:p w:rsidR="00AB4343" w:rsidRDefault="00AF3A5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CB4A5D">
        <w:rPr>
          <w:sz w:val="24"/>
          <w:lang w:eastAsia="zh-CN"/>
        </w:rPr>
        <w:t xml:space="preserve"> </w:t>
      </w:r>
      <w:r w:rsidR="00AB4343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875399">
        <w:rPr>
          <w:sz w:val="24"/>
          <w:lang w:eastAsia="zh-CN"/>
        </w:rPr>
        <w:t>lorry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AB4343" w:rsidRDefault="00AB4343" w:rsidP="00077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B4343" w:rsidRDefault="00AB4343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E83" w:rsidRDefault="008E1E83">
      <w:r>
        <w:separator/>
      </w:r>
    </w:p>
  </w:endnote>
  <w:endnote w:type="continuationSeparator" w:id="0">
    <w:p w:rsidR="008E1E83" w:rsidRDefault="008E1E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B406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B40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E83" w:rsidRDefault="008E1E83">
      <w:r>
        <w:separator/>
      </w:r>
    </w:p>
  </w:footnote>
  <w:footnote w:type="continuationSeparator" w:id="0">
    <w:p w:rsidR="008E1E83" w:rsidRDefault="008E1E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E1E8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DD4754">
      <w:t>6</w:t>
    </w:r>
    <w:r>
      <w:t xml:space="preserve">2824175, </w:t>
    </w:r>
    <w:r w:rsidR="00DD4754">
      <w:t>6</w:t>
    </w:r>
    <w:r>
      <w:t xml:space="preserve">2828203, </w:t>
    </w:r>
    <w:r w:rsidR="00DD4754">
      <w:t>6</w:t>
    </w:r>
    <w:r>
      <w:t xml:space="preserve">2826020, Fax : </w:t>
    </w:r>
    <w:r w:rsidR="00DD4754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E1E8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DD475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772D4"/>
    <w:rsid w:val="00077FEC"/>
    <w:rsid w:val="000801A2"/>
    <w:rsid w:val="000C50F8"/>
    <w:rsid w:val="00205704"/>
    <w:rsid w:val="002348BD"/>
    <w:rsid w:val="00266DAF"/>
    <w:rsid w:val="003A26D1"/>
    <w:rsid w:val="00540951"/>
    <w:rsid w:val="00572F00"/>
    <w:rsid w:val="006416CC"/>
    <w:rsid w:val="00642296"/>
    <w:rsid w:val="00684C71"/>
    <w:rsid w:val="006B6525"/>
    <w:rsid w:val="00707B09"/>
    <w:rsid w:val="007C12BC"/>
    <w:rsid w:val="007E7225"/>
    <w:rsid w:val="007F525F"/>
    <w:rsid w:val="0081336E"/>
    <w:rsid w:val="00875399"/>
    <w:rsid w:val="008957F6"/>
    <w:rsid w:val="008E1E83"/>
    <w:rsid w:val="00927D41"/>
    <w:rsid w:val="00966099"/>
    <w:rsid w:val="009C72C4"/>
    <w:rsid w:val="00A556AD"/>
    <w:rsid w:val="00A64537"/>
    <w:rsid w:val="00AB4343"/>
    <w:rsid w:val="00AF3A59"/>
    <w:rsid w:val="00B246AB"/>
    <w:rsid w:val="00BD39EE"/>
    <w:rsid w:val="00C03437"/>
    <w:rsid w:val="00CB4A5D"/>
    <w:rsid w:val="00D906C5"/>
    <w:rsid w:val="00DC3E6E"/>
    <w:rsid w:val="00DD4754"/>
    <w:rsid w:val="00E2469E"/>
    <w:rsid w:val="00E9120A"/>
    <w:rsid w:val="00EA6CA4"/>
    <w:rsid w:val="00F00B24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2018-11-20T07:09:00Z</cp:lastPrinted>
  <dcterms:created xsi:type="dcterms:W3CDTF">2018-11-20T07:04:00Z</dcterms:created>
  <dcterms:modified xsi:type="dcterms:W3CDTF">2018-11-20T07:09:00Z</dcterms:modified>
</cp:coreProperties>
</file>