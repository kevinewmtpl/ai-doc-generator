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247CB4" w14:textId="77777777" w:rsidR="00E9246C" w:rsidRDefault="00E9246C">
      <w:pPr>
        <w:pStyle w:val="Title"/>
        <w:jc w:val="left"/>
        <w:rPr>
          <w:lang w:eastAsia="zh-CN"/>
        </w:rPr>
      </w:pPr>
    </w:p>
    <w:p w14:paraId="768079FC" w14:textId="04D72EA1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9293390" w14:textId="77777777" w:rsidR="009021F8" w:rsidRDefault="009021F8">
      <w:pPr>
        <w:rPr>
          <w:sz w:val="24"/>
        </w:rPr>
      </w:pPr>
    </w:p>
    <w:p w14:paraId="39D4B527" w14:textId="0AD3CE2C" w:rsidR="006467DA" w:rsidRDefault="00A6003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E209D3">
        <w:rPr>
          <w:sz w:val="24"/>
        </w:rPr>
        <w:t>1</w:t>
      </w:r>
      <w:r w:rsidR="006E4408">
        <w:rPr>
          <w:sz w:val="24"/>
        </w:rPr>
        <w:t>5</w:t>
      </w:r>
      <w:r w:rsidR="00E209D3">
        <w:rPr>
          <w:sz w:val="24"/>
          <w:vertAlign w:val="superscript"/>
        </w:rPr>
        <w:t xml:space="preserve">th </w:t>
      </w:r>
      <w:r w:rsidR="00E209D3">
        <w:rPr>
          <w:sz w:val="24"/>
          <w:lang w:eastAsia="zh-CN"/>
        </w:rPr>
        <w:t>Jan 2025</w:t>
      </w:r>
    </w:p>
    <w:p w14:paraId="303675B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44E60BE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DE23782" w14:textId="3464FCB1"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E209D3">
        <w:rPr>
          <w:sz w:val="24"/>
          <w:lang w:eastAsia="zh-CN"/>
        </w:rPr>
        <w:t>2</w:t>
      </w:r>
      <w:r w:rsidR="00C76164">
        <w:rPr>
          <w:sz w:val="24"/>
          <w:lang w:eastAsia="zh-CN"/>
        </w:rPr>
        <w:t xml:space="preserve"> unit</w:t>
      </w:r>
      <w:r w:rsidR="009021F8">
        <w:rPr>
          <w:sz w:val="24"/>
          <w:lang w:eastAsia="zh-CN"/>
        </w:rPr>
        <w:t>s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hoist u</w:t>
      </w:r>
      <w:r w:rsidR="00D412F5">
        <w:rPr>
          <w:sz w:val="24"/>
          <w:lang w:eastAsia="zh-CN"/>
        </w:rPr>
        <w:t xml:space="preserve">p onto </w:t>
      </w:r>
      <w:r w:rsidR="00E209D3">
        <w:rPr>
          <w:sz w:val="24"/>
          <w:lang w:eastAsia="zh-CN"/>
        </w:rPr>
        <w:t xml:space="preserve">Malaysia 1 x low-bed, 2 x 40ft &amp; 1 x 20ft Malaysia lorry </w:t>
      </w:r>
    </w:p>
    <w:p w14:paraId="2A7851F1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58AE900" w14:textId="1E604E3A" w:rsidR="00F5198A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4442DAE9" w14:textId="3E338898" w:rsidR="00E209D3" w:rsidRPr="00E209D3" w:rsidRDefault="00E209D3" w:rsidP="00B068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attached list </w:t>
      </w:r>
    </w:p>
    <w:p w14:paraId="7D198BCC" w14:textId="77777777"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58151967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C7C6DD8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 xml:space="preserve">Risk Assessment will be </w:t>
      </w:r>
      <w:proofErr w:type="gramStart"/>
      <w:r w:rsidR="00B06871">
        <w:rPr>
          <w:rFonts w:hint="eastAsia"/>
          <w:sz w:val="24"/>
          <w:lang w:eastAsia="zh-CN"/>
        </w:rPr>
        <w:t>attach</w:t>
      </w:r>
      <w:proofErr w:type="gramEnd"/>
    </w:p>
    <w:p w14:paraId="0C8EC0C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B8551F3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07B8CD56" w14:textId="7A6C3601" w:rsidR="00F5198A" w:rsidRPr="002409DA" w:rsidRDefault="0076211E">
      <w:pPr>
        <w:rPr>
          <w:sz w:val="24"/>
          <w:lang w:eastAsia="zh-CN"/>
        </w:rPr>
      </w:pPr>
      <w:r>
        <w:rPr>
          <w:sz w:val="24"/>
          <w:lang w:eastAsia="zh-CN"/>
        </w:rPr>
        <w:t>24</w:t>
      </w:r>
      <w:r w:rsidR="009021F8">
        <w:rPr>
          <w:sz w:val="24"/>
          <w:lang w:eastAsia="zh-CN"/>
        </w:rPr>
        <w:t>/01/25</w:t>
      </w:r>
    </w:p>
    <w:p w14:paraId="57AA0CA5" w14:textId="77777777" w:rsidR="005226B3" w:rsidRDefault="005226B3">
      <w:pPr>
        <w:rPr>
          <w:sz w:val="24"/>
          <w:szCs w:val="24"/>
          <w:lang w:eastAsia="zh-CN"/>
        </w:rPr>
      </w:pPr>
    </w:p>
    <w:p w14:paraId="31B3FCD2" w14:textId="77777777"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14:paraId="60F6C6D3" w14:textId="77777777" w:rsidR="00E72EB6" w:rsidRDefault="00F5198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10:00</w:t>
      </w:r>
      <w:r w:rsidR="00E72EB6">
        <w:rPr>
          <w:sz w:val="24"/>
          <w:szCs w:val="24"/>
          <w:lang w:eastAsia="zh-CN"/>
        </w:rPr>
        <w:t xml:space="preserve"> am </w:t>
      </w:r>
    </w:p>
    <w:p w14:paraId="763671E1" w14:textId="77777777" w:rsidR="00E72EB6" w:rsidRPr="00E72EB6" w:rsidRDefault="00E72EB6">
      <w:pPr>
        <w:rPr>
          <w:sz w:val="24"/>
          <w:szCs w:val="24"/>
          <w:lang w:eastAsia="zh-CN"/>
        </w:rPr>
      </w:pPr>
    </w:p>
    <w:p w14:paraId="21BBADC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806EB56" w14:textId="77777777" w:rsidR="00140D68" w:rsidRDefault="001C572E" w:rsidP="001D45A5">
      <w:pPr>
        <w:pStyle w:val="Heading4"/>
      </w:pPr>
      <w:r>
        <w:t>16 Seletar Aerospace Crescent</w:t>
      </w:r>
    </w:p>
    <w:p w14:paraId="7C7F0A9F" w14:textId="77777777" w:rsidR="003A6EE4" w:rsidRPr="003A6EE4" w:rsidRDefault="001C572E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2409DA">
        <w:rPr>
          <w:sz w:val="24"/>
          <w:szCs w:val="24"/>
          <w:lang w:eastAsia="zh-CN"/>
        </w:rPr>
        <w:t xml:space="preserve"> Pte Ltd</w:t>
      </w:r>
    </w:p>
    <w:p w14:paraId="30C7616F" w14:textId="77777777" w:rsidR="006467DA" w:rsidRDefault="006467DA">
      <w:pPr>
        <w:rPr>
          <w:lang w:eastAsia="zh-CN"/>
        </w:rPr>
      </w:pPr>
    </w:p>
    <w:p w14:paraId="6BF1B9E9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337610A3" w14:textId="1EDE67FC" w:rsidR="004C7E81" w:rsidRDefault="00D412F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proofErr w:type="gramStart"/>
      <w:r w:rsidR="00E209D3">
        <w:rPr>
          <w:bCs/>
          <w:sz w:val="24"/>
          <w:lang w:eastAsia="zh-CN"/>
        </w:rPr>
        <w:t>11</w:t>
      </w:r>
      <w:r w:rsidR="00517B4E">
        <w:rPr>
          <w:bCs/>
          <w:sz w:val="24"/>
          <w:lang w:eastAsia="zh-CN"/>
        </w:rPr>
        <w:t>0</w:t>
      </w:r>
      <w:r>
        <w:rPr>
          <w:bCs/>
          <w:sz w:val="24"/>
          <w:lang w:eastAsia="zh-CN"/>
        </w:rPr>
        <w:t xml:space="preserve"> ton</w:t>
      </w:r>
      <w:proofErr w:type="gramEnd"/>
      <w:r>
        <w:rPr>
          <w:bCs/>
          <w:sz w:val="24"/>
          <w:lang w:eastAsia="zh-CN"/>
        </w:rPr>
        <w:t xml:space="preserve"> </w:t>
      </w:r>
      <w:r w:rsidR="00E209D3">
        <w:rPr>
          <w:bCs/>
          <w:sz w:val="24"/>
          <w:lang w:eastAsia="zh-CN"/>
        </w:rPr>
        <w:t>lorry</w:t>
      </w:r>
      <w:r>
        <w:rPr>
          <w:bCs/>
          <w:sz w:val="24"/>
          <w:lang w:eastAsia="zh-CN"/>
        </w:rPr>
        <w:t xml:space="preserve"> crane</w:t>
      </w:r>
    </w:p>
    <w:p w14:paraId="536913C2" w14:textId="1AABBBA4" w:rsidR="004C7E81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D412F5">
        <w:rPr>
          <w:bCs/>
          <w:sz w:val="24"/>
          <w:lang w:eastAsia="zh-CN"/>
        </w:rPr>
        <w:t xml:space="preserve">rry </w:t>
      </w:r>
      <w:proofErr w:type="gramStart"/>
      <w:r w:rsidR="00D412F5">
        <w:rPr>
          <w:bCs/>
          <w:sz w:val="24"/>
          <w:lang w:eastAsia="zh-CN"/>
        </w:rPr>
        <w:t>crane</w:t>
      </w:r>
      <w:proofErr w:type="gramEnd"/>
      <w:r w:rsidR="00E209D3">
        <w:rPr>
          <w:bCs/>
          <w:sz w:val="24"/>
          <w:lang w:eastAsia="zh-CN"/>
        </w:rPr>
        <w:t xml:space="preserve"> </w:t>
      </w:r>
    </w:p>
    <w:p w14:paraId="0127CB74" w14:textId="77777777" w:rsidR="00FD6726" w:rsidRDefault="00FD672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proofErr w:type="gramStart"/>
      <w:r>
        <w:rPr>
          <w:bCs/>
          <w:sz w:val="24"/>
          <w:lang w:eastAsia="zh-CN"/>
        </w:rPr>
        <w:t>3 ton</w:t>
      </w:r>
      <w:proofErr w:type="gramEnd"/>
      <w:r>
        <w:rPr>
          <w:bCs/>
          <w:sz w:val="24"/>
          <w:lang w:eastAsia="zh-CN"/>
        </w:rPr>
        <w:t xml:space="preserve"> battery forklift</w:t>
      </w:r>
    </w:p>
    <w:p w14:paraId="6EB4C9AD" w14:textId="3A4D4B97" w:rsidR="005963F0" w:rsidRPr="00A4691E" w:rsidRDefault="005963F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Hydraulic/hand jack </w:t>
      </w:r>
    </w:p>
    <w:p w14:paraId="28A9D5F4" w14:textId="77777777"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14:paraId="1681CA6F" w14:textId="77777777"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0C3FC12B" w14:textId="77777777" w:rsidR="00111E78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</w:t>
      </w:r>
      <w:r w:rsidR="004C7E81">
        <w:rPr>
          <w:sz w:val="24"/>
          <w:lang w:eastAsia="zh-CN"/>
        </w:rPr>
        <w:t xml:space="preserve">to lay out </w:t>
      </w:r>
      <w:r w:rsidR="00F5198A">
        <w:rPr>
          <w:sz w:val="24"/>
          <w:lang w:eastAsia="zh-CN"/>
        </w:rPr>
        <w:t xml:space="preserve">for </w:t>
      </w:r>
      <w:r>
        <w:rPr>
          <w:sz w:val="24"/>
          <w:lang w:eastAsia="zh-CN"/>
        </w:rPr>
        <w:t>floor protection</w:t>
      </w:r>
      <w:r w:rsidR="00C76164">
        <w:rPr>
          <w:sz w:val="24"/>
          <w:lang w:eastAsia="zh-CN"/>
        </w:rPr>
        <w:t>)</w:t>
      </w:r>
    </w:p>
    <w:p w14:paraId="410DF17B" w14:textId="77777777" w:rsidR="00E209D3" w:rsidRDefault="00E209D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9E2EA29" w14:textId="494A438A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113E23F4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14:paraId="17F60143" w14:textId="77777777" w:rsidR="004C7E81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460D9E5F" w14:textId="77777777" w:rsidR="00E209D3" w:rsidRDefault="00E209D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A2D531F" w14:textId="77777777" w:rsidR="00E209D3" w:rsidRDefault="00E209D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39B34F7" w14:textId="1381808D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44BC87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6A5643D0" w14:textId="77777777"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0A746074" w14:textId="77777777"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DA4E61C" w14:textId="77777777"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2A1C7AD8" w14:textId="77777777"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14:paraId="21A16C90" w14:textId="77777777"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8CE9DB7" w14:textId="77777777"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985414F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482746A5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25CE04B4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6B974248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4D6BCA5" w14:textId="77777777"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14:paraId="5D0FBC6A" w14:textId="69022DB4"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F24BE1">
        <w:rPr>
          <w:sz w:val="24"/>
          <w:lang w:eastAsia="zh-CN"/>
        </w:rPr>
        <w:t xml:space="preserve">ment of </w:t>
      </w:r>
      <w:r w:rsidR="00FD6726">
        <w:rPr>
          <w:sz w:val="24"/>
          <w:lang w:eastAsia="zh-CN"/>
        </w:rPr>
        <w:t>lorry</w:t>
      </w:r>
      <w:r w:rsidR="00F24BE1">
        <w:rPr>
          <w:sz w:val="24"/>
          <w:lang w:eastAsia="zh-CN"/>
        </w:rPr>
        <w:t xml:space="preserve"> crane</w:t>
      </w:r>
      <w:r>
        <w:rPr>
          <w:sz w:val="24"/>
          <w:lang w:eastAsia="zh-CN"/>
        </w:rPr>
        <w:t xml:space="preserve"> at designated location</w:t>
      </w:r>
    </w:p>
    <w:p w14:paraId="3FBC0A5F" w14:textId="77777777" w:rsidR="00F5198A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 fully extended and resting on steel plate/timber mats as base plate</w:t>
      </w:r>
    </w:p>
    <w:p w14:paraId="333A7276" w14:textId="281A6C40" w:rsidR="009021F8" w:rsidRDefault="00F5198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jack up machine </w:t>
      </w:r>
      <w:r w:rsidR="009021F8">
        <w:rPr>
          <w:sz w:val="24"/>
          <w:lang w:eastAsia="zh-CN"/>
        </w:rPr>
        <w:t>to 4” high</w:t>
      </w:r>
    </w:p>
    <w:p w14:paraId="2BE6AC83" w14:textId="725B7223" w:rsidR="00F24BE1" w:rsidRDefault="009021F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F5198A">
        <w:rPr>
          <w:sz w:val="24"/>
          <w:lang w:eastAsia="zh-CN"/>
        </w:rPr>
        <w:t xml:space="preserve">nsert rollers </w:t>
      </w:r>
      <w:r>
        <w:rPr>
          <w:sz w:val="24"/>
          <w:lang w:eastAsia="zh-CN"/>
        </w:rPr>
        <w:t>under machine bed</w:t>
      </w:r>
      <w:r w:rsidR="00F24BE1">
        <w:rPr>
          <w:sz w:val="24"/>
          <w:lang w:eastAsia="zh-CN"/>
        </w:rPr>
        <w:t xml:space="preserve"> </w:t>
      </w:r>
    </w:p>
    <w:p w14:paraId="2DFA0429" w14:textId="399DBABB" w:rsidR="00E9246C" w:rsidRPr="00517B4E" w:rsidRDefault="001D45A5" w:rsidP="00517B4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14:paraId="61C662D0" w14:textId="68D0D14A" w:rsidR="00F118AD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</w:t>
      </w:r>
      <w:r w:rsidR="00F118AD">
        <w:rPr>
          <w:sz w:val="24"/>
          <w:lang w:eastAsia="zh-CN"/>
        </w:rPr>
        <w:t xml:space="preserve">ttached </w:t>
      </w:r>
      <w:r w:rsidR="009021F8">
        <w:rPr>
          <w:sz w:val="24"/>
          <w:lang w:eastAsia="zh-CN"/>
        </w:rPr>
        <w:t>required sling</w:t>
      </w:r>
      <w:r w:rsidR="00F118AD">
        <w:rPr>
          <w:sz w:val="24"/>
          <w:lang w:eastAsia="zh-CN"/>
        </w:rPr>
        <w:t xml:space="preserve"> </w:t>
      </w:r>
      <w:r w:rsidR="009021F8">
        <w:rPr>
          <w:sz w:val="24"/>
          <w:lang w:eastAsia="zh-CN"/>
        </w:rPr>
        <w:t xml:space="preserve">onto crane hook </w:t>
      </w:r>
    </w:p>
    <w:p w14:paraId="12C9A553" w14:textId="77777777" w:rsidR="00F24BE1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sling to rigging point of machine </w:t>
      </w:r>
    </w:p>
    <w:p w14:paraId="5CD819DF" w14:textId="77777777" w:rsidR="00E72EB6" w:rsidRDefault="005963F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F24BE1">
        <w:rPr>
          <w:sz w:val="24"/>
          <w:lang w:eastAsia="zh-CN"/>
        </w:rPr>
        <w:t xml:space="preserve">machine 1ft above ground to check on balancing </w:t>
      </w:r>
    </w:p>
    <w:p w14:paraId="69656D1B" w14:textId="184EC687" w:rsidR="005B54EC" w:rsidRDefault="00F5198A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hoist and load up </w:t>
      </w:r>
      <w:r w:rsidR="009021F8">
        <w:rPr>
          <w:sz w:val="24"/>
          <w:lang w:eastAsia="zh-CN"/>
        </w:rPr>
        <w:t xml:space="preserve">machine onto </w:t>
      </w:r>
      <w:r w:rsidR="00E209D3">
        <w:rPr>
          <w:sz w:val="24"/>
          <w:lang w:eastAsia="zh-CN"/>
        </w:rPr>
        <w:t xml:space="preserve">Malaysia </w:t>
      </w:r>
      <w:r w:rsidR="009021F8">
        <w:rPr>
          <w:sz w:val="24"/>
          <w:lang w:eastAsia="zh-CN"/>
        </w:rPr>
        <w:t>low</w:t>
      </w:r>
      <w:r w:rsidR="00E209D3">
        <w:rPr>
          <w:sz w:val="24"/>
          <w:lang w:eastAsia="zh-CN"/>
        </w:rPr>
        <w:t xml:space="preserve">-bed/lorry chassis </w:t>
      </w:r>
    </w:p>
    <w:p w14:paraId="731790A1" w14:textId="77777777" w:rsidR="00DB1E3B" w:rsidRPr="00F5198A" w:rsidRDefault="00F5198A" w:rsidP="00F5198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Released all sling from rigging point of machine</w:t>
      </w:r>
    </w:p>
    <w:p w14:paraId="789D47A2" w14:textId="19FA9B24" w:rsidR="009021F8" w:rsidRPr="00E209D3" w:rsidRDefault="00F5198A" w:rsidP="00E209D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</w:t>
      </w:r>
      <w:r w:rsidR="007534E4">
        <w:rPr>
          <w:sz w:val="24"/>
          <w:lang w:eastAsia="zh-CN"/>
        </w:rPr>
        <w:t>i</w:t>
      </w:r>
      <w:r>
        <w:rPr>
          <w:sz w:val="24"/>
          <w:lang w:eastAsia="zh-CN"/>
        </w:rPr>
        <w:t>ne</w:t>
      </w:r>
      <w:r w:rsidR="00DB1E3B">
        <w:rPr>
          <w:sz w:val="24"/>
          <w:lang w:eastAsia="zh-CN"/>
        </w:rPr>
        <w:t xml:space="preserve"> with </w:t>
      </w:r>
      <w:r w:rsidR="009021F8">
        <w:rPr>
          <w:sz w:val="24"/>
          <w:lang w:eastAsia="zh-CN"/>
        </w:rPr>
        <w:t xml:space="preserve">strapping belt </w:t>
      </w:r>
      <w:r w:rsidR="00E9246C">
        <w:rPr>
          <w:sz w:val="24"/>
          <w:lang w:eastAsia="zh-CN"/>
        </w:rPr>
        <w:t xml:space="preserve">prior to moving out of customer premise </w:t>
      </w:r>
      <w:r w:rsidR="009021F8" w:rsidRPr="00E209D3">
        <w:rPr>
          <w:sz w:val="24"/>
          <w:lang w:eastAsia="zh-CN"/>
        </w:rPr>
        <w:t xml:space="preserve"> </w:t>
      </w:r>
    </w:p>
    <w:p w14:paraId="32F75540" w14:textId="77777777" w:rsidR="00111E78" w:rsidRPr="009D0612" w:rsidRDefault="0099046A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0612">
        <w:rPr>
          <w:sz w:val="24"/>
          <w:lang w:eastAsia="zh-CN"/>
        </w:rPr>
        <w:t xml:space="preserve">Once job complete, team leader will instruct the team </w:t>
      </w:r>
      <w:r w:rsidR="005226B3" w:rsidRPr="009D0612">
        <w:rPr>
          <w:sz w:val="24"/>
          <w:lang w:eastAsia="zh-CN"/>
        </w:rPr>
        <w:t>to perform proper housekeeping</w:t>
      </w:r>
    </w:p>
    <w:p w14:paraId="558E3A90" w14:textId="77777777"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14:paraId="4C6976A3" w14:textId="77777777"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04F91A45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63716E61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11A46A9D" w14:textId="77777777" w:rsidR="0099046A" w:rsidRDefault="007534E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6B9AC7AC" w14:textId="77777777"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2BEB0BFE" w14:textId="77777777"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219D3B" w14:textId="77777777" w:rsidR="007F3578" w:rsidRDefault="007F3578">
      <w:r>
        <w:separator/>
      </w:r>
    </w:p>
  </w:endnote>
  <w:endnote w:type="continuationSeparator" w:id="0">
    <w:p w14:paraId="07717FD0" w14:textId="77777777" w:rsidR="007F3578" w:rsidRDefault="007F3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4E71A7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83FC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83FC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3A4856" w14:textId="77777777" w:rsidR="007F3578" w:rsidRDefault="007F3578">
      <w:r>
        <w:separator/>
      </w:r>
    </w:p>
  </w:footnote>
  <w:footnote w:type="continuationSeparator" w:id="0">
    <w:p w14:paraId="3BF6494C" w14:textId="77777777" w:rsidR="007F3578" w:rsidRDefault="007F35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325226" w14:textId="0ADCBC22" w:rsidR="00183C4E" w:rsidRPr="000963B7" w:rsidRDefault="009D5995" w:rsidP="000963B7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1" locked="0" layoutInCell="0" allowOverlap="1" wp14:anchorId="28125CBA" wp14:editId="72B1435F">
          <wp:simplePos x="0" y="0"/>
          <wp:positionH relativeFrom="column">
            <wp:posOffset>-695325</wp:posOffset>
          </wp:positionH>
          <wp:positionV relativeFrom="paragraph">
            <wp:posOffset>-260985</wp:posOffset>
          </wp:positionV>
          <wp:extent cx="731520" cy="1280160"/>
          <wp:effectExtent l="0" t="0" r="0" b="0"/>
          <wp:wrapTight wrapText="bothSides">
            <wp:wrapPolygon edited="0">
              <wp:start x="0" y="0"/>
              <wp:lineTo x="0" y="21214"/>
              <wp:lineTo x="20813" y="21214"/>
              <wp:lineTo x="20813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63B7">
      <w:rPr>
        <w:b/>
        <w:sz w:val="28"/>
      </w:rPr>
      <w:t xml:space="preserve">                   </w:t>
    </w:r>
    <w:r w:rsidR="00183C4E">
      <w:rPr>
        <w:b/>
        <w:sz w:val="28"/>
      </w:rPr>
      <w:t xml:space="preserve">  </w:t>
    </w:r>
    <w:r w:rsidR="00183C4E">
      <w:rPr>
        <w:b/>
        <w:color w:val="0000FF"/>
        <w:sz w:val="28"/>
      </w:rPr>
      <w:t>ERIC WONG MACHINERY TRANSPORTATION PTE LTD</w:t>
    </w:r>
  </w:p>
  <w:p w14:paraId="418653D8" w14:textId="5EDACC4E" w:rsidR="00183C4E" w:rsidRDefault="007534E4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594B6FB7" w14:textId="0F7E8B9C" w:rsidR="00183C4E" w:rsidRDefault="001D45A5">
    <w:pPr>
      <w:pStyle w:val="Header"/>
      <w:jc w:val="center"/>
    </w:pPr>
    <w:r>
      <w:t>Tel</w:t>
    </w:r>
    <w:r w:rsidR="00183C4E">
      <w:t>: 62</w:t>
    </w:r>
    <w:r w:rsidR="007534E4">
      <w:t>824175, 62828203, 62826020</w:t>
    </w:r>
  </w:p>
  <w:p w14:paraId="3E09AF0D" w14:textId="7A9F27F6" w:rsidR="00183C4E" w:rsidRDefault="00183C4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148D4AF6" w14:textId="22B97BC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B816C8D" w14:textId="6A768A45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18598784">
    <w:abstractNumId w:val="3"/>
  </w:num>
  <w:num w:numId="2" w16cid:durableId="1328753994">
    <w:abstractNumId w:val="6"/>
  </w:num>
  <w:num w:numId="3" w16cid:durableId="437680652">
    <w:abstractNumId w:val="1"/>
  </w:num>
  <w:num w:numId="4" w16cid:durableId="1191409103">
    <w:abstractNumId w:val="13"/>
  </w:num>
  <w:num w:numId="5" w16cid:durableId="1314799392">
    <w:abstractNumId w:val="7"/>
  </w:num>
  <w:num w:numId="6" w16cid:durableId="1203638086">
    <w:abstractNumId w:val="9"/>
  </w:num>
  <w:num w:numId="7" w16cid:durableId="187648929">
    <w:abstractNumId w:val="5"/>
  </w:num>
  <w:num w:numId="8" w16cid:durableId="321280437">
    <w:abstractNumId w:val="10"/>
  </w:num>
  <w:num w:numId="9" w16cid:durableId="999388961">
    <w:abstractNumId w:val="2"/>
  </w:num>
  <w:num w:numId="10" w16cid:durableId="591469668">
    <w:abstractNumId w:val="11"/>
  </w:num>
  <w:num w:numId="11" w16cid:durableId="195239218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20817314">
    <w:abstractNumId w:val="0"/>
  </w:num>
  <w:num w:numId="13" w16cid:durableId="1686470117">
    <w:abstractNumId w:val="8"/>
  </w:num>
  <w:num w:numId="14" w16cid:durableId="597567416">
    <w:abstractNumId w:val="12"/>
  </w:num>
  <w:num w:numId="15" w16cid:durableId="75906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5684E"/>
    <w:rsid w:val="0007152C"/>
    <w:rsid w:val="00090D64"/>
    <w:rsid w:val="00094D4F"/>
    <w:rsid w:val="000963B7"/>
    <w:rsid w:val="000A4E07"/>
    <w:rsid w:val="000B270C"/>
    <w:rsid w:val="000C68D5"/>
    <w:rsid w:val="000D3C89"/>
    <w:rsid w:val="000D3F7C"/>
    <w:rsid w:val="000E0C67"/>
    <w:rsid w:val="000E3A0F"/>
    <w:rsid w:val="00111E78"/>
    <w:rsid w:val="00112FD3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201D8B"/>
    <w:rsid w:val="00206BD9"/>
    <w:rsid w:val="00211F1E"/>
    <w:rsid w:val="002409DA"/>
    <w:rsid w:val="00245EDD"/>
    <w:rsid w:val="00251AD9"/>
    <w:rsid w:val="00257C21"/>
    <w:rsid w:val="002A548B"/>
    <w:rsid w:val="0030317F"/>
    <w:rsid w:val="00321127"/>
    <w:rsid w:val="00333DB7"/>
    <w:rsid w:val="00334A36"/>
    <w:rsid w:val="00375E51"/>
    <w:rsid w:val="003A6EE4"/>
    <w:rsid w:val="003D5FEC"/>
    <w:rsid w:val="003D64C1"/>
    <w:rsid w:val="003D79A3"/>
    <w:rsid w:val="00401119"/>
    <w:rsid w:val="00456295"/>
    <w:rsid w:val="00466C7A"/>
    <w:rsid w:val="00483FC9"/>
    <w:rsid w:val="004C1FD3"/>
    <w:rsid w:val="004C7E81"/>
    <w:rsid w:val="004E4F91"/>
    <w:rsid w:val="00501090"/>
    <w:rsid w:val="00517B4E"/>
    <w:rsid w:val="005226B3"/>
    <w:rsid w:val="005366A1"/>
    <w:rsid w:val="005463C4"/>
    <w:rsid w:val="005740F3"/>
    <w:rsid w:val="0057657F"/>
    <w:rsid w:val="00590402"/>
    <w:rsid w:val="005955A7"/>
    <w:rsid w:val="005963F0"/>
    <w:rsid w:val="005B54EC"/>
    <w:rsid w:val="005D3C81"/>
    <w:rsid w:val="005E155C"/>
    <w:rsid w:val="006467DA"/>
    <w:rsid w:val="00647E7B"/>
    <w:rsid w:val="00647F9A"/>
    <w:rsid w:val="0066401C"/>
    <w:rsid w:val="0067058F"/>
    <w:rsid w:val="00670B64"/>
    <w:rsid w:val="00693582"/>
    <w:rsid w:val="006B3F8F"/>
    <w:rsid w:val="006B49F8"/>
    <w:rsid w:val="006C647D"/>
    <w:rsid w:val="006D45B3"/>
    <w:rsid w:val="006E4408"/>
    <w:rsid w:val="006F0847"/>
    <w:rsid w:val="006F12DE"/>
    <w:rsid w:val="006F2F0C"/>
    <w:rsid w:val="0070351B"/>
    <w:rsid w:val="007036E3"/>
    <w:rsid w:val="0071015C"/>
    <w:rsid w:val="00713F4B"/>
    <w:rsid w:val="007534E4"/>
    <w:rsid w:val="00760813"/>
    <w:rsid w:val="0076211E"/>
    <w:rsid w:val="00777860"/>
    <w:rsid w:val="00782328"/>
    <w:rsid w:val="00794EBB"/>
    <w:rsid w:val="00797545"/>
    <w:rsid w:val="007D338F"/>
    <w:rsid w:val="007D4C7E"/>
    <w:rsid w:val="007F3578"/>
    <w:rsid w:val="007F663B"/>
    <w:rsid w:val="0083651A"/>
    <w:rsid w:val="0086270C"/>
    <w:rsid w:val="00871396"/>
    <w:rsid w:val="0087572A"/>
    <w:rsid w:val="00885DDC"/>
    <w:rsid w:val="008949B6"/>
    <w:rsid w:val="00895D5D"/>
    <w:rsid w:val="008A3C35"/>
    <w:rsid w:val="008C067B"/>
    <w:rsid w:val="008D2441"/>
    <w:rsid w:val="009021F8"/>
    <w:rsid w:val="00964ED6"/>
    <w:rsid w:val="00971AE8"/>
    <w:rsid w:val="0097276B"/>
    <w:rsid w:val="0099046A"/>
    <w:rsid w:val="009A18A9"/>
    <w:rsid w:val="009A228D"/>
    <w:rsid w:val="009D0612"/>
    <w:rsid w:val="009D5995"/>
    <w:rsid w:val="009F4FEB"/>
    <w:rsid w:val="00A0386F"/>
    <w:rsid w:val="00A2540E"/>
    <w:rsid w:val="00A4691E"/>
    <w:rsid w:val="00A6003F"/>
    <w:rsid w:val="00A6099B"/>
    <w:rsid w:val="00A73EA0"/>
    <w:rsid w:val="00A81D33"/>
    <w:rsid w:val="00A9491E"/>
    <w:rsid w:val="00AA67DA"/>
    <w:rsid w:val="00AD40A8"/>
    <w:rsid w:val="00AD5F61"/>
    <w:rsid w:val="00AE24E2"/>
    <w:rsid w:val="00B06871"/>
    <w:rsid w:val="00B0691D"/>
    <w:rsid w:val="00B16352"/>
    <w:rsid w:val="00B16B6D"/>
    <w:rsid w:val="00B409CD"/>
    <w:rsid w:val="00B42710"/>
    <w:rsid w:val="00B444AC"/>
    <w:rsid w:val="00B568EA"/>
    <w:rsid w:val="00B742F4"/>
    <w:rsid w:val="00B80BDB"/>
    <w:rsid w:val="00B86C01"/>
    <w:rsid w:val="00C15DC7"/>
    <w:rsid w:val="00C4669E"/>
    <w:rsid w:val="00C72DAD"/>
    <w:rsid w:val="00C76164"/>
    <w:rsid w:val="00C95881"/>
    <w:rsid w:val="00CA412E"/>
    <w:rsid w:val="00CD79B3"/>
    <w:rsid w:val="00D07325"/>
    <w:rsid w:val="00D221DF"/>
    <w:rsid w:val="00D31FE2"/>
    <w:rsid w:val="00D35F55"/>
    <w:rsid w:val="00D412F5"/>
    <w:rsid w:val="00D41A4A"/>
    <w:rsid w:val="00D72887"/>
    <w:rsid w:val="00D97194"/>
    <w:rsid w:val="00DA01F0"/>
    <w:rsid w:val="00DB1E3B"/>
    <w:rsid w:val="00E209D3"/>
    <w:rsid w:val="00E3288E"/>
    <w:rsid w:val="00E64ED4"/>
    <w:rsid w:val="00E72EB6"/>
    <w:rsid w:val="00E76DB5"/>
    <w:rsid w:val="00E9246C"/>
    <w:rsid w:val="00EC1220"/>
    <w:rsid w:val="00EE658C"/>
    <w:rsid w:val="00EF55B5"/>
    <w:rsid w:val="00F03666"/>
    <w:rsid w:val="00F118AD"/>
    <w:rsid w:val="00F15A11"/>
    <w:rsid w:val="00F24BE1"/>
    <w:rsid w:val="00F25404"/>
    <w:rsid w:val="00F5198A"/>
    <w:rsid w:val="00F57696"/>
    <w:rsid w:val="00F63C6A"/>
    <w:rsid w:val="00F75133"/>
    <w:rsid w:val="00FD2099"/>
    <w:rsid w:val="00FD6726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E3AD3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2504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2024-12-30T05:32:00Z</cp:lastPrinted>
  <dcterms:created xsi:type="dcterms:W3CDTF">2025-01-13T05:16:00Z</dcterms:created>
  <dcterms:modified xsi:type="dcterms:W3CDTF">2025-01-14T07:31:00Z</dcterms:modified>
</cp:coreProperties>
</file>