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7D70D0">
      <w:pPr>
        <w:rPr>
          <w:sz w:val="24"/>
          <w:lang w:eastAsia="zh-CN"/>
        </w:rPr>
      </w:pPr>
      <w:r>
        <w:rPr>
          <w:sz w:val="24"/>
        </w:rPr>
        <w:t>Date: 24</w:t>
      </w:r>
      <w:r w:rsidRPr="007D70D0">
        <w:rPr>
          <w:sz w:val="24"/>
          <w:vertAlign w:val="superscript"/>
        </w:rPr>
        <w:t>th</w:t>
      </w:r>
      <w:r w:rsidR="00810F75">
        <w:rPr>
          <w:sz w:val="24"/>
          <w:vertAlign w:val="superscript"/>
        </w:rPr>
        <w:t xml:space="preserve"> </w:t>
      </w:r>
      <w:r w:rsidR="00810F75">
        <w:rPr>
          <w:sz w:val="24"/>
          <w:lang w:eastAsia="zh-CN"/>
        </w:rPr>
        <w:t>Jan 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:rsidR="001D5981" w:rsidRPr="00214990" w:rsidRDefault="007D70D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lift up 1 unit system to 4” high and insert I beam under machine bed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Start / Completion Date</w:t>
      </w:r>
    </w:p>
    <w:p w:rsidR="00FC7A38" w:rsidRDefault="007D70D0">
      <w:pPr>
        <w:rPr>
          <w:sz w:val="24"/>
          <w:lang w:eastAsia="zh-CN"/>
        </w:rPr>
      </w:pPr>
      <w:r>
        <w:rPr>
          <w:sz w:val="24"/>
          <w:lang w:eastAsia="zh-CN"/>
        </w:rPr>
        <w:t>25</w:t>
      </w:r>
      <w:r w:rsidR="00810F75">
        <w:rPr>
          <w:sz w:val="24"/>
          <w:lang w:eastAsia="zh-CN"/>
        </w:rPr>
        <w:t>/01/2018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FB59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Operation</w:t>
      </w:r>
    </w:p>
    <w:p w:rsidR="00FC7A38" w:rsidRPr="00011C41" w:rsidRDefault="00810F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D561C" w:rsidRPr="00810F75" w:rsidRDefault="00810F75" w:rsidP="00810F7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11B45" w:rsidRDefault="007D70D0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No 16 </w:t>
      </w:r>
      <w:proofErr w:type="spellStart"/>
      <w:r>
        <w:rPr>
          <w:sz w:val="24"/>
          <w:szCs w:val="24"/>
          <w:lang w:eastAsia="zh-CN"/>
        </w:rPr>
        <w:t>Tuas</w:t>
      </w:r>
      <w:proofErr w:type="spellEnd"/>
      <w:r>
        <w:rPr>
          <w:sz w:val="24"/>
          <w:szCs w:val="24"/>
          <w:lang w:eastAsia="zh-CN"/>
        </w:rPr>
        <w:t xml:space="preserve"> Ave 7</w:t>
      </w:r>
    </w:p>
    <w:p w:rsidR="00810F75" w:rsidRPr="00211B45" w:rsidRDefault="007D70D0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Kinetics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D5981" w:rsidRDefault="004C6A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211B45" w:rsidRDefault="007D70D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A86533">
        <w:rPr>
          <w:sz w:val="24"/>
          <w:lang w:eastAsia="zh-CN"/>
        </w:rPr>
        <w:t>allet truck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standard PPE (etc.</w:t>
      </w:r>
      <w:r w:rsidR="00D44A04">
        <w:rPr>
          <w:sz w:val="24"/>
          <w:szCs w:val="24"/>
        </w:rPr>
        <w:t>,</w:t>
      </w:r>
      <w:r w:rsidR="00057750">
        <w:rPr>
          <w:sz w:val="24"/>
          <w:szCs w:val="24"/>
        </w:rPr>
        <w:t xml:space="preserve"> </w:t>
      </w:r>
      <w:r w:rsidR="00A86533">
        <w:rPr>
          <w:sz w:val="24"/>
          <w:szCs w:val="24"/>
        </w:rPr>
        <w:t>safety shoe</w:t>
      </w:r>
      <w:r w:rsidR="006A3AAD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Default="008248D1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FC7A38" w:rsidRPr="006476FC" w:rsidRDefault="00A8653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</w:t>
      </w:r>
      <w:r w:rsidR="00333FD8">
        <w:rPr>
          <w:b w:val="0"/>
          <w:sz w:val="24"/>
          <w:u w:val="none"/>
          <w:lang w:eastAsia="zh-CN"/>
        </w:rPr>
        <w:t xml:space="preserve">base </w:t>
      </w:r>
      <w:r w:rsidR="003458F0">
        <w:rPr>
          <w:b w:val="0"/>
          <w:sz w:val="24"/>
          <w:u w:val="none"/>
          <w:lang w:eastAsia="zh-CN"/>
        </w:rPr>
        <w:t xml:space="preserve">using </w:t>
      </w:r>
      <w:r w:rsidR="00810F75">
        <w:rPr>
          <w:b w:val="0"/>
          <w:sz w:val="24"/>
          <w:u w:val="none"/>
          <w:lang w:eastAsia="zh-CN"/>
        </w:rPr>
        <w:t>crowbar</w:t>
      </w:r>
    </w:p>
    <w:p w:rsidR="001C737A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>pallet truck</w:t>
      </w:r>
      <w:r w:rsidR="00A828A0">
        <w:rPr>
          <w:b w:val="0"/>
          <w:sz w:val="24"/>
          <w:u w:val="none"/>
          <w:lang w:eastAsia="zh-CN"/>
        </w:rPr>
        <w:t xml:space="preserve"> to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7D70D0" w:rsidRDefault="007D70D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 to 4” high</w:t>
      </w:r>
    </w:p>
    <w:p w:rsidR="007D70D0" w:rsidRDefault="007D70D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Insert I beam under machine bed</w:t>
      </w:r>
    </w:p>
    <w:p w:rsidR="007D70D0" w:rsidRDefault="007D70D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Lower down machine and let it sit on the beam</w:t>
      </w:r>
      <w:bookmarkStart w:id="0" w:name="_GoBack"/>
      <w:bookmarkEnd w:id="0"/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7B15D6" w:rsidRDefault="007B15D6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7B15D6" w:rsidRDefault="007B15D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sz w:val="32"/>
          <w:szCs w:val="32"/>
          <w:lang w:eastAsia="zh-CN"/>
        </w:rPr>
        <w:t>Remark:</w:t>
      </w:r>
      <w:r>
        <w:rPr>
          <w:b w:val="0"/>
          <w:sz w:val="24"/>
          <w:szCs w:val="24"/>
          <w:u w:val="none"/>
          <w:lang w:eastAsia="zh-CN"/>
        </w:rPr>
        <w:t xml:space="preserve">         </w:t>
      </w:r>
    </w:p>
    <w:p w:rsidR="007B15D6" w:rsidRPr="007B15D6" w:rsidRDefault="007B15D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MOS subject to change by supervisor on site</w:t>
      </w:r>
    </w:p>
    <w:p w:rsidR="00520A90" w:rsidRDefault="00520A90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Default="00EE7CA0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proofErr w:type="spellStart"/>
      <w:r>
        <w:rPr>
          <w:b w:val="0"/>
          <w:sz w:val="24"/>
          <w:u w:val="none"/>
        </w:rPr>
        <w:t>Zailani</w:t>
      </w:r>
      <w:proofErr w:type="spellEnd"/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Eric Wong Machinery Transportation </w:t>
      </w:r>
      <w:proofErr w:type="spellStart"/>
      <w:r>
        <w:rPr>
          <w:b w:val="0"/>
          <w:sz w:val="24"/>
          <w:u w:val="none"/>
        </w:rPr>
        <w:t>Pte</w:t>
      </w:r>
      <w:proofErr w:type="spellEnd"/>
      <w:r>
        <w:rPr>
          <w:b w:val="0"/>
          <w:sz w:val="24"/>
          <w:u w:val="none"/>
        </w:rPr>
        <w:t xml:space="preserve">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4249" w:rsidRDefault="00FB4249">
      <w:r>
        <w:separator/>
      </w:r>
    </w:p>
  </w:endnote>
  <w:endnote w:type="continuationSeparator" w:id="0">
    <w:p w:rsidR="00FB4249" w:rsidRDefault="00FB42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D70D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4249" w:rsidRDefault="00FB4249">
      <w:r>
        <w:separator/>
      </w:r>
    </w:p>
  </w:footnote>
  <w:footnote w:type="continuationSeparator" w:id="0">
    <w:p w:rsidR="00FB4249" w:rsidRDefault="00FB42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7D70D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DE52F9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7D70D0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2420B"/>
    <w:rsid w:val="001507C7"/>
    <w:rsid w:val="001C737A"/>
    <w:rsid w:val="001D5981"/>
    <w:rsid w:val="001F45D6"/>
    <w:rsid w:val="00211B45"/>
    <w:rsid w:val="00214990"/>
    <w:rsid w:val="002151CF"/>
    <w:rsid w:val="002231AD"/>
    <w:rsid w:val="002878D6"/>
    <w:rsid w:val="002A594A"/>
    <w:rsid w:val="002B71E2"/>
    <w:rsid w:val="00333FD8"/>
    <w:rsid w:val="003458F0"/>
    <w:rsid w:val="003E5D75"/>
    <w:rsid w:val="00405E45"/>
    <w:rsid w:val="00483CC1"/>
    <w:rsid w:val="00495410"/>
    <w:rsid w:val="004C6A75"/>
    <w:rsid w:val="00520A90"/>
    <w:rsid w:val="00525462"/>
    <w:rsid w:val="00530F7B"/>
    <w:rsid w:val="005C1EB6"/>
    <w:rsid w:val="005E3EC3"/>
    <w:rsid w:val="006476FC"/>
    <w:rsid w:val="006A3AAD"/>
    <w:rsid w:val="006B0D6D"/>
    <w:rsid w:val="00716D20"/>
    <w:rsid w:val="007B15D6"/>
    <w:rsid w:val="007D70D0"/>
    <w:rsid w:val="007E6F9D"/>
    <w:rsid w:val="00810F75"/>
    <w:rsid w:val="008248D1"/>
    <w:rsid w:val="00846465"/>
    <w:rsid w:val="00940648"/>
    <w:rsid w:val="009438BA"/>
    <w:rsid w:val="009D72AB"/>
    <w:rsid w:val="00A35AA2"/>
    <w:rsid w:val="00A62478"/>
    <w:rsid w:val="00A72C6E"/>
    <w:rsid w:val="00A828A0"/>
    <w:rsid w:val="00A86533"/>
    <w:rsid w:val="00A87152"/>
    <w:rsid w:val="00AB44EB"/>
    <w:rsid w:val="00AE4B06"/>
    <w:rsid w:val="00B014B7"/>
    <w:rsid w:val="00BF15DF"/>
    <w:rsid w:val="00CD561C"/>
    <w:rsid w:val="00D44A04"/>
    <w:rsid w:val="00D567A9"/>
    <w:rsid w:val="00DE52F9"/>
    <w:rsid w:val="00DE75B9"/>
    <w:rsid w:val="00EE7CA0"/>
    <w:rsid w:val="00F0771A"/>
    <w:rsid w:val="00F132A8"/>
    <w:rsid w:val="00F224B9"/>
    <w:rsid w:val="00FB424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CB276-44AF-4CC4-BE89-C74E28A4B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170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1200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2018-01-23T01:33:00Z</cp:lastPrinted>
  <dcterms:created xsi:type="dcterms:W3CDTF">2018-01-24T03:16:00Z</dcterms:created>
  <dcterms:modified xsi:type="dcterms:W3CDTF">2018-01-24T03:16:00Z</dcterms:modified>
</cp:coreProperties>
</file>