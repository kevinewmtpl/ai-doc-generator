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B38B7" w:rsidRPr="005B38B7" w:rsidRDefault="00F34890">
      <w:pPr>
        <w:pStyle w:val="Title"/>
        <w:jc w:val="left"/>
        <w:rPr>
          <w:i/>
          <w:sz w:val="24"/>
          <w:szCs w:val="24"/>
          <w:u w:val="none"/>
          <w:lang w:eastAsia="zh-CN"/>
        </w:rPr>
      </w:pPr>
      <w:r>
        <w:rPr>
          <w:sz w:val="24"/>
          <w:szCs w:val="24"/>
          <w:u w:val="none"/>
          <w:lang w:eastAsia="zh-CN"/>
        </w:rPr>
        <w:t>Reference No: EW/Q/0425/24</w:t>
      </w:r>
    </w:p>
    <w:p w:rsidR="00EE527F" w:rsidRDefault="00F34890">
      <w:pPr>
        <w:rPr>
          <w:sz w:val="24"/>
          <w:lang w:eastAsia="zh-CN"/>
        </w:rPr>
      </w:pPr>
      <w:r>
        <w:rPr>
          <w:sz w:val="24"/>
        </w:rPr>
        <w:t>Date: 06</w:t>
      </w:r>
      <w:r w:rsidRPr="00F34890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14AF8" w:rsidRDefault="00950C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407DB5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F34890">
        <w:rPr>
          <w:sz w:val="24"/>
          <w:lang w:eastAsia="zh-CN"/>
        </w:rPr>
        <w:t xml:space="preserve">oist down </w:t>
      </w:r>
      <w:r w:rsidR="00E14AF8">
        <w:rPr>
          <w:sz w:val="24"/>
          <w:lang w:eastAsia="zh-CN"/>
        </w:rPr>
        <w:t>2 unit Milling and 1 unit Lathe machine</w:t>
      </w:r>
      <w:r w:rsidR="00E343D0">
        <w:rPr>
          <w:sz w:val="24"/>
          <w:lang w:eastAsia="zh-CN"/>
        </w:rPr>
        <w:t xml:space="preserve"> from 2</w:t>
      </w:r>
      <w:r w:rsidR="00E343D0" w:rsidRPr="00E343D0">
        <w:rPr>
          <w:sz w:val="24"/>
          <w:vertAlign w:val="superscript"/>
          <w:lang w:eastAsia="zh-CN"/>
        </w:rPr>
        <w:t>nd</w:t>
      </w:r>
      <w:r w:rsidR="00E14AF8">
        <w:rPr>
          <w:sz w:val="24"/>
          <w:lang w:eastAsia="zh-CN"/>
        </w:rPr>
        <w:t xml:space="preserve"> floor to the ground, shift and position into workshop</w:t>
      </w:r>
    </w:p>
    <w:p w:rsidR="00C13786" w:rsidRPr="00406D34" w:rsidRDefault="00E14A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down </w:t>
      </w:r>
      <w:r w:rsidR="00950CA4">
        <w:rPr>
          <w:sz w:val="24"/>
          <w:lang w:eastAsia="zh-CN"/>
        </w:rPr>
        <w:t>1 unit Milling machine and 2 unit Lathe machine from 2</w:t>
      </w:r>
      <w:r w:rsidR="00950CA4" w:rsidRPr="00950CA4">
        <w:rPr>
          <w:sz w:val="24"/>
          <w:vertAlign w:val="superscript"/>
          <w:lang w:eastAsia="zh-CN"/>
        </w:rPr>
        <w:t>nd</w:t>
      </w:r>
      <w:r w:rsidR="00950CA4">
        <w:rPr>
          <w:sz w:val="24"/>
          <w:lang w:eastAsia="zh-CN"/>
        </w:rPr>
        <w:t xml:space="preserve"> floor, </w:t>
      </w:r>
      <w:r w:rsidR="00E343D0">
        <w:rPr>
          <w:sz w:val="24"/>
          <w:lang w:eastAsia="zh-CN"/>
        </w:rPr>
        <w:t xml:space="preserve">load up onto lorry chassis </w:t>
      </w:r>
      <w:r w:rsidR="00950CA4">
        <w:rPr>
          <w:sz w:val="24"/>
          <w:lang w:eastAsia="zh-CN"/>
        </w:rPr>
        <w:t xml:space="preserve">and deliver to another building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F348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407DB5">
        <w:rPr>
          <w:b/>
          <w:sz w:val="32"/>
          <w:szCs w:val="32"/>
          <w:u w:val="single"/>
          <w:lang w:eastAsia="zh-CN"/>
        </w:rPr>
        <w:t xml:space="preserve"> </w:t>
      </w:r>
      <w:r w:rsidR="000E2466">
        <w:rPr>
          <w:b/>
          <w:sz w:val="32"/>
          <w:szCs w:val="32"/>
          <w:u w:val="single"/>
          <w:lang w:eastAsia="zh-CN"/>
        </w:rPr>
        <w:t>Spec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</w:t>
      </w:r>
    </w:p>
    <w:p w:rsidR="00992526" w:rsidRPr="00992526" w:rsidRDefault="0099252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ARC LHN-B3-02 – MP1, LHN-B4-03</w:t>
      </w:r>
    </w:p>
    <w:p w:rsidR="00407DB5" w:rsidRDefault="009925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EA6FD7">
        <w:rPr>
          <w:sz w:val="24"/>
          <w:szCs w:val="24"/>
          <w:lang w:eastAsia="zh-CN"/>
        </w:rPr>
        <w:t xml:space="preserve"> unit Milling machine </w:t>
      </w:r>
      <w:r w:rsidR="00353E8B">
        <w:rPr>
          <w:sz w:val="24"/>
          <w:szCs w:val="24"/>
          <w:lang w:eastAsia="zh-CN"/>
        </w:rPr>
        <w:t>/ Wt: 2, 000 kg</w:t>
      </w:r>
    </w:p>
    <w:p w:rsidR="00EA6FD7" w:rsidRDefault="009925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EA6FD7">
        <w:rPr>
          <w:sz w:val="24"/>
          <w:szCs w:val="24"/>
          <w:lang w:eastAsia="zh-CN"/>
        </w:rPr>
        <w:t xml:space="preserve"> unit Lathe machine </w:t>
      </w:r>
      <w:r w:rsidR="00353E8B">
        <w:rPr>
          <w:sz w:val="24"/>
          <w:szCs w:val="24"/>
          <w:lang w:eastAsia="zh-CN"/>
        </w:rPr>
        <w:t>/ Wt: 1, 000 kg</w:t>
      </w:r>
    </w:p>
    <w:p w:rsidR="00992526" w:rsidRDefault="009925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07DB5" w:rsidRP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By using lift</w:t>
      </w:r>
    </w:p>
    <w:p w:rsidR="00407DB5" w:rsidRDefault="00EA6F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T-Jaw machine</w:t>
      </w:r>
    </w:p>
    <w:p w:rsidR="00EA6FD7" w:rsidRDefault="00EA6F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Heavy duty rack</w:t>
      </w:r>
    </w:p>
    <w:p w:rsidR="00EA6FD7" w:rsidRDefault="00EA6F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Bench Drill</w:t>
      </w:r>
    </w:p>
    <w:p w:rsidR="00950CA4" w:rsidRDefault="00950CA4" w:rsidP="00950C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Famepla 40” tool cabinet</w:t>
      </w:r>
    </w:p>
    <w:p w:rsidR="00950CA4" w:rsidRDefault="00950CA4" w:rsidP="00950C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Famepla 47” tool cabinet</w:t>
      </w:r>
    </w:p>
    <w:p w:rsidR="00EA6FD7" w:rsidRDefault="00EA6F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x pallet </w:t>
      </w:r>
    </w:p>
    <w:p w:rsidR="00992526" w:rsidRPr="000E2466" w:rsidRDefault="009925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92526" w:rsidRDefault="00992526" w:rsidP="0099252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ARC LHN-B3-02 – Innovation @ MAE Lab N3-B4a-02a</w:t>
      </w:r>
    </w:p>
    <w:p w:rsidR="00353E8B" w:rsidRDefault="00353E8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</w:t>
      </w:r>
    </w:p>
    <w:p w:rsidR="000E2466" w:rsidRDefault="009925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950CA4">
        <w:rPr>
          <w:sz w:val="24"/>
          <w:szCs w:val="24"/>
          <w:lang w:eastAsia="zh-CN"/>
        </w:rPr>
        <w:t>Milling</w:t>
      </w:r>
      <w:r>
        <w:rPr>
          <w:sz w:val="24"/>
          <w:szCs w:val="24"/>
          <w:lang w:eastAsia="zh-CN"/>
        </w:rPr>
        <w:t xml:space="preserve"> machine</w:t>
      </w:r>
      <w:r w:rsidR="00353E8B">
        <w:rPr>
          <w:sz w:val="24"/>
          <w:szCs w:val="24"/>
          <w:lang w:eastAsia="zh-CN"/>
        </w:rPr>
        <w:t xml:space="preserve"> / Wt: 2, 000 kg</w:t>
      </w:r>
    </w:p>
    <w:p w:rsidR="00992526" w:rsidRDefault="00E14A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  <w:r w:rsidR="00353E8B">
        <w:rPr>
          <w:sz w:val="24"/>
          <w:szCs w:val="24"/>
          <w:lang w:eastAsia="zh-CN"/>
        </w:rPr>
        <w:t xml:space="preserve">/ Wt: 1, 000 kg </w:t>
      </w:r>
    </w:p>
    <w:p w:rsidR="00E14AF8" w:rsidRDefault="00E14A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14AF8" w:rsidRDefault="00E14AF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ARC LHN-B302 – Modal Shop N3-B4C-03</w:t>
      </w:r>
    </w:p>
    <w:p w:rsidR="00353E8B" w:rsidRDefault="00353E8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</w:t>
      </w:r>
    </w:p>
    <w:p w:rsidR="00E14AF8" w:rsidRPr="00E14AF8" w:rsidRDefault="00E14A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  <w:r w:rsidR="00353E8B">
        <w:rPr>
          <w:sz w:val="24"/>
          <w:szCs w:val="24"/>
          <w:lang w:eastAsia="zh-CN"/>
        </w:rPr>
        <w:t xml:space="preserve">/ Wt: 1, 000 kg </w:t>
      </w:r>
    </w:p>
    <w:p w:rsidR="00992526" w:rsidRPr="000E2466" w:rsidRDefault="0099252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B38B7">
        <w:rPr>
          <w:sz w:val="24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EA6FD7" w:rsidP="00D54456">
      <w:pPr>
        <w:rPr>
          <w:sz w:val="24"/>
          <w:lang w:eastAsia="zh-CN"/>
        </w:rPr>
      </w:pPr>
      <w:r>
        <w:rPr>
          <w:sz w:val="24"/>
          <w:lang w:eastAsia="zh-CN"/>
        </w:rPr>
        <w:t>21/05/24 (Tuesday)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u w:val="single"/>
          <w:lang w:eastAsia="zh-CN"/>
        </w:rPr>
        <w:lastRenderedPageBreak/>
        <w:t xml:space="preserve">Time of Operation </w:t>
      </w:r>
    </w:p>
    <w:p w:rsidR="00E14AF8" w:rsidRDefault="00EA6F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53380" w:rsidRDefault="0065338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E14AF8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F90445" w:rsidP="00F90445">
      <w:pPr>
        <w:pStyle w:val="Heading4"/>
        <w:rPr>
          <w:szCs w:val="24"/>
        </w:rPr>
      </w:pPr>
      <w:r>
        <w:t>63</w:t>
      </w:r>
      <w:r w:rsidR="00407DB5">
        <w:t xml:space="preserve"> Nanyang Drive</w:t>
      </w:r>
      <w:r w:rsidR="00353E8B">
        <w:t>, LHN-B3-02</w:t>
      </w:r>
    </w:p>
    <w:p w:rsidR="00F90445" w:rsidRPr="00F90445" w:rsidRDefault="00E14AF8" w:rsidP="00F904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The ARC – Leaning Hub North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2526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</w:t>
      </w:r>
      <w:r w:rsidR="007F5F76">
        <w:rPr>
          <w:sz w:val="24"/>
          <w:lang w:eastAsia="zh-CN"/>
        </w:rPr>
        <w:t xml:space="preserve"> 633 lorry loader</w:t>
      </w:r>
    </w:p>
    <w:p w:rsidR="007F5F76" w:rsidRDefault="009925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7F5F76">
        <w:rPr>
          <w:sz w:val="24"/>
          <w:lang w:eastAsia="zh-CN"/>
        </w:rPr>
        <w:t>allet truck</w:t>
      </w:r>
    </w:p>
    <w:p w:rsidR="00992526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992526" w:rsidRDefault="009925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B38B7" w:rsidRDefault="009925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(to lay out for floor protection)</w:t>
      </w:r>
      <w:r w:rsidR="00EE527F">
        <w:rPr>
          <w:sz w:val="24"/>
          <w:lang w:eastAsia="zh-CN"/>
        </w:rPr>
        <w:t xml:space="preserve">    </w:t>
      </w:r>
    </w:p>
    <w:p w:rsidR="005B38B7" w:rsidRDefault="005B38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5B38B7" w:rsidRDefault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7F5F7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5B38B7" w:rsidRDefault="005B38B7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7F5F76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5F76" w:rsidRDefault="007F5F76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7F5F76">
        <w:rPr>
          <w:sz w:val="24"/>
          <w:lang w:eastAsia="zh-CN"/>
        </w:rPr>
        <w:t>and lorry loader</w:t>
      </w:r>
      <w:r w:rsidR="00926AFA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  <w:r w:rsidR="00E343D0">
        <w:rPr>
          <w:sz w:val="24"/>
          <w:lang w:eastAsia="zh-CN"/>
        </w:rPr>
        <w:t xml:space="preserve">   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7F5F76">
        <w:rPr>
          <w:sz w:val="24"/>
          <w:lang w:eastAsia="zh-CN"/>
        </w:rPr>
        <w:t xml:space="preserve">, safety </w:t>
      </w:r>
      <w:r w:rsidR="00294ACF">
        <w:rPr>
          <w:sz w:val="24"/>
          <w:lang w:eastAsia="zh-CN"/>
        </w:rPr>
        <w:t>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E343D0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Set</w:t>
      </w:r>
      <w:r w:rsidR="00950CA4">
        <w:rPr>
          <w:sz w:val="24"/>
          <w:lang w:eastAsia="zh-CN"/>
        </w:rPr>
        <w:t>ting</w:t>
      </w:r>
      <w:r>
        <w:rPr>
          <w:sz w:val="24"/>
          <w:lang w:eastAsia="zh-CN"/>
        </w:rPr>
        <w:t xml:space="preserve"> up </w:t>
      </w:r>
      <w:r w:rsidR="00950CA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crane on site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th</w:t>
      </w:r>
      <w:r w:rsidR="007F5F76">
        <w:rPr>
          <w:sz w:val="24"/>
          <w:lang w:eastAsia="zh-CN"/>
        </w:rPr>
        <w:t>e crane boom to 2</w:t>
      </w:r>
      <w:r w:rsidR="007F5F76" w:rsidRPr="007F5F76">
        <w:rPr>
          <w:sz w:val="24"/>
          <w:vertAlign w:val="superscript"/>
          <w:lang w:eastAsia="zh-CN"/>
        </w:rPr>
        <w:t>nd</w:t>
      </w:r>
      <w:r w:rsidR="007F5F76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 </w:t>
      </w:r>
    </w:p>
    <w:p w:rsidR="005C353E" w:rsidRDefault="00950CA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F90445">
        <w:rPr>
          <w:sz w:val="24"/>
          <w:lang w:eastAsia="zh-CN"/>
        </w:rPr>
        <w:t xml:space="preserve">crane hook </w:t>
      </w:r>
    </w:p>
    <w:p w:rsidR="00950CA4" w:rsidRDefault="00950CA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7F5F76">
        <w:rPr>
          <w:sz w:val="24"/>
          <w:lang w:eastAsia="zh-CN"/>
        </w:rPr>
        <w:t xml:space="preserve">l </w:t>
      </w:r>
      <w:r w:rsidR="00950CA4">
        <w:rPr>
          <w:sz w:val="24"/>
          <w:lang w:eastAsia="zh-CN"/>
        </w:rPr>
        <w:t>balance, hoist down machine</w:t>
      </w:r>
      <w:r>
        <w:rPr>
          <w:sz w:val="24"/>
          <w:lang w:eastAsia="zh-CN"/>
        </w:rPr>
        <w:t xml:space="preserve"> to the ground </w:t>
      </w:r>
    </w:p>
    <w:p w:rsidR="003B598B" w:rsidRDefault="00950CA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7F5F76">
        <w:rPr>
          <w:sz w:val="24"/>
          <w:lang w:eastAsia="zh-CN"/>
        </w:rPr>
        <w:t xml:space="preserve"> onto lorry chassis </w:t>
      </w:r>
    </w:p>
    <w:p w:rsidR="002F6563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</w:t>
      </w:r>
      <w:r w:rsidR="00950CA4">
        <w:rPr>
          <w:sz w:val="24"/>
          <w:lang w:eastAsia="zh-CN"/>
        </w:rPr>
        <w:t>m machine</w:t>
      </w:r>
      <w:r w:rsidR="002F6563">
        <w:rPr>
          <w:sz w:val="24"/>
          <w:lang w:eastAsia="zh-CN"/>
        </w:rPr>
        <w:t xml:space="preserve"> rigging point</w:t>
      </w:r>
    </w:p>
    <w:p w:rsidR="00C3441F" w:rsidRDefault="00950CA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950CA4" w:rsidRDefault="00950CA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another building</w:t>
      </w:r>
    </w:p>
    <w:p w:rsidR="00950CA4" w:rsidRDefault="00950CA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machine into workshop at ground floor </w:t>
      </w:r>
    </w:p>
    <w:p w:rsidR="003B598B" w:rsidRPr="007F5F76" w:rsidRDefault="00EE527F" w:rsidP="007F5F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F5F76"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5B38B7" w:rsidRDefault="005C3A78" w:rsidP="005B38B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50CA4">
        <w:rPr>
          <w:sz w:val="24"/>
          <w:szCs w:val="24"/>
        </w:rPr>
        <w:t xml:space="preserve">           </w:t>
      </w:r>
      <w:r w:rsidR="005B38B7">
        <w:rPr>
          <w:sz w:val="24"/>
          <w:szCs w:val="24"/>
        </w:rPr>
        <w:t>Kevin Wong</w:t>
      </w:r>
      <w:r w:rsidR="00950CA4">
        <w:rPr>
          <w:sz w:val="24"/>
          <w:szCs w:val="24"/>
        </w:rPr>
        <w:t xml:space="preserve"> / Zailani </w:t>
      </w:r>
    </w:p>
    <w:p w:rsidR="00CA3063" w:rsidRDefault="005B38B7" w:rsidP="005B38B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6CF" w:rsidRDefault="006E76CF">
      <w:r>
        <w:separator/>
      </w:r>
    </w:p>
  </w:endnote>
  <w:endnote w:type="continuationSeparator" w:id="0">
    <w:p w:rsidR="006E76CF" w:rsidRDefault="006E7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1663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166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6CF" w:rsidRDefault="006E76CF">
      <w:r>
        <w:separator/>
      </w:r>
    </w:p>
  </w:footnote>
  <w:footnote w:type="continuationSeparator" w:id="0">
    <w:p w:rsidR="006E76CF" w:rsidRDefault="006E76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E76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E76C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B2DA5"/>
    <w:rsid w:val="001D2EEC"/>
    <w:rsid w:val="00213060"/>
    <w:rsid w:val="00217387"/>
    <w:rsid w:val="00232A30"/>
    <w:rsid w:val="00251834"/>
    <w:rsid w:val="002676EC"/>
    <w:rsid w:val="00294ACF"/>
    <w:rsid w:val="002D75C4"/>
    <w:rsid w:val="002F1663"/>
    <w:rsid w:val="002F2EEC"/>
    <w:rsid w:val="002F6563"/>
    <w:rsid w:val="00353E8B"/>
    <w:rsid w:val="003A443D"/>
    <w:rsid w:val="003B598B"/>
    <w:rsid w:val="003C55F6"/>
    <w:rsid w:val="00406D34"/>
    <w:rsid w:val="00407DB5"/>
    <w:rsid w:val="0042603E"/>
    <w:rsid w:val="004725E1"/>
    <w:rsid w:val="00483B63"/>
    <w:rsid w:val="004E7845"/>
    <w:rsid w:val="00511112"/>
    <w:rsid w:val="005B38B7"/>
    <w:rsid w:val="005C353E"/>
    <w:rsid w:val="005C3A78"/>
    <w:rsid w:val="00601817"/>
    <w:rsid w:val="00653380"/>
    <w:rsid w:val="0069594F"/>
    <w:rsid w:val="006A0465"/>
    <w:rsid w:val="006A4F9C"/>
    <w:rsid w:val="006E76CF"/>
    <w:rsid w:val="006F4B73"/>
    <w:rsid w:val="0071648C"/>
    <w:rsid w:val="007168B6"/>
    <w:rsid w:val="00730817"/>
    <w:rsid w:val="007A0876"/>
    <w:rsid w:val="007C1581"/>
    <w:rsid w:val="007C36B9"/>
    <w:rsid w:val="007D36F0"/>
    <w:rsid w:val="007E4A77"/>
    <w:rsid w:val="007E5F22"/>
    <w:rsid w:val="007F5F76"/>
    <w:rsid w:val="00810FBB"/>
    <w:rsid w:val="008254AB"/>
    <w:rsid w:val="00840DC8"/>
    <w:rsid w:val="008568AC"/>
    <w:rsid w:val="00887236"/>
    <w:rsid w:val="008940FC"/>
    <w:rsid w:val="008B1916"/>
    <w:rsid w:val="008E4EE6"/>
    <w:rsid w:val="0091119A"/>
    <w:rsid w:val="00926AFA"/>
    <w:rsid w:val="00950CA4"/>
    <w:rsid w:val="00970BF8"/>
    <w:rsid w:val="00986071"/>
    <w:rsid w:val="00992526"/>
    <w:rsid w:val="00A1692F"/>
    <w:rsid w:val="00A27E28"/>
    <w:rsid w:val="00AF4F6B"/>
    <w:rsid w:val="00B66677"/>
    <w:rsid w:val="00C11444"/>
    <w:rsid w:val="00C13786"/>
    <w:rsid w:val="00C23A86"/>
    <w:rsid w:val="00C3441F"/>
    <w:rsid w:val="00C61DE4"/>
    <w:rsid w:val="00C8012B"/>
    <w:rsid w:val="00C84581"/>
    <w:rsid w:val="00CA3063"/>
    <w:rsid w:val="00CB71DF"/>
    <w:rsid w:val="00CD7ADB"/>
    <w:rsid w:val="00CF74CA"/>
    <w:rsid w:val="00D46EC1"/>
    <w:rsid w:val="00D54456"/>
    <w:rsid w:val="00D60D33"/>
    <w:rsid w:val="00D7357D"/>
    <w:rsid w:val="00D910BC"/>
    <w:rsid w:val="00DE3F8D"/>
    <w:rsid w:val="00E14AF8"/>
    <w:rsid w:val="00E343D0"/>
    <w:rsid w:val="00E7148E"/>
    <w:rsid w:val="00E818B7"/>
    <w:rsid w:val="00EA6FD7"/>
    <w:rsid w:val="00ED44E3"/>
    <w:rsid w:val="00EE058C"/>
    <w:rsid w:val="00EE527F"/>
    <w:rsid w:val="00F34890"/>
    <w:rsid w:val="00F543E1"/>
    <w:rsid w:val="00F775A5"/>
    <w:rsid w:val="00F9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2024-05-06T02:46:00Z</cp:lastPrinted>
  <dcterms:created xsi:type="dcterms:W3CDTF">2024-05-03T05:28:00Z</dcterms:created>
  <dcterms:modified xsi:type="dcterms:W3CDTF">2024-05-06T02:46:00Z</dcterms:modified>
</cp:coreProperties>
</file>