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C5F0F">
      <w:pPr>
        <w:rPr>
          <w:sz w:val="24"/>
          <w:lang w:eastAsia="zh-CN"/>
        </w:rPr>
      </w:pPr>
      <w:r>
        <w:rPr>
          <w:sz w:val="24"/>
        </w:rPr>
        <w:t>Date: 08</w:t>
      </w:r>
      <w:r w:rsidRPr="003C5F0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0F3F7C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0F3F7C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 3 unit Bar Feeder from 2</w:t>
      </w:r>
      <w:r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0F3F7C" w:rsidRDefault="003C5F0F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3</w:t>
      </w:r>
      <w:r w:rsidR="000F3F7C">
        <w:rPr>
          <w:sz w:val="24"/>
          <w:lang w:eastAsia="zh-CN"/>
        </w:rPr>
        <w:t xml:space="preserve"> unit machine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0F3F7C">
        <w:rPr>
          <w:sz w:val="24"/>
          <w:lang w:eastAsia="zh-CN"/>
        </w:rPr>
        <w:t xml:space="preserve"> floor to loading bay via c</w:t>
      </w:r>
      <w:r w:rsidR="00BA3DB0">
        <w:rPr>
          <w:sz w:val="24"/>
          <w:lang w:eastAsia="zh-CN"/>
        </w:rPr>
        <w:t>a</w:t>
      </w:r>
      <w:r>
        <w:rPr>
          <w:sz w:val="24"/>
          <w:lang w:eastAsia="zh-CN"/>
        </w:rPr>
        <w:t xml:space="preserve">rgo lift and load onto </w:t>
      </w:r>
      <w:r w:rsidR="000F3F7C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chassis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9A0A6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9A0A69" w:rsidRDefault="003C5F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335 x 41 x 112</w:t>
      </w:r>
      <w:r w:rsidR="00A90E38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each</w:t>
      </w:r>
    </w:p>
    <w:p w:rsidR="00A90E38" w:rsidRPr="009A0A69" w:rsidRDefault="003C5F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200 </w:t>
      </w:r>
      <w:r w:rsidR="00A90E38">
        <w:rPr>
          <w:sz w:val="24"/>
          <w:szCs w:val="24"/>
          <w:lang w:eastAsia="zh-CN"/>
        </w:rPr>
        <w:t xml:space="preserve">kg </w:t>
      </w:r>
      <w:r>
        <w:rPr>
          <w:sz w:val="24"/>
          <w:szCs w:val="24"/>
          <w:lang w:eastAsia="zh-CN"/>
        </w:rPr>
        <w:t>each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C5F0F">
      <w:pPr>
        <w:rPr>
          <w:sz w:val="24"/>
          <w:lang w:eastAsia="zh-CN"/>
        </w:rPr>
      </w:pPr>
      <w:r>
        <w:rPr>
          <w:sz w:val="24"/>
          <w:lang w:eastAsia="zh-CN"/>
        </w:rPr>
        <w:t>14/12/22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FE29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3C5F0F">
        <w:t>lk 3015</w:t>
      </w:r>
      <w:bookmarkStart w:id="0" w:name="_GoBack"/>
      <w:bookmarkEnd w:id="0"/>
      <w:r w:rsidR="003C5F0F">
        <w:t xml:space="preserve"> Ubi Rd 1 #02-204</w:t>
      </w:r>
    </w:p>
    <w:p w:rsidR="00544EE3" w:rsidRPr="00544EE3" w:rsidRDefault="003C5F0F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Sano Engineering Works &amp; Precision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A3DB0">
        <w:rPr>
          <w:sz w:val="24"/>
          <w:lang w:eastAsia="zh-CN"/>
        </w:rPr>
        <w:t>/s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3C5F0F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9A0A69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</w:t>
      </w:r>
      <w:r w:rsidR="00FE2902">
        <w:rPr>
          <w:sz w:val="24"/>
          <w:lang w:eastAsia="zh-CN"/>
        </w:rPr>
        <w:t xml:space="preserve">eeder to near crane parking area </w:t>
      </w:r>
    </w:p>
    <w:p w:rsidR="00670783" w:rsidRPr="00CF1858" w:rsidRDefault="003C5F0F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</w:t>
      </w:r>
      <w:r w:rsidR="008A607A">
        <w:rPr>
          <w:sz w:val="24"/>
          <w:lang w:eastAsia="zh-CN"/>
        </w:rPr>
        <w:t xml:space="preserve">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 xml:space="preserve">secure to rigging point of bar feeder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9A0A69">
        <w:rPr>
          <w:sz w:val="24"/>
          <w:lang w:eastAsia="zh-CN"/>
        </w:rPr>
        <w:t>up bar feeder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bar feeder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slowly swing bar feeder out </w:t>
      </w:r>
    </w:p>
    <w:p w:rsidR="009A0A69" w:rsidRDefault="009A0A69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</w:t>
      </w:r>
      <w:r w:rsidR="003C5F0F">
        <w:rPr>
          <w:sz w:val="24"/>
          <w:lang w:eastAsia="zh-CN"/>
        </w:rPr>
        <w:t xml:space="preserve">and load onto </w:t>
      </w:r>
      <w:r w:rsidR="000F3F7C">
        <w:rPr>
          <w:sz w:val="24"/>
          <w:lang w:eastAsia="zh-CN"/>
        </w:rPr>
        <w:t xml:space="preserve">lorry </w:t>
      </w:r>
      <w:r w:rsidR="003C5F0F">
        <w:rPr>
          <w:sz w:val="24"/>
          <w:lang w:eastAsia="zh-CN"/>
        </w:rPr>
        <w:t>chassis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359" w:rsidRDefault="00B92359">
      <w:r>
        <w:separator/>
      </w:r>
    </w:p>
  </w:endnote>
  <w:endnote w:type="continuationSeparator" w:id="0">
    <w:p w:rsidR="00B92359" w:rsidRDefault="00B9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5F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5F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359" w:rsidRDefault="00B92359">
      <w:r>
        <w:separator/>
      </w:r>
    </w:p>
  </w:footnote>
  <w:footnote w:type="continuationSeparator" w:id="0">
    <w:p w:rsidR="00B92359" w:rsidRDefault="00B923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923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9235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C43A5"/>
    <w:rsid w:val="003C5F0F"/>
    <w:rsid w:val="003D3BEA"/>
    <w:rsid w:val="003E0C0F"/>
    <w:rsid w:val="003E1B73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60FBF"/>
    <w:rsid w:val="00A84205"/>
    <w:rsid w:val="00A90E38"/>
    <w:rsid w:val="00A93B6F"/>
    <w:rsid w:val="00AB583B"/>
    <w:rsid w:val="00B11F89"/>
    <w:rsid w:val="00B61A87"/>
    <w:rsid w:val="00B61F71"/>
    <w:rsid w:val="00B92359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2020-12-22T05:31:00Z</cp:lastPrinted>
  <dcterms:created xsi:type="dcterms:W3CDTF">2022-12-08T06:16:00Z</dcterms:created>
  <dcterms:modified xsi:type="dcterms:W3CDTF">2022-12-08T06:16:00Z</dcterms:modified>
</cp:coreProperties>
</file>