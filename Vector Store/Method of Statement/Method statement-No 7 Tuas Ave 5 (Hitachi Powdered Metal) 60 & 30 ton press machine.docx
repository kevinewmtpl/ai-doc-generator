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8E3364">
      <w:pPr>
        <w:rPr>
          <w:sz w:val="24"/>
          <w:lang w:eastAsia="zh-CN"/>
        </w:rPr>
      </w:pPr>
      <w:r>
        <w:rPr>
          <w:sz w:val="24"/>
        </w:rPr>
        <w:t>Date: 16</w:t>
      </w:r>
      <w:r w:rsidRPr="008E3364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9E731E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7812" w:rsidRPr="00F97C69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E3364">
        <w:rPr>
          <w:sz w:val="24"/>
          <w:lang w:eastAsia="zh-CN"/>
        </w:rPr>
        <w:t>5 unit 30ton and 1 unit 60ton press machine</w:t>
      </w:r>
      <w:r w:rsidR="00F51A95">
        <w:rPr>
          <w:sz w:val="24"/>
          <w:lang w:eastAsia="zh-CN"/>
        </w:rPr>
        <w:t xml:space="preserve"> </w:t>
      </w:r>
      <w:r w:rsidR="00F97C69">
        <w:rPr>
          <w:sz w:val="24"/>
          <w:lang w:eastAsia="zh-CN"/>
        </w:rPr>
        <w:t xml:space="preserve">from </w:t>
      </w:r>
      <w:r w:rsidR="008E3364">
        <w:rPr>
          <w:sz w:val="24"/>
          <w:lang w:eastAsia="zh-CN"/>
        </w:rPr>
        <w:t>4 x 40ft container</w:t>
      </w:r>
      <w:r>
        <w:rPr>
          <w:sz w:val="24"/>
          <w:lang w:eastAsia="zh-CN"/>
        </w:rPr>
        <w:t>, shift and</w:t>
      </w:r>
      <w:r w:rsidR="008E3364">
        <w:rPr>
          <w:sz w:val="24"/>
          <w:lang w:eastAsia="zh-CN"/>
        </w:rPr>
        <w:t xml:space="preserve"> position into customer premise, upright inside factory and position onto manhole foundation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8E33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19-20</w:t>
      </w:r>
      <w:r w:rsidR="009E731E">
        <w:rPr>
          <w:sz w:val="24"/>
          <w:lang w:eastAsia="zh-CN"/>
        </w:rPr>
        <w:t>/08/2016</w:t>
      </w:r>
      <w:r w:rsidR="00F97C69">
        <w:rPr>
          <w:sz w:val="24"/>
          <w:lang w:eastAsia="zh-CN"/>
        </w:rPr>
        <w:t xml:space="preserve"> – 10:00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C7812" w:rsidRPr="00CC7812" w:rsidRDefault="009E731E" w:rsidP="00CC7812">
      <w:pPr>
        <w:pStyle w:val="Heading4"/>
      </w:pPr>
      <w:r>
        <w:t xml:space="preserve">No 7 </w:t>
      </w:r>
      <w:proofErr w:type="spellStart"/>
      <w:r>
        <w:t>Tuas</w:t>
      </w:r>
      <w:proofErr w:type="spellEnd"/>
      <w:r>
        <w:t xml:space="preserve"> </w:t>
      </w:r>
      <w:r w:rsidR="00F97C69">
        <w:t>Ave</w:t>
      </w:r>
      <w:r>
        <w:t xml:space="preserve"> 5</w:t>
      </w:r>
    </w:p>
    <w:p w:rsidR="00707B09" w:rsidRPr="00707B09" w:rsidRDefault="009E731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Hitachi Powdered Metals (S</w:t>
      </w:r>
      <w:r w:rsidR="00F97C69">
        <w:rPr>
          <w:sz w:val="24"/>
          <w:szCs w:val="24"/>
          <w:lang w:eastAsia="zh-CN"/>
        </w:rPr>
        <w:t xml:space="preserve">) </w:t>
      </w:r>
      <w:proofErr w:type="spellStart"/>
      <w:r w:rsidR="00F97C69">
        <w:rPr>
          <w:sz w:val="24"/>
          <w:szCs w:val="24"/>
          <w:lang w:eastAsia="zh-CN"/>
        </w:rPr>
        <w:t>Pte</w:t>
      </w:r>
      <w:proofErr w:type="spellEnd"/>
      <w:r w:rsidR="00F97C69"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CC7812" w:rsidRDefault="00117F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CC7812">
        <w:rPr>
          <w:sz w:val="24"/>
          <w:lang w:eastAsia="zh-CN"/>
        </w:rPr>
        <w:t>orry crane</w:t>
      </w:r>
    </w:p>
    <w:p w:rsidR="00EE2C41" w:rsidRDefault="00F5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8E3364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8E3364" w:rsidRDefault="008E33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 gantry </w:t>
      </w:r>
      <w:r w:rsidR="005F4A05">
        <w:rPr>
          <w:sz w:val="24"/>
          <w:lang w:eastAsia="zh-CN"/>
        </w:rPr>
        <w:t>crane</w:t>
      </w:r>
    </w:p>
    <w:p w:rsidR="009E731E" w:rsidRDefault="009E73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A00D4">
        <w:rPr>
          <w:sz w:val="24"/>
          <w:lang w:eastAsia="zh-CN"/>
        </w:rPr>
        <w:t>obstacle on crane parking area</w:t>
      </w:r>
      <w:r w:rsidR="009E731E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F5796F">
        <w:rPr>
          <w:sz w:val="24"/>
          <w:lang w:eastAsia="zh-CN"/>
        </w:rPr>
        <w:t xml:space="preserve"> involved enter unintentionally</w:t>
      </w:r>
    </w:p>
    <w:p w:rsidR="00E36B99" w:rsidRDefault="00E36B99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F5796F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F97C69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8E3364" w:rsidRDefault="008E3364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72D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2C3237">
        <w:rPr>
          <w:sz w:val="24"/>
          <w:lang w:eastAsia="zh-CN"/>
        </w:rPr>
        <w:t>lorry</w:t>
      </w:r>
      <w:r w:rsidR="00F2704C">
        <w:rPr>
          <w:sz w:val="24"/>
          <w:lang w:eastAsia="zh-CN"/>
        </w:rPr>
        <w:t xml:space="preserve"> crane at designated location</w:t>
      </w:r>
      <w:r w:rsidR="002C3237">
        <w:rPr>
          <w:sz w:val="24"/>
          <w:lang w:eastAsia="zh-CN"/>
        </w:rPr>
        <w:t xml:space="preserve"> (back to back with container)</w:t>
      </w:r>
    </w:p>
    <w:p w:rsidR="00684C71" w:rsidRDefault="00CA23BB" w:rsidP="00F97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</w:t>
      </w:r>
      <w:r w:rsidR="009E731E">
        <w:rPr>
          <w:sz w:val="24"/>
          <w:lang w:eastAsia="zh-CN"/>
        </w:rPr>
        <w:t xml:space="preserve">e crate from container </w:t>
      </w:r>
      <w:r>
        <w:rPr>
          <w:sz w:val="24"/>
          <w:lang w:eastAsia="zh-CN"/>
        </w:rPr>
        <w:t>onto lorry chassis</w:t>
      </w:r>
    </w:p>
    <w:p w:rsidR="00684C71" w:rsidRPr="00117F2D" w:rsidRDefault="009E731E" w:rsidP="00117F2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to ground level</w:t>
      </w:r>
    </w:p>
    <w:p w:rsidR="00E9120A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805829" w:rsidRPr="00F97C69" w:rsidRDefault="00E9120A" w:rsidP="00F97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</w:t>
      </w:r>
      <w:r w:rsidR="00F97C69">
        <w:rPr>
          <w:sz w:val="24"/>
          <w:lang w:eastAsia="zh-CN"/>
        </w:rPr>
        <w:t xml:space="preserve">and lower down machine </w:t>
      </w:r>
      <w:r>
        <w:rPr>
          <w:sz w:val="24"/>
          <w:lang w:eastAsia="zh-CN"/>
        </w:rPr>
        <w:t xml:space="preserve">slowly </w:t>
      </w:r>
      <w:r w:rsidR="0081336E">
        <w:rPr>
          <w:sz w:val="24"/>
          <w:lang w:eastAsia="zh-CN"/>
        </w:rPr>
        <w:t>to 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C03437">
        <w:rPr>
          <w:sz w:val="24"/>
          <w:lang w:eastAsia="zh-CN"/>
        </w:rPr>
        <w:t>o machine base</w:t>
      </w:r>
      <w:r>
        <w:rPr>
          <w:sz w:val="24"/>
          <w:lang w:eastAsia="zh-CN"/>
        </w:rPr>
        <w:t xml:space="preserve"> for the move</w:t>
      </w:r>
    </w:p>
    <w:p w:rsidR="00684C71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117F2D">
        <w:rPr>
          <w:sz w:val="24"/>
          <w:lang w:eastAsia="zh-CN"/>
        </w:rPr>
        <w:t xml:space="preserve"> machine into factory</w:t>
      </w:r>
    </w:p>
    <w:p w:rsidR="00117F2D" w:rsidRDefault="00117F2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Upright machine </w:t>
      </w:r>
      <w:r w:rsidR="005F4A05">
        <w:rPr>
          <w:sz w:val="24"/>
          <w:lang w:eastAsia="zh-CN"/>
        </w:rPr>
        <w:t>inside factory and position onto manhole foundation</w:t>
      </w:r>
      <w:bookmarkStart w:id="0" w:name="_GoBack"/>
      <w:bookmarkEnd w:id="0"/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2704C" w:rsidRDefault="00F2704C" w:rsidP="00F2704C">
      <w:pPr>
        <w:ind w:left="720"/>
        <w:rPr>
          <w:sz w:val="24"/>
          <w:lang w:eastAsia="zh-CN"/>
        </w:rPr>
      </w:pPr>
    </w:p>
    <w:p w:rsidR="00684C71" w:rsidRDefault="00F2704C" w:rsidP="00F2704C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0EAE" w:rsidRDefault="00050EAE">
      <w:r>
        <w:separator/>
      </w:r>
    </w:p>
  </w:endnote>
  <w:endnote w:type="continuationSeparator" w:id="0">
    <w:p w:rsidR="00050EAE" w:rsidRDefault="00050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F4A0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F4A0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0EAE" w:rsidRDefault="00050EAE">
      <w:r>
        <w:separator/>
      </w:r>
    </w:p>
  </w:footnote>
  <w:footnote w:type="continuationSeparator" w:id="0">
    <w:p w:rsidR="00050EAE" w:rsidRDefault="00050E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F4A0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4A00D4">
      <w:t>6</w:t>
    </w:r>
    <w:r>
      <w:t xml:space="preserve">2824175, </w:t>
    </w:r>
    <w:r w:rsidR="004A00D4">
      <w:t>6</w:t>
    </w:r>
    <w:r>
      <w:t xml:space="preserve">2828203, </w:t>
    </w:r>
    <w:r w:rsidR="004A00D4">
      <w:t>6</w:t>
    </w:r>
    <w:r>
      <w:t xml:space="preserve">2826020, Fax : </w:t>
    </w:r>
    <w:r w:rsidR="004A00D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5F4A0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4A00D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0EAE"/>
    <w:rsid w:val="000801A2"/>
    <w:rsid w:val="000A31FE"/>
    <w:rsid w:val="00104583"/>
    <w:rsid w:val="00117F2D"/>
    <w:rsid w:val="00205704"/>
    <w:rsid w:val="002C3237"/>
    <w:rsid w:val="004A00D4"/>
    <w:rsid w:val="004E4AD3"/>
    <w:rsid w:val="005A0EDA"/>
    <w:rsid w:val="005F4A05"/>
    <w:rsid w:val="00620B59"/>
    <w:rsid w:val="00684C71"/>
    <w:rsid w:val="00684FF8"/>
    <w:rsid w:val="006B6525"/>
    <w:rsid w:val="00707B09"/>
    <w:rsid w:val="007E7225"/>
    <w:rsid w:val="00805829"/>
    <w:rsid w:val="0081336E"/>
    <w:rsid w:val="00872D61"/>
    <w:rsid w:val="008E3364"/>
    <w:rsid w:val="009E731E"/>
    <w:rsid w:val="00A64537"/>
    <w:rsid w:val="00B85942"/>
    <w:rsid w:val="00C03437"/>
    <w:rsid w:val="00C80B32"/>
    <w:rsid w:val="00C8729C"/>
    <w:rsid w:val="00C93CAA"/>
    <w:rsid w:val="00CA23BB"/>
    <w:rsid w:val="00CC7812"/>
    <w:rsid w:val="00E36B99"/>
    <w:rsid w:val="00E9120A"/>
    <w:rsid w:val="00EE2C41"/>
    <w:rsid w:val="00F2704C"/>
    <w:rsid w:val="00F33C85"/>
    <w:rsid w:val="00F51A95"/>
    <w:rsid w:val="00F5796F"/>
    <w:rsid w:val="00F9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2015-10-30T00:56:00Z</cp:lastPrinted>
  <dcterms:created xsi:type="dcterms:W3CDTF">2016-08-15T06:56:00Z</dcterms:created>
  <dcterms:modified xsi:type="dcterms:W3CDTF">2016-08-15T06:56:00Z</dcterms:modified>
</cp:coreProperties>
</file>