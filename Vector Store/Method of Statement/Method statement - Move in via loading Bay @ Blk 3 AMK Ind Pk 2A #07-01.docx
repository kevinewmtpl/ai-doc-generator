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55329E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F3B5FFD" w14:textId="0871FA16" w:rsidR="006467DA" w:rsidRDefault="00E06D6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228FD">
        <w:rPr>
          <w:sz w:val="24"/>
        </w:rPr>
        <w:t>22</w:t>
      </w:r>
      <w:r w:rsidR="00F228FD" w:rsidRPr="00F228FD">
        <w:rPr>
          <w:sz w:val="24"/>
          <w:vertAlign w:val="superscript"/>
        </w:rPr>
        <w:t>nd</w:t>
      </w:r>
      <w:r w:rsidR="00F228FD">
        <w:rPr>
          <w:sz w:val="24"/>
        </w:rPr>
        <w:t xml:space="preserve"> Sep</w:t>
      </w:r>
      <w:r w:rsidR="00AA2006">
        <w:rPr>
          <w:sz w:val="24"/>
          <w:lang w:eastAsia="zh-CN"/>
        </w:rPr>
        <w:t xml:space="preserve"> 2025</w:t>
      </w:r>
    </w:p>
    <w:p w14:paraId="03DE4D1F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2415A6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0370255" w14:textId="47CA5863" w:rsidR="00DF6692" w:rsidRPr="000B5071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</w:t>
      </w:r>
      <w:r w:rsidR="00FE1C1B">
        <w:rPr>
          <w:sz w:val="24"/>
          <w:lang w:eastAsia="zh-CN"/>
        </w:rPr>
        <w:t xml:space="preserve"> and move out</w:t>
      </w:r>
      <w:r>
        <w:rPr>
          <w:sz w:val="24"/>
          <w:lang w:eastAsia="zh-CN"/>
        </w:rPr>
        <w:t xml:space="preserve"> 1 </w:t>
      </w:r>
      <w:r w:rsidR="00E06D66">
        <w:rPr>
          <w:sz w:val="24"/>
          <w:lang w:eastAsia="zh-CN"/>
        </w:rPr>
        <w:t xml:space="preserve">unit machine </w:t>
      </w:r>
      <w:r w:rsidR="00F228FD">
        <w:rPr>
          <w:sz w:val="24"/>
          <w:lang w:eastAsia="zh-CN"/>
        </w:rPr>
        <w:t xml:space="preserve">and 1 unit bar feeder </w:t>
      </w:r>
      <w:r w:rsidR="00FE1C1B">
        <w:rPr>
          <w:sz w:val="24"/>
          <w:lang w:eastAsia="zh-CN"/>
        </w:rPr>
        <w:t xml:space="preserve">from lorry chassis </w:t>
      </w:r>
      <w:r w:rsidR="00E06D66">
        <w:rPr>
          <w:sz w:val="24"/>
          <w:lang w:eastAsia="zh-CN"/>
        </w:rPr>
        <w:t>via</w:t>
      </w:r>
      <w:r>
        <w:rPr>
          <w:sz w:val="24"/>
          <w:lang w:eastAsia="zh-CN"/>
        </w:rPr>
        <w:t xml:space="preserve"> loading bay, shift and position to </w:t>
      </w:r>
      <w:r w:rsidR="00F228FD">
        <w:rPr>
          <w:sz w:val="24"/>
          <w:lang w:eastAsia="zh-CN"/>
        </w:rPr>
        <w:t>7</w:t>
      </w:r>
      <w:r w:rsidRPr="00DF6692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14:paraId="79613E96" w14:textId="77777777"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2AAEAD1" w14:textId="77777777"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11FF242D" w14:textId="11B9DAD3" w:rsidR="00775FB6" w:rsidRPr="00E06D66" w:rsidRDefault="00E06D6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F228FD">
        <w:rPr>
          <w:bCs/>
          <w:sz w:val="24"/>
          <w:szCs w:val="24"/>
          <w:lang w:eastAsia="zh-CN"/>
        </w:rPr>
        <w:t>Citizen R04-5F2</w:t>
      </w:r>
      <w:r>
        <w:rPr>
          <w:bCs/>
          <w:sz w:val="24"/>
          <w:szCs w:val="24"/>
          <w:lang w:eastAsia="zh-CN"/>
        </w:rPr>
        <w:t xml:space="preserve"> </w:t>
      </w:r>
    </w:p>
    <w:p w14:paraId="041B9A6F" w14:textId="162A8F02" w:rsidR="00697081" w:rsidRDefault="00F228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Bar Feeder</w:t>
      </w:r>
    </w:p>
    <w:p w14:paraId="618E5AC4" w14:textId="7A2D1B72" w:rsidR="00F228FD" w:rsidRDefault="00F228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transformer</w:t>
      </w:r>
    </w:p>
    <w:p w14:paraId="32003DC3" w14:textId="77777777"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E4E267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726D87C" w14:textId="64D9525B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FE1C1B">
        <w:rPr>
          <w:sz w:val="24"/>
          <w:lang w:eastAsia="zh-CN"/>
        </w:rPr>
        <w:t>ed</w:t>
      </w:r>
    </w:p>
    <w:p w14:paraId="184BCF7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F61AC9E" w14:textId="77777777"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127F453" w14:textId="645D3E0B" w:rsidR="006467DA" w:rsidRDefault="00F228FD">
      <w:pPr>
        <w:rPr>
          <w:sz w:val="24"/>
          <w:lang w:eastAsia="zh-CN"/>
        </w:rPr>
      </w:pPr>
      <w:r>
        <w:rPr>
          <w:sz w:val="24"/>
          <w:lang w:eastAsia="zh-CN"/>
        </w:rPr>
        <w:t>09</w:t>
      </w:r>
      <w:r w:rsidR="00AA2006">
        <w:rPr>
          <w:sz w:val="24"/>
          <w:lang w:eastAsia="zh-CN"/>
        </w:rPr>
        <w:t>/25</w:t>
      </w:r>
    </w:p>
    <w:p w14:paraId="04D5069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B69D086" w14:textId="77777777"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5719B71" w14:textId="754B1122" w:rsidR="008B106D" w:rsidRPr="008B106D" w:rsidRDefault="00E06D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F228FD">
        <w:rPr>
          <w:bCs/>
          <w:sz w:val="24"/>
          <w:szCs w:val="24"/>
          <w:lang w:eastAsia="zh-CN"/>
        </w:rPr>
        <w:t>0:0</w:t>
      </w:r>
      <w:r w:rsidR="00AA2006">
        <w:rPr>
          <w:bCs/>
          <w:sz w:val="24"/>
          <w:szCs w:val="24"/>
          <w:lang w:eastAsia="zh-CN"/>
        </w:rPr>
        <w:t>0</w:t>
      </w:r>
      <w:r w:rsidR="00697081">
        <w:rPr>
          <w:bCs/>
          <w:sz w:val="24"/>
          <w:szCs w:val="24"/>
          <w:lang w:eastAsia="zh-CN"/>
        </w:rPr>
        <w:t xml:space="preserve"> am </w:t>
      </w:r>
    </w:p>
    <w:p w14:paraId="12651426" w14:textId="77777777"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AC29DF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732F45C" w14:textId="54030668" w:rsidR="00697081" w:rsidRDefault="00E06D66" w:rsidP="00697081">
      <w:pPr>
        <w:pStyle w:val="Heading4"/>
        <w:rPr>
          <w:szCs w:val="24"/>
        </w:rPr>
      </w:pPr>
      <w:r>
        <w:rPr>
          <w:szCs w:val="24"/>
        </w:rPr>
        <w:t>Blk 3 A.M.K Ind Pk 2A #0</w:t>
      </w:r>
      <w:r w:rsidR="00F228FD">
        <w:rPr>
          <w:szCs w:val="24"/>
        </w:rPr>
        <w:t>7-01</w:t>
      </w:r>
    </w:p>
    <w:p w14:paraId="68D528EA" w14:textId="78D664E9" w:rsidR="00697081" w:rsidRPr="00697081" w:rsidRDefault="00F228FD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JP</w:t>
      </w:r>
      <w:r w:rsidR="00DF6692">
        <w:rPr>
          <w:sz w:val="24"/>
          <w:szCs w:val="24"/>
          <w:lang w:eastAsia="zh-CN"/>
        </w:rPr>
        <w:t xml:space="preserve"> Precision Engineering Pte Ltd</w:t>
      </w:r>
    </w:p>
    <w:p w14:paraId="548F7B63" w14:textId="77777777"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1F7D71C3" w14:textId="77777777"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2A8215CA" w14:textId="77777777"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14:paraId="5B8AB8F4" w14:textId="77777777" w:rsidR="00697081" w:rsidRDefault="00E06D66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9427F">
        <w:rPr>
          <w:sz w:val="24"/>
          <w:lang w:eastAsia="zh-CN"/>
        </w:rPr>
        <w:t>allet truck</w:t>
      </w:r>
      <w:r w:rsidR="00F7390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14:paraId="73E648EC" w14:textId="77777777"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886F3B" w14:textId="77777777"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14:paraId="6120210B" w14:textId="77777777" w:rsidR="00775FB6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14:paraId="28A09171" w14:textId="77777777" w:rsidR="00E06D66" w:rsidRDefault="00E06D66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2F86BDA" w14:textId="77777777"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F4E4ED3" w14:textId="77777777" w:rsidR="00D86C8A" w:rsidRPr="00107715" w:rsidRDefault="006467DA" w:rsidP="001077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121BADF6" w14:textId="77777777" w:rsidR="00D86C8A" w:rsidRDefault="00D86C8A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lastRenderedPageBreak/>
        <w:t>Environment</w:t>
      </w:r>
    </w:p>
    <w:p w14:paraId="4AED6E57" w14:textId="77777777"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14:paraId="11AECD62" w14:textId="77777777" w:rsidR="00D86C8A" w:rsidRPr="00775FB6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14:paraId="7A09F0E7" w14:textId="77777777"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14:paraId="6A6BD8FC" w14:textId="77777777" w:rsidR="00562CE3" w:rsidRPr="00A37A23" w:rsidRDefault="00F7720E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</w:t>
      </w:r>
      <w:r w:rsidR="00A37A23">
        <w:rPr>
          <w:u w:val="none"/>
          <w:lang w:eastAsia="zh-CN"/>
        </w:rPr>
        <w:t xml:space="preserve">    </w:t>
      </w:r>
      <w:r w:rsidR="006467DA">
        <w:rPr>
          <w:rFonts w:hint="eastAsia"/>
          <w:lang w:eastAsia="zh-CN"/>
        </w:rPr>
        <w:t>JOB SCOPE</w:t>
      </w:r>
    </w:p>
    <w:p w14:paraId="46701A2E" w14:textId="77777777"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14:paraId="55A9405C" w14:textId="77777777"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14:paraId="5916E79B" w14:textId="77777777" w:rsidR="00623774" w:rsidRDefault="00E06D6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775FB6">
        <w:rPr>
          <w:sz w:val="24"/>
          <w:lang w:eastAsia="zh-CN"/>
        </w:rPr>
        <w:t>hift out machine from</w:t>
      </w:r>
      <w:r w:rsidR="00623774">
        <w:rPr>
          <w:sz w:val="24"/>
          <w:lang w:eastAsia="zh-CN"/>
        </w:rPr>
        <w:t xml:space="preserve"> lorry chassis </w:t>
      </w:r>
    </w:p>
    <w:p w14:paraId="5EC00B82" w14:textId="5BA24634"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06D66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to tenant premise at </w:t>
      </w:r>
      <w:r w:rsidR="00F228FD">
        <w:rPr>
          <w:sz w:val="24"/>
          <w:lang w:eastAsia="zh-CN"/>
        </w:rPr>
        <w:t>7</w:t>
      </w:r>
      <w:r w:rsidRPr="00623774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14:paraId="08867124" w14:textId="77777777" w:rsidR="00EF0110" w:rsidRPr="00E06D66" w:rsidRDefault="00623774" w:rsidP="00E06D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14:paraId="28AF2FAC" w14:textId="77777777"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14:paraId="63C498CC" w14:textId="77777777"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826B69C" w14:textId="77777777"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03832BF" w14:textId="77777777"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6FFAC72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698749D5" w14:textId="77777777" w:rsidR="0099046A" w:rsidRDefault="00E06D6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14:paraId="062867F8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72944AC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C289B9" w14:textId="77777777" w:rsidR="003C7A45" w:rsidRDefault="003C7A45">
      <w:r>
        <w:separator/>
      </w:r>
    </w:p>
  </w:endnote>
  <w:endnote w:type="continuationSeparator" w:id="0">
    <w:p w14:paraId="1D979500" w14:textId="77777777" w:rsidR="003C7A45" w:rsidRDefault="003C7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230ABC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373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37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B9F242" w14:textId="77777777" w:rsidR="003C7A45" w:rsidRDefault="003C7A45">
      <w:r>
        <w:separator/>
      </w:r>
    </w:p>
  </w:footnote>
  <w:footnote w:type="continuationSeparator" w:id="0">
    <w:p w14:paraId="4401A0D9" w14:textId="77777777" w:rsidR="003C7A45" w:rsidRDefault="003C7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69066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72A8AB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58CE81F4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055C52DF" w14:textId="03831EDC" w:rsidR="006467DA" w:rsidRDefault="00AA2006">
    <w:pPr>
      <w:pStyle w:val="Header"/>
      <w:jc w:val="center"/>
    </w:pPr>
    <w:r>
      <w:t>28 Kranji Loop #05-03</w:t>
    </w:r>
    <w:r w:rsidR="006467DA">
      <w:t xml:space="preserve">, </w:t>
    </w:r>
    <w:r>
      <w:t xml:space="preserve">Kranji Green, </w:t>
    </w:r>
    <w:r w:rsidR="006467DA">
      <w:t xml:space="preserve">Singapore </w:t>
    </w:r>
    <w:r>
      <w:t>739571</w:t>
    </w:r>
  </w:p>
  <w:p w14:paraId="41E3F7B3" w14:textId="564B11C4"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</w:t>
    </w:r>
  </w:p>
  <w:p w14:paraId="61A25AD4" w14:textId="77777777" w:rsidR="006467DA" w:rsidRDefault="006467DA">
    <w:pPr>
      <w:pStyle w:val="Header"/>
      <w:jc w:val="center"/>
    </w:pPr>
    <w:r>
      <w:t>GST Reg No. : M2-8923804 – 2</w:t>
    </w:r>
  </w:p>
  <w:p w14:paraId="2C8357D3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5CD0734" w14:textId="77777777"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64688040">
    <w:abstractNumId w:val="2"/>
  </w:num>
  <w:num w:numId="2" w16cid:durableId="238444210">
    <w:abstractNumId w:val="4"/>
  </w:num>
  <w:num w:numId="3" w16cid:durableId="1847548765">
    <w:abstractNumId w:val="0"/>
  </w:num>
  <w:num w:numId="4" w16cid:durableId="1595363085">
    <w:abstractNumId w:val="9"/>
  </w:num>
  <w:num w:numId="5" w16cid:durableId="270358859">
    <w:abstractNumId w:val="5"/>
  </w:num>
  <w:num w:numId="6" w16cid:durableId="102187132">
    <w:abstractNumId w:val="6"/>
  </w:num>
  <w:num w:numId="7" w16cid:durableId="323121648">
    <w:abstractNumId w:val="3"/>
  </w:num>
  <w:num w:numId="8" w16cid:durableId="1257325951">
    <w:abstractNumId w:val="7"/>
  </w:num>
  <w:num w:numId="9" w16cid:durableId="991178030">
    <w:abstractNumId w:val="1"/>
  </w:num>
  <w:num w:numId="10" w16cid:durableId="1888756174">
    <w:abstractNumId w:val="8"/>
  </w:num>
  <w:num w:numId="11" w16cid:durableId="98042081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30AB8"/>
    <w:rsid w:val="00064B51"/>
    <w:rsid w:val="00070CB5"/>
    <w:rsid w:val="0007152C"/>
    <w:rsid w:val="000B5071"/>
    <w:rsid w:val="000C68D5"/>
    <w:rsid w:val="000D3C89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C7A45"/>
    <w:rsid w:val="003F57AE"/>
    <w:rsid w:val="00420DA0"/>
    <w:rsid w:val="0046470C"/>
    <w:rsid w:val="00466C7A"/>
    <w:rsid w:val="005304F3"/>
    <w:rsid w:val="00562CE3"/>
    <w:rsid w:val="005C0BC7"/>
    <w:rsid w:val="005D283A"/>
    <w:rsid w:val="005D6724"/>
    <w:rsid w:val="00623774"/>
    <w:rsid w:val="006467DA"/>
    <w:rsid w:val="0065228C"/>
    <w:rsid w:val="00677443"/>
    <w:rsid w:val="00697081"/>
    <w:rsid w:val="00716161"/>
    <w:rsid w:val="00775FB6"/>
    <w:rsid w:val="00795791"/>
    <w:rsid w:val="007F321A"/>
    <w:rsid w:val="007F5A32"/>
    <w:rsid w:val="0084186B"/>
    <w:rsid w:val="008449A8"/>
    <w:rsid w:val="00895D5D"/>
    <w:rsid w:val="008B106D"/>
    <w:rsid w:val="008F0C05"/>
    <w:rsid w:val="00971AE8"/>
    <w:rsid w:val="0099046A"/>
    <w:rsid w:val="0099427F"/>
    <w:rsid w:val="009D527F"/>
    <w:rsid w:val="009E6147"/>
    <w:rsid w:val="00A244C1"/>
    <w:rsid w:val="00A37A23"/>
    <w:rsid w:val="00A46B56"/>
    <w:rsid w:val="00AA1CEE"/>
    <w:rsid w:val="00AA2006"/>
    <w:rsid w:val="00AB6ED6"/>
    <w:rsid w:val="00B4366E"/>
    <w:rsid w:val="00B71575"/>
    <w:rsid w:val="00B86842"/>
    <w:rsid w:val="00BA671E"/>
    <w:rsid w:val="00BB1353"/>
    <w:rsid w:val="00BC20B1"/>
    <w:rsid w:val="00BF32AB"/>
    <w:rsid w:val="00C21D12"/>
    <w:rsid w:val="00C53C89"/>
    <w:rsid w:val="00C96E35"/>
    <w:rsid w:val="00CA4C9C"/>
    <w:rsid w:val="00CB2E4C"/>
    <w:rsid w:val="00CE7AB0"/>
    <w:rsid w:val="00D86C8A"/>
    <w:rsid w:val="00DC68C8"/>
    <w:rsid w:val="00DF38C9"/>
    <w:rsid w:val="00DF6692"/>
    <w:rsid w:val="00E02AFB"/>
    <w:rsid w:val="00E06D66"/>
    <w:rsid w:val="00E441E4"/>
    <w:rsid w:val="00E76DB5"/>
    <w:rsid w:val="00E86A29"/>
    <w:rsid w:val="00EA7272"/>
    <w:rsid w:val="00EC1220"/>
    <w:rsid w:val="00EF0110"/>
    <w:rsid w:val="00F03ABD"/>
    <w:rsid w:val="00F079B7"/>
    <w:rsid w:val="00F1373E"/>
    <w:rsid w:val="00F159DB"/>
    <w:rsid w:val="00F228FD"/>
    <w:rsid w:val="00F73904"/>
    <w:rsid w:val="00F7720E"/>
    <w:rsid w:val="00FD1DDA"/>
    <w:rsid w:val="00FE1C1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BE16E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2024-05-17T02:29:00Z</cp:lastPrinted>
  <dcterms:created xsi:type="dcterms:W3CDTF">2024-05-17T01:41:00Z</dcterms:created>
  <dcterms:modified xsi:type="dcterms:W3CDTF">2025-09-19T00:58:00Z</dcterms:modified>
</cp:coreProperties>
</file>