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20DA8B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CC54481" w14:textId="1570D574" w:rsidR="00684C71" w:rsidRDefault="005D1073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D3BDC">
        <w:rPr>
          <w:sz w:val="24"/>
        </w:rPr>
        <w:t>1</w:t>
      </w:r>
      <w:r w:rsidR="00B044FE">
        <w:rPr>
          <w:sz w:val="24"/>
        </w:rPr>
        <w:t>5</w:t>
      </w:r>
      <w:r w:rsidR="00B044FE" w:rsidRPr="00B044FE">
        <w:rPr>
          <w:sz w:val="24"/>
          <w:vertAlign w:val="superscript"/>
        </w:rPr>
        <w:t>th</w:t>
      </w:r>
      <w:r w:rsidR="00B044FE">
        <w:rPr>
          <w:sz w:val="24"/>
        </w:rPr>
        <w:t xml:space="preserve"> July</w:t>
      </w:r>
      <w:r w:rsidR="00BD3BDC">
        <w:rPr>
          <w:sz w:val="24"/>
        </w:rPr>
        <w:t xml:space="preserve"> 2025</w:t>
      </w:r>
    </w:p>
    <w:p w14:paraId="46E1F6A2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5BF82A9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24FA020" w14:textId="387F31DF" w:rsidR="005D1073" w:rsidRPr="00B044FE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044FE">
        <w:rPr>
          <w:sz w:val="24"/>
          <w:lang w:eastAsia="zh-CN"/>
        </w:rPr>
        <w:t>unload equipment from lorry chassis using forklift</w:t>
      </w:r>
    </w:p>
    <w:p w14:paraId="13BEAC97" w14:textId="77777777"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4EFE2D7" w14:textId="77777777"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51DE1E9B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51490B9B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A4F1757" w14:textId="77777777"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73F633C" w14:textId="3DD8A62C" w:rsidR="00684C71" w:rsidRDefault="00BD3B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044FE">
        <w:rPr>
          <w:sz w:val="24"/>
          <w:lang w:eastAsia="zh-CN"/>
        </w:rPr>
        <w:t>5-16/07</w:t>
      </w:r>
      <w:r>
        <w:rPr>
          <w:sz w:val="24"/>
          <w:lang w:eastAsia="zh-CN"/>
        </w:rPr>
        <w:t>/25</w:t>
      </w:r>
    </w:p>
    <w:p w14:paraId="65CECDBC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9B79670" w14:textId="77777777"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23132B2B" w14:textId="0982BB0B" w:rsidR="006175E6" w:rsidRPr="006175E6" w:rsidRDefault="00B044F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09:00</w:t>
      </w:r>
      <w:r w:rsidR="00BD3BDC">
        <w:rPr>
          <w:bCs/>
          <w:sz w:val="24"/>
          <w:szCs w:val="24"/>
          <w:lang w:eastAsia="zh-CN"/>
        </w:rPr>
        <w:t xml:space="preserve"> am </w:t>
      </w:r>
      <w:r w:rsidR="005D1073">
        <w:rPr>
          <w:bCs/>
          <w:sz w:val="24"/>
          <w:szCs w:val="24"/>
          <w:lang w:eastAsia="zh-CN"/>
        </w:rPr>
        <w:t xml:space="preserve"> </w:t>
      </w:r>
    </w:p>
    <w:p w14:paraId="316BDA5A" w14:textId="77777777"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1A47E59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E9FA450" w14:textId="0412A85B" w:rsidR="00707B09" w:rsidRPr="00B044FE" w:rsidRDefault="00B044FE" w:rsidP="00B044FE">
      <w:pPr>
        <w:pStyle w:val="Heading4"/>
      </w:pPr>
      <w:r>
        <w:t>Rifle Range Rd, Camp 1</w:t>
      </w:r>
    </w:p>
    <w:p w14:paraId="6D6F52C6" w14:textId="77777777" w:rsidR="00684C71" w:rsidRDefault="00684C71">
      <w:pPr>
        <w:rPr>
          <w:lang w:eastAsia="zh-CN"/>
        </w:rPr>
      </w:pPr>
    </w:p>
    <w:p w14:paraId="62C75B3B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49E1A3D" w14:textId="6EBF5B6D" w:rsidR="00BD3BDC" w:rsidRDefault="006175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633 lorry </w:t>
      </w:r>
      <w:proofErr w:type="gramStart"/>
      <w:r>
        <w:rPr>
          <w:sz w:val="24"/>
          <w:lang w:eastAsia="zh-CN"/>
        </w:rPr>
        <w:t>loader</w:t>
      </w:r>
      <w:proofErr w:type="gramEnd"/>
    </w:p>
    <w:p w14:paraId="3F6568FD" w14:textId="5104C521" w:rsidR="00B87423" w:rsidRDefault="00BD3B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044FE">
        <w:rPr>
          <w:sz w:val="24"/>
          <w:lang w:eastAsia="zh-CN"/>
        </w:rPr>
        <w:t>3</w:t>
      </w:r>
      <w:r>
        <w:rPr>
          <w:sz w:val="24"/>
          <w:lang w:eastAsia="zh-CN"/>
        </w:rPr>
        <w:t>ton forklift</w:t>
      </w:r>
    </w:p>
    <w:p w14:paraId="30797712" w14:textId="77777777" w:rsidR="005D1073" w:rsidRDefault="005D107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ED9BA1E" w14:textId="77777777"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41C5DCCD" w14:textId="7018C78A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AD664E">
        <w:rPr>
          <w:sz w:val="24"/>
          <w:lang w:eastAsia="zh-CN"/>
        </w:rPr>
        <w:t xml:space="preserve">unloading area </w:t>
      </w:r>
    </w:p>
    <w:p w14:paraId="5EB47E63" w14:textId="77777777" w:rsidR="00B923B2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654F8ECC" w14:textId="77777777" w:rsidR="00BD3BDC" w:rsidRDefault="00BD3BD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EC33394" w14:textId="16FF904D" w:rsidR="00684C71" w:rsidRPr="00B923B2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119E835E" w14:textId="77777777"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14C8E6E5" w14:textId="0450C6E1" w:rsidR="0076704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52CB9D99" w14:textId="77777777" w:rsidR="00AD664E" w:rsidRDefault="00AD664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4030B06" w14:textId="77777777" w:rsidR="00B044FE" w:rsidRDefault="00B044F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48E2E16" w14:textId="3F0B6A8A"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0855682A" w14:textId="77777777" w:rsidR="00AD664E" w:rsidRDefault="0081336E" w:rsidP="00AD664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60D5E66E" w14:textId="32ECF2C0" w:rsidR="00205704" w:rsidRPr="00AD664E" w:rsidRDefault="00AD664E" w:rsidP="00AD664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forklift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</w:p>
    <w:p w14:paraId="08F6066C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1610565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6218DB51" w14:textId="10C4009F" w:rsidR="002827E4" w:rsidRPr="0026749F" w:rsidRDefault="006175E6" w:rsidP="0026749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B044FE">
        <w:rPr>
          <w:sz w:val="24"/>
          <w:lang w:eastAsia="zh-CN"/>
        </w:rPr>
        <w:t>lorry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14:paraId="4EEB0C23" w14:textId="461F2A29" w:rsidR="00AD664E" w:rsidRDefault="00AD664E" w:rsidP="00AD664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unload </w:t>
      </w:r>
      <w:r w:rsidR="00B044FE">
        <w:rPr>
          <w:sz w:val="24"/>
          <w:lang w:eastAsia="zh-CN"/>
        </w:rPr>
        <w:t>equipment from lorry chassis</w:t>
      </w:r>
      <w:r>
        <w:rPr>
          <w:sz w:val="24"/>
          <w:lang w:eastAsia="zh-CN"/>
        </w:rPr>
        <w:t xml:space="preserve"> </w:t>
      </w:r>
    </w:p>
    <w:p w14:paraId="169772FD" w14:textId="30C2BF2D" w:rsidR="006175E6" w:rsidRPr="00AD664E" w:rsidRDefault="00B044FE" w:rsidP="00AD664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equipment to the ground </w:t>
      </w:r>
    </w:p>
    <w:p w14:paraId="4B230C2E" w14:textId="77777777"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1A972A5D" w14:textId="77777777"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14:paraId="3440E99C" w14:textId="77777777"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94EC583" w14:textId="77777777" w:rsidR="00F3464B" w:rsidRDefault="00F3464B" w:rsidP="00F3464B">
      <w:pPr>
        <w:rPr>
          <w:sz w:val="24"/>
          <w:szCs w:val="24"/>
          <w:lang w:eastAsia="zh-CN"/>
        </w:rPr>
      </w:pPr>
    </w:p>
    <w:p w14:paraId="1DFC0324" w14:textId="77777777"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681139AB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090F52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77DE3ACC" w14:textId="77777777"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14:paraId="2382909C" w14:textId="77777777"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E00C1" w14:textId="77777777" w:rsidR="003612C4" w:rsidRDefault="003612C4">
      <w:r>
        <w:separator/>
      </w:r>
    </w:p>
  </w:endnote>
  <w:endnote w:type="continuationSeparator" w:id="0">
    <w:p w14:paraId="7CBC1CA3" w14:textId="77777777" w:rsidR="003612C4" w:rsidRDefault="00361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C63138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C286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286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CA091B" w14:textId="77777777" w:rsidR="003612C4" w:rsidRDefault="003612C4">
      <w:r>
        <w:separator/>
      </w:r>
    </w:p>
  </w:footnote>
  <w:footnote w:type="continuationSeparator" w:id="0">
    <w:p w14:paraId="551D870F" w14:textId="77777777" w:rsidR="003612C4" w:rsidRDefault="003612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DBF290" w14:textId="6DF91046" w:rsidR="00684C71" w:rsidRPr="0069560F" w:rsidRDefault="00AD664E" w:rsidP="0069560F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65ECC65" wp14:editId="6FCF6956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560F">
      <w:rPr>
        <w:b/>
        <w:color w:val="0000FF"/>
        <w:sz w:val="28"/>
      </w:rPr>
      <w:t xml:space="preserve">                  </w:t>
    </w:r>
    <w:r w:rsidR="0081336E">
      <w:rPr>
        <w:b/>
        <w:color w:val="0000FF"/>
        <w:sz w:val="28"/>
      </w:rPr>
      <w:t>ERIC WONG MACHINERY TRANSPORTATION PTE LTD</w:t>
    </w:r>
  </w:p>
  <w:p w14:paraId="5AF570F4" w14:textId="77777777" w:rsidR="00684C71" w:rsidRDefault="005858C3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 </w:t>
    </w:r>
    <w:proofErr w:type="spellStart"/>
    <w:r>
      <w:t>Kranji</w:t>
    </w:r>
    <w:proofErr w:type="spellEnd"/>
    <w:r>
      <w:t xml:space="preserve"> Green, Singapore 739571</w:t>
    </w:r>
  </w:p>
  <w:p w14:paraId="14FB1709" w14:textId="77777777"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 w:rsidR="00090F52">
      <w:t>2826020</w:t>
    </w:r>
  </w:p>
  <w:p w14:paraId="7FAF784D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09A71F7B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B6F6EBF" w14:textId="77777777"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46610810">
    <w:abstractNumId w:val="2"/>
  </w:num>
  <w:num w:numId="2" w16cid:durableId="21437690">
    <w:abstractNumId w:val="4"/>
  </w:num>
  <w:num w:numId="3" w16cid:durableId="1205828162">
    <w:abstractNumId w:val="0"/>
  </w:num>
  <w:num w:numId="4" w16cid:durableId="82801795">
    <w:abstractNumId w:val="9"/>
  </w:num>
  <w:num w:numId="5" w16cid:durableId="31614579">
    <w:abstractNumId w:val="5"/>
  </w:num>
  <w:num w:numId="6" w16cid:durableId="717122827">
    <w:abstractNumId w:val="6"/>
  </w:num>
  <w:num w:numId="7" w16cid:durableId="774983145">
    <w:abstractNumId w:val="3"/>
  </w:num>
  <w:num w:numId="8" w16cid:durableId="914096251">
    <w:abstractNumId w:val="7"/>
  </w:num>
  <w:num w:numId="9" w16cid:durableId="729809270">
    <w:abstractNumId w:val="1"/>
  </w:num>
  <w:num w:numId="10" w16cid:durableId="2094928380">
    <w:abstractNumId w:val="8"/>
  </w:num>
  <w:num w:numId="11" w16cid:durableId="831724189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1044B"/>
    <w:rsid w:val="000548E8"/>
    <w:rsid w:val="00076C95"/>
    <w:rsid w:val="000801A2"/>
    <w:rsid w:val="00080409"/>
    <w:rsid w:val="00090F52"/>
    <w:rsid w:val="000C46C5"/>
    <w:rsid w:val="00100317"/>
    <w:rsid w:val="00132F7C"/>
    <w:rsid w:val="0013400B"/>
    <w:rsid w:val="00183405"/>
    <w:rsid w:val="001A07FF"/>
    <w:rsid w:val="001B16B7"/>
    <w:rsid w:val="001F0EA4"/>
    <w:rsid w:val="00205704"/>
    <w:rsid w:val="0023390E"/>
    <w:rsid w:val="00247F87"/>
    <w:rsid w:val="0025248E"/>
    <w:rsid w:val="00255406"/>
    <w:rsid w:val="00266023"/>
    <w:rsid w:val="0026749F"/>
    <w:rsid w:val="002827E4"/>
    <w:rsid w:val="00284960"/>
    <w:rsid w:val="00294E87"/>
    <w:rsid w:val="002D7196"/>
    <w:rsid w:val="0030061F"/>
    <w:rsid w:val="003346E1"/>
    <w:rsid w:val="003612C4"/>
    <w:rsid w:val="00370D03"/>
    <w:rsid w:val="003903D4"/>
    <w:rsid w:val="003B5F47"/>
    <w:rsid w:val="00425424"/>
    <w:rsid w:val="00431476"/>
    <w:rsid w:val="00444C41"/>
    <w:rsid w:val="004464B8"/>
    <w:rsid w:val="004C2867"/>
    <w:rsid w:val="00512C02"/>
    <w:rsid w:val="00524407"/>
    <w:rsid w:val="005858C3"/>
    <w:rsid w:val="00590C22"/>
    <w:rsid w:val="005D1073"/>
    <w:rsid w:val="006175E6"/>
    <w:rsid w:val="0063389C"/>
    <w:rsid w:val="006607E4"/>
    <w:rsid w:val="00673816"/>
    <w:rsid w:val="00684C71"/>
    <w:rsid w:val="00685287"/>
    <w:rsid w:val="0069560F"/>
    <w:rsid w:val="006B6525"/>
    <w:rsid w:val="00707B09"/>
    <w:rsid w:val="007205AC"/>
    <w:rsid w:val="0075740D"/>
    <w:rsid w:val="00767049"/>
    <w:rsid w:val="007852B8"/>
    <w:rsid w:val="007B66DD"/>
    <w:rsid w:val="007E7225"/>
    <w:rsid w:val="00805829"/>
    <w:rsid w:val="00812F31"/>
    <w:rsid w:val="0081336E"/>
    <w:rsid w:val="008540C4"/>
    <w:rsid w:val="008727D5"/>
    <w:rsid w:val="00872D61"/>
    <w:rsid w:val="0087327A"/>
    <w:rsid w:val="00873B29"/>
    <w:rsid w:val="00897115"/>
    <w:rsid w:val="008B11D4"/>
    <w:rsid w:val="008D1F25"/>
    <w:rsid w:val="008D3552"/>
    <w:rsid w:val="008F7C86"/>
    <w:rsid w:val="00952F7F"/>
    <w:rsid w:val="009C1EC8"/>
    <w:rsid w:val="009E56D8"/>
    <w:rsid w:val="009E6EFA"/>
    <w:rsid w:val="00A1534B"/>
    <w:rsid w:val="00A26F7E"/>
    <w:rsid w:val="00A30C5A"/>
    <w:rsid w:val="00A525B4"/>
    <w:rsid w:val="00A64537"/>
    <w:rsid w:val="00AD664E"/>
    <w:rsid w:val="00AE39C9"/>
    <w:rsid w:val="00AF6C75"/>
    <w:rsid w:val="00B03E9B"/>
    <w:rsid w:val="00B044FE"/>
    <w:rsid w:val="00B56240"/>
    <w:rsid w:val="00B70004"/>
    <w:rsid w:val="00B87423"/>
    <w:rsid w:val="00B923B2"/>
    <w:rsid w:val="00BD3BDC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B001C"/>
    <w:rsid w:val="00E9120A"/>
    <w:rsid w:val="00EA42DF"/>
    <w:rsid w:val="00EA7ED5"/>
    <w:rsid w:val="00EC1A7D"/>
    <w:rsid w:val="00ED5922"/>
    <w:rsid w:val="00F176B3"/>
    <w:rsid w:val="00F23221"/>
    <w:rsid w:val="00F3464B"/>
    <w:rsid w:val="00F47877"/>
    <w:rsid w:val="00F85339"/>
    <w:rsid w:val="00FF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6E1CBD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2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1605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2023-12-18T01:49:00Z</cp:lastPrinted>
  <dcterms:created xsi:type="dcterms:W3CDTF">2025-07-15T04:28:00Z</dcterms:created>
  <dcterms:modified xsi:type="dcterms:W3CDTF">2025-07-15T04:28:00Z</dcterms:modified>
</cp:coreProperties>
</file>