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01E54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161E4E1" w14:textId="08A5944C" w:rsidR="006467DA" w:rsidRDefault="00490F4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D00BB">
        <w:rPr>
          <w:sz w:val="24"/>
        </w:rPr>
        <w:t>01</w:t>
      </w:r>
      <w:r w:rsidR="006D00BB" w:rsidRPr="006D00BB">
        <w:rPr>
          <w:sz w:val="24"/>
          <w:vertAlign w:val="superscript"/>
        </w:rPr>
        <w:t>st</w:t>
      </w:r>
      <w:r w:rsidR="006D00BB">
        <w:rPr>
          <w:sz w:val="24"/>
        </w:rPr>
        <w:t xml:space="preserve"> Aug</w:t>
      </w:r>
      <w:r w:rsidR="000F3E39">
        <w:rPr>
          <w:sz w:val="24"/>
        </w:rPr>
        <w:t xml:space="preserve"> 2025</w:t>
      </w:r>
    </w:p>
    <w:p w14:paraId="4396593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9E965C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9F2521F" w14:textId="1B6740BB"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F3E39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1B1340"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490F42">
        <w:rPr>
          <w:sz w:val="24"/>
          <w:lang w:eastAsia="zh-CN"/>
        </w:rPr>
        <w:t xml:space="preserve">, using forklift to fork up onto </w:t>
      </w:r>
      <w:r w:rsidR="000F3E39">
        <w:rPr>
          <w:sz w:val="24"/>
          <w:lang w:eastAsia="zh-CN"/>
        </w:rPr>
        <w:t xml:space="preserve">lorry chassis </w:t>
      </w:r>
      <w:r w:rsidR="00C6417B">
        <w:rPr>
          <w:sz w:val="24"/>
          <w:lang w:eastAsia="zh-CN"/>
        </w:rPr>
        <w:t xml:space="preserve">and deliver to </w:t>
      </w:r>
      <w:r w:rsidR="006D00BB">
        <w:rPr>
          <w:sz w:val="24"/>
          <w:lang w:eastAsia="zh-CN"/>
        </w:rPr>
        <w:t xml:space="preserve">new location </w:t>
      </w:r>
    </w:p>
    <w:p w14:paraId="30452609" w14:textId="77777777"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D0F8A4" w14:textId="77777777"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6DF8F75" w14:textId="10266950" w:rsidR="00BC2611" w:rsidRDefault="00BC7A4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6D00BB">
        <w:rPr>
          <w:sz w:val="24"/>
          <w:szCs w:val="24"/>
          <w:lang w:eastAsia="zh-CN"/>
        </w:rPr>
        <w:t>Drill</w:t>
      </w:r>
      <w:r w:rsidR="000F3E39">
        <w:rPr>
          <w:sz w:val="24"/>
          <w:szCs w:val="24"/>
          <w:lang w:eastAsia="zh-CN"/>
        </w:rPr>
        <w:t xml:space="preserve"> machine</w:t>
      </w:r>
    </w:p>
    <w:p w14:paraId="1E391886" w14:textId="5FCCE30B" w:rsidR="000F3E39" w:rsidRDefault="000F3E3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6D00BB">
        <w:rPr>
          <w:sz w:val="24"/>
          <w:szCs w:val="24"/>
          <w:lang w:eastAsia="zh-CN"/>
        </w:rPr>
        <w:t>130 x 100 x 270</w:t>
      </w:r>
      <w:r>
        <w:rPr>
          <w:sz w:val="24"/>
          <w:szCs w:val="24"/>
          <w:lang w:eastAsia="zh-CN"/>
        </w:rPr>
        <w:t xml:space="preserve"> cm</w:t>
      </w:r>
    </w:p>
    <w:p w14:paraId="6B84BA3B" w14:textId="52512B15" w:rsidR="00BC2611" w:rsidRDefault="00490F4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6D00BB">
        <w:rPr>
          <w:sz w:val="24"/>
          <w:szCs w:val="24"/>
          <w:lang w:eastAsia="zh-CN"/>
        </w:rPr>
        <w:t xml:space="preserve">1, </w:t>
      </w:r>
      <w:r w:rsidR="00023093">
        <w:rPr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>00 kg</w:t>
      </w:r>
    </w:p>
    <w:p w14:paraId="5DE969DC" w14:textId="77777777"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E8F03A6" w14:textId="77777777"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8BD245" w14:textId="05BAF0B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0F3E39">
        <w:rPr>
          <w:sz w:val="24"/>
          <w:lang w:eastAsia="zh-CN"/>
        </w:rPr>
        <w:t>ed</w:t>
      </w:r>
    </w:p>
    <w:p w14:paraId="220E682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BF4849" w14:textId="77777777"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E44EC5D" w14:textId="3DECA431" w:rsidR="00D35F55" w:rsidRDefault="006D00BB">
      <w:pPr>
        <w:rPr>
          <w:sz w:val="24"/>
          <w:lang w:eastAsia="zh-CN"/>
        </w:rPr>
      </w:pPr>
      <w:r>
        <w:rPr>
          <w:sz w:val="24"/>
          <w:lang w:eastAsia="zh-CN"/>
        </w:rPr>
        <w:t>08/08</w:t>
      </w:r>
      <w:r w:rsidR="000F3E39">
        <w:rPr>
          <w:sz w:val="24"/>
          <w:lang w:eastAsia="zh-CN"/>
        </w:rPr>
        <w:t>/25</w:t>
      </w:r>
    </w:p>
    <w:p w14:paraId="452C8F71" w14:textId="77777777" w:rsidR="00D41A4A" w:rsidRDefault="00D41A4A">
      <w:pPr>
        <w:rPr>
          <w:sz w:val="24"/>
          <w:lang w:eastAsia="zh-CN"/>
        </w:rPr>
      </w:pPr>
    </w:p>
    <w:p w14:paraId="5987ABDB" w14:textId="77777777"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44D8C72D" w14:textId="57D1A2D1" w:rsidR="005D47DB" w:rsidRPr="005D47DB" w:rsidRDefault="0041796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0F3E39">
        <w:rPr>
          <w:sz w:val="24"/>
          <w:szCs w:val="24"/>
          <w:lang w:eastAsia="zh-CN"/>
        </w:rPr>
        <w:t>40</w:t>
      </w:r>
      <w:r>
        <w:rPr>
          <w:sz w:val="24"/>
          <w:szCs w:val="24"/>
          <w:lang w:eastAsia="zh-CN"/>
        </w:rPr>
        <w:t xml:space="preserve"> am </w:t>
      </w:r>
    </w:p>
    <w:p w14:paraId="4B5DE24A" w14:textId="77777777"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14:paraId="6BBEFB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8C966E0" w14:textId="7D1F651B" w:rsidR="00257C21" w:rsidRDefault="006D00BB" w:rsidP="00140D68">
      <w:pPr>
        <w:pStyle w:val="Heading4"/>
      </w:pPr>
      <w:r>
        <w:t xml:space="preserve">249 Jalan Boon Lay </w:t>
      </w:r>
      <w:r w:rsidR="00C76A40">
        <w:t xml:space="preserve"> </w:t>
      </w:r>
    </w:p>
    <w:p w14:paraId="017C692F" w14:textId="77A419B5" w:rsidR="00140D68" w:rsidRPr="00140D68" w:rsidRDefault="006D00BB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</w:p>
    <w:p w14:paraId="1CDBE055" w14:textId="77777777" w:rsidR="006467DA" w:rsidRDefault="006467DA">
      <w:pPr>
        <w:rPr>
          <w:lang w:eastAsia="zh-CN"/>
        </w:rPr>
      </w:pPr>
    </w:p>
    <w:p w14:paraId="3A39CF75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D891C8" w14:textId="77777777" w:rsidR="009A18A9" w:rsidRDefault="009A18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14:paraId="4D5D98BF" w14:textId="2C4C5101" w:rsidR="00490F42" w:rsidRDefault="00490F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6D00BB">
        <w:rPr>
          <w:bCs/>
          <w:sz w:val="24"/>
          <w:lang w:eastAsia="zh-CN"/>
        </w:rPr>
        <w:t>2</w:t>
      </w:r>
      <w:r w:rsidR="000F3E39">
        <w:rPr>
          <w:bCs/>
          <w:sz w:val="24"/>
          <w:lang w:eastAsia="zh-CN"/>
        </w:rPr>
        <w:t>.5ton</w:t>
      </w:r>
      <w:r>
        <w:rPr>
          <w:bCs/>
          <w:sz w:val="24"/>
          <w:lang w:eastAsia="zh-CN"/>
        </w:rPr>
        <w:t xml:space="preserve"> forklift </w:t>
      </w:r>
    </w:p>
    <w:p w14:paraId="1AB9B13A" w14:textId="09AAF507" w:rsidR="008D2441" w:rsidRDefault="006D00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14:paraId="62D3172A" w14:textId="536ED777" w:rsidR="00C6417B" w:rsidRDefault="00C641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50582D6F" w14:textId="77777777" w:rsidR="00AB109F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90F42">
        <w:rPr>
          <w:sz w:val="24"/>
          <w:lang w:eastAsia="zh-CN"/>
        </w:rPr>
        <w:t>ire</w:t>
      </w:r>
      <w:r w:rsidR="006D00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14:paraId="45BE856A" w14:textId="6BDCB018" w:rsidR="00BC2611" w:rsidRDefault="00AB10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hand grinder </w:t>
      </w:r>
      <w:r w:rsidR="00C76A40">
        <w:rPr>
          <w:sz w:val="24"/>
          <w:lang w:eastAsia="zh-CN"/>
        </w:rPr>
        <w:t xml:space="preserve"> </w:t>
      </w:r>
    </w:p>
    <w:p w14:paraId="391101B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C7C550C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8D79FB4" w14:textId="77777777"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14:paraId="731676E8" w14:textId="77777777" w:rsidR="00490F4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6081BCF" w14:textId="77777777" w:rsidR="006D00BB" w:rsidRDefault="006D00B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8629E7" w14:textId="07F46660" w:rsidR="006467DA" w:rsidRPr="00490F4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F024DFE" w14:textId="77777777"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67709A0" w14:textId="77777777" w:rsidR="00577554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5FB91ECF" w14:textId="77777777" w:rsidR="00490F42" w:rsidRDefault="00490F4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DFC350" w14:textId="77777777" w:rsidR="00216F6A" w:rsidRPr="00577554" w:rsidRDefault="00216F6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3254C548" w14:textId="052A83C2"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</w:t>
      </w:r>
      <w:r w:rsidR="00C6417B">
        <w:rPr>
          <w:bCs/>
          <w:sz w:val="24"/>
          <w:szCs w:val="24"/>
          <w:lang w:eastAsia="zh-CN"/>
        </w:rPr>
        <w:t xml:space="preserve">, </w:t>
      </w:r>
      <w:r>
        <w:rPr>
          <w:bCs/>
          <w:sz w:val="24"/>
          <w:szCs w:val="24"/>
          <w:lang w:eastAsia="zh-CN"/>
        </w:rPr>
        <w:t>lorry loader operator</w:t>
      </w:r>
      <w:r w:rsidR="00C6417B">
        <w:rPr>
          <w:bCs/>
          <w:sz w:val="24"/>
          <w:szCs w:val="24"/>
          <w:lang w:eastAsia="zh-CN"/>
        </w:rPr>
        <w:t xml:space="preserve"> and forklift driver</w:t>
      </w:r>
      <w:r>
        <w:rPr>
          <w:bCs/>
          <w:sz w:val="24"/>
          <w:szCs w:val="24"/>
          <w:lang w:eastAsia="zh-CN"/>
        </w:rPr>
        <w:t xml:space="preserve"> will be involved in this operation (attached all lifting crew certificate) </w:t>
      </w:r>
    </w:p>
    <w:p w14:paraId="7921203D" w14:textId="77777777"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6DEB023" w14:textId="77777777"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817D874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5D79449" w14:textId="77777777"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14:paraId="7DB83D5D" w14:textId="77777777" w:rsidR="006D00BB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>rvisor, rigger and signalma</w:t>
      </w:r>
      <w:r w:rsidR="00C6417B">
        <w:rPr>
          <w:sz w:val="24"/>
          <w:lang w:eastAsia="zh-CN"/>
        </w:rPr>
        <w:t>n</w:t>
      </w:r>
    </w:p>
    <w:p w14:paraId="2A608C90" w14:textId="697CE4D8" w:rsidR="006467DA" w:rsidRPr="00BC2611" w:rsidRDefault="006D00BB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C6417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14:paraId="54FD3432" w14:textId="77777777"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10C851BC" w14:textId="77777777"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6FF45E87" w14:textId="20B08546" w:rsidR="0085099B" w:rsidRDefault="0085099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unloading area</w:t>
      </w:r>
    </w:p>
    <w:p w14:paraId="59354AF3" w14:textId="5D88F632" w:rsidR="006D00BB" w:rsidRDefault="006D00B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12B5C75A" w14:textId="2BE67CD1" w:rsidR="000B6FC9" w:rsidRDefault="000B6FC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from lorry chassis</w:t>
      </w:r>
    </w:p>
    <w:p w14:paraId="2D5D7469" w14:textId="04E1AADE" w:rsidR="000B6FC9" w:rsidRDefault="000B6FC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assist engineer dismantling parts from machine </w:t>
      </w:r>
    </w:p>
    <w:p w14:paraId="7EC88B64" w14:textId="121974EB" w:rsidR="00895D5D" w:rsidRPr="00B61A50" w:rsidRDefault="00871396" w:rsidP="00B61A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61A50">
        <w:rPr>
          <w:sz w:val="24"/>
          <w:lang w:eastAsia="zh-CN"/>
        </w:rPr>
        <w:t>Shift</w:t>
      </w:r>
      <w:r w:rsidR="00895D5D" w:rsidRPr="00B61A50">
        <w:rPr>
          <w:sz w:val="24"/>
          <w:lang w:eastAsia="zh-CN"/>
        </w:rPr>
        <w:t xml:space="preserve"> out ma</w:t>
      </w:r>
      <w:r w:rsidR="000D3F7C" w:rsidRPr="00B61A50">
        <w:rPr>
          <w:sz w:val="24"/>
          <w:lang w:eastAsia="zh-CN"/>
        </w:rPr>
        <w:t xml:space="preserve">chine </w:t>
      </w:r>
      <w:r w:rsidRPr="00B61A50">
        <w:rPr>
          <w:sz w:val="24"/>
          <w:lang w:eastAsia="zh-CN"/>
        </w:rPr>
        <w:t xml:space="preserve">from production room </w:t>
      </w:r>
      <w:r w:rsidR="009A18A9" w:rsidRPr="00B61A50">
        <w:rPr>
          <w:sz w:val="24"/>
          <w:lang w:eastAsia="zh-CN"/>
        </w:rPr>
        <w:t>to loading</w:t>
      </w:r>
      <w:r w:rsidR="0085099B" w:rsidRPr="00B61A50">
        <w:rPr>
          <w:sz w:val="24"/>
          <w:lang w:eastAsia="zh-CN"/>
        </w:rPr>
        <w:t xml:space="preserve"> area</w:t>
      </w:r>
    </w:p>
    <w:p w14:paraId="6E9872B0" w14:textId="77777777" w:rsidR="008A2872" w:rsidRDefault="008A28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</w:t>
      </w:r>
    </w:p>
    <w:p w14:paraId="6974B169" w14:textId="72E0B715" w:rsidR="008A2872" w:rsidRDefault="008A28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</w:t>
      </w:r>
      <w:r w:rsidR="00C6417B">
        <w:rPr>
          <w:sz w:val="24"/>
          <w:lang w:eastAsia="zh-CN"/>
        </w:rPr>
        <w:t xml:space="preserve">chassis </w:t>
      </w:r>
    </w:p>
    <w:p w14:paraId="3CC70381" w14:textId="77777777" w:rsidR="00977AD9" w:rsidRDefault="00251AD9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2872">
        <w:rPr>
          <w:sz w:val="24"/>
          <w:lang w:eastAsia="zh-CN"/>
        </w:rPr>
        <w:t xml:space="preserve">Secured machine with strapping belt </w:t>
      </w:r>
      <w:r w:rsidR="00BC2611" w:rsidRPr="008A2872">
        <w:rPr>
          <w:sz w:val="24"/>
          <w:lang w:eastAsia="zh-CN"/>
        </w:rPr>
        <w:t>prior to moving out of customer premise</w:t>
      </w:r>
    </w:p>
    <w:p w14:paraId="7FCE6AA6" w14:textId="24AF45CC" w:rsidR="00B61A50" w:rsidRPr="005F17A8" w:rsidRDefault="00C6417B" w:rsidP="005F1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</w:t>
      </w:r>
      <w:r w:rsidR="005F17A8">
        <w:rPr>
          <w:sz w:val="24"/>
          <w:lang w:eastAsia="zh-CN"/>
        </w:rPr>
        <w:t xml:space="preserve">new location </w:t>
      </w:r>
    </w:p>
    <w:p w14:paraId="39DE3718" w14:textId="7EE3AF70"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14:paraId="2D55F5AE" w14:textId="77777777" w:rsidR="000B6FC9" w:rsidRDefault="000B6FC9" w:rsidP="000B6FC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CF45549" w14:textId="30A7B84B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478828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E342093" w14:textId="19674CCA" w:rsidR="0099046A" w:rsidRDefault="000B6FC9" w:rsidP="000B6F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30D295B3" w14:textId="35ACADA2" w:rsidR="0099046A" w:rsidRDefault="00C6417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19C5B5E4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0DFB8B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079A4" w14:textId="77777777" w:rsidR="003D605F" w:rsidRDefault="003D605F">
      <w:r>
        <w:separator/>
      </w:r>
    </w:p>
  </w:endnote>
  <w:endnote w:type="continuationSeparator" w:id="0">
    <w:p w14:paraId="5C99364C" w14:textId="77777777" w:rsidR="003D605F" w:rsidRDefault="003D6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B7C1C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336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336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B8DA31" w14:textId="77777777" w:rsidR="003D605F" w:rsidRDefault="003D605F">
      <w:r>
        <w:separator/>
      </w:r>
    </w:p>
  </w:footnote>
  <w:footnote w:type="continuationSeparator" w:id="0">
    <w:p w14:paraId="6E7D14BF" w14:textId="77777777" w:rsidR="003D605F" w:rsidRDefault="003D6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7B27D" w14:textId="357C5C0A" w:rsidR="00183C4E" w:rsidRPr="00B61A50" w:rsidRDefault="006D00BB" w:rsidP="00B61A5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DBD53D7" wp14:editId="2C01817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1A50">
      <w:rPr>
        <w:b/>
        <w:sz w:val="28"/>
      </w:rPr>
      <w:t xml:space="preserve">                  </w:t>
    </w:r>
    <w:r w:rsidR="00183C4E">
      <w:rPr>
        <w:b/>
        <w:sz w:val="28"/>
      </w:rPr>
      <w:t xml:space="preserve"> </w:t>
    </w:r>
    <w:r w:rsidR="00183C4E">
      <w:rPr>
        <w:b/>
        <w:color w:val="0000FF"/>
        <w:sz w:val="28"/>
      </w:rPr>
      <w:t>ERIC WONG MACHINERY TRANSPORTATION PTE LTD</w:t>
    </w:r>
  </w:p>
  <w:p w14:paraId="090732BD" w14:textId="7D7CE182" w:rsidR="00183C4E" w:rsidRDefault="000F3E3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74324184" w14:textId="7804E1FF"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47086262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7B32624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ECAF312" w14:textId="77777777"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9595450">
    <w:abstractNumId w:val="3"/>
  </w:num>
  <w:num w:numId="2" w16cid:durableId="136074369">
    <w:abstractNumId w:val="6"/>
  </w:num>
  <w:num w:numId="3" w16cid:durableId="1102340829">
    <w:abstractNumId w:val="1"/>
  </w:num>
  <w:num w:numId="4" w16cid:durableId="1442846316">
    <w:abstractNumId w:val="13"/>
  </w:num>
  <w:num w:numId="5" w16cid:durableId="709886971">
    <w:abstractNumId w:val="7"/>
  </w:num>
  <w:num w:numId="6" w16cid:durableId="547568032">
    <w:abstractNumId w:val="9"/>
  </w:num>
  <w:num w:numId="7" w16cid:durableId="2000963467">
    <w:abstractNumId w:val="5"/>
  </w:num>
  <w:num w:numId="8" w16cid:durableId="474372149">
    <w:abstractNumId w:val="10"/>
  </w:num>
  <w:num w:numId="9" w16cid:durableId="182785185">
    <w:abstractNumId w:val="2"/>
  </w:num>
  <w:num w:numId="10" w16cid:durableId="551161692">
    <w:abstractNumId w:val="11"/>
  </w:num>
  <w:num w:numId="11" w16cid:durableId="154562953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52346472">
    <w:abstractNumId w:val="0"/>
  </w:num>
  <w:num w:numId="13" w16cid:durableId="2110612452">
    <w:abstractNumId w:val="8"/>
  </w:num>
  <w:num w:numId="14" w16cid:durableId="887492355">
    <w:abstractNumId w:val="12"/>
  </w:num>
  <w:num w:numId="15" w16cid:durableId="569198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182B"/>
    <w:rsid w:val="00023093"/>
    <w:rsid w:val="0003213B"/>
    <w:rsid w:val="0005684E"/>
    <w:rsid w:val="00057F7F"/>
    <w:rsid w:val="00065C1E"/>
    <w:rsid w:val="0007152C"/>
    <w:rsid w:val="00082D54"/>
    <w:rsid w:val="000A4E07"/>
    <w:rsid w:val="000B6FC9"/>
    <w:rsid w:val="000C68D5"/>
    <w:rsid w:val="000D3C89"/>
    <w:rsid w:val="000D3F7C"/>
    <w:rsid w:val="000E0C67"/>
    <w:rsid w:val="000F1BB6"/>
    <w:rsid w:val="000F3E39"/>
    <w:rsid w:val="001218B2"/>
    <w:rsid w:val="001268A8"/>
    <w:rsid w:val="001362B6"/>
    <w:rsid w:val="00140D68"/>
    <w:rsid w:val="00141D73"/>
    <w:rsid w:val="00155DE2"/>
    <w:rsid w:val="00161862"/>
    <w:rsid w:val="00166FF2"/>
    <w:rsid w:val="0017369C"/>
    <w:rsid w:val="00183C4E"/>
    <w:rsid w:val="00192797"/>
    <w:rsid w:val="001B1340"/>
    <w:rsid w:val="001C50B5"/>
    <w:rsid w:val="001F2B7F"/>
    <w:rsid w:val="00216F6A"/>
    <w:rsid w:val="00224879"/>
    <w:rsid w:val="00251AD9"/>
    <w:rsid w:val="00257C21"/>
    <w:rsid w:val="002706C5"/>
    <w:rsid w:val="00293ED0"/>
    <w:rsid w:val="00296A39"/>
    <w:rsid w:val="0030317F"/>
    <w:rsid w:val="00322954"/>
    <w:rsid w:val="003262E7"/>
    <w:rsid w:val="00332326"/>
    <w:rsid w:val="00333CCA"/>
    <w:rsid w:val="00333DB7"/>
    <w:rsid w:val="00375E51"/>
    <w:rsid w:val="00382BD8"/>
    <w:rsid w:val="003D5FEC"/>
    <w:rsid w:val="003D605F"/>
    <w:rsid w:val="003E07B2"/>
    <w:rsid w:val="00413057"/>
    <w:rsid w:val="00413759"/>
    <w:rsid w:val="00417963"/>
    <w:rsid w:val="00456295"/>
    <w:rsid w:val="00466C7A"/>
    <w:rsid w:val="00490F42"/>
    <w:rsid w:val="004A2AFE"/>
    <w:rsid w:val="004B13DD"/>
    <w:rsid w:val="00501090"/>
    <w:rsid w:val="00542316"/>
    <w:rsid w:val="005463C4"/>
    <w:rsid w:val="0057657F"/>
    <w:rsid w:val="00577554"/>
    <w:rsid w:val="005D3C81"/>
    <w:rsid w:val="005D47DB"/>
    <w:rsid w:val="005F17A8"/>
    <w:rsid w:val="00637BA5"/>
    <w:rsid w:val="006467DA"/>
    <w:rsid w:val="00650260"/>
    <w:rsid w:val="0066401C"/>
    <w:rsid w:val="00670B64"/>
    <w:rsid w:val="00690A45"/>
    <w:rsid w:val="00693582"/>
    <w:rsid w:val="006B3F8F"/>
    <w:rsid w:val="006D00BB"/>
    <w:rsid w:val="006F12DE"/>
    <w:rsid w:val="006F29BB"/>
    <w:rsid w:val="00757B05"/>
    <w:rsid w:val="00760813"/>
    <w:rsid w:val="00770EF0"/>
    <w:rsid w:val="00777860"/>
    <w:rsid w:val="00794259"/>
    <w:rsid w:val="00794DFF"/>
    <w:rsid w:val="00797545"/>
    <w:rsid w:val="007C15C3"/>
    <w:rsid w:val="007C2E86"/>
    <w:rsid w:val="007D338F"/>
    <w:rsid w:val="007D4C7E"/>
    <w:rsid w:val="007E4987"/>
    <w:rsid w:val="007F663B"/>
    <w:rsid w:val="008100C8"/>
    <w:rsid w:val="0085099B"/>
    <w:rsid w:val="00854E20"/>
    <w:rsid w:val="00860A0F"/>
    <w:rsid w:val="00871396"/>
    <w:rsid w:val="0087572A"/>
    <w:rsid w:val="00885DDC"/>
    <w:rsid w:val="00890749"/>
    <w:rsid w:val="00895D5D"/>
    <w:rsid w:val="008A2872"/>
    <w:rsid w:val="008C067B"/>
    <w:rsid w:val="008C7C96"/>
    <w:rsid w:val="008D2441"/>
    <w:rsid w:val="0095494E"/>
    <w:rsid w:val="00971AE8"/>
    <w:rsid w:val="00974FF0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756D7"/>
    <w:rsid w:val="00A870C6"/>
    <w:rsid w:val="00A9491E"/>
    <w:rsid w:val="00AA67DA"/>
    <w:rsid w:val="00AB109F"/>
    <w:rsid w:val="00AB7A2C"/>
    <w:rsid w:val="00B06871"/>
    <w:rsid w:val="00B16B6D"/>
    <w:rsid w:val="00B61A50"/>
    <w:rsid w:val="00B742F4"/>
    <w:rsid w:val="00B81180"/>
    <w:rsid w:val="00B92847"/>
    <w:rsid w:val="00B92B12"/>
    <w:rsid w:val="00BB07B1"/>
    <w:rsid w:val="00BB1B00"/>
    <w:rsid w:val="00BC2611"/>
    <w:rsid w:val="00BC7A4B"/>
    <w:rsid w:val="00BD1455"/>
    <w:rsid w:val="00C12B1D"/>
    <w:rsid w:val="00C1590E"/>
    <w:rsid w:val="00C15DC7"/>
    <w:rsid w:val="00C34D96"/>
    <w:rsid w:val="00C40338"/>
    <w:rsid w:val="00C4669E"/>
    <w:rsid w:val="00C55C58"/>
    <w:rsid w:val="00C6417B"/>
    <w:rsid w:val="00C65FC8"/>
    <w:rsid w:val="00C72DAD"/>
    <w:rsid w:val="00C76A40"/>
    <w:rsid w:val="00C95881"/>
    <w:rsid w:val="00CC64A6"/>
    <w:rsid w:val="00D07325"/>
    <w:rsid w:val="00D221DF"/>
    <w:rsid w:val="00D3043B"/>
    <w:rsid w:val="00D35F55"/>
    <w:rsid w:val="00D41A4A"/>
    <w:rsid w:val="00D45FC1"/>
    <w:rsid w:val="00DA01F0"/>
    <w:rsid w:val="00DA149C"/>
    <w:rsid w:val="00E14AD9"/>
    <w:rsid w:val="00E167CC"/>
    <w:rsid w:val="00E3288E"/>
    <w:rsid w:val="00E74CF9"/>
    <w:rsid w:val="00E76DB5"/>
    <w:rsid w:val="00E92566"/>
    <w:rsid w:val="00EC1220"/>
    <w:rsid w:val="00EF55B5"/>
    <w:rsid w:val="00F25404"/>
    <w:rsid w:val="00F46490"/>
    <w:rsid w:val="00F53365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4B736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2025-08-05T06:42:00Z</cp:lastPrinted>
  <dcterms:created xsi:type="dcterms:W3CDTF">2025-07-31T05:23:00Z</dcterms:created>
  <dcterms:modified xsi:type="dcterms:W3CDTF">2025-08-05T06:42:00Z</dcterms:modified>
</cp:coreProperties>
</file>