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95CEE" w14:textId="77777777" w:rsidR="00F75B38" w:rsidRDefault="00F75B38">
      <w:pPr>
        <w:pStyle w:val="Title"/>
        <w:jc w:val="left"/>
        <w:rPr>
          <w:lang w:eastAsia="zh-CN"/>
        </w:rPr>
      </w:pPr>
    </w:p>
    <w:p w14:paraId="4AEF9B4A" w14:textId="24C5C73E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BAE0DDD" w14:textId="77777777" w:rsidR="003D59ED" w:rsidRDefault="003D59ED">
      <w:pPr>
        <w:rPr>
          <w:sz w:val="24"/>
        </w:rPr>
      </w:pPr>
    </w:p>
    <w:p w14:paraId="652548DC" w14:textId="79B83A39" w:rsidR="00EE527F" w:rsidRDefault="0054018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D59ED">
        <w:rPr>
          <w:sz w:val="24"/>
        </w:rPr>
        <w:t>17</w:t>
      </w:r>
      <w:r w:rsidR="003D59ED" w:rsidRPr="003D59ED">
        <w:rPr>
          <w:sz w:val="24"/>
          <w:vertAlign w:val="superscript"/>
        </w:rPr>
        <w:t>th</w:t>
      </w:r>
      <w:r w:rsidR="003D59ED">
        <w:rPr>
          <w:sz w:val="24"/>
        </w:rPr>
        <w:t xml:space="preserve"> Jan 2025</w:t>
      </w:r>
    </w:p>
    <w:p w14:paraId="62691E1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5B4A0C9" w14:textId="77777777"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14:paraId="2D893AF4" w14:textId="7499B238"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252DD">
        <w:rPr>
          <w:sz w:val="24"/>
          <w:lang w:eastAsia="zh-CN"/>
        </w:rPr>
        <w:t xml:space="preserve">unload machine and accessories from </w:t>
      </w:r>
      <w:r w:rsidR="003D59ED">
        <w:rPr>
          <w:sz w:val="24"/>
          <w:lang w:eastAsia="zh-CN"/>
        </w:rPr>
        <w:t>2</w:t>
      </w:r>
      <w:r w:rsidR="00D252DD">
        <w:rPr>
          <w:sz w:val="24"/>
          <w:lang w:eastAsia="zh-CN"/>
        </w:rPr>
        <w:t xml:space="preserve"> x 40ft HC container, hoist up</w:t>
      </w:r>
      <w:r w:rsidR="0054018F">
        <w:rPr>
          <w:sz w:val="24"/>
          <w:lang w:eastAsia="zh-CN"/>
        </w:rPr>
        <w:t xml:space="preserve"> </w:t>
      </w:r>
      <w:r w:rsidR="00CE0A0D">
        <w:rPr>
          <w:sz w:val="24"/>
          <w:lang w:eastAsia="zh-CN"/>
        </w:rPr>
        <w:t>to 2</w:t>
      </w:r>
      <w:r w:rsidR="00CE0A0D" w:rsidRPr="00CE0A0D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CE0A0D">
        <w:rPr>
          <w:sz w:val="24"/>
          <w:lang w:eastAsia="zh-CN"/>
        </w:rPr>
        <w:t>floor through shutter door</w:t>
      </w:r>
      <w:r w:rsidR="0054018F">
        <w:rPr>
          <w:sz w:val="24"/>
          <w:lang w:eastAsia="zh-CN"/>
        </w:rPr>
        <w:t xml:space="preserve"> opening by using </w:t>
      </w:r>
      <w:r w:rsidR="00935EB0">
        <w:rPr>
          <w:sz w:val="24"/>
          <w:lang w:eastAsia="zh-CN"/>
        </w:rPr>
        <w:t xml:space="preserve">platform and </w:t>
      </w:r>
      <w:r w:rsidR="0054018F">
        <w:rPr>
          <w:sz w:val="24"/>
          <w:lang w:eastAsia="zh-CN"/>
        </w:rPr>
        <w:t>lorry crane</w:t>
      </w:r>
    </w:p>
    <w:p w14:paraId="04A766E7" w14:textId="77777777"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523719A" w14:textId="77777777" w:rsidR="00997640" w:rsidRPr="00EF62AA" w:rsidRDefault="00B835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36EA551" w14:textId="09AF564D" w:rsidR="006C66D8" w:rsidRDefault="003D59E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packing lost </w:t>
      </w:r>
    </w:p>
    <w:p w14:paraId="43311BCD" w14:textId="77777777" w:rsidR="003D59ED" w:rsidRPr="003D59ED" w:rsidRDefault="003D59E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6C8D71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1F14056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</w:p>
    <w:p w14:paraId="2F3E040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92E3445" w14:textId="77777777"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723B804" w14:textId="1BC8EF4C" w:rsidR="0054018F" w:rsidRPr="003D59ED" w:rsidRDefault="003D59ED">
      <w:pPr>
        <w:rPr>
          <w:sz w:val="24"/>
          <w:lang w:eastAsia="zh-CN"/>
        </w:rPr>
      </w:pPr>
      <w:r>
        <w:rPr>
          <w:sz w:val="24"/>
          <w:lang w:eastAsia="zh-CN"/>
        </w:rPr>
        <w:t>07/02/25</w:t>
      </w:r>
    </w:p>
    <w:p w14:paraId="30575CFA" w14:textId="77777777"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14:paraId="2296AF79" w14:textId="77777777"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09D687D5" w14:textId="77777777"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537073A5" w14:textId="77777777" w:rsidR="00F75B38" w:rsidRDefault="00F75B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D56CF36" w14:textId="09B3D7F4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5842BA" w14:textId="77777777" w:rsidR="00840DC8" w:rsidRPr="00652C7E" w:rsidRDefault="00B83550" w:rsidP="00652C7E">
      <w:pPr>
        <w:pStyle w:val="Heading4"/>
      </w:pPr>
      <w:r>
        <w:t xml:space="preserve">6 Marsiling Lane </w:t>
      </w:r>
      <w:r w:rsidR="0054018F">
        <w:t>#02</w:t>
      </w:r>
      <w:r w:rsidR="00652C7E">
        <w:t>-00</w:t>
      </w:r>
    </w:p>
    <w:p w14:paraId="7304BA00" w14:textId="77777777" w:rsidR="00EE527F" w:rsidRDefault="00EE527F">
      <w:pPr>
        <w:rPr>
          <w:lang w:eastAsia="zh-CN"/>
        </w:rPr>
      </w:pPr>
    </w:p>
    <w:p w14:paraId="17608970" w14:textId="77777777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D8555D7" w14:textId="5111C5B4" w:rsidR="00DC4505" w:rsidRDefault="00DE5D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47B96">
        <w:rPr>
          <w:sz w:val="24"/>
          <w:lang w:eastAsia="zh-CN"/>
        </w:rPr>
        <w:t xml:space="preserve"> x </w:t>
      </w:r>
      <w:r w:rsidR="00EF62AA">
        <w:rPr>
          <w:sz w:val="24"/>
          <w:lang w:eastAsia="zh-CN"/>
        </w:rPr>
        <w:t>633</w:t>
      </w:r>
      <w:r w:rsidR="00E87A28">
        <w:rPr>
          <w:sz w:val="24"/>
          <w:lang w:eastAsia="zh-CN"/>
        </w:rPr>
        <w:t xml:space="preserve"> FALFINGER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87A28">
        <w:rPr>
          <w:sz w:val="24"/>
          <w:lang w:eastAsia="zh-CN"/>
        </w:rPr>
        <w:t xml:space="preserve"> loader</w:t>
      </w:r>
    </w:p>
    <w:p w14:paraId="0F567E28" w14:textId="713B736A" w:rsidR="003D59ED" w:rsidRDefault="003D59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2F3B163D" w14:textId="77777777" w:rsidR="00DE5D4A" w:rsidRDefault="00DE5D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08D0E2D4" w14:textId="77777777" w:rsidR="00E47B96" w:rsidRDefault="00D011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14:paraId="509A8920" w14:textId="77777777" w:rsidR="00D0111B" w:rsidRDefault="00DE5D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14:paraId="538B6D9C" w14:textId="77777777" w:rsidR="00DE5D4A" w:rsidRDefault="00D011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14:paraId="26F8E379" w14:textId="77777777" w:rsidR="00652C7E" w:rsidRDefault="00652C7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53B5EB7" w14:textId="77777777" w:rsidR="00EE527F" w:rsidRPr="00DE5D4A" w:rsidRDefault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1AD7071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14:paraId="35BF7059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14:paraId="0C45E33F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702BA45A" w14:textId="77777777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54D00F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9E678E">
        <w:rPr>
          <w:sz w:val="24"/>
          <w:lang w:eastAsia="zh-CN"/>
        </w:rPr>
        <w:t>derstorms and lightning weather</w:t>
      </w:r>
    </w:p>
    <w:p w14:paraId="0629D4ED" w14:textId="77777777"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0DDA447E" w14:textId="77777777" w:rsidR="00EC1F7F" w:rsidRDefault="00EC1F7F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98258B0" w14:textId="77777777"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891134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209D859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61B339E" w14:textId="77777777"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C9829F5" w14:textId="77777777"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C47F1D">
        <w:rPr>
          <w:sz w:val="24"/>
          <w:lang w:eastAsia="zh-CN"/>
        </w:rPr>
        <w:t xml:space="preserve">controller to control </w:t>
      </w:r>
      <w:r>
        <w:rPr>
          <w:sz w:val="24"/>
          <w:lang w:eastAsia="zh-CN"/>
        </w:rPr>
        <w:t>movement of vehicle and personnel within the vicinity</w:t>
      </w:r>
    </w:p>
    <w:p w14:paraId="248E9BFC" w14:textId="77777777"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14:paraId="0E02CF51" w14:textId="77777777"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14:paraId="1CD815D1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14:paraId="28C9C007" w14:textId="77777777"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14:paraId="5ED8A2DC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7ECB55A" w14:textId="77777777"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0EF618F6" w14:textId="77777777"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14:paraId="158AD256" w14:textId="5F7DA9DD" w:rsidR="00F75B38" w:rsidRPr="00F75B38" w:rsidRDefault="009E0093" w:rsidP="00F75B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 to hoist up platform to 2</w:t>
      </w:r>
      <w:r w:rsidRPr="009E009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shutter door opening </w:t>
      </w:r>
    </w:p>
    <w:p w14:paraId="0B27978D" w14:textId="77777777" w:rsidR="009E0093" w:rsidRDefault="009E0093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plate protruding is fully lean and rested on the opening slab</w:t>
      </w:r>
    </w:p>
    <w:p w14:paraId="15AD3EF6" w14:textId="046A21D1" w:rsidR="00F75B38" w:rsidRPr="003D59ED" w:rsidRDefault="009E0093" w:rsidP="003D5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14:paraId="42B22278" w14:textId="77777777" w:rsidR="001D18FB" w:rsidRDefault="001D18FB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</w:p>
    <w:p w14:paraId="2A7F5B15" w14:textId="12ACC973" w:rsidR="001D18FB" w:rsidRDefault="001D18FB" w:rsidP="001D18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Pr="00BD3C0C">
        <w:rPr>
          <w:sz w:val="24"/>
          <w:lang w:eastAsia="zh-CN"/>
        </w:rPr>
        <w:t>nse</w:t>
      </w:r>
      <w:r>
        <w:rPr>
          <w:sz w:val="24"/>
          <w:lang w:eastAsia="zh-CN"/>
        </w:rPr>
        <w:t xml:space="preserve">rt </w:t>
      </w:r>
      <w:r w:rsidR="009B7DF8">
        <w:rPr>
          <w:sz w:val="24"/>
          <w:lang w:eastAsia="zh-CN"/>
        </w:rPr>
        <w:t>sling</w:t>
      </w:r>
      <w:r>
        <w:rPr>
          <w:sz w:val="24"/>
          <w:lang w:eastAsia="zh-CN"/>
        </w:rPr>
        <w:t xml:space="preserve"> to crane hook </w:t>
      </w:r>
    </w:p>
    <w:p w14:paraId="72D60360" w14:textId="4399C310" w:rsidR="001D18FB" w:rsidRPr="00BD3C0C" w:rsidRDefault="001D18FB" w:rsidP="001D18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</w:t>
      </w:r>
      <w:r w:rsidRPr="00BD3C0C">
        <w:rPr>
          <w:sz w:val="24"/>
          <w:lang w:eastAsia="zh-CN"/>
        </w:rPr>
        <w:t xml:space="preserve"> point </w:t>
      </w:r>
      <w:r>
        <w:rPr>
          <w:sz w:val="24"/>
          <w:lang w:eastAsia="zh-CN"/>
        </w:rPr>
        <w:t>of machine</w:t>
      </w:r>
    </w:p>
    <w:p w14:paraId="680FEDA8" w14:textId="77777777" w:rsidR="003D59ED" w:rsidRDefault="003D59ED" w:rsidP="003D59E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A367353" w14:textId="77777777" w:rsidR="003D59ED" w:rsidRDefault="003D59ED" w:rsidP="003D59E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5F31676" w14:textId="77777777" w:rsidR="003D59ED" w:rsidRDefault="003D59ED" w:rsidP="003D59ED">
      <w:pPr>
        <w:pStyle w:val="ListParagraph"/>
        <w:rPr>
          <w:sz w:val="24"/>
          <w:lang w:eastAsia="zh-CN"/>
        </w:rPr>
      </w:pPr>
    </w:p>
    <w:p w14:paraId="76185D9A" w14:textId="2D9743A1" w:rsidR="003D59ED" w:rsidRPr="003D59ED" w:rsidRDefault="001D18FB" w:rsidP="003D5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up </w:t>
      </w:r>
      <w:r w:rsidR="009B7DF8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 2</w:t>
      </w:r>
      <w:r w:rsidRPr="001D18F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</w:p>
    <w:p w14:paraId="122851FD" w14:textId="76A0137B" w:rsidR="00DE5D4A" w:rsidRDefault="001D18FB" w:rsidP="001D18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</w:t>
      </w:r>
      <w:r w:rsidR="00DE5D4A" w:rsidRPr="001D18FB">
        <w:rPr>
          <w:sz w:val="24"/>
          <w:lang w:eastAsia="zh-CN"/>
        </w:rPr>
        <w:t xml:space="preserve"> machine onto platform</w:t>
      </w:r>
    </w:p>
    <w:p w14:paraId="1DB7A74E" w14:textId="05D1F715" w:rsidR="00DE5D4A" w:rsidRPr="009B7DF8" w:rsidRDefault="001D18FB" w:rsidP="009B7DF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14:paraId="15C9D827" w14:textId="077F689C" w:rsidR="00DE5D4A" w:rsidRPr="001D18FB" w:rsidRDefault="00D252DD" w:rsidP="001D18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D18FB">
        <w:rPr>
          <w:sz w:val="24"/>
          <w:lang w:eastAsia="zh-CN"/>
        </w:rPr>
        <w:t xml:space="preserve">Shift out machine from platform </w:t>
      </w:r>
    </w:p>
    <w:p w14:paraId="7B760656" w14:textId="3CAC3BD6" w:rsidR="00A26699" w:rsidRPr="00D252DD" w:rsidRDefault="00D252DD" w:rsidP="00D252D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D3C0C" w:rsidRPr="00D252DD">
        <w:rPr>
          <w:sz w:val="24"/>
          <w:lang w:eastAsia="zh-CN"/>
        </w:rPr>
        <w:t xml:space="preserve">osition </w:t>
      </w:r>
      <w:r w:rsidR="00CE0A0D" w:rsidRPr="00D252DD">
        <w:rPr>
          <w:sz w:val="24"/>
          <w:lang w:eastAsia="zh-CN"/>
        </w:rPr>
        <w:t xml:space="preserve">machine to </w:t>
      </w:r>
      <w:r w:rsidR="009B7DF8">
        <w:rPr>
          <w:sz w:val="24"/>
          <w:lang w:eastAsia="zh-CN"/>
        </w:rPr>
        <w:t xml:space="preserve">the </w:t>
      </w:r>
      <w:r w:rsidR="00CE0A0D" w:rsidRPr="00D252DD">
        <w:rPr>
          <w:sz w:val="24"/>
          <w:lang w:eastAsia="zh-CN"/>
        </w:rPr>
        <w:t xml:space="preserve">designated location </w:t>
      </w:r>
    </w:p>
    <w:p w14:paraId="79DE1DF4" w14:textId="77777777"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59301EA3" w14:textId="77777777"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14:paraId="26143CF1" w14:textId="77777777"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172A857" w14:textId="77777777"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56B0F3B0" w14:textId="77777777"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5D8177EF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C4FE2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4AE2F33A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7F99C505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E145D6" w14:textId="77777777" w:rsidR="005E4C89" w:rsidRDefault="005E4C89">
      <w:r>
        <w:separator/>
      </w:r>
    </w:p>
  </w:endnote>
  <w:endnote w:type="continuationSeparator" w:id="0">
    <w:p w14:paraId="657759B0" w14:textId="77777777" w:rsidR="005E4C89" w:rsidRDefault="005E4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3EA49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109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B109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50AB9" w14:textId="77777777" w:rsidR="005E4C89" w:rsidRDefault="005E4C89">
      <w:r>
        <w:separator/>
      </w:r>
    </w:p>
  </w:footnote>
  <w:footnote w:type="continuationSeparator" w:id="0">
    <w:p w14:paraId="79BC43D1" w14:textId="77777777" w:rsidR="005E4C89" w:rsidRDefault="005E4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7DB68" w14:textId="2E022EAF" w:rsidR="00EE527F" w:rsidRPr="00F75B38" w:rsidRDefault="009B7DF8" w:rsidP="00F75B3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AB4044F" wp14:editId="07945F3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B38">
      <w:rPr>
        <w:b/>
        <w:color w:val="0000FF"/>
        <w:sz w:val="28"/>
      </w:rPr>
      <w:t xml:space="preserve">                  </w:t>
    </w:r>
    <w:r w:rsidR="00EE527F">
      <w:rPr>
        <w:b/>
        <w:color w:val="0000FF"/>
        <w:sz w:val="28"/>
      </w:rPr>
      <w:t>ERIC WONG MACHINERY TRANSPORTATION PTE LTD</w:t>
    </w:r>
  </w:p>
  <w:p w14:paraId="2779072A" w14:textId="77777777" w:rsidR="00EE527F" w:rsidRDefault="0054018F">
    <w:pPr>
      <w:pStyle w:val="Header"/>
      <w:jc w:val="center"/>
    </w:pPr>
    <w:r>
      <w:t xml:space="preserve">  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9149CC3" w14:textId="77777777"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 w:rsidR="0054018F">
      <w:t>2826020</w:t>
    </w:r>
  </w:p>
  <w:p w14:paraId="56CEE21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9C58DB6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ADA5FC7" w14:textId="77777777"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548148">
    <w:abstractNumId w:val="2"/>
  </w:num>
  <w:num w:numId="2" w16cid:durableId="468477130">
    <w:abstractNumId w:val="4"/>
  </w:num>
  <w:num w:numId="3" w16cid:durableId="669219668">
    <w:abstractNumId w:val="0"/>
  </w:num>
  <w:num w:numId="4" w16cid:durableId="320231092">
    <w:abstractNumId w:val="9"/>
  </w:num>
  <w:num w:numId="5" w16cid:durableId="2115519909">
    <w:abstractNumId w:val="5"/>
  </w:num>
  <w:num w:numId="6" w16cid:durableId="25059861">
    <w:abstractNumId w:val="6"/>
  </w:num>
  <w:num w:numId="7" w16cid:durableId="1729377807">
    <w:abstractNumId w:val="3"/>
  </w:num>
  <w:num w:numId="8" w16cid:durableId="1664579830">
    <w:abstractNumId w:val="7"/>
  </w:num>
  <w:num w:numId="9" w16cid:durableId="356659994">
    <w:abstractNumId w:val="1"/>
  </w:num>
  <w:num w:numId="10" w16cid:durableId="1123158587">
    <w:abstractNumId w:val="8"/>
  </w:num>
  <w:num w:numId="11" w16cid:durableId="38117650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752338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77CE"/>
    <w:rsid w:val="000128D4"/>
    <w:rsid w:val="00063D68"/>
    <w:rsid w:val="00081630"/>
    <w:rsid w:val="000F12E7"/>
    <w:rsid w:val="00103580"/>
    <w:rsid w:val="00164965"/>
    <w:rsid w:val="001848E2"/>
    <w:rsid w:val="001D1890"/>
    <w:rsid w:val="001D18FB"/>
    <w:rsid w:val="00217220"/>
    <w:rsid w:val="00251834"/>
    <w:rsid w:val="00255E64"/>
    <w:rsid w:val="00280D42"/>
    <w:rsid w:val="002D1F09"/>
    <w:rsid w:val="00300D93"/>
    <w:rsid w:val="00305E2C"/>
    <w:rsid w:val="00380541"/>
    <w:rsid w:val="00385586"/>
    <w:rsid w:val="003B701A"/>
    <w:rsid w:val="003D59ED"/>
    <w:rsid w:val="003D6643"/>
    <w:rsid w:val="00407134"/>
    <w:rsid w:val="0042603E"/>
    <w:rsid w:val="004268CA"/>
    <w:rsid w:val="0044333E"/>
    <w:rsid w:val="0045662C"/>
    <w:rsid w:val="00471A02"/>
    <w:rsid w:val="004725E1"/>
    <w:rsid w:val="004D3589"/>
    <w:rsid w:val="004E2C2F"/>
    <w:rsid w:val="004F6A44"/>
    <w:rsid w:val="00512C3F"/>
    <w:rsid w:val="00521954"/>
    <w:rsid w:val="0054018F"/>
    <w:rsid w:val="00552A68"/>
    <w:rsid w:val="0058789D"/>
    <w:rsid w:val="005E4C89"/>
    <w:rsid w:val="00605CE3"/>
    <w:rsid w:val="006359D2"/>
    <w:rsid w:val="00652C7E"/>
    <w:rsid w:val="00691F2F"/>
    <w:rsid w:val="006A0465"/>
    <w:rsid w:val="006B109C"/>
    <w:rsid w:val="006C66D8"/>
    <w:rsid w:val="007208CE"/>
    <w:rsid w:val="007250C7"/>
    <w:rsid w:val="007801F2"/>
    <w:rsid w:val="007C2076"/>
    <w:rsid w:val="008254AB"/>
    <w:rsid w:val="00840DC8"/>
    <w:rsid w:val="00880CD7"/>
    <w:rsid w:val="00884C68"/>
    <w:rsid w:val="00900916"/>
    <w:rsid w:val="00917B6D"/>
    <w:rsid w:val="00935EB0"/>
    <w:rsid w:val="00997640"/>
    <w:rsid w:val="009A121B"/>
    <w:rsid w:val="009A53BC"/>
    <w:rsid w:val="009B7DF8"/>
    <w:rsid w:val="009C51A6"/>
    <w:rsid w:val="009E0093"/>
    <w:rsid w:val="009E274C"/>
    <w:rsid w:val="009E678E"/>
    <w:rsid w:val="00A26699"/>
    <w:rsid w:val="00A303EC"/>
    <w:rsid w:val="00A4217E"/>
    <w:rsid w:val="00A558F1"/>
    <w:rsid w:val="00AA5E43"/>
    <w:rsid w:val="00AD13C8"/>
    <w:rsid w:val="00AD5DD6"/>
    <w:rsid w:val="00B342E6"/>
    <w:rsid w:val="00B535E6"/>
    <w:rsid w:val="00B83550"/>
    <w:rsid w:val="00BB3043"/>
    <w:rsid w:val="00BD3C0C"/>
    <w:rsid w:val="00C35759"/>
    <w:rsid w:val="00C40F26"/>
    <w:rsid w:val="00C47F1D"/>
    <w:rsid w:val="00C76ABF"/>
    <w:rsid w:val="00CA3063"/>
    <w:rsid w:val="00CC772F"/>
    <w:rsid w:val="00CD431A"/>
    <w:rsid w:val="00CE0A0D"/>
    <w:rsid w:val="00CF7395"/>
    <w:rsid w:val="00D0111B"/>
    <w:rsid w:val="00D10D34"/>
    <w:rsid w:val="00D252DD"/>
    <w:rsid w:val="00DA079F"/>
    <w:rsid w:val="00DC4505"/>
    <w:rsid w:val="00DD2574"/>
    <w:rsid w:val="00DE5D4A"/>
    <w:rsid w:val="00E12D5A"/>
    <w:rsid w:val="00E47B96"/>
    <w:rsid w:val="00E87A28"/>
    <w:rsid w:val="00EB5E8A"/>
    <w:rsid w:val="00EC1F7F"/>
    <w:rsid w:val="00EC4FE2"/>
    <w:rsid w:val="00EE527F"/>
    <w:rsid w:val="00EF62AA"/>
    <w:rsid w:val="00F75B38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F8C83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3D59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F686B-A8F7-4879-9E87-12CA740E4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2024-12-02T01:00:00Z</cp:lastPrinted>
  <dcterms:created xsi:type="dcterms:W3CDTF">2025-01-17T00:49:00Z</dcterms:created>
  <dcterms:modified xsi:type="dcterms:W3CDTF">2025-01-17T00:49:00Z</dcterms:modified>
</cp:coreProperties>
</file>