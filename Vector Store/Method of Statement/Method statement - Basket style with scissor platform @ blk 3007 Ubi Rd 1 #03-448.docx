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4A67D2">
      <w:pPr>
        <w:rPr>
          <w:sz w:val="24"/>
          <w:lang w:eastAsia="zh-CN"/>
        </w:rPr>
      </w:pPr>
      <w:r>
        <w:rPr>
          <w:sz w:val="24"/>
        </w:rPr>
        <w:t>Date: 19</w:t>
      </w:r>
      <w:r w:rsidR="00CB19EF" w:rsidRPr="00CB19EF">
        <w:rPr>
          <w:sz w:val="24"/>
          <w:vertAlign w:val="superscript"/>
        </w:rPr>
        <w:t>th</w:t>
      </w:r>
      <w:r w:rsidR="00CB19EF">
        <w:rPr>
          <w:sz w:val="24"/>
        </w:rPr>
        <w:t xml:space="preserve"> Sep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4A67D2">
        <w:rPr>
          <w:sz w:val="24"/>
          <w:lang w:eastAsia="zh-CN"/>
        </w:rPr>
        <w:t xml:space="preserve"> hoist up 1 machine to 3</w:t>
      </w:r>
      <w:r w:rsidR="004A67D2" w:rsidRPr="004A67D2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 xml:space="preserve">by using </w:t>
      </w:r>
      <w:r w:rsidR="004A67D2">
        <w:rPr>
          <w:sz w:val="24"/>
          <w:lang w:eastAsia="zh-CN"/>
        </w:rPr>
        <w:t xml:space="preserve">scissor platform, </w:t>
      </w:r>
      <w:r w:rsidR="0042603E">
        <w:rPr>
          <w:sz w:val="24"/>
          <w:lang w:eastAsia="zh-CN"/>
        </w:rPr>
        <w:t xml:space="preserve">platform and </w:t>
      </w:r>
      <w:r w:rsidR="00CB19EF">
        <w:rPr>
          <w:sz w:val="24"/>
          <w:lang w:eastAsia="zh-CN"/>
        </w:rPr>
        <w:t>lorry</w:t>
      </w:r>
      <w:r w:rsidR="00E91028">
        <w:rPr>
          <w:sz w:val="24"/>
          <w:lang w:eastAsia="zh-CN"/>
        </w:rPr>
        <w:t xml:space="preserve"> crane</w:t>
      </w:r>
      <w:r w:rsidR="004A67D2">
        <w:rPr>
          <w:sz w:val="24"/>
          <w:lang w:eastAsia="zh-CN"/>
        </w:rPr>
        <w:t xml:space="preserve"> 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66CC3" w:rsidRDefault="00366CC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366CC3" w:rsidRDefault="00366CC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AR45 Wire Cut </w:t>
      </w:r>
    </w:p>
    <w:p w:rsidR="00366CC3" w:rsidRDefault="00366CC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120 x 170 x 180 cm</w:t>
      </w:r>
    </w:p>
    <w:p w:rsidR="00366CC3" w:rsidRDefault="00366CC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700 kg</w:t>
      </w:r>
    </w:p>
    <w:p w:rsidR="00366CC3" w:rsidRPr="00366CC3" w:rsidRDefault="00366CC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B19EF" w:rsidRPr="004A67D2" w:rsidRDefault="0042498B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29/11/23 (Wed)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CB19E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CB19EF" w:rsidP="004872DF">
      <w:pPr>
        <w:pStyle w:val="Heading4"/>
      </w:pPr>
      <w:r>
        <w:t>B</w:t>
      </w:r>
      <w:r w:rsidR="004A67D2">
        <w:t>lk 3007 Ubi Rd 1</w:t>
      </w:r>
      <w:r w:rsidR="00366CC3">
        <w:t xml:space="preserve"> #03-448</w:t>
      </w:r>
    </w:p>
    <w:p w:rsidR="00B85262" w:rsidRPr="004872DF" w:rsidRDefault="0042498B" w:rsidP="004872DF">
      <w:pPr>
        <w:pStyle w:val="Heading4"/>
      </w:pPr>
      <w:r>
        <w:t xml:space="preserve">AARON WIRECUT </w:t>
      </w:r>
      <w:bookmarkStart w:id="0" w:name="_GoBack"/>
      <w:bookmarkEnd w:id="0"/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35AF2" w:rsidRDefault="004A67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35AF2">
        <w:rPr>
          <w:sz w:val="24"/>
          <w:lang w:eastAsia="zh-CN"/>
        </w:rPr>
        <w:t xml:space="preserve"> x 633 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B35AF2" w:rsidRDefault="004A67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366CC3" w:rsidRDefault="00366CC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D35C95">
        <w:rPr>
          <w:sz w:val="24"/>
          <w:lang w:eastAsia="zh-CN"/>
        </w:rPr>
        <w:t xml:space="preserve">2 x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AD0E0E" w:rsidRDefault="00D35C9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D35C95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AD0E0E">
        <w:rPr>
          <w:sz w:val="24"/>
          <w:lang w:eastAsia="zh-CN"/>
        </w:rPr>
        <w:t xml:space="preserve">floor </w:t>
      </w:r>
    </w:p>
    <w:p w:rsidR="00AD0E0E" w:rsidRDefault="00AD0E0E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platform 3ft metal plate protruding is fully lean and rested on the building parapet wall </w:t>
      </w:r>
    </w:p>
    <w:p w:rsidR="00AD0E0E" w:rsidRDefault="00AD0E0E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</w:p>
    <w:p w:rsidR="00D35C95" w:rsidRPr="00AD0E0E" w:rsidRDefault="00D35C95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with 1 x lorry crane </w:t>
      </w:r>
    </w:p>
    <w:p w:rsidR="00AD0E0E" w:rsidRDefault="00D35C9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 to hoist up machine to 3</w:t>
      </w:r>
      <w:r w:rsidRPr="00D35C95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</w:p>
    <w:p w:rsidR="00D35C95" w:rsidRDefault="00D35C9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D35C95" w:rsidRDefault="00D35C9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B35AF2" w:rsidRPr="00D35C95" w:rsidRDefault="00D35C95" w:rsidP="00D35C9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platform and l</w:t>
      </w:r>
      <w:r w:rsidR="00B35AF2" w:rsidRPr="00D35C95">
        <w:rPr>
          <w:sz w:val="24"/>
          <w:lang w:eastAsia="zh-CN"/>
        </w:rPr>
        <w:t xml:space="preserve">oad onto </w:t>
      </w:r>
      <w:r w:rsidR="00AD0E0E" w:rsidRPr="00D35C95">
        <w:rPr>
          <w:sz w:val="24"/>
          <w:lang w:eastAsia="zh-CN"/>
        </w:rPr>
        <w:t>scissor platform</w:t>
      </w:r>
    </w:p>
    <w:p w:rsidR="00AD0E0E" w:rsidRPr="006A0465" w:rsidRDefault="00D35C95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scissor platform</w:t>
      </w:r>
    </w:p>
    <w:p w:rsidR="00AD0E0E" w:rsidRDefault="00AD0E0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</w:t>
      </w:r>
      <w:r w:rsidR="00D35C95">
        <w:rPr>
          <w:sz w:val="24"/>
          <w:lang w:eastAsia="zh-CN"/>
        </w:rPr>
        <w:t xml:space="preserve"> scissor platform </w:t>
      </w:r>
    </w:p>
    <w:p w:rsidR="00D35C95" w:rsidRDefault="004A67D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Transport machine into customer premise </w:t>
      </w:r>
    </w:p>
    <w:p w:rsidR="004A67D2" w:rsidRPr="00C43DA6" w:rsidRDefault="004A67D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EE527F" w:rsidRPr="004A67D2" w:rsidRDefault="00EE527F" w:rsidP="004A67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A67D2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747A8">
        <w:rPr>
          <w:sz w:val="24"/>
          <w:lang w:eastAsia="zh-CN"/>
        </w:rPr>
        <w:t>, if any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B19EF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3D52" w:rsidRDefault="007C3D52">
      <w:r>
        <w:separator/>
      </w:r>
    </w:p>
  </w:endnote>
  <w:endnote w:type="continuationSeparator" w:id="0">
    <w:p w:rsidR="007C3D52" w:rsidRDefault="007C3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498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498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3D52" w:rsidRDefault="007C3D52">
      <w:r>
        <w:separator/>
      </w:r>
    </w:p>
  </w:footnote>
  <w:footnote w:type="continuationSeparator" w:id="0">
    <w:p w:rsidR="007C3D52" w:rsidRDefault="007C3D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C3D5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C3D5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747A8"/>
    <w:rsid w:val="00093A2F"/>
    <w:rsid w:val="000A4B74"/>
    <w:rsid w:val="000A77B9"/>
    <w:rsid w:val="000B2F2C"/>
    <w:rsid w:val="000C3A11"/>
    <w:rsid w:val="000F7B2E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66CC3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498B"/>
    <w:rsid w:val="0042603E"/>
    <w:rsid w:val="00430E91"/>
    <w:rsid w:val="00432BC5"/>
    <w:rsid w:val="004725E1"/>
    <w:rsid w:val="004872DF"/>
    <w:rsid w:val="00487B0F"/>
    <w:rsid w:val="004949D8"/>
    <w:rsid w:val="00495727"/>
    <w:rsid w:val="004A67D2"/>
    <w:rsid w:val="004D5933"/>
    <w:rsid w:val="004F07E0"/>
    <w:rsid w:val="005908DA"/>
    <w:rsid w:val="005B35C9"/>
    <w:rsid w:val="005E132E"/>
    <w:rsid w:val="0061759B"/>
    <w:rsid w:val="006362BB"/>
    <w:rsid w:val="00664D20"/>
    <w:rsid w:val="006A0465"/>
    <w:rsid w:val="00700106"/>
    <w:rsid w:val="00707759"/>
    <w:rsid w:val="00726653"/>
    <w:rsid w:val="00733502"/>
    <w:rsid w:val="00782718"/>
    <w:rsid w:val="007A3FA0"/>
    <w:rsid w:val="007C3D5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9108C"/>
    <w:rsid w:val="009E694C"/>
    <w:rsid w:val="00A04987"/>
    <w:rsid w:val="00A46072"/>
    <w:rsid w:val="00AC4808"/>
    <w:rsid w:val="00AD0E0E"/>
    <w:rsid w:val="00AD4C31"/>
    <w:rsid w:val="00B142F0"/>
    <w:rsid w:val="00B17867"/>
    <w:rsid w:val="00B35AF2"/>
    <w:rsid w:val="00B424C8"/>
    <w:rsid w:val="00B469FA"/>
    <w:rsid w:val="00B52B90"/>
    <w:rsid w:val="00B814A1"/>
    <w:rsid w:val="00B85262"/>
    <w:rsid w:val="00B85990"/>
    <w:rsid w:val="00B86693"/>
    <w:rsid w:val="00B8750E"/>
    <w:rsid w:val="00B965F7"/>
    <w:rsid w:val="00BC6BCE"/>
    <w:rsid w:val="00C43DA6"/>
    <w:rsid w:val="00CA0D71"/>
    <w:rsid w:val="00CA3063"/>
    <w:rsid w:val="00CB19EF"/>
    <w:rsid w:val="00CE271F"/>
    <w:rsid w:val="00D015DC"/>
    <w:rsid w:val="00D14B56"/>
    <w:rsid w:val="00D35C95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2023-09-19T06:09:00Z</cp:lastPrinted>
  <dcterms:created xsi:type="dcterms:W3CDTF">2023-11-23T01:47:00Z</dcterms:created>
  <dcterms:modified xsi:type="dcterms:W3CDTF">2023-11-23T01:47:00Z</dcterms:modified>
</cp:coreProperties>
</file>