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EF80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77D04EC" w14:textId="77777777" w:rsidR="007468DF" w:rsidRDefault="007468DF">
      <w:pPr>
        <w:rPr>
          <w:sz w:val="24"/>
        </w:rPr>
      </w:pPr>
    </w:p>
    <w:p w14:paraId="1232C2A8" w14:textId="626D3DEB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445AF">
        <w:rPr>
          <w:sz w:val="24"/>
        </w:rPr>
        <w:t>06</w:t>
      </w:r>
      <w:r w:rsidR="00D445AF" w:rsidRPr="00D445AF">
        <w:rPr>
          <w:sz w:val="24"/>
          <w:vertAlign w:val="superscript"/>
        </w:rPr>
        <w:t>th</w:t>
      </w:r>
      <w:r w:rsidR="00D445AF">
        <w:rPr>
          <w:sz w:val="24"/>
        </w:rPr>
        <w:t xml:space="preserve"> Dec</w:t>
      </w:r>
      <w:r w:rsidR="00E72755">
        <w:rPr>
          <w:sz w:val="24"/>
        </w:rPr>
        <w:t xml:space="preserve"> 2024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058CF772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45AF">
        <w:rPr>
          <w:sz w:val="24"/>
          <w:lang w:eastAsia="zh-CN"/>
        </w:rPr>
        <w:t xml:space="preserve">machine and accessories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</w:t>
      </w:r>
      <w:r w:rsidR="00D445AF">
        <w:rPr>
          <w:sz w:val="24"/>
          <w:lang w:eastAsia="zh-CN"/>
        </w:rPr>
        <w:t>2</w:t>
      </w:r>
      <w:r w:rsidR="00D445AF" w:rsidRPr="00D445AF">
        <w:rPr>
          <w:sz w:val="24"/>
          <w:vertAlign w:val="superscript"/>
          <w:lang w:eastAsia="zh-CN"/>
        </w:rPr>
        <w:t>nd</w:t>
      </w:r>
      <w:r w:rsidR="00814A8C">
        <w:rPr>
          <w:sz w:val="24"/>
          <w:lang w:eastAsia="zh-CN"/>
        </w:rPr>
        <w:t xml:space="preserve"> floor </w:t>
      </w:r>
      <w:r w:rsidR="00D445AF">
        <w:rPr>
          <w:sz w:val="24"/>
          <w:lang w:eastAsia="zh-CN"/>
        </w:rPr>
        <w:t>via cargo lift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42E9AC15" w14:textId="6243B0C5" w:rsidR="00E72755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unit Laser machine</w:t>
      </w:r>
      <w:r w:rsidR="00B57810">
        <w:rPr>
          <w:bCs/>
          <w:sz w:val="24"/>
          <w:szCs w:val="24"/>
          <w:lang w:eastAsia="zh-CN"/>
        </w:rPr>
        <w:t xml:space="preserve"> </w:t>
      </w:r>
    </w:p>
    <w:p w14:paraId="2EA19A45" w14:textId="1C1F807A" w:rsidR="001F5A69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Machine</w:t>
      </w:r>
      <w:r w:rsidR="00B57810">
        <w:rPr>
          <w:bCs/>
          <w:sz w:val="24"/>
          <w:szCs w:val="24"/>
          <w:lang w:eastAsia="zh-CN"/>
        </w:rPr>
        <w:t xml:space="preserve">: </w:t>
      </w:r>
      <w:r w:rsidR="00412D09">
        <w:rPr>
          <w:bCs/>
          <w:sz w:val="24"/>
          <w:szCs w:val="24"/>
          <w:lang w:eastAsia="zh-CN"/>
        </w:rPr>
        <w:t>15</w:t>
      </w:r>
      <w:r>
        <w:rPr>
          <w:bCs/>
          <w:sz w:val="24"/>
          <w:szCs w:val="24"/>
          <w:lang w:eastAsia="zh-CN"/>
        </w:rPr>
        <w:t>5 x 150 x 193 cm</w:t>
      </w:r>
      <w:r w:rsidR="00772C26">
        <w:rPr>
          <w:bCs/>
          <w:sz w:val="24"/>
          <w:szCs w:val="24"/>
          <w:lang w:eastAsia="zh-CN"/>
        </w:rPr>
        <w:t xml:space="preserve"> </w:t>
      </w:r>
      <w:proofErr w:type="spellStart"/>
      <w:r w:rsidR="00B57810">
        <w:rPr>
          <w:bCs/>
          <w:sz w:val="24"/>
          <w:szCs w:val="24"/>
          <w:lang w:eastAsia="zh-CN"/>
        </w:rPr>
        <w:t>Wt</w:t>
      </w:r>
      <w:proofErr w:type="spellEnd"/>
      <w:r w:rsidR="00B57810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 xml:space="preserve"> 1, 200</w:t>
      </w:r>
      <w:r w:rsidR="00772C26">
        <w:rPr>
          <w:bCs/>
          <w:sz w:val="24"/>
          <w:szCs w:val="24"/>
          <w:lang w:eastAsia="zh-CN"/>
        </w:rPr>
        <w:t xml:space="preserve"> kg</w:t>
      </w:r>
    </w:p>
    <w:p w14:paraId="36453CB6" w14:textId="24C2B237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</w:t>
      </w:r>
      <w:r w:rsidR="00DA030F">
        <w:rPr>
          <w:bCs/>
          <w:sz w:val="24"/>
          <w:szCs w:val="24"/>
          <w:lang w:eastAsia="zh-CN"/>
        </w:rPr>
        <w:t xml:space="preserve"> arm</w:t>
      </w:r>
    </w:p>
    <w:p w14:paraId="6DD8112B" w14:textId="6F549BB2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DA030F">
        <w:rPr>
          <w:bCs/>
          <w:sz w:val="24"/>
          <w:szCs w:val="24"/>
          <w:lang w:eastAsia="zh-CN"/>
        </w:rPr>
        <w:t xml:space="preserve">Robat arm </w:t>
      </w:r>
      <w:r>
        <w:rPr>
          <w:bCs/>
          <w:sz w:val="24"/>
          <w:szCs w:val="24"/>
          <w:lang w:eastAsia="zh-CN"/>
        </w:rPr>
        <w:t>stand</w:t>
      </w:r>
    </w:p>
    <w:p w14:paraId="30BBF68B" w14:textId="2135F92A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</w:t>
      </w:r>
      <w:r w:rsidR="00DA030F">
        <w:rPr>
          <w:bCs/>
          <w:sz w:val="24"/>
          <w:szCs w:val="24"/>
          <w:lang w:eastAsia="zh-CN"/>
        </w:rPr>
        <w:t xml:space="preserve"> arm</w:t>
      </w:r>
    </w:p>
    <w:p w14:paraId="20AA5474" w14:textId="6E9F5D3F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Trolley</w:t>
      </w:r>
    </w:p>
    <w:p w14:paraId="3AE05E91" w14:textId="0F7F1F76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 controller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1F89D9D0" w:rsidR="00F147AF" w:rsidRPr="0073503C" w:rsidRDefault="00F50D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D445AF">
        <w:rPr>
          <w:bCs/>
          <w:sz w:val="24"/>
          <w:szCs w:val="24"/>
          <w:lang w:eastAsia="zh-CN"/>
        </w:rPr>
        <w:t>3</w:t>
      </w:r>
      <w:r w:rsidR="00B57810">
        <w:rPr>
          <w:bCs/>
          <w:sz w:val="24"/>
          <w:szCs w:val="24"/>
          <w:lang w:eastAsia="zh-CN"/>
        </w:rPr>
        <w:t>/12</w:t>
      </w:r>
      <w:r w:rsidR="00E72755">
        <w:rPr>
          <w:bCs/>
          <w:sz w:val="24"/>
          <w:szCs w:val="24"/>
          <w:lang w:eastAsia="zh-CN"/>
        </w:rPr>
        <w:t>/24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0A03F388" w:rsidR="00D15AA2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75C54696" w14:textId="2950D58B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58FD173B" w:rsidR="00D15AA2" w:rsidRDefault="00C435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32 Loyang Way </w:t>
      </w:r>
    </w:p>
    <w:p w14:paraId="7EB67717" w14:textId="30CEF93A" w:rsidR="007E0784" w:rsidRDefault="00C435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Lincstech</w:t>
      </w:r>
      <w:proofErr w:type="spellEnd"/>
      <w:r>
        <w:rPr>
          <w:bCs/>
          <w:sz w:val="24"/>
          <w:szCs w:val="24"/>
          <w:lang w:eastAsia="zh-CN"/>
        </w:rPr>
        <w:t xml:space="preserve"> Circuit Singapore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77777777" w:rsidR="00DF421F" w:rsidRDefault="00147E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77777777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3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ED0C25A" w14:textId="77777777" w:rsidR="00D445AF" w:rsidRDefault="00D445A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5D72F93F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4EB48EEF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7FDC4C59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079030BA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D445AF">
        <w:rPr>
          <w:b w:val="0"/>
          <w:sz w:val="24"/>
          <w:szCs w:val="24"/>
          <w:u w:val="none"/>
          <w:lang w:eastAsia="zh-CN"/>
        </w:rPr>
        <w:t>machine and accessories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</w:p>
    <w:p w14:paraId="3E361033" w14:textId="6A43802F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at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844FBFA" w14:textId="77777777" w:rsidR="00C435AE" w:rsidRDefault="00C435AE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10AF300" w14:textId="77777777" w:rsidR="00C435AE" w:rsidRDefault="00C435AE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A736EAA" w14:textId="498366C8" w:rsidR="00DA030F" w:rsidRDefault="00DA03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loader to hoist up Robot arm onto stand</w:t>
      </w:r>
    </w:p>
    <w:p w14:paraId="3B183FAE" w14:textId="2DC08D91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</w:t>
      </w:r>
      <w:r w:rsidR="00DA030F">
        <w:rPr>
          <w:b w:val="0"/>
          <w:sz w:val="24"/>
          <w:u w:val="none"/>
          <w:lang w:eastAsia="zh-CN"/>
        </w:rPr>
        <w:t>2</w:t>
      </w:r>
      <w:r w:rsidR="00DA030F" w:rsidRPr="00DA030F">
        <w:rPr>
          <w:b w:val="0"/>
          <w:sz w:val="24"/>
          <w:u w:val="none"/>
          <w:vertAlign w:val="superscript"/>
          <w:lang w:eastAsia="zh-CN"/>
        </w:rPr>
        <w:t>nd</w:t>
      </w:r>
      <w:r w:rsidR="00DA030F">
        <w:rPr>
          <w:b w:val="0"/>
          <w:sz w:val="24"/>
          <w:u w:val="none"/>
          <w:lang w:eastAsia="zh-CN"/>
        </w:rPr>
        <w:t xml:space="preserve"> floor via cargo lift </w:t>
      </w:r>
    </w:p>
    <w:p w14:paraId="2C4FD72B" w14:textId="5DEE62BD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F2ACD" w14:textId="77777777" w:rsidR="00B729E4" w:rsidRDefault="00B729E4">
      <w:r>
        <w:separator/>
      </w:r>
    </w:p>
  </w:endnote>
  <w:endnote w:type="continuationSeparator" w:id="0">
    <w:p w14:paraId="1FAD06C5" w14:textId="77777777" w:rsidR="00B729E4" w:rsidRDefault="00B72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CCD9BD" w14:textId="77777777" w:rsidR="00B729E4" w:rsidRDefault="00B729E4">
      <w:r>
        <w:separator/>
      </w:r>
    </w:p>
  </w:footnote>
  <w:footnote w:type="continuationSeparator" w:id="0">
    <w:p w14:paraId="2B159842" w14:textId="77777777" w:rsidR="00B729E4" w:rsidRDefault="00B72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4F5FAC8A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533182A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97257"/>
    <w:rsid w:val="002E5BAE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E645C"/>
    <w:rsid w:val="00542CC5"/>
    <w:rsid w:val="0055138B"/>
    <w:rsid w:val="00575B76"/>
    <w:rsid w:val="005A2F6A"/>
    <w:rsid w:val="005C74C3"/>
    <w:rsid w:val="005E3EC3"/>
    <w:rsid w:val="00610654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35AE"/>
    <w:rsid w:val="00C52002"/>
    <w:rsid w:val="00C84C45"/>
    <w:rsid w:val="00C854F7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445AF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34C"/>
    <w:rsid w:val="00EF7E04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2024-12-06T06:18:00Z</cp:lastPrinted>
  <dcterms:created xsi:type="dcterms:W3CDTF">2024-12-06T01:57:00Z</dcterms:created>
  <dcterms:modified xsi:type="dcterms:W3CDTF">2024-12-06T06:18:00Z</dcterms:modified>
</cp:coreProperties>
</file>