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7649F8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B7F3628" w14:textId="77777777" w:rsidR="00E426B4" w:rsidRDefault="00E426B4">
      <w:pPr>
        <w:rPr>
          <w:sz w:val="24"/>
        </w:rPr>
      </w:pPr>
    </w:p>
    <w:p w14:paraId="1A006B1D" w14:textId="7025C940" w:rsidR="006467DA" w:rsidRDefault="00CD349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EB2408">
        <w:rPr>
          <w:sz w:val="24"/>
        </w:rPr>
        <w:t>04</w:t>
      </w:r>
      <w:r w:rsidR="00EB2408" w:rsidRPr="00EB2408">
        <w:rPr>
          <w:sz w:val="24"/>
          <w:vertAlign w:val="superscript"/>
        </w:rPr>
        <w:t>th</w:t>
      </w:r>
      <w:r w:rsidR="00EB2408">
        <w:rPr>
          <w:sz w:val="24"/>
        </w:rPr>
        <w:t xml:space="preserve"> July 2025</w:t>
      </w:r>
    </w:p>
    <w:p w14:paraId="1D19FDF8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930E30C" w14:textId="77777777"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382EF91" w14:textId="545A2F7D" w:rsidR="005D3C81" w:rsidRDefault="005C6EA2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EB2408">
        <w:rPr>
          <w:sz w:val="24"/>
          <w:lang w:eastAsia="zh-CN"/>
        </w:rPr>
        <w:t xml:space="preserve">hoist up </w:t>
      </w:r>
      <w:r w:rsidR="001C7D91">
        <w:rPr>
          <w:sz w:val="24"/>
          <w:lang w:eastAsia="zh-CN"/>
        </w:rPr>
        <w:t xml:space="preserve">container from the ground onto container chassis </w:t>
      </w:r>
    </w:p>
    <w:p w14:paraId="412D6DF5" w14:textId="77777777"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6E03982" w14:textId="639389F7"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14:paraId="3E7C3429" w14:textId="3419810B" w:rsidR="003A4ECA" w:rsidRDefault="003A4E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E04D828" w14:textId="77777777" w:rsidR="001C7D91" w:rsidRPr="001C7D91" w:rsidRDefault="001C7D9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DE9F16C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52DF7E9F" w14:textId="160BCFCD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EB2408">
        <w:rPr>
          <w:sz w:val="24"/>
          <w:lang w:eastAsia="zh-CN"/>
        </w:rPr>
        <w:t>ed</w:t>
      </w:r>
    </w:p>
    <w:p w14:paraId="6309710D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C42F103" w14:textId="77777777"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2F24F282" w14:textId="7664C4FB" w:rsidR="006467DA" w:rsidRDefault="00EB2408">
      <w:pPr>
        <w:rPr>
          <w:sz w:val="24"/>
          <w:lang w:eastAsia="zh-CN"/>
        </w:rPr>
      </w:pPr>
      <w:r>
        <w:rPr>
          <w:sz w:val="24"/>
          <w:lang w:eastAsia="zh-CN"/>
        </w:rPr>
        <w:t>17/07/25</w:t>
      </w:r>
    </w:p>
    <w:p w14:paraId="377826CA" w14:textId="77777777"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774EAC1" w14:textId="77777777"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7B5E99A5" w14:textId="6BE75600" w:rsidR="000F02CA" w:rsidRDefault="00E426B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301345">
        <w:rPr>
          <w:bCs/>
          <w:sz w:val="24"/>
          <w:szCs w:val="24"/>
          <w:lang w:eastAsia="zh-CN"/>
        </w:rPr>
        <w:t xml:space="preserve"> am</w:t>
      </w:r>
    </w:p>
    <w:p w14:paraId="77393D3C" w14:textId="77777777"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69EF0F05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3202622" w14:textId="77777777" w:rsidR="00BB4FA8" w:rsidRDefault="000F02CA" w:rsidP="00140D68">
      <w:pPr>
        <w:pStyle w:val="Heading4"/>
      </w:pPr>
      <w:r>
        <w:t>No 11 Tuas South Ave 12</w:t>
      </w:r>
    </w:p>
    <w:p w14:paraId="5363AEBB" w14:textId="77777777" w:rsidR="00515133" w:rsidRPr="003C5B60" w:rsidRDefault="000F02CA" w:rsidP="003C5B60">
      <w:pPr>
        <w:pStyle w:val="Heading4"/>
      </w:pPr>
      <w:r>
        <w:t>Halliburton Completions MFG</w:t>
      </w:r>
      <w:r w:rsidR="00673B40">
        <w:t xml:space="preserve"> Pte Ltd</w:t>
      </w:r>
    </w:p>
    <w:p w14:paraId="3233279B" w14:textId="77777777"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F833FD2" w14:textId="77777777"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7F16D909" w14:textId="5F300756" w:rsidR="008D2441" w:rsidRPr="00E426B4" w:rsidRDefault="00E426B4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</w:p>
    <w:p w14:paraId="2A9122EF" w14:textId="73A03A91" w:rsidR="001C20A3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EB240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14:paraId="1CF5FD9F" w14:textId="77777777" w:rsidR="000627D7" w:rsidRDefault="001C20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1268A8">
        <w:rPr>
          <w:sz w:val="24"/>
          <w:lang w:eastAsia="zh-CN"/>
        </w:rPr>
        <w:t xml:space="preserve">  </w:t>
      </w:r>
    </w:p>
    <w:p w14:paraId="240F8B97" w14:textId="77777777" w:rsidR="00CA3BF2" w:rsidRDefault="00CA3BF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36AD6A2" w14:textId="77777777"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34B8AFDD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14:paraId="2C3F6ECE" w14:textId="77777777" w:rsidR="00CA3BF2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333AC904" w14:textId="77777777" w:rsidR="00EB2408" w:rsidRDefault="00EB240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6570E55" w14:textId="74A6849F" w:rsidR="006467DA" w:rsidRPr="007F7D71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24CD8695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7BB0C257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471C76FF" w14:textId="77777777" w:rsidR="00B01373" w:rsidRDefault="00B0137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A0DE3FD" w14:textId="77777777"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71F02218" w14:textId="11FF013B"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0F02CA">
        <w:rPr>
          <w:sz w:val="24"/>
          <w:lang w:eastAsia="zh-CN"/>
        </w:rPr>
        <w:t xml:space="preserve">n this operation </w:t>
      </w:r>
    </w:p>
    <w:p w14:paraId="2458F3F9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39457AD" w14:textId="77777777"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6EA926F0" w14:textId="1E34A944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6A47ACD0" w14:textId="0AF77E66" w:rsidR="006467DA" w:rsidRDefault="001C7D91" w:rsidP="00192797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>Lifting machine and lifting gears with M.O.M certified</w:t>
      </w:r>
      <w:r w:rsidR="00192797">
        <w:rPr>
          <w:sz w:val="24"/>
          <w:lang w:eastAsia="zh-CN"/>
        </w:rPr>
        <w:tab/>
      </w:r>
    </w:p>
    <w:p w14:paraId="5ABD897E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34509020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11B5DDF1" w14:textId="77777777"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14:paraId="3CBC6BFC" w14:textId="685DF3CC" w:rsidR="00695315" w:rsidRDefault="00EB2408" w:rsidP="00EB240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loading area </w:t>
      </w:r>
    </w:p>
    <w:p w14:paraId="07AA9E74" w14:textId="762271F3" w:rsidR="00EB2408" w:rsidRPr="00EB2408" w:rsidRDefault="00EB2408" w:rsidP="00EB240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14:paraId="667EE746" w14:textId="77777777" w:rsidR="00E426B4" w:rsidRDefault="00E426B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12265D">
        <w:rPr>
          <w:sz w:val="24"/>
          <w:lang w:eastAsia="zh-CN"/>
        </w:rPr>
        <w:t xml:space="preserve">nsert </w:t>
      </w:r>
      <w:r w:rsidR="00143834">
        <w:rPr>
          <w:sz w:val="24"/>
          <w:lang w:eastAsia="zh-CN"/>
        </w:rPr>
        <w:t xml:space="preserve">required sling to crane hook </w:t>
      </w:r>
    </w:p>
    <w:p w14:paraId="2387878D" w14:textId="41565031" w:rsidR="0012265D" w:rsidRDefault="00E426B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143834"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 w:rsidR="00143834">
        <w:rPr>
          <w:sz w:val="24"/>
          <w:lang w:eastAsia="zh-CN"/>
        </w:rPr>
        <w:t>to</w:t>
      </w:r>
      <w:r w:rsidR="0012265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rigging</w:t>
      </w:r>
      <w:r w:rsidR="0012265D">
        <w:rPr>
          <w:sz w:val="24"/>
          <w:lang w:eastAsia="zh-CN"/>
        </w:rPr>
        <w:t xml:space="preserve"> point</w:t>
      </w:r>
      <w:r w:rsidR="00EB2408">
        <w:rPr>
          <w:sz w:val="24"/>
          <w:lang w:eastAsia="zh-CN"/>
        </w:rPr>
        <w:t xml:space="preserve"> </w:t>
      </w:r>
      <w:r w:rsidR="001C7D91">
        <w:rPr>
          <w:sz w:val="24"/>
          <w:lang w:eastAsia="zh-CN"/>
        </w:rPr>
        <w:t>container</w:t>
      </w:r>
    </w:p>
    <w:p w14:paraId="2DE2EF51" w14:textId="03D6EB60" w:rsidR="00626FBE" w:rsidRPr="00EB2408" w:rsidRDefault="00EB2408" w:rsidP="00EB240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1C7D91">
        <w:rPr>
          <w:sz w:val="24"/>
          <w:lang w:eastAsia="zh-CN"/>
        </w:rPr>
        <w:t>container</w:t>
      </w:r>
      <w:r>
        <w:rPr>
          <w:sz w:val="24"/>
          <w:lang w:eastAsia="zh-CN"/>
        </w:rPr>
        <w:t xml:space="preserve"> from the ground and load up onto container</w:t>
      </w:r>
      <w:r w:rsidR="001C7D91">
        <w:rPr>
          <w:sz w:val="24"/>
          <w:lang w:eastAsia="zh-CN"/>
        </w:rPr>
        <w:t xml:space="preserve"> chassis</w:t>
      </w:r>
    </w:p>
    <w:p w14:paraId="12F1C1B8" w14:textId="08B29536" w:rsidR="00B830DD" w:rsidRPr="001C7D91" w:rsidRDefault="0099046A" w:rsidP="001C7D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C7D91">
        <w:rPr>
          <w:sz w:val="24"/>
          <w:lang w:eastAsia="zh-CN"/>
        </w:rPr>
        <w:t>Once job complete, team leader will instruct the team t</w:t>
      </w:r>
      <w:r w:rsidR="00B830DD" w:rsidRPr="001C7D91">
        <w:rPr>
          <w:sz w:val="24"/>
          <w:lang w:eastAsia="zh-CN"/>
        </w:rPr>
        <w:t>o perform proper housekeeping</w:t>
      </w:r>
    </w:p>
    <w:p w14:paraId="5FA174ED" w14:textId="77777777"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14:paraId="500F9412" w14:textId="77777777"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00B04691" w14:textId="77777777"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14:paraId="058FDBDB" w14:textId="77777777"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14:paraId="7AF2165B" w14:textId="2A717201" w:rsidR="0099046A" w:rsidRDefault="00E426B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3450966E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12A7CDCF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9AC9F7" w14:textId="77777777" w:rsidR="008D2C3E" w:rsidRDefault="008D2C3E">
      <w:r>
        <w:separator/>
      </w:r>
    </w:p>
  </w:endnote>
  <w:endnote w:type="continuationSeparator" w:id="0">
    <w:p w14:paraId="423C92B7" w14:textId="77777777" w:rsidR="008D2C3E" w:rsidRDefault="008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C5F30C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566E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566E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E3AB4A" w14:textId="77777777" w:rsidR="008D2C3E" w:rsidRDefault="008D2C3E">
      <w:r>
        <w:separator/>
      </w:r>
    </w:p>
  </w:footnote>
  <w:footnote w:type="continuationSeparator" w:id="0">
    <w:p w14:paraId="3DCACC4B" w14:textId="77777777" w:rsidR="008D2C3E" w:rsidRDefault="008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992DC1" w14:textId="4F066DAF" w:rsidR="006467DA" w:rsidRPr="00DB4818" w:rsidRDefault="001C7D91" w:rsidP="00DB4818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DD28A9E" wp14:editId="22DD5E94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B4818">
      <w:rPr>
        <w:b/>
        <w:color w:val="0000FF"/>
        <w:sz w:val="28"/>
      </w:rPr>
      <w:t xml:space="preserve">                </w:t>
    </w:r>
    <w:r w:rsidR="006467DA">
      <w:rPr>
        <w:b/>
        <w:color w:val="0000FF"/>
        <w:sz w:val="28"/>
      </w:rPr>
      <w:t>ERIC WONG MACHINERY TRANSPORTATION PTE LTD</w:t>
    </w:r>
  </w:p>
  <w:p w14:paraId="3C7D11D7" w14:textId="173EAC21" w:rsidR="006467DA" w:rsidRDefault="00E426B4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6467DA">
      <w:t xml:space="preserve">, </w:t>
    </w:r>
    <w:proofErr w:type="spellStart"/>
    <w:r>
      <w:t>Kranji</w:t>
    </w:r>
    <w:proofErr w:type="spellEnd"/>
    <w:r>
      <w:t xml:space="preserve"> Green, </w:t>
    </w:r>
    <w:r w:rsidR="006467DA">
      <w:t xml:space="preserve">Singapore </w:t>
    </w:r>
    <w:r>
      <w:t>739571</w:t>
    </w:r>
  </w:p>
  <w:p w14:paraId="25223EF2" w14:textId="54785994"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</w:t>
    </w:r>
  </w:p>
  <w:p w14:paraId="2DD59B96" w14:textId="77777777" w:rsidR="006467DA" w:rsidRDefault="006467DA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76BEA2E1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A7B8655" w14:textId="77777777"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81665281">
    <w:abstractNumId w:val="3"/>
  </w:num>
  <w:num w:numId="2" w16cid:durableId="1799564066">
    <w:abstractNumId w:val="7"/>
  </w:num>
  <w:num w:numId="3" w16cid:durableId="993221567">
    <w:abstractNumId w:val="1"/>
  </w:num>
  <w:num w:numId="4" w16cid:durableId="1315910850">
    <w:abstractNumId w:val="14"/>
  </w:num>
  <w:num w:numId="5" w16cid:durableId="1556618711">
    <w:abstractNumId w:val="8"/>
  </w:num>
  <w:num w:numId="6" w16cid:durableId="500660660">
    <w:abstractNumId w:val="10"/>
  </w:num>
  <w:num w:numId="7" w16cid:durableId="895241657">
    <w:abstractNumId w:val="5"/>
  </w:num>
  <w:num w:numId="8" w16cid:durableId="795296288">
    <w:abstractNumId w:val="11"/>
  </w:num>
  <w:num w:numId="9" w16cid:durableId="60831972">
    <w:abstractNumId w:val="2"/>
  </w:num>
  <w:num w:numId="10" w16cid:durableId="1346517558">
    <w:abstractNumId w:val="12"/>
  </w:num>
  <w:num w:numId="11" w16cid:durableId="602032575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20161479">
    <w:abstractNumId w:val="0"/>
  </w:num>
  <w:num w:numId="13" w16cid:durableId="307172968">
    <w:abstractNumId w:val="9"/>
  </w:num>
  <w:num w:numId="14" w16cid:durableId="1689478939">
    <w:abstractNumId w:val="13"/>
  </w:num>
  <w:num w:numId="15" w16cid:durableId="296761917">
    <w:abstractNumId w:val="4"/>
  </w:num>
  <w:num w:numId="16" w16cid:durableId="11160201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07BC8"/>
    <w:rsid w:val="0005684E"/>
    <w:rsid w:val="00061F4D"/>
    <w:rsid w:val="000627D7"/>
    <w:rsid w:val="0007152C"/>
    <w:rsid w:val="00073A9B"/>
    <w:rsid w:val="00092D3A"/>
    <w:rsid w:val="000A4E07"/>
    <w:rsid w:val="000C68D5"/>
    <w:rsid w:val="000D3C89"/>
    <w:rsid w:val="000D3F7C"/>
    <w:rsid w:val="000D6FCC"/>
    <w:rsid w:val="000E0C67"/>
    <w:rsid w:val="000F02CA"/>
    <w:rsid w:val="001218B2"/>
    <w:rsid w:val="0012265D"/>
    <w:rsid w:val="0012341E"/>
    <w:rsid w:val="001268A8"/>
    <w:rsid w:val="00140D68"/>
    <w:rsid w:val="00141D73"/>
    <w:rsid w:val="00143834"/>
    <w:rsid w:val="00164396"/>
    <w:rsid w:val="0017369C"/>
    <w:rsid w:val="00192797"/>
    <w:rsid w:val="001C20A3"/>
    <w:rsid w:val="001C7D91"/>
    <w:rsid w:val="002545D3"/>
    <w:rsid w:val="00257C21"/>
    <w:rsid w:val="002958B3"/>
    <w:rsid w:val="002A0FF7"/>
    <w:rsid w:val="002C77FC"/>
    <w:rsid w:val="002E06E4"/>
    <w:rsid w:val="002E26B6"/>
    <w:rsid w:val="00301345"/>
    <w:rsid w:val="0030317F"/>
    <w:rsid w:val="00333DB7"/>
    <w:rsid w:val="00375E51"/>
    <w:rsid w:val="003A31F6"/>
    <w:rsid w:val="003A4ECA"/>
    <w:rsid w:val="003B14A8"/>
    <w:rsid w:val="003C5B60"/>
    <w:rsid w:val="003D5FEC"/>
    <w:rsid w:val="003E63CD"/>
    <w:rsid w:val="003F03C0"/>
    <w:rsid w:val="003F0E02"/>
    <w:rsid w:val="003F13D2"/>
    <w:rsid w:val="00414238"/>
    <w:rsid w:val="004559B7"/>
    <w:rsid w:val="004566ED"/>
    <w:rsid w:val="00466C7A"/>
    <w:rsid w:val="004F08EF"/>
    <w:rsid w:val="00500ADC"/>
    <w:rsid w:val="00515133"/>
    <w:rsid w:val="0054318A"/>
    <w:rsid w:val="005463C4"/>
    <w:rsid w:val="0057657F"/>
    <w:rsid w:val="005C6EA2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7175B9"/>
    <w:rsid w:val="00760813"/>
    <w:rsid w:val="007D338F"/>
    <w:rsid w:val="007F7D71"/>
    <w:rsid w:val="00842B0F"/>
    <w:rsid w:val="00871396"/>
    <w:rsid w:val="00885DDC"/>
    <w:rsid w:val="00895D5D"/>
    <w:rsid w:val="008A3DC0"/>
    <w:rsid w:val="008B14D3"/>
    <w:rsid w:val="008B52E3"/>
    <w:rsid w:val="008D2441"/>
    <w:rsid w:val="008D2C3E"/>
    <w:rsid w:val="008E2898"/>
    <w:rsid w:val="008F036A"/>
    <w:rsid w:val="00901015"/>
    <w:rsid w:val="00971AE8"/>
    <w:rsid w:val="00972DB7"/>
    <w:rsid w:val="0099046A"/>
    <w:rsid w:val="009A228D"/>
    <w:rsid w:val="009A4DBD"/>
    <w:rsid w:val="009F4FEB"/>
    <w:rsid w:val="00A2540E"/>
    <w:rsid w:val="00A73EA0"/>
    <w:rsid w:val="00A909CF"/>
    <w:rsid w:val="00AA67DA"/>
    <w:rsid w:val="00AD6264"/>
    <w:rsid w:val="00B01373"/>
    <w:rsid w:val="00B06871"/>
    <w:rsid w:val="00B16B6D"/>
    <w:rsid w:val="00B742F4"/>
    <w:rsid w:val="00B830DD"/>
    <w:rsid w:val="00BB4FA8"/>
    <w:rsid w:val="00BC21D9"/>
    <w:rsid w:val="00C26AC4"/>
    <w:rsid w:val="00C46407"/>
    <w:rsid w:val="00C95881"/>
    <w:rsid w:val="00CA3BF2"/>
    <w:rsid w:val="00CC1391"/>
    <w:rsid w:val="00CC713A"/>
    <w:rsid w:val="00CD3491"/>
    <w:rsid w:val="00D01712"/>
    <w:rsid w:val="00D07325"/>
    <w:rsid w:val="00D13A71"/>
    <w:rsid w:val="00D21E63"/>
    <w:rsid w:val="00D42896"/>
    <w:rsid w:val="00D50218"/>
    <w:rsid w:val="00D81988"/>
    <w:rsid w:val="00DA3BBC"/>
    <w:rsid w:val="00DB4818"/>
    <w:rsid w:val="00E17A37"/>
    <w:rsid w:val="00E3288E"/>
    <w:rsid w:val="00E426B4"/>
    <w:rsid w:val="00E76DB5"/>
    <w:rsid w:val="00EB07C2"/>
    <w:rsid w:val="00EB1F8C"/>
    <w:rsid w:val="00EB2408"/>
    <w:rsid w:val="00EC1220"/>
    <w:rsid w:val="00EF0349"/>
    <w:rsid w:val="00EF0424"/>
    <w:rsid w:val="00F1133C"/>
    <w:rsid w:val="00F25404"/>
    <w:rsid w:val="00F6623E"/>
    <w:rsid w:val="00F75133"/>
    <w:rsid w:val="00FB6E6F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1ED217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1919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2024-12-26T01:56:00Z</cp:lastPrinted>
  <dcterms:created xsi:type="dcterms:W3CDTF">2025-12-11T05:53:00Z</dcterms:created>
  <dcterms:modified xsi:type="dcterms:W3CDTF">2025-12-11T05:53:00Z</dcterms:modified>
</cp:coreProperties>
</file>