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0E079B">
      <w:pPr>
        <w:rPr>
          <w:sz w:val="24"/>
          <w:lang w:eastAsia="zh-CN"/>
        </w:rPr>
      </w:pPr>
      <w:r>
        <w:rPr>
          <w:sz w:val="24"/>
        </w:rPr>
        <w:t>Date: 11</w:t>
      </w:r>
      <w:r w:rsidRPr="000E079B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27302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E079B" w:rsidRDefault="000E0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1336E">
        <w:rPr>
          <w:rFonts w:hint="eastAsia"/>
          <w:sz w:val="24"/>
          <w:lang w:eastAsia="zh-CN"/>
        </w:rPr>
        <w:t xml:space="preserve">To </w:t>
      </w:r>
      <w:r w:rsidR="0027302B">
        <w:rPr>
          <w:sz w:val="24"/>
          <w:lang w:eastAsia="zh-CN"/>
        </w:rPr>
        <w:t>hoist down 1 unit machine</w:t>
      </w:r>
      <w:r w:rsidR="00444C41">
        <w:rPr>
          <w:sz w:val="24"/>
          <w:lang w:eastAsia="zh-CN"/>
        </w:rPr>
        <w:t xml:space="preserve"> from lorry chassis to the ground</w:t>
      </w:r>
      <w:r w:rsidR="0081336E"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>d position into factory premise</w:t>
      </w:r>
    </w:p>
    <w:p w:rsidR="00ED5922" w:rsidRDefault="000E0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machine from production to loading bay, hoist up onto lorry chassis and deliver to scrapyard for disposal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0E079B" w:rsidRPr="000E079B" w:rsidRDefault="000E079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:rsidR="00590C22" w:rsidRPr="00A30C5A" w:rsidRDefault="00ED59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0E079B">
        <w:rPr>
          <w:b/>
          <w:sz w:val="24"/>
          <w:szCs w:val="24"/>
          <w:lang w:eastAsia="zh-CN"/>
        </w:rPr>
        <w:t>Chevalier FSG-1224 Grinder</w:t>
      </w:r>
    </w:p>
    <w:p w:rsidR="00767049" w:rsidRDefault="00941E7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272 x 176 x 223</w:t>
      </w:r>
      <w:bookmarkStart w:id="0" w:name="_GoBack"/>
      <w:bookmarkEnd w:id="0"/>
      <w:r w:rsidR="0027302B">
        <w:rPr>
          <w:sz w:val="24"/>
          <w:szCs w:val="24"/>
          <w:lang w:eastAsia="zh-CN"/>
        </w:rPr>
        <w:t xml:space="preserve"> cm</w:t>
      </w:r>
    </w:p>
    <w:p w:rsidR="008F7C86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27302B">
        <w:rPr>
          <w:sz w:val="24"/>
          <w:szCs w:val="24"/>
          <w:lang w:eastAsia="zh-CN"/>
        </w:rPr>
        <w:t xml:space="preserve"> 2, 200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0E079B" w:rsidRDefault="000E0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79B" w:rsidRDefault="000E079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out to dispose</w:t>
      </w:r>
    </w:p>
    <w:p w:rsidR="000E079B" w:rsidRPr="000E079B" w:rsidRDefault="000E079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sz w:val="24"/>
          <w:szCs w:val="24"/>
          <w:lang w:eastAsia="zh-CN"/>
        </w:rPr>
        <w:t>1 unit used Okamoto Grinder</w:t>
      </w:r>
      <w:r>
        <w:rPr>
          <w:b/>
          <w:sz w:val="24"/>
          <w:szCs w:val="24"/>
          <w:u w:val="single"/>
          <w:lang w:eastAsia="zh-CN"/>
        </w:rPr>
        <w:t xml:space="preserve"> 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0E0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13/09/23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E079B" w:rsidP="00707B09">
      <w:pPr>
        <w:pStyle w:val="Heading4"/>
      </w:pPr>
      <w:r>
        <w:t>9 Sixth Lok Yang Rd</w:t>
      </w:r>
    </w:p>
    <w:p w:rsidR="00707B09" w:rsidRPr="00707B09" w:rsidRDefault="000E079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Kobelco Pte</w:t>
      </w:r>
      <w:r w:rsidR="00A30C5A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0E079B" w:rsidRDefault="002730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27302B" w:rsidRPr="000E079B" w:rsidRDefault="0027302B" w:rsidP="000E07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3346E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put aside </w:t>
      </w:r>
    </w:p>
    <w:p w:rsidR="0027302B" w:rsidRP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7302B">
        <w:rPr>
          <w:sz w:val="24"/>
          <w:lang w:eastAsia="zh-CN"/>
        </w:rPr>
        <w:t>wn machine to near ground level</w:t>
      </w:r>
      <w:r w:rsidR="00100317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ground floor </w:t>
      </w:r>
    </w:p>
    <w:p w:rsidR="000E079B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0E079B" w:rsidRDefault="000E079B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I unit used machine to loading area </w:t>
      </w:r>
    </w:p>
    <w:p w:rsidR="006175E6" w:rsidRPr="00431476" w:rsidRDefault="000E079B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onto lorry chassis and deliver to scrapyard for disposal </w:t>
      </w:r>
      <w:r w:rsidR="006175E6">
        <w:rPr>
          <w:sz w:val="24"/>
          <w:lang w:eastAsia="zh-CN"/>
        </w:rPr>
        <w:t xml:space="preserve"> </w:t>
      </w:r>
    </w:p>
    <w:p w:rsidR="00684C71" w:rsidRPr="000E079B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06C5" w:rsidRDefault="000B06C5">
      <w:r>
        <w:separator/>
      </w:r>
    </w:p>
  </w:endnote>
  <w:endnote w:type="continuationSeparator" w:id="0">
    <w:p w:rsidR="000B06C5" w:rsidRDefault="000B0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41E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41E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06C5" w:rsidRDefault="000B06C5">
      <w:r>
        <w:separator/>
      </w:r>
    </w:p>
  </w:footnote>
  <w:footnote w:type="continuationSeparator" w:id="0">
    <w:p w:rsidR="000B06C5" w:rsidRDefault="000B06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B06C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B06C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B06C5"/>
    <w:rsid w:val="000B5367"/>
    <w:rsid w:val="000C46C5"/>
    <w:rsid w:val="000E079B"/>
    <w:rsid w:val="00100317"/>
    <w:rsid w:val="0013400B"/>
    <w:rsid w:val="0019646E"/>
    <w:rsid w:val="001A07FF"/>
    <w:rsid w:val="001F0EA4"/>
    <w:rsid w:val="00205704"/>
    <w:rsid w:val="0025248E"/>
    <w:rsid w:val="0027302B"/>
    <w:rsid w:val="002827E4"/>
    <w:rsid w:val="00294E87"/>
    <w:rsid w:val="0030061F"/>
    <w:rsid w:val="003346E1"/>
    <w:rsid w:val="00370D03"/>
    <w:rsid w:val="003B5F47"/>
    <w:rsid w:val="003E3971"/>
    <w:rsid w:val="00425424"/>
    <w:rsid w:val="00431476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167EE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41E75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70004"/>
    <w:rsid w:val="00BB614A"/>
    <w:rsid w:val="00BE1B01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2023-09-11T07:58:00Z</cp:lastPrinted>
  <dcterms:created xsi:type="dcterms:W3CDTF">2023-09-11T07:35:00Z</dcterms:created>
  <dcterms:modified xsi:type="dcterms:W3CDTF">2023-09-11T07:58:00Z</dcterms:modified>
</cp:coreProperties>
</file>