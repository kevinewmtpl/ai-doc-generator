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56622" w:rsidRDefault="00556622">
      <w:pPr>
        <w:rPr>
          <w:sz w:val="24"/>
        </w:rPr>
      </w:pPr>
    </w:p>
    <w:p w:rsidR="000E0C97" w:rsidRDefault="00476223">
      <w:pPr>
        <w:rPr>
          <w:sz w:val="24"/>
          <w:lang w:eastAsia="zh-CN"/>
        </w:rPr>
      </w:pPr>
      <w:r>
        <w:rPr>
          <w:sz w:val="24"/>
        </w:rPr>
        <w:t>Date: 02</w:t>
      </w:r>
      <w:r w:rsidRPr="00476223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556622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55662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1 unit machine </w:t>
      </w:r>
      <w:r w:rsidR="00476223">
        <w:rPr>
          <w:sz w:val="24"/>
          <w:lang w:eastAsia="zh-CN"/>
        </w:rPr>
        <w:t>roof top</w:t>
      </w:r>
      <w:r w:rsidR="00286A90">
        <w:rPr>
          <w:sz w:val="24"/>
          <w:lang w:eastAsia="zh-CN"/>
        </w:rPr>
        <w:t xml:space="preserve"> by using </w:t>
      </w:r>
      <w:r w:rsidR="00476223">
        <w:rPr>
          <w:sz w:val="24"/>
          <w:lang w:eastAsia="zh-CN"/>
        </w:rPr>
        <w:t xml:space="preserve">mobile </w:t>
      </w:r>
      <w:r w:rsidR="00286A90">
        <w:rPr>
          <w:sz w:val="24"/>
          <w:lang w:eastAsia="zh-CN"/>
        </w:rPr>
        <w:t>lorry crane, load onto lorry chassis</w:t>
      </w:r>
      <w:r w:rsidR="00476223">
        <w:rPr>
          <w:sz w:val="24"/>
          <w:lang w:eastAsia="zh-CN"/>
        </w:rPr>
        <w:t xml:space="preserve"> and deliver to new factory</w:t>
      </w:r>
      <w:r w:rsidR="00286A90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56622" w:rsidRDefault="0055662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476223">
        <w:rPr>
          <w:bCs/>
          <w:sz w:val="24"/>
          <w:szCs w:val="24"/>
          <w:lang w:eastAsia="zh-CN"/>
        </w:rPr>
        <w:t>Compressor</w:t>
      </w:r>
    </w:p>
    <w:p w:rsidR="00556622" w:rsidRDefault="004762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122 x 85 x 160</w:t>
      </w:r>
      <w:r w:rsidR="00556622">
        <w:rPr>
          <w:bCs/>
          <w:sz w:val="24"/>
          <w:szCs w:val="24"/>
          <w:lang w:eastAsia="zh-CN"/>
        </w:rPr>
        <w:t xml:space="preserve"> cm</w:t>
      </w:r>
    </w:p>
    <w:p w:rsidR="00556622" w:rsidRDefault="004762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200</w:t>
      </w:r>
      <w:r w:rsidR="00556622">
        <w:rPr>
          <w:bCs/>
          <w:sz w:val="24"/>
          <w:szCs w:val="24"/>
          <w:lang w:eastAsia="zh-CN"/>
        </w:rPr>
        <w:t xml:space="preserve"> kg</w:t>
      </w:r>
    </w:p>
    <w:p w:rsidR="00556622" w:rsidRP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7622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02/12/22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86A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E5139" w:rsidRDefault="00476223" w:rsidP="008948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Flowserve Pte Ltd </w:t>
      </w:r>
    </w:p>
    <w:p w:rsidR="00476223" w:rsidRPr="00894879" w:rsidRDefault="00476223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33 Changi South Ave 2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286A90" w:rsidRDefault="005566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D1A6B" w:rsidRDefault="004D1A6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4D1A6B" w:rsidRDefault="004D1A6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bookmarkStart w:id="0" w:name="_GoBack"/>
      <w:bookmarkEnd w:id="0"/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4D1A6B">
        <w:rPr>
          <w:sz w:val="24"/>
          <w:lang w:eastAsia="zh-CN"/>
        </w:rPr>
        <w:t>oist up platform to 2</w:t>
      </w:r>
      <w:r w:rsidR="004D1A6B" w:rsidRPr="004D1A6B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D321B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FD321B">
        <w:rPr>
          <w:sz w:val="24"/>
          <w:lang w:eastAsia="zh-CN"/>
        </w:rPr>
        <w:t>ean and rested on wall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</w:t>
      </w:r>
      <w:r w:rsidR="004D1A6B">
        <w:rPr>
          <w:sz w:val="24"/>
          <w:lang w:eastAsia="zh-CN"/>
        </w:rPr>
        <w:t>hine from production and load in</w:t>
      </w:r>
      <w:r>
        <w:rPr>
          <w:sz w:val="24"/>
          <w:lang w:eastAsia="zh-CN"/>
        </w:rPr>
        <w:t>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4D1A6B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BB3BBB" w:rsidRPr="004D1A6B" w:rsidRDefault="00587B5B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</w:t>
      </w:r>
      <w:r w:rsidR="004D1A6B">
        <w:rPr>
          <w:sz w:val="24"/>
          <w:lang w:eastAsia="zh-CN"/>
        </w:rPr>
        <w:t>ine from platform and lower down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587B5B" w:rsidRPr="004D1A6B" w:rsidRDefault="00D3097D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4D1A6B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4D1A6B" w:rsidRDefault="004D1A6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4D1A6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3A0" w:rsidRDefault="001553A0">
      <w:r>
        <w:separator/>
      </w:r>
    </w:p>
  </w:endnote>
  <w:endnote w:type="continuationSeparator" w:id="0">
    <w:p w:rsidR="001553A0" w:rsidRDefault="00155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62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62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3A0" w:rsidRDefault="001553A0">
      <w:r>
        <w:separator/>
      </w:r>
    </w:p>
  </w:footnote>
  <w:footnote w:type="continuationSeparator" w:id="0">
    <w:p w:rsidR="001553A0" w:rsidRDefault="001553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553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553A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553A0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76223"/>
    <w:rsid w:val="00485C2A"/>
    <w:rsid w:val="00491CDF"/>
    <w:rsid w:val="004B58C0"/>
    <w:rsid w:val="004C034C"/>
    <w:rsid w:val="004D1A6B"/>
    <w:rsid w:val="004E28FD"/>
    <w:rsid w:val="00501586"/>
    <w:rsid w:val="0053368D"/>
    <w:rsid w:val="00556622"/>
    <w:rsid w:val="0058407C"/>
    <w:rsid w:val="00587B5B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7A3"/>
    <w:rsid w:val="006A1EEF"/>
    <w:rsid w:val="006C35D4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2021-07-01T06:42:00Z</cp:lastPrinted>
  <dcterms:created xsi:type="dcterms:W3CDTF">2022-12-01T23:58:00Z</dcterms:created>
  <dcterms:modified xsi:type="dcterms:W3CDTF">2022-12-01T23:58:00Z</dcterms:modified>
</cp:coreProperties>
</file>