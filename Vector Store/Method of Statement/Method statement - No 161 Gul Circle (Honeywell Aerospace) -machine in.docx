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066F2">
      <w:pPr>
        <w:rPr>
          <w:sz w:val="24"/>
          <w:lang w:eastAsia="zh-CN"/>
        </w:rPr>
      </w:pPr>
      <w:r>
        <w:rPr>
          <w:sz w:val="24"/>
        </w:rPr>
        <w:t>Date: 02 June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BF1F53">
        <w:rPr>
          <w:sz w:val="24"/>
          <w:lang w:eastAsia="zh-CN"/>
        </w:rPr>
        <w:t>t machine</w:t>
      </w:r>
      <w:r w:rsidR="0024165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F1F53">
        <w:rPr>
          <w:sz w:val="24"/>
          <w:lang w:eastAsia="zh-CN"/>
        </w:rPr>
        <w:t xml:space="preserve"> insert rollers/pallet truck,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66C7A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7066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Model V550 Lathe </w:t>
      </w:r>
      <w:r w:rsidR="00BF1F53">
        <w:rPr>
          <w:sz w:val="24"/>
          <w:szCs w:val="24"/>
          <w:lang w:eastAsia="zh-CN"/>
        </w:rPr>
        <w:t>machine</w:t>
      </w:r>
    </w:p>
    <w:p w:rsidR="00BF1F53" w:rsidRDefault="007066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328 x 170 x 175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7066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2,880</w:t>
      </w:r>
      <w:r w:rsidR="00BF1F53">
        <w:rPr>
          <w:sz w:val="24"/>
          <w:szCs w:val="24"/>
          <w:lang w:eastAsia="zh-CN"/>
        </w:rPr>
        <w:t xml:space="preserve">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066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06/06/2015 </w:t>
      </w:r>
      <w:r w:rsidR="00147D28">
        <w:rPr>
          <w:sz w:val="24"/>
          <w:lang w:eastAsia="zh-CN"/>
        </w:rPr>
        <w:t>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147D28" w:rsidP="00BA65F8">
      <w:pPr>
        <w:pStyle w:val="Heading4"/>
      </w:pPr>
      <w:r>
        <w:t>No 161 Gul Circle</w:t>
      </w:r>
    </w:p>
    <w:p w:rsidR="00BA65F8" w:rsidRPr="00BA65F8" w:rsidRDefault="00147D28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Aerospace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F1F53" w:rsidRDefault="00BF1F5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Pr="00B61A87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  <w:r w:rsidR="000D3F7C" w:rsidRPr="00B61A87">
        <w:rPr>
          <w:sz w:val="24"/>
          <w:lang w:eastAsia="zh-CN"/>
        </w:rPr>
        <w:t xml:space="preserve"> </w:t>
      </w:r>
    </w:p>
    <w:p w:rsidR="00241657" w:rsidRDefault="0089628B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84205">
        <w:rPr>
          <w:sz w:val="24"/>
          <w:lang w:eastAsia="zh-CN"/>
        </w:rPr>
        <w:t>and detach machine from base</w:t>
      </w:r>
    </w:p>
    <w:p w:rsidR="00A84205" w:rsidRPr="00A84205" w:rsidRDefault="00A84205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B61A87">
        <w:rPr>
          <w:sz w:val="24"/>
          <w:lang w:eastAsia="zh-CN"/>
        </w:rPr>
        <w:t xml:space="preserve"> inside the factory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1A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1A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225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225C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7066F2"/>
    <w:rsid w:val="00735210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102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2015-03-05T03:06:00Z</cp:lastPrinted>
  <dcterms:created xsi:type="dcterms:W3CDTF">2015-05-29T03:43:00Z</dcterms:created>
  <dcterms:modified xsi:type="dcterms:W3CDTF">2015-05-29T05:24:00Z</dcterms:modified>
</cp:coreProperties>
</file>