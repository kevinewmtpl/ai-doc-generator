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281FD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1C336" w14:textId="77777777" w:rsidR="003956B6" w:rsidRDefault="003956B6">
      <w:pPr>
        <w:rPr>
          <w:sz w:val="24"/>
        </w:rPr>
      </w:pPr>
    </w:p>
    <w:p w14:paraId="536AFC02" w14:textId="5C837988" w:rsidR="000E0C97" w:rsidRDefault="001C283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285D">
        <w:rPr>
          <w:sz w:val="24"/>
        </w:rPr>
        <w:t>11</w:t>
      </w:r>
      <w:r w:rsidR="0034285D" w:rsidRPr="0034285D">
        <w:rPr>
          <w:sz w:val="24"/>
          <w:vertAlign w:val="superscript"/>
        </w:rPr>
        <w:t>th</w:t>
      </w:r>
      <w:r w:rsidR="0034285D">
        <w:rPr>
          <w:sz w:val="24"/>
        </w:rPr>
        <w:t xml:space="preserve"> Dec 2024</w:t>
      </w:r>
    </w:p>
    <w:p w14:paraId="4A52A94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034C66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FC4AD1F" w14:textId="6BAEA275" w:rsidR="003A5948" w:rsidRDefault="003A5948" w:rsidP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CA2852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</w:t>
      </w:r>
      <w:proofErr w:type="gramStart"/>
      <w:r w:rsidR="00930863">
        <w:rPr>
          <w:sz w:val="24"/>
          <w:lang w:eastAsia="zh-CN"/>
        </w:rPr>
        <w:t xml:space="preserve">2 </w:t>
      </w:r>
      <w:r w:rsidR="005B20D1">
        <w:rPr>
          <w:sz w:val="24"/>
          <w:lang w:eastAsia="zh-CN"/>
        </w:rPr>
        <w:t>unit</w:t>
      </w:r>
      <w:proofErr w:type="gramEnd"/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C283B">
        <w:rPr>
          <w:sz w:val="24"/>
          <w:lang w:eastAsia="zh-CN"/>
        </w:rPr>
        <w:t xml:space="preserve">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wall hacking opening by using platform and </w:t>
      </w:r>
      <w:r w:rsidR="009D1DB9">
        <w:rPr>
          <w:sz w:val="24"/>
          <w:lang w:eastAsia="zh-CN"/>
        </w:rPr>
        <w:t>lorry crane</w:t>
      </w:r>
    </w:p>
    <w:p w14:paraId="63AB8347" w14:textId="2509F9A4" w:rsidR="00B21972" w:rsidRPr="00B57912" w:rsidRDefault="003A5948" w:rsidP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Lathe machine from 2</w:t>
      </w:r>
      <w:r w:rsidRPr="003A594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lorry chassis </w:t>
      </w:r>
      <w:r w:rsidR="009D1DB9">
        <w:rPr>
          <w:sz w:val="24"/>
          <w:lang w:eastAsia="zh-CN"/>
        </w:rPr>
        <w:t xml:space="preserve"> </w:t>
      </w:r>
    </w:p>
    <w:p w14:paraId="45D8274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681C53" w14:textId="77777777"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191DED6" w14:textId="77777777" w:rsidR="003A5948" w:rsidRDefault="003A59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051358D9" w14:textId="01D70971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</w:t>
      </w:r>
      <w:r w:rsidR="00602C6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34285D">
        <w:rPr>
          <w:bCs/>
          <w:sz w:val="24"/>
          <w:szCs w:val="24"/>
          <w:lang w:eastAsia="zh-CN"/>
        </w:rPr>
        <w:t xml:space="preserve">Kafo CV7A </w:t>
      </w:r>
    </w:p>
    <w:p w14:paraId="19D4488A" w14:textId="77777777" w:rsidR="003A5948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02C6A">
        <w:rPr>
          <w:bCs/>
          <w:sz w:val="24"/>
          <w:szCs w:val="24"/>
          <w:lang w:eastAsia="zh-CN"/>
        </w:rPr>
        <w:t xml:space="preserve"> 280 x 230 x 235 </w:t>
      </w:r>
      <w:r>
        <w:rPr>
          <w:bCs/>
          <w:sz w:val="24"/>
          <w:szCs w:val="24"/>
          <w:lang w:eastAsia="zh-CN"/>
        </w:rPr>
        <w:t>cm</w:t>
      </w:r>
      <w:r w:rsidR="003A5948"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3B1F1A">
        <w:rPr>
          <w:bCs/>
          <w:sz w:val="24"/>
          <w:szCs w:val="24"/>
          <w:lang w:eastAsia="zh-CN"/>
        </w:rPr>
        <w:t xml:space="preserve"> </w:t>
      </w:r>
      <w:r w:rsidR="00602C6A">
        <w:rPr>
          <w:bCs/>
          <w:sz w:val="24"/>
          <w:szCs w:val="24"/>
          <w:lang w:eastAsia="zh-CN"/>
        </w:rPr>
        <w:t>4, 5</w:t>
      </w:r>
      <w:r w:rsidR="0034285D">
        <w:rPr>
          <w:bCs/>
          <w:sz w:val="24"/>
          <w:szCs w:val="24"/>
          <w:lang w:eastAsia="zh-CN"/>
        </w:rPr>
        <w:t>00</w:t>
      </w:r>
      <w:r w:rsidR="003B1F1A">
        <w:rPr>
          <w:bCs/>
          <w:sz w:val="24"/>
          <w:szCs w:val="24"/>
          <w:lang w:eastAsia="zh-CN"/>
        </w:rPr>
        <w:t xml:space="preserve"> kg</w:t>
      </w:r>
    </w:p>
    <w:p w14:paraId="733FA173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14:paraId="5FFD0F24" w14:textId="67EC842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2B5642">
        <w:rPr>
          <w:bCs/>
          <w:sz w:val="24"/>
          <w:szCs w:val="24"/>
          <w:lang w:eastAsia="zh-CN"/>
        </w:rPr>
        <w:t xml:space="preserve"> 1, 700 k</w:t>
      </w:r>
      <w:r w:rsidR="00930863">
        <w:rPr>
          <w:bCs/>
          <w:sz w:val="24"/>
          <w:szCs w:val="24"/>
          <w:lang w:eastAsia="zh-CN"/>
        </w:rPr>
        <w:t>g</w:t>
      </w:r>
      <w:r>
        <w:rPr>
          <w:bCs/>
          <w:sz w:val="24"/>
          <w:szCs w:val="24"/>
          <w:lang w:eastAsia="zh-CN"/>
        </w:rPr>
        <w:t xml:space="preserve"> </w:t>
      </w:r>
    </w:p>
    <w:p w14:paraId="0C910A77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05B4A65" w14:textId="77777777" w:rsidR="003A5948" w:rsidRDefault="003A59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14:paraId="67DFB723" w14:textId="77777777" w:rsidR="003A5948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14:paraId="1DBBCFD7" w14:textId="44584ED6" w:rsidR="009D1DB9" w:rsidRPr="001C283B" w:rsidRDefault="003A5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2B5642">
        <w:rPr>
          <w:bCs/>
          <w:sz w:val="24"/>
          <w:szCs w:val="24"/>
          <w:lang w:eastAsia="zh-CN"/>
        </w:rPr>
        <w:t xml:space="preserve"> </w:t>
      </w:r>
      <w:r w:rsidR="00930863">
        <w:rPr>
          <w:bCs/>
          <w:sz w:val="24"/>
          <w:szCs w:val="24"/>
          <w:lang w:eastAsia="zh-CN"/>
        </w:rPr>
        <w:t>1, 7</w:t>
      </w:r>
      <w:r w:rsidR="002B5642">
        <w:rPr>
          <w:bCs/>
          <w:sz w:val="24"/>
          <w:szCs w:val="24"/>
          <w:lang w:eastAsia="zh-CN"/>
        </w:rPr>
        <w:t>00 kg</w:t>
      </w:r>
    </w:p>
    <w:p w14:paraId="49211AAF" w14:textId="77777777"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0992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08470E8D" w14:textId="62C749C3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930863">
        <w:rPr>
          <w:sz w:val="24"/>
          <w:lang w:eastAsia="zh-CN"/>
        </w:rPr>
        <w:t xml:space="preserve"> </w:t>
      </w:r>
      <w:r w:rsidR="001C283B">
        <w:rPr>
          <w:sz w:val="24"/>
          <w:lang w:eastAsia="zh-CN"/>
        </w:rPr>
        <w:t xml:space="preserve"> </w:t>
      </w:r>
    </w:p>
    <w:p w14:paraId="2905F1F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207A27" w14:textId="77777777"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4CFB19D0" w14:textId="0FF624EB" w:rsidR="00BD0682" w:rsidRPr="00BF4182" w:rsidRDefault="0034285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07/01/25</w:t>
      </w:r>
    </w:p>
    <w:p w14:paraId="581A0CC3" w14:textId="77777777"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688AA0" w14:textId="77777777"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179B0AA6" w14:textId="77777777"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14:paraId="31F432C9" w14:textId="77777777"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4D108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7EE348" w14:textId="409DF1A9" w:rsidR="000E0C97" w:rsidRDefault="001C283B">
      <w:pPr>
        <w:pStyle w:val="Heading4"/>
      </w:pPr>
      <w:r>
        <w:t xml:space="preserve">Blk 1 </w:t>
      </w:r>
      <w:proofErr w:type="spellStart"/>
      <w:r>
        <w:t>Defu</w:t>
      </w:r>
      <w:proofErr w:type="spellEnd"/>
      <w:r>
        <w:t xml:space="preserve"> Lane 10 #02-5</w:t>
      </w:r>
      <w:r w:rsidR="0034285D">
        <w:t>67</w:t>
      </w:r>
    </w:p>
    <w:p w14:paraId="49E20066" w14:textId="4503BCF5" w:rsidR="00894879" w:rsidRPr="00894879" w:rsidRDefault="00CA1F2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SQ</w:t>
      </w:r>
      <w:r w:rsidR="009D1DB9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&amp; Trading</w:t>
      </w:r>
      <w:r w:rsidR="00902F17">
        <w:rPr>
          <w:sz w:val="24"/>
          <w:szCs w:val="24"/>
          <w:lang w:eastAsia="zh-CN"/>
        </w:rPr>
        <w:t xml:space="preserve"> Pte Ltd</w:t>
      </w:r>
    </w:p>
    <w:p w14:paraId="7E36169A" w14:textId="77777777"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C0E1212" w14:textId="77777777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D82DC2" w14:textId="77777777"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14:paraId="7A603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736A9CA" w14:textId="77777777"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set w</w:t>
      </w:r>
      <w:r w:rsidR="00280E65">
        <w:rPr>
          <w:sz w:val="24"/>
          <w:lang w:eastAsia="zh-CN"/>
        </w:rPr>
        <w:t>ire sling</w:t>
      </w:r>
    </w:p>
    <w:p w14:paraId="38C90F2E" w14:textId="4937D7C4" w:rsidR="003A5948" w:rsidRDefault="003A59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webbing sling </w:t>
      </w:r>
    </w:p>
    <w:p w14:paraId="671C9CCC" w14:textId="77777777"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14:paraId="4FB825F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951EC3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CA1B3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8321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E9FF31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93D8B7A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91CA42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304D06EE" w14:textId="3C5A6B53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C8FCA3" w14:textId="77777777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DD19A1" w14:textId="6B886F64" w:rsidR="00602C6A" w:rsidRDefault="00602C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056792A" w14:textId="513EF310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458CB2F1" w14:textId="08850855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BBA910F" w14:textId="59E6020F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50479E3" w14:textId="242073D3" w:rsidR="00602C6A" w:rsidRP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160FB839" w14:textId="77777777"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1B1B6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F811B1" w14:textId="6A8466EC" w:rsidR="0078020B" w:rsidRPr="00511E6B" w:rsidRDefault="00511E6B" w:rsidP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020B" w:rsidRPr="00511E6B">
        <w:rPr>
          <w:sz w:val="24"/>
          <w:lang w:eastAsia="zh-CN"/>
        </w:rPr>
        <w:t>Assignment of traffic controller to control and guide movement of vehicle and personnel within the vicinity</w:t>
      </w:r>
    </w:p>
    <w:p w14:paraId="1DCB9F20" w14:textId="096E60CE" w:rsidR="0078020B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020B">
        <w:rPr>
          <w:sz w:val="24"/>
          <w:lang w:eastAsia="zh-CN"/>
        </w:rPr>
        <w:t>Barricade off work area with safety cones, red/white tape and lifting in operation signage</w:t>
      </w:r>
    </w:p>
    <w:p w14:paraId="65B937E6" w14:textId="4A4DF980" w:rsidR="000E0C97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</w:t>
      </w:r>
      <w:proofErr w:type="gramStart"/>
      <w:r w:rsidR="000E0C97">
        <w:rPr>
          <w:sz w:val="24"/>
          <w:lang w:eastAsia="zh-CN"/>
        </w:rPr>
        <w:t>are</w:t>
      </w:r>
      <w:proofErr w:type="gramEnd"/>
      <w:r w:rsidR="000E0C97"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0DA24DF8" w14:textId="3F6FE6DD" w:rsidR="000E0C97" w:rsidRDefault="00511E6B">
      <w:pPr>
        <w:pStyle w:val="BodyText2"/>
      </w:pPr>
      <w:r>
        <w:t xml:space="preserve">5) </w:t>
      </w:r>
      <w:r w:rsidR="000E0C97">
        <w:rPr>
          <w:rFonts w:hint="eastAsia"/>
        </w:rPr>
        <w:t xml:space="preserve">Lifting </w:t>
      </w:r>
      <w:r>
        <w:t>crew shall be composed to the following but not limited by other trained personnel in respect to the number of crew needed for the operation:</w:t>
      </w:r>
    </w:p>
    <w:p w14:paraId="54A59B21" w14:textId="1E73FFC0" w:rsidR="00511E6B" w:rsidRDefault="00511E6B">
      <w:pPr>
        <w:pStyle w:val="BodyText2"/>
      </w:pPr>
      <w:r>
        <w:t>a. Lifting Supervisor</w:t>
      </w:r>
    </w:p>
    <w:p w14:paraId="71191038" w14:textId="6DE2F88D" w:rsidR="00511E6B" w:rsidRDefault="00511E6B">
      <w:pPr>
        <w:pStyle w:val="BodyText2"/>
      </w:pPr>
      <w:r>
        <w:t xml:space="preserve">b. Lorry Loader Operator </w:t>
      </w:r>
    </w:p>
    <w:p w14:paraId="652F1984" w14:textId="519DBAAF" w:rsidR="00511E6B" w:rsidRDefault="00511E6B">
      <w:pPr>
        <w:pStyle w:val="BodyText2"/>
      </w:pPr>
      <w:r>
        <w:t xml:space="preserve">c. </w:t>
      </w:r>
      <w:proofErr w:type="spellStart"/>
      <w:r>
        <w:t>Riggerman</w:t>
      </w:r>
      <w:proofErr w:type="spellEnd"/>
      <w:r>
        <w:t xml:space="preserve"> </w:t>
      </w:r>
    </w:p>
    <w:p w14:paraId="125244CB" w14:textId="627226FD" w:rsidR="00511E6B" w:rsidRDefault="00511E6B">
      <w:pPr>
        <w:pStyle w:val="BodyText2"/>
      </w:pPr>
      <w:r>
        <w:t>d. Signalman</w:t>
      </w:r>
    </w:p>
    <w:p w14:paraId="73650B76" w14:textId="1809A79D" w:rsidR="00511E6B" w:rsidRDefault="00511E6B">
      <w:pPr>
        <w:pStyle w:val="BodyText2"/>
      </w:pPr>
      <w:r>
        <w:t>e. Skill Mover</w:t>
      </w:r>
    </w:p>
    <w:p w14:paraId="2695EDA6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CAC8E0" w14:textId="77777777"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14:paraId="5E8935D4" w14:textId="5B9244D5"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02C6A">
        <w:rPr>
          <w:sz w:val="24"/>
          <w:lang w:eastAsia="zh-CN"/>
        </w:rPr>
        <w:t>ment of 2 x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14:paraId="3FBE92B4" w14:textId="374383FF" w:rsidR="00602C6A" w:rsidRDefault="00602C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with appropriate dimension </w:t>
      </w:r>
    </w:p>
    <w:p w14:paraId="50E2FAE7" w14:textId="77777777"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wall hacking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14:paraId="2EC0578C" w14:textId="77777777"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14:paraId="23EB515B" w14:textId="5E4230E5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 xml:space="preserve">t point and secured using 1 x </w:t>
      </w:r>
      <w:r w:rsidR="00BD068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14:paraId="159CCC1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B4DE1B3" w14:textId="77777777"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>lorry crane to hoist up machine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35D85FFA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14:paraId="48E6CC64" w14:textId="77777777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14:paraId="593BF89C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14:paraId="6CBD622B" w14:textId="77777777"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86C023C" w14:textId="77777777"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14:paraId="229E7FF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9F8A69" w14:textId="77777777"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8D9EA8" w14:textId="77777777"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80C7BEF" w14:textId="77777777"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  <w:r>
        <w:rPr>
          <w:sz w:val="24"/>
          <w:szCs w:val="24"/>
        </w:rPr>
        <w:t xml:space="preserve"> / Kevin Wong </w:t>
      </w:r>
    </w:p>
    <w:p w14:paraId="61FB3EB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EA0CEF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D629A" w14:textId="77777777" w:rsidR="00D046EC" w:rsidRDefault="00D046EC">
      <w:r>
        <w:separator/>
      </w:r>
    </w:p>
  </w:endnote>
  <w:endnote w:type="continuationSeparator" w:id="0">
    <w:p w14:paraId="75E90F75" w14:textId="77777777" w:rsidR="00D046EC" w:rsidRDefault="00D0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B44D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8D049" w14:textId="77777777" w:rsidR="00D046EC" w:rsidRDefault="00D046EC">
      <w:r>
        <w:separator/>
      </w:r>
    </w:p>
  </w:footnote>
  <w:footnote w:type="continuationSeparator" w:id="0">
    <w:p w14:paraId="20DE1F76" w14:textId="77777777" w:rsidR="00D046EC" w:rsidRDefault="00D04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DDD8B" w14:textId="20A4FAC0" w:rsidR="00DE798B" w:rsidRDefault="00DE798B" w:rsidP="00DE798B">
    <w:pPr>
      <w:pStyle w:val="Header"/>
      <w:jc w:val="center"/>
      <w:rPr>
        <w:b/>
        <w:sz w:val="26"/>
      </w:rPr>
    </w:pPr>
  </w:p>
  <w:p w14:paraId="6E2C6EE0" w14:textId="74346CF1" w:rsidR="00DE798B" w:rsidRDefault="00CA1F29" w:rsidP="00DE798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3BEC45" wp14:editId="2052E22B">
          <wp:simplePos x="0" y="0"/>
          <wp:positionH relativeFrom="column">
            <wp:posOffset>-266700</wp:posOffset>
          </wp:positionH>
          <wp:positionV relativeFrom="paragraph">
            <wp:posOffset>111125</wp:posOffset>
          </wp:positionV>
          <wp:extent cx="1016635" cy="14668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D187E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B56D3F3" w14:textId="4CC4F0A1" w:rsidR="000E0C97" w:rsidRDefault="0034285D" w:rsidP="0034285D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Loop, </w:t>
    </w:r>
    <w:r w:rsidR="000E0C97">
      <w:t xml:space="preserve">Singapore </w:t>
    </w:r>
    <w:r>
      <w:t>739571</w:t>
    </w:r>
  </w:p>
  <w:p w14:paraId="2D0DEBDE" w14:textId="6C9CFA87"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0A1E6E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C79705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9D76536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  <w:p w14:paraId="69CD6BCF" w14:textId="77777777" w:rsidR="00DE798B" w:rsidRDefault="00DE79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25C16"/>
    <w:multiLevelType w:val="hybridMultilevel"/>
    <w:tmpl w:val="A0AC675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19BF6897"/>
    <w:multiLevelType w:val="hybridMultilevel"/>
    <w:tmpl w:val="2C7ABF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144">
    <w:abstractNumId w:val="4"/>
  </w:num>
  <w:num w:numId="2" w16cid:durableId="1045980167">
    <w:abstractNumId w:val="8"/>
  </w:num>
  <w:num w:numId="3" w16cid:durableId="96338446">
    <w:abstractNumId w:val="1"/>
  </w:num>
  <w:num w:numId="4" w16cid:durableId="1335641788">
    <w:abstractNumId w:val="14"/>
  </w:num>
  <w:num w:numId="5" w16cid:durableId="2038508317">
    <w:abstractNumId w:val="9"/>
  </w:num>
  <w:num w:numId="6" w16cid:durableId="1375345991">
    <w:abstractNumId w:val="10"/>
  </w:num>
  <w:num w:numId="7" w16cid:durableId="1316953782">
    <w:abstractNumId w:val="6"/>
  </w:num>
  <w:num w:numId="8" w16cid:durableId="592133400">
    <w:abstractNumId w:val="11"/>
  </w:num>
  <w:num w:numId="9" w16cid:durableId="1034887108">
    <w:abstractNumId w:val="2"/>
  </w:num>
  <w:num w:numId="10" w16cid:durableId="1932467695">
    <w:abstractNumId w:val="13"/>
  </w:num>
  <w:num w:numId="11" w16cid:durableId="155177187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266569">
    <w:abstractNumId w:val="0"/>
  </w:num>
  <w:num w:numId="13" w16cid:durableId="204828271">
    <w:abstractNumId w:val="7"/>
  </w:num>
  <w:num w:numId="14" w16cid:durableId="1334182265">
    <w:abstractNumId w:val="15"/>
  </w:num>
  <w:num w:numId="15" w16cid:durableId="502818141">
    <w:abstractNumId w:val="12"/>
  </w:num>
  <w:num w:numId="16" w16cid:durableId="814952788">
    <w:abstractNumId w:val="5"/>
  </w:num>
  <w:num w:numId="17" w16cid:durableId="1268808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C4C07"/>
    <w:rsid w:val="000E037C"/>
    <w:rsid w:val="000E0C97"/>
    <w:rsid w:val="000F4C90"/>
    <w:rsid w:val="0015747F"/>
    <w:rsid w:val="00173D1D"/>
    <w:rsid w:val="001A3D96"/>
    <w:rsid w:val="001C283B"/>
    <w:rsid w:val="00204659"/>
    <w:rsid w:val="0022145B"/>
    <w:rsid w:val="00274035"/>
    <w:rsid w:val="00280E65"/>
    <w:rsid w:val="00281171"/>
    <w:rsid w:val="0028160B"/>
    <w:rsid w:val="002B5642"/>
    <w:rsid w:val="002F4DDD"/>
    <w:rsid w:val="002F4ECC"/>
    <w:rsid w:val="00312672"/>
    <w:rsid w:val="0034285D"/>
    <w:rsid w:val="00380264"/>
    <w:rsid w:val="003956B6"/>
    <w:rsid w:val="003A5948"/>
    <w:rsid w:val="003B1204"/>
    <w:rsid w:val="003B1F1A"/>
    <w:rsid w:val="003C390E"/>
    <w:rsid w:val="004759DC"/>
    <w:rsid w:val="004913AB"/>
    <w:rsid w:val="00491CDF"/>
    <w:rsid w:val="004A60E2"/>
    <w:rsid w:val="00511E6B"/>
    <w:rsid w:val="00571276"/>
    <w:rsid w:val="00577153"/>
    <w:rsid w:val="005B20D1"/>
    <w:rsid w:val="005C216D"/>
    <w:rsid w:val="00602C6A"/>
    <w:rsid w:val="00646C9D"/>
    <w:rsid w:val="00664E02"/>
    <w:rsid w:val="00672CA0"/>
    <w:rsid w:val="006A5C8D"/>
    <w:rsid w:val="006F46B4"/>
    <w:rsid w:val="00701B5C"/>
    <w:rsid w:val="00720400"/>
    <w:rsid w:val="00722A7B"/>
    <w:rsid w:val="007276CD"/>
    <w:rsid w:val="0078020B"/>
    <w:rsid w:val="007D3772"/>
    <w:rsid w:val="007E1A8A"/>
    <w:rsid w:val="008333D2"/>
    <w:rsid w:val="00894879"/>
    <w:rsid w:val="008A0FE5"/>
    <w:rsid w:val="00902F17"/>
    <w:rsid w:val="00922FC4"/>
    <w:rsid w:val="00930863"/>
    <w:rsid w:val="00966F5B"/>
    <w:rsid w:val="0097067B"/>
    <w:rsid w:val="009D1DB9"/>
    <w:rsid w:val="00A10F11"/>
    <w:rsid w:val="00A93C9D"/>
    <w:rsid w:val="00AF2D23"/>
    <w:rsid w:val="00B21972"/>
    <w:rsid w:val="00B56650"/>
    <w:rsid w:val="00B57912"/>
    <w:rsid w:val="00B6329B"/>
    <w:rsid w:val="00B63C78"/>
    <w:rsid w:val="00B7163D"/>
    <w:rsid w:val="00BD0682"/>
    <w:rsid w:val="00BF4182"/>
    <w:rsid w:val="00BF7C5F"/>
    <w:rsid w:val="00C11EE0"/>
    <w:rsid w:val="00C3785C"/>
    <w:rsid w:val="00C44C52"/>
    <w:rsid w:val="00C83366"/>
    <w:rsid w:val="00CA1F29"/>
    <w:rsid w:val="00CA2852"/>
    <w:rsid w:val="00CC35F9"/>
    <w:rsid w:val="00CD4486"/>
    <w:rsid w:val="00D00F22"/>
    <w:rsid w:val="00D046EC"/>
    <w:rsid w:val="00D258E3"/>
    <w:rsid w:val="00D2603B"/>
    <w:rsid w:val="00D83EFC"/>
    <w:rsid w:val="00D856F6"/>
    <w:rsid w:val="00DD6DB6"/>
    <w:rsid w:val="00DE798B"/>
    <w:rsid w:val="00DF225D"/>
    <w:rsid w:val="00E01D3B"/>
    <w:rsid w:val="00E43138"/>
    <w:rsid w:val="00E70F6C"/>
    <w:rsid w:val="00EB390A"/>
    <w:rsid w:val="00EC0AFE"/>
    <w:rsid w:val="00F338D8"/>
    <w:rsid w:val="00F8137B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AE34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11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2025-01-06T05:02:00Z</cp:lastPrinted>
  <dcterms:created xsi:type="dcterms:W3CDTF">2024-12-18T00:59:00Z</dcterms:created>
  <dcterms:modified xsi:type="dcterms:W3CDTF">2025-01-06T05:59:00Z</dcterms:modified>
</cp:coreProperties>
</file>