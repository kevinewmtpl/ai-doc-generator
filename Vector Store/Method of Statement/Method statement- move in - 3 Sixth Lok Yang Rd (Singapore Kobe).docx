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Pr="00512F55" w:rsidRDefault="00512F55">
      <w:pPr>
        <w:rPr>
          <w:sz w:val="24"/>
          <w:vertAlign w:val="superscript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>th</w:t>
      </w:r>
      <w:r w:rsidR="00632C4E">
        <w:rPr>
          <w:sz w:val="24"/>
        </w:rPr>
        <w:t xml:space="preserve"> June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613532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613532">
        <w:rPr>
          <w:sz w:val="24"/>
          <w:lang w:eastAsia="zh-CN"/>
        </w:rPr>
        <w:t xml:space="preserve"> to the ground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13532">
        <w:rPr>
          <w:sz w:val="24"/>
          <w:lang w:eastAsia="zh-CN"/>
        </w:rPr>
        <w:t xml:space="preserve">area </w:t>
      </w:r>
      <w:r w:rsidR="006E7336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13532" w:rsidRDefault="00632C4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1D6D17">
        <w:rPr>
          <w:b/>
          <w:sz w:val="24"/>
          <w:szCs w:val="24"/>
          <w:lang w:eastAsia="zh-CN"/>
        </w:rPr>
        <w:t>machine</w:t>
      </w:r>
    </w:p>
    <w:p w:rsidR="00632C4E" w:rsidRDefault="00632C4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130 x 125 x 220 cm </w:t>
      </w:r>
    </w:p>
    <w:p w:rsidR="00613673" w:rsidRDefault="00632C4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</w:t>
      </w:r>
      <w:r w:rsidR="001D6D17">
        <w:rPr>
          <w:b/>
          <w:sz w:val="24"/>
          <w:szCs w:val="24"/>
          <w:lang w:eastAsia="zh-CN"/>
        </w:rPr>
        <w:t xml:space="preserve">200-300 </w:t>
      </w:r>
      <w:r w:rsidR="00613673">
        <w:rPr>
          <w:b/>
          <w:sz w:val="24"/>
          <w:szCs w:val="24"/>
          <w:lang w:eastAsia="zh-CN"/>
        </w:rPr>
        <w:t xml:space="preserve">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bookmarkStart w:id="0" w:name="_GoBack"/>
      <w:bookmarkEnd w:id="0"/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32C4E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32C4E" w:rsidRDefault="00632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29/06/21</w:t>
      </w:r>
      <w:r w:rsidR="001A7D9D">
        <w:rPr>
          <w:sz w:val="24"/>
          <w:lang w:eastAsia="zh-CN"/>
        </w:rPr>
        <w:t xml:space="preserve"> (Tue) </w:t>
      </w:r>
    </w:p>
    <w:p w:rsidR="00632C4E" w:rsidRDefault="00632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32C4E" w:rsidRDefault="00632C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175E6" w:rsidRPr="00D867EE" w:rsidRDefault="001A7D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E47" w:rsidP="00707B09">
      <w:pPr>
        <w:pStyle w:val="Heading4"/>
      </w:pPr>
      <w:r>
        <w:t>3</w:t>
      </w:r>
      <w:r w:rsidR="00613532">
        <w:t xml:space="preserve"> Sixth Lok Yang Rd</w:t>
      </w:r>
      <w:r w:rsidR="00D867EE">
        <w:t xml:space="preserve"> </w:t>
      </w:r>
    </w:p>
    <w:p w:rsidR="00707B09" w:rsidRPr="00707B09" w:rsidRDefault="006135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</w:t>
      </w:r>
      <w:r w:rsidR="00D867EE">
        <w:rPr>
          <w:sz w:val="24"/>
          <w:szCs w:val="24"/>
          <w:lang w:eastAsia="zh-CN"/>
        </w:rPr>
        <w:t xml:space="preserve">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5A4E4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532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1A7D9D" w:rsidRDefault="001A7D9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26E1" w:rsidRDefault="008126E1">
      <w:r>
        <w:separator/>
      </w:r>
    </w:p>
  </w:endnote>
  <w:endnote w:type="continuationSeparator" w:id="0">
    <w:p w:rsidR="008126E1" w:rsidRDefault="00812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2F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2F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26E1" w:rsidRDefault="008126E1">
      <w:r>
        <w:separator/>
      </w:r>
    </w:p>
  </w:footnote>
  <w:footnote w:type="continuationSeparator" w:id="0">
    <w:p w:rsidR="008126E1" w:rsidRDefault="008126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26E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126E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367C7"/>
    <w:rsid w:val="00167E29"/>
    <w:rsid w:val="001A07FF"/>
    <w:rsid w:val="001A7D9D"/>
    <w:rsid w:val="001B0700"/>
    <w:rsid w:val="001D6D17"/>
    <w:rsid w:val="00205704"/>
    <w:rsid w:val="0023167F"/>
    <w:rsid w:val="00277DE3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12F55"/>
    <w:rsid w:val="005A4E47"/>
    <w:rsid w:val="00613532"/>
    <w:rsid w:val="00613673"/>
    <w:rsid w:val="006175E6"/>
    <w:rsid w:val="00632C4E"/>
    <w:rsid w:val="0063389C"/>
    <w:rsid w:val="006829A3"/>
    <w:rsid w:val="00684C71"/>
    <w:rsid w:val="00685287"/>
    <w:rsid w:val="006A1BF1"/>
    <w:rsid w:val="006B6525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26E1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146C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EE231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2020-08-17T01:05:00Z</cp:lastPrinted>
  <dcterms:created xsi:type="dcterms:W3CDTF">2021-06-23T02:34:00Z</dcterms:created>
  <dcterms:modified xsi:type="dcterms:W3CDTF">2021-06-23T06:40:00Z</dcterms:modified>
</cp:coreProperties>
</file>