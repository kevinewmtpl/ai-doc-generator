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320DF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730E47A" w14:textId="16FF0185" w:rsidR="006467DA" w:rsidRDefault="0036158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4491B">
        <w:rPr>
          <w:sz w:val="24"/>
        </w:rPr>
        <w:t>2</w:t>
      </w:r>
      <w:r w:rsidR="006C7D43">
        <w:rPr>
          <w:sz w:val="24"/>
        </w:rPr>
        <w:t>6</w:t>
      </w:r>
      <w:r w:rsidR="00C4491B" w:rsidRPr="00C4491B">
        <w:rPr>
          <w:sz w:val="24"/>
          <w:vertAlign w:val="superscript"/>
        </w:rPr>
        <w:t>th</w:t>
      </w:r>
      <w:r w:rsidR="00C4491B">
        <w:rPr>
          <w:sz w:val="24"/>
        </w:rPr>
        <w:t xml:space="preserve"> Dec</w:t>
      </w:r>
      <w:r w:rsidR="00093599">
        <w:rPr>
          <w:sz w:val="24"/>
        </w:rPr>
        <w:t xml:space="preserve"> </w:t>
      </w:r>
      <w:r w:rsidR="00D46E5E">
        <w:rPr>
          <w:sz w:val="24"/>
          <w:lang w:eastAsia="zh-CN"/>
        </w:rPr>
        <w:t>2024</w:t>
      </w:r>
    </w:p>
    <w:p w14:paraId="19B9F18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D731C9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41C72D9" w14:textId="352D4641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C4491B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7A17B2">
        <w:rPr>
          <w:sz w:val="24"/>
          <w:lang w:eastAsia="zh-CN"/>
        </w:rPr>
        <w:t xml:space="preserve">hoist and load up onto wooden base </w:t>
      </w:r>
      <w:r w:rsidR="00361585">
        <w:rPr>
          <w:sz w:val="24"/>
          <w:lang w:eastAsia="zh-CN"/>
        </w:rPr>
        <w:t>for other transport to pack</w:t>
      </w:r>
      <w:r w:rsidR="00C4491B">
        <w:rPr>
          <w:sz w:val="24"/>
          <w:lang w:eastAsia="zh-CN"/>
        </w:rPr>
        <w:t xml:space="preserve">, after pack load up onto container </w:t>
      </w:r>
      <w:r w:rsidR="00361585">
        <w:rPr>
          <w:sz w:val="24"/>
          <w:lang w:eastAsia="zh-CN"/>
        </w:rPr>
        <w:t xml:space="preserve"> </w:t>
      </w:r>
    </w:p>
    <w:p w14:paraId="226EA5D5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9DC9C4C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F64C0C3" w14:textId="1D0681E2" w:rsidR="005177B9" w:rsidRDefault="0036158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Mazak </w:t>
      </w:r>
      <w:r w:rsidR="00C4491B">
        <w:rPr>
          <w:sz w:val="24"/>
          <w:szCs w:val="24"/>
          <w:lang w:eastAsia="zh-CN"/>
        </w:rPr>
        <w:t>Slant Turn 60N</w:t>
      </w:r>
    </w:p>
    <w:p w14:paraId="2A2AF9D3" w14:textId="672E3778" w:rsidR="00C4491B" w:rsidRDefault="00C4491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Main machine: 970 x 304 x 330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28, 500 kg</w:t>
      </w:r>
    </w:p>
    <w:p w14:paraId="4CB75D0E" w14:textId="77777777" w:rsidR="00C4491B" w:rsidRDefault="00C4491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Accessories: 292 x 135 x 152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700 kg</w:t>
      </w:r>
    </w:p>
    <w:p w14:paraId="0743D8AD" w14:textId="48E3D34E" w:rsidR="007A17B2" w:rsidRPr="00361585" w:rsidRDefault="00C4491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Accessories: 139 x 170 x 109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300 kg  </w:t>
      </w:r>
    </w:p>
    <w:p w14:paraId="50DC249C" w14:textId="77777777"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14:paraId="2875649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AA1C31C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06871">
        <w:rPr>
          <w:rFonts w:hint="eastAsia"/>
          <w:sz w:val="24"/>
          <w:lang w:eastAsia="zh-CN"/>
        </w:rPr>
        <w:t>attach</w:t>
      </w:r>
      <w:proofErr w:type="gramEnd"/>
    </w:p>
    <w:p w14:paraId="6AC6EE7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CB787F9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7E84A93" w14:textId="58748417" w:rsidR="005513E9" w:rsidRDefault="00C4491B">
      <w:pPr>
        <w:rPr>
          <w:sz w:val="24"/>
          <w:lang w:eastAsia="zh-CN"/>
        </w:rPr>
      </w:pPr>
      <w:r>
        <w:rPr>
          <w:sz w:val="24"/>
          <w:lang w:eastAsia="zh-CN"/>
        </w:rPr>
        <w:t>06/01/25 – shift out accessories to loading area for other transport to pack</w:t>
      </w:r>
    </w:p>
    <w:p w14:paraId="2AC6FFF6" w14:textId="77777777" w:rsidR="00C4491B" w:rsidRDefault="00C4491B">
      <w:pPr>
        <w:rPr>
          <w:sz w:val="24"/>
          <w:lang w:eastAsia="zh-CN"/>
        </w:rPr>
      </w:pPr>
      <w:r>
        <w:rPr>
          <w:sz w:val="24"/>
          <w:lang w:eastAsia="zh-CN"/>
        </w:rPr>
        <w:t>06/01/25 – jack up machine to standby for next day moving</w:t>
      </w:r>
    </w:p>
    <w:p w14:paraId="52093AE2" w14:textId="5EBD89F7" w:rsidR="00C4491B" w:rsidRPr="002409DA" w:rsidRDefault="00C4491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07/01/25 – to shift out machine from production to loading area, hoist up onto wooden base for packing, after packing load up onto container, secured with chocking wood and lashing belt  </w:t>
      </w:r>
    </w:p>
    <w:p w14:paraId="0581D1A2" w14:textId="77777777" w:rsidR="005226B3" w:rsidRDefault="005226B3">
      <w:pPr>
        <w:rPr>
          <w:sz w:val="24"/>
          <w:szCs w:val="24"/>
          <w:lang w:eastAsia="zh-CN"/>
        </w:rPr>
      </w:pPr>
    </w:p>
    <w:p w14:paraId="6053DA5D" w14:textId="77777777"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0BED0990" w14:textId="77777777"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14:paraId="1F94A2BF" w14:textId="77777777" w:rsidR="00811194" w:rsidRPr="00811194" w:rsidRDefault="00811194">
      <w:pPr>
        <w:rPr>
          <w:sz w:val="24"/>
          <w:szCs w:val="24"/>
          <w:lang w:eastAsia="zh-CN"/>
        </w:rPr>
      </w:pPr>
    </w:p>
    <w:p w14:paraId="24342D2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0B56B72" w14:textId="5597EBE7" w:rsidR="00EF6CEA" w:rsidRDefault="00C4491B" w:rsidP="001D45A5">
      <w:pPr>
        <w:pStyle w:val="Heading4"/>
      </w:pPr>
      <w:r>
        <w:t>273 Jalan Ahmad Ibrahim</w:t>
      </w:r>
    </w:p>
    <w:p w14:paraId="4AE796F5" w14:textId="1F220AD6" w:rsidR="003A6EE4" w:rsidRPr="00EF6CEA" w:rsidRDefault="00C4491B" w:rsidP="00EF6CEA">
      <w:pPr>
        <w:pStyle w:val="Heading4"/>
      </w:pPr>
      <w:r>
        <w:t>Baker Hughes</w:t>
      </w:r>
      <w:r w:rsidR="00EF6CEA">
        <w:t xml:space="preserve"> Singapore</w:t>
      </w:r>
      <w:r w:rsidR="00811194">
        <w:t xml:space="preserve"> Pte </w:t>
      </w:r>
    </w:p>
    <w:p w14:paraId="319704BB" w14:textId="77777777" w:rsidR="006467DA" w:rsidRDefault="006467DA">
      <w:pPr>
        <w:rPr>
          <w:lang w:eastAsia="zh-CN"/>
        </w:rPr>
      </w:pPr>
    </w:p>
    <w:p w14:paraId="099D4311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122A170" w14:textId="77777777" w:rsidR="00811194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614B71">
        <w:rPr>
          <w:bCs/>
          <w:sz w:val="24"/>
          <w:lang w:eastAsia="zh-CN"/>
        </w:rPr>
        <w:t>10</w:t>
      </w:r>
      <w:r w:rsidR="00DE182F">
        <w:rPr>
          <w:bCs/>
          <w:sz w:val="24"/>
          <w:lang w:eastAsia="zh-CN"/>
        </w:rPr>
        <w:t>0</w:t>
      </w:r>
      <w:r w:rsidR="00EF6CEA">
        <w:rPr>
          <w:bCs/>
          <w:sz w:val="24"/>
          <w:lang w:eastAsia="zh-CN"/>
        </w:rPr>
        <w:t xml:space="preserve">ton mobile </w:t>
      </w:r>
      <w:r w:rsidR="00811194">
        <w:rPr>
          <w:bCs/>
          <w:sz w:val="24"/>
          <w:lang w:eastAsia="zh-CN"/>
        </w:rPr>
        <w:t>crane</w:t>
      </w:r>
    </w:p>
    <w:p w14:paraId="589843B7" w14:textId="77777777"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Lorry loader</w:t>
      </w:r>
    </w:p>
    <w:p w14:paraId="646AB166" w14:textId="77777777"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lastRenderedPageBreak/>
        <w:t>Hydraulic jack</w:t>
      </w:r>
    </w:p>
    <w:p w14:paraId="6C2481CD" w14:textId="77777777"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14:paraId="4F9476F4" w14:textId="77777777" w:rsidR="008D2441" w:rsidRPr="00614B7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D3396D">
        <w:rPr>
          <w:sz w:val="24"/>
          <w:lang w:eastAsia="zh-CN"/>
        </w:rPr>
        <w:t xml:space="preserve">/electric rollers </w:t>
      </w:r>
    </w:p>
    <w:p w14:paraId="0DA4549F" w14:textId="77777777"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744F1367" w14:textId="77777777" w:rsidR="00811194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0AAE7EEE" w14:textId="5B467CB4" w:rsidR="00D3396D" w:rsidRDefault="00614B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14:paraId="7B216BF4" w14:textId="77777777" w:rsidR="009C1978" w:rsidRDefault="009C19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144239C" w14:textId="223F8D6E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E16F57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14:paraId="21D45969" w14:textId="77777777" w:rsidR="0009359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1A07A901" w14:textId="77777777" w:rsidR="00C4491B" w:rsidRDefault="00C4491B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76CFEF" w14:textId="3A2AE10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B13E5E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567C633" w14:textId="77777777"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14:paraId="292B9953" w14:textId="77777777"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8A5D64E" w14:textId="77777777"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D1B16F2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734C2CFC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C66AF0A" w14:textId="77777777" w:rsidR="00211D14" w:rsidRDefault="00140D68" w:rsidP="005513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55F744" w14:textId="77777777"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FB9D01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5C31D22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69417F3C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10BB117E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39AC971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142ED682" w14:textId="77777777"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1552EF">
        <w:rPr>
          <w:sz w:val="24"/>
          <w:lang w:eastAsia="zh-CN"/>
        </w:rPr>
        <w:t>hoisting area</w:t>
      </w:r>
    </w:p>
    <w:p w14:paraId="63E806C7" w14:textId="77777777" w:rsidR="007A17B2" w:rsidRDefault="007A17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as base plate </w:t>
      </w:r>
      <w:r w:rsidR="006D759B">
        <w:rPr>
          <w:sz w:val="24"/>
          <w:lang w:eastAsia="zh-CN"/>
        </w:rPr>
        <w:t xml:space="preserve">                      </w:t>
      </w:r>
    </w:p>
    <w:p w14:paraId="06B23C28" w14:textId="1CDACAB9" w:rsidR="001552EF" w:rsidRPr="00A441AB" w:rsidRDefault="001552EF" w:rsidP="00A441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 and let it sit on solid woodblock</w:t>
      </w:r>
    </w:p>
    <w:p w14:paraId="7EBA81AD" w14:textId="77777777"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Insert rollers under machine bed </w:t>
      </w:r>
    </w:p>
    <w:p w14:paraId="540DBE0F" w14:textId="784A3093" w:rsidR="00653B25" w:rsidRPr="006927A6" w:rsidRDefault="00211D14" w:rsidP="006927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441AB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2E413B2A" w14:textId="77777777"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 xml:space="preserve">required </w:t>
      </w:r>
      <w:r>
        <w:rPr>
          <w:sz w:val="24"/>
          <w:lang w:eastAsia="zh-CN"/>
        </w:rPr>
        <w:t xml:space="preserve">sling lifting </w:t>
      </w:r>
      <w:r w:rsidR="00211D14">
        <w:rPr>
          <w:sz w:val="24"/>
          <w:lang w:eastAsia="zh-CN"/>
        </w:rPr>
        <w:t>to c</w:t>
      </w:r>
      <w:r>
        <w:rPr>
          <w:sz w:val="24"/>
          <w:lang w:eastAsia="zh-CN"/>
        </w:rPr>
        <w:t>rane hook</w:t>
      </w:r>
    </w:p>
    <w:p w14:paraId="17877B73" w14:textId="77777777" w:rsidR="00A217F6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</w:t>
      </w:r>
      <w:r w:rsidR="00EF6CEA">
        <w:rPr>
          <w:sz w:val="24"/>
          <w:lang w:eastAsia="zh-CN"/>
        </w:rPr>
        <w:t>cure</w:t>
      </w:r>
      <w:r>
        <w:rPr>
          <w:sz w:val="24"/>
          <w:lang w:eastAsia="zh-CN"/>
        </w:rPr>
        <w:t xml:space="preserve"> sling</w:t>
      </w:r>
      <w:r w:rsidR="00EF6CEA">
        <w:rPr>
          <w:sz w:val="24"/>
          <w:lang w:eastAsia="zh-CN"/>
        </w:rPr>
        <w:t xml:space="preserve"> to rigging</w:t>
      </w:r>
      <w:r w:rsidR="006927A6">
        <w:rPr>
          <w:sz w:val="24"/>
          <w:lang w:eastAsia="zh-CN"/>
        </w:rPr>
        <w:t xml:space="preserve"> point of machine </w:t>
      </w:r>
    </w:p>
    <w:p w14:paraId="43979F4D" w14:textId="77777777"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</w:t>
      </w:r>
      <w:r w:rsidR="004F30D5">
        <w:rPr>
          <w:sz w:val="24"/>
          <w:lang w:eastAsia="zh-CN"/>
        </w:rPr>
        <w:t>ane operator to hoist up machine</w:t>
      </w:r>
    </w:p>
    <w:p w14:paraId="2AC7337A" w14:textId="77777777" w:rsidR="00155DE2" w:rsidRPr="004F30D5" w:rsidRDefault="00790012" w:rsidP="004F30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F30D5">
        <w:rPr>
          <w:sz w:val="24"/>
          <w:lang w:eastAsia="zh-CN"/>
        </w:rPr>
        <w:t>L</w:t>
      </w:r>
      <w:r w:rsidR="00404F5E" w:rsidRPr="004F30D5">
        <w:rPr>
          <w:sz w:val="24"/>
          <w:lang w:eastAsia="zh-CN"/>
        </w:rPr>
        <w:t xml:space="preserve">oad </w:t>
      </w:r>
      <w:r w:rsidR="006927A6">
        <w:rPr>
          <w:sz w:val="24"/>
          <w:lang w:eastAsia="zh-CN"/>
        </w:rPr>
        <w:t>up machine onto wooden base</w:t>
      </w:r>
      <w:r w:rsidR="00101EB0">
        <w:rPr>
          <w:sz w:val="24"/>
          <w:lang w:eastAsia="zh-CN"/>
        </w:rPr>
        <w:t xml:space="preserve"> for other transport to pack </w:t>
      </w:r>
    </w:p>
    <w:p w14:paraId="370E9561" w14:textId="755FD8CB" w:rsidR="005226B3" w:rsidRDefault="00A441AB" w:rsidP="007A17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pack, to load up case onto container</w:t>
      </w:r>
    </w:p>
    <w:p w14:paraId="7F0A6D97" w14:textId="736E52DE" w:rsidR="00A441AB" w:rsidRPr="007A17B2" w:rsidRDefault="00A441AB" w:rsidP="007A17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with chocking wood and lashing belt </w:t>
      </w:r>
    </w:p>
    <w:p w14:paraId="45857DB5" w14:textId="77777777"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14:paraId="2D346FEE" w14:textId="77777777"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14:paraId="4FB6DBDF" w14:textId="77777777"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51DCEC2" w14:textId="77777777" w:rsidR="004F30D5" w:rsidRDefault="004F30D5" w:rsidP="004F30D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391ACA9" w14:textId="77777777" w:rsidR="0099046A" w:rsidRPr="00404F5E" w:rsidRDefault="004F30D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14:paraId="1699B47A" w14:textId="77777777"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F30D5">
        <w:rPr>
          <w:sz w:val="24"/>
          <w:lang w:eastAsia="zh-CN"/>
        </w:rPr>
        <w:t xml:space="preserve">/ </w:t>
      </w:r>
      <w:proofErr w:type="spellStart"/>
      <w:r w:rsidR="004F30D5">
        <w:rPr>
          <w:sz w:val="24"/>
          <w:lang w:eastAsia="zh-CN"/>
        </w:rPr>
        <w:t>Zailani</w:t>
      </w:r>
      <w:proofErr w:type="spellEnd"/>
      <w:r w:rsidR="004F30D5">
        <w:rPr>
          <w:sz w:val="24"/>
          <w:lang w:eastAsia="zh-CN"/>
        </w:rPr>
        <w:t xml:space="preserve"> </w:t>
      </w:r>
    </w:p>
    <w:p w14:paraId="21AD6112" w14:textId="77777777"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371C496" w14:textId="77777777"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E7B7A3" w14:textId="77777777" w:rsidR="009E4370" w:rsidRDefault="009E4370">
      <w:r>
        <w:separator/>
      </w:r>
    </w:p>
  </w:endnote>
  <w:endnote w:type="continuationSeparator" w:id="0">
    <w:p w14:paraId="4C057D97" w14:textId="77777777" w:rsidR="009E4370" w:rsidRDefault="009E4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4A3D6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3C6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3C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52E98C" w14:textId="77777777" w:rsidR="009E4370" w:rsidRDefault="009E4370">
      <w:r>
        <w:separator/>
      </w:r>
    </w:p>
  </w:footnote>
  <w:footnote w:type="continuationSeparator" w:id="0">
    <w:p w14:paraId="2A1E6D28" w14:textId="77777777" w:rsidR="009E4370" w:rsidRDefault="009E4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6BD11" w14:textId="0EF32E30" w:rsidR="00183C4E" w:rsidRPr="009C1978" w:rsidRDefault="00A441AB" w:rsidP="009C197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4D0440F" wp14:editId="0EAFD4C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1978">
      <w:rPr>
        <w:b/>
        <w:color w:val="0000FF"/>
        <w:sz w:val="28"/>
      </w:rPr>
      <w:t xml:space="preserve">                       </w:t>
    </w:r>
    <w:r w:rsidR="00183C4E">
      <w:rPr>
        <w:b/>
        <w:color w:val="0000FF"/>
        <w:sz w:val="28"/>
      </w:rPr>
      <w:t>ERIC WONG MACHINERY TRANSPORTATION PTE LTD</w:t>
    </w:r>
  </w:p>
  <w:p w14:paraId="52A00187" w14:textId="77777777" w:rsidR="00183C4E" w:rsidRDefault="00D46E5E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F677567" w14:textId="77777777" w:rsidR="00183C4E" w:rsidRDefault="001D45A5">
    <w:pPr>
      <w:pStyle w:val="Header"/>
      <w:jc w:val="center"/>
    </w:pPr>
    <w:r>
      <w:t>Tel</w:t>
    </w:r>
    <w:r w:rsidR="00183C4E">
      <w:t>: 62</w:t>
    </w:r>
    <w:r w:rsidR="00D46E5E">
      <w:t>824175, 62828203, 62826020</w:t>
    </w:r>
  </w:p>
  <w:p w14:paraId="1F0FD6B3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DAC422E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473BE8C" w14:textId="77777777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4675331">
    <w:abstractNumId w:val="3"/>
  </w:num>
  <w:num w:numId="2" w16cid:durableId="861817683">
    <w:abstractNumId w:val="6"/>
  </w:num>
  <w:num w:numId="3" w16cid:durableId="1630477444">
    <w:abstractNumId w:val="1"/>
  </w:num>
  <w:num w:numId="4" w16cid:durableId="1411804155">
    <w:abstractNumId w:val="13"/>
  </w:num>
  <w:num w:numId="5" w16cid:durableId="670837216">
    <w:abstractNumId w:val="7"/>
  </w:num>
  <w:num w:numId="6" w16cid:durableId="371418474">
    <w:abstractNumId w:val="9"/>
  </w:num>
  <w:num w:numId="7" w16cid:durableId="215507326">
    <w:abstractNumId w:val="5"/>
  </w:num>
  <w:num w:numId="8" w16cid:durableId="1409234096">
    <w:abstractNumId w:val="10"/>
  </w:num>
  <w:num w:numId="9" w16cid:durableId="1922761907">
    <w:abstractNumId w:val="2"/>
  </w:num>
  <w:num w:numId="10" w16cid:durableId="1347900436">
    <w:abstractNumId w:val="11"/>
  </w:num>
  <w:num w:numId="11" w16cid:durableId="176148701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7928820">
    <w:abstractNumId w:val="0"/>
  </w:num>
  <w:num w:numId="13" w16cid:durableId="1651248005">
    <w:abstractNumId w:val="8"/>
  </w:num>
  <w:num w:numId="14" w16cid:durableId="1295477793">
    <w:abstractNumId w:val="12"/>
  </w:num>
  <w:num w:numId="15" w16cid:durableId="1835993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5FA8"/>
    <w:rsid w:val="000208EC"/>
    <w:rsid w:val="00026EAD"/>
    <w:rsid w:val="00031304"/>
    <w:rsid w:val="0005684E"/>
    <w:rsid w:val="0007152C"/>
    <w:rsid w:val="00093599"/>
    <w:rsid w:val="00094D4F"/>
    <w:rsid w:val="000A4E07"/>
    <w:rsid w:val="000C68D5"/>
    <w:rsid w:val="000D3C89"/>
    <w:rsid w:val="000D3F7C"/>
    <w:rsid w:val="000E0C67"/>
    <w:rsid w:val="000E45EC"/>
    <w:rsid w:val="00101EB0"/>
    <w:rsid w:val="00104A97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2EF"/>
    <w:rsid w:val="00155DE2"/>
    <w:rsid w:val="0017369C"/>
    <w:rsid w:val="00173772"/>
    <w:rsid w:val="0017602F"/>
    <w:rsid w:val="00183C4E"/>
    <w:rsid w:val="00192797"/>
    <w:rsid w:val="001C50B5"/>
    <w:rsid w:val="001D45A5"/>
    <w:rsid w:val="001E5903"/>
    <w:rsid w:val="001E660B"/>
    <w:rsid w:val="00203C67"/>
    <w:rsid w:val="00206BD9"/>
    <w:rsid w:val="00211D14"/>
    <w:rsid w:val="00211F1E"/>
    <w:rsid w:val="002333ED"/>
    <w:rsid w:val="002409DA"/>
    <w:rsid w:val="00251AD9"/>
    <w:rsid w:val="00257C21"/>
    <w:rsid w:val="002A49A6"/>
    <w:rsid w:val="002D59AA"/>
    <w:rsid w:val="0030317F"/>
    <w:rsid w:val="00330B11"/>
    <w:rsid w:val="00333DB7"/>
    <w:rsid w:val="00361585"/>
    <w:rsid w:val="00375E51"/>
    <w:rsid w:val="003A1B9C"/>
    <w:rsid w:val="003A4E05"/>
    <w:rsid w:val="003A6EE4"/>
    <w:rsid w:val="003D2469"/>
    <w:rsid w:val="003D5FEC"/>
    <w:rsid w:val="00404F5E"/>
    <w:rsid w:val="00413FC3"/>
    <w:rsid w:val="00422825"/>
    <w:rsid w:val="00456295"/>
    <w:rsid w:val="00466C7A"/>
    <w:rsid w:val="004C7689"/>
    <w:rsid w:val="004F30D5"/>
    <w:rsid w:val="00501090"/>
    <w:rsid w:val="005177B9"/>
    <w:rsid w:val="005226B3"/>
    <w:rsid w:val="005463C4"/>
    <w:rsid w:val="005513E9"/>
    <w:rsid w:val="0056215F"/>
    <w:rsid w:val="0057657F"/>
    <w:rsid w:val="0059398E"/>
    <w:rsid w:val="005B7A45"/>
    <w:rsid w:val="005D3C81"/>
    <w:rsid w:val="005F0E34"/>
    <w:rsid w:val="00614B71"/>
    <w:rsid w:val="006467DA"/>
    <w:rsid w:val="00647F9A"/>
    <w:rsid w:val="00653B25"/>
    <w:rsid w:val="00663860"/>
    <w:rsid w:val="0066401C"/>
    <w:rsid w:val="00670B64"/>
    <w:rsid w:val="0069153E"/>
    <w:rsid w:val="006927A6"/>
    <w:rsid w:val="00693582"/>
    <w:rsid w:val="006B3F8F"/>
    <w:rsid w:val="006C0033"/>
    <w:rsid w:val="006C647D"/>
    <w:rsid w:val="006C7D43"/>
    <w:rsid w:val="006D5172"/>
    <w:rsid w:val="006D759B"/>
    <w:rsid w:val="006E6459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17B2"/>
    <w:rsid w:val="007A7967"/>
    <w:rsid w:val="007D338F"/>
    <w:rsid w:val="007D4C7E"/>
    <w:rsid w:val="007F663B"/>
    <w:rsid w:val="00811194"/>
    <w:rsid w:val="008215D8"/>
    <w:rsid w:val="00840E13"/>
    <w:rsid w:val="0086518A"/>
    <w:rsid w:val="008656C4"/>
    <w:rsid w:val="00871396"/>
    <w:rsid w:val="0087572A"/>
    <w:rsid w:val="008826BE"/>
    <w:rsid w:val="00885DDC"/>
    <w:rsid w:val="00895D5D"/>
    <w:rsid w:val="00897119"/>
    <w:rsid w:val="008A101F"/>
    <w:rsid w:val="008C067B"/>
    <w:rsid w:val="008C1794"/>
    <w:rsid w:val="008D2441"/>
    <w:rsid w:val="008E3ED4"/>
    <w:rsid w:val="008F5ECF"/>
    <w:rsid w:val="009274E3"/>
    <w:rsid w:val="00964ED6"/>
    <w:rsid w:val="00971AE8"/>
    <w:rsid w:val="0099046A"/>
    <w:rsid w:val="009A18A9"/>
    <w:rsid w:val="009A228D"/>
    <w:rsid w:val="009B7603"/>
    <w:rsid w:val="009C1978"/>
    <w:rsid w:val="009E4370"/>
    <w:rsid w:val="009F4FEB"/>
    <w:rsid w:val="00A03C9B"/>
    <w:rsid w:val="00A12F6E"/>
    <w:rsid w:val="00A20F20"/>
    <w:rsid w:val="00A217F6"/>
    <w:rsid w:val="00A2540E"/>
    <w:rsid w:val="00A441AB"/>
    <w:rsid w:val="00A45A54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AF507B"/>
    <w:rsid w:val="00B04994"/>
    <w:rsid w:val="00B06871"/>
    <w:rsid w:val="00B11E28"/>
    <w:rsid w:val="00B16B6D"/>
    <w:rsid w:val="00B30D36"/>
    <w:rsid w:val="00B568EA"/>
    <w:rsid w:val="00B67BED"/>
    <w:rsid w:val="00B742F4"/>
    <w:rsid w:val="00B86C01"/>
    <w:rsid w:val="00BC3D19"/>
    <w:rsid w:val="00C15DC7"/>
    <w:rsid w:val="00C4491B"/>
    <w:rsid w:val="00C4669E"/>
    <w:rsid w:val="00C72DAD"/>
    <w:rsid w:val="00C76164"/>
    <w:rsid w:val="00C95881"/>
    <w:rsid w:val="00D07325"/>
    <w:rsid w:val="00D221DF"/>
    <w:rsid w:val="00D3396D"/>
    <w:rsid w:val="00D359B5"/>
    <w:rsid w:val="00D35F55"/>
    <w:rsid w:val="00D41A4A"/>
    <w:rsid w:val="00D46E5E"/>
    <w:rsid w:val="00D6115A"/>
    <w:rsid w:val="00DA01F0"/>
    <w:rsid w:val="00DE182F"/>
    <w:rsid w:val="00DF724C"/>
    <w:rsid w:val="00E3288E"/>
    <w:rsid w:val="00E5183B"/>
    <w:rsid w:val="00E52895"/>
    <w:rsid w:val="00E71843"/>
    <w:rsid w:val="00E76DB5"/>
    <w:rsid w:val="00EB03E5"/>
    <w:rsid w:val="00EC1220"/>
    <w:rsid w:val="00ED192D"/>
    <w:rsid w:val="00EF55B5"/>
    <w:rsid w:val="00EF6CEA"/>
    <w:rsid w:val="00F03236"/>
    <w:rsid w:val="00F03666"/>
    <w:rsid w:val="00F25404"/>
    <w:rsid w:val="00F63C6A"/>
    <w:rsid w:val="00F65BFE"/>
    <w:rsid w:val="00F75133"/>
    <w:rsid w:val="00F946F4"/>
    <w:rsid w:val="00FA1974"/>
    <w:rsid w:val="00FC40A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7DD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2024-12-26T00:58:00Z</cp:lastPrinted>
  <dcterms:created xsi:type="dcterms:W3CDTF">2024-12-24T02:45:00Z</dcterms:created>
  <dcterms:modified xsi:type="dcterms:W3CDTF">2024-12-26T00:58:00Z</dcterms:modified>
</cp:coreProperties>
</file>