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90FAF" w:rsidRDefault="00C90FAF">
      <w:pPr>
        <w:rPr>
          <w:sz w:val="24"/>
        </w:rPr>
      </w:pPr>
    </w:p>
    <w:p w:rsidR="00684C71" w:rsidRDefault="000B573C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AF6395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AF6395">
        <w:rPr>
          <w:sz w:val="24"/>
          <w:lang w:eastAsia="zh-CN"/>
        </w:rPr>
        <w:t>hoist down machines and accessories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AF6395">
        <w:rPr>
          <w:sz w:val="24"/>
          <w:lang w:eastAsia="zh-CN"/>
        </w:rPr>
        <w:t xml:space="preserve"> by using back lane</w:t>
      </w:r>
      <w:r w:rsidR="00C90FAF">
        <w:rPr>
          <w:sz w:val="24"/>
          <w:lang w:eastAsia="zh-CN"/>
        </w:rPr>
        <w:t xml:space="preserve"> of building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 xml:space="preserve">nd position into </w:t>
      </w:r>
      <w:r w:rsidR="00C90FAF">
        <w:rPr>
          <w:sz w:val="24"/>
          <w:lang w:eastAsia="zh-CN"/>
        </w:rPr>
        <w:t xml:space="preserve">tenant </w:t>
      </w:r>
      <w:r w:rsidR="00771609">
        <w:rPr>
          <w:sz w:val="24"/>
          <w:lang w:eastAsia="zh-CN"/>
        </w:rPr>
        <w:t xml:space="preserve">production </w:t>
      </w:r>
      <w:r w:rsidR="00C90FAF">
        <w:rPr>
          <w:sz w:val="24"/>
          <w:lang w:eastAsia="zh-CN"/>
        </w:rPr>
        <w:t xml:space="preserve">area </w:t>
      </w:r>
      <w:r w:rsidR="00771609">
        <w:rPr>
          <w:sz w:val="24"/>
          <w:lang w:eastAsia="zh-CN"/>
        </w:rPr>
        <w:t>at ground floor</w:t>
      </w:r>
      <w:r w:rsidR="002827E4">
        <w:rPr>
          <w:sz w:val="24"/>
          <w:lang w:eastAsia="zh-CN"/>
        </w:rPr>
        <w:t xml:space="preserve">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F6395" w:rsidRPr="00AF6395" w:rsidRDefault="00AF6395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</w:p>
    <w:p w:rsidR="00684C71" w:rsidRDefault="00C90F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19-20/07</w:t>
      </w:r>
      <w:r w:rsidR="00AF6395">
        <w:rPr>
          <w:sz w:val="24"/>
          <w:lang w:eastAsia="zh-CN"/>
        </w:rPr>
        <w:t>/24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C90F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</w:t>
      </w:r>
      <w:r w:rsidR="00771609">
        <w:rPr>
          <w:bCs/>
          <w:sz w:val="24"/>
          <w:szCs w:val="24"/>
          <w:lang w:eastAsia="zh-CN"/>
        </w:rPr>
        <w:t xml:space="preserve">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F6395" w:rsidP="00707B09">
      <w:pPr>
        <w:pStyle w:val="Heading4"/>
      </w:pPr>
      <w:r>
        <w:t xml:space="preserve">Blk 1004 </w:t>
      </w:r>
      <w:r w:rsidR="00771609">
        <w:t>Toa Payoh North</w:t>
      </w:r>
      <w:r>
        <w:t xml:space="preserve"> #01-16/17</w:t>
      </w:r>
    </w:p>
    <w:p w:rsidR="00707B09" w:rsidRPr="00707B09" w:rsidRDefault="00AF639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MJ Precision Tools</w:t>
      </w:r>
      <w:r w:rsidR="007638E8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0006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771609">
        <w:rPr>
          <w:sz w:val="24"/>
          <w:lang w:eastAsia="zh-CN"/>
        </w:rPr>
        <w:t>/rollers</w:t>
      </w:r>
    </w:p>
    <w:p w:rsidR="00C90FAF" w:rsidRDefault="000B57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bookmarkStart w:id="0" w:name="_GoBack"/>
      <w:bookmarkEnd w:id="0"/>
    </w:p>
    <w:p w:rsidR="007638E8" w:rsidRDefault="00C90F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90FAF" w:rsidRDefault="00C90F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F41D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71609" w:rsidRDefault="0077160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C90FAF" w:rsidRDefault="00C90FA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E3332" w:rsidRDefault="00CE333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E3332" w:rsidRDefault="00CE333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  <w:r w:rsidR="0000068B">
        <w:rPr>
          <w:sz w:val="24"/>
          <w:lang w:eastAsia="zh-CN"/>
        </w:rPr>
        <w:t xml:space="preserve"> (back lane of building)</w:t>
      </w:r>
    </w:p>
    <w:p w:rsidR="00C90FAF" w:rsidRDefault="00C90FA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the work area </w:t>
      </w:r>
    </w:p>
    <w:p w:rsidR="00C90FAF" w:rsidRDefault="00C90FA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platform and lay out in front of tenant door </w:t>
      </w:r>
    </w:p>
    <w:p w:rsidR="00323AC6" w:rsidRDefault="00C90FA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C90FAF" w:rsidRDefault="00C90FA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C90FAF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E333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from lorry chassis</w:t>
      </w:r>
    </w:p>
    <w:p w:rsidR="002827E4" w:rsidRPr="00323AC6" w:rsidRDefault="00C90FAF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onto platform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771609">
        <w:rPr>
          <w:sz w:val="24"/>
          <w:lang w:eastAsia="zh-CN"/>
        </w:rPr>
        <w:t>/rollers</w:t>
      </w:r>
      <w:r w:rsidR="00431476" w:rsidRPr="0077160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C90FAF">
        <w:rPr>
          <w:sz w:val="24"/>
          <w:lang w:eastAsia="zh-CN"/>
        </w:rPr>
        <w:t xml:space="preserve">rt machine into tenant premise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C90FAF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C42" w:rsidRDefault="00C86C42">
      <w:r>
        <w:separator/>
      </w:r>
    </w:p>
  </w:endnote>
  <w:endnote w:type="continuationSeparator" w:id="0">
    <w:p w:rsidR="00C86C42" w:rsidRDefault="00C86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1A6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1A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C42" w:rsidRDefault="00C86C42">
      <w:r>
        <w:separator/>
      </w:r>
    </w:p>
  </w:footnote>
  <w:footnote w:type="continuationSeparator" w:id="0">
    <w:p w:rsidR="00C86C42" w:rsidRDefault="00C86C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86C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AF6395">
    <w:pPr>
      <w:pStyle w:val="Header"/>
      <w:jc w:val="center"/>
    </w:pPr>
    <w:r>
      <w:t>No. 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86C4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068B"/>
    <w:rsid w:val="00001488"/>
    <w:rsid w:val="0001044B"/>
    <w:rsid w:val="00012B50"/>
    <w:rsid w:val="000548E8"/>
    <w:rsid w:val="00076C95"/>
    <w:rsid w:val="000801A2"/>
    <w:rsid w:val="00080409"/>
    <w:rsid w:val="000B573C"/>
    <w:rsid w:val="000C46C5"/>
    <w:rsid w:val="00167E29"/>
    <w:rsid w:val="00171C35"/>
    <w:rsid w:val="001A07FF"/>
    <w:rsid w:val="001B0700"/>
    <w:rsid w:val="00205704"/>
    <w:rsid w:val="00220E82"/>
    <w:rsid w:val="0023167F"/>
    <w:rsid w:val="002827E4"/>
    <w:rsid w:val="00282A49"/>
    <w:rsid w:val="00294E87"/>
    <w:rsid w:val="0030061F"/>
    <w:rsid w:val="00323AC6"/>
    <w:rsid w:val="00370D03"/>
    <w:rsid w:val="00425424"/>
    <w:rsid w:val="00431476"/>
    <w:rsid w:val="0046074D"/>
    <w:rsid w:val="004D3F2D"/>
    <w:rsid w:val="004E4ED7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41A6F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55AC7"/>
    <w:rsid w:val="009C1EC8"/>
    <w:rsid w:val="009F3553"/>
    <w:rsid w:val="00A525B4"/>
    <w:rsid w:val="00A64537"/>
    <w:rsid w:val="00A911A1"/>
    <w:rsid w:val="00AC75B1"/>
    <w:rsid w:val="00AE39C9"/>
    <w:rsid w:val="00AF6395"/>
    <w:rsid w:val="00B14BE4"/>
    <w:rsid w:val="00B5163E"/>
    <w:rsid w:val="00B70004"/>
    <w:rsid w:val="00B87334"/>
    <w:rsid w:val="00C03437"/>
    <w:rsid w:val="00C32361"/>
    <w:rsid w:val="00C33FF4"/>
    <w:rsid w:val="00C86C42"/>
    <w:rsid w:val="00C8729C"/>
    <w:rsid w:val="00C90FAF"/>
    <w:rsid w:val="00CA23BB"/>
    <w:rsid w:val="00CE3332"/>
    <w:rsid w:val="00CF5149"/>
    <w:rsid w:val="00CF6063"/>
    <w:rsid w:val="00D01FC8"/>
    <w:rsid w:val="00D9134F"/>
    <w:rsid w:val="00DB001C"/>
    <w:rsid w:val="00DF41DB"/>
    <w:rsid w:val="00E9120A"/>
    <w:rsid w:val="00EC1A7D"/>
    <w:rsid w:val="00F176B3"/>
    <w:rsid w:val="00F3464B"/>
    <w:rsid w:val="00F431CF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2020-01-03T05:28:00Z</cp:lastPrinted>
  <dcterms:created xsi:type="dcterms:W3CDTF">2024-05-30T01:13:00Z</dcterms:created>
  <dcterms:modified xsi:type="dcterms:W3CDTF">2024-06-04T02:25:00Z</dcterms:modified>
</cp:coreProperties>
</file>