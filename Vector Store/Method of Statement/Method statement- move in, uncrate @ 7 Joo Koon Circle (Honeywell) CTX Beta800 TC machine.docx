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0E8A06" w14:textId="77777777"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39B18B83" w14:textId="77777777" w:rsidR="00B54A7E" w:rsidRDefault="00B54A7E">
      <w:pPr>
        <w:rPr>
          <w:sz w:val="24"/>
        </w:rPr>
      </w:pPr>
    </w:p>
    <w:p w14:paraId="56ED4D1D" w14:textId="64F22CE7" w:rsidR="00684C71" w:rsidRDefault="000D0423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B54A7E">
        <w:rPr>
          <w:sz w:val="24"/>
        </w:rPr>
        <w:t>25</w:t>
      </w:r>
      <w:r w:rsidR="00B54A7E" w:rsidRPr="00B54A7E">
        <w:rPr>
          <w:sz w:val="24"/>
          <w:vertAlign w:val="superscript"/>
        </w:rPr>
        <w:t>th</w:t>
      </w:r>
      <w:r w:rsidR="00B54A7E">
        <w:rPr>
          <w:sz w:val="24"/>
        </w:rPr>
        <w:t xml:space="preserve"> Mar 2025</w:t>
      </w:r>
    </w:p>
    <w:p w14:paraId="68B4283A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627818FA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1E7C0294" w14:textId="1160074F" w:rsidR="000D0423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B54A7E">
        <w:rPr>
          <w:sz w:val="24"/>
          <w:lang w:eastAsia="zh-CN"/>
        </w:rPr>
        <w:t xml:space="preserve">unload and </w:t>
      </w:r>
      <w:r w:rsidR="008F6594">
        <w:rPr>
          <w:sz w:val="24"/>
          <w:lang w:eastAsia="zh-CN"/>
        </w:rPr>
        <w:t xml:space="preserve">hoist down </w:t>
      </w:r>
      <w:r w:rsidR="00B54A7E">
        <w:rPr>
          <w:sz w:val="24"/>
          <w:lang w:eastAsia="zh-CN"/>
        </w:rPr>
        <w:t xml:space="preserve">3 cases of 1 unit </w:t>
      </w:r>
      <w:r w:rsidR="0027302B">
        <w:rPr>
          <w:sz w:val="24"/>
          <w:lang w:eastAsia="zh-CN"/>
        </w:rPr>
        <w:t>machine</w:t>
      </w:r>
      <w:r w:rsidR="008F6594">
        <w:rPr>
          <w:sz w:val="24"/>
          <w:lang w:eastAsia="zh-CN"/>
        </w:rPr>
        <w:t xml:space="preserve"> </w:t>
      </w:r>
      <w:r w:rsidR="00444C41">
        <w:rPr>
          <w:sz w:val="24"/>
          <w:lang w:eastAsia="zh-CN"/>
        </w:rPr>
        <w:t xml:space="preserve">from </w:t>
      </w:r>
      <w:r w:rsidR="00B54A7E">
        <w:rPr>
          <w:sz w:val="24"/>
          <w:lang w:eastAsia="zh-CN"/>
        </w:rPr>
        <w:t>low-bed/</w:t>
      </w:r>
      <w:r w:rsidR="00444C41">
        <w:rPr>
          <w:sz w:val="24"/>
          <w:lang w:eastAsia="zh-CN"/>
        </w:rPr>
        <w:t>lorry chassis to the ground</w:t>
      </w:r>
      <w:r>
        <w:rPr>
          <w:sz w:val="24"/>
          <w:lang w:eastAsia="zh-CN"/>
        </w:rPr>
        <w:t>,</w:t>
      </w:r>
      <w:r w:rsidR="000D0423">
        <w:rPr>
          <w:sz w:val="24"/>
          <w:lang w:eastAsia="zh-CN"/>
        </w:rPr>
        <w:t xml:space="preserve"> uncrate,</w:t>
      </w:r>
      <w:r w:rsidR="00431476">
        <w:rPr>
          <w:sz w:val="24"/>
          <w:lang w:eastAsia="zh-CN"/>
        </w:rPr>
        <w:t xml:space="preserve"> </w:t>
      </w:r>
      <w:r w:rsidR="008540C4">
        <w:rPr>
          <w:sz w:val="24"/>
          <w:lang w:eastAsia="zh-CN"/>
        </w:rPr>
        <w:t xml:space="preserve">using </w:t>
      </w:r>
      <w:proofErr w:type="spellStart"/>
      <w:r w:rsidR="00B54A7E">
        <w:rPr>
          <w:sz w:val="24"/>
          <w:lang w:eastAsia="zh-CN"/>
        </w:rPr>
        <w:t>rolllers</w:t>
      </w:r>
      <w:proofErr w:type="spellEnd"/>
      <w:r w:rsidR="008540C4">
        <w:rPr>
          <w:sz w:val="24"/>
          <w:lang w:eastAsia="zh-CN"/>
        </w:rPr>
        <w:t xml:space="preserve"> to </w:t>
      </w:r>
      <w:r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an</w:t>
      </w:r>
      <w:r w:rsidR="0027302B">
        <w:rPr>
          <w:sz w:val="24"/>
          <w:lang w:eastAsia="zh-CN"/>
        </w:rPr>
        <w:t>d position into factory premise</w:t>
      </w:r>
    </w:p>
    <w:p w14:paraId="167BA2D0" w14:textId="77777777" w:rsidR="000D0423" w:rsidRDefault="000D04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2021BE23" w14:textId="77777777" w:rsidR="00A30C5A" w:rsidRDefault="002827E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767049">
        <w:rPr>
          <w:b/>
          <w:sz w:val="32"/>
          <w:szCs w:val="32"/>
          <w:u w:val="single"/>
          <w:lang w:eastAsia="zh-CN"/>
        </w:rPr>
        <w:t xml:space="preserve"> Spec</w:t>
      </w:r>
    </w:p>
    <w:p w14:paraId="4987FD83" w14:textId="4FEBAF4A" w:rsidR="000D0423" w:rsidRPr="00B54A7E" w:rsidRDefault="00B54A7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3 cases of </w:t>
      </w:r>
      <w:proofErr w:type="gramStart"/>
      <w:r>
        <w:rPr>
          <w:bCs/>
          <w:sz w:val="24"/>
          <w:szCs w:val="24"/>
          <w:lang w:eastAsia="zh-CN"/>
        </w:rPr>
        <w:t>1 unit</w:t>
      </w:r>
      <w:proofErr w:type="gramEnd"/>
      <w:r>
        <w:rPr>
          <w:bCs/>
          <w:sz w:val="24"/>
          <w:szCs w:val="24"/>
          <w:lang w:eastAsia="zh-CN"/>
        </w:rPr>
        <w:t xml:space="preserve"> CTX Beta 800 TC</w:t>
      </w:r>
    </w:p>
    <w:p w14:paraId="0115584B" w14:textId="6308CB77" w:rsidR="00590C22" w:rsidRDefault="00B54A7E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Case 1: 460 x 280 x 288 cm / </w:t>
      </w:r>
      <w:proofErr w:type="spellStart"/>
      <w:r>
        <w:rPr>
          <w:b/>
          <w:sz w:val="24"/>
          <w:szCs w:val="24"/>
          <w:lang w:eastAsia="zh-CN"/>
        </w:rPr>
        <w:t>Wt</w:t>
      </w:r>
      <w:proofErr w:type="spellEnd"/>
      <w:r>
        <w:rPr>
          <w:b/>
          <w:sz w:val="24"/>
          <w:szCs w:val="24"/>
          <w:lang w:eastAsia="zh-CN"/>
        </w:rPr>
        <w:t>: 9, 200 kg</w:t>
      </w:r>
    </w:p>
    <w:p w14:paraId="3B149642" w14:textId="0D1EB366" w:rsidR="00B54A7E" w:rsidRDefault="00B54A7E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Case 2: 550 x 170 x 214 cm / </w:t>
      </w:r>
      <w:proofErr w:type="spellStart"/>
      <w:r>
        <w:rPr>
          <w:b/>
          <w:sz w:val="24"/>
          <w:szCs w:val="24"/>
          <w:lang w:eastAsia="zh-CN"/>
        </w:rPr>
        <w:t>Wt</w:t>
      </w:r>
      <w:proofErr w:type="spellEnd"/>
      <w:r>
        <w:rPr>
          <w:b/>
          <w:sz w:val="24"/>
          <w:szCs w:val="24"/>
          <w:lang w:eastAsia="zh-CN"/>
        </w:rPr>
        <w:t>: 1, 570 kg</w:t>
      </w:r>
    </w:p>
    <w:p w14:paraId="40835C0F" w14:textId="1EE7EC07" w:rsidR="000D0423" w:rsidRPr="00B54A7E" w:rsidRDefault="00B54A7E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lang w:eastAsia="zh-CN"/>
        </w:rPr>
        <w:t xml:space="preserve">Case 3: 210 x 210 x 210 cm / </w:t>
      </w:r>
      <w:proofErr w:type="spellStart"/>
      <w:r>
        <w:rPr>
          <w:b/>
          <w:sz w:val="24"/>
          <w:szCs w:val="24"/>
          <w:lang w:eastAsia="zh-CN"/>
        </w:rPr>
        <w:t>Wt</w:t>
      </w:r>
      <w:proofErr w:type="spellEnd"/>
      <w:r>
        <w:rPr>
          <w:b/>
          <w:sz w:val="24"/>
          <w:szCs w:val="24"/>
          <w:lang w:eastAsia="zh-CN"/>
        </w:rPr>
        <w:t>: 750 kg</w:t>
      </w:r>
    </w:p>
    <w:p w14:paraId="0A6F90D5" w14:textId="77777777" w:rsidR="008F7C86" w:rsidRPr="008F7C86" w:rsidRDefault="008F7C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7513E5A3" w14:textId="77777777"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175D8924" w14:textId="77777777"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14:paraId="7A62E558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F0554CF" w14:textId="77777777"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4A935C25" w14:textId="2FCE5788" w:rsidR="00684C71" w:rsidRDefault="00B54A7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14:paraId="28EF3130" w14:textId="0A14D502" w:rsidR="00B54A7E" w:rsidRDefault="00B54A7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07-08/04/25</w:t>
      </w:r>
    </w:p>
    <w:p w14:paraId="1242D435" w14:textId="77777777"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8D3A3C9" w14:textId="77777777"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5A3F2824" w14:textId="7F635375" w:rsidR="006175E6" w:rsidRPr="006175E6" w:rsidRDefault="00590C2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</w:t>
      </w:r>
      <w:r w:rsidR="00B54A7E">
        <w:rPr>
          <w:bCs/>
          <w:sz w:val="24"/>
          <w:szCs w:val="24"/>
          <w:lang w:eastAsia="zh-CN"/>
        </w:rPr>
        <w:t>00</w:t>
      </w:r>
      <w:r w:rsidR="0087327A">
        <w:rPr>
          <w:bCs/>
          <w:sz w:val="24"/>
          <w:szCs w:val="24"/>
          <w:lang w:eastAsia="zh-CN"/>
        </w:rPr>
        <w:t xml:space="preserve"> </w:t>
      </w:r>
      <w:r w:rsidR="006175E6">
        <w:rPr>
          <w:bCs/>
          <w:sz w:val="24"/>
          <w:szCs w:val="24"/>
          <w:lang w:eastAsia="zh-CN"/>
        </w:rPr>
        <w:t xml:space="preserve">am </w:t>
      </w:r>
    </w:p>
    <w:p w14:paraId="43F3C9EA" w14:textId="77777777" w:rsidR="005642B8" w:rsidRDefault="005642B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7A95F1DE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656CC603" w14:textId="77777777" w:rsidR="00707B09" w:rsidRDefault="00CE2EA0" w:rsidP="00707B09">
      <w:pPr>
        <w:pStyle w:val="Heading4"/>
      </w:pPr>
      <w:r>
        <w:t xml:space="preserve">7 Joo Koon Circle </w:t>
      </w:r>
    </w:p>
    <w:p w14:paraId="18F53E61" w14:textId="77777777" w:rsidR="00707B09" w:rsidRPr="00707B09" w:rsidRDefault="00CE2EA0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Honeywell Aerospace (S)</w:t>
      </w:r>
      <w:r w:rsidR="000E079B">
        <w:rPr>
          <w:sz w:val="24"/>
          <w:szCs w:val="24"/>
          <w:lang w:eastAsia="zh-CN"/>
        </w:rPr>
        <w:t xml:space="preserve"> Pte</w:t>
      </w:r>
      <w:r w:rsidR="00A30C5A">
        <w:rPr>
          <w:sz w:val="24"/>
          <w:szCs w:val="24"/>
          <w:lang w:eastAsia="zh-CN"/>
        </w:rPr>
        <w:t xml:space="preserve"> Ltd</w:t>
      </w:r>
    </w:p>
    <w:p w14:paraId="1366C830" w14:textId="77777777" w:rsidR="005A282A" w:rsidRDefault="005A282A" w:rsidP="00C8729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14:paraId="3AE1BB94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420B8025" w14:textId="77777777" w:rsidR="00B54A7E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B54A7E">
        <w:rPr>
          <w:sz w:val="24"/>
          <w:lang w:eastAsia="zh-CN"/>
        </w:rPr>
        <w:t>-2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</w:p>
    <w:p w14:paraId="0B1243EE" w14:textId="77777777" w:rsidR="00B54A7E" w:rsidRDefault="00B54A7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low-bed</w:t>
      </w:r>
    </w:p>
    <w:p w14:paraId="0DCE510A" w14:textId="6D5CAD63" w:rsidR="00684C71" w:rsidRDefault="00B54A7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872D61">
        <w:rPr>
          <w:sz w:val="24"/>
          <w:lang w:eastAsia="zh-CN"/>
        </w:rPr>
        <w:t>allet truck</w:t>
      </w:r>
    </w:p>
    <w:p w14:paraId="3F07B098" w14:textId="29ABD910" w:rsidR="001F0EA4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B54A7E">
        <w:rPr>
          <w:sz w:val="24"/>
          <w:lang w:eastAsia="zh-CN"/>
        </w:rPr>
        <w:t>ire/w</w:t>
      </w:r>
      <w:r w:rsidR="00512C02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14:paraId="250E92E5" w14:textId="1CEB3A19" w:rsidR="00B15AE3" w:rsidRDefault="00B54A7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 jack</w:t>
      </w:r>
    </w:p>
    <w:p w14:paraId="0505F993" w14:textId="66083BFC" w:rsidR="00B54A7E" w:rsidRDefault="00B54A7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14:paraId="3B262AEA" w14:textId="77777777" w:rsidR="000E079B" w:rsidRDefault="00B15AE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</w:t>
      </w:r>
      <w:r w:rsidR="00CE2EA0">
        <w:rPr>
          <w:sz w:val="24"/>
          <w:lang w:eastAsia="zh-CN"/>
        </w:rPr>
        <w:t xml:space="preserve">PVC sheet (to lay out for </w:t>
      </w:r>
      <w:r>
        <w:rPr>
          <w:sz w:val="24"/>
          <w:lang w:eastAsia="zh-CN"/>
        </w:rPr>
        <w:t xml:space="preserve">floor protection) </w:t>
      </w:r>
      <w:r w:rsidR="0027302B">
        <w:rPr>
          <w:sz w:val="24"/>
          <w:lang w:eastAsia="zh-CN"/>
        </w:rPr>
        <w:t xml:space="preserve"> </w:t>
      </w:r>
    </w:p>
    <w:p w14:paraId="4249370A" w14:textId="77777777" w:rsidR="008F6594" w:rsidRDefault="008F659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DD140EB" w14:textId="77777777" w:rsidR="00684C71" w:rsidRPr="001F0EA4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14:paraId="2FB43962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14:paraId="300A3F6A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14:paraId="142FA50B" w14:textId="77777777" w:rsidR="008F7C86" w:rsidRDefault="008F7C86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02DB612E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352BCE72" w14:textId="77777777" w:rsidR="00684C71" w:rsidRDefault="00ED59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14:paraId="6C9BAFC0" w14:textId="77777777" w:rsidR="003346E1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2BB23C68" w14:textId="77777777" w:rsidR="00ED5922" w:rsidRDefault="00ED5922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FC42BBC" w14:textId="77777777"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53CEAFDA" w14:textId="77777777"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14:paraId="3B3D0F0B" w14:textId="77777777" w:rsidR="00B03E9B" w:rsidRDefault="00B03E9B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076F276" w14:textId="77777777"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5E406E0F" w14:textId="77777777"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14:paraId="68CB2371" w14:textId="77777777"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14:paraId="541B98C4" w14:textId="77777777"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41C07490" w14:textId="77777777"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14:paraId="0F449E98" w14:textId="77777777" w:rsidR="0027302B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ED5922">
        <w:rPr>
          <w:sz w:val="24"/>
          <w:lang w:eastAsia="zh-CN"/>
        </w:rPr>
        <w:t xml:space="preserve"> at designated unloading</w:t>
      </w:r>
      <w:r w:rsidR="003346E1">
        <w:rPr>
          <w:sz w:val="24"/>
          <w:lang w:eastAsia="zh-CN"/>
        </w:rPr>
        <w:t xml:space="preserve"> area</w:t>
      </w:r>
    </w:p>
    <w:p w14:paraId="598DC988" w14:textId="134494C3" w:rsidR="00B54A7E" w:rsidRDefault="00B54A7E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 fully extended and resting on </w:t>
      </w:r>
      <w:r w:rsidR="00A80238">
        <w:rPr>
          <w:sz w:val="24"/>
          <w:lang w:eastAsia="zh-CN"/>
        </w:rPr>
        <w:t>timber mats as base plate</w:t>
      </w:r>
    </w:p>
    <w:p w14:paraId="60AE82A4" w14:textId="35AEFE23" w:rsidR="00A80238" w:rsidRDefault="00A80238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Reverse low-bed to near crane </w:t>
      </w:r>
    </w:p>
    <w:p w14:paraId="5684DE5F" w14:textId="7A94849C" w:rsidR="008F6594" w:rsidRDefault="008F659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case from </w:t>
      </w:r>
      <w:r w:rsidR="00A80238">
        <w:rPr>
          <w:sz w:val="24"/>
          <w:lang w:eastAsia="zh-CN"/>
        </w:rPr>
        <w:t>low-bed</w:t>
      </w:r>
      <w:r>
        <w:rPr>
          <w:sz w:val="24"/>
          <w:lang w:eastAsia="zh-CN"/>
        </w:rPr>
        <w:t xml:space="preserve"> chassis to the ground</w:t>
      </w:r>
    </w:p>
    <w:p w14:paraId="4253C258" w14:textId="77777777" w:rsidR="0027302B" w:rsidRPr="000E079B" w:rsidRDefault="0027302B" w:rsidP="000E079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case</w:t>
      </w:r>
      <w:r w:rsidR="003346E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and put aside </w:t>
      </w:r>
    </w:p>
    <w:p w14:paraId="22539006" w14:textId="3A3ADB76" w:rsidR="0027302B" w:rsidRDefault="00A80238" w:rsidP="002730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a</w:t>
      </w:r>
      <w:r w:rsidR="0027302B">
        <w:rPr>
          <w:sz w:val="24"/>
          <w:lang w:eastAsia="zh-CN"/>
        </w:rPr>
        <w:t xml:space="preserve">ttached sling to crane hook </w:t>
      </w:r>
    </w:p>
    <w:p w14:paraId="6E59F35A" w14:textId="532C270B" w:rsidR="00A80238" w:rsidRPr="0027302B" w:rsidRDefault="00A80238" w:rsidP="002730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>
        <w:rPr>
          <w:sz w:val="24"/>
          <w:lang w:eastAsia="zh-CN"/>
        </w:rPr>
        <w:t xml:space="preserve">ecured </w:t>
      </w:r>
      <w:r>
        <w:rPr>
          <w:sz w:val="24"/>
          <w:lang w:eastAsia="zh-CN"/>
        </w:rPr>
        <w:t xml:space="preserve">sling </w:t>
      </w:r>
      <w:r>
        <w:rPr>
          <w:sz w:val="24"/>
          <w:lang w:eastAsia="zh-CN"/>
        </w:rPr>
        <w:t>to rigging point of machine</w:t>
      </w:r>
    </w:p>
    <w:p w14:paraId="7AC8F8CA" w14:textId="77777777" w:rsidR="002827E4" w:rsidRPr="0027302B" w:rsidRDefault="002827E4" w:rsidP="002730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7302B">
        <w:rPr>
          <w:sz w:val="24"/>
          <w:lang w:eastAsia="zh-CN"/>
        </w:rPr>
        <w:t>Hoist up and detach machine from base</w:t>
      </w:r>
    </w:p>
    <w:p w14:paraId="0AFD4995" w14:textId="77777777" w:rsidR="002827E4" w:rsidRDefault="008F7C8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</w:t>
      </w:r>
      <w:r w:rsidR="002827E4">
        <w:rPr>
          <w:sz w:val="24"/>
          <w:lang w:eastAsia="zh-CN"/>
        </w:rPr>
        <w:t xml:space="preserve"> away from base</w:t>
      </w:r>
    </w:p>
    <w:p w14:paraId="31FC97B2" w14:textId="41E98DFC" w:rsidR="00E9120A" w:rsidRPr="00431476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</w:t>
      </w:r>
      <w:r w:rsidR="005A282A">
        <w:rPr>
          <w:sz w:val="24"/>
          <w:lang w:eastAsia="zh-CN"/>
        </w:rPr>
        <w:t xml:space="preserve">wn machine </w:t>
      </w:r>
      <w:r w:rsidR="00A80238">
        <w:rPr>
          <w:sz w:val="24"/>
          <w:lang w:eastAsia="zh-CN"/>
        </w:rPr>
        <w:t>to near ground level</w:t>
      </w:r>
    </w:p>
    <w:p w14:paraId="425454D7" w14:textId="6E58F5EC" w:rsidR="00F3464B" w:rsidRPr="002827E4" w:rsidRDefault="00C8729C" w:rsidP="00282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827E4">
        <w:rPr>
          <w:sz w:val="24"/>
          <w:lang w:eastAsia="zh-CN"/>
        </w:rPr>
        <w:t xml:space="preserve">Insert </w:t>
      </w:r>
      <w:r w:rsidR="00A80238">
        <w:rPr>
          <w:sz w:val="24"/>
          <w:lang w:eastAsia="zh-CN"/>
        </w:rPr>
        <w:t>rollers</w:t>
      </w:r>
      <w:r w:rsidR="00431476" w:rsidRPr="002827E4">
        <w:rPr>
          <w:sz w:val="24"/>
          <w:lang w:eastAsia="zh-CN"/>
        </w:rPr>
        <w:t xml:space="preserve"> </w:t>
      </w:r>
      <w:r w:rsidR="005A282A">
        <w:rPr>
          <w:sz w:val="24"/>
          <w:lang w:eastAsia="zh-CN"/>
        </w:rPr>
        <w:t xml:space="preserve">under machine </w:t>
      </w:r>
      <w:r w:rsidR="00A80238">
        <w:rPr>
          <w:sz w:val="24"/>
          <w:lang w:eastAsia="zh-CN"/>
        </w:rPr>
        <w:t>bed</w:t>
      </w:r>
    </w:p>
    <w:p w14:paraId="38479964" w14:textId="77777777" w:rsidR="00684C71" w:rsidRDefault="00100317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</w:t>
      </w:r>
      <w:r w:rsidR="00ED5922">
        <w:rPr>
          <w:sz w:val="24"/>
          <w:lang w:eastAsia="zh-CN"/>
        </w:rPr>
        <w:t>d transp</w:t>
      </w:r>
      <w:r w:rsidR="0027302B">
        <w:rPr>
          <w:sz w:val="24"/>
          <w:lang w:eastAsia="zh-CN"/>
        </w:rPr>
        <w:t xml:space="preserve">ort machine into factory premise at ground floor </w:t>
      </w:r>
    </w:p>
    <w:p w14:paraId="44D6F41B" w14:textId="77777777" w:rsidR="00A80238" w:rsidRDefault="00512C02" w:rsidP="008F659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590C22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>at the designated location</w:t>
      </w:r>
    </w:p>
    <w:p w14:paraId="2DD470A3" w14:textId="133B459E" w:rsidR="006175E6" w:rsidRPr="008F6594" w:rsidRDefault="00A80238" w:rsidP="008F659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 and insert levelling pad under machine bed</w:t>
      </w:r>
      <w:r w:rsidR="006175E6" w:rsidRPr="008F6594">
        <w:rPr>
          <w:sz w:val="24"/>
          <w:lang w:eastAsia="zh-CN"/>
        </w:rPr>
        <w:t xml:space="preserve"> </w:t>
      </w:r>
    </w:p>
    <w:p w14:paraId="49F1F8DA" w14:textId="77777777" w:rsidR="00684C71" w:rsidRDefault="0081336E" w:rsidP="000E079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14:paraId="62E4A2A7" w14:textId="77777777" w:rsidR="008F6594" w:rsidRPr="000E079B" w:rsidRDefault="008F6594" w:rsidP="000E079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14:paraId="7840CA3D" w14:textId="77777777"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689B83BD" w14:textId="77777777" w:rsidR="00F3464B" w:rsidRDefault="00F3464B" w:rsidP="00F3464B">
      <w:pPr>
        <w:rPr>
          <w:sz w:val="24"/>
          <w:szCs w:val="24"/>
          <w:lang w:eastAsia="zh-CN"/>
        </w:rPr>
      </w:pPr>
    </w:p>
    <w:p w14:paraId="3119D3FC" w14:textId="77777777"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14:paraId="46E63AB8" w14:textId="77777777"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5A282A">
        <w:rPr>
          <w:sz w:val="24"/>
        </w:rPr>
        <w:t xml:space="preserve">Kevin Wong / </w:t>
      </w:r>
      <w:proofErr w:type="spellStart"/>
      <w:r>
        <w:rPr>
          <w:sz w:val="24"/>
        </w:rPr>
        <w:t>Zailani</w:t>
      </w:r>
      <w:proofErr w:type="spellEnd"/>
    </w:p>
    <w:p w14:paraId="09678C53" w14:textId="77777777" w:rsidR="001F0EA4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8F7C86">
        <w:rPr>
          <w:sz w:val="24"/>
        </w:rPr>
        <w:t>Mac</w:t>
      </w:r>
      <w:r w:rsidR="001F0EA4">
        <w:rPr>
          <w:sz w:val="24"/>
        </w:rPr>
        <w:t>hinery Transportation Pte Ltd</w:t>
      </w:r>
    </w:p>
    <w:p w14:paraId="647EF9B5" w14:textId="77777777" w:rsidR="00684C71" w:rsidRPr="008F7C86" w:rsidRDefault="001F0EA4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8F7C8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A55892" w14:textId="77777777" w:rsidR="00DD5A40" w:rsidRDefault="00DD5A40">
      <w:r>
        <w:separator/>
      </w:r>
    </w:p>
  </w:endnote>
  <w:endnote w:type="continuationSeparator" w:id="0">
    <w:p w14:paraId="77050F07" w14:textId="77777777" w:rsidR="00DD5A40" w:rsidRDefault="00DD5A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056BE7" w14:textId="77777777"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3394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33948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B3A8EB" w14:textId="77777777" w:rsidR="00DD5A40" w:rsidRDefault="00DD5A40">
      <w:r>
        <w:separator/>
      </w:r>
    </w:p>
  </w:footnote>
  <w:footnote w:type="continuationSeparator" w:id="0">
    <w:p w14:paraId="218D47CE" w14:textId="77777777" w:rsidR="00DD5A40" w:rsidRDefault="00DD5A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3ED93B" w14:textId="77777777" w:rsidR="00684C71" w:rsidRDefault="00000000">
    <w:pPr>
      <w:pStyle w:val="Header"/>
      <w:jc w:val="center"/>
      <w:rPr>
        <w:b/>
        <w:sz w:val="26"/>
      </w:rPr>
    </w:pPr>
    <w:r>
      <w:rPr>
        <w:noProof/>
      </w:rPr>
      <w:pict w14:anchorId="0A3436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14:paraId="6F209C26" w14:textId="77777777"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5113576A" w14:textId="77777777" w:rsidR="00684C71" w:rsidRDefault="005642B8">
    <w:pPr>
      <w:pStyle w:val="Header"/>
      <w:jc w:val="center"/>
    </w:pP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6E0D4FDA" w14:textId="77777777"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 w:rsidR="005642B8">
      <w:t>2826020</w:t>
    </w:r>
  </w:p>
  <w:p w14:paraId="0FBD4FF1" w14:textId="77777777" w:rsidR="00684C71" w:rsidRDefault="0081336E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6CB079D5" w14:textId="77777777" w:rsidR="00684C71" w:rsidRDefault="0081336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493EE3CE" w14:textId="77777777"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24350808">
    <w:abstractNumId w:val="2"/>
  </w:num>
  <w:num w:numId="2" w16cid:durableId="2068143280">
    <w:abstractNumId w:val="4"/>
  </w:num>
  <w:num w:numId="3" w16cid:durableId="1043751279">
    <w:abstractNumId w:val="0"/>
  </w:num>
  <w:num w:numId="4" w16cid:durableId="617880473">
    <w:abstractNumId w:val="9"/>
  </w:num>
  <w:num w:numId="5" w16cid:durableId="683433210">
    <w:abstractNumId w:val="5"/>
  </w:num>
  <w:num w:numId="6" w16cid:durableId="1679040378">
    <w:abstractNumId w:val="6"/>
  </w:num>
  <w:num w:numId="7" w16cid:durableId="1079475525">
    <w:abstractNumId w:val="3"/>
  </w:num>
  <w:num w:numId="8" w16cid:durableId="579289142">
    <w:abstractNumId w:val="7"/>
  </w:num>
  <w:num w:numId="9" w16cid:durableId="843477527">
    <w:abstractNumId w:val="1"/>
  </w:num>
  <w:num w:numId="10" w16cid:durableId="920599733">
    <w:abstractNumId w:val="8"/>
  </w:num>
  <w:num w:numId="11" w16cid:durableId="1362435572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07B09"/>
    <w:rsid w:val="00001488"/>
    <w:rsid w:val="0001044B"/>
    <w:rsid w:val="000548E8"/>
    <w:rsid w:val="00076C95"/>
    <w:rsid w:val="000801A2"/>
    <w:rsid w:val="00080409"/>
    <w:rsid w:val="00084BA1"/>
    <w:rsid w:val="000B06C5"/>
    <w:rsid w:val="000B5367"/>
    <w:rsid w:val="000C46C5"/>
    <w:rsid w:val="000D0423"/>
    <w:rsid w:val="000E079B"/>
    <w:rsid w:val="00100317"/>
    <w:rsid w:val="0013400B"/>
    <w:rsid w:val="0019646E"/>
    <w:rsid w:val="001A07FF"/>
    <w:rsid w:val="001E21D8"/>
    <w:rsid w:val="001F0EA4"/>
    <w:rsid w:val="00205704"/>
    <w:rsid w:val="0025248E"/>
    <w:rsid w:val="0027302B"/>
    <w:rsid w:val="00273504"/>
    <w:rsid w:val="002827E4"/>
    <w:rsid w:val="00294E87"/>
    <w:rsid w:val="0030061F"/>
    <w:rsid w:val="003346E1"/>
    <w:rsid w:val="00370D03"/>
    <w:rsid w:val="003B5F47"/>
    <w:rsid w:val="003E3971"/>
    <w:rsid w:val="00425424"/>
    <w:rsid w:val="00431476"/>
    <w:rsid w:val="00444C41"/>
    <w:rsid w:val="0049142B"/>
    <w:rsid w:val="00512C02"/>
    <w:rsid w:val="0054020D"/>
    <w:rsid w:val="005642B8"/>
    <w:rsid w:val="00590C22"/>
    <w:rsid w:val="005A282A"/>
    <w:rsid w:val="00610A44"/>
    <w:rsid w:val="006175E6"/>
    <w:rsid w:val="0063389C"/>
    <w:rsid w:val="00684C71"/>
    <w:rsid w:val="00685287"/>
    <w:rsid w:val="006B6525"/>
    <w:rsid w:val="00707B09"/>
    <w:rsid w:val="007167EE"/>
    <w:rsid w:val="007205AC"/>
    <w:rsid w:val="00767049"/>
    <w:rsid w:val="007852B8"/>
    <w:rsid w:val="007E7225"/>
    <w:rsid w:val="00805829"/>
    <w:rsid w:val="0081336E"/>
    <w:rsid w:val="008540C4"/>
    <w:rsid w:val="00872D61"/>
    <w:rsid w:val="0087327A"/>
    <w:rsid w:val="008B11D4"/>
    <w:rsid w:val="008D1F25"/>
    <w:rsid w:val="008D3552"/>
    <w:rsid w:val="008F6594"/>
    <w:rsid w:val="008F7C86"/>
    <w:rsid w:val="00933948"/>
    <w:rsid w:val="00941E75"/>
    <w:rsid w:val="00952F7F"/>
    <w:rsid w:val="009B021F"/>
    <w:rsid w:val="009C1EC8"/>
    <w:rsid w:val="009E56D8"/>
    <w:rsid w:val="009E6EFA"/>
    <w:rsid w:val="00A26F7E"/>
    <w:rsid w:val="00A30C5A"/>
    <w:rsid w:val="00A525B4"/>
    <w:rsid w:val="00A64537"/>
    <w:rsid w:val="00A80238"/>
    <w:rsid w:val="00AE39C9"/>
    <w:rsid w:val="00AE48F7"/>
    <w:rsid w:val="00B03E9B"/>
    <w:rsid w:val="00B15AE3"/>
    <w:rsid w:val="00B54A7E"/>
    <w:rsid w:val="00B70004"/>
    <w:rsid w:val="00BB3673"/>
    <w:rsid w:val="00BB3821"/>
    <w:rsid w:val="00BB614A"/>
    <w:rsid w:val="00BE1B01"/>
    <w:rsid w:val="00C03437"/>
    <w:rsid w:val="00C231CF"/>
    <w:rsid w:val="00C32361"/>
    <w:rsid w:val="00C33FF4"/>
    <w:rsid w:val="00C8729C"/>
    <w:rsid w:val="00CA23BB"/>
    <w:rsid w:val="00CA75DA"/>
    <w:rsid w:val="00CA79ED"/>
    <w:rsid w:val="00CE2EA0"/>
    <w:rsid w:val="00CF5149"/>
    <w:rsid w:val="00CF6063"/>
    <w:rsid w:val="00DB001C"/>
    <w:rsid w:val="00DC49F1"/>
    <w:rsid w:val="00DD38FC"/>
    <w:rsid w:val="00DD5A40"/>
    <w:rsid w:val="00E9120A"/>
    <w:rsid w:val="00EA7ED5"/>
    <w:rsid w:val="00EC1A7D"/>
    <w:rsid w:val="00ED5922"/>
    <w:rsid w:val="00F176B3"/>
    <w:rsid w:val="00F3464B"/>
    <w:rsid w:val="00F45787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B220A1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21</TotalTime>
  <Pages>1</Pages>
  <Words>419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2808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12</cp:revision>
  <cp:lastPrinted>2024-11-13T03:12:00Z</cp:lastPrinted>
  <dcterms:created xsi:type="dcterms:W3CDTF">2024-11-08T06:45:00Z</dcterms:created>
  <dcterms:modified xsi:type="dcterms:W3CDTF">2025-03-25T03:37:00Z</dcterms:modified>
</cp:coreProperties>
</file>