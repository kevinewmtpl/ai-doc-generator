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E827FB">
      <w:pPr>
        <w:rPr>
          <w:sz w:val="24"/>
          <w:lang w:eastAsia="zh-CN"/>
        </w:rPr>
      </w:pPr>
      <w:r>
        <w:rPr>
          <w:sz w:val="24"/>
        </w:rPr>
        <w:t>Date: 09</w:t>
      </w:r>
      <w:r w:rsidRPr="00E827FB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827FB">
        <w:rPr>
          <w:sz w:val="24"/>
          <w:lang w:eastAsia="zh-CN"/>
        </w:rPr>
        <w:t>unl</w:t>
      </w:r>
      <w:r w:rsidR="00346E42">
        <w:rPr>
          <w:sz w:val="24"/>
          <w:lang w:eastAsia="zh-CN"/>
        </w:rPr>
        <w:t>oad</w:t>
      </w:r>
      <w:r w:rsidR="000B5071">
        <w:rPr>
          <w:sz w:val="24"/>
          <w:lang w:eastAsia="zh-CN"/>
        </w:rPr>
        <w:t xml:space="preserve"> </w:t>
      </w:r>
      <w:r w:rsidR="00E827FB">
        <w:rPr>
          <w:sz w:val="24"/>
          <w:lang w:eastAsia="zh-CN"/>
        </w:rPr>
        <w:t>plate from lorry chassis and transport into factory premise</w:t>
      </w:r>
    </w:p>
    <w:p w:rsidR="00E827FB" w:rsidRPr="00E827FB" w:rsidRDefault="00E827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649AA" w:rsidRDefault="00346E4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465C57" w:rsidRDefault="00E827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plate</w:t>
      </w:r>
    </w:p>
    <w:p w:rsidR="00E827FB" w:rsidRPr="001533D0" w:rsidRDefault="00E827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70 kg each</w:t>
      </w:r>
    </w:p>
    <w:p w:rsidR="001649AA" w:rsidRPr="001649AA" w:rsidRDefault="00164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827FB">
      <w:pPr>
        <w:rPr>
          <w:sz w:val="24"/>
          <w:lang w:eastAsia="zh-CN"/>
        </w:rPr>
      </w:pPr>
      <w:r>
        <w:rPr>
          <w:sz w:val="24"/>
          <w:lang w:eastAsia="zh-CN"/>
        </w:rPr>
        <w:t>13/05/22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E827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0082" w:rsidRDefault="006467DA" w:rsidP="00E827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827FB" w:rsidRDefault="007C6EAA" w:rsidP="00E827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8 Tractor Rd</w:t>
      </w:r>
    </w:p>
    <w:p w:rsidR="007C6EAA" w:rsidRPr="00E827FB" w:rsidRDefault="007C6EAA" w:rsidP="00E827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Excelitas Technologies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7008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46E42" w:rsidRDefault="00346E4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F0110" w:rsidRPr="00562CE3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95D5D" w:rsidRPr="007C6EAA" w:rsidRDefault="007C6EAA" w:rsidP="007C6E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plate from</w:t>
      </w:r>
      <w:r w:rsidR="00170082" w:rsidRPr="007C6EAA">
        <w:rPr>
          <w:sz w:val="24"/>
          <w:lang w:eastAsia="zh-CN"/>
        </w:rPr>
        <w:t xml:space="preserve"> lorry chassis</w:t>
      </w:r>
    </w:p>
    <w:p w:rsidR="0084186B" w:rsidRPr="007C6EAA" w:rsidRDefault="007C6EAA" w:rsidP="007C6E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plate </w:t>
      </w:r>
      <w:r w:rsidR="00250EFA" w:rsidRPr="007C6EAA">
        <w:rPr>
          <w:sz w:val="24"/>
          <w:lang w:eastAsia="zh-CN"/>
        </w:rPr>
        <w:t>onto pallet truck</w:t>
      </w:r>
    </w:p>
    <w:p w:rsidR="00250EFA" w:rsidRPr="00346E42" w:rsidRDefault="007C6EAA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plate</w:t>
      </w:r>
      <w:r w:rsidR="00465C57">
        <w:rPr>
          <w:sz w:val="24"/>
          <w:lang w:eastAsia="zh-CN"/>
        </w:rPr>
        <w:t xml:space="preserve"> into </w:t>
      </w:r>
      <w:r>
        <w:rPr>
          <w:sz w:val="24"/>
          <w:lang w:eastAsia="zh-CN"/>
        </w:rPr>
        <w:t xml:space="preserve">factory </w:t>
      </w:r>
      <w:r w:rsidR="00711C1D">
        <w:rPr>
          <w:sz w:val="24"/>
          <w:lang w:eastAsia="zh-CN"/>
        </w:rPr>
        <w:t>premise</w:t>
      </w:r>
    </w:p>
    <w:p w:rsidR="00EF0110" w:rsidRPr="00EF0110" w:rsidRDefault="007C6EAA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A431DE">
        <w:rPr>
          <w:sz w:val="24"/>
          <w:lang w:eastAsia="zh-CN"/>
        </w:rPr>
        <w:t xml:space="preserve">and position </w:t>
      </w:r>
      <w:bookmarkStart w:id="0" w:name="_GoBack"/>
      <w:bookmarkEnd w:id="0"/>
      <w:r>
        <w:rPr>
          <w:sz w:val="24"/>
          <w:lang w:eastAsia="zh-CN"/>
        </w:rPr>
        <w:t xml:space="preserve">plate onto machine </w:t>
      </w:r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46BE" w:rsidRDefault="00D846BE">
      <w:r>
        <w:separator/>
      </w:r>
    </w:p>
  </w:endnote>
  <w:endnote w:type="continuationSeparator" w:id="0">
    <w:p w:rsidR="00D846BE" w:rsidRDefault="00D84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31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31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46BE" w:rsidRDefault="00D846BE">
      <w:r>
        <w:separator/>
      </w:r>
    </w:p>
  </w:footnote>
  <w:footnote w:type="continuationSeparator" w:id="0">
    <w:p w:rsidR="00D846BE" w:rsidRDefault="00D846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846B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846B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2A3D"/>
    <w:rsid w:val="001649AA"/>
    <w:rsid w:val="00170082"/>
    <w:rsid w:val="00211C09"/>
    <w:rsid w:val="0021769A"/>
    <w:rsid w:val="00237932"/>
    <w:rsid w:val="00250EFA"/>
    <w:rsid w:val="00257C21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5C57"/>
    <w:rsid w:val="00466C7A"/>
    <w:rsid w:val="00484BD6"/>
    <w:rsid w:val="00562CE3"/>
    <w:rsid w:val="005C0BC7"/>
    <w:rsid w:val="005D6724"/>
    <w:rsid w:val="006467DA"/>
    <w:rsid w:val="0065228C"/>
    <w:rsid w:val="00677443"/>
    <w:rsid w:val="00711C1D"/>
    <w:rsid w:val="00716161"/>
    <w:rsid w:val="007C6EAA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31DE"/>
    <w:rsid w:val="00A46B56"/>
    <w:rsid w:val="00AA1CEE"/>
    <w:rsid w:val="00B71575"/>
    <w:rsid w:val="00BA671E"/>
    <w:rsid w:val="00C21D12"/>
    <w:rsid w:val="00C96E35"/>
    <w:rsid w:val="00CA4C9C"/>
    <w:rsid w:val="00CB2E4C"/>
    <w:rsid w:val="00CE7AB0"/>
    <w:rsid w:val="00D31BA2"/>
    <w:rsid w:val="00D70541"/>
    <w:rsid w:val="00D846BE"/>
    <w:rsid w:val="00DC68C8"/>
    <w:rsid w:val="00DF38C9"/>
    <w:rsid w:val="00E441E4"/>
    <w:rsid w:val="00E76DB5"/>
    <w:rsid w:val="00E827FB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2022-05-09T07:28:00Z</cp:lastPrinted>
  <dcterms:created xsi:type="dcterms:W3CDTF">2022-05-09T07:15:00Z</dcterms:created>
  <dcterms:modified xsi:type="dcterms:W3CDTF">2022-05-09T07:28:00Z</dcterms:modified>
</cp:coreProperties>
</file>