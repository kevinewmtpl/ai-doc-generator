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8C4333" w14:textId="77777777" w:rsidR="005D1190" w:rsidRDefault="005D1190">
      <w:pPr>
        <w:pStyle w:val="Title"/>
        <w:jc w:val="left"/>
        <w:rPr>
          <w:lang w:eastAsia="zh-CN"/>
        </w:rPr>
      </w:pPr>
    </w:p>
    <w:p w14:paraId="707D60E3" w14:textId="790A41D3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5A242A1" w14:textId="3F9A96D7" w:rsidR="00684C71" w:rsidRDefault="00C21ECF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320E77">
        <w:rPr>
          <w:sz w:val="24"/>
        </w:rPr>
        <w:t>25</w:t>
      </w:r>
      <w:r w:rsidR="00320E77" w:rsidRPr="00320E77">
        <w:rPr>
          <w:sz w:val="24"/>
          <w:vertAlign w:val="superscript"/>
        </w:rPr>
        <w:t>th</w:t>
      </w:r>
      <w:r w:rsidR="00320E77">
        <w:rPr>
          <w:sz w:val="24"/>
        </w:rPr>
        <w:t xml:space="preserve"> Nov</w:t>
      </w:r>
      <w:r w:rsidR="00B50D2E">
        <w:rPr>
          <w:sz w:val="24"/>
        </w:rPr>
        <w:t xml:space="preserve"> 2025</w:t>
      </w:r>
    </w:p>
    <w:p w14:paraId="6CE31884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5F306DDF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5FF3EFD5" w14:textId="4D01811F"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B50D2E">
        <w:rPr>
          <w:sz w:val="24"/>
          <w:lang w:eastAsia="zh-CN"/>
        </w:rPr>
        <w:t>hoist down</w:t>
      </w:r>
      <w:r w:rsidR="00B754D7">
        <w:rPr>
          <w:sz w:val="24"/>
          <w:lang w:eastAsia="zh-CN"/>
        </w:rPr>
        <w:t xml:space="preserve"> 1</w:t>
      </w:r>
      <w:r w:rsidR="00C21ECF">
        <w:rPr>
          <w:sz w:val="24"/>
          <w:lang w:eastAsia="zh-CN"/>
        </w:rPr>
        <w:t xml:space="preserve"> unit machine from lorry chassis</w:t>
      </w:r>
      <w:r>
        <w:rPr>
          <w:sz w:val="24"/>
          <w:lang w:eastAsia="zh-CN"/>
        </w:rPr>
        <w:t xml:space="preserve">, </w:t>
      </w:r>
      <w:r w:rsidR="002859AC">
        <w:rPr>
          <w:sz w:val="24"/>
          <w:lang w:eastAsia="zh-CN"/>
        </w:rPr>
        <w:t>insert rollers</w:t>
      </w:r>
      <w:r w:rsidR="00DF2CD5">
        <w:rPr>
          <w:sz w:val="24"/>
          <w:lang w:eastAsia="zh-CN"/>
        </w:rPr>
        <w:t xml:space="preserve"> to machine b</w:t>
      </w:r>
      <w:r w:rsidR="007F55FD">
        <w:rPr>
          <w:sz w:val="24"/>
          <w:lang w:eastAsia="zh-CN"/>
        </w:rPr>
        <w:t>ed</w:t>
      </w:r>
      <w:r w:rsidR="00DF2CD5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14:paraId="2C44A6D5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0C0F4CC" w14:textId="77777777"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657C1185" w14:textId="73D03642" w:rsidR="00294E87" w:rsidRPr="00C00BDD" w:rsidRDefault="003577F9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proofErr w:type="gramStart"/>
      <w:r>
        <w:rPr>
          <w:b/>
          <w:sz w:val="24"/>
          <w:lang w:eastAsia="zh-CN"/>
        </w:rPr>
        <w:t>1</w:t>
      </w:r>
      <w:r w:rsidR="00C00BDD">
        <w:rPr>
          <w:b/>
          <w:sz w:val="24"/>
          <w:lang w:eastAsia="zh-CN"/>
        </w:rPr>
        <w:t xml:space="preserve"> un</w:t>
      </w:r>
      <w:r w:rsidR="00DE08CC">
        <w:rPr>
          <w:b/>
          <w:sz w:val="24"/>
          <w:lang w:eastAsia="zh-CN"/>
        </w:rPr>
        <w:t>i</w:t>
      </w:r>
      <w:r w:rsidR="00731B11">
        <w:rPr>
          <w:b/>
          <w:sz w:val="24"/>
          <w:lang w:eastAsia="zh-CN"/>
        </w:rPr>
        <w:t>t</w:t>
      </w:r>
      <w:proofErr w:type="gramEnd"/>
      <w:r w:rsidR="00731B11">
        <w:rPr>
          <w:b/>
          <w:sz w:val="24"/>
          <w:lang w:eastAsia="zh-CN"/>
        </w:rPr>
        <w:t xml:space="preserve"> </w:t>
      </w:r>
      <w:r w:rsidR="00320E77">
        <w:rPr>
          <w:b/>
          <w:sz w:val="24"/>
          <w:lang w:eastAsia="zh-CN"/>
        </w:rPr>
        <w:t xml:space="preserve">VH-1010 CNC </w:t>
      </w:r>
    </w:p>
    <w:p w14:paraId="4D17295F" w14:textId="4824D56D" w:rsidR="00FE09CB" w:rsidRPr="00B754D7" w:rsidRDefault="00B754D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>:</w:t>
      </w:r>
      <w:r w:rsidR="00320E77">
        <w:rPr>
          <w:sz w:val="24"/>
          <w:lang w:eastAsia="zh-CN"/>
        </w:rPr>
        <w:t xml:space="preserve"> 5, 4</w:t>
      </w:r>
      <w:r w:rsidR="00FE09CB">
        <w:rPr>
          <w:sz w:val="24"/>
          <w:lang w:eastAsia="zh-CN"/>
        </w:rPr>
        <w:t>00 kg</w:t>
      </w:r>
      <w:r w:rsidR="002E449E">
        <w:rPr>
          <w:sz w:val="24"/>
          <w:lang w:eastAsia="zh-CN"/>
        </w:rPr>
        <w:t xml:space="preserve">  </w:t>
      </w:r>
      <w:r w:rsidR="00C21ECF">
        <w:rPr>
          <w:sz w:val="24"/>
          <w:lang w:eastAsia="zh-CN"/>
        </w:rPr>
        <w:t xml:space="preserve"> </w:t>
      </w:r>
    </w:p>
    <w:p w14:paraId="0C9AF79C" w14:textId="77777777" w:rsidR="00294E87" w:rsidRPr="00C00BDD" w:rsidRDefault="00294E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019C3D6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677AAA01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67D8CA38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2D2A8BB" w14:textId="77777777"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69FAE00" w14:textId="5B75EFA9" w:rsidR="00684C71" w:rsidRDefault="00320E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25</w:t>
      </w:r>
      <w:r w:rsidR="006F65EA">
        <w:rPr>
          <w:sz w:val="24"/>
          <w:lang w:eastAsia="zh-CN"/>
        </w:rPr>
        <w:t>/11</w:t>
      </w:r>
      <w:r w:rsidR="00B50D2E">
        <w:rPr>
          <w:sz w:val="24"/>
          <w:lang w:eastAsia="zh-CN"/>
        </w:rPr>
        <w:t>/25</w:t>
      </w:r>
    </w:p>
    <w:p w14:paraId="16E32C51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427E2A3" w14:textId="77777777"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292E5E6F" w14:textId="641FE42C" w:rsidR="003B63D2" w:rsidRPr="003B63D2" w:rsidRDefault="00320E7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  <w:r w:rsidR="00C21ECF">
        <w:rPr>
          <w:bCs/>
          <w:sz w:val="24"/>
          <w:szCs w:val="24"/>
          <w:lang w:eastAsia="zh-CN"/>
        </w:rPr>
        <w:t xml:space="preserve"> </w:t>
      </w:r>
    </w:p>
    <w:p w14:paraId="72E98C48" w14:textId="77777777"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4B79CB2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1F7D690" w14:textId="77777777" w:rsidR="00320E77" w:rsidRDefault="00320E77" w:rsidP="00707B09">
      <w:pPr>
        <w:pStyle w:val="Heading4"/>
      </w:pPr>
      <w:r>
        <w:t>80 Tuas South Ave 2</w:t>
      </w:r>
    </w:p>
    <w:p w14:paraId="130319EE" w14:textId="7C5884A2" w:rsidR="00707B09" w:rsidRDefault="00320E77" w:rsidP="00707B09">
      <w:pPr>
        <w:pStyle w:val="Heading4"/>
      </w:pPr>
      <w:r>
        <w:t xml:space="preserve">Plasma Precision Technology </w:t>
      </w:r>
      <w:r w:rsidR="00790F42">
        <w:t xml:space="preserve"> </w:t>
      </w:r>
    </w:p>
    <w:p w14:paraId="79067AF3" w14:textId="7DC20C9F" w:rsidR="00707B09" w:rsidRPr="00707B09" w:rsidRDefault="00707B09" w:rsidP="00707B09">
      <w:pPr>
        <w:rPr>
          <w:sz w:val="24"/>
          <w:szCs w:val="24"/>
          <w:lang w:eastAsia="zh-CN"/>
        </w:rPr>
      </w:pPr>
    </w:p>
    <w:p w14:paraId="273E3DB0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10572303" w14:textId="4A916E1E" w:rsidR="00884ECD" w:rsidRDefault="00C95D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C00BDD">
        <w:rPr>
          <w:sz w:val="24"/>
          <w:lang w:eastAsia="zh-CN"/>
        </w:rPr>
        <w:t>633 lorry loader</w:t>
      </w:r>
    </w:p>
    <w:p w14:paraId="79E6E461" w14:textId="027377AE"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 w:rsidR="00320E77">
        <w:rPr>
          <w:sz w:val="24"/>
          <w:lang w:eastAsia="zh-CN"/>
        </w:rPr>
        <w:t xml:space="preserve">/pallet truck </w:t>
      </w:r>
    </w:p>
    <w:p w14:paraId="7E08900E" w14:textId="53230F95" w:rsidR="007F55FD" w:rsidRDefault="00065F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>
        <w:rPr>
          <w:sz w:val="24"/>
          <w:lang w:eastAsia="zh-CN"/>
        </w:rPr>
        <w:t xml:space="preserve"> sling</w:t>
      </w:r>
    </w:p>
    <w:p w14:paraId="3A8239A8" w14:textId="351142BF" w:rsidR="004F241A" w:rsidRDefault="004F24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</w:t>
      </w:r>
      <w:r w:rsidR="00320E77">
        <w:rPr>
          <w:sz w:val="24"/>
          <w:lang w:eastAsia="zh-CN"/>
        </w:rPr>
        <w:t xml:space="preserve">/crowbar </w:t>
      </w:r>
    </w:p>
    <w:p w14:paraId="54E334D9" w14:textId="4D4DE016" w:rsidR="00707B09" w:rsidRDefault="00320E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14:paraId="2B6F39C2" w14:textId="77777777"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507818B" w14:textId="2650C74B"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6C01A8EE" w14:textId="77777777" w:rsidR="003577F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14:paraId="16BAA0D5" w14:textId="77777777" w:rsidR="007C1E4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14:paraId="10B8D44A" w14:textId="77777777" w:rsidR="00C95DDA" w:rsidRDefault="00C95DDA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DB4C43F" w14:textId="77777777"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3AD9628E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14:paraId="40A6A7DE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5482D806" w14:textId="77777777"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3AA638FE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15E547CF" w14:textId="77777777"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065F27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18009A62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A2F4E55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3DCFD94" w14:textId="77777777"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3FF8E36B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4A3952BE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142818D2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614CE2F0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5DAB094C" w14:textId="77777777"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065F27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14:paraId="73236DBC" w14:textId="3871D37E" w:rsidR="007F55FD" w:rsidRPr="007F55FD" w:rsidRDefault="00B50D2E" w:rsidP="007F55F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 fully extended and resting on timber mats as base plate</w:t>
      </w:r>
    </w:p>
    <w:p w14:paraId="059088F9" w14:textId="74AF1C15" w:rsidR="00FE09CB" w:rsidRDefault="00B50D2E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DE08CC">
        <w:rPr>
          <w:sz w:val="24"/>
          <w:lang w:eastAsia="zh-CN"/>
        </w:rPr>
        <w:t xml:space="preserve">nsert sling to crane hook </w:t>
      </w:r>
    </w:p>
    <w:p w14:paraId="54A4DFF0" w14:textId="15F740C4" w:rsidR="00B50D2E" w:rsidRDefault="00B50D2E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sling to machine rigging point</w:t>
      </w:r>
    </w:p>
    <w:p w14:paraId="14E35C33" w14:textId="77777777" w:rsidR="001A1E38" w:rsidRDefault="00A12727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</w:t>
      </w:r>
      <w:r w:rsidR="00370B7A" w:rsidRPr="00FE09CB">
        <w:rPr>
          <w:sz w:val="24"/>
          <w:lang w:eastAsia="zh-CN"/>
        </w:rPr>
        <w:t xml:space="preserve"> machine</w:t>
      </w:r>
      <w:r w:rsidR="00731B11">
        <w:rPr>
          <w:sz w:val="24"/>
          <w:lang w:eastAsia="zh-CN"/>
        </w:rPr>
        <w:t xml:space="preserve"> from </w:t>
      </w:r>
      <w:r w:rsidR="00B754D7">
        <w:rPr>
          <w:sz w:val="24"/>
          <w:lang w:eastAsia="zh-CN"/>
        </w:rPr>
        <w:t>lorry</w:t>
      </w:r>
      <w:r w:rsidR="00C21ECF">
        <w:rPr>
          <w:sz w:val="24"/>
          <w:lang w:eastAsia="zh-CN"/>
        </w:rPr>
        <w:t xml:space="preserve"> chassis </w:t>
      </w:r>
      <w:r>
        <w:rPr>
          <w:sz w:val="24"/>
          <w:lang w:eastAsia="zh-CN"/>
        </w:rPr>
        <w:t xml:space="preserve"> </w:t>
      </w:r>
    </w:p>
    <w:p w14:paraId="5FA1E17C" w14:textId="7FBEBD0C" w:rsidR="00065F27" w:rsidRPr="00320E77" w:rsidRDefault="00B50D2E" w:rsidP="00320E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</w:t>
      </w:r>
      <w:r w:rsidR="00B754D7">
        <w:rPr>
          <w:sz w:val="24"/>
          <w:lang w:eastAsia="zh-CN"/>
        </w:rPr>
        <w:t xml:space="preserve"> do</w:t>
      </w:r>
      <w:r w:rsidR="00C21ECF">
        <w:rPr>
          <w:sz w:val="24"/>
          <w:lang w:eastAsia="zh-CN"/>
        </w:rPr>
        <w:t>wn machine to near ground level</w:t>
      </w:r>
    </w:p>
    <w:p w14:paraId="08840C6D" w14:textId="54EC8554" w:rsidR="001F29C4" w:rsidRDefault="00C8729C" w:rsidP="001F29C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A07FF">
        <w:rPr>
          <w:sz w:val="24"/>
          <w:lang w:eastAsia="zh-CN"/>
        </w:rPr>
        <w:t>rollers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</w:t>
      </w:r>
      <w:r w:rsidR="00570082">
        <w:rPr>
          <w:sz w:val="24"/>
          <w:lang w:eastAsia="zh-CN"/>
        </w:rPr>
        <w:t>ed</w:t>
      </w:r>
    </w:p>
    <w:p w14:paraId="1BDECA34" w14:textId="5B87EC60" w:rsidR="00F3464B" w:rsidRPr="001F29C4" w:rsidRDefault="00685287" w:rsidP="001F29C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F29C4">
        <w:rPr>
          <w:sz w:val="24"/>
          <w:lang w:eastAsia="zh-CN"/>
        </w:rPr>
        <w:t>Transport</w:t>
      </w:r>
      <w:r w:rsidR="0081336E" w:rsidRPr="001F29C4">
        <w:rPr>
          <w:sz w:val="24"/>
          <w:lang w:eastAsia="zh-CN"/>
        </w:rPr>
        <w:t xml:space="preserve"> </w:t>
      </w:r>
      <w:r w:rsidR="004E5848" w:rsidRPr="001F29C4">
        <w:rPr>
          <w:sz w:val="24"/>
          <w:lang w:eastAsia="zh-CN"/>
        </w:rPr>
        <w:t>machine into production area at ground floor</w:t>
      </w:r>
    </w:p>
    <w:p w14:paraId="4CFFECCE" w14:textId="77777777"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14:paraId="21302373" w14:textId="77777777" w:rsidR="00320E77" w:rsidRDefault="00685287" w:rsidP="00320E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14:paraId="1C4F3A92" w14:textId="77777777" w:rsidR="00320E77" w:rsidRDefault="00320E77" w:rsidP="00320E77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2FAB9CA4" w14:textId="77777777" w:rsidR="005D1190" w:rsidRPr="005D1190" w:rsidRDefault="005D1190" w:rsidP="005D1190">
      <w:pPr>
        <w:rPr>
          <w:sz w:val="24"/>
          <w:lang w:eastAsia="zh-CN"/>
        </w:rPr>
      </w:pPr>
    </w:p>
    <w:p w14:paraId="712BC687" w14:textId="34FAC5A2" w:rsidR="00684C71" w:rsidRPr="00320E77" w:rsidRDefault="0081336E" w:rsidP="00320E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0E77">
        <w:rPr>
          <w:sz w:val="24"/>
          <w:lang w:eastAsia="zh-CN"/>
        </w:rPr>
        <w:t>Once job complete, team leader will instruct t</w:t>
      </w:r>
      <w:r w:rsidR="00A64537" w:rsidRPr="00320E77">
        <w:rPr>
          <w:sz w:val="24"/>
          <w:lang w:eastAsia="zh-CN"/>
        </w:rPr>
        <w:t>he team to perform proper house</w:t>
      </w:r>
      <w:r w:rsidRPr="00320E77">
        <w:rPr>
          <w:sz w:val="24"/>
          <w:lang w:eastAsia="zh-CN"/>
        </w:rPr>
        <w:t>keeping</w:t>
      </w:r>
    </w:p>
    <w:p w14:paraId="376C0F19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478BF4D8" w14:textId="77777777"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5F3CD63D" w14:textId="77777777"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3BF3BED9" w14:textId="1B06E9F3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B50D2E">
        <w:rPr>
          <w:sz w:val="24"/>
        </w:rPr>
        <w:t xml:space="preserve">Kevin Wong / </w:t>
      </w:r>
      <w:proofErr w:type="spellStart"/>
      <w:r>
        <w:rPr>
          <w:sz w:val="24"/>
        </w:rPr>
        <w:t>Zailani</w:t>
      </w:r>
      <w:proofErr w:type="spellEnd"/>
    </w:p>
    <w:p w14:paraId="10ED58C3" w14:textId="77777777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7C72E0B7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2489D0" w14:textId="77777777" w:rsidR="00F816C1" w:rsidRDefault="00F816C1">
      <w:r>
        <w:separator/>
      </w:r>
    </w:p>
  </w:endnote>
  <w:endnote w:type="continuationSeparator" w:id="0">
    <w:p w14:paraId="34B08806" w14:textId="77777777" w:rsidR="00F816C1" w:rsidRDefault="00F81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33017E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407E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407E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363C5E" w14:textId="77777777" w:rsidR="00F816C1" w:rsidRDefault="00F816C1">
      <w:r>
        <w:separator/>
      </w:r>
    </w:p>
  </w:footnote>
  <w:footnote w:type="continuationSeparator" w:id="0">
    <w:p w14:paraId="755CECDA" w14:textId="77777777" w:rsidR="00F816C1" w:rsidRDefault="00F816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411FC8" w14:textId="0053732E" w:rsidR="00684C71" w:rsidRPr="00570082" w:rsidRDefault="007F55FD" w:rsidP="00570082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4733FA19" wp14:editId="2395C34E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C398B">
      <w:rPr>
        <w:b/>
        <w:color w:val="0000FF"/>
        <w:sz w:val="28"/>
      </w:rPr>
      <w:t xml:space="preserve">                </w:t>
    </w:r>
    <w:r w:rsidR="0081336E">
      <w:rPr>
        <w:b/>
        <w:color w:val="0000FF"/>
        <w:sz w:val="28"/>
      </w:rPr>
      <w:t>ERIC WONG MACHINERY TRANSPORTATION PTE LTD</w:t>
    </w:r>
  </w:p>
  <w:p w14:paraId="126D05C3" w14:textId="1DB52D92" w:rsidR="00684C71" w:rsidRDefault="00B50D2E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81336E">
      <w:t xml:space="preserve">, </w:t>
    </w:r>
    <w:proofErr w:type="spellStart"/>
    <w:r>
      <w:t>Kranji</w:t>
    </w:r>
    <w:proofErr w:type="spellEnd"/>
    <w:r>
      <w:t xml:space="preserve"> Green, </w:t>
    </w:r>
    <w:r w:rsidR="0081336E">
      <w:t xml:space="preserve">Singapore </w:t>
    </w:r>
    <w:r>
      <w:t>739571</w:t>
    </w:r>
  </w:p>
  <w:p w14:paraId="7B82D5F7" w14:textId="69582D4B"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</w:t>
    </w:r>
  </w:p>
  <w:p w14:paraId="6557538C" w14:textId="77777777" w:rsidR="00684C71" w:rsidRDefault="0081336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622D1493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767B28C3" w14:textId="77777777"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76992360">
    <w:abstractNumId w:val="2"/>
  </w:num>
  <w:num w:numId="2" w16cid:durableId="1702704952">
    <w:abstractNumId w:val="4"/>
  </w:num>
  <w:num w:numId="3" w16cid:durableId="428280808">
    <w:abstractNumId w:val="0"/>
  </w:num>
  <w:num w:numId="4" w16cid:durableId="1504663789">
    <w:abstractNumId w:val="9"/>
  </w:num>
  <w:num w:numId="5" w16cid:durableId="751006254">
    <w:abstractNumId w:val="5"/>
  </w:num>
  <w:num w:numId="6" w16cid:durableId="606275274">
    <w:abstractNumId w:val="6"/>
  </w:num>
  <w:num w:numId="7" w16cid:durableId="1054503885">
    <w:abstractNumId w:val="3"/>
  </w:num>
  <w:num w:numId="8" w16cid:durableId="780805459">
    <w:abstractNumId w:val="7"/>
  </w:num>
  <w:num w:numId="9" w16cid:durableId="1438253639">
    <w:abstractNumId w:val="1"/>
  </w:num>
  <w:num w:numId="10" w16cid:durableId="1934313422">
    <w:abstractNumId w:val="8"/>
  </w:num>
  <w:num w:numId="11" w16cid:durableId="48852325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1107E"/>
    <w:rsid w:val="00065F27"/>
    <w:rsid w:val="000801A2"/>
    <w:rsid w:val="00080409"/>
    <w:rsid w:val="000C46C5"/>
    <w:rsid w:val="000D3FBF"/>
    <w:rsid w:val="001064C0"/>
    <w:rsid w:val="001461FD"/>
    <w:rsid w:val="00146296"/>
    <w:rsid w:val="001A07FF"/>
    <w:rsid w:val="001A1E38"/>
    <w:rsid w:val="001C398B"/>
    <w:rsid w:val="001F29C4"/>
    <w:rsid w:val="00205704"/>
    <w:rsid w:val="002407E2"/>
    <w:rsid w:val="002755D3"/>
    <w:rsid w:val="002859AC"/>
    <w:rsid w:val="00294E87"/>
    <w:rsid w:val="002E449E"/>
    <w:rsid w:val="002F3A28"/>
    <w:rsid w:val="0030061F"/>
    <w:rsid w:val="00320E77"/>
    <w:rsid w:val="003577F9"/>
    <w:rsid w:val="00370B7A"/>
    <w:rsid w:val="00370D03"/>
    <w:rsid w:val="003878A1"/>
    <w:rsid w:val="003B63D2"/>
    <w:rsid w:val="003B6B19"/>
    <w:rsid w:val="003E4C4B"/>
    <w:rsid w:val="003E5173"/>
    <w:rsid w:val="00425424"/>
    <w:rsid w:val="004C0961"/>
    <w:rsid w:val="004C19B3"/>
    <w:rsid w:val="004C6F5B"/>
    <w:rsid w:val="004E5848"/>
    <w:rsid w:val="004F241A"/>
    <w:rsid w:val="004F4D24"/>
    <w:rsid w:val="00570082"/>
    <w:rsid w:val="005C3290"/>
    <w:rsid w:val="005D1190"/>
    <w:rsid w:val="00660116"/>
    <w:rsid w:val="00684C71"/>
    <w:rsid w:val="00685287"/>
    <w:rsid w:val="00685CC4"/>
    <w:rsid w:val="006A63E7"/>
    <w:rsid w:val="006B6525"/>
    <w:rsid w:val="006F65EA"/>
    <w:rsid w:val="00707B09"/>
    <w:rsid w:val="007100E5"/>
    <w:rsid w:val="007127FF"/>
    <w:rsid w:val="00716965"/>
    <w:rsid w:val="00722098"/>
    <w:rsid w:val="007223C5"/>
    <w:rsid w:val="00731B11"/>
    <w:rsid w:val="00790F42"/>
    <w:rsid w:val="007C1E4D"/>
    <w:rsid w:val="007E7225"/>
    <w:rsid w:val="007F55FD"/>
    <w:rsid w:val="00805829"/>
    <w:rsid w:val="00806F72"/>
    <w:rsid w:val="0081336E"/>
    <w:rsid w:val="00833A70"/>
    <w:rsid w:val="00837980"/>
    <w:rsid w:val="00837A79"/>
    <w:rsid w:val="00872D61"/>
    <w:rsid w:val="00884ECD"/>
    <w:rsid w:val="008B11D4"/>
    <w:rsid w:val="008D1F25"/>
    <w:rsid w:val="008D3552"/>
    <w:rsid w:val="009145EA"/>
    <w:rsid w:val="00927B06"/>
    <w:rsid w:val="009303F0"/>
    <w:rsid w:val="00936E8A"/>
    <w:rsid w:val="00952F7F"/>
    <w:rsid w:val="00986386"/>
    <w:rsid w:val="009C1EC8"/>
    <w:rsid w:val="00A05251"/>
    <w:rsid w:val="00A12727"/>
    <w:rsid w:val="00A525B4"/>
    <w:rsid w:val="00A64537"/>
    <w:rsid w:val="00A75235"/>
    <w:rsid w:val="00A87646"/>
    <w:rsid w:val="00AD4078"/>
    <w:rsid w:val="00AE370C"/>
    <w:rsid w:val="00B32823"/>
    <w:rsid w:val="00B35068"/>
    <w:rsid w:val="00B50D2E"/>
    <w:rsid w:val="00B62108"/>
    <w:rsid w:val="00B70004"/>
    <w:rsid w:val="00B754D7"/>
    <w:rsid w:val="00B76B7C"/>
    <w:rsid w:val="00BC46FB"/>
    <w:rsid w:val="00C008B3"/>
    <w:rsid w:val="00C00BDD"/>
    <w:rsid w:val="00C03437"/>
    <w:rsid w:val="00C21ECF"/>
    <w:rsid w:val="00C259E8"/>
    <w:rsid w:val="00C32361"/>
    <w:rsid w:val="00C33FF4"/>
    <w:rsid w:val="00C8729C"/>
    <w:rsid w:val="00C93B36"/>
    <w:rsid w:val="00C95DDA"/>
    <w:rsid w:val="00CA23BB"/>
    <w:rsid w:val="00CD2B2E"/>
    <w:rsid w:val="00CF5149"/>
    <w:rsid w:val="00CF6063"/>
    <w:rsid w:val="00CF7EA9"/>
    <w:rsid w:val="00D167D6"/>
    <w:rsid w:val="00D93CDD"/>
    <w:rsid w:val="00DB001C"/>
    <w:rsid w:val="00DB3AF8"/>
    <w:rsid w:val="00DE08CC"/>
    <w:rsid w:val="00DF2CD5"/>
    <w:rsid w:val="00DF684A"/>
    <w:rsid w:val="00E11794"/>
    <w:rsid w:val="00E9120A"/>
    <w:rsid w:val="00EB496F"/>
    <w:rsid w:val="00EC7F69"/>
    <w:rsid w:val="00F12596"/>
    <w:rsid w:val="00F176B3"/>
    <w:rsid w:val="00F3147A"/>
    <w:rsid w:val="00F3464B"/>
    <w:rsid w:val="00F40B59"/>
    <w:rsid w:val="00F51776"/>
    <w:rsid w:val="00F73592"/>
    <w:rsid w:val="00F816C1"/>
    <w:rsid w:val="00FC51ED"/>
    <w:rsid w:val="00FE09CB"/>
    <w:rsid w:val="00FE2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03727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F125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50</TotalTime>
  <Pages>1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2468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2025-08-07T01:17:00Z</cp:lastPrinted>
  <dcterms:created xsi:type="dcterms:W3CDTF">2025-11-24T05:14:00Z</dcterms:created>
  <dcterms:modified xsi:type="dcterms:W3CDTF">2025-11-25T01:56:00Z</dcterms:modified>
</cp:coreProperties>
</file>