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47046A">
      <w:pPr>
        <w:rPr>
          <w:sz w:val="24"/>
          <w:lang w:eastAsia="zh-CN"/>
        </w:rPr>
      </w:pPr>
      <w:r>
        <w:rPr>
          <w:sz w:val="24"/>
        </w:rPr>
        <w:t>Date: 26</w:t>
      </w:r>
      <w:r w:rsidRPr="0047046A">
        <w:rPr>
          <w:sz w:val="24"/>
          <w:vertAlign w:val="superscript"/>
        </w:rPr>
        <w:t>th</w:t>
      </w:r>
      <w:r w:rsidR="00C94F91">
        <w:rPr>
          <w:sz w:val="24"/>
        </w:rPr>
        <w:t xml:space="preserve"> Dec</w:t>
      </w:r>
      <w:r w:rsidR="008D022B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92F5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291398" w:rsidP="00B95137">
      <w:pPr>
        <w:rPr>
          <w:sz w:val="24"/>
          <w:lang w:eastAsia="zh-CN"/>
        </w:rPr>
      </w:pPr>
      <w:r>
        <w:rPr>
          <w:sz w:val="24"/>
          <w:lang w:eastAsia="zh-CN"/>
        </w:rPr>
        <w:t>03</w:t>
      </w:r>
      <w:r w:rsidR="00124636">
        <w:rPr>
          <w:sz w:val="24"/>
          <w:lang w:eastAsia="zh-CN"/>
        </w:rPr>
        <w:t>/02</w:t>
      </w:r>
      <w:r w:rsidR="00955A39">
        <w:rPr>
          <w:sz w:val="24"/>
          <w:lang w:eastAsia="zh-CN"/>
        </w:rPr>
        <w:t>/24 (Sat</w:t>
      </w:r>
      <w:r w:rsidR="0047046A">
        <w:rPr>
          <w:sz w:val="24"/>
          <w:lang w:eastAsia="zh-CN"/>
        </w:rPr>
        <w:t>)</w:t>
      </w:r>
      <w:bookmarkStart w:id="0" w:name="_GoBack"/>
      <w:bookmarkEnd w:id="0"/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41112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C61CD0">
        <w:rPr>
          <w:sz w:val="24"/>
          <w:lang w:eastAsia="zh-CN"/>
        </w:rPr>
        <w:t>platform together with machine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FE7" w:rsidRDefault="00BB3FE7">
      <w:r>
        <w:separator/>
      </w:r>
    </w:p>
  </w:endnote>
  <w:endnote w:type="continuationSeparator" w:id="0">
    <w:p w:rsidR="00BB3FE7" w:rsidRDefault="00BB3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5A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5A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FE7" w:rsidRDefault="00BB3FE7">
      <w:r>
        <w:separator/>
      </w:r>
    </w:p>
  </w:footnote>
  <w:footnote w:type="continuationSeparator" w:id="0">
    <w:p w:rsidR="00BB3FE7" w:rsidRDefault="00BB3F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B3F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B3FE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B5C54"/>
    <w:rsid w:val="000C7132"/>
    <w:rsid w:val="000D5B75"/>
    <w:rsid w:val="000E2408"/>
    <w:rsid w:val="00124636"/>
    <w:rsid w:val="001410FA"/>
    <w:rsid w:val="00161514"/>
    <w:rsid w:val="00163257"/>
    <w:rsid w:val="0018583F"/>
    <w:rsid w:val="001861DC"/>
    <w:rsid w:val="00194462"/>
    <w:rsid w:val="001A7138"/>
    <w:rsid w:val="001B6D1B"/>
    <w:rsid w:val="001C1CBF"/>
    <w:rsid w:val="001C27A2"/>
    <w:rsid w:val="001D4205"/>
    <w:rsid w:val="0021370E"/>
    <w:rsid w:val="00217387"/>
    <w:rsid w:val="00222F7C"/>
    <w:rsid w:val="00232A30"/>
    <w:rsid w:val="00251834"/>
    <w:rsid w:val="00252BFD"/>
    <w:rsid w:val="00261F89"/>
    <w:rsid w:val="00291398"/>
    <w:rsid w:val="00292F53"/>
    <w:rsid w:val="002D02B1"/>
    <w:rsid w:val="002F2EEC"/>
    <w:rsid w:val="00314F31"/>
    <w:rsid w:val="00340499"/>
    <w:rsid w:val="00342A68"/>
    <w:rsid w:val="003508C1"/>
    <w:rsid w:val="003D0786"/>
    <w:rsid w:val="0042603E"/>
    <w:rsid w:val="0047046A"/>
    <w:rsid w:val="004725E1"/>
    <w:rsid w:val="004C024F"/>
    <w:rsid w:val="004C2874"/>
    <w:rsid w:val="005212E4"/>
    <w:rsid w:val="0056442E"/>
    <w:rsid w:val="00594EDF"/>
    <w:rsid w:val="005C34BF"/>
    <w:rsid w:val="005C5DDE"/>
    <w:rsid w:val="00600614"/>
    <w:rsid w:val="00605682"/>
    <w:rsid w:val="0062053C"/>
    <w:rsid w:val="006329E1"/>
    <w:rsid w:val="00692F36"/>
    <w:rsid w:val="006A0465"/>
    <w:rsid w:val="006A4F9C"/>
    <w:rsid w:val="006B352E"/>
    <w:rsid w:val="006C7FD0"/>
    <w:rsid w:val="00701A85"/>
    <w:rsid w:val="0070747D"/>
    <w:rsid w:val="007168B6"/>
    <w:rsid w:val="00753FDF"/>
    <w:rsid w:val="0077169A"/>
    <w:rsid w:val="007D36F0"/>
    <w:rsid w:val="007E1DCB"/>
    <w:rsid w:val="00801BC4"/>
    <w:rsid w:val="008254AB"/>
    <w:rsid w:val="00840DC8"/>
    <w:rsid w:val="008A53AF"/>
    <w:rsid w:val="008C363D"/>
    <w:rsid w:val="008D022B"/>
    <w:rsid w:val="008D5DE7"/>
    <w:rsid w:val="008D675C"/>
    <w:rsid w:val="00913D3A"/>
    <w:rsid w:val="00923F3D"/>
    <w:rsid w:val="00926AFA"/>
    <w:rsid w:val="00931972"/>
    <w:rsid w:val="00955A39"/>
    <w:rsid w:val="0097221E"/>
    <w:rsid w:val="009C1D2F"/>
    <w:rsid w:val="009D73F2"/>
    <w:rsid w:val="009D7CBE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26A22"/>
    <w:rsid w:val="00B95137"/>
    <w:rsid w:val="00BA4D21"/>
    <w:rsid w:val="00BB01E4"/>
    <w:rsid w:val="00BB3FE7"/>
    <w:rsid w:val="00BD0170"/>
    <w:rsid w:val="00BF1BA5"/>
    <w:rsid w:val="00C13343"/>
    <w:rsid w:val="00C32AF9"/>
    <w:rsid w:val="00C373BA"/>
    <w:rsid w:val="00C579D6"/>
    <w:rsid w:val="00C61CD0"/>
    <w:rsid w:val="00C764C9"/>
    <w:rsid w:val="00C84581"/>
    <w:rsid w:val="00C94F91"/>
    <w:rsid w:val="00CA3063"/>
    <w:rsid w:val="00CA4D90"/>
    <w:rsid w:val="00CB71DF"/>
    <w:rsid w:val="00CC1389"/>
    <w:rsid w:val="00CC4461"/>
    <w:rsid w:val="00CD5453"/>
    <w:rsid w:val="00CF74CA"/>
    <w:rsid w:val="00D06F43"/>
    <w:rsid w:val="00D4100D"/>
    <w:rsid w:val="00D45A7E"/>
    <w:rsid w:val="00D46EC1"/>
    <w:rsid w:val="00D65DC3"/>
    <w:rsid w:val="00D74D8B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523A4"/>
    <w:rsid w:val="00F5552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2024-02-02T06:35:00Z</cp:lastPrinted>
  <dcterms:created xsi:type="dcterms:W3CDTF">2023-12-26T02:47:00Z</dcterms:created>
  <dcterms:modified xsi:type="dcterms:W3CDTF">2024-02-02T06:35:00Z</dcterms:modified>
</cp:coreProperties>
</file>