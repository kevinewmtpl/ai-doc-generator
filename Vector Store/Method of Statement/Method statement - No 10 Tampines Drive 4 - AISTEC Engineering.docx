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B74BB5">
      <w:pPr>
        <w:rPr>
          <w:sz w:val="24"/>
          <w:lang w:eastAsia="zh-CN"/>
        </w:rPr>
      </w:pPr>
      <w:r>
        <w:rPr>
          <w:sz w:val="24"/>
        </w:rPr>
        <w:t>Date: 12</w:t>
      </w:r>
      <w:r w:rsidRPr="00B74BB5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8856EA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E7B2C">
        <w:rPr>
          <w:sz w:val="24"/>
          <w:lang w:eastAsia="zh-CN"/>
        </w:rPr>
        <w:t xml:space="preserve">hoist up </w:t>
      </w:r>
      <w:r w:rsidR="00B74BB5">
        <w:rPr>
          <w:sz w:val="24"/>
          <w:lang w:eastAsia="zh-CN"/>
        </w:rPr>
        <w:t>1 unit machine to 4</w:t>
      </w:r>
      <w:r w:rsidR="00B74BB5" w:rsidRPr="00B74BB5">
        <w:rPr>
          <w:sz w:val="24"/>
          <w:vertAlign w:val="superscript"/>
          <w:lang w:eastAsia="zh-CN"/>
        </w:rPr>
        <w:t>th</w:t>
      </w:r>
      <w:r w:rsidR="00B74BB5">
        <w:rPr>
          <w:sz w:val="24"/>
          <w:lang w:eastAsia="zh-CN"/>
        </w:rPr>
        <w:t xml:space="preserve"> floor by using platform and mobile crane</w:t>
      </w:r>
    </w:p>
    <w:p w:rsidR="00B74BB5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74BB5" w:rsidRDefault="00B74B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74BB5" w:rsidRDefault="00B74B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Focaseiki TP-750 CNC</w:t>
      </w:r>
    </w:p>
    <w:p w:rsidR="00B74BB5" w:rsidRDefault="00B74B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2760 x 1400 x 2762 mm</w:t>
      </w:r>
    </w:p>
    <w:p w:rsidR="00B74BB5" w:rsidRPr="00B74BB5" w:rsidRDefault="00B74B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4000 kgs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74BB5" w:rsidRDefault="00B74BB5" w:rsidP="00AE4D8E">
      <w:pPr>
        <w:rPr>
          <w:sz w:val="24"/>
          <w:lang w:eastAsia="zh-CN"/>
        </w:rPr>
      </w:pPr>
      <w:r>
        <w:rPr>
          <w:sz w:val="24"/>
          <w:lang w:eastAsia="zh-CN"/>
        </w:rPr>
        <w:t>Estimate Delivery</w:t>
      </w:r>
    </w:p>
    <w:p w:rsidR="00AE4D8E" w:rsidRDefault="00B74BB5" w:rsidP="00AE4D8E">
      <w:pPr>
        <w:rPr>
          <w:sz w:val="24"/>
          <w:lang w:eastAsia="zh-CN"/>
        </w:rPr>
      </w:pPr>
      <w:r>
        <w:rPr>
          <w:sz w:val="24"/>
          <w:lang w:eastAsia="zh-CN"/>
        </w:rPr>
        <w:t>27-30/12/2017   –   09:30 am</w:t>
      </w:r>
    </w:p>
    <w:p w:rsidR="00200A6D" w:rsidRDefault="00200A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8856EA" w:rsidP="00E966CA">
      <w:pPr>
        <w:pStyle w:val="Heading4"/>
      </w:pPr>
      <w:r>
        <w:t xml:space="preserve">No 10 Tampines Drive 4 </w:t>
      </w:r>
      <w:r w:rsidR="00B74BB5">
        <w:t>#04-01/02</w:t>
      </w:r>
      <w:r w:rsidR="00D5504B">
        <w:t>, JTC Space @ Tampines North</w:t>
      </w:r>
    </w:p>
    <w:p w:rsidR="00D5504B" w:rsidRPr="00D5504B" w:rsidRDefault="00D5504B" w:rsidP="00D550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AISTEC Engineering Pte Ltd</w:t>
      </w:r>
    </w:p>
    <w:p w:rsidR="00E966CA" w:rsidRPr="00E966CA" w:rsidRDefault="00B74BB5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A3761">
        <w:rPr>
          <w:sz w:val="24"/>
          <w:lang w:eastAsia="zh-CN"/>
        </w:rPr>
        <w:t xml:space="preserve"> x 50 ton mobile</w:t>
      </w:r>
    </w:p>
    <w:p w:rsidR="004C0BCD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11495F">
        <w:rPr>
          <w:sz w:val="24"/>
          <w:lang w:eastAsia="zh-CN"/>
        </w:rPr>
        <w:t>lorry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 xml:space="preserve">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71F4" w:rsidRDefault="00F371F4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200A6D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3D56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43D56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43D56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C0539C">
        <w:rPr>
          <w:sz w:val="24"/>
          <w:lang w:eastAsia="zh-CN"/>
        </w:rPr>
        <w:t>, red/white tape and lifting in operation signage</w:t>
      </w:r>
      <w:r w:rsidR="00BA3761">
        <w:rPr>
          <w:sz w:val="24"/>
          <w:lang w:eastAsia="zh-CN"/>
        </w:rPr>
        <w:t xml:space="preserve">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Pr="00BA7184" w:rsidRDefault="00BA71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Lifting operation are supervised by M.O.M certified lifting supervisor, rigger and signalman</w:t>
      </w: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B74BB5">
        <w:rPr>
          <w:sz w:val="24"/>
          <w:lang w:eastAsia="zh-CN"/>
        </w:rPr>
        <w:t xml:space="preserve"> </w:t>
      </w:r>
      <w:r w:rsidR="00BA3761">
        <w:rPr>
          <w:sz w:val="24"/>
          <w:lang w:eastAsia="zh-CN"/>
        </w:rPr>
        <w:t>crane to park at designated hoisting area for the lift</w:t>
      </w:r>
    </w:p>
    <w:p w:rsidR="00E22CB4" w:rsidRPr="00AE4D8E" w:rsidRDefault="00B74BB5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B74BB5">
        <w:rPr>
          <w:sz w:val="24"/>
          <w:vertAlign w:val="superscript"/>
          <w:lang w:eastAsia="zh-CN"/>
        </w:rPr>
        <w:t>th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B74BB5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076AAF" w:rsidRPr="00D024E3" w:rsidRDefault="008856EA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BA3761">
        <w:rPr>
          <w:sz w:val="24"/>
          <w:lang w:eastAsia="zh-CN"/>
        </w:rPr>
        <w:t>belt to secure</w:t>
      </w:r>
      <w:r w:rsidR="006E7B2C">
        <w:rPr>
          <w:sz w:val="24"/>
          <w:lang w:eastAsia="zh-CN"/>
        </w:rPr>
        <w:t>d</w:t>
      </w:r>
      <w:r w:rsidR="00BA3761"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B74BB5">
        <w:rPr>
          <w:sz w:val="24"/>
          <w:lang w:eastAsia="zh-CN"/>
        </w:rPr>
        <w:t xml:space="preserve"> 4</w:t>
      </w:r>
      <w:r w:rsidR="00B74BB5" w:rsidRPr="00B74BB5">
        <w:rPr>
          <w:sz w:val="24"/>
          <w:vertAlign w:val="superscript"/>
          <w:lang w:eastAsia="zh-CN"/>
        </w:rPr>
        <w:t>th</w:t>
      </w:r>
      <w:r w:rsidR="008856E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8856EA">
        <w:rPr>
          <w:sz w:val="24"/>
          <w:lang w:eastAsia="zh-CN"/>
        </w:rPr>
        <w:t>n machine</w:t>
      </w:r>
      <w:r w:rsidR="003A0E1C">
        <w:rPr>
          <w:sz w:val="24"/>
          <w:lang w:eastAsia="zh-CN"/>
        </w:rPr>
        <w:t xml:space="preserve">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B74BB5" w:rsidRPr="00B74BB5" w:rsidRDefault="00B74BB5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D5504B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B74B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B74BB5">
        <w:rPr>
          <w:sz w:val="24"/>
          <w:lang w:eastAsia="zh-CN"/>
        </w:rPr>
        <w:t>MOS subject to change by supervisor/lifting sup</w:t>
      </w:r>
      <w:r w:rsidR="00D5504B">
        <w:rPr>
          <w:sz w:val="24"/>
          <w:lang w:eastAsia="zh-CN"/>
        </w:rPr>
        <w:t>ervisor on site</w:t>
      </w:r>
    </w:p>
    <w:p w:rsidR="00D5504B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</w:t>
      </w:r>
      <w:r w:rsidR="00B74BB5">
        <w:rPr>
          <w:sz w:val="24"/>
          <w:szCs w:val="24"/>
        </w:rPr>
        <w:t xml:space="preserve"> </w:t>
      </w: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6FF" w:rsidRDefault="009856FF">
      <w:r>
        <w:separator/>
      </w:r>
    </w:p>
  </w:endnote>
  <w:endnote w:type="continuationSeparator" w:id="0">
    <w:p w:rsidR="009856FF" w:rsidRDefault="0098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71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71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6FF" w:rsidRDefault="009856FF">
      <w:r>
        <w:separator/>
      </w:r>
    </w:p>
  </w:footnote>
  <w:footnote w:type="continuationSeparator" w:id="0">
    <w:p w:rsidR="009856FF" w:rsidRDefault="009856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9856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9856FF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200A6D"/>
    <w:rsid w:val="002B2591"/>
    <w:rsid w:val="003972FD"/>
    <w:rsid w:val="003A0E1C"/>
    <w:rsid w:val="004464DA"/>
    <w:rsid w:val="004505CE"/>
    <w:rsid w:val="004C0BCD"/>
    <w:rsid w:val="004D3D9F"/>
    <w:rsid w:val="005704D1"/>
    <w:rsid w:val="005A056F"/>
    <w:rsid w:val="00643D56"/>
    <w:rsid w:val="00654B80"/>
    <w:rsid w:val="006E7B2C"/>
    <w:rsid w:val="007576C2"/>
    <w:rsid w:val="007F13FE"/>
    <w:rsid w:val="00876754"/>
    <w:rsid w:val="008856EA"/>
    <w:rsid w:val="00892754"/>
    <w:rsid w:val="008E588E"/>
    <w:rsid w:val="008F1422"/>
    <w:rsid w:val="009856FF"/>
    <w:rsid w:val="009B3670"/>
    <w:rsid w:val="009F0C47"/>
    <w:rsid w:val="00A80E91"/>
    <w:rsid w:val="00AA6CC9"/>
    <w:rsid w:val="00AE4D8E"/>
    <w:rsid w:val="00B50034"/>
    <w:rsid w:val="00B63AC5"/>
    <w:rsid w:val="00B74BB5"/>
    <w:rsid w:val="00BA3761"/>
    <w:rsid w:val="00BA7184"/>
    <w:rsid w:val="00BB03AE"/>
    <w:rsid w:val="00BE7B60"/>
    <w:rsid w:val="00C0539C"/>
    <w:rsid w:val="00C35365"/>
    <w:rsid w:val="00C95F1D"/>
    <w:rsid w:val="00CF2619"/>
    <w:rsid w:val="00D024E3"/>
    <w:rsid w:val="00D5504B"/>
    <w:rsid w:val="00D616F7"/>
    <w:rsid w:val="00DB19B3"/>
    <w:rsid w:val="00E22CB4"/>
    <w:rsid w:val="00E966CA"/>
    <w:rsid w:val="00EC0D3A"/>
    <w:rsid w:val="00ED11E1"/>
    <w:rsid w:val="00F04ABD"/>
    <w:rsid w:val="00F371F4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407EE-1C52-443F-ABF9-428E7454C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2017-12-12T02:04:00Z</cp:lastPrinted>
  <dcterms:created xsi:type="dcterms:W3CDTF">2017-12-11T08:08:00Z</dcterms:created>
  <dcterms:modified xsi:type="dcterms:W3CDTF">2017-12-12T02:04:00Z</dcterms:modified>
</cp:coreProperties>
</file>