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22F93" w:rsidRDefault="00022F93">
      <w:pPr>
        <w:rPr>
          <w:sz w:val="24"/>
        </w:rPr>
      </w:pPr>
    </w:p>
    <w:p w:rsidR="000E0C97" w:rsidRDefault="00591BD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72EC1">
        <w:rPr>
          <w:sz w:val="24"/>
        </w:rPr>
        <w:t>08</w:t>
      </w:r>
      <w:r w:rsidR="00172EC1" w:rsidRPr="00172EC1">
        <w:rPr>
          <w:sz w:val="24"/>
          <w:vertAlign w:val="superscript"/>
        </w:rPr>
        <w:t>th</w:t>
      </w:r>
      <w:r w:rsidR="00172EC1">
        <w:rPr>
          <w:sz w:val="24"/>
        </w:rPr>
        <w:t xml:space="preserve"> </w:t>
      </w:r>
      <w:bookmarkStart w:id="0" w:name="_GoBack"/>
      <w:bookmarkEnd w:id="0"/>
      <w:r w:rsidR="00022F93">
        <w:rPr>
          <w:sz w:val="24"/>
        </w:rPr>
        <w:t>Mar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22F93" w:rsidRDefault="00022F9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286A90">
        <w:rPr>
          <w:sz w:val="24"/>
          <w:lang w:eastAsia="zh-CN"/>
        </w:rPr>
        <w:t>To shift out a</w:t>
      </w:r>
      <w:r>
        <w:rPr>
          <w:sz w:val="24"/>
          <w:lang w:eastAsia="zh-CN"/>
        </w:rPr>
        <w:t>nd hoist down 1</w:t>
      </w:r>
      <w:r w:rsidR="00C23EB0">
        <w:rPr>
          <w:sz w:val="24"/>
          <w:lang w:eastAsia="zh-CN"/>
        </w:rPr>
        <w:t xml:space="preserve"> unit machine</w:t>
      </w:r>
      <w:r>
        <w:rPr>
          <w:sz w:val="24"/>
          <w:lang w:eastAsia="zh-CN"/>
        </w:rPr>
        <w:t xml:space="preserve"> from 3</w:t>
      </w:r>
      <w:r w:rsidRPr="00022F93">
        <w:rPr>
          <w:sz w:val="24"/>
          <w:vertAlign w:val="superscript"/>
          <w:lang w:eastAsia="zh-CN"/>
        </w:rPr>
        <w:t>rd</w:t>
      </w:r>
      <w:r w:rsidR="00286A90"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by using platform and </w:t>
      </w:r>
      <w:r w:rsidR="00286A90">
        <w:rPr>
          <w:sz w:val="24"/>
          <w:lang w:eastAsia="zh-CN"/>
        </w:rPr>
        <w:t xml:space="preserve">lorry crane, load </w:t>
      </w:r>
      <w:r>
        <w:rPr>
          <w:sz w:val="24"/>
          <w:lang w:eastAsia="zh-CN"/>
        </w:rPr>
        <w:t xml:space="preserve">up </w:t>
      </w:r>
      <w:r w:rsidR="00286A90">
        <w:rPr>
          <w:sz w:val="24"/>
          <w:lang w:eastAsia="zh-CN"/>
        </w:rPr>
        <w:t>onto lorr</w:t>
      </w:r>
      <w:r w:rsidR="002F7817">
        <w:rPr>
          <w:sz w:val="24"/>
          <w:lang w:eastAsia="zh-CN"/>
        </w:rPr>
        <w:t>y chassis and</w:t>
      </w:r>
      <w:r>
        <w:rPr>
          <w:sz w:val="24"/>
          <w:lang w:eastAsia="zh-CN"/>
        </w:rPr>
        <w:t xml:space="preserve"> deliver to new factory</w:t>
      </w:r>
    </w:p>
    <w:p w:rsidR="00FF7A00" w:rsidRDefault="00FF7A0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D2C3E" w:rsidRPr="00C6293E" w:rsidRDefault="00022F9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machineries from 3</w:t>
      </w:r>
      <w:r w:rsidRPr="00022F9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loading bay via cargo lift, load up onto lorry chassis and deliver to new factory</w:t>
      </w:r>
      <w:r w:rsidR="00300FE0">
        <w:rPr>
          <w:sz w:val="24"/>
          <w:lang w:eastAsia="zh-CN"/>
        </w:rPr>
        <w:t xml:space="preserve">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02C6" w:rsidRDefault="00022F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Tsugami M08SY</w:t>
      </w:r>
    </w:p>
    <w:p w:rsidR="00022F93" w:rsidRDefault="00022F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250 x 185 x 190 cm </w:t>
      </w: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000 kg</w:t>
      </w: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Default="002C59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</w:t>
      </w:r>
      <w:r w:rsidR="00022F93">
        <w:rPr>
          <w:sz w:val="24"/>
          <w:lang w:eastAsia="zh-CN"/>
        </w:rPr>
        <w:t>-15/03/23</w:t>
      </w:r>
    </w:p>
    <w:p w:rsidR="00094A70" w:rsidRDefault="00172EC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</w:t>
      </w:r>
      <w:r w:rsidR="00094A70">
        <w:rPr>
          <w:sz w:val="24"/>
          <w:lang w:eastAsia="zh-CN"/>
        </w:rPr>
        <w:t>/03/23   –   Hoisting of Tsugami M08SY</w:t>
      </w:r>
    </w:p>
    <w:p w:rsidR="00022F93" w:rsidRPr="001A35E8" w:rsidRDefault="002C59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(3-4</w:t>
      </w:r>
      <w:r w:rsidR="00022F93">
        <w:rPr>
          <w:sz w:val="24"/>
          <w:lang w:eastAsia="zh-CN"/>
        </w:rPr>
        <w:t xml:space="preserve"> working days)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F78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591BD7" w:rsidP="0089487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53 </w:t>
      </w:r>
      <w:r w:rsidR="00C23EB0">
        <w:rPr>
          <w:sz w:val="24"/>
          <w:lang w:eastAsia="zh-CN"/>
        </w:rPr>
        <w:t>Serangoon North Ave 4 #03</w:t>
      </w:r>
      <w:r>
        <w:rPr>
          <w:sz w:val="24"/>
          <w:lang w:eastAsia="zh-CN"/>
        </w:rPr>
        <w:t>-04</w:t>
      </w:r>
      <w:r w:rsidR="00022F93">
        <w:rPr>
          <w:sz w:val="24"/>
          <w:lang w:eastAsia="zh-CN"/>
        </w:rPr>
        <w:t>/04</w:t>
      </w:r>
      <w:r w:rsidR="00C23EB0">
        <w:rPr>
          <w:sz w:val="24"/>
          <w:lang w:eastAsia="zh-CN"/>
        </w:rPr>
        <w:t>A</w:t>
      </w:r>
    </w:p>
    <w:p w:rsidR="00CE5139" w:rsidRPr="00894879" w:rsidRDefault="00591BD7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Mieux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022F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F7817"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022F93">
        <w:rPr>
          <w:sz w:val="24"/>
          <w:lang w:eastAsia="zh-CN"/>
        </w:rPr>
        <w:t xml:space="preserve"> </w:t>
      </w:r>
      <w:r w:rsidR="002F7817">
        <w:rPr>
          <w:sz w:val="24"/>
          <w:lang w:eastAsia="zh-CN"/>
        </w:rPr>
        <w:t xml:space="preserve"> </w:t>
      </w:r>
    </w:p>
    <w:p w:rsidR="00300FE0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CE6A14"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94A7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0E0C97" w:rsidRPr="00C23EB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C23EB0" w:rsidRDefault="00C23EB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300FE0" w:rsidRDefault="00300FE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00FE0" w:rsidRDefault="00300FE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300FE0" w:rsidRP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</w:t>
      </w:r>
      <w:r w:rsidR="00300FE0">
        <w:rPr>
          <w:sz w:val="24"/>
          <w:lang w:eastAsia="zh-CN"/>
        </w:rPr>
        <w:t xml:space="preserve">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  <w:r w:rsidR="00300FE0">
        <w:t xml:space="preserve">  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D5121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FF7A00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0A5B75">
        <w:rPr>
          <w:sz w:val="24"/>
          <w:lang w:eastAsia="zh-CN"/>
        </w:rPr>
        <w:t xml:space="preserve"> crane to h</w:t>
      </w:r>
      <w:r>
        <w:rPr>
          <w:sz w:val="24"/>
          <w:lang w:eastAsia="zh-CN"/>
        </w:rPr>
        <w:t>oist up platform to 3</w:t>
      </w:r>
      <w:r w:rsidRPr="00FF7A00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shutter door</w:t>
      </w:r>
      <w:r w:rsidR="00300FE0">
        <w:rPr>
          <w:sz w:val="24"/>
          <w:lang w:eastAsia="zh-CN"/>
        </w:rPr>
        <w:t xml:space="preserve"> </w:t>
      </w:r>
      <w:r w:rsidR="00FD321B">
        <w:rPr>
          <w:sz w:val="24"/>
          <w:lang w:eastAsia="zh-CN"/>
        </w:rPr>
        <w:t xml:space="preserve">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 </w:t>
      </w:r>
      <w:r w:rsidR="00FF7A00">
        <w:rPr>
          <w:sz w:val="24"/>
          <w:lang w:eastAsia="zh-CN"/>
        </w:rPr>
        <w:t>onto machine rigging</w:t>
      </w:r>
      <w:r>
        <w:rPr>
          <w:sz w:val="24"/>
          <w:lang w:eastAsia="zh-CN"/>
        </w:rPr>
        <w:t xml:space="preserve">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C23EB0" w:rsidRDefault="00C23EB0" w:rsidP="00C23EB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BB3BBB" w:rsidRDefault="00FF7A00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When all are balance well,</w:t>
      </w:r>
      <w:r w:rsidR="00C51278" w:rsidRPr="00587B5B">
        <w:rPr>
          <w:sz w:val="24"/>
          <w:lang w:eastAsia="zh-CN"/>
        </w:rPr>
        <w:t xml:space="preserve">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 w:rsidR="00587B5B">
        <w:rPr>
          <w:sz w:val="24"/>
          <w:lang w:eastAsia="zh-CN"/>
        </w:rPr>
        <w:t>hine</w:t>
      </w:r>
      <w:r w:rsidR="00C23EB0">
        <w:rPr>
          <w:sz w:val="24"/>
          <w:lang w:eastAsia="zh-CN"/>
        </w:rPr>
        <w:t xml:space="preserve"> to the ground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300FE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587B5B" w:rsidRPr="00300FE0" w:rsidRDefault="00D3097D" w:rsidP="00300F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300FE0">
        <w:rPr>
          <w:sz w:val="24"/>
          <w:lang w:eastAsia="zh-CN"/>
        </w:rPr>
        <w:t>belt prior to moving out of premise</w:t>
      </w:r>
      <w:r w:rsidR="00587B5B" w:rsidRPr="00300FE0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300FE0" w:rsidRPr="006C3289" w:rsidRDefault="00300FE0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300FE0">
        <w:rPr>
          <w:sz w:val="24"/>
          <w:szCs w:val="24"/>
        </w:rPr>
        <w:t xml:space="preserve"> / Kevin Wong 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826" w:rsidRDefault="00542826">
      <w:r>
        <w:separator/>
      </w:r>
    </w:p>
  </w:endnote>
  <w:endnote w:type="continuationSeparator" w:id="0">
    <w:p w:rsidR="00542826" w:rsidRDefault="00542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72EC1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72EC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826" w:rsidRDefault="00542826">
      <w:r>
        <w:separator/>
      </w:r>
    </w:p>
  </w:footnote>
  <w:footnote w:type="continuationSeparator" w:id="0">
    <w:p w:rsidR="00542826" w:rsidRDefault="005428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428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4282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F93"/>
    <w:rsid w:val="000313E0"/>
    <w:rsid w:val="000572C5"/>
    <w:rsid w:val="00081CEE"/>
    <w:rsid w:val="00081D7A"/>
    <w:rsid w:val="00082CA1"/>
    <w:rsid w:val="00093181"/>
    <w:rsid w:val="00094A70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72EC1"/>
    <w:rsid w:val="001A35E8"/>
    <w:rsid w:val="001A6A39"/>
    <w:rsid w:val="001F5CE2"/>
    <w:rsid w:val="00221ADB"/>
    <w:rsid w:val="002504BF"/>
    <w:rsid w:val="00260ECA"/>
    <w:rsid w:val="002742AB"/>
    <w:rsid w:val="00286A90"/>
    <w:rsid w:val="002C596A"/>
    <w:rsid w:val="002E4A72"/>
    <w:rsid w:val="002F74BB"/>
    <w:rsid w:val="002F7817"/>
    <w:rsid w:val="00300FE0"/>
    <w:rsid w:val="00307CA4"/>
    <w:rsid w:val="00325A14"/>
    <w:rsid w:val="00365AE7"/>
    <w:rsid w:val="003765B1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42826"/>
    <w:rsid w:val="0056276E"/>
    <w:rsid w:val="0058407C"/>
    <w:rsid w:val="00587B5B"/>
    <w:rsid w:val="00591BD7"/>
    <w:rsid w:val="005A0566"/>
    <w:rsid w:val="005A478D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116E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0003"/>
    <w:rsid w:val="007C38B4"/>
    <w:rsid w:val="007D0FC6"/>
    <w:rsid w:val="007D7E31"/>
    <w:rsid w:val="00821684"/>
    <w:rsid w:val="00832042"/>
    <w:rsid w:val="0083634D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D0D6A"/>
    <w:rsid w:val="00AD3198"/>
    <w:rsid w:val="00AD6EFF"/>
    <w:rsid w:val="00AE5FEA"/>
    <w:rsid w:val="00AE757E"/>
    <w:rsid w:val="00AF2F6E"/>
    <w:rsid w:val="00B0609B"/>
    <w:rsid w:val="00B11FB4"/>
    <w:rsid w:val="00B525A1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23EB0"/>
    <w:rsid w:val="00C32763"/>
    <w:rsid w:val="00C44C52"/>
    <w:rsid w:val="00C51278"/>
    <w:rsid w:val="00C6293E"/>
    <w:rsid w:val="00C65ED8"/>
    <w:rsid w:val="00C6754C"/>
    <w:rsid w:val="00C926BD"/>
    <w:rsid w:val="00CB114C"/>
    <w:rsid w:val="00CB5C69"/>
    <w:rsid w:val="00CB6598"/>
    <w:rsid w:val="00CC263E"/>
    <w:rsid w:val="00CE1C3F"/>
    <w:rsid w:val="00CE1D1E"/>
    <w:rsid w:val="00CE30AE"/>
    <w:rsid w:val="00CE5139"/>
    <w:rsid w:val="00CE6A14"/>
    <w:rsid w:val="00D00F22"/>
    <w:rsid w:val="00D01033"/>
    <w:rsid w:val="00D17627"/>
    <w:rsid w:val="00D27B24"/>
    <w:rsid w:val="00D3097D"/>
    <w:rsid w:val="00D51217"/>
    <w:rsid w:val="00DA35DE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  <w:rsid w:val="00FF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2023-03-06T03:07:00Z</cp:lastPrinted>
  <dcterms:created xsi:type="dcterms:W3CDTF">2023-03-08T02:34:00Z</dcterms:created>
  <dcterms:modified xsi:type="dcterms:W3CDTF">2023-03-08T02:34:00Z</dcterms:modified>
</cp:coreProperties>
</file>