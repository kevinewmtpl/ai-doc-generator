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89EAE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3DC384D" w14:textId="7A81AB6B" w:rsidR="006467DA" w:rsidRDefault="006D63A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E5C58">
        <w:rPr>
          <w:sz w:val="24"/>
        </w:rPr>
        <w:t>28</w:t>
      </w:r>
      <w:r w:rsidR="00AE5C58" w:rsidRPr="00AE5C58">
        <w:rPr>
          <w:sz w:val="24"/>
          <w:vertAlign w:val="superscript"/>
        </w:rPr>
        <w:t>th</w:t>
      </w:r>
      <w:r w:rsidR="00AE5C58">
        <w:rPr>
          <w:sz w:val="24"/>
        </w:rPr>
        <w:t xml:space="preserve"> Aug 2025</w:t>
      </w:r>
    </w:p>
    <w:p w14:paraId="4268B99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6A3B01D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0A82A78" w14:textId="273490F2" w:rsidR="005D3C81" w:rsidRPr="005D3C81" w:rsidRDefault="00494D3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AE5C58">
        <w:rPr>
          <w:sz w:val="24"/>
          <w:lang w:eastAsia="zh-CN"/>
        </w:rPr>
        <w:t>3 units</w:t>
      </w:r>
      <w:r w:rsidR="00414238">
        <w:rPr>
          <w:sz w:val="24"/>
          <w:lang w:eastAsia="zh-CN"/>
        </w:rPr>
        <w:t xml:space="preserve"> machine from production room to</w:t>
      </w:r>
      <w:r w:rsidR="00703C2A">
        <w:rPr>
          <w:sz w:val="24"/>
          <w:lang w:eastAsia="zh-CN"/>
        </w:rPr>
        <w:t xml:space="preserve"> loading area, hoist up and lay down machine, l</w:t>
      </w:r>
      <w:r w:rsidR="00CD4C97">
        <w:rPr>
          <w:sz w:val="24"/>
          <w:lang w:eastAsia="zh-CN"/>
        </w:rPr>
        <w:t>oad onto low bed</w:t>
      </w:r>
      <w:r w:rsidR="00E97E86">
        <w:rPr>
          <w:sz w:val="24"/>
          <w:lang w:eastAsia="zh-CN"/>
        </w:rPr>
        <w:t>/lorry chassis</w:t>
      </w:r>
      <w:r w:rsidR="00DC2DDB">
        <w:rPr>
          <w:sz w:val="24"/>
          <w:lang w:eastAsia="zh-CN"/>
        </w:rPr>
        <w:t xml:space="preserve"> an</w:t>
      </w:r>
      <w:r>
        <w:rPr>
          <w:sz w:val="24"/>
          <w:lang w:eastAsia="zh-CN"/>
        </w:rPr>
        <w:t xml:space="preserve">d deliver to Eric Wong warehouse </w:t>
      </w:r>
      <w:r w:rsidR="00DC2DDB">
        <w:rPr>
          <w:sz w:val="24"/>
          <w:lang w:eastAsia="zh-CN"/>
        </w:rPr>
        <w:t xml:space="preserve"> </w:t>
      </w:r>
    </w:p>
    <w:p w14:paraId="1E720095" w14:textId="77777777"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8D1671" w14:textId="77777777"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DA2BD60" w14:textId="26EA1AFB"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AE5C58">
        <w:rPr>
          <w:bCs/>
          <w:sz w:val="24"/>
          <w:szCs w:val="24"/>
          <w:lang w:eastAsia="zh-CN"/>
        </w:rPr>
        <w:t>110ton</w:t>
      </w:r>
      <w:r w:rsidR="00462ADF">
        <w:rPr>
          <w:bCs/>
          <w:sz w:val="24"/>
          <w:szCs w:val="24"/>
          <w:lang w:eastAsia="zh-CN"/>
        </w:rPr>
        <w:t xml:space="preserve"> </w:t>
      </w:r>
      <w:r w:rsidR="00186731">
        <w:rPr>
          <w:bCs/>
          <w:sz w:val="24"/>
          <w:szCs w:val="24"/>
          <w:lang w:eastAsia="zh-CN"/>
        </w:rPr>
        <w:t xml:space="preserve">Press </w:t>
      </w:r>
      <w:r w:rsidR="001D17F5">
        <w:rPr>
          <w:bCs/>
          <w:sz w:val="24"/>
          <w:szCs w:val="24"/>
          <w:lang w:eastAsia="zh-CN"/>
        </w:rPr>
        <w:t xml:space="preserve">machine </w:t>
      </w:r>
      <w:r w:rsidR="00AE5C58">
        <w:rPr>
          <w:bCs/>
          <w:sz w:val="24"/>
          <w:szCs w:val="24"/>
          <w:lang w:eastAsia="zh-CN"/>
        </w:rPr>
        <w:t>/ Wt:10, 000 kg</w:t>
      </w:r>
    </w:p>
    <w:p w14:paraId="3F27E9BA" w14:textId="3884CF65" w:rsidR="00AE5C58" w:rsidRDefault="00AE5C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Grinding machine</w:t>
      </w:r>
    </w:p>
    <w:p w14:paraId="0AA681C7" w14:textId="0488C929" w:rsidR="00462ADF" w:rsidRDefault="00AE5C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Drilling machine</w:t>
      </w:r>
    </w:p>
    <w:p w14:paraId="30CD744E" w14:textId="77777777"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14:paraId="54F392F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F5A54F8" w14:textId="4091CE64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AE5C58">
        <w:rPr>
          <w:sz w:val="24"/>
          <w:lang w:eastAsia="zh-CN"/>
        </w:rPr>
        <w:t>ed</w:t>
      </w:r>
    </w:p>
    <w:p w14:paraId="677A60E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CE410E0" w14:textId="77777777"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468397E" w14:textId="30D211F0" w:rsidR="006467DA" w:rsidRDefault="00AE5C58">
      <w:pPr>
        <w:rPr>
          <w:sz w:val="24"/>
          <w:lang w:eastAsia="zh-CN"/>
        </w:rPr>
      </w:pPr>
      <w:r>
        <w:rPr>
          <w:sz w:val="24"/>
          <w:lang w:eastAsia="zh-CN"/>
        </w:rPr>
        <w:t>30/08/25</w:t>
      </w:r>
    </w:p>
    <w:p w14:paraId="1D7261A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8182292" w14:textId="77777777"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60F32702" w14:textId="77777777"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14:paraId="6B2C6E1C" w14:textId="77777777"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89281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2D33D25" w14:textId="77777777" w:rsidR="00E37886" w:rsidRDefault="00841DC0" w:rsidP="00A810F9">
      <w:pPr>
        <w:pStyle w:val="Heading4"/>
      </w:pPr>
      <w:r>
        <w:t>70 Joo Koon Circle</w:t>
      </w:r>
    </w:p>
    <w:p w14:paraId="7CDD588E" w14:textId="77777777" w:rsidR="000F4B87" w:rsidRPr="000F4B87" w:rsidRDefault="00841DC0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Metal Press (S) Pte Ltd </w:t>
      </w:r>
    </w:p>
    <w:p w14:paraId="529B2E8E" w14:textId="77777777" w:rsidR="006467DA" w:rsidRDefault="006467DA">
      <w:pPr>
        <w:rPr>
          <w:lang w:eastAsia="zh-CN"/>
        </w:rPr>
      </w:pPr>
    </w:p>
    <w:p w14:paraId="2655EECE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06A3859" w14:textId="691DC469" w:rsidR="00494D36" w:rsidRDefault="00AE5C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791E72">
        <w:rPr>
          <w:bCs/>
          <w:sz w:val="24"/>
          <w:lang w:eastAsia="zh-CN"/>
        </w:rPr>
        <w:t xml:space="preserve"> x 633 lorry loader</w:t>
      </w:r>
    </w:p>
    <w:p w14:paraId="560057FE" w14:textId="77777777" w:rsidR="001059A6" w:rsidRPr="00B01373" w:rsidRDefault="00791E7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</w:p>
    <w:p w14:paraId="663C84D0" w14:textId="77777777"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14:paraId="3ABFFBBA" w14:textId="77777777"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14:paraId="7228D214" w14:textId="77777777"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5503E">
        <w:rPr>
          <w:sz w:val="24"/>
          <w:lang w:eastAsia="zh-CN"/>
        </w:rPr>
        <w:t xml:space="preserve"> sling/s</w:t>
      </w:r>
      <w:r w:rsidR="00186731">
        <w:rPr>
          <w:sz w:val="24"/>
          <w:lang w:eastAsia="zh-CN"/>
        </w:rPr>
        <w:t xml:space="preserve">hackle </w:t>
      </w:r>
    </w:p>
    <w:p w14:paraId="23103C5C" w14:textId="77777777" w:rsidR="00462ADF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14:paraId="40E848E6" w14:textId="77777777" w:rsidR="00494D36" w:rsidRDefault="00494D3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A41713A" w14:textId="77777777"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BA1977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713C5817" w14:textId="77777777" w:rsidR="00B5503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330C5C79" w14:textId="77777777"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7C445A02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53DE693" w14:textId="77777777"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12C38C51" w14:textId="77777777"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2EABD04" w14:textId="77777777"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2622822" w14:textId="57DC4064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791E72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494D36">
        <w:rPr>
          <w:sz w:val="24"/>
          <w:lang w:eastAsia="zh-CN"/>
        </w:rPr>
        <w:t xml:space="preserve"> crane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14:paraId="7AAA668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62D5D5A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D40D183" w14:textId="1B3FC32D"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0AB23CE6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14:paraId="72D700C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3D456EC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2BB72FF1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DB7091E" w14:textId="77777777"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61E59232" w14:textId="77777777"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14:paraId="3F268140" w14:textId="77777777"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14:paraId="43393C1B" w14:textId="77777777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>from production area</w:t>
      </w:r>
    </w:p>
    <w:p w14:paraId="05C3B912" w14:textId="77777777"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841DC0">
        <w:rPr>
          <w:sz w:val="24"/>
          <w:lang w:eastAsia="zh-CN"/>
        </w:rPr>
        <w:t xml:space="preserve"> to loading bay</w:t>
      </w:r>
    </w:p>
    <w:p w14:paraId="409F922C" w14:textId="62422D77" w:rsidR="001059A6" w:rsidRDefault="00AE5C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</w:t>
      </w:r>
      <w:r w:rsidR="001059A6">
        <w:rPr>
          <w:sz w:val="24"/>
          <w:lang w:eastAsia="zh-CN"/>
        </w:rPr>
        <w:t xml:space="preserve"> required lifting gears to crane hook and secured to </w:t>
      </w:r>
      <w:r>
        <w:rPr>
          <w:sz w:val="24"/>
          <w:lang w:eastAsia="zh-CN"/>
        </w:rPr>
        <w:t>rigging</w:t>
      </w:r>
      <w:r w:rsidR="001059A6">
        <w:rPr>
          <w:sz w:val="24"/>
          <w:lang w:eastAsia="zh-CN"/>
        </w:rPr>
        <w:t xml:space="preserve"> point of machine </w:t>
      </w:r>
    </w:p>
    <w:p w14:paraId="44B78963" w14:textId="77777777" w:rsidR="001059A6" w:rsidRDefault="00791E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059A6">
        <w:rPr>
          <w:sz w:val="24"/>
          <w:lang w:eastAsia="zh-CN"/>
        </w:rPr>
        <w:t>oist up machine</w:t>
      </w:r>
    </w:p>
    <w:p w14:paraId="501E67EA" w14:textId="77777777" w:rsidR="00B01373" w:rsidRPr="00DC2DDB" w:rsidRDefault="001059A6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703C2A">
        <w:rPr>
          <w:sz w:val="24"/>
          <w:lang w:eastAsia="zh-CN"/>
        </w:rPr>
        <w:t xml:space="preserve">se 50ton lorry loader for assist </w:t>
      </w:r>
      <w:r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14:paraId="39856AC1" w14:textId="77777777"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 xml:space="preserve">up machine and load onto low bed </w:t>
      </w:r>
    </w:p>
    <w:p w14:paraId="4E5D336C" w14:textId="77777777" w:rsidR="00494D36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</w:t>
      </w:r>
      <w:r w:rsidR="00494D36">
        <w:rPr>
          <w:sz w:val="24"/>
          <w:lang w:eastAsia="zh-CN"/>
        </w:rPr>
        <w:t>pping belt/chain</w:t>
      </w:r>
    </w:p>
    <w:p w14:paraId="688A90BF" w14:textId="77777777" w:rsidR="00494D36" w:rsidRPr="00494D36" w:rsidRDefault="00494D36" w:rsidP="00494D3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1D17F5">
        <w:rPr>
          <w:sz w:val="24"/>
          <w:lang w:eastAsia="zh-CN"/>
        </w:rPr>
        <w:t xml:space="preserve">ransport out </w:t>
      </w:r>
      <w:r>
        <w:rPr>
          <w:sz w:val="24"/>
          <w:lang w:eastAsia="zh-CN"/>
        </w:rPr>
        <w:t>and deliver to Eric Wong warehouse</w:t>
      </w:r>
    </w:p>
    <w:p w14:paraId="26DFD96A" w14:textId="77777777"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14:paraId="74A46BCE" w14:textId="77777777"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62C8B5CB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8F3259B" w14:textId="77777777" w:rsidR="00494D36" w:rsidRDefault="00494D36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2F684A0" w14:textId="77777777" w:rsidR="0099046A" w:rsidRPr="00F766BA" w:rsidRDefault="00494D36" w:rsidP="00791E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14:paraId="364AB562" w14:textId="77777777"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494D36"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6B1D4079" w14:textId="77777777"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14:paraId="5C3F53EC" w14:textId="77777777"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E815D" w14:textId="77777777" w:rsidR="007674D0" w:rsidRDefault="007674D0">
      <w:r>
        <w:separator/>
      </w:r>
    </w:p>
  </w:endnote>
  <w:endnote w:type="continuationSeparator" w:id="0">
    <w:p w14:paraId="1B37D74D" w14:textId="77777777" w:rsidR="007674D0" w:rsidRDefault="00767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08DCD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63A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63A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ADF57" w14:textId="77777777" w:rsidR="007674D0" w:rsidRDefault="007674D0">
      <w:r>
        <w:separator/>
      </w:r>
    </w:p>
  </w:footnote>
  <w:footnote w:type="continuationSeparator" w:id="0">
    <w:p w14:paraId="786DFBCF" w14:textId="77777777" w:rsidR="007674D0" w:rsidRDefault="00767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B3BBC7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7A9BA5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5A377D4F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1DCF2C7F" w14:textId="4018A6DD" w:rsidR="006467DA" w:rsidRDefault="00AE5C58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2FEAD416" w14:textId="5E668D3E"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5ED72290" w14:textId="77777777" w:rsidR="006467DA" w:rsidRDefault="006467DA">
    <w:pPr>
      <w:pStyle w:val="Header"/>
      <w:jc w:val="center"/>
    </w:pPr>
    <w:r>
      <w:t>GST Reg No. : M2-8923804 – 2</w:t>
    </w:r>
  </w:p>
  <w:p w14:paraId="7E55CE98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CE386B8" w14:textId="77777777"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17919396">
    <w:abstractNumId w:val="3"/>
  </w:num>
  <w:num w:numId="2" w16cid:durableId="157893756">
    <w:abstractNumId w:val="7"/>
  </w:num>
  <w:num w:numId="3" w16cid:durableId="279797762">
    <w:abstractNumId w:val="1"/>
  </w:num>
  <w:num w:numId="4" w16cid:durableId="1959097816">
    <w:abstractNumId w:val="14"/>
  </w:num>
  <w:num w:numId="5" w16cid:durableId="537745001">
    <w:abstractNumId w:val="8"/>
  </w:num>
  <w:num w:numId="6" w16cid:durableId="1864980583">
    <w:abstractNumId w:val="10"/>
  </w:num>
  <w:num w:numId="7" w16cid:durableId="245457533">
    <w:abstractNumId w:val="5"/>
  </w:num>
  <w:num w:numId="8" w16cid:durableId="1697850843">
    <w:abstractNumId w:val="11"/>
  </w:num>
  <w:num w:numId="9" w16cid:durableId="596206809">
    <w:abstractNumId w:val="2"/>
  </w:num>
  <w:num w:numId="10" w16cid:durableId="846284974">
    <w:abstractNumId w:val="12"/>
  </w:num>
  <w:num w:numId="11" w16cid:durableId="97992507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05615649">
    <w:abstractNumId w:val="0"/>
  </w:num>
  <w:num w:numId="13" w16cid:durableId="445270951">
    <w:abstractNumId w:val="9"/>
  </w:num>
  <w:num w:numId="14" w16cid:durableId="495801758">
    <w:abstractNumId w:val="13"/>
  </w:num>
  <w:num w:numId="15" w16cid:durableId="1911620202">
    <w:abstractNumId w:val="4"/>
  </w:num>
  <w:num w:numId="16" w16cid:durableId="2130395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05DBB"/>
    <w:rsid w:val="00007BC8"/>
    <w:rsid w:val="0005684E"/>
    <w:rsid w:val="0007152C"/>
    <w:rsid w:val="000A4E07"/>
    <w:rsid w:val="000C0737"/>
    <w:rsid w:val="000C68D5"/>
    <w:rsid w:val="000D3C89"/>
    <w:rsid w:val="000D3F7C"/>
    <w:rsid w:val="000E0C67"/>
    <w:rsid w:val="000F4B87"/>
    <w:rsid w:val="001059A6"/>
    <w:rsid w:val="00107CF5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9012A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559B7"/>
    <w:rsid w:val="00462ADF"/>
    <w:rsid w:val="00466C7A"/>
    <w:rsid w:val="00494D36"/>
    <w:rsid w:val="004E15A1"/>
    <w:rsid w:val="005463C4"/>
    <w:rsid w:val="0057657F"/>
    <w:rsid w:val="005B1251"/>
    <w:rsid w:val="005C2E6D"/>
    <w:rsid w:val="005D3C81"/>
    <w:rsid w:val="00624F92"/>
    <w:rsid w:val="00626FBE"/>
    <w:rsid w:val="006467DA"/>
    <w:rsid w:val="0066401C"/>
    <w:rsid w:val="00693582"/>
    <w:rsid w:val="006A4128"/>
    <w:rsid w:val="006A7A66"/>
    <w:rsid w:val="006C2700"/>
    <w:rsid w:val="006D63A9"/>
    <w:rsid w:val="006F12DE"/>
    <w:rsid w:val="00703C2A"/>
    <w:rsid w:val="00760813"/>
    <w:rsid w:val="007637FD"/>
    <w:rsid w:val="007674D0"/>
    <w:rsid w:val="00791E72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AE5C58"/>
    <w:rsid w:val="00B0075E"/>
    <w:rsid w:val="00B01373"/>
    <w:rsid w:val="00B06871"/>
    <w:rsid w:val="00B10936"/>
    <w:rsid w:val="00B16B6D"/>
    <w:rsid w:val="00B5503E"/>
    <w:rsid w:val="00B742F4"/>
    <w:rsid w:val="00BC21D9"/>
    <w:rsid w:val="00BC39F9"/>
    <w:rsid w:val="00C26AC4"/>
    <w:rsid w:val="00C95881"/>
    <w:rsid w:val="00CD4C97"/>
    <w:rsid w:val="00D07325"/>
    <w:rsid w:val="00D13A71"/>
    <w:rsid w:val="00D64A6E"/>
    <w:rsid w:val="00DA1AED"/>
    <w:rsid w:val="00DC2DDB"/>
    <w:rsid w:val="00DD24D3"/>
    <w:rsid w:val="00E05F88"/>
    <w:rsid w:val="00E17A37"/>
    <w:rsid w:val="00E3288E"/>
    <w:rsid w:val="00E37886"/>
    <w:rsid w:val="00E76DB5"/>
    <w:rsid w:val="00E97E86"/>
    <w:rsid w:val="00EB4A08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46E4D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C33FE-6D4E-492D-852D-36C7F99FD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38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2023-12-14T00:46:00Z</cp:lastPrinted>
  <dcterms:created xsi:type="dcterms:W3CDTF">2023-12-08T01:56:00Z</dcterms:created>
  <dcterms:modified xsi:type="dcterms:W3CDTF">2025-08-28T02:48:00Z</dcterms:modified>
</cp:coreProperties>
</file>