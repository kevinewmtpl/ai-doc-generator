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5B70A0">
      <w:pPr>
        <w:rPr>
          <w:sz w:val="24"/>
          <w:lang w:eastAsia="zh-CN"/>
        </w:rPr>
      </w:pPr>
      <w:r>
        <w:rPr>
          <w:sz w:val="24"/>
        </w:rPr>
        <w:t>Date: 16</w:t>
      </w:r>
      <w:r w:rsidRPr="005B70A0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B70A0">
        <w:rPr>
          <w:sz w:val="24"/>
          <w:lang w:eastAsia="zh-CN"/>
        </w:rPr>
        <w:t>unload 3 cases from 1 x 40ft GP container, uncrate</w:t>
      </w:r>
      <w:r w:rsidR="008F615B">
        <w:rPr>
          <w:sz w:val="24"/>
          <w:lang w:eastAsia="zh-CN"/>
        </w:rPr>
        <w:t>,</w:t>
      </w:r>
      <w:r w:rsidR="005B70A0">
        <w:rPr>
          <w:sz w:val="24"/>
          <w:lang w:eastAsia="zh-CN"/>
        </w:rPr>
        <w:t xml:space="preserve"> hoist up onto lorry chassis, reverse lorry into factory premise,</w:t>
      </w:r>
      <w:r w:rsidR="008F615B">
        <w:rPr>
          <w:sz w:val="24"/>
          <w:lang w:eastAsia="zh-CN"/>
        </w:rPr>
        <w:t xml:space="preserve"> </w:t>
      </w:r>
      <w:r w:rsidR="00110025">
        <w:rPr>
          <w:sz w:val="24"/>
          <w:lang w:eastAsia="zh-CN"/>
        </w:rPr>
        <w:t>using cu</w:t>
      </w:r>
      <w:r w:rsidR="005B70A0">
        <w:rPr>
          <w:sz w:val="24"/>
          <w:lang w:eastAsia="zh-CN"/>
        </w:rPr>
        <w:t xml:space="preserve">stomer overhead crane </w:t>
      </w:r>
      <w:r w:rsidR="007B2926">
        <w:rPr>
          <w:sz w:val="24"/>
          <w:lang w:eastAsia="zh-CN"/>
        </w:rPr>
        <w:t xml:space="preserve">to </w:t>
      </w:r>
      <w:bookmarkStart w:id="0" w:name="_GoBack"/>
      <w:bookmarkEnd w:id="0"/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615B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8F615B">
        <w:rPr>
          <w:sz w:val="24"/>
          <w:szCs w:val="24"/>
          <w:lang w:eastAsia="zh-CN"/>
        </w:rPr>
        <w:t xml:space="preserve"> unit SC-36 CNC Lathe </w:t>
      </w:r>
    </w:p>
    <w:p w:rsid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6E1266">
        <w:rPr>
          <w:sz w:val="24"/>
          <w:szCs w:val="24"/>
          <w:lang w:eastAsia="zh-CN"/>
        </w:rPr>
        <w:t xml:space="preserve"> 17, 000 kg each</w:t>
      </w:r>
    </w:p>
    <w:p w:rsidR="006E1266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SC-25 CNC Lathe</w:t>
      </w:r>
    </w:p>
    <w:p w:rsidR="006E1266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000 kg</w:t>
      </w:r>
    </w:p>
    <w:p w:rsidR="008F615B" w:rsidRP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1st unit – 28/03/2020</w:t>
      </w:r>
    </w:p>
    <w:p w:rsidR="006E1266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6E126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unit – ETA 05/04/20</w:t>
      </w:r>
    </w:p>
    <w:p w:rsidR="006E1266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Pr="006E126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unit – 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8F615B" w:rsidP="00F110BD">
      <w:pPr>
        <w:pStyle w:val="Heading4"/>
      </w:pPr>
      <w:r>
        <w:t>No 80 Tuas West Drive</w:t>
      </w:r>
    </w:p>
    <w:p w:rsidR="00DE77FE" w:rsidRPr="00DE77FE" w:rsidRDefault="008F615B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Dril-Quip Asia</w:t>
      </w:r>
      <w:r w:rsidR="00D83A0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F6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110025">
        <w:rPr>
          <w:sz w:val="24"/>
          <w:lang w:eastAsia="zh-CN"/>
        </w:rPr>
        <w:t xml:space="preserve">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8F615B">
        <w:rPr>
          <w:sz w:val="24"/>
          <w:lang w:eastAsia="zh-CN"/>
        </w:rPr>
        <w:t>20</w:t>
      </w:r>
      <w:r w:rsidR="00C54A37">
        <w:rPr>
          <w:sz w:val="24"/>
          <w:lang w:eastAsia="zh-CN"/>
        </w:rPr>
        <w:t xml:space="preserve"> </w:t>
      </w:r>
      <w:r w:rsidR="008F615B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E1266" w:rsidRDefault="006E1266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from lorry chassis</w:t>
      </w:r>
    </w:p>
    <w:p w:rsidR="005C3925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main table onto foundation </w:t>
      </w:r>
    </w:p>
    <w:p w:rsidR="007B7511" w:rsidRPr="007B7511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balanced item and put aside 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A1E" w:rsidRDefault="008F1A1E">
      <w:r>
        <w:separator/>
      </w:r>
    </w:p>
  </w:endnote>
  <w:endnote w:type="continuationSeparator" w:id="0">
    <w:p w:rsidR="008F1A1E" w:rsidRDefault="008F1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70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70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A1E" w:rsidRDefault="008F1A1E">
      <w:r>
        <w:separator/>
      </w:r>
    </w:p>
  </w:footnote>
  <w:footnote w:type="continuationSeparator" w:id="0">
    <w:p w:rsidR="008F1A1E" w:rsidRDefault="008F1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F1A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F1A1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B70A0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1A1E"/>
    <w:rsid w:val="008F615B"/>
    <w:rsid w:val="00A36F93"/>
    <w:rsid w:val="00A40342"/>
    <w:rsid w:val="00B14E86"/>
    <w:rsid w:val="00B30F65"/>
    <w:rsid w:val="00B51547"/>
    <w:rsid w:val="00BD0D0D"/>
    <w:rsid w:val="00C475F0"/>
    <w:rsid w:val="00C54A37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2019-08-02T03:34:00Z</cp:lastPrinted>
  <dcterms:created xsi:type="dcterms:W3CDTF">2021-04-16T03:11:00Z</dcterms:created>
  <dcterms:modified xsi:type="dcterms:W3CDTF">2021-04-16T03:11:00Z</dcterms:modified>
</cp:coreProperties>
</file>