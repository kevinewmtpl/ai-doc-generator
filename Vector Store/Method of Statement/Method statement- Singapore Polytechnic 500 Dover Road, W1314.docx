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96CED" w:rsidRDefault="00496CED">
      <w:pPr>
        <w:rPr>
          <w:sz w:val="24"/>
        </w:rPr>
      </w:pPr>
    </w:p>
    <w:p w:rsidR="00684C71" w:rsidRDefault="002A6785">
      <w:pPr>
        <w:rPr>
          <w:sz w:val="24"/>
          <w:lang w:eastAsia="zh-CN"/>
        </w:rPr>
      </w:pPr>
      <w:r>
        <w:rPr>
          <w:sz w:val="24"/>
        </w:rPr>
        <w:t>Date: 09</w:t>
      </w:r>
      <w:r w:rsidRPr="002A6785">
        <w:rPr>
          <w:sz w:val="24"/>
          <w:vertAlign w:val="superscript"/>
        </w:rPr>
        <w:t>th</w:t>
      </w:r>
      <w:r w:rsidR="00047BF3">
        <w:rPr>
          <w:sz w:val="24"/>
        </w:rPr>
        <w:t xml:space="preserve"> Mar</w:t>
      </w:r>
      <w:r w:rsidR="0070795D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30D69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30D69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0795D">
        <w:rPr>
          <w:sz w:val="24"/>
          <w:lang w:eastAsia="zh-CN"/>
        </w:rPr>
        <w:t>2 cases</w:t>
      </w:r>
      <w:r w:rsidR="00393754">
        <w:rPr>
          <w:sz w:val="24"/>
          <w:lang w:eastAsia="zh-CN"/>
        </w:rPr>
        <w:t xml:space="preserve"> from lorry chass</w:t>
      </w:r>
      <w:r w:rsidR="0070795D">
        <w:rPr>
          <w:sz w:val="24"/>
          <w:lang w:eastAsia="zh-CN"/>
        </w:rPr>
        <w:t xml:space="preserve">is, uncrate, shift and position into workshop </w:t>
      </w:r>
      <w:bookmarkStart w:id="0" w:name="_GoBack"/>
      <w:bookmarkEnd w:id="0"/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70795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Case Spec</w:t>
      </w:r>
    </w:p>
    <w:p w:rsidR="00630D69" w:rsidRDefault="0070795D" w:rsidP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1: 121 105 x 150 cm</w:t>
      </w:r>
    </w:p>
    <w:p w:rsidR="00393754" w:rsidRDefault="0070795D" w:rsidP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15</w:t>
      </w:r>
      <w:r w:rsidR="00393754">
        <w:rPr>
          <w:sz w:val="24"/>
          <w:lang w:eastAsia="zh-CN"/>
        </w:rPr>
        <w:t>0 kg</w:t>
      </w:r>
    </w:p>
    <w:p w:rsidR="0070795D" w:rsidRDefault="0070795D" w:rsidP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2: 70 x 80 x 78 cm</w:t>
      </w:r>
    </w:p>
    <w:p w:rsidR="0070795D" w:rsidRDefault="0070795D" w:rsidP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Wt: 45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70795D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2A67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</w:t>
      </w:r>
      <w:r w:rsidR="0070795D">
        <w:rPr>
          <w:sz w:val="24"/>
          <w:lang w:eastAsia="zh-CN"/>
        </w:rPr>
        <w:t xml:space="preserve">/03/2020 – 09:45 am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93754" w:rsidRDefault="0070795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500 Dover Road, Singapore </w:t>
      </w:r>
      <w:r w:rsidR="00071D0F">
        <w:rPr>
          <w:sz w:val="24"/>
          <w:szCs w:val="24"/>
          <w:lang w:eastAsia="zh-CN"/>
        </w:rPr>
        <w:t xml:space="preserve">Polytechnic </w:t>
      </w:r>
    </w:p>
    <w:p w:rsidR="00707B09" w:rsidRPr="00707B09" w:rsidRDefault="00071D0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School of Mechanical &amp; Aeronautical Engineering, W1314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630D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96CED">
        <w:rPr>
          <w:sz w:val="24"/>
          <w:lang w:eastAsia="zh-CN"/>
        </w:rPr>
        <w:t xml:space="preserve"> x 633 lorry loader</w:t>
      </w:r>
    </w:p>
    <w:p w:rsidR="00CE3973" w:rsidRDefault="00CE39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pallet truck</w:t>
      </w:r>
      <w:r w:rsidR="00393754">
        <w:rPr>
          <w:sz w:val="24"/>
          <w:lang w:eastAsia="zh-CN"/>
        </w:rPr>
        <w:t xml:space="preserve"> </w:t>
      </w:r>
    </w:p>
    <w:p w:rsidR="00F0668C" w:rsidRDefault="00393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96CED">
        <w:rPr>
          <w:sz w:val="24"/>
          <w:lang w:eastAsia="zh-CN"/>
        </w:rPr>
        <w:t>ebbing</w:t>
      </w:r>
      <w:r w:rsidR="006F64E7">
        <w:rPr>
          <w:sz w:val="24"/>
          <w:lang w:eastAsia="zh-CN"/>
        </w:rPr>
        <w:t xml:space="preserve"> s</w:t>
      </w:r>
      <w:r w:rsidR="00FF4492">
        <w:rPr>
          <w:sz w:val="24"/>
          <w:lang w:eastAsia="zh-CN"/>
        </w:rPr>
        <w:t xml:space="preserve">ling </w:t>
      </w:r>
    </w:p>
    <w:p w:rsidR="00F0668C" w:rsidRDefault="00FF44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393754">
        <w:rPr>
          <w:sz w:val="24"/>
          <w:lang w:eastAsia="zh-CN"/>
        </w:rPr>
        <w:t xml:space="preserve"> and route of transportation </w:t>
      </w:r>
    </w:p>
    <w:p w:rsidR="008F7340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070DD" w:rsidRDefault="003070D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F7340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71D0F" w:rsidRDefault="00071D0F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F734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96CED">
        <w:rPr>
          <w:sz w:val="24"/>
          <w:lang w:eastAsia="zh-CN"/>
        </w:rPr>
        <w:t>r, rigger, signalman and 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 w:rsidR="00393754">
        <w:rPr>
          <w:sz w:val="24"/>
          <w:lang w:eastAsia="zh-CN"/>
        </w:rPr>
        <w:t>l be involved in this operation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CE3973">
        <w:rPr>
          <w:rFonts w:hint="eastAsia"/>
          <w:sz w:val="24"/>
          <w:lang w:eastAsia="zh-CN"/>
        </w:rPr>
        <w:t xml:space="preserve">P.E. (safety shoes, </w:t>
      </w:r>
      <w:r w:rsidR="00CE3973">
        <w:rPr>
          <w:sz w:val="24"/>
          <w:lang w:eastAsia="zh-CN"/>
        </w:rPr>
        <w:t xml:space="preserve">safety </w:t>
      </w:r>
      <w:r w:rsidR="00CE397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30D69" w:rsidRPr="00393754" w:rsidRDefault="0081336E" w:rsidP="00532AC8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CE3973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3070DD">
        <w:rPr>
          <w:sz w:val="24"/>
          <w:lang w:eastAsia="zh-CN"/>
        </w:rPr>
        <w:t xml:space="preserve"> loader</w:t>
      </w:r>
      <w:r w:rsidR="00E9120A">
        <w:rPr>
          <w:sz w:val="24"/>
          <w:lang w:eastAsia="zh-CN"/>
        </w:rPr>
        <w:t xml:space="preserve"> at designated location</w:t>
      </w:r>
    </w:p>
    <w:p w:rsidR="00273D8A" w:rsidRDefault="00071D0F" w:rsidP="003937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393754">
        <w:rPr>
          <w:sz w:val="24"/>
          <w:lang w:eastAsia="zh-CN"/>
        </w:rPr>
        <w:t xml:space="preserve"> from lorry chassis to the ground</w:t>
      </w:r>
    </w:p>
    <w:p w:rsidR="00071D0F" w:rsidRDefault="00071D0F" w:rsidP="003937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071D0F" w:rsidRPr="00393754" w:rsidRDefault="00071D0F" w:rsidP="003937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equipment from base</w:t>
      </w:r>
    </w:p>
    <w:p w:rsidR="00684C71" w:rsidRDefault="00393754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71D0F">
        <w:rPr>
          <w:sz w:val="24"/>
          <w:lang w:eastAsia="zh-CN"/>
        </w:rPr>
        <w:t>pallet truck under equipment base</w:t>
      </w:r>
    </w:p>
    <w:p w:rsidR="001F6BAF" w:rsidRPr="008F7340" w:rsidRDefault="00393754" w:rsidP="008F73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</w:t>
      </w:r>
      <w:r w:rsidR="00071D0F">
        <w:rPr>
          <w:sz w:val="24"/>
          <w:lang w:eastAsia="zh-CN"/>
        </w:rPr>
        <w:t>t equipment into workshop</w:t>
      </w:r>
    </w:p>
    <w:p w:rsidR="00684C71" w:rsidRDefault="00071D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 the designated location</w:t>
      </w:r>
    </w:p>
    <w:p w:rsidR="003070DD" w:rsidRPr="00162CC6" w:rsidRDefault="0081336E" w:rsidP="00162C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62CC6">
        <w:rPr>
          <w:sz w:val="24"/>
          <w:lang w:eastAsia="zh-CN"/>
        </w:rPr>
        <w:t>Once job complete, team leader will instruct t</w:t>
      </w:r>
      <w:r w:rsidR="00A64537" w:rsidRPr="00162CC6">
        <w:rPr>
          <w:sz w:val="24"/>
          <w:lang w:eastAsia="zh-CN"/>
        </w:rPr>
        <w:t>he team to perform proper house</w:t>
      </w:r>
      <w:r w:rsidRPr="00162CC6">
        <w:rPr>
          <w:sz w:val="24"/>
          <w:lang w:eastAsia="zh-CN"/>
        </w:rPr>
        <w:t>keeping</w:t>
      </w:r>
    </w:p>
    <w:p w:rsidR="00684C71" w:rsidRDefault="003070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071D0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CF1999" w:rsidRPr="00CE3973" w:rsidRDefault="0081336E" w:rsidP="00CE39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01E2" w:rsidRDefault="001B01E2">
      <w:r>
        <w:separator/>
      </w:r>
    </w:p>
  </w:endnote>
  <w:endnote w:type="continuationSeparator" w:id="0">
    <w:p w:rsidR="001B01E2" w:rsidRDefault="001B0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A678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A678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01E2" w:rsidRDefault="001B01E2">
      <w:r>
        <w:separator/>
      </w:r>
    </w:p>
  </w:footnote>
  <w:footnote w:type="continuationSeparator" w:id="0">
    <w:p w:rsidR="001B01E2" w:rsidRDefault="001B01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B01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70795D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B01E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70795D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7BF3"/>
    <w:rsid w:val="0006164F"/>
    <w:rsid w:val="00071D0F"/>
    <w:rsid w:val="000801A2"/>
    <w:rsid w:val="000C457E"/>
    <w:rsid w:val="000D1431"/>
    <w:rsid w:val="000D21A6"/>
    <w:rsid w:val="000F7BCC"/>
    <w:rsid w:val="00100715"/>
    <w:rsid w:val="00162CC6"/>
    <w:rsid w:val="001B01E2"/>
    <w:rsid w:val="001E6F13"/>
    <w:rsid w:val="001F0FB1"/>
    <w:rsid w:val="001F6BAF"/>
    <w:rsid w:val="00205704"/>
    <w:rsid w:val="0023739B"/>
    <w:rsid w:val="00273D8A"/>
    <w:rsid w:val="002A6785"/>
    <w:rsid w:val="003070DD"/>
    <w:rsid w:val="00393754"/>
    <w:rsid w:val="00401D73"/>
    <w:rsid w:val="0040365C"/>
    <w:rsid w:val="004135BC"/>
    <w:rsid w:val="004276D6"/>
    <w:rsid w:val="00496CED"/>
    <w:rsid w:val="00532AC8"/>
    <w:rsid w:val="005F551E"/>
    <w:rsid w:val="005F6FB3"/>
    <w:rsid w:val="006127DA"/>
    <w:rsid w:val="006304BE"/>
    <w:rsid w:val="00630D69"/>
    <w:rsid w:val="00684C71"/>
    <w:rsid w:val="006A3949"/>
    <w:rsid w:val="006B6525"/>
    <w:rsid w:val="006F64E7"/>
    <w:rsid w:val="0070795D"/>
    <w:rsid w:val="00707B09"/>
    <w:rsid w:val="00751640"/>
    <w:rsid w:val="00752B55"/>
    <w:rsid w:val="00781341"/>
    <w:rsid w:val="007E7225"/>
    <w:rsid w:val="0081336E"/>
    <w:rsid w:val="00840F5C"/>
    <w:rsid w:val="00850C39"/>
    <w:rsid w:val="0088599B"/>
    <w:rsid w:val="008D3A96"/>
    <w:rsid w:val="008E2849"/>
    <w:rsid w:val="008F1C49"/>
    <w:rsid w:val="008F7340"/>
    <w:rsid w:val="009A2CC8"/>
    <w:rsid w:val="009B5798"/>
    <w:rsid w:val="009C28B4"/>
    <w:rsid w:val="009D06B8"/>
    <w:rsid w:val="00A01DE1"/>
    <w:rsid w:val="00A240E9"/>
    <w:rsid w:val="00A32709"/>
    <w:rsid w:val="00A64537"/>
    <w:rsid w:val="00A67CBC"/>
    <w:rsid w:val="00AE5436"/>
    <w:rsid w:val="00B047FF"/>
    <w:rsid w:val="00B45C00"/>
    <w:rsid w:val="00B61696"/>
    <w:rsid w:val="00B64100"/>
    <w:rsid w:val="00B67319"/>
    <w:rsid w:val="00BA2838"/>
    <w:rsid w:val="00C37171"/>
    <w:rsid w:val="00C96B9D"/>
    <w:rsid w:val="00CE3973"/>
    <w:rsid w:val="00CF1999"/>
    <w:rsid w:val="00D378D5"/>
    <w:rsid w:val="00E80CF6"/>
    <w:rsid w:val="00E9120A"/>
    <w:rsid w:val="00EE7375"/>
    <w:rsid w:val="00F0668C"/>
    <w:rsid w:val="00F551B7"/>
    <w:rsid w:val="00F64A6F"/>
    <w:rsid w:val="00F81349"/>
    <w:rsid w:val="00FE3F9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2020-03-09T07:35:00Z</cp:lastPrinted>
  <dcterms:created xsi:type="dcterms:W3CDTF">2020-02-25T03:01:00Z</dcterms:created>
  <dcterms:modified xsi:type="dcterms:W3CDTF">2020-03-09T07:35:00Z</dcterms:modified>
</cp:coreProperties>
</file>