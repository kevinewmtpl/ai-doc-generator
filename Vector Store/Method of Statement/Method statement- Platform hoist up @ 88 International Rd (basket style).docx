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DA18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DE9AE60" w14:textId="77777777" w:rsidR="000E26A6" w:rsidRDefault="000E26A6">
      <w:pPr>
        <w:rPr>
          <w:sz w:val="24"/>
        </w:rPr>
      </w:pPr>
    </w:p>
    <w:p w14:paraId="58D362AE" w14:textId="7EE1DF9A" w:rsidR="000E0C97" w:rsidRDefault="00FE5E3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85245">
        <w:rPr>
          <w:sz w:val="24"/>
        </w:rPr>
        <w:t>29</w:t>
      </w:r>
      <w:r w:rsidR="00685245" w:rsidRPr="00685245">
        <w:rPr>
          <w:sz w:val="24"/>
          <w:vertAlign w:val="superscript"/>
        </w:rPr>
        <w:t>th</w:t>
      </w:r>
      <w:r w:rsidR="00685245">
        <w:rPr>
          <w:sz w:val="24"/>
        </w:rPr>
        <w:t xml:space="preserve"> July 2025</w:t>
      </w:r>
    </w:p>
    <w:p w14:paraId="407D83D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A3734F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2F765C9" w14:textId="792D0BEC"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C155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hoist up </w:t>
      </w:r>
      <w:r w:rsidR="00685245">
        <w:rPr>
          <w:sz w:val="24"/>
          <w:lang w:eastAsia="zh-CN"/>
        </w:rPr>
        <w:t>wooden skid</w:t>
      </w:r>
      <w:r w:rsidR="00A12742">
        <w:rPr>
          <w:sz w:val="24"/>
          <w:lang w:eastAsia="zh-CN"/>
        </w:rPr>
        <w:t xml:space="preserve"> to 2</w:t>
      </w:r>
      <w:r w:rsidR="00A12742" w:rsidRPr="00A12742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 w:rsidR="00AC278C">
        <w:rPr>
          <w:sz w:val="24"/>
          <w:lang w:eastAsia="zh-CN"/>
        </w:rPr>
        <w:t>through shutter door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</w:t>
      </w:r>
      <w:r w:rsidR="00410195">
        <w:rPr>
          <w:sz w:val="24"/>
          <w:lang w:eastAsia="zh-CN"/>
        </w:rPr>
        <w:t xml:space="preserve"> using platform and mobile</w:t>
      </w:r>
      <w:r w:rsidR="00A33F6A">
        <w:rPr>
          <w:sz w:val="24"/>
          <w:lang w:eastAsia="zh-CN"/>
        </w:rPr>
        <w:t xml:space="preserve"> crane</w:t>
      </w:r>
    </w:p>
    <w:p w14:paraId="08088E24" w14:textId="77777777"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B419E72" w14:textId="53E62D2F"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2F684B10" w14:textId="507A8F99" w:rsidR="001874CA" w:rsidRDefault="006852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Moulding wooden skids</w:t>
      </w:r>
    </w:p>
    <w:p w14:paraId="24EF01D6" w14:textId="1B1D0665" w:rsidR="00685245" w:rsidRDefault="006852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dim: 6.5m x 2m / Wt:</w:t>
      </w:r>
      <w:r w:rsidR="00EA29F2">
        <w:rPr>
          <w:sz w:val="24"/>
          <w:szCs w:val="24"/>
          <w:lang w:eastAsia="zh-CN"/>
        </w:rPr>
        <w:t xml:space="preserve"> 1, 000 kg each </w:t>
      </w:r>
    </w:p>
    <w:p w14:paraId="2B3482ED" w14:textId="58EF84A5" w:rsidR="00685245" w:rsidRDefault="006852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stack dim: 7m x 1.8m / Wt: </w:t>
      </w:r>
      <w:r w:rsidR="00EA29F2">
        <w:rPr>
          <w:sz w:val="24"/>
          <w:szCs w:val="24"/>
          <w:lang w:eastAsia="zh-CN"/>
        </w:rPr>
        <w:t xml:space="preserve">1, 000 kg </w:t>
      </w:r>
    </w:p>
    <w:p w14:paraId="30620700" w14:textId="77777777" w:rsidR="00685245" w:rsidRDefault="006852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C6912E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6071696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18FA5D33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7D625CC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9ABACAA" w14:textId="39100669" w:rsidR="000E0C97" w:rsidRDefault="0058419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05/08/25</w:t>
      </w:r>
    </w:p>
    <w:p w14:paraId="6A0BB598" w14:textId="77777777"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E427F21" w14:textId="77777777"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4205F89C" w14:textId="69810E50" w:rsidR="00685245" w:rsidRPr="00685245" w:rsidRDefault="0058419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14:paraId="71421B3A" w14:textId="77777777"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01B6C92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1032898" w14:textId="420477DD" w:rsidR="00894879" w:rsidRPr="00584191" w:rsidRDefault="00584191" w:rsidP="00584191">
      <w:pPr>
        <w:pStyle w:val="Heading4"/>
      </w:pPr>
      <w:r>
        <w:t xml:space="preserve">88 International Rd </w:t>
      </w:r>
    </w:p>
    <w:p w14:paraId="413907A4" w14:textId="77777777" w:rsidR="00894879" w:rsidRPr="00894879" w:rsidRDefault="00894879" w:rsidP="00894879">
      <w:pPr>
        <w:rPr>
          <w:lang w:eastAsia="zh-CN"/>
        </w:rPr>
      </w:pPr>
    </w:p>
    <w:p w14:paraId="43E6EFCD" w14:textId="77777777"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D8A616B" w14:textId="494530E0" w:rsidR="00A65389" w:rsidRDefault="00A127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84191">
        <w:rPr>
          <w:sz w:val="24"/>
          <w:lang w:eastAsia="zh-CN"/>
        </w:rPr>
        <w:t>5</w:t>
      </w:r>
      <w:r w:rsidR="00A65389">
        <w:rPr>
          <w:sz w:val="24"/>
          <w:lang w:eastAsia="zh-CN"/>
        </w:rPr>
        <w:t>0</w:t>
      </w:r>
      <w:r w:rsidR="00410195">
        <w:rPr>
          <w:sz w:val="24"/>
          <w:lang w:eastAsia="zh-CN"/>
        </w:rPr>
        <w:t xml:space="preserve"> </w:t>
      </w:r>
      <w:r w:rsidR="00A65389">
        <w:rPr>
          <w:sz w:val="24"/>
          <w:lang w:eastAsia="zh-CN"/>
        </w:rPr>
        <w:t xml:space="preserve">ton mobile crane </w:t>
      </w:r>
    </w:p>
    <w:p w14:paraId="10C80676" w14:textId="4C348C07" w:rsidR="000C1D59" w:rsidRDefault="005841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14:paraId="64ACA65F" w14:textId="40675548" w:rsidR="00FE0698" w:rsidRDefault="005841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40ft trailer</w:t>
      </w:r>
    </w:p>
    <w:p w14:paraId="4E776B9E" w14:textId="77777777" w:rsidR="00E51FE2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566875D2" w14:textId="77777777" w:rsidR="0009479B" w:rsidRDefault="00FE06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5300E507" w14:textId="410D7EA4"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14:paraId="2D8159B7" w14:textId="77777777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565B903B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11B8FD9B" w14:textId="77777777"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14:paraId="00E5D271" w14:textId="77777777" w:rsidR="00FE0698" w:rsidRDefault="00FE069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BC6F632" w14:textId="77777777"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ADF9808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1ED8554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C4BF89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98C2EAA" w14:textId="77777777"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51E714FC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291CF099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646EA62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799A9268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14:paraId="39EF93B2" w14:textId="77777777"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701ED81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0013F89" w14:textId="77777777"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14:paraId="2AEF4429" w14:textId="77777777"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14:paraId="3816A71F" w14:textId="77777777" w:rsidR="000E0C97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58161C03" w14:textId="77777777" w:rsidR="0009479B" w:rsidRDefault="001147D5">
      <w:pPr>
        <w:pStyle w:val="BodyText2"/>
      </w:pPr>
      <w:r>
        <w:rPr>
          <w:rFonts w:hint="eastAsia"/>
        </w:rPr>
        <w:t>5) Lifting crew shall be composed to the following but not limited by other trained personnel in respect to the number of crew needed for the operation</w:t>
      </w:r>
      <w:r>
        <w:t>:</w:t>
      </w:r>
      <w:r>
        <w:rPr>
          <w:rFonts w:hint="eastAsia"/>
        </w:rPr>
        <w:t xml:space="preserve"> </w:t>
      </w:r>
    </w:p>
    <w:p w14:paraId="633D916E" w14:textId="77777777" w:rsidR="001147D5" w:rsidRDefault="001147D5">
      <w:pPr>
        <w:pStyle w:val="BodyText2"/>
      </w:pPr>
      <w:r>
        <w:t>a. Lifting Supervisor</w:t>
      </w:r>
    </w:p>
    <w:p w14:paraId="4C0109D8" w14:textId="77777777" w:rsidR="001147D5" w:rsidRDefault="001147D5">
      <w:pPr>
        <w:pStyle w:val="BodyText2"/>
      </w:pPr>
      <w:r>
        <w:t>b. Mobile Crane Operator</w:t>
      </w:r>
    </w:p>
    <w:p w14:paraId="5EE377FC" w14:textId="77777777" w:rsidR="001147D5" w:rsidRDefault="001147D5">
      <w:pPr>
        <w:pStyle w:val="BodyText2"/>
      </w:pPr>
      <w:r>
        <w:t>c. Lorry Loader Operator</w:t>
      </w:r>
    </w:p>
    <w:p w14:paraId="577EFA8D" w14:textId="77777777" w:rsidR="001147D5" w:rsidRDefault="001147D5">
      <w:pPr>
        <w:pStyle w:val="BodyText2"/>
      </w:pPr>
      <w:r>
        <w:t>d. Riggerman</w:t>
      </w:r>
    </w:p>
    <w:p w14:paraId="3D5EE4AA" w14:textId="77777777" w:rsidR="00FE0698" w:rsidRDefault="001147D5">
      <w:pPr>
        <w:pStyle w:val="BodyText2"/>
      </w:pPr>
      <w:r>
        <w:t>e. Signalman</w:t>
      </w:r>
    </w:p>
    <w:p w14:paraId="7C7727BE" w14:textId="77777777" w:rsidR="001147D5" w:rsidRPr="0009479B" w:rsidRDefault="00FE0698">
      <w:pPr>
        <w:pStyle w:val="BodyText2"/>
      </w:pPr>
      <w:r>
        <w:t>f. Skill Mover</w:t>
      </w:r>
      <w:r w:rsidR="001147D5">
        <w:t xml:space="preserve"> </w:t>
      </w:r>
    </w:p>
    <w:p w14:paraId="023CAA00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C526CC8" w14:textId="77777777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312429FF" w14:textId="77777777"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8716FF">
        <w:rPr>
          <w:sz w:val="24"/>
          <w:lang w:eastAsia="zh-CN"/>
        </w:rPr>
        <w:t xml:space="preserve">at designated unloading area </w:t>
      </w:r>
    </w:p>
    <w:p w14:paraId="536BF76C" w14:textId="77777777" w:rsidR="008716FF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</w:t>
      </w:r>
      <w:r w:rsidR="008716FF">
        <w:rPr>
          <w:sz w:val="24"/>
          <w:lang w:eastAsia="zh-CN"/>
        </w:rPr>
        <w:t>lly extended and resting on steel</w:t>
      </w:r>
      <w:r w:rsidR="00410195">
        <w:rPr>
          <w:sz w:val="24"/>
          <w:lang w:eastAsia="zh-CN"/>
        </w:rPr>
        <w:t xml:space="preserve"> plate </w:t>
      </w:r>
      <w:r w:rsidR="00F044B0">
        <w:rPr>
          <w:sz w:val="24"/>
          <w:lang w:eastAsia="zh-CN"/>
        </w:rPr>
        <w:t xml:space="preserve">as base plate </w:t>
      </w:r>
    </w:p>
    <w:p w14:paraId="33D48CC4" w14:textId="3ED54CBA" w:rsidR="00410195" w:rsidRPr="00C52D26" w:rsidRDefault="00584191" w:rsidP="00C52D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Reverse trailer to near crane</w:t>
      </w:r>
      <w:r w:rsidR="00410195" w:rsidRPr="00C52D26">
        <w:rPr>
          <w:sz w:val="24"/>
          <w:lang w:eastAsia="zh-CN"/>
        </w:rPr>
        <w:t xml:space="preserve"> </w:t>
      </w:r>
    </w:p>
    <w:p w14:paraId="4C9AF561" w14:textId="6BF00DA4" w:rsidR="00410195" w:rsidRPr="00AA0D77" w:rsidRDefault="00410195" w:rsidP="00AA0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C52D26">
        <w:rPr>
          <w:sz w:val="24"/>
          <w:lang w:eastAsia="zh-CN"/>
        </w:rPr>
        <w:t xml:space="preserve"> and load</w:t>
      </w:r>
      <w:r>
        <w:rPr>
          <w:sz w:val="24"/>
          <w:lang w:eastAsia="zh-CN"/>
        </w:rPr>
        <w:t xml:space="preserve"> up </w:t>
      </w:r>
      <w:r w:rsidR="00C52D26">
        <w:rPr>
          <w:sz w:val="24"/>
          <w:lang w:eastAsia="zh-CN"/>
        </w:rPr>
        <w:t>wooden skid</w:t>
      </w:r>
      <w:r w:rsidRPr="00AA0D77">
        <w:rPr>
          <w:sz w:val="24"/>
          <w:lang w:eastAsia="zh-CN"/>
        </w:rPr>
        <w:t xml:space="preserve"> </w:t>
      </w:r>
      <w:r w:rsidR="00C52D26">
        <w:rPr>
          <w:sz w:val="24"/>
          <w:lang w:eastAsia="zh-CN"/>
        </w:rPr>
        <w:t xml:space="preserve">from trailer </w:t>
      </w:r>
      <w:r w:rsidRPr="00AA0D77">
        <w:rPr>
          <w:sz w:val="24"/>
          <w:lang w:eastAsia="zh-CN"/>
        </w:rPr>
        <w:t xml:space="preserve">onto platform </w:t>
      </w:r>
    </w:p>
    <w:p w14:paraId="6FC45DC8" w14:textId="1CC18BEB" w:rsidR="000E26A6" w:rsidRPr="00C52D26" w:rsidRDefault="00410195" w:rsidP="00C52D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AA0D77">
        <w:rPr>
          <w:sz w:val="24"/>
          <w:lang w:eastAsia="zh-CN"/>
        </w:rPr>
        <w:t xml:space="preserve">skid </w:t>
      </w:r>
      <w:r>
        <w:rPr>
          <w:sz w:val="24"/>
          <w:lang w:eastAsia="zh-CN"/>
        </w:rPr>
        <w:t>onto platform with strapping belt</w:t>
      </w:r>
      <w:r w:rsidR="008716FF">
        <w:rPr>
          <w:sz w:val="24"/>
          <w:lang w:eastAsia="zh-CN"/>
        </w:rPr>
        <w:t xml:space="preserve"> </w:t>
      </w:r>
    </w:p>
    <w:p w14:paraId="5B4EAFCD" w14:textId="59B14ECA" w:rsidR="00C14F12" w:rsidRDefault="0041019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C278C">
        <w:rPr>
          <w:sz w:val="24"/>
          <w:lang w:eastAsia="zh-CN"/>
        </w:rPr>
        <w:t>obile crane to h</w:t>
      </w:r>
      <w:r w:rsidR="000C1D59">
        <w:rPr>
          <w:sz w:val="24"/>
          <w:lang w:eastAsia="zh-CN"/>
        </w:rPr>
        <w:t xml:space="preserve">oist up </w:t>
      </w:r>
      <w:r w:rsidR="000E26A6">
        <w:rPr>
          <w:sz w:val="24"/>
          <w:lang w:eastAsia="zh-CN"/>
        </w:rPr>
        <w:t>platform</w:t>
      </w:r>
      <w:r>
        <w:rPr>
          <w:sz w:val="24"/>
          <w:lang w:eastAsia="zh-CN"/>
        </w:rPr>
        <w:t xml:space="preserve"> together with </w:t>
      </w:r>
      <w:r w:rsidR="00AA0D77">
        <w:rPr>
          <w:sz w:val="24"/>
          <w:lang w:eastAsia="zh-CN"/>
        </w:rPr>
        <w:t>wooden skid</w:t>
      </w:r>
      <w:r w:rsidR="000E26A6">
        <w:rPr>
          <w:sz w:val="24"/>
          <w:lang w:eastAsia="zh-CN"/>
        </w:rPr>
        <w:t xml:space="preserve">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AC278C">
        <w:rPr>
          <w:sz w:val="24"/>
          <w:vertAlign w:val="superscript"/>
          <w:lang w:eastAsia="zh-CN"/>
        </w:rPr>
        <w:t xml:space="preserve"> </w:t>
      </w:r>
      <w:r w:rsidR="00AC278C">
        <w:rPr>
          <w:sz w:val="24"/>
          <w:lang w:eastAsia="zh-CN"/>
        </w:rPr>
        <w:t>floor shutter door</w:t>
      </w:r>
      <w:r w:rsidR="00C20268">
        <w:rPr>
          <w:sz w:val="24"/>
          <w:lang w:eastAsia="zh-CN"/>
        </w:rPr>
        <w:t xml:space="preserve"> opening</w:t>
      </w:r>
    </w:p>
    <w:p w14:paraId="74BB25E9" w14:textId="77777777" w:rsidR="000E0C97" w:rsidRPr="00410195" w:rsidRDefault="00C14F12" w:rsidP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8716FF">
        <w:rPr>
          <w:sz w:val="24"/>
          <w:lang w:eastAsia="zh-CN"/>
        </w:rPr>
        <w:t xml:space="preserve">building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4AAA3EB3" w14:textId="77777777" w:rsidR="000E0C97" w:rsidRPr="00410195" w:rsidRDefault="000E0C97" w:rsidP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322DAF11" w14:textId="2F6921DD" w:rsidR="008716FF" w:rsidRPr="00AA0D77" w:rsidRDefault="00F33583" w:rsidP="00AA0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A0D77">
        <w:rPr>
          <w:sz w:val="24"/>
          <w:lang w:eastAsia="zh-CN"/>
        </w:rPr>
        <w:t>Shift</w:t>
      </w:r>
      <w:r w:rsidR="000E0C97" w:rsidRPr="00AA0D77">
        <w:rPr>
          <w:sz w:val="24"/>
          <w:lang w:eastAsia="zh-CN"/>
        </w:rPr>
        <w:t xml:space="preserve"> out </w:t>
      </w:r>
      <w:r w:rsidR="00AA0D77">
        <w:rPr>
          <w:sz w:val="24"/>
          <w:lang w:eastAsia="zh-CN"/>
        </w:rPr>
        <w:t>skid</w:t>
      </w:r>
      <w:r w:rsidR="00FE6304" w:rsidRPr="00AA0D77">
        <w:rPr>
          <w:sz w:val="24"/>
          <w:lang w:eastAsia="zh-CN"/>
        </w:rPr>
        <w:t xml:space="preserve"> from platform</w:t>
      </w:r>
      <w:r w:rsidR="00AA0D77">
        <w:rPr>
          <w:sz w:val="24"/>
          <w:lang w:eastAsia="zh-CN"/>
        </w:rPr>
        <w:t xml:space="preserve"> and position to the designated location </w:t>
      </w:r>
    </w:p>
    <w:p w14:paraId="1DA1E191" w14:textId="77777777"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6657289A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  <w:r w:rsidR="008716FF">
        <w:rPr>
          <w:sz w:val="24"/>
          <w:lang w:eastAsia="zh-CN"/>
        </w:rPr>
        <w:t>d</w:t>
      </w:r>
    </w:p>
    <w:p w14:paraId="38BD8D3D" w14:textId="77777777"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AE02936" w14:textId="77777777" w:rsidR="00AC278C" w:rsidRDefault="00AC278C" w:rsidP="00701B5C">
      <w:pPr>
        <w:ind w:left="720"/>
        <w:rPr>
          <w:sz w:val="24"/>
          <w:szCs w:val="24"/>
        </w:rPr>
      </w:pPr>
    </w:p>
    <w:p w14:paraId="6499E477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7EDE9FFD" w14:textId="77777777"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14:paraId="3DACA94B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23E769CE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E8292E" w14:textId="77777777" w:rsidR="00495CD9" w:rsidRDefault="00495CD9">
      <w:r>
        <w:separator/>
      </w:r>
    </w:p>
  </w:endnote>
  <w:endnote w:type="continuationSeparator" w:id="0">
    <w:p w14:paraId="076E05A1" w14:textId="77777777" w:rsidR="00495CD9" w:rsidRDefault="00495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371835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96B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96B5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D261D" w14:textId="77777777" w:rsidR="00495CD9" w:rsidRDefault="00495CD9">
      <w:r>
        <w:separator/>
      </w:r>
    </w:p>
  </w:footnote>
  <w:footnote w:type="continuationSeparator" w:id="0">
    <w:p w14:paraId="0F64ABB3" w14:textId="77777777" w:rsidR="00495CD9" w:rsidRDefault="00495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C67DC" w14:textId="6777846D" w:rsidR="000E0C97" w:rsidRPr="006942CA" w:rsidRDefault="00AA0D77" w:rsidP="006942C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A4CD47B" wp14:editId="5DC3A50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42CA">
      <w:rPr>
        <w:b/>
        <w:sz w:val="28"/>
      </w:rPr>
      <w:t xml:space="preserve">                 </w:t>
    </w:r>
    <w:r w:rsidR="000E0C97">
      <w:rPr>
        <w:b/>
        <w:sz w:val="28"/>
      </w:rPr>
      <w:t xml:space="preserve">  </w:t>
    </w:r>
    <w:r w:rsidR="000E0C97">
      <w:rPr>
        <w:b/>
        <w:color w:val="0000FF"/>
        <w:sz w:val="28"/>
      </w:rPr>
      <w:t>ERIC WONG MACHINERY TRANSPORTATION PTE LTD</w:t>
    </w:r>
  </w:p>
  <w:p w14:paraId="34D91666" w14:textId="77777777" w:rsidR="000E0C97" w:rsidRDefault="00FE0698">
    <w:pPr>
      <w:pStyle w:val="Header"/>
      <w:jc w:val="center"/>
    </w:pPr>
    <w:r>
      <w:t>28 Kranji Loop #05-03, Kranji Green, Singapore 739571</w:t>
    </w:r>
  </w:p>
  <w:p w14:paraId="073D18BB" w14:textId="77777777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FE0698">
      <w:t>2826020</w:t>
    </w:r>
  </w:p>
  <w:p w14:paraId="4DEA70F6" w14:textId="77777777" w:rsidR="000E0C97" w:rsidRDefault="000E0C97">
    <w:pPr>
      <w:pStyle w:val="Header"/>
      <w:jc w:val="center"/>
    </w:pPr>
    <w:r>
      <w:t>GST Reg No. : M2-8923804 – 2</w:t>
    </w:r>
  </w:p>
  <w:p w14:paraId="35FC5B98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D52A1F9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803050">
    <w:abstractNumId w:val="3"/>
  </w:num>
  <w:num w:numId="2" w16cid:durableId="1838225552">
    <w:abstractNumId w:val="6"/>
  </w:num>
  <w:num w:numId="3" w16cid:durableId="2049261732">
    <w:abstractNumId w:val="1"/>
  </w:num>
  <w:num w:numId="4" w16cid:durableId="551036699">
    <w:abstractNumId w:val="12"/>
  </w:num>
  <w:num w:numId="5" w16cid:durableId="248276267">
    <w:abstractNumId w:val="7"/>
  </w:num>
  <w:num w:numId="6" w16cid:durableId="1712460979">
    <w:abstractNumId w:val="8"/>
  </w:num>
  <w:num w:numId="7" w16cid:durableId="343240710">
    <w:abstractNumId w:val="4"/>
  </w:num>
  <w:num w:numId="8" w16cid:durableId="299308966">
    <w:abstractNumId w:val="9"/>
  </w:num>
  <w:num w:numId="9" w16cid:durableId="1918323544">
    <w:abstractNumId w:val="2"/>
  </w:num>
  <w:num w:numId="10" w16cid:durableId="174538570">
    <w:abstractNumId w:val="11"/>
  </w:num>
  <w:num w:numId="11" w16cid:durableId="39898391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3490126">
    <w:abstractNumId w:val="0"/>
  </w:num>
  <w:num w:numId="13" w16cid:durableId="1229220202">
    <w:abstractNumId w:val="5"/>
  </w:num>
  <w:num w:numId="14" w16cid:durableId="129397573">
    <w:abstractNumId w:val="13"/>
  </w:num>
  <w:num w:numId="15" w16cid:durableId="75713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2296F"/>
    <w:rsid w:val="000313E0"/>
    <w:rsid w:val="00072D8E"/>
    <w:rsid w:val="000926F7"/>
    <w:rsid w:val="00093181"/>
    <w:rsid w:val="0009479B"/>
    <w:rsid w:val="00095FB6"/>
    <w:rsid w:val="000B006E"/>
    <w:rsid w:val="000B7B26"/>
    <w:rsid w:val="000C1D59"/>
    <w:rsid w:val="000D387A"/>
    <w:rsid w:val="000D7332"/>
    <w:rsid w:val="000E0C97"/>
    <w:rsid w:val="000E26A6"/>
    <w:rsid w:val="000F59DB"/>
    <w:rsid w:val="00113F52"/>
    <w:rsid w:val="001147D5"/>
    <w:rsid w:val="00134D42"/>
    <w:rsid w:val="001509C4"/>
    <w:rsid w:val="00164C97"/>
    <w:rsid w:val="001748FF"/>
    <w:rsid w:val="001874CA"/>
    <w:rsid w:val="00191829"/>
    <w:rsid w:val="001A6A39"/>
    <w:rsid w:val="001F52C2"/>
    <w:rsid w:val="0021531F"/>
    <w:rsid w:val="00233B63"/>
    <w:rsid w:val="002504BF"/>
    <w:rsid w:val="00290A8D"/>
    <w:rsid w:val="002A0047"/>
    <w:rsid w:val="002A69DA"/>
    <w:rsid w:val="002E4A72"/>
    <w:rsid w:val="002F74BB"/>
    <w:rsid w:val="00325A14"/>
    <w:rsid w:val="003444C8"/>
    <w:rsid w:val="00347E9E"/>
    <w:rsid w:val="00356B69"/>
    <w:rsid w:val="00365AE7"/>
    <w:rsid w:val="00380264"/>
    <w:rsid w:val="003820DE"/>
    <w:rsid w:val="003939FE"/>
    <w:rsid w:val="003A03A3"/>
    <w:rsid w:val="003C3E20"/>
    <w:rsid w:val="003D39E1"/>
    <w:rsid w:val="003E7594"/>
    <w:rsid w:val="00410195"/>
    <w:rsid w:val="00421688"/>
    <w:rsid w:val="00485C2A"/>
    <w:rsid w:val="00491CDF"/>
    <w:rsid w:val="00495CD9"/>
    <w:rsid w:val="004A276E"/>
    <w:rsid w:val="004B58C0"/>
    <w:rsid w:val="004C337E"/>
    <w:rsid w:val="004F2783"/>
    <w:rsid w:val="00501586"/>
    <w:rsid w:val="00507BF1"/>
    <w:rsid w:val="005129C3"/>
    <w:rsid w:val="0056213A"/>
    <w:rsid w:val="0058407C"/>
    <w:rsid w:val="00584191"/>
    <w:rsid w:val="005A0566"/>
    <w:rsid w:val="00615BC2"/>
    <w:rsid w:val="00615DCB"/>
    <w:rsid w:val="00617105"/>
    <w:rsid w:val="00626B34"/>
    <w:rsid w:val="0066065E"/>
    <w:rsid w:val="00661197"/>
    <w:rsid w:val="00664E02"/>
    <w:rsid w:val="00671BA6"/>
    <w:rsid w:val="006804AA"/>
    <w:rsid w:val="00685245"/>
    <w:rsid w:val="006942CA"/>
    <w:rsid w:val="006C155C"/>
    <w:rsid w:val="006C35D4"/>
    <w:rsid w:val="006D50A2"/>
    <w:rsid w:val="006D7E3D"/>
    <w:rsid w:val="006E438F"/>
    <w:rsid w:val="00701B5C"/>
    <w:rsid w:val="00712B82"/>
    <w:rsid w:val="007324F5"/>
    <w:rsid w:val="0074480A"/>
    <w:rsid w:val="007647F1"/>
    <w:rsid w:val="00773EC2"/>
    <w:rsid w:val="00780070"/>
    <w:rsid w:val="0078491A"/>
    <w:rsid w:val="0079106E"/>
    <w:rsid w:val="0079135E"/>
    <w:rsid w:val="007B3C9D"/>
    <w:rsid w:val="007B7385"/>
    <w:rsid w:val="007C38B4"/>
    <w:rsid w:val="007D0FC6"/>
    <w:rsid w:val="007D7E31"/>
    <w:rsid w:val="007E3F00"/>
    <w:rsid w:val="007F7364"/>
    <w:rsid w:val="00837DEA"/>
    <w:rsid w:val="00853BF8"/>
    <w:rsid w:val="008716FF"/>
    <w:rsid w:val="00880E98"/>
    <w:rsid w:val="008844DE"/>
    <w:rsid w:val="00894879"/>
    <w:rsid w:val="008A6E1D"/>
    <w:rsid w:val="008B01F8"/>
    <w:rsid w:val="008B4A83"/>
    <w:rsid w:val="008E3530"/>
    <w:rsid w:val="008F0E24"/>
    <w:rsid w:val="0092764B"/>
    <w:rsid w:val="00941D6A"/>
    <w:rsid w:val="009731FA"/>
    <w:rsid w:val="009A1954"/>
    <w:rsid w:val="009A451B"/>
    <w:rsid w:val="009A7D53"/>
    <w:rsid w:val="00A100F5"/>
    <w:rsid w:val="00A12742"/>
    <w:rsid w:val="00A33F6A"/>
    <w:rsid w:val="00A36133"/>
    <w:rsid w:val="00A65389"/>
    <w:rsid w:val="00A74096"/>
    <w:rsid w:val="00A85375"/>
    <w:rsid w:val="00A91BDA"/>
    <w:rsid w:val="00A95F40"/>
    <w:rsid w:val="00AA0D77"/>
    <w:rsid w:val="00AA331E"/>
    <w:rsid w:val="00AA5A3E"/>
    <w:rsid w:val="00AB1602"/>
    <w:rsid w:val="00AC278C"/>
    <w:rsid w:val="00AC590F"/>
    <w:rsid w:val="00AD0D6A"/>
    <w:rsid w:val="00AD3198"/>
    <w:rsid w:val="00AE5FEA"/>
    <w:rsid w:val="00AE757E"/>
    <w:rsid w:val="00AF2F6E"/>
    <w:rsid w:val="00B0609B"/>
    <w:rsid w:val="00B11FB4"/>
    <w:rsid w:val="00B31320"/>
    <w:rsid w:val="00B4759A"/>
    <w:rsid w:val="00B7163D"/>
    <w:rsid w:val="00B8283A"/>
    <w:rsid w:val="00B9545C"/>
    <w:rsid w:val="00B96B5F"/>
    <w:rsid w:val="00BB3BBB"/>
    <w:rsid w:val="00BC0413"/>
    <w:rsid w:val="00BE4AEC"/>
    <w:rsid w:val="00BF18F3"/>
    <w:rsid w:val="00C14F12"/>
    <w:rsid w:val="00C20268"/>
    <w:rsid w:val="00C32763"/>
    <w:rsid w:val="00C44C52"/>
    <w:rsid w:val="00C52D26"/>
    <w:rsid w:val="00C6293E"/>
    <w:rsid w:val="00C6754C"/>
    <w:rsid w:val="00C8593D"/>
    <w:rsid w:val="00CB472C"/>
    <w:rsid w:val="00CB6598"/>
    <w:rsid w:val="00CC263E"/>
    <w:rsid w:val="00CD2A0B"/>
    <w:rsid w:val="00CE1C3F"/>
    <w:rsid w:val="00CE6A14"/>
    <w:rsid w:val="00D00F22"/>
    <w:rsid w:val="00D13CD5"/>
    <w:rsid w:val="00D2778B"/>
    <w:rsid w:val="00D27B24"/>
    <w:rsid w:val="00D351AB"/>
    <w:rsid w:val="00D37E1C"/>
    <w:rsid w:val="00D7060D"/>
    <w:rsid w:val="00D866BF"/>
    <w:rsid w:val="00E11B0D"/>
    <w:rsid w:val="00E32F76"/>
    <w:rsid w:val="00E51FE2"/>
    <w:rsid w:val="00EA29F2"/>
    <w:rsid w:val="00EB50F2"/>
    <w:rsid w:val="00ED182A"/>
    <w:rsid w:val="00ED192D"/>
    <w:rsid w:val="00ED261D"/>
    <w:rsid w:val="00EE773D"/>
    <w:rsid w:val="00F0025F"/>
    <w:rsid w:val="00F03CFD"/>
    <w:rsid w:val="00F044B0"/>
    <w:rsid w:val="00F225AB"/>
    <w:rsid w:val="00F2343E"/>
    <w:rsid w:val="00F33583"/>
    <w:rsid w:val="00F338D8"/>
    <w:rsid w:val="00F7211C"/>
    <w:rsid w:val="00FA5DD5"/>
    <w:rsid w:val="00FC4C88"/>
    <w:rsid w:val="00FD425A"/>
    <w:rsid w:val="00FE0698"/>
    <w:rsid w:val="00FE5E3A"/>
    <w:rsid w:val="00FE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001D5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2024-09-30T02:57:00Z</cp:lastPrinted>
  <dcterms:created xsi:type="dcterms:W3CDTF">2025-07-28T07:22:00Z</dcterms:created>
  <dcterms:modified xsi:type="dcterms:W3CDTF">2025-07-29T06:06:00Z</dcterms:modified>
</cp:coreProperties>
</file>