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7E518A">
      <w:pPr>
        <w:rPr>
          <w:sz w:val="24"/>
          <w:lang w:eastAsia="zh-CN"/>
        </w:rPr>
      </w:pPr>
      <w:r>
        <w:rPr>
          <w:sz w:val="24"/>
        </w:rPr>
        <w:t>Date: 22</w:t>
      </w:r>
      <w:r w:rsidRPr="007E518A">
        <w:rPr>
          <w:sz w:val="24"/>
          <w:vertAlign w:val="superscript"/>
        </w:rPr>
        <w:t>nd</w:t>
      </w:r>
      <w:r>
        <w:rPr>
          <w:sz w:val="24"/>
        </w:rPr>
        <w:t xml:space="preserve"> Sep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7E518A">
        <w:rPr>
          <w:bCs/>
          <w:sz w:val="24"/>
          <w:szCs w:val="24"/>
          <w:lang w:eastAsia="zh-CN"/>
        </w:rPr>
        <w:t>e machineries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3B41E3">
        <w:rPr>
          <w:bCs/>
          <w:sz w:val="24"/>
          <w:szCs w:val="24"/>
          <w:lang w:eastAsia="zh-CN"/>
        </w:rPr>
        <w:t xml:space="preserve">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7E518A" w:rsidRPr="007E518A" w:rsidRDefault="007E518A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30/09/22 (Phase 1)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Amada 358 Turret Punch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Time Saver </w:t>
      </w:r>
    </w:p>
    <w:p w:rsidR="007E518A" w:rsidRDefault="007E518A">
      <w:pPr>
        <w:rPr>
          <w:sz w:val="24"/>
          <w:lang w:eastAsia="zh-CN"/>
        </w:rPr>
      </w:pPr>
    </w:p>
    <w:p w:rsidR="00016D29" w:rsidRDefault="007E518A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14-16/10/22 </w:t>
      </w:r>
    </w:p>
    <w:p w:rsidR="007E518A" w:rsidRDefault="00016D29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(Phase 2</w:t>
      </w:r>
      <w:r w:rsidR="007E518A">
        <w:rPr>
          <w:b/>
          <w:sz w:val="24"/>
          <w:u w:val="single"/>
          <w:lang w:eastAsia="zh-CN"/>
        </w:rPr>
        <w:t xml:space="preserve">)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Aida 250ton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Chin Fong 300ton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2 unit Chin Fong 250ton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150ton Single Crank Press</w:t>
      </w:r>
    </w:p>
    <w:p w:rsidR="00016D29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3 unit</w:t>
      </w:r>
      <w:r w:rsidR="00016D29">
        <w:rPr>
          <w:sz w:val="24"/>
          <w:lang w:eastAsia="zh-CN"/>
        </w:rPr>
        <w:t xml:space="preserve">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1unit Amada 150ton Double Crank Press</w:t>
      </w:r>
    </w:p>
    <w:p w:rsidR="00016D29" w:rsidRDefault="00016D29">
      <w:pPr>
        <w:rPr>
          <w:sz w:val="24"/>
          <w:lang w:eastAsia="zh-CN"/>
        </w:rPr>
      </w:pPr>
    </w:p>
    <w:p w:rsidR="00016D29" w:rsidRDefault="00016D29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3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 unit Komatsu 150ton Single Crank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 unit Aida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2 unit Chin Fong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</w:t>
      </w:r>
      <w:proofErr w:type="spellStart"/>
      <w:r>
        <w:rPr>
          <w:sz w:val="24"/>
          <w:lang w:eastAsia="zh-CN"/>
        </w:rPr>
        <w:t>Shing</w:t>
      </w:r>
      <w:proofErr w:type="spellEnd"/>
      <w:r>
        <w:rPr>
          <w:sz w:val="24"/>
          <w:lang w:eastAsia="zh-CN"/>
        </w:rPr>
        <w:t xml:space="preserve"> Tai 110ton Press 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3 unit OCP-80N Press</w:t>
      </w:r>
    </w:p>
    <w:p w:rsidR="00FC7A38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45ton Press  </w:t>
      </w:r>
      <w:r w:rsidR="00584287">
        <w:rPr>
          <w:sz w:val="24"/>
          <w:lang w:eastAsia="zh-CN"/>
        </w:rPr>
        <w:t xml:space="preserve">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016D29" w:rsidP="00DE75B9">
      <w:pPr>
        <w:pStyle w:val="Heading4"/>
      </w:pPr>
      <w:r>
        <w:t xml:space="preserve">36 </w:t>
      </w:r>
      <w:proofErr w:type="spellStart"/>
      <w:r>
        <w:t>Joo</w:t>
      </w:r>
      <w:proofErr w:type="spellEnd"/>
      <w:r>
        <w:t xml:space="preserve"> Koon Circle </w:t>
      </w:r>
    </w:p>
    <w:p w:rsidR="006F6DB7" w:rsidRDefault="00016D29" w:rsidP="00016D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Trend Technologies</w:t>
      </w:r>
      <w:r w:rsidR="003B41E3">
        <w:rPr>
          <w:sz w:val="24"/>
          <w:szCs w:val="24"/>
          <w:lang w:eastAsia="zh-CN"/>
        </w:rPr>
        <w:t xml:space="preserve"> (S) </w:t>
      </w:r>
      <w:proofErr w:type="spellStart"/>
      <w:r w:rsidR="003B41E3">
        <w:rPr>
          <w:sz w:val="24"/>
          <w:szCs w:val="24"/>
          <w:lang w:eastAsia="zh-CN"/>
        </w:rPr>
        <w:t>Pte</w:t>
      </w:r>
      <w:proofErr w:type="spellEnd"/>
      <w:r w:rsidR="00461D82">
        <w:rPr>
          <w:sz w:val="24"/>
          <w:szCs w:val="24"/>
          <w:lang w:eastAsia="zh-CN"/>
        </w:rPr>
        <w:t xml:space="preserve"> Ltd</w:t>
      </w:r>
    </w:p>
    <w:p w:rsidR="001D5981" w:rsidRPr="00016D29" w:rsidRDefault="008248D1" w:rsidP="00016D29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52E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016D29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103FA4" w:rsidRDefault="00103F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F6DB7" w:rsidRDefault="006F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6F6DB7">
        <w:rPr>
          <w:sz w:val="24"/>
          <w:lang w:eastAsia="zh-CN"/>
        </w:rPr>
        <w:t xml:space="preserve">machine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5A3E1F">
        <w:rPr>
          <w:sz w:val="24"/>
          <w:szCs w:val="24"/>
        </w:rPr>
        <w:t>, glove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5A3E1F" w:rsidP="001D247D">
      <w:r>
        <w:rPr>
          <w:b/>
          <w:sz w:val="32"/>
          <w:szCs w:val="32"/>
          <w:u w:val="single"/>
          <w:lang w:eastAsia="zh-CN"/>
        </w:rPr>
        <w:t xml:space="preserve">Operation Process </w:t>
      </w:r>
      <w:r w:rsidR="001D247D">
        <w:rPr>
          <w:b/>
          <w:sz w:val="32"/>
          <w:szCs w:val="32"/>
          <w:u w:val="single"/>
          <w:lang w:eastAsia="zh-CN"/>
        </w:rPr>
        <w:t xml:space="preserve"> </w:t>
      </w:r>
    </w:p>
    <w:p w:rsidR="000B2A96" w:rsidRDefault="000B2A9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1. Arrival of lorry loader onsite and park at designated location </w:t>
      </w:r>
    </w:p>
    <w:p w:rsidR="000B2A96" w:rsidRDefault="000B2A9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2. To unload required work tools from lorry</w:t>
      </w:r>
    </w:p>
    <w:p w:rsidR="000B2A96" w:rsidRDefault="000B2A9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3. Bring required work tools to intended location inside factory</w:t>
      </w:r>
    </w:p>
    <w:p w:rsidR="000B2A96" w:rsidRDefault="000B2A9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4. Prepared hydraulic jack to jack up machine </w:t>
      </w:r>
    </w:p>
    <w:p w:rsidR="000B2A96" w:rsidRDefault="007B039D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5</w:t>
      </w:r>
      <w:r w:rsidR="000B2A96">
        <w:rPr>
          <w:b w:val="0"/>
          <w:sz w:val="24"/>
          <w:u w:val="none"/>
          <w:lang w:eastAsia="zh-CN"/>
        </w:rPr>
        <w:t xml:space="preserve">. Insert </w:t>
      </w:r>
      <w:r>
        <w:rPr>
          <w:b w:val="0"/>
          <w:sz w:val="24"/>
          <w:u w:val="none"/>
          <w:lang w:eastAsia="zh-CN"/>
        </w:rPr>
        <w:t>hydraulic jack under jacking point of machine</w:t>
      </w:r>
    </w:p>
    <w:p w:rsidR="007B039D" w:rsidRDefault="007B039D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6. Jack up one side of machine to 3” high and lowered down onto solid woodblock</w:t>
      </w:r>
    </w:p>
    <w:p w:rsidR="007B039D" w:rsidRDefault="007B039D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7. Jack up other side of machine and i</w:t>
      </w:r>
      <w:r w:rsidR="008C1A86">
        <w:rPr>
          <w:b w:val="0"/>
          <w:sz w:val="24"/>
          <w:u w:val="none"/>
          <w:lang w:eastAsia="zh-CN"/>
        </w:rPr>
        <w:t>nsert rollers under machine bed</w:t>
      </w:r>
    </w:p>
    <w:p w:rsidR="008C1A86" w:rsidRDefault="008C1A8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8. Release jack after rollers are secured onto machine bed </w:t>
      </w:r>
    </w:p>
    <w:p w:rsidR="008C1A86" w:rsidRDefault="008C1A86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9. </w:t>
      </w:r>
      <w:r w:rsidR="00F072D9"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F072D9" w:rsidRDefault="00F072D9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10.</w:t>
      </w:r>
      <w:r w:rsidR="00103FA4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Use of forklift to assist in pul</w:t>
      </w:r>
      <w:r w:rsidR="005A3E1F">
        <w:rPr>
          <w:b w:val="0"/>
          <w:sz w:val="24"/>
          <w:u w:val="none"/>
          <w:lang w:eastAsia="zh-CN"/>
        </w:rPr>
        <w:t>ling of machine to new location</w:t>
      </w:r>
    </w:p>
    <w:p w:rsidR="00103FA4" w:rsidRDefault="005A3E1F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11.</w:t>
      </w:r>
      <w:r w:rsidR="00103FA4">
        <w:rPr>
          <w:b w:val="0"/>
          <w:sz w:val="24"/>
          <w:u w:val="none"/>
          <w:lang w:eastAsia="zh-CN"/>
        </w:rPr>
        <w:t xml:space="preserve"> Position machine at the designated location</w:t>
      </w:r>
    </w:p>
    <w:p w:rsidR="00103FA4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12. Insert hydraulic jack under jacking point of machine </w:t>
      </w:r>
    </w:p>
    <w:p w:rsidR="00103FA4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13. Jack up machine to 3” high</w:t>
      </w:r>
    </w:p>
    <w:p w:rsidR="005A3E1F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14. Remove rollers and insert solid woodblock under machine bed</w:t>
      </w:r>
    </w:p>
    <w:p w:rsidR="00103FA4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15. Release jack and let machine sit onto solid woodblock</w:t>
      </w:r>
    </w:p>
    <w:p w:rsidR="00103FA4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16. Jack up other side of machine to remove rollers under machine bed </w:t>
      </w:r>
    </w:p>
    <w:p w:rsidR="00042AFC" w:rsidRDefault="00103FA4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17. Insert levelling pad onto machine bed</w:t>
      </w:r>
    </w:p>
    <w:p w:rsidR="00042AFC" w:rsidRDefault="00042AFC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18. Jack up other side of machine </w:t>
      </w:r>
    </w:p>
    <w:p w:rsidR="00103FA4" w:rsidRDefault="00042AFC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19. Remove woodblock and insert levelling pad onto machine bed</w:t>
      </w:r>
      <w:r w:rsidR="00103FA4">
        <w:rPr>
          <w:b w:val="0"/>
          <w:sz w:val="24"/>
          <w:u w:val="none"/>
          <w:lang w:eastAsia="zh-CN"/>
        </w:rPr>
        <w:t xml:space="preserve"> </w:t>
      </w:r>
    </w:p>
    <w:p w:rsidR="00103FA4" w:rsidRDefault="00042AFC" w:rsidP="000B2A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20</w:t>
      </w:r>
      <w:r w:rsidR="00103FA4">
        <w:rPr>
          <w:b w:val="0"/>
          <w:sz w:val="24"/>
          <w:u w:val="none"/>
          <w:lang w:eastAsia="zh-CN"/>
        </w:rPr>
        <w:t>.</w:t>
      </w:r>
      <w:r>
        <w:rPr>
          <w:b w:val="0"/>
          <w:sz w:val="24"/>
          <w:u w:val="none"/>
          <w:lang w:eastAsia="zh-CN"/>
        </w:rPr>
        <w:t xml:space="preserve"> </w:t>
      </w:r>
      <w:r w:rsidR="00103FA4">
        <w:rPr>
          <w:b w:val="0"/>
          <w:sz w:val="24"/>
          <w:u w:val="none"/>
          <w:lang w:eastAsia="zh-CN"/>
        </w:rPr>
        <w:t xml:space="preserve">Release </w:t>
      </w:r>
      <w:r>
        <w:rPr>
          <w:b w:val="0"/>
          <w:sz w:val="24"/>
          <w:u w:val="none"/>
          <w:lang w:eastAsia="zh-CN"/>
        </w:rPr>
        <w:t xml:space="preserve">and lower down </w:t>
      </w:r>
      <w:r w:rsidR="00103FA4">
        <w:rPr>
          <w:b w:val="0"/>
          <w:sz w:val="24"/>
          <w:u w:val="none"/>
          <w:lang w:eastAsia="zh-CN"/>
        </w:rPr>
        <w:t xml:space="preserve">jack slowly </w:t>
      </w:r>
      <w:r>
        <w:rPr>
          <w:b w:val="0"/>
          <w:sz w:val="24"/>
          <w:u w:val="none"/>
          <w:lang w:eastAsia="zh-CN"/>
        </w:rPr>
        <w:t xml:space="preserve">and let machine sit onto levelling pad </w:t>
      </w:r>
    </w:p>
    <w:p w:rsidR="00354427" w:rsidRPr="00042AFC" w:rsidRDefault="00042AF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21. Repeat process till all machine are being shift to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new designated location </w:t>
      </w:r>
    </w:p>
    <w:p w:rsidR="006D2D90" w:rsidRDefault="00042AF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22. </w:t>
      </w:r>
      <w:r w:rsidR="001C737A"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042AFC" w:rsidRDefault="00042AF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23. All debris will be clear and dispose</w:t>
      </w:r>
    </w:p>
    <w:p w:rsidR="001C737A" w:rsidRDefault="00042AF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24. </w:t>
      </w:r>
      <w:r w:rsidR="001C737A"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  <w:r w:rsidR="00042AFC">
        <w:rPr>
          <w:b w:val="0"/>
          <w:sz w:val="24"/>
          <w:u w:val="none"/>
        </w:rPr>
        <w:t xml:space="preserve">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825" w:rsidRDefault="00E15825">
      <w:r>
        <w:separator/>
      </w:r>
    </w:p>
  </w:endnote>
  <w:endnote w:type="continuationSeparator" w:id="0">
    <w:p w:rsidR="00E15825" w:rsidRDefault="00E1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2A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825" w:rsidRDefault="00E15825">
      <w:r>
        <w:separator/>
      </w:r>
    </w:p>
  </w:footnote>
  <w:footnote w:type="continuationSeparator" w:id="0">
    <w:p w:rsidR="00E15825" w:rsidRDefault="00E158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158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E1582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CF768B2"/>
    <w:multiLevelType w:val="hybridMultilevel"/>
    <w:tmpl w:val="3E524E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6D29"/>
    <w:rsid w:val="00042AFC"/>
    <w:rsid w:val="00046015"/>
    <w:rsid w:val="00057750"/>
    <w:rsid w:val="00080944"/>
    <w:rsid w:val="000A6C84"/>
    <w:rsid w:val="000B2A96"/>
    <w:rsid w:val="00103FA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EE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3E1F"/>
    <w:rsid w:val="005C1EB6"/>
    <w:rsid w:val="005E3EC3"/>
    <w:rsid w:val="006476FC"/>
    <w:rsid w:val="006919D2"/>
    <w:rsid w:val="006A3AAD"/>
    <w:rsid w:val="006B0D6D"/>
    <w:rsid w:val="006C4A9A"/>
    <w:rsid w:val="006D2D90"/>
    <w:rsid w:val="006F6DB7"/>
    <w:rsid w:val="00716D20"/>
    <w:rsid w:val="007810F0"/>
    <w:rsid w:val="00781B51"/>
    <w:rsid w:val="007B039D"/>
    <w:rsid w:val="007B15D6"/>
    <w:rsid w:val="007C6CB0"/>
    <w:rsid w:val="007E518A"/>
    <w:rsid w:val="007E6F9D"/>
    <w:rsid w:val="008248D1"/>
    <w:rsid w:val="00846465"/>
    <w:rsid w:val="00867A31"/>
    <w:rsid w:val="00876AF1"/>
    <w:rsid w:val="008C1A86"/>
    <w:rsid w:val="00905071"/>
    <w:rsid w:val="00907BC2"/>
    <w:rsid w:val="00940648"/>
    <w:rsid w:val="009438BA"/>
    <w:rsid w:val="009D72AB"/>
    <w:rsid w:val="00A2542C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666D"/>
    <w:rsid w:val="00BF15DF"/>
    <w:rsid w:val="00BF5C83"/>
    <w:rsid w:val="00C04F9C"/>
    <w:rsid w:val="00CD561C"/>
    <w:rsid w:val="00CE270B"/>
    <w:rsid w:val="00D01CEA"/>
    <w:rsid w:val="00D44A04"/>
    <w:rsid w:val="00D567A9"/>
    <w:rsid w:val="00D70205"/>
    <w:rsid w:val="00DE52F9"/>
    <w:rsid w:val="00DE75B9"/>
    <w:rsid w:val="00E15825"/>
    <w:rsid w:val="00EE7CA0"/>
    <w:rsid w:val="00F072D9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35E44-7B2B-4E68-B5C6-2700B7B13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2022-09-21T07:56:00Z</cp:lastPrinted>
  <dcterms:created xsi:type="dcterms:W3CDTF">2022-09-26T08:23:00Z</dcterms:created>
  <dcterms:modified xsi:type="dcterms:W3CDTF">2022-09-27T00:52:00Z</dcterms:modified>
</cp:coreProperties>
</file>