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1AE2" w:rsidRDefault="00CB1AE2">
      <w:pPr>
        <w:rPr>
          <w:sz w:val="24"/>
        </w:rPr>
      </w:pPr>
    </w:p>
    <w:p w:rsidR="006467DA" w:rsidRDefault="00B463EF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July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B463EF">
        <w:rPr>
          <w:sz w:val="24"/>
          <w:lang w:eastAsia="zh-CN"/>
        </w:rPr>
        <w:t>machine from workshop to loading area, using forklift to fork up onto lorry chassis</w:t>
      </w:r>
      <w:r w:rsidR="00CB1AE2">
        <w:rPr>
          <w:sz w:val="24"/>
          <w:lang w:eastAsia="zh-CN"/>
        </w:rPr>
        <w:t xml:space="preserve"> and deliver to new location </w:t>
      </w:r>
      <w:r w:rsidR="00B463EF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F30A75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2361C7">
        <w:rPr>
          <w:sz w:val="24"/>
          <w:szCs w:val="24"/>
          <w:lang w:eastAsia="zh-CN"/>
        </w:rPr>
        <w:t xml:space="preserve"> </w:t>
      </w:r>
      <w:r w:rsidR="00B463EF">
        <w:rPr>
          <w:sz w:val="24"/>
          <w:szCs w:val="24"/>
          <w:lang w:eastAsia="zh-CN"/>
        </w:rPr>
        <w:t xml:space="preserve">3D Printer machine </w:t>
      </w:r>
    </w:p>
    <w:p w:rsidR="00B463EF" w:rsidRDefault="00B463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Sand Blast machine</w:t>
      </w:r>
    </w:p>
    <w:p w:rsidR="00B463EF" w:rsidRPr="006F467A" w:rsidRDefault="00B463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cartons box of parts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463EF">
      <w:pPr>
        <w:rPr>
          <w:sz w:val="24"/>
          <w:lang w:eastAsia="zh-CN"/>
        </w:rPr>
      </w:pPr>
      <w:r>
        <w:rPr>
          <w:sz w:val="24"/>
          <w:lang w:eastAsia="zh-CN"/>
        </w:rPr>
        <w:t>07/08/24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549ED" w:rsidRDefault="00B463EF" w:rsidP="003C5B60">
      <w:pPr>
        <w:pStyle w:val="Heading4"/>
      </w:pPr>
      <w:r>
        <w:t>NUS</w:t>
      </w:r>
    </w:p>
    <w:p w:rsidR="00F30A75" w:rsidRDefault="00B463EF" w:rsidP="003C5B60">
      <w:pPr>
        <w:pStyle w:val="Heading4"/>
      </w:pPr>
      <w:r>
        <w:t xml:space="preserve">1 Engineering Drive 3, E3 Building </w:t>
      </w:r>
    </w:p>
    <w:p w:rsidR="00DA3BBC" w:rsidRDefault="00DA3BBC" w:rsidP="007968EE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CB1A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B1AE2">
        <w:rPr>
          <w:sz w:val="24"/>
          <w:lang w:eastAsia="zh-CN"/>
        </w:rPr>
        <w:t>3</w:t>
      </w:r>
      <w:r w:rsidR="000576FB">
        <w:rPr>
          <w:sz w:val="24"/>
          <w:lang w:eastAsia="zh-CN"/>
        </w:rPr>
        <w:t xml:space="preserve">ton </w:t>
      </w:r>
      <w:r w:rsidR="001C20A3">
        <w:rPr>
          <w:sz w:val="24"/>
          <w:lang w:eastAsia="zh-CN"/>
        </w:rPr>
        <w:t>forklift</w:t>
      </w:r>
    </w:p>
    <w:p w:rsidR="00F955E2" w:rsidRDefault="00CB1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55E2">
        <w:rPr>
          <w:sz w:val="24"/>
          <w:lang w:eastAsia="zh-CN"/>
        </w:rPr>
        <w:t>ire/webbing sling</w:t>
      </w:r>
    </w:p>
    <w:p w:rsidR="007968EE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CB1AE2" w:rsidRDefault="00CB1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CB1AE2" w:rsidRDefault="00CB1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 (to lay out for floor protection)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CB1AE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:rsidR="006467DA" w:rsidRPr="00CB1AE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CB1AE2" w:rsidRDefault="00CB1A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463EF" w:rsidRDefault="00B463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B463EF" w:rsidRPr="00B463EF" w:rsidRDefault="00B463E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</w:t>
      </w:r>
    </w:p>
    <w:p w:rsidR="00B463EF" w:rsidRDefault="00B463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B463EF" w:rsidRDefault="00B463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C23451" w:rsidRDefault="00B463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C23451"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>
        <w:rPr>
          <w:sz w:val="24"/>
          <w:lang w:eastAsia="zh-CN"/>
        </w:rPr>
        <w:t>, rigger and signalman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B463EF" w:rsidRDefault="00B463EF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B463EF" w:rsidRDefault="00B463EF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forklift </w:t>
      </w:r>
    </w:p>
    <w:p w:rsidR="00F955E2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955E2">
        <w:rPr>
          <w:sz w:val="24"/>
          <w:lang w:eastAsia="zh-CN"/>
        </w:rPr>
        <w:t xml:space="preserve">oist down forklift from lorry chassis </w:t>
      </w:r>
      <w:r>
        <w:rPr>
          <w:sz w:val="24"/>
          <w:lang w:eastAsia="zh-CN"/>
        </w:rPr>
        <w:t>to the ground</w:t>
      </w:r>
    </w:p>
    <w:p w:rsidR="00B01373" w:rsidRPr="006F467A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C43BEB">
        <w:rPr>
          <w:sz w:val="24"/>
          <w:lang w:eastAsia="zh-CN"/>
        </w:rPr>
        <w:t>from workshop</w:t>
      </w:r>
      <w:r w:rsidR="00A909CF" w:rsidRPr="006F467A">
        <w:rPr>
          <w:sz w:val="24"/>
          <w:lang w:eastAsia="zh-CN"/>
        </w:rPr>
        <w:t xml:space="preserve"> </w:t>
      </w:r>
      <w:r w:rsidR="00990ADC">
        <w:rPr>
          <w:sz w:val="24"/>
          <w:lang w:eastAsia="zh-CN"/>
        </w:rPr>
        <w:t>to loading area</w:t>
      </w:r>
    </w:p>
    <w:p w:rsidR="00A909CF" w:rsidRPr="00C43BEB" w:rsidRDefault="00853D5C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1CC9">
        <w:rPr>
          <w:sz w:val="24"/>
          <w:lang w:eastAsia="zh-CN"/>
        </w:rPr>
        <w:t xml:space="preserve">Using </w:t>
      </w:r>
      <w:r w:rsidR="00990ADC" w:rsidRPr="00B31CC9">
        <w:rPr>
          <w:sz w:val="24"/>
          <w:lang w:eastAsia="zh-CN"/>
        </w:rPr>
        <w:t>forklif</w:t>
      </w:r>
      <w:r w:rsidR="00B31CC9">
        <w:rPr>
          <w:sz w:val="24"/>
          <w:lang w:eastAsia="zh-CN"/>
        </w:rPr>
        <w:t xml:space="preserve">t to fork up </w:t>
      </w:r>
      <w:r w:rsidR="00C43BEB">
        <w:rPr>
          <w:sz w:val="24"/>
          <w:lang w:eastAsia="zh-CN"/>
        </w:rPr>
        <w:t xml:space="preserve">machine </w:t>
      </w:r>
      <w:r w:rsidR="00ED156E" w:rsidRPr="00C43BEB">
        <w:rPr>
          <w:sz w:val="24"/>
          <w:lang w:eastAsia="zh-CN"/>
        </w:rPr>
        <w:t xml:space="preserve">onto </w:t>
      </w:r>
      <w:r w:rsidR="00B31CC9" w:rsidRPr="00C43BEB">
        <w:rPr>
          <w:sz w:val="24"/>
          <w:lang w:eastAsia="zh-CN"/>
        </w:rPr>
        <w:t xml:space="preserve">lorry </w:t>
      </w:r>
      <w:r w:rsidR="00ED156E" w:rsidRPr="00C43BEB">
        <w:rPr>
          <w:sz w:val="24"/>
          <w:lang w:eastAsia="zh-CN"/>
        </w:rPr>
        <w:t xml:space="preserve">chassis </w:t>
      </w:r>
    </w:p>
    <w:p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</w:t>
      </w:r>
      <w:r w:rsidR="00CB1AE2">
        <w:rPr>
          <w:sz w:val="24"/>
          <w:lang w:eastAsia="zh-CN"/>
        </w:rPr>
        <w:t xml:space="preserve">port and deliver to new location </w:t>
      </w:r>
    </w:p>
    <w:p w:rsidR="006467DA" w:rsidRPr="00CB1AE2" w:rsidRDefault="001F2F35" w:rsidP="00CB1A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AE2">
        <w:rPr>
          <w:sz w:val="24"/>
          <w:lang w:eastAsia="zh-CN"/>
        </w:rPr>
        <w:t xml:space="preserve">Once job </w:t>
      </w:r>
      <w:r w:rsidR="0099046A" w:rsidRPr="00CB1AE2">
        <w:rPr>
          <w:sz w:val="24"/>
          <w:lang w:eastAsia="zh-CN"/>
        </w:rPr>
        <w:t>complete, team leader will instruct the team t</w:t>
      </w:r>
      <w:r w:rsidR="00B830DD" w:rsidRPr="00CB1AE2">
        <w:rPr>
          <w:sz w:val="24"/>
          <w:lang w:eastAsia="zh-CN"/>
        </w:rPr>
        <w:t>o perform proper housekeeping</w:t>
      </w:r>
    </w:p>
    <w:p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CB1AE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15B" w:rsidRDefault="0039215B">
      <w:r>
        <w:separator/>
      </w:r>
    </w:p>
  </w:endnote>
  <w:endnote w:type="continuationSeparator" w:id="0">
    <w:p w:rsidR="0039215B" w:rsidRDefault="0039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23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23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15B" w:rsidRDefault="0039215B">
      <w:r>
        <w:separator/>
      </w:r>
    </w:p>
  </w:footnote>
  <w:footnote w:type="continuationSeparator" w:id="0">
    <w:p w:rsidR="0039215B" w:rsidRDefault="00392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B23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CB1AE2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CB1AE2">
      <w:t>2826020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B231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361C7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9215B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7510A"/>
    <w:rsid w:val="007968EE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54031"/>
    <w:rsid w:val="00A73EA0"/>
    <w:rsid w:val="00A909CF"/>
    <w:rsid w:val="00A92754"/>
    <w:rsid w:val="00AA67DA"/>
    <w:rsid w:val="00B01373"/>
    <w:rsid w:val="00B06871"/>
    <w:rsid w:val="00B16B6D"/>
    <w:rsid w:val="00B31CC9"/>
    <w:rsid w:val="00B463EF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B1AE2"/>
    <w:rsid w:val="00CB2310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67244"/>
    <w:rsid w:val="00E76DB5"/>
    <w:rsid w:val="00EB07C2"/>
    <w:rsid w:val="00EC1220"/>
    <w:rsid w:val="00ED156E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A12F8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8DE8F-2E06-4779-AD6A-82D822F06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2021-06-25T01:32:00Z</cp:lastPrinted>
  <dcterms:created xsi:type="dcterms:W3CDTF">2024-07-22T05:09:00Z</dcterms:created>
  <dcterms:modified xsi:type="dcterms:W3CDTF">2024-07-22T05:09:00Z</dcterms:modified>
</cp:coreProperties>
</file>