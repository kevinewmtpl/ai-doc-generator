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D71007">
      <w:pPr>
        <w:rPr>
          <w:sz w:val="24"/>
          <w:lang w:eastAsia="zh-CN"/>
        </w:rPr>
      </w:pPr>
      <w:r>
        <w:rPr>
          <w:sz w:val="24"/>
        </w:rPr>
        <w:t>Date: 17</w:t>
      </w:r>
      <w:r w:rsidRPr="00D71007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214990" w:rsidRDefault="00D710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shift 1 unit MRT Bogie Frame within room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D71007">
      <w:pPr>
        <w:rPr>
          <w:sz w:val="24"/>
          <w:lang w:eastAsia="zh-CN"/>
        </w:rPr>
      </w:pPr>
      <w:r>
        <w:rPr>
          <w:sz w:val="24"/>
          <w:lang w:eastAsia="zh-CN"/>
        </w:rPr>
        <w:t>18/01/23</w:t>
      </w:r>
    </w:p>
    <w:p w:rsidR="00011C41" w:rsidRDefault="00011C41">
      <w:pPr>
        <w:rPr>
          <w:sz w:val="24"/>
          <w:lang w:eastAsia="zh-CN"/>
        </w:rPr>
      </w:pPr>
      <w:bookmarkStart w:id="0" w:name="_GoBack"/>
      <w:bookmarkEnd w:id="0"/>
    </w:p>
    <w:p w:rsidR="00011C41" w:rsidRPr="00011C41" w:rsidRDefault="0077249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810F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D7100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proofErr w:type="spellStart"/>
      <w:r>
        <w:rPr>
          <w:sz w:val="24"/>
          <w:szCs w:val="24"/>
          <w:lang w:eastAsia="zh-CN"/>
        </w:rPr>
        <w:t>Choa</w:t>
      </w:r>
      <w:proofErr w:type="spellEnd"/>
      <w:r>
        <w:rPr>
          <w:sz w:val="24"/>
          <w:szCs w:val="24"/>
          <w:lang w:eastAsia="zh-CN"/>
        </w:rPr>
        <w:t xml:space="preserve"> Choo Kang Grove</w:t>
      </w:r>
    </w:p>
    <w:p w:rsidR="00810F75" w:rsidRPr="00211B45" w:rsidRDefault="00D7100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ITE West College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33FD8" w:rsidRDefault="00D710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Wooden structure</w:t>
      </w:r>
    </w:p>
    <w:p w:rsidR="00211B45" w:rsidRDefault="007D70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D71007">
        <w:rPr>
          <w:sz w:val="24"/>
          <w:szCs w:val="24"/>
        </w:rPr>
        <w:t>equip with standard P.P.E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D71007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D71007">
        <w:rPr>
          <w:b w:val="0"/>
          <w:sz w:val="24"/>
          <w:u w:val="none"/>
          <w:lang w:eastAsia="zh-CN"/>
        </w:rPr>
        <w:t xml:space="preserve"> with wooden structure under equipment</w:t>
      </w:r>
    </w:p>
    <w:p w:rsidR="001C737A" w:rsidRPr="00D71007" w:rsidRDefault="00D7100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Adjust wooden structure to align properly under equipment  </w:t>
      </w:r>
    </w:p>
    <w:p w:rsidR="007D70D0" w:rsidRDefault="007724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Pallet truck to j</w:t>
      </w:r>
      <w:r w:rsidR="007D70D0">
        <w:rPr>
          <w:b w:val="0"/>
          <w:sz w:val="24"/>
          <w:u w:val="none"/>
          <w:lang w:eastAsia="zh-CN"/>
        </w:rPr>
        <w:t>ack</w:t>
      </w:r>
      <w:r w:rsidR="00D71007">
        <w:rPr>
          <w:b w:val="0"/>
          <w:sz w:val="24"/>
          <w:u w:val="none"/>
          <w:lang w:eastAsia="zh-CN"/>
        </w:rPr>
        <w:t xml:space="preserve"> up equipment </w:t>
      </w:r>
    </w:p>
    <w:p w:rsidR="00D71007" w:rsidRDefault="007724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equipment to new location within room </w:t>
      </w:r>
    </w:p>
    <w:p w:rsidR="007D70D0" w:rsidRDefault="007724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Insert I beam under equipment bed</w:t>
      </w:r>
    </w:p>
    <w:p w:rsidR="007D70D0" w:rsidRDefault="007724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equipment</w:t>
      </w:r>
      <w:r w:rsidR="007D70D0">
        <w:rPr>
          <w:b w:val="0"/>
          <w:sz w:val="24"/>
          <w:u w:val="none"/>
          <w:lang w:eastAsia="zh-CN"/>
        </w:rPr>
        <w:t xml:space="preserve"> and let it sit on the beam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Pr="0077249A" w:rsidRDefault="00520A9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7E30" w:rsidRDefault="00127E30">
      <w:r>
        <w:separator/>
      </w:r>
    </w:p>
  </w:endnote>
  <w:endnote w:type="continuationSeparator" w:id="0">
    <w:p w:rsidR="00127E30" w:rsidRDefault="0012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24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7E30" w:rsidRDefault="00127E30">
      <w:r>
        <w:separator/>
      </w:r>
    </w:p>
  </w:footnote>
  <w:footnote w:type="continuationSeparator" w:id="0">
    <w:p w:rsidR="00127E30" w:rsidRDefault="00127E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27E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77249A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127E3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77249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27E30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E5D75"/>
    <w:rsid w:val="00405E45"/>
    <w:rsid w:val="00483CC1"/>
    <w:rsid w:val="00495410"/>
    <w:rsid w:val="004C6A75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7249A"/>
    <w:rsid w:val="007B15D6"/>
    <w:rsid w:val="007D70D0"/>
    <w:rsid w:val="007E6F9D"/>
    <w:rsid w:val="00810F75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71007"/>
    <w:rsid w:val="00DE52F9"/>
    <w:rsid w:val="00DE75B9"/>
    <w:rsid w:val="00EE7CA0"/>
    <w:rsid w:val="00F0771A"/>
    <w:rsid w:val="00F132A8"/>
    <w:rsid w:val="00F224B9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2C45D-A32F-4C95-A3BC-9036F7E9C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2018-01-23T01:33:00Z</cp:lastPrinted>
  <dcterms:created xsi:type="dcterms:W3CDTF">2023-01-17T06:22:00Z</dcterms:created>
  <dcterms:modified xsi:type="dcterms:W3CDTF">2023-01-17T06:22:00Z</dcterms:modified>
</cp:coreProperties>
</file>