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0C243" w14:textId="77777777" w:rsidR="00111E9D" w:rsidRDefault="00111E9D">
      <w:pPr>
        <w:pStyle w:val="Title"/>
        <w:jc w:val="left"/>
        <w:rPr>
          <w:sz w:val="32"/>
          <w:szCs w:val="32"/>
          <w:lang w:eastAsia="zh-CN"/>
        </w:rPr>
      </w:pPr>
    </w:p>
    <w:p w14:paraId="1E18A886" w14:textId="5EAAA7B5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7A59C94C" w14:textId="77777777" w:rsidR="00661523" w:rsidRDefault="00661523">
      <w:pPr>
        <w:rPr>
          <w:sz w:val="24"/>
        </w:rPr>
      </w:pPr>
    </w:p>
    <w:p w14:paraId="0242F25F" w14:textId="2981F9D2" w:rsidR="00EE527F" w:rsidRDefault="00EF7E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61523">
        <w:rPr>
          <w:sz w:val="24"/>
        </w:rPr>
        <w:t>13</w:t>
      </w:r>
      <w:r w:rsidR="00661523" w:rsidRPr="00661523">
        <w:rPr>
          <w:sz w:val="24"/>
          <w:vertAlign w:val="superscript"/>
        </w:rPr>
        <w:t>th</w:t>
      </w:r>
      <w:r w:rsidR="000526E6">
        <w:rPr>
          <w:sz w:val="24"/>
        </w:rPr>
        <w:t xml:space="preserve"> Oct</w:t>
      </w:r>
      <w:r w:rsidR="00111E9D">
        <w:rPr>
          <w:sz w:val="24"/>
        </w:rPr>
        <w:t xml:space="preserve"> </w:t>
      </w:r>
      <w:r w:rsidR="002E0928">
        <w:rPr>
          <w:sz w:val="24"/>
          <w:lang w:eastAsia="zh-CN"/>
        </w:rPr>
        <w:t>2025</w:t>
      </w:r>
    </w:p>
    <w:p w14:paraId="5D58C69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C7121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4B80DB6" w14:textId="760CFA89" w:rsidR="00D37B7C" w:rsidRPr="00661523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4202B7">
        <w:rPr>
          <w:sz w:val="24"/>
          <w:lang w:eastAsia="zh-CN"/>
        </w:rPr>
        <w:t>ssist customer engineer to assemble</w:t>
      </w:r>
      <w:r w:rsidR="00D37B7C">
        <w:rPr>
          <w:sz w:val="24"/>
          <w:lang w:eastAsia="zh-CN"/>
        </w:rPr>
        <w:t xml:space="preserve"> machine </w:t>
      </w:r>
      <w:r w:rsidR="00D20784">
        <w:rPr>
          <w:sz w:val="24"/>
          <w:lang w:eastAsia="zh-CN"/>
        </w:rPr>
        <w:t>part</w:t>
      </w:r>
      <w:r w:rsidR="00661523">
        <w:rPr>
          <w:sz w:val="24"/>
          <w:lang w:eastAsia="zh-CN"/>
        </w:rPr>
        <w:t xml:space="preserve">s using 3ton battery forklift </w:t>
      </w:r>
    </w:p>
    <w:p w14:paraId="43F2C03B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2C56B5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B44651" w14:textId="35267C9A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BF4BFD">
        <w:rPr>
          <w:sz w:val="24"/>
          <w:lang w:eastAsia="zh-CN"/>
        </w:rPr>
        <w:t>ed</w:t>
      </w:r>
    </w:p>
    <w:p w14:paraId="70FA7D7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AC6219" w14:textId="77777777"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2A948A4" w14:textId="77777777" w:rsidR="00111E9D" w:rsidRDefault="00111E9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D03007D" w14:textId="1DBFB7B9" w:rsidR="002E0928" w:rsidRDefault="00661523">
      <w:pPr>
        <w:rPr>
          <w:sz w:val="24"/>
          <w:lang w:eastAsia="zh-CN"/>
        </w:rPr>
      </w:pPr>
      <w:r>
        <w:rPr>
          <w:sz w:val="24"/>
          <w:lang w:eastAsia="zh-CN"/>
        </w:rPr>
        <w:t>15/10/25 – 31/10/25</w:t>
      </w:r>
    </w:p>
    <w:p w14:paraId="45EA48DA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F9B653" w14:textId="77777777"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1D473E7" w14:textId="3E4FC991" w:rsidR="005E3CC7" w:rsidRDefault="006615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EF7E65">
        <w:rPr>
          <w:bCs/>
          <w:sz w:val="24"/>
          <w:szCs w:val="24"/>
          <w:lang w:eastAsia="zh-CN"/>
        </w:rPr>
        <w:t>:</w:t>
      </w:r>
      <w:r w:rsidR="00111E9D">
        <w:rPr>
          <w:bCs/>
          <w:sz w:val="24"/>
          <w:szCs w:val="24"/>
          <w:lang w:eastAsia="zh-CN"/>
        </w:rPr>
        <w:t>0</w:t>
      </w:r>
      <w:r w:rsidR="00EF7E65">
        <w:rPr>
          <w:bCs/>
          <w:sz w:val="24"/>
          <w:szCs w:val="24"/>
          <w:lang w:eastAsia="zh-CN"/>
        </w:rPr>
        <w:t xml:space="preserve">0 am </w:t>
      </w:r>
    </w:p>
    <w:p w14:paraId="5E6F5862" w14:textId="77777777"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09E7DE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5183CE" w14:textId="6A424290" w:rsidR="00DE77FE" w:rsidRDefault="00374B00" w:rsidP="00A57E24">
      <w:pPr>
        <w:pStyle w:val="Heading4"/>
      </w:pPr>
      <w:r>
        <w:t xml:space="preserve">16 Seletar Aerospace Crescent </w:t>
      </w:r>
      <w:r w:rsidR="002E0928">
        <w:t xml:space="preserve"> </w:t>
      </w:r>
      <w:r w:rsidR="00D37B7C">
        <w:t xml:space="preserve"> </w:t>
      </w:r>
    </w:p>
    <w:p w14:paraId="513A2ACF" w14:textId="790AB293" w:rsidR="00A57E24" w:rsidRPr="00A57E24" w:rsidRDefault="00374B00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</w:t>
      </w:r>
      <w:r w:rsidR="006E7CD4">
        <w:rPr>
          <w:sz w:val="24"/>
          <w:szCs w:val="24"/>
          <w:lang w:eastAsia="zh-CN"/>
        </w:rPr>
        <w:t xml:space="preserve"> Engineering</w:t>
      </w:r>
      <w:r w:rsidR="003F18B6">
        <w:rPr>
          <w:sz w:val="24"/>
          <w:szCs w:val="24"/>
          <w:lang w:eastAsia="zh-CN"/>
        </w:rPr>
        <w:t xml:space="preserve"> Pte Ltd</w:t>
      </w:r>
    </w:p>
    <w:p w14:paraId="3F893126" w14:textId="77777777" w:rsidR="00EE527F" w:rsidRDefault="00EE527F">
      <w:pPr>
        <w:rPr>
          <w:lang w:eastAsia="zh-CN"/>
        </w:rPr>
      </w:pPr>
    </w:p>
    <w:p w14:paraId="0D2F5281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E000C64" w14:textId="6AF9CB42" w:rsidR="00D37B7C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14:paraId="419DCCEC" w14:textId="7A758AEE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61523">
        <w:rPr>
          <w:sz w:val="24"/>
          <w:lang w:eastAsia="zh-CN"/>
        </w:rPr>
        <w:t>3</w:t>
      </w:r>
      <w:r>
        <w:rPr>
          <w:sz w:val="24"/>
          <w:lang w:eastAsia="zh-CN"/>
        </w:rPr>
        <w:t>ton</w:t>
      </w:r>
      <w:r w:rsidR="00661523">
        <w:rPr>
          <w:sz w:val="24"/>
          <w:lang w:eastAsia="zh-CN"/>
        </w:rPr>
        <w:t xml:space="preserve"> battery</w:t>
      </w:r>
      <w:r>
        <w:rPr>
          <w:sz w:val="24"/>
          <w:lang w:eastAsia="zh-CN"/>
        </w:rPr>
        <w:t xml:space="preserve"> forklift</w:t>
      </w:r>
    </w:p>
    <w:p w14:paraId="0DD883E6" w14:textId="02F59C1F" w:rsidR="00C64CD6" w:rsidRDefault="006615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F4BFD">
        <w:rPr>
          <w:sz w:val="24"/>
          <w:lang w:eastAsia="zh-CN"/>
        </w:rPr>
        <w:t xml:space="preserve">allet truck </w:t>
      </w:r>
      <w:r w:rsidR="00D37B7C">
        <w:rPr>
          <w:sz w:val="24"/>
          <w:lang w:eastAsia="zh-CN"/>
        </w:rPr>
        <w:t xml:space="preserve"> </w:t>
      </w:r>
    </w:p>
    <w:p w14:paraId="0E41BB92" w14:textId="77777777" w:rsidR="00661523" w:rsidRDefault="006615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9E63AD" w14:textId="280F693D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62D66A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6125E76F" w14:textId="4E090C02" w:rsidR="00EF7E65" w:rsidRPr="0066152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</w:t>
      </w:r>
      <w:r w:rsidR="00D631F1">
        <w:rPr>
          <w:sz w:val="24"/>
          <w:lang w:eastAsia="zh-CN"/>
        </w:rPr>
        <w:t xml:space="preserve">intentionally </w:t>
      </w:r>
    </w:p>
    <w:p w14:paraId="062C8450" w14:textId="77777777" w:rsidR="00EF7E65" w:rsidRDefault="00EF7E6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DDCF73B" w14:textId="77777777" w:rsidR="00661523" w:rsidRDefault="0066152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4DCB59E" w14:textId="695ADCFE"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2307651" w14:textId="4C0C0724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3B4E4FD" w14:textId="3AA2E1A8" w:rsidR="00111E9D" w:rsidRPr="00D31002" w:rsidRDefault="00A87E64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</w:t>
      </w:r>
      <w:r w:rsidR="00661523">
        <w:rPr>
          <w:sz w:val="24"/>
          <w:lang w:eastAsia="zh-CN"/>
        </w:rPr>
        <w:t xml:space="preserve">forklift operator </w:t>
      </w:r>
    </w:p>
    <w:p w14:paraId="58B6CD46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EDD7D5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2A85B960" w14:textId="3A70C1E0" w:rsidR="004202B7" w:rsidRPr="00661523" w:rsidRDefault="000C3941" w:rsidP="006615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61523">
        <w:rPr>
          <w:sz w:val="24"/>
          <w:lang w:eastAsia="zh-CN"/>
        </w:rPr>
        <w:t xml:space="preserve">Uncrate case </w:t>
      </w:r>
      <w:r w:rsidR="00661523">
        <w:rPr>
          <w:sz w:val="24"/>
          <w:lang w:eastAsia="zh-CN"/>
        </w:rPr>
        <w:t>and put aside</w:t>
      </w:r>
      <w:r w:rsidR="00FE004B" w:rsidRPr="00661523">
        <w:rPr>
          <w:sz w:val="24"/>
          <w:lang w:eastAsia="zh-CN"/>
        </w:rPr>
        <w:t xml:space="preserve">  </w:t>
      </w:r>
    </w:p>
    <w:p w14:paraId="38A06230" w14:textId="7FF30F98" w:rsidR="00DD146C" w:rsidRDefault="00661523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and detach accessories from base</w:t>
      </w:r>
    </w:p>
    <w:p w14:paraId="5CF25130" w14:textId="04282D89" w:rsidR="00661523" w:rsidRDefault="00661523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into factory premise</w:t>
      </w:r>
    </w:p>
    <w:p w14:paraId="63AC5232" w14:textId="750CAE1A" w:rsidR="00661523" w:rsidRDefault="00661523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at designated location for engineer to assemble </w:t>
      </w:r>
    </w:p>
    <w:p w14:paraId="2F6DE194" w14:textId="3366CF82" w:rsidR="003A60EE" w:rsidRPr="00661523" w:rsidRDefault="00EE527F" w:rsidP="006615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61523">
        <w:rPr>
          <w:sz w:val="24"/>
          <w:lang w:eastAsia="zh-CN"/>
        </w:rPr>
        <w:t>Once job complete, team leader will instruct the team to perform proper housekeeping</w:t>
      </w:r>
    </w:p>
    <w:p w14:paraId="2573A476" w14:textId="77777777"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60791776" w14:textId="77777777"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085E67B" w14:textId="77777777"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4BE7C3A4" w14:textId="77777777"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54944F2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6402273E" w14:textId="77777777" w:rsidR="00D31002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</w:t>
      </w:r>
      <w:r w:rsidR="00D31002">
        <w:rPr>
          <w:sz w:val="24"/>
          <w:szCs w:val="24"/>
        </w:rPr>
        <w:t>d</w:t>
      </w:r>
    </w:p>
    <w:p w14:paraId="4AA0291F" w14:textId="46CD9FF0" w:rsidR="00CA3063" w:rsidRDefault="00D3100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7D565B1B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A9B56" w14:textId="77777777" w:rsidR="00B015A6" w:rsidRDefault="00B015A6">
      <w:r>
        <w:separator/>
      </w:r>
    </w:p>
  </w:endnote>
  <w:endnote w:type="continuationSeparator" w:id="0">
    <w:p w14:paraId="462446F1" w14:textId="77777777" w:rsidR="00B015A6" w:rsidRDefault="00B0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FC9CA" w14:textId="7D62BD5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58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0C5C60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8A9ED" w14:textId="77777777" w:rsidR="00B015A6" w:rsidRDefault="00B015A6">
      <w:r>
        <w:separator/>
      </w:r>
    </w:p>
  </w:footnote>
  <w:footnote w:type="continuationSeparator" w:id="0">
    <w:p w14:paraId="0A96CDC8" w14:textId="77777777" w:rsidR="00B015A6" w:rsidRDefault="00B01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0913" w14:textId="1BDE7DF2" w:rsidR="00EE527F" w:rsidRPr="00772D7B" w:rsidRDefault="002E0928" w:rsidP="00772D7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9D51DED" wp14:editId="3163816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E9D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2519D0EE" w14:textId="77777777" w:rsidR="00EE527F" w:rsidRDefault="00D37B7C">
    <w:pPr>
      <w:pStyle w:val="Header"/>
      <w:jc w:val="center"/>
    </w:pPr>
    <w:r>
      <w:t>No. 28 Kranji Loop #05-03, Kranji Green, Singapore 739571</w:t>
    </w:r>
  </w:p>
  <w:p w14:paraId="6A7108AF" w14:textId="4361D8CA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0D6713B2" w14:textId="77777777" w:rsidR="00EE527F" w:rsidRDefault="00EE527F">
    <w:pPr>
      <w:pStyle w:val="Header"/>
      <w:jc w:val="center"/>
    </w:pPr>
    <w:r>
      <w:t>GST Reg No. : M2-8923804 – 2</w:t>
    </w:r>
  </w:p>
  <w:p w14:paraId="466B394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8139A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387343">
    <w:abstractNumId w:val="2"/>
  </w:num>
  <w:num w:numId="2" w16cid:durableId="689457363">
    <w:abstractNumId w:val="4"/>
  </w:num>
  <w:num w:numId="3" w16cid:durableId="1947423414">
    <w:abstractNumId w:val="0"/>
  </w:num>
  <w:num w:numId="4" w16cid:durableId="288367550">
    <w:abstractNumId w:val="9"/>
  </w:num>
  <w:num w:numId="5" w16cid:durableId="390157632">
    <w:abstractNumId w:val="5"/>
  </w:num>
  <w:num w:numId="6" w16cid:durableId="295456755">
    <w:abstractNumId w:val="6"/>
  </w:num>
  <w:num w:numId="7" w16cid:durableId="907110373">
    <w:abstractNumId w:val="3"/>
  </w:num>
  <w:num w:numId="8" w16cid:durableId="1372152957">
    <w:abstractNumId w:val="7"/>
  </w:num>
  <w:num w:numId="9" w16cid:durableId="127087398">
    <w:abstractNumId w:val="1"/>
  </w:num>
  <w:num w:numId="10" w16cid:durableId="2069452643">
    <w:abstractNumId w:val="8"/>
  </w:num>
  <w:num w:numId="11" w16cid:durableId="103377228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A84"/>
    <w:rsid w:val="000164C3"/>
    <w:rsid w:val="000168A1"/>
    <w:rsid w:val="00017290"/>
    <w:rsid w:val="00037A80"/>
    <w:rsid w:val="000526E6"/>
    <w:rsid w:val="00056420"/>
    <w:rsid w:val="00075DD7"/>
    <w:rsid w:val="000A4B4F"/>
    <w:rsid w:val="000C3941"/>
    <w:rsid w:val="000C5C60"/>
    <w:rsid w:val="000F082E"/>
    <w:rsid w:val="00111E9D"/>
    <w:rsid w:val="001128BA"/>
    <w:rsid w:val="00133B61"/>
    <w:rsid w:val="0015129F"/>
    <w:rsid w:val="0015341D"/>
    <w:rsid w:val="00160D36"/>
    <w:rsid w:val="00163F39"/>
    <w:rsid w:val="001645BC"/>
    <w:rsid w:val="00193DFA"/>
    <w:rsid w:val="001962CB"/>
    <w:rsid w:val="001C36A6"/>
    <w:rsid w:val="00251834"/>
    <w:rsid w:val="00263D09"/>
    <w:rsid w:val="00284372"/>
    <w:rsid w:val="002B3EE6"/>
    <w:rsid w:val="002E0928"/>
    <w:rsid w:val="002E5ACE"/>
    <w:rsid w:val="003033AF"/>
    <w:rsid w:val="00360DBE"/>
    <w:rsid w:val="00374B00"/>
    <w:rsid w:val="003A60EE"/>
    <w:rsid w:val="003C4111"/>
    <w:rsid w:val="003F18B6"/>
    <w:rsid w:val="004202B7"/>
    <w:rsid w:val="0042603E"/>
    <w:rsid w:val="00440B76"/>
    <w:rsid w:val="00465941"/>
    <w:rsid w:val="004725E1"/>
    <w:rsid w:val="00475D86"/>
    <w:rsid w:val="004C14F0"/>
    <w:rsid w:val="00537194"/>
    <w:rsid w:val="00541CE8"/>
    <w:rsid w:val="00543B4A"/>
    <w:rsid w:val="00545425"/>
    <w:rsid w:val="00556594"/>
    <w:rsid w:val="00556ABB"/>
    <w:rsid w:val="00562658"/>
    <w:rsid w:val="00572417"/>
    <w:rsid w:val="0057327B"/>
    <w:rsid w:val="005778E5"/>
    <w:rsid w:val="005B1491"/>
    <w:rsid w:val="005C3925"/>
    <w:rsid w:val="005C5283"/>
    <w:rsid w:val="005E3CC7"/>
    <w:rsid w:val="005E6269"/>
    <w:rsid w:val="00661523"/>
    <w:rsid w:val="00687203"/>
    <w:rsid w:val="006A0465"/>
    <w:rsid w:val="006A5466"/>
    <w:rsid w:val="006B42B0"/>
    <w:rsid w:val="006D1B10"/>
    <w:rsid w:val="006E7CD4"/>
    <w:rsid w:val="006F7BC9"/>
    <w:rsid w:val="007046DC"/>
    <w:rsid w:val="0073651E"/>
    <w:rsid w:val="0074581A"/>
    <w:rsid w:val="00771E63"/>
    <w:rsid w:val="00772D7B"/>
    <w:rsid w:val="0078517D"/>
    <w:rsid w:val="00786052"/>
    <w:rsid w:val="00792F41"/>
    <w:rsid w:val="007B2719"/>
    <w:rsid w:val="007B2926"/>
    <w:rsid w:val="007C40B7"/>
    <w:rsid w:val="007D0541"/>
    <w:rsid w:val="007F335E"/>
    <w:rsid w:val="008018EB"/>
    <w:rsid w:val="00811DF3"/>
    <w:rsid w:val="008221E2"/>
    <w:rsid w:val="008254AB"/>
    <w:rsid w:val="00827A8F"/>
    <w:rsid w:val="00830211"/>
    <w:rsid w:val="00840DC8"/>
    <w:rsid w:val="00842F96"/>
    <w:rsid w:val="00864E24"/>
    <w:rsid w:val="00885060"/>
    <w:rsid w:val="0088566E"/>
    <w:rsid w:val="008919BC"/>
    <w:rsid w:val="008A646D"/>
    <w:rsid w:val="008E49B9"/>
    <w:rsid w:val="00913C1D"/>
    <w:rsid w:val="00924100"/>
    <w:rsid w:val="00927F5E"/>
    <w:rsid w:val="00953C8B"/>
    <w:rsid w:val="00961486"/>
    <w:rsid w:val="00A1573E"/>
    <w:rsid w:val="00A3567D"/>
    <w:rsid w:val="00A36F93"/>
    <w:rsid w:val="00A40342"/>
    <w:rsid w:val="00A57E24"/>
    <w:rsid w:val="00A87E64"/>
    <w:rsid w:val="00A922BB"/>
    <w:rsid w:val="00AC5524"/>
    <w:rsid w:val="00AD2AAC"/>
    <w:rsid w:val="00B015A6"/>
    <w:rsid w:val="00B14E86"/>
    <w:rsid w:val="00B5267F"/>
    <w:rsid w:val="00B877A2"/>
    <w:rsid w:val="00BA6C93"/>
    <w:rsid w:val="00BC585D"/>
    <w:rsid w:val="00BD0D0D"/>
    <w:rsid w:val="00BF4BFD"/>
    <w:rsid w:val="00C101A7"/>
    <w:rsid w:val="00C475F0"/>
    <w:rsid w:val="00C5445F"/>
    <w:rsid w:val="00C64CD6"/>
    <w:rsid w:val="00C844B7"/>
    <w:rsid w:val="00CA3063"/>
    <w:rsid w:val="00CA407C"/>
    <w:rsid w:val="00CB1A7A"/>
    <w:rsid w:val="00CC4A53"/>
    <w:rsid w:val="00CE5887"/>
    <w:rsid w:val="00D00A75"/>
    <w:rsid w:val="00D02D29"/>
    <w:rsid w:val="00D20784"/>
    <w:rsid w:val="00D252B7"/>
    <w:rsid w:val="00D31002"/>
    <w:rsid w:val="00D37B7C"/>
    <w:rsid w:val="00D631F1"/>
    <w:rsid w:val="00D75EF4"/>
    <w:rsid w:val="00D76F88"/>
    <w:rsid w:val="00DD146C"/>
    <w:rsid w:val="00DE77FE"/>
    <w:rsid w:val="00DF2260"/>
    <w:rsid w:val="00E03A10"/>
    <w:rsid w:val="00E11985"/>
    <w:rsid w:val="00E16AE4"/>
    <w:rsid w:val="00E50334"/>
    <w:rsid w:val="00E621E2"/>
    <w:rsid w:val="00E82891"/>
    <w:rsid w:val="00E87FDA"/>
    <w:rsid w:val="00EB00E7"/>
    <w:rsid w:val="00ED0A4C"/>
    <w:rsid w:val="00EE527F"/>
    <w:rsid w:val="00EF7E65"/>
    <w:rsid w:val="00F04050"/>
    <w:rsid w:val="00F110BD"/>
    <w:rsid w:val="00F24168"/>
    <w:rsid w:val="00FA7946"/>
    <w:rsid w:val="00FD31A2"/>
    <w:rsid w:val="00FD48D4"/>
    <w:rsid w:val="00FD7D40"/>
    <w:rsid w:val="00FE004B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71DF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2025-04-24T07:03:00Z</cp:lastPrinted>
  <dcterms:created xsi:type="dcterms:W3CDTF">2025-10-13T03:12:00Z</dcterms:created>
  <dcterms:modified xsi:type="dcterms:W3CDTF">2025-10-13T03:14:00Z</dcterms:modified>
</cp:coreProperties>
</file>