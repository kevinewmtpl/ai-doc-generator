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EA2F8" w14:textId="77777777" w:rsidR="00111148" w:rsidRDefault="00111148">
      <w:pPr>
        <w:pStyle w:val="Title"/>
        <w:jc w:val="left"/>
        <w:rPr>
          <w:sz w:val="32"/>
          <w:szCs w:val="32"/>
          <w:lang w:eastAsia="zh-CN"/>
        </w:rPr>
      </w:pPr>
    </w:p>
    <w:p w14:paraId="56CEACEE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4088BC08" w14:textId="2134CE31" w:rsidR="00EE527F" w:rsidRDefault="0011114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A4EED">
        <w:rPr>
          <w:sz w:val="24"/>
        </w:rPr>
        <w:t>12</w:t>
      </w:r>
      <w:r w:rsidR="004A4EED" w:rsidRPr="004A4EED">
        <w:rPr>
          <w:sz w:val="24"/>
          <w:vertAlign w:val="superscript"/>
        </w:rPr>
        <w:t>th</w:t>
      </w:r>
      <w:r w:rsidR="004A4EED">
        <w:rPr>
          <w:sz w:val="24"/>
        </w:rPr>
        <w:t xml:space="preserve"> Feb 2025</w:t>
      </w:r>
    </w:p>
    <w:p w14:paraId="58A264A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8FC747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80E0274" w14:textId="59F05EE1" w:rsidR="0078517D" w:rsidRPr="00E56BD5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rts using lorry crane, </w:t>
      </w:r>
      <w:r w:rsidR="000B549F">
        <w:rPr>
          <w:sz w:val="24"/>
          <w:lang w:eastAsia="zh-CN"/>
        </w:rPr>
        <w:t>shift out to loading area</w:t>
      </w:r>
      <w:r w:rsidR="000D4F0D">
        <w:rPr>
          <w:sz w:val="24"/>
          <w:lang w:eastAsia="zh-CN"/>
        </w:rPr>
        <w:t xml:space="preserve"> for packing</w:t>
      </w:r>
    </w:p>
    <w:p w14:paraId="0C80FF93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BD95F4D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41F767A" w14:textId="4257A7AE" w:rsidR="000B549F" w:rsidRDefault="000D4F0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UCHINE machine</w:t>
      </w:r>
    </w:p>
    <w:p w14:paraId="26F3AB96" w14:textId="5E5CE6E9" w:rsidR="000D4F0D" w:rsidRPr="002058CC" w:rsidRDefault="000D4F0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</w:t>
      </w:r>
    </w:p>
    <w:p w14:paraId="0610F167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309B00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B3759B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40B38C7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20337A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7AD1C5EA" w14:textId="113074BF" w:rsidR="00797DEA" w:rsidRDefault="000D4F0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E3F349B" w14:textId="5991C291" w:rsidR="000D4F0D" w:rsidRDefault="000D4F0D">
      <w:pPr>
        <w:rPr>
          <w:sz w:val="24"/>
          <w:lang w:eastAsia="zh-CN"/>
        </w:rPr>
      </w:pPr>
      <w:r>
        <w:rPr>
          <w:sz w:val="24"/>
          <w:lang w:eastAsia="zh-CN"/>
        </w:rPr>
        <w:t>24/02/</w:t>
      </w:r>
      <w:proofErr w:type="gramStart"/>
      <w:r>
        <w:rPr>
          <w:sz w:val="24"/>
          <w:lang w:eastAsia="zh-CN"/>
        </w:rPr>
        <w:t>25  -</w:t>
      </w:r>
      <w:proofErr w:type="gramEnd"/>
      <w:r>
        <w:rPr>
          <w:sz w:val="24"/>
          <w:lang w:eastAsia="zh-CN"/>
        </w:rPr>
        <w:t xml:space="preserve">  04/03/25</w:t>
      </w:r>
    </w:p>
    <w:p w14:paraId="5CA2A009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5E2673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99D882F" w14:textId="6404479F" w:rsidR="002058CC" w:rsidRDefault="009E4A46" w:rsidP="002058CC">
      <w:pPr>
        <w:pStyle w:val="Heading4"/>
      </w:pPr>
      <w:r>
        <w:t xml:space="preserve">51 Corporation Rd </w:t>
      </w:r>
    </w:p>
    <w:p w14:paraId="6B7E548E" w14:textId="33F772B5" w:rsidR="00A57E24" w:rsidRPr="002058CC" w:rsidRDefault="006A4E73" w:rsidP="002058CC">
      <w:pPr>
        <w:pStyle w:val="Heading4"/>
      </w:pPr>
      <w:proofErr w:type="spellStart"/>
      <w:r>
        <w:t>Avitron</w:t>
      </w:r>
      <w:proofErr w:type="spellEnd"/>
      <w:r w:rsidR="002058CC">
        <w:t xml:space="preserve"> Pte Ltd </w:t>
      </w:r>
    </w:p>
    <w:p w14:paraId="687EB17C" w14:textId="77777777" w:rsidR="00EE527F" w:rsidRDefault="00EE527F">
      <w:pPr>
        <w:rPr>
          <w:lang w:eastAsia="zh-CN"/>
        </w:rPr>
      </w:pPr>
    </w:p>
    <w:p w14:paraId="5F6BE372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17D3ADA" w14:textId="502EF1FA" w:rsidR="00112142" w:rsidRDefault="006A4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11148">
        <w:rPr>
          <w:sz w:val="24"/>
          <w:lang w:eastAsia="zh-CN"/>
        </w:rPr>
        <w:t xml:space="preserve"> x lorry loader</w:t>
      </w:r>
    </w:p>
    <w:p w14:paraId="7C4798C1" w14:textId="77777777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1BC22F7" w14:textId="77777777" w:rsidR="00017290" w:rsidRDefault="001111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14:paraId="09964B81" w14:textId="77777777" w:rsidR="00634CE2" w:rsidRDefault="001111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634CE2">
        <w:rPr>
          <w:sz w:val="24"/>
          <w:lang w:eastAsia="zh-CN"/>
        </w:rPr>
        <w:t>ollers</w:t>
      </w:r>
    </w:p>
    <w:p w14:paraId="50DB527B" w14:textId="77777777" w:rsidR="004A4EED" w:rsidRDefault="004A4E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E4FF6D" w14:textId="518405B2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427B762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32B3330C" w14:textId="77777777" w:rsidR="00C63EF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1FBA245C" w14:textId="77777777" w:rsidR="00111148" w:rsidRDefault="0011114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74C1F36" w14:textId="6F90ED55" w:rsidR="006A4E73" w:rsidRDefault="006A4E7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2C412329" w14:textId="1EA7BE2C" w:rsidR="006A4E73" w:rsidRDefault="006A4E73" w:rsidP="003033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 </w:t>
      </w:r>
    </w:p>
    <w:p w14:paraId="7AFD595C" w14:textId="27EC091A" w:rsidR="006A4E73" w:rsidRDefault="006A4E73" w:rsidP="003033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after job completion </w:t>
      </w:r>
    </w:p>
    <w:p w14:paraId="3BCA755C" w14:textId="77777777" w:rsidR="006A4E73" w:rsidRPr="006A4E73" w:rsidRDefault="006A4E73" w:rsidP="003033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3119E76" w14:textId="77777777" w:rsidR="00EE527F" w:rsidRPr="00C63EFC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F8E1D2" w14:textId="51A8025B"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C63EFC">
        <w:rPr>
          <w:sz w:val="24"/>
          <w:lang w:eastAsia="zh-CN"/>
        </w:rPr>
        <w:t>signalman</w:t>
      </w:r>
      <w:r w:rsidR="006A4E73">
        <w:rPr>
          <w:sz w:val="24"/>
          <w:lang w:eastAsia="zh-CN"/>
        </w:rPr>
        <w:t xml:space="preserve"> and </w:t>
      </w:r>
      <w:r w:rsidR="00545425">
        <w:rPr>
          <w:sz w:val="24"/>
          <w:lang w:eastAsia="zh-CN"/>
        </w:rPr>
        <w:t>lorry</w:t>
      </w:r>
      <w:r w:rsidR="00C63EFC">
        <w:rPr>
          <w:sz w:val="24"/>
          <w:lang w:eastAsia="zh-CN"/>
        </w:rPr>
        <w:t xml:space="preserve"> </w:t>
      </w:r>
      <w:r w:rsidR="006A4E73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07FBFDAC" w14:textId="77777777"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3F74CA" w14:textId="77777777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2706A42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DA94FFF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36EEAAB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212D4D82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62032E38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F110AD0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3BD899B1" w14:textId="77777777"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14:paraId="7F8CE3C1" w14:textId="77777777"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14:paraId="33077A05" w14:textId="77777777" w:rsidR="004A4EED" w:rsidRDefault="004A4EE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11148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5B0A55C1" w14:textId="7C6DB39B" w:rsidR="00111148" w:rsidRDefault="004A4EE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</w:t>
      </w:r>
      <w:r w:rsidR="00111148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rigging point of </w:t>
      </w:r>
      <w:r w:rsidR="00111148">
        <w:rPr>
          <w:sz w:val="24"/>
          <w:lang w:eastAsia="zh-CN"/>
        </w:rPr>
        <w:t xml:space="preserve">machine parts </w:t>
      </w:r>
    </w:p>
    <w:p w14:paraId="3688A3A8" w14:textId="77777777" w:rsidR="00886727" w:rsidRPr="00111148" w:rsidRDefault="00E66712" w:rsidP="001111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C63EFC">
        <w:rPr>
          <w:sz w:val="24"/>
          <w:lang w:eastAsia="zh-CN"/>
        </w:rPr>
        <w:t>part</w:t>
      </w:r>
    </w:p>
    <w:p w14:paraId="32FB3601" w14:textId="77777777" w:rsidR="00112142" w:rsidRDefault="00C63EFC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66712">
        <w:rPr>
          <w:sz w:val="24"/>
          <w:lang w:eastAsia="zh-CN"/>
        </w:rPr>
        <w:t>orry crane to hoist</w:t>
      </w:r>
      <w:r w:rsidR="0064493B">
        <w:rPr>
          <w:sz w:val="24"/>
          <w:lang w:eastAsia="zh-CN"/>
        </w:rPr>
        <w:t xml:space="preserve"> down </w:t>
      </w:r>
      <w:r w:rsidR="00E66712">
        <w:rPr>
          <w:sz w:val="24"/>
          <w:lang w:eastAsia="zh-CN"/>
        </w:rPr>
        <w:t>machine parts after dismantle</w:t>
      </w:r>
    </w:p>
    <w:p w14:paraId="6A539343" w14:textId="77777777" w:rsidR="0088787A" w:rsidRPr="009D4E05" w:rsidRDefault="0088787A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14:paraId="23455572" w14:textId="77777777" w:rsidR="00D76F88" w:rsidRDefault="0088787A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64493B">
        <w:rPr>
          <w:sz w:val="24"/>
          <w:lang w:eastAsia="zh-CN"/>
        </w:rPr>
        <w:t xml:space="preserve"> to loading area</w:t>
      </w:r>
    </w:p>
    <w:p w14:paraId="4B3DE13F" w14:textId="7057C802" w:rsidR="004A4EED" w:rsidRPr="004A4EED" w:rsidRDefault="004A4EED" w:rsidP="004A4E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load onto wooden base for packing </w:t>
      </w:r>
    </w:p>
    <w:p w14:paraId="12C5D7C3" w14:textId="40104543" w:rsidR="004A4EED" w:rsidRDefault="004A4EED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up onto customer arrange transport</w:t>
      </w:r>
    </w:p>
    <w:p w14:paraId="0C048F48" w14:textId="54EF8866" w:rsidR="00BC0051" w:rsidRPr="004A4EED" w:rsidRDefault="00E66712" w:rsidP="004A4E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4A4EED">
        <w:rPr>
          <w:sz w:val="24"/>
          <w:lang w:eastAsia="zh-CN"/>
        </w:rPr>
        <w:t xml:space="preserve"> case</w:t>
      </w:r>
      <w:r w:rsidR="00BC0051">
        <w:rPr>
          <w:sz w:val="24"/>
          <w:lang w:eastAsia="zh-CN"/>
        </w:rPr>
        <w:t xml:space="preserve"> wi</w:t>
      </w:r>
      <w:r w:rsidR="00111148">
        <w:rPr>
          <w:sz w:val="24"/>
          <w:lang w:eastAsia="zh-CN"/>
        </w:rPr>
        <w:t xml:space="preserve">th </w:t>
      </w:r>
      <w:r w:rsidR="004A4EED">
        <w:rPr>
          <w:sz w:val="24"/>
          <w:lang w:eastAsia="zh-CN"/>
        </w:rPr>
        <w:t xml:space="preserve">lashing </w:t>
      </w:r>
      <w:r w:rsidR="00111148">
        <w:rPr>
          <w:sz w:val="24"/>
          <w:lang w:eastAsia="zh-CN"/>
        </w:rPr>
        <w:t>belts</w:t>
      </w:r>
      <w:r w:rsidR="004A4EED">
        <w:rPr>
          <w:sz w:val="24"/>
          <w:lang w:eastAsia="zh-CN"/>
        </w:rPr>
        <w:t xml:space="preserve"> and chocking wood</w:t>
      </w:r>
    </w:p>
    <w:p w14:paraId="25F972CF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DB624C5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7FAD94E5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413614CB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223D7317" w14:textId="77777777" w:rsidR="004A4EED" w:rsidRDefault="004A4EED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52C89679" w14:textId="72A0E9FD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4417AEB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34E86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F1576D8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57CFE7B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673B8F7F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3E663" w14:textId="77777777" w:rsidR="00EA75EC" w:rsidRDefault="00EA75EC">
      <w:r>
        <w:separator/>
      </w:r>
    </w:p>
  </w:endnote>
  <w:endnote w:type="continuationSeparator" w:id="0">
    <w:p w14:paraId="74CA38CD" w14:textId="77777777" w:rsidR="00EA75EC" w:rsidRDefault="00EA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9AF0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4E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4E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6BF3A" w14:textId="77777777" w:rsidR="00EA75EC" w:rsidRDefault="00EA75EC">
      <w:r>
        <w:separator/>
      </w:r>
    </w:p>
  </w:footnote>
  <w:footnote w:type="continuationSeparator" w:id="0">
    <w:p w14:paraId="57CEFFBC" w14:textId="77777777" w:rsidR="00EA75EC" w:rsidRDefault="00EA7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82B71" w14:textId="52458ECC" w:rsidR="00EE527F" w:rsidRPr="004A4EED" w:rsidRDefault="009E4A46" w:rsidP="004A4EE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871E94" wp14:editId="369E623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EED">
      <w:rPr>
        <w:b/>
        <w:color w:val="0000FF"/>
        <w:sz w:val="28"/>
      </w:rPr>
      <w:t xml:space="preserve">                      </w:t>
    </w:r>
    <w:r w:rsidR="00EE527F">
      <w:rPr>
        <w:b/>
        <w:color w:val="0000FF"/>
        <w:sz w:val="28"/>
      </w:rPr>
      <w:t>ERIC WONG MACHINERY TRANSPORTATION PTE LTD</w:t>
    </w:r>
  </w:p>
  <w:p w14:paraId="1FD7468D" w14:textId="1C57CBF0" w:rsidR="00EE527F" w:rsidRDefault="004A4EED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20BA410E" w14:textId="695C7D1D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245E788D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743711E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1577911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0643428">
    <w:abstractNumId w:val="2"/>
  </w:num>
  <w:num w:numId="2" w16cid:durableId="1977297611">
    <w:abstractNumId w:val="4"/>
  </w:num>
  <w:num w:numId="3" w16cid:durableId="1547402046">
    <w:abstractNumId w:val="0"/>
  </w:num>
  <w:num w:numId="4" w16cid:durableId="722172987">
    <w:abstractNumId w:val="9"/>
  </w:num>
  <w:num w:numId="5" w16cid:durableId="1391735229">
    <w:abstractNumId w:val="5"/>
  </w:num>
  <w:num w:numId="6" w16cid:durableId="753475376">
    <w:abstractNumId w:val="6"/>
  </w:num>
  <w:num w:numId="7" w16cid:durableId="1388991238">
    <w:abstractNumId w:val="3"/>
  </w:num>
  <w:num w:numId="8" w16cid:durableId="284431967">
    <w:abstractNumId w:val="7"/>
  </w:num>
  <w:num w:numId="9" w16cid:durableId="455762462">
    <w:abstractNumId w:val="1"/>
  </w:num>
  <w:num w:numId="10" w16cid:durableId="1816755368">
    <w:abstractNumId w:val="8"/>
  </w:num>
  <w:num w:numId="11" w16cid:durableId="66921482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4F0D"/>
    <w:rsid w:val="000D7AF8"/>
    <w:rsid w:val="00111148"/>
    <w:rsid w:val="00112142"/>
    <w:rsid w:val="00133B61"/>
    <w:rsid w:val="00134E86"/>
    <w:rsid w:val="0014429A"/>
    <w:rsid w:val="0015341D"/>
    <w:rsid w:val="00160D36"/>
    <w:rsid w:val="001645BC"/>
    <w:rsid w:val="001803D4"/>
    <w:rsid w:val="00193DFA"/>
    <w:rsid w:val="001962CB"/>
    <w:rsid w:val="001C36A6"/>
    <w:rsid w:val="002058CC"/>
    <w:rsid w:val="00223B2F"/>
    <w:rsid w:val="00251834"/>
    <w:rsid w:val="00260A06"/>
    <w:rsid w:val="00284372"/>
    <w:rsid w:val="002E5ACE"/>
    <w:rsid w:val="003033AF"/>
    <w:rsid w:val="003040BD"/>
    <w:rsid w:val="00360DBE"/>
    <w:rsid w:val="00364A7F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4EED"/>
    <w:rsid w:val="004A6CAA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4E73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8787A"/>
    <w:rsid w:val="008919BC"/>
    <w:rsid w:val="008A1068"/>
    <w:rsid w:val="008A646D"/>
    <w:rsid w:val="00950008"/>
    <w:rsid w:val="00953C8B"/>
    <w:rsid w:val="00961486"/>
    <w:rsid w:val="009D4E05"/>
    <w:rsid w:val="009E4A46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33C74"/>
    <w:rsid w:val="00C475F0"/>
    <w:rsid w:val="00C627DB"/>
    <w:rsid w:val="00C63EFC"/>
    <w:rsid w:val="00C64089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A75EC"/>
    <w:rsid w:val="00EE37C0"/>
    <w:rsid w:val="00EE527F"/>
    <w:rsid w:val="00F04050"/>
    <w:rsid w:val="00F110BD"/>
    <w:rsid w:val="00F24168"/>
    <w:rsid w:val="00F948FE"/>
    <w:rsid w:val="00FA7946"/>
    <w:rsid w:val="00FC7147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5BF8D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2023-05-08T02:32:00Z</cp:lastPrinted>
  <dcterms:created xsi:type="dcterms:W3CDTF">2025-02-12T01:18:00Z</dcterms:created>
  <dcterms:modified xsi:type="dcterms:W3CDTF">2025-02-12T01:34:00Z</dcterms:modified>
</cp:coreProperties>
</file>