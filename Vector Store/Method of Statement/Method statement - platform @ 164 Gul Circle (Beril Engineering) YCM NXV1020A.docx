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8D6" w:rsidRDefault="004458D6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458D6" w:rsidRDefault="004458D6">
      <w:pPr>
        <w:rPr>
          <w:sz w:val="24"/>
        </w:rPr>
      </w:pPr>
    </w:p>
    <w:p w:rsidR="00EE527F" w:rsidRDefault="00606189">
      <w:pPr>
        <w:rPr>
          <w:sz w:val="24"/>
          <w:lang w:eastAsia="zh-CN"/>
        </w:rPr>
      </w:pPr>
      <w:r>
        <w:rPr>
          <w:sz w:val="24"/>
        </w:rPr>
        <w:t>Date: 18</w:t>
      </w:r>
      <w:r w:rsidRPr="00606189">
        <w:rPr>
          <w:sz w:val="24"/>
          <w:vertAlign w:val="superscript"/>
        </w:rPr>
        <w:t>th</w:t>
      </w:r>
      <w:r>
        <w:rPr>
          <w:sz w:val="24"/>
        </w:rPr>
        <w:t xml:space="preserve"> Mar 2022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2B30" w:rsidRPr="00586CF3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up </w:t>
      </w:r>
      <w:r w:rsidR="00820DD4">
        <w:rPr>
          <w:sz w:val="24"/>
          <w:lang w:eastAsia="zh-CN"/>
        </w:rPr>
        <w:t>1</w:t>
      </w:r>
      <w:r w:rsidR="009268C2">
        <w:rPr>
          <w:sz w:val="24"/>
          <w:lang w:eastAsia="zh-CN"/>
        </w:rPr>
        <w:t xml:space="preserve"> unit machine </w:t>
      </w:r>
      <w:r w:rsidR="00104E74">
        <w:rPr>
          <w:sz w:val="24"/>
          <w:lang w:eastAsia="zh-CN"/>
        </w:rPr>
        <w:t xml:space="preserve">to </w:t>
      </w:r>
      <w:r w:rsidR="00F73F9D">
        <w:rPr>
          <w:sz w:val="24"/>
          <w:lang w:eastAsia="zh-CN"/>
        </w:rPr>
        <w:t>2</w:t>
      </w:r>
      <w:r w:rsidR="00F73F9D" w:rsidRPr="00F73F9D">
        <w:rPr>
          <w:sz w:val="24"/>
          <w:vertAlign w:val="superscript"/>
          <w:lang w:eastAsia="zh-CN"/>
        </w:rPr>
        <w:t>nd</w:t>
      </w:r>
      <w:r w:rsidR="0083494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422E05">
        <w:rPr>
          <w:sz w:val="24"/>
          <w:lang w:eastAsia="zh-CN"/>
        </w:rPr>
        <w:t xml:space="preserve">using platform and </w:t>
      </w:r>
      <w:r w:rsidR="004458D6">
        <w:rPr>
          <w:sz w:val="24"/>
          <w:lang w:eastAsia="zh-CN"/>
        </w:rPr>
        <w:t>mobile/</w:t>
      </w:r>
      <w:r w:rsidR="006972B9">
        <w:rPr>
          <w:sz w:val="24"/>
          <w:lang w:eastAsia="zh-CN"/>
        </w:rPr>
        <w:t>lorry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9427E6" w:rsidRDefault="001940C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YCM </w:t>
      </w:r>
      <w:r w:rsidR="00422E05">
        <w:rPr>
          <w:bCs/>
          <w:sz w:val="24"/>
          <w:szCs w:val="24"/>
          <w:lang w:eastAsia="zh-CN"/>
        </w:rPr>
        <w:t>NXV1020A CNC</w:t>
      </w:r>
    </w:p>
    <w:p w:rsidR="00422E05" w:rsidRDefault="001940C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340 x 227 x 257 c</w:t>
      </w:r>
      <w:r w:rsidR="00422E05">
        <w:rPr>
          <w:bCs/>
          <w:sz w:val="24"/>
          <w:szCs w:val="24"/>
          <w:lang w:eastAsia="zh-CN"/>
        </w:rPr>
        <w:t xml:space="preserve">m </w:t>
      </w:r>
    </w:p>
    <w:p w:rsidR="009427E6" w:rsidRDefault="001940C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5, 7</w:t>
      </w:r>
      <w:r w:rsidR="00422E05">
        <w:rPr>
          <w:bCs/>
          <w:sz w:val="24"/>
          <w:szCs w:val="24"/>
          <w:lang w:eastAsia="zh-CN"/>
        </w:rPr>
        <w:t>0</w:t>
      </w:r>
      <w:r w:rsidR="00F73F9D">
        <w:rPr>
          <w:bCs/>
          <w:sz w:val="24"/>
          <w:szCs w:val="24"/>
          <w:lang w:eastAsia="zh-CN"/>
        </w:rPr>
        <w:t>0 kg</w:t>
      </w:r>
    </w:p>
    <w:p w:rsidR="004E1ED6" w:rsidRDefault="004E1ED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267A1" w:rsidRPr="006F3F18" w:rsidRDefault="00606189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23/03/22 (Wed)</w:t>
      </w:r>
      <w:bookmarkStart w:id="0" w:name="_GoBack"/>
      <w:bookmarkEnd w:id="0"/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:rsidR="00F31DB4" w:rsidRPr="00F31DB4" w:rsidRDefault="006972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422E05" w:rsidP="00893F2E">
      <w:pPr>
        <w:pStyle w:val="Heading4"/>
      </w:pPr>
      <w:r>
        <w:t xml:space="preserve">JTC Space @ 164 Gul Circle </w:t>
      </w:r>
    </w:p>
    <w:p w:rsidR="004718CF" w:rsidRPr="004718CF" w:rsidRDefault="00422E05" w:rsidP="00AF4126">
      <w:pPr>
        <w:tabs>
          <w:tab w:val="left" w:pos="3855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Beril</w:t>
      </w:r>
      <w:proofErr w:type="spellEnd"/>
      <w:r>
        <w:rPr>
          <w:sz w:val="24"/>
          <w:szCs w:val="24"/>
          <w:lang w:eastAsia="zh-CN"/>
        </w:rPr>
        <w:t xml:space="preserve"> Engineering (S)</w:t>
      </w:r>
      <w:r w:rsidR="00B9260E">
        <w:rPr>
          <w:sz w:val="24"/>
          <w:szCs w:val="24"/>
          <w:lang w:eastAsia="zh-CN"/>
        </w:rPr>
        <w:t xml:space="preserve"> </w:t>
      </w:r>
      <w:proofErr w:type="spellStart"/>
      <w:r w:rsidR="006F3F18">
        <w:rPr>
          <w:sz w:val="24"/>
          <w:szCs w:val="24"/>
          <w:lang w:eastAsia="zh-CN"/>
        </w:rPr>
        <w:t>Pte</w:t>
      </w:r>
      <w:proofErr w:type="spellEnd"/>
      <w:r w:rsidR="006F3F18">
        <w:rPr>
          <w:sz w:val="24"/>
          <w:szCs w:val="24"/>
          <w:lang w:eastAsia="zh-CN"/>
        </w:rPr>
        <w:t xml:space="preserve">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9268C2" w:rsidRDefault="006972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9268C2">
        <w:rPr>
          <w:sz w:val="24"/>
          <w:lang w:eastAsia="zh-CN"/>
        </w:rPr>
        <w:t>0 ton mobile crane</w:t>
      </w:r>
    </w:p>
    <w:p w:rsidR="00F73F9D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:rsidR="009427E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61D0F" w:rsidRDefault="00422E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427E6">
        <w:rPr>
          <w:sz w:val="24"/>
          <w:lang w:eastAsia="zh-CN"/>
        </w:rPr>
        <w:t xml:space="preserve">ire </w:t>
      </w:r>
      <w:r w:rsidR="0042603E">
        <w:rPr>
          <w:sz w:val="24"/>
          <w:lang w:eastAsia="zh-CN"/>
        </w:rPr>
        <w:t>sling</w:t>
      </w:r>
    </w:p>
    <w:p w:rsidR="004458D6" w:rsidRDefault="004458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EE527F" w:rsidRDefault="00422E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9268C2">
        <w:rPr>
          <w:sz w:val="24"/>
          <w:lang w:eastAsia="zh-CN"/>
        </w:rPr>
        <w:t xml:space="preserve">hackle 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9268C2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  <w:r w:rsidR="001940CB">
        <w:rPr>
          <w:b/>
          <w:bCs/>
          <w:sz w:val="32"/>
          <w:szCs w:val="32"/>
          <w:u w:val="single"/>
          <w:lang w:eastAsia="zh-CN"/>
        </w:rPr>
        <w:t xml:space="preserve"> 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422E05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D688B" w:rsidRDefault="001D688B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833E4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</w:t>
      </w:r>
      <w:r w:rsidR="006972B9"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9427E6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designated location for the hoist</w:t>
      </w:r>
    </w:p>
    <w:p w:rsidR="00E82249" w:rsidRPr="00E82249" w:rsidRDefault="006972B9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F73F9D">
        <w:rPr>
          <w:sz w:val="24"/>
          <w:lang w:eastAsia="zh-CN"/>
        </w:rPr>
        <w:t xml:space="preserve"> to 2</w:t>
      </w:r>
      <w:r w:rsidR="00F73F9D" w:rsidRPr="00F73F9D">
        <w:rPr>
          <w:sz w:val="24"/>
          <w:vertAlign w:val="superscript"/>
          <w:lang w:eastAsia="zh-CN"/>
        </w:rPr>
        <w:t>nd</w:t>
      </w:r>
      <w:r w:rsidR="00227DB9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 xml:space="preserve">rm effectively and ensure platform 3ft metal plate protruding is fully lean </w:t>
      </w:r>
      <w:r w:rsidR="00061D0F">
        <w:rPr>
          <w:sz w:val="24"/>
          <w:lang w:eastAsia="zh-CN"/>
        </w:rPr>
        <w:t>and rested on building opening slab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061D0F">
        <w:rPr>
          <w:sz w:val="24"/>
          <w:lang w:eastAsia="zh-CN"/>
        </w:rPr>
        <w:t xml:space="preserve"> secured using 1 x</w:t>
      </w:r>
      <w:r w:rsidR="006972B9">
        <w:rPr>
          <w:sz w:val="24"/>
          <w:lang w:eastAsia="zh-CN"/>
        </w:rPr>
        <w:t xml:space="preserve"> lorry</w:t>
      </w:r>
      <w:r w:rsidR="009268C2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>loader</w:t>
      </w:r>
    </w:p>
    <w:p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227DB9" w:rsidRDefault="006972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9268C2">
        <w:rPr>
          <w:sz w:val="24"/>
          <w:lang w:eastAsia="zh-CN"/>
        </w:rPr>
        <w:t>0 ton m</w:t>
      </w:r>
      <w:r w:rsidR="00227DB9">
        <w:rPr>
          <w:sz w:val="24"/>
          <w:lang w:eastAsia="zh-CN"/>
        </w:rPr>
        <w:t>obil</w:t>
      </w:r>
      <w:r w:rsidR="00F15F20">
        <w:rPr>
          <w:sz w:val="24"/>
          <w:lang w:eastAsia="zh-CN"/>
        </w:rPr>
        <w:t>e cran</w:t>
      </w:r>
      <w:r w:rsidR="00F73F9D">
        <w:rPr>
          <w:sz w:val="24"/>
          <w:lang w:eastAsia="zh-CN"/>
        </w:rPr>
        <w:t>e to hoist up machine to 2</w:t>
      </w:r>
      <w:r w:rsidR="00F73F9D" w:rsidRPr="00F73F9D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82249" w:rsidRDefault="00422E0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4458D6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</w:t>
      </w:r>
      <w:r w:rsidR="0034627D">
        <w:rPr>
          <w:sz w:val="24"/>
          <w:lang w:eastAsia="zh-CN"/>
        </w:rPr>
        <w:t xml:space="preserve"> under</w:t>
      </w:r>
      <w:r w:rsidR="00F73F9D">
        <w:rPr>
          <w:sz w:val="24"/>
          <w:lang w:eastAsia="zh-CN"/>
        </w:rPr>
        <w:t xml:space="preserve"> machine bed</w:t>
      </w:r>
    </w:p>
    <w:p w:rsidR="0034627D" w:rsidRPr="00422E05" w:rsidRDefault="00EE4715" w:rsidP="00422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22E05">
        <w:rPr>
          <w:sz w:val="24"/>
          <w:lang w:eastAsia="zh-CN"/>
        </w:rPr>
        <w:t xml:space="preserve">Shift out machine from platform 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6972B9">
        <w:rPr>
          <w:sz w:val="24"/>
          <w:lang w:eastAsia="zh-CN"/>
        </w:rPr>
        <w:t>at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1D68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proofErr w:type="spellStart"/>
      <w:r w:rsidR="00111ACF">
        <w:rPr>
          <w:sz w:val="24"/>
          <w:szCs w:val="24"/>
          <w:lang w:eastAsia="zh-CN"/>
        </w:rPr>
        <w:t>Zailani</w:t>
      </w:r>
      <w:proofErr w:type="spellEnd"/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 xml:space="preserve">Eric Wong Machinery Transportation </w:t>
      </w:r>
      <w:proofErr w:type="spellStart"/>
      <w:r w:rsidR="001B2065">
        <w:rPr>
          <w:sz w:val="24"/>
          <w:szCs w:val="24"/>
          <w:lang w:eastAsia="zh-CN"/>
        </w:rPr>
        <w:t>Pte</w:t>
      </w:r>
      <w:proofErr w:type="spellEnd"/>
      <w:r w:rsidR="001B2065">
        <w:rPr>
          <w:sz w:val="24"/>
          <w:szCs w:val="24"/>
          <w:lang w:eastAsia="zh-CN"/>
        </w:rPr>
        <w:t xml:space="preserve">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3431" w:rsidRDefault="00553431">
      <w:r>
        <w:separator/>
      </w:r>
    </w:p>
  </w:endnote>
  <w:endnote w:type="continuationSeparator" w:id="0">
    <w:p w:rsidR="00553431" w:rsidRDefault="00553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F346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F346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3431" w:rsidRDefault="00553431">
      <w:r>
        <w:separator/>
      </w:r>
    </w:p>
  </w:footnote>
  <w:footnote w:type="continuationSeparator" w:id="0">
    <w:p w:rsidR="00553431" w:rsidRDefault="005534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 xml:space="preserve">No. 30 </w:t>
    </w:r>
    <w:proofErr w:type="spellStart"/>
    <w:r>
      <w:t>Defu</w:t>
    </w:r>
    <w:proofErr w:type="spellEnd"/>
    <w:r>
      <w:t xml:space="preserve">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 xml:space="preserve">GST </w:t>
    </w:r>
    <w:proofErr w:type="spellStart"/>
    <w:r w:rsidR="008B158D">
      <w:t>Reg</w:t>
    </w:r>
    <w:proofErr w:type="spellEnd"/>
    <w:r w:rsidR="008B158D">
      <w:t xml:space="preserve">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proofErr w:type="gramStart"/>
    <w:r w:rsidR="00F31DB4">
      <w:rPr>
        <w:sz w:val="22"/>
      </w:rPr>
      <w:t>e-mail</w:t>
    </w:r>
    <w:proofErr w:type="gramEnd"/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55155"/>
    <w:rsid w:val="00061D0F"/>
    <w:rsid w:val="00082B95"/>
    <w:rsid w:val="000B50E4"/>
    <w:rsid w:val="000C5330"/>
    <w:rsid w:val="00104E74"/>
    <w:rsid w:val="00111ACF"/>
    <w:rsid w:val="0018734B"/>
    <w:rsid w:val="001900A4"/>
    <w:rsid w:val="001940CB"/>
    <w:rsid w:val="001A171A"/>
    <w:rsid w:val="001B2065"/>
    <w:rsid w:val="001C7AD5"/>
    <w:rsid w:val="001D688B"/>
    <w:rsid w:val="001D7BC0"/>
    <w:rsid w:val="002051F7"/>
    <w:rsid w:val="00207DC6"/>
    <w:rsid w:val="00212B30"/>
    <w:rsid w:val="00227DB9"/>
    <w:rsid w:val="0025177E"/>
    <w:rsid w:val="00251834"/>
    <w:rsid w:val="00255EC6"/>
    <w:rsid w:val="00296C20"/>
    <w:rsid w:val="002D0D60"/>
    <w:rsid w:val="002D6767"/>
    <w:rsid w:val="002E2C17"/>
    <w:rsid w:val="002E3A53"/>
    <w:rsid w:val="002E58A3"/>
    <w:rsid w:val="00312526"/>
    <w:rsid w:val="003346A6"/>
    <w:rsid w:val="003441D7"/>
    <w:rsid w:val="0034627D"/>
    <w:rsid w:val="0034723C"/>
    <w:rsid w:val="003955FF"/>
    <w:rsid w:val="00397E30"/>
    <w:rsid w:val="003C4111"/>
    <w:rsid w:val="003C6ACB"/>
    <w:rsid w:val="003D6D29"/>
    <w:rsid w:val="003F4923"/>
    <w:rsid w:val="0040331B"/>
    <w:rsid w:val="00422E05"/>
    <w:rsid w:val="0042603E"/>
    <w:rsid w:val="004458D6"/>
    <w:rsid w:val="004660A9"/>
    <w:rsid w:val="004718CF"/>
    <w:rsid w:val="004725E1"/>
    <w:rsid w:val="00475FBD"/>
    <w:rsid w:val="00494273"/>
    <w:rsid w:val="004E1ED6"/>
    <w:rsid w:val="004E2512"/>
    <w:rsid w:val="00535772"/>
    <w:rsid w:val="00553431"/>
    <w:rsid w:val="005572D7"/>
    <w:rsid w:val="00570B53"/>
    <w:rsid w:val="00586CF3"/>
    <w:rsid w:val="005A2B75"/>
    <w:rsid w:val="005C39AA"/>
    <w:rsid w:val="005D78E1"/>
    <w:rsid w:val="005E2BD5"/>
    <w:rsid w:val="00606189"/>
    <w:rsid w:val="00617017"/>
    <w:rsid w:val="00666E6F"/>
    <w:rsid w:val="006972B9"/>
    <w:rsid w:val="006A0465"/>
    <w:rsid w:val="006D5595"/>
    <w:rsid w:val="006E1EF3"/>
    <w:rsid w:val="006F3466"/>
    <w:rsid w:val="006F3F18"/>
    <w:rsid w:val="00724B2C"/>
    <w:rsid w:val="0072599D"/>
    <w:rsid w:val="00745167"/>
    <w:rsid w:val="00820DD4"/>
    <w:rsid w:val="008254AB"/>
    <w:rsid w:val="00833E4A"/>
    <w:rsid w:val="00834943"/>
    <w:rsid w:val="00840DC8"/>
    <w:rsid w:val="00893F2E"/>
    <w:rsid w:val="00894561"/>
    <w:rsid w:val="008B158D"/>
    <w:rsid w:val="008F3B85"/>
    <w:rsid w:val="00905E06"/>
    <w:rsid w:val="009132F0"/>
    <w:rsid w:val="009268C2"/>
    <w:rsid w:val="00934C51"/>
    <w:rsid w:val="009427E6"/>
    <w:rsid w:val="00946BB9"/>
    <w:rsid w:val="009702F7"/>
    <w:rsid w:val="009A611D"/>
    <w:rsid w:val="00A9696F"/>
    <w:rsid w:val="00A96EA7"/>
    <w:rsid w:val="00AA5D1A"/>
    <w:rsid w:val="00AF4126"/>
    <w:rsid w:val="00AF6BBC"/>
    <w:rsid w:val="00B3442B"/>
    <w:rsid w:val="00B353B3"/>
    <w:rsid w:val="00B85262"/>
    <w:rsid w:val="00B87BE0"/>
    <w:rsid w:val="00B9260E"/>
    <w:rsid w:val="00BC6603"/>
    <w:rsid w:val="00BF4281"/>
    <w:rsid w:val="00C267A1"/>
    <w:rsid w:val="00C5008E"/>
    <w:rsid w:val="00C92F98"/>
    <w:rsid w:val="00CA3063"/>
    <w:rsid w:val="00CA4981"/>
    <w:rsid w:val="00CC0553"/>
    <w:rsid w:val="00CD738F"/>
    <w:rsid w:val="00CF1559"/>
    <w:rsid w:val="00D57347"/>
    <w:rsid w:val="00D64CFE"/>
    <w:rsid w:val="00D74038"/>
    <w:rsid w:val="00DB549E"/>
    <w:rsid w:val="00DC6C74"/>
    <w:rsid w:val="00E117F4"/>
    <w:rsid w:val="00E56450"/>
    <w:rsid w:val="00E81C61"/>
    <w:rsid w:val="00E82249"/>
    <w:rsid w:val="00EE4715"/>
    <w:rsid w:val="00EE527F"/>
    <w:rsid w:val="00EE6C76"/>
    <w:rsid w:val="00EF0577"/>
    <w:rsid w:val="00F00A6B"/>
    <w:rsid w:val="00F07F94"/>
    <w:rsid w:val="00F113B7"/>
    <w:rsid w:val="00F15F20"/>
    <w:rsid w:val="00F31DB4"/>
    <w:rsid w:val="00F56E01"/>
    <w:rsid w:val="00F63313"/>
    <w:rsid w:val="00F73F9D"/>
    <w:rsid w:val="00F9204F"/>
    <w:rsid w:val="00FA5213"/>
    <w:rsid w:val="00FE1B1E"/>
    <w:rsid w:val="00FF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0372B2-954E-415E-9576-CF1052E57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156</TotalTime>
  <Pages>1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2580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2021-09-28T06:58:00Z</cp:lastPrinted>
  <dcterms:created xsi:type="dcterms:W3CDTF">2021-09-28T03:01:00Z</dcterms:created>
  <dcterms:modified xsi:type="dcterms:W3CDTF">2022-03-17T06:56:00Z</dcterms:modified>
</cp:coreProperties>
</file>