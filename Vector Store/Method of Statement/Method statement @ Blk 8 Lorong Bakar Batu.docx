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A5D9E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5854D9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620F41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B959B4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1D6D98">
        <w:rPr>
          <w:sz w:val="24"/>
          <w:lang w:eastAsia="zh-CN"/>
        </w:rPr>
        <w:t xml:space="preserve"> to 3</w:t>
      </w:r>
      <w:r w:rsid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64FB0">
        <w:rPr>
          <w:sz w:val="24"/>
          <w:lang w:eastAsia="zh-CN"/>
        </w:rPr>
        <w:t xml:space="preserve">       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679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2A5D9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23/09/23</w:t>
      </w:r>
      <w:r w:rsidR="0051687D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E00C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51687D">
        <w:rPr>
          <w:bCs/>
          <w:sz w:val="24"/>
          <w:szCs w:val="24"/>
          <w:lang w:eastAsia="zh-CN"/>
        </w:rPr>
        <w:t>0 am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854D9">
      <w:pPr>
        <w:pStyle w:val="Heading4"/>
      </w:pPr>
      <w:r>
        <w:t>Blk 8 Lorong Bakar Batu #03-06</w:t>
      </w:r>
    </w:p>
    <w:p w:rsidR="00894879" w:rsidRPr="00894879" w:rsidRDefault="00E00CC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Sim Ley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5168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264FB0" w:rsidRDefault="005168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64FB0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00EF8" w:rsidRDefault="00700E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996D30">
        <w:rPr>
          <w:sz w:val="24"/>
          <w:lang w:eastAsia="zh-CN"/>
        </w:rPr>
        <w:t xml:space="preserve"> </w:t>
      </w:r>
    </w:p>
    <w:p w:rsidR="0051687D" w:rsidRDefault="0051687D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1D6D9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1D6D98">
        <w:rPr>
          <w:sz w:val="24"/>
          <w:vertAlign w:val="superscript"/>
          <w:lang w:eastAsia="zh-CN"/>
        </w:rPr>
        <w:t>r</w:t>
      </w:r>
      <w:r>
        <w:rPr>
          <w:sz w:val="24"/>
          <w:vertAlign w:val="superscript"/>
          <w:lang w:eastAsia="zh-CN"/>
        </w:rPr>
        <w:t>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51687D">
        <w:rPr>
          <w:sz w:val="24"/>
          <w:lang w:eastAsia="zh-CN"/>
        </w:rPr>
        <w:t xml:space="preserve"> secured using 1 x 45</w:t>
      </w:r>
      <w:r w:rsidR="001D6D98">
        <w:rPr>
          <w:sz w:val="24"/>
          <w:lang w:eastAsia="zh-CN"/>
        </w:rPr>
        <w:t xml:space="preserve">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1D6D98">
        <w:rPr>
          <w:sz w:val="24"/>
          <w:lang w:eastAsia="zh-CN"/>
        </w:rPr>
        <w:t>e crane to hoist up machine to 3</w:t>
      </w:r>
      <w:r w:rsidR="001D6D98" w:rsidRP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5D9E">
        <w:rPr>
          <w:sz w:val="24"/>
          <w:lang w:eastAsia="zh-CN"/>
        </w:rPr>
        <w:t>rollers to machine bed</w:t>
      </w:r>
    </w:p>
    <w:p w:rsidR="00D16B3D" w:rsidRDefault="00996D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 pulley is slowly release to control the moving speed of machine 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A5D9E">
        <w:rPr>
          <w:sz w:val="24"/>
          <w:szCs w:val="24"/>
        </w:rPr>
        <w:t xml:space="preserve">Kevin Wong / </w:t>
      </w:r>
      <w:bookmarkStart w:id="0" w:name="_GoBack"/>
      <w:bookmarkEnd w:id="0"/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94C" w:rsidRDefault="00EE494C">
      <w:r>
        <w:separator/>
      </w:r>
    </w:p>
  </w:endnote>
  <w:endnote w:type="continuationSeparator" w:id="0">
    <w:p w:rsidR="00EE494C" w:rsidRDefault="00EE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5D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5D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94C" w:rsidRDefault="00EE494C">
      <w:r>
        <w:separator/>
      </w:r>
    </w:p>
  </w:footnote>
  <w:footnote w:type="continuationSeparator" w:id="0">
    <w:p w:rsidR="00EE494C" w:rsidRDefault="00EE49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E49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E494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C79"/>
    <w:rsid w:val="000B1679"/>
    <w:rsid w:val="000E037C"/>
    <w:rsid w:val="000E0C97"/>
    <w:rsid w:val="001118AC"/>
    <w:rsid w:val="00173D1D"/>
    <w:rsid w:val="001A3D96"/>
    <w:rsid w:val="001D6D98"/>
    <w:rsid w:val="00264FB0"/>
    <w:rsid w:val="00274035"/>
    <w:rsid w:val="00280E65"/>
    <w:rsid w:val="00280FA1"/>
    <w:rsid w:val="00281171"/>
    <w:rsid w:val="002973F4"/>
    <w:rsid w:val="002A1A4A"/>
    <w:rsid w:val="002A5D9E"/>
    <w:rsid w:val="002C2554"/>
    <w:rsid w:val="002C671F"/>
    <w:rsid w:val="002F4DDD"/>
    <w:rsid w:val="002F4ECC"/>
    <w:rsid w:val="00302482"/>
    <w:rsid w:val="00312672"/>
    <w:rsid w:val="00380264"/>
    <w:rsid w:val="0041584E"/>
    <w:rsid w:val="00422A45"/>
    <w:rsid w:val="004913AB"/>
    <w:rsid w:val="00491CDF"/>
    <w:rsid w:val="004E660C"/>
    <w:rsid w:val="0051687D"/>
    <w:rsid w:val="00520B8F"/>
    <w:rsid w:val="0052420E"/>
    <w:rsid w:val="00545E3A"/>
    <w:rsid w:val="00577153"/>
    <w:rsid w:val="005854D9"/>
    <w:rsid w:val="005B20D1"/>
    <w:rsid w:val="005C216D"/>
    <w:rsid w:val="005F7D6D"/>
    <w:rsid w:val="00617CC4"/>
    <w:rsid w:val="00620F41"/>
    <w:rsid w:val="00664E02"/>
    <w:rsid w:val="00665EE0"/>
    <w:rsid w:val="00672CA0"/>
    <w:rsid w:val="006B5CBC"/>
    <w:rsid w:val="006C1968"/>
    <w:rsid w:val="00700EF8"/>
    <w:rsid w:val="00701B5C"/>
    <w:rsid w:val="00722A7B"/>
    <w:rsid w:val="007276CD"/>
    <w:rsid w:val="0078020B"/>
    <w:rsid w:val="007D3772"/>
    <w:rsid w:val="007E1A8A"/>
    <w:rsid w:val="008003E9"/>
    <w:rsid w:val="008333D2"/>
    <w:rsid w:val="00893746"/>
    <w:rsid w:val="00894879"/>
    <w:rsid w:val="00902F17"/>
    <w:rsid w:val="009638EC"/>
    <w:rsid w:val="00966F5B"/>
    <w:rsid w:val="00970083"/>
    <w:rsid w:val="00996D30"/>
    <w:rsid w:val="009A13E3"/>
    <w:rsid w:val="00A10F11"/>
    <w:rsid w:val="00B21972"/>
    <w:rsid w:val="00B3374E"/>
    <w:rsid w:val="00B42C74"/>
    <w:rsid w:val="00B545DC"/>
    <w:rsid w:val="00B56650"/>
    <w:rsid w:val="00B57912"/>
    <w:rsid w:val="00B7163D"/>
    <w:rsid w:val="00B959B4"/>
    <w:rsid w:val="00BD59F7"/>
    <w:rsid w:val="00C3785C"/>
    <w:rsid w:val="00C44C52"/>
    <w:rsid w:val="00C65683"/>
    <w:rsid w:val="00CD4486"/>
    <w:rsid w:val="00D00F22"/>
    <w:rsid w:val="00D16B3D"/>
    <w:rsid w:val="00D2603B"/>
    <w:rsid w:val="00D71CFF"/>
    <w:rsid w:val="00D83EFC"/>
    <w:rsid w:val="00D856F6"/>
    <w:rsid w:val="00DF225D"/>
    <w:rsid w:val="00E00CC0"/>
    <w:rsid w:val="00E43138"/>
    <w:rsid w:val="00E65E14"/>
    <w:rsid w:val="00E70F6C"/>
    <w:rsid w:val="00EB390A"/>
    <w:rsid w:val="00EC0AFE"/>
    <w:rsid w:val="00EE494C"/>
    <w:rsid w:val="00F338D8"/>
    <w:rsid w:val="00F36EA9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2021-07-27T07:39:00Z</cp:lastPrinted>
  <dcterms:created xsi:type="dcterms:W3CDTF">2022-07-22T06:20:00Z</dcterms:created>
  <dcterms:modified xsi:type="dcterms:W3CDTF">2023-09-07T05:18:00Z</dcterms:modified>
</cp:coreProperties>
</file>