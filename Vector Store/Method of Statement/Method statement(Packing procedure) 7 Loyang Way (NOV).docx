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83B30">
      <w:pPr>
        <w:rPr>
          <w:sz w:val="24"/>
          <w:lang w:eastAsia="zh-CN"/>
        </w:rPr>
      </w:pPr>
      <w:r>
        <w:rPr>
          <w:sz w:val="24"/>
        </w:rPr>
        <w:t>Date: 08</w:t>
      </w:r>
      <w:r w:rsidRPr="00983B30">
        <w:rPr>
          <w:sz w:val="24"/>
          <w:vertAlign w:val="superscript"/>
        </w:rPr>
        <w:t>th</w:t>
      </w:r>
      <w:r>
        <w:rPr>
          <w:sz w:val="24"/>
        </w:rPr>
        <w:t xml:space="preserve"> Mar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983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vacuum pack 3 unit machine with accessories</w:t>
      </w:r>
      <w:r w:rsidR="0017178D">
        <w:rPr>
          <w:sz w:val="24"/>
          <w:lang w:eastAsia="zh-CN"/>
        </w:rPr>
        <w:t xml:space="preserve"> at customer premise</w:t>
      </w:r>
      <w:r w:rsidR="00C979EC">
        <w:rPr>
          <w:sz w:val="24"/>
          <w:lang w:eastAsia="zh-CN"/>
        </w:rPr>
        <w:t xml:space="preserve">, after packing transport to customer arranged warehouse </w:t>
      </w:r>
    </w:p>
    <w:p w:rsidR="0017178D" w:rsidRDefault="0017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178D" w:rsidRDefault="001717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Packing Dimension </w:t>
      </w:r>
    </w:p>
    <w:p w:rsidR="0017178D" w:rsidRPr="0017178D" w:rsidRDefault="00983B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83B30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983B30" w:rsidP="00B95137">
      <w:pPr>
        <w:rPr>
          <w:sz w:val="24"/>
          <w:lang w:eastAsia="zh-CN"/>
        </w:rPr>
      </w:pPr>
      <w:r>
        <w:rPr>
          <w:sz w:val="24"/>
          <w:lang w:eastAsia="zh-CN"/>
        </w:rPr>
        <w:t>14-16/03/22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983B30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983B3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979EC" w:rsidP="008254AB">
      <w:pPr>
        <w:pStyle w:val="Heading4"/>
      </w:pPr>
      <w:r>
        <w:t>7 Loyang Way</w:t>
      </w:r>
    </w:p>
    <w:p w:rsidR="00EE527F" w:rsidRPr="0017178D" w:rsidRDefault="00C979EC" w:rsidP="001717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NOV Oilwell Varco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83B30" w:rsidRDefault="00983B30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Equipment Use</w:t>
      </w:r>
    </w:p>
    <w:p w:rsid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Hand drill</w:t>
      </w:r>
    </w:p>
    <w:p w:rsid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Hammer</w:t>
      </w:r>
    </w:p>
    <w:p w:rsid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Nail gun </w:t>
      </w:r>
    </w:p>
    <w:p w:rsid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Vacuum sealer </w:t>
      </w:r>
    </w:p>
    <w:p w:rsid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Ladder </w:t>
      </w:r>
    </w:p>
    <w:p w:rsidR="00983B30" w:rsidRPr="00983B30" w:rsidRDefault="00983B3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EE527F" w:rsidRPr="0017178D" w:rsidRDefault="0017178D" w:rsidP="00F6058B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27B19" w:rsidRDefault="0017178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</w:t>
      </w:r>
      <w:r w:rsidR="00427B19">
        <w:rPr>
          <w:sz w:val="24"/>
          <w:lang w:eastAsia="zh-CN"/>
        </w:rPr>
        <w:t>ploy manpower to site</w:t>
      </w:r>
    </w:p>
    <w:p w:rsidR="00427B19" w:rsidRDefault="00427B1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packing material at packing area </w:t>
      </w:r>
    </w:p>
    <w:p w:rsidR="00427B19" w:rsidRDefault="00983B3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Mover will shift out machine and accessories to loading area</w:t>
      </w:r>
    </w:p>
    <w:p w:rsidR="00CA4D90" w:rsidRPr="0017178D" w:rsidRDefault="00C979EC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 onto wooden base</w:t>
      </w:r>
    </w:p>
    <w:p w:rsidR="00CA4D90" w:rsidRDefault="003E593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217387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979EC">
        <w:rPr>
          <w:sz w:val="24"/>
          <w:lang w:eastAsia="zh-CN"/>
        </w:rPr>
        <w:t>hoist up case onto low bed</w:t>
      </w:r>
    </w:p>
    <w:p w:rsidR="00C979EC" w:rsidRDefault="00C979EC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979EC" w:rsidRPr="00163257" w:rsidRDefault="00C979EC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Transport case to customer arranged warehouse </w:t>
      </w:r>
    </w:p>
    <w:p w:rsidR="00CA4D90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</w:t>
      </w:r>
      <w:r w:rsidR="00CD5A06">
        <w:rPr>
          <w:sz w:val="24"/>
          <w:lang w:eastAsia="zh-CN"/>
        </w:rPr>
        <w:t xml:space="preserve">packing materials and </w:t>
      </w:r>
      <w:r w:rsidR="00EE527F" w:rsidRPr="00A1692F">
        <w:rPr>
          <w:sz w:val="24"/>
          <w:lang w:eastAsia="zh-CN"/>
        </w:rPr>
        <w:t xml:space="preserve">debris will be </w:t>
      </w:r>
      <w:r w:rsidR="00CD5A06">
        <w:rPr>
          <w:sz w:val="24"/>
          <w:lang w:eastAsia="zh-CN"/>
        </w:rPr>
        <w:t>clear from the work site</w:t>
      </w:r>
    </w:p>
    <w:p w:rsidR="00EE527F" w:rsidRPr="0042603E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3E59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C979EC" w:rsidRDefault="006A0465">
      <w:pPr>
        <w:rPr>
          <w:sz w:val="24"/>
          <w:szCs w:val="24"/>
        </w:rPr>
      </w:pPr>
      <w:r>
        <w:rPr>
          <w:sz w:val="24"/>
          <w:szCs w:val="24"/>
        </w:rPr>
        <w:t xml:space="preserve">Eric Wong </w:t>
      </w:r>
      <w:r w:rsidR="00CD5A06">
        <w:rPr>
          <w:sz w:val="24"/>
          <w:szCs w:val="24"/>
        </w:rPr>
        <w:t>Mac</w:t>
      </w:r>
      <w:r w:rsidR="00C979EC">
        <w:rPr>
          <w:sz w:val="24"/>
          <w:szCs w:val="24"/>
        </w:rPr>
        <w:t>hinery Transportation Pte Ltd</w:t>
      </w:r>
    </w:p>
    <w:p w:rsidR="00EE527F" w:rsidRPr="00CD5A06" w:rsidRDefault="00CD5A06">
      <w:pPr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EE527F">
        <w:t xml:space="preserve">   </w:t>
      </w:r>
      <w:r w:rsidR="00EE527F">
        <w:tab/>
      </w:r>
    </w:p>
    <w:sectPr w:rsidR="00EE527F" w:rsidRPr="00CD5A0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9DA" w:rsidRDefault="001F69DA">
      <w:r>
        <w:separator/>
      </w:r>
    </w:p>
  </w:endnote>
  <w:endnote w:type="continuationSeparator" w:id="0">
    <w:p w:rsidR="001F69DA" w:rsidRDefault="001F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79E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79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9DA" w:rsidRDefault="001F69DA">
      <w:r>
        <w:separator/>
      </w:r>
    </w:p>
  </w:footnote>
  <w:footnote w:type="continuationSeparator" w:id="0">
    <w:p w:rsidR="001F69DA" w:rsidRDefault="001F69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F69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F69D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7178D"/>
    <w:rsid w:val="001A7138"/>
    <w:rsid w:val="001B6D1B"/>
    <w:rsid w:val="001C1CBF"/>
    <w:rsid w:val="001D4205"/>
    <w:rsid w:val="001F69DA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3E593D"/>
    <w:rsid w:val="0042603E"/>
    <w:rsid w:val="00427B19"/>
    <w:rsid w:val="004725E1"/>
    <w:rsid w:val="004C2874"/>
    <w:rsid w:val="00523C88"/>
    <w:rsid w:val="0056442E"/>
    <w:rsid w:val="00605682"/>
    <w:rsid w:val="0062053C"/>
    <w:rsid w:val="00692F36"/>
    <w:rsid w:val="006A0465"/>
    <w:rsid w:val="006A4F9C"/>
    <w:rsid w:val="0070747D"/>
    <w:rsid w:val="007168B6"/>
    <w:rsid w:val="0077169A"/>
    <w:rsid w:val="007D36F0"/>
    <w:rsid w:val="007E0F09"/>
    <w:rsid w:val="008254AB"/>
    <w:rsid w:val="00840DC8"/>
    <w:rsid w:val="008A2700"/>
    <w:rsid w:val="00926AFA"/>
    <w:rsid w:val="00931972"/>
    <w:rsid w:val="00983B30"/>
    <w:rsid w:val="009C2819"/>
    <w:rsid w:val="00A1692F"/>
    <w:rsid w:val="00A27E28"/>
    <w:rsid w:val="00A92C9C"/>
    <w:rsid w:val="00AF4F6B"/>
    <w:rsid w:val="00B95137"/>
    <w:rsid w:val="00BF1BA5"/>
    <w:rsid w:val="00C373BA"/>
    <w:rsid w:val="00C84581"/>
    <w:rsid w:val="00C979EC"/>
    <w:rsid w:val="00CA3063"/>
    <w:rsid w:val="00CA4D90"/>
    <w:rsid w:val="00CB71DF"/>
    <w:rsid w:val="00CC4461"/>
    <w:rsid w:val="00CD5A06"/>
    <w:rsid w:val="00CF74CA"/>
    <w:rsid w:val="00D4100D"/>
    <w:rsid w:val="00D46EC1"/>
    <w:rsid w:val="00DA6967"/>
    <w:rsid w:val="00E8617D"/>
    <w:rsid w:val="00ED3DEC"/>
    <w:rsid w:val="00ED4127"/>
    <w:rsid w:val="00EE527F"/>
    <w:rsid w:val="00F6058B"/>
    <w:rsid w:val="00F72AC3"/>
    <w:rsid w:val="00FB1EA9"/>
    <w:rsid w:val="00FE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1005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2020-08-26T01:26:00Z</cp:lastPrinted>
  <dcterms:created xsi:type="dcterms:W3CDTF">2022-03-08T05:21:00Z</dcterms:created>
  <dcterms:modified xsi:type="dcterms:W3CDTF">2022-04-14T02:11:00Z</dcterms:modified>
</cp:coreProperties>
</file>