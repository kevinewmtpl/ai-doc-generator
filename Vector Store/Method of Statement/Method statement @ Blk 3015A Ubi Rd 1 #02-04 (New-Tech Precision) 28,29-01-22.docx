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A12CE" w:rsidRDefault="007A12CE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03771">
        <w:rPr>
          <w:sz w:val="24"/>
        </w:rPr>
        <w:t>20</w:t>
      </w:r>
      <w:r w:rsidR="00803771" w:rsidRPr="00803771">
        <w:rPr>
          <w:sz w:val="24"/>
          <w:vertAlign w:val="superscript"/>
        </w:rPr>
        <w:t>th</w:t>
      </w:r>
      <w:r w:rsidR="00803771">
        <w:rPr>
          <w:sz w:val="24"/>
        </w:rPr>
        <w:t xml:space="preserve"> Jan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803771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8C614A">
        <w:rPr>
          <w:sz w:val="24"/>
          <w:lang w:eastAsia="zh-CN"/>
        </w:rPr>
        <w:t>s</w:t>
      </w:r>
      <w:r w:rsidR="00B959B4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7A12CE">
        <w:rPr>
          <w:sz w:val="24"/>
          <w:lang w:eastAsia="zh-CN"/>
        </w:rPr>
        <w:t xml:space="preserve"> to 2</w:t>
      </w:r>
      <w:r w:rsidR="007A12CE" w:rsidRPr="007A12C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64FB0">
        <w:rPr>
          <w:sz w:val="24"/>
          <w:lang w:eastAsia="zh-CN"/>
        </w:rPr>
        <w:t xml:space="preserve">       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03771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803771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28/01/22 – 29/01/22</w:t>
      </w:r>
      <w:r w:rsidR="00264FB0">
        <w:rPr>
          <w:sz w:val="24"/>
          <w:lang w:eastAsia="zh-CN"/>
        </w:rPr>
        <w:t xml:space="preserve">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E028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 w:rsidR="006B5CBC">
        <w:t>#</w:t>
      </w:r>
      <w:r w:rsidR="006A7474">
        <w:t>02-</w:t>
      </w:r>
      <w:r w:rsidR="007A12CE">
        <w:t>05</w:t>
      </w:r>
    </w:p>
    <w:p w:rsidR="00894879" w:rsidRPr="00894879" w:rsidRDefault="007A12C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New-Tech</w:t>
      </w:r>
      <w:r w:rsidR="001D6D98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64FB0" w:rsidRDefault="00AB03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7A12CE">
        <w:rPr>
          <w:sz w:val="24"/>
          <w:lang w:eastAsia="zh-CN"/>
        </w:rPr>
        <w:t xml:space="preserve"> lorry crane </w:t>
      </w:r>
    </w:p>
    <w:p w:rsidR="007A12CE" w:rsidRDefault="007A12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96D30">
        <w:rPr>
          <w:sz w:val="24"/>
          <w:lang w:eastAsia="zh-CN"/>
        </w:rPr>
        <w:t xml:space="preserve"> </w:t>
      </w:r>
    </w:p>
    <w:p w:rsidR="00803771" w:rsidRDefault="00803771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B03B3" w:rsidRDefault="00AB03B3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7A12CE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7A12CE" w:rsidRDefault="007A12C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7A12CE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A12CE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7A12CE">
        <w:rPr>
          <w:sz w:val="24"/>
          <w:lang w:eastAsia="zh-CN"/>
        </w:rPr>
        <w:t xml:space="preserve"> secured using 1 x </w:t>
      </w:r>
      <w:r w:rsidR="001D6D98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7A12CE">
        <w:rPr>
          <w:sz w:val="24"/>
          <w:lang w:eastAsia="zh-CN"/>
        </w:rPr>
        <w:t>n lorry crane to hoist up machine to 2</w:t>
      </w:r>
      <w:r w:rsidR="007A12CE" w:rsidRPr="007A12C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D16B3D" w:rsidRDefault="007A12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</w:t>
      </w:r>
      <w:r w:rsidR="00996D30">
        <w:rPr>
          <w:sz w:val="24"/>
          <w:lang w:eastAsia="zh-CN"/>
        </w:rPr>
        <w:t xml:space="preserve"> control the moving speed of machine 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67A" w:rsidRDefault="0079167A">
      <w:r>
        <w:separator/>
      </w:r>
    </w:p>
  </w:endnote>
  <w:endnote w:type="continuationSeparator" w:id="0">
    <w:p w:rsidR="0079167A" w:rsidRDefault="00791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28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28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67A" w:rsidRDefault="0079167A">
      <w:r>
        <w:separator/>
      </w:r>
    </w:p>
  </w:footnote>
  <w:footnote w:type="continuationSeparator" w:id="0">
    <w:p w:rsidR="0079167A" w:rsidRDefault="007916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916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9167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C79"/>
    <w:rsid w:val="000E037C"/>
    <w:rsid w:val="000E0C97"/>
    <w:rsid w:val="001118AC"/>
    <w:rsid w:val="00173D1D"/>
    <w:rsid w:val="001A3D96"/>
    <w:rsid w:val="001D6D98"/>
    <w:rsid w:val="00264FB0"/>
    <w:rsid w:val="00274035"/>
    <w:rsid w:val="00280E65"/>
    <w:rsid w:val="00281171"/>
    <w:rsid w:val="002A1A4A"/>
    <w:rsid w:val="002C671F"/>
    <w:rsid w:val="002F4DDD"/>
    <w:rsid w:val="002F4ECC"/>
    <w:rsid w:val="00312672"/>
    <w:rsid w:val="00380264"/>
    <w:rsid w:val="0041584E"/>
    <w:rsid w:val="004913AB"/>
    <w:rsid w:val="00491CDF"/>
    <w:rsid w:val="004E660C"/>
    <w:rsid w:val="00520B8F"/>
    <w:rsid w:val="00545E3A"/>
    <w:rsid w:val="00577153"/>
    <w:rsid w:val="005B20D1"/>
    <w:rsid w:val="005C216D"/>
    <w:rsid w:val="00617CC4"/>
    <w:rsid w:val="00620F41"/>
    <w:rsid w:val="00664E02"/>
    <w:rsid w:val="00665EE0"/>
    <w:rsid w:val="00672CA0"/>
    <w:rsid w:val="006A7474"/>
    <w:rsid w:val="006B5CBC"/>
    <w:rsid w:val="006C1968"/>
    <w:rsid w:val="00700EF8"/>
    <w:rsid w:val="00701B5C"/>
    <w:rsid w:val="00722A7B"/>
    <w:rsid w:val="007276CD"/>
    <w:rsid w:val="0078020B"/>
    <w:rsid w:val="0079167A"/>
    <w:rsid w:val="007A12CE"/>
    <w:rsid w:val="007D3772"/>
    <w:rsid w:val="007E1A8A"/>
    <w:rsid w:val="008003E9"/>
    <w:rsid w:val="00803771"/>
    <w:rsid w:val="008333D2"/>
    <w:rsid w:val="008941A2"/>
    <w:rsid w:val="00894879"/>
    <w:rsid w:val="008A4182"/>
    <w:rsid w:val="008C614A"/>
    <w:rsid w:val="00902F17"/>
    <w:rsid w:val="009638EC"/>
    <w:rsid w:val="00966F5B"/>
    <w:rsid w:val="00996D30"/>
    <w:rsid w:val="009A13E3"/>
    <w:rsid w:val="00A10F11"/>
    <w:rsid w:val="00AB03B3"/>
    <w:rsid w:val="00B21972"/>
    <w:rsid w:val="00B3374E"/>
    <w:rsid w:val="00B545DC"/>
    <w:rsid w:val="00B56650"/>
    <w:rsid w:val="00B57912"/>
    <w:rsid w:val="00B7163D"/>
    <w:rsid w:val="00B959B4"/>
    <w:rsid w:val="00BD59F7"/>
    <w:rsid w:val="00BF254B"/>
    <w:rsid w:val="00C3785C"/>
    <w:rsid w:val="00C44C52"/>
    <w:rsid w:val="00CD4486"/>
    <w:rsid w:val="00D00F22"/>
    <w:rsid w:val="00D16B3D"/>
    <w:rsid w:val="00D2603B"/>
    <w:rsid w:val="00D83EFC"/>
    <w:rsid w:val="00D856F6"/>
    <w:rsid w:val="00DC1D24"/>
    <w:rsid w:val="00DE6D42"/>
    <w:rsid w:val="00DF225D"/>
    <w:rsid w:val="00E028DC"/>
    <w:rsid w:val="00E43138"/>
    <w:rsid w:val="00E65E14"/>
    <w:rsid w:val="00E70F6C"/>
    <w:rsid w:val="00EB390A"/>
    <w:rsid w:val="00EC0AFE"/>
    <w:rsid w:val="00F338D8"/>
    <w:rsid w:val="00F36EA9"/>
    <w:rsid w:val="00F4487C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2022-01-20T06:49:00Z</cp:lastPrinted>
  <dcterms:created xsi:type="dcterms:W3CDTF">2022-01-20T06:48:00Z</dcterms:created>
  <dcterms:modified xsi:type="dcterms:W3CDTF">2022-01-20T06:49:00Z</dcterms:modified>
</cp:coreProperties>
</file>