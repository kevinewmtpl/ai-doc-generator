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014597">
      <w:pPr>
        <w:rPr>
          <w:sz w:val="24"/>
          <w:lang w:eastAsia="zh-CN"/>
        </w:rPr>
      </w:pPr>
      <w:r>
        <w:rPr>
          <w:sz w:val="24"/>
        </w:rPr>
        <w:t>Date: 28</w:t>
      </w:r>
      <w:r w:rsidRPr="0001459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33D58">
        <w:rPr>
          <w:sz w:val="24"/>
          <w:lang w:eastAsia="zh-CN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014597">
        <w:rPr>
          <w:sz w:val="24"/>
          <w:lang w:eastAsia="zh-CN"/>
        </w:rPr>
        <w:t xml:space="preserve">and parts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014597">
        <w:rPr>
          <w:sz w:val="24"/>
          <w:lang w:eastAsia="zh-CN"/>
        </w:rPr>
        <w:t>d deliver to new</w:t>
      </w:r>
      <w:r w:rsidR="0038120C">
        <w:rPr>
          <w:sz w:val="24"/>
          <w:lang w:eastAsia="zh-CN"/>
        </w:rPr>
        <w:t xml:space="preserve"> location </w:t>
      </w:r>
      <w:r w:rsidR="00500139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3D58" w:rsidRDefault="00014597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used Ikegai Horizontal Boring machine </w:t>
      </w:r>
    </w:p>
    <w:p w:rsidR="00500139" w:rsidRPr="0038120C" w:rsidRDefault="00014597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9, 8</w:t>
      </w:r>
      <w:r w:rsidR="00A33D58">
        <w:rPr>
          <w:sz w:val="24"/>
          <w:szCs w:val="24"/>
          <w:lang w:eastAsia="zh-CN"/>
        </w:rPr>
        <w:t xml:space="preserve">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C24923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bookmarkStart w:id="0" w:name="_GoBack"/>
      <w:bookmarkEnd w:id="0"/>
      <w:r w:rsidR="0038120C">
        <w:rPr>
          <w:sz w:val="24"/>
          <w:lang w:eastAsia="zh-CN"/>
        </w:rPr>
        <w:t xml:space="preserve"> </w:t>
      </w:r>
    </w:p>
    <w:p w:rsidR="00EC38B3" w:rsidRDefault="00EC38B3">
      <w:pPr>
        <w:rPr>
          <w:sz w:val="24"/>
          <w:lang w:eastAsia="zh-CN"/>
        </w:rPr>
      </w:pPr>
    </w:p>
    <w:p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014597" w:rsidP="0038120C">
      <w:pPr>
        <w:pStyle w:val="Heading4"/>
      </w:pPr>
      <w:r>
        <w:t xml:space="preserve">3 </w:t>
      </w:r>
      <w:proofErr w:type="spellStart"/>
      <w:r>
        <w:t>Joo</w:t>
      </w:r>
      <w:proofErr w:type="spellEnd"/>
      <w:r>
        <w:t xml:space="preserve"> Koon Circle </w:t>
      </w:r>
    </w:p>
    <w:p w:rsidR="00EC38B3" w:rsidRPr="00EC38B3" w:rsidRDefault="00014597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38120C">
        <w:rPr>
          <w:sz w:val="24"/>
          <w:szCs w:val="24"/>
          <w:lang w:eastAsia="zh-CN"/>
        </w:rPr>
        <w:t xml:space="preserve"> </w:t>
      </w:r>
      <w:proofErr w:type="spellStart"/>
      <w:r w:rsidR="0038120C">
        <w:rPr>
          <w:sz w:val="24"/>
          <w:szCs w:val="24"/>
          <w:lang w:eastAsia="zh-CN"/>
        </w:rPr>
        <w:t>Pte</w:t>
      </w:r>
      <w:proofErr w:type="spellEnd"/>
      <w:r w:rsidR="0038120C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A33D58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bed </w:t>
      </w:r>
    </w:p>
    <w:p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A33D58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</w:p>
    <w:p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A33D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85000">
        <w:rPr>
          <w:sz w:val="24"/>
          <w:lang w:eastAsia="zh-CN"/>
        </w:rPr>
        <w:t>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33D5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:rsidR="00014597" w:rsidRDefault="0001459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A33D58">
        <w:rPr>
          <w:sz w:val="24"/>
          <w:lang w:eastAsia="zh-CN"/>
        </w:rPr>
        <w:t>low bed</w:t>
      </w:r>
      <w:r w:rsidR="00927E99">
        <w:rPr>
          <w:sz w:val="24"/>
          <w:lang w:eastAsia="zh-CN"/>
        </w:rPr>
        <w:t xml:space="preserve"> chassis</w:t>
      </w:r>
    </w:p>
    <w:p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38120C">
        <w:rPr>
          <w:sz w:val="24"/>
          <w:lang w:eastAsia="zh-CN"/>
        </w:rPr>
        <w:t>to new location</w:t>
      </w:r>
    </w:p>
    <w:p w:rsidR="006467DA" w:rsidRPr="00185000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12E" w:rsidRDefault="003C312E">
      <w:r>
        <w:separator/>
      </w:r>
    </w:p>
  </w:endnote>
  <w:endnote w:type="continuationSeparator" w:id="0">
    <w:p w:rsidR="003C312E" w:rsidRDefault="003C3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5F2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5F2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12E" w:rsidRDefault="003C312E">
      <w:r>
        <w:separator/>
      </w:r>
    </w:p>
  </w:footnote>
  <w:footnote w:type="continuationSeparator" w:id="0">
    <w:p w:rsidR="003C312E" w:rsidRDefault="003C31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C31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3C312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4597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120C"/>
    <w:rsid w:val="00383DD5"/>
    <w:rsid w:val="003B65E1"/>
    <w:rsid w:val="003C312E"/>
    <w:rsid w:val="003D5FEC"/>
    <w:rsid w:val="004011BA"/>
    <w:rsid w:val="0046046C"/>
    <w:rsid w:val="00466C7A"/>
    <w:rsid w:val="00500139"/>
    <w:rsid w:val="00501090"/>
    <w:rsid w:val="005139D9"/>
    <w:rsid w:val="005463C4"/>
    <w:rsid w:val="00555F2B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24923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  <w:rsid w:val="00FF1536"/>
    <w:rsid w:val="00F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2021-10-28T07:00:00Z</cp:lastPrinted>
  <dcterms:created xsi:type="dcterms:W3CDTF">2021-10-28T06:31:00Z</dcterms:created>
  <dcterms:modified xsi:type="dcterms:W3CDTF">2021-10-28T07:10:00Z</dcterms:modified>
</cp:coreProperties>
</file>