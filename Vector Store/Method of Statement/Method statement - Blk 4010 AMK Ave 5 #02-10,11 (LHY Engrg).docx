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5549E">
      <w:pPr>
        <w:rPr>
          <w:sz w:val="24"/>
          <w:lang w:eastAsia="zh-CN"/>
        </w:rPr>
      </w:pPr>
      <w:r>
        <w:rPr>
          <w:sz w:val="24"/>
        </w:rPr>
        <w:t>Date: 07</w:t>
      </w:r>
      <w:r w:rsidRPr="0065549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6554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</w:t>
      </w:r>
      <w:r w:rsidR="00B21972">
        <w:rPr>
          <w:sz w:val="24"/>
          <w:lang w:eastAsia="zh-CN"/>
        </w:rPr>
        <w:t>hoist</w:t>
      </w:r>
      <w:r w:rsidR="00265CAB">
        <w:rPr>
          <w:sz w:val="24"/>
          <w:lang w:eastAsia="zh-CN"/>
        </w:rPr>
        <w:t xml:space="preserve"> up</w:t>
      </w:r>
      <w:r w:rsidR="0031063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5 units machine </w:t>
      </w:r>
      <w:r w:rsidR="0031063B">
        <w:rPr>
          <w:sz w:val="24"/>
          <w:lang w:eastAsia="zh-CN"/>
        </w:rPr>
        <w:t>to 2</w:t>
      </w:r>
      <w:r w:rsidR="0031063B" w:rsidRPr="0031063B">
        <w:rPr>
          <w:sz w:val="24"/>
          <w:vertAlign w:val="superscript"/>
          <w:lang w:eastAsia="zh-CN"/>
        </w:rPr>
        <w:t>nd</w:t>
      </w:r>
      <w:r w:rsidR="0031063B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by using </w:t>
      </w:r>
      <w:r w:rsidR="000601B4">
        <w:rPr>
          <w:sz w:val="24"/>
          <w:lang w:eastAsia="zh-CN"/>
        </w:rPr>
        <w:t xml:space="preserve">platform and </w:t>
      </w:r>
      <w:r>
        <w:rPr>
          <w:sz w:val="24"/>
          <w:lang w:eastAsia="zh-CN"/>
        </w:rPr>
        <w:t>mobile/</w:t>
      </w:r>
      <w:r w:rsidR="00C24956">
        <w:rPr>
          <w:sz w:val="24"/>
          <w:lang w:eastAsia="zh-CN"/>
        </w:rPr>
        <w:t>lorry crane</w:t>
      </w:r>
    </w:p>
    <w:p w:rsidR="0065549E" w:rsidRPr="00B57912" w:rsidRDefault="006554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15 unit machine, 1 lots cabinets, table, racking and materials at loading bay, shift and position to 2</w:t>
      </w:r>
      <w:r w:rsidRPr="0065549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4956" w:rsidRDefault="00C2495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24956" w:rsidRDefault="006554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174C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174CA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16/11/2018   -   To deliver small machine and accessories </w:t>
      </w:r>
      <w:r w:rsidR="005922F6">
        <w:rPr>
          <w:sz w:val="24"/>
          <w:lang w:eastAsia="zh-CN"/>
        </w:rPr>
        <w:t>to 2</w:t>
      </w:r>
      <w:r w:rsidR="005922F6" w:rsidRPr="005922F6">
        <w:rPr>
          <w:sz w:val="24"/>
          <w:vertAlign w:val="superscript"/>
          <w:lang w:eastAsia="zh-CN"/>
        </w:rPr>
        <w:t>nd</w:t>
      </w:r>
      <w:r w:rsidR="005922F6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via cargo lift</w:t>
      </w:r>
      <w:bookmarkStart w:id="0" w:name="_GoBack"/>
      <w:bookmarkEnd w:id="0"/>
    </w:p>
    <w:p w:rsidR="00174CA5" w:rsidRPr="00B7163D" w:rsidRDefault="00174C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17/11/2018   -   To hoist up machineries to 2</w:t>
      </w:r>
      <w:r w:rsidRPr="00174CA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4CA5" w:rsidRDefault="00174C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4CA5" w:rsidRDefault="00174C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</w:t>
      </w:r>
    </w:p>
    <w:p w:rsidR="00174CA5" w:rsidRPr="00174CA5" w:rsidRDefault="00174C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5549E">
      <w:pPr>
        <w:pStyle w:val="Heading4"/>
      </w:pPr>
      <w:r>
        <w:t>Blk 4010 AMK Ave 5 #0</w:t>
      </w:r>
      <w:r w:rsidR="00E20F5D">
        <w:t>2-10/11</w:t>
      </w:r>
    </w:p>
    <w:p w:rsidR="00894879" w:rsidRPr="00894879" w:rsidRDefault="00E20F5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C563DF">
        <w:rPr>
          <w:sz w:val="24"/>
          <w:szCs w:val="24"/>
          <w:lang w:eastAsia="zh-CN"/>
        </w:rPr>
        <w:t xml:space="preserve"> Pte Ltd</w:t>
      </w:r>
      <w:r w:rsidR="00C24956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63B">
        <w:rPr>
          <w:sz w:val="24"/>
          <w:lang w:eastAsia="zh-CN"/>
        </w:rPr>
        <w:t xml:space="preserve"> x 50 ton </w:t>
      </w:r>
      <w:r w:rsidR="00E20F5D">
        <w:rPr>
          <w:sz w:val="24"/>
          <w:lang w:eastAsia="zh-CN"/>
        </w:rPr>
        <w:t>mobile/</w:t>
      </w:r>
      <w:r w:rsidR="0031063B">
        <w:rPr>
          <w:sz w:val="24"/>
          <w:lang w:eastAsia="zh-CN"/>
        </w:rPr>
        <w:t>lorry</w:t>
      </w:r>
      <w:r w:rsidR="000E0C97">
        <w:rPr>
          <w:sz w:val="24"/>
          <w:lang w:eastAsia="zh-CN"/>
        </w:rPr>
        <w:t xml:space="preserve"> crane</w:t>
      </w:r>
    </w:p>
    <w:p w:rsidR="00672CA0" w:rsidRDefault="00310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35/45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20F5D" w:rsidRDefault="00E20F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3-4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2E2C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74CA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174CA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FD4F0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4CA5" w:rsidRDefault="00174CA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E20F5D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FD4F0A" w:rsidRPr="00E20F5D" w:rsidRDefault="00E20F5D" w:rsidP="00E20F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265CAB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F525BE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F525BE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265CAB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F525BE">
        <w:rPr>
          <w:sz w:val="24"/>
          <w:lang w:eastAsia="zh-CN"/>
        </w:rPr>
        <w:t xml:space="preserve"> secured using 35/45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C15964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 crane to hoist up machine to 2</w:t>
      </w:r>
      <w:r w:rsidR="00F525BE" w:rsidRPr="00F525B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174CA5" w:rsidRDefault="00EC0AFE" w:rsidP="00174CA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BC1" w:rsidRDefault="00141BC1">
      <w:r>
        <w:separator/>
      </w:r>
    </w:p>
  </w:endnote>
  <w:endnote w:type="continuationSeparator" w:id="0">
    <w:p w:rsidR="00141BC1" w:rsidRDefault="00141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22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22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BC1" w:rsidRDefault="00141BC1">
      <w:r>
        <w:separator/>
      </w:r>
    </w:p>
  </w:footnote>
  <w:footnote w:type="continuationSeparator" w:id="0">
    <w:p w:rsidR="00141BC1" w:rsidRDefault="00141B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41B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41BC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E037C"/>
    <w:rsid w:val="000E0C97"/>
    <w:rsid w:val="00141BC1"/>
    <w:rsid w:val="00173D1D"/>
    <w:rsid w:val="00174CA5"/>
    <w:rsid w:val="001A3D96"/>
    <w:rsid w:val="00265CAB"/>
    <w:rsid w:val="00280E65"/>
    <w:rsid w:val="00281171"/>
    <w:rsid w:val="002E2C81"/>
    <w:rsid w:val="002F4DDD"/>
    <w:rsid w:val="002F4ECC"/>
    <w:rsid w:val="0031063B"/>
    <w:rsid w:val="00312672"/>
    <w:rsid w:val="00380264"/>
    <w:rsid w:val="0044700A"/>
    <w:rsid w:val="00490E83"/>
    <w:rsid w:val="004913AB"/>
    <w:rsid w:val="00491CDF"/>
    <w:rsid w:val="005922F6"/>
    <w:rsid w:val="0065549E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8A1F28"/>
    <w:rsid w:val="008E4380"/>
    <w:rsid w:val="00902F17"/>
    <w:rsid w:val="00966F5B"/>
    <w:rsid w:val="009F2EED"/>
    <w:rsid w:val="00A10F11"/>
    <w:rsid w:val="00AD093A"/>
    <w:rsid w:val="00B21972"/>
    <w:rsid w:val="00B56650"/>
    <w:rsid w:val="00B57912"/>
    <w:rsid w:val="00B7163D"/>
    <w:rsid w:val="00C15964"/>
    <w:rsid w:val="00C24956"/>
    <w:rsid w:val="00C3785C"/>
    <w:rsid w:val="00C44C52"/>
    <w:rsid w:val="00C563DF"/>
    <w:rsid w:val="00CD4486"/>
    <w:rsid w:val="00D00F22"/>
    <w:rsid w:val="00D2603B"/>
    <w:rsid w:val="00D83EFC"/>
    <w:rsid w:val="00D856F6"/>
    <w:rsid w:val="00DB0F2E"/>
    <w:rsid w:val="00DF225D"/>
    <w:rsid w:val="00E20F5D"/>
    <w:rsid w:val="00E43138"/>
    <w:rsid w:val="00E70F6C"/>
    <w:rsid w:val="00EB390A"/>
    <w:rsid w:val="00EC0AFE"/>
    <w:rsid w:val="00F338D8"/>
    <w:rsid w:val="00F44EF9"/>
    <w:rsid w:val="00F525BE"/>
    <w:rsid w:val="00F8137B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2018-10-09T06:03:00Z</cp:lastPrinted>
  <dcterms:created xsi:type="dcterms:W3CDTF">2018-11-05T08:11:00Z</dcterms:created>
  <dcterms:modified xsi:type="dcterms:W3CDTF">2018-11-07T02:55:00Z</dcterms:modified>
</cp:coreProperties>
</file>