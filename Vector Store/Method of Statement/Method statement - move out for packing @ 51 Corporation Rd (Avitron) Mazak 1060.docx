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0D485" w14:textId="77777777" w:rsidR="00021509" w:rsidRDefault="00021509">
      <w:pPr>
        <w:pStyle w:val="Title"/>
        <w:jc w:val="left"/>
        <w:rPr>
          <w:sz w:val="32"/>
          <w:szCs w:val="32"/>
          <w:lang w:eastAsia="zh-CN"/>
        </w:rPr>
      </w:pPr>
    </w:p>
    <w:p w14:paraId="0CA91D6F" w14:textId="5CD43923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5F6EC4E" w14:textId="77777777" w:rsidR="00021509" w:rsidRDefault="00021509">
      <w:pPr>
        <w:rPr>
          <w:sz w:val="24"/>
        </w:rPr>
      </w:pPr>
    </w:p>
    <w:p w14:paraId="3F377DE9" w14:textId="35E53A36" w:rsidR="00EE527F" w:rsidRDefault="00FE1423">
      <w:pPr>
        <w:rPr>
          <w:sz w:val="24"/>
          <w:lang w:eastAsia="zh-CN"/>
        </w:rPr>
      </w:pPr>
      <w:r>
        <w:rPr>
          <w:sz w:val="24"/>
        </w:rPr>
        <w:t>Date: 03</w:t>
      </w:r>
      <w:r w:rsidRPr="00FE1423">
        <w:rPr>
          <w:sz w:val="24"/>
          <w:vertAlign w:val="superscript"/>
        </w:rPr>
        <w:t>rd</w:t>
      </w:r>
      <w:r>
        <w:rPr>
          <w:sz w:val="24"/>
        </w:rPr>
        <w:t xml:space="preserve"> </w:t>
      </w:r>
      <w:r w:rsidR="00021509">
        <w:rPr>
          <w:sz w:val="24"/>
        </w:rPr>
        <w:t>July 2025</w:t>
      </w:r>
    </w:p>
    <w:p w14:paraId="4EE6276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E82EA3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F5F4E17" w14:textId="159A26AA"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14405C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</w:t>
      </w:r>
      <w:r w:rsidR="00021509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336CCC">
        <w:rPr>
          <w:sz w:val="24"/>
          <w:lang w:eastAsia="zh-CN"/>
        </w:rPr>
        <w:t xml:space="preserve"> load up onto customer a</w:t>
      </w:r>
      <w:r w:rsidR="001C1C6C">
        <w:rPr>
          <w:sz w:val="24"/>
          <w:lang w:eastAsia="zh-CN"/>
        </w:rPr>
        <w:t>rranged container</w:t>
      </w:r>
    </w:p>
    <w:p w14:paraId="76439E98" w14:textId="77777777"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B28300C" w14:textId="77777777"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FC7F587" w14:textId="77777777" w:rsidR="0014405C" w:rsidRPr="009456D6" w:rsidRDefault="0014405C" w:rsidP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 </w:t>
      </w:r>
    </w:p>
    <w:p w14:paraId="65232C95" w14:textId="4FC63A44" w:rsidR="0014405C" w:rsidRDefault="00B257C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Mazak </w:t>
      </w:r>
      <w:r w:rsidR="00021509">
        <w:rPr>
          <w:b/>
          <w:sz w:val="24"/>
          <w:szCs w:val="24"/>
          <w:lang w:eastAsia="zh-CN"/>
        </w:rPr>
        <w:t>e1060 V8 Twin Pallet</w:t>
      </w:r>
    </w:p>
    <w:p w14:paraId="117249BE" w14:textId="29494A5C" w:rsidR="005D6556" w:rsidRDefault="0002150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LH1512 CMM machine</w:t>
      </w:r>
    </w:p>
    <w:p w14:paraId="6883A9EE" w14:textId="77777777"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E1AFA3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BFEA36C" w14:textId="24374C1C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021509">
        <w:rPr>
          <w:sz w:val="24"/>
          <w:lang w:eastAsia="zh-CN"/>
        </w:rPr>
        <w:t>ed</w:t>
      </w:r>
    </w:p>
    <w:p w14:paraId="42D00E9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CDBFEE" w14:textId="77777777"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0298542A" w14:textId="0D3BB649" w:rsidR="0014405C" w:rsidRDefault="00021509" w:rsidP="006A0760">
      <w:pPr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Estimate:</w:t>
      </w:r>
    </w:p>
    <w:p w14:paraId="3B4BE201" w14:textId="7D9343BA" w:rsidR="00021509" w:rsidRPr="00021509" w:rsidRDefault="00021509" w:rsidP="006A0760">
      <w:pPr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28/07/25 – 15/08/25</w:t>
      </w:r>
    </w:p>
    <w:p w14:paraId="28E17AB8" w14:textId="77777777" w:rsidR="006A0760" w:rsidRPr="006A0760" w:rsidRDefault="006A0760" w:rsidP="006A0760">
      <w:pPr>
        <w:rPr>
          <w:sz w:val="24"/>
          <w:lang w:eastAsia="zh-CN"/>
        </w:rPr>
      </w:pPr>
    </w:p>
    <w:p w14:paraId="6D2DA5C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B3ED330" w14:textId="77777777" w:rsidR="00DE77FE" w:rsidRDefault="009456D6" w:rsidP="00A57E24">
      <w:pPr>
        <w:pStyle w:val="Heading4"/>
      </w:pPr>
      <w:r>
        <w:t>51 Corporation Rd</w:t>
      </w:r>
    </w:p>
    <w:p w14:paraId="04389BF4" w14:textId="77777777"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14:paraId="0AC38602" w14:textId="77777777" w:rsidR="00EE527F" w:rsidRDefault="00EE527F">
      <w:pPr>
        <w:rPr>
          <w:lang w:eastAsia="zh-CN"/>
        </w:rPr>
      </w:pPr>
    </w:p>
    <w:p w14:paraId="09F8AE35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43FD291" w14:textId="77777777"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</w:t>
      </w:r>
      <w:r w:rsidR="001C1C6C">
        <w:rPr>
          <w:sz w:val="24"/>
          <w:lang w:eastAsia="zh-CN"/>
        </w:rPr>
        <w:t xml:space="preserve"> 160</w:t>
      </w:r>
      <w:r w:rsidR="00017290">
        <w:rPr>
          <w:sz w:val="24"/>
          <w:lang w:eastAsia="zh-CN"/>
        </w:rPr>
        <w:t xml:space="preserve"> </w:t>
      </w:r>
      <w:r w:rsidR="003142A8">
        <w:rPr>
          <w:sz w:val="24"/>
          <w:lang w:eastAsia="zh-CN"/>
        </w:rPr>
        <w:t>ton mobile crane</w:t>
      </w:r>
    </w:p>
    <w:p w14:paraId="3F7DB7B4" w14:textId="77777777"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14:paraId="54FD429D" w14:textId="77777777"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12F17327" w14:textId="77777777" w:rsidR="00E47B13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</w:t>
      </w:r>
    </w:p>
    <w:p w14:paraId="53DB6B25" w14:textId="77777777"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23AA4B53" w14:textId="77777777"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14:paraId="571883AC" w14:textId="77777777"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14:paraId="62803320" w14:textId="77777777" w:rsidR="00634CE2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14:paraId="6B364410" w14:textId="77777777"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1BDE1A2B" w14:textId="77777777" w:rsidR="00971820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336CCC">
        <w:rPr>
          <w:sz w:val="24"/>
          <w:lang w:eastAsia="zh-CN"/>
        </w:rPr>
        <w:t xml:space="preserve">  </w:t>
      </w:r>
    </w:p>
    <w:p w14:paraId="44F0CDD8" w14:textId="77777777" w:rsidR="00021509" w:rsidRDefault="000215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9E9CF1" w14:textId="55CA1768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09F7A1AC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45538B2E" w14:textId="77777777" w:rsidR="00021509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325E3F33" w14:textId="77777777" w:rsidR="00021509" w:rsidRDefault="00021509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3A580B" w14:textId="3905E63B" w:rsidR="00E47B13" w:rsidRPr="00B257C2" w:rsidRDefault="00E47B13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4C5055AB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14:paraId="40F35963" w14:textId="77777777"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14:paraId="52B903C1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ED1E652" w14:textId="77777777"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57D9E25" w14:textId="77777777"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3142A8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14:paraId="6F28E0C8" w14:textId="77777777"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E4455DD" w14:textId="77777777"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E9EC6D7" w14:textId="77777777"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C3F11DA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A9CB9D3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6991C77D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189EFFB9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6C5129B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71679933" w14:textId="77777777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mobile/lorry crane at designated loading area </w:t>
      </w:r>
    </w:p>
    <w:p w14:paraId="2E6D3203" w14:textId="77777777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</w:t>
      </w:r>
      <w:r w:rsidR="00D97DDC">
        <w:rPr>
          <w:sz w:val="24"/>
          <w:lang w:eastAsia="zh-CN"/>
        </w:rPr>
        <w:t xml:space="preserve"> on metal plate/timber mats</w:t>
      </w:r>
      <w:r>
        <w:rPr>
          <w:sz w:val="24"/>
          <w:lang w:eastAsia="zh-CN"/>
        </w:rPr>
        <w:t xml:space="preserve"> as base plate </w:t>
      </w:r>
    </w:p>
    <w:p w14:paraId="2E2479ED" w14:textId="77777777" w:rsidR="00544E6B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</w:t>
      </w:r>
      <w:r w:rsidR="00544E6B">
        <w:rPr>
          <w:sz w:val="24"/>
          <w:lang w:eastAsia="zh-CN"/>
        </w:rPr>
        <w:t>ack up machine using hydraulic jack</w:t>
      </w:r>
    </w:p>
    <w:p w14:paraId="486654F6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18D62F5F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14:paraId="6BE4065B" w14:textId="09EFD004" w:rsidR="003D3E38" w:rsidRDefault="00C6648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</w:t>
      </w:r>
      <w:r w:rsidR="003D3E38">
        <w:rPr>
          <w:sz w:val="24"/>
          <w:lang w:eastAsia="zh-CN"/>
        </w:rPr>
        <w:t>ttach required sling to crane hook</w:t>
      </w:r>
    </w:p>
    <w:p w14:paraId="25D4CFC4" w14:textId="77777777"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rigging point of machine to be lifted</w:t>
      </w:r>
    </w:p>
    <w:p w14:paraId="70334BAC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14:paraId="7AEAEB89" w14:textId="77777777" w:rsidR="00544E6B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14:paraId="215ACFE5" w14:textId="77777777" w:rsidR="00C17DAE" w:rsidRPr="004A3A58" w:rsidRDefault="00C17DAE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14:paraId="33E6580A" w14:textId="77777777"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17DAE">
        <w:rPr>
          <w:sz w:val="24"/>
          <w:lang w:eastAsia="zh-CN"/>
        </w:rPr>
        <w:t xml:space="preserve">hoist and </w:t>
      </w:r>
      <w:r>
        <w:rPr>
          <w:sz w:val="24"/>
          <w:lang w:eastAsia="zh-CN"/>
        </w:rPr>
        <w:t xml:space="preserve">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1C1C6C">
        <w:rPr>
          <w:sz w:val="24"/>
          <w:lang w:eastAsia="zh-CN"/>
        </w:rPr>
        <w:t xml:space="preserve"> onto customer arranged container</w:t>
      </w:r>
    </w:p>
    <w:p w14:paraId="26CC34ED" w14:textId="77777777"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</w:t>
      </w:r>
      <w:r w:rsidR="001C1C6C">
        <w:rPr>
          <w:sz w:val="24"/>
          <w:lang w:eastAsia="zh-CN"/>
        </w:rPr>
        <w:t>e all lifting sling</w:t>
      </w:r>
      <w:r w:rsidR="004A3A58">
        <w:rPr>
          <w:sz w:val="24"/>
          <w:lang w:eastAsia="zh-CN"/>
        </w:rPr>
        <w:t xml:space="preserve"> from case</w:t>
      </w:r>
    </w:p>
    <w:p w14:paraId="031731E8" w14:textId="77777777" w:rsidR="00BC0051" w:rsidRPr="00B5051F" w:rsidRDefault="00E47B13" w:rsidP="00B50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A3A58">
        <w:rPr>
          <w:sz w:val="24"/>
          <w:lang w:eastAsia="zh-CN"/>
        </w:rPr>
        <w:t xml:space="preserve">ecured </w:t>
      </w:r>
      <w:r w:rsidR="003142A8">
        <w:rPr>
          <w:sz w:val="24"/>
          <w:lang w:eastAsia="zh-CN"/>
        </w:rPr>
        <w:t xml:space="preserve">case with lashing wire and choking wood </w:t>
      </w:r>
    </w:p>
    <w:p w14:paraId="2BE24189" w14:textId="77777777"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1B7E7EF2" w14:textId="6FB7578B" w:rsidR="00021509" w:rsidRPr="00021509" w:rsidRDefault="00BC0051" w:rsidP="000215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14:paraId="682A10E5" w14:textId="64AB523B"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Job complete </w:t>
      </w:r>
    </w:p>
    <w:p w14:paraId="30D722F8" w14:textId="77777777"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48654EA6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18705E0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70B7DFFA" w14:textId="04010338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021509">
        <w:rPr>
          <w:sz w:val="24"/>
          <w:szCs w:val="24"/>
        </w:rPr>
        <w:t xml:space="preserve"> / </w:t>
      </w:r>
      <w:r w:rsidR="00E50334">
        <w:rPr>
          <w:sz w:val="24"/>
          <w:szCs w:val="24"/>
        </w:rPr>
        <w:t>Tel: 62824175</w:t>
      </w:r>
    </w:p>
    <w:p w14:paraId="5918686A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F6DB9" w14:textId="77777777" w:rsidR="000076B4" w:rsidRDefault="000076B4">
      <w:r>
        <w:separator/>
      </w:r>
    </w:p>
  </w:endnote>
  <w:endnote w:type="continuationSeparator" w:id="0">
    <w:p w14:paraId="370AF445" w14:textId="77777777" w:rsidR="000076B4" w:rsidRDefault="00007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A83A8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14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14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6D4F0D" w14:textId="77777777" w:rsidR="000076B4" w:rsidRDefault="000076B4">
      <w:r>
        <w:separator/>
      </w:r>
    </w:p>
  </w:footnote>
  <w:footnote w:type="continuationSeparator" w:id="0">
    <w:p w14:paraId="24C33918" w14:textId="77777777" w:rsidR="000076B4" w:rsidRDefault="00007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1C0001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39E467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753905F8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7A6F29B" w14:textId="77777777" w:rsidR="00EE527F" w:rsidRDefault="00C17DAE">
    <w:pPr>
      <w:pStyle w:val="Header"/>
      <w:jc w:val="center"/>
    </w:pPr>
    <w:r>
      <w:t>No. 28 Kranji Loop #05-03, Kranji Green, Singapore 739571</w:t>
    </w:r>
  </w:p>
  <w:p w14:paraId="4AB5F35C" w14:textId="77777777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C17DAE">
      <w:t>2826020</w:t>
    </w:r>
  </w:p>
  <w:p w14:paraId="4145DC1A" w14:textId="77777777" w:rsidR="00EE527F" w:rsidRDefault="00EE527F">
    <w:pPr>
      <w:pStyle w:val="Header"/>
      <w:jc w:val="center"/>
    </w:pPr>
    <w:r>
      <w:t>GST Reg No. : M2-8923804 – 2</w:t>
    </w:r>
  </w:p>
  <w:p w14:paraId="3019967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0ADC524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7553522">
    <w:abstractNumId w:val="2"/>
  </w:num>
  <w:num w:numId="2" w16cid:durableId="451558856">
    <w:abstractNumId w:val="4"/>
  </w:num>
  <w:num w:numId="3" w16cid:durableId="671185727">
    <w:abstractNumId w:val="0"/>
  </w:num>
  <w:num w:numId="4" w16cid:durableId="1086347318">
    <w:abstractNumId w:val="9"/>
  </w:num>
  <w:num w:numId="5" w16cid:durableId="168914919">
    <w:abstractNumId w:val="5"/>
  </w:num>
  <w:num w:numId="6" w16cid:durableId="1063213637">
    <w:abstractNumId w:val="6"/>
  </w:num>
  <w:num w:numId="7" w16cid:durableId="743844451">
    <w:abstractNumId w:val="3"/>
  </w:num>
  <w:num w:numId="8" w16cid:durableId="1065300985">
    <w:abstractNumId w:val="7"/>
  </w:num>
  <w:num w:numId="9" w16cid:durableId="1992833809">
    <w:abstractNumId w:val="1"/>
  </w:num>
  <w:num w:numId="10" w16cid:durableId="444203166">
    <w:abstractNumId w:val="8"/>
  </w:num>
  <w:num w:numId="11" w16cid:durableId="103372768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076B4"/>
    <w:rsid w:val="000124A1"/>
    <w:rsid w:val="000168A1"/>
    <w:rsid w:val="00017290"/>
    <w:rsid w:val="00021509"/>
    <w:rsid w:val="00037A80"/>
    <w:rsid w:val="00037B84"/>
    <w:rsid w:val="0007248A"/>
    <w:rsid w:val="00075DD7"/>
    <w:rsid w:val="000B549F"/>
    <w:rsid w:val="000D7AF8"/>
    <w:rsid w:val="00112142"/>
    <w:rsid w:val="00120974"/>
    <w:rsid w:val="00133B61"/>
    <w:rsid w:val="0014405C"/>
    <w:rsid w:val="00147BB8"/>
    <w:rsid w:val="0015341D"/>
    <w:rsid w:val="0016054D"/>
    <w:rsid w:val="00160D36"/>
    <w:rsid w:val="001645BC"/>
    <w:rsid w:val="00186F2A"/>
    <w:rsid w:val="00193DFA"/>
    <w:rsid w:val="001962CB"/>
    <w:rsid w:val="001C1C6C"/>
    <w:rsid w:val="001C36A6"/>
    <w:rsid w:val="001F34CD"/>
    <w:rsid w:val="00251834"/>
    <w:rsid w:val="00272781"/>
    <w:rsid w:val="00284372"/>
    <w:rsid w:val="002E5ACE"/>
    <w:rsid w:val="003033AF"/>
    <w:rsid w:val="003040BD"/>
    <w:rsid w:val="003142A8"/>
    <w:rsid w:val="0032799C"/>
    <w:rsid w:val="00336CCC"/>
    <w:rsid w:val="0035701A"/>
    <w:rsid w:val="00360DBE"/>
    <w:rsid w:val="00370B20"/>
    <w:rsid w:val="00382843"/>
    <w:rsid w:val="003C4111"/>
    <w:rsid w:val="003D3E38"/>
    <w:rsid w:val="003F18B6"/>
    <w:rsid w:val="00403275"/>
    <w:rsid w:val="0041298C"/>
    <w:rsid w:val="00415620"/>
    <w:rsid w:val="0042603E"/>
    <w:rsid w:val="00440B76"/>
    <w:rsid w:val="004433E5"/>
    <w:rsid w:val="00445267"/>
    <w:rsid w:val="004725E1"/>
    <w:rsid w:val="004766D3"/>
    <w:rsid w:val="00492B7A"/>
    <w:rsid w:val="004A3A58"/>
    <w:rsid w:val="004A6CAA"/>
    <w:rsid w:val="004B6D3E"/>
    <w:rsid w:val="004C14F0"/>
    <w:rsid w:val="00543B4A"/>
    <w:rsid w:val="00544E6B"/>
    <w:rsid w:val="00545425"/>
    <w:rsid w:val="00561ABD"/>
    <w:rsid w:val="0057327B"/>
    <w:rsid w:val="005778E5"/>
    <w:rsid w:val="005A1FD3"/>
    <w:rsid w:val="005B1491"/>
    <w:rsid w:val="005C3925"/>
    <w:rsid w:val="005C5283"/>
    <w:rsid w:val="005D01B5"/>
    <w:rsid w:val="005D6556"/>
    <w:rsid w:val="005E0D6E"/>
    <w:rsid w:val="005E6269"/>
    <w:rsid w:val="0062144C"/>
    <w:rsid w:val="00634CE2"/>
    <w:rsid w:val="0064493B"/>
    <w:rsid w:val="006449D7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30414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456D6"/>
    <w:rsid w:val="00950008"/>
    <w:rsid w:val="00953C8B"/>
    <w:rsid w:val="00961486"/>
    <w:rsid w:val="00971820"/>
    <w:rsid w:val="009B7329"/>
    <w:rsid w:val="009D4E05"/>
    <w:rsid w:val="009E598F"/>
    <w:rsid w:val="00A21F51"/>
    <w:rsid w:val="00A24CE3"/>
    <w:rsid w:val="00A321F5"/>
    <w:rsid w:val="00A36F93"/>
    <w:rsid w:val="00A40342"/>
    <w:rsid w:val="00A53236"/>
    <w:rsid w:val="00A57E24"/>
    <w:rsid w:val="00A81E47"/>
    <w:rsid w:val="00A86126"/>
    <w:rsid w:val="00A87E64"/>
    <w:rsid w:val="00B14E86"/>
    <w:rsid w:val="00B257C2"/>
    <w:rsid w:val="00B5051F"/>
    <w:rsid w:val="00B5267F"/>
    <w:rsid w:val="00B80756"/>
    <w:rsid w:val="00BB5A8A"/>
    <w:rsid w:val="00BC0051"/>
    <w:rsid w:val="00BC4F0A"/>
    <w:rsid w:val="00BC585D"/>
    <w:rsid w:val="00BD0D0D"/>
    <w:rsid w:val="00BE34DC"/>
    <w:rsid w:val="00C17DAE"/>
    <w:rsid w:val="00C33C74"/>
    <w:rsid w:val="00C34551"/>
    <w:rsid w:val="00C475F0"/>
    <w:rsid w:val="00C61903"/>
    <w:rsid w:val="00C6648C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97DDC"/>
    <w:rsid w:val="00DE77FE"/>
    <w:rsid w:val="00DF2260"/>
    <w:rsid w:val="00E11985"/>
    <w:rsid w:val="00E212C6"/>
    <w:rsid w:val="00E47B13"/>
    <w:rsid w:val="00E50334"/>
    <w:rsid w:val="00E533AB"/>
    <w:rsid w:val="00E56BD5"/>
    <w:rsid w:val="00E66712"/>
    <w:rsid w:val="00E82891"/>
    <w:rsid w:val="00E87FDA"/>
    <w:rsid w:val="00EE37C0"/>
    <w:rsid w:val="00EE527F"/>
    <w:rsid w:val="00F04050"/>
    <w:rsid w:val="00F060F9"/>
    <w:rsid w:val="00F110BD"/>
    <w:rsid w:val="00F24168"/>
    <w:rsid w:val="00F66BC2"/>
    <w:rsid w:val="00F86503"/>
    <w:rsid w:val="00FA7946"/>
    <w:rsid w:val="00FD48D4"/>
    <w:rsid w:val="00FE1423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4898A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2023-11-20T05:46:00Z</cp:lastPrinted>
  <dcterms:created xsi:type="dcterms:W3CDTF">2024-10-03T00:58:00Z</dcterms:created>
  <dcterms:modified xsi:type="dcterms:W3CDTF">2025-07-03T02:53:00Z</dcterms:modified>
</cp:coreProperties>
</file>