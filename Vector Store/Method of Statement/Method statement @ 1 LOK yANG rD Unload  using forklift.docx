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6928" w:rsidRDefault="00386928">
      <w:pPr>
        <w:rPr>
          <w:sz w:val="24"/>
        </w:rPr>
      </w:pPr>
    </w:p>
    <w:p w:rsidR="00684C71" w:rsidRDefault="00917D74">
      <w:pPr>
        <w:rPr>
          <w:sz w:val="24"/>
          <w:lang w:eastAsia="zh-CN"/>
        </w:rPr>
      </w:pPr>
      <w:r>
        <w:rPr>
          <w:sz w:val="24"/>
        </w:rPr>
        <w:t>Date: 14</w:t>
      </w:r>
      <w:r w:rsidR="00FC2C74" w:rsidRPr="00FC2C74">
        <w:rPr>
          <w:sz w:val="24"/>
          <w:vertAlign w:val="superscript"/>
        </w:rPr>
        <w:t>th</w:t>
      </w:r>
      <w:r>
        <w:rPr>
          <w:sz w:val="24"/>
        </w:rPr>
        <w:t xml:space="preserve"> May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3869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unload </w:t>
      </w:r>
      <w:r w:rsidR="009D5477">
        <w:rPr>
          <w:rFonts w:hint="eastAsia"/>
          <w:sz w:val="24"/>
          <w:lang w:eastAsia="zh-CN"/>
        </w:rPr>
        <w:t xml:space="preserve">equipment </w:t>
      </w:r>
      <w:r w:rsidR="001C5A49">
        <w:rPr>
          <w:sz w:val="24"/>
          <w:lang w:eastAsia="zh-CN"/>
        </w:rPr>
        <w:t>from lorry chassis</w:t>
      </w:r>
      <w:r w:rsidR="007D64B7">
        <w:rPr>
          <w:sz w:val="24"/>
          <w:lang w:eastAsia="zh-CN"/>
        </w:rPr>
        <w:t xml:space="preserve"> using forklift, </w:t>
      </w:r>
      <w:r w:rsidR="0046606F">
        <w:rPr>
          <w:sz w:val="24"/>
          <w:lang w:eastAsia="zh-CN"/>
        </w:rPr>
        <w:t xml:space="preserve">shift and position into </w:t>
      </w:r>
      <w:r w:rsidR="007D64B7">
        <w:rPr>
          <w:sz w:val="24"/>
          <w:lang w:eastAsia="zh-CN"/>
        </w:rPr>
        <w:t xml:space="preserve">customer </w:t>
      </w:r>
      <w:r w:rsidR="0025074A">
        <w:rPr>
          <w:sz w:val="24"/>
          <w:lang w:eastAsia="zh-CN"/>
        </w:rPr>
        <w:t>premise</w:t>
      </w:r>
      <w:r w:rsidR="0046606F">
        <w:rPr>
          <w:sz w:val="24"/>
          <w:lang w:eastAsia="zh-CN"/>
        </w:rPr>
        <w:t xml:space="preserve"> at ground floor</w:t>
      </w:r>
    </w:p>
    <w:p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B7ED4" w:rsidRDefault="003B7E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3B7ED4" w:rsidRPr="003B7ED4" w:rsidRDefault="009D547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attached list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917D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20/05/24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D2778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020E0" w:rsidRPr="00FC2C74" w:rsidRDefault="00917D7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9.45am</w:t>
      </w:r>
    </w:p>
    <w:p w:rsidR="00FD2778" w:rsidRDefault="00FD277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6606F" w:rsidRPr="00917D74" w:rsidRDefault="00917D74" w:rsidP="00917D74">
      <w:pPr>
        <w:pStyle w:val="Heading4"/>
      </w:pPr>
      <w:r>
        <w:t>Nippon Paint Singapore Co. Pte Ltd</w:t>
      </w:r>
    </w:p>
    <w:p w:rsidR="00684C71" w:rsidRPr="00917D74" w:rsidRDefault="00917D74" w:rsidP="001F2B4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First Lok Yang Road</w:t>
      </w:r>
    </w:p>
    <w:p w:rsidR="009D5477" w:rsidRDefault="009D5477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86928" w:rsidRDefault="003869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F058FF">
        <w:rPr>
          <w:sz w:val="24"/>
          <w:lang w:eastAsia="zh-CN"/>
        </w:rPr>
        <w:t xml:space="preserve"> x lorry crane</w:t>
      </w:r>
    </w:p>
    <w:p w:rsidR="00B020E0" w:rsidRDefault="00FC2C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17D74">
        <w:rPr>
          <w:sz w:val="24"/>
          <w:lang w:eastAsia="zh-CN"/>
        </w:rPr>
        <w:t xml:space="preserve"> x </w:t>
      </w:r>
      <w:r w:rsidR="0025074A">
        <w:rPr>
          <w:sz w:val="24"/>
          <w:lang w:eastAsia="zh-CN"/>
        </w:rPr>
        <w:t>forklift</w:t>
      </w:r>
    </w:p>
    <w:p w:rsidR="00FC2C74" w:rsidRDefault="009D54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F32E9A">
        <w:rPr>
          <w:sz w:val="24"/>
          <w:lang w:eastAsia="zh-CN"/>
        </w:rPr>
        <w:t>allet truck</w:t>
      </w:r>
    </w:p>
    <w:p w:rsidR="00896CDD" w:rsidRDefault="00896C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25074A">
        <w:rPr>
          <w:sz w:val="24"/>
          <w:lang w:eastAsia="zh-CN"/>
        </w:rPr>
        <w:t xml:space="preserve"> obstacle on unloading bay</w:t>
      </w:r>
      <w:r>
        <w:rPr>
          <w:sz w:val="24"/>
          <w:lang w:eastAsia="zh-CN"/>
        </w:rPr>
        <w:t xml:space="preserve"> </w:t>
      </w:r>
    </w:p>
    <w:p w:rsidR="00684C71" w:rsidRPr="0025074A" w:rsidRDefault="008A49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:rsidR="00F32E9A" w:rsidRDefault="00F32E9A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thunderstorms and lightning weather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All debris will be clear and dispose</w:t>
      </w:r>
    </w:p>
    <w:p w:rsidR="008A4961" w:rsidRPr="005D735A" w:rsidRDefault="001F2B4E" w:rsidP="005D735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D5255C" w:rsidRDefault="0081336E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</w:t>
      </w:r>
      <w:r w:rsidR="0025074A">
        <w:rPr>
          <w:rFonts w:hint="eastAsia"/>
          <w:sz w:val="24"/>
          <w:lang w:eastAsia="zh-CN"/>
        </w:rPr>
        <w:t>ard P.P.E. (safety shoes</w:t>
      </w:r>
      <w:r w:rsidR="0046606F">
        <w:rPr>
          <w:rFonts w:hint="eastAsia"/>
          <w:sz w:val="24"/>
          <w:lang w:eastAsia="zh-CN"/>
        </w:rPr>
        <w:t>, safety helmet</w:t>
      </w:r>
      <w:r>
        <w:rPr>
          <w:rFonts w:hint="eastAsia"/>
          <w:sz w:val="24"/>
          <w:lang w:eastAsia="zh-CN"/>
        </w:rPr>
        <w:t>)</w:t>
      </w:r>
    </w:p>
    <w:p w:rsidR="00205704" w:rsidRPr="00784B51" w:rsidRDefault="003B2B81" w:rsidP="00784B51">
      <w:pPr>
        <w:rPr>
          <w:sz w:val="24"/>
          <w:lang w:eastAsia="zh-CN"/>
        </w:rPr>
      </w:pPr>
      <w:r>
        <w:rPr>
          <w:sz w:val="24"/>
          <w:lang w:eastAsia="zh-CN"/>
        </w:rPr>
        <w:t>M.O.M c</w:t>
      </w:r>
      <w:r w:rsidR="00D5255C">
        <w:rPr>
          <w:sz w:val="24"/>
          <w:lang w:eastAsia="zh-CN"/>
        </w:rPr>
        <w:t>ertified forklift</w:t>
      </w:r>
      <w:r w:rsidR="0046606F"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</w:t>
      </w:r>
      <w:r w:rsidR="00D5255C">
        <w:rPr>
          <w:sz w:val="24"/>
          <w:lang w:eastAsia="zh-CN"/>
        </w:rPr>
        <w:t xml:space="preserve">                              </w:t>
      </w:r>
    </w:p>
    <w:p w:rsidR="008A4961" w:rsidRDefault="00F058FF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1336E">
        <w:rPr>
          <w:b w:val="0"/>
          <w:sz w:val="20"/>
          <w:u w:val="none"/>
          <w:lang w:eastAsia="zh-CN"/>
        </w:rPr>
        <w:t xml:space="preserve">  </w:t>
      </w:r>
    </w:p>
    <w:p w:rsidR="00684C71" w:rsidRPr="0025074A" w:rsidRDefault="008A4961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25074A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E97987" w:rsidRDefault="00E9798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bay</w:t>
      </w:r>
    </w:p>
    <w:p w:rsidR="008D17DA" w:rsidRDefault="00F32E9A" w:rsidP="00F32E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of forklift to</w:t>
      </w:r>
      <w:r w:rsidR="00E97987" w:rsidRPr="00F32E9A">
        <w:rPr>
          <w:sz w:val="24"/>
          <w:lang w:eastAsia="zh-CN"/>
        </w:rPr>
        <w:t xml:space="preserve"> </w:t>
      </w:r>
      <w:r w:rsidR="0046606F" w:rsidRPr="00F32E9A">
        <w:rPr>
          <w:sz w:val="24"/>
          <w:lang w:eastAsia="zh-CN"/>
        </w:rPr>
        <w:t>for</w:t>
      </w:r>
      <w:r w:rsidR="009D5477">
        <w:rPr>
          <w:sz w:val="24"/>
          <w:lang w:eastAsia="zh-CN"/>
        </w:rPr>
        <w:t>k down equipment</w:t>
      </w:r>
      <w:r w:rsidR="00FD2778" w:rsidRPr="00F32E9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lorry chassis</w:t>
      </w:r>
    </w:p>
    <w:p w:rsidR="00C744A4" w:rsidRPr="009D5477" w:rsidRDefault="009D5477" w:rsidP="009D54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F32E9A" w:rsidRPr="009D5477">
        <w:rPr>
          <w:sz w:val="24"/>
          <w:lang w:eastAsia="zh-CN"/>
        </w:rPr>
        <w:t xml:space="preserve"> to factory door entrance </w:t>
      </w:r>
    </w:p>
    <w:p w:rsidR="00684C71" w:rsidRPr="009D5477" w:rsidRDefault="00D03E74" w:rsidP="009D54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5477">
        <w:rPr>
          <w:sz w:val="24"/>
          <w:lang w:eastAsia="zh-CN"/>
        </w:rPr>
        <w:t>Shift</w:t>
      </w:r>
      <w:r w:rsidR="009D5477">
        <w:rPr>
          <w:sz w:val="24"/>
          <w:lang w:eastAsia="zh-CN"/>
        </w:rPr>
        <w:t xml:space="preserve"> and transport</w:t>
      </w:r>
      <w:r w:rsidR="00F32E9A" w:rsidRPr="009D5477">
        <w:rPr>
          <w:sz w:val="24"/>
          <w:lang w:eastAsia="zh-CN"/>
        </w:rPr>
        <w:t xml:space="preserve"> into factory premise </w:t>
      </w:r>
      <w:r w:rsidR="003B2B81" w:rsidRPr="009D5477">
        <w:rPr>
          <w:sz w:val="24"/>
          <w:lang w:eastAsia="zh-CN"/>
        </w:rPr>
        <w:t xml:space="preserve"> </w:t>
      </w:r>
    </w:p>
    <w:p w:rsidR="008D17DA" w:rsidRDefault="009D54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bookmarkStart w:id="0" w:name="_GoBack"/>
      <w:bookmarkEnd w:id="0"/>
      <w:r w:rsidR="008D17DA">
        <w:rPr>
          <w:sz w:val="24"/>
          <w:lang w:eastAsia="zh-CN"/>
        </w:rPr>
        <w:t xml:space="preserve"> at the designated location</w:t>
      </w:r>
    </w:p>
    <w:p w:rsidR="008D17D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272A93" w:rsidRDefault="00D03E74" w:rsidP="00272A93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  <w:r w:rsidR="00696DB8">
        <w:rPr>
          <w:sz w:val="24"/>
        </w:rPr>
        <w:t xml:space="preserve"> / Kevin Wong 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6E7D" w:rsidRDefault="00916E7D">
      <w:r>
        <w:separator/>
      </w:r>
    </w:p>
  </w:endnote>
  <w:endnote w:type="continuationSeparator" w:id="0">
    <w:p w:rsidR="00916E7D" w:rsidRDefault="00916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D547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D547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6E7D" w:rsidRDefault="00916E7D">
      <w:r>
        <w:separator/>
      </w:r>
    </w:p>
  </w:footnote>
  <w:footnote w:type="continuationSeparator" w:id="0">
    <w:p w:rsidR="00916E7D" w:rsidRDefault="00916E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16E7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D17DA">
    <w:pPr>
      <w:pStyle w:val="Header"/>
      <w:jc w:val="center"/>
    </w:pPr>
    <w:r>
      <w:t>Tel</w:t>
    </w:r>
    <w:r w:rsidR="0081336E">
      <w:t xml:space="preserve">: </w:t>
    </w:r>
    <w:r w:rsidR="001F2B4E">
      <w:t>6</w:t>
    </w:r>
    <w:r w:rsidR="0081336E">
      <w:t xml:space="preserve">2824175, </w:t>
    </w:r>
    <w:r w:rsidR="001F2B4E">
      <w:t>6</w:t>
    </w:r>
    <w:r w:rsidR="0081336E">
      <w:t xml:space="preserve">2828203, </w:t>
    </w:r>
    <w:r w:rsidR="001F2B4E">
      <w:t>6</w:t>
    </w:r>
    <w:r>
      <w:t>2826020, Fax</w:t>
    </w:r>
    <w:r w:rsidR="0081336E">
      <w:t xml:space="preserve">: </w:t>
    </w:r>
    <w:r w:rsidR="001F2B4E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16E7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D17DA">
    <w:pPr>
      <w:pStyle w:val="Header"/>
      <w:jc w:val="center"/>
      <w:rPr>
        <w:sz w:val="22"/>
      </w:rPr>
    </w:pPr>
    <w:r>
      <w:rPr>
        <w:sz w:val="22"/>
      </w:rPr>
      <w:t>e-mail</w:t>
    </w:r>
    <w:r w:rsidR="001F2B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3693F"/>
    <w:rsid w:val="000801A2"/>
    <w:rsid w:val="000C4BD5"/>
    <w:rsid w:val="000F577A"/>
    <w:rsid w:val="001C5A49"/>
    <w:rsid w:val="001C645A"/>
    <w:rsid w:val="001F2B4E"/>
    <w:rsid w:val="002040E8"/>
    <w:rsid w:val="00205704"/>
    <w:rsid w:val="002249EF"/>
    <w:rsid w:val="0025074A"/>
    <w:rsid w:val="00264FFC"/>
    <w:rsid w:val="0026724A"/>
    <w:rsid w:val="00272A93"/>
    <w:rsid w:val="00296179"/>
    <w:rsid w:val="00302BD3"/>
    <w:rsid w:val="00310929"/>
    <w:rsid w:val="00345354"/>
    <w:rsid w:val="0034564D"/>
    <w:rsid w:val="00386928"/>
    <w:rsid w:val="0038762F"/>
    <w:rsid w:val="003B2B81"/>
    <w:rsid w:val="003B66FA"/>
    <w:rsid w:val="003B7ED4"/>
    <w:rsid w:val="00430053"/>
    <w:rsid w:val="0046606F"/>
    <w:rsid w:val="00494A64"/>
    <w:rsid w:val="004D7084"/>
    <w:rsid w:val="004E7394"/>
    <w:rsid w:val="005254B7"/>
    <w:rsid w:val="005654AB"/>
    <w:rsid w:val="005D735A"/>
    <w:rsid w:val="006700D2"/>
    <w:rsid w:val="00684C71"/>
    <w:rsid w:val="00696DB8"/>
    <w:rsid w:val="006B6525"/>
    <w:rsid w:val="00707B09"/>
    <w:rsid w:val="0071011D"/>
    <w:rsid w:val="00784B51"/>
    <w:rsid w:val="007D64B7"/>
    <w:rsid w:val="007E7225"/>
    <w:rsid w:val="00805829"/>
    <w:rsid w:val="0081336E"/>
    <w:rsid w:val="00872D61"/>
    <w:rsid w:val="00896CDD"/>
    <w:rsid w:val="008A4961"/>
    <w:rsid w:val="008C2569"/>
    <w:rsid w:val="008D17DA"/>
    <w:rsid w:val="00916E7D"/>
    <w:rsid w:val="00917D74"/>
    <w:rsid w:val="00964921"/>
    <w:rsid w:val="009D5477"/>
    <w:rsid w:val="009E6235"/>
    <w:rsid w:val="00A64537"/>
    <w:rsid w:val="00A65F59"/>
    <w:rsid w:val="00B020E0"/>
    <w:rsid w:val="00BA4A2E"/>
    <w:rsid w:val="00BC4309"/>
    <w:rsid w:val="00BC5999"/>
    <w:rsid w:val="00C03437"/>
    <w:rsid w:val="00C41758"/>
    <w:rsid w:val="00C6016F"/>
    <w:rsid w:val="00C744A4"/>
    <w:rsid w:val="00CA3A7D"/>
    <w:rsid w:val="00CE378B"/>
    <w:rsid w:val="00CE5931"/>
    <w:rsid w:val="00CF5762"/>
    <w:rsid w:val="00D03E74"/>
    <w:rsid w:val="00D5255C"/>
    <w:rsid w:val="00DC1B5D"/>
    <w:rsid w:val="00DD2E15"/>
    <w:rsid w:val="00DE0664"/>
    <w:rsid w:val="00E26D66"/>
    <w:rsid w:val="00E9120A"/>
    <w:rsid w:val="00E97987"/>
    <w:rsid w:val="00EC29CB"/>
    <w:rsid w:val="00ED106D"/>
    <w:rsid w:val="00F021EF"/>
    <w:rsid w:val="00F058FF"/>
    <w:rsid w:val="00F14483"/>
    <w:rsid w:val="00F32E9A"/>
    <w:rsid w:val="00F60267"/>
    <w:rsid w:val="00F65555"/>
    <w:rsid w:val="00FA7086"/>
    <w:rsid w:val="00FC2C74"/>
    <w:rsid w:val="00FD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1874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2024-05-14T02:42:00Z</cp:lastPrinted>
  <dcterms:created xsi:type="dcterms:W3CDTF">2024-05-14T02:42:00Z</dcterms:created>
  <dcterms:modified xsi:type="dcterms:W3CDTF">2024-05-14T02:42:00Z</dcterms:modified>
</cp:coreProperties>
</file>