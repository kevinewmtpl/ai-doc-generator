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2D607" w14:textId="77777777" w:rsidR="00814904" w:rsidRDefault="00814904">
      <w:pPr>
        <w:pStyle w:val="Title"/>
        <w:jc w:val="left"/>
        <w:rPr>
          <w:lang w:eastAsia="zh-CN"/>
        </w:rPr>
      </w:pPr>
    </w:p>
    <w:p w14:paraId="1E7E61FD" w14:textId="029D88B9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181F13C" w14:textId="77777777" w:rsidR="00771FF0" w:rsidRDefault="00771FF0">
      <w:pPr>
        <w:rPr>
          <w:sz w:val="24"/>
        </w:rPr>
      </w:pPr>
    </w:p>
    <w:p w14:paraId="21109232" w14:textId="7AA74662" w:rsidR="006467DA" w:rsidRDefault="0040545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A1B9B">
        <w:rPr>
          <w:sz w:val="24"/>
        </w:rPr>
        <w:t>1</w:t>
      </w:r>
      <w:r w:rsidR="00814904">
        <w:rPr>
          <w:sz w:val="24"/>
        </w:rPr>
        <w:t>7</w:t>
      </w:r>
      <w:r w:rsidR="006A1B9B" w:rsidRPr="006A1B9B">
        <w:rPr>
          <w:sz w:val="24"/>
          <w:vertAlign w:val="superscript"/>
        </w:rPr>
        <w:t>th</w:t>
      </w:r>
      <w:r w:rsidR="006A1B9B">
        <w:rPr>
          <w:sz w:val="24"/>
        </w:rPr>
        <w:t xml:space="preserve"> Dec 2025</w:t>
      </w:r>
    </w:p>
    <w:p w14:paraId="13C5445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DB454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23FC6FF5" w14:textId="079DAED2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6F22E8">
        <w:rPr>
          <w:sz w:val="24"/>
          <w:lang w:eastAsia="zh-CN"/>
        </w:rPr>
        <w:t xml:space="preserve">3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6A1B9B">
        <w:rPr>
          <w:sz w:val="24"/>
          <w:lang w:eastAsia="zh-CN"/>
        </w:rPr>
        <w:t xml:space="preserve"> from low-bed/lorry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</w:t>
      </w:r>
      <w:r w:rsidR="006A1B9B">
        <w:rPr>
          <w:sz w:val="24"/>
          <w:lang w:eastAsia="zh-CN"/>
        </w:rPr>
        <w:t xml:space="preserve">ion without uncrating </w:t>
      </w:r>
    </w:p>
    <w:p w14:paraId="265FDD53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6BA9264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E8EECFA" w14:textId="7FEA630D" w:rsidR="00707F2B" w:rsidRDefault="006A1B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Global Advantage Scan+ 20.33.18 CMM </w:t>
      </w:r>
    </w:p>
    <w:p w14:paraId="72513ECE" w14:textId="77777777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460 x 280 x 110 cm</w:t>
      </w:r>
    </w:p>
    <w:p w14:paraId="383573CB" w14:textId="37091401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14, 500 kg / 17, 000 kg </w:t>
      </w:r>
    </w:p>
    <w:p w14:paraId="7C7644C8" w14:textId="77777777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9E1D808" w14:textId="3F2EAB81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376 x 140 x 305 cm</w:t>
      </w:r>
    </w:p>
    <w:p w14:paraId="75A7FCB3" w14:textId="26EE2A84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650 kg / 1, 450 kg </w:t>
      </w:r>
    </w:p>
    <w:p w14:paraId="20A63A4A" w14:textId="77777777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F07E3A1" w14:textId="6039B373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474 x 117 x 96 cm</w:t>
      </w:r>
    </w:p>
    <w:p w14:paraId="22E309FB" w14:textId="7AA1DF7E" w:rsidR="00A449D4" w:rsidRDefault="00A449D4" w:rsidP="00A449D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620 kg / 1, 448 kg </w:t>
      </w:r>
    </w:p>
    <w:p w14:paraId="3F0E027F" w14:textId="648F04CF" w:rsidR="00C25A49" w:rsidRPr="00BF1F53" w:rsidRDefault="00C25A49" w:rsidP="006A1B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82A6B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A41A501" w14:textId="7A78193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6A1B9B">
        <w:rPr>
          <w:sz w:val="24"/>
          <w:lang w:eastAsia="zh-CN"/>
        </w:rPr>
        <w:t>ed</w:t>
      </w:r>
    </w:p>
    <w:p w14:paraId="1363BC8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44647A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ECF8990" w14:textId="1CFF20E4" w:rsidR="006467DA" w:rsidRDefault="00814904">
      <w:pPr>
        <w:rPr>
          <w:sz w:val="24"/>
          <w:lang w:eastAsia="zh-CN"/>
        </w:rPr>
      </w:pPr>
      <w:r>
        <w:rPr>
          <w:sz w:val="24"/>
          <w:lang w:eastAsia="zh-CN"/>
        </w:rPr>
        <w:t>26/12/25</w:t>
      </w:r>
    </w:p>
    <w:p w14:paraId="7ADD533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CE7991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71A6AA4" w14:textId="77777777" w:rsidR="00C94FC9" w:rsidRDefault="007263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7B7A13E7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5A8E9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E1BF7B7" w14:textId="77777777" w:rsidR="00BA65F8" w:rsidRDefault="00771FF0" w:rsidP="00BA65F8">
      <w:pPr>
        <w:pStyle w:val="Heading4"/>
      </w:pPr>
      <w:r>
        <w:t xml:space="preserve">1 Seletar Aerospace Crescent </w:t>
      </w:r>
    </w:p>
    <w:p w14:paraId="21FAF34F" w14:textId="77777777" w:rsidR="00BA65F8" w:rsidRPr="00BA65F8" w:rsidRDefault="00771FF0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Rolls-Royce Singapore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</w:p>
    <w:p w14:paraId="3354F0A5" w14:textId="77777777" w:rsidR="0089628B" w:rsidRPr="0089628B" w:rsidRDefault="0089628B" w:rsidP="0089628B">
      <w:pPr>
        <w:rPr>
          <w:lang w:eastAsia="zh-CN"/>
        </w:rPr>
      </w:pPr>
    </w:p>
    <w:p w14:paraId="1EF3BC49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78B0EA5" w14:textId="7964DD18" w:rsidR="00A74680" w:rsidRDefault="00A449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14904">
        <w:rPr>
          <w:sz w:val="24"/>
          <w:lang w:eastAsia="zh-CN"/>
        </w:rPr>
        <w:t>110</w:t>
      </w:r>
      <w:r>
        <w:rPr>
          <w:sz w:val="24"/>
          <w:lang w:eastAsia="zh-CN"/>
        </w:rPr>
        <w:t>ton lorry loader</w:t>
      </w:r>
    </w:p>
    <w:p w14:paraId="0F7C46AA" w14:textId="4F80B202" w:rsidR="00430169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>
        <w:rPr>
          <w:sz w:val="24"/>
          <w:lang w:eastAsia="zh-CN"/>
        </w:rPr>
        <w:t>loader</w:t>
      </w:r>
      <w:proofErr w:type="gramEnd"/>
    </w:p>
    <w:p w14:paraId="2DAFAC8B" w14:textId="4699B314"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</w:p>
    <w:p w14:paraId="477B2098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14:paraId="599E47BA" w14:textId="77777777"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34C984EC" w14:textId="61CFDA14" w:rsidR="00AD680E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31FD1AF1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55FF54C9" w14:textId="77777777"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F647691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C25607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0F242CC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38F93ADE" w14:textId="77777777"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54175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10F288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4D92ECC1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89191EA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9783C5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6A6D42B" w14:textId="321B63D3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</w:t>
      </w:r>
      <w:r w:rsidR="00A449D4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certificate)</w:t>
      </w:r>
    </w:p>
    <w:p w14:paraId="4926208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6BBC47F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C6E1EF7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7A6D9FA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7050331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2658518F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253D9DD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7DDE2A1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264C0EEF" w14:textId="03CAFDDE" w:rsidR="00D51A21" w:rsidRDefault="003D41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8D47FA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hoisting area </w:t>
      </w:r>
    </w:p>
    <w:p w14:paraId="4EE5B580" w14:textId="77777777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14:paraId="1B933955" w14:textId="52271BA6" w:rsidR="002D3984" w:rsidRPr="00814904" w:rsidRDefault="002D3984" w:rsidP="0081490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4904">
        <w:rPr>
          <w:sz w:val="24"/>
          <w:lang w:eastAsia="zh-CN"/>
        </w:rPr>
        <w:lastRenderedPageBreak/>
        <w:t>Riggers to i</w:t>
      </w:r>
      <w:r w:rsidR="002C7DE3" w:rsidRPr="00814904">
        <w:rPr>
          <w:sz w:val="24"/>
          <w:lang w:eastAsia="zh-CN"/>
        </w:rPr>
        <w:t xml:space="preserve">nsert sling </w:t>
      </w:r>
      <w:r w:rsidRPr="00814904">
        <w:rPr>
          <w:sz w:val="24"/>
          <w:lang w:eastAsia="zh-CN"/>
        </w:rPr>
        <w:t>to crane hook</w:t>
      </w:r>
    </w:p>
    <w:p w14:paraId="7A0B21E8" w14:textId="0B02AB22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</w:t>
      </w:r>
      <w:r w:rsidR="008D47FA">
        <w:rPr>
          <w:sz w:val="24"/>
          <w:lang w:eastAsia="zh-CN"/>
        </w:rPr>
        <w:t>case</w:t>
      </w:r>
      <w:r w:rsidR="002C7DE3">
        <w:rPr>
          <w:sz w:val="24"/>
          <w:lang w:eastAsia="zh-CN"/>
        </w:rPr>
        <w:t xml:space="preserve"> </w:t>
      </w:r>
    </w:p>
    <w:p w14:paraId="1820ABAF" w14:textId="4F1CBCCE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</w:t>
      </w:r>
      <w:r w:rsidR="008D47FA">
        <w:rPr>
          <w:sz w:val="24"/>
          <w:lang w:eastAsia="zh-CN"/>
        </w:rPr>
        <w:t>down case from low-bed to the ground</w:t>
      </w:r>
    </w:p>
    <w:p w14:paraId="6F6EB804" w14:textId="60CC10E7" w:rsidR="00EF789A" w:rsidRPr="008D47FA" w:rsidRDefault="001A46A7" w:rsidP="008D47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D47FA">
        <w:rPr>
          <w:sz w:val="24"/>
          <w:lang w:eastAsia="zh-CN"/>
        </w:rPr>
        <w:t xml:space="preserve">Insert rollers under </w:t>
      </w:r>
      <w:r w:rsidR="008D47FA">
        <w:rPr>
          <w:sz w:val="24"/>
          <w:lang w:eastAsia="zh-CN"/>
        </w:rPr>
        <w:t>case</w:t>
      </w:r>
      <w:r w:rsidRPr="008D47FA">
        <w:rPr>
          <w:sz w:val="24"/>
          <w:lang w:eastAsia="zh-CN"/>
        </w:rPr>
        <w:t xml:space="preserve"> bed</w:t>
      </w:r>
    </w:p>
    <w:p w14:paraId="0596588F" w14:textId="5BFEDEF2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73D01706" w14:textId="7FD51C52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</w:t>
      </w:r>
      <w:r w:rsidR="009B5A5C">
        <w:rPr>
          <w:sz w:val="24"/>
          <w:lang w:eastAsia="zh-CN"/>
        </w:rPr>
        <w:t xml:space="preserve"> location</w:t>
      </w:r>
    </w:p>
    <w:p w14:paraId="0C05D3AA" w14:textId="6C67CFA5" w:rsidR="00724AD3" w:rsidRPr="00814904" w:rsidRDefault="0099046A" w:rsidP="0081490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4904">
        <w:rPr>
          <w:sz w:val="24"/>
          <w:lang w:eastAsia="zh-CN"/>
        </w:rPr>
        <w:t>Once job complete, team leader will instruct the team t</w:t>
      </w:r>
      <w:r w:rsidR="00724AD3" w:rsidRPr="00814904">
        <w:rPr>
          <w:sz w:val="24"/>
          <w:lang w:eastAsia="zh-CN"/>
        </w:rPr>
        <w:t>o perform proper housekeeping</w:t>
      </w:r>
    </w:p>
    <w:p w14:paraId="5695CE50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4C18BDAF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C31CE9E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DD080C1" w14:textId="77777777"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52E8419B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3329BAD1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2F09FCB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BD4253" w14:textId="77777777" w:rsidR="005E63BE" w:rsidRDefault="005E63BE">
      <w:r>
        <w:separator/>
      </w:r>
    </w:p>
  </w:endnote>
  <w:endnote w:type="continuationSeparator" w:id="0">
    <w:p w14:paraId="5E261AF1" w14:textId="77777777" w:rsidR="005E63BE" w:rsidRDefault="005E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48D3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63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630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F7540" w14:textId="77777777" w:rsidR="005E63BE" w:rsidRDefault="005E63BE">
      <w:r>
        <w:separator/>
      </w:r>
    </w:p>
  </w:footnote>
  <w:footnote w:type="continuationSeparator" w:id="0">
    <w:p w14:paraId="2B70A119" w14:textId="77777777" w:rsidR="005E63BE" w:rsidRDefault="005E6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A3D84" w14:textId="16294916" w:rsidR="006467DA" w:rsidRPr="002E4C31" w:rsidRDefault="008D47FA" w:rsidP="002E4C3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4AF2D8" wp14:editId="48E70952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4C31">
      <w:rPr>
        <w:b/>
        <w:color w:val="0000FF"/>
        <w:sz w:val="28"/>
      </w:rPr>
      <w:t xml:space="preserve">               </w:t>
    </w:r>
    <w:r w:rsidR="006467DA">
      <w:rPr>
        <w:b/>
        <w:color w:val="0000FF"/>
        <w:sz w:val="28"/>
      </w:rPr>
      <w:t>ERIC WONG MACHINERY TRANSPORTATION PTE LTD</w:t>
    </w:r>
  </w:p>
  <w:p w14:paraId="4E36AF38" w14:textId="1B122D85" w:rsidR="006467DA" w:rsidRDefault="006A1B9B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22ECCF03" w14:textId="1E77A11C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71CE6D7E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74B7EF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651F3A3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77236">
    <w:abstractNumId w:val="2"/>
  </w:num>
  <w:num w:numId="2" w16cid:durableId="1546914151">
    <w:abstractNumId w:val="4"/>
  </w:num>
  <w:num w:numId="3" w16cid:durableId="904684196">
    <w:abstractNumId w:val="0"/>
  </w:num>
  <w:num w:numId="4" w16cid:durableId="1004475030">
    <w:abstractNumId w:val="9"/>
  </w:num>
  <w:num w:numId="5" w16cid:durableId="870266469">
    <w:abstractNumId w:val="5"/>
  </w:num>
  <w:num w:numId="6" w16cid:durableId="194586096">
    <w:abstractNumId w:val="6"/>
  </w:num>
  <w:num w:numId="7" w16cid:durableId="1442649524">
    <w:abstractNumId w:val="3"/>
  </w:num>
  <w:num w:numId="8" w16cid:durableId="934050380">
    <w:abstractNumId w:val="7"/>
  </w:num>
  <w:num w:numId="9" w16cid:durableId="198737164">
    <w:abstractNumId w:val="1"/>
  </w:num>
  <w:num w:numId="10" w16cid:durableId="984702203">
    <w:abstractNumId w:val="8"/>
  </w:num>
  <w:num w:numId="11" w16cid:durableId="2712815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77376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2E4C31"/>
    <w:rsid w:val="00334C7D"/>
    <w:rsid w:val="003403FB"/>
    <w:rsid w:val="003575DA"/>
    <w:rsid w:val="003C43A5"/>
    <w:rsid w:val="003D3BEA"/>
    <w:rsid w:val="003D4113"/>
    <w:rsid w:val="0040545C"/>
    <w:rsid w:val="0041191F"/>
    <w:rsid w:val="00415A40"/>
    <w:rsid w:val="00430169"/>
    <w:rsid w:val="004443A0"/>
    <w:rsid w:val="00466C7A"/>
    <w:rsid w:val="004C039D"/>
    <w:rsid w:val="004E4407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5E63BE"/>
    <w:rsid w:val="00634800"/>
    <w:rsid w:val="006467DA"/>
    <w:rsid w:val="00660899"/>
    <w:rsid w:val="00663BC0"/>
    <w:rsid w:val="00691C1C"/>
    <w:rsid w:val="0069630F"/>
    <w:rsid w:val="006A1B9B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71FF0"/>
    <w:rsid w:val="00797013"/>
    <w:rsid w:val="007F701F"/>
    <w:rsid w:val="00814904"/>
    <w:rsid w:val="008225C1"/>
    <w:rsid w:val="008274F1"/>
    <w:rsid w:val="00830444"/>
    <w:rsid w:val="008512EB"/>
    <w:rsid w:val="00860CD2"/>
    <w:rsid w:val="00862AB1"/>
    <w:rsid w:val="0086572B"/>
    <w:rsid w:val="008721A6"/>
    <w:rsid w:val="00892332"/>
    <w:rsid w:val="00895D5D"/>
    <w:rsid w:val="0089628B"/>
    <w:rsid w:val="008D47FA"/>
    <w:rsid w:val="00933FF0"/>
    <w:rsid w:val="00936603"/>
    <w:rsid w:val="00971AE8"/>
    <w:rsid w:val="0099046A"/>
    <w:rsid w:val="009938BC"/>
    <w:rsid w:val="00994F2F"/>
    <w:rsid w:val="00995E60"/>
    <w:rsid w:val="009B5A5C"/>
    <w:rsid w:val="009B6AB6"/>
    <w:rsid w:val="009E11F6"/>
    <w:rsid w:val="00A1115F"/>
    <w:rsid w:val="00A2504F"/>
    <w:rsid w:val="00A449D4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4252"/>
    <w:rsid w:val="00B02D1C"/>
    <w:rsid w:val="00B03BCD"/>
    <w:rsid w:val="00B61A87"/>
    <w:rsid w:val="00BA65F8"/>
    <w:rsid w:val="00BA7B0F"/>
    <w:rsid w:val="00BF1F53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57185"/>
    <w:rsid w:val="00E76DB5"/>
    <w:rsid w:val="00E92C71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B9EEF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2024-01-29T01:03:00Z</cp:lastPrinted>
  <dcterms:created xsi:type="dcterms:W3CDTF">2025-12-16T02:52:00Z</dcterms:created>
  <dcterms:modified xsi:type="dcterms:W3CDTF">2025-12-17T00:40:00Z</dcterms:modified>
</cp:coreProperties>
</file>