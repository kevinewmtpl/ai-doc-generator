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320DF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730E47A" w14:textId="4F2BEF21" w:rsidR="006467DA" w:rsidRDefault="0036158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1086A">
        <w:rPr>
          <w:sz w:val="24"/>
        </w:rPr>
        <w:t>08</w:t>
      </w:r>
      <w:r w:rsidR="0051086A" w:rsidRPr="0051086A">
        <w:rPr>
          <w:sz w:val="24"/>
          <w:vertAlign w:val="superscript"/>
        </w:rPr>
        <w:t>th</w:t>
      </w:r>
      <w:r w:rsidR="0051086A">
        <w:rPr>
          <w:sz w:val="24"/>
        </w:rPr>
        <w:t xml:space="preserve"> Dec 2025</w:t>
      </w:r>
    </w:p>
    <w:p w14:paraId="19B9F18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D731C9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1C72D9" w14:textId="7BB1BDCA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7A17B2">
        <w:rPr>
          <w:sz w:val="24"/>
          <w:lang w:eastAsia="zh-CN"/>
        </w:rPr>
        <w:t xml:space="preserve">hoist and load up onto </w:t>
      </w:r>
      <w:r w:rsidR="0051086A">
        <w:rPr>
          <w:sz w:val="24"/>
          <w:lang w:eastAsia="zh-CN"/>
        </w:rPr>
        <w:t xml:space="preserve">Malaysia lorry </w:t>
      </w:r>
      <w:r w:rsidR="00361585">
        <w:rPr>
          <w:sz w:val="24"/>
          <w:lang w:eastAsia="zh-CN"/>
        </w:rPr>
        <w:t xml:space="preserve"> </w:t>
      </w:r>
    </w:p>
    <w:p w14:paraId="226EA5D5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9DC9C4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743D8AD" w14:textId="79288B0F" w:rsidR="007A17B2" w:rsidRDefault="0036158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Mazak </w:t>
      </w:r>
      <w:r w:rsidR="0051086A">
        <w:rPr>
          <w:sz w:val="24"/>
          <w:szCs w:val="24"/>
          <w:lang w:eastAsia="zh-CN"/>
        </w:rPr>
        <w:t>Power Master</w:t>
      </w:r>
    </w:p>
    <w:p w14:paraId="75BA92CA" w14:textId="65E811FE" w:rsidR="0051086A" w:rsidRDefault="0051086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230 x 200 cm</w:t>
      </w:r>
    </w:p>
    <w:p w14:paraId="13A6B2D9" w14:textId="6CCAF879" w:rsidR="0051086A" w:rsidRPr="00361585" w:rsidRDefault="0051086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11, 000 kg</w:t>
      </w:r>
    </w:p>
    <w:p w14:paraId="50DC249C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2875649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AA1C31C" w14:textId="01BC39E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51086A">
        <w:rPr>
          <w:sz w:val="24"/>
          <w:lang w:eastAsia="zh-CN"/>
        </w:rPr>
        <w:t>ed</w:t>
      </w:r>
    </w:p>
    <w:p w14:paraId="6AC6EE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B787F9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2093AE2" w14:textId="0BD16584" w:rsidR="00C4491B" w:rsidRPr="002409DA" w:rsidRDefault="0051086A">
      <w:pPr>
        <w:rPr>
          <w:sz w:val="24"/>
          <w:lang w:eastAsia="zh-CN"/>
        </w:rPr>
      </w:pPr>
      <w:r>
        <w:rPr>
          <w:sz w:val="24"/>
          <w:lang w:eastAsia="zh-CN"/>
        </w:rPr>
        <w:t>12/12/25</w:t>
      </w:r>
    </w:p>
    <w:p w14:paraId="0581D1A2" w14:textId="77777777" w:rsidR="005226B3" w:rsidRDefault="005226B3">
      <w:pPr>
        <w:rPr>
          <w:sz w:val="24"/>
          <w:szCs w:val="24"/>
          <w:lang w:eastAsia="zh-CN"/>
        </w:rPr>
      </w:pPr>
    </w:p>
    <w:p w14:paraId="6053DA5D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0BED0990" w14:textId="6DB0D587"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51086A">
        <w:rPr>
          <w:sz w:val="24"/>
          <w:szCs w:val="24"/>
          <w:lang w:eastAsia="zh-CN"/>
        </w:rPr>
        <w:t>30</w:t>
      </w:r>
      <w:r>
        <w:rPr>
          <w:sz w:val="24"/>
          <w:szCs w:val="24"/>
          <w:lang w:eastAsia="zh-CN"/>
        </w:rPr>
        <w:t xml:space="preserve"> am </w:t>
      </w:r>
    </w:p>
    <w:p w14:paraId="1F94A2BF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24342D2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0B56B72" w14:textId="5597EBE7" w:rsidR="00EF6CEA" w:rsidRDefault="00C4491B" w:rsidP="001D45A5">
      <w:pPr>
        <w:pStyle w:val="Heading4"/>
      </w:pPr>
      <w:r>
        <w:t>273 Jalan Ahmad Ibrahim</w:t>
      </w:r>
    </w:p>
    <w:p w14:paraId="4AE796F5" w14:textId="1F220AD6" w:rsidR="003A6EE4" w:rsidRPr="00EF6CEA" w:rsidRDefault="00C4491B" w:rsidP="00EF6CEA">
      <w:pPr>
        <w:pStyle w:val="Heading4"/>
      </w:pPr>
      <w:r>
        <w:t>Baker Hughes</w:t>
      </w:r>
      <w:r w:rsidR="00EF6CEA">
        <w:t xml:space="preserve"> Singapore</w:t>
      </w:r>
      <w:r w:rsidR="00811194">
        <w:t xml:space="preserve"> Pte </w:t>
      </w:r>
    </w:p>
    <w:p w14:paraId="319704BB" w14:textId="77777777" w:rsidR="006467DA" w:rsidRDefault="006467DA">
      <w:pPr>
        <w:rPr>
          <w:lang w:eastAsia="zh-CN"/>
        </w:rPr>
      </w:pPr>
    </w:p>
    <w:p w14:paraId="099D4311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0120B54" w14:textId="7CE7B20D" w:rsidR="0051086A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51086A">
        <w:rPr>
          <w:bCs/>
          <w:sz w:val="24"/>
          <w:lang w:eastAsia="zh-CN"/>
        </w:rPr>
        <w:t>633 l</w:t>
      </w:r>
      <w:r>
        <w:rPr>
          <w:bCs/>
          <w:sz w:val="24"/>
          <w:lang w:eastAsia="zh-CN"/>
        </w:rPr>
        <w:t>orry loader</w:t>
      </w:r>
    </w:p>
    <w:p w14:paraId="646AB166" w14:textId="3D79432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14:paraId="6C2481CD" w14:textId="7777777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14:paraId="4F9476F4" w14:textId="77777777" w:rsidR="008D2441" w:rsidRPr="00614B7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 xml:space="preserve">/electric rollers </w:t>
      </w:r>
    </w:p>
    <w:p w14:paraId="0DA4549F" w14:textId="77777777"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3193BECA" w14:textId="77777777" w:rsidR="0051086A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1FF96BE7" w14:textId="77777777" w:rsidR="0051086A" w:rsidRDefault="005108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AAE7EEE" w14:textId="6AB36E86" w:rsidR="00D3396D" w:rsidRDefault="00614B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</w:t>
      </w:r>
      <w:r w:rsidR="0051086A">
        <w:rPr>
          <w:sz w:val="24"/>
          <w:lang w:eastAsia="zh-CN"/>
        </w:rPr>
        <w:t>sheet</w:t>
      </w:r>
      <w:r>
        <w:rPr>
          <w:sz w:val="24"/>
          <w:lang w:eastAsia="zh-CN"/>
        </w:rPr>
        <w:t xml:space="preserve"> (to lay out for floor protection)</w:t>
      </w:r>
    </w:p>
    <w:p w14:paraId="7B216BF4" w14:textId="77777777" w:rsidR="009C1978" w:rsidRDefault="009C19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144239C" w14:textId="223F8D6E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E16F57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21D45969" w14:textId="77777777" w:rsidR="0009359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A07A901" w14:textId="77777777" w:rsidR="00C4491B" w:rsidRDefault="00C4491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76CFEF" w14:textId="3A2AE10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B13E5E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567C633" w14:textId="77777777"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292B9953" w14:textId="77777777"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A5D64E" w14:textId="77777777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D1B16F2" w14:textId="4297A522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34C2CFC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66AF0A" w14:textId="77777777"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55F744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FB9D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5C31D22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69417F3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10BB117E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39AC971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142ED682" w14:textId="7B1A8198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</w:t>
      </w:r>
      <w:r w:rsidR="0051086A">
        <w:rPr>
          <w:sz w:val="24"/>
          <w:lang w:eastAsia="zh-CN"/>
        </w:rPr>
        <w:t>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14:paraId="63E806C7" w14:textId="77777777" w:rsidR="007A17B2" w:rsidRDefault="007A17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  <w:r w:rsidR="006D759B">
        <w:rPr>
          <w:sz w:val="24"/>
          <w:lang w:eastAsia="zh-CN"/>
        </w:rPr>
        <w:t xml:space="preserve">                      </w:t>
      </w:r>
    </w:p>
    <w:p w14:paraId="5BB73C49" w14:textId="5C17632D" w:rsidR="0051086A" w:rsidRPr="0051086A" w:rsidRDefault="001552EF" w:rsidP="005108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 and let it sit on solid woodblock</w:t>
      </w:r>
    </w:p>
    <w:p w14:paraId="7EBA81AD" w14:textId="2D0609EB"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14:paraId="540DBE0F" w14:textId="784A3093" w:rsidR="00653B25" w:rsidRPr="006927A6" w:rsidRDefault="00211D14" w:rsidP="006927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441AB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61D5B790" w14:textId="77777777" w:rsidR="00150034" w:rsidRDefault="001552EF" w:rsidP="001500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>lifting</w:t>
      </w:r>
      <w:r w:rsidR="0051086A">
        <w:rPr>
          <w:sz w:val="24"/>
          <w:lang w:eastAsia="zh-CN"/>
        </w:rPr>
        <w:t xml:space="preserve"> sling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>to c</w:t>
      </w:r>
      <w:r>
        <w:rPr>
          <w:sz w:val="24"/>
          <w:lang w:eastAsia="zh-CN"/>
        </w:rPr>
        <w:t>rane hoo</w:t>
      </w:r>
      <w:r w:rsidR="00150034">
        <w:rPr>
          <w:sz w:val="24"/>
          <w:lang w:eastAsia="zh-CN"/>
        </w:rPr>
        <w:t>k</w:t>
      </w:r>
    </w:p>
    <w:p w14:paraId="17877B73" w14:textId="7338B71D" w:rsidR="00A217F6" w:rsidRPr="00150034" w:rsidRDefault="001552EF" w:rsidP="001500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50034">
        <w:rPr>
          <w:sz w:val="24"/>
          <w:lang w:eastAsia="zh-CN"/>
        </w:rPr>
        <w:t>Se</w:t>
      </w:r>
      <w:r w:rsidR="00EF6CEA" w:rsidRPr="00150034">
        <w:rPr>
          <w:sz w:val="24"/>
          <w:lang w:eastAsia="zh-CN"/>
        </w:rPr>
        <w:t>cure</w:t>
      </w:r>
      <w:r w:rsidRPr="00150034">
        <w:rPr>
          <w:sz w:val="24"/>
          <w:lang w:eastAsia="zh-CN"/>
        </w:rPr>
        <w:t xml:space="preserve"> sling</w:t>
      </w:r>
      <w:r w:rsidR="00EF6CEA" w:rsidRPr="00150034">
        <w:rPr>
          <w:sz w:val="24"/>
          <w:lang w:eastAsia="zh-CN"/>
        </w:rPr>
        <w:t xml:space="preserve"> to rigging</w:t>
      </w:r>
      <w:r w:rsidR="006927A6" w:rsidRPr="00150034">
        <w:rPr>
          <w:sz w:val="24"/>
          <w:lang w:eastAsia="zh-CN"/>
        </w:rPr>
        <w:t xml:space="preserve"> point of machine </w:t>
      </w:r>
    </w:p>
    <w:p w14:paraId="37A4AE40" w14:textId="77777777" w:rsidR="00150034" w:rsidRDefault="00150034" w:rsidP="0015003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AC7337A" w14:textId="5EEFFC08" w:rsidR="00155DE2" w:rsidRPr="0051086A" w:rsidRDefault="0051086A" w:rsidP="005108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and l</w:t>
      </w:r>
      <w:r w:rsidR="00404F5E" w:rsidRPr="0051086A">
        <w:rPr>
          <w:sz w:val="24"/>
          <w:lang w:eastAsia="zh-CN"/>
        </w:rPr>
        <w:t xml:space="preserve">oad </w:t>
      </w:r>
      <w:r w:rsidR="006927A6" w:rsidRPr="0051086A">
        <w:rPr>
          <w:sz w:val="24"/>
          <w:lang w:eastAsia="zh-CN"/>
        </w:rPr>
        <w:t xml:space="preserve">up machine onto </w:t>
      </w:r>
      <w:r w:rsidRPr="0051086A">
        <w:rPr>
          <w:sz w:val="24"/>
          <w:lang w:eastAsia="zh-CN"/>
        </w:rPr>
        <w:t xml:space="preserve">Malaysia lorry </w:t>
      </w:r>
    </w:p>
    <w:p w14:paraId="7F0A6D97" w14:textId="323C9696" w:rsidR="00A441AB" w:rsidRPr="0051086A" w:rsidRDefault="0051086A" w:rsidP="005108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driver to s</w:t>
      </w:r>
      <w:r w:rsidR="00A441AB" w:rsidRPr="0051086A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machine with strapping belt </w:t>
      </w:r>
      <w:r w:rsidR="00A441AB" w:rsidRPr="0051086A">
        <w:rPr>
          <w:sz w:val="24"/>
          <w:lang w:eastAsia="zh-CN"/>
        </w:rPr>
        <w:t xml:space="preserve"> </w:t>
      </w:r>
    </w:p>
    <w:p w14:paraId="45857DB5" w14:textId="77777777"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14:paraId="2D346FEE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4FB6DBDF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1DCEC2" w14:textId="77777777"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391ACA9" w14:textId="77777777" w:rsidR="0099046A" w:rsidRPr="00404F5E" w:rsidRDefault="004F30D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14:paraId="1699B47A" w14:textId="77777777"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</w:t>
      </w:r>
      <w:proofErr w:type="spellStart"/>
      <w:r w:rsidR="004F30D5">
        <w:rPr>
          <w:sz w:val="24"/>
          <w:lang w:eastAsia="zh-CN"/>
        </w:rPr>
        <w:t>Zailani</w:t>
      </w:r>
      <w:proofErr w:type="spellEnd"/>
      <w:r w:rsidR="004F30D5">
        <w:rPr>
          <w:sz w:val="24"/>
          <w:lang w:eastAsia="zh-CN"/>
        </w:rPr>
        <w:t xml:space="preserve"> </w:t>
      </w:r>
    </w:p>
    <w:p w14:paraId="21AD6112" w14:textId="77777777"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371C496" w14:textId="77777777"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66FEED" w14:textId="77777777" w:rsidR="00D03DC1" w:rsidRDefault="00D03DC1">
      <w:r>
        <w:separator/>
      </w:r>
    </w:p>
  </w:endnote>
  <w:endnote w:type="continuationSeparator" w:id="0">
    <w:p w14:paraId="4594CD1B" w14:textId="77777777" w:rsidR="00D03DC1" w:rsidRDefault="00D03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4A3D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3C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C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AB386E" w14:textId="77777777" w:rsidR="00D03DC1" w:rsidRDefault="00D03DC1">
      <w:r>
        <w:separator/>
      </w:r>
    </w:p>
  </w:footnote>
  <w:footnote w:type="continuationSeparator" w:id="0">
    <w:p w14:paraId="4357AAB4" w14:textId="77777777" w:rsidR="00D03DC1" w:rsidRDefault="00D03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6BD11" w14:textId="65B70423" w:rsidR="00183C4E" w:rsidRPr="009C1978" w:rsidRDefault="00A441AB" w:rsidP="009C197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4D0440F" wp14:editId="0EAFD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0034">
      <w:rPr>
        <w:b/>
        <w:color w:val="0000FF"/>
        <w:sz w:val="28"/>
      </w:rPr>
      <w:t xml:space="preserve">                 </w:t>
    </w:r>
    <w:r w:rsidR="00183C4E">
      <w:rPr>
        <w:b/>
        <w:color w:val="0000FF"/>
        <w:sz w:val="28"/>
      </w:rPr>
      <w:t>ERIC WONG MACHINERY TRANSPORTATION PTE LTD</w:t>
    </w:r>
  </w:p>
  <w:p w14:paraId="52A00187" w14:textId="77777777" w:rsidR="00183C4E" w:rsidRDefault="00D46E5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F677567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14:paraId="1F0FD6B3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DAC422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473BE8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4675331">
    <w:abstractNumId w:val="3"/>
  </w:num>
  <w:num w:numId="2" w16cid:durableId="861817683">
    <w:abstractNumId w:val="6"/>
  </w:num>
  <w:num w:numId="3" w16cid:durableId="1630477444">
    <w:abstractNumId w:val="1"/>
  </w:num>
  <w:num w:numId="4" w16cid:durableId="1411804155">
    <w:abstractNumId w:val="13"/>
  </w:num>
  <w:num w:numId="5" w16cid:durableId="670837216">
    <w:abstractNumId w:val="7"/>
  </w:num>
  <w:num w:numId="6" w16cid:durableId="371418474">
    <w:abstractNumId w:val="9"/>
  </w:num>
  <w:num w:numId="7" w16cid:durableId="215507326">
    <w:abstractNumId w:val="5"/>
  </w:num>
  <w:num w:numId="8" w16cid:durableId="1409234096">
    <w:abstractNumId w:val="10"/>
  </w:num>
  <w:num w:numId="9" w16cid:durableId="1922761907">
    <w:abstractNumId w:val="2"/>
  </w:num>
  <w:num w:numId="10" w16cid:durableId="1347900436">
    <w:abstractNumId w:val="11"/>
  </w:num>
  <w:num w:numId="11" w16cid:durableId="17614870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7928820">
    <w:abstractNumId w:val="0"/>
  </w:num>
  <w:num w:numId="13" w16cid:durableId="1651248005">
    <w:abstractNumId w:val="8"/>
  </w:num>
  <w:num w:numId="14" w16cid:durableId="1295477793">
    <w:abstractNumId w:val="12"/>
  </w:num>
  <w:num w:numId="15" w16cid:durableId="183599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5FA8"/>
    <w:rsid w:val="000208EC"/>
    <w:rsid w:val="00026EAD"/>
    <w:rsid w:val="00031304"/>
    <w:rsid w:val="0005684E"/>
    <w:rsid w:val="0007152C"/>
    <w:rsid w:val="00093599"/>
    <w:rsid w:val="00094D4F"/>
    <w:rsid w:val="000A4E07"/>
    <w:rsid w:val="000C68D5"/>
    <w:rsid w:val="000D3C89"/>
    <w:rsid w:val="000D3F7C"/>
    <w:rsid w:val="000E0C67"/>
    <w:rsid w:val="000E45EC"/>
    <w:rsid w:val="00101EB0"/>
    <w:rsid w:val="00104A97"/>
    <w:rsid w:val="00107F04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0034"/>
    <w:rsid w:val="001552EF"/>
    <w:rsid w:val="00155DE2"/>
    <w:rsid w:val="0017369C"/>
    <w:rsid w:val="00173772"/>
    <w:rsid w:val="0017602F"/>
    <w:rsid w:val="00183C4E"/>
    <w:rsid w:val="00192797"/>
    <w:rsid w:val="001C50B5"/>
    <w:rsid w:val="001D45A5"/>
    <w:rsid w:val="001E5903"/>
    <w:rsid w:val="001E660B"/>
    <w:rsid w:val="00203C67"/>
    <w:rsid w:val="00206BD9"/>
    <w:rsid w:val="00211D14"/>
    <w:rsid w:val="00211F1E"/>
    <w:rsid w:val="002333ED"/>
    <w:rsid w:val="002409DA"/>
    <w:rsid w:val="00251AD9"/>
    <w:rsid w:val="00257C21"/>
    <w:rsid w:val="002A49A6"/>
    <w:rsid w:val="002D59AA"/>
    <w:rsid w:val="0030317F"/>
    <w:rsid w:val="00330B11"/>
    <w:rsid w:val="00333DB7"/>
    <w:rsid w:val="00361585"/>
    <w:rsid w:val="00375E51"/>
    <w:rsid w:val="003A1B9C"/>
    <w:rsid w:val="003A4E05"/>
    <w:rsid w:val="003A6EE4"/>
    <w:rsid w:val="003D2469"/>
    <w:rsid w:val="003D5FEC"/>
    <w:rsid w:val="00404F5E"/>
    <w:rsid w:val="00413FC3"/>
    <w:rsid w:val="00422825"/>
    <w:rsid w:val="00456295"/>
    <w:rsid w:val="00466C7A"/>
    <w:rsid w:val="004C7689"/>
    <w:rsid w:val="004F30D5"/>
    <w:rsid w:val="00501090"/>
    <w:rsid w:val="0051086A"/>
    <w:rsid w:val="005177B9"/>
    <w:rsid w:val="005226B3"/>
    <w:rsid w:val="005463C4"/>
    <w:rsid w:val="005513E9"/>
    <w:rsid w:val="0056215F"/>
    <w:rsid w:val="0057657F"/>
    <w:rsid w:val="0059398E"/>
    <w:rsid w:val="005B7A45"/>
    <w:rsid w:val="005D3C81"/>
    <w:rsid w:val="005F0E34"/>
    <w:rsid w:val="00614B71"/>
    <w:rsid w:val="006467DA"/>
    <w:rsid w:val="00647F9A"/>
    <w:rsid w:val="00653B25"/>
    <w:rsid w:val="00663860"/>
    <w:rsid w:val="0066401C"/>
    <w:rsid w:val="00670B64"/>
    <w:rsid w:val="0069153E"/>
    <w:rsid w:val="006927A6"/>
    <w:rsid w:val="00693582"/>
    <w:rsid w:val="006B3F8F"/>
    <w:rsid w:val="006C0033"/>
    <w:rsid w:val="006C647D"/>
    <w:rsid w:val="006C7D43"/>
    <w:rsid w:val="006D5172"/>
    <w:rsid w:val="006D759B"/>
    <w:rsid w:val="006E6459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17B2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26BE"/>
    <w:rsid w:val="00882882"/>
    <w:rsid w:val="00885DDC"/>
    <w:rsid w:val="00895D5D"/>
    <w:rsid w:val="00897119"/>
    <w:rsid w:val="008A101F"/>
    <w:rsid w:val="008C067B"/>
    <w:rsid w:val="008C1794"/>
    <w:rsid w:val="008D2441"/>
    <w:rsid w:val="008E3ED4"/>
    <w:rsid w:val="008F5ECF"/>
    <w:rsid w:val="009274E3"/>
    <w:rsid w:val="00964ED6"/>
    <w:rsid w:val="00971AE8"/>
    <w:rsid w:val="0099046A"/>
    <w:rsid w:val="009A18A9"/>
    <w:rsid w:val="009A228D"/>
    <w:rsid w:val="009B7603"/>
    <w:rsid w:val="009C1978"/>
    <w:rsid w:val="009E4370"/>
    <w:rsid w:val="009F4FEB"/>
    <w:rsid w:val="00A03C9B"/>
    <w:rsid w:val="00A12F6E"/>
    <w:rsid w:val="00A20F20"/>
    <w:rsid w:val="00A217F6"/>
    <w:rsid w:val="00A2540E"/>
    <w:rsid w:val="00A441AB"/>
    <w:rsid w:val="00A45A54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AF507B"/>
    <w:rsid w:val="00B04994"/>
    <w:rsid w:val="00B06871"/>
    <w:rsid w:val="00B11E28"/>
    <w:rsid w:val="00B16B6D"/>
    <w:rsid w:val="00B30D36"/>
    <w:rsid w:val="00B568EA"/>
    <w:rsid w:val="00B67BED"/>
    <w:rsid w:val="00B742F4"/>
    <w:rsid w:val="00B86C01"/>
    <w:rsid w:val="00BC3D19"/>
    <w:rsid w:val="00C15DC7"/>
    <w:rsid w:val="00C4491B"/>
    <w:rsid w:val="00C4669E"/>
    <w:rsid w:val="00C72DAD"/>
    <w:rsid w:val="00C76164"/>
    <w:rsid w:val="00C95881"/>
    <w:rsid w:val="00D03DC1"/>
    <w:rsid w:val="00D07325"/>
    <w:rsid w:val="00D221DF"/>
    <w:rsid w:val="00D3396D"/>
    <w:rsid w:val="00D359B5"/>
    <w:rsid w:val="00D35F55"/>
    <w:rsid w:val="00D41A4A"/>
    <w:rsid w:val="00D46E5E"/>
    <w:rsid w:val="00D6115A"/>
    <w:rsid w:val="00DA01F0"/>
    <w:rsid w:val="00DE182F"/>
    <w:rsid w:val="00DF724C"/>
    <w:rsid w:val="00E3288E"/>
    <w:rsid w:val="00E5183B"/>
    <w:rsid w:val="00E52895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946F4"/>
    <w:rsid w:val="00FA1974"/>
    <w:rsid w:val="00FC40A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7DD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2024-12-26T00:58:00Z</cp:lastPrinted>
  <dcterms:created xsi:type="dcterms:W3CDTF">2025-12-08T02:48:00Z</dcterms:created>
  <dcterms:modified xsi:type="dcterms:W3CDTF">2025-12-08T02:48:00Z</dcterms:modified>
</cp:coreProperties>
</file>