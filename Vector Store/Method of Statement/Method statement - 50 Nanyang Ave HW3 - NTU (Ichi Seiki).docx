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71C4B">
      <w:pPr>
        <w:rPr>
          <w:sz w:val="24"/>
          <w:lang w:eastAsia="zh-CN"/>
        </w:rPr>
      </w:pPr>
      <w:r>
        <w:rPr>
          <w:sz w:val="24"/>
        </w:rPr>
        <w:t>Date: 12</w:t>
      </w:r>
      <w:r w:rsidRPr="00E71C4B">
        <w:rPr>
          <w:sz w:val="24"/>
          <w:vertAlign w:val="superscript"/>
        </w:rPr>
        <w:t>th</w:t>
      </w:r>
      <w:r>
        <w:rPr>
          <w:sz w:val="24"/>
        </w:rPr>
        <w:t xml:space="preserve"> Feb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Pr="007F3CBB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16835">
        <w:rPr>
          <w:sz w:val="24"/>
          <w:lang w:eastAsia="zh-CN"/>
        </w:rPr>
        <w:t xml:space="preserve">unload 1 unit </w:t>
      </w:r>
      <w:r w:rsidR="00E71C4B">
        <w:rPr>
          <w:sz w:val="24"/>
          <w:lang w:eastAsia="zh-CN"/>
        </w:rPr>
        <w:t>machine from lorry chassis</w:t>
      </w:r>
      <w:r w:rsidR="004741BA">
        <w:rPr>
          <w:sz w:val="24"/>
          <w:lang w:eastAsia="zh-CN"/>
        </w:rPr>
        <w:t>, uncrate,</w:t>
      </w:r>
      <w:r w:rsidR="00711BE6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F3CBB">
        <w:rPr>
          <w:sz w:val="24"/>
          <w:lang w:eastAsia="zh-CN"/>
        </w:rPr>
        <w:t xml:space="preserve"> at ground floor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71C4B" w:rsidRDefault="00E71C4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E71C4B" w:rsidRDefault="000D7E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V500</w:t>
      </w:r>
      <w:r w:rsidR="00E71C4B">
        <w:rPr>
          <w:bCs/>
          <w:sz w:val="24"/>
          <w:szCs w:val="24"/>
          <w:lang w:eastAsia="zh-CN"/>
        </w:rPr>
        <w:t>G</w:t>
      </w:r>
      <w:r>
        <w:rPr>
          <w:bCs/>
          <w:sz w:val="24"/>
          <w:szCs w:val="24"/>
          <w:lang w:eastAsia="zh-CN"/>
        </w:rPr>
        <w:t xml:space="preserve"> Wire Cut</w:t>
      </w:r>
      <w:bookmarkStart w:id="0" w:name="_GoBack"/>
      <w:bookmarkEnd w:id="0"/>
    </w:p>
    <w:p w:rsidR="00E71C4B" w:rsidRDefault="00E71C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2215 x 2480 x 2205 mm</w:t>
      </w:r>
    </w:p>
    <w:p w:rsidR="00E71C4B" w:rsidRDefault="00E71C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200 kgs</w:t>
      </w:r>
    </w:p>
    <w:p w:rsidR="00E71C4B" w:rsidRPr="00E71C4B" w:rsidRDefault="00E71C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E71C4B">
      <w:pPr>
        <w:rPr>
          <w:sz w:val="24"/>
          <w:lang w:eastAsia="zh-CN"/>
        </w:rPr>
      </w:pPr>
      <w:r>
        <w:rPr>
          <w:sz w:val="24"/>
          <w:lang w:eastAsia="zh-CN"/>
        </w:rPr>
        <w:t>22/02/2018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>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E827AE" w:rsidP="00BA65F8">
      <w:pPr>
        <w:pStyle w:val="Heading4"/>
      </w:pPr>
      <w:r>
        <w:t>50 Nanyang Ave</w:t>
      </w:r>
      <w:r w:rsidR="00E71C4B">
        <w:t xml:space="preserve"> HW-3</w:t>
      </w:r>
    </w:p>
    <w:p w:rsidR="0089628B" w:rsidRDefault="00E71C4B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Nanyang Technological University 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6467DA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E827A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F3CBB" w:rsidRDefault="007F3CBB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006D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006D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E71C4B">
        <w:rPr>
          <w:sz w:val="24"/>
          <w:lang w:eastAsia="zh-CN"/>
        </w:rPr>
        <w:t xml:space="preserve">n this operation 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C006DA">
        <w:t>.</w:t>
      </w:r>
      <w:r w:rsidR="001268A8">
        <w:rPr>
          <w:rFonts w:hint="eastAsia"/>
        </w:rPr>
        <w:t>O</w:t>
      </w:r>
      <w:r w:rsidR="00C006DA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Pr="00E71C4B" w:rsidRDefault="00A84205" w:rsidP="00E71C4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71C4B">
        <w:rPr>
          <w:sz w:val="24"/>
          <w:lang w:eastAsia="zh-CN"/>
        </w:rPr>
        <w:t xml:space="preserve">hoisting area </w:t>
      </w:r>
    </w:p>
    <w:p w:rsidR="004741BA" w:rsidRDefault="00E71C4B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case from lorry chassis</w:t>
      </w:r>
    </w:p>
    <w:p w:rsidR="004741BA" w:rsidRDefault="004741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4741BA" w:rsidRDefault="004741BA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detach </w:t>
      </w:r>
      <w:r w:rsidR="00711BE6">
        <w:rPr>
          <w:sz w:val="24"/>
          <w:lang w:eastAsia="zh-CN"/>
        </w:rPr>
        <w:t>machine</w:t>
      </w:r>
      <w:r w:rsidR="00982AE2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base </w:t>
      </w:r>
    </w:p>
    <w:p w:rsidR="00982AE2" w:rsidRDefault="00E71C4B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bay</w:t>
      </w:r>
    </w:p>
    <w:p w:rsidR="00E71C4B" w:rsidRPr="00711BE6" w:rsidRDefault="00E71C4B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Default="00E71C4B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premise</w:t>
      </w:r>
      <w:r w:rsidR="00711BE6">
        <w:rPr>
          <w:sz w:val="24"/>
          <w:lang w:eastAsia="zh-CN"/>
        </w:rPr>
        <w:t xml:space="preserve"> at ground floor</w:t>
      </w:r>
    </w:p>
    <w:p w:rsidR="00E71C4B" w:rsidRDefault="00E71C4B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C006DA">
        <w:rPr>
          <w:sz w:val="24"/>
          <w:lang w:eastAsia="zh-CN"/>
        </w:rPr>
        <w:t>machine to the designated location</w:t>
      </w:r>
    </w:p>
    <w:p w:rsidR="00C006DA" w:rsidRPr="00EF789A" w:rsidRDefault="00C006DA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 and let it sit on machine plate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592229">
        <w:rPr>
          <w:sz w:val="24"/>
          <w:lang w:eastAsia="zh-CN"/>
        </w:rPr>
        <w:t xml:space="preserve">debris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C006DA" w:rsidRPr="00C006DA" w:rsidRDefault="00C006DA" w:rsidP="0099046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C006DA" w:rsidRDefault="00C006D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C006DA" w:rsidRDefault="00C006D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76D7" w:rsidRDefault="007576D7">
      <w:r>
        <w:separator/>
      </w:r>
    </w:p>
  </w:endnote>
  <w:endnote w:type="continuationSeparator" w:id="0">
    <w:p w:rsidR="007576D7" w:rsidRDefault="00757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7E6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7E6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76D7" w:rsidRDefault="007576D7">
      <w:r>
        <w:separator/>
      </w:r>
    </w:p>
  </w:footnote>
  <w:footnote w:type="continuationSeparator" w:id="0">
    <w:p w:rsidR="007576D7" w:rsidRDefault="007576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576D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576D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53825"/>
    <w:rsid w:val="0007152C"/>
    <w:rsid w:val="00083372"/>
    <w:rsid w:val="000C68D5"/>
    <w:rsid w:val="000D3C89"/>
    <w:rsid w:val="000D3F7C"/>
    <w:rsid w:val="000D7E64"/>
    <w:rsid w:val="001268A8"/>
    <w:rsid w:val="00136332"/>
    <w:rsid w:val="00140099"/>
    <w:rsid w:val="00141D73"/>
    <w:rsid w:val="00147D28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66C7A"/>
    <w:rsid w:val="004741BA"/>
    <w:rsid w:val="005333BC"/>
    <w:rsid w:val="0057045B"/>
    <w:rsid w:val="00592229"/>
    <w:rsid w:val="00634800"/>
    <w:rsid w:val="006467DA"/>
    <w:rsid w:val="006513EA"/>
    <w:rsid w:val="00663BC0"/>
    <w:rsid w:val="006D440D"/>
    <w:rsid w:val="007066F2"/>
    <w:rsid w:val="00711BE6"/>
    <w:rsid w:val="00735210"/>
    <w:rsid w:val="00742D33"/>
    <w:rsid w:val="007431BD"/>
    <w:rsid w:val="007576D7"/>
    <w:rsid w:val="007F3CBB"/>
    <w:rsid w:val="008225C1"/>
    <w:rsid w:val="00895D5D"/>
    <w:rsid w:val="0089628B"/>
    <w:rsid w:val="00933FF0"/>
    <w:rsid w:val="00971AE8"/>
    <w:rsid w:val="00982AE2"/>
    <w:rsid w:val="0099046A"/>
    <w:rsid w:val="00A1115F"/>
    <w:rsid w:val="00A84205"/>
    <w:rsid w:val="00A93B6F"/>
    <w:rsid w:val="00AB583B"/>
    <w:rsid w:val="00B61A87"/>
    <w:rsid w:val="00BA65F8"/>
    <w:rsid w:val="00BF1F53"/>
    <w:rsid w:val="00C006DA"/>
    <w:rsid w:val="00C81C61"/>
    <w:rsid w:val="00C95881"/>
    <w:rsid w:val="00D51A21"/>
    <w:rsid w:val="00E71C4B"/>
    <w:rsid w:val="00E76DB5"/>
    <w:rsid w:val="00E827AE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2018-02-12T07:19:00Z</cp:lastPrinted>
  <dcterms:created xsi:type="dcterms:W3CDTF">2018-02-12T05:01:00Z</dcterms:created>
  <dcterms:modified xsi:type="dcterms:W3CDTF">2018-02-12T07:19:00Z</dcterms:modified>
</cp:coreProperties>
</file>