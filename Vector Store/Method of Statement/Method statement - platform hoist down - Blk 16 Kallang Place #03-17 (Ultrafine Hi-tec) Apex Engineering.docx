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8547C">
      <w:pPr>
        <w:rPr>
          <w:sz w:val="24"/>
          <w:lang w:eastAsia="zh-CN"/>
        </w:rPr>
      </w:pPr>
      <w:r>
        <w:rPr>
          <w:sz w:val="24"/>
        </w:rPr>
        <w:t>Date: 18</w:t>
      </w:r>
      <w:r w:rsidR="00EB54D2" w:rsidRPr="00EB54D2">
        <w:rPr>
          <w:sz w:val="24"/>
          <w:vertAlign w:val="superscript"/>
        </w:rPr>
        <w:t>th</w:t>
      </w:r>
      <w:r w:rsidR="00EB54D2">
        <w:rPr>
          <w:sz w:val="24"/>
        </w:rPr>
        <w:t xml:space="preserve"> July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B54D2" w:rsidRPr="0048547C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EC1328">
        <w:rPr>
          <w:sz w:val="24"/>
          <w:lang w:eastAsia="zh-CN"/>
        </w:rPr>
        <w:t>wn 1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EC1328">
        <w:rPr>
          <w:sz w:val="24"/>
          <w:lang w:eastAsia="zh-CN"/>
        </w:rPr>
        <w:t xml:space="preserve">Agie Cut 200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EB54D2">
        <w:rPr>
          <w:sz w:val="24"/>
          <w:lang w:eastAsia="zh-CN"/>
        </w:rPr>
        <w:t xml:space="preserve"> 3</w:t>
      </w:r>
      <w:r w:rsidR="00EB54D2" w:rsidRPr="00EB54D2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48547C">
        <w:rPr>
          <w:sz w:val="24"/>
          <w:lang w:eastAsia="zh-CN"/>
        </w:rPr>
        <w:t xml:space="preserve"> through</w:t>
      </w:r>
      <w:r w:rsidR="00EB54D2">
        <w:rPr>
          <w:sz w:val="24"/>
          <w:lang w:eastAsia="zh-CN"/>
        </w:rPr>
        <w:t xml:space="preserve"> swing gate opening</w:t>
      </w:r>
      <w:r w:rsidR="006E3FC6">
        <w:rPr>
          <w:sz w:val="24"/>
          <w:lang w:eastAsia="zh-CN"/>
        </w:rPr>
        <w:t xml:space="preserve"> by using platform and mobile/lorry crane,</w:t>
      </w:r>
      <w:r w:rsidR="006F3F18">
        <w:rPr>
          <w:sz w:val="24"/>
          <w:lang w:eastAsia="zh-CN"/>
        </w:rPr>
        <w:t xml:space="preserve"> load onto lorry chassis</w:t>
      </w:r>
      <w:r w:rsidR="0065011C">
        <w:rPr>
          <w:sz w:val="24"/>
          <w:lang w:eastAsia="zh-CN"/>
        </w:rPr>
        <w:t xml:space="preserve"> and deliver </w:t>
      </w:r>
      <w:r w:rsidR="00EC5CA2">
        <w:rPr>
          <w:sz w:val="24"/>
          <w:lang w:eastAsia="zh-CN"/>
        </w:rPr>
        <w:t>to new location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48547C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4B6FCC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  <w:r>
        <w:rPr>
          <w:bCs/>
          <w:sz w:val="24"/>
          <w:szCs w:val="24"/>
          <w:lang w:eastAsia="zh-CN"/>
        </w:rPr>
        <w:t>26</w:t>
      </w:r>
      <w:r w:rsidR="00092A4A">
        <w:rPr>
          <w:bCs/>
          <w:sz w:val="24"/>
          <w:szCs w:val="24"/>
          <w:lang w:eastAsia="zh-CN"/>
        </w:rPr>
        <w:t>/07/2019</w:t>
      </w:r>
    </w:p>
    <w:p w:rsidR="00092A4A" w:rsidRDefault="00092A4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47C" w:rsidRDefault="004854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48547C" w:rsidRP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092A4A" w:rsidP="00893F2E">
      <w:pPr>
        <w:pStyle w:val="Heading4"/>
      </w:pPr>
      <w:r>
        <w:t>Blk 16 Kallang Place #03-17</w:t>
      </w:r>
    </w:p>
    <w:p w:rsidR="004718CF" w:rsidRPr="004718CF" w:rsidRDefault="00092A4A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Ultrafine Hi-tec (S)</w:t>
      </w:r>
      <w:r w:rsidR="006742D7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42D7">
        <w:rPr>
          <w:sz w:val="24"/>
          <w:lang w:eastAsia="zh-CN"/>
        </w:rPr>
        <w:t xml:space="preserve">50 </w:t>
      </w:r>
      <w:r w:rsidR="006F3F18">
        <w:rPr>
          <w:sz w:val="24"/>
          <w:lang w:eastAsia="zh-CN"/>
        </w:rPr>
        <w:t>lorry</w:t>
      </w:r>
      <w:r w:rsidR="004718CF">
        <w:rPr>
          <w:sz w:val="24"/>
          <w:lang w:eastAsia="zh-CN"/>
        </w:rPr>
        <w:t xml:space="preserve"> crane</w:t>
      </w:r>
    </w:p>
    <w:p w:rsidR="0048547C" w:rsidRDefault="00EC13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8547C">
        <w:rPr>
          <w:sz w:val="24"/>
          <w:lang w:eastAsia="zh-CN"/>
        </w:rPr>
        <w:t xml:space="preserve"> x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8547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C1328" w:rsidRDefault="00EC1328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48547C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092A4A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E3FC6" w:rsidRDefault="006E3FC6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092A4A">
        <w:rPr>
          <w:sz w:val="24"/>
          <w:lang w:eastAsia="zh-CN"/>
        </w:rPr>
        <w:t xml:space="preserve"> to 3</w:t>
      </w:r>
      <w:r w:rsidR="00092A4A" w:rsidRPr="00092A4A">
        <w:rPr>
          <w:sz w:val="24"/>
          <w:vertAlign w:val="superscript"/>
          <w:lang w:eastAsia="zh-CN"/>
        </w:rPr>
        <w:t>rd</w:t>
      </w:r>
      <w:r w:rsidR="00092A4A">
        <w:rPr>
          <w:sz w:val="24"/>
          <w:lang w:eastAsia="zh-CN"/>
        </w:rPr>
        <w:t xml:space="preserve"> </w:t>
      </w:r>
      <w:r w:rsidR="00EC5CA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B6221E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1A171A" w:rsidRDefault="00CA3063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EC132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6E3FC6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6E3FC6">
        <w:rPr>
          <w:sz w:val="24"/>
          <w:lang w:eastAsia="zh-CN"/>
        </w:rPr>
        <w:t xml:space="preserve">swing gate </w:t>
      </w:r>
      <w:r w:rsidR="006A0465">
        <w:rPr>
          <w:sz w:val="24"/>
          <w:lang w:eastAsia="zh-CN"/>
        </w:rPr>
        <w:t>opening slab</w:t>
      </w:r>
    </w:p>
    <w:p w:rsidR="000D56B6" w:rsidRPr="00EC5CA2" w:rsidRDefault="000D56B6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06E44">
        <w:rPr>
          <w:sz w:val="24"/>
          <w:lang w:eastAsia="zh-CN"/>
        </w:rPr>
        <w:t>etent point and secured using 50</w:t>
      </w:r>
      <w:r>
        <w:rPr>
          <w:sz w:val="24"/>
          <w:lang w:eastAsia="zh-CN"/>
        </w:rPr>
        <w:t xml:space="preserve"> ton lorry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</w:t>
      </w:r>
      <w:r w:rsidR="009D52B1">
        <w:rPr>
          <w:sz w:val="24"/>
          <w:lang w:eastAsia="zh-CN"/>
        </w:rPr>
        <w:t xml:space="preserve"> onto building railing/pillar</w:t>
      </w:r>
      <w:r>
        <w:rPr>
          <w:sz w:val="24"/>
          <w:lang w:eastAsia="zh-CN"/>
        </w:rPr>
        <w:t xml:space="preserve"> t</w:t>
      </w:r>
      <w:r w:rsidR="006E3FC6">
        <w:rPr>
          <w:sz w:val="24"/>
          <w:lang w:eastAsia="zh-CN"/>
        </w:rPr>
        <w:t>o prevent platform swing outward</w:t>
      </w:r>
    </w:p>
    <w:p w:rsidR="00EC5CA2" w:rsidRPr="000D56B6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 cr</w:t>
      </w:r>
      <w:r w:rsidR="000D56B6">
        <w:rPr>
          <w:sz w:val="24"/>
          <w:lang w:eastAsia="zh-CN"/>
        </w:rPr>
        <w:t>ane to hoist down</w:t>
      </w:r>
      <w:r w:rsidR="00EC5C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</w:p>
    <w:p w:rsidR="0048547C" w:rsidRDefault="00EC5CA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D56B6">
        <w:rPr>
          <w:sz w:val="24"/>
          <w:lang w:eastAsia="zh-CN"/>
        </w:rPr>
        <w:t xml:space="preserve">machine </w:t>
      </w:r>
      <w:r w:rsidR="006F3F18">
        <w:rPr>
          <w:sz w:val="24"/>
          <w:lang w:eastAsia="zh-CN"/>
        </w:rPr>
        <w:t>onto lorry</w:t>
      </w:r>
      <w:r w:rsidR="00CF1559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</w:t>
      </w:r>
    </w:p>
    <w:p w:rsidR="0048547C" w:rsidRDefault="0048547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65011C" w:rsidRPr="000D56B6" w:rsidRDefault="00913F1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C5CA2">
        <w:rPr>
          <w:sz w:val="24"/>
          <w:lang w:eastAsia="zh-CN"/>
        </w:rPr>
        <w:t>and deliver</w:t>
      </w:r>
      <w:r>
        <w:rPr>
          <w:sz w:val="24"/>
          <w:lang w:eastAsia="zh-CN"/>
        </w:rPr>
        <w:t xml:space="preserve"> machine</w:t>
      </w:r>
      <w:r w:rsidR="00EC5CA2">
        <w:rPr>
          <w:sz w:val="24"/>
          <w:lang w:eastAsia="zh-CN"/>
        </w:rPr>
        <w:t xml:space="preserve">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606E44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472C" w:rsidRDefault="00DA472C">
      <w:r>
        <w:separator/>
      </w:r>
    </w:p>
  </w:endnote>
  <w:endnote w:type="continuationSeparator" w:id="0">
    <w:p w:rsidR="00DA472C" w:rsidRDefault="00DA4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3FC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3F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472C" w:rsidRDefault="00DA472C">
      <w:r>
        <w:separator/>
      </w:r>
    </w:p>
  </w:footnote>
  <w:footnote w:type="continuationSeparator" w:id="0">
    <w:p w:rsidR="00DA472C" w:rsidRDefault="00DA47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92A4A"/>
    <w:rsid w:val="00092E41"/>
    <w:rsid w:val="000B50E4"/>
    <w:rsid w:val="000D56B6"/>
    <w:rsid w:val="00111ACF"/>
    <w:rsid w:val="001123B1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8547C"/>
    <w:rsid w:val="00494273"/>
    <w:rsid w:val="004B6FCC"/>
    <w:rsid w:val="0055787A"/>
    <w:rsid w:val="005D78E1"/>
    <w:rsid w:val="00606E44"/>
    <w:rsid w:val="0065011C"/>
    <w:rsid w:val="006742D7"/>
    <w:rsid w:val="006A00AA"/>
    <w:rsid w:val="006A0465"/>
    <w:rsid w:val="006D5595"/>
    <w:rsid w:val="006E3FC6"/>
    <w:rsid w:val="006F3F18"/>
    <w:rsid w:val="00724B2C"/>
    <w:rsid w:val="00745167"/>
    <w:rsid w:val="008254AB"/>
    <w:rsid w:val="00840DC8"/>
    <w:rsid w:val="00864527"/>
    <w:rsid w:val="00893F2E"/>
    <w:rsid w:val="00894561"/>
    <w:rsid w:val="008B158D"/>
    <w:rsid w:val="00913F12"/>
    <w:rsid w:val="00916D36"/>
    <w:rsid w:val="00946BB9"/>
    <w:rsid w:val="009D52B1"/>
    <w:rsid w:val="00AF4126"/>
    <w:rsid w:val="00B353B3"/>
    <w:rsid w:val="00B6221E"/>
    <w:rsid w:val="00B85262"/>
    <w:rsid w:val="00B87BE0"/>
    <w:rsid w:val="00BF4281"/>
    <w:rsid w:val="00CA3063"/>
    <w:rsid w:val="00CF1559"/>
    <w:rsid w:val="00D12328"/>
    <w:rsid w:val="00D64CFE"/>
    <w:rsid w:val="00DA472C"/>
    <w:rsid w:val="00DB0619"/>
    <w:rsid w:val="00DB549E"/>
    <w:rsid w:val="00DC6C74"/>
    <w:rsid w:val="00E81C61"/>
    <w:rsid w:val="00E82249"/>
    <w:rsid w:val="00EB54D2"/>
    <w:rsid w:val="00EC1328"/>
    <w:rsid w:val="00EC5CA2"/>
    <w:rsid w:val="00EE527F"/>
    <w:rsid w:val="00EF0577"/>
    <w:rsid w:val="00F113B7"/>
    <w:rsid w:val="00F23F97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484F8-5471-48D6-8047-7B681C7BF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2019-07-18T03:02:00Z</cp:lastPrinted>
  <dcterms:created xsi:type="dcterms:W3CDTF">2019-07-18T02:25:00Z</dcterms:created>
  <dcterms:modified xsi:type="dcterms:W3CDTF">2019-07-18T03:02:00Z</dcterms:modified>
</cp:coreProperties>
</file>