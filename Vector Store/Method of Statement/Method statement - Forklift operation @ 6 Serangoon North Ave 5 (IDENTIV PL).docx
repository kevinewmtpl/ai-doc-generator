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AB0D83">
      <w:pPr>
        <w:rPr>
          <w:sz w:val="24"/>
          <w:lang w:eastAsia="zh-CN"/>
        </w:rPr>
      </w:pPr>
      <w:r>
        <w:rPr>
          <w:sz w:val="24"/>
        </w:rPr>
        <w:t>Date: 03</w:t>
      </w:r>
      <w:r w:rsidRPr="00AB0D83">
        <w:rPr>
          <w:sz w:val="24"/>
          <w:vertAlign w:val="superscript"/>
        </w:rPr>
        <w:t>rd</w:t>
      </w:r>
      <w:r w:rsidR="007C356D">
        <w:rPr>
          <w:sz w:val="24"/>
        </w:rPr>
        <w:t xml:space="preserve"> June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C356D">
        <w:rPr>
          <w:sz w:val="24"/>
          <w:lang w:eastAsia="zh-CN"/>
        </w:rPr>
        <w:t xml:space="preserve">unload 2 cases of 1 unit machine </w:t>
      </w:r>
      <w:r w:rsidR="00AB0D83">
        <w:rPr>
          <w:sz w:val="24"/>
          <w:lang w:eastAsia="zh-CN"/>
        </w:rPr>
        <w:t xml:space="preserve">from lorry chassis using forklift, </w:t>
      </w:r>
      <w:r w:rsidR="007C356D">
        <w:rPr>
          <w:sz w:val="24"/>
          <w:lang w:eastAsia="zh-CN"/>
        </w:rPr>
        <w:t xml:space="preserve">uncrate, </w:t>
      </w:r>
      <w:r w:rsidR="00A2495E">
        <w:rPr>
          <w:sz w:val="24"/>
          <w:lang w:eastAsia="zh-CN"/>
        </w:rPr>
        <w:t>shift and transport to 4</w:t>
      </w:r>
      <w:r w:rsidR="00A2495E" w:rsidRPr="00A2495E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7C35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2D Optical Vision Measuring machine </w:t>
      </w:r>
    </w:p>
    <w:p w:rsidR="00832BA0" w:rsidRDefault="007C35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137 x 93 x 133 cm / Wt: 350 kg</w:t>
      </w:r>
    </w:p>
    <w:p w:rsidR="007C356D" w:rsidRDefault="007C35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115 x 90 x 100 cm / Wt: 95 kg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C356D">
      <w:pPr>
        <w:rPr>
          <w:sz w:val="24"/>
          <w:lang w:eastAsia="zh-CN"/>
        </w:rPr>
      </w:pPr>
      <w:r>
        <w:rPr>
          <w:sz w:val="24"/>
          <w:lang w:eastAsia="zh-CN"/>
        </w:rPr>
        <w:t>07/06/21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7C35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A61759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A2495E" w:rsidP="0016380F">
      <w:pPr>
        <w:pStyle w:val="Heading4"/>
      </w:pPr>
      <w:r>
        <w:t>6 Serangoon North Ave 5 #04-06/07/08</w:t>
      </w:r>
    </w:p>
    <w:p w:rsidR="00544EE3" w:rsidRPr="00544EE3" w:rsidRDefault="00A2495E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Identiv</w:t>
      </w:r>
      <w:r w:rsidR="007C356D">
        <w:rPr>
          <w:sz w:val="24"/>
          <w:szCs w:val="24"/>
          <w:lang w:eastAsia="zh-CN"/>
        </w:rPr>
        <w:t xml:space="preserve"> Pte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AB0D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2495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Default="006467DA" w:rsidP="00AB0D8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AB0D83" w:rsidRPr="00AB0D83" w:rsidRDefault="00AB0D83" w:rsidP="00AB0D8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AB0D83" w:rsidRPr="00AB0D83" w:rsidRDefault="00AB0D83" w:rsidP="00AB0D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unload case from lorry chassis to the ground</w:t>
      </w:r>
    </w:p>
    <w:p w:rsidR="007C356D" w:rsidRDefault="00AB0D8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AB0D83" w:rsidRDefault="00AB0D8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up and detach machine from base </w:t>
      </w:r>
    </w:p>
    <w:p w:rsidR="005A3BAE" w:rsidRPr="00AB0D83" w:rsidRDefault="00AB0D83" w:rsidP="00AB0D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unload at loading bay</w:t>
      </w:r>
    </w:p>
    <w:p w:rsidR="00670783" w:rsidRDefault="00AB0D8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s</w:t>
      </w:r>
      <w:bookmarkStart w:id="0" w:name="_GoBack"/>
      <w:bookmarkEnd w:id="0"/>
      <w:r w:rsidR="00742D33" w:rsidRPr="009C1705">
        <w:rPr>
          <w:sz w:val="24"/>
          <w:lang w:eastAsia="zh-CN"/>
        </w:rPr>
        <w:t xml:space="preserve">hift </w:t>
      </w:r>
      <w:r w:rsidR="005435B6" w:rsidRPr="009C1705">
        <w:rPr>
          <w:sz w:val="24"/>
          <w:lang w:eastAsia="zh-CN"/>
        </w:rPr>
        <w:t xml:space="preserve">and </w:t>
      </w:r>
      <w:r w:rsidR="00A2495E">
        <w:rPr>
          <w:sz w:val="24"/>
          <w:lang w:eastAsia="zh-CN"/>
        </w:rPr>
        <w:t>transport machine to 4</w:t>
      </w:r>
      <w:r w:rsidR="00A2495E" w:rsidRPr="00A2495E">
        <w:rPr>
          <w:sz w:val="24"/>
          <w:vertAlign w:val="superscript"/>
          <w:lang w:eastAsia="zh-CN"/>
        </w:rPr>
        <w:t>th</w:t>
      </w:r>
      <w:r w:rsidR="00A2495E">
        <w:rPr>
          <w:sz w:val="24"/>
          <w:lang w:eastAsia="zh-CN"/>
        </w:rPr>
        <w:t xml:space="preserve"> </w:t>
      </w:r>
      <w:r w:rsidR="00A868C6">
        <w:rPr>
          <w:sz w:val="24"/>
          <w:lang w:eastAsia="zh-CN"/>
        </w:rPr>
        <w:t xml:space="preserve">floor via cargo lift 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1003CF" w:rsidRPr="00A2495E" w:rsidRDefault="001003CF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406" w:rsidRDefault="00047406">
      <w:r>
        <w:separator/>
      </w:r>
    </w:p>
  </w:endnote>
  <w:endnote w:type="continuationSeparator" w:id="0">
    <w:p w:rsidR="00047406" w:rsidRDefault="00047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B0D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B0D8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406" w:rsidRDefault="00047406">
      <w:r>
        <w:separator/>
      </w:r>
    </w:p>
  </w:footnote>
  <w:footnote w:type="continuationSeparator" w:id="0">
    <w:p w:rsidR="00047406" w:rsidRDefault="000474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4740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4740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7406"/>
    <w:rsid w:val="00063B47"/>
    <w:rsid w:val="0007152C"/>
    <w:rsid w:val="000716A4"/>
    <w:rsid w:val="00083372"/>
    <w:rsid w:val="000C68D5"/>
    <w:rsid w:val="000D3C89"/>
    <w:rsid w:val="000D3F7C"/>
    <w:rsid w:val="000D7011"/>
    <w:rsid w:val="001003CF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C356D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674B8"/>
    <w:rsid w:val="00971AE8"/>
    <w:rsid w:val="009728B7"/>
    <w:rsid w:val="0099046A"/>
    <w:rsid w:val="009B3324"/>
    <w:rsid w:val="009C1705"/>
    <w:rsid w:val="00A1115F"/>
    <w:rsid w:val="00A20137"/>
    <w:rsid w:val="00A2495E"/>
    <w:rsid w:val="00A61759"/>
    <w:rsid w:val="00A84205"/>
    <w:rsid w:val="00A868C6"/>
    <w:rsid w:val="00A93B6F"/>
    <w:rsid w:val="00AB0D83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2020-04-01T08:03:00Z</cp:lastPrinted>
  <dcterms:created xsi:type="dcterms:W3CDTF">2021-06-03T02:17:00Z</dcterms:created>
  <dcterms:modified xsi:type="dcterms:W3CDTF">2021-06-03T02:17:00Z</dcterms:modified>
</cp:coreProperties>
</file>