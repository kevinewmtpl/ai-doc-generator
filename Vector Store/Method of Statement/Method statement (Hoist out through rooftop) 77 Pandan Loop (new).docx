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95E68">
      <w:pPr>
        <w:rPr>
          <w:sz w:val="24"/>
          <w:lang w:eastAsia="zh-CN"/>
        </w:rPr>
      </w:pPr>
      <w:r>
        <w:rPr>
          <w:sz w:val="24"/>
        </w:rPr>
        <w:t>Date: 24</w:t>
      </w:r>
      <w:r w:rsidRPr="00A95E68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F64B41">
        <w:rPr>
          <w:sz w:val="24"/>
        </w:rPr>
        <w:t>June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:rsidR="00F80EB0" w:rsidRDefault="00F80EB0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FE1F9A">
        <w:rPr>
          <w:sz w:val="24"/>
          <w:lang w:eastAsia="zh-CN"/>
        </w:rPr>
        <w:t xml:space="preserve">lift </w:t>
      </w:r>
      <w:r w:rsidR="00174FFD">
        <w:rPr>
          <w:sz w:val="24"/>
          <w:lang w:eastAsia="zh-CN"/>
        </w:rPr>
        <w:t xml:space="preserve">up 1 </w:t>
      </w:r>
      <w:r w:rsidR="00FE1F9A">
        <w:rPr>
          <w:sz w:val="24"/>
          <w:lang w:eastAsia="zh-CN"/>
        </w:rPr>
        <w:t xml:space="preserve">unit </w:t>
      </w:r>
      <w:r w:rsidR="00791D19">
        <w:rPr>
          <w:sz w:val="24"/>
          <w:lang w:eastAsia="zh-CN"/>
        </w:rPr>
        <w:t>machine part (</w:t>
      </w:r>
      <w:r w:rsidR="00FE1F9A">
        <w:rPr>
          <w:sz w:val="24"/>
          <w:lang w:eastAsia="zh-CN"/>
        </w:rPr>
        <w:t>cross beam</w:t>
      </w:r>
      <w:r w:rsidR="00791D19">
        <w:rPr>
          <w:sz w:val="24"/>
          <w:lang w:eastAsia="zh-CN"/>
        </w:rPr>
        <w:t>)</w:t>
      </w:r>
      <w:r w:rsidR="003E5648">
        <w:rPr>
          <w:sz w:val="24"/>
          <w:lang w:eastAsia="zh-CN"/>
        </w:rPr>
        <w:t xml:space="preserve"> through rooftop opening by using mobile crane, </w:t>
      </w:r>
      <w:r w:rsidR="00402E1D">
        <w:rPr>
          <w:sz w:val="24"/>
          <w:lang w:eastAsia="zh-CN"/>
        </w:rPr>
        <w:t>low</w:t>
      </w:r>
      <w:r>
        <w:rPr>
          <w:sz w:val="24"/>
          <w:lang w:eastAsia="zh-CN"/>
        </w:rPr>
        <w:t>er down onto i-beam and secured with nuts, to</w:t>
      </w:r>
      <w:r w:rsidR="00402E1D">
        <w:rPr>
          <w:sz w:val="24"/>
          <w:lang w:eastAsia="zh-CN"/>
        </w:rPr>
        <w:t xml:space="preserve"> shift out machine</w:t>
      </w:r>
      <w:r w:rsidR="00C669AF">
        <w:rPr>
          <w:sz w:val="24"/>
          <w:lang w:eastAsia="zh-CN"/>
        </w:rPr>
        <w:t xml:space="preserve"> and cross beam</w:t>
      </w:r>
      <w:r w:rsidR="00402E1D">
        <w:rPr>
          <w:sz w:val="24"/>
          <w:lang w:eastAsia="zh-CN"/>
        </w:rPr>
        <w:t xml:space="preserve"> from productio</w:t>
      </w:r>
      <w:r w:rsidR="00A95E68">
        <w:rPr>
          <w:sz w:val="24"/>
          <w:lang w:eastAsia="zh-CN"/>
        </w:rPr>
        <w:t xml:space="preserve">n to loading area, hoist up </w:t>
      </w:r>
      <w:r w:rsidR="003E5648">
        <w:rPr>
          <w:sz w:val="24"/>
          <w:lang w:eastAsia="zh-CN"/>
        </w:rPr>
        <w:t>onto low-l</w:t>
      </w:r>
      <w:r w:rsidR="00A95E68">
        <w:rPr>
          <w:sz w:val="24"/>
          <w:lang w:eastAsia="zh-CN"/>
        </w:rPr>
        <w:t>oader and</w:t>
      </w:r>
      <w:r w:rsidR="00791D19">
        <w:rPr>
          <w:sz w:val="24"/>
          <w:lang w:eastAsia="zh-CN"/>
        </w:rPr>
        <w:t xml:space="preserve"> deliver to new factory</w:t>
      </w:r>
    </w:p>
    <w:p w:rsidR="00F80EB0" w:rsidRDefault="00F80EB0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machine</w:t>
      </w:r>
      <w:r w:rsidR="00C669AF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 xml:space="preserve"> low-bed at new factory, shift into factory premise, using mobile crane to lift up machine part (cross beam) and install back onto machine </w:t>
      </w:r>
    </w:p>
    <w:p w:rsidR="005D3C81" w:rsidRDefault="00791D19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5A0FA2" w:rsidRDefault="00F64B41" w:rsidP="003E5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E5648" w:rsidRDefault="00F80EB0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Kao Ming KMC 3000SD machine </w:t>
      </w:r>
    </w:p>
    <w:p w:rsidR="00FF6A2A" w:rsidRDefault="00FF6A2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Cross Beam / Wt: 7, 000 kg </w:t>
      </w:r>
    </w:p>
    <w:p w:rsidR="00FF6A2A" w:rsidRPr="005A0FA2" w:rsidRDefault="00FF6A2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Main machine / Wt: 20, 000 kg 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91D19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F64B41">
        <w:rPr>
          <w:sz w:val="24"/>
          <w:lang w:eastAsia="zh-CN"/>
        </w:rPr>
        <w:t>/06/24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5A0FA2" w:rsidRDefault="00F64B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</w:t>
      </w:r>
      <w:r w:rsidR="005A0FA2">
        <w:rPr>
          <w:b/>
          <w:sz w:val="32"/>
          <w:szCs w:val="32"/>
          <w:u w:val="single"/>
          <w:lang w:eastAsia="zh-CN"/>
        </w:rPr>
        <w:t xml:space="preserve"> of Operation </w:t>
      </w:r>
    </w:p>
    <w:p w:rsidR="005A0FA2" w:rsidRDefault="00F64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A0FA2" w:rsidRPr="005A0FA2" w:rsidRDefault="005A0FA2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91D19" w:rsidRDefault="00791D19" w:rsidP="005A0FA2">
      <w:pPr>
        <w:pStyle w:val="Heading4"/>
      </w:pPr>
      <w:r>
        <w:t>Enwin Engineering Pte Ltd</w:t>
      </w:r>
    </w:p>
    <w:p w:rsidR="003A6EE4" w:rsidRDefault="00791D19" w:rsidP="005A0FA2">
      <w:pPr>
        <w:pStyle w:val="Heading4"/>
      </w:pPr>
      <w:r>
        <w:t xml:space="preserve">Move out: </w:t>
      </w:r>
      <w:r w:rsidR="00F64B41">
        <w:t xml:space="preserve">77 Pandan Loop </w:t>
      </w:r>
    </w:p>
    <w:p w:rsidR="00A77316" w:rsidRPr="00A77316" w:rsidRDefault="00791D19" w:rsidP="00A7731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51 Pandan Loop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A0FA2" w:rsidRDefault="00402E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5A0FA2">
        <w:rPr>
          <w:bCs/>
          <w:sz w:val="24"/>
          <w:lang w:eastAsia="zh-CN"/>
        </w:rPr>
        <w:t xml:space="preserve">0 ton mobile crane </w:t>
      </w:r>
    </w:p>
    <w:p w:rsidR="005A0FA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8C397F">
        <w:rPr>
          <w:bCs/>
          <w:sz w:val="24"/>
          <w:lang w:eastAsia="zh-CN"/>
        </w:rPr>
        <w:t>rry loader</w:t>
      </w:r>
    </w:p>
    <w:p w:rsidR="00211F1E" w:rsidRDefault="005A0FA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402E1D" w:rsidRPr="00A4691E" w:rsidRDefault="00402E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slope control) </w:t>
      </w:r>
    </w:p>
    <w:p w:rsidR="006467DA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402E1D">
        <w:rPr>
          <w:sz w:val="24"/>
          <w:lang w:eastAsia="zh-CN"/>
        </w:rPr>
        <w:t xml:space="preserve">4ton </w:t>
      </w:r>
      <w:r>
        <w:rPr>
          <w:sz w:val="24"/>
          <w:lang w:eastAsia="zh-CN"/>
        </w:rPr>
        <w:t>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402E1D" w:rsidRDefault="00402E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8-10ton wire sling 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10ton webbing sling </w:t>
      </w:r>
    </w:p>
    <w:p w:rsidR="00F80EB0" w:rsidRDefault="00F64B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F80EB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5F47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64B41" w:rsidRDefault="00F64B4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A0FA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5A0FA2">
        <w:rPr>
          <w:sz w:val="24"/>
          <w:lang w:eastAsia="zh-CN"/>
        </w:rPr>
        <w:t>mobile</w:t>
      </w:r>
      <w:r w:rsidR="00A95E68">
        <w:rPr>
          <w:sz w:val="24"/>
          <w:lang w:eastAsia="zh-CN"/>
        </w:rPr>
        <w:t>/lorry</w:t>
      </w:r>
      <w:r w:rsidR="005A0FA2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A70C2" w:rsidRDefault="006467DA" w:rsidP="00D76B0B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Pr="00D76B0B" w:rsidRDefault="00F80EB0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operation to be perform</w:t>
      </w:r>
      <w:r w:rsidR="00EA70C2">
        <w:rPr>
          <w:sz w:val="24"/>
          <w:lang w:eastAsia="zh-CN"/>
        </w:rPr>
        <w:t xml:space="preserve"> by M.O.M qualified lifting supervisor, rigger, signalman and mobile crane operator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 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:rsidR="00FA4751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</w:t>
      </w:r>
      <w:r w:rsidR="00BB476C">
        <w:rPr>
          <w:sz w:val="24"/>
          <w:lang w:eastAsia="zh-CN"/>
        </w:rPr>
        <w:t>lly extended and resting on metal</w:t>
      </w:r>
      <w:r w:rsidR="00E24CE8">
        <w:rPr>
          <w:sz w:val="24"/>
          <w:lang w:eastAsia="zh-CN"/>
        </w:rPr>
        <w:t xml:space="preserve"> plate or wooden timber with appropriate dimension</w:t>
      </w:r>
      <w:r w:rsidR="00F64B41">
        <w:rPr>
          <w:sz w:val="24"/>
          <w:lang w:eastAsia="zh-CN"/>
        </w:rPr>
        <w:t xml:space="preserve"> as base plate </w:t>
      </w:r>
    </w:p>
    <w:p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</w:p>
    <w:p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reach the load location </w:t>
      </w: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</w:p>
    <w:p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Pr="00037BC5" w:rsidRDefault="00F64B41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Kevin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444" w:rsidRDefault="004F6444">
      <w:r>
        <w:separator/>
      </w:r>
    </w:p>
  </w:endnote>
  <w:endnote w:type="continuationSeparator" w:id="0">
    <w:p w:rsidR="004F6444" w:rsidRDefault="004F6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41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412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444" w:rsidRDefault="004F6444">
      <w:r>
        <w:separator/>
      </w:r>
    </w:p>
  </w:footnote>
  <w:footnote w:type="continuationSeparator" w:id="0">
    <w:p w:rsidR="004F6444" w:rsidRDefault="004F64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F64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A95E68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A95E68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F644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0E7F8F"/>
    <w:rsid w:val="001218B2"/>
    <w:rsid w:val="001268A8"/>
    <w:rsid w:val="001362B6"/>
    <w:rsid w:val="00140D68"/>
    <w:rsid w:val="00141D73"/>
    <w:rsid w:val="00144C6C"/>
    <w:rsid w:val="001534C5"/>
    <w:rsid w:val="00155DE2"/>
    <w:rsid w:val="0017369C"/>
    <w:rsid w:val="00174FFD"/>
    <w:rsid w:val="00183C4E"/>
    <w:rsid w:val="00192797"/>
    <w:rsid w:val="001C0242"/>
    <w:rsid w:val="001C50B5"/>
    <w:rsid w:val="001D45A5"/>
    <w:rsid w:val="00206BD9"/>
    <w:rsid w:val="00211F1E"/>
    <w:rsid w:val="002409DA"/>
    <w:rsid w:val="00251AD9"/>
    <w:rsid w:val="00257C21"/>
    <w:rsid w:val="00281DED"/>
    <w:rsid w:val="002D06E9"/>
    <w:rsid w:val="0030317F"/>
    <w:rsid w:val="00333DB7"/>
    <w:rsid w:val="00375E51"/>
    <w:rsid w:val="003A6EE4"/>
    <w:rsid w:val="003C00A6"/>
    <w:rsid w:val="003D5FEC"/>
    <w:rsid w:val="003E5648"/>
    <w:rsid w:val="00402E1D"/>
    <w:rsid w:val="00405CF4"/>
    <w:rsid w:val="00456295"/>
    <w:rsid w:val="004650E2"/>
    <w:rsid w:val="00466C7A"/>
    <w:rsid w:val="004B0EF5"/>
    <w:rsid w:val="004E7B6D"/>
    <w:rsid w:val="004F6444"/>
    <w:rsid w:val="00501090"/>
    <w:rsid w:val="005226B3"/>
    <w:rsid w:val="005321FF"/>
    <w:rsid w:val="005463C4"/>
    <w:rsid w:val="0057657F"/>
    <w:rsid w:val="005A0FA2"/>
    <w:rsid w:val="005D3C81"/>
    <w:rsid w:val="005F4765"/>
    <w:rsid w:val="006372F6"/>
    <w:rsid w:val="0064417A"/>
    <w:rsid w:val="006467DA"/>
    <w:rsid w:val="00647F9A"/>
    <w:rsid w:val="0066401C"/>
    <w:rsid w:val="00670B64"/>
    <w:rsid w:val="00693582"/>
    <w:rsid w:val="00693A65"/>
    <w:rsid w:val="006B3F8F"/>
    <w:rsid w:val="006C372C"/>
    <w:rsid w:val="006C647D"/>
    <w:rsid w:val="006F12DE"/>
    <w:rsid w:val="006F1B38"/>
    <w:rsid w:val="007036E3"/>
    <w:rsid w:val="007576C6"/>
    <w:rsid w:val="00760813"/>
    <w:rsid w:val="00777860"/>
    <w:rsid w:val="00791D19"/>
    <w:rsid w:val="00797545"/>
    <w:rsid w:val="007B700F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04125"/>
    <w:rsid w:val="00A2540E"/>
    <w:rsid w:val="00A4691E"/>
    <w:rsid w:val="00A54791"/>
    <w:rsid w:val="00A73EA0"/>
    <w:rsid w:val="00A77316"/>
    <w:rsid w:val="00A81D33"/>
    <w:rsid w:val="00A9491E"/>
    <w:rsid w:val="00A95E68"/>
    <w:rsid w:val="00AA67DA"/>
    <w:rsid w:val="00AD5F61"/>
    <w:rsid w:val="00B06871"/>
    <w:rsid w:val="00B16B6D"/>
    <w:rsid w:val="00B568EA"/>
    <w:rsid w:val="00B742F4"/>
    <w:rsid w:val="00B86C01"/>
    <w:rsid w:val="00BB476C"/>
    <w:rsid w:val="00BF57E7"/>
    <w:rsid w:val="00C15DC7"/>
    <w:rsid w:val="00C4669E"/>
    <w:rsid w:val="00C669AF"/>
    <w:rsid w:val="00C72DAD"/>
    <w:rsid w:val="00C76164"/>
    <w:rsid w:val="00C95881"/>
    <w:rsid w:val="00CD4462"/>
    <w:rsid w:val="00D07325"/>
    <w:rsid w:val="00D221DF"/>
    <w:rsid w:val="00D35F55"/>
    <w:rsid w:val="00D41A4A"/>
    <w:rsid w:val="00D76391"/>
    <w:rsid w:val="00D76B0B"/>
    <w:rsid w:val="00DA01F0"/>
    <w:rsid w:val="00DE3D1F"/>
    <w:rsid w:val="00E24CE8"/>
    <w:rsid w:val="00E3288E"/>
    <w:rsid w:val="00E43035"/>
    <w:rsid w:val="00E62754"/>
    <w:rsid w:val="00E76DB5"/>
    <w:rsid w:val="00EA70C2"/>
    <w:rsid w:val="00EC1220"/>
    <w:rsid w:val="00EF21BF"/>
    <w:rsid w:val="00EF55B5"/>
    <w:rsid w:val="00F03666"/>
    <w:rsid w:val="00F0611E"/>
    <w:rsid w:val="00F25404"/>
    <w:rsid w:val="00F54508"/>
    <w:rsid w:val="00F63C6A"/>
    <w:rsid w:val="00F64B41"/>
    <w:rsid w:val="00F75133"/>
    <w:rsid w:val="00F80EB0"/>
    <w:rsid w:val="00F9051B"/>
    <w:rsid w:val="00F90D68"/>
    <w:rsid w:val="00FA4751"/>
    <w:rsid w:val="00FD2099"/>
    <w:rsid w:val="00FE1F9A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78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4028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2024-06-24T07:18:00Z</cp:lastPrinted>
  <dcterms:created xsi:type="dcterms:W3CDTF">2024-06-24T02:46:00Z</dcterms:created>
  <dcterms:modified xsi:type="dcterms:W3CDTF">2024-06-24T07:18:00Z</dcterms:modified>
</cp:coreProperties>
</file>