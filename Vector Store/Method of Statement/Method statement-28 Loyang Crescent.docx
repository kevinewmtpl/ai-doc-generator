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1155EC">
      <w:pPr>
        <w:rPr>
          <w:sz w:val="24"/>
          <w:lang w:eastAsia="zh-CN"/>
        </w:rPr>
      </w:pPr>
      <w:r>
        <w:rPr>
          <w:sz w:val="24"/>
        </w:rPr>
        <w:t>Date: 15</w:t>
      </w:r>
      <w:r w:rsidR="00145AA8" w:rsidRPr="00145AA8">
        <w:rPr>
          <w:sz w:val="24"/>
          <w:vertAlign w:val="superscript"/>
        </w:rPr>
        <w:t>th</w:t>
      </w:r>
      <w:r w:rsidR="00E33586">
        <w:rPr>
          <w:sz w:val="24"/>
        </w:rPr>
        <w:t xml:space="preserve"> Nov</w:t>
      </w:r>
      <w:r w:rsidR="00A3489A">
        <w:rPr>
          <w:sz w:val="24"/>
        </w:rPr>
        <w:t xml:space="preserve"> 2017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B1C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</w:t>
      </w:r>
      <w:r w:rsidR="00883701">
        <w:rPr>
          <w:sz w:val="24"/>
          <w:lang w:eastAsia="zh-CN"/>
        </w:rPr>
        <w:t xml:space="preserve"> </w:t>
      </w:r>
      <w:r w:rsidR="00606949">
        <w:rPr>
          <w:sz w:val="24"/>
          <w:lang w:eastAsia="zh-CN"/>
        </w:rPr>
        <w:t>hoist down</w:t>
      </w:r>
      <w:r w:rsidR="00883701">
        <w:rPr>
          <w:sz w:val="24"/>
          <w:lang w:eastAsia="zh-CN"/>
        </w:rPr>
        <w:t xml:space="preserve"> 1</w:t>
      </w:r>
      <w:r w:rsidR="00606949">
        <w:rPr>
          <w:sz w:val="24"/>
          <w:lang w:eastAsia="zh-CN"/>
        </w:rPr>
        <w:t xml:space="preserve"> unit machine from lorry chassis</w:t>
      </w:r>
      <w:r>
        <w:rPr>
          <w:sz w:val="24"/>
          <w:lang w:eastAsia="zh-CN"/>
        </w:rPr>
        <w:t>,</w:t>
      </w:r>
      <w:r w:rsidR="0081336E">
        <w:rPr>
          <w:sz w:val="24"/>
          <w:lang w:eastAsia="zh-CN"/>
        </w:rPr>
        <w:t xml:space="preserve"> </w:t>
      </w:r>
      <w:r w:rsidR="00606949">
        <w:rPr>
          <w:sz w:val="24"/>
          <w:lang w:eastAsia="zh-CN"/>
        </w:rPr>
        <w:t xml:space="preserve">insert rollers, </w:t>
      </w:r>
      <w:r w:rsidR="0081336E">
        <w:rPr>
          <w:sz w:val="24"/>
          <w:lang w:eastAsia="zh-CN"/>
        </w:rPr>
        <w:t>shift an</w:t>
      </w:r>
      <w:r w:rsidR="00606949">
        <w:rPr>
          <w:sz w:val="24"/>
          <w:lang w:eastAsia="zh-CN"/>
        </w:rPr>
        <w:t>d position into production area at ground floor</w:t>
      </w:r>
    </w:p>
    <w:p w:rsidR="002A1C8A" w:rsidRDefault="002A1C8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A1C8A" w:rsidRDefault="002A1C8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3D1986" w:rsidRPr="003D1986" w:rsidRDefault="003D19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</w:t>
      </w:r>
      <w:r w:rsidR="00606949">
        <w:rPr>
          <w:sz w:val="24"/>
          <w:szCs w:val="24"/>
          <w:lang w:eastAsia="zh-CN"/>
        </w:rPr>
        <w:t xml:space="preserve">unit VMX 42 SRTi CNC Milling </w:t>
      </w:r>
    </w:p>
    <w:p w:rsidR="002A1C8A" w:rsidRDefault="0060694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254 x 222 x 260</w:t>
      </w:r>
      <w:r w:rsidR="002A1C8A">
        <w:rPr>
          <w:sz w:val="24"/>
          <w:szCs w:val="24"/>
          <w:lang w:eastAsia="zh-CN"/>
        </w:rPr>
        <w:t xml:space="preserve"> cm</w:t>
      </w:r>
    </w:p>
    <w:p w:rsidR="002A1C8A" w:rsidRPr="002A1C8A" w:rsidRDefault="0060694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8, 400</w:t>
      </w:r>
      <w:r w:rsidR="009547E5">
        <w:rPr>
          <w:sz w:val="24"/>
          <w:szCs w:val="24"/>
          <w:lang w:eastAsia="zh-CN"/>
        </w:rPr>
        <w:t xml:space="preserve"> kgs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E335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15/11</w:t>
      </w:r>
      <w:r w:rsidR="00606949">
        <w:rPr>
          <w:sz w:val="24"/>
          <w:lang w:eastAsia="zh-CN"/>
        </w:rPr>
        <w:t>/2017   –   12:00 pm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Pr="00145AA8" w:rsidRDefault="00606949" w:rsidP="00145AA8">
      <w:pPr>
        <w:pStyle w:val="Heading4"/>
      </w:pPr>
      <w:r>
        <w:t>No 28 Loyang Crescent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684C71" w:rsidRPr="002A1C8A" w:rsidRDefault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2A1C8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606949">
        <w:rPr>
          <w:sz w:val="24"/>
          <w:lang w:eastAsia="zh-CN"/>
        </w:rPr>
        <w:t>-2</w:t>
      </w:r>
      <w:r>
        <w:rPr>
          <w:sz w:val="24"/>
          <w:lang w:eastAsia="zh-CN"/>
        </w:rPr>
        <w:t xml:space="preserve"> x l</w:t>
      </w:r>
      <w:r w:rsidR="00707B09">
        <w:rPr>
          <w:sz w:val="24"/>
          <w:lang w:eastAsia="zh-CN"/>
        </w:rPr>
        <w:t>orry crane</w:t>
      </w:r>
    </w:p>
    <w:p w:rsidR="00650074" w:rsidRDefault="006069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:rsidR="00FB1C6D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50074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5449E0">
        <w:rPr>
          <w:sz w:val="24"/>
          <w:lang w:eastAsia="zh-CN"/>
        </w:rPr>
        <w:t xml:space="preserve"> and route to machine position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767EF7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06949" w:rsidRDefault="0060694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145AA8" w:rsidRDefault="00145AA8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489A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9547E5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32709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A32709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</w:t>
      </w:r>
    </w:p>
    <w:p w:rsidR="00684C71" w:rsidRDefault="00A32709" w:rsidP="00767EF7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</w:t>
      </w:r>
      <w:r w:rsidR="00767EF7">
        <w:rPr>
          <w:b w:val="0"/>
          <w:sz w:val="20"/>
          <w:u w:val="none"/>
          <w:lang w:eastAsia="zh-CN"/>
        </w:rPr>
        <w:t xml:space="preserve">                               </w:t>
      </w:r>
      <w:r w:rsidR="0081336E">
        <w:rPr>
          <w:rFonts w:hint="eastAsia"/>
          <w:lang w:eastAsia="zh-CN"/>
        </w:rPr>
        <w:t>JOB SCOPE</w:t>
      </w:r>
    </w:p>
    <w:p w:rsidR="00767EF7" w:rsidRPr="00767EF7" w:rsidRDefault="00767EF7" w:rsidP="00767EF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606949" w:rsidRDefault="009547E5" w:rsidP="00606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E9120A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to park </w:t>
      </w:r>
      <w:r w:rsidR="00606949">
        <w:rPr>
          <w:sz w:val="24"/>
          <w:lang w:eastAsia="zh-CN"/>
        </w:rPr>
        <w:t xml:space="preserve">at designated </w:t>
      </w:r>
      <w:r w:rsidR="00E33586">
        <w:rPr>
          <w:sz w:val="24"/>
          <w:lang w:eastAsia="zh-CN"/>
        </w:rPr>
        <w:t>unloading area for the hoist</w:t>
      </w:r>
    </w:p>
    <w:p w:rsidR="00E9120A" w:rsidRDefault="008E3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 xml:space="preserve">oist </w:t>
      </w:r>
      <w:r w:rsidR="00767EF7">
        <w:rPr>
          <w:sz w:val="24"/>
          <w:lang w:eastAsia="zh-CN"/>
        </w:rPr>
        <w:t xml:space="preserve">up </w:t>
      </w:r>
      <w:r w:rsidR="00606949">
        <w:rPr>
          <w:sz w:val="24"/>
          <w:lang w:eastAsia="zh-CN"/>
        </w:rPr>
        <w:t xml:space="preserve">machine from lorry chassis </w:t>
      </w:r>
      <w:r w:rsidR="00E33586">
        <w:rPr>
          <w:sz w:val="24"/>
          <w:lang w:eastAsia="zh-CN"/>
        </w:rPr>
        <w:t>and lower down to near ground level</w:t>
      </w:r>
    </w:p>
    <w:p w:rsidR="00DC0F24" w:rsidRPr="00DC0F24" w:rsidRDefault="00E9120A" w:rsidP="00DC0F2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DC0F24">
        <w:rPr>
          <w:sz w:val="24"/>
          <w:lang w:eastAsia="zh-CN"/>
        </w:rPr>
        <w:t>wing crane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to loading area</w:t>
      </w:r>
      <w:bookmarkStart w:id="0" w:name="_GoBack"/>
      <w:bookmarkEnd w:id="0"/>
    </w:p>
    <w:p w:rsidR="00684C71" w:rsidRPr="009547E5" w:rsidRDefault="009547E5" w:rsidP="009547E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4E4B65">
        <w:rPr>
          <w:sz w:val="24"/>
          <w:lang w:eastAsia="zh-CN"/>
        </w:rPr>
        <w:t>rollers/</w:t>
      </w:r>
      <w:r>
        <w:rPr>
          <w:sz w:val="24"/>
          <w:lang w:eastAsia="zh-CN"/>
        </w:rPr>
        <w:t>pallet truck</w:t>
      </w:r>
      <w:r w:rsidR="0081336E">
        <w:rPr>
          <w:sz w:val="24"/>
          <w:lang w:eastAsia="zh-CN"/>
        </w:rPr>
        <w:t xml:space="preserve"> t</w:t>
      </w:r>
      <w:r>
        <w:rPr>
          <w:sz w:val="24"/>
          <w:lang w:eastAsia="zh-CN"/>
        </w:rPr>
        <w:t xml:space="preserve">o machine base </w:t>
      </w:r>
    </w:p>
    <w:p w:rsidR="00352C91" w:rsidRDefault="006D3A2D" w:rsidP="009379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4E4B65">
        <w:rPr>
          <w:sz w:val="24"/>
          <w:lang w:eastAsia="zh-CN"/>
        </w:rPr>
        <w:t xml:space="preserve"> machine into production area at ground floor</w:t>
      </w:r>
    </w:p>
    <w:p w:rsidR="004E4B65" w:rsidRDefault="004E4B65" w:rsidP="009379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to designated location</w:t>
      </w:r>
      <w:r w:rsidR="008D375B">
        <w:rPr>
          <w:sz w:val="24"/>
          <w:lang w:eastAsia="zh-CN"/>
        </w:rPr>
        <w:t xml:space="preserve"> </w:t>
      </w:r>
    </w:p>
    <w:p w:rsidR="008D375B" w:rsidRPr="0093791B" w:rsidRDefault="008D375B" w:rsidP="009379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from rollers and let it sit on machine plate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>, all debris</w:t>
      </w:r>
      <w:r w:rsidR="008D375B">
        <w:rPr>
          <w:sz w:val="24"/>
          <w:lang w:eastAsia="zh-CN"/>
        </w:rPr>
        <w:t>, if any</w:t>
      </w:r>
      <w:r w:rsidR="00A64537">
        <w:rPr>
          <w:sz w:val="24"/>
          <w:lang w:eastAsia="zh-CN"/>
        </w:rPr>
        <w:t xml:space="preserve">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767EF7" w:rsidRDefault="00767EF7" w:rsidP="00767E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</w:t>
      </w:r>
    </w:p>
    <w:p w:rsidR="00767EF7" w:rsidRPr="00767EF7" w:rsidRDefault="00767EF7" w:rsidP="00767EF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>
        <w:rPr>
          <w:b/>
          <w:sz w:val="32"/>
          <w:szCs w:val="32"/>
          <w:u w:val="single"/>
          <w:lang w:eastAsia="zh-CN"/>
        </w:rPr>
        <w:t xml:space="preserve">Remark: </w:t>
      </w:r>
    </w:p>
    <w:p w:rsidR="00684C71" w:rsidRDefault="00767EF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MOS subject to change by supervisor/lifting supervisor on site</w:t>
      </w:r>
    </w:p>
    <w:p w:rsidR="00847AF2" w:rsidRDefault="00847AF2">
      <w:pPr>
        <w:ind w:left="720"/>
        <w:rPr>
          <w:sz w:val="24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0CAA" w:rsidRDefault="00F40CAA">
      <w:r>
        <w:separator/>
      </w:r>
    </w:p>
  </w:endnote>
  <w:endnote w:type="continuationSeparator" w:id="0">
    <w:p w:rsidR="00F40CAA" w:rsidRDefault="00F40C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C0F2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C0F2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0CAA" w:rsidRDefault="00F40CAA">
      <w:r>
        <w:separator/>
      </w:r>
    </w:p>
  </w:footnote>
  <w:footnote w:type="continuationSeparator" w:id="0">
    <w:p w:rsidR="00F40CAA" w:rsidRDefault="00F40CA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F40CA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F40CAA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D1431"/>
    <w:rsid w:val="001155EC"/>
    <w:rsid w:val="00145AA8"/>
    <w:rsid w:val="00205704"/>
    <w:rsid w:val="00296B02"/>
    <w:rsid w:val="002A1C8A"/>
    <w:rsid w:val="00352C91"/>
    <w:rsid w:val="003D1986"/>
    <w:rsid w:val="004135BC"/>
    <w:rsid w:val="004E4B65"/>
    <w:rsid w:val="005449E0"/>
    <w:rsid w:val="005A5E0B"/>
    <w:rsid w:val="00606949"/>
    <w:rsid w:val="00606E7C"/>
    <w:rsid w:val="006274B4"/>
    <w:rsid w:val="006304BE"/>
    <w:rsid w:val="00650074"/>
    <w:rsid w:val="00684C71"/>
    <w:rsid w:val="006B6525"/>
    <w:rsid w:val="006B7E33"/>
    <w:rsid w:val="006D3A2D"/>
    <w:rsid w:val="00707B09"/>
    <w:rsid w:val="00767EF7"/>
    <w:rsid w:val="007E7225"/>
    <w:rsid w:val="0081336E"/>
    <w:rsid w:val="00847AF2"/>
    <w:rsid w:val="00883701"/>
    <w:rsid w:val="008D375B"/>
    <w:rsid w:val="008E3BAF"/>
    <w:rsid w:val="008F1C49"/>
    <w:rsid w:val="0093791B"/>
    <w:rsid w:val="009547E5"/>
    <w:rsid w:val="00983221"/>
    <w:rsid w:val="00A32709"/>
    <w:rsid w:val="00A3489A"/>
    <w:rsid w:val="00A64537"/>
    <w:rsid w:val="00AA3921"/>
    <w:rsid w:val="00B45C00"/>
    <w:rsid w:val="00C47D73"/>
    <w:rsid w:val="00D4338D"/>
    <w:rsid w:val="00DC0F24"/>
    <w:rsid w:val="00E33586"/>
    <w:rsid w:val="00E615DC"/>
    <w:rsid w:val="00E9120A"/>
    <w:rsid w:val="00F40CAA"/>
    <w:rsid w:val="00FB1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35</TotalTime>
  <Pages>1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2487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2017-11-13T08:27:00Z</cp:lastPrinted>
  <dcterms:created xsi:type="dcterms:W3CDTF">2017-10-26T00:58:00Z</dcterms:created>
  <dcterms:modified xsi:type="dcterms:W3CDTF">2017-11-13T08:27:00Z</dcterms:modified>
</cp:coreProperties>
</file>