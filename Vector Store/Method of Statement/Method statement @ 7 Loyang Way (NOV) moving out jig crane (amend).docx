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435A8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B3B4A92" w14:textId="77777777" w:rsidR="006467DA" w:rsidRDefault="006467DA">
      <w:pPr>
        <w:jc w:val="center"/>
        <w:rPr>
          <w:sz w:val="22"/>
        </w:rPr>
      </w:pPr>
    </w:p>
    <w:p w14:paraId="1CA88308" w14:textId="13BF3CA8" w:rsidR="006467DA" w:rsidRDefault="0056404C">
      <w:pPr>
        <w:rPr>
          <w:sz w:val="24"/>
          <w:lang w:eastAsia="zh-CN"/>
        </w:rPr>
      </w:pPr>
      <w:r>
        <w:rPr>
          <w:sz w:val="24"/>
        </w:rPr>
        <w:t>Date: 30</w:t>
      </w:r>
      <w:r w:rsidR="00321D5C" w:rsidRPr="00321D5C">
        <w:rPr>
          <w:sz w:val="24"/>
          <w:vertAlign w:val="superscript"/>
        </w:rPr>
        <w:t>th</w:t>
      </w:r>
      <w:r w:rsidR="00321D5C">
        <w:rPr>
          <w:sz w:val="24"/>
        </w:rPr>
        <w:t xml:space="preserve"> </w:t>
      </w:r>
      <w:r w:rsidR="00A30744">
        <w:rPr>
          <w:sz w:val="24"/>
        </w:rPr>
        <w:t>May 2025</w:t>
      </w:r>
    </w:p>
    <w:p w14:paraId="07B7820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6042242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7A2FE0B" w14:textId="046C878D" w:rsidR="00BD6710" w:rsidRPr="00321D5C" w:rsidRDefault="005640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A30744">
        <w:rPr>
          <w:sz w:val="24"/>
          <w:lang w:eastAsia="zh-CN"/>
        </w:rPr>
        <w:t xml:space="preserve">down 6 set </w:t>
      </w:r>
      <w:r w:rsidR="00321D5C">
        <w:rPr>
          <w:sz w:val="24"/>
          <w:lang w:eastAsia="zh-CN"/>
        </w:rPr>
        <w:t xml:space="preserve">jig </w:t>
      </w:r>
      <w:proofErr w:type="gramStart"/>
      <w:r w:rsidR="00321D5C">
        <w:rPr>
          <w:sz w:val="24"/>
          <w:lang w:eastAsia="zh-CN"/>
        </w:rPr>
        <w:t>crane</w:t>
      </w:r>
      <w:proofErr w:type="gramEnd"/>
      <w:r w:rsidR="00A622F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at loading area</w:t>
      </w:r>
      <w:r w:rsidR="00414238">
        <w:rPr>
          <w:sz w:val="24"/>
          <w:lang w:eastAsia="zh-CN"/>
        </w:rPr>
        <w:t xml:space="preserve"> </w:t>
      </w:r>
      <w:r w:rsidR="00A30744">
        <w:rPr>
          <w:sz w:val="24"/>
          <w:lang w:eastAsia="zh-CN"/>
        </w:rPr>
        <w:t>load onto lorry chassis and delivery to UMS P/L Warehouse</w:t>
      </w:r>
    </w:p>
    <w:p w14:paraId="12F8AB17" w14:textId="77777777"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68C8429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5AF34EE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06871">
        <w:rPr>
          <w:rFonts w:hint="eastAsia"/>
          <w:sz w:val="24"/>
          <w:lang w:eastAsia="zh-CN"/>
        </w:rPr>
        <w:t>attach</w:t>
      </w:r>
      <w:proofErr w:type="gramEnd"/>
    </w:p>
    <w:p w14:paraId="0D8E706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C7A95AE" w14:textId="77777777"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5CCF685" w14:textId="316AE3E5" w:rsidR="006467DA" w:rsidRDefault="00A30744">
      <w:pPr>
        <w:rPr>
          <w:sz w:val="24"/>
          <w:lang w:eastAsia="zh-CN"/>
        </w:rPr>
      </w:pPr>
      <w:r>
        <w:rPr>
          <w:sz w:val="24"/>
          <w:lang w:eastAsia="zh-CN"/>
        </w:rPr>
        <w:t>04/06/25 to 05/06/25</w:t>
      </w:r>
    </w:p>
    <w:p w14:paraId="531A4301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1894C6A" w14:textId="77777777"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B454A2F" w14:textId="11546FC6" w:rsidR="0050336A" w:rsidRDefault="00A3074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09.45am</w:t>
      </w:r>
    </w:p>
    <w:p w14:paraId="2C3BD873" w14:textId="77777777"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EEB727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3A4A782" w14:textId="17536ACC" w:rsidR="00515133" w:rsidRDefault="00A30744" w:rsidP="003C5B60">
      <w:pPr>
        <w:pStyle w:val="Heading4"/>
      </w:pPr>
      <w:r>
        <w:t xml:space="preserve">Jep Precision </w:t>
      </w:r>
      <w:proofErr w:type="spellStart"/>
      <w:r>
        <w:t>Engieering</w:t>
      </w:r>
      <w:proofErr w:type="spellEnd"/>
      <w:r>
        <w:t xml:space="preserve"> P/L</w:t>
      </w:r>
    </w:p>
    <w:p w14:paraId="639A02FD" w14:textId="35C7327B" w:rsidR="00A30744" w:rsidRPr="00A30744" w:rsidRDefault="00A30744" w:rsidP="00A30744">
      <w:pPr>
        <w:rPr>
          <w:sz w:val="24"/>
          <w:szCs w:val="24"/>
          <w:lang w:eastAsia="zh-CN"/>
        </w:rPr>
      </w:pPr>
      <w:r>
        <w:rPr>
          <w:lang w:eastAsia="zh-CN"/>
        </w:rPr>
        <w:t>16 Seletar Aerospace Crescent</w:t>
      </w:r>
    </w:p>
    <w:p w14:paraId="1EBB065D" w14:textId="77777777"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EFD2FD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67DE60A" w14:textId="0D60842E" w:rsidR="008D5CDD" w:rsidRPr="00321D5C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 w:rsidR="00A006EF"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 </w:t>
      </w:r>
      <w:r w:rsidR="00A006EF">
        <w:rPr>
          <w:bCs/>
          <w:sz w:val="24"/>
          <w:lang w:eastAsia="zh-CN"/>
        </w:rPr>
        <w:t>lorry</w:t>
      </w:r>
      <w:proofErr w:type="gramEnd"/>
      <w:r w:rsidR="00A006EF">
        <w:rPr>
          <w:bCs/>
          <w:sz w:val="24"/>
          <w:lang w:eastAsia="zh-CN"/>
        </w:rPr>
        <w:t xml:space="preserve"> loader</w:t>
      </w:r>
    </w:p>
    <w:p w14:paraId="76EED4F6" w14:textId="77777777"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436CDE93" w14:textId="77777777"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14:paraId="42A374F6" w14:textId="180265B2" w:rsidR="00EB1BDF" w:rsidRDefault="00A307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Woodblock/hand jack</w:t>
      </w:r>
    </w:p>
    <w:p w14:paraId="4DB2E858" w14:textId="4FEA725B" w:rsidR="00A30744" w:rsidRDefault="00A307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truck</w:t>
      </w:r>
    </w:p>
    <w:p w14:paraId="47DAFB8D" w14:textId="68266AB8" w:rsidR="00A30744" w:rsidRPr="00A30744" w:rsidRDefault="00A307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Canvas/metal plate (to lay out for f</w:t>
      </w:r>
      <w:r w:rsidR="00EA13D1">
        <w:rPr>
          <w:sz w:val="24"/>
          <w:szCs w:val="24"/>
          <w:lang w:eastAsia="zh-CN"/>
        </w:rPr>
        <w:t>loor protection)</w:t>
      </w:r>
    </w:p>
    <w:p w14:paraId="13CAC6C1" w14:textId="77777777"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537953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2064DE5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58B26447" w14:textId="77777777" w:rsidR="00BD6710" w:rsidRDefault="00BD67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EBDEC3B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71C779C" w14:textId="77777777"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4A259641" w14:textId="77777777"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F021BC0" w14:textId="77777777"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EF49F3" w14:textId="77777777"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14:paraId="2CF4C7C5" w14:textId="77777777" w:rsidR="0056404C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 xml:space="preserve">ifting </w:t>
      </w:r>
      <w:proofErr w:type="gramStart"/>
      <w:r w:rsidR="006467DA">
        <w:rPr>
          <w:sz w:val="24"/>
          <w:lang w:eastAsia="zh-CN"/>
        </w:rPr>
        <w:t>crews</w:t>
      </w:r>
      <w:proofErr w:type="gramEnd"/>
      <w:r w:rsidR="006467DA">
        <w:rPr>
          <w:sz w:val="24"/>
          <w:lang w:eastAsia="zh-CN"/>
        </w:rPr>
        <w:t xml:space="preserve"> certificate)</w:t>
      </w:r>
    </w:p>
    <w:p w14:paraId="45A097E6" w14:textId="77777777" w:rsidR="006467DA" w:rsidRPr="0056404C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CF02966" w14:textId="77777777"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6470F589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5C886D8C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78DF7976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30438965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9FAC654" w14:textId="77777777"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149747CE" w14:textId="77777777" w:rsidR="00B01373" w:rsidRPr="0056404C" w:rsidRDefault="0056404C" w:rsidP="0056404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bay </w:t>
      </w:r>
    </w:p>
    <w:p w14:paraId="0AAA61A9" w14:textId="77777777"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</w:t>
      </w:r>
      <w:r w:rsidR="00155516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</w:t>
      </w:r>
      <w:r w:rsidR="00B74916">
        <w:rPr>
          <w:sz w:val="24"/>
          <w:lang w:eastAsia="zh-CN"/>
        </w:rPr>
        <w:t>rane hook and secure to rigging</w:t>
      </w:r>
      <w:r w:rsidR="00321D5C">
        <w:rPr>
          <w:sz w:val="24"/>
          <w:lang w:eastAsia="zh-CN"/>
        </w:rPr>
        <w:t xml:space="preserve"> point of jig crane</w:t>
      </w:r>
      <w:r>
        <w:rPr>
          <w:sz w:val="24"/>
          <w:lang w:eastAsia="zh-CN"/>
        </w:rPr>
        <w:t xml:space="preserve"> to be lifted </w:t>
      </w:r>
    </w:p>
    <w:p w14:paraId="4571503C" w14:textId="7D7A0822" w:rsidR="000925BD" w:rsidRPr="00B74916" w:rsidRDefault="00321D5C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EA13D1">
        <w:rPr>
          <w:sz w:val="24"/>
          <w:lang w:eastAsia="zh-CN"/>
        </w:rPr>
        <w:t xml:space="preserve">down </w:t>
      </w:r>
      <w:r>
        <w:rPr>
          <w:sz w:val="24"/>
          <w:lang w:eastAsia="zh-CN"/>
        </w:rPr>
        <w:t xml:space="preserve"> jig crane</w:t>
      </w:r>
      <w:r w:rsidR="00A909CF">
        <w:rPr>
          <w:sz w:val="24"/>
          <w:lang w:eastAsia="zh-CN"/>
        </w:rPr>
        <w:t xml:space="preserve"> </w:t>
      </w:r>
      <w:r w:rsidR="00B01373">
        <w:rPr>
          <w:sz w:val="24"/>
          <w:lang w:eastAsia="zh-CN"/>
        </w:rPr>
        <w:t>and l</w:t>
      </w:r>
      <w:r>
        <w:rPr>
          <w:sz w:val="24"/>
          <w:lang w:eastAsia="zh-CN"/>
        </w:rPr>
        <w:t>oad onto lorry</w:t>
      </w:r>
      <w:r w:rsidR="00EA13D1">
        <w:rPr>
          <w:sz w:val="24"/>
          <w:lang w:eastAsia="zh-CN"/>
        </w:rPr>
        <w:t xml:space="preserve"> chassis</w:t>
      </w:r>
    </w:p>
    <w:p w14:paraId="271FDE59" w14:textId="77777777" w:rsidR="00155516" w:rsidRPr="00B74916" w:rsidRDefault="000925BD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B74916">
        <w:rPr>
          <w:sz w:val="24"/>
          <w:lang w:eastAsia="zh-CN"/>
        </w:rPr>
        <w:t>elease all slin</w:t>
      </w:r>
      <w:r w:rsidR="00321D5C">
        <w:rPr>
          <w:sz w:val="24"/>
          <w:lang w:eastAsia="zh-CN"/>
        </w:rPr>
        <w:t>g from rigging point of jig crane</w:t>
      </w:r>
      <w:r>
        <w:rPr>
          <w:sz w:val="24"/>
          <w:lang w:eastAsia="zh-CN"/>
        </w:rPr>
        <w:t xml:space="preserve">  </w:t>
      </w:r>
    </w:p>
    <w:p w14:paraId="0CA1B9ED" w14:textId="77777777" w:rsidR="00155516" w:rsidRPr="00B74916" w:rsidRDefault="00A622F3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0925BD">
        <w:rPr>
          <w:sz w:val="24"/>
          <w:lang w:eastAsia="zh-CN"/>
        </w:rPr>
        <w:t xml:space="preserve">with strapping belt prior to moving out of customer premise </w:t>
      </w:r>
      <w:r w:rsidR="00155516">
        <w:rPr>
          <w:sz w:val="24"/>
          <w:lang w:eastAsia="zh-CN"/>
        </w:rPr>
        <w:t xml:space="preserve">  </w:t>
      </w:r>
    </w:p>
    <w:p w14:paraId="3366786A" w14:textId="77777777"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14:paraId="7D2640A3" w14:textId="77777777"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3F8AAE04" w14:textId="77777777"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642B295" w14:textId="77777777"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7C9E3E3" w14:textId="77777777"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67382233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14:paraId="6F84FB35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BA603AF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215F4E" w14:textId="77777777" w:rsidR="00907EB8" w:rsidRDefault="00907EB8">
      <w:r>
        <w:separator/>
      </w:r>
    </w:p>
  </w:endnote>
  <w:endnote w:type="continuationSeparator" w:id="0">
    <w:p w14:paraId="72DB1A89" w14:textId="77777777" w:rsidR="00907EB8" w:rsidRDefault="00907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7D78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40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40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E64098" w14:textId="77777777" w:rsidR="00907EB8" w:rsidRDefault="00907EB8">
      <w:r>
        <w:separator/>
      </w:r>
    </w:p>
  </w:footnote>
  <w:footnote w:type="continuationSeparator" w:id="0">
    <w:p w14:paraId="2ABE72DA" w14:textId="77777777" w:rsidR="00907EB8" w:rsidRDefault="00907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3F404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0FCB35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B15224F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4D1F6E8" w14:textId="45C21E43" w:rsidR="006467DA" w:rsidRDefault="006467DA">
    <w:pPr>
      <w:pStyle w:val="Header"/>
      <w:jc w:val="center"/>
    </w:pPr>
    <w:r>
      <w:t xml:space="preserve">No. </w:t>
    </w:r>
    <w:r w:rsidR="00A30744">
      <w:t xml:space="preserve">28 </w:t>
    </w:r>
    <w:proofErr w:type="spellStart"/>
    <w:r w:rsidR="00A30744">
      <w:t>Kranji</w:t>
    </w:r>
    <w:proofErr w:type="spellEnd"/>
    <w:r w:rsidR="00A30744">
      <w:t xml:space="preserve"> Loop #05-03 </w:t>
    </w:r>
    <w:proofErr w:type="spellStart"/>
    <w:r w:rsidR="00A30744">
      <w:t>Kranji</w:t>
    </w:r>
    <w:proofErr w:type="spellEnd"/>
    <w:r w:rsidR="00A30744">
      <w:t xml:space="preserve"> Green </w:t>
    </w:r>
    <w:r>
      <w:t xml:space="preserve">Singapore </w:t>
    </w:r>
    <w:r w:rsidR="00A30744">
      <w:t>7395571</w:t>
    </w:r>
  </w:p>
  <w:p w14:paraId="75FA03AF" w14:textId="4F878879"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</w:t>
    </w:r>
  </w:p>
  <w:p w14:paraId="136C55E0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E272B3F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FB2E48D" w14:textId="77777777"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565196">
    <w:abstractNumId w:val="3"/>
  </w:num>
  <w:num w:numId="2" w16cid:durableId="1397044492">
    <w:abstractNumId w:val="7"/>
  </w:num>
  <w:num w:numId="3" w16cid:durableId="732771781">
    <w:abstractNumId w:val="1"/>
  </w:num>
  <w:num w:numId="4" w16cid:durableId="1403063888">
    <w:abstractNumId w:val="14"/>
  </w:num>
  <w:num w:numId="5" w16cid:durableId="1372799783">
    <w:abstractNumId w:val="8"/>
  </w:num>
  <w:num w:numId="6" w16cid:durableId="261689926">
    <w:abstractNumId w:val="10"/>
  </w:num>
  <w:num w:numId="7" w16cid:durableId="2137794453">
    <w:abstractNumId w:val="5"/>
  </w:num>
  <w:num w:numId="8" w16cid:durableId="1643996161">
    <w:abstractNumId w:val="11"/>
  </w:num>
  <w:num w:numId="9" w16cid:durableId="1683967550">
    <w:abstractNumId w:val="2"/>
  </w:num>
  <w:num w:numId="10" w16cid:durableId="1600870849">
    <w:abstractNumId w:val="12"/>
  </w:num>
  <w:num w:numId="11" w16cid:durableId="45510529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04254310">
    <w:abstractNumId w:val="0"/>
  </w:num>
  <w:num w:numId="13" w16cid:durableId="1824807095">
    <w:abstractNumId w:val="9"/>
  </w:num>
  <w:num w:numId="14" w16cid:durableId="1957833008">
    <w:abstractNumId w:val="13"/>
  </w:num>
  <w:num w:numId="15" w16cid:durableId="131482174">
    <w:abstractNumId w:val="4"/>
  </w:num>
  <w:num w:numId="16" w16cid:durableId="688878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07BC8"/>
    <w:rsid w:val="0005684E"/>
    <w:rsid w:val="0007152C"/>
    <w:rsid w:val="000767D9"/>
    <w:rsid w:val="000925BD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55516"/>
    <w:rsid w:val="00164396"/>
    <w:rsid w:val="0017369C"/>
    <w:rsid w:val="00192797"/>
    <w:rsid w:val="00212FF4"/>
    <w:rsid w:val="00233719"/>
    <w:rsid w:val="00257C21"/>
    <w:rsid w:val="002C77FC"/>
    <w:rsid w:val="002D09DD"/>
    <w:rsid w:val="002E06E4"/>
    <w:rsid w:val="0030317F"/>
    <w:rsid w:val="00321D5C"/>
    <w:rsid w:val="00333DB7"/>
    <w:rsid w:val="00355919"/>
    <w:rsid w:val="00375E51"/>
    <w:rsid w:val="003A31F6"/>
    <w:rsid w:val="003A4ECA"/>
    <w:rsid w:val="003A54E2"/>
    <w:rsid w:val="003B14A8"/>
    <w:rsid w:val="003C5B60"/>
    <w:rsid w:val="003D5FEC"/>
    <w:rsid w:val="00414238"/>
    <w:rsid w:val="004559B7"/>
    <w:rsid w:val="00466C7A"/>
    <w:rsid w:val="00473AE7"/>
    <w:rsid w:val="0050336A"/>
    <w:rsid w:val="00515133"/>
    <w:rsid w:val="005463C4"/>
    <w:rsid w:val="00555831"/>
    <w:rsid w:val="0056404C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2441"/>
    <w:rsid w:val="008D5CDD"/>
    <w:rsid w:val="008E2898"/>
    <w:rsid w:val="008F7E78"/>
    <w:rsid w:val="00901015"/>
    <w:rsid w:val="00901A2A"/>
    <w:rsid w:val="00907EB8"/>
    <w:rsid w:val="00943B9F"/>
    <w:rsid w:val="00971AE8"/>
    <w:rsid w:val="0099046A"/>
    <w:rsid w:val="009A228D"/>
    <w:rsid w:val="009F4FEB"/>
    <w:rsid w:val="00A006EF"/>
    <w:rsid w:val="00A2540E"/>
    <w:rsid w:val="00A30744"/>
    <w:rsid w:val="00A622F3"/>
    <w:rsid w:val="00A73EA0"/>
    <w:rsid w:val="00A909CF"/>
    <w:rsid w:val="00AA67DA"/>
    <w:rsid w:val="00B01373"/>
    <w:rsid w:val="00B06871"/>
    <w:rsid w:val="00B16B6D"/>
    <w:rsid w:val="00B742F4"/>
    <w:rsid w:val="00B74916"/>
    <w:rsid w:val="00BB4FA8"/>
    <w:rsid w:val="00BB625E"/>
    <w:rsid w:val="00BC21D9"/>
    <w:rsid w:val="00BD6710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D3527"/>
    <w:rsid w:val="00DE01FB"/>
    <w:rsid w:val="00E1536F"/>
    <w:rsid w:val="00E17A37"/>
    <w:rsid w:val="00E3288E"/>
    <w:rsid w:val="00E76DB5"/>
    <w:rsid w:val="00E95D8A"/>
    <w:rsid w:val="00EA13D1"/>
    <w:rsid w:val="00EB07C2"/>
    <w:rsid w:val="00EB1BDF"/>
    <w:rsid w:val="00EC1220"/>
    <w:rsid w:val="00EF7E5B"/>
    <w:rsid w:val="00F25404"/>
    <w:rsid w:val="00F75133"/>
    <w:rsid w:val="00FB4D34"/>
    <w:rsid w:val="00FB6E6F"/>
    <w:rsid w:val="00FB7A32"/>
    <w:rsid w:val="00FC629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A66E0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3</cp:revision>
  <cp:lastPrinted>2022-02-14T02:15:00Z</cp:lastPrinted>
  <dcterms:created xsi:type="dcterms:W3CDTF">2022-11-29T07:33:00Z</dcterms:created>
  <dcterms:modified xsi:type="dcterms:W3CDTF">2025-05-30T02:00:00Z</dcterms:modified>
</cp:coreProperties>
</file>