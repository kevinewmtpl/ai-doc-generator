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7CD" w:rsidRDefault="008757CD">
      <w:pPr>
        <w:pStyle w:val="Title"/>
        <w:jc w:val="left"/>
        <w:rPr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DA3D00">
      <w:pPr>
        <w:rPr>
          <w:sz w:val="24"/>
          <w:lang w:eastAsia="zh-CN"/>
        </w:rPr>
      </w:pPr>
      <w:r>
        <w:rPr>
          <w:sz w:val="24"/>
        </w:rPr>
        <w:t xml:space="preserve">Date:  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041F5" w:rsidRPr="00B57912" w:rsidRDefault="00DA3D00" w:rsidP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CNC to 4</w:t>
      </w:r>
      <w:r w:rsidRPr="00DA3D00">
        <w:rPr>
          <w:sz w:val="24"/>
          <w:vertAlign w:val="superscript"/>
          <w:lang w:eastAsia="zh-CN"/>
        </w:rPr>
        <w:t>th</w:t>
      </w:r>
      <w:r w:rsidR="00F041F5">
        <w:rPr>
          <w:sz w:val="24"/>
          <w:lang w:eastAsia="zh-CN"/>
        </w:rPr>
        <w:t xml:space="preserve"> floor</w:t>
      </w:r>
      <w:r w:rsidR="00B21972">
        <w:rPr>
          <w:sz w:val="24"/>
          <w:lang w:eastAsia="zh-CN"/>
        </w:rPr>
        <w:t xml:space="preserve">, </w:t>
      </w:r>
      <w:r w:rsidR="00FA580F">
        <w:rPr>
          <w:sz w:val="24"/>
          <w:lang w:eastAsia="zh-CN"/>
        </w:rPr>
        <w:t>lower down onto platform, insert pallet truck/rollers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 w:rsidR="00B21972">
        <w:rPr>
          <w:sz w:val="24"/>
          <w:lang w:eastAsia="zh-CN"/>
        </w:rPr>
        <w:t>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 w:rsidP="00F041F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DA3D00" w:rsidRDefault="00DA3D00" w:rsidP="00F041F5">
      <w:pPr>
        <w:rPr>
          <w:sz w:val="24"/>
          <w:lang w:eastAsia="zh-CN"/>
        </w:rPr>
      </w:pPr>
    </w:p>
    <w:p w:rsidR="00DA3D00" w:rsidRDefault="00DA3D00" w:rsidP="00F041F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Date/Time Operation</w:t>
      </w:r>
    </w:p>
    <w:p w:rsidR="00DA3D00" w:rsidRPr="00DA3D00" w:rsidRDefault="00DA3D00" w:rsidP="00F041F5">
      <w:pPr>
        <w:rPr>
          <w:b/>
          <w:sz w:val="32"/>
          <w:szCs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DA3D00">
      <w:pPr>
        <w:pStyle w:val="Heading4"/>
      </w:pPr>
      <w:r>
        <w:t xml:space="preserve">180 </w:t>
      </w:r>
      <w:proofErr w:type="spellStart"/>
      <w:r>
        <w:t>Paya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Rd #02-06</w:t>
      </w:r>
    </w:p>
    <w:p w:rsidR="00894879" w:rsidRPr="00894879" w:rsidRDefault="00DA3D0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Yong Sin Tat Precision Tooling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8757C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crane</w:t>
      </w:r>
    </w:p>
    <w:p w:rsidR="00672CA0" w:rsidRDefault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8757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F041F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A3D00">
        <w:rPr>
          <w:sz w:val="24"/>
          <w:lang w:eastAsia="zh-CN"/>
        </w:rPr>
        <w:t>platform to 4</w:t>
      </w:r>
      <w:r w:rsidR="00DA3D00" w:rsidRPr="00DA3D00">
        <w:rPr>
          <w:sz w:val="24"/>
          <w:vertAlign w:val="superscript"/>
          <w:lang w:eastAsia="zh-CN"/>
        </w:rPr>
        <w:t>th</w:t>
      </w:r>
      <w:r w:rsidR="00DA3D00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DA3D00">
        <w:rPr>
          <w:sz w:val="24"/>
          <w:lang w:eastAsia="zh-CN"/>
        </w:rPr>
        <w:t>e crane to hoist up machine to 4</w:t>
      </w:r>
      <w:r w:rsidR="00DA3D00" w:rsidRPr="00DA3D00">
        <w:rPr>
          <w:sz w:val="24"/>
          <w:vertAlign w:val="superscript"/>
          <w:lang w:eastAsia="zh-CN"/>
        </w:rPr>
        <w:t>th</w:t>
      </w:r>
      <w:r w:rsidR="008757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C62" w:rsidRDefault="00E97C62">
      <w:r>
        <w:separator/>
      </w:r>
    </w:p>
  </w:endnote>
  <w:endnote w:type="continuationSeparator" w:id="0">
    <w:p w:rsidR="00E97C62" w:rsidRDefault="00E9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3D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3D0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C62" w:rsidRDefault="00E97C62">
      <w:r>
        <w:separator/>
      </w:r>
    </w:p>
  </w:footnote>
  <w:footnote w:type="continuationSeparator" w:id="0">
    <w:p w:rsidR="00E97C62" w:rsidRDefault="00E97C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27C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127C0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63F9E"/>
    <w:multiLevelType w:val="hybridMultilevel"/>
    <w:tmpl w:val="4984C2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14A42"/>
    <w:multiLevelType w:val="hybridMultilevel"/>
    <w:tmpl w:val="9DEA85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9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5"/>
  </w:num>
  <w:num w:numId="15">
    <w:abstractNumId w:val="12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281171"/>
    <w:rsid w:val="002D0161"/>
    <w:rsid w:val="002E007D"/>
    <w:rsid w:val="002F4DDD"/>
    <w:rsid w:val="00380264"/>
    <w:rsid w:val="0038611E"/>
    <w:rsid w:val="004913AB"/>
    <w:rsid w:val="00491CDF"/>
    <w:rsid w:val="00500442"/>
    <w:rsid w:val="0052116C"/>
    <w:rsid w:val="005B4B5E"/>
    <w:rsid w:val="005C329E"/>
    <w:rsid w:val="00607F44"/>
    <w:rsid w:val="00664E02"/>
    <w:rsid w:val="00672CA0"/>
    <w:rsid w:val="006F5A8E"/>
    <w:rsid w:val="00701B5C"/>
    <w:rsid w:val="00722A7B"/>
    <w:rsid w:val="007276CD"/>
    <w:rsid w:val="007D3772"/>
    <w:rsid w:val="008555AC"/>
    <w:rsid w:val="008757CD"/>
    <w:rsid w:val="00894879"/>
    <w:rsid w:val="008C0E41"/>
    <w:rsid w:val="00902F17"/>
    <w:rsid w:val="00966F5B"/>
    <w:rsid w:val="00980AC3"/>
    <w:rsid w:val="009E20E6"/>
    <w:rsid w:val="009E3DD0"/>
    <w:rsid w:val="00A10F11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A3D00"/>
    <w:rsid w:val="00DF225D"/>
    <w:rsid w:val="00E70F6C"/>
    <w:rsid w:val="00E97C62"/>
    <w:rsid w:val="00EB390A"/>
    <w:rsid w:val="00EC0AFE"/>
    <w:rsid w:val="00F041F5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329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2017-04-18T05:17:00Z</cp:lastPrinted>
  <dcterms:created xsi:type="dcterms:W3CDTF">2017-04-18T05:26:00Z</dcterms:created>
  <dcterms:modified xsi:type="dcterms:W3CDTF">2017-04-18T05:26:00Z</dcterms:modified>
</cp:coreProperties>
</file>