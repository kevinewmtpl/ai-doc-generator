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752" w:rsidRDefault="00FE4752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A18BB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E4752">
        <w:rPr>
          <w:sz w:val="24"/>
          <w:lang w:eastAsia="zh-CN"/>
        </w:rPr>
        <w:t>hois</w:t>
      </w:r>
      <w:r w:rsidR="00CA18BB">
        <w:rPr>
          <w:sz w:val="24"/>
          <w:lang w:eastAsia="zh-CN"/>
        </w:rPr>
        <w:t>t down 1 unit CV 14A CNC</w:t>
      </w:r>
      <w:r w:rsidR="00FE4752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 shift and position into customer premise at ground</w:t>
      </w:r>
    </w:p>
    <w:p w:rsidR="00FE4752" w:rsidRPr="005C0BC7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A18BB">
      <w:pPr>
        <w:rPr>
          <w:sz w:val="24"/>
          <w:lang w:eastAsia="zh-CN"/>
        </w:rPr>
      </w:pPr>
      <w:r>
        <w:rPr>
          <w:sz w:val="24"/>
          <w:lang w:eastAsia="zh-CN"/>
        </w:rPr>
        <w:t>07-18/02/2017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FE4752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1325A">
      <w:pPr>
        <w:pStyle w:val="Heading4"/>
      </w:pPr>
      <w:r>
        <w:t>Blk 3014A Ubi Rd 1 #01-</w:t>
      </w:r>
      <w:r w:rsidR="00FE4752">
        <w:t>02</w:t>
      </w:r>
      <w:r w:rsidR="00CA18BB">
        <w:t>/03</w:t>
      </w:r>
    </w:p>
    <w:p w:rsidR="005C0BC7" w:rsidRPr="00257C21" w:rsidRDefault="00FE475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Progress Engineering Services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CA18BB" w:rsidRDefault="00CA18BB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6470C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31325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FF0DF6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484" w:rsidRDefault="00205484">
      <w:r>
        <w:separator/>
      </w:r>
    </w:p>
  </w:endnote>
  <w:endnote w:type="continuationSeparator" w:id="0">
    <w:p w:rsidR="00205484" w:rsidRDefault="0020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18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18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484" w:rsidRDefault="00205484">
      <w:r>
        <w:separator/>
      </w:r>
    </w:p>
  </w:footnote>
  <w:footnote w:type="continuationSeparator" w:id="0">
    <w:p w:rsidR="00205484" w:rsidRDefault="002054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0548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0548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05484"/>
    <w:rsid w:val="00211C09"/>
    <w:rsid w:val="00257C21"/>
    <w:rsid w:val="002F791A"/>
    <w:rsid w:val="0031325A"/>
    <w:rsid w:val="00420DA0"/>
    <w:rsid w:val="0046470C"/>
    <w:rsid w:val="00466C7A"/>
    <w:rsid w:val="005053DB"/>
    <w:rsid w:val="005C0BC7"/>
    <w:rsid w:val="005D6724"/>
    <w:rsid w:val="006467DA"/>
    <w:rsid w:val="00895D5D"/>
    <w:rsid w:val="008F0C05"/>
    <w:rsid w:val="00971AE8"/>
    <w:rsid w:val="0099046A"/>
    <w:rsid w:val="00C21D12"/>
    <w:rsid w:val="00CA18BB"/>
    <w:rsid w:val="00CB2E4C"/>
    <w:rsid w:val="00E441E4"/>
    <w:rsid w:val="00E55579"/>
    <w:rsid w:val="00E76DB5"/>
    <w:rsid w:val="00EC1220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2016-11-21T01:29:00Z</cp:lastPrinted>
  <dcterms:created xsi:type="dcterms:W3CDTF">2016-12-19T05:47:00Z</dcterms:created>
  <dcterms:modified xsi:type="dcterms:W3CDTF">2017-01-18T01:22:00Z</dcterms:modified>
</cp:coreProperties>
</file>