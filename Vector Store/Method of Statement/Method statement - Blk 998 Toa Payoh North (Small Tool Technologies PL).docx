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C7163A">
      <w:pPr>
        <w:rPr>
          <w:sz w:val="24"/>
          <w:lang w:eastAsia="zh-CN"/>
        </w:rPr>
      </w:pPr>
      <w:r>
        <w:rPr>
          <w:sz w:val="24"/>
        </w:rPr>
        <w:t>Date: 31</w:t>
      </w:r>
      <w:r w:rsidRPr="00C7163A">
        <w:rPr>
          <w:sz w:val="24"/>
          <w:vertAlign w:val="superscript"/>
        </w:rPr>
        <w:t>st</w:t>
      </w:r>
      <w:r w:rsidR="00993068">
        <w:rPr>
          <w:sz w:val="24"/>
        </w:rPr>
        <w:t xml:space="preserve"> Oct</w:t>
      </w:r>
      <w:r w:rsidR="00AE4D8E">
        <w:rPr>
          <w:sz w:val="24"/>
        </w:rPr>
        <w:t xml:space="preserve">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CF78DE" w:rsidRDefault="00BA3761" w:rsidP="00CF78D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Pr="00CF78DE" w:rsidRDefault="00CF78DE" w:rsidP="00CF78D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24"/>
          <w:szCs w:val="24"/>
          <w:lang w:eastAsia="zh-CN"/>
        </w:rPr>
        <w:t>1)</w:t>
      </w:r>
      <w:r>
        <w:rPr>
          <w:b/>
          <w:bCs/>
          <w:sz w:val="32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out and </w:t>
      </w:r>
      <w:r w:rsidR="00E966CA">
        <w:rPr>
          <w:sz w:val="24"/>
          <w:lang w:eastAsia="zh-CN"/>
        </w:rPr>
        <w:t xml:space="preserve">hoist down </w:t>
      </w:r>
      <w:r w:rsidR="00993068">
        <w:rPr>
          <w:sz w:val="24"/>
          <w:lang w:eastAsia="zh-CN"/>
        </w:rPr>
        <w:t>machineries</w:t>
      </w:r>
      <w:r w:rsidR="00AE4D8E">
        <w:rPr>
          <w:sz w:val="24"/>
          <w:lang w:eastAsia="zh-CN"/>
        </w:rPr>
        <w:t xml:space="preserve"> from </w:t>
      </w:r>
      <w:r w:rsidR="005C3922">
        <w:rPr>
          <w:sz w:val="24"/>
          <w:lang w:eastAsia="zh-CN"/>
        </w:rPr>
        <w:t>2</w:t>
      </w:r>
      <w:r w:rsidR="005C3922" w:rsidRPr="005C3922">
        <w:rPr>
          <w:sz w:val="24"/>
          <w:vertAlign w:val="superscript"/>
          <w:lang w:eastAsia="zh-CN"/>
        </w:rPr>
        <w:t>nd</w:t>
      </w:r>
      <w:r w:rsidR="005C3922">
        <w:rPr>
          <w:sz w:val="24"/>
          <w:lang w:eastAsia="zh-CN"/>
        </w:rPr>
        <w:t xml:space="preserve"> &amp; </w:t>
      </w:r>
      <w:r w:rsidR="00AE0062">
        <w:rPr>
          <w:sz w:val="24"/>
          <w:lang w:eastAsia="zh-CN"/>
        </w:rPr>
        <w:t>3</w:t>
      </w:r>
      <w:r w:rsidR="00AE0062" w:rsidRPr="00AE0062">
        <w:rPr>
          <w:sz w:val="24"/>
          <w:vertAlign w:val="superscript"/>
          <w:lang w:eastAsia="zh-CN"/>
        </w:rPr>
        <w:t>rd</w:t>
      </w:r>
      <w:r w:rsidR="00E966CA">
        <w:rPr>
          <w:sz w:val="24"/>
          <w:lang w:eastAsia="zh-CN"/>
        </w:rPr>
        <w:t xml:space="preserve"> floor by </w:t>
      </w:r>
      <w:r w:rsidR="00BA3761">
        <w:rPr>
          <w:sz w:val="24"/>
          <w:lang w:eastAsia="zh-CN"/>
        </w:rPr>
        <w:t xml:space="preserve">using platform and </w:t>
      </w:r>
      <w:r w:rsidR="005C3922">
        <w:rPr>
          <w:sz w:val="24"/>
          <w:lang w:eastAsia="zh-CN"/>
        </w:rPr>
        <w:t xml:space="preserve">     </w:t>
      </w:r>
      <w:r w:rsidR="00BA3761">
        <w:rPr>
          <w:sz w:val="24"/>
          <w:lang w:eastAsia="zh-CN"/>
        </w:rPr>
        <w:t>mobile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</w:t>
      </w:r>
      <w:r w:rsidR="00BA3761" w:rsidRPr="00CF78DE">
        <w:rPr>
          <w:sz w:val="24"/>
          <w:lang w:eastAsia="zh-CN"/>
        </w:rPr>
        <w:t>crane</w:t>
      </w:r>
      <w:r w:rsidR="001D7265">
        <w:rPr>
          <w:sz w:val="24"/>
          <w:lang w:eastAsia="zh-CN"/>
        </w:rPr>
        <w:t>, load onto lorry chassis and deliver to new location</w:t>
      </w:r>
    </w:p>
    <w:p w:rsidR="00993068" w:rsidRDefault="00CF78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 xml:space="preserve">2) </w:t>
      </w:r>
      <w:r>
        <w:rPr>
          <w:sz w:val="24"/>
          <w:lang w:eastAsia="zh-CN"/>
        </w:rPr>
        <w:t xml:space="preserve"> </w:t>
      </w:r>
      <w:r w:rsidR="00993068">
        <w:rPr>
          <w:sz w:val="24"/>
          <w:lang w:eastAsia="zh-CN"/>
        </w:rPr>
        <w:t>Shift out small machine</w:t>
      </w:r>
      <w:r w:rsidR="00AE0062">
        <w:rPr>
          <w:sz w:val="24"/>
          <w:lang w:eastAsia="zh-CN"/>
        </w:rPr>
        <w:t xml:space="preserve"> and accessories</w:t>
      </w:r>
      <w:r w:rsidR="005C3922">
        <w:rPr>
          <w:sz w:val="24"/>
          <w:lang w:eastAsia="zh-CN"/>
        </w:rPr>
        <w:t xml:space="preserve"> from 2</w:t>
      </w:r>
      <w:r w:rsidR="005C3922" w:rsidRPr="005C3922">
        <w:rPr>
          <w:sz w:val="24"/>
          <w:vertAlign w:val="superscript"/>
          <w:lang w:eastAsia="zh-CN"/>
        </w:rPr>
        <w:t>nd</w:t>
      </w:r>
      <w:r w:rsidR="005C3922">
        <w:rPr>
          <w:sz w:val="24"/>
          <w:lang w:eastAsia="zh-CN"/>
        </w:rPr>
        <w:t xml:space="preserve"> &amp; 3</w:t>
      </w:r>
      <w:r w:rsidR="005C3922" w:rsidRPr="005C3922">
        <w:rPr>
          <w:sz w:val="24"/>
          <w:vertAlign w:val="superscript"/>
          <w:lang w:eastAsia="zh-CN"/>
        </w:rPr>
        <w:t>rd</w:t>
      </w:r>
      <w:r w:rsidR="005C3922">
        <w:rPr>
          <w:sz w:val="24"/>
          <w:lang w:eastAsia="zh-CN"/>
        </w:rPr>
        <w:t xml:space="preserve"> floor</w:t>
      </w:r>
      <w:r w:rsidR="00AE0062">
        <w:rPr>
          <w:sz w:val="24"/>
          <w:lang w:eastAsia="zh-CN"/>
        </w:rPr>
        <w:t xml:space="preserve"> via cargo lift</w:t>
      </w:r>
      <w:bookmarkStart w:id="0" w:name="_GoBack"/>
      <w:bookmarkEnd w:id="0"/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E4D8E" w:rsidRDefault="00C7163A" w:rsidP="00AE4D8E">
      <w:pPr>
        <w:rPr>
          <w:sz w:val="24"/>
          <w:lang w:eastAsia="zh-CN"/>
        </w:rPr>
      </w:pPr>
      <w:r>
        <w:rPr>
          <w:sz w:val="24"/>
          <w:lang w:eastAsia="zh-CN"/>
        </w:rPr>
        <w:t>18/11</w:t>
      </w:r>
      <w:r w:rsidR="00AE4D8E">
        <w:rPr>
          <w:sz w:val="24"/>
          <w:lang w:eastAsia="zh-CN"/>
        </w:rPr>
        <w:t>/2016</w:t>
      </w:r>
      <w:r w:rsidR="00AE0062">
        <w:rPr>
          <w:sz w:val="24"/>
          <w:lang w:eastAsia="zh-CN"/>
        </w:rPr>
        <w:t xml:space="preserve">   -   </w:t>
      </w:r>
      <w:r>
        <w:rPr>
          <w:sz w:val="24"/>
          <w:lang w:eastAsia="zh-CN"/>
        </w:rPr>
        <w:t>Shift out small machine and accessories via cargo lift</w:t>
      </w:r>
    </w:p>
    <w:p w:rsidR="00C7163A" w:rsidRDefault="00C7163A" w:rsidP="00AE4D8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19/11/2016   -   Shift out </w:t>
      </w:r>
      <w:r w:rsidR="00AE0062">
        <w:rPr>
          <w:sz w:val="24"/>
          <w:lang w:eastAsia="zh-CN"/>
        </w:rPr>
        <w:t>and hoist down machine using platform and mobile/lorry crane</w:t>
      </w:r>
    </w:p>
    <w:p w:rsidR="00AE4D8E" w:rsidRP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AE0062" w:rsidP="00E966CA">
      <w:pPr>
        <w:pStyle w:val="Heading4"/>
      </w:pPr>
      <w:r>
        <w:t>Blk 998 Toa Payoh North #03-23/24/25/26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AE0062">
        <w:rPr>
          <w:sz w:val="24"/>
          <w:szCs w:val="24"/>
          <w:lang w:eastAsia="zh-CN"/>
        </w:rPr>
        <w:t>Small Tool Technologies</w:t>
      </w:r>
      <w:r w:rsidR="00993068">
        <w:rPr>
          <w:sz w:val="24"/>
          <w:szCs w:val="24"/>
          <w:lang w:eastAsia="zh-CN"/>
        </w:rPr>
        <w:t xml:space="preserve"> Pte Ltd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7C7CBE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8DE" w:rsidRDefault="00CF78D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78DE" w:rsidRDefault="00CF78D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C3B85" w:rsidRDefault="00BA3761" w:rsidP="00943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78DE" w:rsidRDefault="00CF78DE" w:rsidP="009430F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D3D9F" w:rsidRDefault="00AE4D8E" w:rsidP="00943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22CB4" w:rsidRPr="004D3D9F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area, assignment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Default="00AE4D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Default="00BA37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AE4D8E">
        <w:rPr>
          <w:sz w:val="24"/>
          <w:lang w:eastAsia="zh-CN"/>
        </w:rPr>
        <w:t xml:space="preserve"> with safety cones and red/white tape</w:t>
      </w:r>
    </w:p>
    <w:p w:rsidR="00E22CB4" w:rsidRPr="00AE4D8E" w:rsidRDefault="00AE0062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AE0062">
        <w:rPr>
          <w:sz w:val="24"/>
          <w:vertAlign w:val="superscript"/>
          <w:lang w:eastAsia="zh-CN"/>
        </w:rPr>
        <w:t>rd</w:t>
      </w:r>
      <w:r w:rsidR="00E966CA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76AAF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room </w:t>
      </w:r>
      <w:r w:rsidR="004505CE">
        <w:rPr>
          <w:sz w:val="24"/>
          <w:lang w:eastAsia="zh-CN"/>
        </w:rPr>
        <w:t>into</w:t>
      </w:r>
      <w:r>
        <w:rPr>
          <w:sz w:val="24"/>
          <w:lang w:eastAsia="zh-CN"/>
        </w:rPr>
        <w:t xml:space="preserve"> platform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076AAF">
        <w:rPr>
          <w:sz w:val="24"/>
          <w:lang w:eastAsia="zh-CN"/>
        </w:rPr>
        <w:t xml:space="preserve"> crane to hoist down machine from</w:t>
      </w:r>
      <w:r w:rsidR="00AE0062">
        <w:rPr>
          <w:sz w:val="24"/>
          <w:lang w:eastAsia="zh-CN"/>
        </w:rPr>
        <w:t xml:space="preserve"> platform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993068">
        <w:rPr>
          <w:sz w:val="24"/>
          <w:lang w:eastAsia="zh-CN"/>
        </w:rPr>
        <w:t xml:space="preserve">n machine and load onto </w:t>
      </w:r>
      <w:r>
        <w:rPr>
          <w:sz w:val="24"/>
          <w:lang w:eastAsia="zh-CN"/>
        </w:rPr>
        <w:t>lorry chassis</w:t>
      </w:r>
    </w:p>
    <w:p w:rsidR="00E22CB4" w:rsidRPr="00076AAF" w:rsidRDefault="00076AAF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  <w:r w:rsidR="00993068">
        <w:rPr>
          <w:sz w:val="24"/>
          <w:lang w:eastAsia="zh-CN"/>
        </w:rPr>
        <w:t xml:space="preserve"> and deliver to new location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9430F4" w:rsidRDefault="009430F4" w:rsidP="009430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2CB4" w:rsidRDefault="00076A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lang w:eastAsia="zh-CN"/>
        </w:rPr>
        <w:t xml:space="preserve">      </w:t>
      </w:r>
      <w:r>
        <w:t xml:space="preserve">  </w:t>
      </w:r>
      <w:r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</w:t>
      </w:r>
      <w:r w:rsidR="00993068">
        <w:rPr>
          <w:sz w:val="24"/>
          <w:szCs w:val="24"/>
        </w:rPr>
        <w:t xml:space="preserve"> </w:t>
      </w:r>
      <w:r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CD5" w:rsidRDefault="00865CD5">
      <w:r>
        <w:separator/>
      </w:r>
    </w:p>
  </w:endnote>
  <w:endnote w:type="continuationSeparator" w:id="0">
    <w:p w:rsidR="00865CD5" w:rsidRDefault="00865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726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726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CD5" w:rsidRDefault="00865CD5">
      <w:r>
        <w:separator/>
      </w:r>
    </w:p>
  </w:footnote>
  <w:footnote w:type="continuationSeparator" w:id="0">
    <w:p w:rsidR="00865CD5" w:rsidRDefault="00865C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865C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865CD5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7335A1"/>
    <w:multiLevelType w:val="hybridMultilevel"/>
    <w:tmpl w:val="196A3D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D0A16"/>
    <w:multiLevelType w:val="hybridMultilevel"/>
    <w:tmpl w:val="ACAA866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92B33BB"/>
    <w:multiLevelType w:val="hybridMultilevel"/>
    <w:tmpl w:val="225692A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1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76AAF"/>
    <w:rsid w:val="000C3B85"/>
    <w:rsid w:val="0011495F"/>
    <w:rsid w:val="00115EE6"/>
    <w:rsid w:val="001D7265"/>
    <w:rsid w:val="001E6CE3"/>
    <w:rsid w:val="003972FD"/>
    <w:rsid w:val="004464DA"/>
    <w:rsid w:val="004505CE"/>
    <w:rsid w:val="004C0BCD"/>
    <w:rsid w:val="004D3D9F"/>
    <w:rsid w:val="005704D1"/>
    <w:rsid w:val="005C3922"/>
    <w:rsid w:val="0065406A"/>
    <w:rsid w:val="00654B80"/>
    <w:rsid w:val="007576C2"/>
    <w:rsid w:val="007C7CBE"/>
    <w:rsid w:val="007F13FE"/>
    <w:rsid w:val="00834A60"/>
    <w:rsid w:val="00865CD5"/>
    <w:rsid w:val="00876754"/>
    <w:rsid w:val="00892754"/>
    <w:rsid w:val="008E588E"/>
    <w:rsid w:val="008F1422"/>
    <w:rsid w:val="009430F4"/>
    <w:rsid w:val="00993068"/>
    <w:rsid w:val="009F0C47"/>
    <w:rsid w:val="00A80E91"/>
    <w:rsid w:val="00AA6CC9"/>
    <w:rsid w:val="00AE0062"/>
    <w:rsid w:val="00AE4D8E"/>
    <w:rsid w:val="00BA3761"/>
    <w:rsid w:val="00BB03AE"/>
    <w:rsid w:val="00C7163A"/>
    <w:rsid w:val="00C95F1D"/>
    <w:rsid w:val="00CD011F"/>
    <w:rsid w:val="00CF78DE"/>
    <w:rsid w:val="00D616F7"/>
    <w:rsid w:val="00DB19B3"/>
    <w:rsid w:val="00E22CB4"/>
    <w:rsid w:val="00E966CA"/>
    <w:rsid w:val="00ED3A7B"/>
    <w:rsid w:val="00F72B18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833E4-2E29-43ED-94BB-EEDAF0148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2016-10-04T07:28:00Z</cp:lastPrinted>
  <dcterms:created xsi:type="dcterms:W3CDTF">2016-10-27T01:54:00Z</dcterms:created>
  <dcterms:modified xsi:type="dcterms:W3CDTF">2016-10-27T02:55:00Z</dcterms:modified>
</cp:coreProperties>
</file>