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649F8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B7F3628" w14:textId="77777777" w:rsidR="00E426B4" w:rsidRDefault="00E426B4">
      <w:pPr>
        <w:rPr>
          <w:sz w:val="24"/>
        </w:rPr>
      </w:pPr>
    </w:p>
    <w:p w14:paraId="1A006B1D" w14:textId="7025C940" w:rsidR="006467DA" w:rsidRDefault="00CD349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B2408">
        <w:rPr>
          <w:sz w:val="24"/>
        </w:rPr>
        <w:t>04</w:t>
      </w:r>
      <w:r w:rsidR="00EB2408" w:rsidRPr="00EB2408">
        <w:rPr>
          <w:sz w:val="24"/>
          <w:vertAlign w:val="superscript"/>
        </w:rPr>
        <w:t>th</w:t>
      </w:r>
      <w:r w:rsidR="00EB2408">
        <w:rPr>
          <w:sz w:val="24"/>
        </w:rPr>
        <w:t xml:space="preserve"> July 2025</w:t>
      </w:r>
    </w:p>
    <w:p w14:paraId="1D19FDF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930E30C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382EF91" w14:textId="514909D0"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B2408">
        <w:rPr>
          <w:sz w:val="24"/>
          <w:lang w:eastAsia="zh-CN"/>
        </w:rPr>
        <w:t>hoist up cases onto customer arrange container</w:t>
      </w:r>
      <w:r w:rsidR="00143834">
        <w:rPr>
          <w:sz w:val="24"/>
          <w:lang w:eastAsia="zh-CN"/>
        </w:rPr>
        <w:t xml:space="preserve"> </w:t>
      </w:r>
    </w:p>
    <w:p w14:paraId="412D6DF5" w14:textId="77777777"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6E03982" w14:textId="77777777"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25E529E" w14:textId="42CE918D" w:rsidR="007F7D71" w:rsidRPr="00E426B4" w:rsidRDefault="00EB24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Mazak M5NRB</w:t>
      </w:r>
      <w:r w:rsidR="00E426B4">
        <w:rPr>
          <w:bCs/>
          <w:sz w:val="24"/>
          <w:szCs w:val="24"/>
          <w:lang w:eastAsia="zh-CN"/>
        </w:rPr>
        <w:t xml:space="preserve"> machine </w:t>
      </w:r>
    </w:p>
    <w:p w14:paraId="67944732" w14:textId="07FF95E6" w:rsidR="00D21E63" w:rsidRDefault="00EB24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case: 600 x 240 x 235 cm / </w:t>
      </w:r>
      <w:proofErr w:type="spellStart"/>
      <w:r w:rsidR="003F13D2">
        <w:rPr>
          <w:sz w:val="24"/>
          <w:szCs w:val="24"/>
          <w:lang w:eastAsia="zh-CN"/>
        </w:rPr>
        <w:t>Wt</w:t>
      </w:r>
      <w:proofErr w:type="spellEnd"/>
      <w:r w:rsidR="003F13D2">
        <w:rPr>
          <w:sz w:val="24"/>
          <w:szCs w:val="24"/>
          <w:lang w:eastAsia="zh-CN"/>
        </w:rPr>
        <w:t>:</w:t>
      </w:r>
      <w:r>
        <w:rPr>
          <w:sz w:val="24"/>
          <w:szCs w:val="24"/>
          <w:lang w:eastAsia="zh-CN"/>
        </w:rPr>
        <w:t xml:space="preserve"> 9, 2</w:t>
      </w:r>
      <w:r w:rsidR="00E426B4">
        <w:rPr>
          <w:sz w:val="24"/>
          <w:szCs w:val="24"/>
          <w:lang w:eastAsia="zh-CN"/>
        </w:rPr>
        <w:t xml:space="preserve">00 </w:t>
      </w:r>
      <w:r w:rsidR="008F036A">
        <w:rPr>
          <w:sz w:val="24"/>
          <w:szCs w:val="24"/>
          <w:lang w:eastAsia="zh-CN"/>
        </w:rPr>
        <w:t>kgs</w:t>
      </w:r>
    </w:p>
    <w:p w14:paraId="1F98BC92" w14:textId="7F4D3A90" w:rsidR="00EB2408" w:rsidRDefault="00EB24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case:220 x 150 x 210 cm</w:t>
      </w:r>
    </w:p>
    <w:p w14:paraId="559B8D98" w14:textId="2D08E921" w:rsidR="00EB2408" w:rsidRDefault="00EB24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case: 670 x 210 x 182 cm</w:t>
      </w:r>
    </w:p>
    <w:p w14:paraId="5B1FAE51" w14:textId="5B154F4E" w:rsidR="00EB2408" w:rsidRPr="005C6EA2" w:rsidRDefault="00EB24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case: 440 x 95 x 165 cm </w:t>
      </w:r>
    </w:p>
    <w:p w14:paraId="3E7C3429" w14:textId="77777777"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3DE9F16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2DF7E9F" w14:textId="160BCFCD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EB2408">
        <w:rPr>
          <w:sz w:val="24"/>
          <w:lang w:eastAsia="zh-CN"/>
        </w:rPr>
        <w:t>ed</w:t>
      </w:r>
    </w:p>
    <w:p w14:paraId="6309710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C42F103" w14:textId="77777777"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F24F282" w14:textId="7664C4FB" w:rsidR="006467DA" w:rsidRDefault="00EB2408">
      <w:pPr>
        <w:rPr>
          <w:sz w:val="24"/>
          <w:lang w:eastAsia="zh-CN"/>
        </w:rPr>
      </w:pPr>
      <w:r>
        <w:rPr>
          <w:sz w:val="24"/>
          <w:lang w:eastAsia="zh-CN"/>
        </w:rPr>
        <w:t>17/07/25</w:t>
      </w:r>
    </w:p>
    <w:p w14:paraId="377826CA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774EAC1" w14:textId="77777777"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B5E99A5" w14:textId="6BE75600" w:rsidR="000F02CA" w:rsidRDefault="00E426B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01345">
        <w:rPr>
          <w:bCs/>
          <w:sz w:val="24"/>
          <w:szCs w:val="24"/>
          <w:lang w:eastAsia="zh-CN"/>
        </w:rPr>
        <w:t xml:space="preserve"> am</w:t>
      </w:r>
    </w:p>
    <w:p w14:paraId="77393D3C" w14:textId="77777777"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9EF0F0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3202622" w14:textId="77777777" w:rsidR="00BB4FA8" w:rsidRDefault="000F02CA" w:rsidP="00140D68">
      <w:pPr>
        <w:pStyle w:val="Heading4"/>
      </w:pPr>
      <w:r>
        <w:t>No 11 Tuas South Ave 12</w:t>
      </w:r>
    </w:p>
    <w:p w14:paraId="5363AEBB" w14:textId="77777777"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14:paraId="3233279B" w14:textId="77777777"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F833FD2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F16D909" w14:textId="5F300756" w:rsidR="008D2441" w:rsidRPr="00E426B4" w:rsidRDefault="00E426B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14:paraId="2A9122EF" w14:textId="73A03A91"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B240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1CF5FD9F" w14:textId="77777777" w:rsidR="000627D7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14:paraId="240F8B97" w14:textId="77777777" w:rsidR="00CA3BF2" w:rsidRDefault="00CA3BF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36AD6A2" w14:textId="77777777"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4B8AFD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2C3F6ECE" w14:textId="77777777" w:rsidR="00CA3BF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333AC904" w14:textId="77777777" w:rsidR="00EB2408" w:rsidRDefault="00EB240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6570E55" w14:textId="74A6849F" w:rsidR="006467DA" w:rsidRPr="007F7D7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24CD869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BB0C25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471C76FF" w14:textId="77777777"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A0DE3FD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1F02218" w14:textId="11FF013B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14:paraId="2458F3F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39457AD" w14:textId="77777777"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CF42E82" w14:textId="77777777"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14:paraId="6EA926F0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A47ACD0" w14:textId="77777777" w:rsidR="006467DA" w:rsidRDefault="0014383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</w:t>
      </w:r>
      <w:r w:rsidR="00EF0424"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14:paraId="5ABD897E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34509020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1B5DDF1" w14:textId="77777777"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3CBC6BFC" w14:textId="685DF3CC" w:rsidR="00695315" w:rsidRDefault="00EB2408" w:rsidP="00EB24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14:paraId="07AA9E74" w14:textId="762271F3" w:rsidR="00EB2408" w:rsidRPr="00EB2408" w:rsidRDefault="00EB2408" w:rsidP="00EB24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667EE746" w14:textId="77777777" w:rsidR="00E426B4" w:rsidRDefault="00E426B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12265D">
        <w:rPr>
          <w:sz w:val="24"/>
          <w:lang w:eastAsia="zh-CN"/>
        </w:rPr>
        <w:t xml:space="preserve">nsert </w:t>
      </w:r>
      <w:r w:rsidR="00143834">
        <w:rPr>
          <w:sz w:val="24"/>
          <w:lang w:eastAsia="zh-CN"/>
        </w:rPr>
        <w:t xml:space="preserve">required sling to crane hook </w:t>
      </w:r>
    </w:p>
    <w:p w14:paraId="2387878D" w14:textId="26810DCA" w:rsidR="0012265D" w:rsidRDefault="00E426B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43834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143834">
        <w:rPr>
          <w:sz w:val="24"/>
          <w:lang w:eastAsia="zh-CN"/>
        </w:rPr>
        <w:t>to</w:t>
      </w:r>
      <w:r w:rsidR="0012265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rigging</w:t>
      </w:r>
      <w:r w:rsidR="0012265D">
        <w:rPr>
          <w:sz w:val="24"/>
          <w:lang w:eastAsia="zh-CN"/>
        </w:rPr>
        <w:t xml:space="preserve"> point</w:t>
      </w:r>
      <w:r w:rsidR="00EB2408">
        <w:rPr>
          <w:sz w:val="24"/>
          <w:lang w:eastAsia="zh-CN"/>
        </w:rPr>
        <w:t xml:space="preserve"> of load </w:t>
      </w:r>
    </w:p>
    <w:p w14:paraId="2DE2EF51" w14:textId="44D94F08" w:rsidR="00626FBE" w:rsidRPr="00EB2408" w:rsidRDefault="00EB2408" w:rsidP="00EB24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case from the ground and load up onto container</w:t>
      </w:r>
    </w:p>
    <w:p w14:paraId="067A0A82" w14:textId="744FA38A" w:rsidR="00143834" w:rsidRPr="00EB2408" w:rsidRDefault="00092D3A" w:rsidP="00EB24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EB2408">
        <w:rPr>
          <w:sz w:val="24"/>
          <w:lang w:eastAsia="zh-CN"/>
        </w:rPr>
        <w:t>case with chocking wood and lashing</w:t>
      </w:r>
      <w:r w:rsidR="00143834">
        <w:rPr>
          <w:sz w:val="24"/>
          <w:lang w:eastAsia="zh-CN"/>
        </w:rPr>
        <w:t xml:space="preserve"> belt </w:t>
      </w:r>
    </w:p>
    <w:p w14:paraId="12F1C1B8" w14:textId="77777777"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14:paraId="5FA174ED" w14:textId="77777777"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500F9412" w14:textId="77777777"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0B04691" w14:textId="77777777"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14:paraId="058FDBDB" w14:textId="77777777"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7AF2165B" w14:textId="2A717201" w:rsidR="0099046A" w:rsidRDefault="00E426B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3450966E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2A7CDCF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978922" w14:textId="77777777" w:rsidR="00AD6264" w:rsidRDefault="00AD6264">
      <w:r>
        <w:separator/>
      </w:r>
    </w:p>
  </w:endnote>
  <w:endnote w:type="continuationSeparator" w:id="0">
    <w:p w14:paraId="304E1155" w14:textId="77777777" w:rsidR="00AD6264" w:rsidRDefault="00AD6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5F30C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66E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66E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D0F68D" w14:textId="77777777" w:rsidR="00AD6264" w:rsidRDefault="00AD6264">
      <w:r>
        <w:separator/>
      </w:r>
    </w:p>
  </w:footnote>
  <w:footnote w:type="continuationSeparator" w:id="0">
    <w:p w14:paraId="673E8223" w14:textId="77777777" w:rsidR="00AD6264" w:rsidRDefault="00AD6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973356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5DD28A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11992DC1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C7D11D7" w14:textId="173EAC21" w:rsidR="006467DA" w:rsidRDefault="00E426B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25223EF2" w14:textId="54785994"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</w:t>
    </w:r>
  </w:p>
  <w:p w14:paraId="2DD59B96" w14:textId="77777777" w:rsidR="006467DA" w:rsidRDefault="006467DA">
    <w:pPr>
      <w:pStyle w:val="Header"/>
      <w:jc w:val="center"/>
    </w:pPr>
    <w:r>
      <w:t>GST Reg No. : M2-8923804 – 2</w:t>
    </w:r>
  </w:p>
  <w:p w14:paraId="76BEA2E1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A7B8655" w14:textId="77777777"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81665281">
    <w:abstractNumId w:val="3"/>
  </w:num>
  <w:num w:numId="2" w16cid:durableId="1799564066">
    <w:abstractNumId w:val="7"/>
  </w:num>
  <w:num w:numId="3" w16cid:durableId="993221567">
    <w:abstractNumId w:val="1"/>
  </w:num>
  <w:num w:numId="4" w16cid:durableId="1315910850">
    <w:abstractNumId w:val="14"/>
  </w:num>
  <w:num w:numId="5" w16cid:durableId="1556618711">
    <w:abstractNumId w:val="8"/>
  </w:num>
  <w:num w:numId="6" w16cid:durableId="500660660">
    <w:abstractNumId w:val="10"/>
  </w:num>
  <w:num w:numId="7" w16cid:durableId="895241657">
    <w:abstractNumId w:val="5"/>
  </w:num>
  <w:num w:numId="8" w16cid:durableId="795296288">
    <w:abstractNumId w:val="11"/>
  </w:num>
  <w:num w:numId="9" w16cid:durableId="60831972">
    <w:abstractNumId w:val="2"/>
  </w:num>
  <w:num w:numId="10" w16cid:durableId="1346517558">
    <w:abstractNumId w:val="12"/>
  </w:num>
  <w:num w:numId="11" w16cid:durableId="60203257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0161479">
    <w:abstractNumId w:val="0"/>
  </w:num>
  <w:num w:numId="13" w16cid:durableId="307172968">
    <w:abstractNumId w:val="9"/>
  </w:num>
  <w:num w:numId="14" w16cid:durableId="1689478939">
    <w:abstractNumId w:val="13"/>
  </w:num>
  <w:num w:numId="15" w16cid:durableId="296761917">
    <w:abstractNumId w:val="4"/>
  </w:num>
  <w:num w:numId="16" w16cid:durableId="1116020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07BC8"/>
    <w:rsid w:val="0005684E"/>
    <w:rsid w:val="00061F4D"/>
    <w:rsid w:val="000627D7"/>
    <w:rsid w:val="0007152C"/>
    <w:rsid w:val="00073A9B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265D"/>
    <w:rsid w:val="0012341E"/>
    <w:rsid w:val="001268A8"/>
    <w:rsid w:val="00140D68"/>
    <w:rsid w:val="00141D73"/>
    <w:rsid w:val="00143834"/>
    <w:rsid w:val="00164396"/>
    <w:rsid w:val="0017369C"/>
    <w:rsid w:val="00192797"/>
    <w:rsid w:val="001C20A3"/>
    <w:rsid w:val="002545D3"/>
    <w:rsid w:val="00257C21"/>
    <w:rsid w:val="002958B3"/>
    <w:rsid w:val="002A0FF7"/>
    <w:rsid w:val="002C77FC"/>
    <w:rsid w:val="002E06E4"/>
    <w:rsid w:val="00301345"/>
    <w:rsid w:val="0030317F"/>
    <w:rsid w:val="00333DB7"/>
    <w:rsid w:val="00375E51"/>
    <w:rsid w:val="003A31F6"/>
    <w:rsid w:val="003A4ECA"/>
    <w:rsid w:val="003B14A8"/>
    <w:rsid w:val="003C5B60"/>
    <w:rsid w:val="003D5FEC"/>
    <w:rsid w:val="003E63CD"/>
    <w:rsid w:val="003F03C0"/>
    <w:rsid w:val="003F0E02"/>
    <w:rsid w:val="003F13D2"/>
    <w:rsid w:val="00414238"/>
    <w:rsid w:val="004559B7"/>
    <w:rsid w:val="004566ED"/>
    <w:rsid w:val="00466C7A"/>
    <w:rsid w:val="004F08EF"/>
    <w:rsid w:val="00500ADC"/>
    <w:rsid w:val="00515133"/>
    <w:rsid w:val="005463C4"/>
    <w:rsid w:val="0057657F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7F7D71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72DB7"/>
    <w:rsid w:val="0099046A"/>
    <w:rsid w:val="009A228D"/>
    <w:rsid w:val="009A4DBD"/>
    <w:rsid w:val="009F4FEB"/>
    <w:rsid w:val="00A2540E"/>
    <w:rsid w:val="00A73EA0"/>
    <w:rsid w:val="00A909CF"/>
    <w:rsid w:val="00AA67DA"/>
    <w:rsid w:val="00AD6264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A3BF2"/>
    <w:rsid w:val="00CC1391"/>
    <w:rsid w:val="00CC713A"/>
    <w:rsid w:val="00CD3491"/>
    <w:rsid w:val="00D01712"/>
    <w:rsid w:val="00D07325"/>
    <w:rsid w:val="00D13A71"/>
    <w:rsid w:val="00D21E63"/>
    <w:rsid w:val="00D42896"/>
    <w:rsid w:val="00D50218"/>
    <w:rsid w:val="00D81988"/>
    <w:rsid w:val="00DA3BBC"/>
    <w:rsid w:val="00E17A37"/>
    <w:rsid w:val="00E3288E"/>
    <w:rsid w:val="00E426B4"/>
    <w:rsid w:val="00E76DB5"/>
    <w:rsid w:val="00EB07C2"/>
    <w:rsid w:val="00EB1F8C"/>
    <w:rsid w:val="00EB2408"/>
    <w:rsid w:val="00EC1220"/>
    <w:rsid w:val="00EF0349"/>
    <w:rsid w:val="00EF0424"/>
    <w:rsid w:val="00F1133C"/>
    <w:rsid w:val="00F25404"/>
    <w:rsid w:val="00F6623E"/>
    <w:rsid w:val="00F75133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ED217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93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14</cp:revision>
  <cp:lastPrinted>2024-12-26T01:56:00Z</cp:lastPrinted>
  <dcterms:created xsi:type="dcterms:W3CDTF">2020-10-26T06:43:00Z</dcterms:created>
  <dcterms:modified xsi:type="dcterms:W3CDTF">2025-07-04T01:35:00Z</dcterms:modified>
</cp:coreProperties>
</file>