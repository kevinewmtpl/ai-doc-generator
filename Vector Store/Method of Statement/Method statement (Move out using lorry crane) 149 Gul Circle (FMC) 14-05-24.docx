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EC4F08">
      <w:pPr>
        <w:rPr>
          <w:sz w:val="24"/>
          <w:lang w:eastAsia="zh-CN"/>
        </w:rPr>
      </w:pPr>
      <w:r>
        <w:rPr>
          <w:sz w:val="24"/>
        </w:rPr>
        <w:t>Date: 13</w:t>
      </w:r>
      <w:r w:rsidRPr="00EC4F08">
        <w:rPr>
          <w:sz w:val="24"/>
          <w:vertAlign w:val="superscript"/>
        </w:rPr>
        <w:t>th</w:t>
      </w:r>
      <w:r>
        <w:rPr>
          <w:sz w:val="24"/>
        </w:rPr>
        <w:t xml:space="preserve"> May</w:t>
      </w:r>
      <w:r w:rsidR="00904BA3">
        <w:rPr>
          <w:sz w:val="24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904BA3">
        <w:rPr>
          <w:sz w:val="24"/>
          <w:lang w:eastAsia="zh-CN"/>
        </w:rPr>
        <w:t>2</w:t>
      </w:r>
      <w:r w:rsidR="00C76164">
        <w:rPr>
          <w:sz w:val="24"/>
          <w:lang w:eastAsia="zh-CN"/>
        </w:rPr>
        <w:t xml:space="preserve"> unit</w:t>
      </w:r>
      <w:r w:rsidR="00811194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2409DA">
        <w:rPr>
          <w:sz w:val="24"/>
          <w:lang w:eastAsia="zh-CN"/>
        </w:rPr>
        <w:t>from production area to loading bay</w:t>
      </w:r>
      <w:r w:rsidR="00811194">
        <w:rPr>
          <w:sz w:val="24"/>
          <w:lang w:eastAsia="zh-CN"/>
        </w:rPr>
        <w:t xml:space="preserve">, </w:t>
      </w:r>
      <w:r w:rsidR="000E45EC">
        <w:rPr>
          <w:sz w:val="24"/>
          <w:lang w:eastAsia="zh-CN"/>
        </w:rPr>
        <w:t>hoist up</w:t>
      </w:r>
      <w:r w:rsidR="005244FD">
        <w:rPr>
          <w:sz w:val="24"/>
          <w:lang w:eastAsia="zh-CN"/>
        </w:rPr>
        <w:t xml:space="preserve"> onto </w:t>
      </w:r>
      <w:r w:rsidR="0096462B">
        <w:rPr>
          <w:sz w:val="24"/>
          <w:lang w:eastAsia="zh-CN"/>
        </w:rPr>
        <w:t>lorry chassis</w:t>
      </w:r>
      <w:r w:rsidR="00EC4F08">
        <w:rPr>
          <w:sz w:val="24"/>
          <w:lang w:eastAsia="zh-CN"/>
        </w:rPr>
        <w:t xml:space="preserve"> and </w:t>
      </w:r>
      <w:r w:rsidR="0096462B">
        <w:rPr>
          <w:sz w:val="24"/>
          <w:lang w:eastAsia="zh-CN"/>
        </w:rPr>
        <w:t>deliver</w:t>
      </w:r>
      <w:r w:rsidR="00EC4F08">
        <w:rPr>
          <w:sz w:val="24"/>
          <w:lang w:eastAsia="zh-CN"/>
        </w:rPr>
        <w:t xml:space="preserve"> to another location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C4F08" w:rsidRDefault="00EC4F0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Lathe machine </w:t>
      </w:r>
    </w:p>
    <w:p w:rsidR="005244FD" w:rsidRDefault="005244F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530 x 220 x 195 cm</w:t>
      </w:r>
    </w:p>
    <w:p w:rsidR="00811194" w:rsidRDefault="005244F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9, 000</w:t>
      </w:r>
      <w:r w:rsidR="00EC4F08">
        <w:rPr>
          <w:sz w:val="24"/>
          <w:szCs w:val="24"/>
          <w:lang w:eastAsia="zh-CN"/>
        </w:rPr>
        <w:t xml:space="preserve"> kg</w:t>
      </w:r>
      <w:r w:rsidR="00904BA3">
        <w:rPr>
          <w:sz w:val="24"/>
          <w:szCs w:val="24"/>
          <w:lang w:eastAsia="zh-CN"/>
        </w:rPr>
        <w:t xml:space="preserve"> </w:t>
      </w:r>
    </w:p>
    <w:p w:rsidR="00EC4F08" w:rsidRDefault="00EC4F08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bookmarkStart w:id="0" w:name="_GoBack"/>
      <w:bookmarkEnd w:id="0"/>
      <w:r>
        <w:rPr>
          <w:sz w:val="24"/>
          <w:szCs w:val="24"/>
          <w:lang w:eastAsia="zh-CN"/>
        </w:rPr>
        <w:t>1 unit Lathe machine</w:t>
      </w:r>
    </w:p>
    <w:p w:rsidR="005244FD" w:rsidRDefault="005244F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630 x 325 x 220 cm</w:t>
      </w:r>
    </w:p>
    <w:p w:rsidR="005177B9" w:rsidRPr="00C76164" w:rsidRDefault="005244FD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15</w:t>
      </w:r>
      <w:r w:rsidR="00904BA3">
        <w:rPr>
          <w:sz w:val="24"/>
          <w:szCs w:val="24"/>
          <w:lang w:eastAsia="zh-CN"/>
        </w:rPr>
        <w:t>, 000</w:t>
      </w:r>
      <w:r w:rsidR="005177B9">
        <w:rPr>
          <w:sz w:val="24"/>
          <w:szCs w:val="24"/>
          <w:lang w:eastAsia="zh-CN"/>
        </w:rPr>
        <w:t xml:space="preserve"> kg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811194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A4691E" w:rsidRPr="002409DA" w:rsidRDefault="00EC4F08">
      <w:pPr>
        <w:rPr>
          <w:sz w:val="24"/>
          <w:lang w:eastAsia="zh-CN"/>
        </w:rPr>
      </w:pPr>
      <w:r>
        <w:rPr>
          <w:sz w:val="24"/>
          <w:lang w:eastAsia="zh-CN"/>
        </w:rPr>
        <w:t>14/05/24</w:t>
      </w:r>
    </w:p>
    <w:p w:rsidR="005226B3" w:rsidRDefault="005226B3">
      <w:pPr>
        <w:rPr>
          <w:sz w:val="24"/>
          <w:szCs w:val="24"/>
          <w:lang w:eastAsia="zh-CN"/>
        </w:rPr>
      </w:pPr>
    </w:p>
    <w:p w:rsidR="00811194" w:rsidRDefault="00811194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811194" w:rsidRDefault="0081119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811194" w:rsidRPr="00811194" w:rsidRDefault="00811194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EF6CEA" w:rsidRDefault="00EF6CEA" w:rsidP="001D45A5">
      <w:pPr>
        <w:pStyle w:val="Heading4"/>
      </w:pPr>
      <w:r>
        <w:t>149 Gul Circle</w:t>
      </w:r>
    </w:p>
    <w:p w:rsidR="003A6EE4" w:rsidRPr="00EF6CEA" w:rsidRDefault="00EF6CEA" w:rsidP="00EF6CEA">
      <w:pPr>
        <w:pStyle w:val="Heading4"/>
      </w:pPr>
      <w:r>
        <w:t>FMC Technologies Singapore</w:t>
      </w:r>
      <w:r w:rsidR="00811194"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11F1E" w:rsidRDefault="00904BA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2</w:t>
      </w:r>
      <w:r w:rsidR="00EF6CEA">
        <w:rPr>
          <w:bCs/>
          <w:sz w:val="24"/>
          <w:lang w:eastAsia="zh-CN"/>
        </w:rPr>
        <w:t xml:space="preserve"> x </w:t>
      </w:r>
      <w:r w:rsidR="002409DA">
        <w:rPr>
          <w:bCs/>
          <w:sz w:val="24"/>
          <w:lang w:eastAsia="zh-CN"/>
        </w:rPr>
        <w:t>633 lo</w:t>
      </w:r>
      <w:r w:rsidR="00811194">
        <w:rPr>
          <w:bCs/>
          <w:sz w:val="24"/>
          <w:lang w:eastAsia="zh-CN"/>
        </w:rPr>
        <w:t>rry loader</w:t>
      </w:r>
    </w:p>
    <w:p w:rsidR="00840E13" w:rsidRDefault="00EC4F08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low-bed </w:t>
      </w:r>
      <w:r w:rsidR="00840E13">
        <w:rPr>
          <w:bCs/>
          <w:sz w:val="24"/>
          <w:lang w:eastAsia="zh-CN"/>
        </w:rPr>
        <w:t xml:space="preserve"> </w:t>
      </w:r>
    </w:p>
    <w:p w:rsidR="00904BA3" w:rsidRDefault="00904BA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Hydraulic</w:t>
      </w:r>
      <w:r w:rsidR="00EC4F08">
        <w:rPr>
          <w:bCs/>
          <w:sz w:val="24"/>
          <w:lang w:eastAsia="zh-CN"/>
        </w:rPr>
        <w:t>/hand</w:t>
      </w:r>
      <w:r>
        <w:rPr>
          <w:bCs/>
          <w:sz w:val="24"/>
          <w:lang w:eastAsia="zh-CN"/>
        </w:rPr>
        <w:t xml:space="preserve"> jack</w:t>
      </w:r>
    </w:p>
    <w:p w:rsidR="00FB1D96" w:rsidRPr="00A4691E" w:rsidRDefault="00FB1D96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Woodblock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 w:rsidR="00F2585D">
        <w:rPr>
          <w:sz w:val="24"/>
          <w:lang w:eastAsia="zh-CN"/>
        </w:rPr>
        <w:t xml:space="preserve"> </w:t>
      </w:r>
    </w:p>
    <w:p w:rsidR="001E660B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FB1D96">
        <w:rPr>
          <w:sz w:val="24"/>
          <w:lang w:eastAsia="zh-CN"/>
        </w:rPr>
        <w:t>ire</w:t>
      </w:r>
      <w:r w:rsidR="005244FD">
        <w:rPr>
          <w:sz w:val="24"/>
          <w:lang w:eastAsia="zh-CN"/>
        </w:rPr>
        <w:t>/webbing</w:t>
      </w:r>
      <w:r w:rsidR="00FB1D96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EF5B56" w:rsidRDefault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D8251E" w:rsidRDefault="00D8251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Hand grinder (to cut stud)</w:t>
      </w:r>
    </w:p>
    <w:p w:rsidR="005244FD" w:rsidRDefault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Canvas/metal sheet (to lay out for floor protection)</w:t>
      </w:r>
    </w:p>
    <w:p w:rsidR="00693582" w:rsidRPr="00E23F4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11D14">
        <w:rPr>
          <w:sz w:val="24"/>
          <w:lang w:eastAsia="zh-CN"/>
        </w:rPr>
        <w:t>obstacle on operation area and route to machine position</w:t>
      </w:r>
    </w:p>
    <w:p w:rsidR="00840E1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</w:t>
      </w:r>
      <w:r w:rsidR="00211D14">
        <w:rPr>
          <w:sz w:val="24"/>
          <w:lang w:eastAsia="zh-CN"/>
        </w:rPr>
        <w:t xml:space="preserve"> off</w:t>
      </w:r>
      <w:r>
        <w:rPr>
          <w:sz w:val="24"/>
          <w:lang w:eastAsia="zh-CN"/>
        </w:rPr>
        <w:t xml:space="preserve">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5177B9" w:rsidRDefault="005177B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E660B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211D14">
        <w:rPr>
          <w:sz w:val="24"/>
          <w:lang w:eastAsia="zh-CN"/>
        </w:rPr>
        <w:t xml:space="preserve"> after job completion </w:t>
      </w:r>
    </w:p>
    <w:p w:rsidR="00811194" w:rsidRDefault="00811194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E660B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1D14" w:rsidRDefault="00140D68" w:rsidP="00FB1D9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211D14" w:rsidRDefault="00211D14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0E45E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A217F6">
        <w:rPr>
          <w:sz w:val="24"/>
          <w:lang w:eastAsia="zh-CN"/>
        </w:rPr>
        <w:t>ment of</w:t>
      </w:r>
      <w:r w:rsidR="00FB1D96">
        <w:rPr>
          <w:sz w:val="24"/>
          <w:lang w:eastAsia="zh-CN"/>
        </w:rPr>
        <w:t xml:space="preserve"> lorry </w:t>
      </w:r>
      <w:r w:rsidR="003A6EE4">
        <w:rPr>
          <w:sz w:val="24"/>
          <w:lang w:eastAsia="zh-CN"/>
        </w:rPr>
        <w:t>crane at designated</w:t>
      </w:r>
      <w:r>
        <w:rPr>
          <w:sz w:val="24"/>
          <w:lang w:eastAsia="zh-CN"/>
        </w:rPr>
        <w:t xml:space="preserve"> </w:t>
      </w:r>
      <w:r w:rsidR="00FB1D96">
        <w:rPr>
          <w:sz w:val="24"/>
          <w:lang w:eastAsia="zh-CN"/>
        </w:rPr>
        <w:t>hoisting area</w:t>
      </w:r>
    </w:p>
    <w:p w:rsidR="00FB1D96" w:rsidRDefault="00FB1D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Jack up machine to 4” high and let it sit on solid woodblock </w:t>
      </w:r>
    </w:p>
    <w:p w:rsidR="00D722D4" w:rsidRPr="00EC4F08" w:rsidRDefault="00D722D4" w:rsidP="00EC4F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EC4F08">
        <w:rPr>
          <w:sz w:val="24"/>
          <w:lang w:eastAsia="zh-CN"/>
        </w:rPr>
        <w:t xml:space="preserve">Insert rollers under machine bed </w:t>
      </w:r>
    </w:p>
    <w:p w:rsidR="00653B25" w:rsidRPr="00D722D4" w:rsidRDefault="00211D1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026EAD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D722D4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D722D4" w:rsidRDefault="00D722D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722D4">
        <w:rPr>
          <w:sz w:val="24"/>
          <w:lang w:eastAsia="zh-CN"/>
        </w:rPr>
        <w:t xml:space="preserve">Riggers to attached </w:t>
      </w:r>
      <w:r>
        <w:rPr>
          <w:sz w:val="24"/>
          <w:lang w:eastAsia="zh-CN"/>
        </w:rPr>
        <w:t>required sling</w:t>
      </w:r>
      <w:r w:rsidR="00211D14" w:rsidRPr="00D722D4">
        <w:rPr>
          <w:sz w:val="24"/>
          <w:lang w:eastAsia="zh-CN"/>
        </w:rPr>
        <w:t xml:space="preserve"> to c</w:t>
      </w:r>
      <w:r>
        <w:rPr>
          <w:sz w:val="24"/>
          <w:lang w:eastAsia="zh-CN"/>
        </w:rPr>
        <w:t xml:space="preserve">rane hook </w:t>
      </w:r>
    </w:p>
    <w:p w:rsidR="00D722D4" w:rsidRPr="00D722D4" w:rsidRDefault="00D722D4" w:rsidP="00D722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 sling onto rigging point of machine</w:t>
      </w:r>
    </w:p>
    <w:p w:rsidR="00211D14" w:rsidRPr="00EF5B56" w:rsidRDefault="00A217F6" w:rsidP="00EF5B5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rigging work is done, signalman to give signal to crane operator to hoist up machine</w:t>
      </w:r>
      <w:r w:rsidR="00EF5B56">
        <w:rPr>
          <w:sz w:val="24"/>
          <w:lang w:eastAsia="zh-CN"/>
        </w:rPr>
        <w:t xml:space="preserve"> </w:t>
      </w:r>
      <w:r w:rsidR="00D722D4"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             </w:t>
      </w:r>
    </w:p>
    <w:p w:rsidR="00155DE2" w:rsidRPr="00A217F6" w:rsidRDefault="00790012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>L</w:t>
      </w:r>
      <w:r w:rsidR="005244FD">
        <w:rPr>
          <w:sz w:val="24"/>
          <w:lang w:eastAsia="zh-CN"/>
        </w:rPr>
        <w:t xml:space="preserve">oad machine onto lorry </w:t>
      </w:r>
      <w:r w:rsidR="00251AD9" w:rsidRPr="00A217F6">
        <w:rPr>
          <w:sz w:val="24"/>
          <w:lang w:eastAsia="zh-CN"/>
        </w:rPr>
        <w:t>chassis</w:t>
      </w:r>
    </w:p>
    <w:p w:rsidR="00211D14" w:rsidRDefault="00211D14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</w:t>
      </w:r>
      <w:r w:rsidR="00E23F4A">
        <w:rPr>
          <w:sz w:val="24"/>
          <w:lang w:eastAsia="zh-CN"/>
        </w:rPr>
        <w:t>from crane hook</w:t>
      </w:r>
      <w:r w:rsidR="00A217F6">
        <w:rPr>
          <w:sz w:val="24"/>
          <w:lang w:eastAsia="zh-CN"/>
        </w:rPr>
        <w:t xml:space="preserve"> </w:t>
      </w:r>
    </w:p>
    <w:p w:rsidR="005226B3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A217F6">
        <w:rPr>
          <w:sz w:val="24"/>
          <w:lang w:eastAsia="zh-CN"/>
        </w:rPr>
        <w:t xml:space="preserve"> machine with </w:t>
      </w:r>
      <w:r w:rsidR="00E23F4A">
        <w:rPr>
          <w:sz w:val="24"/>
          <w:lang w:eastAsia="zh-CN"/>
        </w:rPr>
        <w:t xml:space="preserve">strapping </w:t>
      </w:r>
      <w:r w:rsidR="00A217F6">
        <w:rPr>
          <w:sz w:val="24"/>
          <w:lang w:eastAsia="zh-CN"/>
        </w:rPr>
        <w:t>b</w:t>
      </w:r>
      <w:r w:rsidR="00E23F4A">
        <w:rPr>
          <w:sz w:val="24"/>
          <w:lang w:eastAsia="zh-CN"/>
        </w:rPr>
        <w:t>elt</w:t>
      </w:r>
      <w:r w:rsidR="00404F5E">
        <w:rPr>
          <w:sz w:val="24"/>
          <w:lang w:eastAsia="zh-CN"/>
        </w:rPr>
        <w:t xml:space="preserve"> </w:t>
      </w:r>
    </w:p>
    <w:p w:rsidR="00E23F4A" w:rsidRPr="00EC4F08" w:rsidRDefault="00F2585D" w:rsidP="00EC4F0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</w:t>
      </w:r>
      <w:r w:rsidR="0096462B">
        <w:rPr>
          <w:sz w:val="24"/>
          <w:lang w:eastAsia="zh-CN"/>
        </w:rPr>
        <w:t>eliver</w:t>
      </w:r>
      <w:r w:rsidR="00EC4F08">
        <w:rPr>
          <w:sz w:val="24"/>
          <w:lang w:eastAsia="zh-CN"/>
        </w:rPr>
        <w:t xml:space="preserve"> machine to another location </w:t>
      </w:r>
    </w:p>
    <w:p w:rsidR="00026EAD" w:rsidRPr="00A217F6" w:rsidRDefault="0099046A" w:rsidP="00A217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A217F6">
        <w:rPr>
          <w:sz w:val="24"/>
          <w:lang w:eastAsia="zh-CN"/>
        </w:rPr>
        <w:t xml:space="preserve">Once job complete, team leader will instruct the team </w:t>
      </w:r>
      <w:r w:rsidR="005226B3" w:rsidRPr="00A217F6">
        <w:rPr>
          <w:sz w:val="24"/>
          <w:lang w:eastAsia="zh-CN"/>
        </w:rPr>
        <w:t>to perform proper housekeeping</w:t>
      </w:r>
    </w:p>
    <w:p w:rsidR="006467DA" w:rsidRPr="00206BD9" w:rsidRDefault="00026EAD" w:rsidP="00206B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206BD9">
        <w:rPr>
          <w:sz w:val="24"/>
          <w:lang w:eastAsia="zh-CN"/>
        </w:rPr>
        <w:t>ll debris</w:t>
      </w:r>
      <w:r w:rsidR="00B568EA" w:rsidRPr="00206BD9">
        <w:rPr>
          <w:sz w:val="24"/>
          <w:lang w:eastAsia="zh-CN"/>
        </w:rPr>
        <w:t xml:space="preserve"> </w:t>
      </w:r>
      <w:r w:rsidR="0099046A" w:rsidRPr="00206BD9">
        <w:rPr>
          <w:sz w:val="24"/>
          <w:lang w:eastAsia="zh-CN"/>
        </w:rPr>
        <w:t>will be clear and dispose</w:t>
      </w:r>
      <w:r w:rsidR="00A217F6">
        <w:rPr>
          <w:sz w:val="24"/>
          <w:lang w:eastAsia="zh-CN"/>
        </w:rPr>
        <w:t>d</w:t>
      </w:r>
    </w:p>
    <w:p w:rsidR="00404F5E" w:rsidRDefault="006467DA" w:rsidP="00404F5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23F4A" w:rsidRDefault="00E23F4A" w:rsidP="00E23F4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04F5E" w:rsidRDefault="00E23F4A" w:rsidP="00404F5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</w:t>
      </w:r>
      <w:r w:rsidR="0099046A" w:rsidRPr="00404F5E">
        <w:rPr>
          <w:sz w:val="24"/>
          <w:lang w:eastAsia="zh-CN"/>
        </w:rPr>
        <w:t>Best Regards</w:t>
      </w:r>
    </w:p>
    <w:p w:rsidR="0099046A" w:rsidRDefault="00E23F4A" w:rsidP="00E23F4A">
      <w:pPr>
        <w:pStyle w:val="Header"/>
        <w:tabs>
          <w:tab w:val="clear" w:pos="4320"/>
          <w:tab w:val="clear" w:pos="8640"/>
        </w:tabs>
      </w:pPr>
      <w:r>
        <w:rPr>
          <w:sz w:val="24"/>
          <w:lang w:eastAsia="zh-CN"/>
        </w:rPr>
        <w:t xml:space="preserve">           </w:t>
      </w:r>
      <w:r w:rsidR="00A217F6">
        <w:rPr>
          <w:sz w:val="24"/>
          <w:lang w:eastAsia="zh-CN"/>
        </w:rPr>
        <w:t xml:space="preserve">Kevin Wong </w:t>
      </w:r>
      <w:r>
        <w:rPr>
          <w:sz w:val="24"/>
          <w:lang w:eastAsia="zh-CN"/>
        </w:rPr>
        <w:t>/ Zailani</w:t>
      </w:r>
    </w:p>
    <w:p w:rsidR="00A217F6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99046A">
        <w:rPr>
          <w:sz w:val="24"/>
          <w:szCs w:val="24"/>
        </w:rPr>
        <w:t>Eric Wong Machinery Transportation Pte Ltd</w:t>
      </w:r>
    </w:p>
    <w:p w:rsidR="006467DA" w:rsidRPr="008656C4" w:rsidRDefault="00E23F4A" w:rsidP="00E23F4A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</w:t>
      </w:r>
      <w:r w:rsidR="00895D5D"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 w:rsidR="00895D5D"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8656C4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42BA5" w:rsidRDefault="00542BA5">
      <w:r>
        <w:separator/>
      </w:r>
    </w:p>
  </w:endnote>
  <w:endnote w:type="continuationSeparator" w:id="0">
    <w:p w:rsidR="00542BA5" w:rsidRDefault="00542B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36A8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36A8F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42BA5" w:rsidRDefault="00542BA5">
      <w:r>
        <w:separator/>
      </w:r>
    </w:p>
  </w:footnote>
  <w:footnote w:type="continuationSeparator" w:id="0">
    <w:p w:rsidR="00542BA5" w:rsidRDefault="00542BA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542BA5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5244FD">
    <w:pPr>
      <w:pStyle w:val="Header"/>
      <w:jc w:val="center"/>
    </w:pPr>
    <w:r>
      <w:t>No. 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542BA5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08EC"/>
    <w:rsid w:val="00026EAD"/>
    <w:rsid w:val="0003705D"/>
    <w:rsid w:val="0005684E"/>
    <w:rsid w:val="0007152C"/>
    <w:rsid w:val="00077750"/>
    <w:rsid w:val="00094D4F"/>
    <w:rsid w:val="000A4E07"/>
    <w:rsid w:val="000C6227"/>
    <w:rsid w:val="000C68D5"/>
    <w:rsid w:val="000D3C89"/>
    <w:rsid w:val="000D3F7C"/>
    <w:rsid w:val="000E0C67"/>
    <w:rsid w:val="000E45EC"/>
    <w:rsid w:val="00104873"/>
    <w:rsid w:val="001143E0"/>
    <w:rsid w:val="0011475D"/>
    <w:rsid w:val="001218B2"/>
    <w:rsid w:val="00124964"/>
    <w:rsid w:val="001268A8"/>
    <w:rsid w:val="001362B6"/>
    <w:rsid w:val="001371A5"/>
    <w:rsid w:val="00140D68"/>
    <w:rsid w:val="00141D73"/>
    <w:rsid w:val="00144C6C"/>
    <w:rsid w:val="001463B3"/>
    <w:rsid w:val="00155DE2"/>
    <w:rsid w:val="00170D35"/>
    <w:rsid w:val="0017369C"/>
    <w:rsid w:val="00183C4E"/>
    <w:rsid w:val="00192797"/>
    <w:rsid w:val="001C50B5"/>
    <w:rsid w:val="001D45A5"/>
    <w:rsid w:val="001E660B"/>
    <w:rsid w:val="00206BD9"/>
    <w:rsid w:val="00211D14"/>
    <w:rsid w:val="00211F1E"/>
    <w:rsid w:val="002409DA"/>
    <w:rsid w:val="00251AD9"/>
    <w:rsid w:val="00257C21"/>
    <w:rsid w:val="002A49A6"/>
    <w:rsid w:val="002D59AA"/>
    <w:rsid w:val="002D6CA5"/>
    <w:rsid w:val="0030317F"/>
    <w:rsid w:val="00333DB7"/>
    <w:rsid w:val="00375E51"/>
    <w:rsid w:val="003A1B9C"/>
    <w:rsid w:val="003A6EE4"/>
    <w:rsid w:val="003D2469"/>
    <w:rsid w:val="003D5FEC"/>
    <w:rsid w:val="00404F5E"/>
    <w:rsid w:val="00422825"/>
    <w:rsid w:val="00436A8F"/>
    <w:rsid w:val="00456295"/>
    <w:rsid w:val="00466C7A"/>
    <w:rsid w:val="00501090"/>
    <w:rsid w:val="005177B9"/>
    <w:rsid w:val="005226B3"/>
    <w:rsid w:val="005244FD"/>
    <w:rsid w:val="00542BA5"/>
    <w:rsid w:val="005463C4"/>
    <w:rsid w:val="0057657F"/>
    <w:rsid w:val="0059398E"/>
    <w:rsid w:val="005D3C81"/>
    <w:rsid w:val="005F4071"/>
    <w:rsid w:val="006467DA"/>
    <w:rsid w:val="00647F9A"/>
    <w:rsid w:val="00653B25"/>
    <w:rsid w:val="0066401C"/>
    <w:rsid w:val="00670B64"/>
    <w:rsid w:val="00682435"/>
    <w:rsid w:val="00693582"/>
    <w:rsid w:val="006B3F8F"/>
    <w:rsid w:val="006C647D"/>
    <w:rsid w:val="006F12DE"/>
    <w:rsid w:val="006F7683"/>
    <w:rsid w:val="007036E3"/>
    <w:rsid w:val="0073363D"/>
    <w:rsid w:val="00756E36"/>
    <w:rsid w:val="00760813"/>
    <w:rsid w:val="00777860"/>
    <w:rsid w:val="00790012"/>
    <w:rsid w:val="00797545"/>
    <w:rsid w:val="007A7967"/>
    <w:rsid w:val="007C64F8"/>
    <w:rsid w:val="007D338F"/>
    <w:rsid w:val="007D4C7E"/>
    <w:rsid w:val="007F663B"/>
    <w:rsid w:val="00811194"/>
    <w:rsid w:val="008215D8"/>
    <w:rsid w:val="00823AC1"/>
    <w:rsid w:val="00840E13"/>
    <w:rsid w:val="008656C4"/>
    <w:rsid w:val="00871396"/>
    <w:rsid w:val="0087572A"/>
    <w:rsid w:val="00885DDC"/>
    <w:rsid w:val="00895D5D"/>
    <w:rsid w:val="00897119"/>
    <w:rsid w:val="008C067B"/>
    <w:rsid w:val="008C1474"/>
    <w:rsid w:val="008C1794"/>
    <w:rsid w:val="008D2441"/>
    <w:rsid w:val="008E434E"/>
    <w:rsid w:val="008F5ECF"/>
    <w:rsid w:val="00904BA3"/>
    <w:rsid w:val="009274E3"/>
    <w:rsid w:val="0096462B"/>
    <w:rsid w:val="00964ED6"/>
    <w:rsid w:val="00971AE8"/>
    <w:rsid w:val="0099046A"/>
    <w:rsid w:val="009A18A9"/>
    <w:rsid w:val="009A228D"/>
    <w:rsid w:val="009B7603"/>
    <w:rsid w:val="009F4FEB"/>
    <w:rsid w:val="00A20F20"/>
    <w:rsid w:val="00A217F6"/>
    <w:rsid w:val="00A2540E"/>
    <w:rsid w:val="00A46827"/>
    <w:rsid w:val="00A4691E"/>
    <w:rsid w:val="00A473C0"/>
    <w:rsid w:val="00A73EA0"/>
    <w:rsid w:val="00A76740"/>
    <w:rsid w:val="00A81D33"/>
    <w:rsid w:val="00A9491E"/>
    <w:rsid w:val="00AA67DA"/>
    <w:rsid w:val="00AD3018"/>
    <w:rsid w:val="00AD588A"/>
    <w:rsid w:val="00AD5F61"/>
    <w:rsid w:val="00B06871"/>
    <w:rsid w:val="00B11E28"/>
    <w:rsid w:val="00B16B6D"/>
    <w:rsid w:val="00B568EA"/>
    <w:rsid w:val="00B742F4"/>
    <w:rsid w:val="00B86C01"/>
    <w:rsid w:val="00C021E3"/>
    <w:rsid w:val="00C15DC7"/>
    <w:rsid w:val="00C4669E"/>
    <w:rsid w:val="00C64D94"/>
    <w:rsid w:val="00C72DAD"/>
    <w:rsid w:val="00C76164"/>
    <w:rsid w:val="00C95881"/>
    <w:rsid w:val="00D07325"/>
    <w:rsid w:val="00D1327B"/>
    <w:rsid w:val="00D221DF"/>
    <w:rsid w:val="00D35F55"/>
    <w:rsid w:val="00D41A4A"/>
    <w:rsid w:val="00D43F76"/>
    <w:rsid w:val="00D722D4"/>
    <w:rsid w:val="00D8251E"/>
    <w:rsid w:val="00DA01F0"/>
    <w:rsid w:val="00DC1882"/>
    <w:rsid w:val="00DD09D0"/>
    <w:rsid w:val="00E0511C"/>
    <w:rsid w:val="00E23F4A"/>
    <w:rsid w:val="00E3288E"/>
    <w:rsid w:val="00E5183B"/>
    <w:rsid w:val="00E55223"/>
    <w:rsid w:val="00E55671"/>
    <w:rsid w:val="00E71843"/>
    <w:rsid w:val="00E76DB5"/>
    <w:rsid w:val="00EC1220"/>
    <w:rsid w:val="00EC4F08"/>
    <w:rsid w:val="00ED192D"/>
    <w:rsid w:val="00EE45E1"/>
    <w:rsid w:val="00EF55B5"/>
    <w:rsid w:val="00EF5B56"/>
    <w:rsid w:val="00EF6CEA"/>
    <w:rsid w:val="00F03666"/>
    <w:rsid w:val="00F25404"/>
    <w:rsid w:val="00F2585D"/>
    <w:rsid w:val="00F30543"/>
    <w:rsid w:val="00F53E08"/>
    <w:rsid w:val="00F63C6A"/>
    <w:rsid w:val="00F75133"/>
    <w:rsid w:val="00FA1974"/>
    <w:rsid w:val="00FB1D96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420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2815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18</cp:revision>
  <cp:lastPrinted>2024-04-04T03:03:00Z</cp:lastPrinted>
  <dcterms:created xsi:type="dcterms:W3CDTF">2024-05-13T00:53:00Z</dcterms:created>
  <dcterms:modified xsi:type="dcterms:W3CDTF">2024-05-13T03:13:00Z</dcterms:modified>
</cp:coreProperties>
</file>