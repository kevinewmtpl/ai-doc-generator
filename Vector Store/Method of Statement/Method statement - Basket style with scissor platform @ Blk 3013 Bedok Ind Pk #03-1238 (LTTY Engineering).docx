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092EA8">
      <w:pPr>
        <w:rPr>
          <w:sz w:val="24"/>
          <w:lang w:eastAsia="zh-CN"/>
        </w:rPr>
      </w:pPr>
      <w:r>
        <w:rPr>
          <w:sz w:val="24"/>
        </w:rPr>
        <w:t>Date: 07</w:t>
      </w:r>
      <w:r w:rsidRPr="00092EA8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350A84">
        <w:rPr>
          <w:sz w:val="24"/>
          <w:lang w:eastAsia="zh-CN"/>
        </w:rPr>
        <w:t xml:space="preserve"> hoist up 1 unit machine</w:t>
      </w:r>
      <w:r w:rsidR="006E0CF9">
        <w:rPr>
          <w:sz w:val="24"/>
          <w:lang w:eastAsia="zh-CN"/>
        </w:rPr>
        <w:t xml:space="preserve"> to 3</w:t>
      </w:r>
      <w:r w:rsidR="006E0CF9" w:rsidRPr="006E0CF9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92EA8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50A84" w:rsidRDefault="00350A8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350A84" w:rsidRDefault="00350A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CNC Lathe</w:t>
      </w:r>
    </w:p>
    <w:p w:rsidR="00350A84" w:rsidRDefault="00350A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2440 x 1260 x 1830 </w:t>
      </w:r>
    </w:p>
    <w:p w:rsidR="00350A84" w:rsidRDefault="00350A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800 kg</w:t>
      </w:r>
    </w:p>
    <w:p w:rsidR="00350A84" w:rsidRPr="00350A84" w:rsidRDefault="00350A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092EA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15/01/22 – 12/02/22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092EA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bookmarkStart w:id="0" w:name="_GoBack"/>
      <w:bookmarkEnd w:id="0"/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proofErr w:type="spellStart"/>
      <w:r>
        <w:t>B</w:t>
      </w:r>
      <w:r w:rsidR="006E0CF9">
        <w:t>lk</w:t>
      </w:r>
      <w:proofErr w:type="spellEnd"/>
      <w:r w:rsidR="006E0CF9">
        <w:t xml:space="preserve"> 3013 </w:t>
      </w:r>
      <w:proofErr w:type="spellStart"/>
      <w:r w:rsidR="006E0CF9">
        <w:t>Bedok</w:t>
      </w:r>
      <w:proofErr w:type="spellEnd"/>
      <w:r w:rsidR="006E0CF9">
        <w:t xml:space="preserve"> Industrial Park #03-2138</w:t>
      </w:r>
    </w:p>
    <w:p w:rsidR="00B85262" w:rsidRPr="004872DF" w:rsidRDefault="006E0CF9" w:rsidP="004872DF">
      <w:pPr>
        <w:pStyle w:val="Heading4"/>
      </w:pPr>
      <w:r>
        <w:t>LTTY Engineering</w:t>
      </w:r>
      <w:r w:rsidR="003A3CF3">
        <w:t xml:space="preserve"> </w:t>
      </w:r>
      <w:proofErr w:type="spellStart"/>
      <w:r w:rsidR="003A3CF3">
        <w:t>Pte</w:t>
      </w:r>
      <w:proofErr w:type="spellEnd"/>
      <w:r w:rsidR="003A3CF3">
        <w:t xml:space="preserve">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E0CF9" w:rsidRDefault="006E0C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373A8D" w:rsidRDefault="006E0C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</w:t>
      </w:r>
      <w:r w:rsidR="00350A84">
        <w:rPr>
          <w:sz w:val="24"/>
          <w:lang w:eastAsia="zh-CN"/>
        </w:rPr>
        <w:t>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E0CF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350A84" w:rsidRDefault="00350A84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31593E">
        <w:rPr>
          <w:sz w:val="24"/>
          <w:lang w:eastAsia="zh-CN"/>
        </w:rPr>
        <w:t>mobile/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Pr="0031593E" w:rsidRDefault="00B35AF2" w:rsidP="003159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593E">
        <w:rPr>
          <w:sz w:val="24"/>
          <w:lang w:eastAsia="zh-CN"/>
        </w:rPr>
        <w:t xml:space="preserve">Load machine onto platform </w:t>
      </w:r>
    </w:p>
    <w:p w:rsidR="008254AB" w:rsidRDefault="00186153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5AF2">
        <w:rPr>
          <w:sz w:val="24"/>
          <w:lang w:eastAsia="zh-CN"/>
        </w:rPr>
        <w:t>Secured machine</w:t>
      </w:r>
      <w:r w:rsidR="008254AB" w:rsidRPr="00B35AF2">
        <w:rPr>
          <w:sz w:val="24"/>
          <w:lang w:eastAsia="zh-CN"/>
        </w:rPr>
        <w:t xml:space="preserve"> </w:t>
      </w:r>
      <w:r w:rsidR="004725E1" w:rsidRPr="00B35AF2">
        <w:rPr>
          <w:sz w:val="24"/>
          <w:lang w:eastAsia="zh-CN"/>
        </w:rPr>
        <w:t>onto platform with strapping belt</w:t>
      </w:r>
      <w:r w:rsidR="008254AB" w:rsidRPr="00B35AF2">
        <w:rPr>
          <w:sz w:val="24"/>
          <w:lang w:eastAsia="zh-CN"/>
        </w:rPr>
        <w:t xml:space="preserve"> </w:t>
      </w:r>
    </w:p>
    <w:p w:rsidR="005908DA" w:rsidRPr="00B35AF2" w:rsidRDefault="005908DA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platform hoisting point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6E0CF9">
        <w:rPr>
          <w:sz w:val="24"/>
          <w:lang w:eastAsia="zh-CN"/>
        </w:rPr>
        <w:t>with machine to 3</w:t>
      </w:r>
      <w:r w:rsidR="006E0CF9">
        <w:rPr>
          <w:sz w:val="24"/>
          <w:vertAlign w:val="superscript"/>
          <w:lang w:eastAsia="zh-CN"/>
        </w:rPr>
        <w:t>rd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5908DA">
        <w:rPr>
          <w:sz w:val="24"/>
          <w:lang w:eastAsia="zh-CN"/>
        </w:rPr>
        <w:t xml:space="preserve">parapet wall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908DA" w:rsidRPr="006A0465" w:rsidRDefault="005908DA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lift up scissor platform level with parapet wall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  <w:r w:rsidR="005908DA">
        <w:rPr>
          <w:sz w:val="24"/>
          <w:lang w:eastAsia="zh-CN"/>
        </w:rPr>
        <w:t>and load onto scissor platform</w:t>
      </w:r>
    </w:p>
    <w:p w:rsidR="005908DA" w:rsidRDefault="005908D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scissor platform</w:t>
      </w:r>
    </w:p>
    <w:p w:rsidR="00350A84" w:rsidRDefault="00350A84" w:rsidP="00350A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908DA" w:rsidRDefault="005908D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 out machine from scissor platform</w:t>
      </w:r>
    </w:p>
    <w:p w:rsidR="00D015DC" w:rsidRPr="000747A8" w:rsidRDefault="005908DA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61B" w:rsidRDefault="0078661B">
      <w:r>
        <w:separator/>
      </w:r>
    </w:p>
  </w:endnote>
  <w:endnote w:type="continuationSeparator" w:id="0">
    <w:p w:rsidR="0078661B" w:rsidRDefault="0078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2EA8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92EA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61B" w:rsidRDefault="0078661B">
      <w:r>
        <w:separator/>
      </w:r>
    </w:p>
  </w:footnote>
  <w:footnote w:type="continuationSeparator" w:id="0">
    <w:p w:rsidR="0078661B" w:rsidRDefault="007866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866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8661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47A8"/>
    <w:rsid w:val="00092E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593E"/>
    <w:rsid w:val="00317E1C"/>
    <w:rsid w:val="00350A84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6E0CF9"/>
    <w:rsid w:val="00700106"/>
    <w:rsid w:val="00707759"/>
    <w:rsid w:val="007255E9"/>
    <w:rsid w:val="00733502"/>
    <w:rsid w:val="00782718"/>
    <w:rsid w:val="0078661B"/>
    <w:rsid w:val="007C5834"/>
    <w:rsid w:val="007D1A3A"/>
    <w:rsid w:val="007E2FF0"/>
    <w:rsid w:val="007E6356"/>
    <w:rsid w:val="008067B7"/>
    <w:rsid w:val="008254AB"/>
    <w:rsid w:val="0082563E"/>
    <w:rsid w:val="00840DC8"/>
    <w:rsid w:val="00847C92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76AB2"/>
    <w:rsid w:val="00F844A0"/>
    <w:rsid w:val="00F853FF"/>
    <w:rsid w:val="00FB6F59"/>
    <w:rsid w:val="00FD41B2"/>
    <w:rsid w:val="00FE465D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2021-09-28T05:16:00Z</cp:lastPrinted>
  <dcterms:created xsi:type="dcterms:W3CDTF">2021-09-27T08:01:00Z</dcterms:created>
  <dcterms:modified xsi:type="dcterms:W3CDTF">2022-01-06T08:26:00Z</dcterms:modified>
</cp:coreProperties>
</file>