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6467DA" w:rsidRDefault="005D3CEF">
      <w:pPr>
        <w:rPr>
          <w:sz w:val="24"/>
          <w:lang w:eastAsia="zh-CN"/>
        </w:rPr>
      </w:pPr>
      <w:r>
        <w:rPr>
          <w:sz w:val="24"/>
        </w:rPr>
        <w:t>Date: 10</w:t>
      </w:r>
      <w:r w:rsidRPr="005D3CEF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7C3325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D3CEF">
        <w:rPr>
          <w:sz w:val="24"/>
          <w:lang w:eastAsia="zh-CN"/>
        </w:rPr>
        <w:t>shift out</w:t>
      </w:r>
      <w:r w:rsidR="00891FEE">
        <w:rPr>
          <w:sz w:val="24"/>
          <w:lang w:eastAsia="zh-CN"/>
        </w:rPr>
        <w:t xml:space="preserve"> 1</w:t>
      </w:r>
      <w:r w:rsidR="0067755D">
        <w:rPr>
          <w:sz w:val="24"/>
          <w:lang w:eastAsia="zh-CN"/>
        </w:rPr>
        <w:t xml:space="preserve"> unit p</w:t>
      </w:r>
      <w:r w:rsidR="005D3CEF">
        <w:rPr>
          <w:sz w:val="24"/>
          <w:lang w:eastAsia="zh-CN"/>
        </w:rPr>
        <w:t xml:space="preserve">ress machine </w:t>
      </w:r>
      <w:r w:rsidR="0067755D">
        <w:rPr>
          <w:sz w:val="24"/>
          <w:lang w:eastAsia="zh-CN"/>
        </w:rPr>
        <w:t>to outside factory</w:t>
      </w:r>
      <w:r w:rsidR="005D3CEF">
        <w:rPr>
          <w:sz w:val="24"/>
          <w:lang w:eastAsia="zh-CN"/>
        </w:rPr>
        <w:t>, using hydraulic gantry crane to lift up</w:t>
      </w:r>
      <w:r w:rsidR="0067755D">
        <w:rPr>
          <w:sz w:val="24"/>
          <w:lang w:eastAsia="zh-CN"/>
        </w:rPr>
        <w:t xml:space="preserve"> machine </w:t>
      </w:r>
      <w:r w:rsidR="005D3CEF">
        <w:rPr>
          <w:sz w:val="24"/>
          <w:lang w:eastAsia="zh-CN"/>
        </w:rPr>
        <w:t xml:space="preserve">and load onto </w:t>
      </w:r>
      <w:r w:rsidR="007C3325">
        <w:rPr>
          <w:sz w:val="24"/>
          <w:lang w:eastAsia="zh-CN"/>
        </w:rPr>
        <w:t>cometto trailer</w:t>
      </w:r>
      <w:r w:rsidR="0067755D">
        <w:rPr>
          <w:sz w:val="24"/>
          <w:lang w:eastAsia="zh-CN"/>
        </w:rPr>
        <w:t xml:space="preserve">, transport and deliver to new factory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5D3C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1unit SF450</w:t>
      </w:r>
      <w:r w:rsidR="007C3325">
        <w:rPr>
          <w:bCs/>
          <w:sz w:val="24"/>
          <w:szCs w:val="24"/>
          <w:lang w:eastAsia="zh-CN"/>
        </w:rPr>
        <w:t xml:space="preserve"> Press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C3325" w:rsidRDefault="007C3325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Default="005D3CEF" w:rsidP="005948F2">
      <w:pPr>
        <w:rPr>
          <w:sz w:val="24"/>
          <w:lang w:eastAsia="zh-CN"/>
        </w:rPr>
      </w:pPr>
      <w:r>
        <w:rPr>
          <w:sz w:val="24"/>
          <w:lang w:eastAsia="zh-CN"/>
        </w:rPr>
        <w:t>17/05/22 – 19/05</w:t>
      </w:r>
      <w:r w:rsidR="0067755D">
        <w:rPr>
          <w:sz w:val="24"/>
          <w:lang w:eastAsia="zh-CN"/>
        </w:rPr>
        <w:t>/22</w:t>
      </w:r>
    </w:p>
    <w:p w:rsidR="00992D3A" w:rsidRPr="007C3325" w:rsidRDefault="00992D3A" w:rsidP="007C3325">
      <w:pPr>
        <w:rPr>
          <w:sz w:val="24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67755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7C3325" w:rsidRDefault="007C332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Shimano (S) Pte Ltd</w:t>
      </w:r>
    </w:p>
    <w:p w:rsidR="00641942" w:rsidRDefault="005153BB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</w:t>
      </w:r>
      <w:r w:rsidR="007C3325">
        <w:rPr>
          <w:bCs/>
          <w:sz w:val="24"/>
          <w:szCs w:val="24"/>
          <w:lang w:eastAsia="zh-CN"/>
        </w:rPr>
        <w:t xml:space="preserve">– 11 Bulim Walk </w:t>
      </w:r>
    </w:p>
    <w:p w:rsidR="003C37F2" w:rsidRPr="007C3325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57402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D26F4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</w:p>
    <w:p w:rsidR="00D30587" w:rsidRDefault="00D26F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7C3325">
        <w:rPr>
          <w:sz w:val="24"/>
          <w:lang w:eastAsia="zh-CN"/>
        </w:rPr>
        <w:t>ometto trailer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2D617F" w:rsidRDefault="001308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D617F">
        <w:rPr>
          <w:sz w:val="24"/>
          <w:lang w:eastAsia="zh-CN"/>
        </w:rPr>
        <w:t>ire</w:t>
      </w:r>
      <w:r w:rsidR="00735439">
        <w:rPr>
          <w:sz w:val="24"/>
          <w:lang w:eastAsia="zh-CN"/>
        </w:rPr>
        <w:t>/webbing</w:t>
      </w:r>
      <w:r w:rsidR="002D617F">
        <w:rPr>
          <w:sz w:val="24"/>
          <w:lang w:eastAsia="zh-CN"/>
        </w:rPr>
        <w:t xml:space="preserve"> sling</w:t>
      </w:r>
      <w:r w:rsidR="00891FEE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7B5953" w:rsidRDefault="007C33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25</w:t>
      </w:r>
      <w:r w:rsidR="00036298">
        <w:rPr>
          <w:sz w:val="24"/>
          <w:lang w:eastAsia="zh-CN"/>
        </w:rPr>
        <w:t xml:space="preserve">ton shackle </w:t>
      </w:r>
      <w:r w:rsidR="007B5953">
        <w:rPr>
          <w:sz w:val="24"/>
          <w:lang w:eastAsia="zh-CN"/>
        </w:rPr>
        <w:t xml:space="preserve"> </w:t>
      </w:r>
    </w:p>
    <w:p w:rsidR="005D3CEF" w:rsidRDefault="005D3CE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5D3CEF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B230E7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C64D3" w:rsidRDefault="006713C4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 w:rsidR="005D3CEF">
        <w:rPr>
          <w:sz w:val="24"/>
          <w:lang w:eastAsia="zh-CN"/>
        </w:rPr>
        <w:t xml:space="preserve">and set up </w:t>
      </w:r>
      <w:r>
        <w:rPr>
          <w:sz w:val="24"/>
          <w:lang w:eastAsia="zh-CN"/>
        </w:rPr>
        <w:t xml:space="preserve">2 set of </w:t>
      </w:r>
      <w:r w:rsidR="005D3CEF">
        <w:rPr>
          <w:sz w:val="24"/>
          <w:lang w:eastAsia="zh-CN"/>
        </w:rPr>
        <w:t>gantry at outside factory premise</w:t>
      </w:r>
    </w:p>
    <w:p w:rsidR="00EA51F2" w:rsidRPr="00CC64D3" w:rsidRDefault="00CC64D3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existing location to near gantry crane </w:t>
      </w:r>
      <w:r w:rsidR="005D3CEF">
        <w:rPr>
          <w:sz w:val="24"/>
          <w:lang w:eastAsia="zh-CN"/>
        </w:rPr>
        <w:t xml:space="preserve">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Default="005C4383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CC64D3">
        <w:rPr>
          <w:sz w:val="24"/>
          <w:lang w:eastAsia="zh-CN"/>
        </w:rPr>
        <w:t xml:space="preserve"> up machine to required height</w:t>
      </w:r>
    </w:p>
    <w:p w:rsidR="00CC64D3" w:rsidRPr="00CC64D3" w:rsidRDefault="00CC64D3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cometto trailer to below machine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</w:t>
      </w:r>
      <w:r w:rsidR="00CC64D3">
        <w:rPr>
          <w:sz w:val="24"/>
          <w:lang w:eastAsia="zh-CN"/>
        </w:rPr>
        <w:t>own machine onto cometto</w:t>
      </w:r>
    </w:p>
    <w:p w:rsidR="00514F04" w:rsidRDefault="00CC64D3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514F04" w:rsidRPr="00CC64D3" w:rsidRDefault="00514F04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C64D3">
        <w:rPr>
          <w:sz w:val="24"/>
          <w:lang w:eastAsia="zh-CN"/>
        </w:rPr>
        <w:t xml:space="preserve">Secure machine </w:t>
      </w:r>
      <w:r w:rsidR="00CC64D3">
        <w:rPr>
          <w:sz w:val="24"/>
          <w:lang w:eastAsia="zh-CN"/>
        </w:rPr>
        <w:t xml:space="preserve">onto cometto </w:t>
      </w:r>
      <w:r w:rsidRPr="00CC64D3">
        <w:rPr>
          <w:sz w:val="24"/>
          <w:lang w:eastAsia="zh-CN"/>
        </w:rPr>
        <w:t>with chain lock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factory</w:t>
      </w:r>
    </w:p>
    <w:p w:rsidR="00B57451" w:rsidRPr="00CC64D3" w:rsidRDefault="00CC64D3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position machine at designated location </w:t>
      </w:r>
      <w:r w:rsidR="00514F04">
        <w:rPr>
          <w:sz w:val="24"/>
          <w:lang w:eastAsia="zh-CN"/>
        </w:rPr>
        <w:t xml:space="preserve">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514F04" w:rsidRPr="00514F04" w:rsidRDefault="00AE389D" w:rsidP="00514F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514F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5FA" w:rsidRDefault="005825FA">
      <w:r>
        <w:separator/>
      </w:r>
    </w:p>
  </w:endnote>
  <w:endnote w:type="continuationSeparator" w:id="0">
    <w:p w:rsidR="005825FA" w:rsidRDefault="00582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07F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07F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5FA" w:rsidRDefault="005825FA">
      <w:r>
        <w:separator/>
      </w:r>
    </w:p>
  </w:footnote>
  <w:footnote w:type="continuationSeparator" w:id="0">
    <w:p w:rsidR="005825FA" w:rsidRDefault="005825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825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825F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083F"/>
    <w:rsid w:val="00136332"/>
    <w:rsid w:val="00141D73"/>
    <w:rsid w:val="00170AE3"/>
    <w:rsid w:val="001F5380"/>
    <w:rsid w:val="002068C4"/>
    <w:rsid w:val="00241657"/>
    <w:rsid w:val="00257402"/>
    <w:rsid w:val="00257C21"/>
    <w:rsid w:val="00262C7C"/>
    <w:rsid w:val="002A166B"/>
    <w:rsid w:val="002D617F"/>
    <w:rsid w:val="00345D46"/>
    <w:rsid w:val="00346FBC"/>
    <w:rsid w:val="00373BA8"/>
    <w:rsid w:val="003A3ADA"/>
    <w:rsid w:val="003B048C"/>
    <w:rsid w:val="003C37F2"/>
    <w:rsid w:val="003C43A5"/>
    <w:rsid w:val="003D3BEA"/>
    <w:rsid w:val="003D71D6"/>
    <w:rsid w:val="00461D21"/>
    <w:rsid w:val="00466C7A"/>
    <w:rsid w:val="004B5690"/>
    <w:rsid w:val="004D66B4"/>
    <w:rsid w:val="00504511"/>
    <w:rsid w:val="00514F04"/>
    <w:rsid w:val="005153BB"/>
    <w:rsid w:val="005333BC"/>
    <w:rsid w:val="005825FA"/>
    <w:rsid w:val="00590218"/>
    <w:rsid w:val="005948F2"/>
    <w:rsid w:val="005A7E8D"/>
    <w:rsid w:val="005C4383"/>
    <w:rsid w:val="005D3CEF"/>
    <w:rsid w:val="00634800"/>
    <w:rsid w:val="00641942"/>
    <w:rsid w:val="006467DA"/>
    <w:rsid w:val="00663BC0"/>
    <w:rsid w:val="006713C4"/>
    <w:rsid w:val="00673D24"/>
    <w:rsid w:val="0067755D"/>
    <w:rsid w:val="0072600C"/>
    <w:rsid w:val="007264CD"/>
    <w:rsid w:val="00735210"/>
    <w:rsid w:val="00735439"/>
    <w:rsid w:val="00742D33"/>
    <w:rsid w:val="007B5953"/>
    <w:rsid w:val="007C3325"/>
    <w:rsid w:val="007D36A9"/>
    <w:rsid w:val="007F3186"/>
    <w:rsid w:val="00804148"/>
    <w:rsid w:val="00840D53"/>
    <w:rsid w:val="00891FEE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94BB9"/>
    <w:rsid w:val="009B1025"/>
    <w:rsid w:val="00A04566"/>
    <w:rsid w:val="00A0599B"/>
    <w:rsid w:val="00A1115F"/>
    <w:rsid w:val="00A5543F"/>
    <w:rsid w:val="00A814F5"/>
    <w:rsid w:val="00A84205"/>
    <w:rsid w:val="00A93B6F"/>
    <w:rsid w:val="00AB583B"/>
    <w:rsid w:val="00AE389D"/>
    <w:rsid w:val="00AF6DBC"/>
    <w:rsid w:val="00B230E7"/>
    <w:rsid w:val="00B52A14"/>
    <w:rsid w:val="00B57451"/>
    <w:rsid w:val="00BA65F8"/>
    <w:rsid w:val="00BF1F53"/>
    <w:rsid w:val="00C37473"/>
    <w:rsid w:val="00C464AD"/>
    <w:rsid w:val="00C740B2"/>
    <w:rsid w:val="00C91358"/>
    <w:rsid w:val="00C95881"/>
    <w:rsid w:val="00C97E3D"/>
    <w:rsid w:val="00CC64D3"/>
    <w:rsid w:val="00CC76C3"/>
    <w:rsid w:val="00D26F47"/>
    <w:rsid w:val="00D30587"/>
    <w:rsid w:val="00DB098E"/>
    <w:rsid w:val="00E64C91"/>
    <w:rsid w:val="00E67DF1"/>
    <w:rsid w:val="00E73183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7695C"/>
    <w:rsid w:val="00FC797D"/>
    <w:rsid w:val="00FE18BA"/>
    <w:rsid w:val="00FF07FB"/>
    <w:rsid w:val="00FF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2022-05-10T05:06:00Z</cp:lastPrinted>
  <dcterms:created xsi:type="dcterms:W3CDTF">2022-06-15T06:38:00Z</dcterms:created>
  <dcterms:modified xsi:type="dcterms:W3CDTF">2022-06-15T06:38:00Z</dcterms:modified>
</cp:coreProperties>
</file>