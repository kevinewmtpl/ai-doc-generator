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30325" w:rsidRDefault="00E30325">
      <w:pPr>
        <w:rPr>
          <w:sz w:val="24"/>
        </w:rPr>
      </w:pPr>
    </w:p>
    <w:p w:rsidR="00EE527F" w:rsidRDefault="00E30325">
      <w:pPr>
        <w:rPr>
          <w:sz w:val="24"/>
          <w:lang w:eastAsia="zh-CN"/>
        </w:rPr>
      </w:pPr>
      <w:r>
        <w:rPr>
          <w:sz w:val="24"/>
        </w:rPr>
        <w:t>Date: 26</w:t>
      </w:r>
      <w:r w:rsidR="0060063C" w:rsidRPr="0060063C">
        <w:rPr>
          <w:sz w:val="24"/>
          <w:vertAlign w:val="superscript"/>
        </w:rPr>
        <w:t>th</w:t>
      </w:r>
      <w:r w:rsidR="003142A8">
        <w:rPr>
          <w:sz w:val="24"/>
          <w:vertAlign w:val="superscript"/>
        </w:rPr>
        <w:t xml:space="preserve"> </w:t>
      </w:r>
      <w:r w:rsidR="00B4568A">
        <w:rPr>
          <w:sz w:val="24"/>
          <w:lang w:eastAsia="zh-CN"/>
        </w:rPr>
        <w:t>Feb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E661E3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60063C">
        <w:rPr>
          <w:sz w:val="24"/>
          <w:lang w:eastAsia="zh-CN"/>
        </w:rPr>
        <w:t xml:space="preserve"> load up onto customer arranged container </w:t>
      </w:r>
      <w:r w:rsidR="003142A8">
        <w:rPr>
          <w:sz w:val="24"/>
          <w:lang w:eastAsia="zh-CN"/>
        </w:rPr>
        <w:t xml:space="preserve">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5F209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</w:t>
      </w:r>
      <w:r w:rsidR="00E661E3">
        <w:rPr>
          <w:b/>
          <w:sz w:val="24"/>
          <w:szCs w:val="24"/>
          <w:lang w:eastAsia="zh-CN"/>
        </w:rPr>
        <w:t xml:space="preserve">IKEGAI High </w:t>
      </w:r>
      <w:r w:rsidR="00E30325">
        <w:rPr>
          <w:b/>
          <w:sz w:val="24"/>
          <w:szCs w:val="24"/>
          <w:lang w:eastAsia="zh-CN"/>
        </w:rPr>
        <w:t>Column Turning Machine</w:t>
      </w:r>
    </w:p>
    <w:p w:rsidR="000B549F" w:rsidRPr="009456D6" w:rsidRDefault="003142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47B13" w:rsidRDefault="00E30325" w:rsidP="006A076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28-29/02/24 </w:t>
      </w:r>
      <w:r w:rsidR="00160F99">
        <w:rPr>
          <w:sz w:val="24"/>
          <w:lang w:eastAsia="zh-CN"/>
        </w:rPr>
        <w:t xml:space="preserve">- </w:t>
      </w:r>
      <w:r w:rsidR="005F2092">
        <w:rPr>
          <w:sz w:val="24"/>
          <w:lang w:eastAsia="zh-CN"/>
        </w:rPr>
        <w:t xml:space="preserve">shift out </w:t>
      </w:r>
      <w:r w:rsidR="005F2092">
        <w:rPr>
          <w:sz w:val="24"/>
          <w:lang w:eastAsia="zh-CN"/>
        </w:rPr>
        <w:t>1</w:t>
      </w:r>
      <w:r w:rsidR="005F2092" w:rsidRPr="005F2092">
        <w:rPr>
          <w:sz w:val="24"/>
          <w:vertAlign w:val="superscript"/>
          <w:lang w:eastAsia="zh-CN"/>
        </w:rPr>
        <w:t>st</w:t>
      </w:r>
      <w:r w:rsidR="005F2092">
        <w:rPr>
          <w:sz w:val="24"/>
          <w:lang w:eastAsia="zh-CN"/>
        </w:rPr>
        <w:t xml:space="preserve"> </w:t>
      </w:r>
      <w:r w:rsidR="005F2092">
        <w:rPr>
          <w:sz w:val="24"/>
          <w:lang w:eastAsia="zh-CN"/>
        </w:rPr>
        <w:t>machine &amp; accessories for packing, after packing load onto low-bed</w:t>
      </w:r>
    </w:p>
    <w:p w:rsidR="00160F99" w:rsidRDefault="005F2092" w:rsidP="006A0760">
      <w:pPr>
        <w:rPr>
          <w:sz w:val="24"/>
          <w:lang w:eastAsia="zh-CN"/>
        </w:rPr>
      </w:pPr>
      <w:r>
        <w:rPr>
          <w:sz w:val="24"/>
          <w:lang w:eastAsia="zh-CN"/>
        </w:rPr>
        <w:t>01-03</w:t>
      </w:r>
      <w:r w:rsidR="00160F99">
        <w:rPr>
          <w:sz w:val="24"/>
          <w:lang w:eastAsia="zh-CN"/>
        </w:rPr>
        <w:t>/03/24 -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>2</w:t>
      </w:r>
      <w:r w:rsidRPr="005F2092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&amp; accessories for packing, after packing load onto low-bed</w:t>
      </w:r>
    </w:p>
    <w:p w:rsidR="00E30325" w:rsidRDefault="00E30325" w:rsidP="006A0760">
      <w:pPr>
        <w:rPr>
          <w:b/>
          <w:sz w:val="32"/>
          <w:szCs w:val="32"/>
          <w:u w:val="single"/>
          <w:lang w:eastAsia="zh-CN"/>
        </w:rPr>
      </w:pPr>
    </w:p>
    <w:p w:rsidR="00F47E73" w:rsidRPr="00160F99" w:rsidRDefault="00160F99" w:rsidP="006A07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6A0760" w:rsidRDefault="00160F99" w:rsidP="006A0760">
      <w:pPr>
        <w:rPr>
          <w:sz w:val="24"/>
          <w:lang w:eastAsia="zh-CN"/>
        </w:rPr>
      </w:pPr>
      <w:r>
        <w:rPr>
          <w:sz w:val="24"/>
          <w:lang w:eastAsia="zh-CN"/>
        </w:rPr>
        <w:t>10.00am</w:t>
      </w:r>
    </w:p>
    <w:p w:rsidR="00160F99" w:rsidRPr="006A0760" w:rsidRDefault="00160F99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370B20" w:rsidRPr="00E661E3" w:rsidRDefault="008018E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A2B58" w:rsidRDefault="007A2B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</w:t>
      </w:r>
    </w:p>
    <w:p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661E3" w:rsidRDefault="00E661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C43236" w:rsidRDefault="00E47B13" w:rsidP="00C432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Scissor</w:t>
      </w:r>
      <w:r w:rsidR="00C43236">
        <w:rPr>
          <w:sz w:val="24"/>
          <w:lang w:eastAsia="zh-CN"/>
        </w:rPr>
        <w:t>/Boom</w:t>
      </w:r>
      <w:r>
        <w:rPr>
          <w:sz w:val="24"/>
          <w:lang w:eastAsia="zh-CN"/>
        </w:rPr>
        <w:t xml:space="preserve"> lift</w:t>
      </w:r>
      <w:r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Shackle</w:t>
      </w:r>
    </w:p>
    <w:p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</w:t>
      </w:r>
      <w:r w:rsidR="007A2B58">
        <w:rPr>
          <w:bCs/>
          <w:sz w:val="24"/>
          <w:szCs w:val="24"/>
          <w:lang w:eastAsia="zh-CN"/>
        </w:rPr>
        <w:t>ire/</w:t>
      </w:r>
      <w:r>
        <w:rPr>
          <w:bCs/>
          <w:sz w:val="24"/>
          <w:szCs w:val="24"/>
          <w:lang w:eastAsia="zh-CN"/>
        </w:rPr>
        <w:t xml:space="preserve">ebbing sling </w:t>
      </w:r>
    </w:p>
    <w:p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Heavy duty rollers </w:t>
      </w:r>
    </w:p>
    <w:p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Hydraulic/hand jack </w:t>
      </w:r>
    </w:p>
    <w:p w:rsidR="00C43236" w:rsidRDefault="00C43236" w:rsidP="00C432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Canvas/metal sheet (for floor protection)</w:t>
      </w:r>
    </w:p>
    <w:p w:rsidR="00E30325" w:rsidRDefault="00E303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3D3E38" w:rsidRDefault="005F2092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insert</w:t>
      </w:r>
      <w:r w:rsidR="003D3E38">
        <w:rPr>
          <w:sz w:val="24"/>
          <w:lang w:eastAsia="zh-CN"/>
        </w:rPr>
        <w:t xml:space="preserve"> sling to crane hook</w:t>
      </w:r>
    </w:p>
    <w:p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</w:t>
      </w:r>
      <w:r w:rsidR="005F2092">
        <w:rPr>
          <w:sz w:val="24"/>
          <w:lang w:eastAsia="zh-CN"/>
        </w:rPr>
        <w:t xml:space="preserve">ng point of machine </w:t>
      </w:r>
    </w:p>
    <w:p w:rsidR="00544E6B" w:rsidRDefault="005F2092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544E6B">
        <w:rPr>
          <w:sz w:val="24"/>
          <w:lang w:eastAsia="zh-CN"/>
        </w:rPr>
        <w:t>oist up machine 1ft above ground to check on balancing</w:t>
      </w:r>
    </w:p>
    <w:p w:rsidR="00544E6B" w:rsidRPr="004A3A58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5F2092">
        <w:rPr>
          <w:sz w:val="24"/>
          <w:lang w:eastAsia="zh-CN"/>
        </w:rPr>
        <w:t xml:space="preserve"> well balanced, hoist</w:t>
      </w:r>
      <w:r w:rsidR="004A3A58">
        <w:rPr>
          <w:sz w:val="24"/>
          <w:lang w:eastAsia="zh-CN"/>
        </w:rPr>
        <w:t xml:space="preserve"> up and load machine onto wooden base for packing</w:t>
      </w:r>
    </w:p>
    <w:p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3142A8">
        <w:rPr>
          <w:sz w:val="24"/>
          <w:lang w:eastAsia="zh-CN"/>
        </w:rPr>
        <w:t xml:space="preserve"> onto </w:t>
      </w:r>
      <w:r w:rsidR="005F2092">
        <w:rPr>
          <w:sz w:val="24"/>
          <w:lang w:eastAsia="zh-CN"/>
        </w:rPr>
        <w:t xml:space="preserve">customer arranged </w:t>
      </w:r>
      <w:r w:rsidR="003142A8">
        <w:rPr>
          <w:sz w:val="24"/>
          <w:lang w:eastAsia="zh-CN"/>
        </w:rPr>
        <w:t>low-bed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4A3A58">
        <w:rPr>
          <w:sz w:val="24"/>
          <w:lang w:eastAsia="zh-CN"/>
        </w:rPr>
        <w:t>e all lifting gears from case</w:t>
      </w:r>
      <w:bookmarkStart w:id="0" w:name="_GoBack"/>
      <w:bookmarkEnd w:id="0"/>
    </w:p>
    <w:p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2BC" w:rsidRDefault="00FC62BC">
      <w:r>
        <w:separator/>
      </w:r>
    </w:p>
  </w:endnote>
  <w:endnote w:type="continuationSeparator" w:id="0">
    <w:p w:rsidR="00FC62BC" w:rsidRDefault="00FC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20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20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2BC" w:rsidRDefault="00FC62BC">
      <w:r>
        <w:separator/>
      </w:r>
    </w:p>
  </w:footnote>
  <w:footnote w:type="continuationSeparator" w:id="0">
    <w:p w:rsidR="00FC62BC" w:rsidRDefault="00FC62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C62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C62B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20974"/>
    <w:rsid w:val="00133B61"/>
    <w:rsid w:val="0015341D"/>
    <w:rsid w:val="00160D36"/>
    <w:rsid w:val="00160F99"/>
    <w:rsid w:val="001645BC"/>
    <w:rsid w:val="00186F2A"/>
    <w:rsid w:val="00193DFA"/>
    <w:rsid w:val="001962CB"/>
    <w:rsid w:val="001C36A6"/>
    <w:rsid w:val="001C5DDF"/>
    <w:rsid w:val="00250C2C"/>
    <w:rsid w:val="00251834"/>
    <w:rsid w:val="00284372"/>
    <w:rsid w:val="002E5ACE"/>
    <w:rsid w:val="003033AF"/>
    <w:rsid w:val="003040BD"/>
    <w:rsid w:val="003142A8"/>
    <w:rsid w:val="00360DBE"/>
    <w:rsid w:val="00370B20"/>
    <w:rsid w:val="00382843"/>
    <w:rsid w:val="003C4111"/>
    <w:rsid w:val="003C4B47"/>
    <w:rsid w:val="003D3E38"/>
    <w:rsid w:val="003F18B6"/>
    <w:rsid w:val="00403275"/>
    <w:rsid w:val="0041298C"/>
    <w:rsid w:val="0042603E"/>
    <w:rsid w:val="00440B76"/>
    <w:rsid w:val="004433E5"/>
    <w:rsid w:val="00445267"/>
    <w:rsid w:val="004725E1"/>
    <w:rsid w:val="00492B7A"/>
    <w:rsid w:val="004A3A58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5F2092"/>
    <w:rsid w:val="0060063C"/>
    <w:rsid w:val="00620A22"/>
    <w:rsid w:val="0062144C"/>
    <w:rsid w:val="00634CE2"/>
    <w:rsid w:val="0064493B"/>
    <w:rsid w:val="00645E0B"/>
    <w:rsid w:val="006A0465"/>
    <w:rsid w:val="006A0760"/>
    <w:rsid w:val="006A1337"/>
    <w:rsid w:val="006A5466"/>
    <w:rsid w:val="006B42B0"/>
    <w:rsid w:val="006C0D5A"/>
    <w:rsid w:val="006D1B10"/>
    <w:rsid w:val="006E0F9D"/>
    <w:rsid w:val="006F588A"/>
    <w:rsid w:val="006F7BC9"/>
    <w:rsid w:val="007046DC"/>
    <w:rsid w:val="0074105F"/>
    <w:rsid w:val="0074581A"/>
    <w:rsid w:val="0078517D"/>
    <w:rsid w:val="00792F41"/>
    <w:rsid w:val="00797DEA"/>
    <w:rsid w:val="007A2B58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D4E05"/>
    <w:rsid w:val="009E598F"/>
    <w:rsid w:val="00A112D6"/>
    <w:rsid w:val="00A21F51"/>
    <w:rsid w:val="00A321F5"/>
    <w:rsid w:val="00A36F93"/>
    <w:rsid w:val="00A40342"/>
    <w:rsid w:val="00A57E24"/>
    <w:rsid w:val="00A81E47"/>
    <w:rsid w:val="00A87E64"/>
    <w:rsid w:val="00B14E86"/>
    <w:rsid w:val="00B4568A"/>
    <w:rsid w:val="00B5051F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3236"/>
    <w:rsid w:val="00C475F0"/>
    <w:rsid w:val="00C61903"/>
    <w:rsid w:val="00C844B7"/>
    <w:rsid w:val="00CA3063"/>
    <w:rsid w:val="00CB1A7A"/>
    <w:rsid w:val="00D00A75"/>
    <w:rsid w:val="00D00B31"/>
    <w:rsid w:val="00D0216A"/>
    <w:rsid w:val="00D02D29"/>
    <w:rsid w:val="00D20784"/>
    <w:rsid w:val="00D45BE7"/>
    <w:rsid w:val="00D60294"/>
    <w:rsid w:val="00D75EF4"/>
    <w:rsid w:val="00D76F88"/>
    <w:rsid w:val="00DE77FE"/>
    <w:rsid w:val="00DF2260"/>
    <w:rsid w:val="00E11985"/>
    <w:rsid w:val="00E212C6"/>
    <w:rsid w:val="00E30325"/>
    <w:rsid w:val="00E47B13"/>
    <w:rsid w:val="00E50334"/>
    <w:rsid w:val="00E533AB"/>
    <w:rsid w:val="00E56BD5"/>
    <w:rsid w:val="00E661E3"/>
    <w:rsid w:val="00E66712"/>
    <w:rsid w:val="00E82891"/>
    <w:rsid w:val="00E87FDA"/>
    <w:rsid w:val="00EE37C0"/>
    <w:rsid w:val="00EE527F"/>
    <w:rsid w:val="00F04050"/>
    <w:rsid w:val="00F110BD"/>
    <w:rsid w:val="00F24168"/>
    <w:rsid w:val="00F47E73"/>
    <w:rsid w:val="00F66BC2"/>
    <w:rsid w:val="00FA7946"/>
    <w:rsid w:val="00FB032A"/>
    <w:rsid w:val="00FC62BC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2024-02-26T07:35:00Z</cp:lastPrinted>
  <dcterms:created xsi:type="dcterms:W3CDTF">2024-02-23T07:43:00Z</dcterms:created>
  <dcterms:modified xsi:type="dcterms:W3CDTF">2024-02-26T07:35:00Z</dcterms:modified>
</cp:coreProperties>
</file>