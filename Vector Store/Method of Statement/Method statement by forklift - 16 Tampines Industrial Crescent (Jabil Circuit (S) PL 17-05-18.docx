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302ECD">
      <w:pPr>
        <w:rPr>
          <w:sz w:val="24"/>
          <w:lang w:eastAsia="zh-CN"/>
        </w:rPr>
      </w:pPr>
      <w:r>
        <w:rPr>
          <w:sz w:val="24"/>
        </w:rPr>
        <w:t>Date: 16</w:t>
      </w:r>
      <w:r w:rsidR="00E75583" w:rsidRPr="00E75583">
        <w:rPr>
          <w:sz w:val="24"/>
          <w:vertAlign w:val="superscript"/>
        </w:rPr>
        <w:t>th</w:t>
      </w:r>
      <w:r>
        <w:rPr>
          <w:sz w:val="24"/>
        </w:rPr>
        <w:t xml:space="preserve"> May </w:t>
      </w:r>
      <w:r w:rsidR="00E75583">
        <w:rPr>
          <w:sz w:val="24"/>
        </w:rPr>
        <w:t>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8D7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shift out </w:t>
      </w:r>
      <w:r w:rsidR="00FD5A61">
        <w:rPr>
          <w:sz w:val="24"/>
          <w:lang w:eastAsia="zh-CN"/>
        </w:rPr>
        <w:t xml:space="preserve">machineries </w:t>
      </w:r>
      <w:r w:rsidR="00E75583">
        <w:rPr>
          <w:sz w:val="24"/>
          <w:lang w:eastAsia="zh-CN"/>
        </w:rPr>
        <w:t xml:space="preserve">via cargo lift </w:t>
      </w:r>
      <w:r w:rsidR="00FD5A61">
        <w:rPr>
          <w:sz w:val="24"/>
          <w:lang w:eastAsia="zh-CN"/>
        </w:rPr>
        <w:t>from 3</w:t>
      </w:r>
      <w:r w:rsidR="00FD5A61" w:rsidRPr="00FD5A61">
        <w:rPr>
          <w:sz w:val="24"/>
          <w:vertAlign w:val="superscript"/>
          <w:lang w:eastAsia="zh-CN"/>
        </w:rPr>
        <w:t>rd</w:t>
      </w:r>
      <w:r w:rsidR="00FD5A61">
        <w:rPr>
          <w:sz w:val="24"/>
          <w:lang w:eastAsia="zh-CN"/>
        </w:rPr>
        <w:t xml:space="preserve"> floor to ground floor</w:t>
      </w:r>
      <w:r w:rsidR="00E75583">
        <w:rPr>
          <w:sz w:val="24"/>
          <w:lang w:eastAsia="zh-CN"/>
        </w:rPr>
        <w:t xml:space="preserve"> loading bay, lo</w:t>
      </w:r>
      <w:r w:rsidR="00302ECD">
        <w:rPr>
          <w:sz w:val="24"/>
          <w:lang w:eastAsia="zh-CN"/>
        </w:rPr>
        <w:t>ad onto wooden base for packing.</w:t>
      </w:r>
      <w:r w:rsidR="00C57403">
        <w:rPr>
          <w:sz w:val="24"/>
          <w:lang w:eastAsia="zh-CN"/>
        </w:rPr>
        <w:t xml:space="preserve"> </w:t>
      </w:r>
      <w:r w:rsidR="00302ECD">
        <w:rPr>
          <w:sz w:val="24"/>
          <w:lang w:eastAsia="zh-CN"/>
        </w:rPr>
        <w:t>After</w:t>
      </w:r>
      <w:r w:rsidR="00C57403">
        <w:rPr>
          <w:sz w:val="24"/>
          <w:lang w:eastAsia="zh-CN"/>
        </w:rPr>
        <w:t xml:space="preserve"> packing, </w:t>
      </w:r>
      <w:r w:rsidR="00302ECD">
        <w:rPr>
          <w:sz w:val="24"/>
          <w:lang w:eastAsia="zh-CN"/>
        </w:rPr>
        <w:t>shift back to your production area at ground floor.</w:t>
      </w:r>
    </w:p>
    <w:p w:rsidR="00302ECD" w:rsidRDefault="00302EC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565EE" w:rsidRDefault="001565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Risk Assessment</w:t>
      </w:r>
    </w:p>
    <w:p w:rsidR="001565EE" w:rsidRDefault="001565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1565EE" w:rsidRPr="001565EE" w:rsidRDefault="001565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Pr="0001558A" w:rsidRDefault="00302ECD" w:rsidP="000155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17/05/2018   - </w:t>
      </w:r>
      <w:bookmarkStart w:id="0" w:name="_GoBack"/>
      <w:bookmarkEnd w:id="0"/>
      <w:r>
        <w:rPr>
          <w:bCs/>
          <w:sz w:val="24"/>
          <w:szCs w:val="24"/>
          <w:lang w:eastAsia="zh-CN"/>
        </w:rPr>
        <w:t>Afternoon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1590F" w:rsidRDefault="00714E45" w:rsidP="0001558A">
      <w:pPr>
        <w:pStyle w:val="Heading4"/>
      </w:pPr>
      <w:r>
        <w:t>16 Tampines Industrial Crescent</w:t>
      </w:r>
    </w:p>
    <w:p w:rsidR="00714E45" w:rsidRPr="00714E45" w:rsidRDefault="00714E45" w:rsidP="00714E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Jabil Circuit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302E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DF421F">
        <w:rPr>
          <w:sz w:val="24"/>
          <w:lang w:eastAsia="zh-CN"/>
        </w:rPr>
        <w:t>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>
        <w:rPr>
          <w:sz w:val="24"/>
          <w:lang w:eastAsia="zh-CN"/>
        </w:rPr>
        <w:t>, rollers</w:t>
      </w:r>
    </w:p>
    <w:p w:rsidR="00E75583" w:rsidRDefault="00E755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metal plate/plywood (for epoxy floor protection)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57403">
        <w:rPr>
          <w:sz w:val="24"/>
          <w:lang w:eastAsia="zh-CN"/>
        </w:rPr>
        <w:t>3/4</w:t>
      </w:r>
      <w:r w:rsidR="008D72B1">
        <w:rPr>
          <w:sz w:val="24"/>
          <w:lang w:eastAsia="zh-CN"/>
        </w:rPr>
        <w:t xml:space="preserve"> ton </w:t>
      </w:r>
      <w:r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Environment </w:t>
      </w: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 and lightning weather</w:t>
      </w:r>
    </w:p>
    <w:p w:rsidR="00714E45" w:rsidRDefault="00E75583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</w:t>
      </w:r>
      <w:r w:rsidR="00714E45">
        <w:rPr>
          <w:sz w:val="24"/>
          <w:szCs w:val="24"/>
          <w:lang w:eastAsia="zh-CN"/>
        </w:rPr>
        <w:t>will be clear and dispose</w:t>
      </w:r>
    </w:p>
    <w:p w:rsidR="001565EE" w:rsidRDefault="001565EE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FC7A38" w:rsidRPr="00C57403" w:rsidRDefault="008248D1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 xml:space="preserve">All personnel at site to ensure that risk control are known and supervisor has to ensure that risk </w:t>
      </w:r>
      <w:proofErr w:type="gramStart"/>
      <w:r>
        <w:rPr>
          <w:sz w:val="24"/>
          <w:szCs w:val="24"/>
        </w:rPr>
        <w:t>control</w:t>
      </w:r>
      <w:proofErr w:type="gramEnd"/>
      <w:r>
        <w:rPr>
          <w:sz w:val="24"/>
          <w:szCs w:val="24"/>
        </w:rPr>
        <w:t xml:space="preserve"> are in place</w:t>
      </w:r>
      <w:r w:rsidR="00DE52F9">
        <w:t xml:space="preserve">  </w:t>
      </w:r>
    </w:p>
    <w:p w:rsidR="00714E4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1565EE">
        <w:rPr>
          <w:sz w:val="24"/>
          <w:szCs w:val="24"/>
        </w:rPr>
        <w:t>a</w:t>
      </w:r>
      <w:r w:rsidR="00E75583">
        <w:rPr>
          <w:sz w:val="24"/>
          <w:szCs w:val="24"/>
        </w:rPr>
        <w:t>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C57403" w:rsidRDefault="00C57403">
      <w:pPr>
        <w:rPr>
          <w:sz w:val="24"/>
          <w:szCs w:val="24"/>
        </w:rPr>
      </w:pPr>
      <w:r>
        <w:rPr>
          <w:sz w:val="24"/>
          <w:szCs w:val="24"/>
        </w:rPr>
        <w:t xml:space="preserve">MOM certified forklift operator </w:t>
      </w:r>
    </w:p>
    <w:p w:rsidR="00FC7A38" w:rsidRDefault="001565EE">
      <w:r>
        <w:rPr>
          <w:sz w:val="24"/>
          <w:szCs w:val="24"/>
        </w:rPr>
        <w:t xml:space="preserve"> </w:t>
      </w:r>
      <w:r w:rsidR="00714E45">
        <w:rPr>
          <w:sz w:val="24"/>
          <w:szCs w:val="24"/>
        </w:rPr>
        <w:t xml:space="preserve">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F421F" w:rsidRPr="00E75583" w:rsidRDefault="00C5740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DF421F" w:rsidRDefault="001565E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shift o</w:t>
      </w:r>
      <w:r w:rsidR="00E75583">
        <w:rPr>
          <w:b w:val="0"/>
          <w:sz w:val="24"/>
          <w:u w:val="none"/>
          <w:lang w:eastAsia="zh-CN"/>
        </w:rPr>
        <w:t>ut machineries from 3</w:t>
      </w:r>
      <w:r w:rsidR="00E75583" w:rsidRPr="00E75583">
        <w:rPr>
          <w:b w:val="0"/>
          <w:sz w:val="24"/>
          <w:u w:val="none"/>
          <w:vertAlign w:val="superscript"/>
          <w:lang w:eastAsia="zh-CN"/>
        </w:rPr>
        <w:t>rd</w:t>
      </w:r>
      <w:r w:rsidR="00E75583">
        <w:rPr>
          <w:b w:val="0"/>
          <w:sz w:val="24"/>
          <w:u w:val="none"/>
          <w:lang w:eastAsia="zh-CN"/>
        </w:rPr>
        <w:t xml:space="preserve"> floor to ground floor via cargo lift</w:t>
      </w:r>
    </w:p>
    <w:p w:rsidR="00C57403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 to loading bay</w:t>
      </w:r>
    </w:p>
    <w:p w:rsidR="00C57403" w:rsidRDefault="00E755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up machine </w:t>
      </w:r>
    </w:p>
    <w:p w:rsidR="00FC7A38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</w:t>
      </w:r>
      <w:r w:rsidR="00E75583">
        <w:rPr>
          <w:b w:val="0"/>
          <w:sz w:val="24"/>
          <w:u w:val="none"/>
          <w:lang w:eastAsia="zh-CN"/>
        </w:rPr>
        <w:t xml:space="preserve">oad </w:t>
      </w:r>
      <w:r>
        <w:rPr>
          <w:b w:val="0"/>
          <w:sz w:val="24"/>
          <w:u w:val="none"/>
          <w:lang w:eastAsia="zh-CN"/>
        </w:rPr>
        <w:t xml:space="preserve">machine </w:t>
      </w:r>
      <w:r w:rsidR="00E75583">
        <w:rPr>
          <w:b w:val="0"/>
          <w:sz w:val="24"/>
          <w:u w:val="none"/>
          <w:lang w:eastAsia="zh-CN"/>
        </w:rPr>
        <w:t>onto wooden base</w:t>
      </w:r>
      <w:r>
        <w:rPr>
          <w:b w:val="0"/>
          <w:sz w:val="24"/>
          <w:u w:val="none"/>
          <w:lang w:eastAsia="zh-CN"/>
        </w:rPr>
        <w:t xml:space="preserve"> for packing</w:t>
      </w:r>
    </w:p>
    <w:p w:rsidR="00302ECD" w:rsidRPr="00302ECD" w:rsidRDefault="00C57403" w:rsidP="00302EC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After packing, </w:t>
      </w:r>
      <w:r w:rsidR="00302ECD" w:rsidRPr="00302ECD">
        <w:rPr>
          <w:b w:val="0"/>
          <w:sz w:val="24"/>
          <w:u w:val="none"/>
          <w:lang w:eastAsia="zh-CN"/>
        </w:rPr>
        <w:t>shift back to your production area at ground floor.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57403">
        <w:rPr>
          <w:b w:val="0"/>
          <w:sz w:val="24"/>
          <w:u w:val="none"/>
          <w:lang w:eastAsia="zh-CN"/>
        </w:rPr>
        <w:t xml:space="preserve">, all debris,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C57403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C57403" w:rsidRPr="00C57403" w:rsidRDefault="00C57403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C57403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MOS subject to change by supervisor on site</w:t>
      </w:r>
    </w:p>
    <w:p w:rsidR="00C57403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C57403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C57403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57403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57403" w:rsidRDefault="00C5740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15A3" w:rsidRDefault="006015A3">
      <w:r>
        <w:separator/>
      </w:r>
    </w:p>
  </w:endnote>
  <w:endnote w:type="continuationSeparator" w:id="0">
    <w:p w:rsidR="006015A3" w:rsidRDefault="00601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D7DA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D7DA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15A3" w:rsidRDefault="006015A3">
      <w:r>
        <w:separator/>
      </w:r>
    </w:p>
  </w:footnote>
  <w:footnote w:type="continuationSeparator" w:id="0">
    <w:p w:rsidR="006015A3" w:rsidRDefault="006015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5D7DA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5D7DA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58A"/>
    <w:rsid w:val="0001590F"/>
    <w:rsid w:val="001565EE"/>
    <w:rsid w:val="001F45D6"/>
    <w:rsid w:val="00302ECD"/>
    <w:rsid w:val="004021A7"/>
    <w:rsid w:val="004B4805"/>
    <w:rsid w:val="00575B76"/>
    <w:rsid w:val="005D7DA1"/>
    <w:rsid w:val="005E3EC3"/>
    <w:rsid w:val="006015A3"/>
    <w:rsid w:val="006B0D6D"/>
    <w:rsid w:val="007071FD"/>
    <w:rsid w:val="00714E45"/>
    <w:rsid w:val="007E6F9D"/>
    <w:rsid w:val="007F604B"/>
    <w:rsid w:val="008248D1"/>
    <w:rsid w:val="008D72B1"/>
    <w:rsid w:val="00913B1E"/>
    <w:rsid w:val="00940648"/>
    <w:rsid w:val="009B0018"/>
    <w:rsid w:val="00A72C6E"/>
    <w:rsid w:val="00B014B7"/>
    <w:rsid w:val="00B852FA"/>
    <w:rsid w:val="00C57403"/>
    <w:rsid w:val="00CD01C9"/>
    <w:rsid w:val="00D63E8A"/>
    <w:rsid w:val="00DD6A1A"/>
    <w:rsid w:val="00DE52F9"/>
    <w:rsid w:val="00DF421F"/>
    <w:rsid w:val="00E35857"/>
    <w:rsid w:val="00E75583"/>
    <w:rsid w:val="00FA12A2"/>
    <w:rsid w:val="00FC7A38"/>
    <w:rsid w:val="00FD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99E4B-8C98-4441-8148-2AB2112A6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250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1810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2018-05-16T02:36:00Z</cp:lastPrinted>
  <dcterms:created xsi:type="dcterms:W3CDTF">2018-05-16T02:37:00Z</dcterms:created>
  <dcterms:modified xsi:type="dcterms:W3CDTF">2018-05-16T02:37:00Z</dcterms:modified>
</cp:coreProperties>
</file>