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92237">
      <w:pPr>
        <w:rPr>
          <w:sz w:val="24"/>
          <w:lang w:eastAsia="zh-CN"/>
        </w:rPr>
      </w:pPr>
      <w:r>
        <w:rPr>
          <w:sz w:val="24"/>
        </w:rPr>
        <w:t>Date: 22</w:t>
      </w:r>
      <w:r w:rsidRPr="00692237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A3489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606949">
        <w:rPr>
          <w:sz w:val="24"/>
          <w:lang w:eastAsia="zh-CN"/>
        </w:rPr>
        <w:t>hoist down</w:t>
      </w:r>
      <w:r w:rsidR="00883701">
        <w:rPr>
          <w:sz w:val="24"/>
          <w:lang w:eastAsia="zh-CN"/>
        </w:rPr>
        <w:t xml:space="preserve"> 1</w:t>
      </w:r>
      <w:r w:rsidR="00606949">
        <w:rPr>
          <w:sz w:val="24"/>
          <w:lang w:eastAsia="zh-CN"/>
        </w:rPr>
        <w:t xml:space="preserve"> unit machine </w:t>
      </w:r>
      <w:r w:rsidR="00692237">
        <w:rPr>
          <w:sz w:val="24"/>
          <w:lang w:eastAsia="zh-CN"/>
        </w:rPr>
        <w:t>with accessories from low</w:t>
      </w:r>
      <w:r w:rsidR="009B3D3E">
        <w:rPr>
          <w:sz w:val="24"/>
          <w:lang w:eastAsia="zh-CN"/>
        </w:rPr>
        <w:t xml:space="preserve"> loader</w:t>
      </w:r>
      <w:r w:rsidR="00692237">
        <w:rPr>
          <w:sz w:val="24"/>
          <w:lang w:eastAsia="zh-CN"/>
        </w:rPr>
        <w:t xml:space="preserve"> @ </w:t>
      </w:r>
      <w:r w:rsidR="009B3D3E">
        <w:rPr>
          <w:sz w:val="24"/>
          <w:lang w:eastAsia="zh-CN"/>
        </w:rPr>
        <w:t>un</w:t>
      </w:r>
      <w:r w:rsidR="00692237">
        <w:rPr>
          <w:sz w:val="24"/>
          <w:lang w:eastAsia="zh-CN"/>
        </w:rPr>
        <w:t>loading area</w:t>
      </w:r>
      <w:r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9B3D3E">
        <w:rPr>
          <w:sz w:val="24"/>
          <w:lang w:eastAsia="zh-CN"/>
        </w:rPr>
        <w:t xml:space="preserve">insert rollers to machine base, </w:t>
      </w:r>
      <w:r w:rsidR="0081336E">
        <w:rPr>
          <w:sz w:val="24"/>
          <w:lang w:eastAsia="zh-CN"/>
        </w:rPr>
        <w:t>shift an</w:t>
      </w:r>
      <w:r w:rsidR="00606949">
        <w:rPr>
          <w:sz w:val="24"/>
          <w:lang w:eastAsia="zh-CN"/>
        </w:rPr>
        <w:t>d position into production area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CA3EC5">
        <w:rPr>
          <w:sz w:val="24"/>
          <w:szCs w:val="24"/>
          <w:lang w:eastAsia="zh-CN"/>
        </w:rPr>
        <w:t xml:space="preserve">unit </w:t>
      </w:r>
      <w:r w:rsidR="00692237">
        <w:rPr>
          <w:sz w:val="24"/>
          <w:szCs w:val="24"/>
          <w:lang w:eastAsia="zh-CN"/>
        </w:rPr>
        <w:t>Mazak INTE J-200</w:t>
      </w:r>
      <w:r w:rsidR="00606949">
        <w:rPr>
          <w:sz w:val="24"/>
          <w:szCs w:val="24"/>
          <w:lang w:eastAsia="zh-CN"/>
        </w:rPr>
        <w:t xml:space="preserve"> </w:t>
      </w:r>
    </w:p>
    <w:p w:rsidR="002A1C8A" w:rsidRDefault="006922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463 x 271 x 295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6922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E872FE">
        <w:rPr>
          <w:sz w:val="24"/>
          <w:szCs w:val="24"/>
          <w:lang w:eastAsia="zh-CN"/>
        </w:rPr>
        <w:t>00</w:t>
      </w:r>
      <w:r w:rsidR="009547E5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50D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</w:t>
      </w:r>
      <w:bookmarkStart w:id="0" w:name="_GoBack"/>
      <w:bookmarkEnd w:id="0"/>
      <w:r w:rsidR="00692237">
        <w:rPr>
          <w:sz w:val="24"/>
          <w:lang w:eastAsia="zh-CN"/>
        </w:rPr>
        <w:t>/12/2017   –   13</w:t>
      </w:r>
      <w:r w:rsidR="00606949">
        <w:rPr>
          <w:sz w:val="24"/>
          <w:lang w:eastAsia="zh-CN"/>
        </w:rPr>
        <w:t>:00 pm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92237" w:rsidP="00707B09">
      <w:pPr>
        <w:pStyle w:val="Heading4"/>
      </w:pPr>
      <w:r>
        <w:t xml:space="preserve">No 1 Bedok South Rd </w:t>
      </w:r>
    </w:p>
    <w:p w:rsidR="00707B09" w:rsidRPr="00707B09" w:rsidRDefault="0069223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Panasonic Appliances Refrigeration Devices Singapore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6922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loader</w:t>
      </w:r>
    </w:p>
    <w:p w:rsidR="00CA3EC5" w:rsidRDefault="009B3D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50074" w:rsidRDefault="006069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2471A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B3D3E" w:rsidRDefault="009B3D3E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489A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>lor</w:t>
      </w:r>
      <w:r w:rsidR="009B3D3E">
        <w:rPr>
          <w:sz w:val="24"/>
          <w:lang w:eastAsia="zh-CN"/>
        </w:rPr>
        <w:t>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B3D3E">
        <w:t>.</w:t>
      </w:r>
      <w:r w:rsidR="00A64537">
        <w:rPr>
          <w:rFonts w:hint="eastAsia"/>
        </w:rPr>
        <w:t>O</w:t>
      </w:r>
      <w:r w:rsidR="009B3D3E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9B3D3E" w:rsidRDefault="00A32709" w:rsidP="00767EF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  <w:r w:rsidR="009B3D3E">
        <w:rPr>
          <w:b w:val="0"/>
          <w:sz w:val="20"/>
          <w:u w:val="none"/>
          <w:lang w:eastAsia="zh-CN"/>
        </w:rPr>
        <w:t xml:space="preserve">                           </w:t>
      </w:r>
      <w:r w:rsidR="00767EF7">
        <w:rPr>
          <w:b w:val="0"/>
          <w:sz w:val="20"/>
          <w:u w:val="none"/>
          <w:lang w:eastAsia="zh-CN"/>
        </w:rPr>
        <w:t xml:space="preserve"> </w:t>
      </w:r>
      <w:r w:rsidR="0081336E">
        <w:rPr>
          <w:rFonts w:hint="eastAsia"/>
          <w:lang w:eastAsia="zh-CN"/>
        </w:rPr>
        <w:t>JOB SCOPE</w:t>
      </w:r>
    </w:p>
    <w:p w:rsidR="00767EF7" w:rsidRPr="00767EF7" w:rsidRDefault="00767EF7" w:rsidP="00767EF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Default="009B3D3E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E9120A">
        <w:rPr>
          <w:sz w:val="24"/>
          <w:lang w:eastAsia="zh-CN"/>
        </w:rPr>
        <w:t xml:space="preserve"> </w:t>
      </w:r>
      <w:r w:rsidR="009547E5">
        <w:rPr>
          <w:sz w:val="24"/>
          <w:lang w:eastAsia="zh-CN"/>
        </w:rPr>
        <w:t xml:space="preserve">to park </w:t>
      </w:r>
      <w:r w:rsidR="00606949">
        <w:rPr>
          <w:sz w:val="24"/>
          <w:lang w:eastAsia="zh-CN"/>
        </w:rPr>
        <w:t xml:space="preserve">at designated </w:t>
      </w:r>
      <w:r>
        <w:rPr>
          <w:sz w:val="24"/>
          <w:lang w:eastAsia="zh-CN"/>
        </w:rPr>
        <w:t xml:space="preserve">unloading area </w:t>
      </w:r>
    </w:p>
    <w:p w:rsidR="009B3D3E" w:rsidRPr="00606949" w:rsidRDefault="009B3D3E" w:rsidP="00606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E872FE" w:rsidRDefault="008E3BAF" w:rsidP="00C24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67EF7">
        <w:rPr>
          <w:sz w:val="24"/>
          <w:lang w:eastAsia="zh-CN"/>
        </w:rPr>
        <w:t xml:space="preserve">up </w:t>
      </w:r>
      <w:r w:rsidR="00CA3EC5">
        <w:rPr>
          <w:sz w:val="24"/>
          <w:lang w:eastAsia="zh-CN"/>
        </w:rPr>
        <w:t xml:space="preserve">machine from low </w:t>
      </w:r>
      <w:r w:rsidR="009B3D3E">
        <w:rPr>
          <w:sz w:val="24"/>
          <w:lang w:eastAsia="zh-CN"/>
        </w:rPr>
        <w:t xml:space="preserve">loader </w:t>
      </w:r>
      <w:r w:rsidR="00C2471A">
        <w:rPr>
          <w:sz w:val="24"/>
          <w:lang w:eastAsia="zh-CN"/>
        </w:rPr>
        <w:t xml:space="preserve"> </w:t>
      </w:r>
    </w:p>
    <w:p w:rsidR="00684C71" w:rsidRPr="009B3D3E" w:rsidRDefault="00E872FE" w:rsidP="009B3D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2471A">
        <w:rPr>
          <w:sz w:val="24"/>
          <w:lang w:eastAsia="zh-CN"/>
        </w:rPr>
        <w:t>ower down</w:t>
      </w:r>
      <w:r>
        <w:rPr>
          <w:sz w:val="24"/>
          <w:lang w:eastAsia="zh-CN"/>
        </w:rPr>
        <w:t xml:space="preserve"> machine</w:t>
      </w:r>
      <w:r w:rsidR="00C2471A">
        <w:rPr>
          <w:sz w:val="24"/>
          <w:lang w:eastAsia="zh-CN"/>
        </w:rPr>
        <w:t xml:space="preserve"> to near ground level</w:t>
      </w:r>
    </w:p>
    <w:p w:rsidR="00684C71" w:rsidRDefault="00C2471A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81336E">
        <w:rPr>
          <w:sz w:val="24"/>
          <w:lang w:eastAsia="zh-CN"/>
        </w:rPr>
        <w:t xml:space="preserve"> t</w:t>
      </w:r>
      <w:r w:rsidR="009547E5">
        <w:rPr>
          <w:sz w:val="24"/>
          <w:lang w:eastAsia="zh-CN"/>
        </w:rPr>
        <w:t xml:space="preserve">o machine base </w:t>
      </w:r>
    </w:p>
    <w:p w:rsidR="009B3D3E" w:rsidRDefault="009B3D3E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premise</w:t>
      </w:r>
    </w:p>
    <w:p w:rsidR="009B3D3E" w:rsidRDefault="009B3D3E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to the designated location</w:t>
      </w:r>
    </w:p>
    <w:p w:rsidR="00352C91" w:rsidRPr="00D53D4F" w:rsidRDefault="009B3D3E" w:rsidP="00D53D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pl</w:t>
      </w:r>
      <w:r w:rsidR="005375EC">
        <w:rPr>
          <w:sz w:val="24"/>
          <w:lang w:eastAsia="zh-CN"/>
        </w:rPr>
        <w:t>ate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7EF7" w:rsidRDefault="00767EF7" w:rsidP="00767E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767EF7" w:rsidRPr="00767EF7" w:rsidRDefault="00767EF7" w:rsidP="00767E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684C71" w:rsidRDefault="00767EF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47AF2" w:rsidRDefault="00847AF2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BD9" w:rsidRDefault="00860BD9">
      <w:r>
        <w:separator/>
      </w:r>
    </w:p>
  </w:endnote>
  <w:endnote w:type="continuationSeparator" w:id="0">
    <w:p w:rsidR="00860BD9" w:rsidRDefault="0086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0D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0D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BD9" w:rsidRDefault="00860BD9">
      <w:r>
        <w:separator/>
      </w:r>
    </w:p>
  </w:footnote>
  <w:footnote w:type="continuationSeparator" w:id="0">
    <w:p w:rsidR="00860BD9" w:rsidRDefault="00860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60B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60BD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96B02"/>
    <w:rsid w:val="002A1C8A"/>
    <w:rsid w:val="00352C91"/>
    <w:rsid w:val="003D1986"/>
    <w:rsid w:val="004135BC"/>
    <w:rsid w:val="005375EC"/>
    <w:rsid w:val="005449E0"/>
    <w:rsid w:val="005A5E0B"/>
    <w:rsid w:val="00606949"/>
    <w:rsid w:val="006274B4"/>
    <w:rsid w:val="006304BE"/>
    <w:rsid w:val="00650074"/>
    <w:rsid w:val="00684C71"/>
    <w:rsid w:val="00692237"/>
    <w:rsid w:val="006B6525"/>
    <w:rsid w:val="006B7E33"/>
    <w:rsid w:val="006D3A2D"/>
    <w:rsid w:val="00707B09"/>
    <w:rsid w:val="00767EF7"/>
    <w:rsid w:val="007E7225"/>
    <w:rsid w:val="0081336E"/>
    <w:rsid w:val="00847AF2"/>
    <w:rsid w:val="00850DC3"/>
    <w:rsid w:val="00860BD9"/>
    <w:rsid w:val="00883701"/>
    <w:rsid w:val="008E3BAF"/>
    <w:rsid w:val="008F1C49"/>
    <w:rsid w:val="0093791B"/>
    <w:rsid w:val="009547E5"/>
    <w:rsid w:val="00983221"/>
    <w:rsid w:val="009B3D3E"/>
    <w:rsid w:val="00A32709"/>
    <w:rsid w:val="00A3489A"/>
    <w:rsid w:val="00A64537"/>
    <w:rsid w:val="00AC2826"/>
    <w:rsid w:val="00B45C00"/>
    <w:rsid w:val="00C2471A"/>
    <w:rsid w:val="00C47D73"/>
    <w:rsid w:val="00CA3EC5"/>
    <w:rsid w:val="00D53D4F"/>
    <w:rsid w:val="00D56E49"/>
    <w:rsid w:val="00E615DC"/>
    <w:rsid w:val="00E872FE"/>
    <w:rsid w:val="00E9120A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2017-12-22T02:28:00Z</cp:lastPrinted>
  <dcterms:created xsi:type="dcterms:W3CDTF">2017-12-21T08:00:00Z</dcterms:created>
  <dcterms:modified xsi:type="dcterms:W3CDTF">2017-12-22T02:28:00Z</dcterms:modified>
</cp:coreProperties>
</file>