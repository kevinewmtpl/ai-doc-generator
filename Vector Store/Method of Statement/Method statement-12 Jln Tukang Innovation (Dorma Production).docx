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5D2" w:rsidRDefault="004B15D2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76932" w:rsidRDefault="00376932">
      <w:pPr>
        <w:rPr>
          <w:sz w:val="24"/>
        </w:rPr>
      </w:pPr>
    </w:p>
    <w:p w:rsidR="00684C71" w:rsidRDefault="00376932">
      <w:pPr>
        <w:rPr>
          <w:sz w:val="24"/>
          <w:lang w:eastAsia="zh-CN"/>
        </w:rPr>
      </w:pPr>
      <w:r>
        <w:rPr>
          <w:sz w:val="24"/>
        </w:rPr>
        <w:t>Date: 16</w:t>
      </w:r>
      <w:r w:rsidRPr="00376932">
        <w:rPr>
          <w:sz w:val="24"/>
          <w:vertAlign w:val="superscript"/>
        </w:rPr>
        <w:t>th</w:t>
      </w:r>
      <w:r>
        <w:rPr>
          <w:sz w:val="24"/>
        </w:rPr>
        <w:t xml:space="preserve"> Oct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23D32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76932">
        <w:rPr>
          <w:sz w:val="24"/>
          <w:lang w:eastAsia="zh-CN"/>
        </w:rPr>
        <w:t>estimate 50-55 units Conveyor</w:t>
      </w:r>
      <w:r w:rsidR="00F65A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D55EC6">
        <w:rPr>
          <w:sz w:val="24"/>
          <w:lang w:eastAsia="zh-CN"/>
        </w:rPr>
        <w:t>10-</w:t>
      </w:r>
      <w:r w:rsidR="00650243">
        <w:rPr>
          <w:sz w:val="24"/>
          <w:lang w:eastAsia="zh-CN"/>
        </w:rPr>
        <w:t>1</w:t>
      </w:r>
      <w:r w:rsidR="00376932">
        <w:rPr>
          <w:sz w:val="24"/>
          <w:lang w:eastAsia="zh-CN"/>
        </w:rPr>
        <w:t>1</w:t>
      </w:r>
      <w:r w:rsidR="00650243">
        <w:rPr>
          <w:sz w:val="24"/>
          <w:lang w:eastAsia="zh-CN"/>
        </w:rPr>
        <w:t xml:space="preserve"> x 4</w:t>
      </w:r>
      <w:r w:rsidR="00376932">
        <w:rPr>
          <w:sz w:val="24"/>
          <w:lang w:eastAsia="zh-CN"/>
        </w:rPr>
        <w:t>0ft GP/HQ</w:t>
      </w:r>
      <w:r w:rsidR="0089254E">
        <w:rPr>
          <w:sz w:val="24"/>
          <w:lang w:eastAsia="zh-CN"/>
        </w:rPr>
        <w:t xml:space="preserve"> </w:t>
      </w:r>
      <w:r w:rsidR="00923D32">
        <w:rPr>
          <w:sz w:val="24"/>
          <w:lang w:eastAsia="zh-CN"/>
        </w:rPr>
        <w:t>container,</w:t>
      </w:r>
      <w:r w:rsidR="007D495C">
        <w:rPr>
          <w:sz w:val="24"/>
          <w:lang w:eastAsia="zh-CN"/>
        </w:rPr>
        <w:t xml:space="preserve"> shift and position into factory near trench, assist engineer to assemble and fixed conveyor, and lower down into trench @1.8m depth</w:t>
      </w:r>
    </w:p>
    <w:p w:rsidR="00684C71" w:rsidRPr="00376932" w:rsidRDefault="00684C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376932" w:rsidRDefault="00376932">
      <w:pPr>
        <w:rPr>
          <w:sz w:val="24"/>
          <w:lang w:eastAsia="zh-CN"/>
        </w:rPr>
      </w:pPr>
    </w:p>
    <w:p w:rsidR="00376932" w:rsidRPr="00376932" w:rsidRDefault="0037693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Start/Completion Date</w:t>
      </w:r>
    </w:p>
    <w:p w:rsidR="00684C71" w:rsidRDefault="003769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As per required schedule</w:t>
      </w:r>
    </w:p>
    <w:p w:rsidR="00376932" w:rsidRPr="00376932" w:rsidRDefault="003769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604E2" w:rsidRDefault="003769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As per required schedule</w:t>
      </w:r>
    </w:p>
    <w:p w:rsidR="00376932" w:rsidRPr="00376932" w:rsidRDefault="003769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76932" w:rsidP="00707B09">
      <w:pPr>
        <w:pStyle w:val="Heading4"/>
      </w:pPr>
      <w:r>
        <w:t>12 Jalan Tukang Innovation</w:t>
      </w:r>
    </w:p>
    <w:p w:rsidR="00707B09" w:rsidRPr="00707B09" w:rsidRDefault="0037693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Dorma Production GmbH &amp; Co KG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50074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76932">
        <w:rPr>
          <w:sz w:val="24"/>
          <w:lang w:eastAsia="zh-CN"/>
        </w:rPr>
        <w:t xml:space="preserve">-2 x </w:t>
      </w:r>
      <w:r w:rsidR="00F65AC0">
        <w:rPr>
          <w:sz w:val="24"/>
          <w:lang w:eastAsia="zh-CN"/>
        </w:rPr>
        <w:t>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7477B" w:rsidRDefault="006747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Forklift </w:t>
      </w:r>
    </w:p>
    <w:p w:rsidR="00A33AEC" w:rsidRDefault="00A33A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7477B" w:rsidRDefault="00601D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ton chain block x 6 pcs</w:t>
      </w:r>
    </w:p>
    <w:p w:rsidR="00650074" w:rsidRDefault="006747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7m webbing sling x 10 pcs</w:t>
      </w:r>
    </w:p>
    <w:p w:rsidR="0067477B" w:rsidRDefault="006747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1.25 ton U shackle x 20 pcs</w:t>
      </w:r>
    </w:p>
    <w:p w:rsidR="0067477B" w:rsidRDefault="006747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 kg Level Block x 6 pcs</w:t>
      </w:r>
    </w:p>
    <w:p w:rsidR="00D604E2" w:rsidRDefault="00D604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6348A">
        <w:rPr>
          <w:sz w:val="24"/>
          <w:lang w:eastAsia="zh-CN"/>
        </w:rPr>
        <w:t xml:space="preserve"> and route to machine position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D604E2" w:rsidRDefault="00D604E2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B15D2" w:rsidRDefault="004B15D2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4B15D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D604E2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B15D2" w:rsidRDefault="004B15D2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4B15D2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crane operator </w:t>
      </w:r>
      <w:r w:rsidR="00601DBF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F65AC0" w:rsidRDefault="00F65AC0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05704" w:rsidRPr="004B15D2" w:rsidRDefault="0081336E" w:rsidP="004B15D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</w:t>
      </w:r>
      <w:r w:rsidR="006640D4"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 w:rsidP="00601DB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F65AC0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 w:rsidRPr="00650074">
        <w:rPr>
          <w:sz w:val="24"/>
          <w:lang w:eastAsia="zh-CN"/>
        </w:rPr>
        <w:t xml:space="preserve"> </w:t>
      </w:r>
      <w:r w:rsidR="00601DBF">
        <w:rPr>
          <w:sz w:val="24"/>
          <w:lang w:eastAsia="zh-CN"/>
        </w:rPr>
        <w:t>(back to back with container)</w:t>
      </w:r>
    </w:p>
    <w:p w:rsidR="004B15D2" w:rsidRDefault="004B15D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crane to level with container</w:t>
      </w:r>
    </w:p>
    <w:p w:rsidR="004B15D2" w:rsidRDefault="004B15D2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Crane to pull out conveyor from </w:t>
      </w:r>
      <w:r w:rsidR="003F4E2E">
        <w:rPr>
          <w:sz w:val="24"/>
          <w:lang w:eastAsia="zh-CN"/>
        </w:rPr>
        <w:t>container and load onto chassis</w:t>
      </w:r>
    </w:p>
    <w:p w:rsidR="00684C71" w:rsidRPr="00121842" w:rsidRDefault="003F4E2E" w:rsidP="001218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unload conveyor from lorry chassis</w:t>
      </w:r>
      <w:bookmarkStart w:id="0" w:name="_GoBack"/>
      <w:bookmarkEnd w:id="0"/>
    </w:p>
    <w:p w:rsidR="0042665D" w:rsidRDefault="0042665D" w:rsidP="004B15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conveyor into factory near trench</w:t>
      </w:r>
    </w:p>
    <w:p w:rsidR="0042665D" w:rsidRDefault="0042665D" w:rsidP="004B15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engineer assemble and fixed 5 set of conveyor at 1 time</w:t>
      </w:r>
    </w:p>
    <w:p w:rsidR="0042665D" w:rsidRPr="004B15D2" w:rsidRDefault="0042665D" w:rsidP="004B15D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fixing, using webbing sling and 5 x forklift to lift up conveyor </w:t>
      </w:r>
    </w:p>
    <w:p w:rsidR="00352C91" w:rsidRPr="007D495C" w:rsidRDefault="00653C91" w:rsidP="007D49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42665D">
        <w:rPr>
          <w:sz w:val="24"/>
          <w:lang w:eastAsia="zh-CN"/>
        </w:rPr>
        <w:t xml:space="preserve"> and position </w:t>
      </w:r>
      <w:r w:rsidR="007D495C">
        <w:rPr>
          <w:sz w:val="24"/>
          <w:lang w:eastAsia="zh-CN"/>
        </w:rPr>
        <w:t xml:space="preserve">conveyor </w:t>
      </w:r>
      <w:r w:rsidR="0042665D">
        <w:rPr>
          <w:sz w:val="24"/>
          <w:lang w:eastAsia="zh-CN"/>
        </w:rPr>
        <w:t xml:space="preserve">into trench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46348A" w:rsidP="0046348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Remarks</w:t>
      </w:r>
    </w:p>
    <w:p w:rsidR="00121842" w:rsidRDefault="006640D4" w:rsidP="0012184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 on site</w:t>
      </w:r>
    </w:p>
    <w:p w:rsidR="00121842" w:rsidRDefault="00121842" w:rsidP="0012184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121842" w:rsidRDefault="00B45C00" w:rsidP="0012184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42A" w:rsidRDefault="0029042A">
      <w:r>
        <w:separator/>
      </w:r>
    </w:p>
  </w:endnote>
  <w:endnote w:type="continuationSeparator" w:id="0">
    <w:p w:rsidR="0029042A" w:rsidRDefault="00290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2184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218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42A" w:rsidRDefault="0029042A">
      <w:r>
        <w:separator/>
      </w:r>
    </w:p>
  </w:footnote>
  <w:footnote w:type="continuationSeparator" w:id="0">
    <w:p w:rsidR="0029042A" w:rsidRDefault="002904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904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9042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367E"/>
    <w:rsid w:val="000801A2"/>
    <w:rsid w:val="000D1431"/>
    <w:rsid w:val="00121842"/>
    <w:rsid w:val="00162810"/>
    <w:rsid w:val="001C67C6"/>
    <w:rsid w:val="00205704"/>
    <w:rsid w:val="0029042A"/>
    <w:rsid w:val="002D1D8E"/>
    <w:rsid w:val="002D3928"/>
    <w:rsid w:val="00352C91"/>
    <w:rsid w:val="00376932"/>
    <w:rsid w:val="003773C7"/>
    <w:rsid w:val="003F4E2E"/>
    <w:rsid w:val="004135BC"/>
    <w:rsid w:val="0042665D"/>
    <w:rsid w:val="0046348A"/>
    <w:rsid w:val="0047011D"/>
    <w:rsid w:val="004B15D2"/>
    <w:rsid w:val="004B3070"/>
    <w:rsid w:val="00601DBF"/>
    <w:rsid w:val="006304BE"/>
    <w:rsid w:val="00650074"/>
    <w:rsid w:val="00650243"/>
    <w:rsid w:val="00653C91"/>
    <w:rsid w:val="006640D4"/>
    <w:rsid w:val="0067477B"/>
    <w:rsid w:val="00684C71"/>
    <w:rsid w:val="006B6525"/>
    <w:rsid w:val="006E765E"/>
    <w:rsid w:val="006F37C2"/>
    <w:rsid w:val="00707B09"/>
    <w:rsid w:val="007D495C"/>
    <w:rsid w:val="007E7225"/>
    <w:rsid w:val="0081336E"/>
    <w:rsid w:val="0089254E"/>
    <w:rsid w:val="008B67DC"/>
    <w:rsid w:val="008E3BAF"/>
    <w:rsid w:val="008F1C49"/>
    <w:rsid w:val="00923D32"/>
    <w:rsid w:val="00A32709"/>
    <w:rsid w:val="00A33AEC"/>
    <w:rsid w:val="00A64537"/>
    <w:rsid w:val="00B45C00"/>
    <w:rsid w:val="00D55EC6"/>
    <w:rsid w:val="00D604E2"/>
    <w:rsid w:val="00D60C61"/>
    <w:rsid w:val="00E5235D"/>
    <w:rsid w:val="00E615DC"/>
    <w:rsid w:val="00E9120A"/>
    <w:rsid w:val="00EA5799"/>
    <w:rsid w:val="00F65AC0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41</TotalTime>
  <Pages>1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2016-07-12T02:25:00Z</cp:lastPrinted>
  <dcterms:created xsi:type="dcterms:W3CDTF">2017-10-16T02:38:00Z</dcterms:created>
  <dcterms:modified xsi:type="dcterms:W3CDTF">2017-10-16T05:35:00Z</dcterms:modified>
</cp:coreProperties>
</file>