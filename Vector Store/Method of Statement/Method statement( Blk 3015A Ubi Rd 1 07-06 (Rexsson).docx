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08D9" w:rsidRDefault="00BB08D9">
      <w:pPr>
        <w:pStyle w:val="Title"/>
        <w:jc w:val="left"/>
        <w:rPr>
          <w:lang w:eastAsia="zh-CN"/>
        </w:rPr>
      </w:pPr>
    </w:p>
    <w:p w:rsidR="00F8359A" w:rsidRDefault="00F8359A">
      <w:pPr>
        <w:pStyle w:val="Title"/>
        <w:jc w:val="left"/>
        <w:rPr>
          <w:rFonts w:hint="eastAsia"/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8359A" w:rsidRDefault="00F8359A">
      <w:pPr>
        <w:jc w:val="center"/>
        <w:rPr>
          <w:sz w:val="22"/>
        </w:rPr>
      </w:pPr>
    </w:p>
    <w:p w:rsidR="00F8359A" w:rsidRDefault="00534A20">
      <w:pPr>
        <w:rPr>
          <w:rFonts w:hint="eastAsia"/>
          <w:sz w:val="24"/>
          <w:lang w:eastAsia="zh-CN"/>
        </w:rPr>
      </w:pPr>
      <w:r>
        <w:rPr>
          <w:sz w:val="24"/>
        </w:rPr>
        <w:t>Date</w:t>
      </w:r>
      <w:r w:rsidR="00BB08D9">
        <w:rPr>
          <w:sz w:val="24"/>
        </w:rPr>
        <w:t>: 10</w:t>
      </w:r>
      <w:r w:rsidR="00BB08D9">
        <w:rPr>
          <w:sz w:val="24"/>
          <w:vertAlign w:val="superscript"/>
        </w:rPr>
        <w:t xml:space="preserve">th </w:t>
      </w:r>
      <w:r w:rsidR="00BB08D9">
        <w:rPr>
          <w:sz w:val="24"/>
          <w:lang w:eastAsia="zh-CN"/>
        </w:rPr>
        <w:t>Sep 2018</w:t>
      </w:r>
    </w:p>
    <w:p w:rsidR="00F8359A" w:rsidRDefault="00F8359A">
      <w:pPr>
        <w:pStyle w:val="Header"/>
        <w:tabs>
          <w:tab w:val="clear" w:pos="4320"/>
          <w:tab w:val="clear" w:pos="8640"/>
        </w:tabs>
        <w:rPr>
          <w:rFonts w:hint="eastAsia"/>
          <w:sz w:val="22"/>
          <w:lang w:eastAsia="zh-CN"/>
        </w:rPr>
      </w:pPr>
    </w:p>
    <w:p w:rsidR="00F8359A" w:rsidRDefault="00F8359A">
      <w:pPr>
        <w:pStyle w:val="Header"/>
        <w:tabs>
          <w:tab w:val="clear" w:pos="4320"/>
          <w:tab w:val="clear" w:pos="8640"/>
        </w:tabs>
        <w:rPr>
          <w:rFonts w:hint="eastAsia"/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8359A" w:rsidRDefault="00F835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>
        <w:rPr>
          <w:sz w:val="24"/>
          <w:lang w:eastAsia="zh-CN"/>
        </w:rPr>
        <w:t>hoi</w:t>
      </w:r>
      <w:r w:rsidR="00202970">
        <w:rPr>
          <w:sz w:val="24"/>
          <w:lang w:eastAsia="zh-CN"/>
        </w:rPr>
        <w:t>st down 1 unit Drop Tester from 7</w:t>
      </w:r>
      <w:r w:rsidR="00202970" w:rsidRPr="00202970">
        <w:rPr>
          <w:sz w:val="24"/>
          <w:vertAlign w:val="superscript"/>
          <w:lang w:eastAsia="zh-CN"/>
        </w:rPr>
        <w:t>th</w:t>
      </w:r>
      <w:r w:rsidR="006977B9">
        <w:rPr>
          <w:sz w:val="24"/>
          <w:lang w:eastAsia="zh-CN"/>
        </w:rPr>
        <w:t xml:space="preserve"> floor by using platform and mobile crane</w:t>
      </w:r>
    </w:p>
    <w:p w:rsidR="00F8359A" w:rsidRDefault="00F8359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8359A" w:rsidRDefault="00F8359A">
      <w:pPr>
        <w:pStyle w:val="Header"/>
        <w:tabs>
          <w:tab w:val="clear" w:pos="4320"/>
          <w:tab w:val="clear" w:pos="8640"/>
        </w:tabs>
        <w:rPr>
          <w:rFonts w:hint="eastAsia"/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F8359A" w:rsidRDefault="00F8359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F8359A" w:rsidRDefault="00F8359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8359A" w:rsidRDefault="00F8359A">
      <w:pPr>
        <w:pStyle w:val="Header"/>
        <w:tabs>
          <w:tab w:val="clear" w:pos="4320"/>
          <w:tab w:val="clear" w:pos="8640"/>
        </w:tabs>
        <w:rPr>
          <w:rFonts w:hint="eastAsia"/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F8359A" w:rsidRDefault="00BB08D9">
      <w:pPr>
        <w:rPr>
          <w:sz w:val="24"/>
          <w:lang w:eastAsia="zh-CN"/>
        </w:rPr>
      </w:pPr>
      <w:r>
        <w:rPr>
          <w:sz w:val="24"/>
          <w:lang w:eastAsia="zh-CN"/>
        </w:rPr>
        <w:t>15/09/2018   -   09:30 AM</w:t>
      </w:r>
    </w:p>
    <w:p w:rsidR="00F8359A" w:rsidRDefault="00F8359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02970" w:rsidRPr="00202970" w:rsidRDefault="00202970" w:rsidP="0020297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8359A" w:rsidRDefault="00202970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Blk 3015A Ubi Rd 1 #07-06</w:t>
      </w:r>
    </w:p>
    <w:p w:rsidR="00202970" w:rsidRPr="00202970" w:rsidRDefault="00202970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Rexsson Technology P</w:t>
      </w:r>
      <w:r w:rsidR="006977B9">
        <w:rPr>
          <w:sz w:val="24"/>
          <w:szCs w:val="24"/>
          <w:lang w:eastAsia="zh-CN"/>
        </w:rPr>
        <w:t xml:space="preserve">te </w:t>
      </w:r>
      <w:r>
        <w:rPr>
          <w:sz w:val="24"/>
          <w:szCs w:val="24"/>
          <w:lang w:eastAsia="zh-CN"/>
        </w:rPr>
        <w:t>L</w:t>
      </w:r>
      <w:r w:rsidR="006977B9">
        <w:rPr>
          <w:sz w:val="24"/>
          <w:szCs w:val="24"/>
          <w:lang w:eastAsia="zh-CN"/>
        </w:rPr>
        <w:t>td</w:t>
      </w:r>
      <w:r>
        <w:rPr>
          <w:sz w:val="24"/>
          <w:szCs w:val="24"/>
          <w:lang w:eastAsia="zh-CN"/>
        </w:rPr>
        <w:t>)</w:t>
      </w:r>
    </w:p>
    <w:p w:rsidR="00534A20" w:rsidRPr="00534A20" w:rsidRDefault="00534A20" w:rsidP="00534A20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F8359A" w:rsidRPr="006977B9" w:rsidRDefault="006977B9" w:rsidP="006977B9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F8359A" w:rsidRDefault="00F835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 crane</w:t>
      </w:r>
    </w:p>
    <w:p w:rsidR="00F8359A" w:rsidRDefault="002029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F8359A">
        <w:rPr>
          <w:sz w:val="24"/>
          <w:lang w:eastAsia="zh-CN"/>
        </w:rPr>
        <w:t xml:space="preserve">          </w:t>
      </w:r>
      <w:r>
        <w:rPr>
          <w:sz w:val="24"/>
          <w:lang w:eastAsia="zh-CN"/>
        </w:rPr>
        <w:t xml:space="preserve">                               </w:t>
      </w:r>
      <w:r w:rsidR="00F8359A">
        <w:rPr>
          <w:sz w:val="24"/>
          <w:lang w:eastAsia="zh-CN"/>
        </w:rPr>
        <w:t xml:space="preserve"> </w:t>
      </w:r>
    </w:p>
    <w:p w:rsidR="00F8359A" w:rsidRDefault="002029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  <w:r w:rsidR="00F8359A">
        <w:rPr>
          <w:sz w:val="24"/>
          <w:lang w:eastAsia="zh-CN"/>
        </w:rPr>
        <w:t xml:space="preserve">   </w:t>
      </w:r>
    </w:p>
    <w:p w:rsidR="00F8359A" w:rsidRDefault="00F835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8359A" w:rsidRPr="006977B9" w:rsidRDefault="006977B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8359A" w:rsidRDefault="00F835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obstacle on crane parking area. </w:t>
      </w:r>
    </w:p>
    <w:p w:rsidR="00F8359A" w:rsidRDefault="00F835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 to prevent persons who not involved enter unintentionally.</w:t>
      </w:r>
    </w:p>
    <w:p w:rsidR="00F8359A" w:rsidRDefault="00F8359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F8359A" w:rsidRPr="006977B9" w:rsidRDefault="006977B9" w:rsidP="006977B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F8359A" w:rsidRDefault="00F835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lightning weather.</w:t>
      </w:r>
    </w:p>
    <w:p w:rsidR="00F8359A" w:rsidRDefault="00F835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DE2D6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F8359A" w:rsidRDefault="00F8359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F8359A" w:rsidRPr="006977B9" w:rsidRDefault="006977B9" w:rsidP="006977B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F8359A" w:rsidRDefault="002029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B08D9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B08D9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supervisor, rigger</w:t>
      </w:r>
      <w:r w:rsidR="00DE2D62">
        <w:rPr>
          <w:sz w:val="24"/>
          <w:lang w:eastAsia="zh-CN"/>
        </w:rPr>
        <w:t xml:space="preserve">, </w:t>
      </w:r>
      <w:r w:rsidR="00F8359A">
        <w:rPr>
          <w:sz w:val="24"/>
          <w:lang w:eastAsia="zh-CN"/>
        </w:rPr>
        <w:t xml:space="preserve">signalman </w:t>
      </w:r>
      <w:r w:rsidR="00DE2D62">
        <w:rPr>
          <w:sz w:val="24"/>
          <w:lang w:eastAsia="zh-CN"/>
        </w:rPr>
        <w:t xml:space="preserve">and mobile crane operator </w:t>
      </w:r>
      <w:r w:rsidR="00F8359A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F8359A">
        <w:rPr>
          <w:sz w:val="24"/>
          <w:lang w:eastAsia="zh-CN"/>
        </w:rPr>
        <w:t>(attached all lifting crews certificate)</w:t>
      </w:r>
    </w:p>
    <w:p w:rsidR="00F8359A" w:rsidRDefault="00F835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B08D9" w:rsidRDefault="00BB08D9" w:rsidP="00202970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202970" w:rsidRPr="006977B9" w:rsidRDefault="006977B9" w:rsidP="0020297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BB08D9" w:rsidRDefault="00BB08D9" w:rsidP="002029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BB08D9" w:rsidRDefault="00BB08D9" w:rsidP="002029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F8359A" w:rsidRPr="00202970" w:rsidRDefault="00F8359A" w:rsidP="00202970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6977B9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BB08D9">
        <w:rPr>
          <w:sz w:val="24"/>
          <w:lang w:eastAsia="zh-CN"/>
        </w:rPr>
        <w:t xml:space="preserve">safety </w:t>
      </w:r>
      <w:r w:rsidR="00BB08D9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and lifting</w:t>
      </w:r>
      <w:r w:rsidR="006977B9">
        <w:rPr>
          <w:rFonts w:hint="eastAsia"/>
          <w:sz w:val="24"/>
          <w:lang w:eastAsia="zh-CN"/>
        </w:rPr>
        <w:t xml:space="preserve"> gear with M.O.M certificate</w:t>
      </w:r>
    </w:p>
    <w:p w:rsidR="00F8359A" w:rsidRDefault="00F8359A">
      <w:pPr>
        <w:pStyle w:val="BodyText2"/>
      </w:pPr>
      <w:r>
        <w:rPr>
          <w:rFonts w:hint="eastAsia"/>
        </w:rPr>
        <w:t xml:space="preserve">Lifting operation </w:t>
      </w:r>
      <w:r w:rsidR="00202970">
        <w:rPr>
          <w:rFonts w:hint="eastAsia"/>
        </w:rPr>
        <w:t>are supervise by M</w:t>
      </w:r>
      <w:r w:rsidR="00BB08D9">
        <w:t>.</w:t>
      </w:r>
      <w:r w:rsidR="00202970">
        <w:rPr>
          <w:rFonts w:hint="eastAsia"/>
        </w:rPr>
        <w:t>O</w:t>
      </w:r>
      <w:r w:rsidR="00BB08D9">
        <w:t>.</w:t>
      </w:r>
      <w:r w:rsidR="00202970">
        <w:rPr>
          <w:rFonts w:hint="eastAsia"/>
        </w:rPr>
        <w:t>M certified lifting s</w:t>
      </w:r>
      <w:r>
        <w:rPr>
          <w:rFonts w:hint="eastAsia"/>
        </w:rPr>
        <w:t>u</w:t>
      </w:r>
      <w:r w:rsidR="00202970">
        <w:rPr>
          <w:rFonts w:hint="eastAsia"/>
        </w:rPr>
        <w:t>pervisor, rigger and s</w:t>
      </w:r>
      <w:r>
        <w:rPr>
          <w:rFonts w:hint="eastAsia"/>
        </w:rPr>
        <w:t>ign</w:t>
      </w:r>
      <w:r>
        <w:t>al</w:t>
      </w:r>
      <w:r w:rsidR="00202970">
        <w:rPr>
          <w:rFonts w:hint="eastAsia"/>
        </w:rPr>
        <w:t>man</w:t>
      </w:r>
    </w:p>
    <w:p w:rsidR="00F8359A" w:rsidRDefault="00F8359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F8359A" w:rsidRPr="00BB08D9" w:rsidRDefault="00F8359A" w:rsidP="00BB08D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BB08D9">
        <w:rPr>
          <w:b w:val="0"/>
          <w:sz w:val="20"/>
          <w:u w:val="none"/>
          <w:lang w:eastAsia="zh-CN"/>
        </w:rPr>
        <w:t xml:space="preserve">                               </w:t>
      </w:r>
      <w:r w:rsidR="006977B9">
        <w:rPr>
          <w:b w:val="0"/>
          <w:sz w:val="20"/>
          <w:u w:val="none"/>
          <w:lang w:eastAsia="zh-CN"/>
        </w:rPr>
        <w:t xml:space="preserve">      </w:t>
      </w:r>
      <w:r>
        <w:rPr>
          <w:rFonts w:hint="eastAsia"/>
          <w:lang w:eastAsia="zh-CN"/>
        </w:rPr>
        <w:t>JOB SCOPE</w:t>
      </w:r>
    </w:p>
    <w:p w:rsidR="00F8359A" w:rsidRDefault="00F835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park at designated hoisting area for the lift</w:t>
      </w:r>
    </w:p>
    <w:p w:rsidR="00F8359A" w:rsidRDefault="00F835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</w:t>
      </w:r>
      <w:r w:rsidR="00BB08D9">
        <w:rPr>
          <w:sz w:val="24"/>
          <w:lang w:eastAsia="zh-CN"/>
        </w:rPr>
        <w:t xml:space="preserve">off </w:t>
      </w:r>
      <w:r>
        <w:rPr>
          <w:sz w:val="24"/>
          <w:lang w:eastAsia="zh-CN"/>
        </w:rPr>
        <w:t>operation area</w:t>
      </w:r>
    </w:p>
    <w:p w:rsidR="00F8359A" w:rsidRPr="006977B9" w:rsidRDefault="00202970" w:rsidP="006977B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7</w:t>
      </w:r>
      <w:r w:rsidRPr="00202970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</w:t>
      </w:r>
      <w:r w:rsidR="006977B9">
        <w:rPr>
          <w:sz w:val="24"/>
          <w:lang w:eastAsia="zh-CN"/>
        </w:rPr>
        <w:t>floor</w:t>
      </w:r>
      <w:r w:rsidR="00F8359A">
        <w:rPr>
          <w:sz w:val="24"/>
          <w:lang w:eastAsia="zh-CN"/>
        </w:rPr>
        <w:t xml:space="preserve"> </w:t>
      </w:r>
      <w:r w:rsidR="00BB08D9">
        <w:rPr>
          <w:sz w:val="24"/>
          <w:lang w:eastAsia="zh-CN"/>
        </w:rPr>
        <w:t xml:space="preserve">swing gate </w:t>
      </w:r>
      <w:r w:rsidR="00F8359A">
        <w:rPr>
          <w:sz w:val="24"/>
          <w:lang w:eastAsia="zh-CN"/>
        </w:rPr>
        <w:t xml:space="preserve">opening </w:t>
      </w:r>
    </w:p>
    <w:p w:rsidR="00F8359A" w:rsidRDefault="006977B9" w:rsidP="0020297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F8359A">
        <w:rPr>
          <w:sz w:val="24"/>
          <w:lang w:eastAsia="zh-CN"/>
        </w:rPr>
        <w:t xml:space="preserve">ecure front left and right of platform </w:t>
      </w:r>
      <w:r w:rsidR="00BB08D9">
        <w:rPr>
          <w:sz w:val="24"/>
          <w:lang w:eastAsia="zh-CN"/>
        </w:rPr>
        <w:t xml:space="preserve">onto building pillar </w:t>
      </w:r>
      <w:r>
        <w:rPr>
          <w:sz w:val="24"/>
          <w:lang w:eastAsia="zh-CN"/>
        </w:rPr>
        <w:t xml:space="preserve">using belt </w:t>
      </w:r>
      <w:r w:rsidR="00F8359A">
        <w:rPr>
          <w:sz w:val="24"/>
          <w:lang w:eastAsia="zh-CN"/>
        </w:rPr>
        <w:t>to prevent platform swing outward</w:t>
      </w:r>
    </w:p>
    <w:p w:rsidR="00202970" w:rsidRDefault="006977B9" w:rsidP="0020297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BB08D9">
        <w:rPr>
          <w:sz w:val="24"/>
          <w:lang w:eastAsia="zh-CN"/>
        </w:rPr>
        <w:t>machine into</w:t>
      </w:r>
      <w:r w:rsidR="00202970">
        <w:rPr>
          <w:sz w:val="24"/>
          <w:lang w:eastAsia="zh-CN"/>
        </w:rPr>
        <w:t xml:space="preserve"> platform</w:t>
      </w:r>
    </w:p>
    <w:p w:rsidR="00202970" w:rsidRDefault="00202970" w:rsidP="0020297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</w:t>
      </w:r>
      <w:r w:rsidR="00534A20">
        <w:rPr>
          <w:sz w:val="24"/>
          <w:lang w:eastAsia="zh-CN"/>
        </w:rPr>
        <w:t>onto platform using strapping belt</w:t>
      </w:r>
    </w:p>
    <w:p w:rsidR="00534A20" w:rsidRPr="00202970" w:rsidRDefault="00534A20" w:rsidP="0020297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platform together with machine to ground floor and load onto lorry chassis</w:t>
      </w:r>
    </w:p>
    <w:p w:rsidR="00F8359A" w:rsidRDefault="00F8359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6977B9">
        <w:rPr>
          <w:sz w:val="24"/>
          <w:lang w:eastAsia="zh-CN"/>
        </w:rPr>
        <w:t>, all debris will be clear and dispose</w:t>
      </w:r>
    </w:p>
    <w:p w:rsidR="00F8359A" w:rsidRDefault="00F8359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8359A" w:rsidRDefault="00F8359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F8359A" w:rsidRDefault="00DE2D62" w:rsidP="00DE2D62">
      <w:pPr>
        <w:ind w:left="720"/>
        <w:rPr>
          <w:sz w:val="24"/>
          <w:szCs w:val="24"/>
        </w:rPr>
      </w:pPr>
      <w:r>
        <w:rPr>
          <w:sz w:val="24"/>
          <w:szCs w:val="24"/>
        </w:rPr>
        <w:t>Best Regards</w:t>
      </w:r>
    </w:p>
    <w:p w:rsidR="00DE2D62" w:rsidRDefault="00DE2D62" w:rsidP="00DE2D62">
      <w:pPr>
        <w:ind w:left="720"/>
        <w:rPr>
          <w:sz w:val="24"/>
          <w:szCs w:val="24"/>
        </w:rPr>
      </w:pPr>
      <w:r>
        <w:rPr>
          <w:sz w:val="24"/>
          <w:szCs w:val="24"/>
        </w:rPr>
        <w:t>Zailani</w:t>
      </w:r>
    </w:p>
    <w:p w:rsidR="00DE2D62" w:rsidRDefault="00DE2D62" w:rsidP="00DE2D62">
      <w:pPr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DE2D62" w:rsidRPr="00DE2D62" w:rsidRDefault="00DE2D62" w:rsidP="00DE2D62">
      <w:pPr>
        <w:ind w:left="720"/>
        <w:rPr>
          <w:sz w:val="24"/>
          <w:szCs w:val="24"/>
        </w:rPr>
      </w:pPr>
      <w:r>
        <w:rPr>
          <w:sz w:val="24"/>
          <w:szCs w:val="24"/>
        </w:rPr>
        <w:t>Tel: 62824175</w:t>
      </w:r>
    </w:p>
    <w:p w:rsidR="00F8359A" w:rsidRDefault="00F8359A">
      <w:r>
        <w:t xml:space="preserve">       </w:t>
      </w:r>
      <w:r w:rsidR="00DE2D62">
        <w:t xml:space="preserve">       </w:t>
      </w:r>
      <w:r>
        <w:tab/>
      </w:r>
      <w:r>
        <w:tab/>
        <w:t xml:space="preserve">   </w:t>
      </w:r>
      <w:r>
        <w:tab/>
      </w:r>
    </w:p>
    <w:sectPr w:rsidR="00F8359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06E71" w:rsidRDefault="00C06E71">
      <w:r>
        <w:separator/>
      </w:r>
    </w:p>
  </w:endnote>
  <w:endnote w:type="continuationSeparator" w:id="0">
    <w:p w:rsidR="00C06E71" w:rsidRDefault="00C06E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8359A" w:rsidRDefault="00F8359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243E9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243E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06E71" w:rsidRDefault="00C06E71">
      <w:r>
        <w:separator/>
      </w:r>
    </w:p>
  </w:footnote>
  <w:footnote w:type="continuationSeparator" w:id="0">
    <w:p w:rsidR="00C06E71" w:rsidRDefault="00C06E7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8359A" w:rsidRDefault="00F8359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F8359A" w:rsidRDefault="00F8359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8359A" w:rsidRDefault="00F8359A">
    <w:pPr>
      <w:pStyle w:val="Header"/>
      <w:jc w:val="center"/>
    </w:pPr>
    <w:r>
      <w:t>No. 30, Defu Lane 7, Singapore 539347</w:t>
    </w:r>
  </w:p>
  <w:p w:rsidR="00F8359A" w:rsidRDefault="00F8359A">
    <w:pPr>
      <w:pStyle w:val="Header"/>
      <w:jc w:val="center"/>
    </w:pPr>
    <w:r>
      <w:t xml:space="preserve">Tel : </w:t>
    </w:r>
    <w:r w:rsidR="006977B9">
      <w:t>6</w:t>
    </w:r>
    <w:r>
      <w:t xml:space="preserve">2824175, </w:t>
    </w:r>
    <w:r w:rsidR="006977B9">
      <w:t>6</w:t>
    </w:r>
    <w:r>
      <w:t xml:space="preserve">2828203, </w:t>
    </w:r>
    <w:r w:rsidR="006977B9">
      <w:t>6</w:t>
    </w:r>
    <w:r>
      <w:t xml:space="preserve">2826020, Fax : </w:t>
    </w:r>
    <w:r w:rsidR="006977B9">
      <w:t>6</w:t>
    </w:r>
    <w:r>
      <w:t>2865602</w:t>
    </w:r>
  </w:p>
  <w:p w:rsidR="00F8359A" w:rsidRDefault="00F8359A">
    <w:pPr>
      <w:pStyle w:val="Header"/>
      <w:jc w:val="center"/>
    </w:pPr>
    <w:r>
      <w:t>GST Reg No. : M2-8923804 – 2</w:t>
    </w:r>
  </w:p>
  <w:p w:rsidR="00F8359A" w:rsidRDefault="00F8359A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:rsidR="00F8359A" w:rsidRDefault="006977B9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02970"/>
    <w:rsid w:val="00113B8E"/>
    <w:rsid w:val="00202970"/>
    <w:rsid w:val="002243E9"/>
    <w:rsid w:val="00534A20"/>
    <w:rsid w:val="006977B9"/>
    <w:rsid w:val="006C1734"/>
    <w:rsid w:val="008A4751"/>
    <w:rsid w:val="00A25478"/>
    <w:rsid w:val="00A91F40"/>
    <w:rsid w:val="00BB08D9"/>
    <w:rsid w:val="00C06E71"/>
    <w:rsid w:val="00D118ED"/>
    <w:rsid w:val="00DE2D62"/>
    <w:rsid w:val="00E953A9"/>
    <w:rsid w:val="00EF14AA"/>
    <w:rsid w:val="00F83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7F5171D9-BD50-454D-ACAD-DD1D7B68F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2D6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DE2D62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2298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2016-05-23T01:23:00Z</cp:lastPrinted>
  <dcterms:created xsi:type="dcterms:W3CDTF">2018-09-10T01:36:00Z</dcterms:created>
  <dcterms:modified xsi:type="dcterms:W3CDTF">2018-09-10T01:36:00Z</dcterms:modified>
</cp:coreProperties>
</file>