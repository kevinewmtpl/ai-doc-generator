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F10E0" w:rsidRDefault="000F10E0">
      <w:pPr>
        <w:rPr>
          <w:sz w:val="24"/>
        </w:rPr>
      </w:pPr>
    </w:p>
    <w:p w:rsidR="00684C71" w:rsidRDefault="007C32CD">
      <w:pPr>
        <w:rPr>
          <w:sz w:val="24"/>
          <w:lang w:eastAsia="zh-CN"/>
        </w:rPr>
      </w:pPr>
      <w:r>
        <w:rPr>
          <w:sz w:val="24"/>
        </w:rPr>
        <w:t>Date:20</w:t>
      </w:r>
      <w:r w:rsidRPr="007C32CD">
        <w:rPr>
          <w:sz w:val="24"/>
          <w:vertAlign w:val="superscript"/>
        </w:rPr>
        <w:t>th</w:t>
      </w:r>
      <w:r>
        <w:rPr>
          <w:sz w:val="24"/>
        </w:rPr>
        <w:t xml:space="preserve"> June 24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0D7CAF">
        <w:rPr>
          <w:sz w:val="24"/>
          <w:lang w:eastAsia="zh-CN"/>
        </w:rPr>
        <w:t xml:space="preserve"> </w:t>
      </w:r>
      <w:r w:rsidR="00F33700">
        <w:rPr>
          <w:sz w:val="24"/>
          <w:lang w:eastAsia="zh-CN"/>
        </w:rPr>
        <w:t xml:space="preserve"> machine</w:t>
      </w:r>
      <w:r w:rsidR="007C32CD">
        <w:rPr>
          <w:sz w:val="24"/>
          <w:lang w:eastAsia="zh-CN"/>
        </w:rPr>
        <w:t xml:space="preserve"> from </w:t>
      </w:r>
      <w:r w:rsidR="00E33390">
        <w:rPr>
          <w:sz w:val="24"/>
          <w:lang w:eastAsia="zh-CN"/>
        </w:rPr>
        <w:t>1 x 20ft FR</w:t>
      </w:r>
      <w:r w:rsidR="0097047F">
        <w:rPr>
          <w:sz w:val="24"/>
          <w:lang w:eastAsia="zh-CN"/>
        </w:rPr>
        <w:t xml:space="preserve"> </w:t>
      </w:r>
      <w:r w:rsidR="008923AC">
        <w:rPr>
          <w:sz w:val="24"/>
          <w:lang w:eastAsia="zh-CN"/>
        </w:rPr>
        <w:t>container</w:t>
      </w:r>
      <w:r w:rsidR="00B62171">
        <w:rPr>
          <w:sz w:val="24"/>
          <w:lang w:eastAsia="zh-CN"/>
        </w:rPr>
        <w:t>,</w:t>
      </w:r>
      <w:r w:rsidR="008923AC">
        <w:rPr>
          <w:sz w:val="24"/>
          <w:lang w:eastAsia="zh-CN"/>
        </w:rPr>
        <w:t xml:space="preserve"> uncrate,</w:t>
      </w:r>
      <w:r w:rsidR="00B62171">
        <w:rPr>
          <w:sz w:val="24"/>
          <w:lang w:eastAsia="zh-CN"/>
        </w:rPr>
        <w:t xml:space="preserve"> </w:t>
      </w:r>
      <w:r w:rsidR="009563F4">
        <w:rPr>
          <w:sz w:val="24"/>
          <w:lang w:eastAsia="zh-CN"/>
        </w:rPr>
        <w:t>shift and position into factory</w:t>
      </w:r>
      <w:r w:rsidR="0097047F">
        <w:rPr>
          <w:sz w:val="24"/>
          <w:lang w:eastAsia="zh-CN"/>
        </w:rPr>
        <w:t xml:space="preserve"> premise</w:t>
      </w:r>
      <w:r w:rsidR="007C32CD">
        <w:rPr>
          <w:sz w:val="24"/>
          <w:lang w:eastAsia="zh-CN"/>
        </w:rPr>
        <w:t xml:space="preserve"> 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36A7" w:rsidRDefault="00F336A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97047F" w:rsidRPr="007C32CD" w:rsidRDefault="007C32C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3200 x 4300 x 3200mm / Wt:11.500kgs</w:t>
      </w:r>
    </w:p>
    <w:p w:rsidR="00F336A7" w:rsidRPr="00F336A7" w:rsidRDefault="007C32C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3010 x 4110 x 3070mm / Wt 9.500kgs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44C87" w:rsidRPr="00E33390" w:rsidRDefault="000D7C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  <w:r w:rsidR="000F10E0">
        <w:rPr>
          <w:sz w:val="24"/>
          <w:lang w:eastAsia="zh-CN"/>
        </w:rPr>
        <w:t xml:space="preserve"> </w:t>
      </w:r>
    </w:p>
    <w:p w:rsidR="00684C71" w:rsidRDefault="007C32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25/06/24</w:t>
      </w:r>
      <w:r w:rsidR="00E33390">
        <w:rPr>
          <w:sz w:val="24"/>
          <w:lang w:eastAsia="zh-CN"/>
        </w:rPr>
        <w:t xml:space="preserve"> </w:t>
      </w:r>
    </w:p>
    <w:p w:rsidR="00E33390" w:rsidRPr="007C32CD" w:rsidRDefault="00E333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D7CAF" w:rsidRDefault="000D7C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D7CAF" w:rsidRPr="000D7CAF" w:rsidRDefault="00E3339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0D7CAF">
        <w:rPr>
          <w:bCs/>
          <w:sz w:val="24"/>
          <w:szCs w:val="24"/>
          <w:lang w:eastAsia="zh-CN"/>
        </w:rPr>
        <w:t xml:space="preserve">am </w:t>
      </w:r>
    </w:p>
    <w:p w:rsidR="000D7CAF" w:rsidRDefault="000D7C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84C71" w:rsidRDefault="00E33390" w:rsidP="00E33390">
      <w:pPr>
        <w:pStyle w:val="Heading4"/>
      </w:pPr>
      <w:r>
        <w:t xml:space="preserve">12 Sixth Lok Yang Rd </w:t>
      </w:r>
    </w:p>
    <w:p w:rsidR="00E33390" w:rsidRPr="00E33390" w:rsidRDefault="00E33390" w:rsidP="00E3339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Kim Ann Egineering Pte Ltd</w:t>
      </w:r>
    </w:p>
    <w:p w:rsidR="005A46D9" w:rsidRPr="005A46D9" w:rsidRDefault="005A46D9" w:rsidP="005A46D9">
      <w:pPr>
        <w:rPr>
          <w:sz w:val="24"/>
          <w:szCs w:val="24"/>
          <w:lang w:eastAsia="zh-CN"/>
        </w:rPr>
      </w:pPr>
    </w:p>
    <w:p w:rsidR="00047B96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124F3" w:rsidRPr="00047B96" w:rsidRDefault="007C32C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1 x 633</w:t>
      </w:r>
      <w:r w:rsidR="0097047F">
        <w:rPr>
          <w:sz w:val="24"/>
          <w:lang w:eastAsia="zh-CN"/>
        </w:rPr>
        <w:t xml:space="preserve"> crane </w:t>
      </w:r>
    </w:p>
    <w:p w:rsidR="007C32CD" w:rsidRDefault="007C32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overhead crane </w:t>
      </w:r>
    </w:p>
    <w:p w:rsidR="00D56C1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D56C1D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 w:rsidR="007C32CD">
        <w:rPr>
          <w:sz w:val="24"/>
          <w:lang w:eastAsia="zh-CN"/>
        </w:rPr>
        <w:t>/w</w:t>
      </w:r>
      <w:r w:rsidR="00D56C1D">
        <w:rPr>
          <w:sz w:val="24"/>
          <w:lang w:eastAsia="zh-CN"/>
        </w:rPr>
        <w:t>ebbing sling</w:t>
      </w:r>
    </w:p>
    <w:p w:rsidR="007C32CD" w:rsidRDefault="007C32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 </w:t>
      </w:r>
    </w:p>
    <w:p w:rsidR="0097047F" w:rsidRDefault="00D56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B4CF2">
        <w:rPr>
          <w:sz w:val="24"/>
          <w:lang w:eastAsia="zh-CN"/>
        </w:rPr>
        <w:t>hackle</w:t>
      </w:r>
    </w:p>
    <w:p w:rsidR="00684C71" w:rsidRDefault="009704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 jack </w:t>
      </w:r>
      <w:r w:rsidR="001B4CF2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 </w:t>
      </w:r>
    </w:p>
    <w:p w:rsidR="00244C87" w:rsidRDefault="00244C87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55BCC" w:rsidRPr="00244C8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D56C1D" w:rsidRPr="00955BCC" w:rsidRDefault="00955BC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Clear obstruction in way of working area</w:t>
      </w:r>
      <w:r w:rsidR="004124F3">
        <w:rPr>
          <w:sz w:val="24"/>
          <w:lang w:eastAsia="zh-CN"/>
        </w:rPr>
        <w:t xml:space="preserve"> and route to machine position</w:t>
      </w:r>
    </w:p>
    <w:p w:rsidR="00957D1B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2D037B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955B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F336A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97047F">
        <w:rPr>
          <w:sz w:val="24"/>
          <w:lang w:eastAsia="zh-CN"/>
        </w:rPr>
        <w:t>d</w:t>
      </w:r>
    </w:p>
    <w:p w:rsidR="009A759A" w:rsidRDefault="009A759A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C2ED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  <w:r w:rsidR="0039656F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8E7F13" w:rsidRDefault="00707B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7C32CD">
        <w:rPr>
          <w:sz w:val="24"/>
          <w:lang w:eastAsia="zh-CN"/>
        </w:rPr>
        <w:t xml:space="preserve">r, rigger, signalman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955BCC">
        <w:rPr>
          <w:sz w:val="24"/>
          <w:lang w:eastAsia="zh-CN"/>
        </w:rPr>
        <w:t xml:space="preserve">(attached all lifting crew certificate) </w:t>
      </w:r>
    </w:p>
    <w:p w:rsidR="00F336A7" w:rsidRDefault="00F336A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E7F1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  <w:r w:rsidR="0039656F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1B4CF2" w:rsidRDefault="00955BC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</w:t>
      </w:r>
      <w:r w:rsidR="008E7F13">
        <w:rPr>
          <w:sz w:val="24"/>
          <w:lang w:eastAsia="zh-CN"/>
        </w:rPr>
        <w:t xml:space="preserve"> safety</w:t>
      </w:r>
      <w:r w:rsidR="001B4CF2">
        <w:rPr>
          <w:rFonts w:hint="eastAsia"/>
          <w:sz w:val="24"/>
          <w:lang w:eastAsia="zh-CN"/>
        </w:rPr>
        <w:t xml:space="preserve"> helmet</w:t>
      </w:r>
      <w:r w:rsidR="00D752E1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E7F13">
        <w:t>.</w:t>
      </w:r>
      <w:r w:rsidR="00A64537">
        <w:rPr>
          <w:rFonts w:hint="eastAsia"/>
        </w:rPr>
        <w:t>O</w:t>
      </w:r>
      <w:r w:rsidR="008E7F1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39656F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047B96" w:rsidRDefault="0081336E" w:rsidP="00047B9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047B96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 </w:t>
      </w:r>
    </w:p>
    <w:p w:rsidR="00BC5760" w:rsidRDefault="0034313B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7C32CD">
        <w:rPr>
          <w:sz w:val="24"/>
          <w:lang w:eastAsia="zh-CN"/>
        </w:rPr>
        <w:t>lorry</w:t>
      </w:r>
      <w:r w:rsidR="00D752E1">
        <w:rPr>
          <w:sz w:val="24"/>
          <w:lang w:eastAsia="zh-CN"/>
        </w:rPr>
        <w:t xml:space="preserve"> crane near FR container </w:t>
      </w:r>
    </w:p>
    <w:p w:rsidR="00953035" w:rsidRDefault="00953035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metal plate as base plate </w:t>
      </w:r>
    </w:p>
    <w:p w:rsidR="000F10E0" w:rsidRDefault="007C32CD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</w:t>
      </w:r>
      <w:r w:rsidR="000F10E0">
        <w:rPr>
          <w:sz w:val="24"/>
          <w:lang w:eastAsia="zh-CN"/>
        </w:rPr>
        <w:t xml:space="preserve">oist down case from container to the ground </w:t>
      </w:r>
    </w:p>
    <w:p w:rsidR="00D752E1" w:rsidRDefault="00953035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</w:t>
      </w:r>
      <w:r w:rsidR="00D752E1">
        <w:rPr>
          <w:sz w:val="24"/>
          <w:lang w:eastAsia="zh-CN"/>
        </w:rPr>
        <w:t xml:space="preserve">ncrate machine case and put aside </w:t>
      </w:r>
    </w:p>
    <w:p w:rsidR="00D752E1" w:rsidRDefault="00D752E1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</w:t>
      </w:r>
      <w:r w:rsidR="00953035">
        <w:rPr>
          <w:sz w:val="24"/>
          <w:lang w:eastAsia="zh-CN"/>
        </w:rPr>
        <w:t xml:space="preserve">er will attached required lifting gears to crane hook </w:t>
      </w:r>
      <w:r>
        <w:rPr>
          <w:sz w:val="24"/>
          <w:lang w:eastAsia="zh-CN"/>
        </w:rPr>
        <w:t xml:space="preserve"> </w:t>
      </w:r>
    </w:p>
    <w:p w:rsidR="00D752E1" w:rsidRPr="001B4CF2" w:rsidRDefault="00D752E1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FB15F4" w:rsidRPr="000F10E0" w:rsidRDefault="007C32CD" w:rsidP="000F10E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53035">
        <w:rPr>
          <w:sz w:val="24"/>
          <w:lang w:eastAsia="zh-CN"/>
        </w:rPr>
        <w:t xml:space="preserve">ignalman to give signal to crane operator to hoist up and detach machine from base </w:t>
      </w:r>
    </w:p>
    <w:p w:rsidR="000F10E0" w:rsidRDefault="00953035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F10E0">
        <w:rPr>
          <w:sz w:val="24"/>
          <w:lang w:eastAsia="zh-CN"/>
        </w:rPr>
        <w:t>wing machine away from base</w:t>
      </w:r>
    </w:p>
    <w:p w:rsidR="007C32CD" w:rsidRDefault="000F10E0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7C32CD">
        <w:rPr>
          <w:sz w:val="24"/>
          <w:lang w:eastAsia="zh-CN"/>
        </w:rPr>
        <w:t>wn machine to near ground level</w:t>
      </w:r>
    </w:p>
    <w:p w:rsidR="00E9120A" w:rsidRDefault="007C32CD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crane to hoist up machine and transfer to near door entrance</w:t>
      </w:r>
      <w:r w:rsidR="000F10E0">
        <w:rPr>
          <w:sz w:val="24"/>
          <w:lang w:eastAsia="zh-CN"/>
        </w:rPr>
        <w:t xml:space="preserve"> </w:t>
      </w:r>
    </w:p>
    <w:p w:rsidR="00684C71" w:rsidRPr="008D0080" w:rsidRDefault="007C32CD" w:rsidP="008D00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44C87">
        <w:rPr>
          <w:sz w:val="24"/>
          <w:lang w:eastAsia="zh-CN"/>
        </w:rPr>
        <w:t>rollers under</w:t>
      </w:r>
      <w:r w:rsidR="008D0080">
        <w:rPr>
          <w:sz w:val="24"/>
          <w:lang w:eastAsia="zh-CN"/>
        </w:rPr>
        <w:t xml:space="preserve"> machine bed</w:t>
      </w:r>
    </w:p>
    <w:p w:rsidR="00684C71" w:rsidRDefault="008D00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E7F1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transport </w:t>
      </w:r>
      <w:r w:rsidR="008E7F13">
        <w:rPr>
          <w:sz w:val="24"/>
          <w:lang w:eastAsia="zh-CN"/>
        </w:rPr>
        <w:t xml:space="preserve">machine into </w:t>
      </w:r>
      <w:r w:rsidR="009563F4">
        <w:rPr>
          <w:sz w:val="24"/>
          <w:lang w:eastAsia="zh-CN"/>
        </w:rPr>
        <w:t xml:space="preserve">factory </w:t>
      </w:r>
      <w:r w:rsidR="008E7F13">
        <w:rPr>
          <w:sz w:val="24"/>
          <w:lang w:eastAsia="zh-CN"/>
        </w:rPr>
        <w:t xml:space="preserve">production area </w:t>
      </w:r>
    </w:p>
    <w:p w:rsidR="008E7F13" w:rsidRDefault="009563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3B1F99">
        <w:rPr>
          <w:sz w:val="24"/>
          <w:lang w:eastAsia="zh-CN"/>
        </w:rPr>
        <w:t>osition machine at</w:t>
      </w:r>
      <w:r w:rsidR="008E7F13">
        <w:rPr>
          <w:sz w:val="24"/>
          <w:lang w:eastAsia="zh-CN"/>
        </w:rPr>
        <w:t xml:space="preserve"> the designated location</w:t>
      </w:r>
    </w:p>
    <w:p w:rsidR="008D0080" w:rsidRPr="00244C87" w:rsidRDefault="008E7F13" w:rsidP="00244C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352C91">
        <w:rPr>
          <w:sz w:val="24"/>
          <w:lang w:eastAsia="zh-CN"/>
        </w:rPr>
        <w:t xml:space="preserve"> and insert levelling pad under machine bed</w:t>
      </w:r>
    </w:p>
    <w:p w:rsidR="00D56C1D" w:rsidRPr="00D56C1D" w:rsidRDefault="0081336E" w:rsidP="00D56C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Pr="007C32CD" w:rsidRDefault="003B1F99" w:rsidP="007C32C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 will be clear and dispose</w:t>
      </w:r>
      <w:r w:rsidR="007C32CD">
        <w:rPr>
          <w:sz w:val="24"/>
          <w:lang w:eastAsia="zh-CN"/>
        </w:rPr>
        <w:t>d</w:t>
      </w:r>
      <w:r w:rsidR="00A64537">
        <w:rPr>
          <w:sz w:val="24"/>
          <w:lang w:eastAsia="zh-CN"/>
        </w:rPr>
        <w:t xml:space="preserve"> </w:t>
      </w:r>
    </w:p>
    <w:p w:rsidR="0034313B" w:rsidRDefault="0034313B" w:rsidP="0034313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FB15F4" w:rsidRDefault="0034313B" w:rsidP="000D7CA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3B1F99" w:rsidRDefault="00E5419E">
      <w:pPr>
        <w:rPr>
          <w:sz w:val="24"/>
        </w:rPr>
      </w:pPr>
      <w:r>
        <w:rPr>
          <w:sz w:val="24"/>
        </w:rPr>
        <w:t xml:space="preserve">            </w:t>
      </w:r>
      <w:r w:rsidR="003B1F99">
        <w:rPr>
          <w:sz w:val="24"/>
        </w:rPr>
        <w:t xml:space="preserve">Kevin </w:t>
      </w:r>
      <w:r>
        <w:rPr>
          <w:sz w:val="24"/>
        </w:rPr>
        <w:t>/ Zailani</w:t>
      </w:r>
    </w:p>
    <w:p w:rsidR="00E5419E" w:rsidRDefault="003B1F99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Eric Wong Machinery Transportation Pte Ltd</w:t>
      </w:r>
    </w:p>
    <w:p w:rsidR="00684C71" w:rsidRPr="0034313B" w:rsidRDefault="00E5419E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34313B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284B" w:rsidRDefault="005D284B">
      <w:r>
        <w:separator/>
      </w:r>
    </w:p>
  </w:endnote>
  <w:endnote w:type="continuationSeparator" w:id="0">
    <w:p w:rsidR="005D284B" w:rsidRDefault="005D2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F5F0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F5F0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284B" w:rsidRDefault="005D284B">
      <w:r>
        <w:separator/>
      </w:r>
    </w:p>
  </w:footnote>
  <w:footnote w:type="continuationSeparator" w:id="0">
    <w:p w:rsidR="005D284B" w:rsidRDefault="005D28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D284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FF5F0C">
    <w:pPr>
      <w:pStyle w:val="Header"/>
      <w:jc w:val="center"/>
    </w:pPr>
    <w:r>
      <w:t>No. 28 Kranji Loop #05-03 Kranji Green , Singapore 739571</w:t>
    </w:r>
  </w:p>
  <w:p w:rsidR="00684C71" w:rsidRDefault="008923AC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D284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923AC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7B96"/>
    <w:rsid w:val="0007759A"/>
    <w:rsid w:val="000801A2"/>
    <w:rsid w:val="00090378"/>
    <w:rsid w:val="0009757D"/>
    <w:rsid w:val="000D1431"/>
    <w:rsid w:val="000D7CAF"/>
    <w:rsid w:val="000E6274"/>
    <w:rsid w:val="000F10E0"/>
    <w:rsid w:val="001A47FC"/>
    <w:rsid w:val="001B4CF2"/>
    <w:rsid w:val="001C67C6"/>
    <w:rsid w:val="001D69C1"/>
    <w:rsid w:val="00205704"/>
    <w:rsid w:val="00241668"/>
    <w:rsid w:val="00244C87"/>
    <w:rsid w:val="002B45BD"/>
    <w:rsid w:val="002C310F"/>
    <w:rsid w:val="002C52AA"/>
    <w:rsid w:val="002D037B"/>
    <w:rsid w:val="002D3928"/>
    <w:rsid w:val="0034313B"/>
    <w:rsid w:val="00347B0A"/>
    <w:rsid w:val="00352C91"/>
    <w:rsid w:val="0039656F"/>
    <w:rsid w:val="003B1F99"/>
    <w:rsid w:val="00411C02"/>
    <w:rsid w:val="004124F3"/>
    <w:rsid w:val="004135BC"/>
    <w:rsid w:val="0047011D"/>
    <w:rsid w:val="004A0853"/>
    <w:rsid w:val="004B455E"/>
    <w:rsid w:val="004D4712"/>
    <w:rsid w:val="004E358F"/>
    <w:rsid w:val="005071EF"/>
    <w:rsid w:val="0052004B"/>
    <w:rsid w:val="005A46D9"/>
    <w:rsid w:val="005D284B"/>
    <w:rsid w:val="005D6225"/>
    <w:rsid w:val="0061080E"/>
    <w:rsid w:val="006304BE"/>
    <w:rsid w:val="00650074"/>
    <w:rsid w:val="00650243"/>
    <w:rsid w:val="00662F13"/>
    <w:rsid w:val="00673C85"/>
    <w:rsid w:val="00684C71"/>
    <w:rsid w:val="006B5DE8"/>
    <w:rsid w:val="006B6525"/>
    <w:rsid w:val="006F37C2"/>
    <w:rsid w:val="007063F7"/>
    <w:rsid w:val="00707B09"/>
    <w:rsid w:val="0076500A"/>
    <w:rsid w:val="007C32CD"/>
    <w:rsid w:val="007E7225"/>
    <w:rsid w:val="0081336E"/>
    <w:rsid w:val="00821507"/>
    <w:rsid w:val="008923AC"/>
    <w:rsid w:val="008A189F"/>
    <w:rsid w:val="008A73F4"/>
    <w:rsid w:val="008D0080"/>
    <w:rsid w:val="008D0B63"/>
    <w:rsid w:val="008E3BAF"/>
    <w:rsid w:val="008E7F13"/>
    <w:rsid w:val="008F1C49"/>
    <w:rsid w:val="009048F9"/>
    <w:rsid w:val="00953035"/>
    <w:rsid w:val="00955BCC"/>
    <w:rsid w:val="009563F4"/>
    <w:rsid w:val="00957D1B"/>
    <w:rsid w:val="00960B08"/>
    <w:rsid w:val="0097047F"/>
    <w:rsid w:val="00987EA7"/>
    <w:rsid w:val="00992C40"/>
    <w:rsid w:val="009A759A"/>
    <w:rsid w:val="009C2ED8"/>
    <w:rsid w:val="009F7AB5"/>
    <w:rsid w:val="00A14E55"/>
    <w:rsid w:val="00A32709"/>
    <w:rsid w:val="00A3452B"/>
    <w:rsid w:val="00A5133F"/>
    <w:rsid w:val="00A64537"/>
    <w:rsid w:val="00AE2D4D"/>
    <w:rsid w:val="00AF7133"/>
    <w:rsid w:val="00B44F3F"/>
    <w:rsid w:val="00B45C00"/>
    <w:rsid w:val="00B62171"/>
    <w:rsid w:val="00B85AE6"/>
    <w:rsid w:val="00BB2FE4"/>
    <w:rsid w:val="00BC5760"/>
    <w:rsid w:val="00C4609B"/>
    <w:rsid w:val="00C51A0D"/>
    <w:rsid w:val="00CA392B"/>
    <w:rsid w:val="00CD646B"/>
    <w:rsid w:val="00D154C0"/>
    <w:rsid w:val="00D56C1D"/>
    <w:rsid w:val="00D61B0A"/>
    <w:rsid w:val="00D752E1"/>
    <w:rsid w:val="00DA78FA"/>
    <w:rsid w:val="00E33390"/>
    <w:rsid w:val="00E4450F"/>
    <w:rsid w:val="00E5419E"/>
    <w:rsid w:val="00E615DC"/>
    <w:rsid w:val="00E81B47"/>
    <w:rsid w:val="00E8787F"/>
    <w:rsid w:val="00E9120A"/>
    <w:rsid w:val="00EA2AE0"/>
    <w:rsid w:val="00ED40D9"/>
    <w:rsid w:val="00F336A7"/>
    <w:rsid w:val="00F33700"/>
    <w:rsid w:val="00F9680E"/>
    <w:rsid w:val="00FB15F4"/>
    <w:rsid w:val="00FF527B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2888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2023-11-07T01:28:00Z</cp:lastPrinted>
  <dcterms:created xsi:type="dcterms:W3CDTF">2024-06-20T06:42:00Z</dcterms:created>
  <dcterms:modified xsi:type="dcterms:W3CDTF">2024-06-20T06:42:00Z</dcterms:modified>
</cp:coreProperties>
</file>