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472DC0" w14:textId="77777777" w:rsidR="001A57C8" w:rsidRDefault="001A57C8">
      <w:pPr>
        <w:pStyle w:val="Title"/>
        <w:jc w:val="left"/>
        <w:rPr>
          <w:lang w:eastAsia="zh-CN"/>
        </w:rPr>
      </w:pPr>
    </w:p>
    <w:p w14:paraId="0A6F22BC" w14:textId="6F24BBD8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56233A3" w14:textId="4F3C8538" w:rsidR="006467DA" w:rsidRDefault="00C50C2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2A62C8">
        <w:rPr>
          <w:sz w:val="24"/>
        </w:rPr>
        <w:t>17</w:t>
      </w:r>
      <w:r w:rsidR="002A62C8" w:rsidRPr="002A62C8">
        <w:rPr>
          <w:sz w:val="24"/>
          <w:vertAlign w:val="superscript"/>
        </w:rPr>
        <w:t>th</w:t>
      </w:r>
      <w:r w:rsidR="002A62C8">
        <w:rPr>
          <w:sz w:val="24"/>
        </w:rPr>
        <w:t xml:space="preserve"> Feb 2025</w:t>
      </w:r>
    </w:p>
    <w:p w14:paraId="4363C83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6048AD8" w14:textId="77777777"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74F6865" w14:textId="36E4DE42" w:rsidR="00F30A75" w:rsidRPr="00232002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r w:rsidR="00C50C2C">
        <w:rPr>
          <w:sz w:val="24"/>
          <w:lang w:eastAsia="zh-CN"/>
        </w:rPr>
        <w:t>machine and accessories</w:t>
      </w:r>
      <w:r w:rsidR="00F30A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loading area, </w:t>
      </w:r>
      <w:r w:rsidR="00074A43">
        <w:rPr>
          <w:sz w:val="24"/>
          <w:lang w:eastAsia="zh-CN"/>
        </w:rPr>
        <w:t>using forklift to</w:t>
      </w:r>
      <w:r w:rsidR="002A62C8">
        <w:rPr>
          <w:sz w:val="24"/>
          <w:lang w:eastAsia="zh-CN"/>
        </w:rPr>
        <w:t xml:space="preserve"> </w:t>
      </w:r>
      <w:r w:rsidR="000576FB">
        <w:rPr>
          <w:sz w:val="24"/>
          <w:lang w:eastAsia="zh-CN"/>
        </w:rPr>
        <w:t xml:space="preserve">load </w:t>
      </w:r>
      <w:r w:rsidR="00F955E2">
        <w:rPr>
          <w:sz w:val="24"/>
          <w:lang w:eastAsia="zh-CN"/>
        </w:rPr>
        <w:t xml:space="preserve">up </w:t>
      </w:r>
      <w:r w:rsidR="000576FB">
        <w:rPr>
          <w:sz w:val="24"/>
          <w:lang w:eastAsia="zh-CN"/>
        </w:rPr>
        <w:t>o</w:t>
      </w:r>
      <w:r w:rsidR="00F80089">
        <w:rPr>
          <w:sz w:val="24"/>
          <w:lang w:eastAsia="zh-CN"/>
        </w:rPr>
        <w:t xml:space="preserve">nto </w:t>
      </w:r>
      <w:r w:rsidR="00C50C2C">
        <w:rPr>
          <w:sz w:val="24"/>
          <w:lang w:eastAsia="zh-CN"/>
        </w:rPr>
        <w:t xml:space="preserve">lorry and deliver to new location </w:t>
      </w:r>
    </w:p>
    <w:p w14:paraId="1C64C20F" w14:textId="77777777"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14:paraId="60758B58" w14:textId="77777777" w:rsidR="00C50C2C" w:rsidRDefault="00C50C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12275A2D" w14:textId="77777777" w:rsidR="00550892" w:rsidRDefault="002A62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1 unit</w:t>
      </w:r>
      <w:proofErr w:type="gramEnd"/>
      <w:r>
        <w:rPr>
          <w:bCs/>
          <w:sz w:val="24"/>
          <w:szCs w:val="24"/>
          <w:lang w:eastAsia="zh-CN"/>
        </w:rPr>
        <w:t xml:space="preserve"> </w:t>
      </w:r>
      <w:proofErr w:type="spellStart"/>
      <w:r>
        <w:rPr>
          <w:bCs/>
          <w:sz w:val="24"/>
          <w:szCs w:val="24"/>
          <w:lang w:eastAsia="zh-CN"/>
        </w:rPr>
        <w:t>Fortus</w:t>
      </w:r>
      <w:proofErr w:type="spellEnd"/>
      <w:r>
        <w:rPr>
          <w:bCs/>
          <w:sz w:val="24"/>
          <w:szCs w:val="24"/>
          <w:lang w:eastAsia="zh-CN"/>
        </w:rPr>
        <w:t xml:space="preserve"> 900MC machine</w:t>
      </w:r>
    </w:p>
    <w:p w14:paraId="2D0E9129" w14:textId="730E9998" w:rsidR="002A62C8" w:rsidRDefault="002A62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270 x 170 x 210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2, 990 kg </w:t>
      </w:r>
    </w:p>
    <w:p w14:paraId="417BCD08" w14:textId="37323B62" w:rsidR="002A62C8" w:rsidRDefault="002A62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2 unit</w:t>
      </w:r>
      <w:proofErr w:type="gramEnd"/>
      <w:r>
        <w:rPr>
          <w:bCs/>
          <w:sz w:val="24"/>
          <w:szCs w:val="24"/>
          <w:lang w:eastAsia="zh-CN"/>
        </w:rPr>
        <w:t xml:space="preserve"> Dry Cabinet </w:t>
      </w:r>
    </w:p>
    <w:p w14:paraId="79B64CC4" w14:textId="6AE3373D" w:rsidR="002A62C8" w:rsidRDefault="002A62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Voltage Stabilizers</w:t>
      </w:r>
    </w:p>
    <w:p w14:paraId="6FFACA7A" w14:textId="181CD775" w:rsidR="002A62C8" w:rsidRDefault="002A62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Moisture Analysis Tester</w:t>
      </w:r>
    </w:p>
    <w:p w14:paraId="18D05900" w14:textId="3BD9F509" w:rsidR="002A62C8" w:rsidRDefault="002A62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Voltage Transformer</w:t>
      </w:r>
    </w:p>
    <w:p w14:paraId="3CBFB400" w14:textId="3BF5D363" w:rsidR="002A62C8" w:rsidRDefault="002A62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gramStart"/>
      <w:r>
        <w:rPr>
          <w:bCs/>
          <w:sz w:val="24"/>
          <w:szCs w:val="24"/>
          <w:lang w:eastAsia="zh-CN"/>
        </w:rPr>
        <w:t>2 unit</w:t>
      </w:r>
      <w:proofErr w:type="gramEnd"/>
      <w:r>
        <w:rPr>
          <w:bCs/>
          <w:sz w:val="24"/>
          <w:szCs w:val="24"/>
          <w:lang w:eastAsia="zh-CN"/>
        </w:rPr>
        <w:t xml:space="preserve"> Air Compressor </w:t>
      </w:r>
    </w:p>
    <w:p w14:paraId="0FBE5A56" w14:textId="39150FF0" w:rsidR="002A62C8" w:rsidRDefault="002A62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Oven</w:t>
      </w:r>
    </w:p>
    <w:p w14:paraId="47D92452" w14:textId="324A85A1" w:rsidR="002A62C8" w:rsidRDefault="002A62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Air Tank</w:t>
      </w:r>
    </w:p>
    <w:p w14:paraId="2F733879" w14:textId="7B4E2834" w:rsidR="002A62C8" w:rsidRDefault="002A62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Dryer</w:t>
      </w:r>
    </w:p>
    <w:p w14:paraId="0CF0FB92" w14:textId="77777777" w:rsidR="00C50C2C" w:rsidRPr="00C50C2C" w:rsidRDefault="00C50C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3EFB68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E3B26FF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 xml:space="preserve">Risk Assessment will be </w:t>
      </w:r>
      <w:proofErr w:type="gramStart"/>
      <w:r w:rsidR="00B06871">
        <w:rPr>
          <w:rFonts w:hint="eastAsia"/>
          <w:sz w:val="24"/>
          <w:lang w:eastAsia="zh-CN"/>
        </w:rPr>
        <w:t>attach</w:t>
      </w:r>
      <w:proofErr w:type="gramEnd"/>
    </w:p>
    <w:p w14:paraId="6E53F46D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5D4FA1A" w14:textId="77777777"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0888F43" w14:textId="79BAC4C8" w:rsidR="00C50C2C" w:rsidRDefault="002A62C8">
      <w:pPr>
        <w:rPr>
          <w:sz w:val="24"/>
          <w:lang w:eastAsia="zh-CN"/>
        </w:rPr>
      </w:pPr>
      <w:r>
        <w:rPr>
          <w:sz w:val="24"/>
          <w:lang w:eastAsia="zh-CN"/>
        </w:rPr>
        <w:t>26/02/25</w:t>
      </w:r>
    </w:p>
    <w:p w14:paraId="71ECEF74" w14:textId="77777777"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9AB277C" w14:textId="77777777"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26167AB8" w14:textId="6379C3FD" w:rsidR="000F02CA" w:rsidRDefault="00C50C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2A62C8">
        <w:rPr>
          <w:bCs/>
          <w:sz w:val="24"/>
          <w:szCs w:val="24"/>
          <w:lang w:eastAsia="zh-CN"/>
        </w:rPr>
        <w:t>30</w:t>
      </w:r>
      <w:r>
        <w:rPr>
          <w:bCs/>
          <w:sz w:val="24"/>
          <w:szCs w:val="24"/>
          <w:lang w:eastAsia="zh-CN"/>
        </w:rPr>
        <w:t xml:space="preserve"> am </w:t>
      </w:r>
    </w:p>
    <w:p w14:paraId="476EA0F0" w14:textId="77777777"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1344C86" w14:textId="6076B631" w:rsidR="00515133" w:rsidRDefault="006467DA" w:rsidP="001A57C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20D4C464" w14:textId="6D5E390C" w:rsidR="001A57C8" w:rsidRDefault="001A57C8" w:rsidP="001A57C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102 Gul Circle</w:t>
      </w:r>
    </w:p>
    <w:p w14:paraId="17504945" w14:textId="69A23B57" w:rsidR="001A57C8" w:rsidRPr="001A57C8" w:rsidRDefault="001A57C8" w:rsidP="001A57C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Engineering </w:t>
      </w:r>
    </w:p>
    <w:p w14:paraId="4E686714" w14:textId="77777777"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6473F2A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64EE57B" w14:textId="5E1218CB" w:rsidR="002C77FC" w:rsidRDefault="0049783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14:paraId="073F8712" w14:textId="4DDE16F0" w:rsidR="0049783D" w:rsidRPr="00B01373" w:rsidRDefault="0049783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cover truck lorry </w:t>
      </w:r>
    </w:p>
    <w:p w14:paraId="5BC67480" w14:textId="0101BBF3" w:rsidR="00F955E2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A62C8">
        <w:rPr>
          <w:sz w:val="24"/>
          <w:lang w:eastAsia="zh-CN"/>
        </w:rPr>
        <w:t>4.5</w:t>
      </w:r>
      <w:r w:rsidR="00232002">
        <w:rPr>
          <w:sz w:val="24"/>
          <w:lang w:eastAsia="zh-CN"/>
        </w:rPr>
        <w:t>ton</w:t>
      </w:r>
      <w:r w:rsidR="008062D2">
        <w:rPr>
          <w:sz w:val="24"/>
          <w:lang w:eastAsia="zh-CN"/>
        </w:rPr>
        <w:t xml:space="preserve"> </w:t>
      </w:r>
      <w:r w:rsidR="001C20A3">
        <w:rPr>
          <w:sz w:val="24"/>
          <w:lang w:eastAsia="zh-CN"/>
        </w:rPr>
        <w:t>forklift</w:t>
      </w:r>
    </w:p>
    <w:p w14:paraId="7BD57F99" w14:textId="77777777" w:rsidR="004E72C8" w:rsidRDefault="004E72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</w:t>
      </w:r>
      <w:r w:rsidR="00C50C2C">
        <w:rPr>
          <w:sz w:val="24"/>
          <w:lang w:eastAsia="zh-CN"/>
        </w:rPr>
        <w:t>rowbar</w:t>
      </w:r>
    </w:p>
    <w:p w14:paraId="68994A00" w14:textId="488D10B6" w:rsidR="00550892" w:rsidRDefault="004E72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50C2C">
        <w:rPr>
          <w:sz w:val="24"/>
          <w:lang w:eastAsia="zh-CN"/>
        </w:rPr>
        <w:t>oodblock</w:t>
      </w:r>
      <w:r w:rsidR="00550892">
        <w:rPr>
          <w:sz w:val="24"/>
          <w:lang w:eastAsia="zh-CN"/>
        </w:rPr>
        <w:t xml:space="preserve"> </w:t>
      </w:r>
    </w:p>
    <w:p w14:paraId="58EE2E69" w14:textId="2B6B1817" w:rsidR="00C50C2C" w:rsidRDefault="00C50C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A62C8">
        <w:rPr>
          <w:sz w:val="24"/>
          <w:lang w:eastAsia="zh-CN"/>
        </w:rPr>
        <w:t>ire</w:t>
      </w:r>
      <w:r w:rsidR="0049783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</w:t>
      </w:r>
    </w:p>
    <w:p w14:paraId="44774DA2" w14:textId="4CD6C218" w:rsidR="00990ADC" w:rsidRDefault="002A62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5801DD">
        <w:rPr>
          <w:sz w:val="24"/>
          <w:lang w:eastAsia="zh-CN"/>
        </w:rPr>
        <w:t>allet truck</w:t>
      </w:r>
    </w:p>
    <w:p w14:paraId="2FEA1160" w14:textId="3D467C21" w:rsidR="00B9577D" w:rsidRDefault="002A62C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</w:t>
      </w:r>
      <w:r w:rsidR="00A523C6">
        <w:rPr>
          <w:sz w:val="24"/>
          <w:lang w:eastAsia="zh-CN"/>
        </w:rPr>
        <w:t xml:space="preserve"> plate</w:t>
      </w:r>
      <w:r w:rsidR="00B9577D">
        <w:rPr>
          <w:sz w:val="24"/>
          <w:lang w:eastAsia="zh-CN"/>
        </w:rPr>
        <w:t xml:space="preserve"> (to lay out for floor protection) </w:t>
      </w:r>
    </w:p>
    <w:p w14:paraId="41A95B54" w14:textId="77777777"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14:paraId="19217BFC" w14:textId="77777777"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349E3D8D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14:paraId="35AC1D3F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14:paraId="26EAB741" w14:textId="77777777" w:rsidR="00B9577D" w:rsidRDefault="00B9577D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5850964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2BC5ED76" w14:textId="77777777"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 xml:space="preserve">operation will be </w:t>
      </w:r>
      <w:proofErr w:type="gramStart"/>
      <w:r w:rsidR="006467DA">
        <w:rPr>
          <w:sz w:val="24"/>
          <w:lang w:eastAsia="zh-CN"/>
        </w:rPr>
        <w:t>carry</w:t>
      </w:r>
      <w:proofErr w:type="gramEnd"/>
      <w:r w:rsidR="006467DA"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14:paraId="6333A12E" w14:textId="77777777"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14:paraId="4EBB4F55" w14:textId="77777777" w:rsidR="00C50C2C" w:rsidRDefault="00C50C2C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2DF3FC2" w14:textId="77777777" w:rsidR="00ED1677" w:rsidRDefault="00ED1677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499D9AB7" w14:textId="77777777" w:rsidR="00ED1677" w:rsidRDefault="00ED1677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M.O.M certified lifting supervisor, rigger, signalman and lorry loader operator will be involved in this operation</w:t>
      </w:r>
    </w:p>
    <w:p w14:paraId="3E4542E3" w14:textId="77777777" w:rsidR="00ED1677" w:rsidRPr="00ED1677" w:rsidRDefault="00ED1677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223D83C" w14:textId="77777777" w:rsidR="006467DA" w:rsidRPr="00C23451" w:rsidRDefault="00473A46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42B1A23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74968E3A" w14:textId="77777777" w:rsidR="00ED1677" w:rsidRDefault="00ED167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 </w:t>
      </w:r>
    </w:p>
    <w:p w14:paraId="4EDB2BEC" w14:textId="77777777"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B9577D">
        <w:rPr>
          <w:sz w:val="24"/>
          <w:lang w:eastAsia="zh-CN"/>
        </w:rPr>
        <w:t>certified</w:t>
      </w:r>
      <w:r w:rsidR="00A523C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14:paraId="4930E975" w14:textId="77777777"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14:paraId="7478F67B" w14:textId="77777777"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5F94C9BD" w14:textId="77777777"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14:paraId="6A0C37A4" w14:textId="77777777" w:rsidR="002C2661" w:rsidRPr="00ED1677" w:rsidRDefault="00F955E2" w:rsidP="00ED16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</w:t>
      </w:r>
      <w:r w:rsidR="002C2661">
        <w:rPr>
          <w:sz w:val="24"/>
          <w:lang w:eastAsia="zh-CN"/>
        </w:rPr>
        <w:t>own forklift from lorry chassis</w:t>
      </w:r>
      <w:r w:rsidR="00F80089">
        <w:rPr>
          <w:sz w:val="24"/>
          <w:lang w:eastAsia="zh-CN"/>
        </w:rPr>
        <w:t xml:space="preserve"> to the ground </w:t>
      </w:r>
    </w:p>
    <w:p w14:paraId="429E20D9" w14:textId="77777777" w:rsidR="004E72C8" w:rsidRDefault="004E72C8" w:rsidP="004E72C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4EC1195E" w14:textId="46303640" w:rsidR="0049783D" w:rsidRPr="004E72C8" w:rsidRDefault="002A62C8" w:rsidP="004E72C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F955E2">
        <w:rPr>
          <w:sz w:val="24"/>
          <w:lang w:eastAsia="zh-CN"/>
        </w:rPr>
        <w:t>o s</w:t>
      </w:r>
      <w:r w:rsidR="00871396" w:rsidRPr="006F467A">
        <w:rPr>
          <w:sz w:val="24"/>
          <w:lang w:eastAsia="zh-CN"/>
        </w:rPr>
        <w:t>hift</w:t>
      </w:r>
      <w:r w:rsidR="00C54E49">
        <w:rPr>
          <w:sz w:val="24"/>
          <w:lang w:eastAsia="zh-CN"/>
        </w:rPr>
        <w:t xml:space="preserve"> out machine</w:t>
      </w:r>
      <w:r w:rsidR="000D3F7C" w:rsidRPr="006F467A">
        <w:rPr>
          <w:sz w:val="24"/>
          <w:lang w:eastAsia="zh-CN"/>
        </w:rPr>
        <w:t xml:space="preserve"> </w:t>
      </w:r>
      <w:r w:rsidR="00ED1677">
        <w:rPr>
          <w:sz w:val="24"/>
          <w:lang w:eastAsia="zh-CN"/>
        </w:rPr>
        <w:t xml:space="preserve">and accessories </w:t>
      </w:r>
      <w:r w:rsidR="00A523C6">
        <w:rPr>
          <w:sz w:val="24"/>
          <w:lang w:eastAsia="zh-CN"/>
        </w:rPr>
        <w:t>from factory premise</w:t>
      </w:r>
      <w:r w:rsidR="00990ADC">
        <w:rPr>
          <w:sz w:val="24"/>
          <w:lang w:eastAsia="zh-CN"/>
        </w:rPr>
        <w:t xml:space="preserve"> </w:t>
      </w:r>
    </w:p>
    <w:p w14:paraId="70222E36" w14:textId="1E8E28D4" w:rsidR="0049783D" w:rsidRPr="0049783D" w:rsidRDefault="00F80089" w:rsidP="0049783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loading area</w:t>
      </w:r>
    </w:p>
    <w:p w14:paraId="4A07E3CD" w14:textId="3D188139" w:rsidR="00F955E2" w:rsidRDefault="00853D5C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990ADC">
        <w:rPr>
          <w:sz w:val="24"/>
          <w:lang w:eastAsia="zh-CN"/>
        </w:rPr>
        <w:t>forklif</w:t>
      </w:r>
      <w:r w:rsidR="00F80089">
        <w:rPr>
          <w:sz w:val="24"/>
          <w:lang w:eastAsia="zh-CN"/>
        </w:rPr>
        <w:t xml:space="preserve">t to </w:t>
      </w:r>
      <w:r w:rsidR="002A62C8">
        <w:rPr>
          <w:sz w:val="24"/>
          <w:lang w:eastAsia="zh-CN"/>
        </w:rPr>
        <w:t>load</w:t>
      </w:r>
      <w:r w:rsidR="00F80089">
        <w:rPr>
          <w:sz w:val="24"/>
          <w:lang w:eastAsia="zh-CN"/>
        </w:rPr>
        <w:t xml:space="preserve"> up machine</w:t>
      </w:r>
      <w:r w:rsidR="00ED1677">
        <w:rPr>
          <w:sz w:val="24"/>
          <w:lang w:eastAsia="zh-CN"/>
        </w:rPr>
        <w:t xml:space="preserve">/accessories </w:t>
      </w:r>
      <w:r w:rsidR="002A62C8">
        <w:rPr>
          <w:sz w:val="24"/>
          <w:lang w:eastAsia="zh-CN"/>
        </w:rPr>
        <w:t xml:space="preserve">onto lorry chassis </w:t>
      </w:r>
    </w:p>
    <w:p w14:paraId="21DCF7F9" w14:textId="4F670DCA" w:rsidR="00990ADC" w:rsidRPr="002A62C8" w:rsidRDefault="00990ADC" w:rsidP="002A62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A62C8">
        <w:rPr>
          <w:sz w:val="24"/>
          <w:lang w:eastAsia="zh-CN"/>
        </w:rPr>
        <w:t>S</w:t>
      </w:r>
      <w:r w:rsidR="00ED1677" w:rsidRPr="002A62C8">
        <w:rPr>
          <w:sz w:val="24"/>
          <w:lang w:eastAsia="zh-CN"/>
        </w:rPr>
        <w:t>ecured with strapping belt</w:t>
      </w:r>
    </w:p>
    <w:p w14:paraId="3521C441" w14:textId="63D8BD8F" w:rsidR="00ED1677" w:rsidRPr="00F80089" w:rsidRDefault="00ED1677" w:rsidP="00F800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2A62C8">
        <w:rPr>
          <w:sz w:val="24"/>
          <w:lang w:eastAsia="zh-CN"/>
        </w:rPr>
        <w:t xml:space="preserve">out </w:t>
      </w:r>
      <w:r>
        <w:rPr>
          <w:sz w:val="24"/>
          <w:lang w:eastAsia="zh-CN"/>
        </w:rPr>
        <w:t xml:space="preserve">and deliver to new location </w:t>
      </w:r>
    </w:p>
    <w:p w14:paraId="6B72BF50" w14:textId="77777777"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14:paraId="2C2247C4" w14:textId="77777777"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14:paraId="3A27ECAA" w14:textId="77777777"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28AF1405" w14:textId="77777777"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14:paraId="5F9FCA9F" w14:textId="77777777"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102D288E" w14:textId="77777777" w:rsidR="0099046A" w:rsidRDefault="00232002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5028EF18" w14:textId="77777777" w:rsidR="00550892" w:rsidRDefault="0099046A" w:rsidP="0055089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65383C60" w14:textId="518AAD58" w:rsidR="006467DA" w:rsidRPr="00550892" w:rsidRDefault="00895D5D" w:rsidP="0055089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55089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D450E0" w14:textId="77777777" w:rsidR="007F6071" w:rsidRDefault="007F6071">
      <w:r>
        <w:separator/>
      </w:r>
    </w:p>
  </w:endnote>
  <w:endnote w:type="continuationSeparator" w:id="0">
    <w:p w14:paraId="219CD56A" w14:textId="77777777" w:rsidR="007F6071" w:rsidRDefault="007F6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483C2A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67BF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67BF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BBB4E2" w14:textId="77777777" w:rsidR="007F6071" w:rsidRDefault="007F6071">
      <w:r>
        <w:separator/>
      </w:r>
    </w:p>
  </w:footnote>
  <w:footnote w:type="continuationSeparator" w:id="0">
    <w:p w14:paraId="6A057BD6" w14:textId="77777777" w:rsidR="007F6071" w:rsidRDefault="007F60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688BE2" w14:textId="7BCB2316" w:rsidR="006467DA" w:rsidRPr="001A57C8" w:rsidRDefault="00550892" w:rsidP="001A57C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5D432E6" wp14:editId="6D60BB35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A57C8">
      <w:rPr>
        <w:b/>
        <w:sz w:val="28"/>
      </w:rPr>
      <w:t xml:space="preserve">                  </w:t>
    </w:r>
    <w:r w:rsidR="006467DA">
      <w:rPr>
        <w:b/>
        <w:color w:val="0000FF"/>
        <w:sz w:val="28"/>
      </w:rPr>
      <w:t>ERIC WONG MACHINERY TRANSPORTATION PTE LTD</w:t>
    </w:r>
  </w:p>
  <w:p w14:paraId="65CB1AFE" w14:textId="77777777" w:rsidR="006467DA" w:rsidRDefault="00F80089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3BD75D76" w14:textId="77777777"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 w:rsidR="00F80089">
      <w:t>2826020</w:t>
    </w:r>
  </w:p>
  <w:p w14:paraId="502953E1" w14:textId="77777777" w:rsidR="006467DA" w:rsidRDefault="00F80089">
    <w:pPr>
      <w:pStyle w:val="Header"/>
      <w:jc w:val="center"/>
    </w:pPr>
    <w:proofErr w:type="spellStart"/>
    <w:proofErr w:type="gramStart"/>
    <w:r>
      <w:t>Co.Reg</w:t>
    </w:r>
    <w:proofErr w:type="spellEnd"/>
    <w:proofErr w:type="gramEnd"/>
    <w:r>
      <w:t xml:space="preserve"> No: 199603812E  </w:t>
    </w:r>
    <w:r w:rsidR="006467DA">
      <w:t>GST Reg No. : M2-8923804 – 2</w:t>
    </w:r>
  </w:p>
  <w:p w14:paraId="5C83BAAD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49D53D1" w14:textId="77777777"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89554289">
    <w:abstractNumId w:val="3"/>
  </w:num>
  <w:num w:numId="2" w16cid:durableId="1133449110">
    <w:abstractNumId w:val="7"/>
  </w:num>
  <w:num w:numId="3" w16cid:durableId="438179212">
    <w:abstractNumId w:val="1"/>
  </w:num>
  <w:num w:numId="4" w16cid:durableId="1619483069">
    <w:abstractNumId w:val="14"/>
  </w:num>
  <w:num w:numId="5" w16cid:durableId="1450855572">
    <w:abstractNumId w:val="8"/>
  </w:num>
  <w:num w:numId="6" w16cid:durableId="1855264090">
    <w:abstractNumId w:val="10"/>
  </w:num>
  <w:num w:numId="7" w16cid:durableId="1722704734">
    <w:abstractNumId w:val="5"/>
  </w:num>
  <w:num w:numId="8" w16cid:durableId="682783515">
    <w:abstractNumId w:val="11"/>
  </w:num>
  <w:num w:numId="9" w16cid:durableId="375546357">
    <w:abstractNumId w:val="2"/>
  </w:num>
  <w:num w:numId="10" w16cid:durableId="1624849745">
    <w:abstractNumId w:val="12"/>
  </w:num>
  <w:num w:numId="11" w16cid:durableId="1385912463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75929361">
    <w:abstractNumId w:val="0"/>
  </w:num>
  <w:num w:numId="13" w16cid:durableId="845021617">
    <w:abstractNumId w:val="9"/>
  </w:num>
  <w:num w:numId="14" w16cid:durableId="974065574">
    <w:abstractNumId w:val="13"/>
  </w:num>
  <w:num w:numId="15" w16cid:durableId="102040264">
    <w:abstractNumId w:val="4"/>
  </w:num>
  <w:num w:numId="16" w16cid:durableId="950549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7BC8"/>
    <w:rsid w:val="0005684E"/>
    <w:rsid w:val="000576FB"/>
    <w:rsid w:val="00061F4D"/>
    <w:rsid w:val="0007152C"/>
    <w:rsid w:val="00074A43"/>
    <w:rsid w:val="00092D3A"/>
    <w:rsid w:val="00095201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1A7B"/>
    <w:rsid w:val="00164396"/>
    <w:rsid w:val="0017369C"/>
    <w:rsid w:val="00192797"/>
    <w:rsid w:val="00195294"/>
    <w:rsid w:val="001A57C8"/>
    <w:rsid w:val="001B0BC8"/>
    <w:rsid w:val="001B6A66"/>
    <w:rsid w:val="001C20A3"/>
    <w:rsid w:val="001E3E1E"/>
    <w:rsid w:val="001E459C"/>
    <w:rsid w:val="00232002"/>
    <w:rsid w:val="00257C21"/>
    <w:rsid w:val="002958B3"/>
    <w:rsid w:val="002A0FF7"/>
    <w:rsid w:val="002A62C8"/>
    <w:rsid w:val="002C2661"/>
    <w:rsid w:val="002C77FC"/>
    <w:rsid w:val="002E06E4"/>
    <w:rsid w:val="00301345"/>
    <w:rsid w:val="0030317F"/>
    <w:rsid w:val="00333DB7"/>
    <w:rsid w:val="003412AD"/>
    <w:rsid w:val="00355FDC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73A46"/>
    <w:rsid w:val="0048089A"/>
    <w:rsid w:val="0049783D"/>
    <w:rsid w:val="004D7639"/>
    <w:rsid w:val="004E72C8"/>
    <w:rsid w:val="004F08EF"/>
    <w:rsid w:val="00515133"/>
    <w:rsid w:val="005463C4"/>
    <w:rsid w:val="00550892"/>
    <w:rsid w:val="0057657F"/>
    <w:rsid w:val="005801DD"/>
    <w:rsid w:val="005B0E75"/>
    <w:rsid w:val="005D3C81"/>
    <w:rsid w:val="005F0816"/>
    <w:rsid w:val="00626FBE"/>
    <w:rsid w:val="006467DA"/>
    <w:rsid w:val="0066401C"/>
    <w:rsid w:val="00673B40"/>
    <w:rsid w:val="0068169D"/>
    <w:rsid w:val="00693582"/>
    <w:rsid w:val="00695315"/>
    <w:rsid w:val="006B720C"/>
    <w:rsid w:val="006C2700"/>
    <w:rsid w:val="006F12DE"/>
    <w:rsid w:val="006F467A"/>
    <w:rsid w:val="006F4DC7"/>
    <w:rsid w:val="00715CC9"/>
    <w:rsid w:val="007175B9"/>
    <w:rsid w:val="00760813"/>
    <w:rsid w:val="0079212D"/>
    <w:rsid w:val="007D338F"/>
    <w:rsid w:val="007F6071"/>
    <w:rsid w:val="008062D2"/>
    <w:rsid w:val="00842B0F"/>
    <w:rsid w:val="00853D5C"/>
    <w:rsid w:val="00871396"/>
    <w:rsid w:val="00872B4C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E5BBE"/>
    <w:rsid w:val="009F4FEB"/>
    <w:rsid w:val="00A2540E"/>
    <w:rsid w:val="00A25834"/>
    <w:rsid w:val="00A523C6"/>
    <w:rsid w:val="00A52F7E"/>
    <w:rsid w:val="00A73EA0"/>
    <w:rsid w:val="00A909CF"/>
    <w:rsid w:val="00AA67DA"/>
    <w:rsid w:val="00B01373"/>
    <w:rsid w:val="00B06871"/>
    <w:rsid w:val="00B16B6D"/>
    <w:rsid w:val="00B52F1C"/>
    <w:rsid w:val="00B742F4"/>
    <w:rsid w:val="00B830DD"/>
    <w:rsid w:val="00B9577D"/>
    <w:rsid w:val="00BB4FA8"/>
    <w:rsid w:val="00BC21D9"/>
    <w:rsid w:val="00C23451"/>
    <w:rsid w:val="00C26AC4"/>
    <w:rsid w:val="00C44E17"/>
    <w:rsid w:val="00C46407"/>
    <w:rsid w:val="00C50C2C"/>
    <w:rsid w:val="00C54E49"/>
    <w:rsid w:val="00C5606B"/>
    <w:rsid w:val="00C95881"/>
    <w:rsid w:val="00CA374E"/>
    <w:rsid w:val="00CC713A"/>
    <w:rsid w:val="00CD0371"/>
    <w:rsid w:val="00D01712"/>
    <w:rsid w:val="00D07325"/>
    <w:rsid w:val="00D13A71"/>
    <w:rsid w:val="00D202DB"/>
    <w:rsid w:val="00D21E63"/>
    <w:rsid w:val="00D42896"/>
    <w:rsid w:val="00D50218"/>
    <w:rsid w:val="00DA3BBC"/>
    <w:rsid w:val="00DE2B0B"/>
    <w:rsid w:val="00E17A37"/>
    <w:rsid w:val="00E2467B"/>
    <w:rsid w:val="00E3288E"/>
    <w:rsid w:val="00E333EB"/>
    <w:rsid w:val="00E67BF6"/>
    <w:rsid w:val="00E76DB5"/>
    <w:rsid w:val="00EB07C2"/>
    <w:rsid w:val="00EC1220"/>
    <w:rsid w:val="00ED1677"/>
    <w:rsid w:val="00EF0349"/>
    <w:rsid w:val="00EF0424"/>
    <w:rsid w:val="00F25404"/>
    <w:rsid w:val="00F25DC5"/>
    <w:rsid w:val="00F30A75"/>
    <w:rsid w:val="00F62A9A"/>
    <w:rsid w:val="00F679AC"/>
    <w:rsid w:val="00F75133"/>
    <w:rsid w:val="00F75B1F"/>
    <w:rsid w:val="00F80089"/>
    <w:rsid w:val="00F9383F"/>
    <w:rsid w:val="00F955E2"/>
    <w:rsid w:val="00FB6E6F"/>
    <w:rsid w:val="00FD2099"/>
    <w:rsid w:val="00FF33F8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82C0C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99EB4-4416-4D58-A76E-4CC1F8F69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2023-08-11T03:28:00Z</cp:lastPrinted>
  <dcterms:created xsi:type="dcterms:W3CDTF">2025-02-17T01:11:00Z</dcterms:created>
  <dcterms:modified xsi:type="dcterms:W3CDTF">2025-02-17T03:07:00Z</dcterms:modified>
</cp:coreProperties>
</file>