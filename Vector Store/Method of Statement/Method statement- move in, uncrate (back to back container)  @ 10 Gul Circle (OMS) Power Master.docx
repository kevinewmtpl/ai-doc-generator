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DF0979">
      <w:pPr>
        <w:rPr>
          <w:sz w:val="24"/>
        </w:rPr>
      </w:pPr>
      <w:r>
        <w:rPr>
          <w:sz w:val="24"/>
        </w:rPr>
        <w:t>Date: 27</w:t>
      </w:r>
      <w:r w:rsidRPr="00DF0979">
        <w:rPr>
          <w:sz w:val="24"/>
          <w:vertAlign w:val="superscript"/>
        </w:rPr>
        <w:t>th</w:t>
      </w:r>
      <w:r>
        <w:rPr>
          <w:sz w:val="24"/>
        </w:rPr>
        <w:t xml:space="preserve"> Mar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345899">
        <w:rPr>
          <w:sz w:val="24"/>
          <w:lang w:eastAsia="zh-CN"/>
        </w:rPr>
        <w:t xml:space="preserve">8 cases of 2 unit </w:t>
      </w:r>
      <w:r w:rsidR="00224CB6">
        <w:rPr>
          <w:sz w:val="24"/>
          <w:lang w:eastAsia="zh-CN"/>
        </w:rPr>
        <w:t>machine</w:t>
      </w:r>
      <w:r w:rsidR="00782811">
        <w:rPr>
          <w:sz w:val="24"/>
          <w:lang w:eastAsia="zh-CN"/>
        </w:rPr>
        <w:t xml:space="preserve"> &amp; accessories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DF0979">
        <w:rPr>
          <w:sz w:val="24"/>
          <w:lang w:eastAsia="zh-CN"/>
        </w:rPr>
        <w:t>2 x 40ft FR, 2 x 40ft GP and 1</w:t>
      </w:r>
      <w:r w:rsidR="00782811">
        <w:rPr>
          <w:sz w:val="24"/>
          <w:lang w:eastAsia="zh-CN"/>
        </w:rPr>
        <w:t xml:space="preserve"> </w:t>
      </w:r>
      <w:r w:rsidR="00DF0979">
        <w:rPr>
          <w:sz w:val="24"/>
          <w:lang w:eastAsia="zh-CN"/>
        </w:rPr>
        <w:t xml:space="preserve">x 20GP </w:t>
      </w:r>
      <w:r w:rsidR="00D92C1D">
        <w:rPr>
          <w:sz w:val="24"/>
          <w:lang w:eastAsia="zh-CN"/>
        </w:rPr>
        <w:t xml:space="preserve">container, </w:t>
      </w:r>
      <w:r w:rsidR="00DF0979">
        <w:rPr>
          <w:sz w:val="24"/>
          <w:lang w:eastAsia="zh-CN"/>
        </w:rPr>
        <w:t xml:space="preserve">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45899" w:rsidRDefault="00833504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Mazak </w:t>
      </w:r>
      <w:bookmarkStart w:id="0" w:name="_GoBack"/>
      <w:bookmarkEnd w:id="0"/>
      <w:r w:rsidR="00345899">
        <w:rPr>
          <w:b/>
          <w:sz w:val="24"/>
          <w:lang w:eastAsia="zh-CN"/>
        </w:rPr>
        <w:t>Power Master</w:t>
      </w:r>
    </w:p>
    <w:p w:rsidR="00196D20" w:rsidRPr="00241E3C" w:rsidRDefault="0078281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Refer to attached </w:t>
      </w:r>
      <w:r w:rsidR="001555E3">
        <w:rPr>
          <w:b/>
          <w:sz w:val="24"/>
          <w:lang w:eastAsia="zh-CN"/>
        </w:rPr>
        <w:t xml:space="preserve">packing </w:t>
      </w:r>
      <w:r>
        <w:rPr>
          <w:b/>
          <w:sz w:val="24"/>
          <w:lang w:eastAsia="zh-CN"/>
        </w:rPr>
        <w:t xml:space="preserve">list </w:t>
      </w:r>
      <w:r w:rsidR="00196D20">
        <w:rPr>
          <w:b/>
          <w:sz w:val="24"/>
          <w:lang w:eastAsia="zh-CN"/>
        </w:rPr>
        <w:t xml:space="preserve">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  <w:r w:rsidR="00DF0979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D92C1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82811" w:rsidRDefault="007828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84C71" w:rsidRDefault="00DF09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04-05/04/24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D92C1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27641F">
        <w:rPr>
          <w:bCs/>
          <w:sz w:val="24"/>
          <w:szCs w:val="24"/>
          <w:lang w:eastAsia="zh-CN"/>
        </w:rPr>
        <w:t xml:space="preserve">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A658C" w:rsidP="00707B09">
      <w:pPr>
        <w:pStyle w:val="Heading4"/>
      </w:pPr>
      <w:r>
        <w:t>10 Gul Circle</w:t>
      </w:r>
    </w:p>
    <w:p w:rsidR="00707B09" w:rsidRPr="00707B09" w:rsidRDefault="008A658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OMS Oilfield Services</w:t>
      </w:r>
      <w:r w:rsidR="0027641F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A658C" w:rsidRDefault="007828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:rsidR="00280BBC" w:rsidRDefault="008A65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782811">
        <w:rPr>
          <w:sz w:val="24"/>
          <w:lang w:eastAsia="zh-CN"/>
        </w:rPr>
        <w:t xml:space="preserve"> 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4B19D1">
        <w:rPr>
          <w:sz w:val="24"/>
          <w:lang w:eastAsia="zh-CN"/>
        </w:rPr>
        <w:t>/p</w:t>
      </w:r>
      <w:r>
        <w:rPr>
          <w:sz w:val="24"/>
          <w:lang w:eastAsia="zh-CN"/>
        </w:rPr>
        <w:t>allet truck</w:t>
      </w:r>
    </w:p>
    <w:p w:rsidR="00D92C1D" w:rsidRDefault="00D92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:rsidR="00280BBC" w:rsidRDefault="00D92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96D20">
        <w:rPr>
          <w:sz w:val="24"/>
          <w:lang w:eastAsia="zh-CN"/>
        </w:rPr>
        <w:t xml:space="preserve">oodblock </w:t>
      </w:r>
    </w:p>
    <w:p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24CB6">
        <w:rPr>
          <w:sz w:val="24"/>
          <w:lang w:eastAsia="zh-CN"/>
        </w:rPr>
        <w:t>/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82811" w:rsidRDefault="002764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</w:t>
      </w:r>
      <w:r w:rsidR="00782811">
        <w:rPr>
          <w:sz w:val="24"/>
          <w:lang w:eastAsia="zh-CN"/>
        </w:rPr>
        <w:t xml:space="preserve"> sheet (to lay out for floor protection)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:rsidR="00966C2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196D20" w:rsidRPr="00DF0979" w:rsidRDefault="00DF0979" w:rsidP="00DF097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to near container</w:t>
      </w:r>
      <w:r w:rsidR="00EF77F9" w:rsidRPr="00DF0979">
        <w:rPr>
          <w:sz w:val="24"/>
          <w:lang w:eastAsia="zh-CN"/>
        </w:rPr>
        <w:t xml:space="preserve"> </w:t>
      </w:r>
      <w:r w:rsidR="00346D30" w:rsidRPr="00DF0979">
        <w:rPr>
          <w:sz w:val="24"/>
          <w:lang w:eastAsia="zh-CN"/>
        </w:rPr>
        <w:t xml:space="preserve"> </w:t>
      </w:r>
    </w:p>
    <w:p w:rsidR="00280BBC" w:rsidRDefault="00DF097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sling to crane hook</w:t>
      </w:r>
      <w:r w:rsidR="00241E3C">
        <w:rPr>
          <w:sz w:val="24"/>
          <w:lang w:eastAsia="zh-CN"/>
        </w:rPr>
        <w:t xml:space="preserve"> </w:t>
      </w:r>
    </w:p>
    <w:p w:rsidR="00DF0979" w:rsidRDefault="00DF097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to rigging point of case</w:t>
      </w:r>
    </w:p>
    <w:p w:rsidR="00DF0979" w:rsidRDefault="00DF097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case from container and lower down to the ground</w:t>
      </w:r>
    </w:p>
    <w:p w:rsidR="00DF0979" w:rsidRDefault="00860B55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860B55" w:rsidRDefault="00860B55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</w:p>
    <w:p w:rsidR="001A07FF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167908">
        <w:rPr>
          <w:sz w:val="24"/>
          <w:lang w:eastAsia="zh-CN"/>
        </w:rPr>
        <w:t xml:space="preserve"> up and detach machine from base</w:t>
      </w:r>
    </w:p>
    <w:p w:rsidR="00DD5783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46187" w:rsidRPr="00DD5783" w:rsidRDefault="00A46187" w:rsidP="00DD5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D5783">
        <w:rPr>
          <w:sz w:val="24"/>
          <w:lang w:eastAsia="zh-CN"/>
        </w:rPr>
        <w:t>Lower do</w:t>
      </w:r>
      <w:r w:rsidR="00167908" w:rsidRPr="00DD5783">
        <w:rPr>
          <w:sz w:val="24"/>
          <w:lang w:eastAsia="zh-CN"/>
        </w:rPr>
        <w:t>wn machine to</w:t>
      </w:r>
      <w:r w:rsidR="00DD5783">
        <w:rPr>
          <w:sz w:val="24"/>
          <w:lang w:eastAsia="zh-CN"/>
        </w:rPr>
        <w:t xml:space="preserve">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D5783">
        <w:rPr>
          <w:sz w:val="24"/>
          <w:lang w:eastAsia="zh-CN"/>
        </w:rPr>
        <w:t xml:space="preserve">rollers </w:t>
      </w:r>
      <w:r w:rsidR="001A1E38">
        <w:rPr>
          <w:sz w:val="24"/>
          <w:lang w:eastAsia="zh-CN"/>
        </w:rPr>
        <w:t>under</w:t>
      </w:r>
      <w:r w:rsidR="00A46187">
        <w:rPr>
          <w:sz w:val="24"/>
          <w:lang w:eastAsia="zh-CN"/>
        </w:rPr>
        <w:t xml:space="preserve">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8A658C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</w:p>
    <w:p w:rsidR="00860B55" w:rsidRDefault="008A65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of forklift to fork down smaller item</w:t>
      </w:r>
    </w:p>
    <w:p w:rsidR="008A658C" w:rsidRDefault="00860B5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8A658C">
        <w:rPr>
          <w:sz w:val="24"/>
          <w:lang w:eastAsia="zh-CN"/>
        </w:rPr>
        <w:t xml:space="preserve"> </w:t>
      </w:r>
    </w:p>
    <w:p w:rsidR="00684C71" w:rsidRPr="00860B55" w:rsidRDefault="008A658C" w:rsidP="00860B5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factory premise</w:t>
      </w:r>
      <w:r w:rsidR="00F3464B" w:rsidRPr="00860B55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60B55" w:rsidRDefault="00860B55" w:rsidP="00833A70">
      <w:pPr>
        <w:pStyle w:val="Header"/>
        <w:tabs>
          <w:tab w:val="clear" w:pos="4320"/>
          <w:tab w:val="clear" w:pos="8640"/>
        </w:tabs>
        <w:ind w:left="720"/>
        <w:rPr>
          <w:sz w:val="24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lastRenderedPageBreak/>
        <w:t xml:space="preserve">Best </w:t>
      </w:r>
      <w:r w:rsidR="0081336E">
        <w:rPr>
          <w:sz w:val="24"/>
        </w:rPr>
        <w:t>Regards</w:t>
      </w:r>
    </w:p>
    <w:p w:rsidR="00684C71" w:rsidRDefault="008A658C">
      <w:pPr>
        <w:rPr>
          <w:sz w:val="24"/>
        </w:rPr>
      </w:pPr>
      <w:r>
        <w:rPr>
          <w:sz w:val="24"/>
        </w:rPr>
        <w:t xml:space="preserve">            </w:t>
      </w:r>
      <w:r w:rsidR="00224CB6">
        <w:rPr>
          <w:sz w:val="24"/>
        </w:rPr>
        <w:t xml:space="preserve">Kevin Wong </w:t>
      </w:r>
      <w:r>
        <w:rPr>
          <w:sz w:val="24"/>
        </w:rPr>
        <w:t xml:space="preserve">/ Zailani </w:t>
      </w:r>
    </w:p>
    <w:p w:rsidR="00860B55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Pr="001B1ED1" w:rsidRDefault="00860B55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1B1ED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3317" w:rsidRDefault="00283317">
      <w:r>
        <w:separator/>
      </w:r>
    </w:p>
  </w:endnote>
  <w:endnote w:type="continuationSeparator" w:id="0">
    <w:p w:rsidR="00283317" w:rsidRDefault="00283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3350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3350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3317" w:rsidRDefault="00283317">
      <w:r>
        <w:separator/>
      </w:r>
    </w:p>
  </w:footnote>
  <w:footnote w:type="continuationSeparator" w:id="0">
    <w:p w:rsidR="00283317" w:rsidRDefault="002833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8331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8331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2671"/>
    <w:rsid w:val="000801A2"/>
    <w:rsid w:val="00080409"/>
    <w:rsid w:val="000C46C5"/>
    <w:rsid w:val="001064C0"/>
    <w:rsid w:val="001555E3"/>
    <w:rsid w:val="00156817"/>
    <w:rsid w:val="00167908"/>
    <w:rsid w:val="00176C91"/>
    <w:rsid w:val="00196D20"/>
    <w:rsid w:val="001A07FF"/>
    <w:rsid w:val="001A1E38"/>
    <w:rsid w:val="001B1ED1"/>
    <w:rsid w:val="00205704"/>
    <w:rsid w:val="00224CB6"/>
    <w:rsid w:val="00224D21"/>
    <w:rsid w:val="00241E3C"/>
    <w:rsid w:val="0027641F"/>
    <w:rsid w:val="00280BBC"/>
    <w:rsid w:val="00283317"/>
    <w:rsid w:val="002859AC"/>
    <w:rsid w:val="00294E87"/>
    <w:rsid w:val="002B79BE"/>
    <w:rsid w:val="0030061F"/>
    <w:rsid w:val="003166AE"/>
    <w:rsid w:val="00345899"/>
    <w:rsid w:val="00346D30"/>
    <w:rsid w:val="00370B7A"/>
    <w:rsid w:val="00370D03"/>
    <w:rsid w:val="003751F5"/>
    <w:rsid w:val="003B63D2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684C71"/>
    <w:rsid w:val="00685287"/>
    <w:rsid w:val="006B6525"/>
    <w:rsid w:val="007066F5"/>
    <w:rsid w:val="00707B09"/>
    <w:rsid w:val="00716965"/>
    <w:rsid w:val="007223C5"/>
    <w:rsid w:val="00747280"/>
    <w:rsid w:val="00782811"/>
    <w:rsid w:val="007C1E4D"/>
    <w:rsid w:val="007D4861"/>
    <w:rsid w:val="007E7225"/>
    <w:rsid w:val="00805829"/>
    <w:rsid w:val="0081336E"/>
    <w:rsid w:val="00833504"/>
    <w:rsid w:val="00833A70"/>
    <w:rsid w:val="00860B55"/>
    <w:rsid w:val="00872D61"/>
    <w:rsid w:val="008A658C"/>
    <w:rsid w:val="008B11D4"/>
    <w:rsid w:val="008C079C"/>
    <w:rsid w:val="008D1F25"/>
    <w:rsid w:val="008D3552"/>
    <w:rsid w:val="008E3856"/>
    <w:rsid w:val="00927B06"/>
    <w:rsid w:val="00952F7F"/>
    <w:rsid w:val="00966C20"/>
    <w:rsid w:val="00986EA7"/>
    <w:rsid w:val="009C1EC8"/>
    <w:rsid w:val="00A46187"/>
    <w:rsid w:val="00A525B4"/>
    <w:rsid w:val="00A64537"/>
    <w:rsid w:val="00AD4078"/>
    <w:rsid w:val="00B35068"/>
    <w:rsid w:val="00B43C44"/>
    <w:rsid w:val="00B62108"/>
    <w:rsid w:val="00B64D45"/>
    <w:rsid w:val="00B70004"/>
    <w:rsid w:val="00B776C2"/>
    <w:rsid w:val="00C008B3"/>
    <w:rsid w:val="00C00BDD"/>
    <w:rsid w:val="00C03437"/>
    <w:rsid w:val="00C259E8"/>
    <w:rsid w:val="00C32361"/>
    <w:rsid w:val="00C33FF4"/>
    <w:rsid w:val="00C56A10"/>
    <w:rsid w:val="00C750AC"/>
    <w:rsid w:val="00C778E8"/>
    <w:rsid w:val="00C8729C"/>
    <w:rsid w:val="00CA23BB"/>
    <w:rsid w:val="00CF5149"/>
    <w:rsid w:val="00CF6063"/>
    <w:rsid w:val="00CF7EA9"/>
    <w:rsid w:val="00D43FF8"/>
    <w:rsid w:val="00D92C1D"/>
    <w:rsid w:val="00DB001C"/>
    <w:rsid w:val="00DB3AF8"/>
    <w:rsid w:val="00DD5783"/>
    <w:rsid w:val="00DE08CC"/>
    <w:rsid w:val="00DF0979"/>
    <w:rsid w:val="00DF2CD5"/>
    <w:rsid w:val="00E9120A"/>
    <w:rsid w:val="00EB496F"/>
    <w:rsid w:val="00EF77F9"/>
    <w:rsid w:val="00F04EFC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3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2820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2024-03-27T02:19:00Z</cp:lastPrinted>
  <dcterms:created xsi:type="dcterms:W3CDTF">2024-03-27T01:33:00Z</dcterms:created>
  <dcterms:modified xsi:type="dcterms:W3CDTF">2024-03-27T02:19:00Z</dcterms:modified>
</cp:coreProperties>
</file>