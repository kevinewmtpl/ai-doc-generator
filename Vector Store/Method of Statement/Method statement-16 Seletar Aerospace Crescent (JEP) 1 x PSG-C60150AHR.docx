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F47E51">
      <w:pPr>
        <w:rPr>
          <w:sz w:val="24"/>
          <w:lang w:eastAsia="zh-CN"/>
        </w:rPr>
      </w:pPr>
      <w:r>
        <w:rPr>
          <w:sz w:val="24"/>
        </w:rPr>
        <w:t>Date: 29</w:t>
      </w:r>
      <w:r w:rsidRPr="00F47E51">
        <w:rPr>
          <w:sz w:val="24"/>
          <w:vertAlign w:val="superscript"/>
        </w:rPr>
        <w:t>th</w:t>
      </w:r>
      <w:r w:rsidR="00732428">
        <w:rPr>
          <w:sz w:val="24"/>
          <w:vertAlign w:val="superscript"/>
        </w:rPr>
        <w:t xml:space="preserve"> </w:t>
      </w:r>
      <w:r w:rsidR="00732428">
        <w:rPr>
          <w:sz w:val="24"/>
          <w:lang w:eastAsia="zh-CN"/>
        </w:rPr>
        <w:t>Jan 2018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732428">
        <w:rPr>
          <w:sz w:val="24"/>
          <w:lang w:eastAsia="zh-CN"/>
        </w:rPr>
        <w:t>1 unit</w:t>
      </w:r>
      <w:r w:rsidR="008F1C49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from </w:t>
      </w:r>
      <w:r w:rsidR="00A115F8">
        <w:rPr>
          <w:sz w:val="24"/>
          <w:lang w:eastAsia="zh-CN"/>
        </w:rPr>
        <w:t>1 x 20ft GP</w:t>
      </w:r>
      <w:r w:rsidR="000E6274">
        <w:rPr>
          <w:sz w:val="24"/>
          <w:lang w:eastAsia="zh-CN"/>
        </w:rPr>
        <w:t xml:space="preserve"> </w:t>
      </w:r>
      <w:r w:rsidR="00707B09">
        <w:rPr>
          <w:sz w:val="24"/>
          <w:lang w:eastAsia="zh-CN"/>
        </w:rPr>
        <w:t>container</w:t>
      </w:r>
      <w:r w:rsidR="00C4609B">
        <w:rPr>
          <w:sz w:val="24"/>
          <w:lang w:eastAsia="zh-CN"/>
        </w:rPr>
        <w:t xml:space="preserve">, </w:t>
      </w:r>
      <w:r>
        <w:rPr>
          <w:sz w:val="24"/>
          <w:lang w:eastAsia="zh-CN"/>
        </w:rPr>
        <w:t xml:space="preserve">uncrate, shift and position into customer premise </w:t>
      </w:r>
    </w:p>
    <w:p w:rsidR="00732428" w:rsidRDefault="007324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32428" w:rsidRDefault="00732428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732428" w:rsidRDefault="00455E1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PSG-C60150AHR</w:t>
      </w:r>
    </w:p>
    <w:p w:rsidR="00732428" w:rsidRDefault="00A115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4850 x 2500 x 2040</w:t>
      </w:r>
    </w:p>
    <w:p w:rsidR="00732428" w:rsidRPr="00732428" w:rsidRDefault="00A115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7, 500</w:t>
      </w:r>
      <w:r w:rsidR="00732428">
        <w:rPr>
          <w:sz w:val="24"/>
          <w:szCs w:val="24"/>
          <w:lang w:eastAsia="zh-CN"/>
        </w:rPr>
        <w:t xml:space="preserve"> kgs </w:t>
      </w:r>
    </w:p>
    <w:p w:rsidR="007F03CF" w:rsidRDefault="007F03C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A11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31</w:t>
      </w:r>
      <w:bookmarkStart w:id="0" w:name="_GoBack"/>
      <w:bookmarkEnd w:id="0"/>
      <w:r w:rsidR="00732428">
        <w:rPr>
          <w:sz w:val="24"/>
          <w:lang w:eastAsia="zh-CN"/>
        </w:rPr>
        <w:t xml:space="preserve">/01/2018  </w:t>
      </w:r>
      <w:r w:rsidR="00A64537">
        <w:rPr>
          <w:sz w:val="24"/>
          <w:lang w:eastAsia="zh-CN"/>
        </w:rPr>
        <w:t xml:space="preserve"> – </w:t>
      </w:r>
      <w:r w:rsidR="00732428">
        <w:rPr>
          <w:sz w:val="24"/>
          <w:lang w:eastAsia="zh-CN"/>
        </w:rPr>
        <w:t xml:space="preserve">  </w:t>
      </w:r>
      <w:r w:rsidR="00A64537">
        <w:rPr>
          <w:sz w:val="24"/>
          <w:lang w:eastAsia="zh-CN"/>
        </w:rPr>
        <w:t>09:30am</w:t>
      </w:r>
    </w:p>
    <w:p w:rsidR="00732428" w:rsidRPr="00732428" w:rsidRDefault="007324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5A46D9" w:rsidP="00707B09">
      <w:pPr>
        <w:pStyle w:val="Heading4"/>
      </w:pPr>
      <w:r>
        <w:t>No 16 Seletar Aerospace Crescent</w:t>
      </w:r>
    </w:p>
    <w:p w:rsidR="00684C71" w:rsidRDefault="005A46D9" w:rsidP="005A46D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JEP Precision Engineering</w:t>
      </w:r>
      <w:r w:rsidR="00650074">
        <w:rPr>
          <w:sz w:val="24"/>
          <w:szCs w:val="24"/>
          <w:lang w:eastAsia="zh-CN"/>
        </w:rPr>
        <w:t xml:space="preserve"> Pte Ltd</w:t>
      </w:r>
    </w:p>
    <w:p w:rsidR="007F03CF" w:rsidRDefault="007F03CF" w:rsidP="00A3270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455E18" w:rsidRDefault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707B09" w:rsidRDefault="00455E1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45/</w:t>
      </w:r>
      <w:r w:rsidR="005A46D9">
        <w:rPr>
          <w:sz w:val="24"/>
          <w:lang w:eastAsia="zh-CN"/>
        </w:rPr>
        <w:t>50 ton l</w:t>
      </w:r>
      <w:r w:rsidR="00707B09">
        <w:rPr>
          <w:sz w:val="24"/>
          <w:lang w:eastAsia="zh-CN"/>
        </w:rPr>
        <w:t>orry crane</w:t>
      </w:r>
    </w:p>
    <w:p w:rsidR="00650074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  <w:r w:rsidR="00455E18">
        <w:rPr>
          <w:sz w:val="24"/>
          <w:lang w:eastAsia="zh-CN"/>
        </w:rPr>
        <w:t>/pallet truck</w:t>
      </w:r>
    </w:p>
    <w:p w:rsidR="00650074" w:rsidRDefault="004D47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</w:t>
      </w:r>
      <w:r w:rsidR="00347B0A">
        <w:rPr>
          <w:sz w:val="24"/>
          <w:lang w:eastAsia="zh-CN"/>
        </w:rPr>
        <w:t xml:space="preserve"> plate</w:t>
      </w:r>
      <w:r w:rsidR="00732428">
        <w:rPr>
          <w:sz w:val="24"/>
          <w:lang w:eastAsia="zh-CN"/>
        </w:rPr>
        <w:t>/canvas</w:t>
      </w:r>
      <w:r w:rsidR="00347B0A">
        <w:rPr>
          <w:sz w:val="24"/>
          <w:lang w:eastAsia="zh-CN"/>
        </w:rPr>
        <w:t xml:space="preserve"> (</w:t>
      </w:r>
      <w:r w:rsidR="00732428">
        <w:rPr>
          <w:sz w:val="24"/>
          <w:lang w:eastAsia="zh-CN"/>
        </w:rPr>
        <w:t xml:space="preserve">for epoxy </w:t>
      </w:r>
      <w:r w:rsidR="00455E18">
        <w:rPr>
          <w:sz w:val="24"/>
          <w:lang w:eastAsia="zh-CN"/>
        </w:rPr>
        <w:t>floor</w:t>
      </w:r>
      <w:r w:rsidR="00347B0A">
        <w:rPr>
          <w:sz w:val="24"/>
          <w:lang w:eastAsia="zh-CN"/>
        </w:rPr>
        <w:t xml:space="preserve"> protection)</w:t>
      </w:r>
    </w:p>
    <w:p w:rsidR="00650074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650074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732428" w:rsidRDefault="00732428" w:rsidP="00A3270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6274" w:rsidRDefault="000E6274" w:rsidP="00A3270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55E1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55E18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455E18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732428">
        <w:t>.</w:t>
      </w:r>
      <w:r w:rsidR="00A64537">
        <w:rPr>
          <w:rFonts w:hint="eastAsia"/>
        </w:rPr>
        <w:t>O</w:t>
      </w:r>
      <w:r w:rsidR="00732428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732428" w:rsidRDefault="0081336E" w:rsidP="0073242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684C71" w:rsidRDefault="00455E18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lorry </w:t>
      </w:r>
      <w:r w:rsidR="00E9120A">
        <w:rPr>
          <w:sz w:val="24"/>
          <w:lang w:eastAsia="zh-CN"/>
        </w:rPr>
        <w:t>crane at designated location</w:t>
      </w:r>
      <w:r>
        <w:rPr>
          <w:sz w:val="24"/>
          <w:lang w:eastAsia="zh-CN"/>
        </w:rPr>
        <w:t xml:space="preserve"> (back to back with container)</w:t>
      </w:r>
    </w:p>
    <w:p w:rsidR="00455E18" w:rsidRPr="00650074" w:rsidRDefault="00455E18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Pull out machine case from container and load onto lorry chassis</w:t>
      </w:r>
    </w:p>
    <w:p w:rsidR="00684C71" w:rsidRDefault="00455E1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lorry to unloading area</w:t>
      </w:r>
    </w:p>
    <w:p w:rsidR="00455E18" w:rsidRDefault="00455E1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case from lorry chassis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E9120A" w:rsidRDefault="008E3B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9120A">
        <w:rPr>
          <w:sz w:val="24"/>
          <w:lang w:eastAsia="zh-CN"/>
        </w:rPr>
        <w:t xml:space="preserve">oist </w:t>
      </w:r>
      <w:r w:rsidR="007F03CF">
        <w:rPr>
          <w:sz w:val="24"/>
          <w:lang w:eastAsia="zh-CN"/>
        </w:rPr>
        <w:t xml:space="preserve">up </w:t>
      </w:r>
      <w:r w:rsidR="00E9120A">
        <w:rPr>
          <w:sz w:val="24"/>
          <w:lang w:eastAsia="zh-CN"/>
        </w:rPr>
        <w:t xml:space="preserve">and detach machine from base </w:t>
      </w:r>
    </w:p>
    <w:p w:rsidR="00684C71" w:rsidRDefault="00E912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1336E">
        <w:rPr>
          <w:sz w:val="24"/>
          <w:lang w:eastAsia="zh-CN"/>
        </w:rPr>
        <w:t xml:space="preserve">wing </w:t>
      </w:r>
      <w:r w:rsidR="007F03CF">
        <w:rPr>
          <w:sz w:val="24"/>
          <w:lang w:eastAsia="zh-CN"/>
        </w:rPr>
        <w:t>crane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to loading area</w:t>
      </w:r>
    </w:p>
    <w:p w:rsidR="007F03CF" w:rsidRDefault="007F03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</w:p>
    <w:p w:rsidR="00684C71" w:rsidRPr="00347B0A" w:rsidRDefault="00455E18" w:rsidP="00347B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1336E">
        <w:rPr>
          <w:sz w:val="24"/>
          <w:lang w:eastAsia="zh-CN"/>
        </w:rPr>
        <w:t>rollers t</w:t>
      </w:r>
      <w:r w:rsidR="00347B0A">
        <w:rPr>
          <w:sz w:val="24"/>
          <w:lang w:eastAsia="zh-CN"/>
        </w:rPr>
        <w:t xml:space="preserve">o machine base </w:t>
      </w:r>
    </w:p>
    <w:p w:rsidR="007F03CF" w:rsidRDefault="007F03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into production room</w:t>
      </w:r>
    </w:p>
    <w:p w:rsidR="00684C71" w:rsidRDefault="007F03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and position </w:t>
      </w:r>
      <w:r w:rsidR="0081336E">
        <w:rPr>
          <w:sz w:val="24"/>
          <w:lang w:eastAsia="zh-CN"/>
        </w:rPr>
        <w:t xml:space="preserve">to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352C91" w:rsidRDefault="00352C9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machine, pull out rollers and insert levelling pad under machine bed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732428" w:rsidP="00732428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732428" w:rsidRDefault="00732428" w:rsidP="00732428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455E18" w:rsidRDefault="00455E18" w:rsidP="00455E1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    </w:t>
      </w:r>
    </w:p>
    <w:p w:rsidR="00684C71" w:rsidRDefault="00455E18" w:rsidP="00455E18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B45C00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2A69" w:rsidRDefault="005A2A69">
      <w:r>
        <w:separator/>
      </w:r>
    </w:p>
  </w:endnote>
  <w:endnote w:type="continuationSeparator" w:id="0">
    <w:p w:rsidR="005A2A69" w:rsidRDefault="005A2A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115F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115F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2A69" w:rsidRDefault="005A2A69">
      <w:r>
        <w:separator/>
      </w:r>
    </w:p>
  </w:footnote>
  <w:footnote w:type="continuationSeparator" w:id="0">
    <w:p w:rsidR="005A2A69" w:rsidRDefault="005A2A6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5A2A6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1336E">
    <w:pPr>
      <w:pStyle w:val="Header"/>
      <w:jc w:val="center"/>
    </w:pPr>
    <w:r>
      <w:t xml:space="preserve">Tel : </w:t>
    </w:r>
    <w:r w:rsidR="00A32709">
      <w:t>6</w:t>
    </w:r>
    <w:r>
      <w:t xml:space="preserve">2824175, </w:t>
    </w:r>
    <w:r w:rsidR="00A32709">
      <w:t>6</w:t>
    </w:r>
    <w:r>
      <w:t xml:space="preserve">2828203, </w:t>
    </w:r>
    <w:r w:rsidR="00A32709">
      <w:t>6</w:t>
    </w:r>
    <w:r>
      <w:t xml:space="preserve">2826020, Fax : </w:t>
    </w:r>
    <w:r w:rsidR="00A32709">
      <w:t>6</w:t>
    </w:r>
    <w:r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5A2A69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A32709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D1431"/>
    <w:rsid w:val="000E6274"/>
    <w:rsid w:val="001234F6"/>
    <w:rsid w:val="001C67C6"/>
    <w:rsid w:val="001D69C1"/>
    <w:rsid w:val="00205704"/>
    <w:rsid w:val="002C310F"/>
    <w:rsid w:val="002C52AA"/>
    <w:rsid w:val="002D3928"/>
    <w:rsid w:val="00311DB1"/>
    <w:rsid w:val="00347B0A"/>
    <w:rsid w:val="00352C91"/>
    <w:rsid w:val="004135BC"/>
    <w:rsid w:val="00455E18"/>
    <w:rsid w:val="0047011D"/>
    <w:rsid w:val="004D4712"/>
    <w:rsid w:val="0052004B"/>
    <w:rsid w:val="005A2A69"/>
    <w:rsid w:val="005A46D9"/>
    <w:rsid w:val="005A7503"/>
    <w:rsid w:val="005D6225"/>
    <w:rsid w:val="0061080E"/>
    <w:rsid w:val="006304BE"/>
    <w:rsid w:val="00650074"/>
    <w:rsid w:val="00650243"/>
    <w:rsid w:val="00684C71"/>
    <w:rsid w:val="006B5DE8"/>
    <w:rsid w:val="006B6525"/>
    <w:rsid w:val="006F37C2"/>
    <w:rsid w:val="00707B09"/>
    <w:rsid w:val="00732428"/>
    <w:rsid w:val="007E7225"/>
    <w:rsid w:val="007F03CF"/>
    <w:rsid w:val="0081336E"/>
    <w:rsid w:val="00821507"/>
    <w:rsid w:val="008D0B63"/>
    <w:rsid w:val="008E3BAF"/>
    <w:rsid w:val="008F1C49"/>
    <w:rsid w:val="00A115F8"/>
    <w:rsid w:val="00A14E55"/>
    <w:rsid w:val="00A32709"/>
    <w:rsid w:val="00A64537"/>
    <w:rsid w:val="00B45C00"/>
    <w:rsid w:val="00C4609B"/>
    <w:rsid w:val="00D26C25"/>
    <w:rsid w:val="00E615DC"/>
    <w:rsid w:val="00E9120A"/>
    <w:rsid w:val="00F47E51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</TotalTime>
  <Pages>1</Pages>
  <Words>390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2608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2018-01-05T00:39:00Z</cp:lastPrinted>
  <dcterms:created xsi:type="dcterms:W3CDTF">2018-01-25T05:48:00Z</dcterms:created>
  <dcterms:modified xsi:type="dcterms:W3CDTF">2018-01-29T05:06:00Z</dcterms:modified>
</cp:coreProperties>
</file>