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808D4" w:rsidRDefault="00F808D4">
      <w:pPr>
        <w:rPr>
          <w:sz w:val="24"/>
        </w:rPr>
      </w:pPr>
    </w:p>
    <w:p w:rsidR="006467DA" w:rsidRDefault="00BC290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808D4">
        <w:rPr>
          <w:sz w:val="24"/>
        </w:rPr>
        <w:t>05</w:t>
      </w:r>
      <w:r w:rsidR="00F808D4" w:rsidRPr="00F808D4">
        <w:rPr>
          <w:sz w:val="24"/>
          <w:vertAlign w:val="superscript"/>
        </w:rPr>
        <w:t>th</w:t>
      </w:r>
      <w:r w:rsidR="00F808D4">
        <w:rPr>
          <w:sz w:val="24"/>
        </w:rPr>
        <w:t xml:space="preserve"> </w:t>
      </w:r>
      <w:r w:rsidR="00341C51">
        <w:rPr>
          <w:sz w:val="24"/>
        </w:rPr>
        <w:t>Mar</w:t>
      </w:r>
      <w:r w:rsidR="00D6361F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6244D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9D59A4">
        <w:rPr>
          <w:sz w:val="24"/>
          <w:lang w:eastAsia="zh-CN"/>
        </w:rPr>
        <w:t>from workshop</w:t>
      </w:r>
      <w:r w:rsidR="002409DA">
        <w:rPr>
          <w:sz w:val="24"/>
          <w:lang w:eastAsia="zh-CN"/>
        </w:rPr>
        <w:t xml:space="preserve"> area to loading bay</w:t>
      </w:r>
      <w:r w:rsidR="00111E78">
        <w:rPr>
          <w:sz w:val="24"/>
          <w:lang w:eastAsia="zh-CN"/>
        </w:rPr>
        <w:t xml:space="preserve">, </w:t>
      </w:r>
      <w:r w:rsidR="007A7D60">
        <w:rPr>
          <w:sz w:val="24"/>
          <w:lang w:eastAsia="zh-CN"/>
        </w:rPr>
        <w:t xml:space="preserve">hoist up onto lorry chassis and </w:t>
      </w:r>
      <w:r w:rsidR="00A6440F">
        <w:rPr>
          <w:sz w:val="24"/>
          <w:lang w:eastAsia="zh-CN"/>
        </w:rPr>
        <w:t xml:space="preserve">  </w:t>
      </w:r>
      <w:r w:rsidR="007A7D60">
        <w:rPr>
          <w:sz w:val="24"/>
          <w:lang w:eastAsia="zh-CN"/>
        </w:rPr>
        <w:t>deliver to another location</w:t>
      </w:r>
    </w:p>
    <w:p w:rsidR="00341C51" w:rsidRDefault="00A6440F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relocate 2</w:t>
      </w:r>
      <w:r w:rsidR="00341C51">
        <w:rPr>
          <w:sz w:val="24"/>
          <w:lang w:eastAsia="zh-CN"/>
        </w:rPr>
        <w:t xml:space="preserve"> unit machine within workshop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r w:rsidR="00341C51">
        <w:rPr>
          <w:b/>
          <w:sz w:val="32"/>
          <w:szCs w:val="32"/>
          <w:u w:val="single"/>
          <w:lang w:eastAsia="zh-CN"/>
        </w:rPr>
        <w:t xml:space="preserve"> </w:t>
      </w:r>
    </w:p>
    <w:p w:rsidR="007A7D60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 move out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3HP Milling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Bench Drill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41C51" w:rsidRPr="00341C51" w:rsidRDefault="00341C5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D6361F" w:rsidRDefault="0096244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 relocate 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96244D">
        <w:rPr>
          <w:sz w:val="24"/>
          <w:szCs w:val="24"/>
          <w:lang w:eastAsia="zh-CN"/>
        </w:rPr>
        <w:t>Centre Lathe machine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Shearing machine</w:t>
      </w:r>
    </w:p>
    <w:p w:rsidR="00341C51" w:rsidRDefault="00341C5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D43B68">
      <w:pPr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341C51">
        <w:rPr>
          <w:sz w:val="24"/>
          <w:lang w:eastAsia="zh-CN"/>
        </w:rPr>
        <w:t>/03</w:t>
      </w:r>
      <w:r w:rsidR="00D6361F">
        <w:rPr>
          <w:sz w:val="24"/>
          <w:lang w:eastAsia="zh-CN"/>
        </w:rPr>
        <w:t>/2021</w:t>
      </w:r>
      <w:r w:rsidR="00A6440F">
        <w:rPr>
          <w:sz w:val="24"/>
          <w:lang w:eastAsia="zh-CN"/>
        </w:rPr>
        <w:t xml:space="preserve"> (Wed) 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341C5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520809" w:rsidRDefault="005208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361F" w:rsidRDefault="00341C51" w:rsidP="00D6361F">
      <w:pPr>
        <w:pStyle w:val="Heading4"/>
      </w:pPr>
      <w:r>
        <w:t xml:space="preserve">1 </w:t>
      </w:r>
      <w:proofErr w:type="spellStart"/>
      <w:r>
        <w:t>Choa</w:t>
      </w:r>
      <w:proofErr w:type="spellEnd"/>
      <w:r>
        <w:t xml:space="preserve"> Chu</w:t>
      </w:r>
      <w:r w:rsidR="009D59A4">
        <w:t xml:space="preserve"> Kang Grove </w:t>
      </w:r>
    </w:p>
    <w:p w:rsidR="00D6361F" w:rsidRPr="00D6361F" w:rsidRDefault="00A6440F" w:rsidP="00D6361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ITE College West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557CF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D63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341C5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D59A4">
        <w:rPr>
          <w:sz w:val="24"/>
          <w:lang w:eastAsia="zh-CN"/>
        </w:rPr>
        <w:t>ire</w:t>
      </w:r>
      <w:r w:rsidR="00341C5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6244D" w:rsidRDefault="00F808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6.5/8.5 ton shackle </w:t>
      </w: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D6361F" w:rsidRDefault="00A6440F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96244D">
        <w:rPr>
          <w:sz w:val="24"/>
          <w:lang w:eastAsia="zh-CN"/>
        </w:rPr>
        <w:t xml:space="preserve">nsure </w:t>
      </w:r>
      <w:r w:rsidR="006467DA">
        <w:rPr>
          <w:sz w:val="24"/>
          <w:lang w:eastAsia="zh-CN"/>
        </w:rPr>
        <w:t xml:space="preserve">operation area to </w:t>
      </w:r>
      <w:r w:rsidR="0096244D">
        <w:rPr>
          <w:sz w:val="24"/>
          <w:lang w:eastAsia="zh-CN"/>
        </w:rPr>
        <w:t xml:space="preserve">be properly barricade to </w:t>
      </w:r>
      <w:r w:rsidR="006467DA">
        <w:rPr>
          <w:sz w:val="24"/>
          <w:lang w:eastAsia="zh-CN"/>
        </w:rPr>
        <w:t xml:space="preserve">prevent persons who </w:t>
      </w:r>
      <w:r w:rsidR="001268A8">
        <w:rPr>
          <w:sz w:val="24"/>
          <w:lang w:eastAsia="zh-CN"/>
        </w:rPr>
        <w:t xml:space="preserve">are </w:t>
      </w:r>
      <w:r w:rsidR="006467DA"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9D59A4" w:rsidRDefault="009D59A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96244D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467DA" w:rsidRDefault="00D63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B7F84" w:rsidRDefault="009B7F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96244D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F808D4">
        <w:rPr>
          <w:sz w:val="24"/>
          <w:lang w:eastAsia="zh-CN"/>
        </w:rPr>
        <w:t xml:space="preserve"> at designated hoisting area</w:t>
      </w:r>
    </w:p>
    <w:p w:rsidR="00F808D4" w:rsidRDefault="00F808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barricade off work area with safety cones and red/white tape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9D59A4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6009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</w:t>
      </w:r>
      <w:r w:rsidR="00FD6726">
        <w:rPr>
          <w:sz w:val="24"/>
          <w:lang w:eastAsia="zh-CN"/>
        </w:rPr>
        <w:t xml:space="preserve">sling to </w:t>
      </w:r>
      <w:r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9B7F84">
        <w:rPr>
          <w:sz w:val="24"/>
          <w:lang w:eastAsia="zh-CN"/>
        </w:rPr>
        <w:t xml:space="preserve"> onto lorry chassis</w:t>
      </w:r>
    </w:p>
    <w:p w:rsidR="00155DE2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</w:t>
      </w:r>
      <w:r w:rsidR="009B7F84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B7F84">
        <w:rPr>
          <w:sz w:val="24"/>
          <w:lang w:eastAsia="zh-CN"/>
        </w:rPr>
        <w:t xml:space="preserve"> machine with strapping belt prior to moving out of premise</w:t>
      </w:r>
      <w:r w:rsidR="00600978">
        <w:rPr>
          <w:sz w:val="24"/>
          <w:lang w:eastAsia="zh-CN"/>
        </w:rPr>
        <w:t xml:space="preserve"> and deliver to another location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6D5A" w:rsidRDefault="00216D5A">
      <w:r>
        <w:separator/>
      </w:r>
    </w:p>
  </w:endnote>
  <w:endnote w:type="continuationSeparator" w:id="0">
    <w:p w:rsidR="00216D5A" w:rsidRDefault="00216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440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440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6D5A" w:rsidRDefault="00216D5A">
      <w:r>
        <w:separator/>
      </w:r>
    </w:p>
  </w:footnote>
  <w:footnote w:type="continuationSeparator" w:id="0">
    <w:p w:rsidR="00216D5A" w:rsidRDefault="00216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16D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16D5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12533"/>
    <w:rsid w:val="001218B2"/>
    <w:rsid w:val="001268A8"/>
    <w:rsid w:val="001362B6"/>
    <w:rsid w:val="00140D68"/>
    <w:rsid w:val="00141D73"/>
    <w:rsid w:val="00144C6C"/>
    <w:rsid w:val="00155DE2"/>
    <w:rsid w:val="00161B0E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16D5A"/>
    <w:rsid w:val="002409DA"/>
    <w:rsid w:val="00240B85"/>
    <w:rsid w:val="00251AD9"/>
    <w:rsid w:val="00257C21"/>
    <w:rsid w:val="0030317F"/>
    <w:rsid w:val="00333DB7"/>
    <w:rsid w:val="00341C51"/>
    <w:rsid w:val="00375E51"/>
    <w:rsid w:val="003A6EE4"/>
    <w:rsid w:val="003D5FEC"/>
    <w:rsid w:val="00456295"/>
    <w:rsid w:val="00466C7A"/>
    <w:rsid w:val="004C1FD3"/>
    <w:rsid w:val="004E5642"/>
    <w:rsid w:val="00501090"/>
    <w:rsid w:val="00520809"/>
    <w:rsid w:val="005226B3"/>
    <w:rsid w:val="0052461D"/>
    <w:rsid w:val="005366A1"/>
    <w:rsid w:val="005463C4"/>
    <w:rsid w:val="00557CFF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142A4"/>
    <w:rsid w:val="008342F2"/>
    <w:rsid w:val="0083651A"/>
    <w:rsid w:val="00871396"/>
    <w:rsid w:val="0087572A"/>
    <w:rsid w:val="00885DDC"/>
    <w:rsid w:val="00895D5D"/>
    <w:rsid w:val="008A3C35"/>
    <w:rsid w:val="008C067B"/>
    <w:rsid w:val="008D2441"/>
    <w:rsid w:val="0096244D"/>
    <w:rsid w:val="00964ED6"/>
    <w:rsid w:val="00971AE8"/>
    <w:rsid w:val="0099046A"/>
    <w:rsid w:val="009A18A9"/>
    <w:rsid w:val="009A228D"/>
    <w:rsid w:val="009B7F84"/>
    <w:rsid w:val="009D59A4"/>
    <w:rsid w:val="009E2BF0"/>
    <w:rsid w:val="009F4FEB"/>
    <w:rsid w:val="00A2540E"/>
    <w:rsid w:val="00A4691E"/>
    <w:rsid w:val="00A6440F"/>
    <w:rsid w:val="00A73EA0"/>
    <w:rsid w:val="00A76CC5"/>
    <w:rsid w:val="00A81D33"/>
    <w:rsid w:val="00A9491E"/>
    <w:rsid w:val="00AA67DA"/>
    <w:rsid w:val="00AC4152"/>
    <w:rsid w:val="00AD5F61"/>
    <w:rsid w:val="00AF25C9"/>
    <w:rsid w:val="00B06871"/>
    <w:rsid w:val="00B16B6D"/>
    <w:rsid w:val="00B444AC"/>
    <w:rsid w:val="00B568EA"/>
    <w:rsid w:val="00B742F4"/>
    <w:rsid w:val="00B86C01"/>
    <w:rsid w:val="00BC290D"/>
    <w:rsid w:val="00C15DC7"/>
    <w:rsid w:val="00C165CF"/>
    <w:rsid w:val="00C4669E"/>
    <w:rsid w:val="00C72DAD"/>
    <w:rsid w:val="00C76164"/>
    <w:rsid w:val="00C95881"/>
    <w:rsid w:val="00D07325"/>
    <w:rsid w:val="00D221DF"/>
    <w:rsid w:val="00D35F55"/>
    <w:rsid w:val="00D41A4A"/>
    <w:rsid w:val="00D43B68"/>
    <w:rsid w:val="00D6274E"/>
    <w:rsid w:val="00D6361F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808D4"/>
    <w:rsid w:val="00FB4E4E"/>
    <w:rsid w:val="00FC204F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2021-03-05T03:23:00Z</cp:lastPrinted>
  <dcterms:created xsi:type="dcterms:W3CDTF">2021-03-05T00:58:00Z</dcterms:created>
  <dcterms:modified xsi:type="dcterms:W3CDTF">2021-03-05T03:23:00Z</dcterms:modified>
</cp:coreProperties>
</file>