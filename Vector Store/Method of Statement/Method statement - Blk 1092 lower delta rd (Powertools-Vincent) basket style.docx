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C78EA">
      <w:pPr>
        <w:rPr>
          <w:sz w:val="24"/>
          <w:lang w:eastAsia="zh-CN"/>
        </w:rPr>
      </w:pPr>
      <w:r>
        <w:rPr>
          <w:sz w:val="24"/>
        </w:rPr>
        <w:t>Date: 12 Feb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4C78E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C78EA">
        <w:rPr>
          <w:sz w:val="24"/>
          <w:lang w:eastAsia="zh-CN"/>
        </w:rPr>
        <w:t>hoist up 1 unit machine to 6</w:t>
      </w:r>
      <w:r w:rsidR="008254AB" w:rsidRPr="008254AB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4C78EA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C78EA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4C78EA" w:rsidP="001D7BC0">
      <w:pPr>
        <w:pStyle w:val="Heading4"/>
      </w:pPr>
      <w:proofErr w:type="spellStart"/>
      <w:r>
        <w:t>Blk</w:t>
      </w:r>
      <w:proofErr w:type="spellEnd"/>
      <w:r>
        <w:t xml:space="preserve"> 1092 Lower Delta Rd #06-12</w:t>
      </w:r>
    </w:p>
    <w:p w:rsidR="00B85262" w:rsidRPr="00B85262" w:rsidRDefault="00B85262" w:rsidP="00B85262">
      <w:pPr>
        <w:rPr>
          <w:sz w:val="24"/>
          <w:szCs w:val="24"/>
          <w:lang w:eastAsia="zh-CN"/>
        </w:rPr>
      </w:pP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4C78EA" w:rsidRDefault="004C78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4C78E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4C78E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4C78EA" w:rsidRDefault="004C78EA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4C78EA" w:rsidRDefault="004C78EA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C78EA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C78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2D0D60">
        <w:rPr>
          <w:sz w:val="24"/>
          <w:lang w:eastAsia="zh-CN"/>
        </w:rPr>
        <w:t xml:space="preserve">tform together with </w:t>
      </w:r>
      <w:r w:rsidR="004C78EA">
        <w:rPr>
          <w:sz w:val="24"/>
          <w:lang w:eastAsia="zh-CN"/>
        </w:rPr>
        <w:t>machine to 6</w:t>
      </w:r>
      <w:r w:rsidR="001D7BC0" w:rsidRPr="001D7BC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C78EA">
        <w:rPr>
          <w:sz w:val="24"/>
          <w:lang w:eastAsia="zh-CN"/>
        </w:rPr>
        <w:t>/rollers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834" w:rsidRDefault="00251834">
      <w:r>
        <w:separator/>
      </w:r>
    </w:p>
  </w:endnote>
  <w:endnote w:type="continuationSeparator" w:id="0">
    <w:p w:rsidR="00251834" w:rsidRDefault="0025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78E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78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834" w:rsidRDefault="00251834">
      <w:r>
        <w:separator/>
      </w:r>
    </w:p>
  </w:footnote>
  <w:footnote w:type="continuationSeparator" w:id="0">
    <w:p w:rsidR="00251834" w:rsidRDefault="002518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C78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4C78E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1D7BC0"/>
    <w:rsid w:val="00251834"/>
    <w:rsid w:val="002D0D60"/>
    <w:rsid w:val="003C4111"/>
    <w:rsid w:val="0040331B"/>
    <w:rsid w:val="0042603E"/>
    <w:rsid w:val="004725E1"/>
    <w:rsid w:val="004C78EA"/>
    <w:rsid w:val="006A0465"/>
    <w:rsid w:val="008254AB"/>
    <w:rsid w:val="00840DC8"/>
    <w:rsid w:val="00B85262"/>
    <w:rsid w:val="00CA3063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2014-03-24T05:10:00Z</cp:lastPrinted>
  <dcterms:created xsi:type="dcterms:W3CDTF">2016-02-12T02:25:00Z</dcterms:created>
  <dcterms:modified xsi:type="dcterms:W3CDTF">2016-02-12T02:25:00Z</dcterms:modified>
</cp:coreProperties>
</file>