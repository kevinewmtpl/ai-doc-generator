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D644A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267527B" w14:textId="425501BF" w:rsidR="006467DA" w:rsidRDefault="00EF334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04DE2">
        <w:rPr>
          <w:sz w:val="24"/>
        </w:rPr>
        <w:t>09</w:t>
      </w:r>
      <w:r w:rsidR="00104DE2" w:rsidRPr="00104DE2">
        <w:rPr>
          <w:sz w:val="24"/>
          <w:vertAlign w:val="superscript"/>
        </w:rPr>
        <w:t>th</w:t>
      </w:r>
      <w:r w:rsidR="006B59C9">
        <w:rPr>
          <w:sz w:val="24"/>
        </w:rPr>
        <w:t xml:space="preserve"> July 2025</w:t>
      </w:r>
    </w:p>
    <w:p w14:paraId="10D40CC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FA1A5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2D02C80" w14:textId="22611FA4"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78643E">
        <w:rPr>
          <w:sz w:val="24"/>
          <w:lang w:eastAsia="zh-CN"/>
        </w:rPr>
        <w:t xml:space="preserve">hift out </w:t>
      </w:r>
      <w:r w:rsidR="006B59C9">
        <w:rPr>
          <w:sz w:val="24"/>
          <w:lang w:eastAsia="zh-CN"/>
        </w:rPr>
        <w:t>machine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6B59C9">
        <w:rPr>
          <w:sz w:val="24"/>
          <w:lang w:eastAsia="zh-CN"/>
        </w:rPr>
        <w:t xml:space="preserve"> load </w:t>
      </w:r>
      <w:r w:rsidR="00104DE2">
        <w:rPr>
          <w:sz w:val="24"/>
          <w:lang w:eastAsia="zh-CN"/>
        </w:rPr>
        <w:t xml:space="preserve">up </w:t>
      </w:r>
      <w:r w:rsidR="006B59C9">
        <w:rPr>
          <w:sz w:val="24"/>
          <w:lang w:eastAsia="zh-CN"/>
        </w:rPr>
        <w:t xml:space="preserve">onto </w:t>
      </w:r>
      <w:r w:rsidR="00104DE2">
        <w:rPr>
          <w:sz w:val="24"/>
          <w:lang w:eastAsia="zh-CN"/>
        </w:rPr>
        <w:t xml:space="preserve">lorry chassis using site </w:t>
      </w:r>
      <w:r w:rsidR="006B59C9">
        <w:rPr>
          <w:sz w:val="24"/>
          <w:lang w:eastAsia="zh-CN"/>
        </w:rPr>
        <w:t>scissor lifter</w:t>
      </w:r>
    </w:p>
    <w:p w14:paraId="6748289A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64A90AF" w14:textId="4A793357" w:rsidR="001649AA" w:rsidRDefault="006B59C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170082">
        <w:rPr>
          <w:b/>
          <w:bCs/>
          <w:sz w:val="32"/>
          <w:szCs w:val="32"/>
          <w:u w:val="single"/>
          <w:lang w:eastAsia="zh-CN"/>
        </w:rPr>
        <w:t>Spec</w:t>
      </w:r>
    </w:p>
    <w:p w14:paraId="01F5EB71" w14:textId="5E6AABD3" w:rsidR="00485A69" w:rsidRDefault="006B59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Tigo CMM </w:t>
      </w:r>
    </w:p>
    <w:p w14:paraId="0CAEBC16" w14:textId="493930CB" w:rsidR="006B59C9" w:rsidRDefault="006B59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130 x 110 x 170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800 kg</w:t>
      </w:r>
    </w:p>
    <w:p w14:paraId="52560951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9B05C4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DD08681" w14:textId="6E41B836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6B59C9">
        <w:rPr>
          <w:sz w:val="24"/>
          <w:lang w:eastAsia="zh-CN"/>
        </w:rPr>
        <w:t>ed</w:t>
      </w:r>
    </w:p>
    <w:p w14:paraId="13C4C8A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F5159B8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EEBDF80" w14:textId="5A468758" w:rsidR="006467DA" w:rsidRDefault="006B59C9">
      <w:pPr>
        <w:rPr>
          <w:sz w:val="24"/>
          <w:lang w:eastAsia="zh-CN"/>
        </w:rPr>
      </w:pPr>
      <w:r>
        <w:rPr>
          <w:sz w:val="24"/>
          <w:lang w:eastAsia="zh-CN"/>
        </w:rPr>
        <w:t>10/07/25</w:t>
      </w:r>
    </w:p>
    <w:p w14:paraId="69EA34D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FA52B4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1643B67C" w14:textId="77777777" w:rsidR="008B106D" w:rsidRPr="008B106D" w:rsidRDefault="006E7F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78643E">
        <w:rPr>
          <w:bCs/>
          <w:sz w:val="24"/>
          <w:szCs w:val="24"/>
          <w:lang w:eastAsia="zh-CN"/>
        </w:rPr>
        <w:t>0</w:t>
      </w:r>
      <w:r w:rsidR="003C0C36">
        <w:rPr>
          <w:bCs/>
          <w:sz w:val="24"/>
          <w:szCs w:val="24"/>
          <w:lang w:eastAsia="zh-CN"/>
        </w:rPr>
        <w:t xml:space="preserve">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14:paraId="3EBC6686" w14:textId="77777777"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CB5F45A" w14:textId="77777777" w:rsidR="00485A69" w:rsidRPr="0078643E" w:rsidRDefault="006467DA" w:rsidP="0078643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B6BFA16" w14:textId="5230D03B" w:rsidR="00697081" w:rsidRDefault="0078643E" w:rsidP="00697081">
      <w:pPr>
        <w:pStyle w:val="Heading4"/>
        <w:rPr>
          <w:szCs w:val="24"/>
        </w:rPr>
      </w:pPr>
      <w:proofErr w:type="spellStart"/>
      <w:r>
        <w:rPr>
          <w:szCs w:val="24"/>
        </w:rPr>
        <w:t>Simtech</w:t>
      </w:r>
      <w:proofErr w:type="spellEnd"/>
      <w:r>
        <w:rPr>
          <w:szCs w:val="24"/>
        </w:rPr>
        <w:t xml:space="preserve"> @ </w:t>
      </w:r>
      <w:r w:rsidR="00EF2ABD">
        <w:rPr>
          <w:szCs w:val="24"/>
        </w:rPr>
        <w:t>5 Clean T</w:t>
      </w:r>
      <w:r w:rsidR="003C0C36">
        <w:rPr>
          <w:szCs w:val="24"/>
        </w:rPr>
        <w:t xml:space="preserve">ech Loop </w:t>
      </w:r>
      <w:r w:rsidR="006B59C9">
        <w:rPr>
          <w:szCs w:val="24"/>
        </w:rPr>
        <w:t>#01-01</w:t>
      </w:r>
    </w:p>
    <w:p w14:paraId="0865EC39" w14:textId="77777777" w:rsidR="00EF2ABD" w:rsidRPr="0078643E" w:rsidRDefault="00EF3348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CT2B</w:t>
      </w:r>
      <w:r w:rsidR="000300EA">
        <w:rPr>
          <w:sz w:val="24"/>
          <w:szCs w:val="24"/>
          <w:lang w:eastAsia="zh-CN"/>
        </w:rPr>
        <w:t xml:space="preserve"> </w:t>
      </w:r>
      <w:r w:rsidR="0051570E">
        <w:rPr>
          <w:sz w:val="24"/>
          <w:szCs w:val="24"/>
          <w:lang w:eastAsia="zh-CN"/>
        </w:rPr>
        <w:t xml:space="preserve"> </w:t>
      </w:r>
    </w:p>
    <w:p w14:paraId="4923EC19" w14:textId="77777777"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14:paraId="02254710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23EB54" w14:textId="77777777" w:rsidR="00EF2AB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5C07F066" w14:textId="77777777"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14:paraId="379E65C7" w14:textId="77777777" w:rsidR="00697081" w:rsidRDefault="006E7F2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EF3348">
        <w:rPr>
          <w:sz w:val="24"/>
          <w:lang w:eastAsia="zh-CN"/>
        </w:rPr>
        <w:t xml:space="preserve">/woodblock </w:t>
      </w:r>
    </w:p>
    <w:p w14:paraId="52B34C46" w14:textId="77777777" w:rsidR="006E7F28" w:rsidRDefault="006E7F2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381F01F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6AE5B52B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14:paraId="09641FA5" w14:textId="77777777"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14:paraId="611EBB81" w14:textId="77777777" w:rsidR="0078643E" w:rsidRDefault="0078643E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30C3766" w14:textId="77777777"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14:paraId="36B647B4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</w:t>
      </w:r>
      <w:proofErr w:type="gramStart"/>
      <w:r>
        <w:rPr>
          <w:b w:val="0"/>
          <w:sz w:val="24"/>
          <w:szCs w:val="24"/>
          <w:u w:val="none"/>
          <w:lang w:eastAsia="zh-CN"/>
        </w:rPr>
        <w:t>carry</w:t>
      </w:r>
      <w:proofErr w:type="gramEnd"/>
      <w:r>
        <w:rPr>
          <w:b w:val="0"/>
          <w:sz w:val="24"/>
          <w:szCs w:val="24"/>
          <w:u w:val="none"/>
          <w:lang w:eastAsia="zh-CN"/>
        </w:rPr>
        <w:t xml:space="preserve"> out on heavy rain, thunderstorms and lighting weather </w:t>
      </w:r>
    </w:p>
    <w:p w14:paraId="09E9A3C7" w14:textId="77777777" w:rsidR="000300E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633CC589" w14:textId="77777777" w:rsidR="00390620" w:rsidRPr="0051570E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Safety Aspect</w:t>
      </w:r>
    </w:p>
    <w:p w14:paraId="2D72F41C" w14:textId="77777777"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personnel have to ensure that risk control </w:t>
      </w:r>
      <w:proofErr w:type="gramStart"/>
      <w:r>
        <w:rPr>
          <w:b w:val="0"/>
          <w:sz w:val="24"/>
          <w:szCs w:val="24"/>
          <w:u w:val="none"/>
          <w:lang w:eastAsia="zh-CN"/>
        </w:rPr>
        <w:t>are</w:t>
      </w:r>
      <w:proofErr w:type="gramEnd"/>
      <w:r>
        <w:rPr>
          <w:b w:val="0"/>
          <w:sz w:val="24"/>
          <w:szCs w:val="24"/>
          <w:u w:val="none"/>
          <w:lang w:eastAsia="zh-CN"/>
        </w:rPr>
        <w:t xml:space="preserve"> known and supervisor has to ensure that risk control are in place</w:t>
      </w:r>
    </w:p>
    <w:p w14:paraId="0F801CB5" w14:textId="1C0DE1C6"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</w:t>
      </w:r>
      <w:r w:rsidR="00A74BBD">
        <w:rPr>
          <w:b w:val="0"/>
          <w:sz w:val="24"/>
          <w:szCs w:val="24"/>
          <w:u w:val="none"/>
          <w:lang w:eastAsia="zh-CN"/>
        </w:rPr>
        <w:t>ped</w:t>
      </w:r>
      <w:r>
        <w:rPr>
          <w:b w:val="0"/>
          <w:sz w:val="24"/>
          <w:szCs w:val="24"/>
          <w:u w:val="none"/>
          <w:lang w:eastAsia="zh-CN"/>
        </w:rPr>
        <w:t xml:space="preserve"> with standard P.P.E (safety shoe, safety helmet)</w:t>
      </w:r>
    </w:p>
    <w:p w14:paraId="40D9F770" w14:textId="77777777"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04F6598F" w14:textId="77777777"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14:paraId="79D67C91" w14:textId="77777777" w:rsidR="000300EA" w:rsidRDefault="00EF2ABD" w:rsidP="002279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14:paraId="3475BAAA" w14:textId="3EC12A7B" w:rsidR="00227921" w:rsidRDefault="000300EA" w:rsidP="00EF33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F3348">
        <w:rPr>
          <w:sz w:val="24"/>
          <w:lang w:eastAsia="zh-CN"/>
        </w:rPr>
        <w:t>To s</w:t>
      </w:r>
      <w:r w:rsidR="0046470C" w:rsidRPr="00EF3348">
        <w:rPr>
          <w:sz w:val="24"/>
          <w:lang w:eastAsia="zh-CN"/>
        </w:rPr>
        <w:t>hift</w:t>
      </w:r>
      <w:r w:rsidR="0078643E" w:rsidRPr="00EF3348">
        <w:rPr>
          <w:sz w:val="24"/>
          <w:lang w:eastAsia="zh-CN"/>
        </w:rPr>
        <w:t xml:space="preserve"> out </w:t>
      </w:r>
      <w:r w:rsidR="006B59C9">
        <w:rPr>
          <w:sz w:val="24"/>
          <w:lang w:eastAsia="zh-CN"/>
        </w:rPr>
        <w:t>machine to loading area</w:t>
      </w:r>
    </w:p>
    <w:p w14:paraId="52052669" w14:textId="4FB2B0EC" w:rsidR="006B59C9" w:rsidRDefault="006B59C9" w:rsidP="00EF33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scissor lifter</w:t>
      </w:r>
    </w:p>
    <w:p w14:paraId="7171F691" w14:textId="2102CD00" w:rsidR="006B59C9" w:rsidRPr="00EF3348" w:rsidRDefault="006B59C9" w:rsidP="00EF33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scissor lifter level with lorry </w:t>
      </w:r>
    </w:p>
    <w:p w14:paraId="0A2B645C" w14:textId="4CBBB855" w:rsidR="00895D5D" w:rsidRPr="006B59C9" w:rsidRDefault="006B59C9" w:rsidP="006B59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from scissor lifter and load onto lorry chassis </w:t>
      </w:r>
      <w:r w:rsidR="00485A69">
        <w:rPr>
          <w:sz w:val="24"/>
          <w:lang w:eastAsia="zh-CN"/>
        </w:rPr>
        <w:t xml:space="preserve"> </w:t>
      </w:r>
    </w:p>
    <w:p w14:paraId="3DB5D4F2" w14:textId="77777777"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0300EA">
        <w:rPr>
          <w:sz w:val="24"/>
          <w:lang w:eastAsia="zh-CN"/>
        </w:rPr>
        <w:t>customer</w:t>
      </w:r>
      <w:r w:rsidR="00227921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14:paraId="03B7123F" w14:textId="3DAEDAE1" w:rsidR="009619C4" w:rsidRDefault="0078643E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300EA">
        <w:rPr>
          <w:sz w:val="24"/>
          <w:lang w:eastAsia="zh-CN"/>
        </w:rPr>
        <w:t xml:space="preserve">and deliver </w:t>
      </w:r>
      <w:r w:rsidR="006B59C9">
        <w:rPr>
          <w:sz w:val="24"/>
          <w:lang w:eastAsia="zh-CN"/>
        </w:rPr>
        <w:t xml:space="preserve">to another location </w:t>
      </w:r>
    </w:p>
    <w:p w14:paraId="2143B58F" w14:textId="77777777" w:rsidR="00EF0110" w:rsidRPr="0078643E" w:rsidRDefault="0099046A" w:rsidP="007864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8643E">
        <w:rPr>
          <w:sz w:val="24"/>
          <w:lang w:eastAsia="zh-CN"/>
        </w:rPr>
        <w:t xml:space="preserve">Once job complete, team leader will instruct the team to perform </w:t>
      </w:r>
      <w:r w:rsidR="00DC68C8" w:rsidRPr="0078643E">
        <w:rPr>
          <w:sz w:val="24"/>
          <w:lang w:eastAsia="zh-CN"/>
        </w:rPr>
        <w:t>proper housekeeping</w:t>
      </w:r>
    </w:p>
    <w:p w14:paraId="3D98EB0B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2E7DD266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BFD5EE2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22DD70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239FC41F" w14:textId="77777777"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>
        <w:rPr>
          <w:sz w:val="24"/>
          <w:lang w:eastAsia="zh-CN"/>
        </w:rPr>
        <w:t xml:space="preserve"> / Kevin Wong </w:t>
      </w:r>
    </w:p>
    <w:p w14:paraId="4333AE2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0AD06A7" w14:textId="7F5EE03C" w:rsidR="006467DA" w:rsidRDefault="00895D5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  <w:r w:rsidR="00A74BBD">
        <w:t xml:space="preserve">               </w:t>
      </w:r>
    </w:p>
    <w:p w14:paraId="61710532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25E8C647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41E5F44F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28E7A677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7F56BBF3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5B4F85E9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35CD153A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73E05404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361B4893" w14:textId="77777777" w:rsidR="00A74BBD" w:rsidRDefault="00A74BBD" w:rsidP="0099046A">
      <w:pPr>
        <w:pStyle w:val="Header"/>
        <w:tabs>
          <w:tab w:val="clear" w:pos="4320"/>
          <w:tab w:val="clear" w:pos="8640"/>
        </w:tabs>
        <w:ind w:left="720"/>
      </w:pPr>
    </w:p>
    <w:p w14:paraId="7906AE39" w14:textId="77777777" w:rsidR="00A74BBD" w:rsidRPr="0099046A" w:rsidRDefault="00A74BB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sectPr w:rsidR="00A74BBD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E47F86" w14:textId="77777777" w:rsidR="00947120" w:rsidRDefault="00947120">
      <w:r>
        <w:separator/>
      </w:r>
    </w:p>
  </w:endnote>
  <w:endnote w:type="continuationSeparator" w:id="0">
    <w:p w14:paraId="305A123C" w14:textId="77777777" w:rsidR="00947120" w:rsidRDefault="0094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925F02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33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33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D0F08E" w14:textId="77777777" w:rsidR="00947120" w:rsidRDefault="00947120">
      <w:r>
        <w:separator/>
      </w:r>
    </w:p>
  </w:footnote>
  <w:footnote w:type="continuationSeparator" w:id="0">
    <w:p w14:paraId="055E3A09" w14:textId="77777777" w:rsidR="00947120" w:rsidRDefault="00947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D6CD3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0604A1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174D84F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A9B19B3" w14:textId="77777777"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5B35E169" w14:textId="77777777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14:paraId="3D155CE0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798CE25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C295A4D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2169205">
    <w:abstractNumId w:val="2"/>
  </w:num>
  <w:num w:numId="2" w16cid:durableId="702245857">
    <w:abstractNumId w:val="4"/>
  </w:num>
  <w:num w:numId="3" w16cid:durableId="1540774352">
    <w:abstractNumId w:val="0"/>
  </w:num>
  <w:num w:numId="4" w16cid:durableId="1445272061">
    <w:abstractNumId w:val="9"/>
  </w:num>
  <w:num w:numId="5" w16cid:durableId="851381536">
    <w:abstractNumId w:val="5"/>
  </w:num>
  <w:num w:numId="6" w16cid:durableId="532966103">
    <w:abstractNumId w:val="6"/>
  </w:num>
  <w:num w:numId="7" w16cid:durableId="616252761">
    <w:abstractNumId w:val="3"/>
  </w:num>
  <w:num w:numId="8" w16cid:durableId="482939042">
    <w:abstractNumId w:val="7"/>
  </w:num>
  <w:num w:numId="9" w16cid:durableId="2076272925">
    <w:abstractNumId w:val="1"/>
  </w:num>
  <w:num w:numId="10" w16cid:durableId="389621913">
    <w:abstractNumId w:val="8"/>
  </w:num>
  <w:num w:numId="11" w16cid:durableId="19715457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068C0"/>
    <w:rsid w:val="000300EA"/>
    <w:rsid w:val="00064B51"/>
    <w:rsid w:val="00070CB5"/>
    <w:rsid w:val="0007152C"/>
    <w:rsid w:val="000B5071"/>
    <w:rsid w:val="000C68D5"/>
    <w:rsid w:val="000D3C89"/>
    <w:rsid w:val="000D61FA"/>
    <w:rsid w:val="00104DE2"/>
    <w:rsid w:val="00107715"/>
    <w:rsid w:val="001268A8"/>
    <w:rsid w:val="0012798C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27921"/>
    <w:rsid w:val="00237932"/>
    <w:rsid w:val="00250EFA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1570E"/>
    <w:rsid w:val="00527418"/>
    <w:rsid w:val="005408D1"/>
    <w:rsid w:val="00562CE3"/>
    <w:rsid w:val="005A75D5"/>
    <w:rsid w:val="005C0BC7"/>
    <w:rsid w:val="005D6724"/>
    <w:rsid w:val="006467DA"/>
    <w:rsid w:val="0065228C"/>
    <w:rsid w:val="00677443"/>
    <w:rsid w:val="00685955"/>
    <w:rsid w:val="00697081"/>
    <w:rsid w:val="006B59C9"/>
    <w:rsid w:val="006E7F28"/>
    <w:rsid w:val="00716161"/>
    <w:rsid w:val="00735A0D"/>
    <w:rsid w:val="00774DED"/>
    <w:rsid w:val="0078643E"/>
    <w:rsid w:val="007F5A32"/>
    <w:rsid w:val="008009D1"/>
    <w:rsid w:val="00830D1C"/>
    <w:rsid w:val="0084186B"/>
    <w:rsid w:val="008640FA"/>
    <w:rsid w:val="00895D5D"/>
    <w:rsid w:val="008B106D"/>
    <w:rsid w:val="008F0C05"/>
    <w:rsid w:val="008F2FA6"/>
    <w:rsid w:val="00947120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63244"/>
    <w:rsid w:val="00A74BBD"/>
    <w:rsid w:val="00AA1CEE"/>
    <w:rsid w:val="00AB4642"/>
    <w:rsid w:val="00B4366E"/>
    <w:rsid w:val="00B71575"/>
    <w:rsid w:val="00BA671E"/>
    <w:rsid w:val="00C2032A"/>
    <w:rsid w:val="00C21D12"/>
    <w:rsid w:val="00C57939"/>
    <w:rsid w:val="00C96E35"/>
    <w:rsid w:val="00CA4C9C"/>
    <w:rsid w:val="00CB2E4C"/>
    <w:rsid w:val="00CE7AB0"/>
    <w:rsid w:val="00D61DA3"/>
    <w:rsid w:val="00D86C8A"/>
    <w:rsid w:val="00DA0FAE"/>
    <w:rsid w:val="00DC68C8"/>
    <w:rsid w:val="00DF38C9"/>
    <w:rsid w:val="00DF6692"/>
    <w:rsid w:val="00E441E4"/>
    <w:rsid w:val="00E76DB5"/>
    <w:rsid w:val="00E86A29"/>
    <w:rsid w:val="00EC1220"/>
    <w:rsid w:val="00EF0110"/>
    <w:rsid w:val="00EF2ABD"/>
    <w:rsid w:val="00EF3348"/>
    <w:rsid w:val="00F079B7"/>
    <w:rsid w:val="00F159DB"/>
    <w:rsid w:val="00F73904"/>
    <w:rsid w:val="00FE2A9A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7F8D6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2025-07-09T01:29:00Z</cp:lastPrinted>
  <dcterms:created xsi:type="dcterms:W3CDTF">2024-01-29T05:08:00Z</dcterms:created>
  <dcterms:modified xsi:type="dcterms:W3CDTF">2025-07-09T01:34:00Z</dcterms:modified>
</cp:coreProperties>
</file>