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96B85" w:rsidRDefault="00396B85">
      <w:pPr>
        <w:rPr>
          <w:sz w:val="24"/>
        </w:rPr>
      </w:pPr>
    </w:p>
    <w:p w:rsidR="00684C71" w:rsidRDefault="007C30A0">
      <w:pPr>
        <w:rPr>
          <w:sz w:val="24"/>
          <w:lang w:eastAsia="zh-CN"/>
        </w:rPr>
      </w:pPr>
      <w:r>
        <w:rPr>
          <w:sz w:val="24"/>
        </w:rPr>
        <w:t>Date: 19</w:t>
      </w:r>
      <w:r w:rsidRPr="007C30A0">
        <w:rPr>
          <w:sz w:val="24"/>
          <w:vertAlign w:val="superscript"/>
        </w:rPr>
        <w:t>th</w:t>
      </w:r>
      <w:r>
        <w:rPr>
          <w:sz w:val="24"/>
        </w:rPr>
        <w:t xml:space="preserve"> Apr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7C30A0">
        <w:rPr>
          <w:sz w:val="24"/>
          <w:lang w:eastAsia="zh-CN"/>
        </w:rPr>
        <w:t xml:space="preserve">3 packages of </w:t>
      </w:r>
      <w:r w:rsidR="00196D20">
        <w:rPr>
          <w:sz w:val="24"/>
          <w:lang w:eastAsia="zh-CN"/>
        </w:rPr>
        <w:t xml:space="preserve">1 unit </w:t>
      </w:r>
      <w:r w:rsidR="00224CB6">
        <w:rPr>
          <w:sz w:val="24"/>
          <w:lang w:eastAsia="zh-CN"/>
        </w:rPr>
        <w:t>machine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7C30A0">
        <w:rPr>
          <w:sz w:val="24"/>
          <w:lang w:eastAsia="zh-CN"/>
        </w:rPr>
        <w:t>1 x 20ft GP</w:t>
      </w:r>
      <w:r w:rsidR="00224CB6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 xml:space="preserve">container, 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  <w:r w:rsidR="00196D20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7763D" w:rsidRDefault="007C30A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3 Packages of 1 unit D-28 CMM</w:t>
      </w:r>
      <w:r w:rsidR="00196D20">
        <w:rPr>
          <w:b/>
          <w:sz w:val="24"/>
          <w:lang w:eastAsia="zh-CN"/>
        </w:rPr>
        <w:t xml:space="preserve"> machine</w:t>
      </w:r>
    </w:p>
    <w:p w:rsidR="00196D20" w:rsidRDefault="007C30A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Main machine Dim: 88” x 60” x 90” / Wt: 1, 215 kg </w:t>
      </w:r>
    </w:p>
    <w:p w:rsidR="007C30A0" w:rsidRDefault="007C30A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Accessories Dim: 37” x 20” x 28”</w:t>
      </w:r>
    </w:p>
    <w:p w:rsidR="007C30A0" w:rsidRDefault="007C30A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Steel stand Dim: 28” x 16” x 20” </w:t>
      </w:r>
    </w:p>
    <w:p w:rsidR="00196D20" w:rsidRPr="00241E3C" w:rsidRDefault="00196D2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7C30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25/04/24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7C30A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86D5E">
        <w:rPr>
          <w:bCs/>
          <w:sz w:val="24"/>
          <w:szCs w:val="24"/>
          <w:lang w:eastAsia="zh-CN"/>
        </w:rPr>
        <w:t xml:space="preserve"> am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C30A0" w:rsidP="00707B09">
      <w:pPr>
        <w:pStyle w:val="Heading4"/>
      </w:pPr>
      <w:r>
        <w:t>31 Tuas South Ave 10</w:t>
      </w:r>
    </w:p>
    <w:p w:rsidR="00707B09" w:rsidRPr="00707B09" w:rsidRDefault="007C30A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Energy Alloys</w:t>
      </w:r>
      <w:r w:rsidR="00196D20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196D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684C71" w:rsidRDefault="00396B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280BBC" w:rsidRDefault="00396B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241E3C">
        <w:rPr>
          <w:sz w:val="24"/>
          <w:lang w:eastAsia="zh-CN"/>
        </w:rPr>
        <w:t>rowbar</w:t>
      </w:r>
      <w:r w:rsidR="00196D20">
        <w:rPr>
          <w:sz w:val="24"/>
          <w:lang w:eastAsia="zh-CN"/>
        </w:rPr>
        <w:t xml:space="preserve">/woodblock </w:t>
      </w:r>
    </w:p>
    <w:p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:rsidR="00196D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196D20" w:rsidRPr="00684E57" w:rsidRDefault="00280BBC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pull out machine </w:t>
      </w:r>
      <w:r w:rsidR="007C30A0">
        <w:rPr>
          <w:sz w:val="24"/>
          <w:lang w:eastAsia="zh-CN"/>
        </w:rPr>
        <w:t xml:space="preserve">skid </w:t>
      </w:r>
      <w:r>
        <w:rPr>
          <w:sz w:val="24"/>
          <w:lang w:eastAsia="zh-CN"/>
        </w:rPr>
        <w:t>from container onto lorry chassis</w:t>
      </w:r>
    </w:p>
    <w:p w:rsidR="00280BBC" w:rsidRDefault="00684E57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196D20">
        <w:rPr>
          <w:sz w:val="24"/>
          <w:lang w:eastAsia="zh-CN"/>
        </w:rPr>
        <w:t xml:space="preserve">ttached sling to crane hook </w:t>
      </w:r>
    </w:p>
    <w:p w:rsidR="00684E57" w:rsidRDefault="00684E57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>
        <w:rPr>
          <w:sz w:val="24"/>
          <w:lang w:eastAsia="zh-CN"/>
        </w:rPr>
        <w:t xml:space="preserve">to rigging point of machine  </w:t>
      </w:r>
    </w:p>
    <w:p w:rsidR="001A07FF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167908">
        <w:rPr>
          <w:sz w:val="24"/>
          <w:lang w:eastAsia="zh-CN"/>
        </w:rPr>
        <w:t xml:space="preserve"> up and detach machine from base</w:t>
      </w:r>
    </w:p>
    <w:p w:rsidR="00DD5783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46187" w:rsidRDefault="00A46187" w:rsidP="00DD5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D5783">
        <w:rPr>
          <w:sz w:val="24"/>
          <w:lang w:eastAsia="zh-CN"/>
        </w:rPr>
        <w:t>Lower do</w:t>
      </w:r>
      <w:r w:rsidR="00167908" w:rsidRPr="00DD5783">
        <w:rPr>
          <w:sz w:val="24"/>
          <w:lang w:eastAsia="zh-CN"/>
        </w:rPr>
        <w:t>wn machine to</w:t>
      </w:r>
      <w:r w:rsidR="00684E57">
        <w:rPr>
          <w:sz w:val="24"/>
          <w:lang w:eastAsia="zh-CN"/>
        </w:rPr>
        <w:t xml:space="preserve"> near ground level</w:t>
      </w:r>
    </w:p>
    <w:p w:rsidR="00684E57" w:rsidRPr="00DD5783" w:rsidRDefault="00684E57" w:rsidP="00DD5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steel stand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96B85">
        <w:rPr>
          <w:sz w:val="24"/>
          <w:lang w:eastAsia="zh-CN"/>
        </w:rPr>
        <w:t>pallet truck</w:t>
      </w:r>
      <w:r w:rsidR="00DD5783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684E57">
        <w:rPr>
          <w:sz w:val="24"/>
          <w:lang w:eastAsia="zh-CN"/>
        </w:rPr>
        <w:t xml:space="preserve"> machine stand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4C71" w:rsidRPr="00684E57" w:rsidRDefault="00F3464B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684E57">
        <w:rPr>
          <w:sz w:val="24"/>
          <w:lang w:eastAsia="zh-CN"/>
        </w:rPr>
        <w:t>ignated location</w:t>
      </w:r>
      <w:bookmarkStart w:id="0" w:name="_GoBack"/>
      <w:bookmarkEnd w:id="0"/>
      <w:r w:rsidRPr="00684E57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224CB6">
      <w:pPr>
        <w:rPr>
          <w:sz w:val="24"/>
        </w:rPr>
      </w:pPr>
      <w:r>
        <w:rPr>
          <w:sz w:val="24"/>
        </w:rPr>
        <w:t xml:space="preserve">            Zailani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448D" w:rsidRDefault="0031448D">
      <w:r>
        <w:separator/>
      </w:r>
    </w:p>
  </w:endnote>
  <w:endnote w:type="continuationSeparator" w:id="0">
    <w:p w:rsidR="0031448D" w:rsidRDefault="00314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0207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0207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448D" w:rsidRDefault="0031448D">
      <w:r>
        <w:separator/>
      </w:r>
    </w:p>
  </w:footnote>
  <w:footnote w:type="continuationSeparator" w:id="0">
    <w:p w:rsidR="0031448D" w:rsidRDefault="003144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0207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0207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2671"/>
    <w:rsid w:val="000801A2"/>
    <w:rsid w:val="00080409"/>
    <w:rsid w:val="000C46C5"/>
    <w:rsid w:val="0010207A"/>
    <w:rsid w:val="001064C0"/>
    <w:rsid w:val="00156817"/>
    <w:rsid w:val="00167908"/>
    <w:rsid w:val="00196D20"/>
    <w:rsid w:val="001A07FF"/>
    <w:rsid w:val="001A1E38"/>
    <w:rsid w:val="00205704"/>
    <w:rsid w:val="00224CB6"/>
    <w:rsid w:val="00241E3C"/>
    <w:rsid w:val="002743B6"/>
    <w:rsid w:val="00280BBC"/>
    <w:rsid w:val="002859AC"/>
    <w:rsid w:val="00294E87"/>
    <w:rsid w:val="002B79BE"/>
    <w:rsid w:val="0030061F"/>
    <w:rsid w:val="0031448D"/>
    <w:rsid w:val="00370B7A"/>
    <w:rsid w:val="00370D03"/>
    <w:rsid w:val="00396B85"/>
    <w:rsid w:val="003B63D2"/>
    <w:rsid w:val="00425424"/>
    <w:rsid w:val="00452C96"/>
    <w:rsid w:val="0047763D"/>
    <w:rsid w:val="00480924"/>
    <w:rsid w:val="00486D5E"/>
    <w:rsid w:val="004B19D1"/>
    <w:rsid w:val="004C6F5B"/>
    <w:rsid w:val="004E5848"/>
    <w:rsid w:val="005A2371"/>
    <w:rsid w:val="005C3290"/>
    <w:rsid w:val="00684C71"/>
    <w:rsid w:val="00684E57"/>
    <w:rsid w:val="00685287"/>
    <w:rsid w:val="006B6525"/>
    <w:rsid w:val="00707B09"/>
    <w:rsid w:val="00716965"/>
    <w:rsid w:val="007223C5"/>
    <w:rsid w:val="007C1E4D"/>
    <w:rsid w:val="007C30A0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01E67"/>
    <w:rsid w:val="00D43FF8"/>
    <w:rsid w:val="00DB001C"/>
    <w:rsid w:val="00DB3AF8"/>
    <w:rsid w:val="00DD5783"/>
    <w:rsid w:val="00DE08CC"/>
    <w:rsid w:val="00DF2CD5"/>
    <w:rsid w:val="00E9120A"/>
    <w:rsid w:val="00EB496F"/>
    <w:rsid w:val="00F04EFC"/>
    <w:rsid w:val="00F176B3"/>
    <w:rsid w:val="00F3464B"/>
    <w:rsid w:val="00F52627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2023-07-10T05:12:00Z</cp:lastPrinted>
  <dcterms:created xsi:type="dcterms:W3CDTF">2024-04-19T05:17:00Z</dcterms:created>
  <dcterms:modified xsi:type="dcterms:W3CDTF">2024-04-19T05:17:00Z</dcterms:modified>
</cp:coreProperties>
</file>