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4B3011">
      <w:pPr>
        <w:rPr>
          <w:sz w:val="24"/>
          <w:lang w:eastAsia="zh-CN"/>
        </w:rPr>
      </w:pPr>
      <w:r>
        <w:rPr>
          <w:sz w:val="24"/>
        </w:rPr>
        <w:t>Date: 29</w:t>
      </w:r>
      <w:r w:rsidRPr="004B3011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1906D0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B3011">
        <w:rPr>
          <w:sz w:val="24"/>
          <w:lang w:eastAsia="zh-CN"/>
        </w:rPr>
        <w:t xml:space="preserve">unload 4 unit Trolley from lorry chassis, shift and position into premise at ground floor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7D50D8" w:rsidRDefault="004B30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 trolley</w:t>
      </w:r>
    </w:p>
    <w:p w:rsidR="005F5CB1" w:rsidRDefault="007D50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60 kg each </w:t>
      </w:r>
      <w:bookmarkStart w:id="0" w:name="_GoBack"/>
      <w:bookmarkEnd w:id="0"/>
      <w:r w:rsidR="004B3011">
        <w:rPr>
          <w:bCs/>
          <w:sz w:val="24"/>
          <w:szCs w:val="24"/>
          <w:lang w:eastAsia="zh-CN"/>
        </w:rPr>
        <w:t xml:space="preserve"> </w:t>
      </w:r>
    </w:p>
    <w:p w:rsidR="005F5CB1" w:rsidRPr="001649AA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B3011" w:rsidRDefault="004B3011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4B3011">
      <w:pPr>
        <w:rPr>
          <w:sz w:val="24"/>
          <w:lang w:eastAsia="zh-CN"/>
        </w:rPr>
      </w:pPr>
      <w:r>
        <w:rPr>
          <w:sz w:val="24"/>
          <w:lang w:eastAsia="zh-CN"/>
        </w:rPr>
        <w:t>16/05</w:t>
      </w:r>
      <w:r w:rsidR="005F5CB1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06A1F" w:rsidRDefault="004B30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</w:t>
      </w:r>
      <w:r w:rsidR="005F5CB1">
        <w:rPr>
          <w:bCs/>
          <w:sz w:val="24"/>
          <w:szCs w:val="24"/>
          <w:lang w:eastAsia="zh-CN"/>
        </w:rPr>
        <w:t>am</w:t>
      </w:r>
    </w:p>
    <w:p w:rsidR="00B25CCF" w:rsidRPr="00B25CCF" w:rsidRDefault="00B25C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082" w:rsidRDefault="004B3011" w:rsidP="005F5CB1">
      <w:pPr>
        <w:pStyle w:val="Heading4"/>
        <w:rPr>
          <w:szCs w:val="24"/>
        </w:rPr>
      </w:pPr>
      <w:r>
        <w:rPr>
          <w:szCs w:val="24"/>
        </w:rPr>
        <w:t>206 Bedok South Ave 1</w:t>
      </w:r>
    </w:p>
    <w:p w:rsidR="004B3011" w:rsidRPr="004B3011" w:rsidRDefault="004B3011" w:rsidP="004B301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Certis Group </w:t>
      </w:r>
    </w:p>
    <w:p w:rsidR="005F5CB1" w:rsidRDefault="005F5CB1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4B3011">
        <w:rPr>
          <w:sz w:val="24"/>
          <w:lang w:eastAsia="zh-CN"/>
        </w:rPr>
        <w:t xml:space="preserve"> 10ft lorry</w:t>
      </w:r>
    </w:p>
    <w:p w:rsidR="004B301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323983">
        <w:rPr>
          <w:sz w:val="24"/>
          <w:lang w:eastAsia="zh-CN"/>
        </w:rPr>
        <w:t xml:space="preserve"> </w:t>
      </w:r>
    </w:p>
    <w:p w:rsidR="00804BC0" w:rsidRDefault="00804BC0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PVC plate </w:t>
      </w:r>
    </w:p>
    <w:p w:rsidR="004B3011" w:rsidRPr="004B3011" w:rsidRDefault="004B301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EF0110" w:rsidRPr="00562CE3" w:rsidRDefault="006467DA" w:rsidP="00B25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465C57" w:rsidRDefault="004B3011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into factory premise</w:t>
      </w:r>
    </w:p>
    <w:p w:rsidR="0084186B" w:rsidRPr="004B3011" w:rsidRDefault="004B3011" w:rsidP="004B3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trolley from</w:t>
      </w:r>
      <w:r w:rsidR="00170082">
        <w:rPr>
          <w:sz w:val="24"/>
          <w:lang w:eastAsia="zh-CN"/>
        </w:rPr>
        <w:t xml:space="preserve"> lorry chassis</w:t>
      </w:r>
    </w:p>
    <w:p w:rsidR="00250EFA" w:rsidRPr="00346E42" w:rsidRDefault="004B3011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Transport trolley</w:t>
      </w:r>
      <w:r w:rsidR="00465C57">
        <w:rPr>
          <w:sz w:val="24"/>
          <w:lang w:eastAsia="zh-CN"/>
        </w:rPr>
        <w:t xml:space="preserve"> into </w:t>
      </w:r>
      <w:r w:rsidR="00711C1D">
        <w:rPr>
          <w:sz w:val="24"/>
          <w:lang w:eastAsia="zh-CN"/>
        </w:rPr>
        <w:t>premise</w:t>
      </w:r>
      <w:r>
        <w:rPr>
          <w:sz w:val="24"/>
          <w:lang w:eastAsia="zh-CN"/>
        </w:rPr>
        <w:t xml:space="preserve"> at ground floor </w:t>
      </w:r>
    </w:p>
    <w:p w:rsidR="00EF0110" w:rsidRPr="00EF0110" w:rsidRDefault="004B3011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trolley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B9C" w:rsidRDefault="00A42B9C">
      <w:r>
        <w:separator/>
      </w:r>
    </w:p>
  </w:endnote>
  <w:endnote w:type="continuationSeparator" w:id="0">
    <w:p w:rsidR="00A42B9C" w:rsidRDefault="00A4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657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65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B9C" w:rsidRDefault="00A42B9C">
      <w:r>
        <w:separator/>
      </w:r>
    </w:p>
  </w:footnote>
  <w:footnote w:type="continuationSeparator" w:id="0">
    <w:p w:rsidR="00A42B9C" w:rsidRDefault="00A42B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42B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906D0">
    <w:pPr>
      <w:pStyle w:val="Header"/>
      <w:jc w:val="center"/>
    </w:pPr>
    <w:r>
      <w:t>28 Kranji Loop #05-03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1906D0">
      <w:t>2826020</w:t>
    </w:r>
  </w:p>
  <w:p w:rsidR="006467DA" w:rsidRDefault="001906D0">
    <w:pPr>
      <w:pStyle w:val="Header"/>
      <w:jc w:val="center"/>
    </w:pPr>
    <w:r>
      <w:t>Co.Reg.No: 199603812E  GST Reg No: M2-8923804-2</w:t>
    </w:r>
  </w:p>
  <w:p w:rsidR="006467DA" w:rsidRDefault="00A42B9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51C"/>
    <w:rsid w:val="00064B51"/>
    <w:rsid w:val="0007152C"/>
    <w:rsid w:val="000B5071"/>
    <w:rsid w:val="000C68D5"/>
    <w:rsid w:val="000D3C89"/>
    <w:rsid w:val="00125342"/>
    <w:rsid w:val="001268A8"/>
    <w:rsid w:val="00141D73"/>
    <w:rsid w:val="001458A9"/>
    <w:rsid w:val="001533D0"/>
    <w:rsid w:val="00162A3D"/>
    <w:rsid w:val="001649AA"/>
    <w:rsid w:val="00170082"/>
    <w:rsid w:val="001906D0"/>
    <w:rsid w:val="00211C09"/>
    <w:rsid w:val="0021769A"/>
    <w:rsid w:val="00237932"/>
    <w:rsid w:val="00250EFA"/>
    <w:rsid w:val="00257C21"/>
    <w:rsid w:val="0027154F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496573"/>
    <w:rsid w:val="004B3011"/>
    <w:rsid w:val="00504F4C"/>
    <w:rsid w:val="00561940"/>
    <w:rsid w:val="00562CE3"/>
    <w:rsid w:val="005C0BC7"/>
    <w:rsid w:val="005D6724"/>
    <w:rsid w:val="005F5CB1"/>
    <w:rsid w:val="006467DA"/>
    <w:rsid w:val="0065228C"/>
    <w:rsid w:val="00677443"/>
    <w:rsid w:val="006B252B"/>
    <w:rsid w:val="00711C1D"/>
    <w:rsid w:val="00716161"/>
    <w:rsid w:val="007D50D8"/>
    <w:rsid w:val="00804BC0"/>
    <w:rsid w:val="0084186B"/>
    <w:rsid w:val="00895D5D"/>
    <w:rsid w:val="008B106D"/>
    <w:rsid w:val="008F0C05"/>
    <w:rsid w:val="00971AE8"/>
    <w:rsid w:val="0099046A"/>
    <w:rsid w:val="0099427F"/>
    <w:rsid w:val="009C3D4D"/>
    <w:rsid w:val="009E6147"/>
    <w:rsid w:val="00A244C1"/>
    <w:rsid w:val="00A42B9C"/>
    <w:rsid w:val="00A46B56"/>
    <w:rsid w:val="00AA1CEE"/>
    <w:rsid w:val="00B25CCF"/>
    <w:rsid w:val="00B71575"/>
    <w:rsid w:val="00BA671E"/>
    <w:rsid w:val="00C21D12"/>
    <w:rsid w:val="00C96E35"/>
    <w:rsid w:val="00CA4C9C"/>
    <w:rsid w:val="00CB2E4C"/>
    <w:rsid w:val="00CE7AB0"/>
    <w:rsid w:val="00D70541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2024-04-29T04:26:00Z</cp:lastPrinted>
  <dcterms:created xsi:type="dcterms:W3CDTF">2024-04-29T02:51:00Z</dcterms:created>
  <dcterms:modified xsi:type="dcterms:W3CDTF">2024-04-29T04:26:00Z</dcterms:modified>
</cp:coreProperties>
</file>