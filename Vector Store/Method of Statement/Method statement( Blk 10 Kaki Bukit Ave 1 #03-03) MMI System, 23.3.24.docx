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301E85">
      <w:pPr>
        <w:rPr>
          <w:sz w:val="24"/>
          <w:lang w:eastAsia="zh-CN"/>
        </w:rPr>
      </w:pPr>
      <w:r>
        <w:rPr>
          <w:sz w:val="24"/>
        </w:rPr>
        <w:t>Dat</w:t>
      </w:r>
      <w:r w:rsidR="003E7E64">
        <w:rPr>
          <w:sz w:val="24"/>
        </w:rPr>
        <w:t>e:</w:t>
      </w:r>
      <w:r w:rsidR="007800BE">
        <w:rPr>
          <w:sz w:val="24"/>
        </w:rPr>
        <w:t xml:space="preserve"> 12</w:t>
      </w:r>
      <w:r w:rsidR="0047046A" w:rsidRPr="0047046A">
        <w:rPr>
          <w:sz w:val="24"/>
          <w:vertAlign w:val="superscript"/>
        </w:rPr>
        <w:t>th</w:t>
      </w:r>
      <w:r w:rsidR="007800BE">
        <w:rPr>
          <w:sz w:val="24"/>
        </w:rPr>
        <w:t xml:space="preserve"> March</w:t>
      </w:r>
      <w:r>
        <w:rPr>
          <w:sz w:val="24"/>
        </w:rPr>
        <w:t xml:space="preserve"> </w:t>
      </w:r>
      <w:r w:rsidR="003E7E64">
        <w:rPr>
          <w:sz w:val="24"/>
        </w:rPr>
        <w:t>20</w:t>
      </w:r>
      <w:r>
        <w:rPr>
          <w:sz w:val="24"/>
        </w:rPr>
        <w:t>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4205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</w:t>
      </w:r>
      <w:r w:rsidR="001861DC">
        <w:rPr>
          <w:sz w:val="24"/>
          <w:lang w:eastAsia="zh-CN"/>
        </w:rPr>
        <w:t xml:space="preserve"> and hoist down 1</w:t>
      </w:r>
      <w:r w:rsidR="00C579D6">
        <w:rPr>
          <w:sz w:val="24"/>
          <w:lang w:eastAsia="zh-CN"/>
        </w:rPr>
        <w:t xml:space="preserve"> unit </w:t>
      </w:r>
      <w:r w:rsidR="00041112">
        <w:rPr>
          <w:sz w:val="24"/>
          <w:lang w:eastAsia="zh-CN"/>
        </w:rPr>
        <w:t>machine</w:t>
      </w:r>
      <w:r w:rsidR="006B352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3</w:t>
      </w:r>
      <w:r w:rsidRPr="00030E13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by using platform and lorry crane</w:t>
      </w:r>
      <w:r w:rsidR="001D4205">
        <w:rPr>
          <w:sz w:val="24"/>
          <w:lang w:eastAsia="zh-CN"/>
        </w:rPr>
        <w:t>, using forklift to load onto wooden base for packing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292F53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579D6">
        <w:rPr>
          <w:b/>
          <w:bCs/>
          <w:sz w:val="32"/>
          <w:u w:val="single"/>
          <w:lang w:eastAsia="zh-CN"/>
        </w:rPr>
        <w:t xml:space="preserve"> o</w:t>
      </w:r>
      <w:r w:rsidR="001B6D1B">
        <w:rPr>
          <w:b/>
          <w:bCs/>
          <w:sz w:val="32"/>
          <w:u w:val="single"/>
          <w:lang w:eastAsia="zh-CN"/>
        </w:rPr>
        <w:t xml:space="preserve">f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1B6D1B" w:rsidRPr="00F72AC3" w:rsidRDefault="00D85253" w:rsidP="00B95137">
      <w:pPr>
        <w:rPr>
          <w:sz w:val="24"/>
          <w:lang w:eastAsia="zh-CN"/>
        </w:rPr>
      </w:pPr>
      <w:r>
        <w:rPr>
          <w:sz w:val="24"/>
          <w:lang w:eastAsia="zh-CN"/>
        </w:rPr>
        <w:t>26</w:t>
      </w:r>
      <w:bookmarkStart w:id="0" w:name="_GoBack"/>
      <w:bookmarkEnd w:id="0"/>
      <w:r w:rsidR="00301E85">
        <w:rPr>
          <w:sz w:val="24"/>
          <w:lang w:eastAsia="zh-CN"/>
        </w:rPr>
        <w:t>/03/24</w:t>
      </w:r>
    </w:p>
    <w:p w:rsidR="00B95137" w:rsidRDefault="00B95137" w:rsidP="00B95137">
      <w:pPr>
        <w:rPr>
          <w:sz w:val="24"/>
          <w:lang w:eastAsia="zh-CN"/>
        </w:rPr>
      </w:pPr>
    </w:p>
    <w:p w:rsidR="001B6D1B" w:rsidRDefault="00C579D6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1B6D1B">
        <w:rPr>
          <w:b/>
          <w:sz w:val="32"/>
          <w:szCs w:val="32"/>
          <w:u w:val="single"/>
          <w:lang w:eastAsia="zh-CN"/>
        </w:rPr>
        <w:t>f Operation</w:t>
      </w:r>
    </w:p>
    <w:p w:rsidR="001B6D1B" w:rsidRDefault="00301E85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09.00am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r>
        <w:t>Blk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MMI Systems P</w:t>
      </w:r>
      <w:r w:rsidR="00926AFA">
        <w:rPr>
          <w:sz w:val="24"/>
          <w:szCs w:val="24"/>
          <w:lang w:eastAsia="zh-CN"/>
        </w:rPr>
        <w:t xml:space="preserve">te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1D42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030E13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062575" w:rsidRDefault="000625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EE527F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41112" w:rsidRDefault="00041112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B6D1B" w:rsidRDefault="00030E13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D4205" w:rsidRDefault="001D420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and lifting in operation signage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6058B">
        <w:rPr>
          <w:sz w:val="24"/>
          <w:lang w:eastAsia="zh-CN"/>
        </w:rPr>
        <w:t xml:space="preserve">safety </w:t>
      </w:r>
      <w:r w:rsidR="001D4205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 w:rsidR="00F6058B">
        <w:rPr>
          <w:sz w:val="24"/>
          <w:lang w:eastAsia="zh-CN"/>
        </w:rPr>
        <w:t xml:space="preserve"> </w:t>
      </w:r>
      <w:r w:rsidR="00D4100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F6058B">
        <w:t>.</w:t>
      </w:r>
      <w:r w:rsidR="0042603E">
        <w:rPr>
          <w:rFonts w:hint="eastAsia"/>
        </w:rPr>
        <w:t>O</w:t>
      </w:r>
      <w:r w:rsidR="00F6058B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F6058B" w:rsidRDefault="00EE527F" w:rsidP="00F6058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hoisting area </w:t>
      </w:r>
    </w:p>
    <w:p w:rsidR="001D4205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085F36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swing gate opening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</w:t>
      </w:r>
      <w:r w:rsidR="008C363D">
        <w:rPr>
          <w:sz w:val="24"/>
          <w:lang w:eastAsia="zh-CN"/>
        </w:rPr>
        <w:t xml:space="preserve">orm effectively and ensure platform 3ft metal plate protruding is fully lean and </w:t>
      </w:r>
      <w:r>
        <w:rPr>
          <w:sz w:val="24"/>
          <w:lang w:eastAsia="zh-CN"/>
        </w:rPr>
        <w:t xml:space="preserve">rested on the </w:t>
      </w:r>
      <w:r w:rsidR="008C363D">
        <w:rPr>
          <w:sz w:val="24"/>
          <w:lang w:eastAsia="zh-CN"/>
        </w:rPr>
        <w:t xml:space="preserve">building </w:t>
      </w:r>
      <w:r>
        <w:rPr>
          <w:sz w:val="24"/>
          <w:lang w:eastAsia="zh-CN"/>
        </w:rPr>
        <w:t>opening slab</w:t>
      </w:r>
    </w:p>
    <w:p w:rsidR="00085F36" w:rsidRPr="00BF1BA5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BA4D2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BA4D2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C579D6">
        <w:rPr>
          <w:sz w:val="24"/>
          <w:lang w:eastAsia="zh-CN"/>
        </w:rPr>
        <w:t>out machine</w:t>
      </w:r>
      <w:r w:rsidR="00085F36">
        <w:rPr>
          <w:sz w:val="24"/>
          <w:lang w:eastAsia="zh-CN"/>
        </w:rPr>
        <w:t xml:space="preserve"> from production and load onto platform</w:t>
      </w:r>
    </w:p>
    <w:p w:rsidR="00085F36" w:rsidRDefault="00085F36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onto platform with strapping belt </w:t>
      </w:r>
    </w:p>
    <w:p w:rsidR="001D4205" w:rsidRDefault="00085F36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</w:t>
      </w:r>
      <w:r w:rsidR="001B6D1B" w:rsidRPr="00085F36">
        <w:rPr>
          <w:sz w:val="24"/>
          <w:lang w:eastAsia="zh-CN"/>
        </w:rPr>
        <w:t>rane to ho</w:t>
      </w:r>
      <w:r w:rsidR="00D4100D" w:rsidRPr="00085F36">
        <w:rPr>
          <w:sz w:val="24"/>
          <w:lang w:eastAsia="zh-CN"/>
        </w:rPr>
        <w:t xml:space="preserve">ist down </w:t>
      </w:r>
      <w:r w:rsidR="00C61CD0">
        <w:rPr>
          <w:sz w:val="24"/>
          <w:lang w:eastAsia="zh-CN"/>
        </w:rPr>
        <w:t>platform together with machine</w:t>
      </w:r>
      <w:r w:rsidR="00D4100D" w:rsidRPr="00085F36">
        <w:rPr>
          <w:sz w:val="24"/>
          <w:lang w:eastAsia="zh-CN"/>
        </w:rPr>
        <w:t xml:space="preserve"> to ground floor</w:t>
      </w:r>
    </w:p>
    <w:p w:rsidR="00CA4D90" w:rsidRDefault="001D4205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</w:t>
      </w:r>
      <w:r w:rsidR="00D06F43">
        <w:rPr>
          <w:sz w:val="24"/>
          <w:lang w:eastAsia="zh-CN"/>
        </w:rPr>
        <w:t xml:space="preserve">ng forklift to fork up </w:t>
      </w:r>
      <w:r w:rsidR="00C579D6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from platform </w:t>
      </w:r>
      <w:r w:rsidR="00CA4D90">
        <w:rPr>
          <w:sz w:val="24"/>
          <w:lang w:eastAsia="zh-CN"/>
        </w:rPr>
        <w:t>and load onto wooden base</w:t>
      </w:r>
    </w:p>
    <w:p w:rsidR="00217387" w:rsidRPr="00041112" w:rsidRDefault="00C579D6" w:rsidP="000411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</w:t>
      </w:r>
      <w:r w:rsidR="00CA4D90">
        <w:rPr>
          <w:sz w:val="24"/>
          <w:lang w:eastAsia="zh-CN"/>
        </w:rPr>
        <w:t xml:space="preserve"> to form a case     </w:t>
      </w:r>
    </w:p>
    <w:p w:rsidR="00CA4D90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CA4D90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527F" w:rsidRPr="00A1692F">
        <w:rPr>
          <w:sz w:val="24"/>
          <w:lang w:eastAsia="zh-CN"/>
        </w:rPr>
        <w:t xml:space="preserve">ll debris will be </w:t>
      </w:r>
      <w:r>
        <w:rPr>
          <w:sz w:val="24"/>
          <w:lang w:eastAsia="zh-CN"/>
        </w:rPr>
        <w:t xml:space="preserve">clear and dispose 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CA4D90" w:rsidRDefault="00F6058B" w:rsidP="00CA4D9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3CE2" w:rsidRDefault="00493CE2">
      <w:r>
        <w:separator/>
      </w:r>
    </w:p>
  </w:endnote>
  <w:endnote w:type="continuationSeparator" w:id="0">
    <w:p w:rsidR="00493CE2" w:rsidRDefault="00493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E6FC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E6FC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3CE2" w:rsidRDefault="00493CE2">
      <w:r>
        <w:separator/>
      </w:r>
    </w:p>
  </w:footnote>
  <w:footnote w:type="continuationSeparator" w:id="0">
    <w:p w:rsidR="00493CE2" w:rsidRDefault="00493C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493CE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7800BE" w:rsidRDefault="007800BE">
    <w:pPr>
      <w:pStyle w:val="Header"/>
      <w:jc w:val="center"/>
    </w:pPr>
    <w:r>
      <w:t>28 Kranji Loop #05-03 Kranji Green Singapore 739571</w:t>
    </w:r>
  </w:p>
  <w:p w:rsidR="00EE527F" w:rsidRDefault="001D4205">
    <w:pPr>
      <w:pStyle w:val="Header"/>
      <w:jc w:val="center"/>
    </w:pPr>
    <w:r>
      <w:t>Tel</w:t>
    </w:r>
    <w:r w:rsidR="00EE527F">
      <w:t xml:space="preserve">: </w:t>
    </w:r>
    <w:r w:rsidR="001B6D1B">
      <w:t>6</w:t>
    </w:r>
    <w:r w:rsidR="00EE527F">
      <w:t xml:space="preserve">2824175, </w:t>
    </w:r>
    <w:r w:rsidR="001B6D1B">
      <w:t>6</w:t>
    </w:r>
    <w:r w:rsidR="00EE527F">
      <w:t xml:space="preserve">2828203, </w:t>
    </w:r>
    <w:r w:rsidR="001B6D1B">
      <w:t>6</w:t>
    </w:r>
    <w:r w:rsidR="007800BE">
      <w:t>2826020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493CE2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1DD1"/>
    <w:rsid w:val="00030E13"/>
    <w:rsid w:val="00041112"/>
    <w:rsid w:val="00057F9E"/>
    <w:rsid w:val="00062575"/>
    <w:rsid w:val="00072747"/>
    <w:rsid w:val="00085F36"/>
    <w:rsid w:val="0009020A"/>
    <w:rsid w:val="000B5C54"/>
    <w:rsid w:val="000C7132"/>
    <w:rsid w:val="000D5B75"/>
    <w:rsid w:val="000E2408"/>
    <w:rsid w:val="00124636"/>
    <w:rsid w:val="001410FA"/>
    <w:rsid w:val="00161514"/>
    <w:rsid w:val="00163257"/>
    <w:rsid w:val="0018583F"/>
    <w:rsid w:val="001861DC"/>
    <w:rsid w:val="00194462"/>
    <w:rsid w:val="001A7138"/>
    <w:rsid w:val="001B6D1B"/>
    <w:rsid w:val="001C1CBF"/>
    <w:rsid w:val="001C27A2"/>
    <w:rsid w:val="001D4205"/>
    <w:rsid w:val="00206402"/>
    <w:rsid w:val="0021370E"/>
    <w:rsid w:val="00217387"/>
    <w:rsid w:val="00222F7C"/>
    <w:rsid w:val="00223A84"/>
    <w:rsid w:val="00232A30"/>
    <w:rsid w:val="00251834"/>
    <w:rsid w:val="00252BFD"/>
    <w:rsid w:val="00261F89"/>
    <w:rsid w:val="00291398"/>
    <w:rsid w:val="00292F53"/>
    <w:rsid w:val="002B4109"/>
    <w:rsid w:val="002D02B1"/>
    <w:rsid w:val="002F2EEC"/>
    <w:rsid w:val="00301E85"/>
    <w:rsid w:val="00305221"/>
    <w:rsid w:val="00314F31"/>
    <w:rsid w:val="00340499"/>
    <w:rsid w:val="00342A68"/>
    <w:rsid w:val="003458E7"/>
    <w:rsid w:val="003508C1"/>
    <w:rsid w:val="00364A38"/>
    <w:rsid w:val="003D0786"/>
    <w:rsid w:val="003E113A"/>
    <w:rsid w:val="003E7E64"/>
    <w:rsid w:val="0042603E"/>
    <w:rsid w:val="0047046A"/>
    <w:rsid w:val="004725E1"/>
    <w:rsid w:val="00493CE2"/>
    <w:rsid w:val="004B205A"/>
    <w:rsid w:val="004C024F"/>
    <w:rsid w:val="004C2874"/>
    <w:rsid w:val="005212E4"/>
    <w:rsid w:val="0056442E"/>
    <w:rsid w:val="00594EDF"/>
    <w:rsid w:val="005C34BF"/>
    <w:rsid w:val="005C5DDE"/>
    <w:rsid w:val="005E6FC7"/>
    <w:rsid w:val="00600614"/>
    <w:rsid w:val="00605682"/>
    <w:rsid w:val="0062053C"/>
    <w:rsid w:val="006329E1"/>
    <w:rsid w:val="00692F36"/>
    <w:rsid w:val="006A0465"/>
    <w:rsid w:val="006A4F9C"/>
    <w:rsid w:val="006B352E"/>
    <w:rsid w:val="006B380D"/>
    <w:rsid w:val="006C7FD0"/>
    <w:rsid w:val="00701A85"/>
    <w:rsid w:val="0070747D"/>
    <w:rsid w:val="007168B6"/>
    <w:rsid w:val="00753FDF"/>
    <w:rsid w:val="0077169A"/>
    <w:rsid w:val="007800BE"/>
    <w:rsid w:val="007D36F0"/>
    <w:rsid w:val="007E1DCB"/>
    <w:rsid w:val="00801BC4"/>
    <w:rsid w:val="008242B1"/>
    <w:rsid w:val="008254AB"/>
    <w:rsid w:val="00840DC8"/>
    <w:rsid w:val="008504D4"/>
    <w:rsid w:val="008A53AF"/>
    <w:rsid w:val="008C363D"/>
    <w:rsid w:val="008D022B"/>
    <w:rsid w:val="008D5DE7"/>
    <w:rsid w:val="008D675C"/>
    <w:rsid w:val="00910916"/>
    <w:rsid w:val="00910D64"/>
    <w:rsid w:val="00913D3A"/>
    <w:rsid w:val="00923F3D"/>
    <w:rsid w:val="00926AFA"/>
    <w:rsid w:val="00931972"/>
    <w:rsid w:val="00955A39"/>
    <w:rsid w:val="0097221E"/>
    <w:rsid w:val="009C1D2F"/>
    <w:rsid w:val="009D73F2"/>
    <w:rsid w:val="009D7CBE"/>
    <w:rsid w:val="009F6E70"/>
    <w:rsid w:val="00A123F8"/>
    <w:rsid w:val="00A1692F"/>
    <w:rsid w:val="00A27E28"/>
    <w:rsid w:val="00A6719D"/>
    <w:rsid w:val="00A920E6"/>
    <w:rsid w:val="00A92C9C"/>
    <w:rsid w:val="00AF4F6B"/>
    <w:rsid w:val="00B13489"/>
    <w:rsid w:val="00B256BB"/>
    <w:rsid w:val="00B26A22"/>
    <w:rsid w:val="00B95137"/>
    <w:rsid w:val="00BA4D21"/>
    <w:rsid w:val="00BB01E4"/>
    <w:rsid w:val="00BB3FE7"/>
    <w:rsid w:val="00BD0170"/>
    <w:rsid w:val="00BF1BA5"/>
    <w:rsid w:val="00C13343"/>
    <w:rsid w:val="00C32AF9"/>
    <w:rsid w:val="00C373BA"/>
    <w:rsid w:val="00C579D6"/>
    <w:rsid w:val="00C61CD0"/>
    <w:rsid w:val="00C764C9"/>
    <w:rsid w:val="00C830B4"/>
    <w:rsid w:val="00C84581"/>
    <w:rsid w:val="00C94F91"/>
    <w:rsid w:val="00CA3063"/>
    <w:rsid w:val="00CA4D90"/>
    <w:rsid w:val="00CB71DF"/>
    <w:rsid w:val="00CC1389"/>
    <w:rsid w:val="00CC4461"/>
    <w:rsid w:val="00CD5453"/>
    <w:rsid w:val="00CF74CA"/>
    <w:rsid w:val="00D06F43"/>
    <w:rsid w:val="00D4100D"/>
    <w:rsid w:val="00D45A7E"/>
    <w:rsid w:val="00D46EC1"/>
    <w:rsid w:val="00D65DC3"/>
    <w:rsid w:val="00D74D8B"/>
    <w:rsid w:val="00D85253"/>
    <w:rsid w:val="00D94436"/>
    <w:rsid w:val="00DA2E74"/>
    <w:rsid w:val="00E03C9B"/>
    <w:rsid w:val="00E8617D"/>
    <w:rsid w:val="00EB22E8"/>
    <w:rsid w:val="00EB54FD"/>
    <w:rsid w:val="00EC5880"/>
    <w:rsid w:val="00EC673C"/>
    <w:rsid w:val="00ED3DEC"/>
    <w:rsid w:val="00ED4127"/>
    <w:rsid w:val="00EE527F"/>
    <w:rsid w:val="00F44282"/>
    <w:rsid w:val="00F523A4"/>
    <w:rsid w:val="00F5552F"/>
    <w:rsid w:val="00F6058B"/>
    <w:rsid w:val="00F72AC3"/>
    <w:rsid w:val="00F73503"/>
    <w:rsid w:val="00F8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2325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2024-03-22T02:48:00Z</cp:lastPrinted>
  <dcterms:created xsi:type="dcterms:W3CDTF">2024-03-21T08:19:00Z</dcterms:created>
  <dcterms:modified xsi:type="dcterms:W3CDTF">2024-03-22T02:48:00Z</dcterms:modified>
</cp:coreProperties>
</file>