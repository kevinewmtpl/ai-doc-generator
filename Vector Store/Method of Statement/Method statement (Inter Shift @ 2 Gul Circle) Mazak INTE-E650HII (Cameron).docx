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A5644">
      <w:pPr>
        <w:rPr>
          <w:sz w:val="24"/>
          <w:lang w:eastAsia="zh-CN"/>
        </w:rPr>
      </w:pPr>
      <w:r>
        <w:rPr>
          <w:sz w:val="24"/>
        </w:rPr>
        <w:t>Date: 14</w:t>
      </w:r>
      <w:r w:rsidRPr="008A5644">
        <w:rPr>
          <w:sz w:val="24"/>
          <w:vertAlign w:val="superscript"/>
        </w:rPr>
        <w:t>th</w:t>
      </w:r>
      <w:r w:rsidR="00C27CF6">
        <w:rPr>
          <w:sz w:val="24"/>
        </w:rPr>
        <w:t xml:space="preserve"> Sep</w:t>
      </w:r>
      <w:r w:rsidR="00F97229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4D35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1</w:t>
      </w:r>
      <w:r w:rsidR="00E267F1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E267F1">
        <w:rPr>
          <w:bCs/>
          <w:sz w:val="24"/>
          <w:szCs w:val="24"/>
          <w:lang w:eastAsia="zh-CN"/>
        </w:rPr>
        <w:t>ing locat</w:t>
      </w:r>
      <w:r w:rsidR="00DC1EEA">
        <w:rPr>
          <w:bCs/>
          <w:sz w:val="24"/>
          <w:szCs w:val="24"/>
          <w:lang w:eastAsia="zh-CN"/>
        </w:rPr>
        <w:t>ion to</w:t>
      </w:r>
      <w:r w:rsidR="002D566B">
        <w:rPr>
          <w:bCs/>
          <w:sz w:val="24"/>
          <w:szCs w:val="24"/>
          <w:lang w:eastAsia="zh-CN"/>
        </w:rPr>
        <w:t xml:space="preserve"> another location within plant </w:t>
      </w:r>
      <w:r w:rsidR="00F97229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D35A7" w:rsidRDefault="004D35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D35A7" w:rsidRDefault="008A56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INTE-E650HII</w:t>
      </w:r>
    </w:p>
    <w:p w:rsidR="004D35A7" w:rsidRPr="004D35A7" w:rsidRDefault="004D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Pr="004D35A7" w:rsidRDefault="008A5644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784E72">
        <w:rPr>
          <w:sz w:val="24"/>
          <w:lang w:eastAsia="zh-CN"/>
        </w:rPr>
        <w:t>/09</w:t>
      </w:r>
      <w:r w:rsidR="004D35A7">
        <w:rPr>
          <w:sz w:val="24"/>
          <w:lang w:eastAsia="zh-CN"/>
        </w:rPr>
        <w:t>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695D" w:rsidRDefault="008A5644" w:rsidP="000C695D">
      <w:pPr>
        <w:pStyle w:val="Heading4"/>
      </w:pPr>
      <w:r>
        <w:t>2 Gul Circle</w:t>
      </w:r>
    </w:p>
    <w:p w:rsidR="00211B45" w:rsidRPr="000C695D" w:rsidRDefault="008A5644" w:rsidP="000C695D">
      <w:pPr>
        <w:pStyle w:val="Heading4"/>
      </w:pPr>
      <w:r>
        <w:t xml:space="preserve">Cameron </w:t>
      </w:r>
      <w:r w:rsidR="00B578E0">
        <w:t xml:space="preserve">(S) Pte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544E" w:rsidRDefault="00845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84544E" w:rsidRDefault="00845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84544E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745EE0" w:rsidRDefault="001120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roller</w:t>
      </w:r>
      <w:r w:rsidR="00D739AD">
        <w:rPr>
          <w:sz w:val="24"/>
          <w:lang w:eastAsia="zh-CN"/>
        </w:rPr>
        <w:t xml:space="preserve"> </w:t>
      </w:r>
      <w:r w:rsidR="00F162F1">
        <w:rPr>
          <w:sz w:val="24"/>
          <w:lang w:eastAsia="zh-CN"/>
        </w:rPr>
        <w:t xml:space="preserve">with control </w:t>
      </w:r>
      <w:r>
        <w:rPr>
          <w:sz w:val="24"/>
          <w:lang w:eastAsia="zh-CN"/>
        </w:rPr>
        <w:t>/</w:t>
      </w:r>
      <w:bookmarkStart w:id="0" w:name="_GoBack"/>
      <w:bookmarkEnd w:id="0"/>
      <w:r>
        <w:rPr>
          <w:sz w:val="24"/>
          <w:lang w:eastAsia="zh-CN"/>
        </w:rPr>
        <w:t xml:space="preserve"> rollers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B578E0">
        <w:rPr>
          <w:sz w:val="24"/>
          <w:lang w:eastAsia="zh-CN"/>
        </w:rPr>
        <w:t>etal sheet (to lay out for</w:t>
      </w:r>
      <w:r>
        <w:rPr>
          <w:sz w:val="24"/>
          <w:lang w:eastAsia="zh-CN"/>
        </w:rPr>
        <w:t xml:space="preserve"> floor</w:t>
      </w:r>
      <w:r w:rsidR="00B578E0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9073E" w:rsidRDefault="00F9073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4544E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F162F1">
        <w:rPr>
          <w:sz w:val="24"/>
          <w:szCs w:val="24"/>
        </w:rPr>
        <w:t xml:space="preserve">andard PPE </w:t>
      </w:r>
    </w:p>
    <w:p w:rsidR="00F162F1" w:rsidRPr="0084544E" w:rsidRDefault="00F162F1" w:rsidP="001D247D">
      <w:pPr>
        <w:rPr>
          <w:sz w:val="24"/>
          <w:szCs w:val="24"/>
        </w:rPr>
      </w:pPr>
      <w:r>
        <w:rPr>
          <w:b/>
          <w:sz w:val="32"/>
          <w:szCs w:val="32"/>
          <w:u w:val="single"/>
        </w:rPr>
        <w:lastRenderedPageBreak/>
        <w:t>PPE Requirements</w:t>
      </w:r>
    </w:p>
    <w:p w:rsidR="00F162F1" w:rsidRDefault="00F162F1" w:rsidP="001D247D">
      <w:pPr>
        <w:rPr>
          <w:sz w:val="24"/>
          <w:szCs w:val="24"/>
        </w:rPr>
      </w:pPr>
      <w:r>
        <w:rPr>
          <w:sz w:val="24"/>
          <w:szCs w:val="24"/>
        </w:rPr>
        <w:t>Impact Resistant Gloves</w:t>
      </w:r>
    </w:p>
    <w:p w:rsidR="00F162F1" w:rsidRDefault="00F162F1" w:rsidP="001D247D">
      <w:pPr>
        <w:rPr>
          <w:sz w:val="24"/>
          <w:szCs w:val="24"/>
        </w:rPr>
      </w:pPr>
      <w:r>
        <w:rPr>
          <w:sz w:val="24"/>
          <w:szCs w:val="24"/>
        </w:rPr>
        <w:t>Yellow helmet</w:t>
      </w:r>
    </w:p>
    <w:p w:rsidR="00F162F1" w:rsidRDefault="00F162F1" w:rsidP="001D247D">
      <w:pPr>
        <w:rPr>
          <w:sz w:val="24"/>
          <w:szCs w:val="24"/>
        </w:rPr>
      </w:pPr>
      <w:r>
        <w:rPr>
          <w:sz w:val="24"/>
          <w:szCs w:val="24"/>
        </w:rPr>
        <w:t>Coverall</w:t>
      </w:r>
    </w:p>
    <w:p w:rsidR="00F162F1" w:rsidRDefault="00F162F1" w:rsidP="001D247D">
      <w:pPr>
        <w:rPr>
          <w:sz w:val="24"/>
          <w:szCs w:val="24"/>
        </w:rPr>
      </w:pPr>
      <w:r>
        <w:rPr>
          <w:sz w:val="24"/>
          <w:szCs w:val="24"/>
        </w:rPr>
        <w:t>Safety shoes</w:t>
      </w:r>
    </w:p>
    <w:p w:rsidR="00BE666D" w:rsidRDefault="00F162F1" w:rsidP="001D247D">
      <w:r>
        <w:rPr>
          <w:sz w:val="24"/>
          <w:szCs w:val="24"/>
        </w:rPr>
        <w:t xml:space="preserve">Safety glass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84544E" w:rsidRDefault="0084544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location</w:t>
      </w:r>
    </w:p>
    <w:p w:rsidR="0084544E" w:rsidRDefault="0084544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forklift from lorry chassis</w:t>
      </w:r>
    </w:p>
    <w:p w:rsidR="0084544E" w:rsidRDefault="0084544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down equipment needed for the moving from lorry chassis </w:t>
      </w:r>
    </w:p>
    <w:p w:rsidR="00FC7A38" w:rsidRPr="006476FC" w:rsidRDefault="0084544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</w:t>
      </w:r>
      <w:r w:rsidR="000C695D">
        <w:rPr>
          <w:b w:val="0"/>
          <w:sz w:val="24"/>
          <w:u w:val="none"/>
          <w:lang w:eastAsia="zh-CN"/>
        </w:rPr>
        <w:t>ack up machine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>rollers under machine bed</w:t>
      </w:r>
    </w:p>
    <w:p w:rsidR="007D2FE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2D566B">
        <w:rPr>
          <w:b w:val="0"/>
          <w:sz w:val="24"/>
          <w:u w:val="none"/>
          <w:lang w:eastAsia="zh-CN"/>
        </w:rPr>
        <w:t xml:space="preserve">out </w:t>
      </w:r>
      <w:r w:rsidR="000C695D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2D566B" w:rsidRDefault="002D566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new location within plant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116CF2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7D2FEF">
        <w:rPr>
          <w:b w:val="0"/>
          <w:sz w:val="24"/>
          <w:u w:val="none"/>
          <w:lang w:eastAsia="zh-CN"/>
        </w:rPr>
        <w:t>machine</w:t>
      </w:r>
      <w:r w:rsidR="00116CF2">
        <w:rPr>
          <w:b w:val="0"/>
          <w:sz w:val="24"/>
          <w:u w:val="none"/>
          <w:lang w:eastAsia="zh-CN"/>
        </w:rPr>
        <w:t xml:space="preserve"> from roller</w:t>
      </w:r>
      <w:r w:rsidR="002D566B">
        <w:rPr>
          <w:b w:val="0"/>
          <w:sz w:val="24"/>
          <w:u w:val="none"/>
          <w:lang w:eastAsia="zh-CN"/>
        </w:rPr>
        <w:t xml:space="preserve">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08F" w:rsidRDefault="00C8508F">
      <w:r>
        <w:separator/>
      </w:r>
    </w:p>
  </w:endnote>
  <w:endnote w:type="continuationSeparator" w:id="0">
    <w:p w:rsidR="00C8508F" w:rsidRDefault="00C8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54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08F" w:rsidRDefault="00C8508F">
      <w:r>
        <w:separator/>
      </w:r>
    </w:p>
  </w:footnote>
  <w:footnote w:type="continuationSeparator" w:id="0">
    <w:p w:rsidR="00C8508F" w:rsidRDefault="00C850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850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8508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20EFF"/>
    <w:rsid w:val="00046015"/>
    <w:rsid w:val="00057750"/>
    <w:rsid w:val="00080944"/>
    <w:rsid w:val="00096422"/>
    <w:rsid w:val="000A6C84"/>
    <w:rsid w:val="000C695D"/>
    <w:rsid w:val="001119C3"/>
    <w:rsid w:val="001120CB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30BF8"/>
    <w:rsid w:val="002878D6"/>
    <w:rsid w:val="00297DF5"/>
    <w:rsid w:val="002A594A"/>
    <w:rsid w:val="002B71E2"/>
    <w:rsid w:val="002D566B"/>
    <w:rsid w:val="002E4C0C"/>
    <w:rsid w:val="00311434"/>
    <w:rsid w:val="003146A8"/>
    <w:rsid w:val="00331D61"/>
    <w:rsid w:val="00333FD8"/>
    <w:rsid w:val="003431FD"/>
    <w:rsid w:val="003458F0"/>
    <w:rsid w:val="00354427"/>
    <w:rsid w:val="0036363B"/>
    <w:rsid w:val="003A2DFF"/>
    <w:rsid w:val="003F0FCC"/>
    <w:rsid w:val="00405E45"/>
    <w:rsid w:val="0041736B"/>
    <w:rsid w:val="00457B30"/>
    <w:rsid w:val="00461D82"/>
    <w:rsid w:val="00483CC1"/>
    <w:rsid w:val="00495410"/>
    <w:rsid w:val="004C275C"/>
    <w:rsid w:val="004D35A7"/>
    <w:rsid w:val="004F5D33"/>
    <w:rsid w:val="00520A90"/>
    <w:rsid w:val="00522ABE"/>
    <w:rsid w:val="00525462"/>
    <w:rsid w:val="00530F7B"/>
    <w:rsid w:val="00584287"/>
    <w:rsid w:val="00590AFA"/>
    <w:rsid w:val="005C1EB6"/>
    <w:rsid w:val="005E3EC3"/>
    <w:rsid w:val="00625C1E"/>
    <w:rsid w:val="006476FC"/>
    <w:rsid w:val="006919D2"/>
    <w:rsid w:val="006A3AAD"/>
    <w:rsid w:val="006B0D6D"/>
    <w:rsid w:val="006D2D90"/>
    <w:rsid w:val="00716D20"/>
    <w:rsid w:val="00745EE0"/>
    <w:rsid w:val="00781B51"/>
    <w:rsid w:val="00784E72"/>
    <w:rsid w:val="007B15D6"/>
    <w:rsid w:val="007D2FEF"/>
    <w:rsid w:val="007E6F9D"/>
    <w:rsid w:val="007F223B"/>
    <w:rsid w:val="007F7282"/>
    <w:rsid w:val="008248D1"/>
    <w:rsid w:val="0084544E"/>
    <w:rsid w:val="00846465"/>
    <w:rsid w:val="008A5644"/>
    <w:rsid w:val="008E04A5"/>
    <w:rsid w:val="008F43D6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578E0"/>
    <w:rsid w:val="00BE3619"/>
    <w:rsid w:val="00BE666D"/>
    <w:rsid w:val="00BF15DF"/>
    <w:rsid w:val="00BF5C83"/>
    <w:rsid w:val="00C04F9C"/>
    <w:rsid w:val="00C27CF6"/>
    <w:rsid w:val="00C445E9"/>
    <w:rsid w:val="00C8508F"/>
    <w:rsid w:val="00CB48A0"/>
    <w:rsid w:val="00CD4562"/>
    <w:rsid w:val="00CD561C"/>
    <w:rsid w:val="00CE270B"/>
    <w:rsid w:val="00D44A04"/>
    <w:rsid w:val="00D567A9"/>
    <w:rsid w:val="00D70205"/>
    <w:rsid w:val="00D739AD"/>
    <w:rsid w:val="00DC1EEA"/>
    <w:rsid w:val="00DD0152"/>
    <w:rsid w:val="00DE52F9"/>
    <w:rsid w:val="00DE75B9"/>
    <w:rsid w:val="00DF3429"/>
    <w:rsid w:val="00E267F1"/>
    <w:rsid w:val="00E91F67"/>
    <w:rsid w:val="00EE7CA0"/>
    <w:rsid w:val="00F0771A"/>
    <w:rsid w:val="00F132A8"/>
    <w:rsid w:val="00F162F1"/>
    <w:rsid w:val="00F224B9"/>
    <w:rsid w:val="00F82656"/>
    <w:rsid w:val="00F9073E"/>
    <w:rsid w:val="00F96689"/>
    <w:rsid w:val="00F9722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221DA-4137-41B5-929B-396477917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36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2022-09-01T01:25:00Z</cp:lastPrinted>
  <dcterms:created xsi:type="dcterms:W3CDTF">2022-09-12T06:17:00Z</dcterms:created>
  <dcterms:modified xsi:type="dcterms:W3CDTF">2022-09-14T07:43:00Z</dcterms:modified>
</cp:coreProperties>
</file>