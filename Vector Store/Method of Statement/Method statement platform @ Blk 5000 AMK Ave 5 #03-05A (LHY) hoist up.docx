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3F02" w:rsidRDefault="00A33F02">
      <w:pPr>
        <w:pStyle w:val="Title"/>
        <w:jc w:val="left"/>
        <w:rPr>
          <w:lang w:eastAsia="zh-CN"/>
        </w:rPr>
      </w:pPr>
    </w:p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782621" w:rsidRDefault="00782621">
      <w:pPr>
        <w:rPr>
          <w:sz w:val="24"/>
        </w:rPr>
      </w:pPr>
    </w:p>
    <w:p w:rsidR="00EE527F" w:rsidRDefault="007C3ADE">
      <w:pPr>
        <w:rPr>
          <w:sz w:val="24"/>
          <w:lang w:eastAsia="zh-CN"/>
        </w:rPr>
      </w:pPr>
      <w:r>
        <w:rPr>
          <w:sz w:val="24"/>
        </w:rPr>
        <w:t>Date: 12</w:t>
      </w:r>
      <w:r>
        <w:rPr>
          <w:sz w:val="24"/>
          <w:vertAlign w:val="superscript"/>
        </w:rPr>
        <w:t xml:space="preserve">th </w:t>
      </w:r>
      <w:r>
        <w:rPr>
          <w:sz w:val="24"/>
        </w:rPr>
        <w:t>Mar</w:t>
      </w:r>
      <w:r w:rsidR="0012064F">
        <w:rPr>
          <w:sz w:val="24"/>
        </w:rPr>
        <w:t xml:space="preserve"> </w:t>
      </w:r>
      <w:r w:rsidR="00AB3FAD">
        <w:rPr>
          <w:sz w:val="24"/>
        </w:rPr>
        <w:t>2024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Pr="0017768F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99108C">
        <w:rPr>
          <w:sz w:val="24"/>
          <w:lang w:eastAsia="zh-CN"/>
        </w:rPr>
        <w:t xml:space="preserve">hoist up 1 unit </w:t>
      </w:r>
      <w:r w:rsidR="007C3ADE">
        <w:rPr>
          <w:sz w:val="24"/>
          <w:lang w:eastAsia="zh-CN"/>
        </w:rPr>
        <w:t>machine to 3</w:t>
      </w:r>
      <w:r w:rsidR="007C3ADE" w:rsidRPr="007C3ADE">
        <w:rPr>
          <w:sz w:val="24"/>
          <w:vertAlign w:val="superscript"/>
          <w:lang w:eastAsia="zh-CN"/>
        </w:rPr>
        <w:t>rd</w:t>
      </w:r>
      <w:r w:rsidR="00945F2F">
        <w:rPr>
          <w:sz w:val="24"/>
          <w:lang w:eastAsia="zh-CN"/>
        </w:rPr>
        <w:t xml:space="preserve"> floor </w:t>
      </w:r>
      <w:r w:rsidR="003A3CF3">
        <w:rPr>
          <w:sz w:val="24"/>
          <w:lang w:eastAsia="zh-CN"/>
        </w:rPr>
        <w:t xml:space="preserve">through swing gate opening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486FF0">
        <w:rPr>
          <w:sz w:val="24"/>
          <w:lang w:eastAsia="zh-CN"/>
        </w:rPr>
        <w:t>/lorry</w:t>
      </w:r>
      <w:r w:rsidR="00E91028">
        <w:rPr>
          <w:sz w:val="24"/>
          <w:lang w:eastAsia="zh-CN"/>
        </w:rPr>
        <w:t xml:space="preserve"> crane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194883" w:rsidRPr="00E223F3" w:rsidRDefault="007C3AD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MV1200S machine </w:t>
      </w:r>
    </w:p>
    <w:p w:rsidR="00486FF0" w:rsidRDefault="0078262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7C3ADE">
        <w:rPr>
          <w:bCs/>
          <w:sz w:val="24"/>
          <w:szCs w:val="24"/>
          <w:lang w:eastAsia="zh-CN"/>
        </w:rPr>
        <w:t>2350 x 1910 x 2015 m</w:t>
      </w:r>
      <w:r w:rsidR="00486FF0">
        <w:rPr>
          <w:bCs/>
          <w:sz w:val="24"/>
          <w:szCs w:val="24"/>
          <w:lang w:eastAsia="zh-CN"/>
        </w:rPr>
        <w:t xml:space="preserve">m </w:t>
      </w:r>
    </w:p>
    <w:p w:rsidR="00486FF0" w:rsidRPr="00B64B5B" w:rsidRDefault="007C3AD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3</w:t>
      </w:r>
      <w:r w:rsidR="00B919B0">
        <w:rPr>
          <w:bCs/>
          <w:sz w:val="24"/>
          <w:szCs w:val="24"/>
          <w:lang w:eastAsia="zh-CN"/>
        </w:rPr>
        <w:t xml:space="preserve">, </w:t>
      </w:r>
      <w:r w:rsidR="00E223F3">
        <w:rPr>
          <w:bCs/>
          <w:sz w:val="24"/>
          <w:szCs w:val="24"/>
          <w:lang w:eastAsia="zh-CN"/>
        </w:rPr>
        <w:t>000</w:t>
      </w:r>
      <w:r w:rsidR="00194883">
        <w:rPr>
          <w:bCs/>
          <w:sz w:val="24"/>
          <w:szCs w:val="24"/>
          <w:lang w:eastAsia="zh-CN"/>
        </w:rPr>
        <w:t xml:space="preserve"> kgs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7C3ADE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23</w:t>
      </w:r>
      <w:r w:rsidR="0012064F">
        <w:rPr>
          <w:bCs/>
          <w:sz w:val="24"/>
          <w:szCs w:val="24"/>
          <w:lang w:eastAsia="zh-CN"/>
        </w:rPr>
        <w:t>/03</w:t>
      </w:r>
      <w:r w:rsidR="00AB3FAD">
        <w:rPr>
          <w:bCs/>
          <w:sz w:val="24"/>
          <w:szCs w:val="24"/>
          <w:lang w:eastAsia="zh-CN"/>
        </w:rPr>
        <w:t>/24</w:t>
      </w:r>
      <w:r w:rsidR="00486FF0">
        <w:rPr>
          <w:bCs/>
          <w:sz w:val="24"/>
          <w:szCs w:val="24"/>
          <w:lang w:eastAsia="zh-CN"/>
        </w:rPr>
        <w:t xml:space="preserve"> </w:t>
      </w:r>
      <w:r w:rsidR="008A5148">
        <w:rPr>
          <w:bCs/>
          <w:sz w:val="24"/>
          <w:szCs w:val="24"/>
          <w:lang w:eastAsia="zh-CN"/>
        </w:rPr>
        <w:t>(Saturday)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E223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10.00</w:t>
      </w:r>
      <w:r w:rsidR="001B2EBA">
        <w:rPr>
          <w:bCs/>
          <w:sz w:val="24"/>
          <w:szCs w:val="24"/>
          <w:lang w:eastAsia="zh-CN"/>
        </w:rPr>
        <w:t xml:space="preserve"> am</w:t>
      </w:r>
      <w:r w:rsidR="0099108C">
        <w:rPr>
          <w:bCs/>
          <w:sz w:val="24"/>
          <w:szCs w:val="24"/>
          <w:lang w:eastAsia="zh-CN"/>
        </w:rPr>
        <w:t xml:space="preserve"> </w:t>
      </w:r>
      <w:r w:rsidR="00EF2BA3">
        <w:rPr>
          <w:bCs/>
          <w:sz w:val="24"/>
          <w:szCs w:val="24"/>
          <w:lang w:eastAsia="zh-CN"/>
        </w:rPr>
        <w:t xml:space="preserve">     </w:t>
      </w:r>
    </w:p>
    <w:p w:rsidR="003A3CF3" w:rsidRDefault="008F2319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Duration of Operation</w:t>
      </w:r>
    </w:p>
    <w:p w:rsidR="003A3CF3" w:rsidRPr="003A3CF3" w:rsidRDefault="00E223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10.00</w:t>
      </w:r>
      <w:r w:rsidR="001B2EBA">
        <w:rPr>
          <w:bCs/>
          <w:sz w:val="24"/>
          <w:szCs w:val="24"/>
          <w:lang w:eastAsia="zh-CN"/>
        </w:rPr>
        <w:t xml:space="preserve">am  </w:t>
      </w:r>
      <w:r w:rsidR="0099108C">
        <w:rPr>
          <w:bCs/>
          <w:sz w:val="24"/>
          <w:szCs w:val="24"/>
          <w:lang w:eastAsia="zh-CN"/>
        </w:rPr>
        <w:t xml:space="preserve"> </w:t>
      </w:r>
      <w:r w:rsidR="008F2319">
        <w:rPr>
          <w:bCs/>
          <w:sz w:val="24"/>
          <w:szCs w:val="24"/>
          <w:lang w:eastAsia="zh-CN"/>
        </w:rPr>
        <w:t>–</w:t>
      </w:r>
      <w:r w:rsidR="001B2EBA">
        <w:rPr>
          <w:bCs/>
          <w:sz w:val="24"/>
          <w:szCs w:val="24"/>
          <w:lang w:eastAsia="zh-CN"/>
        </w:rPr>
        <w:t xml:space="preserve"> </w:t>
      </w:r>
      <w:r w:rsidR="008A5148">
        <w:rPr>
          <w:bCs/>
          <w:sz w:val="24"/>
          <w:szCs w:val="24"/>
          <w:lang w:eastAsia="zh-CN"/>
        </w:rPr>
        <w:t xml:space="preserve"> </w:t>
      </w:r>
      <w:r w:rsidR="001B2EBA">
        <w:rPr>
          <w:bCs/>
          <w:sz w:val="24"/>
          <w:szCs w:val="24"/>
          <w:lang w:eastAsia="zh-CN"/>
        </w:rPr>
        <w:t xml:space="preserve"> </w:t>
      </w:r>
      <w:r w:rsidR="007C3ADE">
        <w:rPr>
          <w:bCs/>
          <w:sz w:val="24"/>
          <w:szCs w:val="24"/>
          <w:lang w:eastAsia="zh-CN"/>
        </w:rPr>
        <w:t>14</w:t>
      </w:r>
      <w:r w:rsidR="008F2319">
        <w:rPr>
          <w:bCs/>
          <w:sz w:val="24"/>
          <w:szCs w:val="24"/>
          <w:lang w:eastAsia="zh-CN"/>
        </w:rPr>
        <w:t xml:space="preserve">:00 </w:t>
      </w:r>
      <w:r w:rsidR="0099108C">
        <w:rPr>
          <w:bCs/>
          <w:sz w:val="24"/>
          <w:szCs w:val="24"/>
          <w:lang w:eastAsia="zh-CN"/>
        </w:rPr>
        <w:t xml:space="preserve">pm </w:t>
      </w:r>
    </w:p>
    <w:p w:rsidR="00A33F02" w:rsidRDefault="00A33F0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AB3FAD" w:rsidP="004872DF">
      <w:pPr>
        <w:pStyle w:val="Heading4"/>
      </w:pPr>
      <w:r>
        <w:t>Blk 5000</w:t>
      </w:r>
      <w:r w:rsidR="003A3CF3">
        <w:t xml:space="preserve"> A.M.K Ave 5</w:t>
      </w:r>
      <w:r w:rsidR="007C3ADE">
        <w:t xml:space="preserve"> #03-05A</w:t>
      </w:r>
    </w:p>
    <w:p w:rsidR="00B85262" w:rsidRPr="004872DF" w:rsidRDefault="007C3ADE" w:rsidP="004872DF">
      <w:pPr>
        <w:pStyle w:val="Heading4"/>
      </w:pPr>
      <w:r>
        <w:t>LHY</w:t>
      </w:r>
      <w:r w:rsidR="00B230B2">
        <w:t xml:space="preserve"> Engineering </w:t>
      </w:r>
      <w:r>
        <w:t xml:space="preserve">(S) </w:t>
      </w:r>
      <w:r w:rsidR="00B230B2">
        <w:t>Pte Ltd</w:t>
      </w:r>
    </w:p>
    <w:p w:rsidR="00B64B5B" w:rsidRDefault="00B64B5B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3A3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B424C8">
        <w:rPr>
          <w:sz w:val="24"/>
          <w:lang w:eastAsia="zh-CN"/>
        </w:rPr>
        <w:t>50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782621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782621" w:rsidRDefault="009A1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19488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:rsidR="00406F35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EE527F" w:rsidRPr="00406F35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9A1F8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782621" w:rsidRDefault="0078262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:rsidR="008254AB" w:rsidRPr="00B919B0" w:rsidRDefault="00C65685" w:rsidP="00B919B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919B0">
        <w:rPr>
          <w:sz w:val="24"/>
          <w:lang w:eastAsia="zh-CN"/>
        </w:rPr>
        <w:t>Mobile</w:t>
      </w:r>
      <w:r w:rsidR="007C3ADE">
        <w:rPr>
          <w:sz w:val="24"/>
          <w:lang w:eastAsia="zh-CN"/>
        </w:rPr>
        <w:t xml:space="preserve"> crane to hoist up platform to 3</w:t>
      </w:r>
      <w:r w:rsidR="007C3ADE" w:rsidRPr="007C3ADE">
        <w:rPr>
          <w:sz w:val="24"/>
          <w:vertAlign w:val="superscript"/>
          <w:lang w:eastAsia="zh-CN"/>
        </w:rPr>
        <w:t>rd</w:t>
      </w:r>
      <w:bookmarkStart w:id="0" w:name="_GoBack"/>
      <w:bookmarkEnd w:id="0"/>
      <w:r w:rsidR="00B919B0">
        <w:rPr>
          <w:sz w:val="24"/>
          <w:lang w:eastAsia="zh-CN"/>
        </w:rPr>
        <w:t xml:space="preserve"> floor swing gate</w:t>
      </w:r>
      <w:r w:rsidRPr="00B919B0">
        <w:rPr>
          <w:sz w:val="24"/>
          <w:lang w:eastAsia="zh-CN"/>
        </w:rPr>
        <w:t xml:space="preserve"> opening </w:t>
      </w:r>
    </w:p>
    <w:p w:rsidR="00EE527F" w:rsidRPr="00C65685" w:rsidRDefault="00CA3063" w:rsidP="00C6568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5685">
        <w:rPr>
          <w:sz w:val="24"/>
          <w:lang w:eastAsia="zh-CN"/>
        </w:rPr>
        <w:t>S</w:t>
      </w:r>
      <w:r w:rsidR="006A0465" w:rsidRPr="00C65685">
        <w:rPr>
          <w:sz w:val="24"/>
          <w:lang w:eastAsia="zh-CN"/>
        </w:rPr>
        <w:t xml:space="preserve">tabilize platform effectively and ensure </w:t>
      </w:r>
      <w:r w:rsidR="00B424C8" w:rsidRPr="00C65685">
        <w:rPr>
          <w:sz w:val="24"/>
          <w:lang w:eastAsia="zh-CN"/>
        </w:rPr>
        <w:t xml:space="preserve">platform 3ft metal plate protruding </w:t>
      </w:r>
      <w:r w:rsidR="006A0465" w:rsidRPr="00C65685">
        <w:rPr>
          <w:sz w:val="24"/>
          <w:lang w:eastAsia="zh-CN"/>
        </w:rPr>
        <w:t xml:space="preserve">is fully </w:t>
      </w:r>
      <w:r w:rsidR="00B424C8" w:rsidRPr="00C65685">
        <w:rPr>
          <w:sz w:val="24"/>
          <w:lang w:eastAsia="zh-CN"/>
        </w:rPr>
        <w:t xml:space="preserve">lean and </w:t>
      </w:r>
      <w:r w:rsidR="006A0465" w:rsidRPr="00C65685">
        <w:rPr>
          <w:sz w:val="24"/>
          <w:lang w:eastAsia="zh-CN"/>
        </w:rPr>
        <w:t xml:space="preserve">rested on the </w:t>
      </w:r>
      <w:r w:rsidR="00B85990" w:rsidRPr="00C65685">
        <w:rPr>
          <w:sz w:val="24"/>
          <w:lang w:eastAsia="zh-CN"/>
        </w:rPr>
        <w:t xml:space="preserve">building </w:t>
      </w:r>
      <w:r w:rsidR="006A0465" w:rsidRPr="00C65685">
        <w:rPr>
          <w:sz w:val="24"/>
          <w:lang w:eastAsia="zh-CN"/>
        </w:rPr>
        <w:t>opening slab</w:t>
      </w:r>
    </w:p>
    <w:p w:rsidR="00EE7A41" w:rsidRDefault="00EE7A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competent point and secured using 1 x lorry crane </w:t>
      </w:r>
    </w:p>
    <w:p w:rsidR="00EE527F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C65685" w:rsidRDefault="00C6568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Mobile crane to </w:t>
      </w:r>
      <w:r w:rsidR="007C3ADE">
        <w:rPr>
          <w:sz w:val="24"/>
          <w:lang w:eastAsia="zh-CN"/>
        </w:rPr>
        <w:t>hoist up machine to 3</w:t>
      </w:r>
      <w:r w:rsidR="007C3ADE" w:rsidRPr="007C3ADE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</w:t>
      </w:r>
    </w:p>
    <w:p w:rsidR="00C65685" w:rsidRPr="006A0465" w:rsidRDefault="00C6568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onto platform 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Insert </w:t>
      </w:r>
      <w:r w:rsidR="00C65685">
        <w:rPr>
          <w:sz w:val="24"/>
          <w:lang w:eastAsia="zh-CN"/>
        </w:rPr>
        <w:t>rollers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 w:rsidR="00C65685">
        <w:rPr>
          <w:sz w:val="24"/>
          <w:lang w:eastAsia="zh-CN"/>
        </w:rPr>
        <w:t xml:space="preserve"> machine bed</w:t>
      </w:r>
    </w:p>
    <w:p w:rsidR="00194883" w:rsidRPr="001B2EBA" w:rsidRDefault="00C65685" w:rsidP="001B2EB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manual pulley to slowly release and control moving speed of machine </w:t>
      </w:r>
    </w:p>
    <w:p w:rsidR="00CA0D71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430E91">
        <w:rPr>
          <w:sz w:val="24"/>
          <w:lang w:eastAsia="zh-CN"/>
        </w:rPr>
        <w:t>machine</w:t>
      </w:r>
      <w:r w:rsidR="00CA0D71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platform </w:t>
      </w:r>
    </w:p>
    <w:p w:rsidR="00D015DC" w:rsidRPr="00060982" w:rsidRDefault="00CA0D71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527F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EE527F">
        <w:rPr>
          <w:sz w:val="24"/>
          <w:lang w:eastAsia="zh-CN"/>
        </w:rPr>
        <w:t>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5405DF" w:rsidRPr="009A1F80" w:rsidRDefault="00EE527F" w:rsidP="009A1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5405DF" w:rsidRPr="009A1F80">
        <w:rPr>
          <w:sz w:val="24"/>
          <w:szCs w:val="24"/>
          <w:lang w:eastAsia="zh-CN"/>
        </w:rPr>
        <w:t xml:space="preserve"> </w:t>
      </w:r>
    </w:p>
    <w:p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9A1F8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5685">
        <w:rPr>
          <w:sz w:val="24"/>
          <w:szCs w:val="24"/>
        </w:rPr>
        <w:t xml:space="preserve">Kevin </w:t>
      </w:r>
      <w:r>
        <w:rPr>
          <w:sz w:val="24"/>
          <w:szCs w:val="24"/>
        </w:rPr>
        <w:t>Wong /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5D3A" w:rsidRDefault="00745D3A">
      <w:r>
        <w:separator/>
      </w:r>
    </w:p>
  </w:endnote>
  <w:endnote w:type="continuationSeparator" w:id="0">
    <w:p w:rsidR="00745D3A" w:rsidRDefault="00745D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C3AD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C3ADE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5D3A" w:rsidRDefault="00745D3A">
      <w:r>
        <w:separator/>
      </w:r>
    </w:p>
  </w:footnote>
  <w:footnote w:type="continuationSeparator" w:id="0">
    <w:p w:rsidR="00745D3A" w:rsidRDefault="00745D3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745D3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745D3A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430A5"/>
    <w:rsid w:val="00060982"/>
    <w:rsid w:val="00090E16"/>
    <w:rsid w:val="00093A2F"/>
    <w:rsid w:val="000A4B74"/>
    <w:rsid w:val="000A77B9"/>
    <w:rsid w:val="000B2F2C"/>
    <w:rsid w:val="000C160C"/>
    <w:rsid w:val="0012064F"/>
    <w:rsid w:val="00132211"/>
    <w:rsid w:val="00141C71"/>
    <w:rsid w:val="0017768F"/>
    <w:rsid w:val="00180033"/>
    <w:rsid w:val="00186153"/>
    <w:rsid w:val="00194883"/>
    <w:rsid w:val="001A16F2"/>
    <w:rsid w:val="001B2EBA"/>
    <w:rsid w:val="001B3AAA"/>
    <w:rsid w:val="001D1C80"/>
    <w:rsid w:val="001D38AF"/>
    <w:rsid w:val="001D6265"/>
    <w:rsid w:val="001D7BC0"/>
    <w:rsid w:val="001F77F0"/>
    <w:rsid w:val="00214CA3"/>
    <w:rsid w:val="00225487"/>
    <w:rsid w:val="00251834"/>
    <w:rsid w:val="00274BF0"/>
    <w:rsid w:val="00281296"/>
    <w:rsid w:val="0029590D"/>
    <w:rsid w:val="002A1405"/>
    <w:rsid w:val="002B29A9"/>
    <w:rsid w:val="002B4194"/>
    <w:rsid w:val="002D0D60"/>
    <w:rsid w:val="002E7473"/>
    <w:rsid w:val="00317E1C"/>
    <w:rsid w:val="00373A8D"/>
    <w:rsid w:val="003758B9"/>
    <w:rsid w:val="0038272B"/>
    <w:rsid w:val="00395A8D"/>
    <w:rsid w:val="003970A4"/>
    <w:rsid w:val="003A3CF3"/>
    <w:rsid w:val="003B59A6"/>
    <w:rsid w:val="003B605C"/>
    <w:rsid w:val="003C4111"/>
    <w:rsid w:val="003E1B45"/>
    <w:rsid w:val="0040331B"/>
    <w:rsid w:val="00406F35"/>
    <w:rsid w:val="004224BD"/>
    <w:rsid w:val="004237DA"/>
    <w:rsid w:val="0042434B"/>
    <w:rsid w:val="0042603E"/>
    <w:rsid w:val="00430E91"/>
    <w:rsid w:val="00432BC5"/>
    <w:rsid w:val="00462D1E"/>
    <w:rsid w:val="004725E1"/>
    <w:rsid w:val="00486FF0"/>
    <w:rsid w:val="004872DF"/>
    <w:rsid w:val="00487B0F"/>
    <w:rsid w:val="00491A93"/>
    <w:rsid w:val="004949D8"/>
    <w:rsid w:val="00495727"/>
    <w:rsid w:val="00496A2A"/>
    <w:rsid w:val="004D5933"/>
    <w:rsid w:val="004D7AD9"/>
    <w:rsid w:val="004F07E0"/>
    <w:rsid w:val="005405DF"/>
    <w:rsid w:val="00550D01"/>
    <w:rsid w:val="005966C4"/>
    <w:rsid w:val="005A20A7"/>
    <w:rsid w:val="005B35C9"/>
    <w:rsid w:val="005E132E"/>
    <w:rsid w:val="005F2F7B"/>
    <w:rsid w:val="0061759B"/>
    <w:rsid w:val="006362BB"/>
    <w:rsid w:val="006365B5"/>
    <w:rsid w:val="0064156E"/>
    <w:rsid w:val="00664D20"/>
    <w:rsid w:val="006A0465"/>
    <w:rsid w:val="006F4C39"/>
    <w:rsid w:val="00700106"/>
    <w:rsid w:val="00707759"/>
    <w:rsid w:val="00724965"/>
    <w:rsid w:val="00733502"/>
    <w:rsid w:val="00745D3A"/>
    <w:rsid w:val="00752419"/>
    <w:rsid w:val="00782621"/>
    <w:rsid w:val="00782718"/>
    <w:rsid w:val="007B6717"/>
    <w:rsid w:val="007C3ADE"/>
    <w:rsid w:val="007C5834"/>
    <w:rsid w:val="007D1A3A"/>
    <w:rsid w:val="007E2FF0"/>
    <w:rsid w:val="007E6356"/>
    <w:rsid w:val="008067B7"/>
    <w:rsid w:val="008254AB"/>
    <w:rsid w:val="0082563E"/>
    <w:rsid w:val="00840DC8"/>
    <w:rsid w:val="0088777C"/>
    <w:rsid w:val="008A5148"/>
    <w:rsid w:val="008B3B91"/>
    <w:rsid w:val="008F2319"/>
    <w:rsid w:val="0090213C"/>
    <w:rsid w:val="00904AE4"/>
    <w:rsid w:val="00945F2F"/>
    <w:rsid w:val="00957CA2"/>
    <w:rsid w:val="00970E4B"/>
    <w:rsid w:val="0099108C"/>
    <w:rsid w:val="009A1F80"/>
    <w:rsid w:val="009E694C"/>
    <w:rsid w:val="00A04987"/>
    <w:rsid w:val="00A2618C"/>
    <w:rsid w:val="00A33F02"/>
    <w:rsid w:val="00A459AF"/>
    <w:rsid w:val="00A46072"/>
    <w:rsid w:val="00AB3FAD"/>
    <w:rsid w:val="00AC4808"/>
    <w:rsid w:val="00AD4C31"/>
    <w:rsid w:val="00B17867"/>
    <w:rsid w:val="00B230B2"/>
    <w:rsid w:val="00B424C8"/>
    <w:rsid w:val="00B44740"/>
    <w:rsid w:val="00B469FA"/>
    <w:rsid w:val="00B64B5B"/>
    <w:rsid w:val="00B814A1"/>
    <w:rsid w:val="00B85262"/>
    <w:rsid w:val="00B85990"/>
    <w:rsid w:val="00B8750E"/>
    <w:rsid w:val="00B90DC1"/>
    <w:rsid w:val="00B919B0"/>
    <w:rsid w:val="00B965F7"/>
    <w:rsid w:val="00BC6BCE"/>
    <w:rsid w:val="00C24B7E"/>
    <w:rsid w:val="00C43DA6"/>
    <w:rsid w:val="00C45B69"/>
    <w:rsid w:val="00C50CC7"/>
    <w:rsid w:val="00C5689F"/>
    <w:rsid w:val="00C65685"/>
    <w:rsid w:val="00C753A3"/>
    <w:rsid w:val="00CA0D71"/>
    <w:rsid w:val="00CA3063"/>
    <w:rsid w:val="00CC27F9"/>
    <w:rsid w:val="00CE271F"/>
    <w:rsid w:val="00D015DC"/>
    <w:rsid w:val="00D14B56"/>
    <w:rsid w:val="00D664B7"/>
    <w:rsid w:val="00D668A8"/>
    <w:rsid w:val="00D73F2B"/>
    <w:rsid w:val="00D81E4E"/>
    <w:rsid w:val="00D916F7"/>
    <w:rsid w:val="00D9518E"/>
    <w:rsid w:val="00DA4D77"/>
    <w:rsid w:val="00DC1E88"/>
    <w:rsid w:val="00DC37B9"/>
    <w:rsid w:val="00DE5FCD"/>
    <w:rsid w:val="00E223F3"/>
    <w:rsid w:val="00E400F3"/>
    <w:rsid w:val="00E43D50"/>
    <w:rsid w:val="00E519DB"/>
    <w:rsid w:val="00E72650"/>
    <w:rsid w:val="00E72AA3"/>
    <w:rsid w:val="00E91028"/>
    <w:rsid w:val="00EA18DF"/>
    <w:rsid w:val="00EC3274"/>
    <w:rsid w:val="00EE527F"/>
    <w:rsid w:val="00EE7A41"/>
    <w:rsid w:val="00EF2BA3"/>
    <w:rsid w:val="00F63A7E"/>
    <w:rsid w:val="00F844A0"/>
    <w:rsid w:val="00F853FF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430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2879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2024-02-22T02:52:00Z</cp:lastPrinted>
  <dcterms:created xsi:type="dcterms:W3CDTF">2024-03-12T01:09:00Z</dcterms:created>
  <dcterms:modified xsi:type="dcterms:W3CDTF">2024-03-12T01:09:00Z</dcterms:modified>
</cp:coreProperties>
</file>