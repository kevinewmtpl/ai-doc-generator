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C1538">
      <w:pPr>
        <w:rPr>
          <w:sz w:val="24"/>
          <w:lang w:eastAsia="zh-CN"/>
        </w:rPr>
      </w:pPr>
      <w:r>
        <w:rPr>
          <w:sz w:val="24"/>
        </w:rPr>
        <w:t>Date: 16</w:t>
      </w:r>
      <w:bookmarkStart w:id="0" w:name="_GoBack"/>
      <w:bookmarkEnd w:id="0"/>
      <w:r w:rsidR="006556BF" w:rsidRPr="006556BF">
        <w:rPr>
          <w:sz w:val="24"/>
          <w:vertAlign w:val="superscript"/>
        </w:rPr>
        <w:t>th</w:t>
      </w:r>
      <w:r w:rsidR="00C117D3">
        <w:rPr>
          <w:sz w:val="24"/>
        </w:rPr>
        <w:t xml:space="preserve"> Sep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D142F">
        <w:rPr>
          <w:sz w:val="24"/>
          <w:lang w:eastAsia="zh-CN"/>
        </w:rPr>
        <w:t>unload</w:t>
      </w:r>
      <w:r w:rsidR="00D278B7">
        <w:rPr>
          <w:sz w:val="24"/>
          <w:lang w:eastAsia="zh-CN"/>
        </w:rPr>
        <w:t xml:space="preserve"> </w:t>
      </w:r>
      <w:r w:rsidR="00C117D3">
        <w:rPr>
          <w:sz w:val="24"/>
          <w:lang w:eastAsia="zh-CN"/>
        </w:rPr>
        <w:t>4 steel case of 1 uni</w:t>
      </w:r>
      <w:r w:rsidR="00D23B9E">
        <w:rPr>
          <w:sz w:val="24"/>
          <w:lang w:eastAsia="zh-CN"/>
        </w:rPr>
        <w:t>t machine from low-bed</w:t>
      </w:r>
      <w:r w:rsidR="00FD142F">
        <w:rPr>
          <w:sz w:val="24"/>
          <w:lang w:eastAsia="zh-CN"/>
        </w:rPr>
        <w:t xml:space="preserve"> to the ground, uncrate, hoist up and</w:t>
      </w:r>
      <w:r w:rsidR="00FF0DF6">
        <w:rPr>
          <w:sz w:val="24"/>
          <w:lang w:eastAsia="zh-CN"/>
        </w:rPr>
        <w:t xml:space="preserve">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</w:t>
      </w:r>
      <w:r w:rsidR="008320CF">
        <w:rPr>
          <w:sz w:val="24"/>
          <w:lang w:eastAsia="zh-CN"/>
        </w:rPr>
        <w:t xml:space="preserve">customer </w:t>
      </w:r>
      <w:r w:rsidR="00FF0DF6">
        <w:rPr>
          <w:sz w:val="24"/>
          <w:lang w:eastAsia="zh-CN"/>
        </w:rPr>
        <w:t>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278B7" w:rsidRPr="007D5491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7D5491" w:rsidRDefault="00C117D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Mazak Vertical Machining Center / Variaxis I-600</w:t>
      </w:r>
    </w:p>
    <w:p w:rsidR="00D278B7" w:rsidRDefault="00C117D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4.34 x 2.46 x 3.5 </w:t>
      </w:r>
      <w:r w:rsidR="007D5491">
        <w:rPr>
          <w:bCs/>
          <w:sz w:val="24"/>
          <w:szCs w:val="24"/>
          <w:lang w:eastAsia="zh-CN"/>
        </w:rPr>
        <w:t>m</w:t>
      </w:r>
    </w:p>
    <w:p w:rsidR="00D278B7" w:rsidRDefault="00D27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C117D3">
        <w:rPr>
          <w:bCs/>
          <w:sz w:val="24"/>
          <w:szCs w:val="24"/>
          <w:lang w:eastAsia="zh-CN"/>
        </w:rPr>
        <w:t xml:space="preserve">12, 300 </w:t>
      </w:r>
      <w:r w:rsidR="00535E4C">
        <w:rPr>
          <w:bCs/>
          <w:sz w:val="24"/>
          <w:szCs w:val="24"/>
          <w:lang w:eastAsia="zh-CN"/>
        </w:rPr>
        <w:t>kgs</w:t>
      </w:r>
    </w:p>
    <w:p w:rsidR="00535E4C" w:rsidRPr="00D278B7" w:rsidRDefault="00535E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556BF" w:rsidRDefault="006556BF">
      <w:pPr>
        <w:rPr>
          <w:sz w:val="24"/>
          <w:lang w:eastAsia="zh-CN"/>
        </w:rPr>
      </w:pPr>
      <w:r>
        <w:rPr>
          <w:sz w:val="24"/>
          <w:lang w:eastAsia="zh-CN"/>
        </w:rPr>
        <w:t>Estimate</w:t>
      </w:r>
    </w:p>
    <w:p w:rsidR="006467DA" w:rsidRDefault="006556BF">
      <w:pPr>
        <w:rPr>
          <w:sz w:val="24"/>
          <w:lang w:eastAsia="zh-CN"/>
        </w:rPr>
      </w:pPr>
      <w:r>
        <w:rPr>
          <w:sz w:val="24"/>
          <w:lang w:eastAsia="zh-CN"/>
        </w:rPr>
        <w:t>21/09/21 (Tuesday)</w:t>
      </w:r>
    </w:p>
    <w:p w:rsidR="00D278B7" w:rsidRDefault="00D278B7">
      <w:pPr>
        <w:rPr>
          <w:sz w:val="24"/>
          <w:lang w:eastAsia="zh-CN"/>
        </w:rPr>
      </w:pPr>
    </w:p>
    <w:p w:rsidR="00D278B7" w:rsidRDefault="00D278B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r w:rsidR="002C1538">
        <w:rPr>
          <w:b/>
          <w:sz w:val="32"/>
          <w:szCs w:val="32"/>
          <w:u w:val="single"/>
          <w:lang w:eastAsia="zh-CN"/>
        </w:rPr>
        <w:t>o</w:t>
      </w:r>
      <w:r>
        <w:rPr>
          <w:b/>
          <w:sz w:val="32"/>
          <w:szCs w:val="32"/>
          <w:u w:val="single"/>
          <w:lang w:eastAsia="zh-CN"/>
        </w:rPr>
        <w:t>f Operation</w:t>
      </w:r>
    </w:p>
    <w:p w:rsidR="00D278B7" w:rsidRPr="00D278B7" w:rsidRDefault="00D23B9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 4pm </w:t>
      </w:r>
      <w:r>
        <w:rPr>
          <w:b/>
          <w:sz w:val="24"/>
          <w:szCs w:val="24"/>
          <w:u w:val="single"/>
          <w:lang w:eastAsia="zh-CN"/>
        </w:rPr>
        <w:t xml:space="preserve">(as per management instruction) </w:t>
      </w:r>
      <w:r w:rsidR="00FD142F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9701AB">
      <w:pPr>
        <w:pStyle w:val="Heading4"/>
      </w:pPr>
      <w:r>
        <w:t>Blk 4010 A.M.K Tech Park 1 #01-04/05/06</w:t>
      </w:r>
    </w:p>
    <w:p w:rsidR="005C0BC7" w:rsidRPr="00257C21" w:rsidRDefault="00D278B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 Star Engineering &amp; Trading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D142F" w:rsidRDefault="008320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FD142F">
        <w:rPr>
          <w:sz w:val="24"/>
          <w:lang w:eastAsia="zh-CN"/>
        </w:rPr>
        <w:t xml:space="preserve">633 FALFINGER lorry loader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FD142F" w:rsidRDefault="00FD142F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278B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2D91">
        <w:t>.</w:t>
      </w:r>
      <w:r w:rsidR="001268A8">
        <w:rPr>
          <w:rFonts w:hint="eastAsia"/>
        </w:rPr>
        <w:t>O</w:t>
      </w:r>
      <w:r w:rsidR="00A02D9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535E4C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6467DA">
        <w:rPr>
          <w:sz w:val="24"/>
          <w:lang w:eastAsia="zh-CN"/>
        </w:rPr>
        <w:t xml:space="preserve">orry crane at designated </w:t>
      </w:r>
      <w:r>
        <w:rPr>
          <w:sz w:val="24"/>
          <w:lang w:eastAsia="zh-CN"/>
        </w:rPr>
        <w:t xml:space="preserve">loading </w:t>
      </w:r>
      <w:r w:rsidR="006467DA">
        <w:rPr>
          <w:sz w:val="24"/>
          <w:lang w:eastAsia="zh-CN"/>
        </w:rPr>
        <w:t>area for the lift</w:t>
      </w:r>
    </w:p>
    <w:p w:rsidR="00895D5D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lay</w:t>
      </w:r>
      <w:r w:rsidR="005C0BC7">
        <w:rPr>
          <w:sz w:val="24"/>
          <w:lang w:eastAsia="zh-CN"/>
        </w:rPr>
        <w:t xml:space="preserve"> out platform for </w:t>
      </w:r>
      <w:r w:rsidR="006467DA">
        <w:rPr>
          <w:sz w:val="24"/>
          <w:lang w:eastAsia="zh-CN"/>
        </w:rPr>
        <w:t>machine pathway</w:t>
      </w:r>
    </w:p>
    <w:p w:rsidR="00E76DB5" w:rsidRPr="007D5491" w:rsidRDefault="00535E4C" w:rsidP="007D54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D5491">
        <w:rPr>
          <w:sz w:val="24"/>
          <w:lang w:eastAsia="zh-CN"/>
        </w:rPr>
        <w:t>Hoist down</w:t>
      </w:r>
      <w:r w:rsidR="00D23B9E">
        <w:rPr>
          <w:sz w:val="24"/>
          <w:lang w:eastAsia="zh-CN"/>
        </w:rPr>
        <w:t xml:space="preserve"> case from low-bed</w:t>
      </w:r>
      <w:r w:rsidR="00FD142F" w:rsidRPr="007D5491">
        <w:rPr>
          <w:sz w:val="24"/>
          <w:lang w:eastAsia="zh-CN"/>
        </w:rPr>
        <w:t xml:space="preserve"> to the ground</w:t>
      </w:r>
    </w:p>
    <w:p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load machine onto platform</w:t>
      </w:r>
    </w:p>
    <w:p w:rsidR="00FF0DF6" w:rsidRDefault="00535E4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F0DF6">
        <w:rPr>
          <w:sz w:val="24"/>
          <w:lang w:eastAsia="zh-CN"/>
        </w:rPr>
        <w:t xml:space="preserve"> machine base</w:t>
      </w:r>
    </w:p>
    <w:p w:rsidR="00535E4C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98588B">
        <w:rPr>
          <w:sz w:val="24"/>
          <w:lang w:eastAsia="zh-CN"/>
        </w:rPr>
        <w:t xml:space="preserve">machine </w:t>
      </w:r>
      <w:r w:rsidR="00535E4C">
        <w:rPr>
          <w:sz w:val="24"/>
          <w:lang w:eastAsia="zh-CN"/>
        </w:rPr>
        <w:t>from platform into customer premise at ground floor</w:t>
      </w:r>
    </w:p>
    <w:p w:rsidR="000D3C89" w:rsidRPr="00FF0DF6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35E4C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535E4C">
        <w:rPr>
          <w:sz w:val="24"/>
          <w:lang w:eastAsia="zh-CN"/>
        </w:rPr>
        <w:t>o perform proper housekeeping</w:t>
      </w:r>
    </w:p>
    <w:p w:rsidR="006467DA" w:rsidRPr="0099046A" w:rsidRDefault="00535E4C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535E4C" w:rsidRDefault="0099046A" w:rsidP="00535E4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34B3" w:rsidRDefault="009334B3">
      <w:r>
        <w:separator/>
      </w:r>
    </w:p>
  </w:endnote>
  <w:endnote w:type="continuationSeparator" w:id="0">
    <w:p w:rsidR="009334B3" w:rsidRDefault="00933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153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153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34B3" w:rsidRDefault="009334B3">
      <w:r>
        <w:separator/>
      </w:r>
    </w:p>
  </w:footnote>
  <w:footnote w:type="continuationSeparator" w:id="0">
    <w:p w:rsidR="009334B3" w:rsidRDefault="009334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334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334B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203143"/>
    <w:rsid w:val="00211C09"/>
    <w:rsid w:val="00257C21"/>
    <w:rsid w:val="002B7A19"/>
    <w:rsid w:val="002C1538"/>
    <w:rsid w:val="002F791A"/>
    <w:rsid w:val="0031325A"/>
    <w:rsid w:val="003153DE"/>
    <w:rsid w:val="003850CD"/>
    <w:rsid w:val="00420DA0"/>
    <w:rsid w:val="004572B8"/>
    <w:rsid w:val="0046470C"/>
    <w:rsid w:val="00466C7A"/>
    <w:rsid w:val="005053DB"/>
    <w:rsid w:val="00535E4C"/>
    <w:rsid w:val="005C0BC7"/>
    <w:rsid w:val="005C6E1B"/>
    <w:rsid w:val="005D6724"/>
    <w:rsid w:val="00643C00"/>
    <w:rsid w:val="006467DA"/>
    <w:rsid w:val="006556BF"/>
    <w:rsid w:val="006D0762"/>
    <w:rsid w:val="006E531F"/>
    <w:rsid w:val="007D5491"/>
    <w:rsid w:val="008320CF"/>
    <w:rsid w:val="00895D5D"/>
    <w:rsid w:val="008F0C05"/>
    <w:rsid w:val="009334B3"/>
    <w:rsid w:val="009701AB"/>
    <w:rsid w:val="00971AE8"/>
    <w:rsid w:val="0098588B"/>
    <w:rsid w:val="0099046A"/>
    <w:rsid w:val="009A6BA5"/>
    <w:rsid w:val="00A02D91"/>
    <w:rsid w:val="00AB0675"/>
    <w:rsid w:val="00B80327"/>
    <w:rsid w:val="00B92894"/>
    <w:rsid w:val="00C117D3"/>
    <w:rsid w:val="00C21D12"/>
    <w:rsid w:val="00CB2E4C"/>
    <w:rsid w:val="00D23B9E"/>
    <w:rsid w:val="00D278B7"/>
    <w:rsid w:val="00D33F17"/>
    <w:rsid w:val="00D95D1A"/>
    <w:rsid w:val="00DE0C85"/>
    <w:rsid w:val="00E441E4"/>
    <w:rsid w:val="00E55579"/>
    <w:rsid w:val="00E76677"/>
    <w:rsid w:val="00E76DB5"/>
    <w:rsid w:val="00E96A2D"/>
    <w:rsid w:val="00EC1220"/>
    <w:rsid w:val="00F36A1C"/>
    <w:rsid w:val="00FC641C"/>
    <w:rsid w:val="00FD142F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2021-09-16T01:20:00Z</cp:lastPrinted>
  <dcterms:created xsi:type="dcterms:W3CDTF">2021-09-10T07:52:00Z</dcterms:created>
  <dcterms:modified xsi:type="dcterms:W3CDTF">2021-09-16T01:20:00Z</dcterms:modified>
</cp:coreProperties>
</file>