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5753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D20F5">
        <w:rPr>
          <w:sz w:val="24"/>
        </w:rPr>
        <w:t>1</w:t>
      </w:r>
      <w:r w:rsidR="00CD20F5" w:rsidRPr="00CD20F5">
        <w:rPr>
          <w:sz w:val="24"/>
          <w:vertAlign w:val="superscript"/>
        </w:rPr>
        <w:t>st</w:t>
      </w:r>
      <w:r w:rsidR="00CD20F5">
        <w:rPr>
          <w:sz w:val="24"/>
        </w:rPr>
        <w:t xml:space="preserve"> Feb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5753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jack up 1 unit CMM machine for </w:t>
      </w:r>
      <w:r w:rsidR="00CD20F5">
        <w:rPr>
          <w:bCs/>
          <w:sz w:val="24"/>
          <w:szCs w:val="24"/>
          <w:lang w:eastAsia="zh-CN"/>
        </w:rPr>
        <w:t xml:space="preserve">customer </w:t>
      </w:r>
      <w:r>
        <w:rPr>
          <w:bCs/>
          <w:sz w:val="24"/>
          <w:szCs w:val="24"/>
          <w:lang w:eastAsia="zh-CN"/>
        </w:rPr>
        <w:t xml:space="preserve">engineer to reposition machine stand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57536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Default="005753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04/02/2021</w:t>
      </w:r>
    </w:p>
    <w:p w:rsidR="00575365" w:rsidRDefault="005753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75365" w:rsidRDefault="0057536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575365" w:rsidRPr="00575365" w:rsidRDefault="005753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CD20F5" w:rsidP="00CD561C">
      <w:pPr>
        <w:pStyle w:val="Heading4"/>
      </w:pPr>
      <w:r>
        <w:t>22 Pioneer Crescent</w:t>
      </w:r>
    </w:p>
    <w:p w:rsidR="00CD561C" w:rsidRPr="00CD561C" w:rsidRDefault="00CD20F5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Dyson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A1657">
        <w:rPr>
          <w:sz w:val="24"/>
          <w:lang w:eastAsia="zh-CN"/>
        </w:rPr>
        <w:t>allet truck</w:t>
      </w:r>
    </w:p>
    <w:p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C10683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around operation area 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20F5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C10683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CD20F5">
        <w:rPr>
          <w:b w:val="0"/>
          <w:sz w:val="24"/>
          <w:u w:val="none"/>
          <w:lang w:eastAsia="zh-CN"/>
        </w:rPr>
        <w:t xml:space="preserve"> under machine</w:t>
      </w:r>
    </w:p>
    <w:p w:rsidR="00CD20F5" w:rsidRDefault="00CD20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woodblock onto pallet truck</w:t>
      </w:r>
    </w:p>
    <w:p w:rsidR="005A1657" w:rsidRDefault="00CD20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Pallet truck to jack up machine till it did not touch the stand </w:t>
      </w:r>
      <w:r w:rsidR="003525BF">
        <w:rPr>
          <w:b w:val="0"/>
          <w:sz w:val="24"/>
          <w:u w:val="none"/>
          <w:lang w:eastAsia="zh-CN"/>
        </w:rPr>
        <w:t xml:space="preserve"> </w:t>
      </w:r>
    </w:p>
    <w:p w:rsidR="00B26518" w:rsidRDefault="00CD20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Assist engineer to reposition machine stand </w:t>
      </w:r>
    </w:p>
    <w:p w:rsidR="00FC7A38" w:rsidRDefault="00C106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Readjust stand to properly aligned with machine</w:t>
      </w:r>
    </w:p>
    <w:p w:rsidR="00C10683" w:rsidRDefault="00C106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machine and let it sit onto the stand 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:rsidR="00AB44EB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Best Regards </w:t>
      </w:r>
    </w:p>
    <w:p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995EB3" w:rsidRPr="0001590F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62824715</w:t>
      </w:r>
    </w:p>
    <w:sectPr w:rsidR="00995EB3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D07" w:rsidRDefault="00737D07">
      <w:r>
        <w:separator/>
      </w:r>
    </w:p>
  </w:endnote>
  <w:endnote w:type="continuationSeparator" w:id="0">
    <w:p w:rsidR="00737D07" w:rsidRDefault="00737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6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D07" w:rsidRDefault="00737D07">
      <w:r>
        <w:separator/>
      </w:r>
    </w:p>
  </w:footnote>
  <w:footnote w:type="continuationSeparator" w:id="0">
    <w:p w:rsidR="00737D07" w:rsidRDefault="00737D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37D0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37D0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525BF"/>
    <w:rsid w:val="003A4F98"/>
    <w:rsid w:val="003A597F"/>
    <w:rsid w:val="00405E45"/>
    <w:rsid w:val="00483CC1"/>
    <w:rsid w:val="00495410"/>
    <w:rsid w:val="00520A90"/>
    <w:rsid w:val="00525462"/>
    <w:rsid w:val="00530F7B"/>
    <w:rsid w:val="00575365"/>
    <w:rsid w:val="005A1657"/>
    <w:rsid w:val="005C1EB6"/>
    <w:rsid w:val="005E3EC3"/>
    <w:rsid w:val="005F3BCC"/>
    <w:rsid w:val="006476FC"/>
    <w:rsid w:val="0068538D"/>
    <w:rsid w:val="006A3AAD"/>
    <w:rsid w:val="006B0D6D"/>
    <w:rsid w:val="00716D20"/>
    <w:rsid w:val="0073277C"/>
    <w:rsid w:val="00737D07"/>
    <w:rsid w:val="00745060"/>
    <w:rsid w:val="007B15D6"/>
    <w:rsid w:val="007E6F9D"/>
    <w:rsid w:val="007E73B1"/>
    <w:rsid w:val="008248D1"/>
    <w:rsid w:val="00846465"/>
    <w:rsid w:val="00940648"/>
    <w:rsid w:val="009438BA"/>
    <w:rsid w:val="00995EB3"/>
    <w:rsid w:val="009D72AB"/>
    <w:rsid w:val="00A35AA2"/>
    <w:rsid w:val="00A439E2"/>
    <w:rsid w:val="00A62478"/>
    <w:rsid w:val="00A72C6E"/>
    <w:rsid w:val="00A828A0"/>
    <w:rsid w:val="00A86533"/>
    <w:rsid w:val="00A87152"/>
    <w:rsid w:val="00AB44EB"/>
    <w:rsid w:val="00AE4B06"/>
    <w:rsid w:val="00B014B7"/>
    <w:rsid w:val="00B26518"/>
    <w:rsid w:val="00BF15DF"/>
    <w:rsid w:val="00C10683"/>
    <w:rsid w:val="00C768DE"/>
    <w:rsid w:val="00CD20F5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63079-B3BE-4048-94F1-D3B398AD5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2018-05-31T01:45:00Z</cp:lastPrinted>
  <dcterms:created xsi:type="dcterms:W3CDTF">2021-02-01T02:25:00Z</dcterms:created>
  <dcterms:modified xsi:type="dcterms:W3CDTF">2021-02-01T02:30:00Z</dcterms:modified>
</cp:coreProperties>
</file>