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343AA" w:rsidRDefault="00C343AA">
      <w:pPr>
        <w:rPr>
          <w:sz w:val="24"/>
        </w:rPr>
      </w:pPr>
    </w:p>
    <w:p w:rsidR="006467DA" w:rsidRDefault="00A341B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47849">
        <w:rPr>
          <w:sz w:val="24"/>
        </w:rPr>
        <w:t>14</w:t>
      </w:r>
      <w:r w:rsidR="00347849" w:rsidRPr="00347849">
        <w:rPr>
          <w:sz w:val="24"/>
          <w:vertAlign w:val="superscript"/>
        </w:rPr>
        <w:t>th</w:t>
      </w:r>
      <w:r w:rsidR="00347849">
        <w:rPr>
          <w:sz w:val="24"/>
        </w:rPr>
        <w:t xml:space="preserve"> Oct</w:t>
      </w:r>
      <w:r w:rsidR="00C343AA">
        <w:rPr>
          <w:sz w:val="24"/>
        </w:rPr>
        <w:t xml:space="preserve"> </w:t>
      </w:r>
      <w:r w:rsidR="00904BA3">
        <w:rPr>
          <w:sz w:val="24"/>
        </w:rPr>
        <w:t>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C343A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0E45EC">
        <w:rPr>
          <w:sz w:val="24"/>
          <w:lang w:eastAsia="zh-CN"/>
        </w:rPr>
        <w:t>hoist up</w:t>
      </w:r>
      <w:r w:rsidR="00904BA3">
        <w:rPr>
          <w:sz w:val="24"/>
          <w:lang w:eastAsia="zh-CN"/>
        </w:rPr>
        <w:t xml:space="preserve"> onto lorry cha</w:t>
      </w:r>
      <w:r w:rsidR="00C343AA">
        <w:rPr>
          <w:sz w:val="24"/>
          <w:lang w:eastAsia="zh-CN"/>
        </w:rPr>
        <w:t>ssis and deliver to another location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11194" w:rsidRDefault="00C343A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</w:t>
      </w:r>
      <w:r w:rsidR="00904BA3">
        <w:rPr>
          <w:sz w:val="24"/>
          <w:szCs w:val="24"/>
          <w:lang w:eastAsia="zh-CN"/>
        </w:rPr>
        <w:t xml:space="preserve"> unit Power Master </w:t>
      </w:r>
    </w:p>
    <w:p w:rsidR="005177B9" w:rsidRDefault="00904BA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EF5B56">
        <w:rPr>
          <w:sz w:val="24"/>
          <w:szCs w:val="24"/>
          <w:lang w:eastAsia="zh-CN"/>
        </w:rPr>
        <w:t>560 x 250 x 225 cm</w:t>
      </w:r>
    </w:p>
    <w:p w:rsidR="005177B9" w:rsidRPr="00C76164" w:rsidRDefault="00904BA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11, 000</w:t>
      </w:r>
      <w:r w:rsidR="005177B9">
        <w:rPr>
          <w:sz w:val="24"/>
          <w:szCs w:val="24"/>
          <w:lang w:eastAsia="zh-CN"/>
        </w:rPr>
        <w:t xml:space="preserve">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347849" w:rsidRDefault="00347849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A4691E" w:rsidRPr="002409DA" w:rsidRDefault="00347849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>05/11</w:t>
      </w:r>
      <w:r w:rsidR="00C343AA">
        <w:rPr>
          <w:sz w:val="24"/>
          <w:lang w:eastAsia="zh-CN"/>
        </w:rPr>
        <w:t>/24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EF6CEA" w:rsidP="001D45A5">
      <w:pPr>
        <w:pStyle w:val="Heading4"/>
      </w:pPr>
      <w:r>
        <w:t>149 Gul Circle</w:t>
      </w:r>
    </w:p>
    <w:p w:rsidR="003A6EE4" w:rsidRPr="00EF6CEA" w:rsidRDefault="00EF6CEA" w:rsidP="00EF6CEA">
      <w:pPr>
        <w:pStyle w:val="Heading4"/>
      </w:pPr>
      <w:r>
        <w:t>FMC Technologies Singapore</w:t>
      </w:r>
      <w:r w:rsidR="00811194"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Default="00904BA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EF6CEA">
        <w:rPr>
          <w:bCs/>
          <w:sz w:val="24"/>
          <w:lang w:eastAsia="zh-CN"/>
        </w:rPr>
        <w:t xml:space="preserve"> x </w:t>
      </w:r>
      <w:r w:rsidR="002409DA">
        <w:rPr>
          <w:bCs/>
          <w:sz w:val="24"/>
          <w:lang w:eastAsia="zh-CN"/>
        </w:rPr>
        <w:t>633 lo</w:t>
      </w:r>
      <w:r w:rsidR="00811194">
        <w:rPr>
          <w:bCs/>
          <w:sz w:val="24"/>
          <w:lang w:eastAsia="zh-CN"/>
        </w:rPr>
        <w:t>rry loader</w:t>
      </w:r>
    </w:p>
    <w:p w:rsidR="00840E13" w:rsidRDefault="00840E1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904BA3" w:rsidRDefault="00904BA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Hydraulic jack</w:t>
      </w:r>
    </w:p>
    <w:p w:rsidR="00FB1D96" w:rsidRPr="00A4691E" w:rsidRDefault="00FB1D9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Woodblock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 w:rsidR="00904BA3">
        <w:rPr>
          <w:sz w:val="24"/>
          <w:lang w:eastAsia="zh-CN"/>
        </w:rPr>
        <w:t xml:space="preserve">/electrical </w:t>
      </w:r>
      <w:r w:rsidR="00FB1D96">
        <w:rPr>
          <w:sz w:val="24"/>
          <w:lang w:eastAsia="zh-CN"/>
        </w:rPr>
        <w:t>roller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B1D96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>sling</w:t>
      </w:r>
    </w:p>
    <w:p w:rsidR="00811194" w:rsidRDefault="00FB1D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F5B56" w:rsidRDefault="00EF5B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grinder (to cut off stud)</w:t>
      </w:r>
    </w:p>
    <w:p w:rsidR="00823AC1" w:rsidRDefault="00FB1D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 (to lay out for floor protection)</w:t>
      </w:r>
    </w:p>
    <w:p w:rsidR="00C343AA" w:rsidRDefault="00C343A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E23F4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5177B9" w:rsidRDefault="005177B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11D14" w:rsidRDefault="00140D68" w:rsidP="00FB1D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FB1D96">
        <w:rPr>
          <w:sz w:val="24"/>
          <w:lang w:eastAsia="zh-CN"/>
        </w:rPr>
        <w:t xml:space="preserve"> lorry </w:t>
      </w:r>
      <w:r w:rsidR="003A6EE4">
        <w:rPr>
          <w:sz w:val="24"/>
          <w:lang w:eastAsia="zh-CN"/>
        </w:rPr>
        <w:t>crane at designated</w:t>
      </w:r>
      <w:r>
        <w:rPr>
          <w:sz w:val="24"/>
          <w:lang w:eastAsia="zh-CN"/>
        </w:rPr>
        <w:t xml:space="preserve"> </w:t>
      </w:r>
      <w:r w:rsidR="00FB1D96">
        <w:rPr>
          <w:sz w:val="24"/>
          <w:lang w:eastAsia="zh-CN"/>
        </w:rPr>
        <w:t>hoisting area</w:t>
      </w:r>
    </w:p>
    <w:p w:rsidR="00C343AA" w:rsidRDefault="00C343A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:rsidR="00FB1D96" w:rsidRDefault="00FB1D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to 4” high and let it sit on solid woodblock </w:t>
      </w:r>
    </w:p>
    <w:p w:rsidR="00FB1D96" w:rsidRDefault="00FB1D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Cut off all </w:t>
      </w:r>
      <w:r w:rsidR="00D722D4">
        <w:rPr>
          <w:sz w:val="24"/>
          <w:lang w:eastAsia="zh-CN"/>
        </w:rPr>
        <w:t>stud</w:t>
      </w:r>
    </w:p>
    <w:p w:rsidR="00D722D4" w:rsidRDefault="00D722D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:rsidR="00653B25" w:rsidRPr="00D722D4" w:rsidRDefault="00211D14" w:rsidP="00D72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D722D4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D722D4" w:rsidRDefault="00D722D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722D4">
        <w:rPr>
          <w:sz w:val="24"/>
          <w:lang w:eastAsia="zh-CN"/>
        </w:rPr>
        <w:t xml:space="preserve">Riggers to attached </w:t>
      </w:r>
      <w:r>
        <w:rPr>
          <w:sz w:val="24"/>
          <w:lang w:eastAsia="zh-CN"/>
        </w:rPr>
        <w:t>required sling</w:t>
      </w:r>
      <w:r w:rsidR="00211D14" w:rsidRPr="00D722D4">
        <w:rPr>
          <w:sz w:val="24"/>
          <w:lang w:eastAsia="zh-CN"/>
        </w:rPr>
        <w:t xml:space="preserve"> to c</w:t>
      </w:r>
      <w:r>
        <w:rPr>
          <w:sz w:val="24"/>
          <w:lang w:eastAsia="zh-CN"/>
        </w:rPr>
        <w:t xml:space="preserve">rane hook </w:t>
      </w:r>
    </w:p>
    <w:p w:rsidR="00D722D4" w:rsidRPr="00D722D4" w:rsidRDefault="00D722D4" w:rsidP="00D72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onto rigging point of machine</w:t>
      </w:r>
    </w:p>
    <w:p w:rsidR="00211D14" w:rsidRPr="00EF5B56" w:rsidRDefault="00A217F6" w:rsidP="00EF5B5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  <w:r w:rsidR="00EF5B56">
        <w:rPr>
          <w:sz w:val="24"/>
          <w:lang w:eastAsia="zh-CN"/>
        </w:rPr>
        <w:t xml:space="preserve"> </w:t>
      </w:r>
      <w:r w:rsidR="00D722D4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             </w:t>
      </w:r>
    </w:p>
    <w:p w:rsidR="00155DE2" w:rsidRPr="00A217F6" w:rsidRDefault="00790012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>L</w:t>
      </w:r>
      <w:r w:rsidR="00EF5B56">
        <w:rPr>
          <w:sz w:val="24"/>
          <w:lang w:eastAsia="zh-CN"/>
        </w:rPr>
        <w:t>oad machine onto lorry</w:t>
      </w:r>
      <w:r w:rsidR="00251AD9" w:rsidRPr="00A217F6">
        <w:rPr>
          <w:sz w:val="24"/>
          <w:lang w:eastAsia="zh-CN"/>
        </w:rPr>
        <w:t xml:space="preserve"> chassis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E23F4A">
        <w:rPr>
          <w:sz w:val="24"/>
          <w:lang w:eastAsia="zh-CN"/>
        </w:rPr>
        <w:t>from crane hook</w:t>
      </w:r>
      <w:r w:rsidR="00A217F6">
        <w:rPr>
          <w:sz w:val="24"/>
          <w:lang w:eastAsia="zh-CN"/>
        </w:rPr>
        <w:t xml:space="preserve">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A217F6">
        <w:rPr>
          <w:sz w:val="24"/>
          <w:lang w:eastAsia="zh-CN"/>
        </w:rPr>
        <w:t xml:space="preserve"> machine with </w:t>
      </w:r>
      <w:r w:rsidR="00E23F4A">
        <w:rPr>
          <w:sz w:val="24"/>
          <w:lang w:eastAsia="zh-CN"/>
        </w:rPr>
        <w:t xml:space="preserve">strapping </w:t>
      </w:r>
      <w:r w:rsidR="00A217F6">
        <w:rPr>
          <w:sz w:val="24"/>
          <w:lang w:eastAsia="zh-CN"/>
        </w:rPr>
        <w:t>b</w:t>
      </w:r>
      <w:r w:rsidR="00E23F4A">
        <w:rPr>
          <w:sz w:val="24"/>
          <w:lang w:eastAsia="zh-CN"/>
        </w:rPr>
        <w:t>elt</w:t>
      </w:r>
      <w:r w:rsidR="00404F5E">
        <w:rPr>
          <w:sz w:val="24"/>
          <w:lang w:eastAsia="zh-CN"/>
        </w:rPr>
        <w:t xml:space="preserve"> </w:t>
      </w:r>
    </w:p>
    <w:p w:rsidR="00E23F4A" w:rsidRPr="00C343AA" w:rsidRDefault="00C343AA" w:rsidP="00C343A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another location </w:t>
      </w:r>
      <w:r w:rsidR="00E23F4A" w:rsidRPr="00C343AA">
        <w:rPr>
          <w:sz w:val="24"/>
          <w:lang w:eastAsia="zh-CN"/>
        </w:rPr>
        <w:t xml:space="preserve"> 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23F4A" w:rsidRDefault="00E23F4A" w:rsidP="00E23F4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04F5E" w:rsidRDefault="00E23F4A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</w:t>
      </w:r>
      <w:r w:rsidR="0099046A" w:rsidRPr="00404F5E">
        <w:rPr>
          <w:sz w:val="24"/>
          <w:lang w:eastAsia="zh-CN"/>
        </w:rPr>
        <w:t>Best Regards</w:t>
      </w:r>
    </w:p>
    <w:p w:rsidR="0099046A" w:rsidRDefault="00E23F4A" w:rsidP="00E23F4A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</w:t>
      </w:r>
      <w:r w:rsidR="00A217F6">
        <w:rPr>
          <w:sz w:val="24"/>
          <w:lang w:eastAsia="zh-CN"/>
        </w:rPr>
        <w:t xml:space="preserve">Kevin Wong </w:t>
      </w:r>
      <w:r>
        <w:rPr>
          <w:sz w:val="24"/>
          <w:lang w:eastAsia="zh-CN"/>
        </w:rPr>
        <w:t>/ Zailani</w:t>
      </w:r>
    </w:p>
    <w:p w:rsidR="00A217F6" w:rsidRDefault="00E23F4A" w:rsidP="00E23F4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99046A">
        <w:rPr>
          <w:sz w:val="24"/>
          <w:szCs w:val="24"/>
        </w:rPr>
        <w:t>Eric Wong Machinery Transportation Pte Ltd</w:t>
      </w:r>
    </w:p>
    <w:p w:rsidR="006467DA" w:rsidRPr="008656C4" w:rsidRDefault="00E23F4A" w:rsidP="00E23F4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5E42" w:rsidRDefault="00675E42">
      <w:r>
        <w:separator/>
      </w:r>
    </w:p>
  </w:endnote>
  <w:endnote w:type="continuationSeparator" w:id="0">
    <w:p w:rsidR="00675E42" w:rsidRDefault="00675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5348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5348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5E42" w:rsidRDefault="00675E42">
      <w:r>
        <w:separator/>
      </w:r>
    </w:p>
  </w:footnote>
  <w:footnote w:type="continuationSeparator" w:id="0">
    <w:p w:rsidR="00675E42" w:rsidRDefault="00675E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75E4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C343AA">
    <w:pPr>
      <w:pStyle w:val="Header"/>
      <w:jc w:val="center"/>
    </w:pPr>
    <w:r>
      <w:t>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C343AA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675E4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8EC"/>
    <w:rsid w:val="00026EAD"/>
    <w:rsid w:val="0003705D"/>
    <w:rsid w:val="0005684E"/>
    <w:rsid w:val="0007152C"/>
    <w:rsid w:val="00077750"/>
    <w:rsid w:val="00094D4F"/>
    <w:rsid w:val="000A4E07"/>
    <w:rsid w:val="000C6227"/>
    <w:rsid w:val="000C68D5"/>
    <w:rsid w:val="000D3C89"/>
    <w:rsid w:val="000D3F7C"/>
    <w:rsid w:val="000E0C67"/>
    <w:rsid w:val="000E45EC"/>
    <w:rsid w:val="001143E0"/>
    <w:rsid w:val="0011475D"/>
    <w:rsid w:val="001218B2"/>
    <w:rsid w:val="00124964"/>
    <w:rsid w:val="001268A8"/>
    <w:rsid w:val="001362B6"/>
    <w:rsid w:val="001371A5"/>
    <w:rsid w:val="00140D68"/>
    <w:rsid w:val="00141D73"/>
    <w:rsid w:val="00144C6C"/>
    <w:rsid w:val="001463B3"/>
    <w:rsid w:val="00155DE2"/>
    <w:rsid w:val="00170D35"/>
    <w:rsid w:val="0017369C"/>
    <w:rsid w:val="00183C4E"/>
    <w:rsid w:val="00192797"/>
    <w:rsid w:val="001C50B5"/>
    <w:rsid w:val="001D45A5"/>
    <w:rsid w:val="001E660B"/>
    <w:rsid w:val="00206BD9"/>
    <w:rsid w:val="0020764D"/>
    <w:rsid w:val="00211D14"/>
    <w:rsid w:val="00211F1E"/>
    <w:rsid w:val="002409DA"/>
    <w:rsid w:val="00251AD9"/>
    <w:rsid w:val="00257C21"/>
    <w:rsid w:val="002A49A6"/>
    <w:rsid w:val="002D59AA"/>
    <w:rsid w:val="0030317F"/>
    <w:rsid w:val="00333DB7"/>
    <w:rsid w:val="00347849"/>
    <w:rsid w:val="00375E51"/>
    <w:rsid w:val="003A1B9C"/>
    <w:rsid w:val="003A6EE4"/>
    <w:rsid w:val="003C0845"/>
    <w:rsid w:val="003C132F"/>
    <w:rsid w:val="003D2469"/>
    <w:rsid w:val="003D5FEC"/>
    <w:rsid w:val="00404F5E"/>
    <w:rsid w:val="00422825"/>
    <w:rsid w:val="00456295"/>
    <w:rsid w:val="00466C7A"/>
    <w:rsid w:val="004D1565"/>
    <w:rsid w:val="00501090"/>
    <w:rsid w:val="005177B9"/>
    <w:rsid w:val="005226B3"/>
    <w:rsid w:val="005463C4"/>
    <w:rsid w:val="0057657F"/>
    <w:rsid w:val="0059398E"/>
    <w:rsid w:val="005D3C81"/>
    <w:rsid w:val="006467DA"/>
    <w:rsid w:val="00647F9A"/>
    <w:rsid w:val="00653B25"/>
    <w:rsid w:val="0066401C"/>
    <w:rsid w:val="00670B64"/>
    <w:rsid w:val="00675E42"/>
    <w:rsid w:val="00682435"/>
    <w:rsid w:val="00687F15"/>
    <w:rsid w:val="00693582"/>
    <w:rsid w:val="006B3F8F"/>
    <w:rsid w:val="006C647D"/>
    <w:rsid w:val="006F12DE"/>
    <w:rsid w:val="006F7683"/>
    <w:rsid w:val="007036E3"/>
    <w:rsid w:val="0073363D"/>
    <w:rsid w:val="00756E36"/>
    <w:rsid w:val="00760813"/>
    <w:rsid w:val="00777860"/>
    <w:rsid w:val="00790012"/>
    <w:rsid w:val="00797545"/>
    <w:rsid w:val="007A7967"/>
    <w:rsid w:val="007C64F8"/>
    <w:rsid w:val="007D338F"/>
    <w:rsid w:val="007D4C7E"/>
    <w:rsid w:val="007F663B"/>
    <w:rsid w:val="00811194"/>
    <w:rsid w:val="008215D8"/>
    <w:rsid w:val="00823AC1"/>
    <w:rsid w:val="00840E13"/>
    <w:rsid w:val="008656C4"/>
    <w:rsid w:val="00871396"/>
    <w:rsid w:val="0087572A"/>
    <w:rsid w:val="00885DDC"/>
    <w:rsid w:val="00895D5D"/>
    <w:rsid w:val="00897119"/>
    <w:rsid w:val="008C067B"/>
    <w:rsid w:val="008C1794"/>
    <w:rsid w:val="008D2441"/>
    <w:rsid w:val="008F5ECF"/>
    <w:rsid w:val="00904BA3"/>
    <w:rsid w:val="0092513A"/>
    <w:rsid w:val="009274E3"/>
    <w:rsid w:val="00964ED6"/>
    <w:rsid w:val="00971AE8"/>
    <w:rsid w:val="0099046A"/>
    <w:rsid w:val="009A18A9"/>
    <w:rsid w:val="009A228D"/>
    <w:rsid w:val="009B7603"/>
    <w:rsid w:val="009F4FEB"/>
    <w:rsid w:val="00A20F20"/>
    <w:rsid w:val="00A217F6"/>
    <w:rsid w:val="00A2540E"/>
    <w:rsid w:val="00A341BC"/>
    <w:rsid w:val="00A46827"/>
    <w:rsid w:val="00A4691E"/>
    <w:rsid w:val="00A473C0"/>
    <w:rsid w:val="00A53483"/>
    <w:rsid w:val="00A73EA0"/>
    <w:rsid w:val="00A76740"/>
    <w:rsid w:val="00A81D33"/>
    <w:rsid w:val="00A9491E"/>
    <w:rsid w:val="00AA67DA"/>
    <w:rsid w:val="00AD3018"/>
    <w:rsid w:val="00AD588A"/>
    <w:rsid w:val="00AD5F61"/>
    <w:rsid w:val="00B06871"/>
    <w:rsid w:val="00B11E28"/>
    <w:rsid w:val="00B16B6D"/>
    <w:rsid w:val="00B568EA"/>
    <w:rsid w:val="00B742F4"/>
    <w:rsid w:val="00B86C01"/>
    <w:rsid w:val="00C15DC7"/>
    <w:rsid w:val="00C343AA"/>
    <w:rsid w:val="00C4669E"/>
    <w:rsid w:val="00C64D94"/>
    <w:rsid w:val="00C72DAD"/>
    <w:rsid w:val="00C76164"/>
    <w:rsid w:val="00C95881"/>
    <w:rsid w:val="00CB69E6"/>
    <w:rsid w:val="00D07325"/>
    <w:rsid w:val="00D221DF"/>
    <w:rsid w:val="00D35F55"/>
    <w:rsid w:val="00D41A4A"/>
    <w:rsid w:val="00D722D4"/>
    <w:rsid w:val="00DA01F0"/>
    <w:rsid w:val="00DC1882"/>
    <w:rsid w:val="00E0511C"/>
    <w:rsid w:val="00E23F4A"/>
    <w:rsid w:val="00E3288E"/>
    <w:rsid w:val="00E5183B"/>
    <w:rsid w:val="00E55223"/>
    <w:rsid w:val="00E55671"/>
    <w:rsid w:val="00E71843"/>
    <w:rsid w:val="00E76DB5"/>
    <w:rsid w:val="00EC1220"/>
    <w:rsid w:val="00ED192D"/>
    <w:rsid w:val="00EE45E1"/>
    <w:rsid w:val="00EF55B5"/>
    <w:rsid w:val="00EF5B56"/>
    <w:rsid w:val="00EF6CEA"/>
    <w:rsid w:val="00F03666"/>
    <w:rsid w:val="00F25404"/>
    <w:rsid w:val="00F63C6A"/>
    <w:rsid w:val="00F75133"/>
    <w:rsid w:val="00FA1974"/>
    <w:rsid w:val="00FB1D96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2881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2024-04-04T03:03:00Z</cp:lastPrinted>
  <dcterms:created xsi:type="dcterms:W3CDTF">2024-09-30T02:28:00Z</dcterms:created>
  <dcterms:modified xsi:type="dcterms:W3CDTF">2024-10-14T02:04:00Z</dcterms:modified>
</cp:coreProperties>
</file>