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86B15C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A4ECA7F" w14:textId="43FFB17F" w:rsidR="00684C71" w:rsidRDefault="00B06A2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77341">
        <w:rPr>
          <w:sz w:val="24"/>
        </w:rPr>
        <w:t>25</w:t>
      </w:r>
      <w:r w:rsidR="00577341" w:rsidRPr="00577341">
        <w:rPr>
          <w:sz w:val="24"/>
          <w:vertAlign w:val="superscript"/>
        </w:rPr>
        <w:t>th</w:t>
      </w:r>
      <w:r w:rsidR="00577341">
        <w:rPr>
          <w:sz w:val="24"/>
        </w:rPr>
        <w:t xml:space="preserve"> Nov 2025</w:t>
      </w:r>
    </w:p>
    <w:p w14:paraId="6BBB4D31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B8D2F97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2AC484C" w14:textId="1DF668F1" w:rsidR="005143DD" w:rsidRDefault="00514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fork down</w:t>
      </w:r>
      <w:r w:rsidR="00386928">
        <w:rPr>
          <w:rFonts w:hint="eastAsia"/>
          <w:sz w:val="24"/>
          <w:lang w:eastAsia="zh-CN"/>
        </w:rPr>
        <w:t xml:space="preserve"> </w:t>
      </w:r>
      <w:r w:rsidR="00577341">
        <w:rPr>
          <w:sz w:val="24"/>
          <w:lang w:eastAsia="zh-CN"/>
        </w:rPr>
        <w:t>1</w:t>
      </w:r>
      <w:r w:rsidR="007D64B7">
        <w:rPr>
          <w:rFonts w:hint="eastAsia"/>
          <w:sz w:val="24"/>
          <w:lang w:eastAsia="zh-CN"/>
        </w:rPr>
        <w:t xml:space="preserve"> unit machine</w:t>
      </w:r>
      <w:r w:rsidR="00C744A4">
        <w:rPr>
          <w:sz w:val="24"/>
          <w:lang w:eastAsia="zh-CN"/>
        </w:rPr>
        <w:t xml:space="preserve"> </w:t>
      </w:r>
      <w:r w:rsidR="001C5A49">
        <w:rPr>
          <w:sz w:val="24"/>
          <w:lang w:eastAsia="zh-CN"/>
        </w:rPr>
        <w:t>from lorry chassis</w:t>
      </w:r>
      <w:r w:rsidR="00B60BA6">
        <w:rPr>
          <w:sz w:val="24"/>
          <w:lang w:eastAsia="zh-CN"/>
        </w:rPr>
        <w:t xml:space="preserve"> using forklift, unload at </w:t>
      </w:r>
      <w:r>
        <w:rPr>
          <w:sz w:val="24"/>
          <w:lang w:eastAsia="zh-CN"/>
        </w:rPr>
        <w:t>loading area,</w:t>
      </w:r>
      <w:r w:rsidR="007D64B7">
        <w:rPr>
          <w:sz w:val="24"/>
          <w:lang w:eastAsia="zh-CN"/>
        </w:rPr>
        <w:t xml:space="preserve"> </w:t>
      </w:r>
      <w:r w:rsidR="0046606F">
        <w:rPr>
          <w:sz w:val="24"/>
          <w:lang w:eastAsia="zh-CN"/>
        </w:rPr>
        <w:t xml:space="preserve">shift and position </w:t>
      </w:r>
      <w:r w:rsidR="00D30094">
        <w:rPr>
          <w:sz w:val="24"/>
          <w:lang w:eastAsia="zh-CN"/>
        </w:rPr>
        <w:t>to</w:t>
      </w:r>
      <w:r w:rsidR="00577341">
        <w:rPr>
          <w:sz w:val="24"/>
          <w:lang w:eastAsia="zh-CN"/>
        </w:rPr>
        <w:t xml:space="preserve"> 2</w:t>
      </w:r>
      <w:r w:rsidR="00577341" w:rsidRPr="00577341">
        <w:rPr>
          <w:sz w:val="24"/>
          <w:vertAlign w:val="superscript"/>
          <w:lang w:eastAsia="zh-CN"/>
        </w:rPr>
        <w:t>nd</w:t>
      </w:r>
      <w:r w:rsidR="00577341">
        <w:rPr>
          <w:sz w:val="24"/>
          <w:lang w:eastAsia="zh-CN"/>
        </w:rPr>
        <w:t xml:space="preserve"> floor via cargo lift </w:t>
      </w:r>
    </w:p>
    <w:p w14:paraId="765E4813" w14:textId="77777777"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9FFF126" w14:textId="77777777"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A3AFF1A" w14:textId="5231E804" w:rsidR="003B7ED4" w:rsidRPr="00577341" w:rsidRDefault="005143D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577341">
        <w:rPr>
          <w:sz w:val="24"/>
          <w:szCs w:val="24"/>
          <w:lang w:eastAsia="zh-CN"/>
        </w:rPr>
        <w:t xml:space="preserve">QTE-200 </w:t>
      </w:r>
    </w:p>
    <w:p w14:paraId="41316563" w14:textId="4E42147C" w:rsidR="005143DD" w:rsidRPr="00577341" w:rsidRDefault="005143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577341">
        <w:rPr>
          <w:sz w:val="24"/>
          <w:szCs w:val="24"/>
          <w:lang w:eastAsia="zh-CN"/>
        </w:rPr>
        <w:t>3, 7</w:t>
      </w:r>
      <w:r w:rsidR="00386928">
        <w:rPr>
          <w:sz w:val="24"/>
          <w:szCs w:val="24"/>
          <w:lang w:eastAsia="zh-CN"/>
        </w:rPr>
        <w:t>00</w:t>
      </w:r>
      <w:r w:rsidR="003B7ED4">
        <w:rPr>
          <w:sz w:val="24"/>
          <w:szCs w:val="24"/>
          <w:lang w:eastAsia="zh-CN"/>
        </w:rPr>
        <w:t xml:space="preserve"> kgs</w:t>
      </w:r>
      <w:r>
        <w:rPr>
          <w:sz w:val="24"/>
          <w:szCs w:val="24"/>
          <w:lang w:eastAsia="zh-CN"/>
        </w:rPr>
        <w:t xml:space="preserve"> </w:t>
      </w:r>
    </w:p>
    <w:p w14:paraId="1F0B7111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4FD5472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59D66E4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12810BA1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BA7C7F2" w14:textId="77777777"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EAE9269" w14:textId="548031E6" w:rsidR="00684C71" w:rsidRDefault="005773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05/12/25</w:t>
      </w:r>
    </w:p>
    <w:p w14:paraId="3A33BDF5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E0B2490" w14:textId="77777777"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3C8689DF" w14:textId="77777777" w:rsidR="00B020E0" w:rsidRPr="005143DD" w:rsidRDefault="005143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14:paraId="1063F6AC" w14:textId="77777777"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5FAE2F9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4E25707" w14:textId="4BC84B16" w:rsidR="00707B09" w:rsidRDefault="005143DD" w:rsidP="0025074A">
      <w:pPr>
        <w:pStyle w:val="Heading4"/>
      </w:pPr>
      <w:r>
        <w:t xml:space="preserve">Blk </w:t>
      </w:r>
      <w:r w:rsidR="00577341">
        <w:t>5</w:t>
      </w:r>
      <w:r>
        <w:t xml:space="preserve"> A.M.K Pk 2A #0</w:t>
      </w:r>
      <w:r w:rsidR="00577341">
        <w:t>2-15</w:t>
      </w:r>
    </w:p>
    <w:p w14:paraId="5A3188F3" w14:textId="02578816" w:rsidR="0046606F" w:rsidRPr="0046606F" w:rsidRDefault="00577341" w:rsidP="004660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Yi Fong Precision Pte Ltd</w:t>
      </w:r>
      <w:r w:rsidR="005143DD">
        <w:rPr>
          <w:sz w:val="24"/>
          <w:szCs w:val="24"/>
          <w:lang w:eastAsia="zh-CN"/>
        </w:rPr>
        <w:t xml:space="preserve"> </w:t>
      </w:r>
    </w:p>
    <w:p w14:paraId="395FB136" w14:textId="77777777"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271E43C7" w14:textId="77777777"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4F1AF6FE" w14:textId="4003C016" w:rsidR="00F058FF" w:rsidRDefault="005773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F058FF">
        <w:rPr>
          <w:sz w:val="24"/>
          <w:lang w:eastAsia="zh-CN"/>
        </w:rPr>
        <w:t xml:space="preserve"> x lorry crane</w:t>
      </w:r>
    </w:p>
    <w:p w14:paraId="1B291A49" w14:textId="6FCD049A" w:rsidR="00B020E0" w:rsidRDefault="00F07D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77341">
        <w:rPr>
          <w:sz w:val="24"/>
          <w:lang w:eastAsia="zh-CN"/>
        </w:rPr>
        <w:t>4.5</w:t>
      </w:r>
      <w:r w:rsidR="0025074A">
        <w:rPr>
          <w:sz w:val="24"/>
          <w:lang w:eastAsia="zh-CN"/>
        </w:rPr>
        <w:t>ton forklift</w:t>
      </w:r>
    </w:p>
    <w:p w14:paraId="12E21A6B" w14:textId="77777777" w:rsidR="005143DD" w:rsidRDefault="00514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14:paraId="5A43BB72" w14:textId="77777777" w:rsidR="00577341" w:rsidRDefault="00514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14:paraId="071C41AF" w14:textId="737AE5D1" w:rsidR="00BA7E64" w:rsidRDefault="005773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43DD">
        <w:rPr>
          <w:sz w:val="24"/>
          <w:lang w:eastAsia="zh-CN"/>
        </w:rPr>
        <w:t>oodblock</w:t>
      </w:r>
    </w:p>
    <w:p w14:paraId="0B65306E" w14:textId="77777777" w:rsidR="00577341" w:rsidRDefault="005773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2107CA3" w14:textId="1677C249" w:rsidR="00684C71" w:rsidRPr="005143DD" w:rsidRDefault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Obstacles </w:t>
      </w:r>
    </w:p>
    <w:p w14:paraId="2D8A5D8C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14:paraId="30337FA7" w14:textId="77777777" w:rsidR="00684C71" w:rsidRPr="0025074A" w:rsidRDefault="008A49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14:paraId="42B5018F" w14:textId="77777777" w:rsidR="00B020E0" w:rsidRDefault="00B020E0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509A743" w14:textId="77777777"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4E6286C9" w14:textId="77777777"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14:paraId="34D9B7DE" w14:textId="77777777"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14:paraId="1F6F9A3D" w14:textId="77777777" w:rsidR="00FD2778" w:rsidRDefault="00FD2778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77CE0CB" w14:textId="77777777" w:rsidR="00684C71" w:rsidRPr="008A4961" w:rsidRDefault="001F2B4E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CC87BED" w14:textId="77777777"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14:paraId="22470512" w14:textId="77777777"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</w:t>
      </w:r>
      <w:r w:rsidR="00FD2778">
        <w:rPr>
          <w:sz w:val="24"/>
          <w:lang w:eastAsia="zh-CN"/>
        </w:rPr>
        <w:t xml:space="preserve">and signage </w:t>
      </w:r>
    </w:p>
    <w:p w14:paraId="199A5271" w14:textId="77777777"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14:paraId="505976CB" w14:textId="77777777"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14:paraId="132F1700" w14:textId="77777777"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14:paraId="109218E5" w14:textId="77777777"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14:paraId="4FD1BE04" w14:textId="77777777" w:rsidR="00E97987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BA7E64">
        <w:rPr>
          <w:sz w:val="24"/>
          <w:lang w:eastAsia="zh-CN"/>
        </w:rPr>
        <w:t>ader at designated unloading area</w:t>
      </w:r>
    </w:p>
    <w:p w14:paraId="3C737B77" w14:textId="750D7F68" w:rsidR="00BA7E64" w:rsidRDefault="00BA7E64" w:rsidP="00BA7E6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577341">
        <w:rPr>
          <w:sz w:val="24"/>
          <w:lang w:eastAsia="zh-CN"/>
        </w:rPr>
        <w:t>4.5</w:t>
      </w:r>
      <w:r>
        <w:rPr>
          <w:sz w:val="24"/>
          <w:lang w:eastAsia="zh-CN"/>
        </w:rPr>
        <w:t xml:space="preserve">ton forklift to fork down machine from lorry chassis </w:t>
      </w:r>
    </w:p>
    <w:p w14:paraId="3554602B" w14:textId="77777777" w:rsidR="00C744A4" w:rsidRPr="00BA7E64" w:rsidRDefault="003B2B81" w:rsidP="00BA7E6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7E64">
        <w:rPr>
          <w:sz w:val="24"/>
          <w:lang w:eastAsia="zh-CN"/>
        </w:rPr>
        <w:t xml:space="preserve">Transport machine to </w:t>
      </w:r>
      <w:r w:rsidR="004D7084" w:rsidRPr="00BA7E64">
        <w:rPr>
          <w:sz w:val="24"/>
          <w:lang w:eastAsia="zh-CN"/>
        </w:rPr>
        <w:t>un</w:t>
      </w:r>
      <w:r w:rsidRPr="00BA7E64">
        <w:rPr>
          <w:sz w:val="24"/>
          <w:lang w:eastAsia="zh-CN"/>
        </w:rPr>
        <w:t>loading area</w:t>
      </w:r>
    </w:p>
    <w:p w14:paraId="00FA2698" w14:textId="77777777" w:rsidR="008D17DA" w:rsidRPr="00F65555" w:rsidRDefault="008D17DA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BA7E64">
        <w:rPr>
          <w:sz w:val="24"/>
          <w:lang w:eastAsia="zh-CN"/>
        </w:rPr>
        <w:t>ower down machine onto woodblock</w:t>
      </w:r>
    </w:p>
    <w:p w14:paraId="17A747F3" w14:textId="77777777" w:rsidR="00310929" w:rsidRPr="00C744A4" w:rsidRDefault="00F65555" w:rsidP="00C744A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B2B81">
        <w:rPr>
          <w:sz w:val="24"/>
          <w:lang w:eastAsia="zh-CN"/>
        </w:rPr>
        <w:t xml:space="preserve"> under</w:t>
      </w:r>
      <w:r w:rsidR="00BA7E64">
        <w:rPr>
          <w:sz w:val="24"/>
          <w:lang w:eastAsia="zh-CN"/>
        </w:rPr>
        <w:t xml:space="preserve"> machine bed </w:t>
      </w:r>
    </w:p>
    <w:p w14:paraId="077FE7A2" w14:textId="7D4F8C79"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BA7E64">
        <w:rPr>
          <w:sz w:val="24"/>
          <w:lang w:eastAsia="zh-CN"/>
        </w:rPr>
        <w:t xml:space="preserve"> and transport </w:t>
      </w:r>
      <w:r w:rsidR="00577341">
        <w:rPr>
          <w:sz w:val="24"/>
          <w:lang w:eastAsia="zh-CN"/>
        </w:rPr>
        <w:t>to 2</w:t>
      </w:r>
      <w:r w:rsidR="00577341" w:rsidRPr="00577341">
        <w:rPr>
          <w:sz w:val="24"/>
          <w:vertAlign w:val="superscript"/>
          <w:lang w:eastAsia="zh-CN"/>
        </w:rPr>
        <w:t>nd</w:t>
      </w:r>
      <w:r w:rsidR="00577341">
        <w:rPr>
          <w:sz w:val="24"/>
          <w:lang w:eastAsia="zh-CN"/>
        </w:rPr>
        <w:t xml:space="preserve"> floor via cargo lift </w:t>
      </w:r>
      <w:r w:rsidR="003B2B81">
        <w:rPr>
          <w:sz w:val="24"/>
          <w:lang w:eastAsia="zh-CN"/>
        </w:rPr>
        <w:t xml:space="preserve"> </w:t>
      </w:r>
    </w:p>
    <w:p w14:paraId="50E5F33A" w14:textId="77777777" w:rsidR="008D17DA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14:paraId="20B0D133" w14:textId="77777777"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3A565A82" w14:textId="77777777"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14:paraId="1DDB03EC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6322E47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7E2646CF" w14:textId="77777777" w:rsidR="00684C71" w:rsidRPr="00272A93" w:rsidRDefault="00D03E74" w:rsidP="00272A9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14:paraId="1D777E7E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A7E64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0C3C7507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06624B70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0DD410" w14:textId="77777777" w:rsidR="000E6576" w:rsidRDefault="000E6576">
      <w:r>
        <w:separator/>
      </w:r>
    </w:p>
  </w:endnote>
  <w:endnote w:type="continuationSeparator" w:id="0">
    <w:p w14:paraId="146BB832" w14:textId="77777777" w:rsidR="000E6576" w:rsidRDefault="000E6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BED488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07D5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07D5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962EA4" w14:textId="77777777" w:rsidR="000E6576" w:rsidRDefault="000E6576">
      <w:r>
        <w:separator/>
      </w:r>
    </w:p>
  </w:footnote>
  <w:footnote w:type="continuationSeparator" w:id="0">
    <w:p w14:paraId="7F4B8503" w14:textId="77777777" w:rsidR="000E6576" w:rsidRDefault="000E6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392F2D" w14:textId="4684FD45" w:rsidR="00684C71" w:rsidRPr="00E000C9" w:rsidRDefault="00577341" w:rsidP="00E000C9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3E9F986" wp14:editId="3E2D60F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00C9">
      <w:rPr>
        <w:b/>
        <w:sz w:val="28"/>
      </w:rPr>
      <w:t xml:space="preserve">              </w:t>
    </w:r>
    <w:r w:rsidR="0081336E">
      <w:rPr>
        <w:b/>
        <w:sz w:val="28"/>
      </w:rPr>
      <w:t xml:space="preserve"> </w:t>
    </w:r>
    <w:r w:rsidR="0081336E">
      <w:rPr>
        <w:b/>
        <w:color w:val="0000FF"/>
        <w:sz w:val="28"/>
      </w:rPr>
      <w:t>ERIC WONG MACHINERY TRANSPORTATION PTE LTD</w:t>
    </w:r>
  </w:p>
  <w:p w14:paraId="56D39621" w14:textId="77777777" w:rsidR="00684C71" w:rsidRDefault="005143DD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0E336674" w14:textId="77777777"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 w:rsidR="005143DD">
      <w:t>2826020</w:t>
    </w:r>
  </w:p>
  <w:p w14:paraId="64EE2A48" w14:textId="77777777" w:rsidR="00684C71" w:rsidRDefault="0081336E">
    <w:pPr>
      <w:pStyle w:val="Header"/>
      <w:jc w:val="center"/>
    </w:pPr>
    <w:r>
      <w:t>GST Reg No. : M2-8923804 – 2</w:t>
    </w:r>
  </w:p>
  <w:p w14:paraId="1FD90A90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476FA32" w14:textId="77777777"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40714475">
    <w:abstractNumId w:val="2"/>
  </w:num>
  <w:num w:numId="2" w16cid:durableId="886141920">
    <w:abstractNumId w:val="4"/>
  </w:num>
  <w:num w:numId="3" w16cid:durableId="462233691">
    <w:abstractNumId w:val="0"/>
  </w:num>
  <w:num w:numId="4" w16cid:durableId="937102566">
    <w:abstractNumId w:val="9"/>
  </w:num>
  <w:num w:numId="5" w16cid:durableId="1842887409">
    <w:abstractNumId w:val="5"/>
  </w:num>
  <w:num w:numId="6" w16cid:durableId="105394084">
    <w:abstractNumId w:val="6"/>
  </w:num>
  <w:num w:numId="7" w16cid:durableId="1499423720">
    <w:abstractNumId w:val="3"/>
  </w:num>
  <w:num w:numId="8" w16cid:durableId="1981112920">
    <w:abstractNumId w:val="7"/>
  </w:num>
  <w:num w:numId="9" w16cid:durableId="539250454">
    <w:abstractNumId w:val="1"/>
  </w:num>
  <w:num w:numId="10" w16cid:durableId="1270772791">
    <w:abstractNumId w:val="8"/>
  </w:num>
  <w:num w:numId="11" w16cid:durableId="130955429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801A2"/>
    <w:rsid w:val="000C4BD5"/>
    <w:rsid w:val="000E6576"/>
    <w:rsid w:val="000F577A"/>
    <w:rsid w:val="001B44AE"/>
    <w:rsid w:val="001C5A49"/>
    <w:rsid w:val="001C645A"/>
    <w:rsid w:val="001F2B4E"/>
    <w:rsid w:val="002040E8"/>
    <w:rsid w:val="00204BDC"/>
    <w:rsid w:val="00205704"/>
    <w:rsid w:val="0025074A"/>
    <w:rsid w:val="0026724A"/>
    <w:rsid w:val="00272A93"/>
    <w:rsid w:val="00302BD3"/>
    <w:rsid w:val="00310929"/>
    <w:rsid w:val="0034564D"/>
    <w:rsid w:val="00386928"/>
    <w:rsid w:val="0038762F"/>
    <w:rsid w:val="003B2B81"/>
    <w:rsid w:val="003B7ED4"/>
    <w:rsid w:val="00430053"/>
    <w:rsid w:val="00443BB7"/>
    <w:rsid w:val="0045656D"/>
    <w:rsid w:val="0046606F"/>
    <w:rsid w:val="00494A64"/>
    <w:rsid w:val="004D7084"/>
    <w:rsid w:val="004E5521"/>
    <w:rsid w:val="005143DD"/>
    <w:rsid w:val="005254B7"/>
    <w:rsid w:val="005654AB"/>
    <w:rsid w:val="00577341"/>
    <w:rsid w:val="006700D2"/>
    <w:rsid w:val="00684C71"/>
    <w:rsid w:val="006B6525"/>
    <w:rsid w:val="00707B09"/>
    <w:rsid w:val="00774477"/>
    <w:rsid w:val="00784B51"/>
    <w:rsid w:val="007D64B7"/>
    <w:rsid w:val="007E7225"/>
    <w:rsid w:val="00805829"/>
    <w:rsid w:val="0081336E"/>
    <w:rsid w:val="00872D61"/>
    <w:rsid w:val="00896CDD"/>
    <w:rsid w:val="008A4961"/>
    <w:rsid w:val="008B1932"/>
    <w:rsid w:val="008D17DA"/>
    <w:rsid w:val="00935F0A"/>
    <w:rsid w:val="00964921"/>
    <w:rsid w:val="009E6235"/>
    <w:rsid w:val="00A217B7"/>
    <w:rsid w:val="00A64537"/>
    <w:rsid w:val="00A65F59"/>
    <w:rsid w:val="00B020E0"/>
    <w:rsid w:val="00B06A24"/>
    <w:rsid w:val="00B43489"/>
    <w:rsid w:val="00B60BA6"/>
    <w:rsid w:val="00BA4A2E"/>
    <w:rsid w:val="00BA7E64"/>
    <w:rsid w:val="00BB5437"/>
    <w:rsid w:val="00BC4309"/>
    <w:rsid w:val="00BC5999"/>
    <w:rsid w:val="00C03437"/>
    <w:rsid w:val="00C41758"/>
    <w:rsid w:val="00C6016F"/>
    <w:rsid w:val="00C744A4"/>
    <w:rsid w:val="00CA3A7D"/>
    <w:rsid w:val="00CE5931"/>
    <w:rsid w:val="00D03E74"/>
    <w:rsid w:val="00D30094"/>
    <w:rsid w:val="00D5255C"/>
    <w:rsid w:val="00DC1B5D"/>
    <w:rsid w:val="00DD2E15"/>
    <w:rsid w:val="00DE0664"/>
    <w:rsid w:val="00E000C9"/>
    <w:rsid w:val="00E26D66"/>
    <w:rsid w:val="00E9120A"/>
    <w:rsid w:val="00E97987"/>
    <w:rsid w:val="00EC29CB"/>
    <w:rsid w:val="00ED106D"/>
    <w:rsid w:val="00F021EF"/>
    <w:rsid w:val="00F058FF"/>
    <w:rsid w:val="00F07D57"/>
    <w:rsid w:val="00F60267"/>
    <w:rsid w:val="00F65555"/>
    <w:rsid w:val="00F759DF"/>
    <w:rsid w:val="00FA7086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3F9F23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2024-08-19T05:31:00Z</cp:lastPrinted>
  <dcterms:created xsi:type="dcterms:W3CDTF">2025-11-25T05:23:00Z</dcterms:created>
  <dcterms:modified xsi:type="dcterms:W3CDTF">2025-11-25T05:25:00Z</dcterms:modified>
</cp:coreProperties>
</file>