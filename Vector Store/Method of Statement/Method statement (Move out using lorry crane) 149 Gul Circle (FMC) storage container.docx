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F0004D" w14:textId="77777777" w:rsidR="00C84816" w:rsidRDefault="00C84816">
      <w:pPr>
        <w:pStyle w:val="Title"/>
        <w:jc w:val="left"/>
        <w:rPr>
          <w:lang w:eastAsia="zh-CN"/>
        </w:rPr>
      </w:pPr>
    </w:p>
    <w:p w14:paraId="60F6329B" w14:textId="774A6ACC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4D5C40C" w14:textId="0D0CC498" w:rsidR="006467DA" w:rsidRDefault="00A341B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E2807">
        <w:rPr>
          <w:sz w:val="24"/>
        </w:rPr>
        <w:t>07</w:t>
      </w:r>
      <w:r w:rsidR="00EE2807" w:rsidRPr="00EE2807">
        <w:rPr>
          <w:sz w:val="24"/>
          <w:vertAlign w:val="superscript"/>
        </w:rPr>
        <w:t>th</w:t>
      </w:r>
      <w:r w:rsidR="00EE2807">
        <w:rPr>
          <w:sz w:val="24"/>
        </w:rPr>
        <w:t xml:space="preserve"> Apr 2025</w:t>
      </w:r>
    </w:p>
    <w:p w14:paraId="17CEC61F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72934ADB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7ABAB39" w14:textId="16F0C3B8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C343A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EE2807">
        <w:rPr>
          <w:sz w:val="24"/>
          <w:lang w:eastAsia="zh-CN"/>
        </w:rPr>
        <w:t>container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0E45EC">
        <w:rPr>
          <w:sz w:val="24"/>
          <w:lang w:eastAsia="zh-CN"/>
        </w:rPr>
        <w:t>hoist up</w:t>
      </w:r>
      <w:r w:rsidR="00904BA3">
        <w:rPr>
          <w:sz w:val="24"/>
          <w:lang w:eastAsia="zh-CN"/>
        </w:rPr>
        <w:t xml:space="preserve"> onto lorry cha</w:t>
      </w:r>
      <w:r w:rsidR="00C343AA">
        <w:rPr>
          <w:sz w:val="24"/>
          <w:lang w:eastAsia="zh-CN"/>
        </w:rPr>
        <w:t xml:space="preserve">ssis and deliver to </w:t>
      </w:r>
      <w:r w:rsidR="00EE2807">
        <w:rPr>
          <w:sz w:val="24"/>
          <w:lang w:eastAsia="zh-CN"/>
        </w:rPr>
        <w:t xml:space="preserve">scrapyard for disposal </w:t>
      </w:r>
    </w:p>
    <w:p w14:paraId="2FD46055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1806052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34FBC92F" w14:textId="287E7349" w:rsidR="00811194" w:rsidRDefault="00C343A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</w:t>
      </w:r>
      <w:r w:rsidR="00904BA3">
        <w:rPr>
          <w:sz w:val="24"/>
          <w:szCs w:val="24"/>
          <w:lang w:eastAsia="zh-CN"/>
        </w:rPr>
        <w:t xml:space="preserve"> unit </w:t>
      </w:r>
      <w:r w:rsidR="00EE2807">
        <w:rPr>
          <w:sz w:val="24"/>
          <w:szCs w:val="24"/>
          <w:lang w:eastAsia="zh-CN"/>
        </w:rPr>
        <w:t xml:space="preserve">container storage </w:t>
      </w:r>
    </w:p>
    <w:p w14:paraId="3A61EE09" w14:textId="271C971F" w:rsidR="005177B9" w:rsidRDefault="00904BA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EE2807">
        <w:rPr>
          <w:sz w:val="24"/>
          <w:szCs w:val="24"/>
          <w:lang w:eastAsia="zh-CN"/>
        </w:rPr>
        <w:t xml:space="preserve">12 x 3.5 x 2.9 </w:t>
      </w:r>
      <w:r w:rsidR="00EF5B56">
        <w:rPr>
          <w:sz w:val="24"/>
          <w:szCs w:val="24"/>
          <w:lang w:eastAsia="zh-CN"/>
        </w:rPr>
        <w:t>m</w:t>
      </w:r>
    </w:p>
    <w:p w14:paraId="59F5AC11" w14:textId="06D5135E" w:rsidR="005177B9" w:rsidRPr="00C76164" w:rsidRDefault="00904BA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</w:t>
      </w:r>
      <w:r w:rsidR="005177B9">
        <w:rPr>
          <w:sz w:val="24"/>
          <w:szCs w:val="24"/>
          <w:lang w:eastAsia="zh-CN"/>
        </w:rPr>
        <w:t xml:space="preserve"> kg</w:t>
      </w:r>
    </w:p>
    <w:p w14:paraId="40D6F3C6" w14:textId="77777777"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14:paraId="1152C67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F94FE1A" w14:textId="4542903B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EE2807">
        <w:rPr>
          <w:sz w:val="24"/>
          <w:lang w:eastAsia="zh-CN"/>
        </w:rPr>
        <w:t>ed</w:t>
      </w:r>
    </w:p>
    <w:p w14:paraId="01E505BD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A19D26A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6BC563F" w14:textId="5F5412B4" w:rsidR="00A4691E" w:rsidRPr="002409DA" w:rsidRDefault="00A4691E">
      <w:pPr>
        <w:rPr>
          <w:sz w:val="24"/>
          <w:lang w:eastAsia="zh-CN"/>
        </w:rPr>
      </w:pPr>
    </w:p>
    <w:p w14:paraId="224582CF" w14:textId="77777777" w:rsidR="005226B3" w:rsidRDefault="005226B3">
      <w:pPr>
        <w:rPr>
          <w:sz w:val="24"/>
          <w:szCs w:val="24"/>
          <w:lang w:eastAsia="zh-CN"/>
        </w:rPr>
      </w:pPr>
    </w:p>
    <w:p w14:paraId="5FB80375" w14:textId="77777777"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14:paraId="31698B8D" w14:textId="28443A75" w:rsidR="00811194" w:rsidRDefault="008111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</w:t>
      </w:r>
      <w:r w:rsidR="00EE2807">
        <w:rPr>
          <w:sz w:val="24"/>
          <w:szCs w:val="24"/>
          <w:lang w:eastAsia="zh-CN"/>
        </w:rPr>
        <w:t xml:space="preserve">30 </w:t>
      </w:r>
      <w:r>
        <w:rPr>
          <w:sz w:val="24"/>
          <w:szCs w:val="24"/>
          <w:lang w:eastAsia="zh-CN"/>
        </w:rPr>
        <w:t xml:space="preserve">am </w:t>
      </w:r>
    </w:p>
    <w:p w14:paraId="391B7737" w14:textId="77777777" w:rsidR="00811194" w:rsidRPr="00811194" w:rsidRDefault="00811194">
      <w:pPr>
        <w:rPr>
          <w:sz w:val="24"/>
          <w:szCs w:val="24"/>
          <w:lang w:eastAsia="zh-CN"/>
        </w:rPr>
      </w:pPr>
    </w:p>
    <w:p w14:paraId="6DB94E65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79017B97" w14:textId="77777777" w:rsidR="00EF6CEA" w:rsidRDefault="00EF6CEA" w:rsidP="001D45A5">
      <w:pPr>
        <w:pStyle w:val="Heading4"/>
      </w:pPr>
      <w:r>
        <w:t>149 Gul Circle</w:t>
      </w:r>
    </w:p>
    <w:p w14:paraId="48EF3648" w14:textId="77777777" w:rsidR="003A6EE4" w:rsidRPr="00EF6CEA" w:rsidRDefault="00EF6CEA" w:rsidP="00EF6CEA">
      <w:pPr>
        <w:pStyle w:val="Heading4"/>
      </w:pPr>
      <w:r>
        <w:t>FMC Technologies Singapore</w:t>
      </w:r>
      <w:r w:rsidR="00811194">
        <w:t xml:space="preserve"> Pte Ltd</w:t>
      </w:r>
    </w:p>
    <w:p w14:paraId="1C024DB0" w14:textId="77777777" w:rsidR="006467DA" w:rsidRDefault="006467DA">
      <w:pPr>
        <w:rPr>
          <w:lang w:eastAsia="zh-CN"/>
        </w:rPr>
      </w:pPr>
    </w:p>
    <w:p w14:paraId="1F6B1123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697D2808" w14:textId="36A7DD05" w:rsidR="00211F1E" w:rsidRDefault="00EE280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EF6CEA">
        <w:rPr>
          <w:bCs/>
          <w:sz w:val="24"/>
          <w:lang w:eastAsia="zh-CN"/>
        </w:rPr>
        <w:t xml:space="preserve"> x </w:t>
      </w:r>
      <w:r w:rsidR="002409DA">
        <w:rPr>
          <w:bCs/>
          <w:sz w:val="24"/>
          <w:lang w:eastAsia="zh-CN"/>
        </w:rPr>
        <w:t>633 lo</w:t>
      </w:r>
      <w:r w:rsidR="00811194">
        <w:rPr>
          <w:bCs/>
          <w:sz w:val="24"/>
          <w:lang w:eastAsia="zh-CN"/>
        </w:rPr>
        <w:t>rry loader</w:t>
      </w:r>
    </w:p>
    <w:p w14:paraId="01759D37" w14:textId="77777777" w:rsidR="00840E13" w:rsidRDefault="00840E1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forklift </w:t>
      </w:r>
    </w:p>
    <w:p w14:paraId="181D0673" w14:textId="160278F6" w:rsidR="00904BA3" w:rsidRDefault="00904BA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Hydraulic</w:t>
      </w:r>
      <w:r w:rsidR="00EE2807">
        <w:rPr>
          <w:bCs/>
          <w:sz w:val="24"/>
          <w:lang w:eastAsia="zh-CN"/>
        </w:rPr>
        <w:t>/hand</w:t>
      </w:r>
      <w:r>
        <w:rPr>
          <w:bCs/>
          <w:sz w:val="24"/>
          <w:lang w:eastAsia="zh-CN"/>
        </w:rPr>
        <w:t xml:space="preserve"> jack</w:t>
      </w:r>
    </w:p>
    <w:p w14:paraId="2C8D177C" w14:textId="77777777" w:rsidR="00FB1D96" w:rsidRPr="00A4691E" w:rsidRDefault="00FB1D9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Woodblock </w:t>
      </w:r>
    </w:p>
    <w:p w14:paraId="3BCACDBF" w14:textId="3E22D7DB"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</w:p>
    <w:p w14:paraId="61931EF4" w14:textId="77777777" w:rsidR="00C84816" w:rsidRDefault="00C848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E43E479" w14:textId="1E489544"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B1D96">
        <w:rPr>
          <w:sz w:val="24"/>
          <w:lang w:eastAsia="zh-CN"/>
        </w:rPr>
        <w:t xml:space="preserve">ire </w:t>
      </w:r>
      <w:r w:rsidR="001268A8">
        <w:rPr>
          <w:sz w:val="24"/>
          <w:lang w:eastAsia="zh-CN"/>
        </w:rPr>
        <w:t>sling</w:t>
      </w:r>
    </w:p>
    <w:p w14:paraId="1C359495" w14:textId="60C10937" w:rsidR="00823AC1" w:rsidRDefault="00FB1D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4E91DDBD" w14:textId="77777777" w:rsidR="00C343AA" w:rsidRDefault="00C343A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CF46BAF" w14:textId="77777777" w:rsidR="00693582" w:rsidRPr="00E23F4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57D3F21D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14:paraId="78FC1EB2" w14:textId="77777777" w:rsidR="00840E1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22EAC3D7" w14:textId="77777777" w:rsidR="00C84816" w:rsidRDefault="00C8481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AE086EF" w14:textId="48D15D07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72A55FB4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4D557746" w14:textId="77777777"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14:paraId="62CD8E12" w14:textId="77777777"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2D039FC" w14:textId="77777777"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094D2C2D" w14:textId="77777777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70A47398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FF3765B" w14:textId="77777777" w:rsidR="00211D14" w:rsidRDefault="00140D68" w:rsidP="00FB1D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6A10848E" w14:textId="77777777"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16BA3366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0052948B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7B194CB8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14A11FD7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044F39AD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6E6448A8" w14:textId="77777777"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 w:rsidR="00FB1D96">
        <w:rPr>
          <w:sz w:val="24"/>
          <w:lang w:eastAsia="zh-CN"/>
        </w:rPr>
        <w:t xml:space="preserve"> lorry </w:t>
      </w:r>
      <w:r w:rsidR="003A6EE4">
        <w:rPr>
          <w:sz w:val="24"/>
          <w:lang w:eastAsia="zh-CN"/>
        </w:rPr>
        <w:t>crane at designated</w:t>
      </w:r>
      <w:r>
        <w:rPr>
          <w:sz w:val="24"/>
          <w:lang w:eastAsia="zh-CN"/>
        </w:rPr>
        <w:t xml:space="preserve"> </w:t>
      </w:r>
      <w:r w:rsidR="00FB1D96">
        <w:rPr>
          <w:sz w:val="24"/>
          <w:lang w:eastAsia="zh-CN"/>
        </w:rPr>
        <w:t>hoisting area</w:t>
      </w:r>
    </w:p>
    <w:p w14:paraId="184458AF" w14:textId="77777777" w:rsidR="00C343AA" w:rsidRDefault="00C343A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6AD6ABD2" w14:textId="6E3FC766" w:rsidR="00FB1D96" w:rsidRPr="00EE2807" w:rsidRDefault="00FB1D96" w:rsidP="00EE280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</w:t>
      </w:r>
      <w:r w:rsidR="00EE2807">
        <w:rPr>
          <w:sz w:val="24"/>
          <w:lang w:eastAsia="zh-CN"/>
        </w:rPr>
        <w:t xml:space="preserve"> container </w:t>
      </w:r>
      <w:r>
        <w:rPr>
          <w:sz w:val="24"/>
          <w:lang w:eastAsia="zh-CN"/>
        </w:rPr>
        <w:t xml:space="preserve">to 4” high and let it sit on solid woodblock </w:t>
      </w:r>
    </w:p>
    <w:p w14:paraId="488A98FD" w14:textId="0BE15EB3" w:rsidR="00D722D4" w:rsidRDefault="00D722D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</w:t>
      </w:r>
      <w:r w:rsidR="00EE2807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 bed </w:t>
      </w:r>
    </w:p>
    <w:p w14:paraId="081C0BF0" w14:textId="6EB39673" w:rsidR="00653B25" w:rsidRPr="00D722D4" w:rsidRDefault="00211D14" w:rsidP="00D72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</w:t>
      </w:r>
      <w:r w:rsidR="00EE2807">
        <w:rPr>
          <w:sz w:val="24"/>
          <w:lang w:eastAsia="zh-CN"/>
        </w:rPr>
        <w:t xml:space="preserve">container </w:t>
      </w:r>
      <w:r w:rsidR="003A6EE4">
        <w:rPr>
          <w:sz w:val="24"/>
          <w:lang w:eastAsia="zh-CN"/>
        </w:rPr>
        <w:t xml:space="preserve">from </w:t>
      </w:r>
      <w:r w:rsidR="00D722D4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14:paraId="3702AA7D" w14:textId="77777777" w:rsidR="00D722D4" w:rsidRDefault="00D722D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722D4">
        <w:rPr>
          <w:sz w:val="24"/>
          <w:lang w:eastAsia="zh-CN"/>
        </w:rPr>
        <w:t xml:space="preserve">Riggers to attached </w:t>
      </w:r>
      <w:r>
        <w:rPr>
          <w:sz w:val="24"/>
          <w:lang w:eastAsia="zh-CN"/>
        </w:rPr>
        <w:t>required sling</w:t>
      </w:r>
      <w:r w:rsidR="00211D14" w:rsidRPr="00D722D4">
        <w:rPr>
          <w:sz w:val="24"/>
          <w:lang w:eastAsia="zh-CN"/>
        </w:rPr>
        <w:t xml:space="preserve"> to c</w:t>
      </w:r>
      <w:r>
        <w:rPr>
          <w:sz w:val="24"/>
          <w:lang w:eastAsia="zh-CN"/>
        </w:rPr>
        <w:t xml:space="preserve">rane hook </w:t>
      </w:r>
    </w:p>
    <w:p w14:paraId="14190777" w14:textId="77777777" w:rsidR="00C84816" w:rsidRDefault="00C84816" w:rsidP="00C8481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36365EF" w14:textId="4D88CC78" w:rsidR="00C84816" w:rsidRPr="00C84816" w:rsidRDefault="00D722D4" w:rsidP="00C848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onto rigging point of </w:t>
      </w:r>
      <w:r w:rsidR="00EE2807">
        <w:rPr>
          <w:sz w:val="24"/>
          <w:lang w:eastAsia="zh-CN"/>
        </w:rPr>
        <w:t>container</w:t>
      </w:r>
    </w:p>
    <w:p w14:paraId="230AD226" w14:textId="6FA68C5B" w:rsidR="00211D14" w:rsidRPr="00C84816" w:rsidRDefault="00A217F6" w:rsidP="00C848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84816">
        <w:rPr>
          <w:sz w:val="24"/>
          <w:lang w:eastAsia="zh-CN"/>
        </w:rPr>
        <w:t xml:space="preserve">Once rigging work is done, signalman to give signal to crane operator to hoist up </w:t>
      </w:r>
      <w:r w:rsidR="00EE2807" w:rsidRPr="00C84816">
        <w:rPr>
          <w:sz w:val="24"/>
          <w:lang w:eastAsia="zh-CN"/>
        </w:rPr>
        <w:t>container</w:t>
      </w:r>
      <w:r w:rsidR="00D722D4" w:rsidRPr="00C84816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            </w:t>
      </w:r>
    </w:p>
    <w:p w14:paraId="712CCE26" w14:textId="3C424CD4" w:rsidR="00155DE2" w:rsidRPr="00A217F6" w:rsidRDefault="00790012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>L</w:t>
      </w:r>
      <w:r w:rsidR="00EF5B56">
        <w:rPr>
          <w:sz w:val="24"/>
          <w:lang w:eastAsia="zh-CN"/>
        </w:rPr>
        <w:t xml:space="preserve">oad </w:t>
      </w:r>
      <w:r w:rsidR="00EE2807">
        <w:rPr>
          <w:sz w:val="24"/>
          <w:lang w:eastAsia="zh-CN"/>
        </w:rPr>
        <w:t xml:space="preserve">up </w:t>
      </w:r>
      <w:r w:rsidR="00EF5B56">
        <w:rPr>
          <w:sz w:val="24"/>
          <w:lang w:eastAsia="zh-CN"/>
        </w:rPr>
        <w:t xml:space="preserve">onto </w:t>
      </w:r>
      <w:r w:rsidR="00EE2807">
        <w:rPr>
          <w:sz w:val="24"/>
          <w:lang w:eastAsia="zh-CN"/>
        </w:rPr>
        <w:t>low-loader</w:t>
      </w:r>
      <w:r w:rsidR="00251AD9" w:rsidRPr="00A217F6">
        <w:rPr>
          <w:sz w:val="24"/>
          <w:lang w:eastAsia="zh-CN"/>
        </w:rPr>
        <w:t xml:space="preserve"> chassis</w:t>
      </w:r>
    </w:p>
    <w:p w14:paraId="575CBF82" w14:textId="50FCE78D" w:rsidR="005226B3" w:rsidRPr="00EE2807" w:rsidRDefault="00211D14" w:rsidP="00EE280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</w:t>
      </w:r>
      <w:r w:rsidR="00EE2807">
        <w:rPr>
          <w:sz w:val="24"/>
          <w:lang w:eastAsia="zh-CN"/>
        </w:rPr>
        <w:t>and s</w:t>
      </w:r>
      <w:r w:rsidR="00251AD9" w:rsidRPr="00EE2807">
        <w:rPr>
          <w:sz w:val="24"/>
          <w:lang w:eastAsia="zh-CN"/>
        </w:rPr>
        <w:t>ecured</w:t>
      </w:r>
      <w:r w:rsidR="00A217F6" w:rsidRPr="00EE2807">
        <w:rPr>
          <w:sz w:val="24"/>
          <w:lang w:eastAsia="zh-CN"/>
        </w:rPr>
        <w:t xml:space="preserve"> </w:t>
      </w:r>
      <w:r w:rsidR="00EE2807" w:rsidRPr="00EE2807">
        <w:rPr>
          <w:sz w:val="24"/>
          <w:lang w:eastAsia="zh-CN"/>
        </w:rPr>
        <w:t>container</w:t>
      </w:r>
      <w:r w:rsidR="00A217F6" w:rsidRPr="00EE2807">
        <w:rPr>
          <w:sz w:val="24"/>
          <w:lang w:eastAsia="zh-CN"/>
        </w:rPr>
        <w:t xml:space="preserve"> with </w:t>
      </w:r>
      <w:r w:rsidR="00E23F4A" w:rsidRPr="00EE2807">
        <w:rPr>
          <w:sz w:val="24"/>
          <w:lang w:eastAsia="zh-CN"/>
        </w:rPr>
        <w:t xml:space="preserve">strapping </w:t>
      </w:r>
      <w:r w:rsidR="00A217F6" w:rsidRPr="00EE2807">
        <w:rPr>
          <w:sz w:val="24"/>
          <w:lang w:eastAsia="zh-CN"/>
        </w:rPr>
        <w:t>b</w:t>
      </w:r>
      <w:r w:rsidR="00E23F4A" w:rsidRPr="00EE2807">
        <w:rPr>
          <w:sz w:val="24"/>
          <w:lang w:eastAsia="zh-CN"/>
        </w:rPr>
        <w:t>elt</w:t>
      </w:r>
      <w:r w:rsidR="00404F5E" w:rsidRPr="00EE2807">
        <w:rPr>
          <w:sz w:val="24"/>
          <w:lang w:eastAsia="zh-CN"/>
        </w:rPr>
        <w:t xml:space="preserve"> </w:t>
      </w:r>
    </w:p>
    <w:p w14:paraId="1C2BBB4A" w14:textId="3F1DF81C" w:rsidR="00E23F4A" w:rsidRPr="00C343AA" w:rsidRDefault="00C343AA" w:rsidP="00C343A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</w:t>
      </w:r>
      <w:r w:rsidR="00EE2807">
        <w:rPr>
          <w:sz w:val="24"/>
          <w:lang w:eastAsia="zh-CN"/>
        </w:rPr>
        <w:t xml:space="preserve">scrapyard for disposal </w:t>
      </w:r>
    </w:p>
    <w:p w14:paraId="54BCD049" w14:textId="77777777"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14:paraId="6A8F6885" w14:textId="77777777"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14:paraId="1AA994A7" w14:textId="77777777"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76B89871" w14:textId="77777777" w:rsidR="00E23F4A" w:rsidRDefault="00E23F4A" w:rsidP="00E23F4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22BD15B9" w14:textId="77777777" w:rsidR="0099046A" w:rsidRPr="00404F5E" w:rsidRDefault="00E23F4A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</w:t>
      </w:r>
      <w:r w:rsidR="0099046A" w:rsidRPr="00404F5E">
        <w:rPr>
          <w:sz w:val="24"/>
          <w:lang w:eastAsia="zh-CN"/>
        </w:rPr>
        <w:t>Best Regards</w:t>
      </w:r>
    </w:p>
    <w:p w14:paraId="4AF7189F" w14:textId="77777777" w:rsidR="0099046A" w:rsidRDefault="00E23F4A" w:rsidP="00E23F4A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           </w:t>
      </w:r>
      <w:r w:rsidR="00A217F6">
        <w:rPr>
          <w:sz w:val="24"/>
          <w:lang w:eastAsia="zh-CN"/>
        </w:rPr>
        <w:t xml:space="preserve">Kevin Wong </w:t>
      </w:r>
      <w:r>
        <w:rPr>
          <w:sz w:val="24"/>
          <w:lang w:eastAsia="zh-CN"/>
        </w:rPr>
        <w:t xml:space="preserve">/ </w:t>
      </w:r>
      <w:proofErr w:type="spellStart"/>
      <w:r>
        <w:rPr>
          <w:sz w:val="24"/>
          <w:lang w:eastAsia="zh-CN"/>
        </w:rPr>
        <w:t>Zailani</w:t>
      </w:r>
      <w:proofErr w:type="spellEnd"/>
    </w:p>
    <w:p w14:paraId="0478715E" w14:textId="77777777" w:rsidR="00A217F6" w:rsidRDefault="00E23F4A" w:rsidP="00E23F4A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99046A">
        <w:rPr>
          <w:sz w:val="24"/>
          <w:szCs w:val="24"/>
        </w:rPr>
        <w:t>Eric Wong Machinery Transportation Pte Ltd</w:t>
      </w:r>
    </w:p>
    <w:p w14:paraId="1BA1E251" w14:textId="77777777" w:rsidR="006467DA" w:rsidRPr="008656C4" w:rsidRDefault="00E23F4A" w:rsidP="00E23F4A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4C1D03" w14:textId="77777777" w:rsidR="00781530" w:rsidRDefault="00781530">
      <w:r>
        <w:separator/>
      </w:r>
    </w:p>
  </w:endnote>
  <w:endnote w:type="continuationSeparator" w:id="0">
    <w:p w14:paraId="454A8842" w14:textId="77777777" w:rsidR="00781530" w:rsidRDefault="00781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226E1E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5348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5348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D58CD7" w14:textId="77777777" w:rsidR="00781530" w:rsidRDefault="00781530">
      <w:r>
        <w:separator/>
      </w:r>
    </w:p>
  </w:footnote>
  <w:footnote w:type="continuationSeparator" w:id="0">
    <w:p w14:paraId="32378FF4" w14:textId="77777777" w:rsidR="00781530" w:rsidRDefault="00781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14A328" w14:textId="4B7D0A6F" w:rsidR="00183C4E" w:rsidRPr="00C84816" w:rsidRDefault="00AC5EF7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2DE2520D" wp14:editId="47A2BE50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84816">
      <w:rPr>
        <w:b/>
        <w:sz w:val="28"/>
      </w:rPr>
      <w:t xml:space="preserve">             </w:t>
    </w:r>
    <w:r w:rsidR="00183C4E">
      <w:rPr>
        <w:b/>
        <w:sz w:val="28"/>
      </w:rPr>
      <w:t xml:space="preserve">    </w:t>
    </w:r>
    <w:r w:rsidR="00183C4E">
      <w:rPr>
        <w:b/>
        <w:color w:val="0000FF"/>
        <w:sz w:val="28"/>
      </w:rPr>
      <w:t>ERIC WONG MACHINERY TRANSPORTATION PTE LTD</w:t>
    </w:r>
  </w:p>
  <w:p w14:paraId="6BC3DFF0" w14:textId="77777777" w:rsidR="00183C4E" w:rsidRDefault="00C343AA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5472F30C" w14:textId="77777777" w:rsidR="00183C4E" w:rsidRDefault="001D45A5">
    <w:pPr>
      <w:pStyle w:val="Header"/>
      <w:jc w:val="center"/>
    </w:pPr>
    <w:r>
      <w:t>Tel</w:t>
    </w:r>
    <w:r w:rsidR="00183C4E">
      <w:t>: 62</w:t>
    </w:r>
    <w:r w:rsidR="00C343AA">
      <w:t>824175, 62828203, 62826020</w:t>
    </w:r>
  </w:p>
  <w:p w14:paraId="58E2ECBF" w14:textId="77777777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4A14FFA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B85F594" w14:textId="77777777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19766409">
    <w:abstractNumId w:val="3"/>
  </w:num>
  <w:num w:numId="2" w16cid:durableId="725760312">
    <w:abstractNumId w:val="6"/>
  </w:num>
  <w:num w:numId="3" w16cid:durableId="2065134827">
    <w:abstractNumId w:val="1"/>
  </w:num>
  <w:num w:numId="4" w16cid:durableId="177080612">
    <w:abstractNumId w:val="13"/>
  </w:num>
  <w:num w:numId="5" w16cid:durableId="1158963656">
    <w:abstractNumId w:val="7"/>
  </w:num>
  <w:num w:numId="6" w16cid:durableId="283851652">
    <w:abstractNumId w:val="9"/>
  </w:num>
  <w:num w:numId="7" w16cid:durableId="2068138350">
    <w:abstractNumId w:val="5"/>
  </w:num>
  <w:num w:numId="8" w16cid:durableId="398405971">
    <w:abstractNumId w:val="10"/>
  </w:num>
  <w:num w:numId="9" w16cid:durableId="2004969627">
    <w:abstractNumId w:val="2"/>
  </w:num>
  <w:num w:numId="10" w16cid:durableId="1197156943">
    <w:abstractNumId w:val="11"/>
  </w:num>
  <w:num w:numId="11" w16cid:durableId="35700406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17731138">
    <w:abstractNumId w:val="0"/>
  </w:num>
  <w:num w:numId="13" w16cid:durableId="364525371">
    <w:abstractNumId w:val="8"/>
  </w:num>
  <w:num w:numId="14" w16cid:durableId="1404330220">
    <w:abstractNumId w:val="12"/>
  </w:num>
  <w:num w:numId="15" w16cid:durableId="12504301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208EC"/>
    <w:rsid w:val="00026EAD"/>
    <w:rsid w:val="0003705D"/>
    <w:rsid w:val="0005684E"/>
    <w:rsid w:val="0007152C"/>
    <w:rsid w:val="00077750"/>
    <w:rsid w:val="00094D4F"/>
    <w:rsid w:val="000A4E07"/>
    <w:rsid w:val="000C6227"/>
    <w:rsid w:val="000C68D5"/>
    <w:rsid w:val="000D3C89"/>
    <w:rsid w:val="000D3F7C"/>
    <w:rsid w:val="000E0C67"/>
    <w:rsid w:val="000E45EC"/>
    <w:rsid w:val="001143E0"/>
    <w:rsid w:val="0011475D"/>
    <w:rsid w:val="001218B2"/>
    <w:rsid w:val="00124964"/>
    <w:rsid w:val="001268A8"/>
    <w:rsid w:val="001362B6"/>
    <w:rsid w:val="001371A5"/>
    <w:rsid w:val="00140D68"/>
    <w:rsid w:val="00141D73"/>
    <w:rsid w:val="00144C6C"/>
    <w:rsid w:val="001463B3"/>
    <w:rsid w:val="00155DE2"/>
    <w:rsid w:val="00170D35"/>
    <w:rsid w:val="0017369C"/>
    <w:rsid w:val="00183C4E"/>
    <w:rsid w:val="00192797"/>
    <w:rsid w:val="001C50B5"/>
    <w:rsid w:val="001D45A5"/>
    <w:rsid w:val="001E660B"/>
    <w:rsid w:val="00206BD9"/>
    <w:rsid w:val="0020764D"/>
    <w:rsid w:val="00211D14"/>
    <w:rsid w:val="00211F1E"/>
    <w:rsid w:val="00220AA6"/>
    <w:rsid w:val="002409DA"/>
    <w:rsid w:val="00251AD9"/>
    <w:rsid w:val="00257C21"/>
    <w:rsid w:val="002A49A6"/>
    <w:rsid w:val="002D59AA"/>
    <w:rsid w:val="0030317F"/>
    <w:rsid w:val="00333DB7"/>
    <w:rsid w:val="00347849"/>
    <w:rsid w:val="00375E51"/>
    <w:rsid w:val="003A1B9C"/>
    <w:rsid w:val="003A6EE4"/>
    <w:rsid w:val="003C0845"/>
    <w:rsid w:val="003C132F"/>
    <w:rsid w:val="003D2469"/>
    <w:rsid w:val="003D5FEC"/>
    <w:rsid w:val="00404F5E"/>
    <w:rsid w:val="00422825"/>
    <w:rsid w:val="00456295"/>
    <w:rsid w:val="00466C7A"/>
    <w:rsid w:val="004D1565"/>
    <w:rsid w:val="00501090"/>
    <w:rsid w:val="005177B9"/>
    <w:rsid w:val="005226B3"/>
    <w:rsid w:val="005463C4"/>
    <w:rsid w:val="0057657F"/>
    <w:rsid w:val="0059398E"/>
    <w:rsid w:val="005D3C81"/>
    <w:rsid w:val="006467DA"/>
    <w:rsid w:val="00647F9A"/>
    <w:rsid w:val="00653B25"/>
    <w:rsid w:val="0066401C"/>
    <w:rsid w:val="00670B64"/>
    <w:rsid w:val="00675E42"/>
    <w:rsid w:val="00682435"/>
    <w:rsid w:val="00687F15"/>
    <w:rsid w:val="00693582"/>
    <w:rsid w:val="006B3F8F"/>
    <w:rsid w:val="006C647D"/>
    <w:rsid w:val="006F12DE"/>
    <w:rsid w:val="006F7683"/>
    <w:rsid w:val="007036E3"/>
    <w:rsid w:val="0073363D"/>
    <w:rsid w:val="00756E36"/>
    <w:rsid w:val="00760813"/>
    <w:rsid w:val="00777860"/>
    <w:rsid w:val="00781530"/>
    <w:rsid w:val="00790012"/>
    <w:rsid w:val="00797545"/>
    <w:rsid w:val="007A7967"/>
    <w:rsid w:val="007C64F8"/>
    <w:rsid w:val="007D338F"/>
    <w:rsid w:val="007D4C7E"/>
    <w:rsid w:val="007F663B"/>
    <w:rsid w:val="00811194"/>
    <w:rsid w:val="008215D8"/>
    <w:rsid w:val="00823AC1"/>
    <w:rsid w:val="00840E13"/>
    <w:rsid w:val="008656C4"/>
    <w:rsid w:val="00871396"/>
    <w:rsid w:val="0087572A"/>
    <w:rsid w:val="00885DDC"/>
    <w:rsid w:val="00895D5D"/>
    <w:rsid w:val="00897119"/>
    <w:rsid w:val="008C067B"/>
    <w:rsid w:val="008C1794"/>
    <w:rsid w:val="008D2441"/>
    <w:rsid w:val="008F5ECF"/>
    <w:rsid w:val="00904BA3"/>
    <w:rsid w:val="0092513A"/>
    <w:rsid w:val="009274E3"/>
    <w:rsid w:val="00964ED6"/>
    <w:rsid w:val="00971AE8"/>
    <w:rsid w:val="0099046A"/>
    <w:rsid w:val="009A18A9"/>
    <w:rsid w:val="009A228D"/>
    <w:rsid w:val="009B7603"/>
    <w:rsid w:val="009F4FEB"/>
    <w:rsid w:val="00A20F20"/>
    <w:rsid w:val="00A217F6"/>
    <w:rsid w:val="00A2540E"/>
    <w:rsid w:val="00A341BC"/>
    <w:rsid w:val="00A46827"/>
    <w:rsid w:val="00A4691E"/>
    <w:rsid w:val="00A473C0"/>
    <w:rsid w:val="00A53483"/>
    <w:rsid w:val="00A73EA0"/>
    <w:rsid w:val="00A76740"/>
    <w:rsid w:val="00A81D33"/>
    <w:rsid w:val="00A9491E"/>
    <w:rsid w:val="00AA67DA"/>
    <w:rsid w:val="00AC5EF7"/>
    <w:rsid w:val="00AD3018"/>
    <w:rsid w:val="00AD588A"/>
    <w:rsid w:val="00AD5F61"/>
    <w:rsid w:val="00B06871"/>
    <w:rsid w:val="00B11E28"/>
    <w:rsid w:val="00B16B6D"/>
    <w:rsid w:val="00B568EA"/>
    <w:rsid w:val="00B742F4"/>
    <w:rsid w:val="00B86C01"/>
    <w:rsid w:val="00C15DC7"/>
    <w:rsid w:val="00C343AA"/>
    <w:rsid w:val="00C4669E"/>
    <w:rsid w:val="00C64D94"/>
    <w:rsid w:val="00C72DAD"/>
    <w:rsid w:val="00C76164"/>
    <w:rsid w:val="00C84816"/>
    <w:rsid w:val="00C95881"/>
    <w:rsid w:val="00CB69E6"/>
    <w:rsid w:val="00D07325"/>
    <w:rsid w:val="00D221DF"/>
    <w:rsid w:val="00D35F55"/>
    <w:rsid w:val="00D41A4A"/>
    <w:rsid w:val="00D722D4"/>
    <w:rsid w:val="00DA01F0"/>
    <w:rsid w:val="00DC1882"/>
    <w:rsid w:val="00E0511C"/>
    <w:rsid w:val="00E23F4A"/>
    <w:rsid w:val="00E3288E"/>
    <w:rsid w:val="00E5183B"/>
    <w:rsid w:val="00E55223"/>
    <w:rsid w:val="00E55671"/>
    <w:rsid w:val="00E71843"/>
    <w:rsid w:val="00E76DB5"/>
    <w:rsid w:val="00EC1220"/>
    <w:rsid w:val="00ED192D"/>
    <w:rsid w:val="00EE2807"/>
    <w:rsid w:val="00EE45E1"/>
    <w:rsid w:val="00EF55B5"/>
    <w:rsid w:val="00EF5B56"/>
    <w:rsid w:val="00EF6CEA"/>
    <w:rsid w:val="00F03666"/>
    <w:rsid w:val="00F25404"/>
    <w:rsid w:val="00F63C6A"/>
    <w:rsid w:val="00F75133"/>
    <w:rsid w:val="00FA1974"/>
    <w:rsid w:val="00FB1D96"/>
    <w:rsid w:val="00FC40A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0CA3B9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2759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2024-04-04T03:03:00Z</cp:lastPrinted>
  <dcterms:created xsi:type="dcterms:W3CDTF">2025-04-07T02:41:00Z</dcterms:created>
  <dcterms:modified xsi:type="dcterms:W3CDTF">2025-04-07T02:44:00Z</dcterms:modified>
</cp:coreProperties>
</file>