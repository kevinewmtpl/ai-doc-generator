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D77929">
      <w:pPr>
        <w:rPr>
          <w:sz w:val="24"/>
          <w:lang w:eastAsia="zh-CN"/>
        </w:rPr>
      </w:pPr>
      <w:r>
        <w:rPr>
          <w:sz w:val="24"/>
        </w:rPr>
        <w:t>Date: 03</w:t>
      </w:r>
      <w:r w:rsidRPr="00D77929">
        <w:rPr>
          <w:sz w:val="24"/>
          <w:vertAlign w:val="superscript"/>
        </w:rPr>
        <w:t>rd</w:t>
      </w:r>
      <w:r>
        <w:rPr>
          <w:sz w:val="24"/>
        </w:rPr>
        <w:t xml:space="preserve"> Jan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565">
        <w:rPr>
          <w:sz w:val="24"/>
          <w:lang w:eastAsia="zh-CN"/>
        </w:rPr>
        <w:t>unlo</w:t>
      </w:r>
      <w:r w:rsidR="00650977">
        <w:rPr>
          <w:sz w:val="24"/>
          <w:lang w:eastAsia="zh-CN"/>
        </w:rPr>
        <w:t xml:space="preserve">ad </w:t>
      </w:r>
      <w:r w:rsidR="00CA3F30">
        <w:rPr>
          <w:sz w:val="24"/>
          <w:lang w:eastAsia="zh-CN"/>
        </w:rPr>
        <w:t xml:space="preserve">1 unit machine from </w:t>
      </w:r>
      <w:r w:rsidR="00E26426">
        <w:rPr>
          <w:sz w:val="24"/>
          <w:lang w:eastAsia="zh-CN"/>
        </w:rPr>
        <w:t>lorry chassis</w:t>
      </w:r>
      <w:r w:rsidR="00650977">
        <w:rPr>
          <w:sz w:val="24"/>
          <w:lang w:eastAsia="zh-CN"/>
        </w:rPr>
        <w:t xml:space="preserve"> </w:t>
      </w:r>
      <w:r w:rsidR="00190565">
        <w:rPr>
          <w:sz w:val="24"/>
          <w:lang w:eastAsia="zh-CN"/>
        </w:rPr>
        <w:t xml:space="preserve">and </w:t>
      </w:r>
      <w:r w:rsidR="00FF0DF6">
        <w:rPr>
          <w:sz w:val="24"/>
          <w:lang w:eastAsia="zh-CN"/>
        </w:rPr>
        <w:t>load onto platform, shift and position into customer premise at ground</w:t>
      </w:r>
      <w:r w:rsidR="001F0F55">
        <w:rPr>
          <w:sz w:val="24"/>
          <w:lang w:eastAsia="zh-CN"/>
        </w:rPr>
        <w:t xml:space="preserve"> floor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36BF8" w:rsidRDefault="001F0F55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QTE-300MY SG500U </w:t>
      </w:r>
    </w:p>
    <w:p w:rsidR="00650977" w:rsidRDefault="001F0F55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2705 x 1690 x 1725 m</w:t>
      </w:r>
      <w:r w:rsidR="00650977">
        <w:rPr>
          <w:sz w:val="24"/>
          <w:szCs w:val="24"/>
          <w:lang w:eastAsia="zh-CN"/>
        </w:rPr>
        <w:t>m</w:t>
      </w:r>
    </w:p>
    <w:p w:rsidR="00650977" w:rsidRDefault="001F0F55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 6</w:t>
      </w:r>
      <w:r w:rsidR="00650977">
        <w:rPr>
          <w:sz w:val="24"/>
          <w:szCs w:val="24"/>
          <w:lang w:eastAsia="zh-CN"/>
        </w:rPr>
        <w:t>00 kg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F0F55">
      <w:pPr>
        <w:rPr>
          <w:sz w:val="24"/>
          <w:lang w:eastAsia="zh-CN"/>
        </w:rPr>
      </w:pPr>
      <w:r>
        <w:rPr>
          <w:sz w:val="24"/>
          <w:lang w:eastAsia="zh-CN"/>
        </w:rPr>
        <w:t>14/01/23</w:t>
      </w:r>
      <w:r w:rsidR="00336BF8">
        <w:rPr>
          <w:sz w:val="24"/>
          <w:lang w:eastAsia="zh-CN"/>
        </w:rPr>
        <w:t xml:space="preserve"> (Saturday) 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6BF8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36BF8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</w:p>
    <w:p w:rsidR="00336BF8" w:rsidRPr="00336BF8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94632" w:rsidRDefault="004946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494632" w:rsidRDefault="00D779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13:00pm – 16</w:t>
      </w:r>
      <w:bookmarkStart w:id="0" w:name="_GoBack"/>
      <w:bookmarkEnd w:id="0"/>
      <w:r w:rsidR="00336BF8">
        <w:rPr>
          <w:bCs/>
          <w:sz w:val="24"/>
          <w:szCs w:val="24"/>
          <w:lang w:eastAsia="zh-CN"/>
        </w:rPr>
        <w:t xml:space="preserve">:00pm </w:t>
      </w: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1F0F55">
        <w:t>5012 A.M.K Ave 5 #01-04</w:t>
      </w:r>
    </w:p>
    <w:p w:rsidR="005C0BC7" w:rsidRPr="00257C21" w:rsidRDefault="00336BF8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Akribis System</w:t>
      </w:r>
      <w:r w:rsidR="00650977">
        <w:rPr>
          <w:sz w:val="24"/>
          <w:szCs w:val="24"/>
          <w:lang w:eastAsia="zh-CN"/>
        </w:rPr>
        <w:t>s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035A1B" w:rsidRDefault="006509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57BD2">
        <w:rPr>
          <w:sz w:val="24"/>
          <w:lang w:eastAsia="zh-CN"/>
        </w:rPr>
        <w:t xml:space="preserve"> x 633 lorry loader</w:t>
      </w:r>
    </w:p>
    <w:p w:rsidR="0065097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A5733B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F0F55">
        <w:rPr>
          <w:sz w:val="24"/>
          <w:lang w:eastAsia="zh-CN"/>
        </w:rPr>
        <w:t xml:space="preserve">sling </w:t>
      </w:r>
    </w:p>
    <w:p w:rsidR="00650977" w:rsidRDefault="006509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336BF8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4E3B1A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94632" w:rsidRDefault="0049463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1F0F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AE6327">
        <w:rPr>
          <w:sz w:val="24"/>
          <w:lang w:eastAsia="zh-CN"/>
        </w:rPr>
        <w:t xml:space="preserve"> at designated location for the lifting</w:t>
      </w:r>
    </w:p>
    <w:p w:rsidR="00AE6327" w:rsidRPr="00494632" w:rsidRDefault="006D086B" w:rsidP="004946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and lay out </w:t>
      </w:r>
      <w:r w:rsidR="00F60C48">
        <w:rPr>
          <w:sz w:val="24"/>
          <w:lang w:eastAsia="zh-CN"/>
        </w:rPr>
        <w:t xml:space="preserve">platform </w:t>
      </w:r>
      <w:r w:rsidR="001C168C">
        <w:rPr>
          <w:sz w:val="24"/>
          <w:lang w:eastAsia="zh-CN"/>
        </w:rPr>
        <w:t xml:space="preserve">directly in front of tenant door entrance </w:t>
      </w:r>
      <w:r w:rsidR="00F60C48">
        <w:rPr>
          <w:sz w:val="24"/>
          <w:lang w:eastAsia="zh-CN"/>
        </w:rPr>
        <w:t xml:space="preserve">for </w:t>
      </w:r>
      <w:r w:rsidR="00494632">
        <w:rPr>
          <w:sz w:val="24"/>
          <w:lang w:eastAsia="zh-CN"/>
        </w:rPr>
        <w:t>machine pathway</w:t>
      </w:r>
    </w:p>
    <w:p w:rsidR="003A5734" w:rsidRDefault="003A57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650977">
        <w:rPr>
          <w:sz w:val="24"/>
          <w:lang w:eastAsia="zh-CN"/>
        </w:rPr>
        <w:t>own machine</w:t>
      </w:r>
      <w:r w:rsidR="00CA3F30">
        <w:rPr>
          <w:sz w:val="24"/>
          <w:lang w:eastAsia="zh-CN"/>
        </w:rPr>
        <w:t xml:space="preserve"> from lorry chassis</w:t>
      </w:r>
      <w:r w:rsidR="00650977">
        <w:rPr>
          <w:sz w:val="24"/>
          <w:lang w:eastAsia="zh-CN"/>
        </w:rPr>
        <w:t xml:space="preserve"> </w:t>
      </w:r>
    </w:p>
    <w:p w:rsidR="00AE6327" w:rsidRPr="00650977" w:rsidRDefault="00F60C48" w:rsidP="006509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50977">
        <w:rPr>
          <w:sz w:val="24"/>
          <w:lang w:eastAsia="zh-CN"/>
        </w:rPr>
        <w:t>Load machine onto platform</w:t>
      </w:r>
    </w:p>
    <w:p w:rsidR="00FF0DF6" w:rsidRPr="00F60C48" w:rsidRDefault="001F0F55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650977" w:rsidRPr="001F0F55" w:rsidRDefault="006467DA" w:rsidP="001F0F5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F0F55" w:rsidRDefault="001F0F55" w:rsidP="001F0F5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Pr="00650977" w:rsidRDefault="001F0F55" w:rsidP="006509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BFE" w:rsidRDefault="00EE3BFE">
      <w:r>
        <w:separator/>
      </w:r>
    </w:p>
  </w:endnote>
  <w:endnote w:type="continuationSeparator" w:id="0">
    <w:p w:rsidR="00EE3BFE" w:rsidRDefault="00EE3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7792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7792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BFE" w:rsidRDefault="00EE3BFE">
      <w:r>
        <w:separator/>
      </w:r>
    </w:p>
  </w:footnote>
  <w:footnote w:type="continuationSeparator" w:id="0">
    <w:p w:rsidR="00EE3BFE" w:rsidRDefault="00EE3B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E3B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E3BF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A1B"/>
    <w:rsid w:val="0007152C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1F0F55"/>
    <w:rsid w:val="00205484"/>
    <w:rsid w:val="00211C09"/>
    <w:rsid w:val="00224144"/>
    <w:rsid w:val="00257C21"/>
    <w:rsid w:val="002B78FC"/>
    <w:rsid w:val="002F791A"/>
    <w:rsid w:val="0031325A"/>
    <w:rsid w:val="00336BF8"/>
    <w:rsid w:val="003A5734"/>
    <w:rsid w:val="003D2F0E"/>
    <w:rsid w:val="00420DA0"/>
    <w:rsid w:val="0046470C"/>
    <w:rsid w:val="00466C7A"/>
    <w:rsid w:val="00494632"/>
    <w:rsid w:val="004E3B1A"/>
    <w:rsid w:val="005053DB"/>
    <w:rsid w:val="005C0BC7"/>
    <w:rsid w:val="005D6724"/>
    <w:rsid w:val="00613B79"/>
    <w:rsid w:val="00634FB5"/>
    <w:rsid w:val="00642D30"/>
    <w:rsid w:val="006467DA"/>
    <w:rsid w:val="00650977"/>
    <w:rsid w:val="006D086B"/>
    <w:rsid w:val="006E2974"/>
    <w:rsid w:val="006F0D62"/>
    <w:rsid w:val="007F5784"/>
    <w:rsid w:val="007F6241"/>
    <w:rsid w:val="00853A9B"/>
    <w:rsid w:val="00895D5D"/>
    <w:rsid w:val="008A584A"/>
    <w:rsid w:val="008F0C05"/>
    <w:rsid w:val="00947639"/>
    <w:rsid w:val="00971AE8"/>
    <w:rsid w:val="0099046A"/>
    <w:rsid w:val="00A5733B"/>
    <w:rsid w:val="00A57BD2"/>
    <w:rsid w:val="00A952EB"/>
    <w:rsid w:val="00AA68FF"/>
    <w:rsid w:val="00AD4265"/>
    <w:rsid w:val="00AE6327"/>
    <w:rsid w:val="00AF60C1"/>
    <w:rsid w:val="00B474FF"/>
    <w:rsid w:val="00B575EA"/>
    <w:rsid w:val="00C04D58"/>
    <w:rsid w:val="00C21D12"/>
    <w:rsid w:val="00CA18BB"/>
    <w:rsid w:val="00CA3F30"/>
    <w:rsid w:val="00CB2E4C"/>
    <w:rsid w:val="00D1112A"/>
    <w:rsid w:val="00D77929"/>
    <w:rsid w:val="00DB44E3"/>
    <w:rsid w:val="00E26426"/>
    <w:rsid w:val="00E441E4"/>
    <w:rsid w:val="00E55579"/>
    <w:rsid w:val="00E72C9D"/>
    <w:rsid w:val="00E76DB5"/>
    <w:rsid w:val="00EB7188"/>
    <w:rsid w:val="00EC1220"/>
    <w:rsid w:val="00EE3BFE"/>
    <w:rsid w:val="00F60975"/>
    <w:rsid w:val="00F60C48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3C6AD-2F84-4B87-9A9D-61EC40143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2019-10-25T07:25:00Z</cp:lastPrinted>
  <dcterms:created xsi:type="dcterms:W3CDTF">2022-12-22T05:17:00Z</dcterms:created>
  <dcterms:modified xsi:type="dcterms:W3CDTF">2023-01-03T05:09:00Z</dcterms:modified>
</cp:coreProperties>
</file>