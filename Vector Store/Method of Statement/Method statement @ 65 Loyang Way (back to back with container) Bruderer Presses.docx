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41406">
      <w:pPr>
        <w:rPr>
          <w:sz w:val="24"/>
          <w:lang w:eastAsia="zh-CN"/>
        </w:rPr>
      </w:pPr>
      <w:r>
        <w:rPr>
          <w:sz w:val="24"/>
        </w:rPr>
        <w:t>Date: 05</w:t>
      </w:r>
      <w:bookmarkStart w:id="0" w:name="_GoBack"/>
      <w:bookmarkEnd w:id="0"/>
      <w:r w:rsidR="00340182" w:rsidRPr="00340182">
        <w:rPr>
          <w:sz w:val="24"/>
          <w:vertAlign w:val="superscript"/>
        </w:rPr>
        <w:t>th</w:t>
      </w:r>
      <w:r w:rsidR="00340182">
        <w:rPr>
          <w:sz w:val="24"/>
        </w:rPr>
        <w:t xml:space="preserve"> Oct</w:t>
      </w:r>
      <w:r w:rsidR="00756F7F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93C00"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unit</w:t>
      </w:r>
      <w:r w:rsidR="00340182">
        <w:rPr>
          <w:sz w:val="24"/>
          <w:lang w:eastAsia="zh-CN"/>
        </w:rPr>
        <w:t xml:space="preserve"> machine from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84C71" w:rsidRDefault="003401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Bruderer BSTA 30llHL</w:t>
      </w:r>
    </w:p>
    <w:p w:rsidR="00340182" w:rsidRDefault="003401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115 x 265 cm</w:t>
      </w:r>
    </w:p>
    <w:p w:rsidR="00340182" w:rsidRPr="00340182" w:rsidRDefault="003401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5, 000 kg </w:t>
      </w:r>
    </w:p>
    <w:p w:rsidR="00340182" w:rsidRPr="00340182" w:rsidRDefault="0034018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401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10-14/10</w:t>
      </w:r>
      <w:r w:rsidR="000802D0">
        <w:rPr>
          <w:sz w:val="24"/>
          <w:lang w:eastAsia="zh-CN"/>
        </w:rPr>
        <w:t>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340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0802D0">
        <w:rPr>
          <w:bCs/>
          <w:sz w:val="24"/>
          <w:szCs w:val="24"/>
          <w:lang w:eastAsia="zh-CN"/>
        </w:rPr>
        <w:t xml:space="preserve">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40182" w:rsidP="000444FF">
      <w:pPr>
        <w:pStyle w:val="Heading4"/>
      </w:pPr>
      <w:r>
        <w:t>65 Loyang Way</w:t>
      </w:r>
    </w:p>
    <w:p w:rsidR="00906C3B" w:rsidRPr="00906C3B" w:rsidRDefault="00340182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0802D0">
        <w:rPr>
          <w:sz w:val="24"/>
          <w:szCs w:val="24"/>
          <w:lang w:eastAsia="zh-CN"/>
        </w:rPr>
        <w:t xml:space="preserve"> Pte Ltd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830F4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sling</w:t>
      </w:r>
    </w:p>
    <w:p w:rsidR="00BC358A" w:rsidRDefault="003401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</w:p>
    <w:p w:rsidR="0034018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340182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340182" w:rsidRDefault="00340182" w:rsidP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base</w:t>
      </w:r>
      <w:r w:rsidR="0018560A">
        <w:rPr>
          <w:sz w:val="24"/>
          <w:lang w:eastAsia="zh-CN"/>
        </w:rPr>
        <w:t xml:space="preserve"> </w:t>
      </w:r>
      <w:r w:rsidR="0083012A">
        <w:rPr>
          <w:sz w:val="24"/>
          <w:lang w:eastAsia="zh-CN"/>
        </w:rPr>
        <w:t>from container onto lorry chassis</w:t>
      </w:r>
    </w:p>
    <w:p w:rsidR="00684C71" w:rsidRPr="000802D0" w:rsidRDefault="00340182" w:rsidP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Loosen nut from machine </w:t>
      </w:r>
      <w:r w:rsidR="0018560A">
        <w:rPr>
          <w:sz w:val="24"/>
          <w:lang w:eastAsia="zh-CN"/>
        </w:rPr>
        <w:t xml:space="preserve"> 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0802D0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18560A" w:rsidRPr="00340182" w:rsidRDefault="000802D0" w:rsidP="003401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</w:t>
      </w:r>
      <w:r w:rsidR="00340182">
        <w:rPr>
          <w:sz w:val="24"/>
          <w:lang w:eastAsia="zh-CN"/>
        </w:rPr>
        <w:t>from lorry chassis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</w:t>
      </w:r>
      <w:r w:rsidR="000802D0">
        <w:rPr>
          <w:sz w:val="24"/>
          <w:lang w:eastAsia="zh-CN"/>
        </w:rPr>
        <w:t>rollers/</w:t>
      </w:r>
      <w:r w:rsidR="0018560A">
        <w:rPr>
          <w:sz w:val="24"/>
          <w:lang w:eastAsia="zh-CN"/>
        </w:rPr>
        <w:t>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340182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340182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E1D" w:rsidRDefault="009C6E1D">
      <w:r>
        <w:separator/>
      </w:r>
    </w:p>
  </w:endnote>
  <w:endnote w:type="continuationSeparator" w:id="0">
    <w:p w:rsidR="009C6E1D" w:rsidRDefault="009C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14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14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E1D" w:rsidRDefault="009C6E1D">
      <w:r>
        <w:separator/>
      </w:r>
    </w:p>
  </w:footnote>
  <w:footnote w:type="continuationSeparator" w:id="0">
    <w:p w:rsidR="009C6E1D" w:rsidRDefault="009C6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C6E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C6E1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340182"/>
    <w:rsid w:val="004135BC"/>
    <w:rsid w:val="004F1323"/>
    <w:rsid w:val="00550273"/>
    <w:rsid w:val="00670EC6"/>
    <w:rsid w:val="00684C71"/>
    <w:rsid w:val="006A4BE0"/>
    <w:rsid w:val="006B6525"/>
    <w:rsid w:val="00707B09"/>
    <w:rsid w:val="007249F3"/>
    <w:rsid w:val="00756F7F"/>
    <w:rsid w:val="00781F89"/>
    <w:rsid w:val="007D680E"/>
    <w:rsid w:val="007E7225"/>
    <w:rsid w:val="0081336E"/>
    <w:rsid w:val="00827487"/>
    <w:rsid w:val="0083012A"/>
    <w:rsid w:val="00830F4B"/>
    <w:rsid w:val="00841406"/>
    <w:rsid w:val="008F1C49"/>
    <w:rsid w:val="00906C3B"/>
    <w:rsid w:val="0099734B"/>
    <w:rsid w:val="009C6E1D"/>
    <w:rsid w:val="009C7DF5"/>
    <w:rsid w:val="00A64537"/>
    <w:rsid w:val="00BC358A"/>
    <w:rsid w:val="00CF5E32"/>
    <w:rsid w:val="00D621BE"/>
    <w:rsid w:val="00D93C00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2022-08-17T07:21:00Z</cp:lastPrinted>
  <dcterms:created xsi:type="dcterms:W3CDTF">2022-10-04T03:16:00Z</dcterms:created>
  <dcterms:modified xsi:type="dcterms:W3CDTF">2022-10-05T01:30:00Z</dcterms:modified>
</cp:coreProperties>
</file>