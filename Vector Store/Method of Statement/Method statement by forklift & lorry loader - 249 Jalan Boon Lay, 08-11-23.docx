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6C5696">
      <w:pPr>
        <w:rPr>
          <w:sz w:val="24"/>
          <w:lang w:eastAsia="zh-CN"/>
        </w:rPr>
      </w:pPr>
      <w:r>
        <w:rPr>
          <w:sz w:val="24"/>
        </w:rPr>
        <w:t>Date: 07</w:t>
      </w:r>
      <w:r w:rsidRPr="006C5696">
        <w:rPr>
          <w:sz w:val="24"/>
          <w:vertAlign w:val="superscript"/>
        </w:rPr>
        <w:t>th</w:t>
      </w:r>
      <w:r>
        <w:rPr>
          <w:sz w:val="24"/>
        </w:rPr>
        <w:t xml:space="preserve"> Nov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6C5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forklift from lorry chassis,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F83D1F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6C56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Paragon CNC Grinding </w:t>
      </w:r>
    </w:p>
    <w:p w:rsidR="00282A7E" w:rsidRDefault="006C56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1</w:t>
      </w:r>
      <w:r w:rsidR="00204CDE">
        <w:rPr>
          <w:bCs/>
          <w:sz w:val="24"/>
          <w:szCs w:val="24"/>
          <w:lang w:eastAsia="zh-CN"/>
        </w:rPr>
        <w:t>20 kgs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86A1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</w:t>
      </w:r>
      <w:bookmarkStart w:id="0" w:name="_GoBack"/>
      <w:bookmarkEnd w:id="0"/>
      <w:r w:rsidR="006C5696">
        <w:rPr>
          <w:bCs/>
          <w:sz w:val="24"/>
          <w:szCs w:val="24"/>
          <w:lang w:eastAsia="zh-CN"/>
        </w:rPr>
        <w:t>/11/23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C5696" w:rsidRDefault="006C569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6C5696" w:rsidRPr="006C5696" w:rsidRDefault="006C56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C5696" w:rsidRPr="006C5696" w:rsidRDefault="006C569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Jalan Boon Lay </w:t>
      </w:r>
    </w:p>
    <w:p w:rsidR="007E0784" w:rsidRPr="000B14C2" w:rsidRDefault="006C569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STE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7E0784" w:rsidRDefault="006C56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C5696" w:rsidRDefault="006C5696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6C56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C56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8D2" w:rsidRDefault="002208D2">
      <w:r>
        <w:separator/>
      </w:r>
    </w:p>
  </w:endnote>
  <w:endnote w:type="continuationSeparator" w:id="0">
    <w:p w:rsidR="002208D2" w:rsidRDefault="0022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6A1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6A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8D2" w:rsidRDefault="002208D2">
      <w:r>
        <w:separator/>
      </w:r>
    </w:p>
  </w:footnote>
  <w:footnote w:type="continuationSeparator" w:id="0">
    <w:p w:rsidR="002208D2" w:rsidRDefault="002208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208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208D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82314"/>
    <w:rsid w:val="001A79AD"/>
    <w:rsid w:val="001F45D6"/>
    <w:rsid w:val="00204CDE"/>
    <w:rsid w:val="002208D2"/>
    <w:rsid w:val="00282A7E"/>
    <w:rsid w:val="00286A10"/>
    <w:rsid w:val="00297257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E645C"/>
    <w:rsid w:val="00542CC5"/>
    <w:rsid w:val="00575B76"/>
    <w:rsid w:val="005A2F6A"/>
    <w:rsid w:val="005E3EC3"/>
    <w:rsid w:val="00625B41"/>
    <w:rsid w:val="006B0D6D"/>
    <w:rsid w:val="006C5696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0784"/>
    <w:rsid w:val="007E6F9D"/>
    <w:rsid w:val="00804BF2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C4CF9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624BB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6EB43-330A-4855-B46F-33AE37E99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2023-11-07T04:57:00Z</cp:lastPrinted>
  <dcterms:created xsi:type="dcterms:W3CDTF">2023-11-07T04:57:00Z</dcterms:created>
  <dcterms:modified xsi:type="dcterms:W3CDTF">2023-11-07T04:57:00Z</dcterms:modified>
</cp:coreProperties>
</file>