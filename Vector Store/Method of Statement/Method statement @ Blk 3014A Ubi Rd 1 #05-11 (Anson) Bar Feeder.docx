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558F1" w:rsidRDefault="00A558F1">
      <w:pPr>
        <w:rPr>
          <w:sz w:val="24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77436">
        <w:rPr>
          <w:sz w:val="24"/>
        </w:rPr>
        <w:t>16</w:t>
      </w:r>
      <w:r w:rsidR="00177436">
        <w:rPr>
          <w:sz w:val="24"/>
          <w:vertAlign w:val="superscript"/>
        </w:rPr>
        <w:t xml:space="preserve">th </w:t>
      </w:r>
      <w:r w:rsidR="00177436">
        <w:rPr>
          <w:sz w:val="24"/>
        </w:rPr>
        <w:t>Nov</w:t>
      </w:r>
      <w:r w:rsidR="005B6533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0128D4" w:rsidRDefault="001774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>
        <w:rPr>
          <w:sz w:val="24"/>
          <w:lang w:eastAsia="zh-CN"/>
        </w:rPr>
        <w:t>hoist up 2</w:t>
      </w:r>
      <w:r w:rsidR="00BD3C0C">
        <w:rPr>
          <w:sz w:val="24"/>
          <w:lang w:eastAsia="zh-CN"/>
        </w:rPr>
        <w:t xml:space="preserve"> unit Bar Feeder to</w:t>
      </w:r>
      <w:r w:rsidR="00B70C15">
        <w:rPr>
          <w:sz w:val="24"/>
          <w:lang w:eastAsia="zh-CN"/>
        </w:rPr>
        <w:t xml:space="preserve"> </w:t>
      </w:r>
      <w:r w:rsidR="002C5106">
        <w:rPr>
          <w:sz w:val="24"/>
          <w:lang w:eastAsia="zh-CN"/>
        </w:rPr>
        <w:t>5</w:t>
      </w:r>
      <w:r w:rsidR="002C5106" w:rsidRPr="002C5106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</w:t>
      </w:r>
      <w:r w:rsidR="00A26699">
        <w:rPr>
          <w:sz w:val="24"/>
          <w:lang w:eastAsia="zh-CN"/>
        </w:rPr>
        <w:t>ate opening by using lorry loader</w:t>
      </w:r>
    </w:p>
    <w:p w:rsidR="00177436" w:rsidRDefault="001774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Unload 2 unit machine via loading bay, shift and position to 5</w:t>
      </w:r>
      <w:r w:rsidRPr="00177436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7640" w:rsidRPr="00EF62AA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5B65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430 x 108</w:t>
      </w:r>
      <w:r w:rsidR="00DC4505">
        <w:rPr>
          <w:sz w:val="24"/>
          <w:szCs w:val="24"/>
          <w:lang w:eastAsia="zh-CN"/>
        </w:rPr>
        <w:t xml:space="preserve"> </w:t>
      </w:r>
      <w:r>
        <w:rPr>
          <w:sz w:val="24"/>
          <w:szCs w:val="24"/>
          <w:lang w:eastAsia="zh-CN"/>
        </w:rPr>
        <w:t>x 130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5B653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400</w:t>
      </w:r>
      <w:r w:rsidR="00A26699">
        <w:rPr>
          <w:sz w:val="24"/>
          <w:szCs w:val="24"/>
          <w:lang w:eastAsia="zh-CN"/>
        </w:rPr>
        <w:t xml:space="preserve"> kg </w:t>
      </w:r>
      <w:r w:rsidR="00BD3C0C">
        <w:rPr>
          <w:sz w:val="24"/>
          <w:szCs w:val="24"/>
          <w:lang w:eastAsia="zh-CN"/>
        </w:rPr>
        <w:t>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3482" w:rsidRDefault="0068348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EE527F" w:rsidRDefault="00683482">
      <w:pPr>
        <w:rPr>
          <w:sz w:val="24"/>
          <w:lang w:eastAsia="zh-CN"/>
        </w:rPr>
      </w:pPr>
      <w:r>
        <w:rPr>
          <w:sz w:val="24"/>
          <w:lang w:eastAsia="zh-CN"/>
        </w:rPr>
        <w:t>27/11</w:t>
      </w:r>
      <w:r w:rsidR="005B6533">
        <w:rPr>
          <w:sz w:val="24"/>
          <w:lang w:eastAsia="zh-CN"/>
        </w:rPr>
        <w:t>/23</w:t>
      </w:r>
      <w:r>
        <w:rPr>
          <w:sz w:val="24"/>
          <w:lang w:eastAsia="zh-CN"/>
        </w:rPr>
        <w:t xml:space="preserve"> - 02/12/23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D3C0C" w:rsidRPr="00BD3C0C" w:rsidRDefault="0068348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09:40 am </w:t>
      </w:r>
      <w:bookmarkStart w:id="0" w:name="_GoBack"/>
      <w:bookmarkEnd w:id="0"/>
    </w:p>
    <w:p w:rsidR="00BD3C0C" w:rsidRPr="00BD3C0C" w:rsidRDefault="00BD3C0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r>
        <w:t>B</w:t>
      </w:r>
      <w:r w:rsidR="00177436">
        <w:t>lk 3014A Ubi Rd 1 #05-11</w:t>
      </w:r>
    </w:p>
    <w:p w:rsidR="00840DC8" w:rsidRPr="00840DC8" w:rsidRDefault="00177436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Anson Industries Technology</w:t>
      </w:r>
      <w:r w:rsidR="003D6643">
        <w:rPr>
          <w:sz w:val="24"/>
          <w:szCs w:val="24"/>
          <w:lang w:eastAsia="zh-CN"/>
        </w:rPr>
        <w:t xml:space="preserve"> </w:t>
      </w:r>
      <w:r w:rsidR="00884C68">
        <w:rPr>
          <w:sz w:val="24"/>
          <w:szCs w:val="24"/>
          <w:lang w:eastAsia="zh-CN"/>
        </w:rPr>
        <w:t>Pte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C4505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EF62AA">
        <w:rPr>
          <w:sz w:val="24"/>
          <w:lang w:eastAsia="zh-CN"/>
        </w:rPr>
        <w:t>633</w:t>
      </w:r>
      <w:r w:rsidR="00DC4505">
        <w:rPr>
          <w:sz w:val="24"/>
          <w:lang w:eastAsia="zh-CN"/>
        </w:rPr>
        <w:t xml:space="preserve"> </w:t>
      </w:r>
      <w:r w:rsidR="00DD2574">
        <w:rPr>
          <w:sz w:val="24"/>
          <w:lang w:eastAsia="zh-CN"/>
        </w:rPr>
        <w:t>lorry</w:t>
      </w:r>
      <w:r w:rsidR="00177436">
        <w:rPr>
          <w:sz w:val="24"/>
          <w:lang w:eastAsia="zh-CN"/>
        </w:rPr>
        <w:t xml:space="preserve"> loader</w:t>
      </w:r>
    </w:p>
    <w:p w:rsidR="00177436" w:rsidRDefault="001774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</w:p>
    <w:p w:rsidR="00E47B96" w:rsidRDefault="001774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177436" w:rsidRDefault="009976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884C68">
        <w:rPr>
          <w:sz w:val="24"/>
          <w:lang w:eastAsia="zh-CN"/>
        </w:rPr>
        <w:t>ebb</w:t>
      </w:r>
      <w:r w:rsidR="00DD2574"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</w:p>
    <w:p w:rsidR="00EE527F" w:rsidRDefault="001774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F62AA">
        <w:rPr>
          <w:sz w:val="24"/>
          <w:lang w:eastAsia="zh-CN"/>
        </w:rPr>
        <w:t>hackle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177436" w:rsidRDefault="00177436" w:rsidP="009E678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BD3C0C" w:rsidRDefault="00EE527F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77436" w:rsidRDefault="00177436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BD3C0C" w:rsidRDefault="009E678E" w:rsidP="006C66D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433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A303EC">
        <w:rPr>
          <w:sz w:val="24"/>
          <w:lang w:eastAsia="zh-CN"/>
        </w:rPr>
        <w:t>lorry loader</w:t>
      </w:r>
      <w:r w:rsidR="00385586">
        <w:rPr>
          <w:sz w:val="24"/>
          <w:lang w:eastAsia="zh-CN"/>
        </w:rPr>
        <w:t xml:space="preserve">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</w:t>
      </w:r>
      <w:r w:rsidR="00177436">
        <w:rPr>
          <w:sz w:val="24"/>
          <w:lang w:eastAsia="zh-CN"/>
        </w:rPr>
        <w:t xml:space="preserve">controller to control </w:t>
      </w:r>
      <w:r>
        <w:rPr>
          <w:sz w:val="24"/>
          <w:lang w:eastAsia="zh-CN"/>
        </w:rPr>
        <w:t>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</w:t>
      </w:r>
      <w:r w:rsidR="0044333E">
        <w:rPr>
          <w:sz w:val="24"/>
          <w:lang w:eastAsia="zh-CN"/>
        </w:rPr>
        <w:t xml:space="preserve">e off work area with safety net, </w:t>
      </w:r>
      <w:r>
        <w:rPr>
          <w:sz w:val="24"/>
          <w:lang w:eastAsia="zh-CN"/>
        </w:rPr>
        <w:t>red white tape and lifting in operation signage</w:t>
      </w:r>
    </w:p>
    <w:p w:rsidR="0044333E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44333E">
        <w:rPr>
          <w:sz w:val="24"/>
          <w:lang w:eastAsia="zh-CN"/>
        </w:rPr>
        <w:t xml:space="preserve">safety </w:t>
      </w:r>
      <w:r w:rsidR="0044333E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44333E">
        <w:t>.</w:t>
      </w:r>
      <w:r w:rsidR="0042603E">
        <w:rPr>
          <w:rFonts w:hint="eastAsia"/>
        </w:rPr>
        <w:t>O</w:t>
      </w:r>
      <w:r w:rsidR="0044333E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44333E" w:rsidRDefault="00EE527F" w:rsidP="004433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9E678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44333E" w:rsidRDefault="00EB5E8A" w:rsidP="004433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EE527F">
        <w:rPr>
          <w:sz w:val="24"/>
          <w:lang w:eastAsia="zh-CN"/>
        </w:rPr>
        <w:t xml:space="preserve"> at designated hoisting area for the lift</w:t>
      </w:r>
    </w:p>
    <w:p w:rsidR="00177436" w:rsidRDefault="00EF62AA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D3C0C">
        <w:rPr>
          <w:sz w:val="24"/>
          <w:lang w:eastAsia="zh-CN"/>
        </w:rPr>
        <w:t>Insert webbing sling</w:t>
      </w:r>
      <w:r w:rsidR="00177436">
        <w:rPr>
          <w:sz w:val="24"/>
          <w:lang w:eastAsia="zh-CN"/>
        </w:rPr>
        <w:t xml:space="preserve"> to crane hook</w:t>
      </w:r>
    </w:p>
    <w:p w:rsidR="00EF62AA" w:rsidRPr="00BD3C0C" w:rsidRDefault="00177436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5B6533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5B6533">
        <w:rPr>
          <w:sz w:val="24"/>
          <w:lang w:eastAsia="zh-CN"/>
        </w:rPr>
        <w:t>onto Bar Feeder rigging</w:t>
      </w:r>
      <w:r w:rsidR="00EF62AA" w:rsidRPr="00BD3C0C">
        <w:rPr>
          <w:sz w:val="24"/>
          <w:lang w:eastAsia="zh-CN"/>
        </w:rPr>
        <w:t xml:space="preserve"> point</w:t>
      </w:r>
      <w:r w:rsidR="00EB5E8A" w:rsidRPr="00BD3C0C">
        <w:rPr>
          <w:sz w:val="24"/>
          <w:lang w:eastAsia="zh-CN"/>
        </w:rPr>
        <w:t xml:space="preserve"> </w:t>
      </w:r>
    </w:p>
    <w:p w:rsidR="000077CE" w:rsidRDefault="00BD3C0C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hoist up</w:t>
      </w:r>
      <w:r w:rsidR="00EF62AA">
        <w:rPr>
          <w:sz w:val="24"/>
          <w:lang w:eastAsia="zh-CN"/>
        </w:rPr>
        <w:t xml:space="preserve"> Bar Feeder </w:t>
      </w:r>
      <w:r w:rsidR="002C5106">
        <w:rPr>
          <w:sz w:val="24"/>
          <w:lang w:eastAsia="zh-CN"/>
        </w:rPr>
        <w:t>to 5</w:t>
      </w:r>
      <w:r w:rsidR="002C5106" w:rsidRPr="002C5106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</w:t>
      </w:r>
      <w:r w:rsidR="00A26699">
        <w:rPr>
          <w:sz w:val="24"/>
          <w:lang w:eastAsia="zh-CN"/>
        </w:rPr>
        <w:t xml:space="preserve">through </w:t>
      </w:r>
      <w:r w:rsidR="0045662C">
        <w:rPr>
          <w:sz w:val="24"/>
          <w:lang w:eastAsia="zh-CN"/>
        </w:rPr>
        <w:t>swing gate opening</w:t>
      </w:r>
    </w:p>
    <w:p w:rsidR="00EE527F" w:rsidRDefault="00177436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Bar Feeder to the ground </w:t>
      </w:r>
    </w:p>
    <w:p w:rsidR="00BD3C0C" w:rsidRDefault="00BD3C0C" w:rsidP="00EF62A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rollers </w:t>
      </w:r>
      <w:r w:rsidR="005B6533">
        <w:rPr>
          <w:sz w:val="24"/>
          <w:lang w:eastAsia="zh-CN"/>
        </w:rPr>
        <w:t>on</w:t>
      </w:r>
      <w:r>
        <w:rPr>
          <w:sz w:val="24"/>
          <w:lang w:eastAsia="zh-CN"/>
        </w:rPr>
        <w:t>to Bar Feeder stand</w:t>
      </w:r>
    </w:p>
    <w:p w:rsidR="00A26699" w:rsidRPr="00BD3C0C" w:rsidRDefault="00BD3C0C" w:rsidP="00BD3C0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Bar Feeder into customer premise</w:t>
      </w:r>
    </w:p>
    <w:p w:rsidR="00997640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385586" w:rsidRDefault="00997640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385586">
        <w:rPr>
          <w:sz w:val="24"/>
          <w:lang w:eastAsia="zh-CN"/>
        </w:rPr>
        <w:t>ll debris</w:t>
      </w:r>
      <w:r w:rsidR="00BD3C0C">
        <w:rPr>
          <w:sz w:val="24"/>
          <w:lang w:eastAsia="zh-CN"/>
        </w:rPr>
        <w:t xml:space="preserve"> </w:t>
      </w:r>
      <w:r w:rsidR="00385586">
        <w:rPr>
          <w:sz w:val="24"/>
          <w:lang w:eastAsia="zh-CN"/>
        </w:rPr>
        <w:t xml:space="preserve">will be </w:t>
      </w:r>
      <w:r w:rsidR="00EE527F"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DC4505" w:rsidRPr="00A303EC" w:rsidRDefault="00EE527F" w:rsidP="00A303E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CE8" w:rsidRDefault="00960CE8">
      <w:r>
        <w:separator/>
      </w:r>
    </w:p>
  </w:endnote>
  <w:endnote w:type="continuationSeparator" w:id="0">
    <w:p w:rsidR="00960CE8" w:rsidRDefault="00960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68348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68348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CE8" w:rsidRDefault="00960CE8">
      <w:r>
        <w:separator/>
      </w:r>
    </w:p>
  </w:footnote>
  <w:footnote w:type="continuationSeparator" w:id="0">
    <w:p w:rsidR="00960CE8" w:rsidRDefault="00960C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60C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A26699">
    <w:pPr>
      <w:pStyle w:val="Header"/>
      <w:jc w:val="center"/>
    </w:pPr>
    <w:r>
      <w:t>Tel</w:t>
    </w:r>
    <w:r w:rsidR="00EE527F">
      <w:t xml:space="preserve">: </w:t>
    </w:r>
    <w:r w:rsidR="00E47B96">
      <w:t>6</w:t>
    </w:r>
    <w:r w:rsidR="00EE527F">
      <w:t xml:space="preserve">2824175, </w:t>
    </w:r>
    <w:r w:rsidR="00E47B96">
      <w:t>6</w:t>
    </w:r>
    <w:r w:rsidR="00EE527F">
      <w:t xml:space="preserve">2828203, </w:t>
    </w:r>
    <w:r w:rsidR="00E47B96">
      <w:t>6</w:t>
    </w:r>
    <w:r>
      <w:t>2826020, Fax</w:t>
    </w:r>
    <w:r w:rsidR="00EE527F">
      <w:t xml:space="preserve">: </w:t>
    </w:r>
    <w:r w:rsidR="00E47B96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960CE8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A26699">
    <w:pPr>
      <w:pStyle w:val="Header"/>
      <w:jc w:val="center"/>
      <w:rPr>
        <w:sz w:val="22"/>
      </w:rPr>
    </w:pPr>
    <w:r>
      <w:rPr>
        <w:sz w:val="22"/>
      </w:rPr>
      <w:t>e-mail</w:t>
    </w:r>
    <w:r w:rsidR="00E47B96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081630"/>
    <w:rsid w:val="000F12E7"/>
    <w:rsid w:val="00103580"/>
    <w:rsid w:val="00177436"/>
    <w:rsid w:val="001D236B"/>
    <w:rsid w:val="00251834"/>
    <w:rsid w:val="00255E64"/>
    <w:rsid w:val="002C5106"/>
    <w:rsid w:val="002D1F09"/>
    <w:rsid w:val="00300D93"/>
    <w:rsid w:val="00380541"/>
    <w:rsid w:val="00385586"/>
    <w:rsid w:val="003B701A"/>
    <w:rsid w:val="003D6643"/>
    <w:rsid w:val="0042603E"/>
    <w:rsid w:val="0044333E"/>
    <w:rsid w:val="0045662C"/>
    <w:rsid w:val="00471A02"/>
    <w:rsid w:val="004725E1"/>
    <w:rsid w:val="004D3589"/>
    <w:rsid w:val="004E2C2F"/>
    <w:rsid w:val="004F6A44"/>
    <w:rsid w:val="00512C3F"/>
    <w:rsid w:val="00552A68"/>
    <w:rsid w:val="005B6533"/>
    <w:rsid w:val="00605CE3"/>
    <w:rsid w:val="00683482"/>
    <w:rsid w:val="00691F2F"/>
    <w:rsid w:val="006A0465"/>
    <w:rsid w:val="006C66D8"/>
    <w:rsid w:val="007208CE"/>
    <w:rsid w:val="007250C7"/>
    <w:rsid w:val="008254AB"/>
    <w:rsid w:val="00840DC8"/>
    <w:rsid w:val="00880CD7"/>
    <w:rsid w:val="00884C68"/>
    <w:rsid w:val="00900916"/>
    <w:rsid w:val="00917B6D"/>
    <w:rsid w:val="00960CE8"/>
    <w:rsid w:val="00997640"/>
    <w:rsid w:val="009C51A6"/>
    <w:rsid w:val="009E678E"/>
    <w:rsid w:val="00A26699"/>
    <w:rsid w:val="00A303EC"/>
    <w:rsid w:val="00A4217E"/>
    <w:rsid w:val="00A558F1"/>
    <w:rsid w:val="00AA5E43"/>
    <w:rsid w:val="00AD13C8"/>
    <w:rsid w:val="00AD5DD6"/>
    <w:rsid w:val="00B535E6"/>
    <w:rsid w:val="00B70C15"/>
    <w:rsid w:val="00BD3C0C"/>
    <w:rsid w:val="00C35759"/>
    <w:rsid w:val="00C40F26"/>
    <w:rsid w:val="00C76ABF"/>
    <w:rsid w:val="00C91B06"/>
    <w:rsid w:val="00CA3063"/>
    <w:rsid w:val="00CC772F"/>
    <w:rsid w:val="00CD431A"/>
    <w:rsid w:val="00CF7395"/>
    <w:rsid w:val="00D10D34"/>
    <w:rsid w:val="00DC4505"/>
    <w:rsid w:val="00DD2574"/>
    <w:rsid w:val="00E12D5A"/>
    <w:rsid w:val="00E47B96"/>
    <w:rsid w:val="00EB5E8A"/>
    <w:rsid w:val="00EE527F"/>
    <w:rsid w:val="00EF62AA"/>
    <w:rsid w:val="00F37194"/>
    <w:rsid w:val="00F373F1"/>
    <w:rsid w:val="00F7633A"/>
    <w:rsid w:val="00F9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E5A41E-288D-4D5A-9BD1-E04AC1E4E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2023-11-16T05:49:00Z</cp:lastPrinted>
  <dcterms:created xsi:type="dcterms:W3CDTF">2023-11-16T02:17:00Z</dcterms:created>
  <dcterms:modified xsi:type="dcterms:W3CDTF">2023-11-16T05:49:00Z</dcterms:modified>
</cp:coreProperties>
</file>