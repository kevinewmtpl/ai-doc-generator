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C378BA">
      <w:pPr>
        <w:rPr>
          <w:sz w:val="24"/>
          <w:lang w:eastAsia="zh-CN"/>
        </w:rPr>
      </w:pPr>
      <w:r>
        <w:rPr>
          <w:sz w:val="24"/>
        </w:rPr>
        <w:t>Date: 14</w:t>
      </w:r>
      <w:r w:rsidRPr="00C378BA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D3097D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Default="00C378BA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F1400F">
        <w:rPr>
          <w:sz w:val="24"/>
          <w:lang w:eastAsia="zh-CN"/>
        </w:rPr>
        <w:t>To shift out and hoist down 2</w:t>
      </w:r>
      <w:r w:rsidR="00D3097D">
        <w:rPr>
          <w:sz w:val="24"/>
          <w:lang w:eastAsia="zh-CN"/>
        </w:rPr>
        <w:t xml:space="preserve"> unit machine from </w:t>
      </w:r>
      <w:r>
        <w:rPr>
          <w:sz w:val="24"/>
          <w:lang w:eastAsia="zh-CN"/>
        </w:rPr>
        <w:t>4</w:t>
      </w:r>
      <w:r w:rsidRPr="00C378BA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to </w:t>
      </w:r>
      <w:r w:rsidR="00D3097D">
        <w:rPr>
          <w:sz w:val="24"/>
          <w:lang w:eastAsia="zh-CN"/>
        </w:rPr>
        <w:t>3</w:t>
      </w:r>
      <w:r w:rsidR="00D3097D" w:rsidRPr="00D3097D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</w:p>
    <w:p w:rsidR="00C378BA" w:rsidRPr="00C6293E" w:rsidRDefault="00C378BA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up 4 unit machine from ground floor to 3</w:t>
      </w:r>
      <w:r w:rsidRPr="00C378BA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378BA" w:rsidRDefault="00C378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378BA" w:rsidRDefault="00C378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From 4</w:t>
      </w:r>
      <w:r w:rsidRPr="00C378BA">
        <w:rPr>
          <w:bCs/>
          <w:sz w:val="24"/>
          <w:szCs w:val="24"/>
          <w:vertAlign w:val="superscript"/>
          <w:lang w:eastAsia="zh-CN"/>
        </w:rPr>
        <w:t>th</w:t>
      </w:r>
      <w:r>
        <w:rPr>
          <w:bCs/>
          <w:sz w:val="24"/>
          <w:szCs w:val="24"/>
          <w:lang w:eastAsia="zh-CN"/>
        </w:rPr>
        <w:t xml:space="preserve"> floor to 3</w:t>
      </w:r>
      <w:r w:rsidRPr="00C378BA">
        <w:rPr>
          <w:bCs/>
          <w:sz w:val="24"/>
          <w:szCs w:val="24"/>
          <w:vertAlign w:val="superscript"/>
          <w:lang w:eastAsia="zh-CN"/>
        </w:rPr>
        <w:t>rd</w:t>
      </w:r>
      <w:r>
        <w:rPr>
          <w:bCs/>
          <w:sz w:val="24"/>
          <w:szCs w:val="24"/>
          <w:lang w:eastAsia="zh-CN"/>
        </w:rPr>
        <w:t xml:space="preserve"> floor</w:t>
      </w:r>
    </w:p>
    <w:p w:rsidR="00C378BA" w:rsidRDefault="00C378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Sodick A</w:t>
      </w:r>
      <w:r w:rsidR="00C71051">
        <w:rPr>
          <w:bCs/>
          <w:sz w:val="24"/>
          <w:szCs w:val="24"/>
          <w:lang w:eastAsia="zh-CN"/>
        </w:rPr>
        <w:t>D</w:t>
      </w:r>
      <w:r>
        <w:rPr>
          <w:bCs/>
          <w:sz w:val="24"/>
          <w:szCs w:val="24"/>
          <w:lang w:eastAsia="zh-CN"/>
        </w:rPr>
        <w:t>325</w:t>
      </w:r>
      <w:r w:rsidR="00C71051">
        <w:rPr>
          <w:bCs/>
          <w:sz w:val="24"/>
          <w:szCs w:val="24"/>
          <w:lang w:eastAsia="zh-CN"/>
        </w:rPr>
        <w:t>L</w:t>
      </w:r>
    </w:p>
    <w:p w:rsidR="000646F0" w:rsidRDefault="000646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C71051">
        <w:rPr>
          <w:bCs/>
          <w:sz w:val="24"/>
          <w:szCs w:val="24"/>
          <w:lang w:eastAsia="zh-CN"/>
        </w:rPr>
        <w:t>2, 400 kg</w:t>
      </w:r>
    </w:p>
    <w:p w:rsidR="00C378BA" w:rsidRDefault="00C378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C378BA" w:rsidRDefault="00C378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From ground floor to 3</w:t>
      </w:r>
      <w:r w:rsidRPr="00C378BA">
        <w:rPr>
          <w:bCs/>
          <w:sz w:val="24"/>
          <w:szCs w:val="24"/>
          <w:vertAlign w:val="superscript"/>
          <w:lang w:eastAsia="zh-CN"/>
        </w:rPr>
        <w:t>rd</w:t>
      </w:r>
      <w:r>
        <w:rPr>
          <w:bCs/>
          <w:sz w:val="24"/>
          <w:szCs w:val="24"/>
          <w:lang w:eastAsia="zh-CN"/>
        </w:rPr>
        <w:t xml:space="preserve"> floor</w:t>
      </w:r>
    </w:p>
    <w:p w:rsidR="00C378BA" w:rsidRDefault="00C378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4 unit Enshu WE30VE </w:t>
      </w:r>
    </w:p>
    <w:p w:rsidR="00CB7FAB" w:rsidRDefault="00CB7FA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300 x 140 x 254 cm</w:t>
      </w:r>
    </w:p>
    <w:p w:rsidR="00CB7FAB" w:rsidRDefault="00C7105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5</w:t>
      </w:r>
      <w:r w:rsidR="00CB7FAB">
        <w:rPr>
          <w:bCs/>
          <w:sz w:val="24"/>
          <w:szCs w:val="24"/>
          <w:lang w:eastAsia="zh-CN"/>
        </w:rPr>
        <w:t xml:space="preserve">00 kg </w:t>
      </w:r>
    </w:p>
    <w:p w:rsidR="00C378BA" w:rsidRPr="00C378BA" w:rsidRDefault="00C378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C378B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23/09</w:t>
      </w:r>
      <w:r w:rsidR="00D3097D">
        <w:rPr>
          <w:sz w:val="24"/>
          <w:lang w:eastAsia="zh-CN"/>
        </w:rPr>
        <w:t>/21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6A1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1400F" w:rsidP="00894879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C378BA">
        <w:rPr>
          <w:sz w:val="24"/>
          <w:lang w:eastAsia="zh-CN"/>
        </w:rPr>
        <w:t>lk 31 Defu Lane 10 #04-54 &amp; #03-</w:t>
      </w:r>
      <w:r w:rsidR="002578DD">
        <w:rPr>
          <w:sz w:val="24"/>
          <w:lang w:eastAsia="zh-CN"/>
        </w:rPr>
        <w:t>68</w:t>
      </w:r>
    </w:p>
    <w:p w:rsidR="00CE5139" w:rsidRPr="00894879" w:rsidRDefault="002578DD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Alcotec Precision Engineering</w:t>
      </w:r>
      <w:r w:rsidR="00F1400F">
        <w:rPr>
          <w:sz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578DD">
        <w:rPr>
          <w:sz w:val="24"/>
          <w:lang w:eastAsia="zh-CN"/>
        </w:rPr>
        <w:t xml:space="preserve"> x 45 ton lorry crane</w:t>
      </w:r>
    </w:p>
    <w:p w:rsidR="002578DD" w:rsidRDefault="002578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C71051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C71051" w:rsidRDefault="00C710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2578DD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 </w:t>
      </w:r>
    </w:p>
    <w:p w:rsidR="000E0C97" w:rsidRPr="000646F0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578DD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646F0" w:rsidRDefault="000646F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2578DD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D3097D">
        <w:rPr>
          <w:sz w:val="24"/>
          <w:lang w:eastAsia="zh-CN"/>
        </w:rPr>
        <w:t>oist up platform to 3</w:t>
      </w:r>
      <w:r w:rsidR="00D3097D">
        <w:rPr>
          <w:sz w:val="24"/>
          <w:vertAlign w:val="superscript"/>
          <w:lang w:eastAsia="zh-CN"/>
        </w:rPr>
        <w:t>rd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2578DD">
        <w:rPr>
          <w:sz w:val="24"/>
          <w:lang w:eastAsia="zh-CN"/>
        </w:rPr>
        <w:t>wall hacking</w:t>
      </w:r>
      <w:r w:rsidR="00F1400F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2578DD">
        <w:rPr>
          <w:sz w:val="24"/>
          <w:lang w:eastAsia="zh-CN"/>
        </w:rPr>
        <w:t xml:space="preserve">45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2578DD">
        <w:rPr>
          <w:sz w:val="24"/>
          <w:lang w:eastAsia="zh-CN"/>
        </w:rPr>
        <w:t xml:space="preserve">crane </w:t>
      </w:r>
    </w:p>
    <w:p w:rsidR="00C51278" w:rsidRPr="002578DD" w:rsidRDefault="000E0C97" w:rsidP="002578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BB3BBB" w:rsidRDefault="002578DD" w:rsidP="00F140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</w:t>
      </w:r>
      <w:r w:rsidR="00C51278">
        <w:rPr>
          <w:sz w:val="24"/>
          <w:lang w:eastAsia="zh-CN"/>
        </w:rPr>
        <w:t>o</w:t>
      </w:r>
      <w:r>
        <w:rPr>
          <w:sz w:val="24"/>
          <w:lang w:eastAsia="zh-CN"/>
        </w:rPr>
        <w:t xml:space="preserve">bile crane to hoist </w:t>
      </w:r>
      <w:r w:rsidR="00CB7FAB">
        <w:rPr>
          <w:sz w:val="24"/>
          <w:lang w:eastAsia="zh-CN"/>
        </w:rPr>
        <w:t>machine from ground floor to 3</w:t>
      </w:r>
      <w:r w:rsidR="00CB7FAB" w:rsidRPr="00CB7FAB">
        <w:rPr>
          <w:sz w:val="24"/>
          <w:vertAlign w:val="superscript"/>
          <w:lang w:eastAsia="zh-CN"/>
        </w:rPr>
        <w:t>rd</w:t>
      </w:r>
      <w:r w:rsidR="00CB7FAB">
        <w:rPr>
          <w:sz w:val="24"/>
          <w:lang w:eastAsia="zh-CN"/>
        </w:rPr>
        <w:t xml:space="preserve"> floor</w:t>
      </w:r>
    </w:p>
    <w:p w:rsidR="00CB7FAB" w:rsidRDefault="00CB7FAB" w:rsidP="00F140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CB7FAB" w:rsidRDefault="00CB7FAB" w:rsidP="00F140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base</w:t>
      </w:r>
    </w:p>
    <w:p w:rsidR="006A1EEF" w:rsidRPr="00CB7FAB" w:rsidRDefault="00CB7FAB" w:rsidP="00CB7FA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from platform and position into customer premise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646F0" w:rsidRDefault="000646F0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006E" w:rsidRDefault="0078006E">
      <w:r>
        <w:separator/>
      </w:r>
    </w:p>
  </w:endnote>
  <w:endnote w:type="continuationSeparator" w:id="0">
    <w:p w:rsidR="0078006E" w:rsidRDefault="00780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7105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7105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006E" w:rsidRDefault="0078006E">
      <w:r>
        <w:separator/>
      </w:r>
    </w:p>
  </w:footnote>
  <w:footnote w:type="continuationSeparator" w:id="0">
    <w:p w:rsidR="0078006E" w:rsidRDefault="007800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8006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78006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646F0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504BF"/>
    <w:rsid w:val="002578DD"/>
    <w:rsid w:val="00260ECA"/>
    <w:rsid w:val="002742AB"/>
    <w:rsid w:val="002E4A72"/>
    <w:rsid w:val="002F74BB"/>
    <w:rsid w:val="00307CA4"/>
    <w:rsid w:val="00325A14"/>
    <w:rsid w:val="00365AE7"/>
    <w:rsid w:val="00380264"/>
    <w:rsid w:val="003B71C2"/>
    <w:rsid w:val="003D39E1"/>
    <w:rsid w:val="003E7594"/>
    <w:rsid w:val="003F28D5"/>
    <w:rsid w:val="00421688"/>
    <w:rsid w:val="00427400"/>
    <w:rsid w:val="00485C2A"/>
    <w:rsid w:val="00491CDF"/>
    <w:rsid w:val="004B58C0"/>
    <w:rsid w:val="004C034C"/>
    <w:rsid w:val="004E28FD"/>
    <w:rsid w:val="00501586"/>
    <w:rsid w:val="0053368D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7272B"/>
    <w:rsid w:val="006A1EEF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6E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378BA"/>
    <w:rsid w:val="00C44C52"/>
    <w:rsid w:val="00C51278"/>
    <w:rsid w:val="00C6293E"/>
    <w:rsid w:val="00C6754C"/>
    <w:rsid w:val="00C71051"/>
    <w:rsid w:val="00C926BD"/>
    <w:rsid w:val="00CB6598"/>
    <w:rsid w:val="00CB7FAB"/>
    <w:rsid w:val="00CC263E"/>
    <w:rsid w:val="00CE1C3F"/>
    <w:rsid w:val="00CE1D1E"/>
    <w:rsid w:val="00CE5139"/>
    <w:rsid w:val="00CE6A14"/>
    <w:rsid w:val="00D00F22"/>
    <w:rsid w:val="00D27B24"/>
    <w:rsid w:val="00D3097D"/>
    <w:rsid w:val="00DC6037"/>
    <w:rsid w:val="00DF0896"/>
    <w:rsid w:val="00E11B0D"/>
    <w:rsid w:val="00E46E5F"/>
    <w:rsid w:val="00EB50F2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2021-06-17T01:44:00Z</cp:lastPrinted>
  <dcterms:created xsi:type="dcterms:W3CDTF">2021-09-13T07:37:00Z</dcterms:created>
  <dcterms:modified xsi:type="dcterms:W3CDTF">2021-09-14T01:17:00Z</dcterms:modified>
</cp:coreProperties>
</file>