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52B55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Mar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2B55">
        <w:rPr>
          <w:sz w:val="24"/>
          <w:lang w:eastAsia="zh-CN"/>
        </w:rPr>
        <w:t>4 cases of 2</w:t>
      </w:r>
      <w:r w:rsidR="00100715">
        <w:rPr>
          <w:sz w:val="24"/>
          <w:lang w:eastAsia="zh-CN"/>
        </w:rPr>
        <w:t xml:space="preserve"> </w:t>
      </w:r>
      <w:proofErr w:type="gramStart"/>
      <w:r w:rsidR="00100715">
        <w:rPr>
          <w:sz w:val="24"/>
          <w:lang w:eastAsia="zh-CN"/>
        </w:rPr>
        <w:t>units</w:t>
      </w:r>
      <w:proofErr w:type="gramEnd"/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52B55">
        <w:rPr>
          <w:sz w:val="24"/>
          <w:lang w:eastAsia="zh-CN"/>
        </w:rPr>
        <w:t xml:space="preserve">and 2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UNIKA</w:t>
      </w:r>
      <w:r w:rsidR="00F81349">
        <w:rPr>
          <w:sz w:val="24"/>
          <w:szCs w:val="24"/>
          <w:lang w:eastAsia="zh-CN"/>
        </w:rPr>
        <w:t xml:space="preserve"> Milling Machine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550 x 300 x 327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19, 260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550 x 300 x 327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19, 260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 x 284</w:t>
      </w:r>
      <w:r w:rsidR="00F81349">
        <w:rPr>
          <w:sz w:val="24"/>
          <w:szCs w:val="24"/>
          <w:lang w:eastAsia="zh-CN"/>
        </w:rPr>
        <w:t xml:space="preserve"> cm / </w:t>
      </w:r>
      <w:proofErr w:type="spellStart"/>
      <w:r w:rsidR="00F81349">
        <w:rPr>
          <w:sz w:val="24"/>
          <w:szCs w:val="24"/>
          <w:lang w:eastAsia="zh-CN"/>
        </w:rPr>
        <w:t>Wt</w:t>
      </w:r>
      <w:proofErr w:type="spellEnd"/>
      <w:r w:rsidR="00F81349">
        <w:rPr>
          <w:sz w:val="24"/>
          <w:szCs w:val="24"/>
          <w:lang w:eastAsia="zh-CN"/>
        </w:rPr>
        <w:t xml:space="preserve">: 2, 600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P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284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6</w:t>
      </w:r>
      <w:r w:rsidR="00F81349">
        <w:rPr>
          <w:sz w:val="24"/>
          <w:szCs w:val="24"/>
          <w:lang w:eastAsia="zh-CN"/>
        </w:rPr>
        <w:t xml:space="preserve">00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752B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27/03/2018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 xml:space="preserve">1 </w:t>
      </w:r>
      <w:proofErr w:type="spellStart"/>
      <w:r w:rsidR="00707B09">
        <w:t>Seletar</w:t>
      </w:r>
      <w:proofErr w:type="spellEnd"/>
      <w:r w:rsidR="00707B09">
        <w:t xml:space="preserve">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F6BAF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0668C">
        <w:rPr>
          <w:sz w:val="24"/>
          <w:lang w:eastAsia="zh-CN"/>
        </w:rPr>
        <w:t xml:space="preserve"> sling (SWL 8 TON)</w:t>
      </w:r>
    </w:p>
    <w:p w:rsidR="00F0668C" w:rsidRDefault="00F06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 (SWL 12 TON)</w:t>
      </w:r>
    </w:p>
    <w:p w:rsidR="00F0668C" w:rsidRDefault="00F06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 (SWL 10 TON)</w:t>
      </w:r>
    </w:p>
    <w:p w:rsidR="00F0668C" w:rsidRDefault="00F06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 (SWL 8 TON, 12.5 TON)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0668C" w:rsidRDefault="00F066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about 3m into inside factory</w:t>
      </w:r>
    </w:p>
    <w:p w:rsidR="001F6BAF" w:rsidRPr="00EE7375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replace heavy duty rollers to air rollers (prevent damage to epoxy floor)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276D6" w:rsidRDefault="004276D6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F0668C" w:rsidRDefault="00F0668C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F0668C" w:rsidRDefault="00F0668C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436" w:rsidRDefault="00AE5436">
      <w:r>
        <w:separator/>
      </w:r>
    </w:p>
  </w:endnote>
  <w:endnote w:type="continuationSeparator" w:id="0">
    <w:p w:rsidR="00AE5436" w:rsidRDefault="00AE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668C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668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436" w:rsidRDefault="00AE5436">
      <w:r>
        <w:separator/>
      </w:r>
    </w:p>
  </w:footnote>
  <w:footnote w:type="continuationSeparator" w:id="0">
    <w:p w:rsidR="00AE5436" w:rsidRDefault="00AE54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066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0668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0F7BCC"/>
    <w:rsid w:val="00100715"/>
    <w:rsid w:val="001E6F13"/>
    <w:rsid w:val="001F0FB1"/>
    <w:rsid w:val="001F6BAF"/>
    <w:rsid w:val="00205704"/>
    <w:rsid w:val="00273D8A"/>
    <w:rsid w:val="00401D73"/>
    <w:rsid w:val="004135BC"/>
    <w:rsid w:val="004276D6"/>
    <w:rsid w:val="00532AC8"/>
    <w:rsid w:val="005F551E"/>
    <w:rsid w:val="005F6FB3"/>
    <w:rsid w:val="006304BE"/>
    <w:rsid w:val="00684C71"/>
    <w:rsid w:val="006B6525"/>
    <w:rsid w:val="00707B09"/>
    <w:rsid w:val="00751640"/>
    <w:rsid w:val="00752B55"/>
    <w:rsid w:val="00781341"/>
    <w:rsid w:val="007E7225"/>
    <w:rsid w:val="0081336E"/>
    <w:rsid w:val="00840F5C"/>
    <w:rsid w:val="008E2849"/>
    <w:rsid w:val="008F1C49"/>
    <w:rsid w:val="009B5798"/>
    <w:rsid w:val="00A240E9"/>
    <w:rsid w:val="00A32709"/>
    <w:rsid w:val="00A64537"/>
    <w:rsid w:val="00AE5436"/>
    <w:rsid w:val="00B45C00"/>
    <w:rsid w:val="00B64100"/>
    <w:rsid w:val="00B67319"/>
    <w:rsid w:val="00BA2838"/>
    <w:rsid w:val="00C37171"/>
    <w:rsid w:val="00CF1999"/>
    <w:rsid w:val="00E80CF6"/>
    <w:rsid w:val="00E9120A"/>
    <w:rsid w:val="00EE7375"/>
    <w:rsid w:val="00F0668C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428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2018-03-26T05:18:00Z</cp:lastPrinted>
  <dcterms:created xsi:type="dcterms:W3CDTF">2018-03-26T05:21:00Z</dcterms:created>
  <dcterms:modified xsi:type="dcterms:W3CDTF">2018-03-26T05:21:00Z</dcterms:modified>
</cp:coreProperties>
</file>