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95FE6">
      <w:pPr>
        <w:rPr>
          <w:sz w:val="24"/>
          <w:lang w:eastAsia="zh-CN"/>
        </w:rPr>
      </w:pPr>
      <w:r>
        <w:rPr>
          <w:sz w:val="24"/>
        </w:rPr>
        <w:t>Date: 12</w:t>
      </w:r>
      <w:r w:rsidRPr="00595FE6">
        <w:rPr>
          <w:sz w:val="24"/>
          <w:vertAlign w:val="superscript"/>
        </w:rPr>
        <w:t>th</w:t>
      </w:r>
      <w:r>
        <w:rPr>
          <w:sz w:val="24"/>
        </w:rPr>
        <w:t xml:space="preserve"> Dec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B61CB6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>
        <w:rPr>
          <w:sz w:val="24"/>
          <w:lang w:eastAsia="zh-CN"/>
        </w:rPr>
        <w:t xml:space="preserve"> </w:t>
      </w:r>
      <w:r w:rsidR="00A622F3">
        <w:rPr>
          <w:sz w:val="24"/>
          <w:lang w:eastAsia="zh-CN"/>
        </w:rPr>
        <w:t>onto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595FE6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Hwa Cheon Hi Tech 450AL</w:t>
      </w:r>
    </w:p>
    <w:p w:rsidR="00DA3BBC" w:rsidRDefault="00595F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430 x 200 x 200 cm</w:t>
      </w:r>
    </w:p>
    <w:p w:rsidR="00515133" w:rsidRDefault="005151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595FE6">
        <w:rPr>
          <w:sz w:val="24"/>
          <w:szCs w:val="24"/>
          <w:lang w:eastAsia="zh-CN"/>
        </w:rPr>
        <w:t xml:space="preserve"> 6, 500</w:t>
      </w:r>
      <w:r w:rsidR="008E2898">
        <w:rPr>
          <w:sz w:val="24"/>
          <w:szCs w:val="24"/>
          <w:lang w:eastAsia="zh-CN"/>
        </w:rPr>
        <w:t xml:space="preserve"> kgs</w:t>
      </w:r>
    </w:p>
    <w:p w:rsidR="00B61CB6" w:rsidRDefault="00B61C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61CB6" w:rsidRPr="00D76F84" w:rsidRDefault="00B61C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Kingston HP300 Lathe </w:t>
      </w:r>
      <w:r w:rsidR="00D76F84">
        <w:rPr>
          <w:b/>
          <w:sz w:val="24"/>
          <w:szCs w:val="24"/>
          <w:lang w:eastAsia="zh-CN"/>
        </w:rPr>
        <w:t>(</w:t>
      </w:r>
      <w:r w:rsidR="00D76F84">
        <w:rPr>
          <w:sz w:val="24"/>
          <w:szCs w:val="24"/>
          <w:lang w:eastAsia="zh-CN"/>
        </w:rPr>
        <w:t>From WYN2000 warehouse)</w:t>
      </w:r>
    </w:p>
    <w:p w:rsidR="00B61CB6" w:rsidRDefault="00B61C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570 x 200 x 190 cm</w:t>
      </w:r>
    </w:p>
    <w:p w:rsidR="00B61CB6" w:rsidRPr="00B61CB6" w:rsidRDefault="00B61C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9, 000 kg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95F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95FE6">
      <w:pPr>
        <w:rPr>
          <w:sz w:val="24"/>
          <w:lang w:eastAsia="zh-CN"/>
        </w:rPr>
      </w:pPr>
      <w:r>
        <w:rPr>
          <w:sz w:val="24"/>
          <w:lang w:eastAsia="zh-CN"/>
        </w:rPr>
        <w:t>14/12/2019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95FE6" w:rsidRDefault="00595F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95FE6" w:rsidRDefault="00595F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595FE6" w:rsidRPr="00595FE6" w:rsidRDefault="00595F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DA3BBC" w:rsidP="00140D68">
      <w:pPr>
        <w:pStyle w:val="Heading4"/>
      </w:pPr>
      <w:r>
        <w:t xml:space="preserve">No 34 Benoi Rd </w:t>
      </w:r>
    </w:p>
    <w:p w:rsidR="00515133" w:rsidRPr="003C5B60" w:rsidRDefault="00673B40" w:rsidP="003C5B60">
      <w:pPr>
        <w:pStyle w:val="Heading4"/>
      </w:pPr>
      <w:r>
        <w:t>Hunting Energy Services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61CB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007BE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007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007BE" w:rsidRDefault="006007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61CB6" w:rsidRDefault="00B61C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61CB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61CB6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B61CB6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B61CB6">
        <w:rPr>
          <w:sz w:val="24"/>
          <w:lang w:eastAsia="zh-CN"/>
        </w:rPr>
        <w:t>from production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B61CB6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</w:t>
      </w:r>
    </w:p>
    <w:p w:rsidR="006F12DE" w:rsidRPr="00B01373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61CB6">
        <w:rPr>
          <w:sz w:val="24"/>
          <w:lang w:eastAsia="zh-CN"/>
        </w:rPr>
        <w:t xml:space="preserve">and load onto container </w:t>
      </w:r>
    </w:p>
    <w:p w:rsidR="00A909CF" w:rsidRPr="00B61CB6" w:rsidRDefault="00A622F3" w:rsidP="00B61C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61CB6">
        <w:rPr>
          <w:sz w:val="24"/>
          <w:lang w:eastAsia="zh-CN"/>
        </w:rPr>
        <w:t xml:space="preserve">Secured </w:t>
      </w:r>
      <w:r w:rsidR="00B61CB6">
        <w:rPr>
          <w:sz w:val="24"/>
          <w:lang w:eastAsia="zh-CN"/>
        </w:rPr>
        <w:t>machine</w:t>
      </w:r>
      <w:r w:rsidR="00FB4D34" w:rsidRPr="00B61CB6">
        <w:rPr>
          <w:sz w:val="24"/>
          <w:lang w:eastAsia="zh-CN"/>
        </w:rPr>
        <w:t xml:space="preserve"> with lashing belt and choking wood</w:t>
      </w:r>
    </w:p>
    <w:p w:rsidR="00B61CB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61CB6">
        <w:rPr>
          <w:sz w:val="24"/>
          <w:lang w:eastAsia="zh-CN"/>
        </w:rPr>
        <w:t>o perform proper housekeeping</w:t>
      </w:r>
    </w:p>
    <w:p w:rsidR="006467DA" w:rsidRPr="0099046A" w:rsidRDefault="00B61CB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61CB6" w:rsidRDefault="003C5B60" w:rsidP="00B61C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3C70" w:rsidRDefault="00263C70">
      <w:r>
        <w:separator/>
      </w:r>
    </w:p>
  </w:endnote>
  <w:endnote w:type="continuationSeparator" w:id="0">
    <w:p w:rsidR="00263C70" w:rsidRDefault="00263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391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391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3C70" w:rsidRDefault="00263C70">
      <w:r>
        <w:separator/>
      </w:r>
    </w:p>
  </w:footnote>
  <w:footnote w:type="continuationSeparator" w:id="0">
    <w:p w:rsidR="00263C70" w:rsidRDefault="00263C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63C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95FE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63C7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95FE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6539E"/>
    <w:rsid w:val="0017369C"/>
    <w:rsid w:val="00192797"/>
    <w:rsid w:val="00257C21"/>
    <w:rsid w:val="00263C70"/>
    <w:rsid w:val="002C77FC"/>
    <w:rsid w:val="002E06E4"/>
    <w:rsid w:val="0030317F"/>
    <w:rsid w:val="00333DB7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515133"/>
    <w:rsid w:val="005463C4"/>
    <w:rsid w:val="0057657F"/>
    <w:rsid w:val="00595FE6"/>
    <w:rsid w:val="005D3C81"/>
    <w:rsid w:val="005F0816"/>
    <w:rsid w:val="006007BE"/>
    <w:rsid w:val="00626FBE"/>
    <w:rsid w:val="006467DA"/>
    <w:rsid w:val="0066401C"/>
    <w:rsid w:val="00673B40"/>
    <w:rsid w:val="00693582"/>
    <w:rsid w:val="006C2700"/>
    <w:rsid w:val="006E3914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61CB6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76F84"/>
    <w:rsid w:val="00DA3BBC"/>
    <w:rsid w:val="00E17A37"/>
    <w:rsid w:val="00E3288E"/>
    <w:rsid w:val="00E76DB5"/>
    <w:rsid w:val="00E95D8A"/>
    <w:rsid w:val="00EB07C2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55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2019-12-12T07:14:00Z</cp:lastPrinted>
  <dcterms:created xsi:type="dcterms:W3CDTF">2019-12-12T05:55:00Z</dcterms:created>
  <dcterms:modified xsi:type="dcterms:W3CDTF">2019-12-12T07:15:00Z</dcterms:modified>
</cp:coreProperties>
</file>