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3638C6">
      <w:pPr>
        <w:rPr>
          <w:sz w:val="24"/>
          <w:lang w:eastAsia="zh-CN"/>
        </w:rPr>
      </w:pPr>
      <w:r>
        <w:rPr>
          <w:sz w:val="24"/>
        </w:rPr>
        <w:t>Date: 16</w:t>
      </w:r>
      <w:bookmarkStart w:id="0" w:name="_GoBack"/>
      <w:bookmarkEnd w:id="0"/>
      <w:r w:rsidR="000951C9">
        <w:rPr>
          <w:sz w:val="24"/>
          <w:vertAlign w:val="superscript"/>
        </w:rPr>
        <w:t xml:space="preserve">th </w:t>
      </w:r>
      <w:r w:rsidR="000951C9">
        <w:rPr>
          <w:sz w:val="24"/>
          <w:lang w:eastAsia="zh-CN"/>
        </w:rPr>
        <w:t>Apr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1033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FB505E">
        <w:rPr>
          <w:sz w:val="24"/>
          <w:lang w:eastAsia="zh-CN"/>
        </w:rPr>
        <w:t xml:space="preserve"> up 1</w:t>
      </w:r>
      <w:r w:rsidR="00B14A96">
        <w:rPr>
          <w:sz w:val="24"/>
          <w:lang w:eastAsia="zh-CN"/>
        </w:rPr>
        <w:t xml:space="preserve"> unit CNC</w:t>
      </w:r>
      <w:r w:rsidR="00DE73E1">
        <w:rPr>
          <w:sz w:val="24"/>
          <w:lang w:eastAsia="zh-CN"/>
        </w:rPr>
        <w:t xml:space="preserve"> machine</w:t>
      </w:r>
      <w:r w:rsidR="00FB505E">
        <w:rPr>
          <w:sz w:val="24"/>
          <w:lang w:eastAsia="zh-CN"/>
        </w:rPr>
        <w:t xml:space="preserve"> to 3</w:t>
      </w:r>
      <w:r w:rsidR="00FB505E" w:rsidRPr="00FB505E">
        <w:rPr>
          <w:sz w:val="24"/>
          <w:vertAlign w:val="superscript"/>
          <w:lang w:eastAsia="zh-CN"/>
        </w:rPr>
        <w:t>rd</w:t>
      </w:r>
      <w:r w:rsidR="000951C9">
        <w:rPr>
          <w:sz w:val="24"/>
          <w:lang w:eastAsia="zh-CN"/>
        </w:rPr>
        <w:t xml:space="preserve"> floor by using platform and mobile/lorry crane</w:t>
      </w:r>
    </w:p>
    <w:p w:rsidR="00A10332" w:rsidRDefault="00A103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A00C3" w:rsidRDefault="00AA00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A00C3" w:rsidRDefault="000951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A-10L CNC </w:t>
      </w:r>
    </w:p>
    <w:p w:rsidR="000770D8" w:rsidRDefault="000951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280 x 225 x 228</w:t>
      </w:r>
      <w:r w:rsidR="000770D8">
        <w:rPr>
          <w:sz w:val="24"/>
          <w:szCs w:val="24"/>
          <w:lang w:eastAsia="zh-CN"/>
        </w:rPr>
        <w:t xml:space="preserve"> cm</w:t>
      </w:r>
    </w:p>
    <w:p w:rsidR="000770D8" w:rsidRPr="00AA00C3" w:rsidRDefault="00E566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</w:t>
      </w:r>
      <w:r w:rsidR="008703E7">
        <w:rPr>
          <w:sz w:val="24"/>
          <w:szCs w:val="24"/>
          <w:lang w:eastAsia="zh-CN"/>
        </w:rPr>
        <w:t>, 2</w:t>
      </w:r>
      <w:r w:rsidR="000770D8">
        <w:rPr>
          <w:sz w:val="24"/>
          <w:szCs w:val="24"/>
          <w:lang w:eastAsia="zh-CN"/>
        </w:rPr>
        <w:t>00 kgs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8758E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21/04/2018</w:t>
      </w:r>
      <w:r w:rsidR="00902F17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-   </w:t>
      </w:r>
      <w:r w:rsidR="00AE19AA">
        <w:rPr>
          <w:sz w:val="24"/>
          <w:lang w:eastAsia="zh-CN"/>
        </w:rPr>
        <w:t>09:30 am</w:t>
      </w:r>
      <w:r w:rsidR="00AA00C3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A10332" w:rsidP="000770D8">
      <w:pPr>
        <w:pStyle w:val="Heading4"/>
      </w:pPr>
      <w:r>
        <w:t xml:space="preserve">Blk </w:t>
      </w:r>
      <w:r w:rsidR="00FB505E">
        <w:t>1 A.M.K Industrial Pk 2A #03-14</w:t>
      </w:r>
    </w:p>
    <w:p w:rsidR="00FB505E" w:rsidRPr="00FB505E" w:rsidRDefault="00FB505E" w:rsidP="00FB505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Chao Precision Engineering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72CA0" w:rsidRDefault="008758E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A10332">
        <w:rPr>
          <w:sz w:val="24"/>
          <w:lang w:eastAsia="zh-CN"/>
        </w:rPr>
        <w:t xml:space="preserve"> ton mobile crane</w:t>
      </w:r>
    </w:p>
    <w:p w:rsidR="00A10332" w:rsidRDefault="00A103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E56644">
        <w:rPr>
          <w:sz w:val="24"/>
          <w:lang w:eastAsia="zh-CN"/>
        </w:rPr>
        <w:t>/50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A10332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D7512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703E7" w:rsidRDefault="008703E7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1033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A10332">
        <w:rPr>
          <w:sz w:val="24"/>
          <w:lang w:eastAsia="zh-CN"/>
        </w:rPr>
        <w:t>gger, signalman, mobile/</w:t>
      </w:r>
      <w:r w:rsidR="007A0F35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B14A96" w:rsidRDefault="00B14A96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Pr="000951C9" w:rsidRDefault="00EC0AFE" w:rsidP="000951C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770D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AE19A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crane to park at designated hoisting area for the lift</w:t>
      </w:r>
    </w:p>
    <w:p w:rsidR="000E0C97" w:rsidRPr="00020C2A" w:rsidRDefault="00AE19AA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A10332">
        <w:rPr>
          <w:sz w:val="24"/>
          <w:lang w:eastAsia="zh-CN"/>
        </w:rPr>
        <w:t xml:space="preserve">0 ton mobile crane to hoist up platform </w:t>
      </w:r>
      <w:r w:rsidR="00E56644">
        <w:rPr>
          <w:sz w:val="24"/>
          <w:lang w:eastAsia="zh-CN"/>
        </w:rPr>
        <w:t>to 3</w:t>
      </w:r>
      <w:r w:rsidR="00E56644" w:rsidRPr="00E56644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770D8">
        <w:rPr>
          <w:sz w:val="24"/>
          <w:lang w:eastAsia="zh-CN"/>
        </w:rPr>
        <w:t>etent point</w:t>
      </w:r>
      <w:r w:rsidR="00E56644">
        <w:rPr>
          <w:sz w:val="24"/>
          <w:lang w:eastAsia="zh-CN"/>
        </w:rPr>
        <w:t xml:space="preserve"> and secured using 45/50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E566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A10332">
        <w:rPr>
          <w:sz w:val="24"/>
          <w:lang w:eastAsia="zh-CN"/>
        </w:rPr>
        <w:t>0 ton mobile</w:t>
      </w:r>
      <w:r w:rsidR="003F30E5">
        <w:rPr>
          <w:sz w:val="24"/>
          <w:lang w:eastAsia="zh-CN"/>
        </w:rPr>
        <w:t xml:space="preserve"> crane to ho</w:t>
      </w:r>
      <w:r>
        <w:rPr>
          <w:sz w:val="24"/>
          <w:lang w:eastAsia="zh-CN"/>
        </w:rPr>
        <w:t>ist up machine to 3</w:t>
      </w:r>
      <w:r w:rsidRPr="00E56644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</w:t>
      </w:r>
      <w:r w:rsidR="00E56644">
        <w:rPr>
          <w:sz w:val="24"/>
          <w:lang w:eastAsia="zh-CN"/>
        </w:rPr>
        <w:t>, if any</w:t>
      </w:r>
      <w:r w:rsidR="00EC0AFE">
        <w:rPr>
          <w:sz w:val="24"/>
          <w:lang w:eastAsia="zh-CN"/>
        </w:rPr>
        <w:t xml:space="preserve"> will be clear and dispose</w:t>
      </w:r>
    </w:p>
    <w:p w:rsidR="00D75122" w:rsidRPr="000770D8" w:rsidRDefault="000E0C97" w:rsidP="000770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75122" w:rsidRDefault="00D75122" w:rsidP="00E5664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56644" w:rsidRPr="00E56644" w:rsidRDefault="00E56644" w:rsidP="00E56644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E56644" w:rsidRDefault="00D75122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56644">
        <w:rPr>
          <w:sz w:val="24"/>
          <w:lang w:eastAsia="zh-CN"/>
        </w:rPr>
        <w:t>MOS subject to change by supervisor/lifting supervisor on site</w:t>
      </w:r>
    </w:p>
    <w:p w:rsidR="00E56644" w:rsidRDefault="00E56644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38611E" w:rsidRDefault="00E56644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187" w:rsidRDefault="00B52187">
      <w:r>
        <w:separator/>
      </w:r>
    </w:p>
  </w:endnote>
  <w:endnote w:type="continuationSeparator" w:id="0">
    <w:p w:rsidR="00B52187" w:rsidRDefault="00B52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638C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638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187" w:rsidRDefault="00B52187">
      <w:r>
        <w:separator/>
      </w:r>
    </w:p>
  </w:footnote>
  <w:footnote w:type="continuationSeparator" w:id="0">
    <w:p w:rsidR="00B52187" w:rsidRDefault="00B521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5218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5218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71FAC"/>
    <w:rsid w:val="000770D8"/>
    <w:rsid w:val="000951C9"/>
    <w:rsid w:val="000E0C97"/>
    <w:rsid w:val="001A3D96"/>
    <w:rsid w:val="00281171"/>
    <w:rsid w:val="002D0161"/>
    <w:rsid w:val="002E007D"/>
    <w:rsid w:val="002F4DDD"/>
    <w:rsid w:val="003225C2"/>
    <w:rsid w:val="003638C6"/>
    <w:rsid w:val="00380264"/>
    <w:rsid w:val="0038611E"/>
    <w:rsid w:val="003C7F95"/>
    <w:rsid w:val="003F30E5"/>
    <w:rsid w:val="004913AB"/>
    <w:rsid w:val="00491CDF"/>
    <w:rsid w:val="00500442"/>
    <w:rsid w:val="0052116C"/>
    <w:rsid w:val="005C329E"/>
    <w:rsid w:val="00607F44"/>
    <w:rsid w:val="00664E02"/>
    <w:rsid w:val="00670D30"/>
    <w:rsid w:val="00672CA0"/>
    <w:rsid w:val="006F5A8E"/>
    <w:rsid w:val="00701B5C"/>
    <w:rsid w:val="00722A7B"/>
    <w:rsid w:val="007276CD"/>
    <w:rsid w:val="007911DA"/>
    <w:rsid w:val="007A0F35"/>
    <w:rsid w:val="007D3772"/>
    <w:rsid w:val="007F3574"/>
    <w:rsid w:val="008555AC"/>
    <w:rsid w:val="008703E7"/>
    <w:rsid w:val="008758E7"/>
    <w:rsid w:val="00894879"/>
    <w:rsid w:val="00902F17"/>
    <w:rsid w:val="00966F5B"/>
    <w:rsid w:val="00980AC3"/>
    <w:rsid w:val="00A10332"/>
    <w:rsid w:val="00A10F11"/>
    <w:rsid w:val="00AA00C3"/>
    <w:rsid w:val="00AE19AA"/>
    <w:rsid w:val="00B14A96"/>
    <w:rsid w:val="00B21972"/>
    <w:rsid w:val="00B52187"/>
    <w:rsid w:val="00B56650"/>
    <w:rsid w:val="00B57912"/>
    <w:rsid w:val="00B7163D"/>
    <w:rsid w:val="00B7239B"/>
    <w:rsid w:val="00BB544B"/>
    <w:rsid w:val="00C3785C"/>
    <w:rsid w:val="00C44C52"/>
    <w:rsid w:val="00CD4486"/>
    <w:rsid w:val="00D00F22"/>
    <w:rsid w:val="00D41CF3"/>
    <w:rsid w:val="00D75122"/>
    <w:rsid w:val="00D83EFC"/>
    <w:rsid w:val="00D856F6"/>
    <w:rsid w:val="00DE73E1"/>
    <w:rsid w:val="00DF225D"/>
    <w:rsid w:val="00E56644"/>
    <w:rsid w:val="00E70F6C"/>
    <w:rsid w:val="00EA0668"/>
    <w:rsid w:val="00EB390A"/>
    <w:rsid w:val="00EC0AFE"/>
    <w:rsid w:val="00F338D8"/>
    <w:rsid w:val="00FA580F"/>
    <w:rsid w:val="00FB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E905A-AA7C-4427-B9E8-5EDBE4D99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2017-11-27T01:25:00Z</cp:lastPrinted>
  <dcterms:created xsi:type="dcterms:W3CDTF">2018-04-16T05:29:00Z</dcterms:created>
  <dcterms:modified xsi:type="dcterms:W3CDTF">2018-04-16T06:14:00Z</dcterms:modified>
</cp:coreProperties>
</file>